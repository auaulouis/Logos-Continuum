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5888" w:rsidRPr="00515EA3" w:rsidRDefault="00285888" w:rsidP="00285888">
      <w:pPr>
        <w:pStyle w:val="Heading1"/>
        <w:rPr>
          <w:rFonts w:asciiTheme="minorHAnsi" w:hAnsiTheme="minorHAnsi"/>
        </w:rPr>
      </w:pPr>
      <w:r>
        <w:rPr>
          <w:rFonts w:asciiTheme="minorHAnsi" w:hAnsiTheme="minorHAnsi"/>
        </w:rPr>
        <w:t>Global Engagement A</w:t>
      </w:r>
      <w:r w:rsidRPr="00515EA3">
        <w:rPr>
          <w:rFonts w:asciiTheme="minorHAnsi" w:hAnsiTheme="minorHAnsi"/>
        </w:rPr>
        <w:t>dvantage</w:t>
      </w:r>
    </w:p>
    <w:p w:rsidR="00285888" w:rsidRPr="00515EA3" w:rsidRDefault="00285888" w:rsidP="00285888">
      <w:pPr>
        <w:rPr>
          <w:rFonts w:asciiTheme="minorHAnsi" w:hAnsiTheme="minorHAnsi"/>
        </w:rPr>
      </w:pPr>
    </w:p>
    <w:p w:rsidR="00285888" w:rsidRPr="00515EA3" w:rsidRDefault="00285888" w:rsidP="00285888">
      <w:pPr>
        <w:pStyle w:val="Heading2"/>
        <w:rPr>
          <w:rFonts w:asciiTheme="minorHAnsi" w:hAnsiTheme="minorHAnsi"/>
        </w:rPr>
      </w:pPr>
      <w:r w:rsidRPr="00515EA3">
        <w:rPr>
          <w:rFonts w:asciiTheme="minorHAnsi" w:hAnsiTheme="minorHAnsi"/>
        </w:rPr>
        <w:t>1AC</w:t>
      </w:r>
    </w:p>
    <w:p w:rsidR="00285888" w:rsidRDefault="00285888" w:rsidP="00285888">
      <w:pPr>
        <w:pStyle w:val="Heading3"/>
      </w:pPr>
      <w:r>
        <w:t>Advantage 1 is Global Engagement</w:t>
      </w:r>
    </w:p>
    <w:p w:rsidR="00285888" w:rsidRPr="00515EA3" w:rsidRDefault="00285888" w:rsidP="00285888">
      <w:pPr>
        <w:pStyle w:val="Heading4"/>
        <w:rPr>
          <w:rFonts w:asciiTheme="minorHAnsi" w:hAnsiTheme="minorHAnsi"/>
        </w:rPr>
      </w:pPr>
      <w:r>
        <w:rPr>
          <w:rFonts w:asciiTheme="minorHAnsi" w:hAnsiTheme="minorHAnsi"/>
        </w:rPr>
        <w:t xml:space="preserve">The rise of global competitors is </w:t>
      </w:r>
      <w:r>
        <w:rPr>
          <w:rFonts w:asciiTheme="minorHAnsi" w:hAnsiTheme="minorHAnsi"/>
          <w:u w:val="single"/>
        </w:rPr>
        <w:t>inevitable</w:t>
      </w:r>
      <w:r w:rsidRPr="00515EA3">
        <w:rPr>
          <w:rFonts w:asciiTheme="minorHAnsi" w:hAnsiTheme="minorHAnsi"/>
        </w:rPr>
        <w:t xml:space="preserve">-bolstering relations with non-democratic powers is key to </w:t>
      </w:r>
      <w:r>
        <w:rPr>
          <w:rFonts w:asciiTheme="minorHAnsi" w:hAnsiTheme="minorHAnsi"/>
        </w:rPr>
        <w:t xml:space="preserve">maintaining peaceful relations with rising powers and preventing </w:t>
      </w:r>
      <w:r w:rsidRPr="001E5069">
        <w:rPr>
          <w:rFonts w:asciiTheme="minorHAnsi" w:hAnsiTheme="minorHAnsi"/>
          <w:u w:val="single"/>
        </w:rPr>
        <w:t>great-power conflict</w:t>
      </w:r>
    </w:p>
    <w:p w:rsidR="00285888" w:rsidRPr="00515EA3" w:rsidRDefault="00285888" w:rsidP="00285888">
      <w:pPr>
        <w:rPr>
          <w:rFonts w:asciiTheme="minorHAnsi" w:hAnsiTheme="minorHAnsi"/>
          <w:sz w:val="16"/>
        </w:rPr>
      </w:pPr>
      <w:r w:rsidRPr="00515EA3">
        <w:rPr>
          <w:rStyle w:val="StyleStyleBold12pt"/>
          <w:rFonts w:asciiTheme="minorHAnsi" w:hAnsiTheme="minorHAnsi"/>
        </w:rPr>
        <w:t>Fujimoto, 2012</w:t>
      </w:r>
      <w:r w:rsidRPr="00515EA3">
        <w:rPr>
          <w:rFonts w:asciiTheme="minorHAnsi" w:hAnsiTheme="minorHAnsi"/>
          <w:sz w:val="16"/>
        </w:rPr>
        <w:t xml:space="preserve"> (Kevin, Lt. Colonel, U.S. Army, January 11, 2012, “Preserving U.S. National Security Interests Through a Liberal World Construct,” </w:t>
      </w:r>
      <w:hyperlink r:id="rId9" w:history="1">
        <w:r w:rsidRPr="00515EA3">
          <w:rPr>
            <w:rStyle w:val="Hyperlink"/>
            <w:rFonts w:asciiTheme="minorHAnsi" w:hAnsiTheme="minorHAnsi"/>
            <w:sz w:val="16"/>
          </w:rPr>
          <w:t>http://www.strategicstudiesinstitute.army.mil/index.cfm/articles/Preserving-US-National-Security-Interests-Liberal-World-Construct/2012/1/11</w:t>
        </w:r>
      </w:hyperlink>
      <w:r w:rsidRPr="00515EA3">
        <w:rPr>
          <w:rStyle w:val="Hyperlink"/>
          <w:rFonts w:asciiTheme="minorHAnsi" w:hAnsiTheme="minorHAnsi"/>
          <w:sz w:val="16"/>
        </w:rPr>
        <w:t>)</w:t>
      </w:r>
    </w:p>
    <w:p w:rsidR="00285888" w:rsidRPr="00515EA3" w:rsidRDefault="00285888" w:rsidP="00285888">
      <w:pPr>
        <w:rPr>
          <w:rFonts w:asciiTheme="minorHAnsi" w:hAnsiTheme="minorHAnsi"/>
          <w:sz w:val="16"/>
        </w:rPr>
      </w:pPr>
      <w:r w:rsidRPr="00D4424D">
        <w:rPr>
          <w:rStyle w:val="StyleBoldUnderline"/>
          <w:rFonts w:asciiTheme="minorHAnsi" w:hAnsiTheme="minorHAnsi"/>
          <w:highlight w:val="green"/>
        </w:rPr>
        <w:t>The emergence of peer competitors</w:t>
      </w:r>
      <w:r w:rsidRPr="00515EA3">
        <w:rPr>
          <w:rStyle w:val="StyleBoldUnderline"/>
          <w:rFonts w:asciiTheme="minorHAnsi" w:hAnsiTheme="minorHAnsi"/>
        </w:rPr>
        <w:t xml:space="preserve">, not terrorism, </w:t>
      </w:r>
      <w:r w:rsidRPr="00D4424D">
        <w:rPr>
          <w:rStyle w:val="StyleBoldUnderline"/>
          <w:rFonts w:asciiTheme="minorHAnsi" w:hAnsiTheme="minorHAnsi"/>
          <w:highlight w:val="green"/>
        </w:rPr>
        <w:t>presents the greatest long-term threat to our national security</w:t>
      </w:r>
      <w:r w:rsidRPr="00D4424D">
        <w:rPr>
          <w:rFonts w:asciiTheme="minorHAnsi" w:hAnsiTheme="minorHAnsi"/>
          <w:sz w:val="16"/>
          <w:highlight w:val="green"/>
        </w:rPr>
        <w:t>.</w:t>
      </w:r>
      <w:r w:rsidRPr="00515EA3">
        <w:rPr>
          <w:rFonts w:asciiTheme="minorHAnsi" w:hAnsiTheme="minorHAnsi"/>
          <w:sz w:val="16"/>
        </w:rPr>
        <w:t xml:space="preserve"> Over the past decade, while the United States concentrated its geopolitical focus on fighting two land wars in Iraq and Afghanistan, C</w:t>
      </w:r>
      <w:r w:rsidRPr="00515EA3">
        <w:rPr>
          <w:rStyle w:val="StyleBoldUnderline"/>
          <w:rFonts w:asciiTheme="minorHAnsi" w:hAnsiTheme="minorHAnsi"/>
        </w:rPr>
        <w:t xml:space="preserve">hina has quietly begun implementing a strategy to emerge as the dominant imperial power </w:t>
      </w:r>
      <w:r w:rsidRPr="00515EA3">
        <w:rPr>
          <w:rFonts w:asciiTheme="minorHAnsi" w:hAnsiTheme="minorHAnsi"/>
          <w:sz w:val="16"/>
        </w:rPr>
        <w:t xml:space="preserve">within Southeast Asia and the Indian Ocean. </w:t>
      </w:r>
      <w:r w:rsidRPr="00D4424D">
        <w:rPr>
          <w:rStyle w:val="StyleBoldUnderline"/>
          <w:rFonts w:asciiTheme="minorHAnsi" w:hAnsiTheme="minorHAnsi"/>
          <w:highlight w:val="green"/>
        </w:rPr>
        <w:t>Within the next 2 decades, China will likely replace the United States</w:t>
      </w:r>
      <w:r w:rsidRPr="00515EA3">
        <w:rPr>
          <w:rStyle w:val="StyleBoldUnderline"/>
          <w:rFonts w:asciiTheme="minorHAnsi" w:hAnsiTheme="minorHAnsi"/>
        </w:rPr>
        <w:t xml:space="preserve"> as the Asia-Pacific regional hegemonic power</w:t>
      </w:r>
      <w:r w:rsidRPr="00515EA3">
        <w:rPr>
          <w:rFonts w:asciiTheme="minorHAnsi" w:hAnsiTheme="minorHAnsi"/>
          <w:sz w:val="16"/>
        </w:rPr>
        <w:t xml:space="preserve">, if not replace us as the global superpower.1 Although China presents its rise as peaceful and non-hegemonic, its construction of naval bases in neighboring countries and military expansion in the region contradict that argument. </w:t>
      </w:r>
      <w:r w:rsidRPr="00515EA3">
        <w:rPr>
          <w:rStyle w:val="StyleBoldUnderline"/>
          <w:rFonts w:asciiTheme="minorHAnsi" w:hAnsiTheme="minorHAnsi"/>
        </w:rPr>
        <w:t xml:space="preserve">With a credible threat to its leading position in a unipolar global order, </w:t>
      </w:r>
      <w:r w:rsidRPr="00D4424D">
        <w:rPr>
          <w:rStyle w:val="StyleBoldUnderline"/>
          <w:rFonts w:asciiTheme="minorHAnsi" w:hAnsiTheme="minorHAnsi"/>
          <w:highlight w:val="green"/>
        </w:rPr>
        <w:t>the United States should adopt a grand strategy of “investment,” building legitimacy</w:t>
      </w:r>
      <w:r w:rsidRPr="00515EA3">
        <w:rPr>
          <w:rStyle w:val="StyleBoldUnderline"/>
          <w:rFonts w:asciiTheme="minorHAnsi" w:hAnsiTheme="minorHAnsi"/>
        </w:rPr>
        <w:t xml:space="preserve"> and capacity in the very institutions that will protect our interests in a liberal global construct of the future</w:t>
      </w:r>
      <w:r w:rsidRPr="00515EA3">
        <w:rPr>
          <w:rFonts w:asciiTheme="minorHAnsi" w:hAnsiTheme="minorHAnsi"/>
          <w:sz w:val="16"/>
        </w:rPr>
        <w:t xml:space="preserve"> when we are no longer the dominant imperial power. Similar to the Clinton era's grand strategy of “enlargement,”2 </w:t>
      </w:r>
      <w:r w:rsidRPr="00515EA3">
        <w:rPr>
          <w:rStyle w:val="StyleBoldUnderline"/>
          <w:rFonts w:asciiTheme="minorHAnsi" w:hAnsiTheme="minorHAnsi"/>
        </w:rPr>
        <w:t>investment supports a world order predicated upon a system of basic rules and principles</w:t>
      </w:r>
      <w:r w:rsidRPr="00515EA3">
        <w:rPr>
          <w:rFonts w:asciiTheme="minorHAnsi" w:hAnsiTheme="minorHAnsi"/>
          <w:sz w:val="16"/>
        </w:rPr>
        <w:t xml:space="preserve">, however, it differs in that </w:t>
      </w:r>
      <w:r w:rsidRPr="001E5069">
        <w:rPr>
          <w:rStyle w:val="StyleBoldUnderline"/>
          <w:rFonts w:asciiTheme="minorHAnsi" w:hAnsiTheme="minorHAnsi"/>
        </w:rPr>
        <w:t>the United States should concentrate on the institutions</w:t>
      </w:r>
      <w:r w:rsidRPr="001E5069">
        <w:rPr>
          <w:rFonts w:asciiTheme="minorHAnsi" w:hAnsiTheme="minorHAnsi"/>
          <w:sz w:val="16"/>
        </w:rPr>
        <w:t xml:space="preserve"> (i.e., United Nations, World Trade Organization, ASEAN, alliances, etc.) </w:t>
      </w:r>
      <w:r w:rsidRPr="001E5069">
        <w:rPr>
          <w:rStyle w:val="StyleBoldUnderline"/>
        </w:rPr>
        <w:t>that support a world order</w:t>
      </w:r>
      <w:r w:rsidRPr="00D4424D">
        <w:rPr>
          <w:rStyle w:val="Emphasis"/>
          <w:rFonts w:asciiTheme="minorHAnsi" w:hAnsiTheme="minorHAnsi"/>
          <w:highlight w:val="green"/>
        </w:rPr>
        <w:t>, as opposed to expanding democracy</w:t>
      </w:r>
      <w:r w:rsidRPr="00515EA3">
        <w:rPr>
          <w:rStyle w:val="Emphasis"/>
          <w:rFonts w:asciiTheme="minorHAnsi" w:hAnsiTheme="minorHAnsi"/>
        </w:rPr>
        <w:t xml:space="preserve"> </w:t>
      </w:r>
      <w:r w:rsidRPr="001E5069">
        <w:t>as a system of governance for other sovereign nations</w:t>
      </w:r>
      <w:r w:rsidRPr="00515EA3">
        <w:rPr>
          <w:rFonts w:asciiTheme="minorHAnsi" w:hAnsiTheme="minorHAnsi"/>
          <w:sz w:val="16"/>
        </w:rPr>
        <w:t>. Despite its claims of a benevolent expansion, China is already executing a strategy of expansion similar to that of Imperial Japan's Manchukuo policy during the 1930s.3 This three-part strategy involves: “(i) (providing) significant investments in economic infrastructure for extracting natural resources; (ii) (conducting) military interventions (to) protect economic interests; and, (iii) . . . (annexing) via installation of puppet governments.”</w:t>
      </w:r>
      <w:r w:rsidRPr="00515EA3">
        <w:rPr>
          <w:rStyle w:val="StyleBoldUnderline"/>
          <w:rFonts w:asciiTheme="minorHAnsi" w:hAnsiTheme="minorHAnsi"/>
        </w:rPr>
        <w:t>4 China has already solidified its control over neighboring North Korea and Burma, and has similarly begun more ambitious engagements in Africa and Central Asia</w:t>
      </w:r>
      <w:r w:rsidRPr="00515EA3">
        <w:rPr>
          <w:rFonts w:asciiTheme="minorHAnsi" w:hAnsiTheme="minorHAnsi"/>
          <w:sz w:val="16"/>
        </w:rPr>
        <w:t xml:space="preserve"> where it seeks to expand its frontier.5 Noted political scientist Samuel P. Huntington provides further analysis of the motives behind China's imperial aspirations. He contends that “</w:t>
      </w:r>
      <w:r w:rsidRPr="00D4424D">
        <w:rPr>
          <w:rStyle w:val="StyleBoldUnderline"/>
          <w:highlight w:val="green"/>
        </w:rPr>
        <w:t>China (has</w:t>
      </w:r>
      <w:r w:rsidRPr="00631B32">
        <w:rPr>
          <w:rStyle w:val="StyleBoldUnderline"/>
        </w:rPr>
        <w:t>)</w:t>
      </w:r>
      <w:r w:rsidRPr="00515EA3">
        <w:rPr>
          <w:rFonts w:asciiTheme="minorHAnsi" w:hAnsiTheme="minorHAnsi"/>
          <w:sz w:val="16"/>
        </w:rPr>
        <w:t xml:space="preserve"> historically conceived itself as encompassing a “‘Sinic Zone'. . . (with) </w:t>
      </w:r>
      <w:r w:rsidRPr="00631B32">
        <w:rPr>
          <w:rStyle w:val="StyleBoldUnderline"/>
        </w:rPr>
        <w:t xml:space="preserve">two </w:t>
      </w:r>
      <w:r w:rsidRPr="00D4424D">
        <w:rPr>
          <w:rStyle w:val="StyleBoldUnderline"/>
          <w:highlight w:val="green"/>
        </w:rPr>
        <w:t>goals: to become</w:t>
      </w:r>
      <w:r w:rsidRPr="00631B32">
        <w:rPr>
          <w:rStyle w:val="StyleBoldUnderline"/>
        </w:rPr>
        <w:t xml:space="preserve"> the champion of Chinese culture . . . and to resume its historical position</w:t>
      </w:r>
      <w:r w:rsidRPr="00515EA3">
        <w:rPr>
          <w:rFonts w:asciiTheme="minorHAnsi" w:hAnsiTheme="minorHAnsi"/>
          <w:sz w:val="16"/>
        </w:rPr>
        <w:t xml:space="preserve">, which it lost in the nineteenth century, </w:t>
      </w:r>
      <w:r w:rsidRPr="00631B32">
        <w:rPr>
          <w:rStyle w:val="StyleBoldUnderline"/>
        </w:rPr>
        <w:t xml:space="preserve">as </w:t>
      </w:r>
      <w:r w:rsidRPr="00D4424D">
        <w:rPr>
          <w:rStyle w:val="StyleBoldUnderline"/>
          <w:highlight w:val="green"/>
        </w:rPr>
        <w:t>the hegemonic power in East Asia</w:t>
      </w:r>
      <w:r w:rsidRPr="00515EA3">
        <w:rPr>
          <w:rFonts w:asciiTheme="minorHAnsi" w:hAnsiTheme="minorHAnsi"/>
          <w:sz w:val="16"/>
        </w:rPr>
        <w:t xml:space="preserve">.”6 Furthermore, China holds one quarter of the world's population, and rapid economic growth will increase its demand for natural resources from outside its borders as its people seek a standard of living comparable to that of Western civilization. </w:t>
      </w:r>
      <w:r w:rsidRPr="00D4424D">
        <w:rPr>
          <w:rStyle w:val="StyleBoldUnderline"/>
          <w:rFonts w:asciiTheme="minorHAnsi" w:hAnsiTheme="minorHAnsi"/>
          <w:highlight w:val="green"/>
        </w:rPr>
        <w:t>The rise of peer competitors has historically resulted in regional instability</w:t>
      </w:r>
      <w:r w:rsidRPr="00515EA3">
        <w:rPr>
          <w:rStyle w:val="StyleBoldUnderline"/>
          <w:rFonts w:asciiTheme="minorHAnsi" w:hAnsiTheme="minorHAnsi"/>
        </w:rPr>
        <w:t xml:space="preserve"> and one should compare “the emergence of China to the rise of. . . Germany as the dominant power in Europe in the late nineteenth century</w:t>
      </w:r>
      <w:r w:rsidRPr="00515EA3">
        <w:rPr>
          <w:rFonts w:asciiTheme="minorHAnsi" w:hAnsiTheme="minorHAnsi"/>
          <w:sz w:val="16"/>
        </w:rPr>
        <w:t xml:space="preserve">.”7 Furthermore, the rise of another peer competitor on the level of the Soviet Union of the Cold War ultimately threatens U.S. global influence, challenging its concepts of human rights, liberalism, and democracy; as well as its ability to co-opt other nations to accept them.8 </w:t>
      </w:r>
      <w:r w:rsidRPr="00D4424D">
        <w:rPr>
          <w:rStyle w:val="StyleBoldUnderline"/>
          <w:rFonts w:asciiTheme="minorHAnsi" w:hAnsiTheme="minorHAnsi"/>
          <w:highlight w:val="green"/>
        </w:rPr>
        <w:t>This decline in influence</w:t>
      </w:r>
      <w:r w:rsidRPr="00515EA3">
        <w:rPr>
          <w:rStyle w:val="StyleBoldUnderline"/>
          <w:rFonts w:asciiTheme="minorHAnsi" w:hAnsiTheme="minorHAnsi"/>
        </w:rPr>
        <w:t xml:space="preserve">, while initially limited to the Asia-Pacific region, </w:t>
      </w:r>
      <w:r w:rsidRPr="00D4424D">
        <w:rPr>
          <w:rStyle w:val="StyleBoldUnderline"/>
          <w:rFonts w:asciiTheme="minorHAnsi" w:hAnsiTheme="minorHAnsi"/>
          <w:highlight w:val="green"/>
        </w:rPr>
        <w:t>threatens to result in significant conflict</w:t>
      </w:r>
      <w:r w:rsidRPr="00515EA3">
        <w:rPr>
          <w:rStyle w:val="StyleBoldUnderline"/>
          <w:rFonts w:asciiTheme="minorHAnsi" w:hAnsiTheme="minorHAnsi"/>
        </w:rPr>
        <w:t xml:space="preserve"> if it ultimately leads to a paradigm shift in the ideas and principles that govern the existing world order</w:t>
      </w:r>
      <w:r w:rsidRPr="00515EA3">
        <w:rPr>
          <w:rFonts w:asciiTheme="minorHAnsi" w:hAnsiTheme="minorHAnsi"/>
          <w:sz w:val="16"/>
        </w:rPr>
        <w:t xml:space="preserve">. A grand strategy of investment to address the threat of China requires investing in institutions, addressing ungoverned states, and building legitimacy through multilateralism. </w:t>
      </w:r>
      <w:r w:rsidRPr="001E5069">
        <w:rPr>
          <w:sz w:val="16"/>
          <w:szCs w:val="16"/>
        </w:rPr>
        <w:t xml:space="preserve">The United States must build capacity in the existing institutions and alliances accepted globally as legitimate representative bodies of the world's governments. For true legitimacy, </w:t>
      </w:r>
      <w:r w:rsidRPr="00515EA3">
        <w:rPr>
          <w:rStyle w:val="StyleBoldUnderline"/>
          <w:rFonts w:asciiTheme="minorHAnsi" w:hAnsiTheme="minorHAnsi"/>
        </w:rPr>
        <w:t>the United States must support these institutions, not only when convenient, in order to avoid the appearance of unilateralism, which would ultimately undermine the very organizations upon whom it will rely when it is no longer the global hegemon</w:t>
      </w:r>
      <w:r w:rsidRPr="00515EA3">
        <w:rPr>
          <w:rFonts w:asciiTheme="minorHAnsi" w:hAnsiTheme="minorHAnsi"/>
          <w:sz w:val="16"/>
        </w:rPr>
        <w:t xml:space="preserve">. </w:t>
      </w:r>
      <w:r w:rsidRPr="00515EA3">
        <w:rPr>
          <w:rStyle w:val="StyleBoldUnderline"/>
          <w:rFonts w:asciiTheme="minorHAnsi" w:hAnsiTheme="minorHAnsi"/>
        </w:rPr>
        <w:t>The United States must also address ungoverned states</w:t>
      </w:r>
      <w:r w:rsidRPr="00515EA3">
        <w:rPr>
          <w:rFonts w:asciiTheme="minorHAnsi" w:hAnsiTheme="minorHAnsi"/>
          <w:sz w:val="16"/>
        </w:rPr>
        <w:t xml:space="preserve">, not only as breeding grounds for terrorism, but as conflicts that threaten to spread into regional instability, thereby drawing in superpowers with competing interests. Huntington proposes that the greatest source of conflict will come from what he defines as one “core” nation's involvement in a conflict between another core nation and a </w:t>
      </w:r>
      <w:r w:rsidRPr="00515EA3">
        <w:rPr>
          <w:rFonts w:asciiTheme="minorHAnsi" w:hAnsiTheme="minorHAnsi"/>
          <w:sz w:val="16"/>
        </w:rPr>
        <w:lastRenderedPageBreak/>
        <w:t xml:space="preserve">minor state within its immediate sphere of influence.9 For example, regional instability in South Asia10 threatens to involve combatants from the United States, India, China, and the surrounding nations. Appropriately, </w:t>
      </w:r>
      <w:r w:rsidRPr="00515EA3">
        <w:rPr>
          <w:rStyle w:val="StyleBoldUnderline"/>
          <w:rFonts w:asciiTheme="minorHAnsi" w:hAnsiTheme="minorHAnsi"/>
        </w:rPr>
        <w:t>the United States, as a global power, must apply all elements of its national power now to address the problem of weak and failing states, which threaten to serve as the principal catalysts of future global conflicts</w:t>
      </w:r>
      <w:r w:rsidRPr="00515EA3">
        <w:rPr>
          <w:rFonts w:asciiTheme="minorHAnsi" w:hAnsiTheme="minorHAnsi"/>
          <w:sz w:val="16"/>
        </w:rPr>
        <w:t xml:space="preserve">.11 Admittedly, the application of American power in the internal affairs of a sovereign nation raises issues. Experts have posed the question of whether the United States should act as the world's enforcer of stability, imposing its concepts of human rights on other states. In response to this concern, The International Commission on Intervention and State Sovereignty authored a study titled, The Responsibility to Protect,12 calling for revisions to the understanding of sovereignty within the United Nations (UN) charter. This commission places the responsibility to protect peoples of sovereign nations on both the state itself and, more importantly, on the international community.13 If approved, </w:t>
      </w:r>
      <w:r w:rsidRPr="00515EA3">
        <w:rPr>
          <w:rStyle w:val="StyleBoldUnderline"/>
          <w:rFonts w:asciiTheme="minorHAnsi" w:hAnsiTheme="minorHAnsi"/>
        </w:rPr>
        <w:t>this revision will establish a precedent whereby the United States has not only the authority and responsibility to act within the internal affairs of a repressive government, but does so with global legitimacy if done under the auspices of a UN mandate</w:t>
      </w:r>
      <w:r w:rsidRPr="00515EA3">
        <w:rPr>
          <w:rFonts w:asciiTheme="minorHAnsi" w:hAnsiTheme="minorHAnsi"/>
          <w:sz w:val="16"/>
        </w:rPr>
        <w:t xml:space="preserve">. </w:t>
      </w:r>
      <w:r w:rsidRPr="001E5069">
        <w:rPr>
          <w:rStyle w:val="StyleBoldUnderline"/>
        </w:rPr>
        <w:t>Any effort to legitimize and support a liberal world construct requires the United States to adopt a multilateral doctrine which</w:t>
      </w:r>
      <w:r w:rsidRPr="00D4424D">
        <w:rPr>
          <w:rStyle w:val="Emphasis"/>
          <w:rFonts w:asciiTheme="minorHAnsi" w:hAnsiTheme="minorHAnsi"/>
          <w:highlight w:val="green"/>
        </w:rPr>
        <w:t xml:space="preserve"> avoids the precepts of the previous administration</w:t>
      </w:r>
      <w:r w:rsidRPr="001E5069">
        <w:rPr>
          <w:rStyle w:val="Emphasis"/>
          <w:rFonts w:asciiTheme="minorHAnsi" w:hAnsiTheme="minorHAnsi"/>
        </w:rPr>
        <w:t xml:space="preserve">: “preemptive war, </w:t>
      </w:r>
      <w:r w:rsidRPr="00D4424D">
        <w:rPr>
          <w:rStyle w:val="Emphasis"/>
          <w:rFonts w:asciiTheme="minorHAnsi" w:hAnsiTheme="minorHAnsi"/>
          <w:highlight w:val="green"/>
        </w:rPr>
        <w:t>democratization, and U.S. primacy of unilateralism</w:t>
      </w:r>
      <w:r w:rsidRPr="00515EA3">
        <w:rPr>
          <w:rFonts w:asciiTheme="minorHAnsi" w:hAnsiTheme="minorHAnsi"/>
          <w:sz w:val="16"/>
        </w:rPr>
        <w:t>,”14 which have resulted in the alienation of former allies worldwide. Predominantly Muslim nations, whose citizens had previously looked to the United States as an example of representative governance, viewed the Iraq invasion as the seminal dividing action between the Western and the Islamic world. Appropriately</w:t>
      </w:r>
      <w:r w:rsidRPr="001E5069">
        <w:rPr>
          <w:rStyle w:val="StyleBoldUnderline"/>
        </w:rPr>
        <w:t xml:space="preserve">, any future American interventions into the internal affairs of another sovereign nation must first seek to establish consensus by gaining the approval of a body representing global opinion, and must reject military unilateralism </w:t>
      </w:r>
      <w:r w:rsidRPr="001E5069">
        <w:t>as</w:t>
      </w:r>
      <w:r w:rsidRPr="00515EA3">
        <w:rPr>
          <w:rFonts w:asciiTheme="minorHAnsi" w:hAnsiTheme="minorHAnsi"/>
          <w:sz w:val="16"/>
        </w:rPr>
        <w:t xml:space="preserve"> a threat to that governing body's legitimacy. Despite the long-standing U.S. tradition of a liberal foreign policy since the start of the Cold War, the famous liberal leviathan, John Ikenberry, argues that “the post-9/11 doctrine of national security strategy . . . has been based on . . . American global dominance, the preventative use of force, coalitions of the willing, and the struggle between liberty and evil.”15 </w:t>
      </w:r>
      <w:r w:rsidRPr="00515EA3">
        <w:rPr>
          <w:rStyle w:val="StyleBoldUnderline"/>
          <w:rFonts w:asciiTheme="minorHAnsi" w:hAnsiTheme="minorHAnsi"/>
        </w:rPr>
        <w:t>American foreign policy has misguidedly focused on spreading democracy, as opposed to building a liberal international order based on universally accepted principles</w:t>
      </w:r>
      <w:r w:rsidRPr="00515EA3">
        <w:rPr>
          <w:rFonts w:asciiTheme="minorHAnsi" w:hAnsiTheme="minorHAnsi"/>
          <w:sz w:val="16"/>
        </w:rPr>
        <w:t xml:space="preserve"> that actually set the conditions for individual nation states to select their own system of governance. Anne-Marie Slaughter, the former Dean of the Woodrow Wilson School of Public and International Affairs, argues that </w:t>
      </w:r>
      <w:r w:rsidRPr="00D4424D">
        <w:rPr>
          <w:rStyle w:val="StyleBoldUnderline"/>
          <w:rFonts w:asciiTheme="minorHAnsi" w:hAnsiTheme="minorHAnsi"/>
          <w:highlight w:val="green"/>
        </w:rPr>
        <w:t>true Wilsonian idealists “support liberal democracy, but reject the possibility of democratizing peoples</w:t>
      </w:r>
      <w:r w:rsidRPr="00515EA3">
        <w:rPr>
          <w:rFonts w:asciiTheme="minorHAnsi" w:hAnsiTheme="minorHAnsi"/>
          <w:sz w:val="16"/>
        </w:rPr>
        <w:t xml:space="preserve"> . . .”16 </w:t>
      </w:r>
      <w:r w:rsidRPr="00515EA3">
        <w:rPr>
          <w:rStyle w:val="StyleBoldUnderline"/>
          <w:rFonts w:asciiTheme="minorHAnsi" w:hAnsiTheme="minorHAnsi"/>
        </w:rPr>
        <w:t>and reject military primacy in favor of supporting a rules-based system of order.</w:t>
      </w:r>
      <w:r w:rsidRPr="00515EA3">
        <w:rPr>
          <w:rFonts w:asciiTheme="minorHAnsi" w:hAnsiTheme="minorHAnsi"/>
          <w:sz w:val="16"/>
        </w:rPr>
        <w:t xml:space="preserve"> Investment in a liberal world order would also set the conditions for the United States to garner support from noncommitted regional powers (i.e., Russia, India, Japan, etc.), or “swing civilizations,” in countering China's increasing hegemonic influence.17 These states reside within close proximity to the Indian Ocean, which will likely emerge as the geopolitical focus of the American foreign policy during the 21st century, and appropriately have the ability to offset China's imperial dominance in the region.18 Critics of a liberal world construct argue that idealism is not necessary, based on the assumption that nations that trade together will not go to war with each other.19 In response, foreign affairs columnist Thomas L. Friedman rebukes their arguments, acknowledging the predicate of commercial interdependence as a factor only in the decision to go to war, and argues that while globalization is creating a new international order, differences between civilizations still create friction that may overcome all other factors and lead to conflict.20 Detractors also warn that as China grows in power, it will no longer observe “the basic rules and principles of a liberal international order,” which largely result from Western concepts of foreign relations. Ikenberry addresses this risk, citing </w:t>
      </w:r>
      <w:r w:rsidRPr="001E5069">
        <w:rPr>
          <w:rFonts w:asciiTheme="minorHAnsi" w:hAnsiTheme="minorHAnsi"/>
          <w:sz w:val="16"/>
        </w:rPr>
        <w:t xml:space="preserve">that </w:t>
      </w:r>
      <w:r w:rsidRPr="00D4424D">
        <w:rPr>
          <w:rStyle w:val="StyleBoldUnderline"/>
          <w:rFonts w:asciiTheme="minorHAnsi" w:hAnsiTheme="minorHAnsi"/>
          <w:highlight w:val="green"/>
        </w:rPr>
        <w:t>China's leaders already recognize that they will gain more authority within the existing liberal order</w:t>
      </w:r>
      <w:r w:rsidRPr="00515EA3">
        <w:rPr>
          <w:rStyle w:val="StyleBoldUnderline"/>
          <w:rFonts w:asciiTheme="minorHAnsi" w:hAnsiTheme="minorHAnsi"/>
        </w:rPr>
        <w:t>, as opposed to contesting it. China's leaders “want the protection and rights that come from the international order's . . . defense of sovereignty</w:t>
      </w:r>
      <w:r w:rsidRPr="00515EA3">
        <w:rPr>
          <w:rFonts w:asciiTheme="minorHAnsi" w:hAnsiTheme="minorHAnsi"/>
          <w:sz w:val="16"/>
        </w:rPr>
        <w:t xml:space="preserve">,”21 from which they have benefitted during their recent history of economic growth and international expansion. Even if China executes a peaceful rise and the United States overestimates a Sinic threat to its national security interest, the emergence of a new imperial power will challenge American leadership in the Indian Ocean and Asia-Pacific region. That being said, </w:t>
      </w:r>
      <w:r w:rsidRPr="00515EA3">
        <w:rPr>
          <w:rStyle w:val="StyleBoldUnderline"/>
          <w:rFonts w:asciiTheme="minorHAnsi" w:hAnsiTheme="minorHAnsi"/>
        </w:rPr>
        <w:t xml:space="preserve">it is more likely that China, as evidenced by its military and economic expansion, will displace the United States as the regional hegemonic power. Recognizing this threat now, </w:t>
      </w:r>
      <w:r w:rsidRPr="00D4424D">
        <w:rPr>
          <w:rStyle w:val="Emphasis"/>
          <w:rFonts w:asciiTheme="minorHAnsi" w:hAnsiTheme="minorHAnsi"/>
          <w:highlight w:val="green"/>
        </w:rPr>
        <w:t>the United States must prepare for the eventual transition and immediately begin building</w:t>
      </w:r>
      <w:r w:rsidRPr="00515EA3">
        <w:rPr>
          <w:rStyle w:val="Emphasis"/>
          <w:rFonts w:asciiTheme="minorHAnsi" w:hAnsiTheme="minorHAnsi"/>
        </w:rPr>
        <w:t xml:space="preserve"> the </w:t>
      </w:r>
      <w:r w:rsidRPr="00D4424D">
        <w:rPr>
          <w:rStyle w:val="Emphasis"/>
          <w:rFonts w:asciiTheme="minorHAnsi" w:hAnsiTheme="minorHAnsi"/>
          <w:highlight w:val="green"/>
        </w:rPr>
        <w:t>legitimacy</w:t>
      </w:r>
      <w:r w:rsidRPr="00515EA3">
        <w:rPr>
          <w:rStyle w:val="Emphasis"/>
          <w:rFonts w:asciiTheme="minorHAnsi" w:hAnsiTheme="minorHAnsi"/>
        </w:rPr>
        <w:t xml:space="preserve"> and support of a system of rules </w:t>
      </w:r>
      <w:r w:rsidRPr="00D4424D">
        <w:rPr>
          <w:rStyle w:val="Emphasis"/>
          <w:rFonts w:asciiTheme="minorHAnsi" w:hAnsiTheme="minorHAnsi"/>
          <w:highlight w:val="green"/>
        </w:rPr>
        <w:t>that will protect its interests</w:t>
      </w:r>
      <w:r w:rsidRPr="00515EA3">
        <w:rPr>
          <w:rStyle w:val="Emphasis"/>
          <w:rFonts w:asciiTheme="minorHAnsi" w:hAnsiTheme="minorHAnsi"/>
        </w:rPr>
        <w:t xml:space="preserve"> later when we are no longer the world's only superpower</w:t>
      </w:r>
      <w:r w:rsidRPr="00515EA3">
        <w:rPr>
          <w:rFonts w:asciiTheme="minorHAnsi" w:hAnsiTheme="minorHAnsi"/>
          <w:sz w:val="16"/>
        </w:rPr>
        <w:t>.</w:t>
      </w:r>
    </w:p>
    <w:p w:rsidR="00285888" w:rsidRPr="00515EA3" w:rsidRDefault="00285888" w:rsidP="00285888">
      <w:pPr>
        <w:rPr>
          <w:rFonts w:asciiTheme="minorHAnsi" w:hAnsiTheme="minorHAnsi"/>
          <w:sz w:val="16"/>
        </w:rPr>
      </w:pPr>
    </w:p>
    <w:p w:rsidR="00285888" w:rsidRPr="00FE12B5" w:rsidRDefault="00285888" w:rsidP="00285888">
      <w:pPr>
        <w:pStyle w:val="Heading4"/>
        <w:rPr>
          <w:rStyle w:val="StyleStyleBold12pt"/>
          <w:b/>
        </w:rPr>
      </w:pPr>
      <w:r>
        <w:rPr>
          <w:rStyle w:val="StyleStyleBold12pt"/>
          <w:b/>
        </w:rPr>
        <w:t>The embargo is the symbol of failed American democratization- a full repeal is key to send an international signal of willingness to engage non-democratic states</w:t>
      </w:r>
    </w:p>
    <w:p w:rsidR="00285888" w:rsidRPr="00FE12B5" w:rsidRDefault="00285888" w:rsidP="00285888">
      <w:pPr>
        <w:rPr>
          <w:rStyle w:val="StyleStyleBold12pt"/>
          <w:b w:val="0"/>
          <w:sz w:val="16"/>
        </w:rPr>
      </w:pPr>
      <w:r>
        <w:rPr>
          <w:rStyle w:val="StyleStyleBold12pt"/>
        </w:rPr>
        <w:t>Hinderdael, 2011</w:t>
      </w:r>
      <w:r w:rsidRPr="00FE12B5">
        <w:rPr>
          <w:rStyle w:val="StyleStyleBold12pt"/>
          <w:b w:val="0"/>
          <w:sz w:val="16"/>
        </w:rPr>
        <w:t xml:space="preserve"> (Klaas, M.A. candidate at SAIS Bologna Center, concentrating in American Foreign Policy and Energy, Resources, and Environment, “Breaking the Logjam: Obama's Cuba Policy and a Guideline for Improved Leadership”, 6/11/2011, http://bcjournal.org/volume-14/breaking-the-logjam.html?printerFriendly=true)</w:t>
      </w:r>
    </w:p>
    <w:p w:rsidR="00285888" w:rsidRDefault="00285888" w:rsidP="00285888">
      <w:pPr>
        <w:rPr>
          <w:rStyle w:val="StyleBoldUnderline"/>
        </w:rPr>
      </w:pPr>
      <w:r w:rsidRPr="00FE12B5">
        <w:rPr>
          <w:rStyle w:val="StyleBoldUnderline"/>
        </w:rPr>
        <w:t>The two countries’ histories have long been intertwined</w:t>
      </w:r>
      <w:r w:rsidRPr="00FE12B5">
        <w:rPr>
          <w:sz w:val="16"/>
        </w:rPr>
        <w:t xml:space="preserve">, particularly after the Monroe Doctrine of 1823 gave rise to the American belief that it would become the hemisphere’s protector. Until the immediate aftermath of Fidel Castro’s revolution, </w:t>
      </w:r>
      <w:r w:rsidRPr="00FE12B5">
        <w:rPr>
          <w:rStyle w:val="StyleBoldUnderline"/>
        </w:rPr>
        <w:t>Cuba provided a testing ground for the promotion of American ideals, social beliefs, and foreign policies</w:t>
      </w:r>
      <w:r w:rsidRPr="00FE12B5">
        <w:rPr>
          <w:sz w:val="16"/>
        </w:rPr>
        <w:t xml:space="preserve">. In the context of Raúl shifting course in Cuba, </w:t>
      </w:r>
      <w:r w:rsidRPr="00D4424D">
        <w:rPr>
          <w:rStyle w:val="StyleBoldUnderline"/>
          <w:highlight w:val="green"/>
        </w:rPr>
        <w:t>the Obama administration has the opportunity to highlight the benefits of both the use of soft power and a foreign policy of engagement</w:t>
      </w:r>
      <w:r w:rsidRPr="00FE12B5">
        <w:rPr>
          <w:sz w:val="16"/>
        </w:rPr>
        <w:t>. As evidence mounts that the United States is ready to engage countries that enact domestic reforms, its legitimacy and influence will grow</w:t>
      </w:r>
      <w:r w:rsidRPr="00FE12B5">
        <w:rPr>
          <w:rStyle w:val="StyleBoldUnderline"/>
        </w:rPr>
        <w:t xml:space="preserve">. Perhaps </w:t>
      </w:r>
      <w:r w:rsidRPr="00D4424D">
        <w:rPr>
          <w:rStyle w:val="StyleBoldUnderline"/>
          <w:highlight w:val="green"/>
        </w:rPr>
        <w:t>future political leaders, in Iran or North Korea</w:t>
      </w:r>
      <w:r w:rsidRPr="00FE12B5">
        <w:rPr>
          <w:rStyle w:val="StyleBoldUnderline"/>
        </w:rPr>
        <w:t xml:space="preserve"> for example, </w:t>
      </w:r>
      <w:r w:rsidRPr="00D4424D">
        <w:rPr>
          <w:rStyle w:val="StyleBoldUnderline"/>
          <w:highlight w:val="green"/>
        </w:rPr>
        <w:t>will be more willing to make concessions knowing that the U</w:t>
      </w:r>
      <w:r w:rsidRPr="008A0BA9">
        <w:rPr>
          <w:rStyle w:val="StyleBoldUnderline"/>
        </w:rPr>
        <w:t>nited</w:t>
      </w:r>
      <w:r w:rsidRPr="00D4424D">
        <w:rPr>
          <w:rStyle w:val="StyleBoldUnderline"/>
          <w:highlight w:val="green"/>
        </w:rPr>
        <w:t xml:space="preserve"> St</w:t>
      </w:r>
      <w:r w:rsidRPr="008A0BA9">
        <w:rPr>
          <w:rStyle w:val="StyleBoldUnderline"/>
        </w:rPr>
        <w:t>ates</w:t>
      </w:r>
      <w:r w:rsidRPr="00D4424D">
        <w:rPr>
          <w:rStyle w:val="StyleBoldUnderline"/>
          <w:highlight w:val="green"/>
        </w:rPr>
        <w:t xml:space="preserve"> will return in kind</w:t>
      </w:r>
      <w:r w:rsidRPr="00FE12B5">
        <w:rPr>
          <w:sz w:val="16"/>
        </w:rPr>
        <w:t xml:space="preserve">. </w:t>
      </w:r>
      <w:r w:rsidRPr="00D4424D">
        <w:rPr>
          <w:rStyle w:val="Emphasis"/>
          <w:highlight w:val="green"/>
        </w:rPr>
        <w:t>The U</w:t>
      </w:r>
      <w:r w:rsidRPr="00631B32">
        <w:rPr>
          <w:rStyle w:val="Emphasis"/>
        </w:rPr>
        <w:t xml:space="preserve">nited </w:t>
      </w:r>
      <w:r w:rsidRPr="00D4424D">
        <w:rPr>
          <w:rStyle w:val="Emphasis"/>
          <w:highlight w:val="green"/>
        </w:rPr>
        <w:t>S</w:t>
      </w:r>
      <w:r w:rsidRPr="00631B32">
        <w:rPr>
          <w:rStyle w:val="Emphasis"/>
        </w:rPr>
        <w:t xml:space="preserve">tates </w:t>
      </w:r>
      <w:r w:rsidRPr="00D4424D">
        <w:rPr>
          <w:rStyle w:val="Emphasis"/>
          <w:highlight w:val="green"/>
        </w:rPr>
        <w:t>should not wait for extensive democratization</w:t>
      </w:r>
      <w:r w:rsidRPr="00D4424D">
        <w:rPr>
          <w:rStyle w:val="StyleBoldUnderline"/>
          <w:highlight w:val="green"/>
        </w:rPr>
        <w:t xml:space="preserve"> before further engaging Cuba</w:t>
      </w:r>
      <w:r w:rsidRPr="00FE12B5">
        <w:rPr>
          <w:sz w:val="16"/>
        </w:rPr>
        <w:t xml:space="preserve">, however. One legacy of the Cold War is that Communism has succeeded only where it grew out of its own, often nationalistic, revolutions. As it has with China and Vietnam, the United States should look </w:t>
      </w:r>
      <w:r w:rsidRPr="00FE12B5">
        <w:rPr>
          <w:sz w:val="16"/>
        </w:rPr>
        <w:lastRenderedPageBreak/>
        <w:t xml:space="preserve">closely at the high payoffs stemming from engagement. </w:t>
      </w:r>
      <w:r w:rsidRPr="00FE12B5">
        <w:rPr>
          <w:rStyle w:val="StyleBoldUnderline"/>
        </w:rPr>
        <w:t>By improving relations, America can enhance its own influence on the island’s political structure and human rights policies</w:t>
      </w:r>
      <w:r w:rsidRPr="00FE12B5">
        <w:rPr>
          <w:sz w:val="16"/>
        </w:rPr>
        <w:t xml:space="preserve">. At home, with the trade deficit and national debt rising, the economic costs of the embargo are amplified. Recent studies estimate that </w:t>
      </w:r>
      <w:r w:rsidRPr="00FE12B5">
        <w:rPr>
          <w:rStyle w:val="StyleBoldUnderline"/>
        </w:rPr>
        <w:t>the US economy foregoes up to $4.84 billion a year and the Cuban economy up to $685 million a year</w:t>
      </w:r>
      <w:r w:rsidRPr="00FE12B5">
        <w:rPr>
          <w:sz w:val="16"/>
        </w:rPr>
        <w:t xml:space="preserve">.50 While US-Cuban economic interests align, </w:t>
      </w:r>
      <w:r w:rsidRPr="00D4424D">
        <w:rPr>
          <w:rStyle w:val="StyleBoldUnderline"/>
          <w:highlight w:val="green"/>
        </w:rPr>
        <w:t>political considerations inside America have shifted</w:t>
      </w:r>
      <w:r w:rsidRPr="00FE12B5">
        <w:rPr>
          <w:rStyle w:val="StyleBoldUnderline"/>
        </w:rPr>
        <w:t>, as “commerce seems to be trumping anti-Communism</w:t>
      </w:r>
      <w:r w:rsidRPr="00FE12B5">
        <w:rPr>
          <w:sz w:val="16"/>
        </w:rPr>
        <w:t xml:space="preserve"> and Florida ideologues.”51 Clearly, public opinion also favors a new Cuba policy, with 65 percent of Americans now ready for a shift in the country’s approach to its neighboring island.52 </w:t>
      </w:r>
      <w:r w:rsidRPr="00D4424D">
        <w:rPr>
          <w:rStyle w:val="StyleBoldUnderline"/>
          <w:highlight w:val="green"/>
        </w:rPr>
        <w:t>At this particular moment</w:t>
      </w:r>
      <w:r w:rsidRPr="00FE12B5">
        <w:rPr>
          <w:rStyle w:val="StyleBoldUnderline"/>
        </w:rPr>
        <w:t xml:space="preserve"> in the history of US-Cuban relations, </w:t>
      </w:r>
      <w:r w:rsidRPr="00D4424D">
        <w:rPr>
          <w:rStyle w:val="StyleBoldUnderline"/>
          <w:highlight w:val="green"/>
        </w:rPr>
        <w:t>there is tremendous promise</w:t>
      </w:r>
      <w:r w:rsidRPr="00FE12B5">
        <w:rPr>
          <w:rStyle w:val="StyleBoldUnderline"/>
        </w:rPr>
        <w:t xml:space="preserve"> for a breakthrough in relations</w:t>
      </w:r>
      <w:r w:rsidRPr="00FE12B5">
        <w:rPr>
          <w:sz w:val="16"/>
        </w:rPr>
        <w:t xml:space="preserve">. In a post-Cold War world, Cuba no longer presents a security threat to the united States, but instead provides it with economic potential. American leaders cannot forget the fact that </w:t>
      </w:r>
      <w:r w:rsidRPr="00D4424D">
        <w:rPr>
          <w:rStyle w:val="StyleBoldUnderline"/>
          <w:highlight w:val="green"/>
        </w:rPr>
        <w:t>an economic embargo</w:t>
      </w:r>
      <w:r w:rsidRPr="00FE12B5">
        <w:rPr>
          <w:sz w:val="16"/>
        </w:rPr>
        <w:t xml:space="preserve">, combined with diplomatic isolation, </w:t>
      </w:r>
      <w:r w:rsidRPr="00D4424D">
        <w:rPr>
          <w:rStyle w:val="StyleBoldUnderline"/>
          <w:highlight w:val="green"/>
        </w:rPr>
        <w:t>has failed to bring democracy to Cuba for over 50 years</w:t>
      </w:r>
      <w:r w:rsidRPr="00FE12B5">
        <w:rPr>
          <w:rStyle w:val="StyleBoldUnderline"/>
        </w:rPr>
        <w:t xml:space="preserve">. American policymakers should see Cuba as an opportunity to reap the political, economic, and strategic rewards of shifting its own policies toward engagement. By </w:t>
      </w:r>
      <w:r w:rsidRPr="00D4424D">
        <w:rPr>
          <w:rStyle w:val="StyleBoldUnderline"/>
          <w:highlight w:val="green"/>
        </w:rPr>
        <w:t>ending the economic embargo</w:t>
      </w:r>
      <w:r w:rsidRPr="00FE12B5">
        <w:rPr>
          <w:rStyle w:val="StyleBoldUnderline"/>
        </w:rPr>
        <w:t xml:space="preserve"> and normalizing diplomatic relations with the island, President Obama </w:t>
      </w:r>
      <w:r w:rsidRPr="00D4424D">
        <w:rPr>
          <w:rStyle w:val="StyleBoldUnderline"/>
          <w:highlight w:val="green"/>
        </w:rPr>
        <w:t xml:space="preserve">would indicate that </w:t>
      </w:r>
      <w:r w:rsidRPr="00D4424D">
        <w:rPr>
          <w:rStyle w:val="Emphasis"/>
          <w:highlight w:val="green"/>
        </w:rPr>
        <w:t>he is truly willing to extend his hand</w:t>
      </w:r>
      <w:r w:rsidRPr="00D4424D">
        <w:rPr>
          <w:rStyle w:val="StyleBoldUnderline"/>
          <w:highlight w:val="green"/>
        </w:rPr>
        <w:t xml:space="preserve"> once America’s traditional adversaries unclench their fists.</w:t>
      </w:r>
    </w:p>
    <w:p w:rsidR="00285888" w:rsidRDefault="00285888" w:rsidP="00285888">
      <w:pPr>
        <w:rPr>
          <w:rStyle w:val="StyleBoldUnderline"/>
        </w:rPr>
      </w:pPr>
    </w:p>
    <w:p w:rsidR="00285888" w:rsidRPr="00515EA3" w:rsidRDefault="00285888" w:rsidP="00285888">
      <w:pPr>
        <w:pStyle w:val="Heading4"/>
        <w:rPr>
          <w:rStyle w:val="StyleStyleBold12pt"/>
          <w:rFonts w:asciiTheme="minorHAnsi" w:hAnsiTheme="minorHAnsi"/>
          <w:b/>
        </w:rPr>
      </w:pPr>
      <w:r w:rsidRPr="00515EA3">
        <w:rPr>
          <w:rStyle w:val="StyleStyleBold12pt"/>
          <w:rFonts w:asciiTheme="minorHAnsi" w:hAnsiTheme="minorHAnsi"/>
          <w:b/>
        </w:rPr>
        <w:t xml:space="preserve">And, diplomatic commitment to Cuba without them having met democratization requirements sends a vast international signal of the US commitment to </w:t>
      </w:r>
      <w:r>
        <w:rPr>
          <w:rStyle w:val="StyleStyleBold12pt"/>
          <w:rFonts w:asciiTheme="minorHAnsi" w:hAnsiTheme="minorHAnsi"/>
          <w:b/>
        </w:rPr>
        <w:t>global engagement</w:t>
      </w:r>
    </w:p>
    <w:p w:rsidR="00285888" w:rsidRPr="00515EA3" w:rsidRDefault="00285888" w:rsidP="00285888">
      <w:pPr>
        <w:rPr>
          <w:rStyle w:val="StyleStyleBold12pt"/>
          <w:rFonts w:asciiTheme="minorHAnsi" w:hAnsiTheme="minorHAnsi"/>
          <w:b w:val="0"/>
          <w:sz w:val="16"/>
        </w:rPr>
      </w:pPr>
      <w:r w:rsidRPr="00515EA3">
        <w:rPr>
          <w:rStyle w:val="StyleStyleBold12pt"/>
          <w:rFonts w:asciiTheme="minorHAnsi" w:hAnsiTheme="minorHAnsi"/>
        </w:rPr>
        <w:t>Colvin, 2008</w:t>
      </w:r>
      <w:r w:rsidRPr="00515EA3">
        <w:rPr>
          <w:rStyle w:val="StyleStyleBold12pt"/>
          <w:rFonts w:asciiTheme="minorHAnsi" w:hAnsiTheme="minorHAnsi"/>
          <w:b w:val="0"/>
          <w:sz w:val="16"/>
        </w:rPr>
        <w:t xml:space="preserve"> (Jake, fellow with the New Ideas Fund, a group that seeks new approaches and paradigms for U.S. national security and foreign policy. He is also Vice President for Global Trade Issues at the National Foreign Trade Council (NFTC) and oversees the Cuba initiative of USA*Engage, “The Case for a New Cuba Policy”, 12/23/2008, http://web.archive.org/web/20120904201743/http://www.newideasfund.org/proposals/Colvin%20-%20Cuba%20-%20Master.pdf)</w:t>
      </w:r>
    </w:p>
    <w:p w:rsidR="00285888" w:rsidRPr="00515EA3" w:rsidRDefault="00285888" w:rsidP="00285888">
      <w:pPr>
        <w:rPr>
          <w:rStyle w:val="Emphasis"/>
          <w:rFonts w:asciiTheme="minorHAnsi" w:hAnsiTheme="minorHAnsi"/>
        </w:rPr>
      </w:pPr>
      <w:r w:rsidRPr="002256E0">
        <w:rPr>
          <w:sz w:val="16"/>
          <w:szCs w:val="16"/>
        </w:rPr>
        <w:t>A signal to the world Beyond the domestic political benefit of acknowledging a changing Cuban American community,</w:t>
      </w:r>
      <w:r w:rsidRPr="00515EA3">
        <w:rPr>
          <w:rStyle w:val="Emphasis"/>
          <w:rFonts w:asciiTheme="minorHAnsi" w:hAnsiTheme="minorHAnsi"/>
        </w:rPr>
        <w:t xml:space="preserve"> </w:t>
      </w:r>
      <w:r w:rsidRPr="00D4424D">
        <w:rPr>
          <w:rStyle w:val="Emphasis"/>
          <w:rFonts w:asciiTheme="minorHAnsi" w:hAnsiTheme="minorHAnsi"/>
          <w:highlight w:val="green"/>
        </w:rPr>
        <w:t>a new approach to Cuba would send an important signal to the world</w:t>
      </w:r>
      <w:r w:rsidRPr="00515EA3">
        <w:rPr>
          <w:rFonts w:asciiTheme="minorHAnsi" w:hAnsiTheme="minorHAnsi"/>
          <w:sz w:val="16"/>
        </w:rPr>
        <w:t xml:space="preserve">. While complex foreign policy issues from Darfur to Iraq will take years to resolve in cooperation with the international community, </w:t>
      </w:r>
      <w:r w:rsidRPr="00515EA3">
        <w:rPr>
          <w:rStyle w:val="StyleBoldUnderline"/>
          <w:rFonts w:asciiTheme="minorHAnsi" w:hAnsiTheme="minorHAnsi"/>
        </w:rPr>
        <w:t>with respect to Cuba it would be relatively easy to demonstrate clear, progressive change immediately</w:t>
      </w:r>
      <w:r w:rsidRPr="00515EA3">
        <w:rPr>
          <w:rFonts w:asciiTheme="minorHAnsi" w:hAnsiTheme="minorHAnsi"/>
          <w:sz w:val="16"/>
        </w:rPr>
        <w:t xml:space="preserve"> through a simple Federal Register notice and a new diplomatic approach. Even small </w:t>
      </w:r>
      <w:r w:rsidRPr="00D4424D">
        <w:rPr>
          <w:rStyle w:val="StyleBoldUnderline"/>
          <w:rFonts w:asciiTheme="minorHAnsi" w:hAnsiTheme="minorHAnsi"/>
          <w:highlight w:val="green"/>
        </w:rPr>
        <w:t>changes to policy and rhetoric would send a strong message to U.S. allies, particularly in Europe and the Western Hemisphere</w:t>
      </w:r>
      <w:r w:rsidRPr="00515EA3">
        <w:rPr>
          <w:rStyle w:val="StyleBoldUnderline"/>
          <w:rFonts w:asciiTheme="minorHAnsi" w:hAnsiTheme="minorHAnsi"/>
        </w:rPr>
        <w:t>, who will be looking for early signs from the next administration</w:t>
      </w:r>
      <w:r w:rsidRPr="00515EA3">
        <w:rPr>
          <w:rFonts w:asciiTheme="minorHAnsi" w:hAnsiTheme="minorHAnsi"/>
          <w:sz w:val="16"/>
        </w:rPr>
        <w:t xml:space="preserve">. </w:t>
      </w:r>
      <w:r w:rsidRPr="00D4424D">
        <w:rPr>
          <w:rStyle w:val="StyleBoldUnderline"/>
          <w:rFonts w:asciiTheme="minorHAnsi" w:hAnsiTheme="minorHAnsi"/>
          <w:highlight w:val="green"/>
        </w:rPr>
        <w:t>The United States‘ reputation in the world has slid dramatically</w:t>
      </w:r>
      <w:r w:rsidRPr="00515EA3">
        <w:rPr>
          <w:rStyle w:val="StyleBoldUnderline"/>
          <w:rFonts w:asciiTheme="minorHAnsi" w:hAnsiTheme="minorHAnsi"/>
        </w:rPr>
        <w:t xml:space="preserve"> over the past eight years</w:t>
      </w:r>
      <w:r w:rsidRPr="00515EA3">
        <w:rPr>
          <w:rFonts w:asciiTheme="minorHAnsi" w:hAnsiTheme="minorHAnsi"/>
          <w:sz w:val="16"/>
        </w:rPr>
        <w:t xml:space="preserve">. </w:t>
      </w:r>
      <w:r w:rsidRPr="00515EA3">
        <w:rPr>
          <w:rStyle w:val="StyleBoldUnderline"/>
          <w:rFonts w:asciiTheme="minorHAnsi" w:hAnsiTheme="minorHAnsi"/>
        </w:rPr>
        <w:t>Large majorities in key allies</w:t>
      </w:r>
      <w:r w:rsidRPr="00515EA3">
        <w:rPr>
          <w:rFonts w:asciiTheme="minorHAnsi" w:hAnsiTheme="minorHAnsi"/>
          <w:sz w:val="16"/>
        </w:rPr>
        <w:t xml:space="preserve"> such as Canada (77 percent), France (75 percent), Mexico (66 percent), and the United Kingdom (67 percent) </w:t>
      </w:r>
      <w:r w:rsidRPr="00515EA3">
        <w:rPr>
          <w:rStyle w:val="StyleBoldUnderline"/>
          <w:rFonts w:asciiTheme="minorHAnsi" w:hAnsiTheme="minorHAnsi"/>
        </w:rPr>
        <w:t xml:space="preserve">say that their opinion of the United States has gotten worse </w:t>
      </w:r>
      <w:r w:rsidRPr="00515EA3">
        <w:rPr>
          <w:rFonts w:asciiTheme="minorHAnsi" w:hAnsiTheme="minorHAnsi"/>
          <w:sz w:val="16"/>
        </w:rPr>
        <w:t xml:space="preserve">since the start of the Bush presidency. Less than one-half of respondents in Canada and the United Kingdom think that the relationship with the United States is a friendship.40 </w:t>
      </w:r>
      <w:r w:rsidRPr="00515EA3">
        <w:rPr>
          <w:rStyle w:val="StyleBoldUnderline"/>
          <w:rFonts w:asciiTheme="minorHAnsi" w:hAnsiTheme="minorHAnsi"/>
        </w:rPr>
        <w:t>A troubling number think that Bush and the U.S. presence in Iraq are greater threats to world peace than Kim Jong-Il and the Iranian nuclear program</w:t>
      </w:r>
      <w:r w:rsidRPr="00515EA3">
        <w:rPr>
          <w:rFonts w:asciiTheme="minorHAnsi" w:hAnsiTheme="minorHAnsi"/>
          <w:sz w:val="16"/>
        </w:rPr>
        <w:t xml:space="preserve">, and view Beijing more favorably than Washington.41 In order for the United States to improve its image in the world, </w:t>
      </w:r>
      <w:r w:rsidRPr="002D5DAF">
        <w:rPr>
          <w:rStyle w:val="StyleBoldUnderline"/>
          <w:rFonts w:asciiTheme="minorHAnsi" w:hAnsiTheme="minorHAnsi"/>
        </w:rPr>
        <w:t xml:space="preserve">the next president will have to offer </w:t>
      </w:r>
      <w:r w:rsidRPr="00D4424D">
        <w:rPr>
          <w:rStyle w:val="StyleBoldUnderline"/>
          <w:rFonts w:asciiTheme="minorHAnsi" w:hAnsiTheme="minorHAnsi"/>
          <w:highlight w:val="green"/>
        </w:rPr>
        <w:t>new policies that demonstrate a commitment to working with allies and a pragmatic, engagement-oriented approach</w:t>
      </w:r>
      <w:r w:rsidRPr="00515EA3">
        <w:rPr>
          <w:rStyle w:val="StyleBoldUnderline"/>
          <w:rFonts w:asciiTheme="minorHAnsi" w:hAnsiTheme="minorHAnsi"/>
        </w:rPr>
        <w:t xml:space="preserve"> to foreign policy challenges</w:t>
      </w:r>
      <w:r w:rsidRPr="00515EA3">
        <w:rPr>
          <w:rFonts w:asciiTheme="minorHAnsi" w:hAnsiTheme="minorHAnsi"/>
          <w:sz w:val="16"/>
        </w:rPr>
        <w:t xml:space="preserve">. </w:t>
      </w:r>
      <w:r w:rsidRPr="00D4424D">
        <w:rPr>
          <w:rStyle w:val="Emphasis"/>
          <w:rFonts w:asciiTheme="minorHAnsi" w:hAnsiTheme="minorHAnsi"/>
          <w:highlight w:val="green"/>
        </w:rPr>
        <w:t>Cuba policy offers this opportunity</w:t>
      </w:r>
      <w:r w:rsidRPr="00515EA3">
        <w:rPr>
          <w:rFonts w:asciiTheme="minorHAnsi" w:hAnsiTheme="minorHAnsi"/>
          <w:sz w:val="16"/>
        </w:rPr>
        <w:t xml:space="preserve">. </w:t>
      </w:r>
      <w:r w:rsidRPr="00515EA3">
        <w:rPr>
          <w:rStyle w:val="StyleBoldUnderline"/>
          <w:rFonts w:asciiTheme="minorHAnsi" w:hAnsiTheme="minorHAnsi"/>
        </w:rPr>
        <w:t>Embargo politics have kept the United States from pursuing easily attainable changes to policy.</w:t>
      </w:r>
      <w:r w:rsidRPr="00515EA3">
        <w:rPr>
          <w:rFonts w:asciiTheme="minorHAnsi" w:hAnsiTheme="minorHAnsi"/>
          <w:sz w:val="16"/>
        </w:rPr>
        <w:t xml:space="preserve"> With the stroke of a pen, </w:t>
      </w:r>
      <w:r w:rsidRPr="00D4424D">
        <w:rPr>
          <w:rStyle w:val="StyleBoldUnderline"/>
          <w:rFonts w:asciiTheme="minorHAnsi" w:hAnsiTheme="minorHAnsi"/>
          <w:highlight w:val="green"/>
        </w:rPr>
        <w:t>the next president could unilaterally demonstrate that he is willing to try a different approach</w:t>
      </w:r>
      <w:r w:rsidRPr="00515EA3">
        <w:rPr>
          <w:rStyle w:val="StyleBoldUnderline"/>
          <w:rFonts w:asciiTheme="minorHAnsi" w:hAnsiTheme="minorHAnsi"/>
        </w:rPr>
        <w:t xml:space="preserve"> by allowing greater freedom</w:t>
      </w:r>
      <w:r w:rsidRPr="00515EA3">
        <w:rPr>
          <w:rFonts w:asciiTheme="minorHAnsi" w:hAnsiTheme="minorHAnsi"/>
          <w:sz w:val="16"/>
        </w:rPr>
        <w:t xml:space="preserve"> of travel for U.S. citizens to Cuba. </w:t>
      </w:r>
      <w:r w:rsidRPr="00515EA3">
        <w:rPr>
          <w:rStyle w:val="StyleBoldUnderline"/>
          <w:rFonts w:asciiTheme="minorHAnsi" w:hAnsiTheme="minorHAnsi"/>
        </w:rPr>
        <w:t>A diplomatic approach to Cuba would signal that the president is willing to pursue peaceful solutions to difficult problems</w:t>
      </w:r>
      <w:r w:rsidRPr="00515EA3">
        <w:rPr>
          <w:rFonts w:asciiTheme="minorHAnsi" w:hAnsiTheme="minorHAnsi"/>
          <w:sz w:val="16"/>
        </w:rPr>
        <w:t>, even if those initial efforts do not bear fruit immediately. Multilaterally, overtures to U.S. allies to promote rule of law, economic development, and human rights in Cuba would be a welcome change from the unproductive criticism that has become the hallmark of recent U.S. policy</w:t>
      </w:r>
      <w:r w:rsidRPr="00515EA3">
        <w:rPr>
          <w:rStyle w:val="StyleBoldUnderline"/>
          <w:rFonts w:asciiTheme="minorHAnsi" w:hAnsiTheme="minorHAnsi"/>
        </w:rPr>
        <w:t xml:space="preserve">. Compared with difficult challenges such as stabilizing Afghanistan or containing Iran, </w:t>
      </w:r>
      <w:r w:rsidRPr="00D4424D">
        <w:rPr>
          <w:rStyle w:val="StyleBoldUnderline"/>
          <w:rFonts w:asciiTheme="minorHAnsi" w:hAnsiTheme="minorHAnsi"/>
          <w:highlight w:val="green"/>
        </w:rPr>
        <w:t>Cuba is an easy place to showcase change</w:t>
      </w:r>
      <w:r w:rsidRPr="00515EA3">
        <w:rPr>
          <w:rFonts w:asciiTheme="minorHAnsi" w:hAnsiTheme="minorHAnsi"/>
          <w:sz w:val="16"/>
        </w:rPr>
        <w:t xml:space="preserve">. ―The next administration needs to have an early win,‖ says former Assistant Secretary of State for Western Hemisphere Affairs Peter Romero. 42 Romero, who was a key player in the Clinton administration‘s second-term efforts to increase people-topeople exchanges, adds, ―We‘ve been on a losing streak for so long, </w:t>
      </w:r>
      <w:r w:rsidRPr="00D4424D">
        <w:rPr>
          <w:rStyle w:val="Emphasis"/>
          <w:rFonts w:asciiTheme="minorHAnsi" w:hAnsiTheme="minorHAnsi"/>
          <w:highlight w:val="green"/>
        </w:rPr>
        <w:t>something that breaks the paradigm and shows bold strokes would have an enormous impact. I think you can do that with Cuba</w:t>
      </w:r>
      <w:r w:rsidRPr="00515EA3">
        <w:rPr>
          <w:rStyle w:val="Emphasis"/>
          <w:rFonts w:asciiTheme="minorHAnsi" w:hAnsiTheme="minorHAnsi"/>
        </w:rPr>
        <w:t>.‖</w:t>
      </w:r>
    </w:p>
    <w:p w:rsidR="00285888" w:rsidRPr="00FE12B5" w:rsidRDefault="00285888" w:rsidP="00285888">
      <w:pPr>
        <w:rPr>
          <w:rStyle w:val="StyleBoldUnderline"/>
        </w:rPr>
      </w:pPr>
    </w:p>
    <w:p w:rsidR="00285888" w:rsidRPr="00515EA3" w:rsidRDefault="00285888" w:rsidP="00285888">
      <w:pPr>
        <w:rPr>
          <w:rFonts w:asciiTheme="minorHAnsi" w:hAnsiTheme="minorHAnsi"/>
          <w:sz w:val="16"/>
        </w:rPr>
      </w:pPr>
    </w:p>
    <w:p w:rsidR="00285888" w:rsidRPr="00515EA3" w:rsidRDefault="00285888" w:rsidP="00285888">
      <w:pPr>
        <w:rPr>
          <w:rFonts w:asciiTheme="minorHAnsi" w:hAnsiTheme="minorHAnsi"/>
        </w:rPr>
      </w:pPr>
    </w:p>
    <w:p w:rsidR="00285888" w:rsidRPr="00515EA3" w:rsidRDefault="00285888" w:rsidP="00285888">
      <w:pPr>
        <w:pStyle w:val="Heading4"/>
        <w:rPr>
          <w:rFonts w:asciiTheme="minorHAnsi" w:hAnsiTheme="minorHAnsi"/>
        </w:rPr>
      </w:pPr>
      <w:r w:rsidRPr="00515EA3">
        <w:rPr>
          <w:rFonts w:asciiTheme="minorHAnsi" w:hAnsiTheme="minorHAnsi"/>
        </w:rPr>
        <w:t xml:space="preserve">And, the plan’s </w:t>
      </w:r>
      <w:r w:rsidRPr="00515EA3">
        <w:rPr>
          <w:rFonts w:asciiTheme="minorHAnsi" w:hAnsiTheme="minorHAnsi"/>
          <w:u w:val="single"/>
        </w:rPr>
        <w:t>embrace of political diversity</w:t>
      </w:r>
      <w:r w:rsidRPr="00515EA3">
        <w:rPr>
          <w:rFonts w:asciiTheme="minorHAnsi" w:hAnsiTheme="minorHAnsi"/>
        </w:rPr>
        <w:t xml:space="preserve"> promotes U.S. interests more effectively in the </w:t>
      </w:r>
      <w:r>
        <w:rPr>
          <w:rFonts w:asciiTheme="minorHAnsi" w:hAnsiTheme="minorHAnsi"/>
        </w:rPr>
        <w:t xml:space="preserve">multilateral </w:t>
      </w:r>
      <w:r w:rsidRPr="00515EA3">
        <w:rPr>
          <w:rFonts w:asciiTheme="minorHAnsi" w:hAnsiTheme="minorHAnsi"/>
        </w:rPr>
        <w:t xml:space="preserve">international order than promoting a narrow democratic model </w:t>
      </w:r>
    </w:p>
    <w:p w:rsidR="00285888" w:rsidRPr="00515EA3" w:rsidRDefault="00285888" w:rsidP="00285888">
      <w:pPr>
        <w:rPr>
          <w:rFonts w:asciiTheme="minorHAnsi" w:hAnsiTheme="minorHAnsi"/>
          <w:sz w:val="16"/>
        </w:rPr>
      </w:pPr>
      <w:r w:rsidRPr="00515EA3">
        <w:rPr>
          <w:rStyle w:val="StyleStyleBold12pt"/>
          <w:rFonts w:asciiTheme="minorHAnsi" w:hAnsiTheme="minorHAnsi"/>
        </w:rPr>
        <w:t>Kupchan and Mount, 2009</w:t>
      </w:r>
      <w:r w:rsidRPr="00515EA3">
        <w:rPr>
          <w:rStyle w:val="StyleStyleBold12pt"/>
          <w:rFonts w:asciiTheme="minorHAnsi" w:hAnsiTheme="minorHAnsi"/>
          <w:b w:val="0"/>
          <w:sz w:val="16"/>
        </w:rPr>
        <w:t xml:space="preserve"> (Charles,</w:t>
      </w:r>
      <w:r w:rsidRPr="00515EA3">
        <w:rPr>
          <w:rFonts w:asciiTheme="minorHAnsi" w:hAnsiTheme="minorHAnsi"/>
          <w:sz w:val="16"/>
        </w:rPr>
        <w:t xml:space="preserve"> professor of International Affairs at Georgetown University and senior fellow at the Council on Foreign Relations, and Adam, doctoral candidate in the Department of Government at Georgetown University, “The Autonomy Rule,” Democracy: A Journal of Ideas, Spring 2009,  </w:t>
      </w:r>
      <w:hyperlink r:id="rId10" w:history="1">
        <w:r w:rsidRPr="00515EA3">
          <w:rPr>
            <w:rStyle w:val="Hyperlink"/>
            <w:rFonts w:asciiTheme="minorHAnsi" w:hAnsiTheme="minorHAnsi"/>
            <w:sz w:val="16"/>
          </w:rPr>
          <w:t>http://www.democracyjournal.org/pdf/12/Kupchan.pdf</w:t>
        </w:r>
      </w:hyperlink>
      <w:r w:rsidRPr="00515EA3">
        <w:rPr>
          <w:rStyle w:val="Hyperlink"/>
          <w:rFonts w:asciiTheme="minorHAnsi" w:hAnsiTheme="minorHAnsi"/>
          <w:sz w:val="16"/>
        </w:rPr>
        <w:t>)</w:t>
      </w:r>
    </w:p>
    <w:p w:rsidR="00285888" w:rsidRPr="00515EA3" w:rsidRDefault="00285888" w:rsidP="00285888">
      <w:pPr>
        <w:rPr>
          <w:rStyle w:val="StyleBoldUnderline"/>
          <w:rFonts w:asciiTheme="minorHAnsi" w:hAnsiTheme="minorHAnsi"/>
        </w:rPr>
      </w:pPr>
      <w:r w:rsidRPr="00D4424D">
        <w:rPr>
          <w:rStyle w:val="StyleBoldUnderline"/>
          <w:rFonts w:asciiTheme="minorHAnsi" w:hAnsiTheme="minorHAnsi"/>
          <w:highlight w:val="green"/>
        </w:rPr>
        <w:t>Many American strategists recognize the inevitability of a more level global playing field</w:t>
      </w:r>
      <w:r w:rsidRPr="00515EA3">
        <w:rPr>
          <w:rStyle w:val="StyleBoldUnderline"/>
          <w:rFonts w:asciiTheme="minorHAnsi" w:hAnsiTheme="minorHAnsi"/>
        </w:rPr>
        <w:t xml:space="preserve">, but they have arrived at an illusory response: that the United States and its democratic allies should dedicate the twilight hours of their </w:t>
      </w:r>
      <w:r w:rsidRPr="00515EA3">
        <w:rPr>
          <w:rStyle w:val="StyleBoldUnderline"/>
          <w:rFonts w:asciiTheme="minorHAnsi" w:hAnsiTheme="minorHAnsi"/>
        </w:rPr>
        <w:lastRenderedPageBreak/>
        <w:t>primacy to universalizing the Western o</w:t>
      </w:r>
      <w:r w:rsidRPr="00515EA3">
        <w:rPr>
          <w:rStyle w:val="StyleBoldUnderline"/>
          <w:rFonts w:asciiTheme="minorHAnsi" w:hAnsiTheme="minorHAnsi"/>
          <w:sz w:val="16"/>
          <w:u w:val="none"/>
        </w:rPr>
        <w:t xml:space="preserve">rder. According to G. John Ikenberry, a political scientist at Princeton University, “The United States’ global position may be weakening, but the international system the United States leads can remain the dominant order of the twenty-first century.” The West should “sink the roots of this order as deeply as possible” to ensure that the world continues to play by its rules even as its material preponderance wanes. </w:t>
      </w:r>
      <w:r w:rsidRPr="00D4424D">
        <w:rPr>
          <w:rStyle w:val="Emphasis"/>
          <w:rFonts w:asciiTheme="minorHAnsi" w:hAnsiTheme="minorHAnsi"/>
          <w:highlight w:val="green"/>
        </w:rPr>
        <w:t>Such confidence in the universality of the Western order is, however, based on wishful thinking about the likely trajectory of ascending powers</w:t>
      </w:r>
      <w:r w:rsidRPr="00515EA3">
        <w:rPr>
          <w:rStyle w:val="StyleBoldUnderline"/>
          <w:rFonts w:asciiTheme="minorHAnsi" w:hAnsiTheme="minorHAnsi"/>
          <w:sz w:val="16"/>
          <w:u w:val="none"/>
        </w:rPr>
        <w:t>, which throughout history have sought to adjust the prevailing order in ways that favor their own interests</w:t>
      </w:r>
      <w:r w:rsidRPr="00515EA3">
        <w:rPr>
          <w:rStyle w:val="Emphasis"/>
          <w:rFonts w:asciiTheme="minorHAnsi" w:hAnsiTheme="minorHAnsi"/>
        </w:rPr>
        <w:t xml:space="preserve">. </w:t>
      </w:r>
      <w:r w:rsidRPr="00D4424D">
        <w:rPr>
          <w:rStyle w:val="Emphasis"/>
          <w:rFonts w:asciiTheme="minorHAnsi" w:hAnsiTheme="minorHAnsi"/>
          <w:highlight w:val="green"/>
        </w:rPr>
        <w:t>Presuming that rising states will readily take their seats at the West’s table is</w:t>
      </w:r>
      <w:r w:rsidRPr="00515EA3">
        <w:rPr>
          <w:rStyle w:val="Emphasis"/>
          <w:rFonts w:asciiTheme="minorHAnsi" w:hAnsiTheme="minorHAnsi"/>
        </w:rPr>
        <w:t xml:space="preserve"> unrealistic and even dangerous, </w:t>
      </w:r>
      <w:r w:rsidRPr="00D4424D">
        <w:rPr>
          <w:rStyle w:val="Emphasis"/>
          <w:rFonts w:asciiTheme="minorHAnsi" w:hAnsiTheme="minorHAnsi"/>
          <w:highlight w:val="green"/>
        </w:rPr>
        <w:t>promising to alienate emerging powers that will be pivotal to global stability</w:t>
      </w:r>
      <w:r w:rsidRPr="00515EA3">
        <w:rPr>
          <w:rStyle w:val="StyleBoldUnderline"/>
          <w:rFonts w:asciiTheme="minorHAnsi" w:hAnsiTheme="minorHAnsi"/>
          <w:sz w:val="16"/>
          <w:u w:val="none"/>
        </w:rPr>
        <w:t xml:space="preserve"> in the years ahead. Instead, </w:t>
      </w:r>
      <w:r w:rsidRPr="00515EA3">
        <w:rPr>
          <w:rStyle w:val="StyleBoldUnderline"/>
          <w:rFonts w:asciiTheme="minorHAnsi" w:hAnsiTheme="minorHAnsi"/>
        </w:rPr>
        <w:t xml:space="preserve">the West will have to make room for the competing visions of rising powers and prepare for an international system in which its principles no longer serve as the primary anchor. Sinking the roots of the West, founding a “league of democracies,” and turning NATO into a global alliance of democratic states would be admirable visions in a politically homogeneous world. But </w:t>
      </w:r>
      <w:r w:rsidRPr="00D4424D">
        <w:rPr>
          <w:rStyle w:val="Emphasis"/>
          <w:rFonts w:asciiTheme="minorHAnsi" w:hAnsiTheme="minorHAnsi"/>
          <w:highlight w:val="green"/>
        </w:rPr>
        <w:t>the Western model does not command widespread acceptance</w:t>
      </w:r>
      <w:r w:rsidRPr="00515EA3">
        <w:rPr>
          <w:rStyle w:val="StyleBoldUnderline"/>
          <w:rFonts w:asciiTheme="minorHAnsi" w:hAnsiTheme="minorHAnsi"/>
          <w:sz w:val="16"/>
          <w:u w:val="none"/>
        </w:rPr>
        <w:t>. If the next international system is to be characterized by norm-governed order rather than competitive anarchy</w:t>
      </w:r>
      <w:r w:rsidRPr="00515EA3">
        <w:rPr>
          <w:rStyle w:val="StyleBoldUnderline"/>
          <w:rFonts w:asciiTheme="minorHAnsi" w:hAnsiTheme="minorHAnsi"/>
        </w:rPr>
        <w:t xml:space="preserve">, </w:t>
      </w:r>
      <w:r w:rsidRPr="00D4424D">
        <w:rPr>
          <w:rStyle w:val="StyleBoldUnderline"/>
          <w:rFonts w:asciiTheme="minorHAnsi" w:hAnsiTheme="minorHAnsi"/>
          <w:highlight w:val="green"/>
        </w:rPr>
        <w:t>it will have to be based on great-power consensus and toleration of political diversity</w:t>
      </w:r>
      <w:r w:rsidRPr="00515EA3">
        <w:rPr>
          <w:rStyle w:val="StyleBoldUnderline"/>
          <w:rFonts w:asciiTheme="minorHAnsi" w:hAnsiTheme="minorHAnsi"/>
        </w:rPr>
        <w:t xml:space="preserve"> </w:t>
      </w:r>
      <w:r w:rsidRPr="00D4424D">
        <w:rPr>
          <w:rStyle w:val="StyleBoldUnderline"/>
          <w:rFonts w:asciiTheme="minorHAnsi" w:hAnsiTheme="minorHAnsi"/>
          <w:highlight w:val="green"/>
        </w:rPr>
        <w:t>rather than Western primacy and the single-minded pursuit of universal democracy</w:t>
      </w:r>
      <w:r w:rsidRPr="00515EA3">
        <w:rPr>
          <w:rStyle w:val="StyleBoldUnderline"/>
          <w:rFonts w:asciiTheme="minorHAnsi" w:hAnsiTheme="minorHAnsi"/>
          <w:sz w:val="16"/>
          <w:u w:val="none"/>
        </w:rPr>
        <w:t xml:space="preserve">. To that end, </w:t>
      </w:r>
      <w:r w:rsidRPr="00515EA3">
        <w:rPr>
          <w:rStyle w:val="StyleBoldUnderline"/>
          <w:rFonts w:asciiTheme="minorHAnsi" w:hAnsiTheme="minorHAnsi"/>
        </w:rPr>
        <w:t>the United States should take the lead in fashioning a more diverse and inclusive global order</w:t>
      </w:r>
      <w:r w:rsidRPr="00515EA3">
        <w:rPr>
          <w:rStyle w:val="StyleBoldUnderline"/>
          <w:rFonts w:asciiTheme="minorHAnsi" w:hAnsiTheme="minorHAnsi"/>
          <w:sz w:val="16"/>
          <w:u w:val="none"/>
        </w:rPr>
        <w:t xml:space="preserve">. Call it the “Autonomy Rule”: </w:t>
      </w:r>
      <w:r w:rsidRPr="00D4424D">
        <w:rPr>
          <w:rStyle w:val="StyleBoldUnderline"/>
          <w:rFonts w:asciiTheme="minorHAnsi" w:hAnsiTheme="minorHAnsi"/>
          <w:highlight w:val="green"/>
        </w:rPr>
        <w:t>the terms of the next order should be negotiated among all states</w:t>
      </w:r>
      <w:r w:rsidRPr="00D4424D">
        <w:rPr>
          <w:rStyle w:val="Emphasis"/>
          <w:rFonts w:asciiTheme="minorHAnsi" w:hAnsiTheme="minorHAnsi"/>
          <w:highlight w:val="green"/>
        </w:rPr>
        <w:t>, be they democratic or not</w:t>
      </w:r>
      <w:r w:rsidRPr="00515EA3">
        <w:rPr>
          <w:rStyle w:val="StyleBoldUnderline"/>
          <w:rFonts w:asciiTheme="minorHAnsi" w:hAnsiTheme="minorHAnsi"/>
          <w:sz w:val="16"/>
          <w:u w:val="none"/>
        </w:rPr>
        <w:t xml:space="preserve">, </w:t>
      </w:r>
      <w:r w:rsidRPr="00515EA3">
        <w:rPr>
          <w:rStyle w:val="StyleBoldUnderline"/>
          <w:rFonts w:asciiTheme="minorHAnsi" w:hAnsiTheme="minorHAnsi"/>
        </w:rPr>
        <w:t>that provide responsible governance and broadly promote the autonomy and welfare of their citizens</w:t>
      </w:r>
      <w:r w:rsidRPr="00515EA3">
        <w:rPr>
          <w:rStyle w:val="StyleBoldUnderline"/>
          <w:rFonts w:asciiTheme="minorHAnsi" w:hAnsiTheme="minorHAnsi"/>
          <w:sz w:val="16"/>
          <w:u w:val="none"/>
        </w:rPr>
        <w:t xml:space="preserve">. The West will have to give as much as it gets in shaping the world that comes next. This approach does not constitute acquiescence to illiberalism, but rather a more progressive understanding of America’s liberal tradition. Just as it does at home, </w:t>
      </w:r>
      <w:r w:rsidRPr="00515EA3">
        <w:rPr>
          <w:rStyle w:val="StyleBoldUnderline"/>
          <w:rFonts w:asciiTheme="minorHAnsi" w:hAnsiTheme="minorHAnsi"/>
        </w:rPr>
        <w:t xml:space="preserve">the United States should welcome diversity abroad, accepting that </w:t>
      </w:r>
      <w:r w:rsidRPr="00D4424D">
        <w:rPr>
          <w:rStyle w:val="StyleBoldUnderline"/>
          <w:rFonts w:asciiTheme="minorHAnsi" w:hAnsiTheme="minorHAnsi"/>
          <w:highlight w:val="green"/>
        </w:rPr>
        <w:t>liberal democracy must compete respectfully in the marketplace of ideas with other types of regimes</w:t>
      </w:r>
      <w:r w:rsidRPr="00515EA3">
        <w:rPr>
          <w:rStyle w:val="StyleBoldUnderline"/>
          <w:rFonts w:asciiTheme="minorHAnsi" w:hAnsiTheme="minorHAnsi"/>
          <w:sz w:val="16"/>
          <w:u w:val="none"/>
        </w:rPr>
        <w:t xml:space="preserve">. Indeed, </w:t>
      </w:r>
      <w:r w:rsidRPr="00515EA3">
        <w:rPr>
          <w:rStyle w:val="StyleBoldUnderline"/>
          <w:rFonts w:asciiTheme="minorHAnsi" w:hAnsiTheme="minorHAnsi"/>
        </w:rPr>
        <w:t>toleration of reasonably just alternative political systems will promote U.S. interests far more effectively</w:t>
      </w:r>
      <w:r w:rsidRPr="00515EA3">
        <w:rPr>
          <w:rStyle w:val="StyleBoldUnderline"/>
          <w:rFonts w:asciiTheme="minorHAnsi" w:hAnsiTheme="minorHAnsi"/>
          <w:sz w:val="16"/>
          <w:u w:val="none"/>
        </w:rPr>
        <w:t xml:space="preserve"> than the hubris of neoconservatism or the narrow idealism of the current liberal consensus. Respect for responsible governments, toleration of political and cultural diversity, balance between global governance and devolution to regional authorities, and a more modest brand of globalization—</w:t>
      </w:r>
      <w:r w:rsidRPr="00515EA3">
        <w:rPr>
          <w:rStyle w:val="StyleBoldUnderline"/>
          <w:rFonts w:asciiTheme="minorHAnsi" w:hAnsiTheme="minorHAnsi"/>
        </w:rPr>
        <w:t>these are the principles around which the next order is most likely to take shape.</w:t>
      </w:r>
    </w:p>
    <w:p w:rsidR="00285888" w:rsidRPr="00515EA3" w:rsidRDefault="00285888" w:rsidP="00285888">
      <w:pPr>
        <w:rPr>
          <w:rFonts w:asciiTheme="minorHAnsi" w:hAnsiTheme="minorHAnsi"/>
          <w:sz w:val="16"/>
        </w:rPr>
      </w:pPr>
    </w:p>
    <w:p w:rsidR="00285888" w:rsidRPr="00515EA3" w:rsidRDefault="00285888" w:rsidP="00285888">
      <w:pPr>
        <w:pStyle w:val="Heading4"/>
        <w:rPr>
          <w:rFonts w:asciiTheme="minorHAnsi" w:hAnsiTheme="minorHAnsi"/>
        </w:rPr>
      </w:pPr>
      <w:r w:rsidRPr="00515EA3">
        <w:rPr>
          <w:rFonts w:asciiTheme="minorHAnsi" w:hAnsiTheme="minorHAnsi"/>
        </w:rPr>
        <w:t xml:space="preserve">And, cooperation with a plurality of governance models prevents great power war--- democracy promotion will cause </w:t>
      </w:r>
      <w:r w:rsidRPr="00515EA3">
        <w:rPr>
          <w:rFonts w:asciiTheme="minorHAnsi" w:hAnsiTheme="minorHAnsi"/>
          <w:u w:val="single"/>
        </w:rPr>
        <w:t>unstable multipolarity</w:t>
      </w:r>
      <w:r w:rsidRPr="00515EA3">
        <w:rPr>
          <w:rFonts w:asciiTheme="minorHAnsi" w:hAnsiTheme="minorHAnsi"/>
        </w:rPr>
        <w:t>, crush U.S. leadership, and prevent global solutions to warming and terrorism</w:t>
      </w:r>
    </w:p>
    <w:p w:rsidR="00285888" w:rsidRPr="00515EA3" w:rsidRDefault="00285888" w:rsidP="00285888">
      <w:pPr>
        <w:rPr>
          <w:rFonts w:asciiTheme="minorHAnsi" w:hAnsiTheme="minorHAnsi"/>
          <w:sz w:val="16"/>
        </w:rPr>
      </w:pPr>
      <w:r w:rsidRPr="00515EA3">
        <w:rPr>
          <w:rStyle w:val="StyleStyleBold12pt"/>
          <w:rFonts w:asciiTheme="minorHAnsi" w:hAnsiTheme="minorHAnsi"/>
        </w:rPr>
        <w:t>Kupchan, 2012</w:t>
      </w:r>
      <w:r w:rsidRPr="00515EA3">
        <w:rPr>
          <w:rFonts w:asciiTheme="minorHAnsi" w:hAnsiTheme="minorHAnsi"/>
          <w:sz w:val="16"/>
        </w:rPr>
        <w:t xml:space="preserve"> (Charles, professor of International Affairs at Georgetown University and senior fellow at the Council on Foreign Relations, “No One's World: The West, the Rising Rest, and the Coming Global Turn”, Kindle edition (no page numbers) </w:t>
      </w:r>
    </w:p>
    <w:p w:rsidR="00285888" w:rsidRPr="00515EA3" w:rsidRDefault="00285888" w:rsidP="00285888">
      <w:pPr>
        <w:rPr>
          <w:rFonts w:asciiTheme="minorHAnsi" w:hAnsiTheme="minorHAnsi"/>
          <w:sz w:val="16"/>
        </w:rPr>
      </w:pPr>
      <w:r w:rsidRPr="00515EA3">
        <w:rPr>
          <w:rFonts w:asciiTheme="minorHAnsi" w:hAnsiTheme="minorHAnsi"/>
          <w:sz w:val="16"/>
        </w:rPr>
        <w:t xml:space="preserve">Although Western hegemony is in its waning days, it still provides a significant level of global stability. Teamwork between the United States and the EU continues to represent the world's most important partnership. The EU's aggregate wealth rivals America's, and the U.S. economy will remain number one into the next decade. </w:t>
      </w:r>
      <w:r w:rsidRPr="00515EA3">
        <w:rPr>
          <w:rStyle w:val="StyleBoldUnderline"/>
          <w:rFonts w:asciiTheme="minorHAnsi" w:hAnsiTheme="minorHAnsi"/>
        </w:rPr>
        <w:t xml:space="preserve">The American military will maintain its primacy well beyond the next decade, and Washington's diplomatic clout will be second to none for the foreseeable future. Nonetheless, </w:t>
      </w:r>
      <w:r w:rsidRPr="00D4424D">
        <w:rPr>
          <w:rStyle w:val="StyleBoldUnderline"/>
          <w:rFonts w:asciiTheme="minorHAnsi" w:hAnsiTheme="minorHAnsi"/>
          <w:highlight w:val="green"/>
        </w:rPr>
        <w:t>the stability afforded by Western predominance will slip away in step with its material and ideological primacy</w:t>
      </w:r>
      <w:r w:rsidRPr="00515EA3">
        <w:rPr>
          <w:rFonts w:asciiTheme="minorHAnsi" w:hAnsiTheme="minorHAnsi"/>
          <w:sz w:val="16"/>
        </w:rPr>
        <w:t xml:space="preserve">. Accordingly, </w:t>
      </w:r>
      <w:r w:rsidRPr="00D4424D">
        <w:rPr>
          <w:rStyle w:val="Emphasis"/>
          <w:rFonts w:asciiTheme="minorHAnsi" w:hAnsiTheme="minorHAnsi"/>
          <w:highlight w:val="green"/>
        </w:rPr>
        <w:t>the West must work with emerging powers to take advantage of the current window of opportunity</w:t>
      </w:r>
      <w:r w:rsidRPr="00515EA3">
        <w:rPr>
          <w:rFonts w:asciiTheme="minorHAnsi" w:hAnsiTheme="minorHAnsi"/>
          <w:sz w:val="16"/>
        </w:rPr>
        <w:t xml:space="preserve"> to map out the rules that will govern the next world. </w:t>
      </w:r>
      <w:r w:rsidRPr="00515EA3">
        <w:rPr>
          <w:rStyle w:val="StyleBoldUnderline"/>
          <w:rFonts w:asciiTheme="minorHAnsi" w:hAnsiTheme="minorHAnsi"/>
        </w:rPr>
        <w:t xml:space="preserve">Otherwise, </w:t>
      </w:r>
      <w:r w:rsidRPr="00D4424D">
        <w:rPr>
          <w:rStyle w:val="StyleBoldUnderline"/>
          <w:rFonts w:asciiTheme="minorHAnsi" w:hAnsiTheme="minorHAnsi"/>
          <w:highlight w:val="green"/>
        </w:rPr>
        <w:t>multipolarity coupled with ideological dissensus will ensure balance-of-power competition</w:t>
      </w:r>
      <w:r w:rsidRPr="00515EA3">
        <w:rPr>
          <w:rStyle w:val="StyleBoldUnderline"/>
          <w:rFonts w:asciiTheme="minorHAnsi" w:hAnsiTheme="minorHAnsi"/>
        </w:rPr>
        <w:t xml:space="preserve"> and unfettered jockeying for power, position, and prestige</w:t>
      </w:r>
      <w:r w:rsidRPr="00515EA3">
        <w:rPr>
          <w:rFonts w:asciiTheme="minorHAnsi" w:hAnsiTheme="minorHAnsi"/>
          <w:sz w:val="16"/>
        </w:rPr>
        <w:t xml:space="preserve">. It is far preferable to arrive at a new rules-based order by design rather than head toward a new anarchy by default. </w:t>
      </w:r>
      <w:r w:rsidRPr="00515EA3">
        <w:rPr>
          <w:rStyle w:val="StyleBoldUnderline"/>
          <w:rFonts w:asciiTheme="minorHAnsi" w:hAnsiTheme="minorHAnsi"/>
        </w:rPr>
        <w:t>The goal should be to forge a consensus among major states about the foundational principles of the next world</w:t>
      </w:r>
      <w:r w:rsidRPr="00515EA3">
        <w:rPr>
          <w:rFonts w:asciiTheme="minorHAnsi" w:hAnsiTheme="minorHAnsi"/>
          <w:sz w:val="16"/>
        </w:rPr>
        <w:t>. The West will have to be ready for compromise; the rules must be acceptable to powers that adhere to very different conceptions of what constitutes a just and acceptable order. The political diversity that will characterize the next world suggests that aiming low and crafting a rules-based order that endures is wiser than aiming high and coming away empty-handed. What follows is a sketch of what the rules of the next order might look like</w:t>
      </w:r>
      <w:r w:rsidRPr="00515EA3">
        <w:rPr>
          <w:rStyle w:val="StyleBoldUnderline"/>
          <w:rFonts w:asciiTheme="minorHAnsi" w:hAnsiTheme="minorHAnsi"/>
        </w:rPr>
        <w:t>—a set of principles on which the West and the rising rest may well be able to find common ground.</w:t>
      </w:r>
      <w:r w:rsidRPr="00515EA3">
        <w:rPr>
          <w:rFonts w:asciiTheme="minorHAnsi" w:hAnsiTheme="minorHAnsi"/>
          <w:sz w:val="16"/>
        </w:rPr>
        <w:t xml:space="preserve"> Defining Legitimacy Under American leadership, </w:t>
      </w:r>
      <w:r w:rsidRPr="00515EA3">
        <w:rPr>
          <w:rStyle w:val="StyleBoldUnderline"/>
          <w:rFonts w:asciiTheme="minorHAnsi" w:hAnsiTheme="minorHAnsi"/>
        </w:rPr>
        <w:t xml:space="preserve">the West has propagated a conception of order that equates political legitimacy with liberal democracy. </w:t>
      </w:r>
      <w:r w:rsidRPr="00D4424D">
        <w:rPr>
          <w:rStyle w:val="StyleBoldUnderline"/>
          <w:rFonts w:asciiTheme="minorHAnsi" w:hAnsiTheme="minorHAnsi"/>
          <w:highlight w:val="green"/>
        </w:rPr>
        <w:t>If a new rules-based order is to emerge, the West will have to embrace political diversity rather than insist that liberal democracy is the only legitimate form of government</w:t>
      </w:r>
      <w:r w:rsidRPr="00515EA3">
        <w:rPr>
          <w:rFonts w:asciiTheme="minorHAnsi" w:hAnsiTheme="minorHAnsi"/>
          <w:sz w:val="16"/>
        </w:rPr>
        <w:t xml:space="preserve">. To be sure, nondemocracies currently have their say in global institutions, such as the United Nations, the World Bank, and the G-20. But </w:t>
      </w:r>
      <w:r w:rsidRPr="00515EA3">
        <w:rPr>
          <w:rStyle w:val="StyleBoldUnderline"/>
          <w:rFonts w:asciiTheme="minorHAnsi" w:hAnsiTheme="minorHAnsi"/>
        </w:rPr>
        <w:t>even as the West does business with autocracies in these and other settings, it also delegitimates them in word and action</w:t>
      </w:r>
      <w:r w:rsidRPr="00515EA3">
        <w:rPr>
          <w:rFonts w:asciiTheme="minorHAnsi" w:hAnsiTheme="minorHAnsi"/>
          <w:sz w:val="16"/>
        </w:rPr>
        <w:t xml:space="preserve">. </w:t>
      </w:r>
      <w:r w:rsidRPr="00515EA3">
        <w:rPr>
          <w:rStyle w:val="StyleBoldUnderline"/>
          <w:rFonts w:asciiTheme="minorHAnsi" w:hAnsiTheme="minorHAnsi"/>
        </w:rPr>
        <w:t>The United States leads the charge on this front</w:t>
      </w:r>
      <w:r w:rsidRPr="00515EA3">
        <w:rPr>
          <w:rFonts w:asciiTheme="minorHAnsi" w:hAnsiTheme="minorHAnsi"/>
          <w:sz w:val="16"/>
        </w:rPr>
        <w:t xml:space="preserve">. In his second inaugural address, George W. Bush stated that, "America's vital interests and our deepest beliefs are now one.... So it is the policy of the United States to seek and support the growth of democratic movements and institutions in every nation and culture." Although of different political stripes, Barack Obama told the UN General Assembly in 2010 that "experience shows us that history is on the side of liberty; that the strongest foundation for human progress lies in open economies, open societies, and open governments. To put it simply, democracy, more than any other form of government, delivers for our citizens."- </w:t>
      </w:r>
      <w:r w:rsidRPr="00515EA3">
        <w:rPr>
          <w:rStyle w:val="StyleBoldUnderline"/>
          <w:rFonts w:asciiTheme="minorHAnsi" w:hAnsiTheme="minorHAnsi"/>
        </w:rPr>
        <w:t>Obama also made clear his commitment to democracy promotion in outlining the U.S. response to the Arab Spring</w:t>
      </w:r>
      <w:r w:rsidRPr="00515EA3">
        <w:rPr>
          <w:rFonts w:asciiTheme="minorHAnsi" w:hAnsiTheme="minorHAnsi"/>
          <w:sz w:val="16"/>
        </w:rPr>
        <w:t xml:space="preserve">: The United States supports a set of universal rights. And these rights include free </w:t>
      </w:r>
      <w:r w:rsidRPr="00515EA3">
        <w:rPr>
          <w:rFonts w:asciiTheme="minorHAnsi" w:hAnsiTheme="minorHAnsi"/>
          <w:sz w:val="16"/>
        </w:rPr>
        <w:lastRenderedPageBreak/>
        <w:t xml:space="preserve">speech, the freedom of peaceful assembly, the freedom of religion, equality for men and women under the rule of law, and the right to choose your own leaders.... </w:t>
      </w:r>
      <w:r w:rsidRPr="00515EA3">
        <w:rPr>
          <w:rStyle w:val="StyleBoldUnderline"/>
          <w:rFonts w:asciiTheme="minorHAnsi" w:hAnsiTheme="minorHAnsi"/>
        </w:rPr>
        <w:t>Our support for these principles is not a secondary interest</w:t>
      </w:r>
      <w:r w:rsidRPr="00515EA3">
        <w:rPr>
          <w:rFonts w:asciiTheme="minorHAnsi" w:hAnsiTheme="minorHAnsi"/>
          <w:sz w:val="16"/>
        </w:rPr>
        <w:t xml:space="preserve">... it is a top priority that must be translated into concrete actions, and supported by all of the diplomatic, economic and strategic tools at our disposal.2 Europe generally shares this outlook. Catherine </w:t>
      </w:r>
      <w:r w:rsidRPr="00515EA3">
        <w:rPr>
          <w:rStyle w:val="StyleBoldUnderline"/>
          <w:rFonts w:asciiTheme="minorHAnsi" w:hAnsiTheme="minorHAnsi"/>
        </w:rPr>
        <w:t>Ashton, the EU's foreign policy chief,</w:t>
      </w:r>
      <w:r w:rsidRPr="00515EA3">
        <w:rPr>
          <w:rFonts w:asciiTheme="minorHAnsi" w:hAnsiTheme="minorHAnsi"/>
          <w:sz w:val="16"/>
        </w:rPr>
        <w:t xml:space="preserve"> </w:t>
      </w:r>
      <w:r w:rsidRPr="00515EA3">
        <w:rPr>
          <w:rStyle w:val="StyleBoldUnderline"/>
          <w:rFonts w:asciiTheme="minorHAnsi" w:hAnsiTheme="minorHAnsi"/>
        </w:rPr>
        <w:t>declared</w:t>
      </w:r>
      <w:r w:rsidRPr="00515EA3">
        <w:rPr>
          <w:rFonts w:asciiTheme="minorHAnsi" w:hAnsiTheme="minorHAnsi"/>
          <w:sz w:val="16"/>
        </w:rPr>
        <w:t xml:space="preserve"> in 2010 </w:t>
      </w:r>
      <w:r w:rsidRPr="00515EA3">
        <w:rPr>
          <w:rStyle w:val="StyleBoldUnderline"/>
          <w:rFonts w:asciiTheme="minorHAnsi" w:hAnsiTheme="minorHAnsi"/>
        </w:rPr>
        <w:t>that, "democracy, human rights, security, governance and sustainable development are intrinsically linked</w:t>
      </w:r>
      <w:r w:rsidRPr="00515EA3">
        <w:rPr>
          <w:rFonts w:asciiTheme="minorHAnsi" w:hAnsiTheme="minorHAnsi"/>
          <w:sz w:val="16"/>
        </w:rPr>
        <w:t xml:space="preserve">. Democratic principles have their roots in universal norms and values."- Such statements affirm Robert Kagan's observation that elites in the West "have operated on the ideological conviction that liberal democracy is the only legitimate form of government and that other forms of government are not only illegitimate but transitory.'' </w:t>
      </w:r>
      <w:r w:rsidRPr="00515EA3">
        <w:rPr>
          <w:rStyle w:val="StyleBoldUnderline"/>
          <w:rFonts w:asciiTheme="minorHAnsi" w:hAnsiTheme="minorHAnsi"/>
        </w:rPr>
        <w:t xml:space="preserve">This stance is morally compelling and consistent with values deeply held among the Atlantic democracies. But </w:t>
      </w:r>
      <w:r w:rsidRPr="00D4424D">
        <w:rPr>
          <w:rStyle w:val="StyleBoldUnderline"/>
          <w:rFonts w:asciiTheme="minorHAnsi" w:hAnsiTheme="minorHAnsi"/>
          <w:highlight w:val="green"/>
        </w:rPr>
        <w:t>the equation of legitimacy with democracy undermines the West's influence among emerging powers</w:t>
      </w:r>
      <w:r w:rsidRPr="00515EA3">
        <w:rPr>
          <w:rFonts w:asciiTheme="minorHAnsi" w:hAnsiTheme="minorHAnsi"/>
          <w:sz w:val="16"/>
        </w:rPr>
        <w:t xml:space="preserve">. </w:t>
      </w:r>
      <w:r w:rsidRPr="002D5DAF">
        <w:rPr>
          <w:rStyle w:val="StyleBoldUnderline"/>
          <w:rFonts w:asciiTheme="minorHAnsi" w:hAnsiTheme="minorHAnsi"/>
        </w:rPr>
        <w:t xml:space="preserve">Even </w:t>
      </w:r>
      <w:r w:rsidRPr="00D4424D">
        <w:rPr>
          <w:rStyle w:val="StyleBoldUnderline"/>
          <w:rFonts w:asciiTheme="minorHAnsi" w:hAnsiTheme="minorHAnsi"/>
          <w:highlight w:val="green"/>
        </w:rPr>
        <w:t xml:space="preserve">countries like Brazil and India, </w:t>
      </w:r>
      <w:r w:rsidRPr="002D5DAF">
        <w:rPr>
          <w:rStyle w:val="StyleBoldUnderline"/>
          <w:rFonts w:asciiTheme="minorHAnsi" w:hAnsiTheme="minorHAnsi"/>
        </w:rPr>
        <w:t xml:space="preserve">both of which are stable democracies, tend to </w:t>
      </w:r>
      <w:r w:rsidRPr="00D4424D">
        <w:rPr>
          <w:rStyle w:val="StyleBoldUnderline"/>
          <w:rFonts w:asciiTheme="minorHAnsi" w:hAnsiTheme="minorHAnsi"/>
          <w:highlight w:val="green"/>
        </w:rPr>
        <w:t xml:space="preserve">view the West's obsession with democracy promotion as </w:t>
      </w:r>
      <w:r w:rsidRPr="002D5DAF">
        <w:rPr>
          <w:rStyle w:val="StyleBoldUnderline"/>
          <w:rFonts w:asciiTheme="minorHAnsi" w:hAnsiTheme="minorHAnsi"/>
        </w:rPr>
        <w:t xml:space="preserve">little more than </w:t>
      </w:r>
      <w:r w:rsidRPr="00D4424D">
        <w:rPr>
          <w:rStyle w:val="StyleBoldUnderline"/>
          <w:rFonts w:asciiTheme="minorHAnsi" w:hAnsiTheme="minorHAnsi"/>
          <w:highlight w:val="green"/>
        </w:rPr>
        <w:t>uninvited meddling</w:t>
      </w:r>
      <w:r w:rsidRPr="00515EA3">
        <w:rPr>
          <w:rStyle w:val="StyleBoldUnderline"/>
          <w:rFonts w:asciiTheme="minorHAnsi" w:hAnsiTheme="minorHAnsi"/>
        </w:rPr>
        <w:t xml:space="preserve"> in the affairs of others</w:t>
      </w:r>
      <w:r w:rsidRPr="00515EA3">
        <w:rPr>
          <w:rFonts w:asciiTheme="minorHAnsi" w:hAnsiTheme="minorHAnsi"/>
          <w:sz w:val="16"/>
        </w:rPr>
        <w:t xml:space="preserve">. </w:t>
      </w:r>
      <w:r w:rsidRPr="00D4424D">
        <w:rPr>
          <w:rStyle w:val="Emphasis"/>
          <w:rFonts w:asciiTheme="minorHAnsi" w:hAnsiTheme="minorHAnsi"/>
          <w:highlight w:val="green"/>
        </w:rPr>
        <w:t xml:space="preserve">The backlash is </w:t>
      </w:r>
      <w:r w:rsidRPr="002D5DAF">
        <w:rPr>
          <w:rStyle w:val="Emphasis"/>
          <w:rFonts w:asciiTheme="minorHAnsi" w:hAnsiTheme="minorHAnsi"/>
        </w:rPr>
        <w:t xml:space="preserve">of course </w:t>
      </w:r>
      <w:r w:rsidRPr="00D4424D">
        <w:rPr>
          <w:rStyle w:val="Emphasis"/>
          <w:rFonts w:asciiTheme="minorHAnsi" w:hAnsiTheme="minorHAnsi"/>
          <w:highlight w:val="green"/>
        </w:rPr>
        <w:t>considerably harsher in autocracies such as China and Russia</w:t>
      </w:r>
      <w:r w:rsidRPr="00515EA3">
        <w:rPr>
          <w:rStyle w:val="Emphasis"/>
          <w:rFonts w:asciiTheme="minorHAnsi" w:hAnsiTheme="minorHAnsi"/>
        </w:rPr>
        <w:t>, which regularly warn the United States and the EU to stay out of the domestic affairs of other countries</w:t>
      </w:r>
      <w:r w:rsidRPr="00515EA3">
        <w:rPr>
          <w:rFonts w:asciiTheme="minorHAnsi" w:hAnsiTheme="minorHAnsi"/>
          <w:sz w:val="16"/>
        </w:rPr>
        <w:t xml:space="preserve">. In Putin's words, "We are all perfectly aware of the realities of domestic political life. I do not think it is really necessary to explain anything to anybody. We are not going to interfere in domestic politics, just as we do not think that they should prevent practical relations ... from developing. Domestic politics are domestic politics." For the West to speak out against political repression and overt violations of the rule of law is not only warranted but obligatory. But </w:t>
      </w:r>
      <w:r w:rsidRPr="00515EA3">
        <w:rPr>
          <w:rStyle w:val="StyleBoldUnderline"/>
          <w:rFonts w:asciiTheme="minorHAnsi" w:hAnsiTheme="minorHAnsi"/>
        </w:rPr>
        <w:t>to predicate constructive relations with rising powers on their readiness to embrace a Western notion of legitimacy is another matter altogether</w:t>
      </w:r>
      <w:r w:rsidRPr="00515EA3">
        <w:rPr>
          <w:rFonts w:asciiTheme="minorHAnsi" w:hAnsiTheme="minorHAnsi"/>
          <w:sz w:val="16"/>
        </w:rPr>
        <w:t xml:space="preserve">. Senator John McCain is off course in insisting that "It is the democracies of the world that will provide the pillars upon which we can and must build an enduring peace."— On the contrary, </w:t>
      </w:r>
      <w:r w:rsidRPr="00D4424D">
        <w:rPr>
          <w:rStyle w:val="StyleBoldUnderline"/>
          <w:rFonts w:asciiTheme="minorHAnsi" w:hAnsiTheme="minorHAnsi"/>
          <w:highlight w:val="green"/>
        </w:rPr>
        <w:t>only if the West works cooperatively with all regimes willing to reciprocate</w:t>
      </w:r>
      <w:r w:rsidRPr="00515EA3">
        <w:rPr>
          <w:rStyle w:val="StyleBoldUnderline"/>
          <w:rFonts w:asciiTheme="minorHAnsi" w:hAnsiTheme="minorHAnsi"/>
        </w:rPr>
        <w:t>—democracies and nondemocracies alike—will it be able to build an enduring peace</w:t>
      </w:r>
      <w:r w:rsidRPr="00515EA3">
        <w:rPr>
          <w:rFonts w:asciiTheme="minorHAnsi" w:hAnsiTheme="minorHAnsi"/>
          <w:sz w:val="16"/>
        </w:rPr>
        <w:t xml:space="preserve">. </w:t>
      </w:r>
      <w:r w:rsidRPr="00D4424D">
        <w:rPr>
          <w:rStyle w:val="Emphasis"/>
          <w:rFonts w:asciiTheme="minorHAnsi" w:hAnsiTheme="minorHAnsi"/>
          <w:highlight w:val="green"/>
        </w:rPr>
        <w:t xml:space="preserve">Terrorism, </w:t>
      </w:r>
      <w:r w:rsidRPr="00047838">
        <w:rPr>
          <w:rStyle w:val="Emphasis"/>
          <w:rFonts w:asciiTheme="minorHAnsi" w:hAnsiTheme="minorHAnsi"/>
        </w:rPr>
        <w:t>nuclear proliferation</w:t>
      </w:r>
      <w:r w:rsidRPr="00D4424D">
        <w:rPr>
          <w:rStyle w:val="Emphasis"/>
          <w:rFonts w:asciiTheme="minorHAnsi" w:hAnsiTheme="minorHAnsi"/>
          <w:highlight w:val="green"/>
        </w:rPr>
        <w:t xml:space="preserve">, climate change, </w:t>
      </w:r>
      <w:r w:rsidRPr="00047838">
        <w:rPr>
          <w:rStyle w:val="Emphasis"/>
          <w:rFonts w:asciiTheme="minorHAnsi" w:hAnsiTheme="minorHAnsi"/>
        </w:rPr>
        <w:t>energy security, water and food security, financial crisis—</w:t>
      </w:r>
      <w:r w:rsidRPr="00D4424D">
        <w:rPr>
          <w:rStyle w:val="Emphasis"/>
          <w:rFonts w:asciiTheme="minorHAnsi" w:hAnsiTheme="minorHAnsi"/>
          <w:highlight w:val="green"/>
        </w:rPr>
        <w:t xml:space="preserve">these challenges </w:t>
      </w:r>
      <w:r w:rsidRPr="002D5DAF">
        <w:rPr>
          <w:rStyle w:val="Emphasis"/>
          <w:rFonts w:asciiTheme="minorHAnsi" w:hAnsiTheme="minorHAnsi"/>
        </w:rPr>
        <w:t xml:space="preserve">are global in nature and </w:t>
      </w:r>
      <w:r w:rsidRPr="00D4424D">
        <w:rPr>
          <w:rStyle w:val="Emphasis"/>
          <w:rFonts w:asciiTheme="minorHAnsi" w:hAnsiTheme="minorHAnsi"/>
          <w:highlight w:val="green"/>
        </w:rPr>
        <w:t>can be effectively addressed only in partnership with a wide array of countries</w:t>
      </w:r>
      <w:r w:rsidRPr="00515EA3">
        <w:rPr>
          <w:rFonts w:asciiTheme="minorHAnsi" w:hAnsiTheme="minorHAnsi"/>
          <w:sz w:val="16"/>
        </w:rPr>
        <w:t xml:space="preserve">. </w:t>
      </w:r>
      <w:r w:rsidRPr="00515EA3">
        <w:rPr>
          <w:rStyle w:val="StyleBoldUnderline"/>
          <w:rFonts w:asciiTheme="minorHAnsi" w:hAnsiTheme="minorHAnsi"/>
        </w:rPr>
        <w:t>It makes little sense for the West to denigrate and ostracize regimes whose cooperation it needs to fashion a secure new order</w:t>
      </w:r>
      <w:r w:rsidRPr="00515EA3">
        <w:rPr>
          <w:rFonts w:asciiTheme="minorHAnsi" w:hAnsiTheme="minorHAnsi"/>
          <w:sz w:val="16"/>
        </w:rPr>
        <w:t xml:space="preserve">; the stakes are too high. </w:t>
      </w:r>
      <w:r w:rsidRPr="00D4424D">
        <w:rPr>
          <w:rStyle w:val="StyleBoldUnderline"/>
          <w:rFonts w:asciiTheme="minorHAnsi" w:hAnsiTheme="minorHAnsi"/>
          <w:highlight w:val="green"/>
        </w:rPr>
        <w:t>Western countries only harm their own interests when they label as illegitimate governments that are not liberal democracies</w:t>
      </w:r>
      <w:r w:rsidRPr="00515EA3">
        <w:rPr>
          <w:rFonts w:asciiTheme="minorHAnsi" w:hAnsiTheme="minorHAnsi"/>
          <w:sz w:val="16"/>
        </w:rPr>
        <w:t xml:space="preserve">. </w:t>
      </w:r>
      <w:r w:rsidRPr="00D4424D">
        <w:rPr>
          <w:rStyle w:val="StyleBoldUnderline"/>
          <w:rFonts w:asciiTheme="minorHAnsi" w:hAnsiTheme="minorHAnsi"/>
          <w:highlight w:val="green"/>
        </w:rPr>
        <w:t>Recognizing the next world's inevitable political diversity</w:t>
      </w:r>
      <w:r w:rsidRPr="00515EA3">
        <w:rPr>
          <w:rStyle w:val="StyleBoldUnderline"/>
          <w:rFonts w:asciiTheme="minorHAnsi" w:hAnsiTheme="minorHAnsi"/>
        </w:rPr>
        <w:t xml:space="preserve"> and thereby consolidating cooperation with rising powers of diverse regime type </w:t>
      </w:r>
      <w:r w:rsidRPr="00D4424D">
        <w:rPr>
          <w:rStyle w:val="StyleBoldUnderline"/>
          <w:rFonts w:asciiTheme="minorHAnsi" w:hAnsiTheme="minorHAnsi"/>
          <w:highlight w:val="green"/>
        </w:rPr>
        <w:t>is far more sensible</w:t>
      </w:r>
      <w:r w:rsidRPr="00515EA3">
        <w:rPr>
          <w:rStyle w:val="StyleBoldUnderline"/>
          <w:rFonts w:asciiTheme="minorHAnsi" w:hAnsiTheme="minorHAnsi"/>
        </w:rPr>
        <w:t xml:space="preserve"> than insisting on the universality of Western conceptions of legitimacy—and alienating potential partners</w:t>
      </w:r>
      <w:r w:rsidRPr="00515EA3">
        <w:rPr>
          <w:rFonts w:asciiTheme="minorHAnsi" w:hAnsiTheme="minorHAnsi"/>
          <w:sz w:val="16"/>
        </w:rPr>
        <w:t xml:space="preserve">. </w:t>
      </w:r>
      <w:r w:rsidRPr="00515EA3">
        <w:rPr>
          <w:rStyle w:val="StyleBoldUnderline"/>
          <w:rFonts w:asciiTheme="minorHAnsi" w:hAnsiTheme="minorHAnsi"/>
        </w:rPr>
        <w:t>The West and rising rest must arrive at a</w:t>
      </w:r>
      <w:r w:rsidRPr="00515EA3">
        <w:rPr>
          <w:rFonts w:asciiTheme="minorHAnsi" w:hAnsiTheme="minorHAnsi"/>
          <w:sz w:val="16"/>
        </w:rPr>
        <w:t xml:space="preserve"> new, </w:t>
      </w:r>
      <w:r w:rsidRPr="00515EA3">
        <w:rPr>
          <w:rStyle w:val="StyleBoldUnderline"/>
          <w:rFonts w:asciiTheme="minorHAnsi" w:hAnsiTheme="minorHAnsi"/>
        </w:rPr>
        <w:t>more inclusive, notion of legitimacy</w:t>
      </w:r>
      <w:r w:rsidRPr="00515EA3">
        <w:rPr>
          <w:rFonts w:asciiTheme="minorHAnsi" w:hAnsiTheme="minorHAnsi"/>
          <w:sz w:val="16"/>
        </w:rPr>
        <w:t xml:space="preserve"> if they are to agree on an ideological foundation for the next world.</w:t>
      </w:r>
    </w:p>
    <w:p w:rsidR="00285888" w:rsidRPr="00515EA3" w:rsidRDefault="00285888" w:rsidP="00285888">
      <w:pPr>
        <w:rPr>
          <w:rFonts w:asciiTheme="minorHAnsi" w:hAnsiTheme="minorHAnsi"/>
          <w:sz w:val="16"/>
        </w:rPr>
      </w:pPr>
    </w:p>
    <w:p w:rsidR="00285888" w:rsidRPr="00515EA3" w:rsidRDefault="00285888" w:rsidP="00285888">
      <w:pPr>
        <w:pStyle w:val="Heading4"/>
      </w:pPr>
      <w:r>
        <w:t>And, warming leads to extinction</w:t>
      </w:r>
    </w:p>
    <w:p w:rsidR="00285888" w:rsidRPr="00515EA3" w:rsidRDefault="00285888" w:rsidP="00285888">
      <w:pPr>
        <w:rPr>
          <w:rFonts w:asciiTheme="minorHAnsi" w:hAnsiTheme="minorHAnsi"/>
          <w:sz w:val="16"/>
        </w:rPr>
      </w:pPr>
      <w:r w:rsidRPr="00515EA3">
        <w:rPr>
          <w:rStyle w:val="StyleStyleBold12pt"/>
          <w:rFonts w:asciiTheme="minorHAnsi" w:hAnsiTheme="minorHAnsi"/>
        </w:rPr>
        <w:t>Deibel, 2007</w:t>
      </w:r>
      <w:r w:rsidRPr="00515EA3">
        <w:rPr>
          <w:rFonts w:asciiTheme="minorHAnsi" w:hAnsiTheme="minorHAnsi"/>
          <w:sz w:val="16"/>
        </w:rPr>
        <w:t xml:space="preserve"> (Terry, Professor of National Strategy at the National War College, “Foreign Affairs Strategy: Logic for American Statecraft”, p</w:t>
      </w:r>
      <w:r>
        <w:rPr>
          <w:rFonts w:asciiTheme="minorHAnsi" w:hAnsiTheme="minorHAnsi"/>
          <w:sz w:val="16"/>
        </w:rPr>
        <w:t>gs</w:t>
      </w:r>
      <w:r w:rsidRPr="00515EA3">
        <w:rPr>
          <w:rFonts w:asciiTheme="minorHAnsi" w:hAnsiTheme="minorHAnsi"/>
          <w:sz w:val="16"/>
        </w:rPr>
        <w:t>. 387-389)</w:t>
      </w:r>
    </w:p>
    <w:p w:rsidR="00285888" w:rsidRDefault="00285888" w:rsidP="00285888">
      <w:pPr>
        <w:rPr>
          <w:sz w:val="16"/>
        </w:rPr>
      </w:pPr>
      <w:r w:rsidRPr="001A2AFF">
        <w:rPr>
          <w:sz w:val="16"/>
        </w:rPr>
        <w:t xml:space="preserve">Finally, </w:t>
      </w:r>
      <w:r w:rsidRPr="00D4424D">
        <w:rPr>
          <w:rStyle w:val="StyleBoldUnderline"/>
          <w:highlight w:val="green"/>
        </w:rPr>
        <w:t>there is one major existential threat to American</w:t>
      </w:r>
      <w:r w:rsidRPr="00515EA3">
        <w:rPr>
          <w:rStyle w:val="StyleBoldUnderline"/>
        </w:rPr>
        <w:t xml:space="preserve"> security (as well as </w:t>
      </w:r>
      <w:r w:rsidRPr="00D4424D">
        <w:rPr>
          <w:rStyle w:val="StyleBoldUnderline"/>
          <w:highlight w:val="green"/>
        </w:rPr>
        <w:t>prosperity</w:t>
      </w:r>
      <w:r w:rsidRPr="00515EA3">
        <w:rPr>
          <w:rStyle w:val="StyleBoldUnderline"/>
        </w:rPr>
        <w:t xml:space="preserve">) of a nonviolent nature, which, though far in the future, demands urgent action. </w:t>
      </w:r>
      <w:r w:rsidRPr="00D4424D">
        <w:rPr>
          <w:rStyle w:val="StyleBoldUnderline"/>
          <w:highlight w:val="green"/>
        </w:rPr>
        <w:t>It is the threat of global warming to the stability of the climate upon which all earthly life depends</w:t>
      </w:r>
      <w:r w:rsidRPr="001A2AFF">
        <w:rPr>
          <w:sz w:val="16"/>
        </w:rPr>
        <w:t xml:space="preserve">. Scientists worldwide have been observing the gathering of this threat for three decades now, and </w:t>
      </w:r>
      <w:r w:rsidRPr="00515EA3">
        <w:rPr>
          <w:rStyle w:val="StyleBoldUnderline"/>
        </w:rPr>
        <w:t xml:space="preserve">what was </w:t>
      </w:r>
      <w:r w:rsidRPr="00D4424D">
        <w:rPr>
          <w:rStyle w:val="StyleBoldUnderline"/>
          <w:highlight w:val="green"/>
        </w:rPr>
        <w:t>once</w:t>
      </w:r>
      <w:r w:rsidRPr="00515EA3">
        <w:rPr>
          <w:rStyle w:val="StyleBoldUnderline"/>
        </w:rPr>
        <w:t xml:space="preserve"> a mere possibility has passed through </w:t>
      </w:r>
      <w:r w:rsidRPr="00D4424D">
        <w:rPr>
          <w:rStyle w:val="StyleBoldUnderline"/>
          <w:highlight w:val="green"/>
        </w:rPr>
        <w:t>probability to near certainty</w:t>
      </w:r>
      <w:r w:rsidRPr="001A2AFF">
        <w:rPr>
          <w:sz w:val="16"/>
        </w:rPr>
        <w:t>. Indeed, not one of more than 900 articles on climate change published in refereed scientific journals from 1993 to 2003 doubted that anthropogenic warming is occurring. "</w:t>
      </w:r>
      <w:r w:rsidRPr="001A2AFF">
        <w:rPr>
          <w:rStyle w:val="StyleBoldUnderline"/>
        </w:rPr>
        <w:t>In legitimate scientific circles</w:t>
      </w:r>
      <w:r w:rsidRPr="001A2AFF">
        <w:rPr>
          <w:sz w:val="16"/>
        </w:rPr>
        <w:t>," writes Elizabeth Kolbert, "</w:t>
      </w:r>
      <w:r w:rsidRPr="001A2AFF">
        <w:rPr>
          <w:rStyle w:val="StyleBoldUnderline"/>
        </w:rPr>
        <w:t>it is virtually impossible to find evidence of disagreement over the fundamentals of global warming</w:t>
      </w:r>
      <w:r w:rsidRPr="001A2AFF">
        <w:rPr>
          <w:sz w:val="16"/>
        </w:rPr>
        <w:t xml:space="preserve">."83 Evidence from a vast international scientific monitoring effort accumulates almost weekly, as this sample of newspaper reports shows: • </w:t>
      </w:r>
      <w:r w:rsidRPr="001A2AFF">
        <w:rPr>
          <w:rStyle w:val="StyleBoldUnderline"/>
        </w:rPr>
        <w:t>an international panel predicts "</w:t>
      </w:r>
      <w:r w:rsidRPr="00D4424D">
        <w:rPr>
          <w:rStyle w:val="StyleBoldUnderline"/>
          <w:highlight w:val="green"/>
        </w:rPr>
        <w:t>brutal droughts, floods and violent storms across the planet over the next century</w:t>
      </w:r>
      <w:r w:rsidRPr="001A2AFF">
        <w:rPr>
          <w:sz w:val="16"/>
        </w:rPr>
        <w:t xml:space="preserve">"; • </w:t>
      </w:r>
      <w:r w:rsidRPr="001A2AFF">
        <w:rPr>
          <w:rStyle w:val="StyleBoldUnderline"/>
        </w:rPr>
        <w:t>climate change could "literally alter ocean currents, wipe away huge portions of Alpine snowcaps and aid the spread of cholera and malaria</w:t>
      </w:r>
      <w:r w:rsidRPr="001A2AFF">
        <w:rPr>
          <w:sz w:val="16"/>
        </w:rPr>
        <w:t>"; • "glaciers in the Antarctic and in Greenland are melting much faster than expected, and... worldwide, plants are blooming several days earlier than they did a decade ago"; • "</w:t>
      </w:r>
      <w:r w:rsidRPr="00D4424D">
        <w:rPr>
          <w:rStyle w:val="StyleBoldUnderline"/>
          <w:highlight w:val="green"/>
        </w:rPr>
        <w:t>rising sea temperatures have been accompanied by a significant global increase in the most destructive hurricanes</w:t>
      </w:r>
      <w:r w:rsidRPr="001A2AFF">
        <w:rPr>
          <w:sz w:val="16"/>
        </w:rPr>
        <w:t>"; • "NASA scientists have concluded from direct temperature measurements that 2005 was the hottest year on record, with 1998 a close second"; • "</w:t>
      </w:r>
      <w:r w:rsidRPr="00D4424D">
        <w:rPr>
          <w:rStyle w:val="StyleBoldUnderline"/>
          <w:highlight w:val="green"/>
        </w:rPr>
        <w:t>Earth's warming climate is estimated to contribute to</w:t>
      </w:r>
      <w:r w:rsidRPr="001A2AFF">
        <w:rPr>
          <w:rStyle w:val="StyleBoldUnderline"/>
        </w:rPr>
        <w:t xml:space="preserve"> more than 150,000 deaths and 5 million illnesses each year" as </w:t>
      </w:r>
      <w:r w:rsidRPr="00D4424D">
        <w:rPr>
          <w:rStyle w:val="StyleBoldUnderline"/>
          <w:highlight w:val="green"/>
        </w:rPr>
        <w:t>disease spreads</w:t>
      </w:r>
      <w:r w:rsidRPr="001A2AFF">
        <w:rPr>
          <w:sz w:val="16"/>
        </w:rPr>
        <w:t xml:space="preserve">: • "widespread bleaching from Texas to Trinidad ... killed broad swaths of corals" due to a 2-degree rise in sea temperatures.84 "The world is slowly disintegrating," concluded Inuit hunter Noah Metuq, who lives 30 miles from the Arctic Circle. "They call it climate change,... but we just call it breaking up."85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t>
      </w:r>
      <w:r w:rsidRPr="001A2AFF">
        <w:rPr>
          <w:rStyle w:val="StyleBoldUnderline"/>
        </w:rPr>
        <w:t>We are thus in for significant global warming; the only debate is how much and how serious the effects will be</w:t>
      </w:r>
      <w:r w:rsidRPr="001A2AFF">
        <w:rPr>
          <w:sz w:val="16"/>
        </w:rPr>
        <w:t xml:space="preserve">. As the newspaper stories quoted above show, </w:t>
      </w:r>
      <w:r w:rsidRPr="001A2AFF">
        <w:rPr>
          <w:rStyle w:val="StyleBoldUnderline"/>
        </w:rPr>
        <w:t>we are already experiencing the effects of 1-2 degree warming in more violent storms, spread of disease, mass die offs of plants and animals, species extinction, and threatened inundation of low-lying countries</w:t>
      </w:r>
      <w:r w:rsidRPr="001A2AFF">
        <w:rPr>
          <w:sz w:val="16"/>
        </w:rPr>
        <w:t xml:space="preserve"> like the Pacific nation of Kiribati and the Netherlands. </w:t>
      </w:r>
      <w:r w:rsidRPr="001A2AFF">
        <w:rPr>
          <w:rStyle w:val="StyleBoldUnderline"/>
        </w:rPr>
        <w:t xml:space="preserve">At a warming of 5 degrees or less </w:t>
      </w:r>
      <w:r w:rsidRPr="00D4424D">
        <w:rPr>
          <w:rStyle w:val="StyleBoldUnderline"/>
          <w:highlight w:val="green"/>
        </w:rPr>
        <w:t xml:space="preserve">the Greenland and West Antarctic ice sheets could disintegrate, leading to a sea level </w:t>
      </w:r>
      <w:r w:rsidRPr="00D4424D">
        <w:rPr>
          <w:rStyle w:val="StyleBoldUnderline"/>
          <w:highlight w:val="green"/>
        </w:rPr>
        <w:lastRenderedPageBreak/>
        <w:t>of rise of 20 feet</w:t>
      </w:r>
      <w:r w:rsidRPr="001A2AFF">
        <w:rPr>
          <w:sz w:val="16"/>
        </w:rPr>
        <w:t xml:space="preserve"> that would cover North Carolina's outer banks, swamp the southern third of Florida, and inundate Manhattan up to the middle of Greenwich Village. Another catastrophic effect would be the collapse of the Atlantic thermohaline circulation that keeps the winter weather in Europe far warmer than its latitude would otherwise allow.86 Economist William Cline once estimated </w:t>
      </w:r>
      <w:r w:rsidRPr="001A2AFF">
        <w:rPr>
          <w:rStyle w:val="StyleBoldUnderline"/>
        </w:rPr>
        <w:t>the damage to the United States alone from moderate levels of warming at 1-6 percent of GDP annually; severe warming could cost 13-26 percent of GDP</w:t>
      </w:r>
      <w:r w:rsidRPr="001A2AFF">
        <w:rPr>
          <w:sz w:val="16"/>
        </w:rPr>
        <w:t xml:space="preserve">.87 But </w:t>
      </w:r>
      <w:r w:rsidRPr="00D4424D">
        <w:rPr>
          <w:rStyle w:val="StyleBoldUnderline"/>
          <w:highlight w:val="green"/>
        </w:rPr>
        <w:t>the most frightening scenario is runaway greenhouse warming</w:t>
      </w:r>
      <w:r w:rsidRPr="001A2AFF">
        <w:rPr>
          <w:rStyle w:val="StyleBoldUnderline"/>
        </w:rPr>
        <w:t>,</w:t>
      </w:r>
      <w:r w:rsidRPr="001A2AFF">
        <w:rPr>
          <w:sz w:val="16"/>
        </w:rPr>
        <w:t xml:space="preserve">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w:t>
      </w:r>
      <w:r w:rsidRPr="001A2AFF">
        <w:rPr>
          <w:rStyle w:val="StyleBoldUnderline"/>
        </w:rPr>
        <w:t>the best one can conclude is that "</w:t>
      </w:r>
      <w:r w:rsidRPr="00D4424D">
        <w:rPr>
          <w:rStyle w:val="StyleBoldUnderline"/>
          <w:highlight w:val="green"/>
        </w:rPr>
        <w:t xml:space="preserve">humankind's </w:t>
      </w:r>
      <w:r w:rsidRPr="002D5DAF">
        <w:rPr>
          <w:rStyle w:val="StyleBoldUnderline"/>
        </w:rPr>
        <w:t xml:space="preserve">continuing </w:t>
      </w:r>
      <w:r w:rsidRPr="00D4424D">
        <w:rPr>
          <w:rStyle w:val="StyleBoldUnderline"/>
          <w:highlight w:val="green"/>
        </w:rPr>
        <w:t>enhancement of the natural greenhouse effect is akin to playing Russian roulette with the earth's climate and humanity's life</w:t>
      </w:r>
      <w:r w:rsidRPr="001A2AFF">
        <w:rPr>
          <w:rStyle w:val="StyleBoldUnderline"/>
        </w:rPr>
        <w:t>-support system</w:t>
      </w:r>
      <w:r w:rsidRPr="001A2AFF">
        <w:rPr>
          <w:sz w:val="16"/>
        </w:rPr>
        <w:t>."88 At worst, says physics professor Marty Hof-fert of New York University, "</w:t>
      </w:r>
      <w:r w:rsidRPr="00D4424D">
        <w:rPr>
          <w:rStyle w:val="StyleBoldUnderline"/>
          <w:highlight w:val="green"/>
        </w:rPr>
        <w:t>we're just going to burn everything up</w:t>
      </w:r>
      <w:r w:rsidRPr="001A2AFF">
        <w:rPr>
          <w:sz w:val="16"/>
        </w:rPr>
        <w:t xml:space="preserve">; we're going to heat the atmosphere to the temperature it was in the Cretaceous, when there were crocodiles at the poles. And then everything will collapse."89 During the Cold War, astronomer Carl Sagan popularized a theory of nuclear winter to describe how a thermonuclear war between the United States and the Soviet Union would not only destroy both countries but possibly end life on this planet.90 </w:t>
      </w:r>
      <w:r w:rsidRPr="00D4424D">
        <w:rPr>
          <w:rStyle w:val="StyleBoldUnderline"/>
          <w:highlight w:val="green"/>
        </w:rPr>
        <w:t>Global warming is the post-Cold War era's equivalent of nuclear winter</w:t>
      </w:r>
      <w:r w:rsidRPr="001A2AFF">
        <w:rPr>
          <w:rStyle w:val="StyleBoldUnderline"/>
        </w:rPr>
        <w:t>, at least as serious and considerably better supported scientifically</w:t>
      </w:r>
      <w:r w:rsidRPr="001A2AFF">
        <w:rPr>
          <w:sz w:val="16"/>
        </w:rPr>
        <w:t xml:space="preserve">. Over the long run, it puts dangers from terrorism and traditional military challenges to shame. </w:t>
      </w:r>
      <w:r w:rsidRPr="00D4424D">
        <w:rPr>
          <w:rStyle w:val="StyleBoldUnderline"/>
          <w:highlight w:val="green"/>
        </w:rPr>
        <w:t>It is a threat</w:t>
      </w:r>
      <w:r w:rsidRPr="001A2AFF">
        <w:rPr>
          <w:rStyle w:val="StyleBoldUnderline"/>
        </w:rPr>
        <w:t xml:space="preserve"> not only to the security and prosperity of the United States, but potentially </w:t>
      </w:r>
      <w:r w:rsidRPr="00D4424D">
        <w:rPr>
          <w:rStyle w:val="StyleBoldUnderline"/>
          <w:highlight w:val="green"/>
        </w:rPr>
        <w:t>to the continued existence of life on this planet</w:t>
      </w:r>
      <w:r w:rsidRPr="00D4424D">
        <w:rPr>
          <w:sz w:val="16"/>
          <w:highlight w:val="green"/>
        </w:rPr>
        <w:t>.</w:t>
      </w:r>
      <w:r w:rsidRPr="001A2AFF">
        <w:rPr>
          <w:sz w:val="16"/>
        </w:rPr>
        <w:t xml:space="preserve"> </w:t>
      </w:r>
    </w:p>
    <w:p w:rsidR="00285888" w:rsidRDefault="00285888" w:rsidP="00285888">
      <w:pPr>
        <w:rPr>
          <w:sz w:val="16"/>
        </w:rPr>
      </w:pPr>
    </w:p>
    <w:p w:rsidR="00285888" w:rsidRPr="001A2AFF" w:rsidRDefault="00285888" w:rsidP="00285888">
      <w:pPr>
        <w:pStyle w:val="Heading4"/>
      </w:pPr>
      <w:r w:rsidRPr="001A2AFF">
        <w:t xml:space="preserve">And – Nuclear terrorism </w:t>
      </w:r>
      <w:r>
        <w:t>invokes a massive nuclear superpower war that can only culminate in extinction</w:t>
      </w:r>
    </w:p>
    <w:p w:rsidR="00285888" w:rsidRPr="001A2AFF" w:rsidRDefault="00285888" w:rsidP="00285888">
      <w:pPr>
        <w:rPr>
          <w:sz w:val="16"/>
        </w:rPr>
      </w:pPr>
      <w:r w:rsidRPr="001A2AFF">
        <w:rPr>
          <w:rStyle w:val="StyleStyleBold12pt"/>
        </w:rPr>
        <w:t>Ayson, 2010</w:t>
      </w:r>
      <w:r w:rsidRPr="001A2AFF">
        <w:rPr>
          <w:sz w:val="16"/>
        </w:rPr>
        <w:t xml:space="preserve"> (Robert, Professor of Strategic Studies at the Victoria University of Wellington, “After a Terrorist Nuclear Attack: Envisaging Catalytic Effects”, Studies in Conflict &amp; Terrorism, Vol. 33 Iss. 7, July)</w:t>
      </w:r>
    </w:p>
    <w:p w:rsidR="00285888" w:rsidRPr="004D3DCA" w:rsidRDefault="00285888" w:rsidP="00285888">
      <w:pPr>
        <w:rPr>
          <w:sz w:val="16"/>
        </w:rPr>
      </w:pPr>
      <w:r w:rsidRPr="001A2AFF">
        <w:rPr>
          <w:sz w:val="16"/>
        </w:rPr>
        <w:t>But these two nuclear worlds—</w:t>
      </w:r>
      <w:r w:rsidRPr="001A2AFF">
        <w:rPr>
          <w:rStyle w:val="StyleBoldUnderline"/>
        </w:rPr>
        <w:t xml:space="preserve">a </w:t>
      </w:r>
      <w:r w:rsidRPr="00D4424D">
        <w:rPr>
          <w:rStyle w:val="StyleBoldUnderline"/>
          <w:highlight w:val="green"/>
        </w:rPr>
        <w:t>non-state actor nuclear attack and a catastrophic interstate nuclear exchange—are not</w:t>
      </w:r>
      <w:r w:rsidRPr="001A2AFF">
        <w:rPr>
          <w:sz w:val="16"/>
        </w:rPr>
        <w:t xml:space="preserve"> necessarily </w:t>
      </w:r>
      <w:r w:rsidRPr="00D4424D">
        <w:rPr>
          <w:rStyle w:val="StyleBoldUnderline"/>
          <w:highlight w:val="green"/>
        </w:rPr>
        <w:t>separable</w:t>
      </w:r>
      <w:r w:rsidRPr="001A2AFF">
        <w:rPr>
          <w:sz w:val="16"/>
        </w:rPr>
        <w:t xml:space="preserve">. It is just possible that some sort of terrorist attack, and especially </w:t>
      </w:r>
      <w:r w:rsidRPr="001A2AFF">
        <w:rPr>
          <w:rStyle w:val="TitleChar"/>
        </w:rPr>
        <w:t xml:space="preserve">an act of </w:t>
      </w:r>
      <w:r w:rsidRPr="00D4424D">
        <w:rPr>
          <w:rStyle w:val="StyleBoldUnderline"/>
          <w:highlight w:val="green"/>
        </w:rPr>
        <w:t>nuclear terrorism</w:t>
      </w:r>
      <w:r w:rsidRPr="001A2AFF">
        <w:rPr>
          <w:rStyle w:val="StyleBoldUnderline"/>
        </w:rPr>
        <w:t xml:space="preserve">, </w:t>
      </w:r>
      <w:r w:rsidRPr="00D4424D">
        <w:rPr>
          <w:rStyle w:val="StyleBoldUnderline"/>
          <w:highlight w:val="green"/>
        </w:rPr>
        <w:t>could precipitate</w:t>
      </w:r>
      <w:r w:rsidRPr="001A2AFF">
        <w:rPr>
          <w:rStyle w:val="StyleBoldUnderline"/>
        </w:rPr>
        <w:t xml:space="preserve"> a chain of events leading to a </w:t>
      </w:r>
      <w:r w:rsidRPr="00D4424D">
        <w:rPr>
          <w:rStyle w:val="StyleBoldUnderline"/>
          <w:highlight w:val="green"/>
        </w:rPr>
        <w:t>massive exchange of</w:t>
      </w:r>
      <w:r w:rsidRPr="001A2AFF">
        <w:rPr>
          <w:rStyle w:val="StyleBoldUnderline"/>
        </w:rPr>
        <w:t xml:space="preserve"> </w:t>
      </w:r>
      <w:r w:rsidRPr="00D4424D">
        <w:rPr>
          <w:rStyle w:val="StyleBoldUnderline"/>
          <w:highlight w:val="green"/>
        </w:rPr>
        <w:t>nuclear weapons</w:t>
      </w:r>
      <w:r w:rsidRPr="001A2AFF">
        <w:rPr>
          <w:rStyle w:val="StyleBoldUnderline"/>
        </w:rPr>
        <w:t xml:space="preserve"> between two or more of the states that possess them</w:t>
      </w:r>
      <w:r w:rsidRPr="001A2AFF">
        <w:rPr>
          <w:sz w:val="16"/>
        </w:rPr>
        <w:t xml:space="preserve">. In this context, today’s and tomorrow’s terrorist groups might assume the place allotted during the early Cold War years to new state possessors of small nuclear arsenals who were seen as </w:t>
      </w:r>
      <w:r w:rsidRPr="00D4424D">
        <w:rPr>
          <w:rStyle w:val="StyleBoldUnderline"/>
          <w:highlight w:val="green"/>
        </w:rPr>
        <w:t>raising the risks of a catalytic nuclear war between the superpowers</w:t>
      </w:r>
      <w:r w:rsidRPr="001A2AFF">
        <w:rPr>
          <w:rStyle w:val="StyleBoldUnderline"/>
        </w:rPr>
        <w:t xml:space="preserve"> started by third parties</w:t>
      </w:r>
      <w:r w:rsidRPr="001A2AFF">
        <w:rPr>
          <w:sz w:val="16"/>
        </w:rPr>
        <w:t xml:space="preserve">. These risks were considered in the late 1950s and early 1960s as concerns grew about nuclear proliferation, the so-called n+1 problem. It may require a considerable amount of imagination to depict an especially plausible situation where </w:t>
      </w:r>
      <w:r w:rsidRPr="001A2AFF">
        <w:rPr>
          <w:rStyle w:val="StyleBoldUnderline"/>
        </w:rPr>
        <w:t>an act of nuclear terrorism could lead to such a massive inter-state nuclear war. For example, in the event of a terrorist nuclear attack on the U</w:t>
      </w:r>
      <w:r w:rsidRPr="001A2AFF">
        <w:rPr>
          <w:sz w:val="16"/>
        </w:rPr>
        <w:t xml:space="preserve">nited </w:t>
      </w:r>
      <w:r w:rsidRPr="001A2AFF">
        <w:rPr>
          <w:rStyle w:val="StyleBoldUnderline"/>
        </w:rPr>
        <w:t>S</w:t>
      </w:r>
      <w:r w:rsidRPr="001A2AFF">
        <w:rPr>
          <w:sz w:val="16"/>
        </w:rPr>
        <w:t xml:space="preserve">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D4424D">
        <w:rPr>
          <w:rStyle w:val="StyleBoldUnderline"/>
          <w:highlight w:val="green"/>
        </w:rPr>
        <w:t>how might the U</w:t>
      </w:r>
      <w:r w:rsidRPr="001A2AFF">
        <w:rPr>
          <w:sz w:val="16"/>
        </w:rPr>
        <w:t xml:space="preserve">nited </w:t>
      </w:r>
      <w:r w:rsidRPr="00D4424D">
        <w:rPr>
          <w:rStyle w:val="StyleBoldUnderline"/>
          <w:highlight w:val="green"/>
        </w:rPr>
        <w:t>S</w:t>
      </w:r>
      <w:r w:rsidRPr="001A2AFF">
        <w:rPr>
          <w:sz w:val="16"/>
        </w:rPr>
        <w:t xml:space="preserve">tates </w:t>
      </w:r>
      <w:r w:rsidRPr="00D4424D">
        <w:rPr>
          <w:rStyle w:val="StyleBoldUnderline"/>
          <w:highlight w:val="green"/>
        </w:rPr>
        <w:t>react if it</w:t>
      </w:r>
      <w:r w:rsidRPr="001A2AFF">
        <w:rPr>
          <w:sz w:val="16"/>
        </w:rPr>
        <w:t xml:space="preserve"> was thought or </w:t>
      </w:r>
      <w:r w:rsidRPr="00D4424D">
        <w:rPr>
          <w:rStyle w:val="StyleBoldUnderline"/>
          <w:highlight w:val="green"/>
        </w:rPr>
        <w:t>discovered that the fissile material used in the act of nuclear terrorism had come from Russian stocks</w:t>
      </w:r>
      <w:r w:rsidRPr="001A2AFF">
        <w:rPr>
          <w:sz w:val="16"/>
        </w:rPr>
        <w:t xml:space="preserve">,40 and if for some reason Moscow denied any responsibility for nuclear laxity? The correct attribution of that nuclear material to a particular country might not be a case of science fiction given the observation by Michael May et al. that while the debris resulting from </w:t>
      </w:r>
      <w:r w:rsidRPr="001A2AFF">
        <w:rPr>
          <w:rStyle w:val="StyleBoldUnderline"/>
        </w:rPr>
        <w:t>a nuclear explosion</w:t>
      </w:r>
      <w:r w:rsidRPr="001A2AFF">
        <w:rPr>
          <w:sz w:val="16"/>
        </w:rPr>
        <w:t xml:space="preserve"> would be “spread over a wide area in tiny fragments, its </w:t>
      </w:r>
      <w:r w:rsidRPr="001A2AFF">
        <w:rPr>
          <w:rStyle w:val="StyleBoldUnderline"/>
        </w:rPr>
        <w:t>radioactivity makes it detectable, identifiable and collectable, and a wealth of information can be obtained from its analysis</w:t>
      </w:r>
      <w:r w:rsidRPr="001A2AFF">
        <w:rPr>
          <w:sz w:val="16"/>
        </w:rPr>
        <w:t xml:space="preserve">: the efficiency of the explosion, the materials used and, most important … some indication of where the nuclear material came from.”41 Alternatively, </w:t>
      </w:r>
      <w:r w:rsidRPr="001A2AFF">
        <w:rPr>
          <w:rStyle w:val="StyleBoldUnderline"/>
        </w:rPr>
        <w:t>if the act of nuclear terrorism came as a complete surprise, and American officials refused to believe that a terrorist group was fully responsible</w:t>
      </w:r>
      <w:r w:rsidRPr="001A2AFF">
        <w:rPr>
          <w:sz w:val="16"/>
        </w:rPr>
        <w:t xml:space="preserve"> (or responsible at all) </w:t>
      </w:r>
      <w:r w:rsidRPr="00D4424D">
        <w:rPr>
          <w:rStyle w:val="StyleBoldUnderline"/>
          <w:highlight w:val="green"/>
        </w:rPr>
        <w:t>suspicion would shift immediately to state possessors</w:t>
      </w:r>
      <w:r w:rsidRPr="001A2AFF">
        <w:rPr>
          <w:rStyle w:val="TitleChar"/>
        </w:rPr>
        <w:t>.</w:t>
      </w:r>
      <w:r w:rsidRPr="001A2AFF">
        <w:rPr>
          <w:sz w:val="16"/>
        </w:rPr>
        <w:t xml:space="preserve"> Ruling out Western ally countries like the United Kingdom and France, and probably Israel and India as well, authorities in </w:t>
      </w:r>
      <w:r w:rsidRPr="00D4424D">
        <w:rPr>
          <w:rStyle w:val="StyleBoldUnderline"/>
          <w:highlight w:val="green"/>
        </w:rPr>
        <w:t>Washington would be left with a very short list consisting of North Korea</w:t>
      </w:r>
      <w:r w:rsidRPr="001A2AFF">
        <w:rPr>
          <w:sz w:val="16"/>
        </w:rPr>
        <w:t xml:space="preserve">, perhaps </w:t>
      </w:r>
      <w:r w:rsidRPr="00D4424D">
        <w:rPr>
          <w:rStyle w:val="StyleBoldUnderline"/>
          <w:highlight w:val="green"/>
        </w:rPr>
        <w:t>Iran</w:t>
      </w:r>
      <w:r w:rsidRPr="001A2AFF">
        <w:rPr>
          <w:sz w:val="16"/>
        </w:rPr>
        <w:t xml:space="preserve"> if its program continues, </w:t>
      </w:r>
      <w:r w:rsidRPr="00D4424D">
        <w:rPr>
          <w:rStyle w:val="StyleBoldUnderline"/>
          <w:highlight w:val="green"/>
        </w:rPr>
        <w:t>and</w:t>
      </w:r>
      <w:r w:rsidRPr="003E182A">
        <w:rPr>
          <w:rStyle w:val="StyleBoldUnderline"/>
        </w:rPr>
        <w:t xml:space="preserve"> possibly </w:t>
      </w:r>
      <w:r w:rsidRPr="00D4424D">
        <w:rPr>
          <w:rStyle w:val="StyleBoldUnderline"/>
          <w:highlight w:val="green"/>
        </w:rPr>
        <w:t>Pakistan</w:t>
      </w:r>
      <w:r w:rsidRPr="001A2AFF">
        <w:rPr>
          <w:sz w:val="16"/>
        </w:rPr>
        <w:t xml:space="preserve">. But at what stage would Russia and China be definitely ruled out in this high stakes game of nuclear Cluedo? In particular, </w:t>
      </w:r>
      <w:r w:rsidRPr="00D4424D">
        <w:rPr>
          <w:rStyle w:val="StyleBoldUnderline"/>
          <w:highlight w:val="green"/>
        </w:rPr>
        <w:t>if the act of nuclear terrorism occurred against a backdrop of existing tension</w:t>
      </w:r>
      <w:r w:rsidRPr="003E182A">
        <w:rPr>
          <w:rStyle w:val="StyleBoldUnderline"/>
        </w:rPr>
        <w:t xml:space="preserve"> in Washington’s relations </w:t>
      </w:r>
      <w:r w:rsidRPr="00D4424D">
        <w:rPr>
          <w:rStyle w:val="StyleBoldUnderline"/>
          <w:highlight w:val="green"/>
        </w:rPr>
        <w:t>with Russia and/or China</w:t>
      </w:r>
      <w:r w:rsidRPr="001A2AFF">
        <w:rPr>
          <w:sz w:val="16"/>
        </w:rPr>
        <w:t xml:space="preserve">, and at a time when threats had already been traded between these major powers, </w:t>
      </w:r>
      <w:r w:rsidRPr="003E182A">
        <w:rPr>
          <w:rStyle w:val="StyleBoldUnderline"/>
        </w:rPr>
        <w:t xml:space="preserve">would officials and </w:t>
      </w:r>
      <w:r w:rsidRPr="00D4424D">
        <w:rPr>
          <w:rStyle w:val="StyleBoldUnderline"/>
          <w:highlight w:val="green"/>
        </w:rPr>
        <w:t>political leaders</w:t>
      </w:r>
      <w:r w:rsidRPr="003E182A">
        <w:rPr>
          <w:rStyle w:val="StyleBoldUnderline"/>
        </w:rPr>
        <w:t xml:space="preserve"> not be tempted to </w:t>
      </w:r>
      <w:r w:rsidRPr="00D4424D">
        <w:rPr>
          <w:rStyle w:val="StyleBoldUnderline"/>
          <w:highlight w:val="green"/>
        </w:rPr>
        <w:t>assume the worst</w:t>
      </w:r>
      <w:r w:rsidRPr="001A2AFF">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w:t>
      </w:r>
      <w:r w:rsidRPr="003E182A">
        <w:rPr>
          <w:rStyle w:val="StyleBoldUnderline"/>
        </w:rPr>
        <w:t>could Moscow and Beijing resist the pressures that might rise domestically to consider the U</w:t>
      </w:r>
      <w:r w:rsidRPr="001A2AFF">
        <w:rPr>
          <w:sz w:val="16"/>
        </w:rPr>
        <w:t xml:space="preserve">nited </w:t>
      </w:r>
      <w:r w:rsidRPr="003E182A">
        <w:rPr>
          <w:rStyle w:val="StyleBoldUnderline"/>
        </w:rPr>
        <w:t>S</w:t>
      </w:r>
      <w:r w:rsidRPr="001A2AFF">
        <w:rPr>
          <w:sz w:val="16"/>
        </w:rPr>
        <w:t xml:space="preserve">tates as </w:t>
      </w:r>
      <w:r w:rsidRPr="003E182A">
        <w:rPr>
          <w:rStyle w:val="StyleBoldUnderline"/>
        </w:rPr>
        <w:t>a</w:t>
      </w:r>
      <w:r w:rsidRPr="001A2AFF">
        <w:rPr>
          <w:sz w:val="16"/>
        </w:rPr>
        <w:t xml:space="preserve"> possible </w:t>
      </w:r>
      <w:r w:rsidRPr="003E182A">
        <w:rPr>
          <w:rStyle w:val="StyleBoldUnderline"/>
        </w:rPr>
        <w:t>perpetrator</w:t>
      </w:r>
      <w:r w:rsidRPr="001A2AFF">
        <w:rPr>
          <w:sz w:val="16"/>
        </w:rPr>
        <w:t xml:space="preserve"> or encourager of the attack? </w:t>
      </w:r>
      <w:r w:rsidRPr="00D4424D">
        <w:rPr>
          <w:rStyle w:val="StyleBoldUnderline"/>
          <w:highlight w:val="green"/>
        </w:rPr>
        <w:t>Washington’s early respons</w:t>
      </w:r>
      <w:r w:rsidRPr="003E182A">
        <w:rPr>
          <w:rStyle w:val="StyleBoldUnderline"/>
        </w:rPr>
        <w:t>e to a</w:t>
      </w:r>
      <w:r w:rsidRPr="001A2AFF">
        <w:rPr>
          <w:sz w:val="16"/>
        </w:rPr>
        <w:t xml:space="preserve"> terrorist nuclear </w:t>
      </w:r>
      <w:r w:rsidRPr="003E182A">
        <w:rPr>
          <w:rStyle w:val="StyleBoldUnderline"/>
        </w:rPr>
        <w:t xml:space="preserve">attack on its own soil </w:t>
      </w:r>
      <w:r w:rsidRPr="00D4424D">
        <w:rPr>
          <w:rStyle w:val="StyleBoldUnderline"/>
          <w:highlight w:val="green"/>
        </w:rPr>
        <w:t>might</w:t>
      </w:r>
      <w:r w:rsidRPr="003E182A">
        <w:rPr>
          <w:rStyle w:val="StyleBoldUnderline"/>
        </w:rPr>
        <w:t xml:space="preserve"> also </w:t>
      </w:r>
      <w:r w:rsidRPr="00D4424D">
        <w:rPr>
          <w:rStyle w:val="StyleBoldUnderline"/>
          <w:highlight w:val="green"/>
        </w:rPr>
        <w:t>raise the possibility of an unwanted</w:t>
      </w:r>
      <w:r w:rsidRPr="003E182A">
        <w:rPr>
          <w:rStyle w:val="StyleBoldUnderline"/>
        </w:rPr>
        <w:t xml:space="preserve"> (and nuclear aided) </w:t>
      </w:r>
      <w:r w:rsidRPr="00D4424D">
        <w:rPr>
          <w:rStyle w:val="StyleBoldUnderline"/>
          <w:highlight w:val="green"/>
        </w:rPr>
        <w:t>confrontation with Russia and</w:t>
      </w:r>
      <w:r w:rsidRPr="00333568">
        <w:rPr>
          <w:rStyle w:val="StyleBoldUnderline"/>
        </w:rPr>
        <w:t xml:space="preserve">/or </w:t>
      </w:r>
      <w:r w:rsidRPr="00D4424D">
        <w:rPr>
          <w:rStyle w:val="StyleBoldUnderline"/>
          <w:highlight w:val="green"/>
        </w:rPr>
        <w:t>China</w:t>
      </w:r>
      <w:r w:rsidRPr="001A2AFF">
        <w:rPr>
          <w:sz w:val="16"/>
        </w:rPr>
        <w:t xml:space="preserve">. For example, </w:t>
      </w:r>
      <w:r w:rsidRPr="003E182A">
        <w:rPr>
          <w:rStyle w:val="StyleBoldUnderline"/>
        </w:rPr>
        <w:t>in the</w:t>
      </w:r>
      <w:r w:rsidRPr="001A2AFF">
        <w:rPr>
          <w:sz w:val="16"/>
        </w:rPr>
        <w:t xml:space="preserve"> noise and confusion during the </w:t>
      </w:r>
      <w:r w:rsidRPr="003E182A">
        <w:rPr>
          <w:rStyle w:val="StyleBoldUnderline"/>
        </w:rPr>
        <w:t>immediate aftermath of the</w:t>
      </w:r>
      <w:r w:rsidRPr="001A2AFF">
        <w:rPr>
          <w:sz w:val="16"/>
        </w:rPr>
        <w:t xml:space="preserve"> terrorist nuclear </w:t>
      </w:r>
      <w:r w:rsidRPr="003E182A">
        <w:rPr>
          <w:rStyle w:val="StyleBoldUnderline"/>
        </w:rPr>
        <w:t>attack, the U.S. president might be expected to place the country’s armed forces, including its nuclear arsenal, on a higher stage of alert. In such a tense environment</w:t>
      </w:r>
      <w:r w:rsidRPr="001A2AFF">
        <w:rPr>
          <w:sz w:val="16"/>
        </w:rPr>
        <w:t xml:space="preserve">, when careful planning runs up against the friction of reality, </w:t>
      </w:r>
      <w:r w:rsidRPr="00D4424D">
        <w:rPr>
          <w:rStyle w:val="StyleBoldUnderline"/>
          <w:highlight w:val="green"/>
        </w:rPr>
        <w:t>it is</w:t>
      </w:r>
      <w:r w:rsidRPr="001A2AFF">
        <w:rPr>
          <w:sz w:val="16"/>
        </w:rPr>
        <w:t xml:space="preserve"> just </w:t>
      </w:r>
      <w:r w:rsidRPr="00D4424D">
        <w:rPr>
          <w:rStyle w:val="StyleBoldUnderline"/>
          <w:highlight w:val="green"/>
        </w:rPr>
        <w:t>possible that Moscow and/or China might</w:t>
      </w:r>
      <w:r w:rsidRPr="003E182A">
        <w:rPr>
          <w:rStyle w:val="StyleBoldUnderline"/>
        </w:rPr>
        <w:t xml:space="preserve"> mistakenly </w:t>
      </w:r>
      <w:r w:rsidRPr="00D4424D">
        <w:rPr>
          <w:rStyle w:val="StyleBoldUnderline"/>
          <w:highlight w:val="green"/>
        </w:rPr>
        <w:t>read this as a sign of U.S. intentions to use</w:t>
      </w:r>
      <w:r w:rsidRPr="001A2AFF">
        <w:rPr>
          <w:sz w:val="16"/>
        </w:rPr>
        <w:t xml:space="preserve"> force (and possibly </w:t>
      </w:r>
      <w:r w:rsidRPr="00D4424D">
        <w:rPr>
          <w:rStyle w:val="StyleBoldUnderline"/>
          <w:highlight w:val="green"/>
        </w:rPr>
        <w:t>nuclear force</w:t>
      </w:r>
      <w:r w:rsidRPr="003E182A">
        <w:rPr>
          <w:rStyle w:val="StyleBoldUnderline"/>
        </w:rPr>
        <w:t>) against them</w:t>
      </w:r>
      <w:r w:rsidRPr="001A2AFF">
        <w:rPr>
          <w:sz w:val="16"/>
        </w:rPr>
        <w:t xml:space="preserve">. In that situation, </w:t>
      </w:r>
      <w:r w:rsidRPr="003E182A">
        <w:rPr>
          <w:rStyle w:val="StyleBoldUnderline"/>
        </w:rPr>
        <w:t>the temptations to preempt</w:t>
      </w:r>
      <w:r w:rsidRPr="001A2AFF">
        <w:rPr>
          <w:sz w:val="16"/>
        </w:rPr>
        <w:t xml:space="preserve"> such actions </w:t>
      </w:r>
      <w:r w:rsidRPr="003E182A">
        <w:rPr>
          <w:rStyle w:val="StyleBoldUnderline"/>
        </w:rPr>
        <w:t>might grow</w:t>
      </w:r>
      <w:r w:rsidRPr="001A2AFF">
        <w:rPr>
          <w:sz w:val="16"/>
        </w:rPr>
        <w:t xml:space="preserve">, although it must be admitted that any preemption would probably still meet with a devastating response. As part of its initial </w:t>
      </w:r>
      <w:r w:rsidRPr="001A2AFF">
        <w:rPr>
          <w:sz w:val="16"/>
        </w:rPr>
        <w:lastRenderedPageBreak/>
        <w:t xml:space="preserve">response to the act of nuclear terrorism (as discussed earlier) </w:t>
      </w:r>
      <w:r w:rsidRPr="00D4424D">
        <w:rPr>
          <w:rStyle w:val="TitleChar"/>
          <w:highlight w:val="green"/>
        </w:rPr>
        <w:t>W</w:t>
      </w:r>
      <w:r w:rsidRPr="00D4424D">
        <w:rPr>
          <w:rStyle w:val="StyleBoldUnderline"/>
          <w:highlight w:val="green"/>
        </w:rPr>
        <w:t>ashington might decide to order a significant</w:t>
      </w:r>
      <w:r w:rsidRPr="003E182A">
        <w:rPr>
          <w:rStyle w:val="StyleBoldUnderline"/>
        </w:rPr>
        <w:t xml:space="preserve"> conventional (or </w:t>
      </w:r>
      <w:r w:rsidRPr="00D4424D">
        <w:rPr>
          <w:rStyle w:val="StyleBoldUnderline"/>
          <w:highlight w:val="green"/>
        </w:rPr>
        <w:t>nuclear) retaliatory</w:t>
      </w:r>
      <w:r w:rsidRPr="003E182A">
        <w:rPr>
          <w:rStyle w:val="StyleBoldUnderline"/>
        </w:rPr>
        <w:t xml:space="preserve"> </w:t>
      </w:r>
      <w:r w:rsidRPr="001A2AFF">
        <w:rPr>
          <w:sz w:val="16"/>
        </w:rPr>
        <w:t xml:space="preserve">or </w:t>
      </w:r>
      <w:r w:rsidRPr="003E182A">
        <w:rPr>
          <w:rStyle w:val="StyleBoldUnderline"/>
        </w:rPr>
        <w:t xml:space="preserve">disarming </w:t>
      </w:r>
      <w:r w:rsidRPr="00D4424D">
        <w:rPr>
          <w:rStyle w:val="StyleBoldUnderline"/>
          <w:highlight w:val="green"/>
        </w:rPr>
        <w:t>attack</w:t>
      </w:r>
      <w:r w:rsidRPr="003E182A">
        <w:rPr>
          <w:rStyle w:val="StyleBoldUnderline"/>
        </w:rPr>
        <w:t xml:space="preserve"> against the leadership of the terrorist group and/or states seen to support that group</w:t>
      </w:r>
      <w:r w:rsidRPr="001A2AFF">
        <w:rPr>
          <w:rStyle w:val="TitleChar"/>
        </w:rPr>
        <w:t>.</w:t>
      </w:r>
      <w:r w:rsidRPr="001A2AFF">
        <w:rPr>
          <w:sz w:val="16"/>
        </w:rPr>
        <w:t xml:space="preserve"> Depending on the identity and especially the location of these targets, </w:t>
      </w:r>
      <w:r w:rsidRPr="00D4424D">
        <w:rPr>
          <w:rStyle w:val="StyleBoldUnderline"/>
          <w:highlight w:val="green"/>
        </w:rPr>
        <w:t>Russia and/or China might interpret such action as being far too close for their comfort</w:t>
      </w:r>
      <w:r w:rsidRPr="003E182A">
        <w:rPr>
          <w:rStyle w:val="StyleBoldUnderline"/>
        </w:rPr>
        <w:t>, and potentially as an infringement on their spheres of influence</w:t>
      </w:r>
      <w:r w:rsidRPr="001A2AFF">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3E182A">
        <w:rPr>
          <w:rStyle w:val="StyleBoldUnderline"/>
        </w:rPr>
        <w:t>If</w:t>
      </w:r>
      <w:r w:rsidRPr="001A2AFF">
        <w:rPr>
          <w:sz w:val="16"/>
        </w:rPr>
        <w:t xml:space="preserve">, for some reason, </w:t>
      </w:r>
      <w:r w:rsidRPr="003E182A">
        <w:rPr>
          <w:rStyle w:val="StyleBoldUnderline"/>
        </w:rPr>
        <w:t>Washington found the responses of Russia and China</w:t>
      </w:r>
      <w:r w:rsidRPr="001A2AFF">
        <w:rPr>
          <w:sz w:val="16"/>
        </w:rPr>
        <w:t xml:space="preserve"> deeply </w:t>
      </w:r>
      <w:r w:rsidRPr="003E182A">
        <w:rPr>
          <w:rStyle w:val="StyleBoldUnderline"/>
        </w:rPr>
        <w:t>underwhelming</w:t>
      </w:r>
      <w:r w:rsidRPr="001A2AFF">
        <w:rPr>
          <w:sz w:val="16"/>
        </w:rPr>
        <w:t xml:space="preserve">, (neither “for us or against us”) </w:t>
      </w:r>
      <w:r w:rsidRPr="003E182A">
        <w:rPr>
          <w:rStyle w:val="StyleBoldUnderline"/>
        </w:rPr>
        <w:t>might it also suspect that they secretly were in cahoots with the group, increasing</w:t>
      </w:r>
      <w:r w:rsidRPr="001A2AFF">
        <w:rPr>
          <w:sz w:val="16"/>
        </w:rPr>
        <w:t xml:space="preserve"> (again perhaps ever so slightly</w:t>
      </w:r>
      <w:r w:rsidRPr="003E182A">
        <w:rPr>
          <w:rStyle w:val="StyleBoldUnderline"/>
        </w:rPr>
        <w:t>) the chances of a major exchange. If the terrorist group had</w:t>
      </w:r>
      <w:r w:rsidRPr="001A2AFF">
        <w:rPr>
          <w:sz w:val="16"/>
        </w:rPr>
        <w:t xml:space="preserve"> some </w:t>
      </w:r>
      <w:r w:rsidRPr="003E182A">
        <w:rPr>
          <w:rStyle w:val="StyleBoldUnderline"/>
        </w:rPr>
        <w:t>connections to groups in Russia and China, or existed in areas of the world over which Russia and China held sway</w:t>
      </w:r>
      <w:r w:rsidRPr="001A2AFF">
        <w:rPr>
          <w:sz w:val="16"/>
        </w:rPr>
        <w:t xml:space="preserve">, </w:t>
      </w:r>
      <w:r w:rsidRPr="003E182A">
        <w:rPr>
          <w:sz w:val="16"/>
          <w:szCs w:val="16"/>
        </w:rPr>
        <w:t xml:space="preserve">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 </w:t>
      </w:r>
    </w:p>
    <w:p w:rsidR="00285888" w:rsidRPr="001A2AFF" w:rsidRDefault="00285888" w:rsidP="00285888">
      <w:pPr>
        <w:rPr>
          <w:sz w:val="16"/>
        </w:rPr>
      </w:pPr>
    </w:p>
    <w:p w:rsidR="00285888" w:rsidRPr="00515EA3" w:rsidRDefault="00285888" w:rsidP="00285888">
      <w:pPr>
        <w:rPr>
          <w:rFonts w:asciiTheme="minorHAnsi" w:hAnsiTheme="minorHAnsi"/>
        </w:rPr>
      </w:pPr>
    </w:p>
    <w:p w:rsidR="00285888" w:rsidRPr="00515EA3" w:rsidRDefault="00285888" w:rsidP="00285888">
      <w:pPr>
        <w:rPr>
          <w:rFonts w:asciiTheme="minorHAnsi" w:hAnsiTheme="minorHAnsi"/>
        </w:rPr>
      </w:pPr>
    </w:p>
    <w:p w:rsidR="00285888" w:rsidRPr="00515EA3" w:rsidRDefault="00285888" w:rsidP="00285888">
      <w:pPr>
        <w:pStyle w:val="Heading4"/>
        <w:rPr>
          <w:rFonts w:asciiTheme="minorHAnsi" w:hAnsiTheme="minorHAnsi"/>
        </w:rPr>
      </w:pPr>
      <w:r>
        <w:rPr>
          <w:rFonts w:asciiTheme="minorHAnsi" w:hAnsiTheme="minorHAnsi"/>
        </w:rPr>
        <w:t xml:space="preserve">And, </w:t>
      </w:r>
      <w:r w:rsidRPr="00515EA3">
        <w:rPr>
          <w:rFonts w:asciiTheme="minorHAnsi" w:hAnsiTheme="minorHAnsi"/>
        </w:rPr>
        <w:t xml:space="preserve">accepting political diversity’s </w:t>
      </w:r>
      <w:r w:rsidRPr="00515EA3">
        <w:rPr>
          <w:rFonts w:asciiTheme="minorHAnsi" w:hAnsiTheme="minorHAnsi"/>
          <w:u w:val="single"/>
        </w:rPr>
        <w:t>more likely</w:t>
      </w:r>
      <w:r w:rsidRPr="00515EA3">
        <w:rPr>
          <w:rFonts w:asciiTheme="minorHAnsi" w:hAnsiTheme="minorHAnsi"/>
        </w:rPr>
        <w:t xml:space="preserve"> to resolve every impact than </w:t>
      </w:r>
      <w:r w:rsidRPr="00515EA3">
        <w:rPr>
          <w:rFonts w:asciiTheme="minorHAnsi" w:hAnsiTheme="minorHAnsi"/>
          <w:u w:val="single"/>
        </w:rPr>
        <w:t>aggressive democracy promotion</w:t>
      </w:r>
      <w:r w:rsidRPr="00515EA3">
        <w:rPr>
          <w:rFonts w:asciiTheme="minorHAnsi" w:hAnsiTheme="minorHAnsi"/>
        </w:rPr>
        <w:t xml:space="preserve">---the current democratization strategy can only backfire and strengthen the resolve of the non-democratic states it attempts to isolate </w:t>
      </w:r>
    </w:p>
    <w:p w:rsidR="00285888" w:rsidRPr="00515EA3" w:rsidRDefault="00285888" w:rsidP="00285888">
      <w:pPr>
        <w:rPr>
          <w:rFonts w:asciiTheme="minorHAnsi" w:hAnsiTheme="minorHAnsi"/>
          <w:sz w:val="16"/>
        </w:rPr>
      </w:pPr>
      <w:r w:rsidRPr="00515EA3">
        <w:rPr>
          <w:rStyle w:val="StyleStyleBold12pt"/>
          <w:rFonts w:asciiTheme="minorHAnsi" w:hAnsiTheme="minorHAnsi"/>
        </w:rPr>
        <w:t>Kupchan and Mount, 2009</w:t>
      </w:r>
      <w:r w:rsidRPr="00515EA3">
        <w:rPr>
          <w:rStyle w:val="StyleStyleBold12pt"/>
          <w:rFonts w:asciiTheme="minorHAnsi" w:hAnsiTheme="minorHAnsi"/>
          <w:b w:val="0"/>
          <w:sz w:val="16"/>
        </w:rPr>
        <w:t xml:space="preserve"> (Charles,</w:t>
      </w:r>
      <w:r w:rsidRPr="00515EA3">
        <w:rPr>
          <w:rFonts w:asciiTheme="minorHAnsi" w:hAnsiTheme="minorHAnsi"/>
          <w:sz w:val="16"/>
        </w:rPr>
        <w:t xml:space="preserve"> professor of International Affairs at Georgetown University and senior fellow at the Council on Foreign Relations, and Adam, doctoral candidate in the Department of Government at Georgetown University, “The Autonomy Rule,” Democracy: A Journal of Ideas, Spring 2009,  </w:t>
      </w:r>
      <w:hyperlink r:id="rId11" w:history="1">
        <w:r w:rsidRPr="00515EA3">
          <w:rPr>
            <w:rStyle w:val="Hyperlink"/>
            <w:rFonts w:asciiTheme="minorHAnsi" w:hAnsiTheme="minorHAnsi"/>
            <w:sz w:val="16"/>
          </w:rPr>
          <w:t>http://www.democracyjournal.org/pdf/12/Kupchan.pdf</w:t>
        </w:r>
      </w:hyperlink>
      <w:r w:rsidRPr="00515EA3">
        <w:rPr>
          <w:rStyle w:val="Hyperlink"/>
          <w:rFonts w:asciiTheme="minorHAnsi" w:hAnsiTheme="minorHAnsi"/>
          <w:sz w:val="16"/>
        </w:rPr>
        <w:t>)</w:t>
      </w:r>
    </w:p>
    <w:p w:rsidR="00285888" w:rsidRPr="00515EA3" w:rsidRDefault="00285888" w:rsidP="00285888">
      <w:pPr>
        <w:rPr>
          <w:rFonts w:asciiTheme="minorHAnsi" w:hAnsiTheme="minorHAnsi"/>
          <w:sz w:val="16"/>
        </w:rPr>
      </w:pPr>
      <w:r w:rsidRPr="00515EA3">
        <w:rPr>
          <w:rStyle w:val="StyleBoldUnderline"/>
          <w:rFonts w:asciiTheme="minorHAnsi" w:hAnsiTheme="minorHAnsi"/>
        </w:rPr>
        <w:t>Critics from the right will see this call for toleration of political diversity as moral relativism, while critics on the left will label it as abandonment of a progressive agenda</w:t>
      </w:r>
      <w:r w:rsidRPr="00515EA3">
        <w:rPr>
          <w:rFonts w:asciiTheme="minorHAnsi" w:hAnsiTheme="minorHAnsi"/>
          <w:sz w:val="16"/>
        </w:rPr>
        <w:t xml:space="preserve">. For neoconservatives, non-democracies must be defeated; for liberals, they must be seduced. Both believe that Western values should be universal values—and that their dispersal represents the most important form of progress. </w:t>
      </w:r>
      <w:r w:rsidRPr="00D4424D">
        <w:rPr>
          <w:rStyle w:val="Emphasis"/>
          <w:rFonts w:asciiTheme="minorHAnsi" w:hAnsiTheme="minorHAnsi"/>
          <w:highlight w:val="green"/>
        </w:rPr>
        <w:t>Policies of impatient democratization, however, will do much more to impede than impel history’s advance</w:t>
      </w:r>
      <w:r w:rsidRPr="00515EA3">
        <w:rPr>
          <w:rFonts w:asciiTheme="minorHAnsi" w:hAnsiTheme="minorHAnsi"/>
          <w:sz w:val="16"/>
        </w:rPr>
        <w:t xml:space="preserve">. </w:t>
      </w:r>
      <w:r w:rsidRPr="00515EA3">
        <w:rPr>
          <w:rStyle w:val="StyleBoldUnderline"/>
          <w:rFonts w:asciiTheme="minorHAnsi" w:hAnsiTheme="minorHAnsi"/>
        </w:rPr>
        <w:t xml:space="preserve">From the Balkans to Iraq to the Palestinian territories, </w:t>
      </w:r>
      <w:r w:rsidRPr="00D4424D">
        <w:rPr>
          <w:rStyle w:val="StyleBoldUnderline"/>
          <w:rFonts w:asciiTheme="minorHAnsi" w:hAnsiTheme="minorHAnsi"/>
          <w:highlight w:val="green"/>
        </w:rPr>
        <w:t>a rush to the ballot box has undercut moderates and stoked sectarian and ideological cleavages, not furthered the cause of political stability</w:t>
      </w:r>
      <w:r w:rsidRPr="00515EA3">
        <w:rPr>
          <w:rStyle w:val="StyleBoldUnderline"/>
          <w:rFonts w:asciiTheme="minorHAnsi" w:hAnsiTheme="minorHAnsi"/>
        </w:rPr>
        <w:t>.</w:t>
      </w:r>
      <w:r w:rsidRPr="00515EA3">
        <w:rPr>
          <w:rFonts w:asciiTheme="minorHAnsi" w:hAnsiTheme="minorHAnsi"/>
          <w:sz w:val="16"/>
        </w:rPr>
        <w:t xml:space="preserve"> Washington should continue to promote democracy by example and incentive. But </w:t>
      </w:r>
      <w:r w:rsidRPr="00515EA3">
        <w:rPr>
          <w:rStyle w:val="StyleBoldUnderline"/>
          <w:rFonts w:asciiTheme="minorHAnsi" w:hAnsiTheme="minorHAnsi"/>
        </w:rPr>
        <w:t xml:space="preserve">if </w:t>
      </w:r>
      <w:r w:rsidRPr="00D4424D">
        <w:rPr>
          <w:rStyle w:val="StyleBoldUnderline"/>
          <w:rFonts w:asciiTheme="minorHAnsi" w:hAnsiTheme="minorHAnsi"/>
          <w:highlight w:val="green"/>
        </w:rPr>
        <w:t>the</w:t>
      </w:r>
      <w:r w:rsidRPr="00515EA3">
        <w:rPr>
          <w:rStyle w:val="StyleBoldUnderline"/>
          <w:rFonts w:asciiTheme="minorHAnsi" w:hAnsiTheme="minorHAnsi"/>
        </w:rPr>
        <w:t xml:space="preserve"> </w:t>
      </w:r>
      <w:r w:rsidRPr="00D4424D">
        <w:rPr>
          <w:rStyle w:val="StyleBoldUnderline"/>
          <w:rFonts w:asciiTheme="minorHAnsi" w:hAnsiTheme="minorHAnsi"/>
          <w:highlight w:val="green"/>
        </w:rPr>
        <w:t>United States</w:t>
      </w:r>
      <w:r w:rsidRPr="00515EA3">
        <w:rPr>
          <w:rStyle w:val="StyleBoldUnderline"/>
          <w:rFonts w:asciiTheme="minorHAnsi" w:hAnsiTheme="minorHAnsi"/>
        </w:rPr>
        <w:t xml:space="preserve"> insists on universal adherence to the Western order it oversees, it </w:t>
      </w:r>
      <w:r w:rsidRPr="00D4424D">
        <w:rPr>
          <w:rStyle w:val="StyleBoldUnderline"/>
          <w:rFonts w:asciiTheme="minorHAnsi" w:hAnsiTheme="minorHAnsi"/>
          <w:highlight w:val="green"/>
        </w:rPr>
        <w:t>will only compromise its persuasive appeal</w:t>
      </w:r>
      <w:r w:rsidRPr="00515EA3">
        <w:rPr>
          <w:rStyle w:val="StyleBoldUnderline"/>
          <w:rFonts w:asciiTheme="minorHAnsi" w:hAnsiTheme="minorHAnsi"/>
        </w:rPr>
        <w:t xml:space="preserve"> and its ability to help ensure that liberal democracy ultimately wins the long struggle </w:t>
      </w:r>
      <w:r w:rsidRPr="00515EA3">
        <w:rPr>
          <w:rFonts w:asciiTheme="minorHAnsi" w:hAnsiTheme="minorHAnsi"/>
          <w:sz w:val="16"/>
        </w:rPr>
        <w:t xml:space="preserve">against alternative systems of government. Instead, </w:t>
      </w:r>
      <w:r w:rsidRPr="00515EA3">
        <w:rPr>
          <w:rStyle w:val="StyleBoldUnderline"/>
          <w:rFonts w:asciiTheme="minorHAnsi" w:hAnsiTheme="minorHAnsi"/>
        </w:rPr>
        <w:t>the United States should take the lead in constructing a more pluralist international order</w:t>
      </w:r>
      <w:r w:rsidRPr="00515EA3">
        <w:rPr>
          <w:rFonts w:asciiTheme="minorHAnsi" w:hAnsiTheme="minorHAnsi"/>
          <w:sz w:val="16"/>
        </w:rPr>
        <w:t>. Were Washington to orchestrate the arrival of this next order, it would not denigrate the accomplishments of democracy, but rather demonstrate an abiding confidence in the values the West holds dear and in the ability of liberal forms of government to outperform and ultimately prevail against authoritarian alternatives</w:t>
      </w:r>
      <w:r w:rsidRPr="00515EA3">
        <w:rPr>
          <w:rStyle w:val="StyleBoldUnderline"/>
          <w:rFonts w:asciiTheme="minorHAnsi" w:hAnsiTheme="minorHAnsi"/>
        </w:rPr>
        <w:t xml:space="preserve">. Cultivating new stakeholders, carefully devolving international responsibility to regional actors, and </w:t>
      </w:r>
      <w:r w:rsidRPr="00D4424D">
        <w:rPr>
          <w:rStyle w:val="StyleBoldUnderline"/>
          <w:rFonts w:asciiTheme="minorHAnsi" w:hAnsiTheme="minorHAnsi"/>
          <w:highlight w:val="green"/>
        </w:rPr>
        <w:t>placing the international economy on a more stable footing will also allow the United States the respite needed to focus on rebuilding the foundations of its own prosperity</w:t>
      </w:r>
      <w:r w:rsidRPr="00515EA3">
        <w:rPr>
          <w:rFonts w:asciiTheme="minorHAnsi" w:hAnsiTheme="minorHAnsi"/>
          <w:sz w:val="16"/>
        </w:rPr>
        <w:t xml:space="preserve">. The United States will be better off if it gets ahead of the curve and helps craft a new order that is sustainable than if it fights a losing battle against tectonic shifts in global politics. </w:t>
      </w:r>
      <w:r w:rsidRPr="00515EA3">
        <w:rPr>
          <w:rStyle w:val="StyleBoldUnderline"/>
          <w:rFonts w:asciiTheme="minorHAnsi" w:hAnsiTheme="minorHAnsi"/>
        </w:rPr>
        <w:t>As Kissinger observes</w:t>
      </w:r>
      <w:r w:rsidRPr="00515EA3">
        <w:rPr>
          <w:rFonts w:asciiTheme="minorHAnsi" w:hAnsiTheme="minorHAnsi"/>
          <w:sz w:val="16"/>
        </w:rPr>
        <w:t>, “</w:t>
      </w:r>
      <w:r w:rsidRPr="00D4424D">
        <w:rPr>
          <w:rStyle w:val="Emphasis"/>
          <w:rFonts w:asciiTheme="minorHAnsi" w:hAnsiTheme="minorHAnsi"/>
          <w:highlight w:val="green"/>
        </w:rPr>
        <w:t>America needs to learn to discipline itself into a strategy of gradualism that seeks greatness in the accumulation of the attainable</w:t>
      </w:r>
      <w:r w:rsidRPr="00515EA3">
        <w:rPr>
          <w:rFonts w:asciiTheme="minorHAnsi" w:hAnsiTheme="minorHAnsi"/>
          <w:sz w:val="16"/>
        </w:rPr>
        <w:t xml:space="preserve">.” The </w:t>
      </w:r>
      <w:r w:rsidRPr="00515EA3">
        <w:rPr>
          <w:rFonts w:asciiTheme="minorHAnsi" w:hAnsiTheme="minorHAnsi"/>
          <w:sz w:val="16"/>
        </w:rPr>
        <w:lastRenderedPageBreak/>
        <w:t xml:space="preserve">United States can steward the onset of this more diverse and inclusive world in a manner that remains consonant with the deepest American values. </w:t>
      </w:r>
      <w:r w:rsidRPr="00515EA3">
        <w:rPr>
          <w:rStyle w:val="StyleBoldUnderline"/>
          <w:rFonts w:asciiTheme="minorHAnsi" w:hAnsiTheme="minorHAnsi"/>
        </w:rPr>
        <w:t>Doing so would help restore America’s moral authority as a leading member of the community of nations</w:t>
      </w:r>
      <w:r w:rsidRPr="00515EA3">
        <w:rPr>
          <w:rFonts w:asciiTheme="minorHAnsi" w:hAnsiTheme="minorHAnsi"/>
          <w:sz w:val="16"/>
        </w:rPr>
        <w:t xml:space="preserve">, in the end </w:t>
      </w:r>
      <w:r w:rsidRPr="00515EA3">
        <w:rPr>
          <w:rStyle w:val="StyleBoldUnderline"/>
          <w:rFonts w:asciiTheme="minorHAnsi" w:hAnsiTheme="minorHAnsi"/>
        </w:rPr>
        <w:t>making it more likely that other nations would be as respectful of America’s preferences as America should be of theirs</w:t>
      </w:r>
      <w:r w:rsidRPr="00515EA3">
        <w:rPr>
          <w:rFonts w:asciiTheme="minorHAnsi" w:hAnsiTheme="minorHAnsi"/>
          <w:sz w:val="16"/>
        </w:rPr>
        <w:t xml:space="preserve">. </w:t>
      </w:r>
    </w:p>
    <w:p w:rsidR="00285888" w:rsidRPr="00515EA3" w:rsidRDefault="00285888" w:rsidP="00285888">
      <w:pPr>
        <w:rPr>
          <w:rFonts w:asciiTheme="minorHAnsi" w:hAnsiTheme="minorHAnsi"/>
          <w:sz w:val="16"/>
        </w:rPr>
      </w:pPr>
    </w:p>
    <w:p w:rsidR="00285888" w:rsidRPr="00515EA3" w:rsidRDefault="00285888" w:rsidP="00285888">
      <w:pPr>
        <w:pStyle w:val="Heading2"/>
        <w:rPr>
          <w:rFonts w:asciiTheme="minorHAnsi" w:hAnsiTheme="minorHAnsi"/>
        </w:rPr>
      </w:pPr>
      <w:r w:rsidRPr="00515EA3">
        <w:rPr>
          <w:rFonts w:asciiTheme="minorHAnsi" w:hAnsiTheme="minorHAnsi"/>
        </w:rPr>
        <w:t>2AC</w:t>
      </w:r>
    </w:p>
    <w:p w:rsidR="00285888" w:rsidRPr="00515EA3" w:rsidRDefault="00285888" w:rsidP="00285888">
      <w:pPr>
        <w:rPr>
          <w:rFonts w:asciiTheme="minorHAnsi" w:hAnsiTheme="minorHAnsi"/>
          <w:sz w:val="16"/>
        </w:rPr>
      </w:pPr>
    </w:p>
    <w:p w:rsidR="00285888" w:rsidRPr="00515EA3" w:rsidRDefault="00285888" w:rsidP="00285888">
      <w:pPr>
        <w:pStyle w:val="Heading3"/>
        <w:rPr>
          <w:rFonts w:asciiTheme="minorHAnsi" w:hAnsiTheme="minorHAnsi"/>
        </w:rPr>
      </w:pPr>
      <w:r>
        <w:rPr>
          <w:rFonts w:asciiTheme="minorHAnsi" w:hAnsiTheme="minorHAnsi"/>
        </w:rPr>
        <w:t>Ext. Engagement  W</w:t>
      </w:r>
      <w:r w:rsidRPr="00515EA3">
        <w:rPr>
          <w:rFonts w:asciiTheme="minorHAnsi" w:hAnsiTheme="minorHAnsi"/>
        </w:rPr>
        <w:t>/ Non-dems. key</w:t>
      </w:r>
    </w:p>
    <w:p w:rsidR="00285888" w:rsidRPr="00515EA3" w:rsidRDefault="00285888" w:rsidP="00285888">
      <w:pPr>
        <w:pStyle w:val="Heading4"/>
        <w:rPr>
          <w:rFonts w:asciiTheme="minorHAnsi" w:hAnsiTheme="minorHAnsi"/>
        </w:rPr>
      </w:pPr>
      <w:r w:rsidRPr="00515EA3">
        <w:rPr>
          <w:rFonts w:asciiTheme="minorHAnsi" w:hAnsiTheme="minorHAnsi"/>
        </w:rPr>
        <w:t xml:space="preserve">Cross-regime-type cooperation causes broad global normative consensus---makes every power a stakeholder with an incentive to maintain stability </w:t>
      </w:r>
    </w:p>
    <w:p w:rsidR="00285888" w:rsidRPr="00515EA3" w:rsidRDefault="00285888" w:rsidP="00285888">
      <w:pPr>
        <w:rPr>
          <w:rFonts w:asciiTheme="minorHAnsi" w:hAnsiTheme="minorHAnsi"/>
          <w:sz w:val="16"/>
        </w:rPr>
      </w:pPr>
      <w:r w:rsidRPr="00515EA3">
        <w:rPr>
          <w:rStyle w:val="StyleStyleBold12pt"/>
          <w:rFonts w:asciiTheme="minorHAnsi" w:hAnsiTheme="minorHAnsi"/>
        </w:rPr>
        <w:t>Kupchan and Mount, 2009</w:t>
      </w:r>
      <w:r w:rsidRPr="00515EA3">
        <w:rPr>
          <w:rStyle w:val="StyleStyleBold12pt"/>
          <w:rFonts w:asciiTheme="minorHAnsi" w:hAnsiTheme="minorHAnsi"/>
          <w:b w:val="0"/>
          <w:sz w:val="16"/>
        </w:rPr>
        <w:t xml:space="preserve"> (Charles,</w:t>
      </w:r>
      <w:r w:rsidRPr="00515EA3">
        <w:rPr>
          <w:rFonts w:asciiTheme="minorHAnsi" w:hAnsiTheme="minorHAnsi"/>
          <w:sz w:val="16"/>
        </w:rPr>
        <w:t xml:space="preserve"> professor of International Affairs at Georgetown University and senior fellow at the Council on Foreign Relations, and Adam, doctoral candidate in the Department of Government at Georgetown University, “The Autonomy Rule,” Democracy: A Journal of Ideas, Spring 2009,  </w:t>
      </w:r>
      <w:hyperlink r:id="rId12" w:history="1">
        <w:r w:rsidRPr="00515EA3">
          <w:rPr>
            <w:rStyle w:val="Hyperlink"/>
            <w:rFonts w:asciiTheme="minorHAnsi" w:hAnsiTheme="minorHAnsi"/>
            <w:sz w:val="16"/>
          </w:rPr>
          <w:t>http://www.democracyjournal.org/pdf/12/Kupchan.pdf</w:t>
        </w:r>
      </w:hyperlink>
      <w:r w:rsidRPr="00515EA3">
        <w:rPr>
          <w:rStyle w:val="Hyperlink"/>
          <w:rFonts w:asciiTheme="minorHAnsi" w:hAnsiTheme="minorHAnsi"/>
          <w:sz w:val="16"/>
        </w:rPr>
        <w:t>)</w:t>
      </w:r>
    </w:p>
    <w:p w:rsidR="00285888" w:rsidRPr="00515EA3" w:rsidRDefault="00285888" w:rsidP="00285888">
      <w:pPr>
        <w:rPr>
          <w:rStyle w:val="StyleBoldUnderline"/>
          <w:rFonts w:asciiTheme="minorHAnsi" w:hAnsiTheme="minorHAnsi"/>
        </w:rPr>
      </w:pPr>
      <w:r w:rsidRPr="009A1302">
        <w:rPr>
          <w:rStyle w:val="Emphasis"/>
          <w:rFonts w:asciiTheme="minorHAnsi" w:hAnsiTheme="minorHAnsi"/>
          <w:highlight w:val="green"/>
        </w:rPr>
        <w:t>An order that welcomes political diversity would constitute a stark departure</w:t>
      </w:r>
      <w:r w:rsidRPr="00515EA3">
        <w:rPr>
          <w:rStyle w:val="StyleBoldUnderline"/>
          <w:rFonts w:asciiTheme="minorHAnsi" w:hAnsiTheme="minorHAnsi"/>
        </w:rPr>
        <w:t xml:space="preserve"> from the norms and practices that have governed international politics since World War II</w:t>
      </w:r>
      <w:r w:rsidRPr="00515EA3">
        <w:rPr>
          <w:rFonts w:asciiTheme="minorHAnsi" w:hAnsiTheme="minorHAnsi"/>
          <w:sz w:val="16"/>
        </w:rPr>
        <w:t xml:space="preserve">. Western norms would no longer enjoy pride of place; </w:t>
      </w:r>
      <w:r w:rsidRPr="009A1302">
        <w:rPr>
          <w:rStyle w:val="StyleBoldUnderline"/>
          <w:rFonts w:asciiTheme="minorHAnsi" w:hAnsiTheme="minorHAnsi"/>
          <w:highlight w:val="green"/>
        </w:rPr>
        <w:t>authority would not be concentrated in Washington</w:t>
      </w:r>
      <w:r w:rsidRPr="00515EA3">
        <w:rPr>
          <w:rStyle w:val="StyleBoldUnderline"/>
          <w:rFonts w:asciiTheme="minorHAnsi" w:hAnsiTheme="minorHAnsi"/>
        </w:rPr>
        <w:t>, nor legitimacy derived solely from a transatlantic consensus</w:t>
      </w:r>
      <w:r w:rsidRPr="00515EA3">
        <w:rPr>
          <w:rFonts w:asciiTheme="minorHAnsi" w:hAnsiTheme="minorHAnsi"/>
          <w:sz w:val="16"/>
        </w:rPr>
        <w:t xml:space="preserve">. Instead, </w:t>
      </w:r>
      <w:r w:rsidRPr="009A1302">
        <w:rPr>
          <w:rStyle w:val="StyleBoldUnderline"/>
          <w:rFonts w:asciiTheme="minorHAnsi" w:hAnsiTheme="minorHAnsi"/>
          <w:highlight w:val="green"/>
        </w:rPr>
        <w:t>Western concepts of legitimacy would combine with those of other countries and cultures</w:t>
      </w:r>
      <w:r w:rsidRPr="00515EA3">
        <w:rPr>
          <w:rFonts w:asciiTheme="minorHAnsi" w:hAnsiTheme="minorHAnsi"/>
          <w:sz w:val="16"/>
        </w:rPr>
        <w:t xml:space="preserve">, distributing responsibility to a wider array of states. </w:t>
      </w:r>
      <w:r w:rsidRPr="00515EA3">
        <w:rPr>
          <w:rStyle w:val="StyleBoldUnderline"/>
          <w:rFonts w:asciiTheme="minorHAnsi" w:hAnsiTheme="minorHAnsi"/>
        </w:rPr>
        <w:t xml:space="preserve">By casting the net widely, </w:t>
      </w:r>
      <w:r w:rsidRPr="009A1302">
        <w:rPr>
          <w:rStyle w:val="StyleBoldUnderline"/>
          <w:rFonts w:asciiTheme="minorHAnsi" w:hAnsiTheme="minorHAnsi"/>
          <w:highlight w:val="green"/>
        </w:rPr>
        <w:t>a more inclusive order would encourage stability</w:t>
      </w:r>
      <w:r w:rsidRPr="00515EA3">
        <w:rPr>
          <w:rStyle w:val="StyleBoldUnderline"/>
          <w:rFonts w:asciiTheme="minorHAnsi" w:hAnsiTheme="minorHAnsi"/>
        </w:rPr>
        <w:t xml:space="preserve"> by broadening consensus</w:t>
      </w:r>
      <w:r w:rsidRPr="00515EA3">
        <w:rPr>
          <w:rFonts w:asciiTheme="minorHAnsi" w:hAnsiTheme="minorHAnsi"/>
          <w:sz w:val="16"/>
        </w:rPr>
        <w:t xml:space="preserve">, producing new stakeholders, </w:t>
      </w:r>
      <w:r w:rsidRPr="009A1302">
        <w:rPr>
          <w:rStyle w:val="StyleBoldUnderline"/>
          <w:rFonts w:asciiTheme="minorHAnsi" w:hAnsiTheme="minorHAnsi"/>
          <w:highlight w:val="green"/>
        </w:rPr>
        <w:t>and</w:t>
      </w:r>
      <w:r w:rsidRPr="00515EA3">
        <w:rPr>
          <w:rStyle w:val="StyleBoldUnderline"/>
          <w:rFonts w:asciiTheme="minorHAnsi" w:hAnsiTheme="minorHAnsi"/>
        </w:rPr>
        <w:t xml:space="preserve"> further </w:t>
      </w:r>
      <w:r w:rsidRPr="009A1302">
        <w:rPr>
          <w:rStyle w:val="StyleBoldUnderline"/>
          <w:rFonts w:asciiTheme="minorHAnsi" w:hAnsiTheme="minorHAnsi"/>
          <w:highlight w:val="green"/>
        </w:rPr>
        <w:t>marginalizing states that are predatory</w:t>
      </w:r>
      <w:r w:rsidRPr="00515EA3">
        <w:rPr>
          <w:rStyle w:val="StyleBoldUnderline"/>
          <w:rFonts w:asciiTheme="minorHAnsi" w:hAnsiTheme="minorHAnsi"/>
        </w:rPr>
        <w:t xml:space="preserve"> at home or abroad.</w:t>
      </w:r>
    </w:p>
    <w:p w:rsidR="00285888" w:rsidRPr="00515EA3" w:rsidRDefault="00285888" w:rsidP="00285888">
      <w:pPr>
        <w:pStyle w:val="Heading4"/>
        <w:rPr>
          <w:rFonts w:asciiTheme="minorHAnsi" w:hAnsiTheme="minorHAnsi"/>
        </w:rPr>
      </w:pPr>
      <w:r w:rsidRPr="00515EA3">
        <w:rPr>
          <w:rFonts w:asciiTheme="minorHAnsi" w:hAnsiTheme="minorHAnsi"/>
        </w:rPr>
        <w:t>American cooperation with rising non-democratic countries is key to bolster international credibility and stability</w:t>
      </w:r>
    </w:p>
    <w:p w:rsidR="00285888" w:rsidRPr="00515EA3" w:rsidRDefault="00285888" w:rsidP="00285888">
      <w:pPr>
        <w:rPr>
          <w:rFonts w:asciiTheme="minorHAnsi" w:hAnsiTheme="minorHAnsi"/>
          <w:sz w:val="16"/>
        </w:rPr>
      </w:pPr>
      <w:r w:rsidRPr="00515EA3">
        <w:rPr>
          <w:rStyle w:val="StyleStyleBold12pt"/>
          <w:rFonts w:asciiTheme="minorHAnsi" w:hAnsiTheme="minorHAnsi"/>
        </w:rPr>
        <w:t>Kupchan, 2011</w:t>
      </w:r>
      <w:r w:rsidRPr="00515EA3">
        <w:rPr>
          <w:rFonts w:asciiTheme="minorHAnsi" w:hAnsiTheme="minorHAnsi"/>
          <w:sz w:val="16"/>
        </w:rPr>
        <w:t xml:space="preserve"> (Charles, professor of international affairs at Georgetown University and Whitney Shepardson Senior Fellow at the Council on Foreign Relations, June 2011, “The false promise of unipolarity: constraints on the exercise of American power,” Cambridge Review of International Affairs, Vol. 24, No. 2, p. 165-173)</w:t>
      </w:r>
    </w:p>
    <w:p w:rsidR="00285888" w:rsidRPr="00515EA3" w:rsidRDefault="00285888" w:rsidP="00285888">
      <w:pPr>
        <w:rPr>
          <w:rFonts w:asciiTheme="minorHAnsi" w:hAnsiTheme="minorHAnsi"/>
          <w:sz w:val="16"/>
        </w:rPr>
      </w:pPr>
      <w:r w:rsidRPr="00515EA3">
        <w:rPr>
          <w:rFonts w:asciiTheme="minorHAnsi" w:hAnsiTheme="minorHAnsi"/>
          <w:sz w:val="16"/>
        </w:rPr>
        <w:t xml:space="preserve">These examples aside, Brooks and Wohlforth also fail to address another important pathway through which norms and rules constrain the exercise of US power. </w:t>
      </w:r>
      <w:r w:rsidRPr="00515EA3">
        <w:rPr>
          <w:rStyle w:val="StyleBoldUnderline"/>
          <w:rFonts w:asciiTheme="minorHAnsi" w:hAnsiTheme="minorHAnsi"/>
        </w:rPr>
        <w:t>They focus exclusively on the costs to the United States of its own failure to comply with the institutions and rules that Washington took the lead in crafting after the close of World War II</w:t>
      </w:r>
      <w:r w:rsidRPr="00515EA3">
        <w:rPr>
          <w:rFonts w:asciiTheme="minorHAnsi" w:hAnsiTheme="minorHAnsi"/>
          <w:sz w:val="16"/>
        </w:rPr>
        <w:t xml:space="preserve">. But in the aftermath of the global ﬁnancial crisis that began in 2008 and amid the ongoing ascent of China, India, Brazil, and other rising states, change in ordering norms may well be driven by the preferences and policies of emerging powers, not by those of the United States. Moreover, </w:t>
      </w:r>
      <w:r w:rsidRPr="00515EA3">
        <w:rPr>
          <w:rStyle w:val="StyleBoldUnderline"/>
          <w:rFonts w:asciiTheme="minorHAnsi" w:hAnsiTheme="minorHAnsi"/>
        </w:rPr>
        <w:t>the impressive economic performance and political staying power of regimes that practice non-democratic brands of capitalism—such as China, Russia, and Saudi Arabia—call into question the durability of the normative order erected</w:t>
      </w:r>
      <w:r w:rsidRPr="00515EA3">
        <w:rPr>
          <w:rFonts w:asciiTheme="minorHAnsi" w:hAnsiTheme="minorHAnsi"/>
          <w:sz w:val="16"/>
        </w:rPr>
        <w:t xml:space="preserve"> during America’s watch. Well before </w:t>
      </w:r>
      <w:r w:rsidRPr="00515EA3">
        <w:rPr>
          <w:rStyle w:val="StyleBoldUnderline"/>
          <w:rFonts w:asciiTheme="minorHAnsi" w:hAnsiTheme="minorHAnsi"/>
        </w:rPr>
        <w:t>emerging powers</w:t>
      </w:r>
      <w:r w:rsidRPr="00515EA3">
        <w:rPr>
          <w:rFonts w:asciiTheme="minorHAnsi" w:hAnsiTheme="minorHAnsi"/>
          <w:sz w:val="16"/>
        </w:rPr>
        <w:t xml:space="preserve"> catch up with America’s material resources, they </w:t>
      </w:r>
      <w:r w:rsidRPr="00515EA3">
        <w:rPr>
          <w:rStyle w:val="StyleBoldUnderline"/>
          <w:rFonts w:asciiTheme="minorHAnsi" w:hAnsiTheme="minorHAnsi"/>
        </w:rPr>
        <w:t>will be challenging the normative commitment to open markets and liberal democracy</w:t>
      </w:r>
      <w:r w:rsidRPr="00515EA3">
        <w:rPr>
          <w:rFonts w:asciiTheme="minorHAnsi" w:hAnsiTheme="minorHAnsi"/>
          <w:sz w:val="16"/>
        </w:rPr>
        <w:t xml:space="preserve"> that has deﬁned the Western order. The substantive gap between the norms of the Western order and those that inform the domestic and foreign policies of rising powers has not gone unnoticed (Kupchan and Mount 2009). Nonetheless, </w:t>
      </w:r>
      <w:r w:rsidRPr="00515EA3">
        <w:rPr>
          <w:rStyle w:val="StyleBoldUnderline"/>
          <w:rFonts w:asciiTheme="minorHAnsi" w:hAnsiTheme="minorHAnsi"/>
        </w:rPr>
        <w:t>many scholars have offered an illusory response: that the United States and its democratic allies should dedicate the twilight hours of their primacy to universalizing Western norms</w:t>
      </w:r>
      <w:r w:rsidRPr="00515EA3">
        <w:rPr>
          <w:rFonts w:asciiTheme="minorHAnsi" w:hAnsiTheme="minorHAnsi"/>
          <w:sz w:val="16"/>
        </w:rPr>
        <w:t xml:space="preserve">. According to G John Ikenberry (2008, 37, 25), ‘the United States’ global position may be weakening, but the international system the United States leads can remain the dominant order of the twenty-ﬁrst century’. </w:t>
      </w:r>
      <w:r w:rsidRPr="00515EA3">
        <w:rPr>
          <w:rStyle w:val="StyleBoldUnderline"/>
          <w:rFonts w:asciiTheme="minorHAnsi" w:hAnsiTheme="minorHAnsi"/>
        </w:rPr>
        <w:t>The West should ‘sink the roots of this order as deeply as possible’ to ensure that the world continues to play by its rules even as its material preponderance wanes</w:t>
      </w:r>
      <w:r w:rsidRPr="00515EA3">
        <w:rPr>
          <w:rFonts w:asciiTheme="minorHAnsi" w:hAnsiTheme="minorHAnsi"/>
          <w:sz w:val="16"/>
        </w:rPr>
        <w:t xml:space="preserve">. Such conﬁdence in the universality of the Western order is, </w:t>
      </w:r>
      <w:r w:rsidRPr="00515EA3">
        <w:rPr>
          <w:rStyle w:val="StyleBoldUnderline"/>
          <w:rFonts w:asciiTheme="minorHAnsi" w:hAnsiTheme="minorHAnsi"/>
        </w:rPr>
        <w:t>however, based on wishful thinking</w:t>
      </w:r>
      <w:r w:rsidRPr="00515EA3">
        <w:rPr>
          <w:rFonts w:asciiTheme="minorHAnsi" w:hAnsiTheme="minorHAnsi"/>
          <w:sz w:val="16"/>
        </w:rPr>
        <w:t xml:space="preserve"> about the likely trajectory of ascending powers, which throughout history have sought to adjust the prevailing order in ways that advantage their own interests. </w:t>
      </w:r>
      <w:r w:rsidRPr="00515EA3">
        <w:rPr>
          <w:rStyle w:val="StyleBoldUnderline"/>
          <w:rFonts w:asciiTheme="minorHAnsi" w:hAnsiTheme="minorHAnsi"/>
        </w:rPr>
        <w:t>Presuming that rising states will readily embrace Western norms is not only unrealistic, but also dangerous, promising to alienate emerging powers that will be pivotal to global stability</w:t>
      </w:r>
      <w:r w:rsidRPr="00515EA3">
        <w:rPr>
          <w:rFonts w:asciiTheme="minorHAnsi" w:hAnsiTheme="minorHAnsi"/>
          <w:sz w:val="16"/>
        </w:rPr>
        <w:t xml:space="preserve"> in the years ahead (Gat 2007). Brooks and Wohlforth do not address this issue—presumably because they believe that US preponderance is so durable that they need not concern themselves with the normative orientations of rising powers. But facts on the ground suggest otherwise. </w:t>
      </w:r>
      <w:r w:rsidRPr="00515EA3">
        <w:rPr>
          <w:rStyle w:val="StyleBoldUnderline"/>
          <w:rFonts w:asciiTheme="minorHAnsi" w:hAnsiTheme="minorHAnsi"/>
        </w:rPr>
        <w:t>China is, as of 2010, the world’s second largest economy</w:t>
      </w:r>
      <w:r w:rsidRPr="00515EA3">
        <w:rPr>
          <w:rFonts w:asciiTheme="minorHAnsi" w:hAnsiTheme="minorHAnsi"/>
          <w:sz w:val="16"/>
        </w:rPr>
        <w:t xml:space="preserve">, holds massive amounts of US debt, and is strengthening its economic and strategic presence in many quarters of the globe; </w:t>
      </w:r>
      <w:r w:rsidRPr="00515EA3">
        <w:rPr>
          <w:rStyle w:val="StyleBoldUnderline"/>
          <w:rFonts w:asciiTheme="minorHAnsi" w:hAnsiTheme="minorHAnsi"/>
        </w:rPr>
        <w:t>the G-8 has given way to the G-20</w:t>
      </w:r>
      <w:r w:rsidRPr="00515EA3">
        <w:rPr>
          <w:rFonts w:asciiTheme="minorHAnsi" w:hAnsiTheme="minorHAnsi"/>
          <w:sz w:val="16"/>
        </w:rPr>
        <w:t xml:space="preserve">; the prime minister of democratic India has called for ‘new global “rules of the game”’ and the ‘reform and revitalization’ of international institutions (Mahbubane 2008, 235); </w:t>
      </w:r>
      <w:r w:rsidRPr="00515EA3">
        <w:rPr>
          <w:rStyle w:val="StyleBoldUnderline"/>
          <w:rFonts w:asciiTheme="minorHAnsi" w:hAnsiTheme="minorHAnsi"/>
        </w:rPr>
        <w:t>the International Monetary Fund and the World Bank have increased the voting weight of developing countries</w:t>
      </w:r>
      <w:r w:rsidRPr="00515EA3">
        <w:rPr>
          <w:rFonts w:asciiTheme="minorHAnsi" w:hAnsiTheme="minorHAnsi"/>
          <w:sz w:val="16"/>
        </w:rPr>
        <w:t xml:space="preserve">; and the United Nations Security Council is coming under growing pressure to enlarge the voices of emerging </w:t>
      </w:r>
      <w:r w:rsidRPr="00515EA3">
        <w:rPr>
          <w:rFonts w:asciiTheme="minorHAnsi" w:hAnsiTheme="minorHAnsi"/>
          <w:sz w:val="16"/>
        </w:rPr>
        <w:lastRenderedPageBreak/>
        <w:t xml:space="preserve">powers. </w:t>
      </w:r>
      <w:r w:rsidRPr="00515EA3">
        <w:rPr>
          <w:rStyle w:val="StyleBoldUnderline"/>
          <w:rFonts w:asciiTheme="minorHAnsi" w:hAnsiTheme="minorHAnsi"/>
        </w:rPr>
        <w:t>All of these developments come at the expense of the inﬂuence and normative preferences of the United States and its Western allies</w:t>
      </w:r>
      <w:r w:rsidRPr="00515EA3">
        <w:rPr>
          <w:rFonts w:asciiTheme="minorHAnsi" w:hAnsiTheme="minorHAnsi"/>
          <w:sz w:val="16"/>
        </w:rPr>
        <w:t xml:space="preserve">. By the numbers, Brooks and Wohlforth are correct that unipolarity persists. But rising powers are already challenging the pecking order and guiding norms of the international system. </w:t>
      </w:r>
      <w:r w:rsidRPr="00515EA3">
        <w:rPr>
          <w:rStyle w:val="Emphasis"/>
          <w:rFonts w:asciiTheme="minorHAnsi" w:hAnsiTheme="minorHAnsi"/>
        </w:rPr>
        <w:t>If the next international system is to be characterized by norm-governed order rather than competitive anarchy, the West will have to make room for the competing visions of rising powers. A new order will have to be based on great-power consensus and toleration of political diversity rather than the normative hegemony of the West</w:t>
      </w:r>
      <w:r w:rsidRPr="00515EA3">
        <w:rPr>
          <w:rFonts w:asciiTheme="minorHAnsi" w:hAnsiTheme="minorHAnsi"/>
          <w:sz w:val="16"/>
        </w:rPr>
        <w:t xml:space="preserve">. </w:t>
      </w:r>
    </w:p>
    <w:p w:rsidR="00285888" w:rsidRPr="00515EA3" w:rsidRDefault="00285888" w:rsidP="00285888">
      <w:pPr>
        <w:rPr>
          <w:rFonts w:asciiTheme="minorHAnsi" w:hAnsiTheme="minorHAnsi"/>
          <w:sz w:val="16"/>
        </w:rPr>
      </w:pPr>
    </w:p>
    <w:p w:rsidR="00285888" w:rsidRPr="00515EA3" w:rsidRDefault="00285888" w:rsidP="00285888">
      <w:pPr>
        <w:rPr>
          <w:rStyle w:val="StyleBoldUnderline"/>
          <w:rFonts w:asciiTheme="minorHAnsi" w:hAnsiTheme="minorHAnsi"/>
        </w:rPr>
      </w:pPr>
    </w:p>
    <w:p w:rsidR="00285888" w:rsidRPr="00515EA3" w:rsidRDefault="00285888" w:rsidP="00285888">
      <w:pPr>
        <w:pStyle w:val="Heading4"/>
        <w:rPr>
          <w:rFonts w:asciiTheme="minorHAnsi" w:hAnsiTheme="minorHAnsi"/>
        </w:rPr>
      </w:pPr>
      <w:r w:rsidRPr="00515EA3">
        <w:rPr>
          <w:rFonts w:asciiTheme="minorHAnsi" w:hAnsiTheme="minorHAnsi"/>
        </w:rPr>
        <w:t xml:space="preserve">The global distribution of power is shifting </w:t>
      </w:r>
      <w:r w:rsidRPr="00515EA3">
        <w:rPr>
          <w:rFonts w:asciiTheme="minorHAnsi" w:hAnsiTheme="minorHAnsi"/>
          <w:u w:val="single"/>
        </w:rPr>
        <w:t>too fast for democratization to keep pace</w:t>
      </w:r>
      <w:r w:rsidRPr="00515EA3">
        <w:rPr>
          <w:rFonts w:asciiTheme="minorHAnsi" w:hAnsiTheme="minorHAnsi"/>
        </w:rPr>
        <w:t>-the only chance to prevent transitional conflict is to embrace political diversity</w:t>
      </w:r>
    </w:p>
    <w:p w:rsidR="00285888" w:rsidRPr="00515EA3" w:rsidRDefault="00285888" w:rsidP="00285888">
      <w:pPr>
        <w:rPr>
          <w:rFonts w:asciiTheme="minorHAnsi" w:hAnsiTheme="minorHAnsi"/>
          <w:sz w:val="16"/>
        </w:rPr>
      </w:pPr>
      <w:r w:rsidRPr="00515EA3">
        <w:rPr>
          <w:rStyle w:val="StyleStyleBold12pt"/>
          <w:rFonts w:asciiTheme="minorHAnsi" w:hAnsiTheme="minorHAnsi"/>
        </w:rPr>
        <w:t>Kupchan and Mount, 2009</w:t>
      </w:r>
      <w:r w:rsidRPr="00515EA3">
        <w:rPr>
          <w:rStyle w:val="StyleStyleBold12pt"/>
          <w:rFonts w:asciiTheme="minorHAnsi" w:hAnsiTheme="minorHAnsi"/>
          <w:b w:val="0"/>
          <w:sz w:val="16"/>
        </w:rPr>
        <w:t xml:space="preserve"> (Charles,</w:t>
      </w:r>
      <w:r w:rsidRPr="00515EA3">
        <w:rPr>
          <w:rFonts w:asciiTheme="minorHAnsi" w:hAnsiTheme="minorHAnsi"/>
          <w:sz w:val="16"/>
        </w:rPr>
        <w:t xml:space="preserve"> professor of International Affairs at Georgetown University and senior fellow at the Council on Foreign Relations, and Adam, doctoral candidate in the Department of Government at Georgetown University, “The Autonomy Rule,” Democracy: A Journal of Ideas, Spring 2009,  </w:t>
      </w:r>
      <w:hyperlink r:id="rId13" w:history="1">
        <w:r w:rsidRPr="00515EA3">
          <w:rPr>
            <w:rStyle w:val="Hyperlink"/>
            <w:rFonts w:asciiTheme="minorHAnsi" w:hAnsiTheme="minorHAnsi"/>
            <w:sz w:val="16"/>
          </w:rPr>
          <w:t>http://www.democracyjournal.org/pdf/12/Kupchan.pdf</w:t>
        </w:r>
      </w:hyperlink>
      <w:r w:rsidRPr="00515EA3">
        <w:rPr>
          <w:rStyle w:val="Hyperlink"/>
          <w:rFonts w:asciiTheme="minorHAnsi" w:hAnsiTheme="minorHAnsi"/>
          <w:sz w:val="16"/>
        </w:rPr>
        <w:t>)</w:t>
      </w:r>
    </w:p>
    <w:p w:rsidR="00285888" w:rsidRPr="00515EA3" w:rsidRDefault="00285888" w:rsidP="00285888">
      <w:pPr>
        <w:rPr>
          <w:rFonts w:asciiTheme="minorHAnsi" w:hAnsiTheme="minorHAnsi"/>
          <w:sz w:val="16"/>
        </w:rPr>
      </w:pPr>
      <w:r w:rsidRPr="00515EA3">
        <w:rPr>
          <w:rStyle w:val="StyleBoldUnderline"/>
          <w:rFonts w:asciiTheme="minorHAnsi" w:hAnsiTheme="minorHAnsi"/>
        </w:rPr>
        <w:t>The Princeton Project on National Security envisages a world of “liberty under law” in which the spread of democracy and open markets combines with the reform of international institutions to globalize the Western order</w:t>
      </w:r>
      <w:r w:rsidRPr="00515EA3">
        <w:rPr>
          <w:rFonts w:asciiTheme="minorHAnsi" w:hAnsiTheme="minorHAnsi"/>
          <w:sz w:val="16"/>
        </w:rPr>
        <w:t xml:space="preserve">. This vision is an attractive one. And </w:t>
      </w:r>
      <w:r w:rsidRPr="00515EA3">
        <w:rPr>
          <w:rStyle w:val="StyleBoldUnderline"/>
          <w:rFonts w:asciiTheme="minorHAnsi" w:hAnsiTheme="minorHAnsi"/>
        </w:rPr>
        <w:t>it may well be that China, Russia, Saudi Arabia, and other influential non-democracies will follow the West’s model of development and sign up to its notion of international order</w:t>
      </w:r>
      <w:r w:rsidRPr="00515EA3">
        <w:rPr>
          <w:rFonts w:asciiTheme="minorHAnsi" w:hAnsiTheme="minorHAnsi"/>
          <w:sz w:val="16"/>
        </w:rPr>
        <w:t xml:space="preserve">. As their middle classes grow in size and wealth, their material affluence could well prompt them to demand a greater political voice. But even if this is the case, </w:t>
      </w:r>
      <w:r w:rsidRPr="00515EA3">
        <w:rPr>
          <w:rStyle w:val="StyleBoldUnderline"/>
          <w:rFonts w:asciiTheme="minorHAnsi" w:hAnsiTheme="minorHAnsi"/>
        </w:rPr>
        <w:t>the transition to liberal democracy will be a gradual one. For now, these countries are succeeding in consolidating capable authoritarian systems which, while not democratic, do enjoy considerable popular support</w:t>
      </w:r>
      <w:r w:rsidRPr="00515EA3">
        <w:rPr>
          <w:rFonts w:asciiTheme="minorHAnsi" w:hAnsiTheme="minorHAnsi"/>
          <w:sz w:val="16"/>
        </w:rPr>
        <w:t xml:space="preserve">. A poll conducted last year, for example, revealed that over 80 percent of China’s citizens are content with their county’s direction. According to both neoconservative and liberal proponents of a league of democracies—such as Robert Kagan and Ivo Daalder—autocracies should be effectively sidelined until they embrace democracy and take their place in the current international order. But </w:t>
      </w:r>
      <w:r w:rsidRPr="00515EA3">
        <w:rPr>
          <w:rStyle w:val="Emphasis"/>
          <w:rFonts w:asciiTheme="minorHAnsi" w:hAnsiTheme="minorHAnsi"/>
        </w:rPr>
        <w:t>the global distribution of power is changing far more quickly than the nature of governance in rising non-democracies</w:t>
      </w:r>
      <w:r w:rsidRPr="00515EA3">
        <w:rPr>
          <w:rFonts w:asciiTheme="minorHAnsi" w:hAnsiTheme="minorHAnsi"/>
          <w:sz w:val="16"/>
        </w:rPr>
        <w:t xml:space="preserve">. </w:t>
      </w:r>
      <w:r w:rsidRPr="00515EA3">
        <w:rPr>
          <w:rStyle w:val="StyleBoldUnderline"/>
          <w:rFonts w:asciiTheme="minorHAnsi" w:hAnsiTheme="minorHAnsi"/>
        </w:rPr>
        <w:t>Economic, demographic, and military trends favor ascending authoritarian states, and these trends provide their leaders few incentives to gamble on political liberalization.</w:t>
      </w:r>
      <w:r w:rsidRPr="00515EA3">
        <w:rPr>
          <w:rFonts w:asciiTheme="minorHAnsi" w:hAnsiTheme="minorHAnsi"/>
          <w:sz w:val="16"/>
        </w:rPr>
        <w:t xml:space="preserve"> The global financial crisis notwithstanding, growth rates in China should outpace those of mature democracies for years to come. And despite the recent drop in oil prices, Russia, the Persian Gulf sheikdoms, Iran, and other states rich in oil and gas reserves will continue to use their energy revenues to strengthen their domestic control and underwrite their challenge to the West’s vision of international order. </w:t>
      </w:r>
      <w:r w:rsidRPr="00515EA3">
        <w:rPr>
          <w:rStyle w:val="StyleBoldUnderline"/>
          <w:rFonts w:asciiTheme="minorHAnsi" w:hAnsiTheme="minorHAnsi"/>
        </w:rPr>
        <w:t>As rising states seek influence commensurate with their wealth and power, they will recast, rather than embrace, the Western order</w:t>
      </w:r>
      <w:r w:rsidRPr="00515EA3">
        <w:rPr>
          <w:rFonts w:asciiTheme="minorHAnsi" w:hAnsiTheme="minorHAnsi"/>
          <w:sz w:val="16"/>
        </w:rPr>
        <w:t xml:space="preserve">. Maintaining a consensus on the terms of order is difficult enough among great powers that share a commitment to democracy at home. Manmohan Singh, </w:t>
      </w:r>
      <w:r w:rsidRPr="00515EA3">
        <w:rPr>
          <w:rStyle w:val="StyleBoldUnderline"/>
          <w:rFonts w:asciiTheme="minorHAnsi" w:hAnsiTheme="minorHAnsi"/>
        </w:rPr>
        <w:t>Prime Minister of a democratic India, recently called for “new global ‘rules of the game’” and the “reform and revitalization” of international institutions</w:t>
      </w:r>
      <w:r w:rsidRPr="00515EA3">
        <w:rPr>
          <w:rFonts w:asciiTheme="minorHAnsi" w:hAnsiTheme="minorHAnsi"/>
          <w:sz w:val="16"/>
        </w:rPr>
        <w:t>. Discord exists even within the West; the United States and many of its European allies have of late parted ways over the role of international institutions, issues of international justice, and the rules determining when the use of force is necessary and legitimate. Such differences will be muted, but by no means eliminated, by new leadership in Washington</w:t>
      </w:r>
      <w:r w:rsidRPr="00515EA3">
        <w:rPr>
          <w:rStyle w:val="StyleBoldUnderline"/>
          <w:rFonts w:asciiTheme="minorHAnsi" w:hAnsiTheme="minorHAnsi"/>
        </w:rPr>
        <w:t>. Divergent approaches to the conduct of statecraft tend to be even more pronounced among great powers that part company on matters of domestic governance. Washington and Moscow have locked horns of late over a long list of issues</w:t>
      </w:r>
      <w:r w:rsidRPr="00515EA3">
        <w:rPr>
          <w:rFonts w:asciiTheme="minorHAnsi" w:hAnsiTheme="minorHAnsi"/>
          <w:sz w:val="16"/>
        </w:rPr>
        <w:t xml:space="preserve">, including the enlargement of NATO, missile defense, the independence of Kosovo, and the conflict in Georgia. </w:t>
      </w:r>
      <w:r w:rsidRPr="00515EA3">
        <w:rPr>
          <w:rStyle w:val="StyleBoldUnderline"/>
          <w:rFonts w:asciiTheme="minorHAnsi" w:hAnsiTheme="minorHAnsi"/>
        </w:rPr>
        <w:t>These differences stem not</w:t>
      </w:r>
      <w:r w:rsidRPr="00515EA3">
        <w:rPr>
          <w:rFonts w:asciiTheme="minorHAnsi" w:hAnsiTheme="minorHAnsi"/>
          <w:sz w:val="16"/>
        </w:rPr>
        <w:t xml:space="preserve"> just </w:t>
      </w:r>
      <w:r w:rsidRPr="00515EA3">
        <w:rPr>
          <w:rStyle w:val="StyleBoldUnderline"/>
          <w:rFonts w:asciiTheme="minorHAnsi" w:hAnsiTheme="minorHAnsi"/>
        </w:rPr>
        <w:t>from</w:t>
      </w:r>
      <w:r w:rsidRPr="00515EA3">
        <w:rPr>
          <w:rFonts w:asciiTheme="minorHAnsi" w:hAnsiTheme="minorHAnsi"/>
          <w:sz w:val="16"/>
        </w:rPr>
        <w:t xml:space="preserve"> narrow conflicts of interest, but from </w:t>
      </w:r>
      <w:r w:rsidRPr="00515EA3">
        <w:rPr>
          <w:rStyle w:val="StyleBoldUnderline"/>
          <w:rFonts w:asciiTheme="minorHAnsi" w:hAnsiTheme="minorHAnsi"/>
        </w:rPr>
        <w:t xml:space="preserve">contrasting conceptions of sovereignty, security, and other institutions of order. Political diversity among the world’s major players </w:t>
      </w:r>
      <w:r w:rsidRPr="00515EA3">
        <w:rPr>
          <w:rFonts w:asciiTheme="minorHAnsi" w:hAnsiTheme="minorHAnsi"/>
          <w:sz w:val="16"/>
        </w:rPr>
        <w:t xml:space="preserve">does not mean that a stable international order will prove unattainable. But it </w:t>
      </w:r>
      <w:r w:rsidRPr="00515EA3">
        <w:rPr>
          <w:rStyle w:val="StyleBoldUnderline"/>
          <w:rFonts w:asciiTheme="minorHAnsi" w:hAnsiTheme="minorHAnsi"/>
        </w:rPr>
        <w:t xml:space="preserve">does mean that if a stable order is to emerge, its terms will have to be the product of consensus, not Western </w:t>
      </w:r>
      <w:r w:rsidRPr="00515EA3">
        <w:rPr>
          <w:rStyle w:val="Emphasis"/>
          <w:rFonts w:asciiTheme="minorHAnsi" w:hAnsiTheme="minorHAnsi"/>
        </w:rPr>
        <w:t>fiat</w:t>
      </w:r>
      <w:r w:rsidRPr="00515EA3">
        <w:rPr>
          <w:rFonts w:asciiTheme="minorHAnsi" w:hAnsiTheme="minorHAnsi"/>
          <w:sz w:val="16"/>
        </w:rPr>
        <w:t>. As Henry Kissinger cautions, “</w:t>
      </w:r>
      <w:r w:rsidRPr="00515EA3">
        <w:rPr>
          <w:rStyle w:val="StyleBoldUnderline"/>
          <w:rFonts w:asciiTheme="minorHAnsi" w:hAnsiTheme="minorHAnsi"/>
        </w:rPr>
        <w:t>America will have to learn that world order depends on a structure that participants support because they helped bring it about</w:t>
      </w:r>
      <w:r w:rsidRPr="00515EA3">
        <w:rPr>
          <w:rFonts w:asciiTheme="minorHAnsi" w:hAnsiTheme="minorHAnsi"/>
          <w:sz w:val="16"/>
        </w:rPr>
        <w:t xml:space="preserve">.” </w:t>
      </w:r>
      <w:r w:rsidRPr="00515EA3">
        <w:rPr>
          <w:rStyle w:val="StyleBoldUnderline"/>
          <w:rFonts w:asciiTheme="minorHAnsi" w:hAnsiTheme="minorHAnsi"/>
        </w:rPr>
        <w:t>Policymakers</w:t>
      </w:r>
      <w:r w:rsidRPr="00515EA3">
        <w:rPr>
          <w:rFonts w:asciiTheme="minorHAnsi" w:hAnsiTheme="minorHAnsi"/>
          <w:sz w:val="16"/>
        </w:rPr>
        <w:t xml:space="preserve"> in Washington will </w:t>
      </w:r>
      <w:r w:rsidRPr="00515EA3">
        <w:rPr>
          <w:rStyle w:val="StyleBoldUnderline"/>
          <w:rFonts w:asciiTheme="minorHAnsi" w:hAnsiTheme="minorHAnsi"/>
        </w:rPr>
        <w:t>have to</w:t>
      </w:r>
      <w:r w:rsidRPr="00515EA3">
        <w:rPr>
          <w:rFonts w:asciiTheme="minorHAnsi" w:hAnsiTheme="minorHAnsi"/>
          <w:sz w:val="16"/>
        </w:rPr>
        <w:t xml:space="preserve"> rethink the foundations of U.S. statecraft and </w:t>
      </w:r>
      <w:r w:rsidRPr="00515EA3">
        <w:rPr>
          <w:rStyle w:val="StyleBoldUnderline"/>
          <w:rFonts w:asciiTheme="minorHAnsi" w:hAnsiTheme="minorHAnsi"/>
        </w:rPr>
        <w:t>generate principles that can ground a more diverse, tolerant, and sustainable order</w:t>
      </w:r>
      <w:r w:rsidRPr="00515EA3">
        <w:rPr>
          <w:rFonts w:asciiTheme="minorHAnsi" w:hAnsiTheme="minorHAnsi"/>
          <w:sz w:val="16"/>
        </w:rPr>
        <w:t xml:space="preserve">. </w:t>
      </w:r>
    </w:p>
    <w:p w:rsidR="00285888" w:rsidRPr="00515EA3" w:rsidRDefault="00285888" w:rsidP="00285888">
      <w:pPr>
        <w:rPr>
          <w:rFonts w:asciiTheme="minorHAnsi" w:hAnsiTheme="minorHAnsi"/>
          <w:sz w:val="16"/>
        </w:rPr>
      </w:pPr>
    </w:p>
    <w:p w:rsidR="00285888" w:rsidRPr="00515EA3" w:rsidRDefault="00285888" w:rsidP="00285888">
      <w:pPr>
        <w:rPr>
          <w:rFonts w:asciiTheme="minorHAnsi" w:hAnsiTheme="minorHAnsi"/>
          <w:sz w:val="16"/>
        </w:rPr>
      </w:pPr>
    </w:p>
    <w:p w:rsidR="00285888" w:rsidRPr="00515EA3" w:rsidRDefault="00285888" w:rsidP="00285888">
      <w:pPr>
        <w:pStyle w:val="Heading4"/>
        <w:rPr>
          <w:rFonts w:asciiTheme="minorHAnsi" w:hAnsiTheme="minorHAnsi"/>
        </w:rPr>
      </w:pPr>
      <w:r w:rsidRPr="00515EA3">
        <w:rPr>
          <w:rFonts w:asciiTheme="minorHAnsi" w:hAnsiTheme="minorHAnsi"/>
        </w:rPr>
        <w:t xml:space="preserve">Elevating democracy instead of accepting diverse regimes causes policy failure and backlash against every U.S. priority </w:t>
      </w:r>
    </w:p>
    <w:p w:rsidR="00285888" w:rsidRPr="00515EA3" w:rsidRDefault="00285888" w:rsidP="00285888">
      <w:pPr>
        <w:rPr>
          <w:rFonts w:asciiTheme="minorHAnsi" w:hAnsiTheme="minorHAnsi"/>
          <w:sz w:val="16"/>
        </w:rPr>
      </w:pPr>
      <w:r w:rsidRPr="00515EA3">
        <w:rPr>
          <w:rStyle w:val="StyleStyleBold12pt"/>
          <w:rFonts w:asciiTheme="minorHAnsi" w:hAnsiTheme="minorHAnsi"/>
        </w:rPr>
        <w:t>Jones, 2011</w:t>
      </w:r>
      <w:r w:rsidRPr="00515EA3">
        <w:rPr>
          <w:rFonts w:asciiTheme="minorHAnsi" w:hAnsiTheme="minorHAnsi"/>
          <w:sz w:val="16"/>
        </w:rPr>
        <w:t xml:space="preserve"> (Bruce, Director of the Center on International Cooperation at New York University, director of the Managing Global Order project and a senior fellow in Foreign Policy at The Brookings Institution, senior external advisor for the World Bank's World Development Report 2011 on Conflict, Security, and Development, consulting professor at the Center for International Security and Cooperation at Stanford University, “Managing a Changing World,” Foreign Policy, March 14, 2011, http://www.foreignpolicy.com/articles/2011/03/14/building_the_new_world_order?page=full)</w:t>
      </w:r>
    </w:p>
    <w:p w:rsidR="00285888" w:rsidRPr="00515EA3" w:rsidRDefault="00285888" w:rsidP="00285888">
      <w:pPr>
        <w:rPr>
          <w:rStyle w:val="StyleBoldUnderline"/>
          <w:rFonts w:asciiTheme="minorHAnsi" w:hAnsiTheme="minorHAnsi"/>
        </w:rPr>
      </w:pPr>
      <w:r w:rsidRPr="00515EA3">
        <w:rPr>
          <w:rFonts w:asciiTheme="minorHAnsi" w:hAnsiTheme="minorHAnsi"/>
          <w:sz w:val="16"/>
        </w:rPr>
        <w:t xml:space="preserve">Finally, it is important to touch on what may be the most contentious of issues between the United States and the emerging powers, namely human rights. On basic human rights issues, the key dynamic will be between the West and China. </w:t>
      </w:r>
      <w:r w:rsidRPr="00515EA3">
        <w:rPr>
          <w:rStyle w:val="StyleBoldUnderline"/>
          <w:rFonts w:asciiTheme="minorHAnsi" w:hAnsiTheme="minorHAnsi"/>
        </w:rPr>
        <w:t xml:space="preserve">Neither domestic reality, nor good </w:t>
      </w:r>
      <w:r w:rsidRPr="00515EA3">
        <w:rPr>
          <w:rStyle w:val="StyleBoldUnderline"/>
          <w:rFonts w:asciiTheme="minorHAnsi" w:hAnsiTheme="minorHAnsi"/>
        </w:rPr>
        <w:lastRenderedPageBreak/>
        <w:t>strategy, will allow the United States to ignore the human rights issues with China. But U.S. diplomacy on the issue should be cognizant of the relatively limited impact that outside pressure will have</w:t>
      </w:r>
      <w:r w:rsidRPr="00515EA3">
        <w:rPr>
          <w:rFonts w:asciiTheme="minorHAnsi" w:hAnsiTheme="minorHAnsi"/>
          <w:sz w:val="16"/>
        </w:rPr>
        <w:t xml:space="preserve"> on China's evolution and the broader context to the relationship-a balance admirably struck by President Obama during President Hu Jintao's January 2011 visit to Washington. President Hu's acknowledgment that China had "issues" with human rights was a mild opening, but certainly one worth pursuing. More broadly</w:t>
      </w:r>
      <w:r w:rsidRPr="00515EA3">
        <w:rPr>
          <w:rStyle w:val="StyleBoldUnderline"/>
          <w:rFonts w:asciiTheme="minorHAnsi" w:hAnsiTheme="minorHAnsi"/>
        </w:rPr>
        <w:t>, using human rights standards or issues of democracy promotion as a yardstick for cooperation will backfire</w:t>
      </w:r>
      <w:r w:rsidRPr="00515EA3">
        <w:rPr>
          <w:rFonts w:asciiTheme="minorHAnsi" w:hAnsiTheme="minorHAnsi"/>
          <w:sz w:val="16"/>
        </w:rPr>
        <w:t xml:space="preserve">. On both issues, </w:t>
      </w:r>
      <w:r w:rsidRPr="00515EA3">
        <w:rPr>
          <w:rStyle w:val="StyleBoldUnderline"/>
          <w:rFonts w:asciiTheme="minorHAnsi" w:hAnsiTheme="minorHAnsi"/>
        </w:rPr>
        <w:t>emerging power behavior combines a defense of sovereignty</w:t>
      </w:r>
      <w:r w:rsidRPr="00515EA3">
        <w:rPr>
          <w:rFonts w:asciiTheme="minorHAnsi" w:hAnsiTheme="minorHAnsi"/>
          <w:sz w:val="16"/>
        </w:rPr>
        <w:t xml:space="preserve"> (fundamental to their security) </w:t>
      </w:r>
      <w:r w:rsidRPr="00515EA3">
        <w:rPr>
          <w:rStyle w:val="StyleBoldUnderline"/>
          <w:rFonts w:asciiTheme="minorHAnsi" w:hAnsiTheme="minorHAnsi"/>
        </w:rPr>
        <w:t>with a tradition of resisting western interventionism</w:t>
      </w:r>
      <w:r w:rsidRPr="00515EA3">
        <w:rPr>
          <w:rFonts w:asciiTheme="minorHAnsi" w:hAnsiTheme="minorHAnsi"/>
          <w:sz w:val="16"/>
        </w:rPr>
        <w:t xml:space="preserve">. Democratic India, Brazil and South Africa routinely vote with their NAM friends and against the West in the Human Rights Council. Moreover, </w:t>
      </w:r>
      <w:r w:rsidRPr="00515EA3">
        <w:rPr>
          <w:rStyle w:val="StyleBoldUnderline"/>
          <w:rFonts w:asciiTheme="minorHAnsi" w:hAnsiTheme="minorHAnsi"/>
        </w:rPr>
        <w:t>while issues like "the responsibility to protect" are presumed to divide the "West from the rest," and do so in rhetoric, reality is more complex</w:t>
      </w:r>
      <w:r w:rsidRPr="00515EA3">
        <w:rPr>
          <w:rFonts w:asciiTheme="minorHAnsi" w:hAnsiTheme="minorHAnsi"/>
          <w:sz w:val="16"/>
        </w:rPr>
        <w:t xml:space="preserve">. India and South Africa spoke out strongly against NATO's action in Kosovo, which was supported by the Organization of Islamic Countries; </w:t>
      </w:r>
      <w:r w:rsidRPr="00515EA3">
        <w:rPr>
          <w:rStyle w:val="StyleBoldUnderline"/>
          <w:rFonts w:asciiTheme="minorHAnsi" w:hAnsiTheme="minorHAnsi"/>
        </w:rPr>
        <w:t>France, Russia and Germany banded together to block U.S. action in Iraq</w:t>
      </w:r>
      <w:r w:rsidRPr="00515EA3">
        <w:rPr>
          <w:rFonts w:asciiTheme="minorHAnsi" w:hAnsiTheme="minorHAnsi"/>
          <w:sz w:val="16"/>
        </w:rPr>
        <w:t xml:space="preserve">. So, contentious, yes; neatly dividing the west from the rest, no. There is complexity not cleavage here. And </w:t>
      </w:r>
      <w:r w:rsidRPr="00515EA3">
        <w:rPr>
          <w:rStyle w:val="StyleBoldUnderline"/>
          <w:rFonts w:asciiTheme="minorHAnsi" w:hAnsiTheme="minorHAnsi"/>
        </w:rPr>
        <w:t>an effort to use human rights or democratic criteria to drive hard cleavages in the international system would likely provoke more serious banding together by the emerging powers-against, not in favor of, our strategy.</w:t>
      </w:r>
      <w:r w:rsidRPr="00515EA3">
        <w:rPr>
          <w:rFonts w:asciiTheme="minorHAnsi" w:hAnsiTheme="minorHAnsi"/>
          <w:sz w:val="16"/>
        </w:rPr>
        <w:t xml:space="preserve"> CONCLUSION America has rebounded from dips in its influence before. An oil price rise before economic downturn, a brewing crisis in Iran, a rising competitor, domestic divides and a Democratic president facing a resurgent right-welcome to 1978. Still, </w:t>
      </w:r>
      <w:r w:rsidRPr="00515EA3">
        <w:rPr>
          <w:rStyle w:val="StyleBoldUnderline"/>
          <w:rFonts w:asciiTheme="minorHAnsi" w:hAnsiTheme="minorHAnsi"/>
        </w:rPr>
        <w:t xml:space="preserve">absent dramatic change, an economic shift to "the rest" will continue, and political influence will follow. If we foster cooperation where interests allow, and devote serious resources to global economic and energy diplomacy, we can balance the contentious dynamics of regional security and human rights. Preparing for crises by investing in management tools can help de-escalate them when they arrive. </w:t>
      </w:r>
    </w:p>
    <w:p w:rsidR="00285888" w:rsidRPr="00515EA3" w:rsidRDefault="00285888" w:rsidP="00285888">
      <w:pPr>
        <w:rPr>
          <w:rFonts w:asciiTheme="minorHAnsi" w:hAnsiTheme="minorHAnsi"/>
          <w:sz w:val="16"/>
        </w:rPr>
      </w:pPr>
    </w:p>
    <w:p w:rsidR="00285888" w:rsidRPr="00515EA3" w:rsidRDefault="00285888" w:rsidP="00285888">
      <w:pPr>
        <w:pStyle w:val="Heading4"/>
        <w:rPr>
          <w:rFonts w:asciiTheme="minorHAnsi" w:hAnsiTheme="minorHAnsi"/>
        </w:rPr>
      </w:pPr>
      <w:r w:rsidRPr="00515EA3">
        <w:rPr>
          <w:rFonts w:asciiTheme="minorHAnsi" w:hAnsiTheme="minorHAnsi"/>
        </w:rPr>
        <w:t xml:space="preserve">The plan signals </w:t>
      </w:r>
      <w:r w:rsidRPr="00515EA3">
        <w:rPr>
          <w:rFonts w:asciiTheme="minorHAnsi" w:hAnsiTheme="minorHAnsi"/>
          <w:u w:val="single"/>
        </w:rPr>
        <w:t>U.S. acceptance of alternate forms of governance</w:t>
      </w:r>
      <w:r w:rsidRPr="00515EA3">
        <w:rPr>
          <w:rFonts w:asciiTheme="minorHAnsi" w:hAnsiTheme="minorHAnsi"/>
        </w:rPr>
        <w:t xml:space="preserve">---key to global cooperation across regime type and U.S. credibility </w:t>
      </w:r>
    </w:p>
    <w:p w:rsidR="00285888" w:rsidRPr="00515EA3" w:rsidRDefault="00285888" w:rsidP="00285888">
      <w:pPr>
        <w:rPr>
          <w:rFonts w:asciiTheme="minorHAnsi" w:hAnsiTheme="minorHAnsi"/>
          <w:sz w:val="16"/>
        </w:rPr>
      </w:pPr>
      <w:r w:rsidRPr="00515EA3">
        <w:rPr>
          <w:rStyle w:val="StyleStyleBold12pt"/>
          <w:rFonts w:asciiTheme="minorHAnsi" w:hAnsiTheme="minorHAnsi"/>
        </w:rPr>
        <w:t>Kupchan, 2012</w:t>
      </w:r>
      <w:r w:rsidRPr="00515EA3">
        <w:rPr>
          <w:rFonts w:asciiTheme="minorHAnsi" w:hAnsiTheme="minorHAnsi"/>
          <w:sz w:val="16"/>
        </w:rPr>
        <w:t xml:space="preserve"> (Charles, professor of International Affairs at Georgetown University and senior fellow at the Council on Foreign Relations, “No One's World: The West, the Rising Rest, and the Coming Global Turn”, Kindle edition (no page numbers) </w:t>
      </w:r>
    </w:p>
    <w:p w:rsidR="00285888" w:rsidRPr="00515EA3" w:rsidRDefault="00285888" w:rsidP="00285888">
      <w:pPr>
        <w:rPr>
          <w:rStyle w:val="StyleBoldUnderline"/>
          <w:rFonts w:asciiTheme="minorHAnsi" w:hAnsiTheme="minorHAnsi"/>
        </w:rPr>
      </w:pPr>
      <w:r w:rsidRPr="00515EA3">
        <w:rPr>
          <w:rFonts w:asciiTheme="minorHAnsi" w:hAnsiTheme="minorHAnsi"/>
          <w:sz w:val="16"/>
        </w:rPr>
        <w:t xml:space="preserve">As a starting point, </w:t>
      </w:r>
      <w:r w:rsidRPr="00515EA3">
        <w:rPr>
          <w:rStyle w:val="StyleBoldUnderline"/>
          <w:rFonts w:asciiTheme="minorHAnsi" w:hAnsiTheme="minorHAnsi"/>
        </w:rPr>
        <w:t>responsible governance, rather than liberal democracy, should be adopted as the standard for determining which states are legitimate and in good standing—and thus stakeholders in the next order</w:t>
      </w:r>
      <w:r w:rsidRPr="00515EA3">
        <w:rPr>
          <w:rFonts w:asciiTheme="minorHAnsi" w:hAnsiTheme="minorHAnsi"/>
          <w:sz w:val="16"/>
        </w:rPr>
        <w:t xml:space="preserve">.— Put simply, </w:t>
      </w:r>
      <w:r w:rsidRPr="00515EA3">
        <w:rPr>
          <w:rStyle w:val="StyleBoldUnderline"/>
          <w:rFonts w:asciiTheme="minorHAnsi" w:hAnsiTheme="minorHAnsi"/>
        </w:rPr>
        <w:t>a state would be in good international standing if it is dedicated to improving the lives of its citizens</w:t>
      </w:r>
      <w:r w:rsidRPr="00515EA3">
        <w:rPr>
          <w:rFonts w:asciiTheme="minorHAnsi" w:hAnsiTheme="minorHAnsi"/>
          <w:sz w:val="16"/>
        </w:rPr>
        <w:t xml:space="preserve"> and enables them to pursue their aspirations in a manner broadly consistent with their preferences. States that fall short of this standard would be those that aim primarily to extract resources from their citizens, wantonly expose them to widespread privation and disease, or carry out or enable the systematic persecution or physical abuse of minorities. </w:t>
      </w:r>
      <w:r w:rsidRPr="00515EA3">
        <w:rPr>
          <w:rStyle w:val="StyleBoldUnderline"/>
          <w:rFonts w:asciiTheme="minorHAnsi" w:hAnsiTheme="minorHAnsi"/>
        </w:rPr>
        <w:t>Beyond these strict prohibitions, however, societies should have considerable latitude in how they organize their institutions of government and go about meeting the needs of their citizens</w:t>
      </w:r>
      <w:r w:rsidRPr="00515EA3">
        <w:rPr>
          <w:rFonts w:asciiTheme="minorHAnsi" w:hAnsiTheme="minorHAnsi"/>
          <w:sz w:val="16"/>
        </w:rPr>
        <w:t xml:space="preserve">. </w:t>
      </w:r>
      <w:r w:rsidRPr="00515EA3">
        <w:rPr>
          <w:rStyle w:val="StyleBoldUnderline"/>
          <w:rFonts w:asciiTheme="minorHAnsi" w:hAnsiTheme="minorHAnsi"/>
        </w:rPr>
        <w:t>As long as they are committed to improving the welfare and dignity of their people, states should enjoy the rights of good standing</w:t>
      </w:r>
      <w:r w:rsidRPr="00515EA3">
        <w:rPr>
          <w:rFonts w:asciiTheme="minorHAnsi" w:hAnsiTheme="minorHAnsi"/>
          <w:sz w:val="16"/>
        </w:rPr>
        <w:t xml:space="preserve">. It is true that </w:t>
      </w:r>
      <w:r w:rsidRPr="00515EA3">
        <w:rPr>
          <w:rStyle w:val="StyleBoldUnderline"/>
          <w:rFonts w:asciiTheme="minorHAnsi" w:hAnsiTheme="minorHAnsi"/>
        </w:rPr>
        <w:t>equating good standing with responsible governance would be to acknowledge the legitimacy of states that do not adhere to Western conceptions of rights and liberties</w:t>
      </w:r>
      <w:r w:rsidRPr="00515EA3">
        <w:rPr>
          <w:rFonts w:asciiTheme="minorHAnsi" w:hAnsiTheme="minorHAnsi"/>
          <w:sz w:val="16"/>
        </w:rPr>
        <w:t xml:space="preserve">. But </w:t>
      </w:r>
      <w:r w:rsidRPr="00515EA3">
        <w:rPr>
          <w:rStyle w:val="StyleBoldUnderline"/>
          <w:rFonts w:asciiTheme="minorHAnsi" w:hAnsiTheme="minorHAnsi"/>
        </w:rPr>
        <w:t>the globe's inescapable political diversity necessitates this relaxation in standards</w:t>
      </w:r>
      <w:r w:rsidRPr="00515EA3">
        <w:rPr>
          <w:rFonts w:asciiTheme="minorHAnsi" w:hAnsiTheme="minorHAnsi"/>
          <w:sz w:val="16"/>
        </w:rPr>
        <w:t xml:space="preserve">; different kinds of polities take different approaches to furthering the material and emotional needs of their peoples. In liberal states, citizens pursue their aspirations individually and privately. Other types of polities—China, Russia, the United Arab Emirates, and Singapore, for example—put less emphasis on individual liberties in favor of a more collective approach to promoting the welfare of their citizens. </w:t>
      </w:r>
      <w:r w:rsidRPr="00515EA3">
        <w:rPr>
          <w:rStyle w:val="StyleBoldUnderline"/>
          <w:rFonts w:asciiTheme="minorHAnsi" w:hAnsiTheme="minorHAnsi"/>
        </w:rPr>
        <w:t>Peoples with communitarian political cultures or a long history of deprivation may prefer a state-led brand of governance to a laissez-faire one</w:t>
      </w:r>
      <w:r w:rsidRPr="00515EA3">
        <w:rPr>
          <w:rFonts w:asciiTheme="minorHAnsi" w:hAnsiTheme="minorHAnsi"/>
          <w:sz w:val="16"/>
        </w:rPr>
        <w:t xml:space="preserve"> that risks exposing them to political strife and poverty. Muslim societies may view a separated mosque and state as alien, and deem a fusion of the sacred and secular as not only acceptable, but obligatory. In patrimonial cultures, loyalty to tribe, clan, and family regularly take precedence over individual rights. </w:t>
      </w:r>
      <w:r w:rsidRPr="00515EA3">
        <w:rPr>
          <w:rStyle w:val="StyleBoldUnderline"/>
          <w:rFonts w:asciiTheme="minorHAnsi" w:hAnsiTheme="minorHAnsi"/>
        </w:rPr>
        <w:t>To acknowledge that different kinds of polities can practice different forms of responsible governance is to respect diversity</w:t>
      </w:r>
      <w:r w:rsidRPr="00515EA3">
        <w:rPr>
          <w:rFonts w:asciiTheme="minorHAnsi" w:hAnsiTheme="minorHAnsi"/>
          <w:sz w:val="16"/>
        </w:rPr>
        <w:t xml:space="preserve">. In contrast, </w:t>
      </w:r>
      <w:r w:rsidRPr="00515EA3">
        <w:rPr>
          <w:rStyle w:val="StyleBoldUnderline"/>
          <w:rFonts w:asciiTheme="minorHAnsi" w:hAnsiTheme="minorHAnsi"/>
        </w:rPr>
        <w:t>to compel other societies to embrace a certain form of government would be to impose a type of un- freedom</w:t>
      </w:r>
      <w:r w:rsidRPr="00515EA3">
        <w:rPr>
          <w:rFonts w:asciiTheme="minorHAnsi" w:hAnsiTheme="minorHAnsi"/>
          <w:sz w:val="16"/>
        </w:rPr>
        <w:t xml:space="preserve">. </w:t>
      </w:r>
      <w:r w:rsidRPr="00515EA3">
        <w:rPr>
          <w:rStyle w:val="StyleBoldUnderline"/>
          <w:rFonts w:asciiTheme="minorHAnsi" w:hAnsiTheme="minorHAnsi"/>
        </w:rPr>
        <w:t>Clearing the way for a more inclusive global order entails recognizing that there is no single form of responsible government; the West does not have a monopoly on the political institutions</w:t>
      </w:r>
      <w:r w:rsidRPr="00515EA3">
        <w:rPr>
          <w:rFonts w:asciiTheme="minorHAnsi" w:hAnsiTheme="minorHAnsi"/>
          <w:sz w:val="16"/>
        </w:rPr>
        <w:t xml:space="preserve"> and practices that enable countries to promote the welfare of their citizens. </w:t>
      </w:r>
      <w:r w:rsidRPr="00515EA3">
        <w:rPr>
          <w:rStyle w:val="StyleBoldUnderline"/>
          <w:rFonts w:asciiTheme="minorHAnsi" w:hAnsiTheme="minorHAnsi"/>
        </w:rPr>
        <w:t>As long as other countries adhere to reasonable standards of responsible governance, the West should respect their political choices</w:t>
      </w:r>
      <w:r w:rsidRPr="00515EA3">
        <w:rPr>
          <w:rFonts w:asciiTheme="minorHAnsi" w:hAnsiTheme="minorHAnsi"/>
          <w:sz w:val="16"/>
        </w:rPr>
        <w:t xml:space="preserve"> as a matter of national discretion and </w:t>
      </w:r>
      <w:r w:rsidRPr="00515EA3">
        <w:rPr>
          <w:rStyle w:val="StyleBoldUnderline"/>
          <w:rFonts w:asciiTheme="minorHAnsi" w:hAnsiTheme="minorHAnsi"/>
        </w:rPr>
        <w:t>as a reflection of the intrinsic diversity of political life.</w:t>
      </w:r>
      <w:r w:rsidRPr="00515EA3">
        <w:rPr>
          <w:rFonts w:asciiTheme="minorHAnsi" w:hAnsiTheme="minorHAnsi"/>
          <w:sz w:val="16"/>
        </w:rPr>
        <w:t xml:space="preserve"> These same standards should also apply to the conduct of foreign policy. States in good standing must safeguard not only the welfare of their own citizens, but also those of other countries. </w:t>
      </w:r>
      <w:r w:rsidRPr="00515EA3">
        <w:rPr>
          <w:rStyle w:val="StyleBoldUnderline"/>
          <w:rFonts w:asciiTheme="minorHAnsi" w:hAnsiTheme="minorHAnsi"/>
        </w:rPr>
        <w:t>They must respect the sovereignty and political preferences of other states in good standing, and they must refrain from actions that compromise the security and well-being of other states</w:t>
      </w:r>
      <w:r w:rsidRPr="00515EA3">
        <w:rPr>
          <w:rFonts w:asciiTheme="minorHAnsi" w:hAnsiTheme="minorHAnsi"/>
          <w:sz w:val="16"/>
        </w:rPr>
        <w:t xml:space="preserve"> and their citizens. </w:t>
      </w:r>
      <w:r w:rsidRPr="00515EA3">
        <w:rPr>
          <w:rStyle w:val="StyleBoldUnderline"/>
          <w:rFonts w:asciiTheme="minorHAnsi" w:hAnsiTheme="minorHAnsi"/>
        </w:rPr>
        <w:t>Countries that commit aggression or engage in prohibited actions, such as systematically sponsoring terrorism or exporting weapons of mass destruction, should not be considered in good standing and should be denied the rights enjoyed by responsible states</w:t>
      </w:r>
      <w:r w:rsidRPr="00515EA3">
        <w:rPr>
          <w:rFonts w:asciiTheme="minorHAnsi" w:hAnsiTheme="minorHAnsi"/>
          <w:sz w:val="16"/>
        </w:rPr>
        <w:t xml:space="preserve">. Consistently abiding by these standards for inclusion—in rhetoric as well as in policy—would increase the number of </w:t>
      </w:r>
      <w:r w:rsidRPr="00515EA3">
        <w:rPr>
          <w:rFonts w:asciiTheme="minorHAnsi" w:hAnsiTheme="minorHAnsi"/>
          <w:sz w:val="16"/>
        </w:rPr>
        <w:lastRenderedPageBreak/>
        <w:t>stakeholders in the international system</w:t>
      </w:r>
      <w:r w:rsidRPr="00515EA3">
        <w:rPr>
          <w:rStyle w:val="StyleBoldUnderline"/>
          <w:rFonts w:asciiTheme="minorHAnsi" w:hAnsiTheme="minorHAnsi"/>
        </w:rPr>
        <w:t>. It would also allow for the clear demarcation of those states that do not deserve such rights, and therefore facilitate the delegitimation and isolation of the world's most dangerous actors.</w:t>
      </w:r>
      <w:r w:rsidRPr="00515EA3">
        <w:rPr>
          <w:rFonts w:asciiTheme="minorHAnsi" w:hAnsiTheme="minorHAnsi"/>
          <w:sz w:val="16"/>
        </w:rPr>
        <w:t xml:space="preserve"> </w:t>
      </w:r>
      <w:r w:rsidRPr="00515EA3">
        <w:rPr>
          <w:rStyle w:val="StyleBoldUnderline"/>
          <w:rFonts w:asciiTheme="minorHAnsi" w:hAnsiTheme="minorHAnsi"/>
        </w:rPr>
        <w:t>The West would enjoy the backing of democracies and nondemocracies</w:t>
      </w:r>
      <w:r w:rsidRPr="00515EA3">
        <w:rPr>
          <w:rFonts w:asciiTheme="minorHAnsi" w:hAnsiTheme="minorHAnsi"/>
          <w:sz w:val="16"/>
        </w:rPr>
        <w:t xml:space="preserve"> alike in taking a principled stand against regimes that prey on their own citizens—such as Sudan, North Korea, and Zimbabwe. So too would </w:t>
      </w:r>
      <w:r w:rsidRPr="00515EA3">
        <w:rPr>
          <w:rStyle w:val="StyleBoldUnderline"/>
          <w:rFonts w:asciiTheme="minorHAnsi" w:hAnsiTheme="minorHAnsi"/>
        </w:rPr>
        <w:t>a broad coalition likely form to confront any state or non-state actor that consistently breaches international norms and commits acts of aggression against other states</w:t>
      </w:r>
      <w:r w:rsidRPr="00515EA3">
        <w:rPr>
          <w:rFonts w:asciiTheme="minorHAnsi" w:hAnsiTheme="minorHAnsi"/>
          <w:sz w:val="16"/>
        </w:rPr>
        <w:t xml:space="preserve">. With membership in the community of nations inclusively defined, a consensus might well emerge on how to deal with states that are predatory at home and abroad, providing legitimacy and widespread support for humanitarian and preventive intervention. So too would this recasting of the notion of legitimacy encourage the United States to moderate its over- zealous promotion of democracy. Rushing to the ballot box in places like Bosnia, Iraq, and Afghanistan has done more harm than good. In societies that lack experience with constitutional rule, </w:t>
      </w:r>
      <w:r w:rsidRPr="00515EA3">
        <w:rPr>
          <w:rStyle w:val="StyleBoldUnderline"/>
          <w:rFonts w:asciiTheme="minorHAnsi" w:hAnsiTheme="minorHAnsi"/>
        </w:rPr>
        <w:t>expedited transitions to democracy often produce civil war. In immature democracies, winners usually take all, leading to the majority's exploitation and persecution of the minority. It is worth keeping in mind that the West's own transition to democracy was long and bloody. Promoting responsible and responsive governance promises to yield better results than insisting on a hurried transition to democracy</w:t>
      </w:r>
      <w:r w:rsidRPr="00515EA3">
        <w:rPr>
          <w:rFonts w:asciiTheme="minorHAnsi" w:hAnsiTheme="minorHAnsi"/>
          <w:sz w:val="16"/>
        </w:rPr>
        <w:t xml:space="preserve">. To be sure, some will legitimately question whether the moral authority of liberal democracies would be tarnished by this more pragmatic approach. But </w:t>
      </w:r>
      <w:r w:rsidRPr="00515EA3">
        <w:rPr>
          <w:rStyle w:val="StyleBoldUnderline"/>
          <w:rFonts w:asciiTheme="minorHAnsi" w:hAnsiTheme="minorHAnsi"/>
        </w:rPr>
        <w:t>the costs of moral compromise would be more than offset by the likely gains in international security</w:t>
      </w:r>
      <w:r w:rsidRPr="00515EA3">
        <w:rPr>
          <w:rFonts w:asciiTheme="minorHAnsi" w:hAnsiTheme="minorHAnsi"/>
          <w:sz w:val="16"/>
        </w:rPr>
        <w:t xml:space="preserve">. Moreover, the West need not abandon efforts to promote democracy as it embraces a broader definition of legitimacy. On the contrary, </w:t>
      </w:r>
      <w:r w:rsidRPr="00515EA3">
        <w:rPr>
          <w:rStyle w:val="StyleBoldUnderline"/>
          <w:rFonts w:asciiTheme="minorHAnsi" w:hAnsiTheme="minorHAnsi"/>
        </w:rPr>
        <w:t>it should continue to speak out against repression and use political and economic incentives to encourage democratization</w:t>
      </w:r>
      <w:r w:rsidRPr="00515EA3">
        <w:rPr>
          <w:rFonts w:asciiTheme="minorHAnsi" w:hAnsiTheme="minorHAnsi"/>
          <w:sz w:val="16"/>
        </w:rPr>
        <w:t xml:space="preserve">. Citizens in democratic societies have every reason to be confident that liberal democracy, from both a moral and material perspective, is superior to the alternatives. Nonetheless, </w:t>
      </w:r>
      <w:r w:rsidRPr="00515EA3">
        <w:rPr>
          <w:rStyle w:val="Emphasis"/>
          <w:rFonts w:asciiTheme="minorHAnsi" w:hAnsiTheme="minorHAnsi"/>
        </w:rPr>
        <w:t>the spread of democracy should be one component of a long-term vision rather than serve as a defining objective. If the West is right about the strengths of liberal democracy, it will spread of its own accord as a consequence of its appeal and effectiveness</w:t>
      </w:r>
      <w:r w:rsidRPr="00515EA3">
        <w:rPr>
          <w:rFonts w:asciiTheme="minorHAnsi" w:hAnsiTheme="minorHAnsi"/>
          <w:sz w:val="16"/>
        </w:rPr>
        <w:t xml:space="preserve">. In the meantime, </w:t>
      </w:r>
      <w:r w:rsidRPr="00515EA3">
        <w:rPr>
          <w:rStyle w:val="StyleBoldUnderline"/>
          <w:rFonts w:asciiTheme="minorHAnsi" w:hAnsiTheme="minorHAnsi"/>
        </w:rPr>
        <w:t xml:space="preserve">promoting responsible governance and respect for alternative approaches to providing it offers the most promise of advancing the international stability needed for democracy to demonstrate its virtues. </w:t>
      </w:r>
      <w:r w:rsidRPr="00515EA3">
        <w:rPr>
          <w:rFonts w:asciiTheme="minorHAnsi" w:hAnsiTheme="minorHAnsi"/>
          <w:sz w:val="16"/>
        </w:rPr>
        <w:t xml:space="preserve">This redefinition of international legitimacy does not violate Western values, but instead draws heavily on the West's own experience. </w:t>
      </w:r>
      <w:r w:rsidRPr="00515EA3">
        <w:rPr>
          <w:rStyle w:val="StyleBoldUnderline"/>
          <w:rFonts w:asciiTheme="minorHAnsi" w:hAnsiTheme="minorHAnsi"/>
        </w:rPr>
        <w:t>Compromise, tolerance, and pluralism were all vital to the West's rise. Along the way, regimes of differing types lived side-by-side</w:t>
      </w:r>
      <w:r w:rsidRPr="00515EA3">
        <w:rPr>
          <w:rFonts w:asciiTheme="minorHAnsi" w:hAnsiTheme="minorHAnsi"/>
          <w:sz w:val="16"/>
        </w:rPr>
        <w:t xml:space="preserve">, more often than not respecting each other's political, religious, and ideological choices. </w:t>
      </w:r>
      <w:r w:rsidRPr="00515EA3">
        <w:rPr>
          <w:rStyle w:val="StyleBoldUnderline"/>
          <w:rFonts w:asciiTheme="minorHAnsi" w:hAnsiTheme="minorHAnsi"/>
        </w:rPr>
        <w:t>The West has long celebrated and benefited from pluralism at home, and should do the same in approaching the rest of the world.</w:t>
      </w:r>
      <w:r w:rsidRPr="00515EA3">
        <w:rPr>
          <w:rFonts w:asciiTheme="minorHAnsi" w:hAnsiTheme="minorHAnsi"/>
          <w:sz w:val="16"/>
        </w:rPr>
        <w:t xml:space="preserve"> As Steven Weber and Bruce Jentleson recognize</w:t>
      </w:r>
      <w:r w:rsidRPr="00515EA3">
        <w:rPr>
          <w:rStyle w:val="StyleBoldUnderline"/>
          <w:rFonts w:asciiTheme="minorHAnsi" w:hAnsiTheme="minorHAnsi"/>
        </w:rPr>
        <w:t>, acknowledging the heterogeneity of political life "takes hold of the great diversity of human experience to turn it into a virtue not a vice, a source of new and recombinant ideas, not fear and hatred</w:t>
      </w:r>
      <w:r w:rsidRPr="00515EA3">
        <w:rPr>
          <w:rFonts w:asciiTheme="minorHAnsi" w:hAnsiTheme="minorHAnsi"/>
          <w:sz w:val="16"/>
        </w:rPr>
        <w:t xml:space="preserve">."1 It is also the case that focusing more on eradicating tyranny than spreading democracy is entirely consistent with the Western experience. As John Gaddis notes, "the objective of ending tyranny ... is as deeply rooted in American history as it is possible to imagine.... </w:t>
      </w:r>
      <w:r w:rsidRPr="00515EA3">
        <w:rPr>
          <w:rStyle w:val="StyleBoldUnderline"/>
          <w:rFonts w:asciiTheme="minorHAnsi" w:hAnsiTheme="minorHAnsi"/>
        </w:rPr>
        <w:t>Spreading democracy suggests knowing the answer to how people should live their lives. Ending tyranny suggests freeing them to find their own answers</w:t>
      </w:r>
      <w:r w:rsidRPr="00515EA3">
        <w:rPr>
          <w:rFonts w:asciiTheme="minorHAnsi" w:hAnsiTheme="minorHAnsi"/>
          <w:sz w:val="16"/>
        </w:rPr>
        <w:t>." in short, the West's own liberal tradition recognizes the diverse pathways available for promoting human dignity and well-being. As the world's dominant power</w:t>
      </w:r>
      <w:r w:rsidRPr="00515EA3">
        <w:rPr>
          <w:rStyle w:val="StyleBoldUnderline"/>
          <w:rFonts w:asciiTheme="minorHAnsi" w:hAnsiTheme="minorHAnsi"/>
        </w:rPr>
        <w:t>, the United States should take the lead in constructing this more pluralist approach to legitimacy</w:t>
      </w:r>
      <w:r w:rsidRPr="00515EA3">
        <w:rPr>
          <w:rFonts w:asciiTheme="minorHAnsi" w:hAnsiTheme="minorHAnsi"/>
          <w:sz w:val="16"/>
        </w:rPr>
        <w:t xml:space="preserve">. The United States will be better off if it gets ahead of the curve and helps craft a new order that enjoys support in most quarters of the globe than if it clings to an outmoded vision backed primarily by its traditional Western allies. </w:t>
      </w:r>
      <w:r w:rsidRPr="00515EA3">
        <w:rPr>
          <w:rStyle w:val="Emphasis"/>
          <w:rFonts w:asciiTheme="minorHAnsi" w:hAnsiTheme="minorHAnsi"/>
        </w:rPr>
        <w:t>Working with states that govern responsibly rather than haranguing those who fail to govern democratically would ultimately elevate America's moral authority and enhance its credibility abroad</w:t>
      </w:r>
      <w:r w:rsidRPr="00515EA3">
        <w:rPr>
          <w:rStyle w:val="StyleBoldUnderline"/>
          <w:rFonts w:asciiTheme="minorHAnsi" w:hAnsiTheme="minorHAnsi"/>
        </w:rPr>
        <w:t>, important assets as it works with rising powers to manage the global turn.</w:t>
      </w:r>
    </w:p>
    <w:p w:rsidR="00285888" w:rsidRPr="00515EA3" w:rsidRDefault="00285888" w:rsidP="00285888">
      <w:pPr>
        <w:rPr>
          <w:rStyle w:val="StyleBoldUnderline"/>
          <w:rFonts w:asciiTheme="minorHAnsi" w:hAnsiTheme="minorHAnsi"/>
        </w:rPr>
      </w:pPr>
    </w:p>
    <w:p w:rsidR="00285888" w:rsidRPr="00515EA3" w:rsidRDefault="00285888" w:rsidP="00285888">
      <w:pPr>
        <w:pStyle w:val="Heading4"/>
        <w:rPr>
          <w:rFonts w:asciiTheme="minorHAnsi" w:hAnsiTheme="minorHAnsi"/>
        </w:rPr>
      </w:pPr>
      <w:r w:rsidRPr="00515EA3">
        <w:rPr>
          <w:rFonts w:asciiTheme="minorHAnsi" w:hAnsiTheme="minorHAnsi"/>
        </w:rPr>
        <w:t xml:space="preserve">Liberal democracy shouldn’t define state legitimacy---many cultures </w:t>
      </w:r>
      <w:r w:rsidRPr="00515EA3">
        <w:rPr>
          <w:rFonts w:asciiTheme="minorHAnsi" w:hAnsiTheme="minorHAnsi"/>
          <w:u w:val="single"/>
        </w:rPr>
        <w:t>prefer</w:t>
      </w:r>
      <w:r w:rsidRPr="00515EA3">
        <w:rPr>
          <w:rFonts w:asciiTheme="minorHAnsi" w:hAnsiTheme="minorHAnsi"/>
        </w:rPr>
        <w:t xml:space="preserve"> a governance model that elevates communal concerns rather than political rights of individuals---the plan recognizes that liberal democracy doesn’t have a monopoly on legitimate governance </w:t>
      </w:r>
    </w:p>
    <w:p w:rsidR="00285888" w:rsidRPr="00515EA3" w:rsidRDefault="00285888" w:rsidP="00285888">
      <w:pPr>
        <w:rPr>
          <w:rFonts w:asciiTheme="minorHAnsi" w:hAnsiTheme="minorHAnsi"/>
          <w:sz w:val="16"/>
        </w:rPr>
      </w:pPr>
      <w:r w:rsidRPr="00515EA3">
        <w:rPr>
          <w:rStyle w:val="StyleStyleBold12pt"/>
          <w:rFonts w:asciiTheme="minorHAnsi" w:hAnsiTheme="minorHAnsi"/>
        </w:rPr>
        <w:t>Kupchan and Mount, 2009</w:t>
      </w:r>
      <w:r w:rsidRPr="00515EA3">
        <w:rPr>
          <w:rStyle w:val="StyleStyleBold12pt"/>
          <w:rFonts w:asciiTheme="minorHAnsi" w:hAnsiTheme="minorHAnsi"/>
          <w:b w:val="0"/>
          <w:sz w:val="16"/>
        </w:rPr>
        <w:t xml:space="preserve"> (Charles,</w:t>
      </w:r>
      <w:r w:rsidRPr="00515EA3">
        <w:rPr>
          <w:rFonts w:asciiTheme="minorHAnsi" w:hAnsiTheme="minorHAnsi"/>
          <w:sz w:val="16"/>
        </w:rPr>
        <w:t xml:space="preserve"> professor of International Affairs at Georgetown University and senior fellow at the Council on Foreign Relations, and Adam, doctoral candidate in the Department of Government at Georgetown University, “The Autonomy Rule,” Democracy: A Journal of Ideas, Spring 2009,  </w:t>
      </w:r>
      <w:hyperlink r:id="rId14" w:history="1">
        <w:r w:rsidRPr="00515EA3">
          <w:rPr>
            <w:rStyle w:val="Hyperlink"/>
            <w:rFonts w:asciiTheme="minorHAnsi" w:hAnsiTheme="minorHAnsi"/>
            <w:sz w:val="16"/>
          </w:rPr>
          <w:t>http://www.democracyjournal.org/pdf/12/Kupchan.pdf</w:t>
        </w:r>
      </w:hyperlink>
      <w:r w:rsidRPr="00515EA3">
        <w:rPr>
          <w:rStyle w:val="Hyperlink"/>
          <w:rFonts w:asciiTheme="minorHAnsi" w:hAnsiTheme="minorHAnsi"/>
          <w:sz w:val="16"/>
        </w:rPr>
        <w:t>)</w:t>
      </w:r>
    </w:p>
    <w:p w:rsidR="00285888" w:rsidRPr="00515EA3" w:rsidRDefault="00285888" w:rsidP="00285888">
      <w:pPr>
        <w:rPr>
          <w:rStyle w:val="StyleBoldUnderline"/>
          <w:rFonts w:asciiTheme="minorHAnsi" w:hAnsiTheme="minorHAnsi"/>
        </w:rPr>
      </w:pPr>
      <w:r w:rsidRPr="00515EA3">
        <w:rPr>
          <w:rStyle w:val="StyleBoldUnderline"/>
          <w:rFonts w:asciiTheme="minorHAnsi" w:hAnsiTheme="minorHAnsi"/>
        </w:rPr>
        <w:t>The starting point for formulating the foundational principles of the next order is to select appropriate criteria for determining which are those states in good standing</w:t>
      </w:r>
      <w:r w:rsidRPr="00515EA3">
        <w:rPr>
          <w:rFonts w:asciiTheme="minorHAnsi" w:hAnsiTheme="minorHAnsi"/>
          <w:sz w:val="16"/>
        </w:rPr>
        <w:t>—and thus stakeholders in the new order. Membership in the “</w:t>
      </w:r>
      <w:r w:rsidRPr="00515EA3">
        <w:rPr>
          <w:rStyle w:val="StyleBoldUnderline"/>
          <w:rFonts w:asciiTheme="minorHAnsi" w:hAnsiTheme="minorHAnsi"/>
        </w:rPr>
        <w:t>community of nations” should require that a state in good standing seek to improve the lives of its citizens</w:t>
      </w:r>
      <w:r w:rsidRPr="00515EA3">
        <w:rPr>
          <w:rFonts w:asciiTheme="minorHAnsi" w:hAnsiTheme="minorHAnsi"/>
          <w:sz w:val="16"/>
        </w:rPr>
        <w:t xml:space="preserve"> in a manner consistent with their preferences, and in so doing, promote the autonomy of those citizens to pursue their aspirations. In a liberal polity, the state allows its citizens to pursue their aspirations individually and privately. However, </w:t>
      </w:r>
      <w:r w:rsidRPr="00515EA3">
        <w:rPr>
          <w:rStyle w:val="StyleBoldUnderline"/>
          <w:rFonts w:asciiTheme="minorHAnsi" w:hAnsiTheme="minorHAnsi"/>
        </w:rPr>
        <w:t xml:space="preserve">other types of responsible polities put less emphasis on individual liberties and instead promote the welfare of their citizens through more collective and paternalistic means. The Autonomy Rule acknowledges that health, prosperity, security, and dignity represent the universal desires of all peoples, but </w:t>
      </w:r>
      <w:r w:rsidRPr="00515EA3">
        <w:rPr>
          <w:rStyle w:val="Emphasis"/>
          <w:rFonts w:asciiTheme="minorHAnsi" w:hAnsiTheme="minorHAnsi"/>
        </w:rPr>
        <w:t>it simultaneously recognizes that liberal democracy does not represent the only vehicle for furthering these objectives</w:t>
      </w:r>
      <w:r w:rsidRPr="00515EA3">
        <w:rPr>
          <w:rFonts w:asciiTheme="minorHAnsi" w:hAnsiTheme="minorHAnsi"/>
          <w:sz w:val="16"/>
        </w:rPr>
        <w:t xml:space="preserve">. The idea that government should be dedicated to improving the lives of its citizens is hardly </w:t>
      </w:r>
      <w:r w:rsidRPr="00515EA3">
        <w:rPr>
          <w:rFonts w:asciiTheme="minorHAnsi" w:hAnsiTheme="minorHAnsi"/>
          <w:sz w:val="16"/>
        </w:rPr>
        <w:lastRenderedPageBreak/>
        <w:t>foreign to the American experiment. Indeed, the Founding Fathers made clear that one of the defining purposes of union was to enable the state to enhance the welfare of its citizens. The American solution to attaining these ends was the compound republic. By endowing federal institutions with the power to govern while also limiting their authority through checks and balances, the citizenry could be protected against threats from without and from tyranny within. The compound republic would provide for the security and material needs of its citizens while leaving the states considerable discretion over social policy and the individual broad latitude for privacy and personal aspiration</w:t>
      </w:r>
      <w:r w:rsidRPr="00515EA3">
        <w:rPr>
          <w:rStyle w:val="StyleBoldUnderline"/>
          <w:rFonts w:asciiTheme="minorHAnsi" w:hAnsiTheme="minorHAnsi"/>
        </w:rPr>
        <w:t>. Even within the West, however, there is disagreement about how best to construe this liberal tradition. Classical liberals, such as</w:t>
      </w:r>
      <w:r w:rsidRPr="00515EA3">
        <w:rPr>
          <w:rFonts w:asciiTheme="minorHAnsi" w:hAnsiTheme="minorHAnsi"/>
          <w:sz w:val="16"/>
        </w:rPr>
        <w:t xml:space="preserve"> Friedrich </w:t>
      </w:r>
      <w:r w:rsidRPr="00515EA3">
        <w:rPr>
          <w:rStyle w:val="StyleBoldUnderline"/>
          <w:rFonts w:asciiTheme="minorHAnsi" w:hAnsiTheme="minorHAnsi"/>
        </w:rPr>
        <w:t>Hayek</w:t>
      </w:r>
      <w:r w:rsidRPr="00515EA3">
        <w:rPr>
          <w:rFonts w:asciiTheme="minorHAnsi" w:hAnsiTheme="minorHAnsi"/>
          <w:sz w:val="16"/>
        </w:rPr>
        <w:t xml:space="preserve">, </w:t>
      </w:r>
      <w:r w:rsidRPr="00515EA3">
        <w:rPr>
          <w:rStyle w:val="StyleBoldUnderline"/>
          <w:rFonts w:asciiTheme="minorHAnsi" w:hAnsiTheme="minorHAnsi"/>
        </w:rPr>
        <w:t>maintain that autonomy is best ensured by freedom from government action</w:t>
      </w:r>
      <w:r w:rsidRPr="00515EA3">
        <w:rPr>
          <w:rFonts w:asciiTheme="minorHAnsi" w:hAnsiTheme="minorHAnsi"/>
          <w:sz w:val="16"/>
        </w:rPr>
        <w:t xml:space="preserve">. This school of thought manifests itself in a strong libertarian tradition, which holds that minimal government most effectively allows citizens to determine their own destiny. In contrast, </w:t>
      </w:r>
      <w:r w:rsidRPr="00515EA3">
        <w:rPr>
          <w:rStyle w:val="StyleBoldUnderline"/>
          <w:rFonts w:asciiTheme="minorHAnsi" w:hAnsiTheme="minorHAnsi"/>
        </w:rPr>
        <w:t>left-leaning liberals like</w:t>
      </w:r>
      <w:r w:rsidRPr="00515EA3">
        <w:rPr>
          <w:rFonts w:asciiTheme="minorHAnsi" w:hAnsiTheme="minorHAnsi"/>
          <w:sz w:val="16"/>
        </w:rPr>
        <w:t xml:space="preserve"> Karl </w:t>
      </w:r>
      <w:r w:rsidRPr="00515EA3">
        <w:rPr>
          <w:rStyle w:val="StyleBoldUnderline"/>
          <w:rFonts w:asciiTheme="minorHAnsi" w:hAnsiTheme="minorHAnsi"/>
        </w:rPr>
        <w:t>Polanyi and</w:t>
      </w:r>
      <w:r w:rsidRPr="00515EA3">
        <w:rPr>
          <w:rFonts w:asciiTheme="minorHAnsi" w:hAnsiTheme="minorHAnsi"/>
          <w:sz w:val="16"/>
        </w:rPr>
        <w:t xml:space="preserve"> Amartya </w:t>
      </w:r>
      <w:r w:rsidRPr="00515EA3">
        <w:rPr>
          <w:rStyle w:val="StyleBoldUnderline"/>
          <w:rFonts w:asciiTheme="minorHAnsi" w:hAnsiTheme="minorHAnsi"/>
        </w:rPr>
        <w:t>Sen recognize that deprivation in the material capabilities of people represents a major constraint on autonomy</w:t>
      </w:r>
      <w:r w:rsidRPr="00515EA3">
        <w:rPr>
          <w:rFonts w:asciiTheme="minorHAnsi" w:hAnsiTheme="minorHAnsi"/>
          <w:sz w:val="16"/>
        </w:rPr>
        <w:t xml:space="preserve">. Sen, for example, sees education, social welfare, and other government-sponsored programs as the best way to encourage autonomy; poverty represents a form of un-freedom that is at least as oppressive as tyranny. In short, </w:t>
      </w:r>
      <w:r w:rsidRPr="00515EA3">
        <w:rPr>
          <w:rStyle w:val="StyleBoldUnderline"/>
          <w:rFonts w:asciiTheme="minorHAnsi" w:hAnsiTheme="minorHAnsi"/>
        </w:rPr>
        <w:t>there is no single political formula for promoting human autonomy. Clearing the way for a more inclusive global order entails recognizing that America’s brand of liberal democracy does not exhaust the modes of governance that satisfy the Autonomy Rule</w:t>
      </w:r>
      <w:r w:rsidRPr="00515EA3">
        <w:rPr>
          <w:rFonts w:asciiTheme="minorHAnsi" w:hAnsiTheme="minorHAnsi"/>
          <w:sz w:val="16"/>
        </w:rPr>
        <w:t xml:space="preserve">. Just as there is no universal form of democracy, </w:t>
      </w:r>
      <w:r w:rsidRPr="00515EA3">
        <w:rPr>
          <w:rStyle w:val="StyleBoldUnderline"/>
          <w:rFonts w:asciiTheme="minorHAnsi" w:hAnsiTheme="minorHAnsi"/>
        </w:rPr>
        <w:t xml:space="preserve">there is no universal form of responsible government. Peoples with communitarian political cultures or a past of economic deprivation may prefer social democracy to a laissez-faire economy </w:t>
      </w:r>
      <w:r w:rsidRPr="00515EA3">
        <w:rPr>
          <w:rFonts w:asciiTheme="minorHAnsi" w:hAnsiTheme="minorHAnsi"/>
          <w:sz w:val="16"/>
        </w:rPr>
        <w:t xml:space="preserve">that risks again exposing them to instability, inequality, and poverty. A deeply religious society may view a separated church and state as alien, and deem secular education by itself insufficient to instill in children the values that community holds dear. A patrimonial culture may privilege clan or familial ties over individual rights. Put simply, </w:t>
      </w:r>
      <w:r w:rsidRPr="00515EA3">
        <w:rPr>
          <w:rStyle w:val="StyleBoldUnderline"/>
          <w:rFonts w:asciiTheme="minorHAnsi" w:hAnsiTheme="minorHAnsi"/>
        </w:rPr>
        <w:t>the requirements of human autonomy vary for different peoples, and the threats to autonomy vary by circumstance</w:t>
      </w:r>
      <w:r w:rsidRPr="00515EA3">
        <w:rPr>
          <w:rFonts w:asciiTheme="minorHAnsi" w:hAnsiTheme="minorHAnsi"/>
          <w:sz w:val="16"/>
        </w:rPr>
        <w:t xml:space="preserve">. In some cases, personal autonomy requires negative protection—for example, against coercion—while in others it requires positive public effort—against privation, for instance. </w:t>
      </w:r>
      <w:r w:rsidRPr="00515EA3">
        <w:rPr>
          <w:rStyle w:val="StyleBoldUnderline"/>
          <w:rFonts w:asciiTheme="minorHAnsi" w:hAnsiTheme="minorHAnsi"/>
        </w:rPr>
        <w:t>To acknowledge that autonomy takes different forms in different societies is to respect diversity; to push a certain form of government on other societies would be to impose a type of un-freedom</w:t>
      </w:r>
      <w:r w:rsidRPr="00515EA3">
        <w:rPr>
          <w:rFonts w:asciiTheme="minorHAnsi" w:hAnsiTheme="minorHAnsi"/>
          <w:sz w:val="16"/>
        </w:rPr>
        <w:t xml:space="preserve">. All societies have winners and losers, and minority populations often fare less well than the majority. But </w:t>
      </w:r>
      <w:r w:rsidRPr="00515EA3">
        <w:rPr>
          <w:rStyle w:val="StyleBoldUnderline"/>
          <w:rFonts w:asciiTheme="minorHAnsi" w:hAnsiTheme="minorHAnsi"/>
        </w:rPr>
        <w:t>as long as a government acts to promote the general welfare of its citizens in a way broadly commensurate with their aspirations, respecting the Autonomy Rule means treating that country as a member of international society in good standing</w:t>
      </w:r>
      <w:r w:rsidRPr="00515EA3">
        <w:rPr>
          <w:rFonts w:asciiTheme="minorHAnsi" w:hAnsiTheme="minorHAnsi"/>
          <w:sz w:val="16"/>
        </w:rPr>
        <w:t xml:space="preserve">. Of course, any country that perpetrates or tolerates genocide, enables or allows the systematic persecution and physical abuse of minorities, or exposes its citizens to widespread privation and disease will fall well short of meeting the Autonomy Rule. But beyond such obvious prohibitions, </w:t>
      </w:r>
      <w:r w:rsidRPr="00515EA3">
        <w:rPr>
          <w:rStyle w:val="StyleBoldUnderline"/>
          <w:rFonts w:asciiTheme="minorHAnsi" w:hAnsiTheme="minorHAnsi"/>
        </w:rPr>
        <w:t>societies should have considerable latitude in how they organize their institutions of government.</w:t>
      </w:r>
      <w:r w:rsidRPr="00515EA3">
        <w:rPr>
          <w:rFonts w:asciiTheme="minorHAnsi" w:hAnsiTheme="minorHAnsi"/>
          <w:sz w:val="16"/>
        </w:rPr>
        <w:t xml:space="preserve"> Implementation of the Autonomy Rule admittedly means including some states that, though they govern responsibly, do not safeguard the full political rights of all their citizens. However, such a rights-based approach to governance is unique to liberal democracies. </w:t>
      </w:r>
      <w:r w:rsidRPr="00515EA3">
        <w:rPr>
          <w:rStyle w:val="StyleBoldUnderline"/>
          <w:rFonts w:asciiTheme="minorHAnsi" w:hAnsiTheme="minorHAnsi"/>
        </w:rPr>
        <w:t>Countries such as Singapore, China, and Russia maintain that forgoing full individual rights allows for alternative means of national progress and enhances personal welfare for the greatest number of their citizens</w:t>
      </w:r>
      <w:r w:rsidRPr="00515EA3">
        <w:rPr>
          <w:rFonts w:asciiTheme="minorHAnsi" w:hAnsiTheme="minorHAnsi"/>
          <w:sz w:val="16"/>
        </w:rPr>
        <w:t xml:space="preserve">. To treat these countries as states in good standing is not to condone such infringements on individual rights. </w:t>
      </w:r>
      <w:r w:rsidRPr="00515EA3">
        <w:rPr>
          <w:rStyle w:val="StyleBoldUnderline"/>
          <w:rFonts w:asciiTheme="minorHAnsi" w:hAnsiTheme="minorHAnsi"/>
        </w:rPr>
        <w:t>It is</w:t>
      </w:r>
      <w:r w:rsidRPr="00515EA3">
        <w:rPr>
          <w:rFonts w:asciiTheme="minorHAnsi" w:hAnsiTheme="minorHAnsi"/>
          <w:sz w:val="16"/>
        </w:rPr>
        <w:t xml:space="preserve"> instead </w:t>
      </w:r>
      <w:r w:rsidRPr="00515EA3">
        <w:rPr>
          <w:rStyle w:val="StyleBoldUnderline"/>
          <w:rFonts w:asciiTheme="minorHAnsi" w:hAnsiTheme="minorHAnsi"/>
        </w:rPr>
        <w:t>to acknowledge the reality of political diversity and to recognize that no country or system has a monopoly on providing good governance.</w:t>
      </w:r>
    </w:p>
    <w:p w:rsidR="00285888" w:rsidRPr="00515EA3" w:rsidRDefault="00285888" w:rsidP="00285888">
      <w:pPr>
        <w:rPr>
          <w:rStyle w:val="StyleBoldUnderline"/>
          <w:rFonts w:asciiTheme="minorHAnsi" w:hAnsiTheme="minorHAnsi"/>
        </w:rPr>
      </w:pPr>
    </w:p>
    <w:p w:rsidR="00285888" w:rsidRPr="00515EA3" w:rsidRDefault="00285888" w:rsidP="00285888">
      <w:pPr>
        <w:rPr>
          <w:rFonts w:asciiTheme="minorHAnsi" w:hAnsiTheme="minorHAnsi"/>
          <w:sz w:val="16"/>
        </w:rPr>
      </w:pPr>
    </w:p>
    <w:p w:rsidR="00285888" w:rsidRPr="00515EA3" w:rsidRDefault="00285888" w:rsidP="00285888">
      <w:pPr>
        <w:rPr>
          <w:rFonts w:asciiTheme="minorHAnsi" w:hAnsiTheme="minorHAnsi"/>
          <w:sz w:val="16"/>
        </w:rPr>
      </w:pPr>
    </w:p>
    <w:p w:rsidR="00285888" w:rsidRPr="00515EA3" w:rsidRDefault="00285888" w:rsidP="00285888">
      <w:pPr>
        <w:pStyle w:val="Heading3"/>
        <w:rPr>
          <w:rFonts w:asciiTheme="minorHAnsi" w:hAnsiTheme="minorHAnsi"/>
        </w:rPr>
      </w:pPr>
      <w:r w:rsidRPr="00515EA3">
        <w:rPr>
          <w:rFonts w:asciiTheme="minorHAnsi" w:hAnsiTheme="minorHAnsi"/>
        </w:rPr>
        <w:t xml:space="preserve">Ext. Cuba Key </w:t>
      </w:r>
    </w:p>
    <w:p w:rsidR="00285888" w:rsidRPr="00515EA3" w:rsidRDefault="00285888" w:rsidP="00285888">
      <w:pPr>
        <w:pStyle w:val="Heading4"/>
        <w:rPr>
          <w:rStyle w:val="StyleStyleBold12pt"/>
          <w:rFonts w:asciiTheme="minorHAnsi" w:hAnsiTheme="minorHAnsi"/>
          <w:b/>
        </w:rPr>
      </w:pPr>
      <w:r w:rsidRPr="00515EA3">
        <w:rPr>
          <w:rStyle w:val="StyleStyleBold12pt"/>
          <w:rFonts w:asciiTheme="minorHAnsi" w:hAnsiTheme="minorHAnsi"/>
          <w:b/>
        </w:rPr>
        <w:t>And, the embargo is the symbol of America’s attempt to democratize- accepting political diversity now through Cuba is key to successful reform of American policy</w:t>
      </w:r>
    </w:p>
    <w:p w:rsidR="00285888" w:rsidRPr="00515EA3" w:rsidRDefault="00285888" w:rsidP="00285888">
      <w:pPr>
        <w:rPr>
          <w:rStyle w:val="StyleStyleBold12pt"/>
          <w:rFonts w:asciiTheme="minorHAnsi" w:hAnsiTheme="minorHAnsi"/>
          <w:b w:val="0"/>
          <w:sz w:val="16"/>
        </w:rPr>
      </w:pPr>
      <w:r w:rsidRPr="00515EA3">
        <w:rPr>
          <w:rStyle w:val="StyleStyleBold12pt"/>
          <w:rFonts w:asciiTheme="minorHAnsi" w:hAnsiTheme="minorHAnsi"/>
        </w:rPr>
        <w:t>Ratliff, 2013</w:t>
      </w:r>
      <w:r w:rsidRPr="00515EA3">
        <w:rPr>
          <w:rStyle w:val="StyleStyleBold12pt"/>
          <w:rFonts w:asciiTheme="minorHAnsi" w:hAnsiTheme="minorHAnsi"/>
          <w:b w:val="0"/>
          <w:sz w:val="16"/>
        </w:rPr>
        <w:t xml:space="preserve"> (William, research fellow and former curator of the Americas Collection at the Hoover Institution, he is also a research fellow of the Independent Institute, an expert on Latin America, China, and US foreign policy, “Cuba's Tortured Transition”, 1/30/2013, http://www.hoover.org/publications/defining-ideas/article/1392810)</w:t>
      </w:r>
    </w:p>
    <w:p w:rsidR="00285888" w:rsidRPr="00515EA3" w:rsidRDefault="00285888" w:rsidP="00285888">
      <w:pPr>
        <w:rPr>
          <w:rFonts w:asciiTheme="minorHAnsi" w:hAnsiTheme="minorHAnsi"/>
          <w:sz w:val="16"/>
        </w:rPr>
      </w:pPr>
      <w:r w:rsidRPr="00515EA3">
        <w:rPr>
          <w:rFonts w:asciiTheme="minorHAnsi" w:hAnsiTheme="minorHAnsi"/>
          <w:sz w:val="16"/>
        </w:rPr>
        <w:t xml:space="preserve">A New Policy to Cuba </w:t>
      </w:r>
      <w:r w:rsidRPr="00515EA3">
        <w:rPr>
          <w:rStyle w:val="StyleBoldUnderline"/>
          <w:rFonts w:asciiTheme="minorHAnsi" w:hAnsiTheme="minorHAnsi"/>
        </w:rPr>
        <w:t>Since the early 1990s U</w:t>
      </w:r>
      <w:r w:rsidRPr="00D4424D">
        <w:rPr>
          <w:rStyle w:val="StyleBoldUnderline"/>
          <w:rFonts w:asciiTheme="minorHAnsi" w:hAnsiTheme="minorHAnsi"/>
          <w:highlight w:val="green"/>
        </w:rPr>
        <w:t>.S. “proactive” policies have done more to stoke than reduce domestic tensions in Cuba</w:t>
      </w:r>
      <w:r w:rsidRPr="00515EA3">
        <w:rPr>
          <w:rFonts w:asciiTheme="minorHAnsi" w:hAnsiTheme="minorHAnsi"/>
          <w:sz w:val="16"/>
        </w:rPr>
        <w:t xml:space="preserve">, though we profess to seek a “peaceful transition.” Most U.S. legislators have supported pro-embargo Cuban-Americans even though Gallup polls have long shown that most Americans favor diplomatic relations with Havana and lifting the embargo. On balance, politicians don’t think Cuba policy is important enough to be worth stirring up the hornets in the still fairly militant and well-financed pro-embargo lobby. </w:t>
      </w:r>
      <w:r w:rsidRPr="00515EA3">
        <w:rPr>
          <w:rStyle w:val="StyleBoldUnderline"/>
          <w:rFonts w:asciiTheme="minorHAnsi" w:hAnsiTheme="minorHAnsi"/>
        </w:rPr>
        <w:t>Not only have all presidential candidates including Obama supported the embargo, most have resisted even seriously discussing it. This U.S. commitment to a failed policy has given Washington a "special stake</w:t>
      </w:r>
      <w:r w:rsidRPr="00515EA3">
        <w:rPr>
          <w:rFonts w:asciiTheme="minorHAnsi" w:hAnsiTheme="minorHAnsi"/>
          <w:sz w:val="16"/>
        </w:rPr>
        <w:t xml:space="preserve">” in the island’s so-called “independent” sector whose goals appeal to Americans. But tragically, paraphrasing journalist Scotty Reston, Americans will do anything for these dissidents except listen to them. My talks with many in Cuba and abroad suggest that most oppose the embargo and three have co-authored articles with me saying so. If these dissidents come under focused government fire in the years ahead, many Americans will feel compelled to intervene even more directly—perhaps militarily—on their behalf. Two points stand out: </w:t>
      </w:r>
      <w:r w:rsidRPr="00D4424D">
        <w:rPr>
          <w:rStyle w:val="Emphasis"/>
          <w:rFonts w:asciiTheme="minorHAnsi" w:hAnsiTheme="minorHAnsi"/>
          <w:highlight w:val="green"/>
        </w:rPr>
        <w:t>Cuba is not the security threat</w:t>
      </w:r>
      <w:r w:rsidRPr="00515EA3">
        <w:rPr>
          <w:rStyle w:val="Emphasis"/>
          <w:rFonts w:asciiTheme="minorHAnsi" w:hAnsiTheme="minorHAnsi"/>
        </w:rPr>
        <w:t xml:space="preserve"> that our current policy treats it as; and </w:t>
      </w:r>
      <w:r w:rsidRPr="00D4424D">
        <w:rPr>
          <w:rStyle w:val="Emphasis"/>
          <w:rFonts w:asciiTheme="minorHAnsi" w:hAnsiTheme="minorHAnsi"/>
          <w:highlight w:val="green"/>
        </w:rPr>
        <w:t xml:space="preserve">our sanctions do not advance the desirable political, economic, </w:t>
      </w:r>
      <w:r w:rsidRPr="00D4424D">
        <w:rPr>
          <w:rStyle w:val="Emphasis"/>
          <w:rFonts w:asciiTheme="minorHAnsi" w:hAnsiTheme="minorHAnsi"/>
          <w:highlight w:val="green"/>
        </w:rPr>
        <w:lastRenderedPageBreak/>
        <w:t>and humanitarian improvements that we say we seek on the island</w:t>
      </w:r>
      <w:r w:rsidRPr="00515EA3">
        <w:rPr>
          <w:rFonts w:asciiTheme="minorHAnsi" w:hAnsiTheme="minorHAnsi"/>
          <w:sz w:val="16"/>
        </w:rPr>
        <w:t xml:space="preserve">. The bottom line is that </w:t>
      </w:r>
      <w:r w:rsidRPr="00515EA3">
        <w:rPr>
          <w:rStyle w:val="StyleBoldUnderline"/>
          <w:rFonts w:asciiTheme="minorHAnsi" w:hAnsiTheme="minorHAnsi"/>
        </w:rPr>
        <w:t>we must base our policy on national security interests and realities, not unattainable dreams, however noble those dreams may seem</w:t>
      </w:r>
      <w:r w:rsidRPr="00515EA3">
        <w:rPr>
          <w:rFonts w:asciiTheme="minorHAnsi" w:hAnsiTheme="minorHAnsi"/>
          <w:sz w:val="16"/>
        </w:rPr>
        <w:t xml:space="preserve">. During his second and final term, and after having drawn unprecedented electoral support as a Democrat from Cuban-Americans in Miami, </w:t>
      </w:r>
      <w:r w:rsidRPr="00D4424D">
        <w:rPr>
          <w:rStyle w:val="Emphasis"/>
          <w:rFonts w:asciiTheme="minorHAnsi" w:hAnsiTheme="minorHAnsi"/>
          <w:highlight w:val="green"/>
        </w:rPr>
        <w:t>President Obama is in a position to make serious reforms, if he has the will to do so</w:t>
      </w:r>
      <w:r w:rsidRPr="00515EA3">
        <w:rPr>
          <w:rStyle w:val="Emphasis"/>
          <w:rFonts w:asciiTheme="minorHAnsi" w:hAnsiTheme="minorHAnsi"/>
        </w:rPr>
        <w:t>.</w:t>
      </w:r>
      <w:r w:rsidRPr="00515EA3">
        <w:rPr>
          <w:rFonts w:asciiTheme="minorHAnsi" w:hAnsiTheme="minorHAnsi"/>
          <w:sz w:val="16"/>
        </w:rPr>
        <w:t xml:space="preserve"> He might begin by resurrecting a 1998-99 proposal—then endorsed by former secretaries of state Kissinger and George Shultz, but killed by President Clinton—for convening a Presidential Bipartisan Commission on Cuba to seriously examine the pros and cons of the policy. </w:t>
      </w:r>
      <w:r w:rsidRPr="00515EA3">
        <w:rPr>
          <w:rStyle w:val="StyleBoldUnderline"/>
          <w:rFonts w:asciiTheme="minorHAnsi" w:hAnsiTheme="minorHAnsi"/>
        </w:rPr>
        <w:t>It would certainly see the need for change and its findings would give Obama cover for action</w:t>
      </w:r>
      <w:r w:rsidRPr="00515EA3">
        <w:rPr>
          <w:rFonts w:asciiTheme="minorHAnsi" w:hAnsiTheme="minorHAnsi"/>
          <w:sz w:val="16"/>
        </w:rPr>
        <w:t xml:space="preserve">. Many significant changes can be made now without the support of Congress, though since 1996 the latter’s backing has been necessary to fully lift the embargo. Immediate </w:t>
      </w:r>
      <w:r w:rsidRPr="00D4424D">
        <w:rPr>
          <w:rStyle w:val="StyleBoldUnderline"/>
          <w:rFonts w:asciiTheme="minorHAnsi" w:hAnsiTheme="minorHAnsi"/>
          <w:highlight w:val="green"/>
        </w:rPr>
        <w:t>reforms should include</w:t>
      </w:r>
      <w:r w:rsidRPr="00515EA3">
        <w:rPr>
          <w:rFonts w:asciiTheme="minorHAnsi" w:hAnsiTheme="minorHAnsi"/>
          <w:sz w:val="16"/>
        </w:rPr>
        <w:t xml:space="preserve">: securing the release of Alan Gross, the American contractor arrested in 2009 for doing his “proactive” U.S. government-funded job; </w:t>
      </w:r>
      <w:r w:rsidRPr="00515EA3">
        <w:rPr>
          <w:rStyle w:val="StyleBoldUnderline"/>
          <w:rFonts w:asciiTheme="minorHAnsi" w:hAnsiTheme="minorHAnsi"/>
        </w:rPr>
        <w:t>ending provocative “proactive” programs</w:t>
      </w:r>
      <w:r w:rsidRPr="00515EA3">
        <w:rPr>
          <w:rFonts w:asciiTheme="minorHAnsi" w:hAnsiTheme="minorHAnsi"/>
          <w:sz w:val="16"/>
        </w:rPr>
        <w:t xml:space="preserve">; </w:t>
      </w:r>
      <w:r w:rsidRPr="00D4424D">
        <w:rPr>
          <w:rStyle w:val="StyleBoldUnderline"/>
          <w:rFonts w:asciiTheme="minorHAnsi" w:hAnsiTheme="minorHAnsi"/>
          <w:highlight w:val="green"/>
        </w:rPr>
        <w:t>allowing more visits</w:t>
      </w:r>
      <w:r w:rsidRPr="00515EA3">
        <w:rPr>
          <w:rStyle w:val="StyleBoldUnderline"/>
          <w:rFonts w:asciiTheme="minorHAnsi" w:hAnsiTheme="minorHAnsi"/>
        </w:rPr>
        <w:t xml:space="preserve"> to Cuba by all Americans, not just largely Cuban-Americans; </w:t>
      </w:r>
      <w:r w:rsidRPr="00D4424D">
        <w:rPr>
          <w:rStyle w:val="StyleBoldUnderline"/>
          <w:rFonts w:asciiTheme="minorHAnsi" w:hAnsiTheme="minorHAnsi"/>
          <w:highlight w:val="green"/>
        </w:rPr>
        <w:t>expanding trade</w:t>
      </w:r>
      <w:r w:rsidRPr="00515EA3">
        <w:rPr>
          <w:rStyle w:val="StyleBoldUnderline"/>
          <w:rFonts w:asciiTheme="minorHAnsi" w:hAnsiTheme="minorHAnsi"/>
        </w:rPr>
        <w:t xml:space="preserve"> beyond the foods and medicines now allowed; </w:t>
      </w:r>
      <w:r w:rsidRPr="00D4424D">
        <w:rPr>
          <w:rStyle w:val="StyleBoldUnderline"/>
          <w:rFonts w:asciiTheme="minorHAnsi" w:hAnsiTheme="minorHAnsi"/>
          <w:highlight w:val="green"/>
        </w:rPr>
        <w:t>bringing our Cuba immigration policy into line</w:t>
      </w:r>
      <w:r w:rsidRPr="00515EA3">
        <w:rPr>
          <w:rStyle w:val="StyleBoldUnderline"/>
          <w:rFonts w:asciiTheme="minorHAnsi" w:hAnsiTheme="minorHAnsi"/>
        </w:rPr>
        <w:t xml:space="preserve"> with our policies toward immigrants from other countries</w:t>
      </w:r>
      <w:r w:rsidRPr="00515EA3">
        <w:rPr>
          <w:rFonts w:asciiTheme="minorHAnsi" w:hAnsiTheme="minorHAnsi"/>
          <w:sz w:val="16"/>
        </w:rPr>
        <w:t>; increasing discussions with Cuba’s political and military leaders on affairs of mutual interest; and looking objectively at the reforms under way today and deciding how Washington can promote change while defusing rather than stoking domestic conflict and tensions.</w:t>
      </w:r>
    </w:p>
    <w:p w:rsidR="00285888" w:rsidRPr="00515EA3" w:rsidRDefault="00285888" w:rsidP="00285888">
      <w:pPr>
        <w:rPr>
          <w:rFonts w:asciiTheme="minorHAnsi" w:hAnsiTheme="minorHAnsi"/>
          <w:sz w:val="16"/>
        </w:rPr>
      </w:pPr>
    </w:p>
    <w:p w:rsidR="00285888" w:rsidRPr="00515EA3" w:rsidRDefault="00285888" w:rsidP="00285888">
      <w:pPr>
        <w:pStyle w:val="Heading4"/>
        <w:rPr>
          <w:rStyle w:val="StyleStyleBold12pt"/>
          <w:rFonts w:asciiTheme="minorHAnsi" w:hAnsiTheme="minorHAnsi"/>
          <w:b/>
        </w:rPr>
      </w:pPr>
      <w:r w:rsidRPr="00515EA3">
        <w:rPr>
          <w:rStyle w:val="StyleStyleBold12pt"/>
          <w:rFonts w:asciiTheme="minorHAnsi" w:hAnsiTheme="minorHAnsi"/>
          <w:b/>
        </w:rPr>
        <w:t>Diplomatic relations with autocratic countries like Cuba are key to maintaining international peace</w:t>
      </w:r>
    </w:p>
    <w:p w:rsidR="00285888" w:rsidRPr="00515EA3" w:rsidRDefault="00285888" w:rsidP="00285888">
      <w:pPr>
        <w:rPr>
          <w:rStyle w:val="StyleStyleBold12pt"/>
          <w:rFonts w:asciiTheme="minorHAnsi" w:hAnsiTheme="minorHAnsi"/>
          <w:b w:val="0"/>
          <w:sz w:val="16"/>
        </w:rPr>
      </w:pPr>
      <w:r w:rsidRPr="00515EA3">
        <w:rPr>
          <w:rStyle w:val="StyleStyleBold12pt"/>
          <w:rFonts w:asciiTheme="minorHAnsi" w:hAnsiTheme="minorHAnsi"/>
        </w:rPr>
        <w:t>Kupchan, 2011</w:t>
      </w:r>
      <w:r w:rsidRPr="00515EA3">
        <w:rPr>
          <w:rStyle w:val="StyleStyleBold12pt"/>
          <w:rFonts w:asciiTheme="minorHAnsi" w:hAnsiTheme="minorHAnsi"/>
          <w:b w:val="0"/>
          <w:sz w:val="16"/>
        </w:rPr>
        <w:t xml:space="preserve"> (Charles, professor of International Affairs at Georgetown University and senior fellow at the Council on Foreign Relations, “Enmity into Amity: How Peace Breaks Out “, April 2011, http://library.fes.de/pdf-files/iez/07977.pdf)</w:t>
      </w:r>
    </w:p>
    <w:p w:rsidR="00285888" w:rsidRPr="00515EA3" w:rsidRDefault="00285888" w:rsidP="00285888">
      <w:pPr>
        <w:rPr>
          <w:rFonts w:asciiTheme="minorHAnsi" w:hAnsiTheme="minorHAnsi"/>
          <w:sz w:val="16"/>
        </w:rPr>
      </w:pPr>
      <w:r w:rsidRPr="00515EA3">
        <w:rPr>
          <w:rStyle w:val="StyleBoldUnderline"/>
          <w:rFonts w:asciiTheme="minorHAnsi" w:hAnsiTheme="minorHAnsi"/>
        </w:rPr>
        <w:t>Engagement’s opponents claim that pursuing rapprochement with a non-democratic adversary means abandoning hope</w:t>
      </w:r>
      <w:r w:rsidRPr="00515EA3">
        <w:rPr>
          <w:rFonts w:asciiTheme="minorHAnsi" w:hAnsiTheme="minorHAnsi"/>
          <w:sz w:val="16"/>
        </w:rPr>
        <w:t xml:space="preserve"> that its government will change. </w:t>
      </w:r>
      <w:r w:rsidRPr="00515EA3">
        <w:rPr>
          <w:rStyle w:val="StyleBoldUnderline"/>
          <w:rFonts w:asciiTheme="minorHAnsi" w:hAnsiTheme="minorHAnsi"/>
        </w:rPr>
        <w:t>On the contrary, doing business with autocracies has the potential to bring about a change of leadership through the backdoor</w:t>
      </w:r>
      <w:r w:rsidRPr="00515EA3">
        <w:rPr>
          <w:rFonts w:asciiTheme="minorHAnsi" w:hAnsiTheme="minorHAnsi"/>
          <w:sz w:val="16"/>
        </w:rPr>
        <w:t xml:space="preserve"> – by weakening hardliners and empowering reformers. </w:t>
      </w:r>
      <w:r w:rsidRPr="00515EA3">
        <w:rPr>
          <w:rStyle w:val="StyleBoldUnderline"/>
          <w:rFonts w:asciiTheme="minorHAnsi" w:hAnsiTheme="minorHAnsi"/>
        </w:rPr>
        <w:t>Engagement</w:t>
      </w:r>
      <w:r w:rsidRPr="00515EA3">
        <w:rPr>
          <w:rFonts w:asciiTheme="minorHAnsi" w:hAnsiTheme="minorHAnsi"/>
          <w:sz w:val="16"/>
        </w:rPr>
        <w:t xml:space="preserve"> with Iran, for example, </w:t>
      </w:r>
      <w:r w:rsidRPr="00515EA3">
        <w:rPr>
          <w:rStyle w:val="StyleBoldUnderline"/>
          <w:rFonts w:asciiTheme="minorHAnsi" w:hAnsiTheme="minorHAnsi"/>
        </w:rPr>
        <w:t>could undermine a government that relies on confrontation with the United States to rally popular support</w:t>
      </w:r>
      <w:r w:rsidRPr="00515EA3">
        <w:rPr>
          <w:rFonts w:asciiTheme="minorHAnsi" w:hAnsiTheme="minorHAnsi"/>
          <w:sz w:val="16"/>
        </w:rPr>
        <w:t xml:space="preserve"> and disarm the opposition. Under such circumstances, political liberalization is »homegrown,« and thus more likely to prove durable. </w:t>
      </w:r>
      <w:r w:rsidRPr="00515EA3">
        <w:rPr>
          <w:rStyle w:val="StyleBoldUnderline"/>
          <w:rFonts w:asciiTheme="minorHAnsi" w:hAnsiTheme="minorHAnsi"/>
        </w:rPr>
        <w:t>Belligerent governments have frequently been the victims of rapprochement</w:t>
      </w:r>
      <w:r w:rsidRPr="00515EA3">
        <w:rPr>
          <w:rFonts w:asciiTheme="minorHAnsi" w:hAnsiTheme="minorHAnsi"/>
          <w:sz w:val="16"/>
        </w:rPr>
        <w:t xml:space="preserve">. The power of Sweden’s aristocracy and military waned in step with the advance of rapprochement with Norway. The ancien regime’s militarism was of diminishing relevance and the advance of integration with Norway and other democracies strengthened Swedish liberals. The military juntas that governed Brazil and Argentina when reconciliation began in 1979 did not survive the onset of rapprochement. </w:t>
      </w:r>
      <w:r w:rsidRPr="00515EA3">
        <w:rPr>
          <w:rStyle w:val="StyleBoldUnderline"/>
          <w:rFonts w:asciiTheme="minorHAnsi" w:hAnsiTheme="minorHAnsi"/>
        </w:rPr>
        <w:t>Hardliners in both countries were undermined by reconciliation, clearing the way for the ascent of liberalizing coalitions</w:t>
      </w:r>
      <w:r w:rsidRPr="00515EA3">
        <w:rPr>
          <w:rFonts w:asciiTheme="minorHAnsi" w:hAnsiTheme="minorHAnsi"/>
          <w:sz w:val="16"/>
        </w:rPr>
        <w:t xml:space="preserve">: Brazil and Argentina were democracies by 1985. In none of these cases was rapprochement the only factor that helped bring about a change of government, but the more benign strategic environment that accompanied reconciliation certainly strengthened the hand of reformers. </w:t>
      </w:r>
      <w:r w:rsidRPr="00515EA3">
        <w:rPr>
          <w:rStyle w:val="StyleBoldUnderline"/>
          <w:rFonts w:asciiTheme="minorHAnsi" w:hAnsiTheme="minorHAnsi"/>
        </w:rPr>
        <w:t>Over the long run, working with recalcitrant autocrats may undermine them far more effectively than containment and confrontation</w:t>
      </w:r>
      <w:r w:rsidRPr="00515EA3">
        <w:rPr>
          <w:rFonts w:asciiTheme="minorHAnsi" w:hAnsiTheme="minorHAnsi"/>
          <w:sz w:val="16"/>
        </w:rPr>
        <w:t xml:space="preserve">.4.3 </w:t>
      </w:r>
      <w:r w:rsidRPr="00515EA3">
        <w:rPr>
          <w:rStyle w:val="StyleBoldUnderline"/>
          <w:rFonts w:asciiTheme="minorHAnsi" w:hAnsiTheme="minorHAnsi"/>
        </w:rPr>
        <w:t>Diplomacy, Not Economic Interdependence, Is the Currency of Peace</w:t>
      </w:r>
      <w:r w:rsidRPr="00515EA3">
        <w:rPr>
          <w:rFonts w:asciiTheme="minorHAnsi" w:hAnsiTheme="minorHAnsi"/>
          <w:sz w:val="16"/>
        </w:rPr>
        <w:t xml:space="preserve"> Third, and again contrary to conventional wisdom, </w:t>
      </w:r>
      <w:r w:rsidRPr="00515EA3">
        <w:rPr>
          <w:rStyle w:val="StyleBoldUnderline"/>
          <w:rFonts w:asciiTheme="minorHAnsi" w:hAnsiTheme="minorHAnsi"/>
        </w:rPr>
        <w:t>diplomacy, not economic interdependence, is the currency of peace</w:t>
      </w:r>
      <w:r w:rsidRPr="00515EA3">
        <w:rPr>
          <w:rFonts w:asciiTheme="minorHAnsi" w:hAnsiTheme="minorHAnsi"/>
          <w:sz w:val="16"/>
        </w:rPr>
        <w:t xml:space="preserve">. </w:t>
      </w:r>
      <w:r w:rsidRPr="00515EA3">
        <w:rPr>
          <w:rStyle w:val="StyleBoldUnderline"/>
          <w:rFonts w:asciiTheme="minorHAnsi" w:hAnsiTheme="minorHAnsi"/>
        </w:rPr>
        <w:t>In only one of the twenty historical cases examined</w:t>
      </w:r>
      <w:r w:rsidRPr="00515EA3">
        <w:rPr>
          <w:rFonts w:asciiTheme="minorHAnsi" w:hAnsiTheme="minorHAnsi"/>
          <w:sz w:val="16"/>
        </w:rPr>
        <w:t xml:space="preserve"> in How Enemies Become Friends – the gradual unification of Germany between 1815 and 1871 – </w:t>
      </w:r>
      <w:r w:rsidRPr="00515EA3">
        <w:rPr>
          <w:rStyle w:val="StyleBoldUnderline"/>
          <w:rFonts w:asciiTheme="minorHAnsi" w:hAnsiTheme="minorHAnsi"/>
        </w:rPr>
        <w:t>did economic integration clear the way for political integration. In all the other cases, only after political elites succeeded in taming strategic competition did the pacifying effects of economic interdependence</w:t>
      </w:r>
      <w:r w:rsidRPr="00515EA3">
        <w:rPr>
          <w:rFonts w:asciiTheme="minorHAnsi" w:hAnsiTheme="minorHAnsi"/>
          <w:sz w:val="16"/>
        </w:rPr>
        <w:t xml:space="preserve"> make a major contribution to the onset of stable peace. Flows of trade and investment have consequences, but the </w:t>
      </w:r>
      <w:r w:rsidRPr="00515EA3">
        <w:rPr>
          <w:rStyle w:val="StyleBoldUnderline"/>
          <w:rFonts w:asciiTheme="minorHAnsi" w:hAnsiTheme="minorHAnsi"/>
        </w:rPr>
        <w:t>diplomats must first lay the groundwork through negotiations and the practice of reciprocal restraint</w:t>
      </w:r>
      <w:r w:rsidRPr="00515EA3">
        <w:rPr>
          <w:rFonts w:asciiTheme="minorHAnsi" w:hAnsiTheme="minorHAnsi"/>
          <w:sz w:val="16"/>
        </w:rPr>
        <w:t xml:space="preserve">. From this perspective, only after the diplomats have resolved the bulk of the disputes at issue can economic integration between rivals – Japan and China, Palestinians and Israelis, Bosnia’s Serbs and Muslims – help consolidate rapprochement. In similar fashion, </w:t>
      </w:r>
      <w:r w:rsidRPr="00515EA3">
        <w:rPr>
          <w:rStyle w:val="StyleBoldUnderline"/>
          <w:rFonts w:asciiTheme="minorHAnsi" w:hAnsiTheme="minorHAnsi"/>
        </w:rPr>
        <w:t>the international community can wield important political leverage by loosening economic sanctions on Iran, Syria, or Cuba</w:t>
      </w:r>
      <w:r w:rsidRPr="00515EA3">
        <w:rPr>
          <w:rFonts w:asciiTheme="minorHAnsi" w:hAnsiTheme="minorHAnsi"/>
          <w:sz w:val="16"/>
        </w:rPr>
        <w:t>. But the main benefit of such action would be the political signal it sends, not the purportedly pacifying effects of commercial integration. Growing economic ties can help lock in rapprochement, but only after a political settlement is at hand.</w:t>
      </w:r>
    </w:p>
    <w:p w:rsidR="00285888" w:rsidRPr="00515EA3" w:rsidRDefault="00285888" w:rsidP="00285888">
      <w:pPr>
        <w:rPr>
          <w:rFonts w:asciiTheme="minorHAnsi" w:hAnsiTheme="minorHAnsi"/>
          <w:sz w:val="16"/>
        </w:rPr>
      </w:pPr>
    </w:p>
    <w:p w:rsidR="00285888" w:rsidRPr="00515EA3" w:rsidRDefault="00285888" w:rsidP="00285888">
      <w:pPr>
        <w:pStyle w:val="Heading4"/>
        <w:rPr>
          <w:rStyle w:val="StyleStyleBold12pt"/>
          <w:rFonts w:asciiTheme="minorHAnsi" w:hAnsiTheme="minorHAnsi"/>
          <w:b/>
        </w:rPr>
      </w:pPr>
      <w:r w:rsidRPr="00515EA3">
        <w:rPr>
          <w:rStyle w:val="StyleStyleBold12pt"/>
          <w:rFonts w:asciiTheme="minorHAnsi" w:hAnsiTheme="minorHAnsi"/>
          <w:b/>
        </w:rPr>
        <w:t>The embargo’s attempt to forcefully democratize has failed-America must realize that only through broader cooperation with Cuba will democracy flourish</w:t>
      </w:r>
    </w:p>
    <w:p w:rsidR="00285888" w:rsidRPr="00515EA3" w:rsidRDefault="00285888" w:rsidP="00285888">
      <w:pPr>
        <w:rPr>
          <w:rStyle w:val="StyleStyleBold12pt"/>
          <w:rFonts w:asciiTheme="minorHAnsi" w:hAnsiTheme="minorHAnsi"/>
          <w:b w:val="0"/>
          <w:sz w:val="16"/>
        </w:rPr>
      </w:pPr>
      <w:r w:rsidRPr="00515EA3">
        <w:rPr>
          <w:rStyle w:val="StyleStyleBold12pt"/>
          <w:rFonts w:asciiTheme="minorHAnsi" w:hAnsiTheme="minorHAnsi"/>
        </w:rPr>
        <w:t>Inkeles, 2013</w:t>
      </w:r>
      <w:r w:rsidRPr="00515EA3">
        <w:rPr>
          <w:rStyle w:val="StyleStyleBold12pt"/>
          <w:rFonts w:asciiTheme="minorHAnsi" w:hAnsiTheme="minorHAnsi"/>
          <w:b w:val="0"/>
          <w:sz w:val="16"/>
        </w:rPr>
        <w:t xml:space="preserve"> (Isaac, regular contributor to the Harvard International Review Blog, “On Cuba”, The Harvard International Review, 3/1/2013, http://hir.harvard.edu/blog/isaac-inkeles/on-cuba)</w:t>
      </w:r>
    </w:p>
    <w:p w:rsidR="00285888" w:rsidRPr="00515EA3" w:rsidRDefault="00285888" w:rsidP="00285888">
      <w:pPr>
        <w:rPr>
          <w:rFonts w:asciiTheme="minorHAnsi" w:hAnsiTheme="minorHAnsi"/>
          <w:sz w:val="16"/>
        </w:rPr>
      </w:pPr>
      <w:r w:rsidRPr="00515EA3">
        <w:rPr>
          <w:rStyle w:val="StyleBoldUnderline"/>
          <w:rFonts w:asciiTheme="minorHAnsi" w:hAnsiTheme="minorHAnsi"/>
        </w:rPr>
        <w:t>If one were to study the history of American sanctions empirically, he would conclude, quite reasonably, that they have failed</w:t>
      </w:r>
      <w:r w:rsidRPr="00515EA3">
        <w:rPr>
          <w:rFonts w:asciiTheme="minorHAnsi" w:hAnsiTheme="minorHAnsi"/>
          <w:sz w:val="16"/>
        </w:rPr>
        <w:t xml:space="preserve">. </w:t>
      </w:r>
      <w:r w:rsidRPr="00515EA3">
        <w:rPr>
          <w:rStyle w:val="StyleBoldUnderline"/>
          <w:rFonts w:asciiTheme="minorHAnsi" w:hAnsiTheme="minorHAnsi"/>
        </w:rPr>
        <w:t>The embargo began in earnest in 1962 with the purpose forcing Cuba to liberalize</w:t>
      </w:r>
      <w:r w:rsidRPr="00515EA3">
        <w:rPr>
          <w:rFonts w:asciiTheme="minorHAnsi" w:hAnsiTheme="minorHAnsi"/>
          <w:sz w:val="16"/>
        </w:rPr>
        <w:t xml:space="preserve"> and move away from Communism. As the Cuban Democracy Act, which codified the embargo in 1992, puts it, </w:t>
      </w:r>
      <w:r w:rsidRPr="00515EA3">
        <w:rPr>
          <w:rStyle w:val="StyleBoldUnderline"/>
          <w:rFonts w:asciiTheme="minorHAnsi" w:hAnsiTheme="minorHAnsi"/>
        </w:rPr>
        <w:t>America will maintain its sanctions until Cuba moves towards “democratization</w:t>
      </w:r>
      <w:r w:rsidRPr="00515EA3">
        <w:rPr>
          <w:rFonts w:asciiTheme="minorHAnsi" w:hAnsiTheme="minorHAnsi"/>
          <w:sz w:val="16"/>
        </w:rPr>
        <w:t xml:space="preserve"> and greater respect for human rights.” </w:t>
      </w:r>
      <w:r w:rsidRPr="00515EA3">
        <w:rPr>
          <w:rStyle w:val="StyleBoldUnderline"/>
          <w:rFonts w:asciiTheme="minorHAnsi" w:hAnsiTheme="minorHAnsi"/>
        </w:rPr>
        <w:t>Sixty-one years of restricted trade and diplomatic relations with the world’s greatest</w:t>
      </w:r>
      <w:r w:rsidRPr="00515EA3">
        <w:rPr>
          <w:rFonts w:asciiTheme="minorHAnsi" w:hAnsiTheme="minorHAnsi"/>
          <w:sz w:val="16"/>
        </w:rPr>
        <w:t xml:space="preserve"> economic, political, and military </w:t>
      </w:r>
      <w:r w:rsidRPr="00515EA3">
        <w:rPr>
          <w:rStyle w:val="StyleBoldUnderline"/>
          <w:rFonts w:asciiTheme="minorHAnsi" w:hAnsiTheme="minorHAnsi"/>
        </w:rPr>
        <w:t>power</w:t>
      </w:r>
      <w:r w:rsidRPr="00515EA3">
        <w:rPr>
          <w:rFonts w:asciiTheme="minorHAnsi" w:hAnsiTheme="minorHAnsi"/>
          <w:sz w:val="16"/>
        </w:rPr>
        <w:t xml:space="preserve">, </w:t>
      </w:r>
      <w:r w:rsidRPr="00515EA3">
        <w:rPr>
          <w:rStyle w:val="StyleBoldUnderline"/>
          <w:rFonts w:asciiTheme="minorHAnsi" w:hAnsiTheme="minorHAnsi"/>
        </w:rPr>
        <w:t>and Cuba has refused to change</w:t>
      </w:r>
      <w:r w:rsidRPr="00515EA3">
        <w:rPr>
          <w:rFonts w:asciiTheme="minorHAnsi" w:hAnsiTheme="minorHAnsi"/>
          <w:sz w:val="16"/>
        </w:rPr>
        <w:t xml:space="preserve">. It is both communist and repressive. Cuba is virtually the only nation left in Latin America where there is violent, state-sanctioned political </w:t>
      </w:r>
      <w:r w:rsidRPr="00515EA3">
        <w:rPr>
          <w:rFonts w:asciiTheme="minorHAnsi" w:hAnsiTheme="minorHAnsi"/>
          <w:sz w:val="16"/>
        </w:rPr>
        <w:lastRenderedPageBreak/>
        <w:t xml:space="preserve">repression. The state has a media-monopoly, restricts access to information, and subjects non-state journalists and bloggers to arbitrary, short-term arrest. </w:t>
      </w:r>
      <w:r w:rsidRPr="00515EA3">
        <w:rPr>
          <w:rStyle w:val="Emphasis"/>
          <w:rFonts w:asciiTheme="minorHAnsi" w:hAnsiTheme="minorHAnsi"/>
        </w:rPr>
        <w:t>The embargo has more than failed</w:t>
      </w:r>
      <w:r w:rsidRPr="00515EA3">
        <w:rPr>
          <w:rFonts w:asciiTheme="minorHAnsi" w:hAnsiTheme="minorHAnsi"/>
          <w:sz w:val="16"/>
        </w:rPr>
        <w:t xml:space="preserve">. </w:t>
      </w:r>
      <w:r w:rsidRPr="00515EA3">
        <w:rPr>
          <w:rStyle w:val="StyleBoldUnderline"/>
          <w:rFonts w:asciiTheme="minorHAnsi" w:hAnsiTheme="minorHAnsi"/>
        </w:rPr>
        <w:t>If the purpose of the embargo is to help the Cuban people, it is self-defeating</w:t>
      </w:r>
      <w:r w:rsidRPr="00515EA3">
        <w:rPr>
          <w:rFonts w:asciiTheme="minorHAnsi" w:hAnsiTheme="minorHAnsi"/>
          <w:sz w:val="16"/>
        </w:rPr>
        <w:t xml:space="preserve"> because it has made life worse for them. One example is food shortages. The state farms are terribly inefficient and some years produce only 20% of the food necessary for the Cuban people. Thus, Cuba must import a large quantity of its food. </w:t>
      </w:r>
      <w:r w:rsidRPr="00515EA3">
        <w:rPr>
          <w:rStyle w:val="StyleBoldUnderline"/>
          <w:rFonts w:asciiTheme="minorHAnsi" w:hAnsiTheme="minorHAnsi"/>
        </w:rPr>
        <w:t>But because of the American embargo, imports are extremely expensive, making life unnecessarily difficult for the Cuban people.</w:t>
      </w:r>
      <w:r w:rsidRPr="00515EA3">
        <w:rPr>
          <w:rFonts w:asciiTheme="minorHAnsi" w:hAnsiTheme="minorHAnsi"/>
          <w:sz w:val="16"/>
        </w:rPr>
        <w:t xml:space="preserve"> Such is the case with all embargos though. They rarely affect the people in power and instead, their weight is passed down to the everyday men and women, whom the sanctions are put in place to help. Sanctions, therefore, are not corrective but punitive, and punitive only towards the people. </w:t>
      </w:r>
      <w:r w:rsidRPr="00515EA3">
        <w:rPr>
          <w:rStyle w:val="StyleBoldUnderline"/>
          <w:rFonts w:asciiTheme="minorHAnsi" w:hAnsiTheme="minorHAnsi"/>
        </w:rPr>
        <w:t>Why keep the sanctions?</w:t>
      </w:r>
      <w:r w:rsidRPr="00515EA3">
        <w:rPr>
          <w:rFonts w:asciiTheme="minorHAnsi" w:hAnsiTheme="minorHAnsi"/>
          <w:sz w:val="16"/>
        </w:rPr>
        <w:t xml:space="preserve"> Some will argue that removing them will reward Cuban intransigence on democratization and human rights. But should we combat intransigence with obstinacy? Instead</w:t>
      </w:r>
      <w:r w:rsidRPr="00515EA3">
        <w:rPr>
          <w:rStyle w:val="StyleBoldUnderline"/>
          <w:rFonts w:asciiTheme="minorHAnsi" w:hAnsiTheme="minorHAnsi"/>
        </w:rPr>
        <w:t>, the United States should change course and not only open up relations and trade with Cuba, but embrace the Cuban people.</w:t>
      </w:r>
      <w:r w:rsidRPr="00515EA3">
        <w:rPr>
          <w:rFonts w:asciiTheme="minorHAnsi" w:hAnsiTheme="minorHAnsi"/>
          <w:sz w:val="16"/>
        </w:rPr>
        <w:t xml:space="preserve"> America must be careful to distinguish between the Cuban people and the Cuban state. It would be easy for the Cuban government to spin any change in American policy as a sign of approval. America, then, should explicitly explain that its shifted posture is the result of its desire to help the Cuban people. It aims to ease the strain on the food-market and bring in new technology, technology that the Cuban people can use to share information and protest the government. </w:t>
      </w:r>
      <w:r w:rsidRPr="00515EA3">
        <w:rPr>
          <w:rStyle w:val="StyleBoldUnderline"/>
          <w:rFonts w:asciiTheme="minorHAnsi" w:hAnsiTheme="minorHAnsi"/>
        </w:rPr>
        <w:t>New relations with the United States will also catalyze and cultural/political shifts away from communism, and precipitate new ones</w:t>
      </w:r>
      <w:r w:rsidRPr="00515EA3">
        <w:rPr>
          <w:rFonts w:asciiTheme="minorHAnsi" w:hAnsiTheme="minorHAnsi"/>
          <w:sz w:val="16"/>
        </w:rPr>
        <w:t xml:space="preserve">. </w:t>
      </w:r>
      <w:r w:rsidRPr="00515EA3">
        <w:rPr>
          <w:rStyle w:val="StyleBoldUnderline"/>
          <w:rFonts w:asciiTheme="minorHAnsi" w:hAnsiTheme="minorHAnsi"/>
        </w:rPr>
        <w:t>In other words, renewed relations with Cuba will 1) help the Cuban people, which in the process will 2) improve America’s standing</w:t>
      </w:r>
      <w:r w:rsidRPr="00515EA3">
        <w:rPr>
          <w:rFonts w:asciiTheme="minorHAnsi" w:hAnsiTheme="minorHAnsi"/>
          <w:sz w:val="16"/>
        </w:rPr>
        <w:t xml:space="preserve">, both in Cuba and Latin America, </w:t>
      </w:r>
      <w:r w:rsidRPr="00515EA3">
        <w:rPr>
          <w:rStyle w:val="StyleBoldUnderline"/>
          <w:rFonts w:asciiTheme="minorHAnsi" w:hAnsiTheme="minorHAnsi"/>
        </w:rPr>
        <w:t xml:space="preserve">and </w:t>
      </w:r>
      <w:r w:rsidRPr="00515EA3">
        <w:rPr>
          <w:rFonts w:asciiTheme="minorHAnsi" w:hAnsiTheme="minorHAnsi"/>
          <w:sz w:val="16"/>
        </w:rPr>
        <w:t xml:space="preserve">3) </w:t>
      </w:r>
      <w:r w:rsidRPr="00515EA3">
        <w:rPr>
          <w:rStyle w:val="StyleBoldUnderline"/>
          <w:rFonts w:asciiTheme="minorHAnsi" w:hAnsiTheme="minorHAnsi"/>
        </w:rPr>
        <w:t>support democrats</w:t>
      </w:r>
      <w:r w:rsidRPr="00515EA3">
        <w:rPr>
          <w:rFonts w:asciiTheme="minorHAnsi" w:hAnsiTheme="minorHAnsi"/>
          <w:sz w:val="16"/>
        </w:rPr>
        <w:t>. I harbor no allusions that ending sanctions immediately topple communism in Cuba, but in the long run, it may turn out to be the needed silver bullet.</w:t>
      </w:r>
    </w:p>
    <w:p w:rsidR="00285888" w:rsidRPr="00515EA3" w:rsidRDefault="00285888" w:rsidP="00285888">
      <w:pPr>
        <w:rPr>
          <w:rFonts w:asciiTheme="minorHAnsi" w:hAnsiTheme="minorHAnsi"/>
          <w:sz w:val="16"/>
        </w:rPr>
      </w:pPr>
    </w:p>
    <w:p w:rsidR="00285888" w:rsidRPr="00515EA3" w:rsidRDefault="00285888" w:rsidP="00285888">
      <w:pPr>
        <w:pStyle w:val="Heading4"/>
        <w:rPr>
          <w:rStyle w:val="StyleStyleBold12pt"/>
          <w:rFonts w:asciiTheme="minorHAnsi" w:hAnsiTheme="minorHAnsi"/>
          <w:b/>
        </w:rPr>
      </w:pPr>
      <w:r w:rsidRPr="00515EA3">
        <w:rPr>
          <w:rStyle w:val="StyleStyleBold12pt"/>
          <w:rFonts w:asciiTheme="minorHAnsi" w:hAnsiTheme="minorHAnsi"/>
          <w:b/>
        </w:rPr>
        <w:t>Engaging with Cuba diplomatically is key to prove the American commitment to working with politically diverse countries</w:t>
      </w:r>
    </w:p>
    <w:p w:rsidR="00285888" w:rsidRPr="00515EA3" w:rsidRDefault="00285888" w:rsidP="00285888">
      <w:pPr>
        <w:rPr>
          <w:rStyle w:val="StyleStyleBold12pt"/>
          <w:rFonts w:asciiTheme="minorHAnsi" w:hAnsiTheme="minorHAnsi"/>
          <w:b w:val="0"/>
          <w:sz w:val="16"/>
        </w:rPr>
      </w:pPr>
      <w:r w:rsidRPr="00515EA3">
        <w:rPr>
          <w:rStyle w:val="StyleStyleBold12pt"/>
          <w:rFonts w:asciiTheme="minorHAnsi" w:hAnsiTheme="minorHAnsi"/>
        </w:rPr>
        <w:t>Colvin, 2008</w:t>
      </w:r>
      <w:r w:rsidRPr="00515EA3">
        <w:rPr>
          <w:rStyle w:val="StyleStyleBold12pt"/>
          <w:rFonts w:asciiTheme="minorHAnsi" w:hAnsiTheme="minorHAnsi"/>
          <w:b w:val="0"/>
          <w:sz w:val="16"/>
        </w:rPr>
        <w:t xml:space="preserve"> (Jake, fellow with the New Ideas Fund, a group that seeks new approaches and paradigms for U.S. national security and foreign policy. He is also Vice President for Global Trade Issues at the National Foreign Trade Council (NFTC) and oversees the Cuba initiative of USA*Engage, “The Case for a New Cuba Policy”, 12/23/2008, http://web.archive.org/web/20120904201743/http://www.newideasfund.org/proposals/Colvin%20-%20Cuba%20-%20Master.pdf)</w:t>
      </w:r>
    </w:p>
    <w:p w:rsidR="00285888" w:rsidRPr="00515EA3" w:rsidRDefault="00285888" w:rsidP="00285888">
      <w:pPr>
        <w:rPr>
          <w:rFonts w:asciiTheme="minorHAnsi" w:hAnsiTheme="minorHAnsi"/>
          <w:sz w:val="16"/>
        </w:rPr>
      </w:pPr>
      <w:r w:rsidRPr="00515EA3">
        <w:rPr>
          <w:rFonts w:asciiTheme="minorHAnsi" w:hAnsiTheme="minorHAnsi"/>
          <w:sz w:val="16"/>
        </w:rPr>
        <w:t xml:space="preserve">3. Advance U.S. interests through principled diplomacy. </w:t>
      </w:r>
      <w:r w:rsidRPr="00515EA3">
        <w:rPr>
          <w:rStyle w:val="StyleBoldUnderline"/>
          <w:rFonts w:asciiTheme="minorHAnsi" w:hAnsiTheme="minorHAnsi"/>
        </w:rPr>
        <w:t>With the right team in place to manage U.S.-Cuban affairs, the next president should engage Cuba diplomatically</w:t>
      </w:r>
      <w:r w:rsidRPr="00515EA3">
        <w:rPr>
          <w:rFonts w:asciiTheme="minorHAnsi" w:hAnsiTheme="minorHAnsi"/>
          <w:sz w:val="16"/>
        </w:rPr>
        <w:t xml:space="preserve"> and place the burden on the Castro government to act constructively. Although the Cuban government may be reluctant to embrace sweeping efforts to change the relationship with the United States, </w:t>
      </w:r>
      <w:r w:rsidRPr="00515EA3">
        <w:rPr>
          <w:rStyle w:val="StyleBoldUnderline"/>
          <w:rFonts w:asciiTheme="minorHAnsi" w:hAnsiTheme="minorHAnsi"/>
        </w:rPr>
        <w:t>U.S. diplomats should engage frequently through already established channels</w:t>
      </w:r>
      <w:r w:rsidRPr="00515EA3">
        <w:rPr>
          <w:rFonts w:asciiTheme="minorHAnsi" w:hAnsiTheme="minorHAnsi"/>
          <w:sz w:val="16"/>
        </w:rPr>
        <w:t xml:space="preserve"> to deal with counternarcotics, migration, and military issues. Reinvigorating dialogue through these regular, lower-level channels, which the Bush administration has allowed to atrophy, would set the stage for higher level discussions down the road. </w:t>
      </w:r>
      <w:r w:rsidRPr="00515EA3">
        <w:rPr>
          <w:rStyle w:val="StyleBoldUnderline"/>
          <w:rFonts w:asciiTheme="minorHAnsi" w:hAnsiTheme="minorHAnsi"/>
        </w:rPr>
        <w:t>The United States could also float discreet proposals to gauge the reaction of the Cuban government in a better relationship</w:t>
      </w:r>
      <w:r w:rsidRPr="00515EA3">
        <w:rPr>
          <w:rFonts w:asciiTheme="minorHAnsi" w:hAnsiTheme="minorHAnsi"/>
          <w:sz w:val="16"/>
        </w:rPr>
        <w:t xml:space="preserve">. One easy place to begin is to offer to allow Cuban diplomats to travel freely while posted to Washington if Havana would agree to do the same for U.S. Foreign Service officers. More sensitive issues could also be discussed in hypothetical terms side-by-side, for example the willingness of the Cuban government to release dissidents from jail and the willingness of the United States to remove Cuba from its list of countries that support terrorism. The Cuban government, which has a history of spurning U.S. outreach, may not react quickly or favorably to diplomatic overtures. This year, the Cuban government initially rejected hurricane relief proposed not only by the United States but by the EU as well. ―Process in Cuba is slow,‖ according to a former British diplomat who served in Cuba, who adds, ―There is a huge depth of suspicion about everything.‖95 One Canadian official warns that, when negotiating with the Cuban government over normal development assistance, ―you need to roll with the punches. </w:t>
      </w:r>
      <w:r w:rsidRPr="00515EA3">
        <w:rPr>
          <w:rStyle w:val="StyleBoldUnderline"/>
          <w:rFonts w:asciiTheme="minorHAnsi" w:hAnsiTheme="minorHAnsi"/>
        </w:rPr>
        <w:t>It can be frustrating</w:t>
      </w:r>
      <w:r w:rsidRPr="00515EA3">
        <w:rPr>
          <w:rFonts w:asciiTheme="minorHAnsi" w:hAnsiTheme="minorHAnsi"/>
          <w:sz w:val="16"/>
        </w:rPr>
        <w:t xml:space="preserve">.‖96 </w:t>
      </w:r>
      <w:r w:rsidRPr="00515EA3">
        <w:rPr>
          <w:rStyle w:val="StyleBoldUnderline"/>
          <w:rFonts w:asciiTheme="minorHAnsi" w:hAnsiTheme="minorHAnsi"/>
        </w:rPr>
        <w:t>Given the checkered history of U.S.-Cuban relations, uncertainty surrounding Cuba‘s economy in the wake of recent hurricanes, and the government‘s resistance to sudden change, Havana may not be in a rush</w:t>
      </w:r>
      <w:r w:rsidRPr="00515EA3">
        <w:rPr>
          <w:rFonts w:asciiTheme="minorHAnsi" w:hAnsiTheme="minorHAnsi"/>
          <w:sz w:val="16"/>
        </w:rPr>
        <w:t xml:space="preserve"> to engage vigorously with the United States. Pickering speculates that ―a dramatic shift would be resisted by Raúl, who wants to keep any changes gradual.‖97 Still, presidents from John F. Kennedy to Reagan have demonstrated a willingness to engage with the Cuban government even at times of immense tension. </w:t>
      </w:r>
      <w:r w:rsidRPr="00515EA3">
        <w:rPr>
          <w:rStyle w:val="StyleBoldUnderline"/>
          <w:rFonts w:asciiTheme="minorHAnsi" w:hAnsiTheme="minorHAnsi"/>
        </w:rPr>
        <w:t>Great presidents recognize that talking to the United States‘ enemies is not appeasement</w:t>
      </w:r>
      <w:r w:rsidRPr="00515EA3">
        <w:rPr>
          <w:rFonts w:asciiTheme="minorHAnsi" w:hAnsiTheme="minorHAnsi"/>
          <w:sz w:val="16"/>
        </w:rPr>
        <w:t>. ―</w:t>
      </w:r>
      <w:r w:rsidRPr="00515EA3">
        <w:rPr>
          <w:rStyle w:val="Emphasis"/>
          <w:rFonts w:asciiTheme="minorHAnsi" w:hAnsiTheme="minorHAnsi"/>
        </w:rPr>
        <w:t>Part of [a diplomat‘s] job is to maintain contact with people you wouldn‘t want to invite to dinner</w:t>
      </w:r>
      <w:r w:rsidRPr="00515EA3">
        <w:rPr>
          <w:rFonts w:asciiTheme="minorHAnsi" w:hAnsiTheme="minorHAnsi"/>
          <w:sz w:val="16"/>
        </w:rPr>
        <w:t xml:space="preserve">,‖ advises Davidow.98 </w:t>
      </w:r>
      <w:r w:rsidRPr="00515EA3">
        <w:rPr>
          <w:rStyle w:val="StyleBoldUnderline"/>
          <w:rFonts w:asciiTheme="minorHAnsi" w:hAnsiTheme="minorHAnsi"/>
        </w:rPr>
        <w:t>The United States should reengage to support its interests on issues such as migration and counternarcotics</w:t>
      </w:r>
      <w:r w:rsidRPr="00515EA3">
        <w:rPr>
          <w:rFonts w:asciiTheme="minorHAnsi" w:hAnsiTheme="minorHAnsi"/>
          <w:sz w:val="16"/>
        </w:rPr>
        <w:t xml:space="preserve"> while laying the groundwork for more substantial discussions later. Even if a breakthrough is not possible today, </w:t>
      </w:r>
      <w:r w:rsidRPr="00515EA3">
        <w:rPr>
          <w:rStyle w:val="StyleBoldUnderline"/>
          <w:rFonts w:asciiTheme="minorHAnsi" w:hAnsiTheme="minorHAnsi"/>
        </w:rPr>
        <w:t>reestablishing regular channels of communication will make gradual improvement more likely down the road</w:t>
      </w:r>
      <w:r w:rsidRPr="00515EA3">
        <w:rPr>
          <w:rFonts w:asciiTheme="minorHAnsi" w:hAnsiTheme="minorHAnsi"/>
          <w:sz w:val="16"/>
        </w:rPr>
        <w:t>.</w:t>
      </w:r>
    </w:p>
    <w:p w:rsidR="00285888" w:rsidRPr="00515EA3" w:rsidRDefault="00285888" w:rsidP="00285888">
      <w:pPr>
        <w:rPr>
          <w:rFonts w:asciiTheme="minorHAnsi" w:hAnsiTheme="minorHAnsi"/>
          <w:sz w:val="16"/>
        </w:rPr>
      </w:pPr>
    </w:p>
    <w:p w:rsidR="00285888" w:rsidRPr="00515EA3" w:rsidRDefault="00285888" w:rsidP="00285888">
      <w:pPr>
        <w:pStyle w:val="Heading4"/>
        <w:rPr>
          <w:rStyle w:val="StyleStyleBold12pt"/>
          <w:rFonts w:asciiTheme="minorHAnsi" w:hAnsiTheme="minorHAnsi"/>
          <w:b/>
        </w:rPr>
      </w:pPr>
      <w:r w:rsidRPr="00515EA3">
        <w:rPr>
          <w:rStyle w:val="StyleStyleBold12pt"/>
          <w:rFonts w:asciiTheme="minorHAnsi" w:hAnsiTheme="minorHAnsi"/>
          <w:b/>
        </w:rPr>
        <w:t>Now is key for an American reset of policy with Cuba</w:t>
      </w:r>
    </w:p>
    <w:p w:rsidR="00285888" w:rsidRPr="00515EA3" w:rsidRDefault="00285888" w:rsidP="00285888">
      <w:pPr>
        <w:rPr>
          <w:rStyle w:val="StyleStyleBold12pt"/>
          <w:rFonts w:asciiTheme="minorHAnsi" w:hAnsiTheme="minorHAnsi"/>
          <w:b w:val="0"/>
          <w:sz w:val="16"/>
        </w:rPr>
      </w:pPr>
      <w:r w:rsidRPr="00515EA3">
        <w:rPr>
          <w:rStyle w:val="StyleStyleBold12pt"/>
          <w:rFonts w:asciiTheme="minorHAnsi" w:hAnsiTheme="minorHAnsi"/>
        </w:rPr>
        <w:t>Boston Globe, 2013</w:t>
      </w:r>
      <w:r w:rsidRPr="00515EA3">
        <w:rPr>
          <w:rStyle w:val="StyleStyleBold12pt"/>
          <w:rFonts w:asciiTheme="minorHAnsi" w:hAnsiTheme="minorHAnsi"/>
          <w:b w:val="0"/>
          <w:sz w:val="16"/>
        </w:rPr>
        <w:t xml:space="preserve"> (“Cuba’s reforms pave way for new US policy, too”, The Boston Globe, 2/9/2013, http://www.bostonglobe.com/opinion/editorials/2013/02/09/cuba-reform-create-opportunity-drag-policy-into-century/xER2NTTXGsxdLej0miHwFM/story.html)</w:t>
      </w:r>
    </w:p>
    <w:p w:rsidR="00285888" w:rsidRPr="00515EA3" w:rsidRDefault="00285888" w:rsidP="00285888">
      <w:pPr>
        <w:rPr>
          <w:rFonts w:asciiTheme="minorHAnsi" w:hAnsiTheme="minorHAnsi"/>
          <w:sz w:val="16"/>
        </w:rPr>
      </w:pPr>
      <w:r w:rsidRPr="00515EA3">
        <w:rPr>
          <w:rFonts w:asciiTheme="minorHAnsi" w:hAnsiTheme="minorHAnsi"/>
          <w:sz w:val="16"/>
        </w:rPr>
        <w:t xml:space="preserve">RELATIONS BETWEEN the United States and Cuba have been stuck since the United States imposed a full economic embargo in 1962, and during the election season neither President Obama nor Mitt Romney signaled much desire to change the status quo. Yet while Americans have been looking elsewhere, significant change has come to Cuba. </w:t>
      </w:r>
      <w:r w:rsidRPr="00515EA3">
        <w:rPr>
          <w:rStyle w:val="StyleBoldUnderline"/>
          <w:rFonts w:asciiTheme="minorHAnsi" w:hAnsiTheme="minorHAnsi"/>
        </w:rPr>
        <w:t>The communist government of the ruling Castro brothers, Fidel and Raul, is in the midst of a slow experiment to promote economic entrepreneurship</w:t>
      </w:r>
      <w:r w:rsidRPr="00515EA3">
        <w:rPr>
          <w:rFonts w:asciiTheme="minorHAnsi" w:hAnsiTheme="minorHAnsi"/>
          <w:sz w:val="16"/>
        </w:rPr>
        <w:t xml:space="preserve">. Late last year, Cuba instituted </w:t>
      </w:r>
      <w:r w:rsidRPr="00515EA3">
        <w:rPr>
          <w:rFonts w:asciiTheme="minorHAnsi" w:hAnsiTheme="minorHAnsi"/>
          <w:sz w:val="16"/>
        </w:rPr>
        <w:lastRenderedPageBreak/>
        <w:t xml:space="preserve">reforms to its immigration policies that allow Cubans to travel abroad freely and allow those who have emigrated or fled to return home. </w:t>
      </w:r>
      <w:r w:rsidRPr="00515EA3">
        <w:rPr>
          <w:rStyle w:val="Emphasis"/>
          <w:rFonts w:asciiTheme="minorHAnsi" w:hAnsiTheme="minorHAnsi"/>
        </w:rPr>
        <w:t>These changes, and the beginning of Obama’s second term, create an unusual opportunity to acknowledge Cuba’s gestures and respond in a substantive way. Rather than simply extend policies that, in five decades, have failed to dislodge the Castros, the Obama administration has a chance to drag US policy into the 21st century</w:t>
      </w:r>
      <w:r w:rsidRPr="00515EA3">
        <w:rPr>
          <w:rFonts w:asciiTheme="minorHAnsi" w:hAnsiTheme="minorHAnsi"/>
          <w:sz w:val="16"/>
        </w:rPr>
        <w:t xml:space="preserve">. </w:t>
      </w:r>
      <w:r w:rsidRPr="00515EA3">
        <w:rPr>
          <w:rStyle w:val="StyleBoldUnderline"/>
          <w:rFonts w:asciiTheme="minorHAnsi" w:hAnsiTheme="minorHAnsi"/>
        </w:rPr>
        <w:t>The Cuban-American population</w:t>
      </w:r>
      <w:r w:rsidRPr="00515EA3">
        <w:rPr>
          <w:rFonts w:asciiTheme="minorHAnsi" w:hAnsiTheme="minorHAnsi"/>
          <w:sz w:val="16"/>
        </w:rPr>
        <w:t xml:space="preserve">, which has historically opposed any loosening of US policy, </w:t>
      </w:r>
      <w:r w:rsidRPr="00515EA3">
        <w:rPr>
          <w:rStyle w:val="StyleBoldUnderline"/>
          <w:rFonts w:asciiTheme="minorHAnsi" w:hAnsiTheme="minorHAnsi"/>
        </w:rPr>
        <w:t>is no longer monolithic</w:t>
      </w:r>
      <w:r w:rsidRPr="00515EA3">
        <w:rPr>
          <w:rFonts w:asciiTheme="minorHAnsi" w:hAnsiTheme="minorHAnsi"/>
          <w:sz w:val="16"/>
        </w:rPr>
        <w:t xml:space="preserve">. Supporting greater contact with friends, family, and the Cuban economy now animates a younger generation of Florida voters. Because of this trend, </w:t>
      </w:r>
      <w:r w:rsidRPr="00515EA3">
        <w:rPr>
          <w:rStyle w:val="StyleBoldUnderline"/>
          <w:rFonts w:asciiTheme="minorHAnsi" w:hAnsiTheme="minorHAnsi"/>
        </w:rPr>
        <w:t>Obama</w:t>
      </w:r>
      <w:r w:rsidRPr="00515EA3">
        <w:rPr>
          <w:rFonts w:asciiTheme="minorHAnsi" w:hAnsiTheme="minorHAnsi"/>
          <w:sz w:val="16"/>
        </w:rPr>
        <w:t xml:space="preserve"> — who performed nearly as well with Cuban-American voters as Romney — </w:t>
      </w:r>
      <w:r w:rsidRPr="00515EA3">
        <w:rPr>
          <w:rStyle w:val="StyleBoldUnderline"/>
          <w:rFonts w:asciiTheme="minorHAnsi" w:hAnsiTheme="minorHAnsi"/>
        </w:rPr>
        <w:t>has more maneuvering room politically</w:t>
      </w:r>
      <w:r w:rsidRPr="00515EA3">
        <w:rPr>
          <w:rFonts w:asciiTheme="minorHAnsi" w:hAnsiTheme="minorHAnsi"/>
          <w:sz w:val="16"/>
        </w:rPr>
        <w:t xml:space="preserve">. The first step would be to end the silly claim, reinstated by the Obama administration last summer, that Cuba remains a “state sponsor of terrorism.” The administration argued that Cuba harbored members of the Revolutionary Armed Forces of Colombia, or FARC. It has, but the FARC and Colombia are now in negotiations; those peace talks are supported by the Obama White House in order to end a bloody civil war. </w:t>
      </w:r>
      <w:r w:rsidRPr="00515EA3">
        <w:rPr>
          <w:rStyle w:val="StyleBoldUnderline"/>
          <w:rFonts w:asciiTheme="minorHAnsi" w:hAnsiTheme="minorHAnsi"/>
        </w:rPr>
        <w:t>By depoliticizing the Cuba portfolio, the United States could then begin to lessen trade restrictions</w:t>
      </w:r>
      <w:r w:rsidRPr="00515EA3">
        <w:rPr>
          <w:rFonts w:asciiTheme="minorHAnsi" w:hAnsiTheme="minorHAnsi"/>
          <w:sz w:val="16"/>
        </w:rPr>
        <w:t xml:space="preserve">, starting with promoting cultural exchanges; ending the travel ban; and eventually allowing for trade in oil, gas, and other commodities. Over time, billions of dollars in new trade between the two nations will benefit both. This would include boosts to US farm companies while helping Cubans. </w:t>
      </w:r>
      <w:r w:rsidRPr="00515EA3">
        <w:rPr>
          <w:rStyle w:val="StyleBoldUnderline"/>
          <w:rFonts w:asciiTheme="minorHAnsi" w:hAnsiTheme="minorHAnsi"/>
        </w:rPr>
        <w:t>Direct relations would also further US national security and environmental interests</w:t>
      </w:r>
      <w:r w:rsidRPr="00515EA3">
        <w:rPr>
          <w:rFonts w:asciiTheme="minorHAnsi" w:hAnsiTheme="minorHAnsi"/>
          <w:sz w:val="16"/>
        </w:rPr>
        <w:t xml:space="preserve">; as Cuba opens up, other countries will sweep in to seek influence, as China has already done. Especially </w:t>
      </w:r>
      <w:r w:rsidRPr="00515EA3">
        <w:rPr>
          <w:rStyle w:val="StyleBoldUnderline"/>
          <w:rFonts w:asciiTheme="minorHAnsi" w:hAnsiTheme="minorHAnsi"/>
        </w:rPr>
        <w:t>as Cuba increasingly promotes offshore drilling and other maritime exploration, the United States must improve communication with Havana</w:t>
      </w:r>
      <w:r w:rsidRPr="00515EA3">
        <w:rPr>
          <w:rFonts w:asciiTheme="minorHAnsi" w:hAnsiTheme="minorHAnsi"/>
          <w:sz w:val="16"/>
        </w:rPr>
        <w:t xml:space="preserve">. Currently, even though the United States and Cuba are separated by a narrow channel, the two countries have no bilateral communications to ensure safety standards for their mutual protection from oil spills. Secretary of State John Kerry should make Cuba a focus of his first months in office. Unfortunately, his successor as chairman of the Senate Foreign Relations Committee is Robert </w:t>
      </w:r>
      <w:r w:rsidRPr="00515EA3">
        <w:rPr>
          <w:rStyle w:val="StyleBoldUnderline"/>
          <w:rFonts w:asciiTheme="minorHAnsi" w:hAnsiTheme="minorHAnsi"/>
        </w:rPr>
        <w:t>Menendez</w:t>
      </w:r>
      <w:r w:rsidRPr="00515EA3">
        <w:rPr>
          <w:rFonts w:asciiTheme="minorHAnsi" w:hAnsiTheme="minorHAnsi"/>
          <w:sz w:val="16"/>
        </w:rPr>
        <w:t xml:space="preserve"> of New Jersey, a son of Cuban immigrants who has opposed the administration’s efforts to ease relations. </w:t>
      </w:r>
      <w:r w:rsidRPr="00515EA3">
        <w:rPr>
          <w:rStyle w:val="StyleBoldUnderline"/>
          <w:rFonts w:asciiTheme="minorHAnsi" w:hAnsiTheme="minorHAnsi"/>
        </w:rPr>
        <w:t>Menendez will need to be convinced that he can help Cubans more by resetting American policy</w:t>
      </w:r>
      <w:r w:rsidRPr="00515EA3">
        <w:rPr>
          <w:rFonts w:asciiTheme="minorHAnsi" w:hAnsiTheme="minorHAnsi"/>
          <w:sz w:val="16"/>
        </w:rPr>
        <w:t>.</w:t>
      </w:r>
    </w:p>
    <w:p w:rsidR="00285888" w:rsidRPr="00515EA3" w:rsidRDefault="00285888" w:rsidP="00285888">
      <w:pPr>
        <w:rPr>
          <w:rFonts w:asciiTheme="minorHAnsi" w:hAnsiTheme="minorHAnsi"/>
          <w:sz w:val="16"/>
        </w:rPr>
      </w:pPr>
    </w:p>
    <w:p w:rsidR="00285888" w:rsidRPr="00515EA3" w:rsidRDefault="00285888" w:rsidP="00285888">
      <w:pPr>
        <w:pStyle w:val="Heading4"/>
        <w:rPr>
          <w:rStyle w:val="StyleStyleBold12pt"/>
          <w:rFonts w:asciiTheme="minorHAnsi" w:hAnsiTheme="minorHAnsi"/>
          <w:b/>
        </w:rPr>
      </w:pPr>
      <w:r w:rsidRPr="00515EA3">
        <w:rPr>
          <w:rStyle w:val="StyleStyleBold12pt"/>
          <w:rFonts w:asciiTheme="minorHAnsi" w:hAnsiTheme="minorHAnsi"/>
          <w:b/>
        </w:rPr>
        <w:t>Embargo decks American international credibility-UN votes prove</w:t>
      </w:r>
    </w:p>
    <w:p w:rsidR="00285888" w:rsidRPr="00515EA3" w:rsidRDefault="00285888" w:rsidP="00285888">
      <w:pPr>
        <w:rPr>
          <w:rStyle w:val="StyleStyleBold12pt"/>
          <w:rFonts w:asciiTheme="minorHAnsi" w:hAnsiTheme="minorHAnsi"/>
          <w:b w:val="0"/>
          <w:sz w:val="16"/>
        </w:rPr>
      </w:pPr>
      <w:r w:rsidRPr="00515EA3">
        <w:rPr>
          <w:rStyle w:val="StyleStyleBold12pt"/>
          <w:rFonts w:asciiTheme="minorHAnsi" w:hAnsiTheme="minorHAnsi"/>
        </w:rPr>
        <w:t>Charbonneau, 2012</w:t>
      </w:r>
      <w:r w:rsidRPr="00515EA3">
        <w:rPr>
          <w:rStyle w:val="StyleStyleBold12pt"/>
          <w:rFonts w:asciiTheme="minorHAnsi" w:hAnsiTheme="minorHAnsi"/>
          <w:b w:val="0"/>
          <w:sz w:val="16"/>
        </w:rPr>
        <w:t xml:space="preserve"> (Louis, Bureau Chief for the United Nations section of Reuters, “U.N. urges end to U.S. Cuba embargo for 21st year”, Reuters, 11/13/2012, http://www.reuters.com/article/2012/11/13/us-cuba-embargo-un-idUSBRE8AC11820121113)</w:t>
      </w:r>
    </w:p>
    <w:p w:rsidR="00285888" w:rsidRPr="00515EA3" w:rsidRDefault="00285888" w:rsidP="00285888">
      <w:pPr>
        <w:rPr>
          <w:rFonts w:asciiTheme="minorHAnsi" w:hAnsiTheme="minorHAnsi"/>
          <w:sz w:val="16"/>
        </w:rPr>
      </w:pPr>
      <w:r w:rsidRPr="00515EA3">
        <w:rPr>
          <w:rStyle w:val="StyleBoldUnderline"/>
          <w:rFonts w:asciiTheme="minorHAnsi" w:hAnsiTheme="minorHAnsi"/>
        </w:rPr>
        <w:t>For the 21st year, the assembly's vote was overwhelming, with 188 nations - including most of Washington's closest allies - supporting the embargo resolution</w:t>
      </w:r>
      <w:r w:rsidRPr="00515EA3">
        <w:rPr>
          <w:rFonts w:asciiTheme="minorHAnsi" w:hAnsiTheme="minorHAnsi"/>
          <w:sz w:val="16"/>
        </w:rPr>
        <w:t xml:space="preserve">, a result virtually unchanged from last year. </w:t>
      </w:r>
      <w:r w:rsidRPr="00515EA3">
        <w:rPr>
          <w:rStyle w:val="StyleBoldUnderline"/>
          <w:rFonts w:asciiTheme="minorHAnsi" w:hAnsiTheme="minorHAnsi"/>
        </w:rPr>
        <w:t>Israel</w:t>
      </w:r>
      <w:r w:rsidRPr="00515EA3">
        <w:rPr>
          <w:rFonts w:asciiTheme="minorHAnsi" w:hAnsiTheme="minorHAnsi"/>
          <w:sz w:val="16"/>
        </w:rPr>
        <w:t xml:space="preserve">, heavily dependent on U.S. backing in the Middle East, </w:t>
      </w:r>
      <w:r w:rsidRPr="00515EA3">
        <w:rPr>
          <w:rStyle w:val="StyleBoldUnderline"/>
          <w:rFonts w:asciiTheme="minorHAnsi" w:hAnsiTheme="minorHAnsi"/>
        </w:rPr>
        <w:t>and</w:t>
      </w:r>
      <w:r w:rsidRPr="00515EA3">
        <w:rPr>
          <w:rFonts w:asciiTheme="minorHAnsi" w:hAnsiTheme="minorHAnsi"/>
          <w:sz w:val="16"/>
        </w:rPr>
        <w:t xml:space="preserve"> the tiny Pacific state of </w:t>
      </w:r>
      <w:r w:rsidRPr="00515EA3">
        <w:rPr>
          <w:rStyle w:val="StyleBoldUnderline"/>
          <w:rFonts w:asciiTheme="minorHAnsi" w:hAnsiTheme="minorHAnsi"/>
        </w:rPr>
        <w:t>Palau were the only two countries that supported the United States</w:t>
      </w:r>
      <w:r w:rsidRPr="00515EA3">
        <w:rPr>
          <w:rFonts w:asciiTheme="minorHAnsi" w:hAnsiTheme="minorHAnsi"/>
          <w:sz w:val="16"/>
        </w:rPr>
        <w:t xml:space="preserve"> in opposing the non-binding resolution in the 193-nation assembly. The Pacific states of the Marshall Islands and Micronesia abstained. President Barack Obama further loosened curbs last year on U.S. travel and remittances to Cuba. He had said he was ready to change Cuba policy but was still waiting for signals from Havana, such as the release of political prisoners and guarantees of basic human rights. But </w:t>
      </w:r>
      <w:r w:rsidRPr="00515EA3">
        <w:rPr>
          <w:rStyle w:val="StyleBoldUnderline"/>
          <w:rFonts w:asciiTheme="minorHAnsi" w:hAnsiTheme="minorHAnsi"/>
        </w:rPr>
        <w:t>Obama has not lifted the five-decade-old trade embargo, and the imprisonment of a U.S. contractor in Cuba has halted the thaw</w:t>
      </w:r>
      <w:r w:rsidRPr="00515EA3">
        <w:rPr>
          <w:rFonts w:asciiTheme="minorHAnsi" w:hAnsiTheme="minorHAnsi"/>
          <w:sz w:val="16"/>
        </w:rPr>
        <w:t xml:space="preserve"> in Cuban-U.S. relations. Havana's Foreign Minister Bruno Rodriguez told the assembly that </w:t>
      </w:r>
      <w:r w:rsidRPr="00515EA3">
        <w:rPr>
          <w:rStyle w:val="Emphasis"/>
          <w:rFonts w:asciiTheme="minorHAnsi" w:hAnsiTheme="minorHAnsi"/>
        </w:rPr>
        <w:t>Cuba had high hopes for Obama when he was first elected in 2008 and welcomed his calls for change. But he said the result had been disappointing</w:t>
      </w:r>
      <w:r w:rsidRPr="00515EA3">
        <w:rPr>
          <w:rFonts w:asciiTheme="minorHAnsi" w:hAnsiTheme="minorHAnsi"/>
          <w:sz w:val="16"/>
        </w:rPr>
        <w:t xml:space="preserve">. "The reality is that </w:t>
      </w:r>
      <w:r w:rsidRPr="00515EA3">
        <w:rPr>
          <w:rStyle w:val="StyleBoldUnderline"/>
          <w:rFonts w:asciiTheme="minorHAnsi" w:hAnsiTheme="minorHAnsi"/>
        </w:rPr>
        <w:t>the last four years have been characterized by the persistent tightening of ... the embargo</w:t>
      </w:r>
      <w:r w:rsidRPr="00515EA3">
        <w:rPr>
          <w:rFonts w:asciiTheme="minorHAnsi" w:hAnsiTheme="minorHAnsi"/>
          <w:sz w:val="16"/>
        </w:rPr>
        <w:t xml:space="preserve">," he said. 'EXTERNAL SCAPEGOAT' Rodriguez said the "extraterritoriality" of the blockade measures - the fact that Washington pressures other countries to adhere to the U.S. embargo - violates international law. He added that </w:t>
      </w:r>
      <w:r w:rsidRPr="00515EA3">
        <w:rPr>
          <w:rStyle w:val="Emphasis"/>
          <w:rFonts w:asciiTheme="minorHAnsi" w:hAnsiTheme="minorHAnsi"/>
        </w:rPr>
        <w:t>the blockade is not in U.S. interests and harms its credibility</w:t>
      </w:r>
      <w:r w:rsidRPr="00515EA3">
        <w:rPr>
          <w:rFonts w:asciiTheme="minorHAnsi" w:hAnsiTheme="minorHAnsi"/>
          <w:sz w:val="16"/>
        </w:rPr>
        <w:t xml:space="preserve">. "It leads the U.S. to adopt costly double standards," he said, adding that </w:t>
      </w:r>
      <w:r w:rsidRPr="00515EA3">
        <w:rPr>
          <w:rStyle w:val="StyleBoldUnderline"/>
          <w:rFonts w:asciiTheme="minorHAnsi" w:hAnsiTheme="minorHAnsi"/>
        </w:rPr>
        <w:t xml:space="preserve">the embargo has failed to achieve its objectives of pressuring the government to introduce economic and political freedoms </w:t>
      </w:r>
      <w:r w:rsidRPr="00515EA3">
        <w:rPr>
          <w:rFonts w:asciiTheme="minorHAnsi" w:hAnsiTheme="minorHAnsi"/>
          <w:sz w:val="16"/>
        </w:rPr>
        <w:t>and comply with international human rights standards. "</w:t>
      </w:r>
      <w:r w:rsidRPr="00515EA3">
        <w:rPr>
          <w:rStyle w:val="Emphasis"/>
          <w:rFonts w:asciiTheme="minorHAnsi" w:hAnsiTheme="minorHAnsi"/>
        </w:rPr>
        <w:t>There is no legitimate or moral reason to maintain this embargo that is anchored in the Cold</w:t>
      </w:r>
      <w:r w:rsidRPr="00515EA3">
        <w:rPr>
          <w:rFonts w:asciiTheme="minorHAnsi" w:hAnsiTheme="minorHAnsi"/>
          <w:sz w:val="16"/>
        </w:rPr>
        <w:t xml:space="preserve"> War," he said. </w:t>
      </w:r>
    </w:p>
    <w:p w:rsidR="00285888" w:rsidRPr="00515EA3" w:rsidRDefault="00285888" w:rsidP="00285888">
      <w:pPr>
        <w:rPr>
          <w:rFonts w:asciiTheme="minorHAnsi" w:hAnsiTheme="minorHAnsi"/>
          <w:sz w:val="16"/>
        </w:rPr>
      </w:pPr>
    </w:p>
    <w:p w:rsidR="00285888" w:rsidRPr="00515EA3" w:rsidRDefault="00285888" w:rsidP="00285888">
      <w:pPr>
        <w:pStyle w:val="Heading3"/>
        <w:rPr>
          <w:rFonts w:asciiTheme="minorHAnsi" w:hAnsiTheme="minorHAnsi"/>
        </w:rPr>
      </w:pPr>
      <w:r w:rsidRPr="00515EA3">
        <w:rPr>
          <w:rFonts w:asciiTheme="minorHAnsi" w:hAnsiTheme="minorHAnsi"/>
        </w:rPr>
        <w:t xml:space="preserve">Ext. </w:t>
      </w:r>
      <w:r>
        <w:rPr>
          <w:rFonts w:asciiTheme="minorHAnsi" w:hAnsiTheme="minorHAnsi"/>
        </w:rPr>
        <w:t xml:space="preserve">Solves </w:t>
      </w:r>
      <w:r w:rsidRPr="00515EA3">
        <w:rPr>
          <w:rFonts w:asciiTheme="minorHAnsi" w:hAnsiTheme="minorHAnsi"/>
        </w:rPr>
        <w:t>esca</w:t>
      </w:r>
      <w:r>
        <w:rPr>
          <w:rFonts w:asciiTheme="minorHAnsi" w:hAnsiTheme="minorHAnsi"/>
        </w:rPr>
        <w:t>lation</w:t>
      </w:r>
    </w:p>
    <w:p w:rsidR="00285888" w:rsidRPr="00515EA3" w:rsidRDefault="00285888" w:rsidP="00285888">
      <w:pPr>
        <w:pStyle w:val="Heading4"/>
        <w:rPr>
          <w:rFonts w:asciiTheme="minorHAnsi" w:hAnsiTheme="minorHAnsi"/>
        </w:rPr>
      </w:pPr>
      <w:r w:rsidRPr="00515EA3">
        <w:rPr>
          <w:rFonts w:asciiTheme="minorHAnsi" w:hAnsiTheme="minorHAnsi"/>
        </w:rPr>
        <w:t xml:space="preserve">Cooperative great-power relations </w:t>
      </w:r>
      <w:r w:rsidRPr="00515EA3">
        <w:rPr>
          <w:rFonts w:asciiTheme="minorHAnsi" w:hAnsiTheme="minorHAnsi"/>
          <w:u w:val="single"/>
        </w:rPr>
        <w:t>across regime type</w:t>
      </w:r>
      <w:r w:rsidRPr="00515EA3">
        <w:rPr>
          <w:rFonts w:asciiTheme="minorHAnsi" w:hAnsiTheme="minorHAnsi"/>
        </w:rPr>
        <w:t xml:space="preserve"> create a </w:t>
      </w:r>
      <w:r w:rsidRPr="00515EA3">
        <w:rPr>
          <w:rFonts w:asciiTheme="minorHAnsi" w:hAnsiTheme="minorHAnsi"/>
          <w:u w:val="single"/>
        </w:rPr>
        <w:t>global check on conflict</w:t>
      </w:r>
      <w:r w:rsidRPr="00515EA3">
        <w:rPr>
          <w:rFonts w:asciiTheme="minorHAnsi" w:hAnsiTheme="minorHAnsi"/>
        </w:rPr>
        <w:t xml:space="preserve">---enables the U.S to effectively isolate any state that threatens regional or global security and prevent international conflict </w:t>
      </w:r>
    </w:p>
    <w:p w:rsidR="00285888" w:rsidRPr="00515EA3" w:rsidRDefault="00285888" w:rsidP="00285888">
      <w:pPr>
        <w:rPr>
          <w:rFonts w:asciiTheme="minorHAnsi" w:hAnsiTheme="minorHAnsi"/>
          <w:sz w:val="16"/>
        </w:rPr>
      </w:pPr>
      <w:r w:rsidRPr="00515EA3">
        <w:rPr>
          <w:rStyle w:val="StyleStyleBold12pt"/>
          <w:rFonts w:asciiTheme="minorHAnsi" w:hAnsiTheme="minorHAnsi"/>
        </w:rPr>
        <w:t>Kupchan and Mount, 2009</w:t>
      </w:r>
      <w:r w:rsidRPr="00515EA3">
        <w:rPr>
          <w:rStyle w:val="StyleStyleBold12pt"/>
          <w:rFonts w:asciiTheme="minorHAnsi" w:hAnsiTheme="minorHAnsi"/>
          <w:b w:val="0"/>
          <w:sz w:val="16"/>
        </w:rPr>
        <w:t xml:space="preserve"> (Charles,</w:t>
      </w:r>
      <w:r w:rsidRPr="00515EA3">
        <w:rPr>
          <w:rFonts w:asciiTheme="minorHAnsi" w:hAnsiTheme="minorHAnsi"/>
          <w:sz w:val="16"/>
        </w:rPr>
        <w:t xml:space="preserve"> professor of International Affairs at Georgetown University and senior fellow at the Council on Foreign Relations, and Adam, doctoral candidate in the Department of Government at Georgetown University, “The Autonomy Rule,” Democracy: A Journal of Ideas, Spring 2009, </w:t>
      </w:r>
      <w:hyperlink r:id="rId15" w:history="1">
        <w:r w:rsidRPr="00515EA3">
          <w:rPr>
            <w:rStyle w:val="Hyperlink"/>
            <w:rFonts w:asciiTheme="minorHAnsi" w:hAnsiTheme="minorHAnsi"/>
            <w:sz w:val="16"/>
          </w:rPr>
          <w:t>http://www.democracyjournal.org/pdf/12/Kupchan.pdf</w:t>
        </w:r>
      </w:hyperlink>
      <w:r w:rsidRPr="00515EA3">
        <w:rPr>
          <w:rStyle w:val="Hyperlink"/>
          <w:rFonts w:asciiTheme="minorHAnsi" w:hAnsiTheme="minorHAnsi"/>
          <w:sz w:val="16"/>
        </w:rPr>
        <w:t>)</w:t>
      </w:r>
    </w:p>
    <w:p w:rsidR="00285888" w:rsidRPr="00515EA3" w:rsidRDefault="00285888" w:rsidP="00285888">
      <w:pPr>
        <w:rPr>
          <w:rFonts w:asciiTheme="minorHAnsi" w:hAnsiTheme="minorHAnsi"/>
          <w:sz w:val="16"/>
        </w:rPr>
      </w:pPr>
      <w:r w:rsidRPr="00515EA3">
        <w:rPr>
          <w:rStyle w:val="StyleBoldUnderline"/>
          <w:rFonts w:asciiTheme="minorHAnsi" w:hAnsiTheme="minorHAnsi"/>
        </w:rPr>
        <w:t>Employing these minimal and consistent standards for inclusion would</w:t>
      </w:r>
      <w:r w:rsidRPr="00515EA3">
        <w:rPr>
          <w:rFonts w:asciiTheme="minorHAnsi" w:hAnsiTheme="minorHAnsi"/>
          <w:sz w:val="16"/>
        </w:rPr>
        <w:t xml:space="preserve"> not only increase the number of stakeholders in the international system, but also </w:t>
      </w:r>
      <w:r w:rsidRPr="00515EA3">
        <w:rPr>
          <w:rStyle w:val="StyleBoldUnderline"/>
          <w:rFonts w:asciiTheme="minorHAnsi" w:hAnsiTheme="minorHAnsi"/>
        </w:rPr>
        <w:t>allow for a clear delineation of those states that do not deserve the rights of good standing</w:t>
      </w:r>
      <w:r w:rsidRPr="00515EA3">
        <w:rPr>
          <w:rFonts w:asciiTheme="minorHAnsi" w:hAnsiTheme="minorHAnsi"/>
          <w:sz w:val="16"/>
        </w:rPr>
        <w:t xml:space="preserve">. </w:t>
      </w:r>
      <w:r w:rsidRPr="00515EA3">
        <w:rPr>
          <w:rStyle w:val="Emphasis"/>
          <w:rFonts w:asciiTheme="minorHAnsi" w:hAnsiTheme="minorHAnsi"/>
        </w:rPr>
        <w:t>Washington would be able to take a resolute and principled stand against the few remaining predatory regimes—</w:t>
      </w:r>
      <w:r w:rsidRPr="00515EA3">
        <w:rPr>
          <w:rStyle w:val="StyleBoldUnderline"/>
          <w:rFonts w:asciiTheme="minorHAnsi" w:hAnsiTheme="minorHAnsi"/>
        </w:rPr>
        <w:t xml:space="preserve">such as Sudan, North Korea, Myanmar, and Zimbabwe—that evince no apparent concern for the welfare </w:t>
      </w:r>
      <w:r w:rsidRPr="00515EA3">
        <w:rPr>
          <w:rStyle w:val="StyleBoldUnderline"/>
          <w:rFonts w:asciiTheme="minorHAnsi" w:hAnsiTheme="minorHAnsi"/>
        </w:rPr>
        <w:lastRenderedPageBreak/>
        <w:t>of their citizens and expose them to brutality, famine, illiteracy, and systematic repression</w:t>
      </w:r>
      <w:r w:rsidRPr="00515EA3">
        <w:rPr>
          <w:rFonts w:asciiTheme="minorHAnsi" w:hAnsiTheme="minorHAnsi"/>
          <w:sz w:val="16"/>
        </w:rPr>
        <w:t xml:space="preserve">. </w:t>
      </w:r>
      <w:r w:rsidRPr="00515EA3">
        <w:rPr>
          <w:rStyle w:val="Emphasis"/>
          <w:rFonts w:asciiTheme="minorHAnsi" w:hAnsiTheme="minorHAnsi"/>
        </w:rPr>
        <w:t>The United States would also be able to isolate any state or non-state actor whose breach of international norms endangers regional or global security</w:t>
      </w:r>
      <w:r w:rsidRPr="00515EA3">
        <w:rPr>
          <w:rFonts w:asciiTheme="minorHAnsi" w:hAnsiTheme="minorHAnsi"/>
          <w:sz w:val="16"/>
        </w:rPr>
        <w:t xml:space="preserve">. Moreover, having affirmed the rights of all responsible states, </w:t>
      </w:r>
      <w:r w:rsidRPr="00515EA3">
        <w:rPr>
          <w:rStyle w:val="StyleBoldUnderline"/>
          <w:rFonts w:asciiTheme="minorHAnsi" w:hAnsiTheme="minorHAnsi"/>
        </w:rPr>
        <w:t>Washington would be more likely to enjoy the backing of many of the world’s states</w:t>
      </w:r>
      <w:r w:rsidRPr="00515EA3">
        <w:rPr>
          <w:rFonts w:asciiTheme="minorHAnsi" w:hAnsiTheme="minorHAnsi"/>
          <w:sz w:val="16"/>
        </w:rPr>
        <w:t xml:space="preserve">—democracies and non-democracies alike—in confronting such predators. With membership in the community of nations well-defined, </w:t>
      </w:r>
      <w:r w:rsidRPr="00515EA3">
        <w:rPr>
          <w:rStyle w:val="StyleBoldUnderline"/>
          <w:rFonts w:asciiTheme="minorHAnsi" w:hAnsiTheme="minorHAnsi"/>
        </w:rPr>
        <w:t>a great-power consensus might well emerge on how best to deal with predatory states, making humanitarian and preventive intervention a more realistic prospect</w:t>
      </w:r>
      <w:r w:rsidRPr="00515EA3">
        <w:rPr>
          <w:rFonts w:asciiTheme="minorHAnsi" w:hAnsiTheme="minorHAnsi"/>
          <w:sz w:val="16"/>
        </w:rPr>
        <w:t xml:space="preserve">. </w:t>
      </w:r>
      <w:r w:rsidRPr="00515EA3">
        <w:rPr>
          <w:rStyle w:val="StyleBoldUnderline"/>
          <w:rFonts w:asciiTheme="minorHAnsi" w:hAnsiTheme="minorHAnsi"/>
        </w:rPr>
        <w:t>Honoring the Autonomy Rule would therefore legitimate a new and more inclusive order while de-legitimating and isolating the world’s most dangerous actors</w:t>
      </w:r>
      <w:r w:rsidRPr="00515EA3">
        <w:rPr>
          <w:rFonts w:asciiTheme="minorHAnsi" w:hAnsiTheme="minorHAnsi"/>
          <w:sz w:val="16"/>
        </w:rPr>
        <w:t xml:space="preserve">. Far from representing an abandonment of American ideals, this approach draws heavily on the foundational principles of America’s own experience to shape the parameters of a new international order. John Gaddis, </w:t>
      </w:r>
      <w:r w:rsidRPr="00515EA3">
        <w:rPr>
          <w:rStyle w:val="StyleBoldUnderline"/>
          <w:rFonts w:asciiTheme="minorHAnsi" w:hAnsiTheme="minorHAnsi"/>
        </w:rPr>
        <w:t>a Yale historian</w:t>
      </w:r>
      <w:r w:rsidRPr="00515EA3">
        <w:rPr>
          <w:rFonts w:asciiTheme="minorHAnsi" w:hAnsiTheme="minorHAnsi"/>
          <w:sz w:val="16"/>
        </w:rPr>
        <w:t xml:space="preserve">, </w:t>
      </w:r>
      <w:r w:rsidRPr="00515EA3">
        <w:rPr>
          <w:rStyle w:val="StyleBoldUnderline"/>
          <w:rFonts w:asciiTheme="minorHAnsi" w:hAnsiTheme="minorHAnsi"/>
        </w:rPr>
        <w:t>agrees that the U</w:t>
      </w:r>
      <w:r w:rsidRPr="00515EA3">
        <w:rPr>
          <w:rFonts w:asciiTheme="minorHAnsi" w:hAnsiTheme="minorHAnsi"/>
          <w:sz w:val="16"/>
        </w:rPr>
        <w:t xml:space="preserve">nited </w:t>
      </w:r>
      <w:r w:rsidRPr="00515EA3">
        <w:rPr>
          <w:rStyle w:val="StyleBoldUnderline"/>
          <w:rFonts w:asciiTheme="minorHAnsi" w:hAnsiTheme="minorHAnsi"/>
        </w:rPr>
        <w:t>S</w:t>
      </w:r>
      <w:r w:rsidRPr="00515EA3">
        <w:rPr>
          <w:rFonts w:asciiTheme="minorHAnsi" w:hAnsiTheme="minorHAnsi"/>
          <w:sz w:val="16"/>
        </w:rPr>
        <w:t xml:space="preserve">tates </w:t>
      </w:r>
      <w:r w:rsidRPr="00515EA3">
        <w:rPr>
          <w:rStyle w:val="StyleBoldUnderline"/>
          <w:rFonts w:asciiTheme="minorHAnsi" w:hAnsiTheme="minorHAnsi"/>
        </w:rPr>
        <w:t>should focus on</w:t>
      </w:r>
      <w:r w:rsidRPr="00515EA3">
        <w:rPr>
          <w:rStyle w:val="Emphasis"/>
          <w:rFonts w:asciiTheme="minorHAnsi" w:hAnsiTheme="minorHAnsi"/>
        </w:rPr>
        <w:t xml:space="preserve"> eradicating tyranny rather than spreading democrac</w:t>
      </w:r>
      <w:r w:rsidRPr="00515EA3">
        <w:rPr>
          <w:rFonts w:asciiTheme="minorHAnsi" w:hAnsiTheme="minorHAnsi"/>
          <w:sz w:val="16"/>
        </w:rPr>
        <w:t>y, observing that “the objective of ending tyranny…is as deeply rooted in American history as it is possible to imagine . . .</w:t>
      </w:r>
      <w:r w:rsidRPr="00515EA3">
        <w:rPr>
          <w:rStyle w:val="StyleBoldUnderline"/>
          <w:rFonts w:asciiTheme="minorHAnsi" w:hAnsiTheme="minorHAnsi"/>
        </w:rPr>
        <w:t>Spreading democracy suggests knowing the answer to how people should live their lives. Ending tyranny suggests freeing them to find their own answers</w:t>
      </w:r>
      <w:r w:rsidRPr="00515EA3">
        <w:rPr>
          <w:rFonts w:asciiTheme="minorHAnsi" w:hAnsiTheme="minorHAnsi"/>
          <w:sz w:val="16"/>
        </w:rPr>
        <w:t xml:space="preserve">.” Moreover, as citizens in a pluralist society, Americans have a tradition of valuing the preservation of intellectual, cultural, racial, and religious difference. </w:t>
      </w:r>
      <w:r w:rsidRPr="00515EA3">
        <w:rPr>
          <w:rStyle w:val="StyleBoldUnderline"/>
          <w:rFonts w:asciiTheme="minorHAnsi" w:hAnsiTheme="minorHAnsi"/>
        </w:rPr>
        <w:t>Celebrating pluralism not only ensures that the uniqueness of the individual will be valued; such tolerance also produces a vibrant society capable of bringing multiple perspectives to bear on common problems. These principles are equally applicable to international politics:</w:t>
      </w:r>
      <w:r w:rsidRPr="00515EA3">
        <w:rPr>
          <w:rFonts w:asciiTheme="minorHAnsi" w:hAnsiTheme="minorHAnsi"/>
          <w:sz w:val="16"/>
        </w:rPr>
        <w:t xml:space="preserve"> There can be no good justification for the United States to celebrate pluralism at home but fail to do so abroad. Just as pluralism and tolerance help resolve some of the most difficult challenges of domestic governance, they should do the same for matters of international politics. As long as other countries adhere to the Autonomy Rule, </w:t>
      </w:r>
      <w:r w:rsidRPr="00515EA3">
        <w:rPr>
          <w:rStyle w:val="StyleBoldUnderline"/>
          <w:rFonts w:asciiTheme="minorHAnsi" w:hAnsiTheme="minorHAnsi"/>
        </w:rPr>
        <w:t>the United States should respect their political preferences as a matter of national discretion and a reflection of the diversity that is intrinsic to political life</w:t>
      </w:r>
      <w:r w:rsidRPr="00515EA3">
        <w:rPr>
          <w:rFonts w:asciiTheme="minorHAnsi" w:hAnsiTheme="minorHAnsi"/>
          <w:sz w:val="16"/>
        </w:rPr>
        <w:t xml:space="preserve">. </w:t>
      </w:r>
    </w:p>
    <w:p w:rsidR="00285888" w:rsidRPr="00515EA3" w:rsidRDefault="00285888" w:rsidP="00285888">
      <w:pPr>
        <w:rPr>
          <w:rFonts w:asciiTheme="minorHAnsi" w:hAnsiTheme="minorHAnsi"/>
          <w:sz w:val="16"/>
        </w:rPr>
      </w:pPr>
    </w:p>
    <w:p w:rsidR="00285888" w:rsidRPr="00515EA3" w:rsidRDefault="00285888" w:rsidP="00285888">
      <w:pPr>
        <w:pStyle w:val="Heading4"/>
        <w:rPr>
          <w:rFonts w:asciiTheme="minorHAnsi" w:hAnsiTheme="minorHAnsi"/>
        </w:rPr>
      </w:pPr>
      <w:r w:rsidRPr="00515EA3">
        <w:rPr>
          <w:rFonts w:asciiTheme="minorHAnsi" w:hAnsiTheme="minorHAnsi"/>
        </w:rPr>
        <w:t xml:space="preserve">Cooperation across regime type creates effective regional security architectures---causes a global backstop against conflict escalation </w:t>
      </w:r>
    </w:p>
    <w:p w:rsidR="00285888" w:rsidRPr="00515EA3" w:rsidRDefault="00285888" w:rsidP="00285888">
      <w:pPr>
        <w:rPr>
          <w:rFonts w:asciiTheme="minorHAnsi" w:hAnsiTheme="minorHAnsi"/>
          <w:sz w:val="16"/>
        </w:rPr>
      </w:pPr>
      <w:r w:rsidRPr="00515EA3">
        <w:rPr>
          <w:rStyle w:val="StyleStyleBold12pt"/>
          <w:rFonts w:asciiTheme="minorHAnsi" w:hAnsiTheme="minorHAnsi"/>
        </w:rPr>
        <w:t>Kupchan, 2012</w:t>
      </w:r>
      <w:r w:rsidRPr="00515EA3">
        <w:rPr>
          <w:rFonts w:asciiTheme="minorHAnsi" w:hAnsiTheme="minorHAnsi"/>
          <w:sz w:val="16"/>
        </w:rPr>
        <w:t xml:space="preserve"> (Charles, professor of International Affairs at Georgetown University and senior fellow at the Council on Foreign Relations, “No One's World: The West, the Rising Rest, and the Coming Global Turn”, Kindle edition (no page numbers) </w:t>
      </w:r>
    </w:p>
    <w:p w:rsidR="00285888" w:rsidRPr="00515EA3" w:rsidRDefault="00285888" w:rsidP="00285888">
      <w:pPr>
        <w:rPr>
          <w:rFonts w:asciiTheme="minorHAnsi" w:hAnsiTheme="minorHAnsi"/>
          <w:sz w:val="16"/>
        </w:rPr>
      </w:pPr>
      <w:r w:rsidRPr="00515EA3">
        <w:rPr>
          <w:rStyle w:val="StyleBoldUnderline"/>
          <w:rFonts w:asciiTheme="minorHAnsi" w:hAnsiTheme="minorHAnsi"/>
        </w:rPr>
        <w:t>Enhancing the efficacy of international institutions will also require the devolution of greater responsibility and capability to regional actors</w:t>
      </w:r>
      <w:r w:rsidRPr="00515EA3">
        <w:rPr>
          <w:rFonts w:asciiTheme="minorHAnsi" w:hAnsiTheme="minorHAnsi"/>
          <w:sz w:val="16"/>
        </w:rPr>
        <w:t xml:space="preserve">. Deliberations at the global level are certainly required to set broad policies as well as coordinate responses to crises. But global governance has its limits; as the UN and G-20 have made clear, reaching consensus and taking effective action do not come easily. </w:t>
      </w:r>
      <w:r w:rsidRPr="00515EA3">
        <w:rPr>
          <w:rStyle w:val="StyleBoldUnderline"/>
          <w:rFonts w:asciiTheme="minorHAnsi" w:hAnsiTheme="minorHAnsi"/>
        </w:rPr>
        <w:t>The diffusion of global power ultimately means the diffusion of international responsibility—from the Atlantic community of democracies to a broad array of states in good standing in all quarters of the globe</w:t>
      </w:r>
      <w:r w:rsidRPr="00515EA3">
        <w:rPr>
          <w:rFonts w:asciiTheme="minorHAnsi" w:hAnsiTheme="minorHAnsi"/>
          <w:sz w:val="16"/>
        </w:rPr>
        <w:t xml:space="preserve">. A new distribution of power necessitates a new distribution of responsibility, and </w:t>
      </w:r>
      <w:r w:rsidRPr="00515EA3">
        <w:rPr>
          <w:rStyle w:val="StyleBoldUnderline"/>
          <w:rFonts w:asciiTheme="minorHAnsi" w:hAnsiTheme="minorHAnsi"/>
        </w:rPr>
        <w:t>effectively tackling many of today's challenges requires broad cooperation across region and regime type</w:t>
      </w:r>
      <w:r w:rsidRPr="00515EA3">
        <w:rPr>
          <w:rFonts w:asciiTheme="minorHAnsi" w:hAnsiTheme="minorHAnsi"/>
          <w:sz w:val="16"/>
        </w:rPr>
        <w:t xml:space="preserve">. </w:t>
      </w:r>
      <w:r w:rsidRPr="00515EA3">
        <w:rPr>
          <w:rStyle w:val="StyleBoldUnderline"/>
          <w:rFonts w:asciiTheme="minorHAnsi" w:hAnsiTheme="minorHAnsi"/>
        </w:rPr>
        <w:t xml:space="preserve">Proposals that envisage the world-wide extension of Western institutions—such as a global NATO or a League of Democracies—are destined to fall woefully short. Important rising powers would be excluded </w:t>
      </w:r>
      <w:r w:rsidRPr="00515EA3">
        <w:rPr>
          <w:rFonts w:asciiTheme="minorHAnsi" w:hAnsiTheme="minorHAnsi"/>
          <w:sz w:val="16"/>
        </w:rPr>
        <w:t xml:space="preserve">and Western democracies have little appetite for such an expansion of commitments. Instead, Western institutions should serve as a model, not a substitute, for regional governance elsewhere. In the same way that NATO and the European Union helped bring security and prosperity to the Atlantic community, similar institutions can do the same in other areas. </w:t>
      </w:r>
      <w:r w:rsidRPr="00515EA3">
        <w:rPr>
          <w:rStyle w:val="StyleBoldUnderline"/>
          <w:rFonts w:asciiTheme="minorHAnsi" w:hAnsiTheme="minorHAnsi"/>
        </w:rPr>
        <w:t>Regional devolution makes sense for a number of reasons. Countries closest to a crisis are those most likely to take effective action, if only for reasons of proximity</w:t>
      </w:r>
      <w:r w:rsidRPr="00515EA3">
        <w:rPr>
          <w:rFonts w:asciiTheme="minorHAnsi" w:hAnsiTheme="minorHAnsi"/>
          <w:sz w:val="16"/>
        </w:rPr>
        <w:t xml:space="preserve">. And with the West likely to be more focused on its own problems in the coming years, </w:t>
      </w:r>
      <w:r w:rsidRPr="00515EA3">
        <w:rPr>
          <w:rStyle w:val="StyleBoldUnderline"/>
          <w:rFonts w:asciiTheme="minorHAnsi" w:hAnsiTheme="minorHAnsi"/>
        </w:rPr>
        <w:t>tapping the potential of other states increases the likelihood of timely diplomatic and military initiatives</w:t>
      </w:r>
      <w:r w:rsidRPr="00515EA3">
        <w:rPr>
          <w:rFonts w:asciiTheme="minorHAnsi" w:hAnsiTheme="minorHAnsi"/>
          <w:sz w:val="16"/>
        </w:rPr>
        <w:t xml:space="preserve">. Finally, the West's intervention beyond the Atlantic zone always invites resistance and resentment. In contrast, </w:t>
      </w:r>
      <w:r w:rsidRPr="00515EA3">
        <w:rPr>
          <w:rStyle w:val="StyleBoldUnderline"/>
          <w:rFonts w:asciiTheme="minorHAnsi" w:hAnsiTheme="minorHAnsi"/>
        </w:rPr>
        <w:t>action by local states is more likely to enjoy support and legitimacy within the region in question</w:t>
      </w:r>
      <w:r w:rsidRPr="00515EA3">
        <w:rPr>
          <w:rFonts w:asciiTheme="minorHAnsi" w:hAnsiTheme="minorHAnsi"/>
          <w:sz w:val="16"/>
        </w:rPr>
        <w:t>. The devolution of authority to regional bodies has already been occurring, aided by the evolving capacities for governance and engagement at the regional level. The Association of Southeast Asian States (ASEAN), the Gulf Cooperation Council (GCC), the African Union (AU), the Economic Community of West African States (ECOWAS), the defense union taking shape in South America (UNASUR)—</w:t>
      </w:r>
      <w:r w:rsidRPr="00515EA3">
        <w:rPr>
          <w:rStyle w:val="StyleBoldUnderline"/>
          <w:rFonts w:asciiTheme="minorHAnsi" w:hAnsiTheme="minorHAnsi"/>
        </w:rPr>
        <w:t>as these and other regional organizations mature, they have considerable potential to assume greater responsibility for their respective regions</w:t>
      </w:r>
      <w:r w:rsidRPr="00515EA3">
        <w:rPr>
          <w:rFonts w:asciiTheme="minorHAnsi" w:hAnsiTheme="minorHAnsi"/>
          <w:sz w:val="16"/>
        </w:rPr>
        <w:t>.</w:t>
      </w:r>
    </w:p>
    <w:p w:rsidR="00285888" w:rsidRPr="00515EA3" w:rsidRDefault="00285888" w:rsidP="00285888">
      <w:pPr>
        <w:rPr>
          <w:rFonts w:asciiTheme="minorHAnsi" w:hAnsiTheme="minorHAnsi"/>
          <w:sz w:val="16"/>
        </w:rPr>
      </w:pPr>
    </w:p>
    <w:p w:rsidR="00285888" w:rsidRDefault="00285888" w:rsidP="00285888">
      <w:pPr>
        <w:pStyle w:val="Heading3"/>
      </w:pPr>
      <w:r>
        <w:t>Ext. warming impx</w:t>
      </w:r>
    </w:p>
    <w:p w:rsidR="00285888" w:rsidRDefault="00285888" w:rsidP="00285888">
      <w:pPr>
        <w:pStyle w:val="Heading4"/>
      </w:pPr>
      <w:r>
        <w:t>Warming causes multiple environmental problems – results in human extinction</w:t>
      </w:r>
    </w:p>
    <w:p w:rsidR="00285888" w:rsidRPr="001A2AFF" w:rsidRDefault="00285888" w:rsidP="00285888">
      <w:pPr>
        <w:rPr>
          <w:b/>
          <w:bCs/>
          <w:sz w:val="16"/>
          <w:szCs w:val="16"/>
          <w:u w:val="single"/>
        </w:rPr>
      </w:pPr>
      <w:r w:rsidRPr="001A2AFF">
        <w:rPr>
          <w:rStyle w:val="StyleStyleBold12pt"/>
        </w:rPr>
        <w:t xml:space="preserve">Tickell, 2008 </w:t>
      </w:r>
      <w:r w:rsidRPr="001A2AFF">
        <w:rPr>
          <w:rStyle w:val="StyleStyleBold12pt"/>
          <w:b w:val="0"/>
          <w:sz w:val="16"/>
          <w:szCs w:val="16"/>
        </w:rPr>
        <w:t xml:space="preserve">(Oliver, Climate Researcher for  The Gaurdian, “On a planet 4C hotter, all we can prepare for is extinction”, The Guardian, 8/11/2008, </w:t>
      </w:r>
      <w:hyperlink r:id="rId16" w:history="1">
        <w:r w:rsidRPr="001A2AFF">
          <w:rPr>
            <w:rStyle w:val="StyleStyleBold12pt"/>
            <w:b w:val="0"/>
            <w:sz w:val="16"/>
            <w:szCs w:val="16"/>
          </w:rPr>
          <w:t>http://www.guardian.co.uk/commentisfree/2008/aug/11/climatechange</w:t>
        </w:r>
      </w:hyperlink>
      <w:r w:rsidRPr="001A2AFF">
        <w:rPr>
          <w:rStyle w:val="StyleStyleBold12pt"/>
          <w:b w:val="0"/>
          <w:sz w:val="16"/>
          <w:szCs w:val="16"/>
        </w:rPr>
        <w:t>)</w:t>
      </w:r>
    </w:p>
    <w:p w:rsidR="00285888" w:rsidRPr="001A2AFF" w:rsidRDefault="00285888" w:rsidP="00285888">
      <w:pPr>
        <w:rPr>
          <w:rStyle w:val="StyleBoldUnderline"/>
        </w:rPr>
      </w:pPr>
      <w:r w:rsidRPr="009A1302">
        <w:rPr>
          <w:rStyle w:val="StyleBoldUnderline"/>
          <w:highlight w:val="green"/>
        </w:rPr>
        <w:t>We need to get prepared for</w:t>
      </w:r>
      <w:r w:rsidRPr="001A2AFF">
        <w:rPr>
          <w:rStyle w:val="StyleBoldUnderline"/>
        </w:rPr>
        <w:t xml:space="preserve"> four degrees of </w:t>
      </w:r>
      <w:r w:rsidRPr="009A1302">
        <w:rPr>
          <w:rStyle w:val="StyleBoldUnderline"/>
          <w:highlight w:val="green"/>
        </w:rPr>
        <w:t>global warming</w:t>
      </w:r>
      <w:r w:rsidRPr="001A2AFF">
        <w:rPr>
          <w:sz w:val="16"/>
        </w:rPr>
        <w:t xml:space="preserve">, Bob Watson told the Guardian last week. At first sight this looks like wise counsel from the climate science adviser to Defra. But the idea that we could adapt to a 4C rise is absurd and dangerous. </w:t>
      </w:r>
      <w:r w:rsidRPr="009A1302">
        <w:rPr>
          <w:rStyle w:val="StyleBoldUnderline"/>
          <w:highlight w:val="green"/>
        </w:rPr>
        <w:t xml:space="preserve">Global </w:t>
      </w:r>
      <w:r w:rsidRPr="009A1302">
        <w:rPr>
          <w:rStyle w:val="StyleBoldUnderline"/>
          <w:highlight w:val="green"/>
        </w:rPr>
        <w:lastRenderedPageBreak/>
        <w:t>warming</w:t>
      </w:r>
      <w:r w:rsidRPr="001A2AFF">
        <w:rPr>
          <w:rStyle w:val="StyleBoldUnderline"/>
        </w:rPr>
        <w:t xml:space="preserve"> on this scale would be a catastrophe that </w:t>
      </w:r>
      <w:r w:rsidRPr="009A1302">
        <w:rPr>
          <w:rStyle w:val="StyleBoldUnderline"/>
          <w:highlight w:val="green"/>
        </w:rPr>
        <w:t>would mean</w:t>
      </w:r>
      <w:r w:rsidRPr="001A2AFF">
        <w:rPr>
          <w:sz w:val="16"/>
        </w:rPr>
        <w:t>, in the immortal words that Chief Seattle probably never spoke, "</w:t>
      </w:r>
      <w:r w:rsidRPr="009A1302">
        <w:rPr>
          <w:rStyle w:val="StyleBoldUnderline"/>
          <w:highlight w:val="green"/>
        </w:rPr>
        <w:t>the end of living</w:t>
      </w:r>
      <w:r w:rsidRPr="001A2AFF">
        <w:rPr>
          <w:rStyle w:val="StyleBoldUnderline"/>
        </w:rPr>
        <w:t xml:space="preserve"> </w:t>
      </w:r>
      <w:r w:rsidRPr="001A2AFF">
        <w:rPr>
          <w:sz w:val="16"/>
        </w:rPr>
        <w:t xml:space="preserve">and the beginning of survival" </w:t>
      </w:r>
      <w:r w:rsidRPr="009A1302">
        <w:rPr>
          <w:rStyle w:val="StyleBoldUnderline"/>
          <w:highlight w:val="green"/>
        </w:rPr>
        <w:t>for humankind</w:t>
      </w:r>
      <w:r w:rsidRPr="001A2AFF">
        <w:rPr>
          <w:rStyle w:val="StyleBoldUnderline"/>
        </w:rPr>
        <w:t>. Or perhaps the beginning of our extinction</w:t>
      </w:r>
      <w:r w:rsidRPr="001A2AFF">
        <w:rPr>
          <w:sz w:val="16"/>
        </w:rPr>
        <w:t xml:space="preserve">. </w:t>
      </w:r>
      <w:r w:rsidRPr="001A2AFF">
        <w:rPr>
          <w:rStyle w:val="StyleBoldUnderline"/>
        </w:rPr>
        <w:t xml:space="preserve">The </w:t>
      </w:r>
      <w:r w:rsidRPr="009A1302">
        <w:rPr>
          <w:rStyle w:val="StyleBoldUnderline"/>
          <w:highlight w:val="green"/>
        </w:rPr>
        <w:t>collapse of the polar ice caps</w:t>
      </w:r>
      <w:r w:rsidRPr="001A2AFF">
        <w:rPr>
          <w:rStyle w:val="StyleBoldUnderline"/>
        </w:rPr>
        <w:t xml:space="preserve"> would become inevitable, </w:t>
      </w:r>
      <w:r w:rsidRPr="009A1302">
        <w:rPr>
          <w:rStyle w:val="StyleBoldUnderline"/>
          <w:highlight w:val="green"/>
        </w:rPr>
        <w:t>bringing long-term sea level rises</w:t>
      </w:r>
      <w:r w:rsidRPr="001A2AFF">
        <w:rPr>
          <w:sz w:val="16"/>
        </w:rPr>
        <w:t xml:space="preserve"> of 70-80 metres. </w:t>
      </w:r>
      <w:r w:rsidRPr="001A2AFF">
        <w:rPr>
          <w:rStyle w:val="StyleBoldUnderline"/>
        </w:rPr>
        <w:t>All the world's coastal plains would be lost, complete with ports, cities, transport and industrial infrastructure</w:t>
      </w:r>
      <w:r w:rsidRPr="001A2AFF">
        <w:rPr>
          <w:sz w:val="16"/>
        </w:rPr>
        <w:t xml:space="preserve">, and much of the world's most productive farmland. The world's geography would be transformed much as it was at the end of the last ice age, when sea levels rose by about 120 metres to create the Channel, the North Sea and Cardigan Bay out of dry land. </w:t>
      </w:r>
      <w:r w:rsidRPr="009A1302">
        <w:rPr>
          <w:rStyle w:val="StyleBoldUnderline"/>
          <w:highlight w:val="green"/>
        </w:rPr>
        <w:t>Weather would become extreme and unpredictable</w:t>
      </w:r>
      <w:r w:rsidRPr="001A2AFF">
        <w:rPr>
          <w:rStyle w:val="StyleBoldUnderline"/>
        </w:rPr>
        <w:t xml:space="preserve">, </w:t>
      </w:r>
      <w:r w:rsidRPr="009A1302">
        <w:rPr>
          <w:rStyle w:val="StyleBoldUnderline"/>
          <w:highlight w:val="green"/>
        </w:rPr>
        <w:t>with more frequent and severe droughts, floods and hurricanes</w:t>
      </w:r>
      <w:r w:rsidRPr="001A2AFF">
        <w:rPr>
          <w:rStyle w:val="StyleBoldUnderline"/>
        </w:rPr>
        <w:t xml:space="preserve">. The Earth's carrying capacity would be hugely reduced. </w:t>
      </w:r>
      <w:r w:rsidRPr="009A1302">
        <w:rPr>
          <w:rStyle w:val="StyleBoldUnderline"/>
          <w:highlight w:val="green"/>
        </w:rPr>
        <w:t>Billions would undoubtedly die</w:t>
      </w:r>
      <w:r w:rsidRPr="001A2AFF">
        <w:rPr>
          <w:rStyle w:val="StyleBoldUnderline"/>
        </w:rPr>
        <w:t>.</w:t>
      </w:r>
      <w:r w:rsidRPr="001A2AFF">
        <w:rPr>
          <w:sz w:val="16"/>
        </w:rPr>
        <w:t xml:space="preserve"> Watson's call was supported by the government's former chief scientific adviser, Sir David King, who warned that "</w:t>
      </w:r>
      <w:r w:rsidRPr="001A2AFF">
        <w:rPr>
          <w:rStyle w:val="StyleBoldUnderline"/>
        </w:rPr>
        <w:t>if we get to a four-degree rise it is quite possible that we would begin to see a runaway increase</w:t>
      </w:r>
      <w:r w:rsidRPr="001A2AFF">
        <w:rPr>
          <w:sz w:val="16"/>
        </w:rPr>
        <w:t xml:space="preserve">". This is a remarkable understatement. The climate system is already experiencing significant feedbacks, notably the summer melting of the Arctic sea ice. The more the ice melts, the more sunshine is absorbed by the sea, and the more the Arctic warms. And </w:t>
      </w:r>
      <w:r w:rsidRPr="001A2AFF">
        <w:rPr>
          <w:rStyle w:val="StyleBoldUnderline"/>
        </w:rPr>
        <w:t>as the Arctic warms, the release of billions of tonnes of methane</w:t>
      </w:r>
      <w:r w:rsidRPr="001A2AFF">
        <w:rPr>
          <w:sz w:val="16"/>
        </w:rPr>
        <w:t xml:space="preserve"> – a greenhouse gas 70 times stronger than carbon dioxide over 20 years – captured under melting permafrost </w:t>
      </w:r>
      <w:r w:rsidRPr="001A2AFF">
        <w:rPr>
          <w:rStyle w:val="StyleBoldUnderline"/>
        </w:rPr>
        <w:t>is already under way</w:t>
      </w:r>
      <w:r w:rsidRPr="001A2AFF">
        <w:rPr>
          <w:sz w:val="16"/>
        </w:rPr>
        <w:t xml:space="preserve">. To see how far this process could go, look 55.5m years to the Palaeocene-Eocene Thermal Maximum, when a global temperature increase of 6C coincided with the release of about 5,000 gigatonnes of carbon into the atmosphere, both as CO2 and as methane from bogs and seabed sediments. Lush subtropical forests grew in polar regions, and sea levels rose to 100m higher than today. </w:t>
      </w:r>
      <w:r w:rsidRPr="001A2AFF">
        <w:rPr>
          <w:rStyle w:val="StyleBoldUnderline"/>
        </w:rPr>
        <w:t xml:space="preserve">It appears that an initial warming pulse triggered other warming processes. Many scientists warn that this historical event may be analogous to the present: the warming caused by </w:t>
      </w:r>
      <w:r w:rsidRPr="009A1302">
        <w:rPr>
          <w:rStyle w:val="StyleBoldUnderline"/>
          <w:highlight w:val="green"/>
        </w:rPr>
        <w:t>human emissions could propel us towards a similar hothouse Earth.</w:t>
      </w:r>
      <w:r w:rsidRPr="001A2AFF">
        <w:rPr>
          <w:rStyle w:val="StyleBoldUnderline"/>
        </w:rPr>
        <w:t xml:space="preserve"> </w:t>
      </w:r>
    </w:p>
    <w:p w:rsidR="00285888" w:rsidRPr="001A2AFF" w:rsidRDefault="00285888" w:rsidP="00285888"/>
    <w:p w:rsidR="00285888" w:rsidRPr="00515EA3" w:rsidRDefault="00285888" w:rsidP="00285888">
      <w:pPr>
        <w:rPr>
          <w:rFonts w:asciiTheme="minorHAnsi" w:hAnsiTheme="minorHAnsi"/>
        </w:rPr>
      </w:pPr>
    </w:p>
    <w:p w:rsidR="00285888" w:rsidRPr="00515EA3" w:rsidRDefault="00285888" w:rsidP="00285888">
      <w:pPr>
        <w:rPr>
          <w:rFonts w:asciiTheme="minorHAnsi" w:hAnsiTheme="minorHAnsi"/>
        </w:rPr>
      </w:pPr>
    </w:p>
    <w:p w:rsidR="00285888" w:rsidRDefault="00285888" w:rsidP="00285888">
      <w:pPr>
        <w:pStyle w:val="Heading3"/>
        <w:rPr>
          <w:rFonts w:asciiTheme="minorHAnsi" w:hAnsiTheme="minorHAnsi"/>
        </w:rPr>
      </w:pPr>
      <w:r>
        <w:rPr>
          <w:rFonts w:asciiTheme="minorHAnsi" w:hAnsiTheme="minorHAnsi"/>
        </w:rPr>
        <w:t>Ext. Terrorism impx</w:t>
      </w:r>
    </w:p>
    <w:p w:rsidR="00285888" w:rsidRPr="00D4424D" w:rsidRDefault="00285888" w:rsidP="00285888">
      <w:pPr>
        <w:pStyle w:val="Heading4"/>
        <w:rPr>
          <w:rFonts w:asciiTheme="minorHAnsi" w:hAnsiTheme="minorHAnsi"/>
        </w:rPr>
      </w:pPr>
      <w:r w:rsidRPr="00D4424D">
        <w:rPr>
          <w:rFonts w:asciiTheme="minorHAnsi" w:hAnsiTheme="minorHAnsi"/>
        </w:rPr>
        <w:t>And – Nuclear terrorism causes extinction</w:t>
      </w:r>
    </w:p>
    <w:p w:rsidR="00285888" w:rsidRPr="00D4424D" w:rsidRDefault="00285888" w:rsidP="00285888">
      <w:pPr>
        <w:rPr>
          <w:rFonts w:asciiTheme="minorHAnsi" w:hAnsiTheme="minorHAnsi" w:cstheme="minorHAnsi"/>
          <w:sz w:val="16"/>
        </w:rPr>
      </w:pPr>
      <w:r w:rsidRPr="00D4424D">
        <w:rPr>
          <w:rStyle w:val="StyleStyleBold12pt"/>
          <w:rFonts w:asciiTheme="minorHAnsi" w:hAnsiTheme="minorHAnsi" w:cstheme="minorHAnsi"/>
        </w:rPr>
        <w:t>Hellman, 2008</w:t>
      </w:r>
      <w:r w:rsidRPr="00D4424D">
        <w:rPr>
          <w:rFonts w:asciiTheme="minorHAnsi" w:hAnsiTheme="minorHAnsi" w:cstheme="minorHAnsi"/>
          <w:b/>
          <w:sz w:val="16"/>
        </w:rPr>
        <w:t xml:space="preserve"> </w:t>
      </w:r>
      <w:r w:rsidRPr="00D4424D">
        <w:rPr>
          <w:rFonts w:asciiTheme="minorHAnsi" w:hAnsiTheme="minorHAnsi" w:cstheme="minorHAnsi"/>
          <w:sz w:val="16"/>
        </w:rPr>
        <w:t>(Martin E., Emeritus Professor at Stanford, “Risk Analysis of Nuclear Deterrence”, Spring, http://www.nuclearrisk.org/paper.pdf)</w:t>
      </w:r>
    </w:p>
    <w:p w:rsidR="00285888" w:rsidRDefault="00285888" w:rsidP="00285888">
      <w:pPr>
        <w:pStyle w:val="cardtext"/>
        <w:ind w:left="0"/>
        <w:rPr>
          <w:rStyle w:val="TitleChar"/>
          <w:rFonts w:asciiTheme="minorHAnsi" w:hAnsiTheme="minorHAnsi"/>
          <w:sz w:val="22"/>
        </w:rPr>
      </w:pPr>
      <w:r w:rsidRPr="00D4424D">
        <w:rPr>
          <w:rStyle w:val="StyleBoldUnderline"/>
          <w:rFonts w:asciiTheme="minorHAnsi" w:hAnsiTheme="minorHAnsi"/>
        </w:rPr>
        <w:t>The threat of nuclear terrorism looms</w:t>
      </w:r>
      <w:r w:rsidRPr="00D4424D">
        <w:rPr>
          <w:rFonts w:asciiTheme="minorHAnsi" w:hAnsiTheme="minorHAnsi" w:cstheme="minorHAnsi"/>
          <w:sz w:val="16"/>
        </w:rPr>
        <w:t xml:space="preserve"> much larger in the public’s mind than the threat of a full-scale nuclear war, yet this article focuses primarily on the latter. An explanation is therefore in order before proceeding</w:t>
      </w:r>
      <w:r w:rsidRPr="00D4424D">
        <w:rPr>
          <w:rStyle w:val="StyleBoldUnderline"/>
          <w:rFonts w:asciiTheme="minorHAnsi" w:hAnsiTheme="minorHAnsi"/>
        </w:rPr>
        <w:t xml:space="preserve">. </w:t>
      </w:r>
      <w:r w:rsidRPr="00D4424D">
        <w:rPr>
          <w:rStyle w:val="StyleBoldUnderline"/>
          <w:rFonts w:asciiTheme="minorHAnsi" w:hAnsiTheme="minorHAnsi"/>
          <w:highlight w:val="green"/>
        </w:rPr>
        <w:t>A terrorist attack involving a nuclear weapon would be a catastrophe of immense proportions</w:t>
      </w:r>
      <w:r w:rsidRPr="00D4424D">
        <w:rPr>
          <w:rFonts w:asciiTheme="minorHAnsi" w:hAnsiTheme="minorHAnsi" w:cstheme="minorHAnsi"/>
          <w:sz w:val="16"/>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D4424D">
        <w:rPr>
          <w:rStyle w:val="StyleBoldUnderline"/>
          <w:rFonts w:asciiTheme="minorHAnsi" w:hAnsiTheme="minorHAnsi"/>
        </w:rPr>
        <w:t>The likelihood of such an attack is</w:t>
      </w:r>
      <w:r w:rsidRPr="00D4424D">
        <w:rPr>
          <w:rStyle w:val="TitleChar"/>
          <w:rFonts w:asciiTheme="minorHAnsi" w:hAnsiTheme="minorHAnsi"/>
          <w:sz w:val="22"/>
        </w:rPr>
        <w:t xml:space="preserve"> also </w:t>
      </w:r>
      <w:r w:rsidRPr="00D4424D">
        <w:rPr>
          <w:rStyle w:val="StyleBoldUnderline"/>
          <w:rFonts w:asciiTheme="minorHAnsi" w:hAnsiTheme="minorHAnsi"/>
        </w:rPr>
        <w:t>significant</w:t>
      </w:r>
      <w:r w:rsidRPr="00D4424D">
        <w:rPr>
          <w:rFonts w:asciiTheme="minorHAnsi" w:hAnsiTheme="minorHAnsi" w:cstheme="minorHAnsi"/>
          <w:sz w:val="16"/>
        </w:rPr>
        <w:t xml:space="preserve">. Former Secretary of Defense William </w:t>
      </w:r>
      <w:r w:rsidRPr="00D4424D">
        <w:rPr>
          <w:rFonts w:asciiTheme="minorHAnsi" w:hAnsiTheme="minorHAnsi"/>
          <w:sz w:val="16"/>
        </w:rPr>
        <w:t>Perry has estimated the chance of a nuclear terrorist incident within the next decade to be roughly 50 percent</w:t>
      </w:r>
      <w:r w:rsidRPr="00D4424D">
        <w:rPr>
          <w:rFonts w:asciiTheme="minorHAnsi" w:hAnsiTheme="minorHAnsi" w:cstheme="minorHAnsi"/>
          <w:sz w:val="16"/>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D4424D">
        <w:rPr>
          <w:rStyle w:val="StyleBoldUnderline"/>
          <w:rFonts w:asciiTheme="minorHAnsi" w:hAnsiTheme="minorHAnsi"/>
        </w:rPr>
        <w:t>In a survey of 85 national security experts, Senator Richard Lugar found</w:t>
      </w:r>
      <w:r w:rsidRPr="00D4424D">
        <w:rPr>
          <w:rFonts w:asciiTheme="minorHAnsi" w:hAnsiTheme="minorHAnsi" w:cstheme="minorHAnsi"/>
          <w:sz w:val="22"/>
          <w:u w:val="single"/>
        </w:rPr>
        <w:t xml:space="preserve"> </w:t>
      </w:r>
      <w:r w:rsidRPr="00D4424D">
        <w:rPr>
          <w:rFonts w:asciiTheme="minorHAnsi" w:hAnsiTheme="minorHAnsi" w:cstheme="minorHAnsi"/>
          <w:sz w:val="16"/>
        </w:rPr>
        <w:t xml:space="preserve">a median estimate of 20 percent for the “probability of </w:t>
      </w:r>
      <w:r w:rsidRPr="00D4424D">
        <w:rPr>
          <w:rStyle w:val="StyleBoldUnderline"/>
          <w:rFonts w:asciiTheme="minorHAnsi" w:hAnsiTheme="minorHAnsi"/>
        </w:rPr>
        <w:t>an attack involving a nuclear explosion occurring somewhere in the world in the next 10 years,” with 79 percent of the respondents believing “it more likely to be carried out by terrorists” than by a government</w:t>
      </w:r>
      <w:r w:rsidRPr="00D4424D">
        <w:rPr>
          <w:rFonts w:asciiTheme="minorHAnsi" w:hAnsiTheme="minorHAnsi" w:cstheme="minorHAnsi"/>
          <w:sz w:val="22"/>
          <w:u w:val="single"/>
        </w:rPr>
        <w:t xml:space="preserve"> </w:t>
      </w:r>
      <w:r w:rsidRPr="00D4424D">
        <w:rPr>
          <w:rFonts w:asciiTheme="minorHAnsi" w:hAnsiTheme="minorHAnsi" w:cstheme="minorHAnsi"/>
          <w:sz w:val="16"/>
        </w:rPr>
        <w:t xml:space="preserve">[Lugar 2005, pp. 14-15].   I support increased efforts to reduce the threat of nuclear  terrorism, but that is not inconsistent with the approach of  this article. Because </w:t>
      </w:r>
      <w:r w:rsidRPr="00D4424D">
        <w:rPr>
          <w:rStyle w:val="StyleBoldUnderline"/>
          <w:rFonts w:asciiTheme="minorHAnsi" w:hAnsiTheme="minorHAnsi"/>
          <w:highlight w:val="green"/>
        </w:rPr>
        <w:t>terrorism is</w:t>
      </w:r>
      <w:r w:rsidRPr="00D4424D">
        <w:rPr>
          <w:rFonts w:asciiTheme="minorHAnsi" w:hAnsiTheme="minorHAnsi" w:cstheme="minorHAnsi"/>
          <w:sz w:val="16"/>
        </w:rPr>
        <w:t xml:space="preserve"> one of </w:t>
      </w:r>
      <w:r w:rsidRPr="00D4424D">
        <w:rPr>
          <w:rStyle w:val="StyleBoldUnderline"/>
          <w:rFonts w:asciiTheme="minorHAnsi" w:hAnsiTheme="minorHAnsi"/>
          <w:highlight w:val="green"/>
        </w:rPr>
        <w:t>the</w:t>
      </w:r>
      <w:r w:rsidRPr="00D4424D">
        <w:rPr>
          <w:rFonts w:asciiTheme="minorHAnsi" w:hAnsiTheme="minorHAnsi" w:cstheme="minorHAnsi"/>
          <w:sz w:val="16"/>
        </w:rPr>
        <w:t xml:space="preserve"> potential </w:t>
      </w:r>
      <w:r w:rsidRPr="00D4424D">
        <w:rPr>
          <w:rStyle w:val="StyleBoldUnderline"/>
          <w:rFonts w:asciiTheme="minorHAnsi" w:hAnsiTheme="minorHAnsi"/>
          <w:highlight w:val="green"/>
        </w:rPr>
        <w:t>trigger mechanism</w:t>
      </w:r>
      <w:r w:rsidRPr="00D4424D">
        <w:rPr>
          <w:rFonts w:asciiTheme="minorHAnsi" w:hAnsiTheme="minorHAnsi" w:cstheme="minorHAnsi"/>
          <w:sz w:val="16"/>
        </w:rPr>
        <w:t xml:space="preserve">s </w:t>
      </w:r>
      <w:r w:rsidRPr="00D4424D">
        <w:rPr>
          <w:rStyle w:val="StyleBoldUnderline"/>
          <w:rFonts w:asciiTheme="minorHAnsi" w:hAnsiTheme="minorHAnsi"/>
          <w:highlight w:val="green"/>
        </w:rPr>
        <w:t>for a full-scale nuclear war</w:t>
      </w:r>
      <w:r w:rsidRPr="00D4424D">
        <w:rPr>
          <w:rFonts w:asciiTheme="minorHAnsi" w:hAnsiTheme="minorHAnsi" w:cstheme="minorHAnsi"/>
          <w:sz w:val="16"/>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D4424D">
        <w:rPr>
          <w:rStyle w:val="StyleBoldUnderline"/>
          <w:rFonts w:asciiTheme="minorHAnsi" w:hAnsiTheme="minorHAnsi"/>
        </w:rPr>
        <w:t>society’s almost total neglect of the  threat of full-scale nuclear war makes studying that risk all  the more important</w:t>
      </w:r>
      <w:r w:rsidRPr="00D4424D">
        <w:rPr>
          <w:rFonts w:asciiTheme="minorHAnsi" w:hAnsiTheme="minorHAnsi" w:cstheme="minorHAnsi"/>
          <w:sz w:val="16"/>
        </w:rPr>
        <w:t xml:space="preserve">.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w:t>
      </w:r>
      <w:r w:rsidRPr="00D4424D">
        <w:rPr>
          <w:rStyle w:val="StyleBoldUnderline"/>
          <w:rFonts w:asciiTheme="minorHAnsi" w:hAnsiTheme="minorHAnsi"/>
        </w:rPr>
        <w:t xml:space="preserve">No longer does it possess even the chance of the winner of a duel. It contains now only the germs of </w:t>
      </w:r>
      <w:r w:rsidRPr="00D4424D">
        <w:rPr>
          <w:rStyle w:val="StyleBoldUnderline"/>
          <w:rFonts w:asciiTheme="minorHAnsi" w:hAnsiTheme="minorHAnsi"/>
        </w:rPr>
        <w:lastRenderedPageBreak/>
        <w:t>double suicide</w:t>
      </w:r>
      <w:r w:rsidRPr="00D4424D">
        <w:rPr>
          <w:rFonts w:asciiTheme="minorHAnsi" w:hAnsiTheme="minorHAnsi" w:cstheme="minorHAnsi"/>
          <w:sz w:val="16"/>
        </w:rPr>
        <w:t xml:space="preserve">.”  Former Secretary of Defense Robert McNamara ex-  pressed a similar view: “If deterrence fails and conflict  develops, the present U.S. and NATO strategy carries with  it a high risk that </w:t>
      </w:r>
      <w:r w:rsidRPr="00D4424D">
        <w:rPr>
          <w:rFonts w:asciiTheme="minorHAnsi" w:hAnsiTheme="minorHAnsi"/>
          <w:sz w:val="16"/>
        </w:rPr>
        <w:t xml:space="preserve">Western </w:t>
      </w:r>
      <w:r w:rsidRPr="00D4424D">
        <w:rPr>
          <w:rStyle w:val="StyleBoldUnderline"/>
          <w:rFonts w:asciiTheme="minorHAnsi" w:hAnsiTheme="minorHAnsi"/>
          <w:highlight w:val="green"/>
        </w:rPr>
        <w:t>civilization will be destroyed</w:t>
      </w:r>
      <w:r w:rsidRPr="00D4424D">
        <w:rPr>
          <w:rFonts w:asciiTheme="minorHAnsi" w:hAnsiTheme="minorHAnsi" w:cstheme="minorHAnsi"/>
          <w:sz w:val="16"/>
        </w:rPr>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D4424D">
        <w:rPr>
          <w:rStyle w:val="StyleBoldUnderline"/>
          <w:rFonts w:asciiTheme="minorHAnsi" w:hAnsiTheme="minorHAnsi"/>
          <w:highlight w:val="green"/>
        </w:rPr>
        <w:t>The resulting deaths would be far beyond any  precedent</w:t>
      </w:r>
      <w:r w:rsidRPr="00D4424D">
        <w:rPr>
          <w:rFonts w:asciiTheme="minorHAnsi" w:hAnsiTheme="minorHAnsi" w:cstheme="minorHAnsi"/>
          <w:sz w:val="16"/>
        </w:rPr>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ing winter, but it is not possible to estimate how many. …  further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D4424D">
        <w:rPr>
          <w:rStyle w:val="StyleBoldUnderline"/>
          <w:rFonts w:asciiTheme="minorHAnsi" w:hAnsiTheme="minorHAnsi"/>
          <w:highlight w:val="green"/>
        </w:rPr>
        <w:t>nuclear explosions</w:t>
      </w:r>
      <w:r w:rsidRPr="00D4424D">
        <w:rPr>
          <w:rFonts w:asciiTheme="minorHAnsi" w:hAnsiTheme="minorHAnsi" w:cstheme="minorHAnsi"/>
          <w:sz w:val="16"/>
        </w:rPr>
        <w:t xml:space="preserve"> and their resultant fire-  storms </w:t>
      </w:r>
      <w:r w:rsidRPr="00D4424D">
        <w:rPr>
          <w:rStyle w:val="StyleBoldUnderline"/>
          <w:rFonts w:asciiTheme="minorHAnsi" w:hAnsiTheme="minorHAnsi"/>
          <w:highlight w:val="green"/>
        </w:rPr>
        <w:t>could usher in a nuclear winter that might erase homo sapiens from the face of the earth</w:t>
      </w:r>
      <w:r w:rsidRPr="00D4424D">
        <w:rPr>
          <w:rFonts w:asciiTheme="minorHAnsi" w:hAnsiTheme="minorHAnsi" w:cstheme="minorHAnsi"/>
          <w:sz w:val="16"/>
        </w:rPr>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w:t>
      </w:r>
      <w:r w:rsidRPr="00D4424D">
        <w:rPr>
          <w:rStyle w:val="StyleBoldUnderline"/>
          <w:rFonts w:asciiTheme="minorHAnsi" w:hAnsiTheme="minorHAnsi"/>
          <w:highlight w:val="green"/>
        </w:rPr>
        <w:t>even a limited nuclear exchange</w:t>
      </w:r>
      <w:r w:rsidRPr="00D4424D">
        <w:rPr>
          <w:rFonts w:asciiTheme="minorHAnsi" w:hAnsiTheme="minorHAnsi" w:cstheme="minorHAnsi"/>
          <w:sz w:val="16"/>
        </w:rPr>
        <w:t xml:space="preserve">  or one between newer nuclear-weapon states, such as India  and Pakistan, </w:t>
      </w:r>
      <w:r w:rsidRPr="00D4424D">
        <w:rPr>
          <w:rStyle w:val="StyleBoldUnderline"/>
          <w:rFonts w:asciiTheme="minorHAnsi" w:hAnsiTheme="minorHAnsi"/>
          <w:highlight w:val="green"/>
        </w:rPr>
        <w:t>could have devastating long-lasting climatic consequences</w:t>
      </w:r>
      <w:r w:rsidRPr="00D4424D">
        <w:rPr>
          <w:rFonts w:asciiTheme="minorHAnsi" w:hAnsiTheme="minorHAnsi" w:cstheme="minorHAnsi"/>
          <w:sz w:val="16"/>
        </w:rPr>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D4424D">
        <w:rPr>
          <w:rStyle w:val="StyleBoldUnderline"/>
          <w:rFonts w:asciiTheme="minorHAnsi" w:hAnsiTheme="minorHAnsi"/>
        </w:rPr>
        <w:t>preventing World War III is a necessity—not an option</w:t>
      </w:r>
      <w:r w:rsidRPr="00D4424D">
        <w:rPr>
          <w:rStyle w:val="TitleChar"/>
          <w:rFonts w:asciiTheme="minorHAnsi" w:hAnsiTheme="minorHAnsi"/>
          <w:sz w:val="22"/>
        </w:rPr>
        <w:t xml:space="preserve">. </w:t>
      </w:r>
    </w:p>
    <w:p w:rsidR="00285888" w:rsidRDefault="00285888" w:rsidP="00285888">
      <w:pPr>
        <w:pStyle w:val="cardtext"/>
        <w:ind w:left="0"/>
        <w:rPr>
          <w:rStyle w:val="TitleChar"/>
          <w:rFonts w:asciiTheme="minorHAnsi" w:hAnsiTheme="minorHAnsi"/>
          <w:sz w:val="22"/>
        </w:rPr>
      </w:pPr>
    </w:p>
    <w:p w:rsidR="00285888" w:rsidRDefault="00285888" w:rsidP="00285888">
      <w:pPr>
        <w:pStyle w:val="Heading3"/>
      </w:pPr>
      <w:r w:rsidRPr="003A5580">
        <w:t>Ext. Cred solves GPW</w:t>
      </w:r>
    </w:p>
    <w:p w:rsidR="00285888" w:rsidRDefault="00285888" w:rsidP="00285888"/>
    <w:p w:rsidR="00285888" w:rsidRPr="003A5580" w:rsidRDefault="00285888" w:rsidP="00285888">
      <w:pPr>
        <w:pStyle w:val="Heading4"/>
        <w:rPr>
          <w:rFonts w:asciiTheme="minorHAnsi" w:hAnsiTheme="minorHAnsi"/>
        </w:rPr>
      </w:pPr>
      <w:r w:rsidRPr="003A5580">
        <w:rPr>
          <w:rFonts w:asciiTheme="minorHAnsi" w:hAnsiTheme="minorHAnsi"/>
          <w:shd w:val="clear" w:color="auto" w:fill="FFFFFF"/>
        </w:rPr>
        <w:t>Lack of international credibility makes great power war inevitable</w:t>
      </w:r>
    </w:p>
    <w:p w:rsidR="00285888" w:rsidRPr="003A5580" w:rsidRDefault="00285888" w:rsidP="00285888">
      <w:pPr>
        <w:shd w:val="clear" w:color="auto" w:fill="FFFFFF"/>
        <w:rPr>
          <w:rFonts w:asciiTheme="minorHAnsi" w:hAnsiTheme="minorHAnsi" w:cs="Arial"/>
          <w:color w:val="222222"/>
          <w:szCs w:val="20"/>
        </w:rPr>
      </w:pPr>
      <w:r w:rsidRPr="003A5580">
        <w:rPr>
          <w:rStyle w:val="StyleStyleBold12pt"/>
          <w:rFonts w:asciiTheme="minorHAnsi" w:hAnsiTheme="minorHAnsi"/>
        </w:rPr>
        <w:t>Fettweis, 2004</w:t>
      </w:r>
      <w:r w:rsidRPr="003A5580">
        <w:rPr>
          <w:rStyle w:val="apple-converted-space"/>
          <w:rFonts w:asciiTheme="minorHAnsi" w:hAnsiTheme="minorHAnsi" w:cs="Arial"/>
          <w:color w:val="222222"/>
          <w:sz w:val="16"/>
          <w:szCs w:val="16"/>
        </w:rPr>
        <w:t> (</w:t>
      </w:r>
      <w:r w:rsidRPr="003A5580">
        <w:rPr>
          <w:rFonts w:asciiTheme="minorHAnsi" w:hAnsiTheme="minorHAnsi" w:cs="Arial"/>
          <w:color w:val="222222"/>
          <w:sz w:val="16"/>
          <w:szCs w:val="16"/>
        </w:rPr>
        <w:t>Christopher, Professor at the U.S. Army War College, December 2004, “Resolute Eagle or Paper Tiger? Credibility, Reputation and the War on Terror,” online:</w:t>
      </w:r>
      <w:r w:rsidRPr="003A5580">
        <w:rPr>
          <w:rStyle w:val="apple-converted-space"/>
          <w:rFonts w:asciiTheme="minorHAnsi" w:hAnsiTheme="minorHAnsi" w:cs="Arial"/>
          <w:color w:val="222222"/>
          <w:sz w:val="16"/>
          <w:szCs w:val="16"/>
        </w:rPr>
        <w:t> </w:t>
      </w:r>
      <w:r w:rsidRPr="003A5580">
        <w:rPr>
          <w:rFonts w:asciiTheme="minorHAnsi" w:hAnsiTheme="minorHAnsi" w:cs="Arial"/>
          <w:color w:val="222222"/>
          <w:sz w:val="16"/>
          <w:szCs w:val="16"/>
        </w:rPr>
        <w:t>http://www.allacademic.com/meta/p67147_index.html</w:t>
      </w:r>
      <w:r>
        <w:rPr>
          <w:rFonts w:asciiTheme="minorHAnsi" w:hAnsiTheme="minorHAnsi" w:cs="Arial"/>
          <w:color w:val="222222"/>
          <w:sz w:val="16"/>
          <w:szCs w:val="16"/>
        </w:rPr>
        <w:t>)</w:t>
      </w:r>
    </w:p>
    <w:p w:rsidR="00285888" w:rsidRPr="003A5580" w:rsidRDefault="00285888" w:rsidP="00285888">
      <w:pPr>
        <w:shd w:val="clear" w:color="auto" w:fill="FFFFFF"/>
        <w:rPr>
          <w:rFonts w:asciiTheme="minorHAnsi" w:hAnsiTheme="minorHAnsi" w:cs="Arial"/>
          <w:color w:val="222222"/>
          <w:sz w:val="16"/>
        </w:rPr>
      </w:pPr>
      <w:r w:rsidRPr="003A5580">
        <w:rPr>
          <w:rStyle w:val="StyleBoldUnderline"/>
          <w:highlight w:val="green"/>
        </w:rPr>
        <w:t>The credibility of a state forms the basis of its reputation</w:t>
      </w:r>
      <w:r w:rsidRPr="003A5580">
        <w:rPr>
          <w:rFonts w:asciiTheme="minorHAnsi" w:hAnsiTheme="minorHAnsi" w:cs="Arial"/>
          <w:color w:val="222222"/>
          <w:sz w:val="16"/>
          <w:highlight w:val="green"/>
        </w:rPr>
        <w:t>,</w:t>
      </w:r>
      <w:r w:rsidRPr="003A5580">
        <w:rPr>
          <w:rFonts w:asciiTheme="minorHAnsi" w:hAnsiTheme="minorHAnsi" w:cs="Arial"/>
          <w:color w:val="222222"/>
          <w:sz w:val="16"/>
        </w:rPr>
        <w:t xml:space="preserve"> which</w:t>
      </w:r>
      <w:r w:rsidRPr="003A5580">
        <w:rPr>
          <w:rStyle w:val="apple-converted-space"/>
          <w:rFonts w:asciiTheme="minorHAnsi" w:hAnsiTheme="minorHAnsi" w:cs="Arial"/>
          <w:color w:val="222222"/>
          <w:sz w:val="16"/>
        </w:rPr>
        <w:t> </w:t>
      </w:r>
      <w:r w:rsidRPr="003A5580">
        <w:rPr>
          <w:rFonts w:asciiTheme="minorHAnsi" w:hAnsiTheme="minorHAnsi" w:cs="Arial"/>
          <w:color w:val="222222"/>
          <w:sz w:val="16"/>
        </w:rPr>
        <w:t>is little more than an impression of fundamental national character that</w:t>
      </w:r>
      <w:r w:rsidRPr="003A5580">
        <w:rPr>
          <w:rStyle w:val="apple-converted-space"/>
          <w:rFonts w:asciiTheme="minorHAnsi" w:hAnsiTheme="minorHAnsi" w:cs="Arial"/>
          <w:color w:val="222222"/>
          <w:sz w:val="16"/>
        </w:rPr>
        <w:t> </w:t>
      </w:r>
      <w:r w:rsidRPr="003A5580">
        <w:rPr>
          <w:rFonts w:asciiTheme="minorHAnsi" w:hAnsiTheme="minorHAnsi" w:cs="Arial"/>
          <w:color w:val="222222"/>
          <w:sz w:val="16"/>
        </w:rPr>
        <w:t>serves as a guide for others trying to anticipate future actions.12</w:t>
      </w:r>
      <w:r w:rsidRPr="003A5580">
        <w:rPr>
          <w:rStyle w:val="apple-converted-space"/>
          <w:rFonts w:asciiTheme="minorHAnsi" w:hAnsiTheme="minorHAnsi" w:cs="Arial"/>
          <w:color w:val="222222"/>
          <w:sz w:val="16"/>
        </w:rPr>
        <w:t> </w:t>
      </w:r>
      <w:r w:rsidRPr="003A5580">
        <w:rPr>
          <w:rStyle w:val="StyleBoldUnderline"/>
          <w:highlight w:val="green"/>
        </w:rPr>
        <w:t>The loss of credibility can lead to reputations for weakness</w:t>
      </w:r>
      <w:r w:rsidRPr="003A5580">
        <w:rPr>
          <w:rFonts w:asciiTheme="minorHAnsi" w:hAnsiTheme="minorHAnsi" w:cs="Arial"/>
          <w:color w:val="222222"/>
          <w:sz w:val="16"/>
        </w:rPr>
        <w:t>, fecklessness,</w:t>
      </w:r>
      <w:r w:rsidRPr="003A5580">
        <w:rPr>
          <w:rStyle w:val="apple-converted-space"/>
          <w:rFonts w:asciiTheme="minorHAnsi" w:hAnsiTheme="minorHAnsi" w:cs="Arial"/>
          <w:color w:val="222222"/>
          <w:sz w:val="16"/>
        </w:rPr>
        <w:t> </w:t>
      </w:r>
      <w:r w:rsidRPr="003A5580">
        <w:rPr>
          <w:rStyle w:val="StyleBoldUnderline"/>
          <w:highlight w:val="green"/>
        </w:rPr>
        <w:t>and irresolution, which</w:t>
      </w:r>
      <w:r w:rsidRPr="003A5580">
        <w:rPr>
          <w:rFonts w:asciiTheme="minorHAnsi" w:hAnsiTheme="minorHAnsi" w:cs="Arial"/>
          <w:color w:val="222222"/>
          <w:sz w:val="16"/>
        </w:rPr>
        <w:t>, the thinking goes,</w:t>
      </w:r>
      <w:r w:rsidRPr="003A5580">
        <w:rPr>
          <w:rStyle w:val="apple-converted-space"/>
          <w:rFonts w:asciiTheme="minorHAnsi" w:hAnsiTheme="minorHAnsi" w:cs="Arial"/>
          <w:color w:val="222222"/>
          <w:sz w:val="16"/>
        </w:rPr>
        <w:t> </w:t>
      </w:r>
      <w:r w:rsidRPr="003A5580">
        <w:rPr>
          <w:rStyle w:val="StyleBoldUnderline"/>
          <w:highlight w:val="green"/>
        </w:rPr>
        <w:t>emboldens enemies</w:t>
      </w:r>
      <w:r w:rsidRPr="003A5580">
        <w:rPr>
          <w:rStyle w:val="StyleBoldUnderline"/>
        </w:rPr>
        <w:t xml:space="preserve"> and discourages</w:t>
      </w:r>
      <w:r w:rsidRPr="003A5580">
        <w:rPr>
          <w:rStyle w:val="apple-converted-space"/>
          <w:rFonts w:asciiTheme="minorHAnsi" w:hAnsiTheme="minorHAnsi" w:cs="Arial"/>
          <w:i/>
          <w:iCs/>
          <w:color w:val="222222"/>
          <w:sz w:val="16"/>
        </w:rPr>
        <w:t> </w:t>
      </w:r>
      <w:r w:rsidRPr="003A5580">
        <w:rPr>
          <w:sz w:val="16"/>
        </w:rPr>
        <w:t>the loyalty of</w:t>
      </w:r>
      <w:r w:rsidRPr="003A5580">
        <w:rPr>
          <w:rStyle w:val="apple-converted-space"/>
          <w:rFonts w:asciiTheme="minorHAnsi" w:hAnsiTheme="minorHAnsi" w:cs="Arial"/>
          <w:i/>
          <w:iCs/>
          <w:color w:val="222222"/>
          <w:sz w:val="16"/>
        </w:rPr>
        <w:t> </w:t>
      </w:r>
      <w:r w:rsidRPr="003A5580">
        <w:rPr>
          <w:rStyle w:val="StyleBoldUnderline"/>
        </w:rPr>
        <w:t>allies</w:t>
      </w:r>
      <w:r w:rsidRPr="003A5580">
        <w:rPr>
          <w:sz w:val="16"/>
        </w:rPr>
        <w:t>. Credibility</w:t>
      </w:r>
      <w:r w:rsidRPr="003A5580">
        <w:rPr>
          <w:rFonts w:asciiTheme="minorHAnsi" w:hAnsiTheme="minorHAnsi" w:cs="Arial"/>
          <w:color w:val="222222"/>
          <w:sz w:val="16"/>
        </w:rPr>
        <w:t xml:space="preserve"> can be damaged in many ways, depending on the situation and the observer,</w:t>
      </w:r>
      <w:r w:rsidRPr="003A5580">
        <w:rPr>
          <w:rStyle w:val="apple-converted-space"/>
          <w:rFonts w:asciiTheme="minorHAnsi" w:hAnsiTheme="minorHAnsi" w:cs="Arial"/>
          <w:color w:val="222222"/>
          <w:sz w:val="16"/>
        </w:rPr>
        <w:t> </w:t>
      </w:r>
      <w:r w:rsidRPr="003A5580">
        <w:rPr>
          <w:rFonts w:asciiTheme="minorHAnsi" w:hAnsiTheme="minorHAnsi" w:cs="Arial"/>
          <w:color w:val="222222"/>
          <w:sz w:val="16"/>
        </w:rPr>
        <w:t>but</w:t>
      </w:r>
      <w:r w:rsidRPr="003A5580">
        <w:rPr>
          <w:rStyle w:val="apple-converted-space"/>
          <w:rFonts w:asciiTheme="minorHAnsi" w:hAnsiTheme="minorHAnsi" w:cs="Arial"/>
          <w:color w:val="222222"/>
          <w:sz w:val="16"/>
        </w:rPr>
        <w:t> </w:t>
      </w:r>
      <w:r w:rsidRPr="003A5580">
        <w:rPr>
          <w:rFonts w:asciiTheme="minorHAnsi" w:hAnsiTheme="minorHAnsi" w:cs="Arial"/>
          <w:color w:val="222222"/>
          <w:sz w:val="16"/>
        </w:rPr>
        <w:t>perhaps</w:t>
      </w:r>
      <w:r w:rsidRPr="003A5580">
        <w:rPr>
          <w:rStyle w:val="apple-converted-space"/>
          <w:rFonts w:asciiTheme="minorHAnsi" w:hAnsiTheme="minorHAnsi" w:cs="Arial"/>
          <w:color w:val="222222"/>
          <w:sz w:val="16"/>
        </w:rPr>
        <w:t> </w:t>
      </w:r>
      <w:r w:rsidRPr="003A5580">
        <w:rPr>
          <w:rStyle w:val="StyleBoldUnderline"/>
        </w:rPr>
        <w:t>the surest is to fail to rise to a challenge or to pursue a goal with sufficient resolve</w:t>
      </w:r>
      <w:r w:rsidRPr="003A5580">
        <w:rPr>
          <w:rFonts w:asciiTheme="minorHAnsi" w:hAnsiTheme="minorHAnsi" w:cs="Arial"/>
          <w:color w:val="222222"/>
          <w:sz w:val="16"/>
        </w:rPr>
        <w:t>. By doing so,</w:t>
      </w:r>
      <w:r w:rsidRPr="003A5580">
        <w:rPr>
          <w:rStyle w:val="apple-converted-space"/>
          <w:rFonts w:asciiTheme="minorHAnsi" w:hAnsiTheme="minorHAnsi" w:cs="Arial"/>
          <w:color w:val="222222"/>
          <w:sz w:val="16"/>
        </w:rPr>
        <w:t> </w:t>
      </w:r>
      <w:r w:rsidRPr="003A5580">
        <w:rPr>
          <w:rStyle w:val="StyleBoldUnderline"/>
          <w:highlight w:val="green"/>
        </w:rPr>
        <w:t>a state may earn a reputation for irresolution, which can encourage more aggressive actions</w:t>
      </w:r>
      <w:r w:rsidRPr="003A5580">
        <w:rPr>
          <w:rStyle w:val="StyleBoldUnderline"/>
        </w:rPr>
        <w:t xml:space="preserve"> by revisionist powers</w:t>
      </w:r>
      <w:r w:rsidRPr="003A5580">
        <w:rPr>
          <w:rFonts w:asciiTheme="minorHAnsi" w:hAnsiTheme="minorHAnsi" w:cs="Arial"/>
          <w:color w:val="222222"/>
          <w:sz w:val="16"/>
        </w:rPr>
        <w:t>.13</w:t>
      </w:r>
      <w:r w:rsidRPr="003A5580">
        <w:rPr>
          <w:rStyle w:val="apple-converted-space"/>
          <w:rFonts w:asciiTheme="minorHAnsi" w:hAnsiTheme="minorHAnsi" w:cs="Arial"/>
          <w:color w:val="222222"/>
          <w:sz w:val="16"/>
        </w:rPr>
        <w:t> </w:t>
      </w:r>
      <w:r w:rsidRPr="003A5580">
        <w:rPr>
          <w:rFonts w:asciiTheme="minorHAnsi" w:hAnsiTheme="minorHAnsi" w:cs="Arial"/>
          <w:color w:val="222222"/>
          <w:sz w:val="16"/>
        </w:rPr>
        <w:t>Threats made by a state without credibility may not be believed, inspiring the aggressor to press his advantage,</w:t>
      </w:r>
      <w:r w:rsidRPr="003A5580">
        <w:rPr>
          <w:rStyle w:val="apple-converted-space"/>
          <w:rFonts w:asciiTheme="minorHAnsi" w:hAnsiTheme="minorHAnsi" w:cs="Arial"/>
          <w:color w:val="222222"/>
          <w:sz w:val="16"/>
        </w:rPr>
        <w:t> </w:t>
      </w:r>
      <w:r w:rsidRPr="003A5580">
        <w:rPr>
          <w:rStyle w:val="StyleBoldUnderline"/>
          <w:highlight w:val="green"/>
        </w:rPr>
        <w:t>which may lead to a challenge</w:t>
      </w:r>
      <w:r w:rsidRPr="003A5580">
        <w:rPr>
          <w:rStyle w:val="StyleBoldUnderline"/>
        </w:rPr>
        <w:t xml:space="preserve"> to an interest </w:t>
      </w:r>
      <w:r w:rsidRPr="003A5580">
        <w:rPr>
          <w:rStyle w:val="StyleBoldUnderline"/>
          <w:highlight w:val="green"/>
        </w:rPr>
        <w:t>that is truly vital making a major war</w:t>
      </w:r>
      <w:r w:rsidRPr="003A5580">
        <w:rPr>
          <w:rStyle w:val="StyleBoldUnderline"/>
        </w:rPr>
        <w:t xml:space="preserve"> </w:t>
      </w:r>
      <w:r w:rsidRPr="003A5580">
        <w:rPr>
          <w:rStyle w:val="StyleBoldUnderline"/>
          <w:highlight w:val="green"/>
        </w:rPr>
        <w:t>unavoidable</w:t>
      </w:r>
      <w:r w:rsidRPr="003A5580">
        <w:rPr>
          <w:rFonts w:asciiTheme="minorHAnsi" w:hAnsiTheme="minorHAnsi" w:cs="Arial"/>
          <w:color w:val="222222"/>
          <w:sz w:val="16"/>
        </w:rPr>
        <w:t>. Thus the credibility imperative is also intimately related to the post-war American obsession with “appeasement,” which is of course a code word for a show of weakness that inadvertently encourages an aggressor.</w:t>
      </w:r>
    </w:p>
    <w:p w:rsidR="00285888" w:rsidRPr="003A5580" w:rsidRDefault="00285888" w:rsidP="00285888"/>
    <w:p w:rsidR="00285888" w:rsidRPr="00D4424D" w:rsidRDefault="00285888" w:rsidP="00285888"/>
    <w:p w:rsidR="00285888" w:rsidRPr="00515EA3" w:rsidRDefault="00285888" w:rsidP="00285888">
      <w:pPr>
        <w:pStyle w:val="Heading3"/>
        <w:rPr>
          <w:rFonts w:asciiTheme="minorHAnsi" w:hAnsiTheme="minorHAnsi"/>
        </w:rPr>
      </w:pPr>
      <w:r w:rsidRPr="00515EA3">
        <w:rPr>
          <w:rFonts w:asciiTheme="minorHAnsi" w:hAnsiTheme="minorHAnsi"/>
        </w:rPr>
        <w:t>A2 Plan Hurts Democracy</w:t>
      </w:r>
    </w:p>
    <w:p w:rsidR="00285888" w:rsidRPr="00515EA3" w:rsidRDefault="00285888" w:rsidP="00285888">
      <w:pPr>
        <w:rPr>
          <w:rFonts w:asciiTheme="minorHAnsi" w:hAnsiTheme="minorHAnsi"/>
        </w:rPr>
      </w:pPr>
    </w:p>
    <w:p w:rsidR="00285888" w:rsidRPr="00515EA3" w:rsidRDefault="00285888" w:rsidP="00285888">
      <w:pPr>
        <w:pStyle w:val="Heading4"/>
        <w:rPr>
          <w:rFonts w:asciiTheme="minorHAnsi" w:hAnsiTheme="minorHAnsi"/>
        </w:rPr>
      </w:pPr>
      <w:r w:rsidRPr="00515EA3">
        <w:rPr>
          <w:rFonts w:asciiTheme="minorHAnsi" w:hAnsiTheme="minorHAnsi"/>
          <w:u w:val="single"/>
        </w:rPr>
        <w:t>We don’t crush all hope for democratization</w:t>
      </w:r>
      <w:r w:rsidRPr="00515EA3">
        <w:rPr>
          <w:rFonts w:asciiTheme="minorHAnsi" w:hAnsiTheme="minorHAnsi"/>
        </w:rPr>
        <w:t>-pluralistic respect for other governing models allows it to spread on its own accord instead of by US force</w:t>
      </w:r>
    </w:p>
    <w:p w:rsidR="00285888" w:rsidRPr="00515EA3" w:rsidRDefault="00285888" w:rsidP="00285888">
      <w:pPr>
        <w:rPr>
          <w:rFonts w:asciiTheme="minorHAnsi" w:hAnsiTheme="minorHAnsi"/>
          <w:sz w:val="16"/>
        </w:rPr>
      </w:pPr>
      <w:r w:rsidRPr="00515EA3">
        <w:rPr>
          <w:rStyle w:val="StyleStyleBold12pt"/>
          <w:rFonts w:asciiTheme="minorHAnsi" w:hAnsiTheme="minorHAnsi"/>
        </w:rPr>
        <w:t>Kupchan and Mount, 2009</w:t>
      </w:r>
      <w:r w:rsidRPr="00515EA3">
        <w:rPr>
          <w:rStyle w:val="StyleStyleBold12pt"/>
          <w:rFonts w:asciiTheme="minorHAnsi" w:hAnsiTheme="minorHAnsi"/>
          <w:b w:val="0"/>
          <w:sz w:val="16"/>
        </w:rPr>
        <w:t xml:space="preserve"> (Charles,</w:t>
      </w:r>
      <w:r w:rsidRPr="00515EA3">
        <w:rPr>
          <w:rFonts w:asciiTheme="minorHAnsi" w:hAnsiTheme="minorHAnsi"/>
          <w:sz w:val="16"/>
        </w:rPr>
        <w:t xml:space="preserve"> professor of International Affairs at Georgetown University and senior fellow at the Council on Foreign Relations, and Adam, doctoral candidate in the Department of Government at Georgetown University, Spring 2009, “The Autonomy Rule,” Democracy: A Journal of Ideas, online: </w:t>
      </w:r>
      <w:hyperlink r:id="rId17" w:history="1">
        <w:r w:rsidRPr="00515EA3">
          <w:rPr>
            <w:rStyle w:val="Hyperlink"/>
            <w:rFonts w:asciiTheme="minorHAnsi" w:hAnsiTheme="minorHAnsi"/>
            <w:sz w:val="16"/>
          </w:rPr>
          <w:t>http://www.democracyjournal.org/pdf/12/Kupchan.pdf</w:t>
        </w:r>
      </w:hyperlink>
      <w:r w:rsidRPr="00515EA3">
        <w:rPr>
          <w:rStyle w:val="Hyperlink"/>
          <w:rFonts w:asciiTheme="minorHAnsi" w:hAnsiTheme="minorHAnsi"/>
          <w:sz w:val="16"/>
        </w:rPr>
        <w:t>)</w:t>
      </w:r>
    </w:p>
    <w:p w:rsidR="00285888" w:rsidRPr="00515EA3" w:rsidRDefault="00285888" w:rsidP="00285888">
      <w:pPr>
        <w:rPr>
          <w:rFonts w:asciiTheme="minorHAnsi" w:hAnsiTheme="minorHAnsi"/>
          <w:sz w:val="16"/>
        </w:rPr>
      </w:pPr>
      <w:r w:rsidRPr="00515EA3">
        <w:rPr>
          <w:rStyle w:val="StyleBoldUnderline"/>
          <w:rFonts w:asciiTheme="minorHAnsi" w:hAnsiTheme="minorHAnsi"/>
        </w:rPr>
        <w:t>America’s adherence to the Autonomy Rule by no means precludes the promotion of democracy</w:t>
      </w:r>
      <w:r w:rsidRPr="00515EA3">
        <w:rPr>
          <w:rFonts w:asciiTheme="minorHAnsi" w:hAnsiTheme="minorHAnsi"/>
          <w:sz w:val="16"/>
        </w:rPr>
        <w:t xml:space="preserve"> as an objective of U.S. statecraft. </w:t>
      </w:r>
      <w:r w:rsidRPr="00515EA3">
        <w:rPr>
          <w:rStyle w:val="StyleBoldUnderline"/>
          <w:rFonts w:asciiTheme="minorHAnsi" w:hAnsiTheme="minorHAnsi"/>
        </w:rPr>
        <w:t>Americans have every reason to remain confident that liberal democracy represents the best form of government</w:t>
      </w:r>
      <w:r w:rsidRPr="00515EA3">
        <w:rPr>
          <w:rFonts w:asciiTheme="minorHAnsi" w:hAnsiTheme="minorHAnsi"/>
          <w:sz w:val="16"/>
        </w:rPr>
        <w:t xml:space="preserve">, both morally and materially. Accordingly, the United States should continue to use political and economic incentives to encourage democratization. However, </w:t>
      </w:r>
      <w:r w:rsidRPr="00515EA3">
        <w:rPr>
          <w:rStyle w:val="Emphasis"/>
          <w:rFonts w:asciiTheme="minorHAnsi" w:hAnsiTheme="minorHAnsi"/>
        </w:rPr>
        <w:t>the spread of democracy should remain one component of a long-term vision, and not serve as a central objective defining America’s approach to international governance</w:t>
      </w:r>
      <w:r w:rsidRPr="00515EA3">
        <w:rPr>
          <w:rFonts w:asciiTheme="minorHAnsi" w:hAnsiTheme="minorHAnsi"/>
          <w:sz w:val="16"/>
        </w:rPr>
        <w:t xml:space="preserve">. </w:t>
      </w:r>
      <w:r w:rsidRPr="00515EA3">
        <w:rPr>
          <w:rStyle w:val="StyleBoldUnderline"/>
          <w:rFonts w:asciiTheme="minorHAnsi" w:hAnsiTheme="minorHAnsi"/>
        </w:rPr>
        <w:t>If Americans are right about the merits of liberal democracy, it will spread of its own accord</w:t>
      </w:r>
      <w:r w:rsidRPr="00515EA3">
        <w:rPr>
          <w:rFonts w:asciiTheme="minorHAnsi" w:hAnsiTheme="minorHAnsi"/>
          <w:sz w:val="16"/>
        </w:rPr>
        <w:t xml:space="preserve"> as a consequence of its superior attributes and performance</w:t>
      </w:r>
      <w:r w:rsidRPr="00515EA3">
        <w:rPr>
          <w:rStyle w:val="StyleBoldUnderline"/>
          <w:rFonts w:asciiTheme="minorHAnsi" w:hAnsiTheme="minorHAnsi"/>
        </w:rPr>
        <w:t>. In the meantime</w:t>
      </w:r>
      <w:r w:rsidRPr="00515EA3">
        <w:rPr>
          <w:rFonts w:asciiTheme="minorHAnsi" w:hAnsiTheme="minorHAnsi"/>
          <w:sz w:val="16"/>
        </w:rPr>
        <w:t xml:space="preserve">, </w:t>
      </w:r>
      <w:r w:rsidRPr="00515EA3">
        <w:rPr>
          <w:rStyle w:val="StyleBoldUnderline"/>
          <w:rFonts w:asciiTheme="minorHAnsi" w:hAnsiTheme="minorHAnsi"/>
        </w:rPr>
        <w:t xml:space="preserve">observation of the Autonomy Rule, humility about the strengths and weaknesses of </w:t>
      </w:r>
      <w:r w:rsidRPr="00515EA3">
        <w:rPr>
          <w:rStyle w:val="StyleBoldUnderline"/>
          <w:rFonts w:asciiTheme="minorHAnsi" w:hAnsiTheme="minorHAnsi"/>
        </w:rPr>
        <w:lastRenderedPageBreak/>
        <w:t>the Western way, and respect for alternative systems of government offer the most promise of providing the favorable international conditions</w:t>
      </w:r>
      <w:r w:rsidRPr="00515EA3">
        <w:rPr>
          <w:rFonts w:asciiTheme="minorHAnsi" w:hAnsiTheme="minorHAnsi"/>
          <w:sz w:val="16"/>
        </w:rPr>
        <w:t xml:space="preserve"> in which democracy will be able to demonstrate its virtues.</w:t>
      </w:r>
    </w:p>
    <w:p w:rsidR="00285888" w:rsidRPr="00515EA3" w:rsidRDefault="00285888" w:rsidP="00285888">
      <w:pPr>
        <w:rPr>
          <w:rFonts w:asciiTheme="minorHAnsi" w:hAnsiTheme="minorHAnsi"/>
          <w:sz w:val="16"/>
        </w:rPr>
      </w:pPr>
    </w:p>
    <w:p w:rsidR="00285888" w:rsidRPr="00515EA3" w:rsidRDefault="00285888" w:rsidP="00285888">
      <w:pPr>
        <w:pStyle w:val="Heading3"/>
        <w:rPr>
          <w:rFonts w:asciiTheme="minorHAnsi" w:hAnsiTheme="minorHAnsi"/>
        </w:rPr>
      </w:pPr>
      <w:r w:rsidRPr="00515EA3">
        <w:rPr>
          <w:rFonts w:asciiTheme="minorHAnsi" w:hAnsiTheme="minorHAnsi"/>
        </w:rPr>
        <w:t>A2 Heg Good</w:t>
      </w:r>
    </w:p>
    <w:p w:rsidR="00285888" w:rsidRPr="00515EA3" w:rsidRDefault="00285888" w:rsidP="00285888">
      <w:pPr>
        <w:pStyle w:val="Heading4"/>
        <w:rPr>
          <w:rFonts w:asciiTheme="minorHAnsi" w:hAnsiTheme="minorHAnsi"/>
          <w:u w:val="single"/>
        </w:rPr>
      </w:pPr>
      <w:r w:rsidRPr="00515EA3">
        <w:rPr>
          <w:rFonts w:asciiTheme="minorHAnsi" w:hAnsiTheme="minorHAnsi"/>
        </w:rPr>
        <w:t xml:space="preserve">Attempts to revive American primacy </w:t>
      </w:r>
      <w:r w:rsidRPr="00515EA3">
        <w:rPr>
          <w:rFonts w:asciiTheme="minorHAnsi" w:hAnsiTheme="minorHAnsi"/>
          <w:u w:val="single"/>
        </w:rPr>
        <w:t>alienate</w:t>
      </w:r>
      <w:r w:rsidRPr="00515EA3">
        <w:rPr>
          <w:rFonts w:asciiTheme="minorHAnsi" w:hAnsiTheme="minorHAnsi"/>
        </w:rPr>
        <w:t xml:space="preserve"> rising powers by signaling the U.S. won’t </w:t>
      </w:r>
      <w:r w:rsidRPr="00515EA3">
        <w:rPr>
          <w:rFonts w:asciiTheme="minorHAnsi" w:hAnsiTheme="minorHAnsi"/>
          <w:u w:val="single"/>
        </w:rPr>
        <w:t>treat them as equal stakeholders</w:t>
      </w:r>
    </w:p>
    <w:p w:rsidR="00285888" w:rsidRPr="00515EA3" w:rsidRDefault="00285888" w:rsidP="00285888">
      <w:pPr>
        <w:rPr>
          <w:rFonts w:asciiTheme="minorHAnsi" w:hAnsiTheme="minorHAnsi"/>
          <w:sz w:val="16"/>
        </w:rPr>
      </w:pPr>
      <w:r w:rsidRPr="00515EA3">
        <w:rPr>
          <w:rStyle w:val="StyleStyleBold12pt"/>
          <w:rFonts w:asciiTheme="minorHAnsi" w:hAnsiTheme="minorHAnsi"/>
        </w:rPr>
        <w:t>Kupchan, 2012</w:t>
      </w:r>
      <w:r w:rsidRPr="00515EA3">
        <w:rPr>
          <w:rFonts w:asciiTheme="minorHAnsi" w:hAnsiTheme="minorHAnsi"/>
          <w:sz w:val="16"/>
        </w:rPr>
        <w:t xml:space="preserve"> (Charles, Professor of international affairs at Georgetown University and Whitney Shepardson senior fellow at the Council on Foreign Relations, “Sorry, Mitt: It Won't Be an American Century,” Foreign Policy, February 6, 2012, http://www.foreignpolicy.com/articles/2012/02/06/it_won_t_be_an_american_century?page=full)</w:t>
      </w:r>
    </w:p>
    <w:p w:rsidR="00285888" w:rsidRDefault="00285888" w:rsidP="00285888">
      <w:pPr>
        <w:rPr>
          <w:rFonts w:asciiTheme="minorHAnsi" w:hAnsiTheme="minorHAnsi"/>
          <w:sz w:val="16"/>
        </w:rPr>
      </w:pPr>
      <w:r w:rsidRPr="00515EA3">
        <w:rPr>
          <w:rStyle w:val="StyleBoldUnderline"/>
          <w:rFonts w:asciiTheme="minorHAnsi" w:hAnsiTheme="minorHAnsi"/>
        </w:rPr>
        <w:t>China's GDP will catch up with America's</w:t>
      </w:r>
      <w:r w:rsidRPr="00515EA3">
        <w:rPr>
          <w:rFonts w:asciiTheme="minorHAnsi" w:hAnsiTheme="minorHAnsi"/>
          <w:sz w:val="16"/>
        </w:rPr>
        <w:t xml:space="preserve"> over the course of the next decade. The World Bank predicts that the dollar, euro, and China's renminbi will become co-equals in a "multi-currency" monetary system by 2025. Goldman Sachs expects </w:t>
      </w:r>
      <w:r w:rsidRPr="00515EA3">
        <w:rPr>
          <w:rStyle w:val="StyleBoldUnderline"/>
          <w:rFonts w:asciiTheme="minorHAnsi" w:hAnsiTheme="minorHAnsi"/>
        </w:rPr>
        <w:t>the collective GDP of the top four developing countries -- Brazil, China, India, and Russia -- to match that of the G-7 countries by 2032</w:t>
      </w:r>
      <w:r w:rsidRPr="00515EA3">
        <w:rPr>
          <w:rFonts w:asciiTheme="minorHAnsi" w:hAnsiTheme="minorHAnsi"/>
          <w:sz w:val="16"/>
        </w:rPr>
        <w:t xml:space="preserve">. The United States will no doubt exit the current slump and bounce back economically in the years ahead. Nonetheless, </w:t>
      </w:r>
      <w:r w:rsidRPr="00515EA3">
        <w:rPr>
          <w:rStyle w:val="Emphasis"/>
          <w:rFonts w:asciiTheme="minorHAnsi" w:hAnsiTheme="minorHAnsi"/>
        </w:rPr>
        <w:t>a more level global playing field is inevitable</w:t>
      </w:r>
      <w:r w:rsidRPr="00515EA3">
        <w:rPr>
          <w:rFonts w:asciiTheme="minorHAnsi" w:hAnsiTheme="minorHAnsi"/>
          <w:sz w:val="16"/>
        </w:rPr>
        <w:t xml:space="preserve">. To be sure, America's military superiority will remain second to none for decades to come. As the wars in Iraq and Afghanistan have made amply clear, though, </w:t>
      </w:r>
      <w:r w:rsidRPr="00515EA3">
        <w:rPr>
          <w:rStyle w:val="StyleBoldUnderline"/>
          <w:rFonts w:asciiTheme="minorHAnsi" w:hAnsiTheme="minorHAnsi"/>
        </w:rPr>
        <w:t>military primacy hardly ensures effective influence. And with the U.S. defense budget poised to shrink in the service of restoring the country's fiscal health, the United States will have to pick its fights carefull</w:t>
      </w:r>
      <w:r w:rsidRPr="00515EA3">
        <w:rPr>
          <w:rFonts w:asciiTheme="minorHAnsi" w:hAnsiTheme="minorHAnsi"/>
          <w:sz w:val="16"/>
        </w:rPr>
        <w:t xml:space="preserve">y. Shrewd and judicious statecraft will be at least as important as raw power in ensuring the country's security. To acknowledge the need for the United States to adjust to prospective shifts in the global distribution of power is not, as Duke University professor Bruce Jentleson recently pointed out in Democracy, to be a declinist or a pessimist. </w:t>
      </w:r>
      <w:r w:rsidRPr="00515EA3">
        <w:rPr>
          <w:rStyle w:val="StyleBoldUnderline"/>
          <w:rFonts w:asciiTheme="minorHAnsi" w:hAnsiTheme="minorHAnsi"/>
        </w:rPr>
        <w:t>It is to be a realist</w:t>
      </w:r>
      <w:r w:rsidRPr="00515EA3">
        <w:rPr>
          <w:rFonts w:asciiTheme="minorHAnsi" w:hAnsiTheme="minorHAnsi"/>
          <w:sz w:val="16"/>
        </w:rPr>
        <w:t xml:space="preserve">. And </w:t>
      </w:r>
      <w:r w:rsidRPr="00515EA3">
        <w:rPr>
          <w:rStyle w:val="StyleBoldUnderline"/>
          <w:rFonts w:asciiTheme="minorHAnsi" w:hAnsiTheme="minorHAnsi"/>
        </w:rPr>
        <w:t>safely guiding the United States through this coming transition requires seeing the world as it is rather than retreating toward the illusory comfort of denial</w:t>
      </w:r>
      <w:r w:rsidRPr="00515EA3">
        <w:rPr>
          <w:rFonts w:asciiTheme="minorHAnsi" w:hAnsiTheme="minorHAnsi"/>
          <w:sz w:val="16"/>
        </w:rPr>
        <w:t xml:space="preserve">. Adjusting to the rise of the rest requires, for starters, </w:t>
      </w:r>
      <w:r w:rsidRPr="00515EA3">
        <w:rPr>
          <w:rStyle w:val="StyleBoldUnderline"/>
          <w:rFonts w:asciiTheme="minorHAnsi" w:hAnsiTheme="minorHAnsi"/>
        </w:rPr>
        <w:t>making more room at the table for newcomers</w:t>
      </w:r>
      <w:r w:rsidRPr="00515EA3">
        <w:rPr>
          <w:rFonts w:asciiTheme="minorHAnsi" w:hAnsiTheme="minorHAnsi"/>
          <w:sz w:val="16"/>
        </w:rPr>
        <w:t xml:space="preserve">. That process is already well under way. The G-20 has supplanted the G-8, widening the circle for global consultations. In the aftermath of reforms adopted in 2010, developing countries now have enhanced weight at the World Bank and IMF. The enlargement of the U.N. Security Council, though currently bogged down in wrangling, is also in the offing. But making international institutions more representative is the easy part. More challenging will be </w:t>
      </w:r>
      <w:r w:rsidRPr="00515EA3">
        <w:rPr>
          <w:rStyle w:val="Emphasis"/>
          <w:rFonts w:asciiTheme="minorHAnsi" w:hAnsiTheme="minorHAnsi"/>
        </w:rPr>
        <w:t>managing the ideological diversity that will accompany the coming realignment in global power</w:t>
      </w:r>
      <w:r w:rsidRPr="00515EA3">
        <w:rPr>
          <w:rFonts w:asciiTheme="minorHAnsi" w:hAnsiTheme="minorHAnsi"/>
          <w:sz w:val="16"/>
        </w:rPr>
        <w:t xml:space="preserve">. </w:t>
      </w:r>
      <w:r w:rsidRPr="00515EA3">
        <w:rPr>
          <w:rStyle w:val="StyleBoldUnderline"/>
          <w:rFonts w:asciiTheme="minorHAnsi" w:hAnsiTheme="minorHAnsi"/>
        </w:rPr>
        <w:t>Precisely because the United States is an exceptional nation, its version of liberal democracy may well prove to be the exception, not the rule</w:t>
      </w:r>
      <w:r w:rsidRPr="00515EA3">
        <w:rPr>
          <w:rFonts w:asciiTheme="minorHAnsi" w:hAnsiTheme="minorHAnsi"/>
          <w:sz w:val="16"/>
        </w:rPr>
        <w:t xml:space="preserve">. </w:t>
      </w:r>
      <w:r w:rsidRPr="00515EA3">
        <w:rPr>
          <w:rStyle w:val="StyleBoldUnderline"/>
          <w:rFonts w:asciiTheme="minorHAnsi" w:hAnsiTheme="minorHAnsi"/>
        </w:rPr>
        <w:t>In China, Russia, and the sheikhdoms of the Persian Gulf, state-led brands of capitalism are holding their own -- and may well do so for the foreseeable future</w:t>
      </w:r>
      <w:r w:rsidRPr="00515EA3">
        <w:rPr>
          <w:rFonts w:asciiTheme="minorHAnsi" w:hAnsiTheme="minorHAnsi"/>
          <w:sz w:val="16"/>
        </w:rPr>
        <w:t xml:space="preserve">. The Arab Spring could finally bring democratic rule to at least some countries in the Middle East, but it is also breeding political Islam; </w:t>
      </w:r>
      <w:r w:rsidRPr="00515EA3">
        <w:rPr>
          <w:rStyle w:val="StyleBoldUnderline"/>
          <w:rFonts w:asciiTheme="minorHAnsi" w:hAnsiTheme="minorHAnsi"/>
        </w:rPr>
        <w:t>democratization should not be mistaken for Westernization.</w:t>
      </w:r>
      <w:r w:rsidRPr="00515EA3">
        <w:rPr>
          <w:rFonts w:asciiTheme="minorHAnsi" w:hAnsiTheme="minorHAnsi"/>
          <w:sz w:val="16"/>
        </w:rPr>
        <w:t xml:space="preserve"> Even emerging powers that are already democracies, such as India, Brazil, and Turkey, are charting their own paths. They regularly break with the United States and Europe on trade, Middle East diplomacy, military intervention, the environment, and other issues, preferring to side with other ascending states, whether democratic or not. Romney's paeans to American power are no excuse for his silence on how he plans to manage these complexities.</w:t>
      </w:r>
      <w:r w:rsidRPr="00515EA3">
        <w:rPr>
          <w:rStyle w:val="StyleBoldUnderline"/>
          <w:rFonts w:asciiTheme="minorHAnsi" w:hAnsiTheme="minorHAnsi"/>
        </w:rPr>
        <w:t xml:space="preserve"> Promoting international stability will grow more demanding as rising powers bring to the table their differing conceptions of order and governance</w:t>
      </w:r>
      <w:r w:rsidRPr="00515EA3">
        <w:rPr>
          <w:rFonts w:asciiTheme="minorHAnsi" w:hAnsiTheme="minorHAnsi"/>
          <w:sz w:val="16"/>
        </w:rPr>
        <w:t xml:space="preserve">. </w:t>
      </w:r>
      <w:r w:rsidRPr="00515EA3">
        <w:rPr>
          <w:rStyle w:val="Emphasis"/>
          <w:rFonts w:asciiTheme="minorHAnsi" w:hAnsiTheme="minorHAnsi"/>
        </w:rPr>
        <w:t>The United States has a key role to play in managing such diversity and channeling it toward cooperative ends</w:t>
      </w:r>
      <w:r w:rsidRPr="00515EA3">
        <w:rPr>
          <w:rFonts w:asciiTheme="minorHAnsi" w:hAnsiTheme="minorHAnsi"/>
          <w:sz w:val="16"/>
        </w:rPr>
        <w:t xml:space="preserve">. Overheated proclamations of American preeminence, however, will do more harm than good. If a new, consensual international order is to emerge, </w:t>
      </w:r>
      <w:r w:rsidRPr="00515EA3">
        <w:rPr>
          <w:rStyle w:val="StyleBoldUnderline"/>
          <w:rFonts w:asciiTheme="minorHAnsi" w:hAnsiTheme="minorHAnsi"/>
        </w:rPr>
        <w:t>rising powers must be treated as stakeholders in that order, not merely as objects of American power</w:t>
      </w:r>
      <w:r w:rsidRPr="00515EA3">
        <w:rPr>
          <w:rFonts w:asciiTheme="minorHAnsi" w:hAnsiTheme="minorHAnsi"/>
          <w:sz w:val="16"/>
        </w:rPr>
        <w:t xml:space="preserve">. Shepherding the transition to this more pluralistic world is arguably the defining challenge facing U.S. statecraft in the years ahead. Romney appears ready to pave over this challenge by denying that such change is afoot and attempting to portray Obama's policies as "an eloquently justified surrender of world leadership." Obama should welcome this debate and refuse to let his opponents hide behind the veil of American exceptionalism. Democrats no longer need to feel vulnerable on national security; </w:t>
      </w:r>
      <w:r w:rsidRPr="00515EA3">
        <w:rPr>
          <w:rStyle w:val="StyleBoldUnderline"/>
          <w:rFonts w:asciiTheme="minorHAnsi" w:hAnsiTheme="minorHAnsi"/>
        </w:rPr>
        <w:t>Obama has demonstrated smarts and strength on many issues, including the degradation of al Qaeda, the pivot to Asia, and the isolation of Iran. He understands that agile, firm diplomacy backed by American power will do much more for the United States than congratulatory talk of American primacy</w:t>
      </w:r>
      <w:r w:rsidRPr="00515EA3">
        <w:rPr>
          <w:rFonts w:asciiTheme="minorHAnsi" w:hAnsiTheme="minorHAnsi"/>
          <w:sz w:val="16"/>
        </w:rPr>
        <w:t xml:space="preserve">. A smarter, more selective, and less costly U.S. role in the world would not only help the United States get its own house in order, but also give rising powers the wider berth they seek. And </w:t>
      </w:r>
      <w:r w:rsidRPr="00515EA3">
        <w:rPr>
          <w:rStyle w:val="StyleBoldUnderline"/>
          <w:rFonts w:asciiTheme="minorHAnsi" w:hAnsiTheme="minorHAnsi"/>
        </w:rPr>
        <w:t xml:space="preserve">good policy would also be good politics; Americans are keen to share with others the burdens and responsibilities of international engagement. </w:t>
      </w:r>
      <w:r w:rsidRPr="00515EA3">
        <w:rPr>
          <w:rStyle w:val="Emphasis"/>
          <w:rFonts w:asciiTheme="minorHAnsi" w:hAnsiTheme="minorHAnsi"/>
        </w:rPr>
        <w:t>The world desperately needs a brand of U.S. leadership</w:t>
      </w:r>
      <w:r w:rsidRPr="00515EA3">
        <w:rPr>
          <w:rStyle w:val="StyleBoldUnderline"/>
          <w:rFonts w:asciiTheme="minorHAnsi" w:hAnsiTheme="minorHAnsi"/>
        </w:rPr>
        <w:t xml:space="preserve"> that focuses not on ruling the roost, but on guiding a more diverse and unwieldy globe to consensus and cooperation</w:t>
      </w:r>
      <w:r w:rsidRPr="00515EA3">
        <w:rPr>
          <w:rFonts w:asciiTheme="minorHAnsi" w:hAnsiTheme="minorHAnsi"/>
          <w:sz w:val="16"/>
        </w:rPr>
        <w:t>.</w:t>
      </w:r>
    </w:p>
    <w:p w:rsidR="00285888" w:rsidRDefault="00285888" w:rsidP="00285888">
      <w:pPr>
        <w:rPr>
          <w:rFonts w:asciiTheme="minorHAnsi" w:hAnsiTheme="minorHAnsi"/>
          <w:sz w:val="16"/>
        </w:rPr>
      </w:pPr>
    </w:p>
    <w:p w:rsidR="00285888" w:rsidRPr="00D17C4E" w:rsidRDefault="00285888" w:rsidP="00285888"/>
    <w:p w:rsidR="00285888" w:rsidRDefault="00285888" w:rsidP="00285888"/>
    <w:p w:rsidR="0020222E" w:rsidRDefault="0020222E" w:rsidP="0020222E">
      <w:pPr>
        <w:pStyle w:val="Heading1"/>
      </w:pPr>
      <w:r>
        <w:lastRenderedPageBreak/>
        <w:t xml:space="preserve">Latin American Relations Advantage </w:t>
      </w:r>
    </w:p>
    <w:p w:rsidR="0020222E" w:rsidRDefault="0020222E" w:rsidP="0020222E">
      <w:pPr>
        <w:pStyle w:val="Heading2"/>
      </w:pPr>
      <w:r>
        <w:t>1AC</w:t>
      </w:r>
    </w:p>
    <w:p w:rsidR="0020222E" w:rsidRDefault="0020222E" w:rsidP="0020222E">
      <w:pPr>
        <w:pStyle w:val="Heading3"/>
      </w:pPr>
      <w:r>
        <w:t xml:space="preserve">U.S.-Latin American Relations---1AC </w:t>
      </w:r>
    </w:p>
    <w:p w:rsidR="0020222E" w:rsidRPr="00BC3044" w:rsidRDefault="0020222E" w:rsidP="0020222E">
      <w:pPr>
        <w:pStyle w:val="Heading4"/>
        <w:rPr>
          <w:rStyle w:val="StyleStyleBold12pt"/>
          <w:b/>
        </w:rPr>
      </w:pPr>
      <w:r w:rsidRPr="00BC3044">
        <w:rPr>
          <w:rStyle w:val="StyleStyleBold12pt"/>
          <w:b/>
        </w:rPr>
        <w:t>US-Latin American Relations are low</w:t>
      </w:r>
    </w:p>
    <w:p w:rsidR="0020222E" w:rsidRPr="00B31F0B" w:rsidRDefault="0020222E" w:rsidP="0020222E">
      <w:pPr>
        <w:rPr>
          <w:rStyle w:val="StyleStyleBold12pt"/>
        </w:rPr>
      </w:pPr>
      <w:r>
        <w:rPr>
          <w:rStyle w:val="StyleStyleBold12pt"/>
        </w:rPr>
        <w:t xml:space="preserve">Lehmann, 5/30 </w:t>
      </w:r>
      <w:r w:rsidRPr="00B31F0B">
        <w:t xml:space="preserve">[5/30/13, Catalina Lehmann is a reporter for Talk News Radio Service, “Officials: Obama Has Yet To Improve U.S.-Latin America Relations”, </w:t>
      </w:r>
      <w:hyperlink r:id="rId18" w:anchor=".Udnf9jvqn80" w:history="1">
        <w:r w:rsidRPr="00B31F0B">
          <w:rPr>
            <w:rStyle w:val="Hyperlink"/>
          </w:rPr>
          <w:t>http://www.talkradionews.com/us/2013/05/30/officials-obama-has-yet-to-improve-u-s-latin-america-relations.html#.Udnf9jvqn80</w:t>
        </w:r>
      </w:hyperlink>
      <w:r w:rsidRPr="00B31F0B">
        <w:t>]</w:t>
      </w:r>
    </w:p>
    <w:p w:rsidR="0020222E" w:rsidRPr="00B31F0B" w:rsidRDefault="0020222E" w:rsidP="0020222E">
      <w:pPr>
        <w:rPr>
          <w:sz w:val="16"/>
        </w:rPr>
      </w:pPr>
      <w:r w:rsidRPr="00117DDB">
        <w:rPr>
          <w:rStyle w:val="StyleBoldUnderline"/>
          <w:highlight w:val="yellow"/>
        </w:rPr>
        <w:t>Latin America</w:t>
      </w:r>
      <w:r w:rsidRPr="00B31F0B">
        <w:rPr>
          <w:rStyle w:val="StyleBoldUnderline"/>
        </w:rPr>
        <w:t xml:space="preserve">, particularly South America, </w:t>
      </w:r>
      <w:r w:rsidRPr="00117DDB">
        <w:rPr>
          <w:rStyle w:val="StyleBoldUnderline"/>
          <w:highlight w:val="yellow"/>
        </w:rPr>
        <w:t>has experienced</w:t>
      </w:r>
      <w:r w:rsidRPr="00B31F0B">
        <w:rPr>
          <w:rStyle w:val="StyleBoldUnderline"/>
        </w:rPr>
        <w:t xml:space="preserve"> </w:t>
      </w:r>
      <w:r w:rsidRPr="00117DDB">
        <w:rPr>
          <w:rStyle w:val="StyleBoldUnderline"/>
          <w:highlight w:val="yellow"/>
        </w:rPr>
        <w:t>unprecedented political change</w:t>
      </w:r>
      <w:r w:rsidRPr="00B31F0B">
        <w:rPr>
          <w:sz w:val="16"/>
        </w:rPr>
        <w:t xml:space="preserve"> in the past 15 </w:t>
      </w:r>
      <w:r w:rsidRPr="00117DDB">
        <w:rPr>
          <w:sz w:val="16"/>
          <w:highlight w:val="yellow"/>
        </w:rPr>
        <w:t xml:space="preserve">years </w:t>
      </w:r>
      <w:r w:rsidRPr="00117DDB">
        <w:rPr>
          <w:rStyle w:val="StyleBoldUnderline"/>
          <w:highlight w:val="yellow"/>
        </w:rPr>
        <w:t>said officials</w:t>
      </w:r>
      <w:r w:rsidRPr="00B31F0B">
        <w:rPr>
          <w:rStyle w:val="StyleBoldUnderline"/>
        </w:rPr>
        <w:t xml:space="preserve"> who discussed the issue during a briefing held by the Center for Economic Policy and Research</w:t>
      </w:r>
      <w:r w:rsidRPr="00B31F0B">
        <w:rPr>
          <w:sz w:val="16"/>
        </w:rPr>
        <w:t xml:space="preserve">. The briefing analyzed how the Obama administration has responded to the region’s leftward shifting of political dynamics. </w:t>
      </w:r>
      <w:r w:rsidRPr="00B31F0B">
        <w:rPr>
          <w:rStyle w:val="StyleBoldUnderline"/>
        </w:rPr>
        <w:t xml:space="preserve">In the past, during </w:t>
      </w:r>
      <w:r w:rsidRPr="00117DDB">
        <w:rPr>
          <w:rStyle w:val="StyleBoldUnderline"/>
          <w:highlight w:val="yellow"/>
        </w:rPr>
        <w:t>the Bush administration, efforts were made to isolate and suppress left-leaning political movements in Latin America,</w:t>
      </w:r>
      <w:r w:rsidRPr="00B31F0B">
        <w:rPr>
          <w:rStyle w:val="StyleBoldUnderline"/>
        </w:rPr>
        <w:t xml:space="preserve"> said the officials</w:t>
      </w:r>
      <w:r w:rsidRPr="00B31F0B">
        <w:rPr>
          <w:sz w:val="16"/>
        </w:rPr>
        <w:t xml:space="preserve">. When President George W. Bush attended the Summit of the Americas in Argentina, his lecture was received with protests against his administration’s polices. </w:t>
      </w:r>
      <w:r w:rsidRPr="00B31F0B">
        <w:rPr>
          <w:rStyle w:val="StyleBoldUnderline"/>
        </w:rPr>
        <w:t xml:space="preserve">When President Barak </w:t>
      </w:r>
      <w:r w:rsidRPr="00117DDB">
        <w:rPr>
          <w:rStyle w:val="StyleBoldUnderline"/>
          <w:highlight w:val="yellow"/>
        </w:rPr>
        <w:t>Obama</w:t>
      </w:r>
      <w:r w:rsidRPr="00B31F0B">
        <w:rPr>
          <w:rStyle w:val="StyleBoldUnderline"/>
        </w:rPr>
        <w:t xml:space="preserve"> attended the Summit in Columbia, he </w:t>
      </w:r>
      <w:r w:rsidRPr="00117DDB">
        <w:rPr>
          <w:rStyle w:val="StyleBoldUnderline"/>
          <w:highlight w:val="yellow"/>
        </w:rPr>
        <w:t>spoke about the need for “equal partnerships” and “a new chapter of engagement” with the countries that make up Latin America</w:t>
      </w:r>
      <w:r w:rsidRPr="00B31F0B">
        <w:rPr>
          <w:rStyle w:val="StyleBoldUnderline"/>
        </w:rPr>
        <w:t>. Leaders such as President Hugo Chavez had a new sense of hope instilled after President Obama’s remarks</w:t>
      </w:r>
      <w:r w:rsidRPr="00B31F0B">
        <w:rPr>
          <w:sz w:val="16"/>
        </w:rPr>
        <w:t xml:space="preserve">, said CEPR Co-Director Mark Weisbrot. “When Latin America’s left presidents watched the campaign of Barack Obama for president in 2008, </w:t>
      </w:r>
      <w:r w:rsidRPr="00B31F0B">
        <w:rPr>
          <w:rStyle w:val="StyleBoldUnderline"/>
        </w:rPr>
        <w:t>they thought that they might finally see a U.S. president who would change Washington’s foreign policy in the region,”</w:t>
      </w:r>
      <w:r w:rsidRPr="00B31F0B">
        <w:rPr>
          <w:sz w:val="16"/>
        </w:rPr>
        <w:t xml:space="preserve"> said Weisbrot. </w:t>
      </w:r>
      <w:r w:rsidRPr="00117DDB">
        <w:rPr>
          <w:rStyle w:val="Emphasis"/>
          <w:highlight w:val="yellow"/>
        </w:rPr>
        <w:t>However, panelists claimed that up to this point in time, little has been done to improve U.S.-Latin America relations</w:t>
      </w:r>
      <w:r w:rsidRPr="00B31F0B">
        <w:rPr>
          <w:sz w:val="16"/>
        </w:rPr>
        <w:t>. “</w:t>
      </w:r>
      <w:r w:rsidRPr="00117DDB">
        <w:rPr>
          <w:rStyle w:val="StyleBoldUnderline"/>
          <w:highlight w:val="yellow"/>
        </w:rPr>
        <w:t>The Obama administration</w:t>
      </w:r>
      <w:r w:rsidRPr="00B31F0B">
        <w:rPr>
          <w:rStyle w:val="StyleBoldUnderline"/>
        </w:rPr>
        <w:t xml:space="preserve">, like that of President Bush, </w:t>
      </w:r>
      <w:r w:rsidRPr="00117DDB">
        <w:rPr>
          <w:rStyle w:val="StyleBoldUnderline"/>
          <w:highlight w:val="yellow"/>
        </w:rPr>
        <w:t>does not accept that the region has changed</w:t>
      </w:r>
      <w:r w:rsidRPr="00B31F0B">
        <w:rPr>
          <w:sz w:val="16"/>
        </w:rPr>
        <w:t>, Weisbrot stated. “</w:t>
      </w:r>
      <w:r w:rsidRPr="00B31F0B">
        <w:rPr>
          <w:rStyle w:val="StyleBoldUnderline"/>
        </w:rPr>
        <w:t>That goal is to get rid of all of the left-of-center governments, partly because they tend to be more independent from Washington</w:t>
      </w:r>
      <w:r w:rsidRPr="00B31F0B">
        <w:rPr>
          <w:sz w:val="16"/>
        </w:rPr>
        <w:t xml:space="preserve">.” </w:t>
      </w:r>
    </w:p>
    <w:p w:rsidR="0020222E" w:rsidRDefault="0020222E" w:rsidP="0020222E"/>
    <w:p w:rsidR="0020222E" w:rsidRDefault="0020222E" w:rsidP="0020222E">
      <w:pPr>
        <w:pStyle w:val="Heading4"/>
      </w:pPr>
      <w:r>
        <w:t>Failing to lift the embargo now dooms relations forever</w:t>
      </w:r>
    </w:p>
    <w:p w:rsidR="0020222E" w:rsidRPr="00BD49C7" w:rsidRDefault="0020222E" w:rsidP="0020222E">
      <w:r w:rsidRPr="00BD49C7">
        <w:rPr>
          <w:b/>
          <w:sz w:val="26"/>
          <w:szCs w:val="26"/>
        </w:rPr>
        <w:t>White, ’13</w:t>
      </w:r>
      <w:r>
        <w:t xml:space="preserve"> </w:t>
      </w:r>
      <w:r w:rsidRPr="00BD49C7">
        <w:t xml:space="preserve">[3/7/13, Robert E. White, a senior fellow at the Center for International Policy, was the United States ambassador to Paraguay from 1977 to 1979 and to El Salvador from 1980 to 1981, “After Chávez, a Chance to Rethink Relations With Cuba”, </w:t>
      </w:r>
      <w:hyperlink r:id="rId19" w:history="1">
        <w:r w:rsidRPr="00BD49C7">
          <w:rPr>
            <w:rStyle w:val="Hyperlink"/>
          </w:rPr>
          <w:t>http://www.nytimes.com/2013/03/08/opinion/after-chavez-hope-for-good-neighbors-in-latin-america.html?pagewanted=all</w:t>
        </w:r>
      </w:hyperlink>
      <w:r w:rsidRPr="00BD49C7">
        <w:t>]</w:t>
      </w:r>
    </w:p>
    <w:p w:rsidR="0020222E" w:rsidRPr="00BD49C7" w:rsidRDefault="0020222E" w:rsidP="0020222E">
      <w:pPr>
        <w:rPr>
          <w:rStyle w:val="StyleBoldUnderline"/>
        </w:rPr>
      </w:pPr>
      <w:r w:rsidRPr="00BD49C7">
        <w:rPr>
          <w:rStyle w:val="StyleBoldUnderline"/>
        </w:rPr>
        <w:t xml:space="preserve">FOR most of our history, the United States assumed that its security was inextricably linked to a partnership with Latin America. </w:t>
      </w:r>
      <w:r w:rsidRPr="00BD49C7">
        <w:rPr>
          <w:sz w:val="16"/>
        </w:rPr>
        <w:t>This legacy dates from the Monroe Doctrine, articulated in 1823, through the Rio pact, the</w:t>
      </w:r>
      <w:hyperlink r:id="rId20" w:history="1">
        <w:r w:rsidRPr="00BD49C7">
          <w:rPr>
            <w:rStyle w:val="Hyperlink"/>
            <w:sz w:val="16"/>
          </w:rPr>
          <w:t>postwar treaty</w:t>
        </w:r>
      </w:hyperlink>
      <w:r w:rsidRPr="00BD49C7">
        <w:rPr>
          <w:sz w:val="16"/>
        </w:rPr>
        <w:t xml:space="preserve"> that pledged the United States to come to the defense of its allies in Central and South America. </w:t>
      </w:r>
      <w:r w:rsidRPr="00BD49C7">
        <w:rPr>
          <w:rStyle w:val="StyleBoldUnderline"/>
        </w:rPr>
        <w:t xml:space="preserve">Yet </w:t>
      </w:r>
      <w:r w:rsidRPr="00117DDB">
        <w:rPr>
          <w:rStyle w:val="StyleBoldUnderline"/>
          <w:highlight w:val="yellow"/>
        </w:rPr>
        <w:t>for a half-century, our policies toward our southern neighbors have alternated between</w:t>
      </w:r>
      <w:r w:rsidRPr="00BD49C7">
        <w:rPr>
          <w:rStyle w:val="StyleBoldUnderline"/>
        </w:rPr>
        <w:t xml:space="preserve"> </w:t>
      </w:r>
      <w:r w:rsidRPr="00117DDB">
        <w:rPr>
          <w:rStyle w:val="StyleBoldUnderline"/>
          <w:highlight w:val="yellow"/>
        </w:rPr>
        <w:t>intervention and neglect, inappropriate meddling and missed opportunities</w:t>
      </w:r>
      <w:r w:rsidRPr="00BD49C7">
        <w:rPr>
          <w:rStyle w:val="StyleBoldUnderline"/>
        </w:rPr>
        <w:t>.</w:t>
      </w:r>
      <w:r w:rsidRPr="00BD49C7">
        <w:rPr>
          <w:sz w:val="16"/>
        </w:rPr>
        <w:t xml:space="preserve"> </w:t>
      </w:r>
      <w:r w:rsidRPr="00117DDB">
        <w:rPr>
          <w:rStyle w:val="Emphasis"/>
          <w:highlight w:val="yellow"/>
        </w:rPr>
        <w:t xml:space="preserve">The death this week of President </w:t>
      </w:r>
      <w:hyperlink r:id="rId21" w:tooltip="More articles about Hugo Chavez." w:history="1">
        <w:r w:rsidRPr="00117DDB">
          <w:rPr>
            <w:rStyle w:val="Emphasis"/>
            <w:highlight w:val="yellow"/>
          </w:rPr>
          <w:t>Hugo Chávez</w:t>
        </w:r>
      </w:hyperlink>
      <w:r w:rsidRPr="00117DDB">
        <w:rPr>
          <w:rStyle w:val="Emphasis"/>
          <w:highlight w:val="yellow"/>
        </w:rPr>
        <w:t xml:space="preserve"> of Venezuela</w:t>
      </w:r>
      <w:r w:rsidRPr="00BD49C7">
        <w:rPr>
          <w:rStyle w:val="StyleBoldUnderline"/>
        </w:rPr>
        <w:t xml:space="preserve"> — who along with Fidel Castro of </w:t>
      </w:r>
      <w:hyperlink r:id="rId22" w:tooltip="More news and information about Cuba." w:history="1">
        <w:r w:rsidRPr="00BD49C7">
          <w:rPr>
            <w:rStyle w:val="StyleBoldUnderline"/>
          </w:rPr>
          <w:t>Cuba</w:t>
        </w:r>
      </w:hyperlink>
      <w:r w:rsidRPr="00BD49C7">
        <w:rPr>
          <w:rStyle w:val="StyleBoldUnderline"/>
        </w:rPr>
        <w:t xml:space="preserve"> was perhaps the most vociferous critic of the United States among the political leaders of the Western Hemisphere in recent decades — </w:t>
      </w:r>
      <w:r w:rsidRPr="00117DDB">
        <w:rPr>
          <w:rStyle w:val="Emphasis"/>
          <w:highlight w:val="yellow"/>
        </w:rPr>
        <w:t>offers an opportunity to restore bonds with potential allies who share the American goal of prosperity</w:t>
      </w:r>
      <w:r w:rsidRPr="00BD49C7">
        <w:rPr>
          <w:sz w:val="16"/>
        </w:rPr>
        <w:t xml:space="preserve">. Throughout his career, the autocratic </w:t>
      </w:r>
      <w:r w:rsidRPr="00BD49C7">
        <w:rPr>
          <w:rStyle w:val="StyleBoldUnderline"/>
        </w:rPr>
        <w:t>Mr. Chávez used our embargo as a wedge with which to antagonize the United States and alienate its supporters</w:t>
      </w:r>
      <w:r w:rsidRPr="00BD49C7">
        <w:rPr>
          <w:sz w:val="16"/>
        </w:rPr>
        <w:t xml:space="preserve">. His fuel helped prop up the rule of Mr. Castro and his brother Raúl, Cuba’s current president. </w:t>
      </w:r>
      <w:r w:rsidRPr="00117DDB">
        <w:rPr>
          <w:rStyle w:val="StyleBoldUnderline"/>
          <w:highlight w:val="yellow"/>
        </w:rPr>
        <w:t>The embargo no longer serves any useful purpose</w:t>
      </w:r>
      <w:r w:rsidRPr="00BD49C7">
        <w:rPr>
          <w:sz w:val="16"/>
        </w:rPr>
        <w:t xml:space="preserve"> (if it ever did at all); </w:t>
      </w:r>
      <w:r w:rsidRPr="00BD49C7">
        <w:rPr>
          <w:rStyle w:val="StyleBoldUnderline"/>
        </w:rPr>
        <w:t xml:space="preserve">President </w:t>
      </w:r>
      <w:r w:rsidRPr="00117DDB">
        <w:rPr>
          <w:rStyle w:val="StyleBoldUnderline"/>
          <w:highlight w:val="yellow"/>
        </w:rPr>
        <w:t>Obama should end it,</w:t>
      </w:r>
      <w:r w:rsidRPr="00BD49C7">
        <w:rPr>
          <w:rStyle w:val="StyleBoldUnderline"/>
        </w:rPr>
        <w:t xml:space="preserve"> though it would mean overcoming powerful opposition from Cuban-American lawmakers in Congress</w:t>
      </w:r>
      <w:r w:rsidRPr="00BD49C7">
        <w:rPr>
          <w:sz w:val="16"/>
        </w:rPr>
        <w:t xml:space="preserve">. </w:t>
      </w:r>
      <w:r w:rsidRPr="00117DDB">
        <w:rPr>
          <w:rStyle w:val="Emphasis"/>
          <w:highlight w:val="yellow"/>
        </w:rPr>
        <w:t>An end to the Cuba embargo would send a powerful signal to all of Latin America that the United States wants a new, warmer relationship with democratic forces seeking social change throughout the Americas</w:t>
      </w:r>
      <w:r w:rsidRPr="00BD49C7">
        <w:rPr>
          <w:sz w:val="16"/>
        </w:rPr>
        <w:t xml:space="preserve">. 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 Kennedy had a charisma of his own, and it captured the imaginations of leaders who wanted democratic change, not violent revolution. Kennedy reacted to the threat of continental insurrection by creating the </w:t>
      </w:r>
      <w:hyperlink r:id="rId23" w:history="1">
        <w:r w:rsidRPr="00BD49C7">
          <w:rPr>
            <w:rStyle w:val="Hyperlink"/>
            <w:sz w:val="16"/>
          </w:rPr>
          <w:t>Alliance for Progress</w:t>
        </w:r>
      </w:hyperlink>
      <w:r w:rsidRPr="00BD49C7">
        <w:rPr>
          <w:sz w:val="16"/>
        </w:rPr>
        <w:t xml:space="preserve">,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w:t>
      </w:r>
      <w:hyperlink r:id="rId24" w:history="1">
        <w:r w:rsidRPr="00BD49C7">
          <w:rPr>
            <w:rStyle w:val="Hyperlink"/>
            <w:sz w:val="16"/>
          </w:rPr>
          <w:t>Good Neighbor Policy</w:t>
        </w:r>
      </w:hyperlink>
      <w:r w:rsidRPr="00BD49C7">
        <w:rPr>
          <w:sz w:val="16"/>
        </w:rPr>
        <w:t xml:space="preserve"> of Franklin D. Roosevelt and transformed the whole concept of inter-American relations. Tragically, after Kennedy’s assassination in 1963, the ideal of the Alliance for Progress crumbled and “la noche mas larga” — “the longest night” — began for the proponents of Latin American democracy. Military regimes flourished, democratic governments withered, moderate political and civil leaders </w:t>
      </w:r>
      <w:r w:rsidRPr="00BD49C7">
        <w:rPr>
          <w:sz w:val="16"/>
        </w:rPr>
        <w:lastRenderedPageBreak/>
        <w:t xml:space="preserve">were labeled Communists, rights of free speech and assembly were curtailed and human dignity crushed, largely because the United States abandoned all standards save that of anti-Communism. During my Foreign Service career, I did what I could to oppose policies that supported dictators and closed off democratic alternatives. In 1981, as the ambassador to </w:t>
      </w:r>
      <w:hyperlink r:id="rId25" w:tooltip="More news and information about El Salvador." w:history="1">
        <w:r w:rsidRPr="00BD49C7">
          <w:rPr>
            <w:rStyle w:val="Hyperlink"/>
            <w:sz w:val="16"/>
          </w:rPr>
          <w:t>El Salvador</w:t>
        </w:r>
      </w:hyperlink>
      <w:r w:rsidRPr="00BD49C7">
        <w:rPr>
          <w:sz w:val="16"/>
        </w:rPr>
        <w:t xml:space="preserve">, I refused a demand by the secretary of state, </w:t>
      </w:r>
      <w:hyperlink r:id="rId26" w:history="1">
        <w:r w:rsidRPr="00BD49C7">
          <w:rPr>
            <w:rStyle w:val="Hyperlink"/>
            <w:sz w:val="16"/>
          </w:rPr>
          <w:t>Alexander M. Haig Jr.</w:t>
        </w:r>
      </w:hyperlink>
      <w:r w:rsidRPr="00BD49C7">
        <w:rPr>
          <w:sz w:val="16"/>
        </w:rPr>
        <w:t xml:space="preserve">, that I use official channels to cover up the Salvadoran military’s responsibility for the murders of four American churchwomen. </w:t>
      </w:r>
      <w:hyperlink r:id="rId27" w:history="1">
        <w:r w:rsidRPr="00BD49C7">
          <w:rPr>
            <w:rStyle w:val="Hyperlink"/>
            <w:sz w:val="16"/>
          </w:rPr>
          <w:t>I was fired and forced out of the Foreign Service.</w:t>
        </w:r>
      </w:hyperlink>
      <w:r w:rsidRPr="00BD49C7">
        <w:rPr>
          <w:sz w:val="16"/>
        </w:rPr>
        <w:t xml:space="preserve"> 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 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 Over the subsequent quarter-century, a series of profound political, social and economic changes have undermined the traditional power bases in Latin America and, with them, longstanding regional institutions like the Organization of American States. The organization, which is headquartered in Washington and which excluded Cuba in 1962, was seen as irrelevant by Mr. Chávez. He promoted the creation of the </w:t>
      </w:r>
      <w:hyperlink r:id="rId28" w:history="1">
        <w:r w:rsidRPr="00BD49C7">
          <w:rPr>
            <w:rStyle w:val="Hyperlink"/>
            <w:sz w:val="16"/>
          </w:rPr>
          <w:t>Community of Latin American and Caribbean States</w:t>
        </w:r>
      </w:hyperlink>
      <w:r w:rsidRPr="00BD49C7">
        <w:rPr>
          <w:sz w:val="16"/>
        </w:rPr>
        <w:t xml:space="preserve"> — which excludes the United States and Canada — as an alternative. At a regional meeting that included Cuba and excluded the United States, Mr. Chávez said that “the most positive thing for the independence of our continent is that we meet alone without the hegemony of empire.” Mr. 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 Like its predecessors, the Obama administration has given few signs that it has grasped the magnitude of these changes or cares about their consequences. After President Obama took office in 2009, Latin America’s leading statesman at the time, Luiz Inácio Lula da Silva, then the president of Brazil, urged Mr. Obama to normalize relations with Cuba. Lula, as he is universally known, correctly identified our Cuba policy as the chief stumbling block to renewed ties with Latin America, as it had been since the very early years of the Castro regime. 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 And even now, despite the relaxing of travel restrictions and Raúl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 Are there any other examples in the history of diplomacy where the leaders of a small, weak nation can prevent a great power from acting in its own best interest merely by staying alive? </w:t>
      </w:r>
      <w:r w:rsidRPr="00BD49C7">
        <w:rPr>
          <w:rStyle w:val="StyleBoldUnderline"/>
        </w:rPr>
        <w:t>The re-election of President Obama, and the death of Mr. Chávez, give America a chance to reassess the irrational hold on our imaginations that Fidel Castro has exerted for five decades</w:t>
      </w:r>
      <w:r w:rsidRPr="00BD49C7">
        <w:rPr>
          <w:sz w:val="16"/>
        </w:rPr>
        <w:t xml:space="preserve">. The president and his new secretary of state, John Kerry, should quietly reach out to Latin American leaders like President </w:t>
      </w:r>
      <w:hyperlink r:id="rId29" w:history="1">
        <w:r w:rsidRPr="00BD49C7">
          <w:rPr>
            <w:rStyle w:val="Hyperlink"/>
            <w:sz w:val="16"/>
          </w:rPr>
          <w:t>Juan Manuel Santos</w:t>
        </w:r>
      </w:hyperlink>
      <w:r w:rsidRPr="00BD49C7">
        <w:rPr>
          <w:sz w:val="16"/>
        </w:rPr>
        <w:t xml:space="preserve"> of Colombia and </w:t>
      </w:r>
      <w:hyperlink r:id="rId30" w:history="1">
        <w:r w:rsidRPr="00BD49C7">
          <w:rPr>
            <w:rStyle w:val="Hyperlink"/>
            <w:sz w:val="16"/>
          </w:rPr>
          <w:t>José Miguel Insulza</w:t>
        </w:r>
      </w:hyperlink>
      <w:r w:rsidRPr="00BD49C7">
        <w:rPr>
          <w:sz w:val="16"/>
        </w:rPr>
        <w:t xml:space="preserve">, secretary general of the Organization of American States. </w:t>
      </w:r>
      <w:r w:rsidRPr="00117DDB">
        <w:rPr>
          <w:rStyle w:val="StyleBoldUnderline"/>
          <w:highlight w:val="yellow"/>
        </w:rPr>
        <w:t>The message should be simple: The president is prepared to show some flexibility on Cuba</w:t>
      </w:r>
      <w:r w:rsidRPr="00BD49C7">
        <w:rPr>
          <w:rStyle w:val="StyleBoldUnderline"/>
        </w:rPr>
        <w:t xml:space="preserve"> and asks your help. Such a simple request could transform the Cuban issue from a bilateral problem into a multilateral challenge.</w:t>
      </w:r>
      <w:r w:rsidRPr="00BD49C7">
        <w:rPr>
          <w:sz w:val="16"/>
        </w:rPr>
        <w:t xml:space="preserve"> It would then be up to Latin Americans to devise a policy that would help Cuba achieve a sufficient measure of democratic change to justify its reintegration into a hemisphere composed entirely of elected governments. </w:t>
      </w:r>
      <w:r w:rsidRPr="00117DDB">
        <w:rPr>
          <w:rStyle w:val="StyleBoldUnderline"/>
          <w:highlight w:val="yellow"/>
        </w:rPr>
        <w:t>If,</w:t>
      </w:r>
      <w:r w:rsidRPr="00BD49C7">
        <w:rPr>
          <w:rStyle w:val="StyleBoldUnderline"/>
        </w:rPr>
        <w:t xml:space="preserve"> however, </w:t>
      </w:r>
      <w:r w:rsidRPr="00117DDB">
        <w:rPr>
          <w:rStyle w:val="StyleBoldUnderline"/>
          <w:highlight w:val="yellow"/>
        </w:rPr>
        <w:t>our present policy paralysis continues, we will soon see the emergence of two rival camps, the United States versus Latin America</w:t>
      </w:r>
      <w:r w:rsidRPr="00BD49C7">
        <w:rPr>
          <w:rStyle w:val="StyleBoldUnderline"/>
        </w:rPr>
        <w:t xml:space="preserve">. While </w:t>
      </w:r>
      <w:r w:rsidRPr="00117DDB">
        <w:rPr>
          <w:rStyle w:val="StyleBoldUnderline"/>
          <w:highlight w:val="yellow"/>
        </w:rPr>
        <w:t>Washington would c</w:t>
      </w:r>
      <w:r w:rsidRPr="00BD49C7">
        <w:rPr>
          <w:rStyle w:val="StyleBoldUnderline"/>
        </w:rPr>
        <w:t xml:space="preserve">ontinue to </w:t>
      </w:r>
      <w:r w:rsidRPr="00117DDB">
        <w:rPr>
          <w:rStyle w:val="StyleBoldUnderline"/>
          <w:highlight w:val="yellow"/>
        </w:rPr>
        <w:t>enjoy friendly relations with individual countries</w:t>
      </w:r>
      <w:r w:rsidRPr="00BD49C7">
        <w:rPr>
          <w:sz w:val="16"/>
        </w:rPr>
        <w:t xml:space="preserve"> like Brazil, Mexico and Colombia, </w:t>
      </w:r>
      <w:r w:rsidRPr="00117DDB">
        <w:rPr>
          <w:rStyle w:val="StyleBoldUnderline"/>
          <w:highlight w:val="yellow"/>
        </w:rPr>
        <w:t>the vision of</w:t>
      </w:r>
      <w:r w:rsidRPr="00BD49C7">
        <w:rPr>
          <w:rStyle w:val="StyleBoldUnderline"/>
        </w:rPr>
        <w:t xml:space="preserve"> Roosevelt and Kennedy of </w:t>
      </w:r>
      <w:r w:rsidRPr="00117DDB">
        <w:rPr>
          <w:rStyle w:val="StyleBoldUnderline"/>
          <w:highlight w:val="yellow"/>
        </w:rPr>
        <w:t>a hemisphere of partners cooperating i</w:t>
      </w:r>
      <w:r w:rsidRPr="00BD49C7">
        <w:rPr>
          <w:rStyle w:val="StyleBoldUnderline"/>
        </w:rPr>
        <w:t xml:space="preserve">n matters of common concern </w:t>
      </w:r>
      <w:r w:rsidRPr="00117DDB">
        <w:rPr>
          <w:rStyle w:val="StyleBoldUnderline"/>
          <w:highlight w:val="yellow"/>
        </w:rPr>
        <w:t>would be reduced to a historical footnote.</w:t>
      </w:r>
    </w:p>
    <w:p w:rsidR="0020222E" w:rsidRDefault="0020222E" w:rsidP="0020222E">
      <w:pPr>
        <w:rPr>
          <w:rStyle w:val="StyleBoldUnderline"/>
        </w:rPr>
      </w:pPr>
    </w:p>
    <w:p w:rsidR="0020222E" w:rsidRDefault="0020222E" w:rsidP="0020222E">
      <w:pPr>
        <w:pStyle w:val="Heading4"/>
      </w:pPr>
      <w:r>
        <w:t>Latin American relations are key to solving warming, amazon deforestation and promoting alternative energy production</w:t>
      </w:r>
    </w:p>
    <w:p w:rsidR="0020222E" w:rsidRPr="000463F5" w:rsidRDefault="0020222E" w:rsidP="0020222E">
      <w:r w:rsidRPr="000463F5">
        <w:rPr>
          <w:b/>
          <w:sz w:val="26"/>
          <w:szCs w:val="26"/>
        </w:rPr>
        <w:t>Zedillo et al, ‘8</w:t>
      </w:r>
      <w:r w:rsidRPr="000463F5">
        <w:t xml:space="preserve"> [2008, Ernesto Zedillo Commission co-chair; Former President of Mexico Thomas R. Pickering Commission co-chair; Former U.S. Under Secretary of State for Political Affairs Memb e r s o f the Par t n e r s h i p for t h e Ame r i cas Commi ssi o n Mauricio Cárdenas Director of the Commission; Senior Fellow and Director, Latin America Initiative, Brookings Leonardo Martinez-Diaz Deputy Director of the Commission; Political Economy Fellow, Global Economy and Development, Brookings , “Rethinking U.S.–Latin American Relations A Hemispheric Partnership for a Turbulent World Report of the Partnership for the Americas Commission”, </w:t>
      </w:r>
      <w:hyperlink r:id="rId31" w:history="1">
        <w:r w:rsidRPr="000463F5">
          <w:rPr>
            <w:rStyle w:val="Hyperlink"/>
          </w:rPr>
          <w:t>http://www.brookings.edu/~/media/research/files/reports/2008/11/24%20latin%20america%20partnership/1124_latin_america_partnership.pdf</w:t>
        </w:r>
      </w:hyperlink>
      <w:r w:rsidRPr="000463F5">
        <w:t>]</w:t>
      </w:r>
    </w:p>
    <w:p w:rsidR="0020222E" w:rsidRPr="00FE3114" w:rsidRDefault="0020222E" w:rsidP="0020222E">
      <w:pPr>
        <w:rPr>
          <w:rStyle w:val="StyleStyleBold12pt"/>
          <w:b w:val="0"/>
          <w:sz w:val="20"/>
          <w:u w:val="single"/>
        </w:rPr>
      </w:pPr>
      <w:r w:rsidRPr="00CC47EB">
        <w:rPr>
          <w:rStyle w:val="StyleBoldUnderline"/>
        </w:rPr>
        <w:t xml:space="preserve">The link between carbon-intensive activities and changes  in the world’s climate is now well established, and the  consequences will be felt across the hemisphere. </w:t>
      </w:r>
      <w:r w:rsidRPr="00CC47EB">
        <w:t xml:space="preserve">According </w:t>
      </w:r>
      <w:r w:rsidRPr="00CC47EB">
        <w:rPr>
          <w:sz w:val="12"/>
        </w:rPr>
        <w:t xml:space="preserve"> </w:t>
      </w:r>
      <w:r w:rsidRPr="00CC47EB">
        <w:t xml:space="preserve">to figure 2, if current human activity remains unchanged, </w:t>
      </w:r>
      <w:r w:rsidRPr="00CC47EB">
        <w:rPr>
          <w:sz w:val="12"/>
        </w:rPr>
        <w:t xml:space="preserve"> </w:t>
      </w:r>
      <w:r w:rsidRPr="00CC47EB">
        <w:t xml:space="preserve">the hemisphere will likely suffer from a variety of ecological </w:t>
      </w:r>
      <w:r w:rsidRPr="00CC47EB">
        <w:rPr>
          <w:sz w:val="12"/>
        </w:rPr>
        <w:t xml:space="preserve"> </w:t>
      </w:r>
      <w:r w:rsidRPr="00CC47EB">
        <w:t xml:space="preserve">shocks, including declines in agricultural yields, water </w:t>
      </w:r>
      <w:r w:rsidRPr="00CC47EB">
        <w:rPr>
          <w:sz w:val="12"/>
        </w:rPr>
        <w:t xml:space="preserve"> </w:t>
      </w:r>
      <w:r w:rsidRPr="00CC47EB">
        <w:t xml:space="preserve">shortages, the loss of animal and plant species, and more </w:t>
      </w:r>
      <w:r w:rsidRPr="00CC47EB">
        <w:rPr>
          <w:sz w:val="12"/>
        </w:rPr>
        <w:t xml:space="preserve"> </w:t>
      </w:r>
      <w:r w:rsidRPr="00CC47EB">
        <w:t xml:space="preserve">frequent and destructive storms in the Caribbean Basin. </w:t>
      </w:r>
      <w:r w:rsidRPr="00CC47EB">
        <w:rPr>
          <w:rStyle w:val="StyleBoldUnderline"/>
        </w:rPr>
        <w:t xml:space="preserve">These  extreme weather events could bring devastation to Central  America, the Caribbean, and the southeastern United States,  imposing a heavy human and material toll. </w:t>
      </w:r>
      <w:r w:rsidRPr="00CC47EB">
        <w:t xml:space="preserve">As we know </w:t>
      </w:r>
      <w:r w:rsidRPr="00CC47EB">
        <w:rPr>
          <w:sz w:val="12"/>
        </w:rPr>
        <w:t xml:space="preserve"> </w:t>
      </w:r>
      <w:r w:rsidRPr="00CC47EB">
        <w:t xml:space="preserve">from recent storms, the costs of replacing homes, businesses, </w:t>
      </w:r>
      <w:r w:rsidRPr="00CC47EB">
        <w:rPr>
          <w:sz w:val="12"/>
        </w:rPr>
        <w:t xml:space="preserve"> </w:t>
      </w:r>
      <w:r w:rsidRPr="00CC47EB">
        <w:t xml:space="preserve">and infrastructure—along with the higher costs of energy if </w:t>
      </w:r>
      <w:r w:rsidRPr="00CC47EB">
        <w:rPr>
          <w:sz w:val="12"/>
        </w:rPr>
        <w:t xml:space="preserve"> </w:t>
      </w:r>
      <w:r w:rsidRPr="00CC47EB">
        <w:t>refineries and offshore rigs are damaged—will be vast.</w:t>
      </w:r>
      <w:r w:rsidRPr="00CC47EB">
        <w:rPr>
          <w:sz w:val="12"/>
        </w:rPr>
        <w:t xml:space="preserve"> </w:t>
      </w:r>
      <w:r w:rsidRPr="00CC47EB">
        <w:t xml:space="preserve">Hemispheric Solutions </w:t>
      </w:r>
      <w:r w:rsidRPr="00CC47EB">
        <w:rPr>
          <w:sz w:val="12"/>
        </w:rPr>
        <w:t xml:space="preserve"> </w:t>
      </w:r>
      <w:r w:rsidRPr="00CC47EB">
        <w:t xml:space="preserve">Addressing </w:t>
      </w:r>
      <w:r w:rsidRPr="00117DDB">
        <w:rPr>
          <w:rStyle w:val="StyleBoldUnderline"/>
          <w:highlight w:val="yellow"/>
        </w:rPr>
        <w:t xml:space="preserve">the challenge of energy security will require </w:t>
      </w:r>
      <w:r w:rsidRPr="00117DDB">
        <w:rPr>
          <w:rStyle w:val="StyleBoldUnderline"/>
          <w:highlight w:val="yellow"/>
        </w:rPr>
        <w:lastRenderedPageBreak/>
        <w:t>making  energy consumption more efficient and developing new energy  sources</w:t>
      </w:r>
      <w:r w:rsidRPr="00E07F0B">
        <w:rPr>
          <w:rStyle w:val="StyleBoldUnderline"/>
        </w:rPr>
        <w:t xml:space="preserve">, </w:t>
      </w:r>
      <w:r w:rsidRPr="00117DDB">
        <w:rPr>
          <w:rStyle w:val="StyleBoldUnderline"/>
          <w:highlight w:val="yellow"/>
        </w:rPr>
        <w:t xml:space="preserve">whereas addressing the challenge of climate change  will require finding ways to control carbon emissions, helping  the world shift away from carbon-intensive energy generation,  and adapting to some aspects of changing ecosystems. </w:t>
      </w:r>
      <w:r w:rsidRPr="00117DDB">
        <w:rPr>
          <w:rStyle w:val="Emphasis"/>
          <w:highlight w:val="yellow"/>
        </w:rPr>
        <w:t xml:space="preserve">Potential  solutions to these problems exist in the Americas, but mobilizing  them will require a sustained hemispheric partnership. </w:t>
      </w:r>
      <w:r w:rsidRPr="00117DDB">
        <w:rPr>
          <w:rStyle w:val="StyleBoldUnderline"/>
          <w:highlight w:val="yellow"/>
        </w:rPr>
        <w:t xml:space="preserve"> </w:t>
      </w:r>
      <w:r w:rsidRPr="00117DDB">
        <w:rPr>
          <w:rStyle w:val="Emphasis"/>
          <w:highlight w:val="yellow"/>
        </w:rPr>
        <w:t>Latin America has enormous potential to help meet the world’s  growing thirst for energy, both in terms of hydrocarbons and  alternative fuels</w:t>
      </w:r>
      <w:r w:rsidRPr="00E07F0B">
        <w:rPr>
          <w:rStyle w:val="Emphasis"/>
        </w:rPr>
        <w:t>.</w:t>
      </w:r>
      <w:r w:rsidRPr="00CC47EB">
        <w:t xml:space="preserve"> Latin America has about 10 percent of the </w:t>
      </w:r>
      <w:r w:rsidRPr="00CC47EB">
        <w:rPr>
          <w:sz w:val="12"/>
        </w:rPr>
        <w:t xml:space="preserve"> </w:t>
      </w:r>
      <w:r w:rsidRPr="00CC47EB">
        <w:t xml:space="preserve">world’s proven oil reserves. Venezuela accounts for most of </w:t>
      </w:r>
      <w:r w:rsidRPr="00CC47EB">
        <w:rPr>
          <w:sz w:val="12"/>
        </w:rPr>
        <w:t xml:space="preserve"> </w:t>
      </w:r>
      <w:r w:rsidRPr="00CC47EB">
        <w:t xml:space="preserve">these, though Brazil’s oil reserves could increase from 12 to 70 </w:t>
      </w:r>
      <w:r w:rsidRPr="00CC47EB">
        <w:rPr>
          <w:sz w:val="12"/>
        </w:rPr>
        <w:t xml:space="preserve"> </w:t>
      </w:r>
      <w:r w:rsidRPr="00CC47EB">
        <w:t xml:space="preserve">billon barrels if recent discoveries can be developed. Bolivia is an </w:t>
      </w:r>
      <w:r w:rsidRPr="00CC47EB">
        <w:rPr>
          <w:sz w:val="12"/>
        </w:rPr>
        <w:t xml:space="preserve"> </w:t>
      </w:r>
      <w:r w:rsidRPr="00CC47EB">
        <w:t>important producer of natural gas</w:t>
      </w:r>
      <w:r w:rsidRPr="00E07F0B">
        <w:rPr>
          <w:rStyle w:val="Emphasis"/>
        </w:rPr>
        <w:t xml:space="preserve">, </w:t>
      </w:r>
      <w:r w:rsidRPr="00117DDB">
        <w:rPr>
          <w:rStyle w:val="Emphasis"/>
          <w:highlight w:val="yellow"/>
        </w:rPr>
        <w:t>Mexico has</w:t>
      </w:r>
      <w:r w:rsidRPr="00E07F0B">
        <w:rPr>
          <w:rStyle w:val="Emphasis"/>
        </w:rPr>
        <w:t xml:space="preserve"> great potential  in </w:t>
      </w:r>
      <w:r w:rsidRPr="00117DDB">
        <w:rPr>
          <w:rStyle w:val="Emphasis"/>
          <w:highlight w:val="yellow"/>
        </w:rPr>
        <w:t>solar energy</w:t>
      </w:r>
      <w:r w:rsidRPr="00E07F0B">
        <w:rPr>
          <w:rStyle w:val="Emphasis"/>
        </w:rPr>
        <w:t xml:space="preserve"> generation, </w:t>
      </w:r>
      <w:r w:rsidRPr="00117DDB">
        <w:rPr>
          <w:rStyle w:val="Emphasis"/>
          <w:highlight w:val="yellow"/>
        </w:rPr>
        <w:t>and several countries in the region</w:t>
      </w:r>
      <w:r w:rsidRPr="00E07F0B">
        <w:rPr>
          <w:rStyle w:val="Emphasis"/>
        </w:rPr>
        <w:t xml:space="preserve">  could potentially </w:t>
      </w:r>
      <w:r w:rsidRPr="00117DDB">
        <w:rPr>
          <w:rStyle w:val="Emphasis"/>
          <w:highlight w:val="yellow"/>
        </w:rPr>
        <w:t>produce</w:t>
      </w:r>
      <w:r w:rsidRPr="00E07F0B">
        <w:rPr>
          <w:rStyle w:val="Emphasis"/>
        </w:rPr>
        <w:t xml:space="preserve"> much more </w:t>
      </w:r>
      <w:r w:rsidRPr="00117DDB">
        <w:rPr>
          <w:rStyle w:val="Emphasis"/>
          <w:highlight w:val="yellow"/>
        </w:rPr>
        <w:t>hydroelectric power</w:t>
      </w:r>
      <w:r w:rsidRPr="00E07F0B">
        <w:rPr>
          <w:rStyle w:val="Emphasis"/>
        </w:rPr>
        <w:t xml:space="preserve">.  </w:t>
      </w:r>
      <w:r w:rsidRPr="00117DDB">
        <w:rPr>
          <w:rStyle w:val="Emphasis"/>
          <w:highlight w:val="yellow"/>
        </w:rPr>
        <w:t>Brazil is a world leader in sugarcane-based ethanol</w:t>
      </w:r>
      <w:r w:rsidRPr="00E07F0B">
        <w:rPr>
          <w:rStyle w:val="Emphasis"/>
        </w:rPr>
        <w:t xml:space="preserve"> production,  and </w:t>
      </w:r>
      <w:r w:rsidRPr="00117DDB">
        <w:rPr>
          <w:rStyle w:val="Emphasis"/>
          <w:highlight w:val="yellow"/>
        </w:rPr>
        <w:t>the United States is a leader in corn-based ethanol</w:t>
      </w:r>
      <w:r w:rsidRPr="00E07F0B">
        <w:rPr>
          <w:rStyle w:val="Emphasis"/>
        </w:rPr>
        <w:t xml:space="preserve"> (figure  3</w:t>
      </w:r>
      <w:r w:rsidRPr="00117DDB">
        <w:rPr>
          <w:rStyle w:val="Emphasis"/>
          <w:highlight w:val="yellow"/>
        </w:rPr>
        <w:t>). Solar and wind power</w:t>
      </w:r>
      <w:r w:rsidRPr="00E07F0B">
        <w:rPr>
          <w:rStyle w:val="Emphasis"/>
        </w:rPr>
        <w:t xml:space="preserve">, particularly in Central America and  the Caribbean, </w:t>
      </w:r>
      <w:r w:rsidRPr="00117DDB">
        <w:rPr>
          <w:rStyle w:val="Emphasis"/>
          <w:highlight w:val="yellow"/>
        </w:rPr>
        <w:t>remain underdeveloped</w:t>
      </w:r>
      <w:r w:rsidRPr="00E07F0B">
        <w:rPr>
          <w:rStyle w:val="Emphasis"/>
        </w:rPr>
        <w:t xml:space="preserve">.  </w:t>
      </w:r>
      <w:r w:rsidRPr="00E07F0B">
        <w:rPr>
          <w:rStyle w:val="StyleBoldUnderline"/>
        </w:rPr>
        <w:t>To expand the hemisphere’s energy capacity, massive infrastructure  investments will be required. Major investments in oil productionespecially deep offshore), refining, and distribution will be  needed to achieve the region’s potential.</w:t>
      </w:r>
      <w:r w:rsidRPr="00CC47EB">
        <w:t xml:space="preserve"> Developing the Tupi </w:t>
      </w:r>
      <w:r w:rsidRPr="00CC47EB">
        <w:rPr>
          <w:sz w:val="12"/>
        </w:rPr>
        <w:t xml:space="preserve"> </w:t>
      </w:r>
      <w:r w:rsidRPr="00CC47EB">
        <w:t xml:space="preserve">project in Brazil alone will cost $70–240 billion. Liquefied </w:t>
      </w:r>
      <w:r w:rsidRPr="00CC47EB">
        <w:rPr>
          <w:sz w:val="12"/>
        </w:rPr>
        <w:t xml:space="preserve"> </w:t>
      </w:r>
      <w:r w:rsidRPr="00CC47EB">
        <w:t xml:space="preserve">natural gas will become an important source of energy, but </w:t>
      </w:r>
      <w:r w:rsidRPr="00CC47EB">
        <w:rPr>
          <w:sz w:val="12"/>
        </w:rPr>
        <w:t xml:space="preserve"> </w:t>
      </w:r>
      <w:r w:rsidRPr="00CC47EB">
        <w:t xml:space="preserve">not before major investments are made in infrastructure to </w:t>
      </w:r>
      <w:r w:rsidRPr="00CC47EB">
        <w:rPr>
          <w:sz w:val="12"/>
        </w:rPr>
        <w:t xml:space="preserve"> </w:t>
      </w:r>
      <w:r w:rsidRPr="00CC47EB">
        <w:t xml:space="preserve">support liquefaction, regasification, transport, and security. U.S. </w:t>
      </w:r>
      <w:r w:rsidRPr="00CC47EB">
        <w:rPr>
          <w:sz w:val="12"/>
        </w:rPr>
        <w:t xml:space="preserve"> </w:t>
      </w:r>
      <w:r w:rsidRPr="00CC47EB">
        <w:t xml:space="preserve">and Canadian electricity networks, which are already highly </w:t>
      </w:r>
      <w:r w:rsidRPr="00CC47EB">
        <w:rPr>
          <w:sz w:val="12"/>
        </w:rPr>
        <w:t xml:space="preserve"> </w:t>
      </w:r>
      <w:r w:rsidRPr="00CC47EB">
        <w:t xml:space="preserve">integrated, can be further integrated with Mexico’s. Mexico </w:t>
      </w:r>
      <w:r w:rsidRPr="00CC47EB">
        <w:rPr>
          <w:sz w:val="12"/>
        </w:rPr>
        <w:t xml:space="preserve"> </w:t>
      </w:r>
      <w:r w:rsidRPr="00CC47EB">
        <w:t xml:space="preserve">also plans to connect its grid to those of Guatemala and Belize, </w:t>
      </w:r>
      <w:r w:rsidRPr="00CC47EB">
        <w:rPr>
          <w:sz w:val="12"/>
        </w:rPr>
        <w:t xml:space="preserve"> </w:t>
      </w:r>
      <w:r w:rsidRPr="00CC47EB">
        <w:t xml:space="preserve">eventually creating an integrated power market in Central </w:t>
      </w:r>
      <w:r w:rsidRPr="00CC47EB">
        <w:rPr>
          <w:sz w:val="12"/>
        </w:rPr>
        <w:t xml:space="preserve"> </w:t>
      </w:r>
      <w:r w:rsidRPr="00CC47EB">
        <w:t xml:space="preserve">America. </w:t>
      </w:r>
      <w:r w:rsidRPr="00E07F0B">
        <w:rPr>
          <w:rStyle w:val="StyleBoldUnderline"/>
        </w:rPr>
        <w:t xml:space="preserve">Power integration in South America will demand even  larger investments in generation, transmission, and distribution.  </w:t>
      </w:r>
      <w:r w:rsidRPr="00117DDB">
        <w:rPr>
          <w:rStyle w:val="StyleBoldUnderline"/>
          <w:highlight w:val="yellow"/>
        </w:rPr>
        <w:t>Finally, reliance on nuclear power may grow because it is carbon  free and does not require fossil fuel imports</w:t>
      </w:r>
      <w:r w:rsidRPr="00E07F0B">
        <w:rPr>
          <w:rStyle w:val="StyleBoldUnderline"/>
        </w:rPr>
        <w:t>.  However, efforts to expand energy capacity and integrate  hemispheric energy markets face a variety of obstacles</w:t>
      </w:r>
      <w:r w:rsidRPr="00CC47EB">
        <w:t xml:space="preserve">. Energy </w:t>
      </w:r>
      <w:r w:rsidRPr="00CC47EB">
        <w:rPr>
          <w:sz w:val="12"/>
        </w:rPr>
        <w:t xml:space="preserve"> </w:t>
      </w:r>
      <w:r w:rsidRPr="00CC47EB">
        <w:t xml:space="preserve">nationalism has led to disruptive disputes over pricing and </w:t>
      </w:r>
      <w:r w:rsidRPr="00CC47EB">
        <w:rPr>
          <w:sz w:val="12"/>
        </w:rPr>
        <w:t xml:space="preserve"> </w:t>
      </w:r>
      <w:r w:rsidRPr="00CC47EB">
        <w:t xml:space="preserve">ownership. </w:t>
      </w:r>
      <w:r w:rsidRPr="00117DDB">
        <w:rPr>
          <w:rStyle w:val="StyleBoldUnderline"/>
          <w:highlight w:val="yellow"/>
        </w:rPr>
        <w:t>Tensions and mistrust in South America have hindered  regional cooperation and investmen</w:t>
      </w:r>
      <w:r w:rsidRPr="00E07F0B">
        <w:rPr>
          <w:rStyle w:val="StyleBoldUnderline"/>
        </w:rPr>
        <w:t xml:space="preserve">t, particularly on natural gas.  </w:t>
      </w:r>
      <w:r w:rsidRPr="00CC47EB">
        <w:t xml:space="preserve">The security of the energy infrastructure, especially pipelines, </w:t>
      </w:r>
      <w:r w:rsidRPr="00CC47EB">
        <w:rPr>
          <w:sz w:val="12"/>
        </w:rPr>
        <w:t xml:space="preserve"> </w:t>
      </w:r>
      <w:r w:rsidRPr="00CC47EB">
        <w:t xml:space="preserve">remains a concern in Mexico and parts of South America. Gas, </w:t>
      </w:r>
      <w:r w:rsidRPr="00CC47EB">
        <w:rPr>
          <w:sz w:val="12"/>
        </w:rPr>
        <w:t xml:space="preserve"> </w:t>
      </w:r>
      <w:r w:rsidRPr="00CC47EB">
        <w:t xml:space="preserve">oil, and electricity subsidies distort patterns of production and </w:t>
      </w:r>
      <w:r w:rsidRPr="00CC47EB">
        <w:rPr>
          <w:sz w:val="12"/>
        </w:rPr>
        <w:t xml:space="preserve"> </w:t>
      </w:r>
      <w:r w:rsidRPr="00CC47EB">
        <w:t xml:space="preserve">consumption, and they are triggering protectionist behavior </w:t>
      </w:r>
      <w:r w:rsidRPr="00CC47EB">
        <w:rPr>
          <w:sz w:val="12"/>
        </w:rPr>
        <w:t xml:space="preserve"> </w:t>
      </w:r>
      <w:r w:rsidRPr="00CC47EB">
        <w:t xml:space="preserve">elsewhere. Technology on renewables remains underdeveloped, </w:t>
      </w:r>
      <w:r w:rsidRPr="00CC47EB">
        <w:rPr>
          <w:sz w:val="12"/>
        </w:rPr>
        <w:t xml:space="preserve"> </w:t>
      </w:r>
      <w:r w:rsidRPr="00CC47EB">
        <w:t xml:space="preserve">and research in this area can be better centralized and disseminated. </w:t>
      </w:r>
      <w:r w:rsidRPr="00CC47EB">
        <w:rPr>
          <w:sz w:val="12"/>
        </w:rPr>
        <w:t xml:space="preserve"> </w:t>
      </w:r>
      <w:r w:rsidRPr="00117DDB">
        <w:rPr>
          <w:rStyle w:val="StyleBoldUnderline"/>
          <w:highlight w:val="yellow"/>
        </w:rPr>
        <w:t>Overcoming these obstacles will require high levels of cooperation  among hemispheric partner</w:t>
      </w:r>
      <w:r w:rsidRPr="00117DDB">
        <w:rPr>
          <w:highlight w:val="yellow"/>
        </w:rPr>
        <w:t xml:space="preserve">s. </w:t>
      </w:r>
      <w:r w:rsidRPr="00117DDB">
        <w:rPr>
          <w:rStyle w:val="Emphasis"/>
          <w:highlight w:val="yellow"/>
        </w:rPr>
        <w:t>In addition to developing carbon-neutral sources of energy, the  Western Hemisphere has other roles to play in combating climate  change</w:t>
      </w:r>
      <w:r w:rsidRPr="00CC47EB">
        <w:t xml:space="preserve">. The LAC region currently accounts for about 5 percent of </w:t>
      </w:r>
      <w:r w:rsidRPr="00CC47EB">
        <w:rPr>
          <w:sz w:val="12"/>
        </w:rPr>
        <w:t xml:space="preserve"> </w:t>
      </w:r>
      <w:r w:rsidRPr="00CC47EB">
        <w:t xml:space="preserve">annual global carbon emissions, and emissions per capita are still </w:t>
      </w:r>
      <w:r w:rsidRPr="00CC47EB">
        <w:rPr>
          <w:sz w:val="12"/>
        </w:rPr>
        <w:t xml:space="preserve"> </w:t>
      </w:r>
      <w:r w:rsidRPr="00CC47EB">
        <w:t xml:space="preserve">relatively low compared with other regions. However, minimizing </w:t>
      </w:r>
      <w:r w:rsidRPr="00CC47EB">
        <w:rPr>
          <w:sz w:val="12"/>
        </w:rPr>
        <w:t xml:space="preserve"> </w:t>
      </w:r>
      <w:r w:rsidRPr="00CC47EB">
        <w:t xml:space="preserve">the LAC region’s future carbon footprint will require new </w:t>
      </w:r>
      <w:r w:rsidRPr="00CC47EB">
        <w:rPr>
          <w:sz w:val="12"/>
        </w:rPr>
        <w:t xml:space="preserve"> </w:t>
      </w:r>
      <w:r w:rsidRPr="00CC47EB">
        <w:t xml:space="preserve">policies. </w:t>
      </w:r>
      <w:r w:rsidRPr="00117DDB">
        <w:rPr>
          <w:rStyle w:val="StyleBoldUnderline"/>
          <w:highlight w:val="yellow"/>
        </w:rPr>
        <w:t>Also, deforestation globally accounts for 20 percent of  greenhouse gas emissions.</w:t>
      </w:r>
      <w:r w:rsidRPr="00E07F0B">
        <w:rPr>
          <w:rStyle w:val="StyleBoldUnderline"/>
        </w:rPr>
        <w:t xml:space="preserve"> The Amazon River Basin contains one  of the world’s three most important rainforests, </w:t>
      </w:r>
      <w:r w:rsidRPr="00117DDB">
        <w:rPr>
          <w:rStyle w:val="StyleBoldUnderline"/>
          <w:highlight w:val="yellow"/>
        </w:rPr>
        <w:t>whose protection  can therefore very significantly contribute to combating climate  change. Brazil is pioneering the use of information technology  to lessen deforestation in the Amazon.</w:t>
      </w:r>
    </w:p>
    <w:p w:rsidR="0020222E" w:rsidRDefault="0020222E" w:rsidP="0020222E">
      <w:pPr>
        <w:pStyle w:val="Heading4"/>
      </w:pPr>
      <w:r>
        <w:t>Climate Change causes Extinction</w:t>
      </w:r>
    </w:p>
    <w:p w:rsidR="0020222E" w:rsidRPr="003227DB" w:rsidRDefault="0020222E" w:rsidP="0020222E">
      <w:pPr>
        <w:rPr>
          <w:szCs w:val="20"/>
        </w:rPr>
      </w:pPr>
      <w:r w:rsidRPr="00FE3114">
        <w:rPr>
          <w:rStyle w:val="StyleStyleBold12pt"/>
        </w:rPr>
        <w:t>Tickell 08</w:t>
      </w:r>
      <w:r w:rsidRPr="00642A7D">
        <w:t xml:space="preserve"> – </w:t>
      </w:r>
      <w:r w:rsidRPr="003227DB">
        <w:rPr>
          <w:szCs w:val="20"/>
        </w:rPr>
        <w:t>(Oliver Tickell is an environmental Researcher. He is the founder of the Kyoto2 climate initiative, a researcher of the Oxford Climate Associates and specialized in international climate policy. Published August 11th, 2008 (</w:t>
      </w:r>
      <w:hyperlink r:id="rId32" w:history="1">
        <w:r w:rsidRPr="003227DB">
          <w:rPr>
            <w:rStyle w:val="Hyperlink"/>
            <w:szCs w:val="20"/>
          </w:rPr>
          <w:t>http://www.guardian.co.uk/commentisfree/2008/aug/11/climatechange</w:t>
        </w:r>
      </w:hyperlink>
      <w:r w:rsidRPr="003227DB">
        <w:rPr>
          <w:szCs w:val="20"/>
        </w:rPr>
        <w:t>)</w:t>
      </w:r>
    </w:p>
    <w:p w:rsidR="0020222E" w:rsidRPr="003227DB" w:rsidRDefault="0020222E" w:rsidP="0020222E">
      <w:pPr>
        <w:pStyle w:val="cardtext"/>
        <w:ind w:left="0" w:right="0"/>
        <w:rPr>
          <w:rStyle w:val="Emphasis"/>
        </w:rPr>
      </w:pPr>
      <w:r w:rsidRPr="003227DB">
        <w:rPr>
          <w:rFonts w:cs="Times New Roman"/>
          <w:szCs w:val="20"/>
          <w:u w:val="single"/>
        </w:rPr>
        <w:t>We need to get prepared for four degrees of global warming, Bob Watson [PhD in Chemistry</w:t>
      </w:r>
      <w:r w:rsidRPr="003227DB">
        <w:rPr>
          <w:rFonts w:cs="Times New Roman"/>
          <w:sz w:val="16"/>
          <w:szCs w:val="20"/>
        </w:rPr>
        <w:t xml:space="preserve">, Award for Scientific Freedom and Responsibility from the American Association for the Advacement of Science] </w:t>
      </w:r>
      <w:r w:rsidRPr="003227DB">
        <w:rPr>
          <w:rFonts w:cs="Times New Roman"/>
          <w:szCs w:val="20"/>
          <w:u w:val="single"/>
        </w:rPr>
        <w:t>told the Guardian last week.</w:t>
      </w:r>
      <w:r w:rsidRPr="003227DB">
        <w:rPr>
          <w:rFonts w:cs="Times New Roman"/>
          <w:sz w:val="16"/>
          <w:szCs w:val="20"/>
        </w:rPr>
        <w:t xml:space="preserve"> At first sight this looks like wise counsel from the climate science adviser to Defra. But </w:t>
      </w:r>
      <w:r w:rsidRPr="00117DDB">
        <w:rPr>
          <w:rStyle w:val="Emphasis"/>
          <w:highlight w:val="yellow"/>
        </w:rPr>
        <w:t>the idea that we could adapt to a 4C rise is absurd</w:t>
      </w:r>
      <w:r w:rsidRPr="003227DB">
        <w:rPr>
          <w:rFonts w:cs="Times New Roman"/>
          <w:szCs w:val="20"/>
          <w:u w:val="single"/>
        </w:rPr>
        <w:t xml:space="preserve"> and dangerous. </w:t>
      </w:r>
      <w:r w:rsidRPr="00117DDB">
        <w:rPr>
          <w:rFonts w:cs="Times New Roman"/>
          <w:szCs w:val="20"/>
          <w:highlight w:val="yellow"/>
          <w:u w:val="single"/>
        </w:rPr>
        <w:t xml:space="preserve">Global warming on this scale would be a catastrophe that </w:t>
      </w:r>
      <w:r w:rsidRPr="00117DDB">
        <w:rPr>
          <w:rStyle w:val="Emphasis"/>
          <w:highlight w:val="yellow"/>
        </w:rPr>
        <w:t>would mean</w:t>
      </w:r>
      <w:r w:rsidRPr="003227DB">
        <w:rPr>
          <w:rFonts w:cs="Times New Roman"/>
          <w:b/>
          <w:sz w:val="16"/>
          <w:szCs w:val="20"/>
        </w:rPr>
        <w:t>,</w:t>
      </w:r>
      <w:r w:rsidRPr="003227DB">
        <w:rPr>
          <w:rFonts w:cs="Times New Roman"/>
          <w:sz w:val="16"/>
          <w:szCs w:val="20"/>
        </w:rPr>
        <w:t xml:space="preserve"> in the immortal words that Chief Seattle probably never spoke, "</w:t>
      </w:r>
      <w:r w:rsidRPr="003227DB">
        <w:rPr>
          <w:rFonts w:cs="Times New Roman"/>
          <w:szCs w:val="20"/>
          <w:u w:val="single"/>
        </w:rPr>
        <w:t>the end of living</w:t>
      </w:r>
      <w:r w:rsidRPr="003227DB">
        <w:rPr>
          <w:rStyle w:val="Emphasis"/>
        </w:rPr>
        <w:t xml:space="preserve"> </w:t>
      </w:r>
      <w:r w:rsidRPr="003227DB">
        <w:rPr>
          <w:rFonts w:cs="Times New Roman"/>
          <w:szCs w:val="20"/>
          <w:u w:val="single"/>
        </w:rPr>
        <w:t>and the beginning of survival</w:t>
      </w:r>
      <w:r w:rsidRPr="003227DB">
        <w:rPr>
          <w:rFonts w:cs="Times New Roman"/>
          <w:sz w:val="16"/>
          <w:szCs w:val="20"/>
        </w:rPr>
        <w:t>" for humankind</w:t>
      </w:r>
      <w:r w:rsidRPr="003227DB">
        <w:rPr>
          <w:rFonts w:cs="Times New Roman"/>
          <w:szCs w:val="20"/>
          <w:u w:val="single"/>
        </w:rPr>
        <w:t xml:space="preserve">. Or perhaps </w:t>
      </w:r>
      <w:r w:rsidRPr="00117DDB">
        <w:rPr>
          <w:rStyle w:val="Emphasis"/>
          <w:highlight w:val="yellow"/>
        </w:rPr>
        <w:t>the beginning of our extinction.</w:t>
      </w:r>
      <w:r w:rsidRPr="003227DB">
        <w:rPr>
          <w:rFonts w:cs="Times New Roman"/>
          <w:sz w:val="16"/>
          <w:szCs w:val="20"/>
        </w:rPr>
        <w:t xml:space="preserve">  </w:t>
      </w:r>
      <w:r w:rsidRPr="00117DDB">
        <w:rPr>
          <w:rFonts w:cs="Times New Roman"/>
          <w:szCs w:val="20"/>
          <w:highlight w:val="yellow"/>
          <w:u w:val="single"/>
        </w:rPr>
        <w:t>The collapse of the polar ice caps would become inevitable</w:t>
      </w:r>
      <w:r w:rsidRPr="003227DB">
        <w:rPr>
          <w:rFonts w:cs="Times New Roman"/>
          <w:sz w:val="16"/>
          <w:szCs w:val="20"/>
        </w:rPr>
        <w:t xml:space="preserve">, bringing long-term </w:t>
      </w:r>
      <w:r w:rsidRPr="003227DB">
        <w:rPr>
          <w:rFonts w:cs="Times New Roman"/>
          <w:szCs w:val="20"/>
          <w:u w:val="single"/>
        </w:rPr>
        <w:t>sea level rises of</w:t>
      </w:r>
      <w:r w:rsidRPr="003227DB">
        <w:rPr>
          <w:rFonts w:cs="Times New Roman"/>
          <w:sz w:val="16"/>
          <w:szCs w:val="20"/>
        </w:rPr>
        <w:t xml:space="preserve"> 70-</w:t>
      </w:r>
      <w:r w:rsidRPr="003227DB">
        <w:rPr>
          <w:rFonts w:cs="Times New Roman"/>
          <w:szCs w:val="20"/>
          <w:u w:val="single"/>
        </w:rPr>
        <w:t>80 metres</w:t>
      </w:r>
      <w:r w:rsidRPr="003227DB">
        <w:rPr>
          <w:rFonts w:cs="Times New Roman"/>
          <w:sz w:val="16"/>
          <w:szCs w:val="20"/>
        </w:rPr>
        <w:t>.</w:t>
      </w:r>
      <w:r w:rsidRPr="003227DB">
        <w:rPr>
          <w:rFonts w:cs="Times New Roman"/>
          <w:szCs w:val="20"/>
          <w:u w:val="single"/>
        </w:rPr>
        <w:t xml:space="preserve"> All the </w:t>
      </w:r>
      <w:r w:rsidRPr="00117DDB">
        <w:rPr>
          <w:rFonts w:cs="Times New Roman"/>
          <w:szCs w:val="20"/>
          <w:highlight w:val="yellow"/>
          <w:u w:val="single"/>
        </w:rPr>
        <w:t>world's coastal plains would be lost, complete with</w:t>
      </w:r>
      <w:r w:rsidRPr="003227DB">
        <w:rPr>
          <w:rFonts w:cs="Times New Roman"/>
          <w:szCs w:val="20"/>
          <w:u w:val="single"/>
        </w:rPr>
        <w:t xml:space="preserve"> ports, cities, transport and industrial </w:t>
      </w:r>
      <w:r w:rsidRPr="00117DDB">
        <w:rPr>
          <w:rFonts w:cs="Times New Roman"/>
          <w:szCs w:val="20"/>
          <w:highlight w:val="yellow"/>
          <w:u w:val="single"/>
        </w:rPr>
        <w:t>infrastructure, and</w:t>
      </w:r>
      <w:r w:rsidRPr="003227DB">
        <w:rPr>
          <w:rFonts w:cs="Times New Roman"/>
          <w:sz w:val="16"/>
          <w:szCs w:val="20"/>
        </w:rPr>
        <w:t xml:space="preserve"> much of the world's most productive </w:t>
      </w:r>
      <w:r w:rsidRPr="00117DDB">
        <w:rPr>
          <w:rFonts w:cs="Times New Roman"/>
          <w:szCs w:val="20"/>
          <w:highlight w:val="yellow"/>
          <w:u w:val="single"/>
        </w:rPr>
        <w:t>farmland</w:t>
      </w:r>
      <w:r w:rsidRPr="003227DB">
        <w:rPr>
          <w:rFonts w:cs="Times New Roman"/>
          <w:sz w:val="16"/>
          <w:szCs w:val="20"/>
        </w:rPr>
        <w:t xml:space="preserve">. The world's geography would be transformed much as it was at the end of the last ice age, when sea levels rose by about 120 metres to create the Channel, the North Sea and Cardigan Bay out of dry land. </w:t>
      </w:r>
      <w:r w:rsidRPr="00117DDB">
        <w:rPr>
          <w:rFonts w:cs="Times New Roman"/>
          <w:szCs w:val="20"/>
          <w:highlight w:val="yellow"/>
          <w:u w:val="single"/>
        </w:rPr>
        <w:t>Weather would become extreme</w:t>
      </w:r>
      <w:r w:rsidRPr="003227DB">
        <w:rPr>
          <w:rFonts w:cs="Times New Roman"/>
          <w:szCs w:val="20"/>
          <w:u w:val="single"/>
        </w:rPr>
        <w:t xml:space="preserve"> and unpredictable, with more frequent and severe droughts, floods and hurricanes. </w:t>
      </w:r>
      <w:r w:rsidRPr="00117DDB">
        <w:rPr>
          <w:rFonts w:cs="Times New Roman"/>
          <w:szCs w:val="20"/>
          <w:highlight w:val="yellow"/>
          <w:u w:val="single"/>
        </w:rPr>
        <w:t xml:space="preserve">The Earth's carrying capacity would be hugely reduced. </w:t>
      </w:r>
      <w:r w:rsidRPr="00117DDB">
        <w:rPr>
          <w:rStyle w:val="Emphasis"/>
          <w:highlight w:val="yellow"/>
        </w:rPr>
        <w:t>Billions would</w:t>
      </w:r>
      <w:r w:rsidRPr="003227DB">
        <w:rPr>
          <w:rFonts w:cs="Times New Roman"/>
          <w:sz w:val="16"/>
          <w:szCs w:val="20"/>
        </w:rPr>
        <w:t xml:space="preserve"> undoubtedly </w:t>
      </w:r>
      <w:r w:rsidRPr="00117DDB">
        <w:rPr>
          <w:rStyle w:val="Emphasis"/>
          <w:highlight w:val="yellow"/>
        </w:rPr>
        <w:t>die</w:t>
      </w:r>
      <w:r w:rsidRPr="003227DB">
        <w:rPr>
          <w:rFonts w:cs="Times New Roman"/>
          <w:sz w:val="16"/>
          <w:szCs w:val="20"/>
        </w:rPr>
        <w:t xml:space="preserve">.  </w:t>
      </w:r>
      <w:r w:rsidRPr="003227DB">
        <w:rPr>
          <w:rFonts w:cs="Times New Roman"/>
          <w:szCs w:val="20"/>
          <w:u w:val="single"/>
        </w:rPr>
        <w:t>Watson's call was supported by</w:t>
      </w:r>
      <w:r w:rsidRPr="003227DB">
        <w:rPr>
          <w:rFonts w:cs="Times New Roman"/>
          <w:sz w:val="16"/>
          <w:szCs w:val="20"/>
        </w:rPr>
        <w:t xml:space="preserve"> the government's former chief scientific adviser, Sir David </w:t>
      </w:r>
      <w:r w:rsidRPr="003227DB">
        <w:rPr>
          <w:rFonts w:cs="Times New Roman"/>
          <w:szCs w:val="20"/>
          <w:u w:val="single"/>
        </w:rPr>
        <w:t>King</w:t>
      </w:r>
      <w:r w:rsidRPr="003227DB">
        <w:rPr>
          <w:rFonts w:cs="Times New Roman"/>
          <w:sz w:val="16"/>
          <w:szCs w:val="20"/>
        </w:rPr>
        <w:t xml:space="preserve"> [</w:t>
      </w:r>
      <w:r w:rsidRPr="003227DB">
        <w:rPr>
          <w:rFonts w:cs="Times New Roman"/>
          <w:szCs w:val="20"/>
          <w:u w:val="single"/>
        </w:rPr>
        <w:t>Director of the</w:t>
      </w:r>
      <w:r w:rsidRPr="003227DB">
        <w:rPr>
          <w:rFonts w:cs="Times New Roman"/>
          <w:sz w:val="16"/>
          <w:szCs w:val="20"/>
        </w:rPr>
        <w:t xml:space="preserve"> Smith </w:t>
      </w:r>
      <w:r w:rsidRPr="003227DB">
        <w:rPr>
          <w:rFonts w:cs="Times New Roman"/>
          <w:szCs w:val="20"/>
          <w:u w:val="single"/>
        </w:rPr>
        <w:t>School of</w:t>
      </w:r>
      <w:r w:rsidRPr="003227DB">
        <w:rPr>
          <w:rFonts w:cs="Times New Roman"/>
          <w:sz w:val="16"/>
          <w:szCs w:val="20"/>
        </w:rPr>
        <w:t xml:space="preserve"> Enterprise and </w:t>
      </w:r>
      <w:r w:rsidRPr="003227DB">
        <w:rPr>
          <w:rFonts w:cs="Times New Roman"/>
          <w:szCs w:val="20"/>
          <w:u w:val="single"/>
        </w:rPr>
        <w:t>the Environment at</w:t>
      </w:r>
      <w:r w:rsidRPr="003227DB">
        <w:rPr>
          <w:rFonts w:cs="Times New Roman"/>
          <w:sz w:val="16"/>
          <w:szCs w:val="20"/>
        </w:rPr>
        <w:t xml:space="preserve"> the University of </w:t>
      </w:r>
      <w:r w:rsidRPr="003227DB">
        <w:rPr>
          <w:rFonts w:cs="Times New Roman"/>
          <w:szCs w:val="20"/>
          <w:u w:val="single"/>
        </w:rPr>
        <w:t>Oxford]</w:t>
      </w:r>
      <w:r w:rsidRPr="003227DB">
        <w:rPr>
          <w:rFonts w:cs="Times New Roman"/>
          <w:sz w:val="16"/>
          <w:szCs w:val="20"/>
        </w:rPr>
        <w:t xml:space="preserve">, </w:t>
      </w:r>
      <w:r w:rsidRPr="003227DB">
        <w:rPr>
          <w:rFonts w:cs="Times New Roman"/>
          <w:szCs w:val="20"/>
          <w:u w:val="single"/>
        </w:rPr>
        <w:t>who warned that "if we get to a four-degree rise</w:t>
      </w:r>
      <w:r w:rsidRPr="003227DB">
        <w:rPr>
          <w:rFonts w:cs="Times New Roman"/>
          <w:sz w:val="16"/>
          <w:szCs w:val="20"/>
        </w:rPr>
        <w:t xml:space="preserve"> it is quite possible that </w:t>
      </w:r>
      <w:r w:rsidRPr="003227DB">
        <w:rPr>
          <w:rFonts w:cs="Times New Roman"/>
          <w:szCs w:val="20"/>
          <w:u w:val="single"/>
        </w:rPr>
        <w:t>we would</w:t>
      </w:r>
      <w:r w:rsidRPr="003227DB">
        <w:rPr>
          <w:rFonts w:cs="Times New Roman"/>
          <w:sz w:val="16"/>
          <w:szCs w:val="20"/>
        </w:rPr>
        <w:t xml:space="preserve"> begin to </w:t>
      </w:r>
      <w:r w:rsidRPr="003227DB">
        <w:rPr>
          <w:rFonts w:cs="Times New Roman"/>
          <w:szCs w:val="20"/>
          <w:u w:val="single"/>
        </w:rPr>
        <w:t>see a runaway increase</w:t>
      </w:r>
      <w:r w:rsidRPr="003227DB">
        <w:rPr>
          <w:rFonts w:cs="Times New Roman"/>
          <w:sz w:val="16"/>
          <w:szCs w:val="20"/>
        </w:rPr>
        <w:t xml:space="preserve">". This is a remarkable understatement. The </w:t>
      </w:r>
      <w:r w:rsidRPr="00117DDB">
        <w:rPr>
          <w:rFonts w:cs="Times New Roman"/>
          <w:szCs w:val="20"/>
          <w:highlight w:val="yellow"/>
          <w:u w:val="single"/>
        </w:rPr>
        <w:t>climate system is already experiencing significant feedbacks</w:t>
      </w:r>
      <w:r w:rsidRPr="003227DB">
        <w:rPr>
          <w:rFonts w:cs="Times New Roman"/>
          <w:sz w:val="16"/>
          <w:szCs w:val="20"/>
        </w:rPr>
        <w:t xml:space="preserve">, notably the summer melting of the Arctic sea ice. </w:t>
      </w:r>
      <w:r w:rsidRPr="003227DB">
        <w:rPr>
          <w:rFonts w:cs="Times New Roman"/>
          <w:szCs w:val="20"/>
          <w:u w:val="single"/>
        </w:rPr>
        <w:t>The more the ice melts, the more sunshine is absorbed by the sea, and the more the Arctic warms</w:t>
      </w:r>
      <w:r w:rsidRPr="003227DB">
        <w:rPr>
          <w:rFonts w:cs="Times New Roman"/>
          <w:sz w:val="16"/>
          <w:szCs w:val="20"/>
        </w:rPr>
        <w:t xml:space="preserve">. And </w:t>
      </w:r>
      <w:r w:rsidRPr="00117DDB">
        <w:rPr>
          <w:rFonts w:cs="Times New Roman"/>
          <w:szCs w:val="20"/>
          <w:highlight w:val="yellow"/>
          <w:u w:val="single"/>
        </w:rPr>
        <w:t>as the Arctic warms, the release of billions of tonnes of methane</w:t>
      </w:r>
      <w:r w:rsidRPr="003227DB">
        <w:rPr>
          <w:rFonts w:cs="Times New Roman"/>
          <w:sz w:val="16"/>
          <w:szCs w:val="20"/>
        </w:rPr>
        <w:t xml:space="preserve"> – a greenhouse gas 70 times stronger than carbon dioxide over 20 years – </w:t>
      </w:r>
      <w:r w:rsidRPr="003227DB">
        <w:rPr>
          <w:rFonts w:cs="Times New Roman"/>
          <w:szCs w:val="20"/>
          <w:u w:val="single"/>
        </w:rPr>
        <w:t>captured under melting permafrost is already under way</w:t>
      </w:r>
      <w:r w:rsidRPr="003227DB">
        <w:rPr>
          <w:rFonts w:cs="Times New Roman"/>
          <w:sz w:val="16"/>
          <w:szCs w:val="20"/>
        </w:rPr>
        <w:t xml:space="preserve">.  </w:t>
      </w:r>
      <w:r w:rsidRPr="003227DB">
        <w:rPr>
          <w:rFonts w:cs="Times New Roman"/>
          <w:szCs w:val="20"/>
          <w:u w:val="single"/>
        </w:rPr>
        <w:t xml:space="preserve">To see how far this </w:t>
      </w:r>
      <w:r w:rsidRPr="003227DB">
        <w:rPr>
          <w:rFonts w:cs="Times New Roman"/>
          <w:szCs w:val="20"/>
          <w:u w:val="single"/>
        </w:rPr>
        <w:lastRenderedPageBreak/>
        <w:t>process could go, look</w:t>
      </w:r>
      <w:r w:rsidRPr="003227DB">
        <w:rPr>
          <w:rFonts w:cs="Times New Roman"/>
          <w:sz w:val="16"/>
          <w:szCs w:val="20"/>
        </w:rPr>
        <w:t xml:space="preserve"> 55.5m years </w:t>
      </w:r>
      <w:r w:rsidRPr="003227DB">
        <w:rPr>
          <w:rFonts w:cs="Times New Roman"/>
          <w:szCs w:val="20"/>
          <w:u w:val="single"/>
        </w:rPr>
        <w:t>to the Palaeocene</w:t>
      </w:r>
      <w:r w:rsidRPr="003227DB">
        <w:rPr>
          <w:rFonts w:cs="Times New Roman"/>
          <w:sz w:val="16"/>
          <w:szCs w:val="20"/>
        </w:rPr>
        <w:t xml:space="preserve">-Eocene Thermal </w:t>
      </w:r>
      <w:r w:rsidRPr="003227DB">
        <w:rPr>
          <w:rFonts w:cs="Times New Roman"/>
          <w:szCs w:val="20"/>
          <w:u w:val="single"/>
        </w:rPr>
        <w:t>Maximum, when a global temperature increase of 6C coincided with the release of</w:t>
      </w:r>
      <w:r w:rsidRPr="003227DB">
        <w:rPr>
          <w:rFonts w:cs="Times New Roman"/>
          <w:sz w:val="16"/>
          <w:szCs w:val="20"/>
        </w:rPr>
        <w:t xml:space="preserve"> about </w:t>
      </w:r>
      <w:r w:rsidRPr="003227DB">
        <w:rPr>
          <w:rFonts w:cs="Times New Roman"/>
          <w:szCs w:val="20"/>
          <w:u w:val="single"/>
        </w:rPr>
        <w:t>5,000 gigatonnes of carbon</w:t>
      </w:r>
      <w:r w:rsidRPr="003227DB">
        <w:rPr>
          <w:rFonts w:cs="Times New Roman"/>
          <w:sz w:val="16"/>
          <w:szCs w:val="20"/>
        </w:rPr>
        <w:t xml:space="preserve"> into the atmosphere, both as CO2 and as methane from bogs and seabed sediments. </w:t>
      </w:r>
      <w:r w:rsidRPr="003227DB">
        <w:rPr>
          <w:rFonts w:cs="Times New Roman"/>
          <w:szCs w:val="20"/>
          <w:u w:val="single"/>
        </w:rPr>
        <w:t>Lush subtropical forests grew in polar regions, and sea levels rose to 100m higher than today</w:t>
      </w:r>
      <w:r w:rsidRPr="003227DB">
        <w:rPr>
          <w:rFonts w:cs="Times New Roman"/>
          <w:sz w:val="16"/>
          <w:szCs w:val="20"/>
        </w:rPr>
        <w:t xml:space="preserve">. It appears that an initial warming pulse triggered other warming processes. </w:t>
      </w:r>
      <w:r w:rsidRPr="003227DB">
        <w:rPr>
          <w:rFonts w:cs="Times New Roman"/>
          <w:szCs w:val="20"/>
          <w:u w:val="single"/>
        </w:rPr>
        <w:t xml:space="preserve">Many scientists warn that this historical event may be analogous to the present: the </w:t>
      </w:r>
      <w:r w:rsidRPr="00117DDB">
        <w:rPr>
          <w:rFonts w:cs="Times New Roman"/>
          <w:szCs w:val="20"/>
          <w:highlight w:val="yellow"/>
          <w:u w:val="single"/>
        </w:rPr>
        <w:t>warming caused by human emissions could propel us towards a</w:t>
      </w:r>
      <w:r w:rsidRPr="003227DB">
        <w:rPr>
          <w:rFonts w:cs="Times New Roman"/>
          <w:szCs w:val="20"/>
          <w:u w:val="single"/>
        </w:rPr>
        <w:t xml:space="preserve"> similar </w:t>
      </w:r>
      <w:r w:rsidRPr="00117DDB">
        <w:rPr>
          <w:rFonts w:cs="Times New Roman"/>
          <w:szCs w:val="20"/>
          <w:highlight w:val="yellow"/>
          <w:u w:val="single"/>
        </w:rPr>
        <w:t>hothouse Earth.</w:t>
      </w:r>
    </w:p>
    <w:p w:rsidR="0020222E" w:rsidRDefault="0020222E" w:rsidP="0020222E"/>
    <w:p w:rsidR="0020222E" w:rsidRPr="00DD5C36" w:rsidRDefault="0020222E" w:rsidP="0020222E">
      <w:pPr>
        <w:pStyle w:val="Heading4"/>
      </w:pPr>
      <w:r>
        <w:t>Amazon deforestation causes extinction</w:t>
      </w:r>
    </w:p>
    <w:p w:rsidR="0020222E" w:rsidRPr="00CE759A" w:rsidRDefault="0020222E" w:rsidP="0020222E">
      <w:r w:rsidRPr="00CE759A">
        <w:rPr>
          <w:rStyle w:val="StyleStyleBold12pt"/>
        </w:rPr>
        <w:t>Takacs 96</w:t>
      </w:r>
      <w:r w:rsidRPr="00CE759A">
        <w:t xml:space="preserve"> (David, Philosophies of Paradise, The Johns Hopkins Univ. Pr., Baltimore)</w:t>
      </w:r>
    </w:p>
    <w:p w:rsidR="0020222E" w:rsidRDefault="0020222E" w:rsidP="0020222E">
      <w:pPr>
        <w:rPr>
          <w:sz w:val="16"/>
        </w:rPr>
      </w:pPr>
      <w:r w:rsidRPr="00CE759A">
        <w:rPr>
          <w:sz w:val="16"/>
        </w:rPr>
        <w:t>"</w:t>
      </w:r>
      <w:r w:rsidRPr="007D78E8">
        <w:rPr>
          <w:u w:val="single"/>
        </w:rPr>
        <w:t>Habitat destruction and conversion</w:t>
      </w:r>
      <w:r w:rsidRPr="00CE759A">
        <w:rPr>
          <w:sz w:val="16"/>
        </w:rPr>
        <w:t xml:space="preserve"> are eliminating species at such a frightening pace that extinction of many contemporary species and the systems they live in and support ... </w:t>
      </w:r>
      <w:r w:rsidRPr="007D78E8">
        <w:rPr>
          <w:u w:val="single"/>
        </w:rPr>
        <w:t>may lead to ecological disaster and severe alteration of the evolutionary process</w:t>
      </w:r>
      <w:r w:rsidRPr="00CE759A">
        <w:rPr>
          <w:sz w:val="16"/>
        </w:rPr>
        <w:t xml:space="preserve">," 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 </w:t>
      </w:r>
      <w:r w:rsidRPr="00117DDB">
        <w:rPr>
          <w:highlight w:val="yellow"/>
          <w:u w:val="single"/>
        </w:rPr>
        <w:t>biodiversity keeps the world running</w:t>
      </w:r>
      <w:r w:rsidRPr="00CE759A">
        <w:rPr>
          <w:sz w:val="16"/>
        </w:rPr>
        <w:t xml:space="preserve">. It has value in and for itself, as well as for us. Raven, Erwin, and Wilson oblige us to think about the value of biodiversity for our own lives. The Ehrlichs' rivet-popper trope makes this same point; </w:t>
      </w:r>
      <w:r w:rsidRPr="00117DDB">
        <w:rPr>
          <w:highlight w:val="yellow"/>
          <w:u w:val="single"/>
        </w:rPr>
        <w:t xml:space="preserve">by eliminating rivets, we play Russian roulette with global ecology </w:t>
      </w:r>
      <w:r w:rsidRPr="007D78E8">
        <w:rPr>
          <w:u w:val="single"/>
        </w:rPr>
        <w:t xml:space="preserve">and human futures: "It is likely that </w:t>
      </w:r>
      <w:r w:rsidRPr="00117DDB">
        <w:rPr>
          <w:highlight w:val="yellow"/>
          <w:u w:val="single"/>
        </w:rPr>
        <w:t xml:space="preserve">destruction of the rich complex of species in the </w:t>
      </w:r>
      <w:r w:rsidRPr="00117DDB">
        <w:rPr>
          <w:b/>
          <w:highlight w:val="yellow"/>
          <w:u w:val="single"/>
        </w:rPr>
        <w:t>Amazon basin could trigger rapid changes</w:t>
      </w:r>
      <w:r w:rsidRPr="00117DDB">
        <w:rPr>
          <w:highlight w:val="yellow"/>
          <w:u w:val="single"/>
        </w:rPr>
        <w:t xml:space="preserve"> in global climate patterns. Agriculture remains heavily dependent on </w:t>
      </w:r>
      <w:r w:rsidRPr="00117DDB">
        <w:rPr>
          <w:b/>
          <w:highlight w:val="yellow"/>
          <w:u w:val="single"/>
        </w:rPr>
        <w:t>stable climate</w:t>
      </w:r>
      <w:r w:rsidRPr="007D78E8">
        <w:rPr>
          <w:u w:val="single"/>
        </w:rPr>
        <w:t>, and human beings remain heavily dependent on food.</w:t>
      </w:r>
      <w:r w:rsidRPr="00CE759A">
        <w:rPr>
          <w:sz w:val="16"/>
        </w:rPr>
        <w:t xml:space="preserve"> By the end of the century </w:t>
      </w:r>
      <w:r w:rsidRPr="007D78E8">
        <w:rPr>
          <w:u w:val="single"/>
        </w:rPr>
        <w:t xml:space="preserve">the </w:t>
      </w:r>
      <w:r w:rsidRPr="00117DDB">
        <w:rPr>
          <w:b/>
          <w:highlight w:val="yellow"/>
          <w:u w:val="single"/>
        </w:rPr>
        <w:t>extinction</w:t>
      </w:r>
      <w:r w:rsidRPr="00117DDB">
        <w:rPr>
          <w:highlight w:val="yellow"/>
          <w:u w:val="single"/>
        </w:rPr>
        <w:t xml:space="preserve"> of </w:t>
      </w:r>
      <w:r w:rsidRPr="007D78E8">
        <w:rPr>
          <w:u w:val="single"/>
        </w:rPr>
        <w:t xml:space="preserve">perhaps a million </w:t>
      </w:r>
      <w:r w:rsidRPr="00117DDB">
        <w:rPr>
          <w:highlight w:val="yellow"/>
          <w:u w:val="single"/>
        </w:rPr>
        <w:t xml:space="preserve">species in the Amazon </w:t>
      </w:r>
      <w:r w:rsidRPr="007D78E8">
        <w:rPr>
          <w:u w:val="single"/>
        </w:rPr>
        <w:t xml:space="preserve">basin </w:t>
      </w:r>
      <w:r w:rsidRPr="00117DDB">
        <w:rPr>
          <w:highlight w:val="yellow"/>
          <w:u w:val="single"/>
        </w:rPr>
        <w:t xml:space="preserve">could have entrained famines in which </w:t>
      </w:r>
      <w:r w:rsidRPr="00117DDB">
        <w:rPr>
          <w:b/>
          <w:highlight w:val="yellow"/>
          <w:u w:val="single"/>
          <w:bdr w:val="single" w:sz="4" w:space="0" w:color="auto"/>
        </w:rPr>
        <w:t>a billion human beings perished</w:t>
      </w:r>
      <w:r w:rsidRPr="00117DDB">
        <w:rPr>
          <w:highlight w:val="yellow"/>
          <w:u w:val="single"/>
        </w:rPr>
        <w:t xml:space="preserve">. </w:t>
      </w:r>
      <w:r w:rsidRPr="007D78E8">
        <w:rPr>
          <w:u w:val="single"/>
        </w:rPr>
        <w:t xml:space="preserve">And if our species is very unlucky, the </w:t>
      </w:r>
      <w:r w:rsidRPr="00117DDB">
        <w:rPr>
          <w:highlight w:val="yellow"/>
          <w:u w:val="single"/>
        </w:rPr>
        <w:t xml:space="preserve">famines could </w:t>
      </w:r>
      <w:r w:rsidRPr="00117DDB">
        <w:rPr>
          <w:b/>
          <w:highlight w:val="yellow"/>
          <w:u w:val="single"/>
        </w:rPr>
        <w:t xml:space="preserve">lead to a </w:t>
      </w:r>
      <w:r w:rsidRPr="00117DDB">
        <w:rPr>
          <w:b/>
          <w:highlight w:val="yellow"/>
          <w:u w:val="single"/>
          <w:bdr w:val="single" w:sz="4" w:space="0" w:color="auto"/>
        </w:rPr>
        <w:t>thermonuclear war</w:t>
      </w:r>
      <w:r w:rsidRPr="00117DDB">
        <w:rPr>
          <w:highlight w:val="yellow"/>
          <w:u w:val="single"/>
        </w:rPr>
        <w:t>, which could extinguish civilization</w:t>
      </w:r>
      <w:r w:rsidRPr="00CE759A">
        <w:rPr>
          <w:sz w:val="16"/>
        </w:rPr>
        <w:t>.""</w:t>
      </w:r>
    </w:p>
    <w:p w:rsidR="0020222E" w:rsidRDefault="0020222E" w:rsidP="0020222E">
      <w:pPr>
        <w:rPr>
          <w:sz w:val="16"/>
        </w:rPr>
      </w:pPr>
    </w:p>
    <w:p w:rsidR="0020222E" w:rsidRPr="00215D3A" w:rsidRDefault="0020222E" w:rsidP="0020222E"/>
    <w:p w:rsidR="0020222E" w:rsidRDefault="0020222E" w:rsidP="0020222E">
      <w:pPr>
        <w:rPr>
          <w:rStyle w:val="StyleStyleBold12pt"/>
        </w:rPr>
      </w:pPr>
    </w:p>
    <w:p w:rsidR="0020222E" w:rsidRPr="00593B42" w:rsidRDefault="0020222E" w:rsidP="0020222E">
      <w:pPr>
        <w:pStyle w:val="Heading4"/>
        <w:rPr>
          <w:rStyle w:val="StyleStyleBold12pt"/>
          <w:b/>
        </w:rPr>
      </w:pPr>
      <w:r w:rsidRPr="00593B42">
        <w:rPr>
          <w:rStyle w:val="StyleStyleBold12pt"/>
          <w:b/>
        </w:rPr>
        <w:t>Strong Latin American Relations is key to stop escalation in the region and solve international security and democracy</w:t>
      </w:r>
    </w:p>
    <w:p w:rsidR="0020222E" w:rsidRPr="00217A15" w:rsidRDefault="0020222E" w:rsidP="0020222E">
      <w:pPr>
        <w:rPr>
          <w:rStyle w:val="StyleStyleBold12pt"/>
        </w:rPr>
      </w:pPr>
      <w:r>
        <w:rPr>
          <w:rStyle w:val="StyleStyleBold12pt"/>
        </w:rPr>
        <w:t xml:space="preserve">Sabatini and Marczak, ’10 </w:t>
      </w:r>
      <w:r w:rsidRPr="00217A15">
        <w:t xml:space="preserve">[January 2010, As Senior Director of Policy, Christopher Sabatini oversees the Americas Society and Council of the Americas’ (AS/COA) research and publishing programs. In his capacity at the AS/COA, he chairs the organizations’ working group on rule of law which recently published a report on rule of law in the hemisphere titled Rule of Law, Economic Growth and Prosperity, which in 2008 appeared in Spanish. Dr. Sabatini also chairs the AS/COA’s Cuba Working Group. In April 2007, Dr. Sabatini created and launched the AS/COA’s policy journal, Americas Quarterly (AQ). He is now the Editor-in-Chief of AQ and oversees the AQ website (www.americasquarterly.org) on which he has a regular blog on policy in the Americas, Jason Marczak is director of policy at Americas Society and Council of the Americas and senior editor of the AS/COA policy journal Americas Quarterly, “Obama’s Tango, Restoring U.S. Leadership in Latin America”, </w:t>
      </w:r>
      <w:hyperlink r:id="rId33" w:history="1">
        <w:r w:rsidRPr="00217A15">
          <w:rPr>
            <w:rStyle w:val="Hyperlink"/>
          </w:rPr>
          <w:t>http://www.unc.edu/world/2010Seminars/LANC%20reading%202.pdf</w:t>
        </w:r>
      </w:hyperlink>
      <w:r w:rsidRPr="00217A15">
        <w:t>]</w:t>
      </w:r>
    </w:p>
    <w:p w:rsidR="0020222E" w:rsidRDefault="0020222E" w:rsidP="0020222E">
      <w:pPr>
        <w:rPr>
          <w:rStyle w:val="StyleBoldUnderline"/>
        </w:rPr>
      </w:pPr>
      <w:r w:rsidRPr="00217A15">
        <w:rPr>
          <w:rStyle w:val="StyleBoldUnderline"/>
        </w:rPr>
        <w:t xml:space="preserve">Since he took office, U.S. President Barack </w:t>
      </w:r>
      <w:r w:rsidRPr="00117DDB">
        <w:rPr>
          <w:rStyle w:val="StyleBoldUnderline"/>
          <w:highlight w:val="yellow"/>
        </w:rPr>
        <w:t>Obama has articulated a policy toward Latin America that is centered on the idea of partnershi</w:t>
      </w:r>
      <w:r w:rsidRPr="00217A15">
        <w:rPr>
          <w:rStyle w:val="StyleBoldUnderline"/>
        </w:rPr>
        <w:t>p</w:t>
      </w:r>
      <w:r w:rsidRPr="00217A15">
        <w:rPr>
          <w:sz w:val="16"/>
        </w:rPr>
        <w:t xml:space="preserve">. As he said last April, there would be “no senior or junior partner to this new engagement.” </w:t>
      </w:r>
      <w:r w:rsidRPr="00217A15">
        <w:rPr>
          <w:rStyle w:val="StyleBoldUnderline"/>
        </w:rPr>
        <w:t xml:space="preserve">The United States, in other words, would be but one actor on the regional stage, not its director. But </w:t>
      </w:r>
      <w:r w:rsidRPr="00117DDB">
        <w:rPr>
          <w:rStyle w:val="StyleBoldUnderline"/>
          <w:highlight w:val="yellow"/>
        </w:rPr>
        <w:t>recent crises</w:t>
      </w:r>
      <w:r w:rsidRPr="00217A15">
        <w:rPr>
          <w:sz w:val="16"/>
        </w:rPr>
        <w:t xml:space="preserve"> -- from the coup in Honduras to simmering tensions in the Andes -- </w:t>
      </w:r>
      <w:r w:rsidRPr="00217A15">
        <w:rPr>
          <w:rStyle w:val="StyleBoldUnderline"/>
        </w:rPr>
        <w:t xml:space="preserve">have revealed a fundamental weakness in the Obama administration’s nascent Latin America policy. </w:t>
      </w:r>
      <w:r w:rsidRPr="00117DDB">
        <w:rPr>
          <w:rStyle w:val="StyleBoldUnderline"/>
          <w:highlight w:val="yellow"/>
        </w:rPr>
        <w:t xml:space="preserve">Without strong U.S. leadership, partnership in the Americas risks </w:t>
      </w:r>
      <w:r w:rsidRPr="00217A15">
        <w:rPr>
          <w:rStyle w:val="StyleBoldUnderline"/>
        </w:rPr>
        <w:t xml:space="preserve">inertia or, even worse, </w:t>
      </w:r>
      <w:r w:rsidRPr="00117DDB">
        <w:rPr>
          <w:rStyle w:val="StyleBoldUnderline"/>
          <w:highlight w:val="yellow"/>
        </w:rPr>
        <w:t>an escalation of tensions</w:t>
      </w:r>
      <w:r w:rsidRPr="00217A15">
        <w:rPr>
          <w:rStyle w:val="StyleBoldUnderline"/>
        </w:rPr>
        <w:t xml:space="preserve"> </w:t>
      </w:r>
      <w:r w:rsidRPr="00117DDB">
        <w:rPr>
          <w:rStyle w:val="StyleBoldUnderline"/>
          <w:highlight w:val="yellow"/>
        </w:rPr>
        <w:t>on many of the hemisphere’s critical issues, such as transnational crime, democracy, and security</w:t>
      </w:r>
      <w:r w:rsidRPr="00217A15">
        <w:rPr>
          <w:rStyle w:val="StyleBoldUnderline"/>
        </w:rPr>
        <w:t>. Although some countrie</w:t>
      </w:r>
      <w:r w:rsidRPr="00217A15">
        <w:rPr>
          <w:sz w:val="16"/>
        </w:rPr>
        <w:t xml:space="preserve">s -- including Brazil and Chile -- </w:t>
      </w:r>
      <w:r w:rsidRPr="00217A15">
        <w:rPr>
          <w:rStyle w:val="StyleBoldUnderline"/>
        </w:rPr>
        <w:t xml:space="preserve">have been willing to take on diplomatic responsibilities commensurate with their economic status, </w:t>
      </w:r>
      <w:r w:rsidRPr="00117DDB">
        <w:rPr>
          <w:rStyle w:val="StyleBoldUnderline"/>
          <w:highlight w:val="yellow"/>
        </w:rPr>
        <w:t>they remain averse to conflict with neighbors, even to the point of willfully downplaying existing disagreement</w:t>
      </w:r>
      <w:r w:rsidRPr="00117DDB">
        <w:rPr>
          <w:sz w:val="16"/>
          <w:highlight w:val="yellow"/>
        </w:rPr>
        <w:t>s</w:t>
      </w:r>
      <w:r w:rsidRPr="00217A15">
        <w:rPr>
          <w:sz w:val="16"/>
        </w:rPr>
        <w:t xml:space="preserve">. Such an approach may have served Latin American governments well in the past, when a unified front helped to push issues such as debt relief and alternative thinking on antinarcotics policy. </w:t>
      </w:r>
      <w:r w:rsidRPr="00217A15">
        <w:rPr>
          <w:rStyle w:val="StyleBoldUnderline"/>
        </w:rPr>
        <w:t xml:space="preserve">But </w:t>
      </w:r>
      <w:r w:rsidRPr="00117DDB">
        <w:rPr>
          <w:rStyle w:val="StyleBoldUnderline"/>
          <w:highlight w:val="yellow"/>
        </w:rPr>
        <w:t>the failure of any one country to assume a larger regional profile – especially with regards to protecting norms and security -- has allowed problems to fester</w:t>
      </w:r>
      <w:r w:rsidRPr="00217A15">
        <w:rPr>
          <w:rStyle w:val="StyleBoldUnderline"/>
        </w:rPr>
        <w:t>.</w:t>
      </w:r>
    </w:p>
    <w:p w:rsidR="0020222E" w:rsidRDefault="0020222E" w:rsidP="0020222E">
      <w:pPr>
        <w:rPr>
          <w:rStyle w:val="StyleBoldUnderline"/>
        </w:rPr>
      </w:pPr>
    </w:p>
    <w:p w:rsidR="0020222E" w:rsidRPr="00544A93" w:rsidRDefault="0020222E" w:rsidP="0020222E">
      <w:pPr>
        <w:pStyle w:val="Heading4"/>
        <w:rPr>
          <w:rStyle w:val="StyleStyleBold12pt"/>
          <w:b/>
        </w:rPr>
      </w:pPr>
      <w:r w:rsidRPr="00544A93">
        <w:rPr>
          <w:rStyle w:val="StyleStyleBold12pt"/>
          <w:b/>
        </w:rPr>
        <w:t>Latin America instability causes extinction</w:t>
      </w:r>
    </w:p>
    <w:p w:rsidR="0020222E" w:rsidRPr="001D55F0" w:rsidRDefault="0020222E" w:rsidP="0020222E">
      <w:r>
        <w:rPr>
          <w:rStyle w:val="StyleStyleBold12pt"/>
        </w:rPr>
        <w:t xml:space="preserve">Rochlin, ’94 </w:t>
      </w:r>
      <w:r w:rsidRPr="001D55F0">
        <w:t>[1994, James Francis Rochlin is Professor of Political Science at Okanagan University College, “Discovering the Americas: the evolution of Canadian foreign policy towards Latin America,” p. 130-131]</w:t>
      </w:r>
    </w:p>
    <w:p w:rsidR="0020222E" w:rsidRPr="006C5A4A" w:rsidRDefault="0020222E" w:rsidP="0020222E">
      <w:pPr>
        <w:rPr>
          <w:sz w:val="16"/>
        </w:rPr>
      </w:pPr>
      <w:r w:rsidRPr="006C5A4A">
        <w:rPr>
          <w:sz w:val="16"/>
        </w:rPr>
        <w:t>While there were economic motivations for Canadian policy in Central America, security considerations were perhaps more important</w:t>
      </w:r>
      <w:r w:rsidRPr="006C5A4A">
        <w:rPr>
          <w:rStyle w:val="StyleBoldUnderline"/>
        </w:rPr>
        <w:t>. Canada possessed an interest in promoting stability in the face of a potential decline of U.S. hegemony in the Americas. Perceptions of declining U.S. influence in the region</w:t>
      </w:r>
      <w:r w:rsidRPr="006C5A4A">
        <w:rPr>
          <w:sz w:val="16"/>
        </w:rPr>
        <w:t xml:space="preserve"> – which had some credibility in 1979-1984 due to the wildly </w:t>
      </w:r>
      <w:r w:rsidRPr="006C5A4A">
        <w:rPr>
          <w:rStyle w:val="StyleBoldUnderline"/>
        </w:rPr>
        <w:t>inequitable divisions of wealth in some U.S. client states in Latin America, in addition to political repression, under-</w:t>
      </w:r>
      <w:r w:rsidRPr="006C5A4A">
        <w:rPr>
          <w:rStyle w:val="StyleBoldUnderline"/>
        </w:rPr>
        <w:lastRenderedPageBreak/>
        <w:t>development, mounting external debt, anti-American sentiment produced by decades of subjugation to U.S. strategic and economic interests, and so</w:t>
      </w:r>
      <w:r w:rsidRPr="006C5A4A">
        <w:rPr>
          <w:sz w:val="16"/>
        </w:rPr>
        <w:t xml:space="preserve"> on – were linked to the prospect of explosive events occurring in the hemisphere. Hence, </w:t>
      </w:r>
      <w:r w:rsidRPr="006C5A4A">
        <w:rPr>
          <w:rStyle w:val="Emphasis"/>
        </w:rPr>
        <w:t>the Central American imbroglio was viewed as a fuse which could ignite a cataclysmic process throughout the region</w:t>
      </w:r>
      <w:r w:rsidRPr="006C5A4A">
        <w:rPr>
          <w:sz w:val="16"/>
        </w:rPr>
        <w:t xml:space="preserve">. </w:t>
      </w:r>
      <w:r w:rsidRPr="006C5A4A">
        <w:rPr>
          <w:rStyle w:val="StyleBoldUnderline"/>
        </w:rPr>
        <w:t>Analysts at the time worried that in a worst case scenario, instability created by a regional war, beginning in Central America and spreading elsewhere in Latin America, might preoccupy Washington to the extent that the United States would be unable to perform adequately its important hegemonic role in the international arena</w:t>
      </w:r>
      <w:r w:rsidRPr="006C5A4A">
        <w:rPr>
          <w:sz w:val="16"/>
        </w:rPr>
        <w:t xml:space="preserve"> – a concern expressed by the director of research for Canada’s Standing Committee Report on Central America. It </w:t>
      </w:r>
      <w:r w:rsidRPr="006C5A4A">
        <w:rPr>
          <w:rStyle w:val="StyleBoldUnderline"/>
        </w:rPr>
        <w:t>was feared that such a predicament could generate increased global instability and perhaps even a hegemonic war</w:t>
      </w:r>
      <w:r w:rsidRPr="006C5A4A">
        <w:rPr>
          <w:sz w:val="16"/>
        </w:rPr>
        <w:t>. This is one of the motivations which led Canada to become involved in efforts at regional conflict resolution, such as Contadora, as will be discussed in the next chapter.</w:t>
      </w:r>
    </w:p>
    <w:p w:rsidR="0020222E" w:rsidRDefault="0020222E" w:rsidP="0020222E">
      <w:pPr>
        <w:rPr>
          <w:rStyle w:val="StyleStyleBold12pt"/>
        </w:rPr>
      </w:pPr>
    </w:p>
    <w:p w:rsidR="0020222E" w:rsidRDefault="0020222E" w:rsidP="0020222E">
      <w:pPr>
        <w:pStyle w:val="Heading4"/>
      </w:pPr>
      <w:r>
        <w:t xml:space="preserve">Latin American democracy’s a key model for democracy globally </w:t>
      </w:r>
    </w:p>
    <w:p w:rsidR="0020222E" w:rsidRPr="00D85D77" w:rsidRDefault="0020222E" w:rsidP="0020222E">
      <w:r w:rsidRPr="00D85D77">
        <w:rPr>
          <w:rStyle w:val="StyleBoldUnderline"/>
        </w:rPr>
        <w:t>Fauriol &amp; Weintraub 95</w:t>
      </w:r>
      <w:r>
        <w:t xml:space="preserve"> – </w:t>
      </w:r>
      <w:r w:rsidRPr="00D85D77">
        <w:t xml:space="preserve">Georges Fauriol, director of the CSIS Americas Program, and Sidney Weintraub, the William E. Simon Chair in Political Economy at CSIS and the Dean Rusk Professor at the Lyndon B. Johnson School of Public Affairs at the University of Texas at Austin, Summer 1995, “U.S. Policy, Brazil, and the Southern Cone,” The Washington Quarterly, lexis </w:t>
      </w:r>
    </w:p>
    <w:p w:rsidR="0020222E" w:rsidRPr="00720E6E" w:rsidRDefault="0020222E" w:rsidP="0020222E">
      <w:pPr>
        <w:pStyle w:val="card"/>
        <w:ind w:left="0"/>
      </w:pPr>
      <w:r w:rsidRPr="00F0396D">
        <w:t xml:space="preserve">The </w:t>
      </w:r>
      <w:r w:rsidRPr="002D4374">
        <w:rPr>
          <w:rStyle w:val="underline"/>
        </w:rPr>
        <w:t>democracy</w:t>
      </w:r>
      <w:r w:rsidRPr="00F0396D">
        <w:t xml:space="preserve"> theme also </w:t>
      </w:r>
      <w:r w:rsidRPr="00A41D31">
        <w:rPr>
          <w:rStyle w:val="underline"/>
        </w:rPr>
        <w:t>carries much force in the hemisphere</w:t>
      </w:r>
      <w:r w:rsidRPr="00F0396D">
        <w:t xml:space="preserve"> today. The State Department regularly parades the fact that all countries in the hemisphere, save one, now have democratically elected governments. True enough, as long as the definition of democracy is flexible, but </w:t>
      </w:r>
      <w:r w:rsidRPr="00A41D31">
        <w:rPr>
          <w:rStyle w:val="underline"/>
        </w:rPr>
        <w:t>these countries turned to democracy mostly of their own volition</w:t>
      </w:r>
      <w:r w:rsidRPr="00F0396D">
        <w:rPr>
          <w:sz w:val="12"/>
          <w:szCs w:val="12"/>
        </w:rPr>
        <w:t>.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 Latin Americans are somewhat cynical as to whether the United States really cares deeply about promoting democracy if this conflicts with expanding exports.</w:t>
      </w:r>
      <w:r w:rsidRPr="00720E6E">
        <w:rPr>
          <w:sz w:val="12"/>
          <w:szCs w:val="12"/>
        </w:rPr>
        <w:t xml:space="preserve">¶ </w:t>
      </w:r>
      <w:r w:rsidRPr="00F0396D">
        <w:t xml:space="preserve">Yet </w:t>
      </w:r>
      <w:r w:rsidRPr="005B24BE">
        <w:rPr>
          <w:rStyle w:val="underline"/>
        </w:rPr>
        <w:t xml:space="preserve">this </w:t>
      </w:r>
      <w:r w:rsidRPr="00117DDB">
        <w:rPr>
          <w:rStyle w:val="underline"/>
          <w:highlight w:val="yellow"/>
        </w:rPr>
        <w:t>triad of objectives</w:t>
      </w:r>
      <w:r w:rsidRPr="005B24BE">
        <w:rPr>
          <w:rStyle w:val="underline"/>
        </w:rPr>
        <w:t xml:space="preserve"> -- economic </w:t>
      </w:r>
      <w:r w:rsidRPr="00117DDB">
        <w:rPr>
          <w:rStyle w:val="underline"/>
          <w:highlight w:val="yellow"/>
        </w:rPr>
        <w:t>liberalization</w:t>
      </w:r>
      <w:r w:rsidRPr="00F0396D">
        <w:t xml:space="preserve"> and free trade, </w:t>
      </w:r>
      <w:r w:rsidRPr="00117DDB">
        <w:rPr>
          <w:rStyle w:val="underline"/>
          <w:highlight w:val="yellow"/>
        </w:rPr>
        <w:t>democratization, and sustainable development</w:t>
      </w:r>
      <w:r w:rsidRPr="00F0396D">
        <w:t xml:space="preserve">/ alleviation of poverty </w:t>
      </w:r>
      <w:r w:rsidRPr="00117DDB">
        <w:rPr>
          <w:highlight w:val="yellow"/>
        </w:rPr>
        <w:t xml:space="preserve">-- </w:t>
      </w:r>
      <w:r w:rsidRPr="00117DDB">
        <w:rPr>
          <w:rStyle w:val="underline"/>
          <w:highlight w:val="yellow"/>
        </w:rPr>
        <w:t>is generally accepted in the hemisphere</w:t>
      </w:r>
      <w:r w:rsidRPr="00F0396D">
        <w:t xml:space="preserve">. The commitment to the latter two varies by country, but all three are taken as valid. </w:t>
      </w:r>
      <w:r w:rsidRPr="00117DDB">
        <w:rPr>
          <w:rStyle w:val="underline"/>
          <w:highlight w:val="yellow"/>
        </w:rPr>
        <w:t>All three are</w:t>
      </w:r>
      <w:r w:rsidRPr="00F0396D">
        <w:t xml:space="preserve"> also </w:t>
      </w:r>
      <w:r w:rsidRPr="005B24BE">
        <w:rPr>
          <w:rStyle w:val="underline"/>
        </w:rPr>
        <w:t xml:space="preserve">themes </w:t>
      </w:r>
      <w:r w:rsidRPr="00117DDB">
        <w:rPr>
          <w:rStyle w:val="underline"/>
          <w:highlight w:val="yellow"/>
        </w:rPr>
        <w:t>expounded widely by the U</w:t>
      </w:r>
      <w:r w:rsidRPr="00F0396D">
        <w:t xml:space="preserve">nited </w:t>
      </w:r>
      <w:r w:rsidRPr="00117DDB">
        <w:rPr>
          <w:rStyle w:val="underline"/>
          <w:highlight w:val="yellow"/>
        </w:rPr>
        <w:t>S</w:t>
      </w:r>
      <w:r w:rsidRPr="00F0396D">
        <w:t xml:space="preserve">tates, </w:t>
      </w:r>
      <w:r w:rsidRPr="00117DDB">
        <w:rPr>
          <w:rStyle w:val="underline"/>
          <w:highlight w:val="yellow"/>
        </w:rPr>
        <w:t>but with more vigor in this hemisphere than anywhere else in the developing world. Thus, failure to advance on all three in Latin America will compromise progress elsewhere in the world</w:t>
      </w:r>
      <w:r w:rsidRPr="00F0396D">
        <w:t>.</w:t>
      </w:r>
    </w:p>
    <w:p w:rsidR="0020222E" w:rsidRDefault="0020222E" w:rsidP="0020222E">
      <w:pPr>
        <w:pStyle w:val="Heading4"/>
      </w:pPr>
      <w:r>
        <w:t>Extinction</w:t>
      </w:r>
    </w:p>
    <w:p w:rsidR="0020222E" w:rsidRPr="00D04FF2" w:rsidRDefault="0020222E" w:rsidP="0020222E">
      <w:pPr>
        <w:pStyle w:val="card"/>
        <w:ind w:left="0"/>
      </w:pPr>
      <w:r w:rsidRPr="00D04FF2">
        <w:rPr>
          <w:rStyle w:val="StyleBoldUnderline"/>
          <w:rFonts w:eastAsiaTheme="majorEastAsia"/>
        </w:rPr>
        <w:t>Diamond 95</w:t>
      </w:r>
      <w:r>
        <w:t xml:space="preserve"> - </w:t>
      </w:r>
      <w:r w:rsidRPr="00D04FF2">
        <w:t>Larry Diamond, senior fellow at the Hoover Institution, December 1995, Promoting Democracy in the 1990s, http://wwics.si.edu/subsites/ccpdc/pubs/di/1.htm</w:t>
      </w:r>
    </w:p>
    <w:p w:rsidR="0020222E" w:rsidRPr="00720E6E" w:rsidRDefault="0020222E" w:rsidP="0020222E">
      <w:pPr>
        <w:pStyle w:val="card"/>
        <w:ind w:left="0"/>
        <w:rPr>
          <w:szCs w:val="22"/>
        </w:rPr>
      </w:pPr>
      <w:r w:rsidRPr="00720E6E">
        <w:rPr>
          <w:szCs w:val="22"/>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117DDB">
        <w:rPr>
          <w:rStyle w:val="underline"/>
          <w:szCs w:val="22"/>
          <w:highlight w:val="yellow"/>
        </w:rPr>
        <w:t>Nuclear, chemical, and biological weapons continue to proliferate. The</w:t>
      </w:r>
      <w:r w:rsidRPr="00720E6E">
        <w:rPr>
          <w:rStyle w:val="underline"/>
          <w:szCs w:val="22"/>
        </w:rPr>
        <w:t xml:space="preserve"> very </w:t>
      </w:r>
      <w:r w:rsidRPr="00117DDB">
        <w:rPr>
          <w:rStyle w:val="underline"/>
          <w:szCs w:val="22"/>
          <w:highlight w:val="yellow"/>
        </w:rPr>
        <w:t>source of life on Earth</w:t>
      </w:r>
      <w:r w:rsidRPr="00720E6E">
        <w:rPr>
          <w:rStyle w:val="underline"/>
          <w:szCs w:val="22"/>
        </w:rPr>
        <w:t xml:space="preserve">, </w:t>
      </w:r>
      <w:r w:rsidRPr="00117DDB">
        <w:rPr>
          <w:rStyle w:val="underline"/>
          <w:szCs w:val="22"/>
          <w:highlight w:val="yellow"/>
        </w:rPr>
        <w:t>the</w:t>
      </w:r>
      <w:r w:rsidRPr="00720E6E">
        <w:rPr>
          <w:rStyle w:val="underline"/>
          <w:szCs w:val="22"/>
        </w:rPr>
        <w:t xml:space="preserve"> global </w:t>
      </w:r>
      <w:r w:rsidRPr="00117DDB">
        <w:rPr>
          <w:rStyle w:val="underline"/>
          <w:szCs w:val="22"/>
          <w:highlight w:val="yellow"/>
        </w:rPr>
        <w:t>ecosystem, appears increasingly endangered</w:t>
      </w:r>
      <w:r w:rsidRPr="00720E6E">
        <w:rPr>
          <w:rStyle w:val="underline"/>
          <w:szCs w:val="22"/>
        </w:rPr>
        <w:t xml:space="preserve">. Most of these new and unconventional </w:t>
      </w:r>
      <w:r w:rsidRPr="00117DDB">
        <w:rPr>
          <w:rStyle w:val="underline"/>
          <w:szCs w:val="22"/>
          <w:highlight w:val="yellow"/>
        </w:rPr>
        <w:t>threats to security are associated with</w:t>
      </w:r>
      <w:r w:rsidRPr="00720E6E">
        <w:rPr>
          <w:rStyle w:val="underline"/>
          <w:szCs w:val="22"/>
        </w:rPr>
        <w:t xml:space="preserve"> or aggravated by the weakness or </w:t>
      </w:r>
      <w:r w:rsidRPr="00117DDB">
        <w:rPr>
          <w:rStyle w:val="underline"/>
          <w:szCs w:val="22"/>
          <w:highlight w:val="yellow"/>
        </w:rPr>
        <w:t>absence of democracy</w:t>
      </w:r>
      <w:r w:rsidRPr="00720E6E">
        <w:rPr>
          <w:rStyle w:val="underline"/>
          <w:szCs w:val="22"/>
        </w:rPr>
        <w:t>,</w:t>
      </w:r>
      <w:r w:rsidRPr="00720E6E">
        <w:rPr>
          <w:szCs w:val="22"/>
        </w:rPr>
        <w:t xml:space="preserve"> </w:t>
      </w:r>
      <w:r w:rsidRPr="00720E6E">
        <w:rPr>
          <w:rStyle w:val="underline"/>
          <w:szCs w:val="22"/>
        </w:rPr>
        <w:t>with its provisions for</w:t>
      </w:r>
      <w:r w:rsidRPr="00720E6E">
        <w:rPr>
          <w:szCs w:val="22"/>
        </w:rPr>
        <w:t xml:space="preserve"> legality, </w:t>
      </w:r>
      <w:r w:rsidRPr="00720E6E">
        <w:rPr>
          <w:rStyle w:val="underline"/>
          <w:szCs w:val="22"/>
        </w:rPr>
        <w:t>accountability</w:t>
      </w:r>
      <w:r w:rsidRPr="00720E6E">
        <w:rPr>
          <w:szCs w:val="22"/>
        </w:rPr>
        <w:t xml:space="preserve">, popular sovereignty, </w:t>
      </w:r>
      <w:r w:rsidRPr="00720E6E">
        <w:rPr>
          <w:rStyle w:val="underline"/>
          <w:szCs w:val="22"/>
        </w:rPr>
        <w:t>and openness.</w:t>
      </w:r>
      <w:r w:rsidRPr="00720E6E">
        <w:rPr>
          <w:szCs w:val="22"/>
        </w:rPr>
        <w:t xml:space="preserve"> LESSONS OF THE TWENTIETH CENTURY The experience of this century offers important lessons. </w:t>
      </w:r>
      <w:r w:rsidRPr="00117DDB">
        <w:rPr>
          <w:rStyle w:val="underline"/>
          <w:szCs w:val="22"/>
          <w:highlight w:val="yellow"/>
        </w:rPr>
        <w:t>Countries that govern themselves in a truly democratic fashion do not go to war with one another</w:t>
      </w:r>
      <w:r w:rsidRPr="00117DDB">
        <w:rPr>
          <w:szCs w:val="22"/>
          <w:highlight w:val="yellow"/>
        </w:rPr>
        <w:t>.</w:t>
      </w:r>
      <w:r w:rsidRPr="00720E6E">
        <w:rPr>
          <w:szCs w:val="22"/>
        </w:rPr>
        <w:t xml:space="preserve"> They do not aggress against their neighbors to aggrandize themselves or glorify their leaders. </w:t>
      </w:r>
      <w:r w:rsidRPr="00720E6E">
        <w:rPr>
          <w:rStyle w:val="underline"/>
          <w:szCs w:val="22"/>
        </w:rPr>
        <w:t>Democratic governments do not ethnically "cleanse" their own populations</w:t>
      </w:r>
      <w:r w:rsidRPr="00720E6E">
        <w:rPr>
          <w:szCs w:val="22"/>
        </w:rPr>
        <w:t xml:space="preserve">, and they are much less likely to face ethnic insurgency. Democracies do not sponsor terrorism against one another. </w:t>
      </w:r>
      <w:r w:rsidRPr="00117DDB">
        <w:rPr>
          <w:rStyle w:val="underline"/>
          <w:szCs w:val="22"/>
          <w:highlight w:val="yellow"/>
        </w:rPr>
        <w:t>They do not build weapons of mass destruction</w:t>
      </w:r>
      <w:r w:rsidRPr="00720E6E">
        <w:rPr>
          <w:rStyle w:val="underline"/>
          <w:szCs w:val="22"/>
        </w:rPr>
        <w:t xml:space="preserve"> to use on</w:t>
      </w:r>
      <w:r w:rsidRPr="00720E6E">
        <w:rPr>
          <w:szCs w:val="22"/>
        </w:rPr>
        <w:t xml:space="preserve"> or to threaten </w:t>
      </w:r>
      <w:r w:rsidRPr="00720E6E">
        <w:rPr>
          <w:rStyle w:val="underline"/>
          <w:szCs w:val="22"/>
        </w:rPr>
        <w:t>one another</w:t>
      </w:r>
      <w:r w:rsidRPr="00720E6E">
        <w:rPr>
          <w:szCs w:val="22"/>
        </w:rPr>
        <w:t xml:space="preserve">. Democratic countries form more reliable, open, and enduring trading partnerships. In the long run they offer better and more stable climates for investment. </w:t>
      </w:r>
      <w:r w:rsidRPr="00117DDB">
        <w:rPr>
          <w:rStyle w:val="underline"/>
          <w:szCs w:val="22"/>
          <w:highlight w:val="yellow"/>
        </w:rPr>
        <w:t>They are more environmentally responsible</w:t>
      </w:r>
      <w:r w:rsidRPr="00720E6E">
        <w:rPr>
          <w:rStyle w:val="underline"/>
          <w:szCs w:val="22"/>
        </w:rPr>
        <w:t xml:space="preserve"> because they must answer to their own citizens</w:t>
      </w:r>
      <w:r w:rsidRPr="00720E6E">
        <w:rPr>
          <w:szCs w:val="22"/>
        </w:rPr>
        <w:t>,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20222E" w:rsidRDefault="0020222E" w:rsidP="0020222E">
      <w:pPr>
        <w:rPr>
          <w:rStyle w:val="StyleStyleBold12pt"/>
        </w:rPr>
      </w:pPr>
    </w:p>
    <w:p w:rsidR="0020222E" w:rsidRPr="00BE0CF7" w:rsidRDefault="0020222E" w:rsidP="0020222E">
      <w:pPr>
        <w:pStyle w:val="Heading4"/>
        <w:rPr>
          <w:rStyle w:val="StyleStyleBold12pt"/>
          <w:b/>
        </w:rPr>
      </w:pPr>
      <w:r w:rsidRPr="00BE0CF7">
        <w:rPr>
          <w:rStyle w:val="StyleStyleBold12pt"/>
          <w:b/>
        </w:rPr>
        <w:t>Relations are key to solving economic collapse and Colombian conflict</w:t>
      </w:r>
    </w:p>
    <w:p w:rsidR="0020222E" w:rsidRPr="00884531" w:rsidRDefault="0020222E" w:rsidP="0020222E">
      <w:pPr>
        <w:rPr>
          <w:rStyle w:val="Emphasis"/>
          <w:bCs/>
          <w:iCs w:val="0"/>
          <w:u w:val="none"/>
        </w:rPr>
      </w:pPr>
      <w:r>
        <w:rPr>
          <w:rStyle w:val="StyleStyleBold12pt"/>
        </w:rPr>
        <w:t xml:space="preserve">Hakim, ’06 </w:t>
      </w:r>
      <w:r w:rsidRPr="00070933">
        <w:t xml:space="preserve">[January/February 2006, Peter Hakim is the President of the Inter-American Dialogue, “Is Washington Losing Latin America?”, </w:t>
      </w:r>
      <w:hyperlink r:id="rId34" w:history="1">
        <w:r w:rsidRPr="00070933">
          <w:rPr>
            <w:rStyle w:val="Hyperlink"/>
          </w:rPr>
          <w:t>http://www.chileconsult.com/Is_Washington_Losing_Latin_America.pdf</w:t>
        </w:r>
      </w:hyperlink>
      <w:r w:rsidRPr="00070933">
        <w:t>]</w:t>
      </w:r>
    </w:p>
    <w:p w:rsidR="0020222E" w:rsidRDefault="0020222E" w:rsidP="0020222E">
      <w:pPr>
        <w:rPr>
          <w:rStyle w:val="StyleBoldUnderline"/>
        </w:rPr>
      </w:pPr>
      <w:r w:rsidRPr="00117DDB">
        <w:rPr>
          <w:sz w:val="16"/>
          <w:highlight w:val="yellow"/>
        </w:rPr>
        <w:t>D</w:t>
      </w:r>
      <w:r w:rsidRPr="00117DDB">
        <w:rPr>
          <w:rStyle w:val="StyleBoldUnderline"/>
          <w:highlight w:val="yellow"/>
        </w:rPr>
        <w:t>espite their disagreements and dissatisfaction with U.S. policy in the region, most governments in Latin America want to strengthen their relations with Washington.</w:t>
      </w:r>
      <w:r w:rsidRPr="00070933">
        <w:rPr>
          <w:rStyle w:val="StyleBoldUnderline"/>
        </w:rPr>
        <w:t xml:space="preserve"> But </w:t>
      </w:r>
      <w:r w:rsidRPr="00117DDB">
        <w:rPr>
          <w:rStyle w:val="StyleBoldUnderline"/>
          <w:highlight w:val="yellow"/>
        </w:rPr>
        <w:t>the</w:t>
      </w:r>
      <w:r w:rsidRPr="00884531">
        <w:rPr>
          <w:sz w:val="16"/>
        </w:rPr>
        <w:t xml:space="preserve"> Bush </w:t>
      </w:r>
      <w:r w:rsidRPr="00117DDB">
        <w:rPr>
          <w:rStyle w:val="StyleBoldUnderline"/>
          <w:highlight w:val="yellow"/>
        </w:rPr>
        <w:t>administration has demonstrated neither the determination nor the capability to pursue policies in the Americas that would mobilize the support of the other nations of the hemisphere.</w:t>
      </w:r>
      <w:r w:rsidRPr="00884531">
        <w:rPr>
          <w:sz w:val="16"/>
        </w:rPr>
        <w:t xml:space="preserve"> Latin American countries, divided among themselves, are by no means clamoring for a renewal of hemispheric cooperation. Chávez's antics at the Summit of the Americas in November 2005 obscured the real tragedies of the gathering -- that is, how little the leaders accomplished, how badly the hemispheric agenda has unraveled, and how deeply divided the countries of the Americas are. Despite enthusiasm in the region for economic partnership, Latin Americans' fundamental ambivalence toward the United States' foreign policies has forcefully reemerged. The costs of this impasse may be high for both the United States and Latin America. </w:t>
      </w:r>
      <w:r w:rsidRPr="00117DDB">
        <w:rPr>
          <w:rStyle w:val="StyleBoldUnderline"/>
          <w:highlight w:val="yellow"/>
        </w:rPr>
        <w:t>Another financial crisis in Argentina or Brazil could have global ramifications. So would a political confrontation in</w:t>
      </w:r>
      <w:r w:rsidRPr="00884531">
        <w:rPr>
          <w:rStyle w:val="StyleBoldUnderline"/>
        </w:rPr>
        <w:t xml:space="preserve"> oil-rich </w:t>
      </w:r>
      <w:r w:rsidRPr="00117DDB">
        <w:rPr>
          <w:rStyle w:val="StyleBoldUnderline"/>
          <w:highlight w:val="yellow"/>
        </w:rPr>
        <w:t>Venezuela</w:t>
      </w:r>
      <w:r w:rsidRPr="00884531">
        <w:rPr>
          <w:rStyle w:val="StyleBoldUnderline"/>
        </w:rPr>
        <w:t xml:space="preserve"> and </w:t>
      </w:r>
      <w:r w:rsidRPr="00117DDB">
        <w:rPr>
          <w:rStyle w:val="StyleBoldUnderline"/>
          <w:highlight w:val="yellow"/>
        </w:rPr>
        <w:t>or an intensification of the armed conflict in Colombia</w:t>
      </w:r>
      <w:r w:rsidRPr="00884531">
        <w:rPr>
          <w:rStyle w:val="StyleBoldUnderline"/>
        </w:rPr>
        <w:t xml:space="preserve">. </w:t>
      </w:r>
      <w:r w:rsidRPr="00117DDB">
        <w:rPr>
          <w:rStyle w:val="StyleBoldUnderline"/>
          <w:highlight w:val="yellow"/>
        </w:rPr>
        <w:t>Greater regional integration and political cooperation could benefit all the countries of the Western Hemisphere,</w:t>
      </w:r>
      <w:r w:rsidRPr="00884531">
        <w:rPr>
          <w:rStyle w:val="StyleBoldUnderline"/>
        </w:rPr>
        <w:t xml:space="preserve"> as they have in Europe. </w:t>
      </w:r>
      <w:r w:rsidRPr="00117DDB">
        <w:rPr>
          <w:rStyle w:val="StyleBoldUnderline"/>
          <w:highlight w:val="yellow"/>
        </w:rPr>
        <w:t>But the United States and Latin America have demonstrated neither the will nor the ability to travel that road together.</w:t>
      </w:r>
    </w:p>
    <w:p w:rsidR="0020222E" w:rsidRDefault="0020222E" w:rsidP="0020222E">
      <w:pPr>
        <w:rPr>
          <w:rStyle w:val="StyleStyleBold12pt"/>
        </w:rPr>
      </w:pPr>
    </w:p>
    <w:p w:rsidR="0020222E" w:rsidRDefault="0020222E" w:rsidP="0020222E">
      <w:pPr>
        <w:pStyle w:val="Heading4"/>
      </w:pPr>
      <w:r>
        <w:t>Global economic decline leads to miscalculation and crisis escalation—escalates</w:t>
      </w:r>
    </w:p>
    <w:p w:rsidR="0020222E" w:rsidRDefault="0020222E" w:rsidP="0020222E">
      <w:r>
        <w:rPr>
          <w:rStyle w:val="StyleStyleBold12pt"/>
        </w:rPr>
        <w:t>Harris and Burrows, ‘09</w:t>
      </w:r>
      <w:r>
        <w:t xml:space="preserve"> [Mathew, PhD European History at Cambridge, counselor in the National Intelligence Council (NIC) and Jennifer, member of the NIC’s Long Range Analysis Unit “Revisiting the Future: Geopolitical Effects of the Financial Crisis” </w:t>
      </w:r>
      <w:hyperlink r:id="rId35" w:history="1">
        <w:r>
          <w:rPr>
            <w:rStyle w:val="Hyperlink"/>
          </w:rPr>
          <w:t>http://www.ciaonet.org/journals/twq/v32i2/f_0016178_13952.pdf</w:t>
        </w:r>
      </w:hyperlink>
      <w:r>
        <w:t>]</w:t>
      </w:r>
    </w:p>
    <w:p w:rsidR="0020222E" w:rsidRDefault="0020222E" w:rsidP="0020222E">
      <w:pPr>
        <w:pStyle w:val="card0"/>
        <w:rPr>
          <w:rStyle w:val="Underline0"/>
          <w:rFonts w:eastAsiaTheme="majorEastAsia"/>
        </w:rPr>
      </w:pPr>
      <w: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Pr>
          <w:rStyle w:val="Underline0"/>
          <w:rFonts w:eastAsiaTheme="majorEastAsia"/>
        </w:rPr>
        <w:t>history may be more instructive than ever</w:t>
      </w:r>
      <w:r>
        <w:t xml:space="preserve">. While we continue to believe that </w:t>
      </w:r>
      <w:r>
        <w:rPr>
          <w:rStyle w:val="Underline0"/>
          <w:rFonts w:eastAsiaTheme="majorEastAsia"/>
        </w:rPr>
        <w:t xml:space="preserve">the </w:t>
      </w:r>
      <w:r w:rsidRPr="00117DDB">
        <w:rPr>
          <w:rStyle w:val="Underline0"/>
          <w:rFonts w:eastAsiaTheme="majorEastAsia"/>
          <w:highlight w:val="yellow"/>
        </w:rPr>
        <w:t>Great Depression</w:t>
      </w:r>
      <w:r>
        <w:t xml:space="preserve"> is not likely to be repeated, the </w:t>
      </w:r>
      <w:r w:rsidRPr="00117DDB">
        <w:rPr>
          <w:rStyle w:val="Underline0"/>
          <w:rFonts w:eastAsiaTheme="majorEastAsia"/>
          <w:highlight w:val="yellow"/>
        </w:rPr>
        <w:t>lessons</w:t>
      </w:r>
      <w:r>
        <w:t xml:space="preserve"> to be drawn from that period </w:t>
      </w:r>
      <w:r w:rsidRPr="00117DDB">
        <w:rPr>
          <w:rStyle w:val="Underline0"/>
          <w:rFonts w:eastAsiaTheme="majorEastAsia"/>
          <w:highlight w:val="yellow"/>
        </w:rPr>
        <w:t xml:space="preserve">include </w:t>
      </w:r>
      <w:r>
        <w:rPr>
          <w:rStyle w:val="Underline0"/>
          <w:rFonts w:eastAsiaTheme="majorEastAsia"/>
        </w:rPr>
        <w:t xml:space="preserve">the </w:t>
      </w:r>
      <w:r w:rsidRPr="00117DDB">
        <w:rPr>
          <w:rStyle w:val="Underline0"/>
          <w:rFonts w:eastAsiaTheme="majorEastAsia"/>
          <w:highlight w:val="yellow"/>
        </w:rPr>
        <w:t xml:space="preserve">harmful effects on fledgling democracies </w:t>
      </w:r>
      <w:r>
        <w:rPr>
          <w:rStyle w:val="Underline0"/>
          <w:rFonts w:eastAsiaTheme="majorEastAsia"/>
        </w:rPr>
        <w:t>and multiethnic societies</w:t>
      </w:r>
      <w:r>
        <w:t xml:space="preserve"> (think Central Europe in 1920s and 1930s) </w:t>
      </w:r>
      <w:r w:rsidRPr="00117DDB">
        <w:rPr>
          <w:rStyle w:val="Underline0"/>
          <w:rFonts w:eastAsiaTheme="majorEastAsia"/>
          <w:highlight w:val="yellow"/>
        </w:rPr>
        <w:t>and</w:t>
      </w:r>
      <w:r>
        <w:t xml:space="preserve"> on </w:t>
      </w:r>
      <w:r w:rsidRPr="00117DDB">
        <w:rPr>
          <w:rStyle w:val="StyleBoldUnderline"/>
          <w:rFonts w:eastAsiaTheme="majorEastAsia"/>
          <w:highlight w:val="yellow"/>
        </w:rPr>
        <w:t>the sustainability</w:t>
      </w:r>
      <w:r w:rsidRPr="00117DDB">
        <w:rPr>
          <w:rStyle w:val="Underline0"/>
          <w:rFonts w:eastAsiaTheme="majorEastAsia"/>
          <w:highlight w:val="yellow"/>
        </w:rPr>
        <w:t xml:space="preserve"> of multilateral institutions</w:t>
      </w:r>
      <w:r>
        <w:t xml:space="preserve"> (think League of Nations in the same period). </w:t>
      </w:r>
      <w:r>
        <w:rPr>
          <w:rStyle w:val="Underline0"/>
          <w:rFonts w:eastAsiaTheme="majorEastAsia"/>
        </w:rPr>
        <w:t>There is no reason to think that this would not be true in the twenty-first as much as in the twentieth century.</w:t>
      </w:r>
      <w:r>
        <w:t xml:space="preserve"> For that reason, the ways in which </w:t>
      </w:r>
      <w:r>
        <w:rPr>
          <w:rStyle w:val="Underline0"/>
          <w:rFonts w:eastAsiaTheme="majorEastAsia"/>
        </w:rPr>
        <w:t xml:space="preserve">the </w:t>
      </w:r>
      <w:r w:rsidRPr="00117DDB">
        <w:rPr>
          <w:rStyle w:val="Underline0"/>
          <w:rFonts w:eastAsiaTheme="majorEastAsia"/>
          <w:highlight w:val="yellow"/>
        </w:rPr>
        <w:t>potential for greater conflict could grow</w:t>
      </w:r>
      <w:r>
        <w:t xml:space="preserve"> would seem to be even more apt </w:t>
      </w:r>
      <w:r w:rsidRPr="00117DDB">
        <w:rPr>
          <w:rStyle w:val="Underline0"/>
          <w:rFonts w:eastAsiaTheme="majorEastAsia"/>
          <w:highlight w:val="yellow"/>
        </w:rPr>
        <w:t xml:space="preserve">in a </w:t>
      </w:r>
      <w:r>
        <w:rPr>
          <w:rStyle w:val="Underline0"/>
          <w:rFonts w:eastAsiaTheme="majorEastAsia"/>
        </w:rPr>
        <w:t xml:space="preserve">constantly </w:t>
      </w:r>
      <w:r w:rsidRPr="00117DDB">
        <w:rPr>
          <w:rStyle w:val="Underline0"/>
          <w:rFonts w:eastAsiaTheme="majorEastAsia"/>
          <w:highlight w:val="yellow"/>
        </w:rPr>
        <w:t>volatile economic environment</w:t>
      </w:r>
      <w:r>
        <w:t xml:space="preserve"> as they would be if change would be steadier. In surveying those risks, the report stressed the likelihood that terrorism and nonproliferation will remain priorities even as resource issues move up on the international agenda. </w:t>
      </w:r>
      <w:r>
        <w:rPr>
          <w:rStyle w:val="Underline0"/>
          <w:rFonts w:eastAsiaTheme="majorEastAsia"/>
        </w:rPr>
        <w:t>Terrorism’s appeal will decline if economic growth continues in the Middle East and youth unemployment is reduced.</w:t>
      </w:r>
      <w:r>
        <w:t xml:space="preserve"> For those terrorist groups that remain active in 2025, however, the diffusion of technologies and scientific knowledge will place some of the world’s most dangerous capabilities within their reach. </w:t>
      </w:r>
      <w:r w:rsidRPr="00117DDB">
        <w:rPr>
          <w:rStyle w:val="Underline0"/>
          <w:rFonts w:eastAsiaTheme="majorEastAsia"/>
          <w:highlight w:val="yellow"/>
        </w:rPr>
        <w:t>Terrorist groups</w:t>
      </w:r>
      <w:r>
        <w:t xml:space="preserve"> in 2025 </w:t>
      </w:r>
      <w:r w:rsidRPr="00117DDB">
        <w:rPr>
          <w:rStyle w:val="Underline0"/>
          <w:rFonts w:eastAsiaTheme="majorEastAsia"/>
          <w:highlight w:val="yellow"/>
        </w:rPr>
        <w:t>will</w:t>
      </w:r>
      <w: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117DDB">
        <w:rPr>
          <w:rStyle w:val="Underline0"/>
          <w:rFonts w:eastAsiaTheme="majorEastAsia"/>
          <w:highlight w:val="yellow"/>
        </w:rPr>
        <w:t xml:space="preserve">become </w:t>
      </w:r>
      <w:r>
        <w:rPr>
          <w:rStyle w:val="Underline0"/>
          <w:rFonts w:eastAsiaTheme="majorEastAsia"/>
        </w:rPr>
        <w:t>self</w:t>
      </w:r>
      <w:r w:rsidRPr="00117DDB">
        <w:rPr>
          <w:rStyle w:val="Underline0"/>
          <w:rFonts w:eastAsiaTheme="majorEastAsia"/>
          <w:highlight w:val="yellow"/>
        </w:rPr>
        <w:t xml:space="preserve">-radicalized, </w:t>
      </w:r>
      <w:r>
        <w:rPr>
          <w:rStyle w:val="Underline0"/>
          <w:rFonts w:eastAsiaTheme="majorEastAsia"/>
        </w:rPr>
        <w:t>particularly in the absence of economic outlets that would become narrower in an economic downturn. The most dangerous casualty of any economically-induced drawdown of U.S. military presence would</w:t>
      </w:r>
      <w:r>
        <w:t xml:space="preserve"> almost certainly </w:t>
      </w:r>
      <w:r>
        <w:rPr>
          <w:rStyle w:val="Underline0"/>
          <w:rFonts w:eastAsiaTheme="majorEastAsia"/>
        </w:rPr>
        <w:t>be the Middle East</w:t>
      </w:r>
      <w:r>
        <w:t xml:space="preserve">. </w:t>
      </w:r>
      <w:r w:rsidRPr="00D72EE9">
        <w:rPr>
          <w:rStyle w:val="CardTextChar0"/>
        </w:rPr>
        <w:t xml:space="preserve">Although Iran’s acquisition of nuclear weapons is not inevitable, </w:t>
      </w:r>
      <w:r w:rsidRPr="00117DDB">
        <w:rPr>
          <w:rStyle w:val="StyleBoldUnderline"/>
          <w:rFonts w:eastAsiaTheme="majorEastAsia"/>
          <w:highlight w:val="yellow"/>
        </w:rPr>
        <w:t>worries</w:t>
      </w:r>
      <w:r w:rsidRPr="00D72EE9">
        <w:rPr>
          <w:rStyle w:val="CardTextChar0"/>
        </w:rPr>
        <w:t xml:space="preserve"> about a nuclear-armed Iran </w:t>
      </w:r>
      <w:r w:rsidRPr="00F70B61">
        <w:rPr>
          <w:rStyle w:val="StyleBoldUnderline"/>
          <w:rFonts w:eastAsiaTheme="majorEastAsia"/>
        </w:rPr>
        <w:t xml:space="preserve">could </w:t>
      </w:r>
      <w:r w:rsidRPr="00117DDB">
        <w:rPr>
          <w:rStyle w:val="StyleBoldUnderline"/>
          <w:rFonts w:eastAsiaTheme="majorEastAsia"/>
          <w:highlight w:val="yellow"/>
        </w:rPr>
        <w:t>lead states</w:t>
      </w:r>
      <w:r w:rsidRPr="00F70B61">
        <w:rPr>
          <w:rStyle w:val="StyleBoldUnderline"/>
          <w:rFonts w:eastAsiaTheme="majorEastAsia"/>
        </w:rPr>
        <w:t xml:space="preserve"> in the region </w:t>
      </w:r>
      <w:r w:rsidRPr="00117DDB">
        <w:rPr>
          <w:rStyle w:val="StyleBoldUnderline"/>
          <w:rFonts w:eastAsiaTheme="majorEastAsia"/>
          <w:highlight w:val="yellow"/>
        </w:rPr>
        <w:t xml:space="preserve">to </w:t>
      </w:r>
      <w:r w:rsidRPr="00F70B61">
        <w:rPr>
          <w:rStyle w:val="StyleBoldUnderline"/>
          <w:rFonts w:eastAsiaTheme="majorEastAsia"/>
        </w:rPr>
        <w:t xml:space="preserve">develop new security arrangements with external powers, acquire additional weapons, and </w:t>
      </w:r>
      <w:r w:rsidRPr="00117DDB">
        <w:rPr>
          <w:rStyle w:val="StyleBoldUnderline"/>
          <w:rFonts w:eastAsiaTheme="majorEastAsia"/>
          <w:highlight w:val="yellow"/>
        </w:rPr>
        <w:t>consider pursuing</w:t>
      </w:r>
      <w:r w:rsidRPr="00F70B61">
        <w:rPr>
          <w:rStyle w:val="StyleBoldUnderline"/>
          <w:rFonts w:eastAsiaTheme="majorEastAsia"/>
        </w:rPr>
        <w:t xml:space="preserve"> their own </w:t>
      </w:r>
      <w:r w:rsidRPr="00117DDB">
        <w:rPr>
          <w:rStyle w:val="StyleBoldUnderline"/>
          <w:rFonts w:eastAsiaTheme="majorEastAsia"/>
          <w:highlight w:val="yellow"/>
        </w:rPr>
        <w:t>nuclear ambitions</w:t>
      </w:r>
      <w:r w:rsidRPr="00D72EE9">
        <w:rPr>
          <w:rStyle w:val="CardTextChar0"/>
        </w:rPr>
        <w:t>. It is not clear that the type of stable deterrent relationship that existed between the great powers for most of the Cold War would emerge naturally in the Middle East with a nuclear Iran. Episodes</w:t>
      </w:r>
      <w:r>
        <w:t xml:space="preserve"> of low intensity </w:t>
      </w:r>
      <w:r w:rsidRPr="00117DDB">
        <w:rPr>
          <w:rStyle w:val="Underline0"/>
          <w:rFonts w:eastAsiaTheme="majorEastAsia"/>
          <w:highlight w:val="yellow"/>
        </w:rPr>
        <w:t>conflict</w:t>
      </w:r>
      <w:r>
        <w:t xml:space="preserve"> and terrorism taking place under a nuclear umbrella </w:t>
      </w:r>
      <w:r w:rsidRPr="00117DDB">
        <w:rPr>
          <w:rStyle w:val="Underline0"/>
          <w:rFonts w:eastAsiaTheme="majorEastAsia"/>
          <w:highlight w:val="yellow"/>
        </w:rPr>
        <w:t xml:space="preserve">could lead to </w:t>
      </w:r>
      <w:r>
        <w:rPr>
          <w:rStyle w:val="Underline0"/>
          <w:rFonts w:eastAsiaTheme="majorEastAsia"/>
        </w:rPr>
        <w:t xml:space="preserve">an unintended </w:t>
      </w:r>
      <w:r w:rsidRPr="00117DDB">
        <w:rPr>
          <w:rStyle w:val="Underline0"/>
          <w:rFonts w:eastAsiaTheme="majorEastAsia"/>
          <w:highlight w:val="yellow"/>
        </w:rPr>
        <w:t xml:space="preserve">escalation </w:t>
      </w:r>
      <w:r>
        <w:rPr>
          <w:rStyle w:val="Underline0"/>
          <w:rFonts w:eastAsiaTheme="majorEastAsia"/>
        </w:rPr>
        <w:t>and broader conflict</w:t>
      </w:r>
      <w:r>
        <w:t xml:space="preserve"> if clear red lines between those states involved are not well established. </w:t>
      </w:r>
      <w:r>
        <w:rPr>
          <w:rStyle w:val="Underline0"/>
          <w:rFonts w:eastAsiaTheme="majorEastAsia"/>
        </w:rPr>
        <w:t xml:space="preserve">The </w:t>
      </w:r>
      <w:r w:rsidRPr="00117DDB">
        <w:rPr>
          <w:rStyle w:val="Underline0"/>
          <w:rFonts w:eastAsiaTheme="majorEastAsia"/>
          <w:highlight w:val="yellow"/>
        </w:rPr>
        <w:t>close proximity of potential nuclear rivals</w:t>
      </w:r>
      <w:r>
        <w:t xml:space="preserve"> combined with underdeveloped surveillance capabilities and mobile dual-capable Iranian missile systems also </w:t>
      </w:r>
      <w:r w:rsidRPr="00117DDB">
        <w:rPr>
          <w:rStyle w:val="Underline0"/>
          <w:rFonts w:eastAsiaTheme="majorEastAsia"/>
          <w:highlight w:val="yellow"/>
        </w:rPr>
        <w:t>will produce inherent difficulties in</w:t>
      </w:r>
      <w:r>
        <w:rPr>
          <w:rStyle w:val="Underline0"/>
          <w:rFonts w:eastAsiaTheme="majorEastAsia"/>
        </w:rPr>
        <w:t xml:space="preserve"> achieving reliable indications and </w:t>
      </w:r>
      <w:r w:rsidRPr="00117DDB">
        <w:rPr>
          <w:rStyle w:val="Underline0"/>
          <w:rFonts w:eastAsiaTheme="majorEastAsia"/>
          <w:highlight w:val="yellow"/>
        </w:rPr>
        <w:t>warning</w:t>
      </w:r>
      <w:r>
        <w:rPr>
          <w:rStyle w:val="Underline0"/>
          <w:rFonts w:eastAsiaTheme="majorEastAsia"/>
        </w:rPr>
        <w:t xml:space="preserve"> of an impending nuclear attack</w:t>
      </w:r>
      <w:r>
        <w:t xml:space="preserve">. The lack of strategic depth in neighboring states like Israel, </w:t>
      </w:r>
      <w:r w:rsidRPr="00117DDB">
        <w:rPr>
          <w:rStyle w:val="Underline0"/>
          <w:rFonts w:eastAsiaTheme="majorEastAsia"/>
          <w:highlight w:val="yellow"/>
        </w:rPr>
        <w:t>short warning and missile flight times</w:t>
      </w:r>
      <w:r>
        <w:rPr>
          <w:rStyle w:val="Underline0"/>
          <w:rFonts w:eastAsiaTheme="majorEastAsia"/>
        </w:rPr>
        <w:t xml:space="preserve">, and uncertainty </w:t>
      </w:r>
      <w:r>
        <w:t>of Iranian intentions may</w:t>
      </w:r>
      <w:r>
        <w:rPr>
          <w:rStyle w:val="Underline0"/>
          <w:rFonts w:eastAsiaTheme="majorEastAsia"/>
        </w:rPr>
        <w:t xml:space="preserve"> </w:t>
      </w:r>
      <w:r w:rsidRPr="00117DDB">
        <w:rPr>
          <w:rStyle w:val="Underline0"/>
          <w:rFonts w:eastAsiaTheme="majorEastAsia"/>
          <w:highlight w:val="yellow"/>
        </w:rPr>
        <w:t xml:space="preserve">place </w:t>
      </w:r>
      <w:r>
        <w:t>more</w:t>
      </w:r>
      <w:r>
        <w:rPr>
          <w:rStyle w:val="Underline0"/>
          <w:rFonts w:eastAsiaTheme="majorEastAsia"/>
        </w:rPr>
        <w:t xml:space="preserve"> </w:t>
      </w:r>
      <w:r w:rsidRPr="00117DDB">
        <w:rPr>
          <w:rStyle w:val="Underline0"/>
          <w:rFonts w:eastAsiaTheme="majorEastAsia"/>
          <w:highlight w:val="yellow"/>
        </w:rPr>
        <w:t>focus on preemption</w:t>
      </w:r>
      <w:r>
        <w:t xml:space="preserve"> rather than defense, potentially </w:t>
      </w:r>
      <w:r w:rsidRPr="00117DDB">
        <w:rPr>
          <w:rStyle w:val="Underline0"/>
          <w:rFonts w:eastAsiaTheme="majorEastAsia"/>
          <w:highlight w:val="yellow"/>
        </w:rPr>
        <w:t>leading to escalating crises</w:t>
      </w:r>
      <w:r>
        <w:rPr>
          <w:rStyle w:val="Underline0"/>
          <w:rFonts w:eastAsiaTheme="majorEastAsia"/>
        </w:rPr>
        <w:t>.</w:t>
      </w:r>
      <w:r>
        <w:t xml:space="preserve"> 36 Types of </w:t>
      </w:r>
      <w:r w:rsidRPr="00117DDB">
        <w:rPr>
          <w:rStyle w:val="Underline0"/>
          <w:rFonts w:eastAsiaTheme="majorEastAsia"/>
          <w:highlight w:val="yellow"/>
        </w:rPr>
        <w:t>conflict</w:t>
      </w:r>
      <w:r>
        <w:t xml:space="preserve"> that the world continues to experience, such as </w:t>
      </w:r>
      <w:r w:rsidRPr="00117DDB">
        <w:rPr>
          <w:rStyle w:val="Underline0"/>
          <w:rFonts w:eastAsiaTheme="majorEastAsia"/>
          <w:highlight w:val="yellow"/>
        </w:rPr>
        <w:t>over resources, could reemerge</w:t>
      </w:r>
      <w:r w:rsidRPr="00117DDB">
        <w:rPr>
          <w:highlight w:val="yellow"/>
        </w:rPr>
        <w:t>,</w:t>
      </w:r>
      <w:r>
        <w:t xml:space="preserve"> </w:t>
      </w:r>
      <w:r>
        <w:rPr>
          <w:rStyle w:val="Underline0"/>
          <w:rFonts w:eastAsiaTheme="majorEastAsia"/>
        </w:rPr>
        <w:t xml:space="preserve">particularly if </w:t>
      </w:r>
      <w:r w:rsidRPr="00117DDB">
        <w:rPr>
          <w:rStyle w:val="Underline0"/>
          <w:rFonts w:eastAsiaTheme="majorEastAsia"/>
          <w:highlight w:val="yellow"/>
        </w:rPr>
        <w:t xml:space="preserve">protectionism grows </w:t>
      </w:r>
      <w:r>
        <w:rPr>
          <w:rStyle w:val="Underline0"/>
          <w:rFonts w:eastAsiaTheme="majorEastAsia"/>
        </w:rPr>
        <w:t xml:space="preserve">and </w:t>
      </w:r>
      <w:r w:rsidRPr="00117DDB">
        <w:rPr>
          <w:rStyle w:val="Underline0"/>
          <w:rFonts w:eastAsiaTheme="majorEastAsia"/>
          <w:highlight w:val="yellow"/>
        </w:rPr>
        <w:t>there is a resort to neo-mercantilist practices. Perceptions</w:t>
      </w:r>
      <w:r>
        <w:t xml:space="preserve"> of renewed energy scarcity will drive countries to take actions to assure their future access to energy supplies. In the worst case, this </w:t>
      </w:r>
      <w:r w:rsidRPr="00117DDB">
        <w:rPr>
          <w:rStyle w:val="Underline0"/>
          <w:rFonts w:eastAsiaTheme="majorEastAsia"/>
          <w:highlight w:val="yellow"/>
        </w:rPr>
        <w:t>could result in interstate conflicts</w:t>
      </w:r>
      <w:r>
        <w:rPr>
          <w:rStyle w:val="Underline0"/>
          <w:rFonts w:eastAsiaTheme="majorEastAsia"/>
        </w:rPr>
        <w:t xml:space="preserve"> if government leaders deem assured access to energy resources,</w:t>
      </w:r>
      <w:r>
        <w:t xml:space="preserve"> for example, to be </w:t>
      </w:r>
      <w:r>
        <w:rPr>
          <w:rStyle w:val="Underline0"/>
          <w:rFonts w:eastAsiaTheme="majorEastAsia"/>
        </w:rPr>
        <w:t>essential for</w:t>
      </w:r>
      <w:r>
        <w:t xml:space="preserve"> maintaining domestic stability and the </w:t>
      </w:r>
      <w:r>
        <w:rPr>
          <w:rStyle w:val="Underline0"/>
          <w:rFonts w:eastAsiaTheme="majorEastAsia"/>
        </w:rPr>
        <w:t>survival of their regime</w:t>
      </w:r>
      <w: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Pr>
          <w:rStyle w:val="Underline0"/>
          <w:rFonts w:eastAsiaTheme="majorEastAsia"/>
        </w:rPr>
        <w:t>If</w:t>
      </w:r>
      <w:r>
        <w:t xml:space="preserve"> the </w:t>
      </w:r>
      <w:r w:rsidRPr="00117DDB">
        <w:rPr>
          <w:rStyle w:val="Underline0"/>
          <w:rFonts w:eastAsiaTheme="majorEastAsia"/>
          <w:highlight w:val="yellow"/>
        </w:rPr>
        <w:t>fiscal stimulus focus</w:t>
      </w:r>
      <w:r>
        <w:rPr>
          <w:rStyle w:val="Underline0"/>
          <w:rFonts w:eastAsiaTheme="majorEastAsia"/>
        </w:rPr>
        <w:t xml:space="preserve"> for</w:t>
      </w:r>
      <w:r>
        <w:t xml:space="preserve"> these </w:t>
      </w:r>
      <w:r>
        <w:rPr>
          <w:rStyle w:val="Underline0"/>
          <w:rFonts w:eastAsiaTheme="majorEastAsia"/>
        </w:rPr>
        <w:t xml:space="preserve">countries indeed turns inward, one of the most obvious </w:t>
      </w:r>
      <w:r w:rsidRPr="00117DDB">
        <w:rPr>
          <w:rStyle w:val="Underline0"/>
          <w:rFonts w:eastAsiaTheme="majorEastAsia"/>
          <w:highlight w:val="yellow"/>
        </w:rPr>
        <w:t>funding</w:t>
      </w:r>
      <w:r>
        <w:rPr>
          <w:rStyle w:val="Underline0"/>
          <w:rFonts w:eastAsiaTheme="majorEastAsia"/>
        </w:rPr>
        <w:t xml:space="preserve"> targets </w:t>
      </w:r>
      <w:r w:rsidRPr="00117DDB">
        <w:rPr>
          <w:rStyle w:val="Underline0"/>
          <w:rFonts w:eastAsiaTheme="majorEastAsia"/>
          <w:highlight w:val="yellow"/>
        </w:rPr>
        <w:t>may be military. Buildup of regional</w:t>
      </w:r>
      <w:r>
        <w:t xml:space="preserve"> naval </w:t>
      </w:r>
      <w:r w:rsidRPr="00117DDB">
        <w:rPr>
          <w:rStyle w:val="Underline0"/>
          <w:rFonts w:eastAsiaTheme="majorEastAsia"/>
          <w:highlight w:val="yellow"/>
        </w:rPr>
        <w:t xml:space="preserve">capabilities could lead </w:t>
      </w:r>
      <w:r>
        <w:rPr>
          <w:rStyle w:val="Underline0"/>
          <w:rFonts w:eastAsiaTheme="majorEastAsia"/>
        </w:rPr>
        <w:t xml:space="preserve">to increased tensions, rivalries, and </w:t>
      </w:r>
      <w:r w:rsidRPr="00117DDB">
        <w:rPr>
          <w:rStyle w:val="Underline0"/>
          <w:rFonts w:eastAsiaTheme="majorEastAsia"/>
          <w:highlight w:val="yellow"/>
        </w:rPr>
        <w:t xml:space="preserve">counterbalancing </w:t>
      </w:r>
      <w:r>
        <w:rPr>
          <w:rStyle w:val="Underline0"/>
          <w:rFonts w:eastAsiaTheme="majorEastAsia"/>
        </w:rPr>
        <w:t>moves</w:t>
      </w:r>
      <w:r>
        <w:t xml:space="preserve">, but it also will create opportunities for multinational cooperation in protecting critical sea lanes. </w:t>
      </w:r>
      <w:r>
        <w:rPr>
          <w:rStyle w:val="Underline0"/>
          <w:rFonts w:eastAsiaTheme="majorEastAsia"/>
        </w:rPr>
        <w:t>With water</w:t>
      </w:r>
      <w:r>
        <w:t xml:space="preserve"> also </w:t>
      </w:r>
      <w:r>
        <w:rPr>
          <w:rStyle w:val="Underline0"/>
          <w:rFonts w:eastAsiaTheme="majorEastAsia"/>
        </w:rPr>
        <w:t xml:space="preserve">becoming scarcer in Asia and the Middle East, </w:t>
      </w:r>
      <w:r w:rsidRPr="00117DDB">
        <w:rPr>
          <w:rStyle w:val="Underline0"/>
          <w:rFonts w:eastAsiaTheme="majorEastAsia"/>
          <w:highlight w:val="yellow"/>
        </w:rPr>
        <w:t>cooperation</w:t>
      </w:r>
      <w:r>
        <w:rPr>
          <w:rStyle w:val="Underline0"/>
          <w:rFonts w:eastAsiaTheme="majorEastAsia"/>
        </w:rPr>
        <w:t xml:space="preserve"> to manage changing water resources </w:t>
      </w:r>
      <w:r w:rsidRPr="00117DDB">
        <w:rPr>
          <w:rStyle w:val="Underline0"/>
          <w:rFonts w:eastAsiaTheme="majorEastAsia"/>
          <w:highlight w:val="yellow"/>
        </w:rPr>
        <w:t xml:space="preserve">is likely to be increasingly difficult </w:t>
      </w:r>
      <w:r>
        <w:rPr>
          <w:rStyle w:val="Underline0"/>
          <w:rFonts w:eastAsiaTheme="majorEastAsia"/>
        </w:rPr>
        <w:t xml:space="preserve">both within and between states </w:t>
      </w:r>
      <w:r w:rsidRPr="00117DDB">
        <w:rPr>
          <w:rStyle w:val="Underline0"/>
          <w:rFonts w:eastAsiaTheme="majorEastAsia"/>
          <w:highlight w:val="yellow"/>
        </w:rPr>
        <w:t>in a more dog-eat-dog world.</w:t>
      </w:r>
      <w:r>
        <w:rPr>
          <w:rStyle w:val="Underline0"/>
          <w:rFonts w:eastAsiaTheme="majorEastAsia"/>
        </w:rPr>
        <w:t xml:space="preserve"> </w:t>
      </w:r>
    </w:p>
    <w:p w:rsidR="0020222E" w:rsidRDefault="0020222E" w:rsidP="0020222E">
      <w:pPr>
        <w:rPr>
          <w:rStyle w:val="StyleStyleBold12pt"/>
        </w:rPr>
      </w:pPr>
    </w:p>
    <w:p w:rsidR="00F63FAD" w:rsidRDefault="00F63FAD" w:rsidP="00F63FAD">
      <w:pPr>
        <w:pStyle w:val="Heading2"/>
      </w:pPr>
      <w:r w:rsidRPr="00F63FAD">
        <w:t>U</w:t>
      </w:r>
      <w:r>
        <w:t xml:space="preserve">niqueness </w:t>
      </w:r>
    </w:p>
    <w:p w:rsidR="00F63FAD" w:rsidRDefault="00F63FAD" w:rsidP="00F63FAD">
      <w:pPr>
        <w:pStyle w:val="Heading3"/>
      </w:pPr>
      <w:r>
        <w:t>Relations Low</w:t>
      </w:r>
    </w:p>
    <w:p w:rsidR="00F63FAD" w:rsidRPr="00BC3044" w:rsidRDefault="00F63FAD" w:rsidP="00F63FAD">
      <w:pPr>
        <w:pStyle w:val="Heading4"/>
        <w:rPr>
          <w:rStyle w:val="StyleStyleBold12pt"/>
          <w:b/>
        </w:rPr>
      </w:pPr>
      <w:r w:rsidRPr="00BC3044">
        <w:rPr>
          <w:rStyle w:val="StyleStyleBold12pt"/>
          <w:b/>
        </w:rPr>
        <w:t>US-Latin American Relations are low</w:t>
      </w:r>
    </w:p>
    <w:p w:rsidR="00F63FAD" w:rsidRPr="00B31F0B" w:rsidRDefault="00F63FAD" w:rsidP="00F63FAD">
      <w:pPr>
        <w:rPr>
          <w:rStyle w:val="StyleStyleBold12pt"/>
        </w:rPr>
      </w:pPr>
      <w:r>
        <w:rPr>
          <w:rStyle w:val="StyleStyleBold12pt"/>
        </w:rPr>
        <w:t xml:space="preserve">Lehmann, 5/30 </w:t>
      </w:r>
      <w:r w:rsidRPr="00B31F0B">
        <w:t xml:space="preserve">[5/30/13, Catalina Lehmann is a reporter for Talk News Radio Service, “Officials: Obama Has Yet To Improve U.S.-Latin America Relations”, </w:t>
      </w:r>
      <w:hyperlink r:id="rId36" w:anchor=".Udnf9jvqn80" w:history="1">
        <w:r w:rsidRPr="00B31F0B">
          <w:rPr>
            <w:rStyle w:val="Hyperlink"/>
          </w:rPr>
          <w:t>http://www.talkradionews.com/us/2013/05/30/officials-obama-has-yet-to-improve-u-s-latin-america-relations.html#.Udnf9jvqn80</w:t>
        </w:r>
      </w:hyperlink>
      <w:r w:rsidRPr="00B31F0B">
        <w:t>]</w:t>
      </w:r>
    </w:p>
    <w:p w:rsidR="00F63FAD" w:rsidRPr="00B31F0B" w:rsidRDefault="00F63FAD" w:rsidP="00F63FAD">
      <w:pPr>
        <w:rPr>
          <w:sz w:val="16"/>
        </w:rPr>
      </w:pPr>
      <w:r w:rsidRPr="00B31F0B">
        <w:rPr>
          <w:rStyle w:val="StyleBoldUnderline"/>
        </w:rPr>
        <w:lastRenderedPageBreak/>
        <w:t>Latin America, particularly South America, has experienced unprecedented political change</w:t>
      </w:r>
      <w:r w:rsidRPr="00B31F0B">
        <w:rPr>
          <w:sz w:val="16"/>
        </w:rPr>
        <w:t xml:space="preserve"> in the past 15 years </w:t>
      </w:r>
      <w:r w:rsidRPr="00B31F0B">
        <w:rPr>
          <w:rStyle w:val="StyleBoldUnderline"/>
        </w:rPr>
        <w:t>said officials who discussed the issue during a briefing held by the Center for Economic Policy and Research</w:t>
      </w:r>
      <w:r w:rsidRPr="00B31F0B">
        <w:rPr>
          <w:sz w:val="16"/>
        </w:rPr>
        <w:t xml:space="preserve">. The briefing analyzed how the Obama administration has responded to the region’s leftward shifting of political dynamics. </w:t>
      </w:r>
      <w:r w:rsidRPr="00B31F0B">
        <w:rPr>
          <w:rStyle w:val="StyleBoldUnderline"/>
        </w:rPr>
        <w:t>In the past, during the Bush administration, efforts were made to isolate and suppress left-leaning political movements in Latin America, said the officials</w:t>
      </w:r>
      <w:r w:rsidRPr="00B31F0B">
        <w:rPr>
          <w:sz w:val="16"/>
        </w:rPr>
        <w:t xml:space="preserve">. When President George W. Bush attended the Summit of the Americas in Argentina, his lecture was received with protests against his administration’s polices. </w:t>
      </w:r>
      <w:r w:rsidRPr="00B31F0B">
        <w:rPr>
          <w:rStyle w:val="StyleBoldUnderline"/>
        </w:rPr>
        <w:t>When President Barak Obama attended the Summit in Columbia, he spoke about the need for “equal partnerships” and “a new chapter of engagement” with the countries that make up Latin America. Leaders such as President Hugo Chavez had a new sense of hope instilled after President Obama’s remarks</w:t>
      </w:r>
      <w:r w:rsidRPr="00B31F0B">
        <w:rPr>
          <w:sz w:val="16"/>
        </w:rPr>
        <w:t xml:space="preserve">, said CEPR Co-Director Mark Weisbrot. “When Latin America’s left presidents watched the campaign of Barack Obama for president in 2008, </w:t>
      </w:r>
      <w:r w:rsidRPr="00B31F0B">
        <w:rPr>
          <w:rStyle w:val="StyleBoldUnderline"/>
        </w:rPr>
        <w:t>they thought that they might finally see a U.S. president who would change Washington’s foreign policy in the region,”</w:t>
      </w:r>
      <w:r w:rsidRPr="00B31F0B">
        <w:rPr>
          <w:sz w:val="16"/>
        </w:rPr>
        <w:t xml:space="preserve"> said Weisbrot. </w:t>
      </w:r>
      <w:r w:rsidRPr="00B31F0B">
        <w:rPr>
          <w:rStyle w:val="Emphasis"/>
        </w:rPr>
        <w:t>However, panelists claimed that up to this point in time, little has been done to improve U.S.-Latin America relations</w:t>
      </w:r>
      <w:r w:rsidRPr="00B31F0B">
        <w:rPr>
          <w:sz w:val="16"/>
        </w:rPr>
        <w:t>. “</w:t>
      </w:r>
      <w:r w:rsidRPr="00B31F0B">
        <w:rPr>
          <w:rStyle w:val="StyleBoldUnderline"/>
        </w:rPr>
        <w:t>The Obama administration, like that of President Bush, does not accept that the region has changed</w:t>
      </w:r>
      <w:r w:rsidRPr="00B31F0B">
        <w:rPr>
          <w:sz w:val="16"/>
        </w:rPr>
        <w:t>, Weisbrot stated. “</w:t>
      </w:r>
      <w:r w:rsidRPr="00B31F0B">
        <w:rPr>
          <w:rStyle w:val="StyleBoldUnderline"/>
        </w:rPr>
        <w:t>That goal is to get rid of all of the left-of-center governments, partly because they tend to be more independent from Washington</w:t>
      </w:r>
      <w:r w:rsidRPr="00B31F0B">
        <w:rPr>
          <w:sz w:val="16"/>
        </w:rPr>
        <w:t xml:space="preserve">.” </w:t>
      </w:r>
    </w:p>
    <w:p w:rsidR="00F63FAD" w:rsidRPr="00816375" w:rsidRDefault="00F63FAD" w:rsidP="00F63FAD">
      <w:pPr>
        <w:pStyle w:val="Heading4"/>
        <w:rPr>
          <w:rStyle w:val="StyleStyleBold12pt"/>
          <w:b/>
        </w:rPr>
      </w:pPr>
      <w:r w:rsidRPr="00816375">
        <w:rPr>
          <w:rStyle w:val="StyleStyleBold12pt"/>
          <w:b/>
        </w:rPr>
        <w:t>US is losing influence in Latin America- the embargo hurts relations</w:t>
      </w:r>
    </w:p>
    <w:p w:rsidR="00F63FAD" w:rsidRPr="00387DBD" w:rsidRDefault="00F63FAD" w:rsidP="00F63FAD">
      <w:pPr>
        <w:shd w:val="clear" w:color="auto" w:fill="FFFFFF"/>
        <w:textAlignment w:val="top"/>
      </w:pPr>
      <w:r>
        <w:rPr>
          <w:rStyle w:val="StyleStyleBold12pt"/>
        </w:rPr>
        <w:t xml:space="preserve">Ben-Ami, ‘6/18 </w:t>
      </w:r>
      <w:r w:rsidRPr="00387DBD">
        <w:t xml:space="preserve">[6/18/13, Shlomo Ben-Ami is a former Israeli diplomat, politician and historian, “Is US losing Latin America?”, </w:t>
      </w:r>
      <w:hyperlink r:id="rId37" w:history="1">
        <w:r w:rsidRPr="00387DBD">
          <w:rPr>
            <w:rStyle w:val="Hyperlink"/>
          </w:rPr>
          <w:t>http://www.timesofoman.com/Columns/Article-1173.aspx</w:t>
        </w:r>
      </w:hyperlink>
      <w:r w:rsidRPr="00387DBD">
        <w:t>]</w:t>
      </w:r>
    </w:p>
    <w:p w:rsidR="00F63FAD" w:rsidRPr="00387DBD" w:rsidRDefault="00F63FAD" w:rsidP="00F63FAD">
      <w:pPr>
        <w:rPr>
          <w:sz w:val="16"/>
        </w:rPr>
      </w:pPr>
      <w:r w:rsidRPr="00DE0AC6">
        <w:rPr>
          <w:rStyle w:val="StyleBoldUnderline"/>
        </w:rPr>
        <w:t>It is a mantra increasingly heard around the world: US power is in decline. And nowhere does this seem truer than in Latin America</w:t>
      </w:r>
      <w:r w:rsidRPr="00387DBD">
        <w:rPr>
          <w:sz w:val="16"/>
        </w:rPr>
        <w:t xml:space="preserve">. </w:t>
      </w:r>
      <w:r w:rsidRPr="00DE0AC6">
        <w:rPr>
          <w:rStyle w:val="StyleBoldUnderline"/>
        </w:rPr>
        <w:t>No longer is the region regarded as America's "backyard"; on the contrary, the continent has arguably never been so united and independent</w:t>
      </w:r>
      <w:r w:rsidRPr="00387DBD">
        <w:rPr>
          <w:sz w:val="16"/>
        </w:rPr>
        <w:t>. But</w:t>
      </w:r>
      <w:r w:rsidRPr="00DE0AC6">
        <w:rPr>
          <w:rStyle w:val="Emphasis"/>
        </w:rPr>
        <w:t xml:space="preserve"> </w:t>
      </w:r>
      <w:r w:rsidRPr="00387DBD">
        <w:rPr>
          <w:sz w:val="16"/>
        </w:rPr>
        <w:t>this view fails to capture the true nature of US influence in Latin America – and elsewhere as well.</w:t>
      </w:r>
      <w:r w:rsidRPr="00DE0AC6">
        <w:rPr>
          <w:rStyle w:val="Emphasis"/>
        </w:rPr>
        <w:t xml:space="preserve"> It is true that US attention to Latin America has waned in recent years. </w:t>
      </w:r>
      <w:r w:rsidRPr="00387DBD">
        <w:rPr>
          <w:sz w:val="16"/>
        </w:rPr>
        <w:t xml:space="preserve">President George W. Bush was more focused on his "global war on terror." His successor, Barack </w:t>
      </w:r>
      <w:r w:rsidRPr="00DE0AC6">
        <w:rPr>
          <w:rStyle w:val="Emphasis"/>
        </w:rPr>
        <w:t>Obama, seemed to give the region little thought as well</w:t>
      </w:r>
      <w:r w:rsidRPr="00387DBD">
        <w:rPr>
          <w:sz w:val="16"/>
        </w:rPr>
        <w:t xml:space="preserve">, at least in his first term. Indeed, at the Summit of the Americas in Cartagena in April 2012, Latin American leaders felt sufficiently confident and united to challenge US priorities in the region. </w:t>
      </w:r>
      <w:r w:rsidRPr="00DE0AC6">
        <w:rPr>
          <w:rStyle w:val="Emphasis"/>
        </w:rPr>
        <w:t>They urged the US to lift its embargo on Cuba, claiming that it had damaged relations with the rest of the continent</w:t>
      </w:r>
      <w:r w:rsidRPr="00387DBD">
        <w:rPr>
          <w:sz w:val="16"/>
        </w:rPr>
        <w:t xml:space="preserve">, and to do more to combat drug use on its own turf, through education and social work, rather than supplying arms to fight the drug lords in Latin America – a battle that all acknowledged has been an utter failure. </w:t>
      </w:r>
      <w:r w:rsidRPr="00DE0AC6">
        <w:rPr>
          <w:rStyle w:val="StyleBoldUnderline"/>
        </w:rPr>
        <w:t>It is also true that Latin American countries have pursued a massive expansion of economic ties beyond America's sway</w:t>
      </w:r>
      <w:r w:rsidRPr="00387DBD">
        <w:rPr>
          <w:sz w:val="16"/>
        </w:rPr>
        <w:t xml:space="preserve">. </w:t>
      </w:r>
    </w:p>
    <w:p w:rsidR="00F63FAD" w:rsidRDefault="00F63FAD" w:rsidP="00F63FAD"/>
    <w:p w:rsidR="00F63FAD" w:rsidRDefault="00F63FAD" w:rsidP="00F63FAD">
      <w:pPr>
        <w:pStyle w:val="Heading2"/>
      </w:pPr>
      <w:r>
        <w:t>Solvency</w:t>
      </w:r>
    </w:p>
    <w:p w:rsidR="00F63FAD" w:rsidRDefault="00F63FAD" w:rsidP="00F63FAD">
      <w:pPr>
        <w:pStyle w:val="Heading3"/>
      </w:pPr>
      <w:r>
        <w:t>Embargo Key</w:t>
      </w:r>
    </w:p>
    <w:p w:rsidR="00F63FAD" w:rsidRDefault="00F63FAD" w:rsidP="00F63FAD">
      <w:pPr>
        <w:pStyle w:val="Heading4"/>
      </w:pPr>
      <w:r>
        <w:t>Removing the embargo sends strong signal to the rest of Latin America- now is the key time</w:t>
      </w:r>
    </w:p>
    <w:p w:rsidR="00F63FAD" w:rsidRPr="001F6EB7" w:rsidRDefault="00F63FAD" w:rsidP="00F63FAD">
      <w:pPr>
        <w:rPr>
          <w:b/>
          <w:sz w:val="26"/>
          <w:szCs w:val="26"/>
        </w:rPr>
      </w:pPr>
      <w:r w:rsidRPr="001F6EB7">
        <w:rPr>
          <w:b/>
          <w:sz w:val="26"/>
          <w:szCs w:val="26"/>
        </w:rPr>
        <w:t>Trani, 6/23</w:t>
      </w:r>
      <w:r>
        <w:rPr>
          <w:b/>
          <w:sz w:val="26"/>
          <w:szCs w:val="26"/>
        </w:rPr>
        <w:t xml:space="preserve"> </w:t>
      </w:r>
      <w:r w:rsidRPr="001F6EB7">
        <w:t xml:space="preserve">[6/23/13, Eugene P. Trani is president emeritus and University Distinguished Professor at Virginia Commonwealth University, “Trani: End the embargo on Cuba”, </w:t>
      </w:r>
      <w:hyperlink r:id="rId38" w:history="1">
        <w:r w:rsidRPr="001F6EB7">
          <w:rPr>
            <w:rStyle w:val="Hyperlink"/>
          </w:rPr>
          <w:t>http://www.timesdispatch.com/opinion/their-opinion/columnists-blogs/guest-columnists/end-the-embargo-on-cuba/article_ba3e522f-8861-5f3c-bee9-000dffff8ce7.html</w:t>
        </w:r>
      </w:hyperlink>
      <w:r w:rsidRPr="001F6EB7">
        <w:t>]</w:t>
      </w:r>
    </w:p>
    <w:p w:rsidR="00F63FAD" w:rsidRPr="001F6EB7" w:rsidRDefault="00F63FAD" w:rsidP="00F63FAD">
      <w:pPr>
        <w:rPr>
          <w:rStyle w:val="StyleBoldUnderline"/>
        </w:rPr>
      </w:pPr>
      <w:r w:rsidRPr="001F6EB7">
        <w:rPr>
          <w:rStyle w:val="StyleBoldUnderline"/>
        </w:rPr>
        <w:t xml:space="preserve">My own trip to Cuba reinforced </w:t>
      </w:r>
      <w:r w:rsidRPr="00E22D0F">
        <w:rPr>
          <w:rStyle w:val="StyleBoldUnderline"/>
          <w:highlight w:val="yellow"/>
        </w:rPr>
        <w:t>the call for such actions. We spent four days visiting with</w:t>
      </w:r>
      <w:r w:rsidRPr="001F6EB7">
        <w:rPr>
          <w:rStyle w:val="StyleBoldUnderline"/>
        </w:rPr>
        <w:t xml:space="preserve"> many </w:t>
      </w:r>
      <w:r w:rsidRPr="00E22D0F">
        <w:rPr>
          <w:rStyle w:val="StyleBoldUnderline"/>
          <w:highlight w:val="yellow"/>
        </w:rPr>
        <w:t>different kinds of groups in Havana</w:t>
      </w:r>
      <w:r w:rsidRPr="001F6EB7">
        <w:rPr>
          <w:sz w:val="16"/>
        </w:rPr>
        <w:t xml:space="preserve">, community projects, senior citizens, a health clinic, youth programs, artist and recording facilities, musical ensembles, historic sites such as Revolution Square and the Ernest Hemingway house and an environmental training facility, </w:t>
      </w:r>
      <w:r w:rsidRPr="00E22D0F">
        <w:rPr>
          <w:rStyle w:val="StyleBoldUnderline"/>
          <w:highlight w:val="yellow"/>
        </w:rPr>
        <w:t>and not once did we hear anger toward the United States</w:t>
      </w:r>
      <w:r w:rsidRPr="001F6EB7">
        <w:rPr>
          <w:rStyle w:val="StyleBoldUnderline"/>
        </w:rPr>
        <w:t xml:space="preserve"> or the American people.</w:t>
      </w:r>
      <w:r w:rsidRPr="001F6EB7">
        <w:rPr>
          <w:sz w:val="16"/>
        </w:rPr>
        <w:t>What we heard was puzzlement about the embargo and strong feelings that it was hurting the people of Cuba. In fact, since the collapse of the Soviet Union, the absolute poverty rate has increased significantly in Cuba. It was also evident that there is visible decline in major infrastructure areas such as housing.</w:t>
      </w:r>
      <w:r w:rsidRPr="001F6EB7">
        <w:rPr>
          <w:rStyle w:val="StyleBoldUnderline"/>
        </w:rPr>
        <w:t xml:space="preserve">Today, </w:t>
      </w:r>
      <w:r w:rsidRPr="00E22D0F">
        <w:rPr>
          <w:rStyle w:val="StyleBoldUnderline"/>
          <w:highlight w:val="yellow"/>
        </w:rPr>
        <w:t>there seem to be</w:t>
      </w:r>
      <w:r w:rsidRPr="001F6EB7">
        <w:rPr>
          <w:rStyle w:val="StyleBoldUnderline"/>
        </w:rPr>
        <w:t xml:space="preserve"> both humanitarian and </w:t>
      </w:r>
      <w:r w:rsidRPr="00E22D0F">
        <w:rPr>
          <w:rStyle w:val="StyleBoldUnderline"/>
          <w:highlight w:val="yellow"/>
        </w:rPr>
        <w:t>economic factors,</w:t>
      </w:r>
      <w:r w:rsidRPr="001F6EB7">
        <w:rPr>
          <w:rStyle w:val="StyleBoldUnderline"/>
        </w:rPr>
        <w:t xml:space="preserve"> particularly </w:t>
      </w:r>
      <w:r w:rsidRPr="00E22D0F">
        <w:rPr>
          <w:rStyle w:val="StyleBoldUnderline"/>
          <w:highlight w:val="yellow"/>
        </w:rPr>
        <w:t>with the significant growth of the non-governmental section of the economy that could factor in a change in American policy</w:t>
      </w:r>
      <w:r w:rsidRPr="001F6EB7">
        <w:rPr>
          <w:rStyle w:val="StyleBoldUnderline"/>
        </w:rPr>
        <w:t>.</w:t>
      </w:r>
      <w:r w:rsidRPr="001F6EB7">
        <w:rPr>
          <w:sz w:val="16"/>
        </w:rPr>
        <w:t xml:space="preserve"> There is also </w:t>
      </w:r>
      <w:r w:rsidRPr="001F6EB7">
        <w:rPr>
          <w:rStyle w:val="StyleBoldUnderline"/>
        </w:rPr>
        <w:t xml:space="preserve">a major diplomatic factor in that </w:t>
      </w:r>
      <w:r w:rsidRPr="00E22D0F">
        <w:rPr>
          <w:rStyle w:val="StyleBoldUnderline"/>
          <w:highlight w:val="yellow"/>
        </w:rPr>
        <w:t>no other major country</w:t>
      </w:r>
      <w:r w:rsidRPr="001F6EB7">
        <w:rPr>
          <w:rStyle w:val="StyleBoldUnderline"/>
        </w:rPr>
        <w:t xml:space="preserve">, including our allies, </w:t>
      </w:r>
      <w:r w:rsidRPr="00E22D0F">
        <w:rPr>
          <w:rStyle w:val="StyleBoldUnderline"/>
          <w:highlight w:val="yellow"/>
        </w:rPr>
        <w:t xml:space="preserve">follows our policy. </w:t>
      </w:r>
      <w:r w:rsidRPr="00E22D0F">
        <w:rPr>
          <w:rStyle w:val="Emphasis"/>
          <w:highlight w:val="yellow"/>
        </w:rPr>
        <w:t>What a positive statement for American foreign policy in Latin America and throughout the world it would be for the United States to end its embargo and establish normal diplomatic relations with Cub</w:t>
      </w:r>
      <w:r w:rsidRPr="001F6EB7">
        <w:rPr>
          <w:rStyle w:val="Emphasis"/>
        </w:rPr>
        <w:t>a</w:t>
      </w:r>
      <w:r w:rsidRPr="001F6EB7">
        <w:rPr>
          <w:sz w:val="16"/>
        </w:rPr>
        <w:t xml:space="preserve">. </w:t>
      </w:r>
      <w:r w:rsidRPr="001F6EB7">
        <w:rPr>
          <w:rStyle w:val="StyleBoldUnderline"/>
        </w:rPr>
        <w:t>We would be taking both a humanitarian course of action and making a smart diplomatic gesture</w:t>
      </w:r>
      <w:r w:rsidRPr="00E22D0F">
        <w:rPr>
          <w:rStyle w:val="StyleBoldUnderline"/>
          <w:highlight w:val="yellow"/>
        </w:rPr>
        <w:t>. The time is right and all our policy makers need is courage to bring about this change.</w:t>
      </w:r>
    </w:p>
    <w:p w:rsidR="00F63FAD" w:rsidRDefault="00F63FAD" w:rsidP="00F63FAD"/>
    <w:p w:rsidR="00F63FAD" w:rsidRDefault="00F63FAD" w:rsidP="00F63FAD">
      <w:pPr>
        <w:pStyle w:val="Heading4"/>
      </w:pPr>
      <w:r>
        <w:lastRenderedPageBreak/>
        <w:t>Lifting the embargo reverses Latin American dissent- Cuba will cooperate</w:t>
      </w:r>
    </w:p>
    <w:p w:rsidR="00F63FAD" w:rsidRDefault="00F63FAD" w:rsidP="00F63FAD">
      <w:r w:rsidRPr="00156FB1">
        <w:rPr>
          <w:b/>
          <w:sz w:val="26"/>
          <w:szCs w:val="26"/>
        </w:rPr>
        <w:t>Sweig, ’13</w:t>
      </w:r>
      <w:r>
        <w:t xml:space="preserve"> </w:t>
      </w:r>
      <w:r w:rsidRPr="00156FB1">
        <w:t xml:space="preserve">[July/August 2013, </w:t>
      </w:r>
      <w:hyperlink r:id="rId39" w:history="1">
        <w:r w:rsidRPr="00156FB1">
          <w:rPr>
            <w:rStyle w:val="Hyperlink"/>
          </w:rPr>
          <w:t>Julia E. Sweig</w:t>
        </w:r>
      </w:hyperlink>
      <w:r w:rsidRPr="00156FB1">
        <w:t>, Nelson and David Rockefeller Senior Fellow for Latin America Studies and Director for Latin America Studies</w:t>
      </w:r>
      <w:r>
        <w:t>, “</w:t>
      </w:r>
      <w:r w:rsidRPr="00156FB1">
        <w:t>Cuba After Communism The Economic Reforms That Are Transforming the Island</w:t>
      </w:r>
      <w:r>
        <w:t xml:space="preserve">”, </w:t>
      </w:r>
      <w:hyperlink r:id="rId40" w:history="1">
        <w:r>
          <w:rPr>
            <w:rStyle w:val="Hyperlink"/>
          </w:rPr>
          <w:t>http://www.cfr.org/cuba/cuba-after-communism/p30991</w:t>
        </w:r>
      </w:hyperlink>
      <w:r>
        <w:t>]</w:t>
      </w:r>
    </w:p>
    <w:p w:rsidR="00F63FAD" w:rsidRPr="00156FB1" w:rsidRDefault="00F63FAD" w:rsidP="00F63FAD">
      <w:pPr>
        <w:rPr>
          <w:sz w:val="16"/>
        </w:rPr>
      </w:pPr>
      <w:r w:rsidRPr="00E22D0F">
        <w:rPr>
          <w:rStyle w:val="StyleBoldUnderline"/>
          <w:highlight w:val="yellow"/>
        </w:rPr>
        <w:t>The geopolitical context in Latin America provides another reason the U.S. government should make a serious shift on Cuba</w:t>
      </w:r>
      <w:r w:rsidRPr="005D14AF">
        <w:rPr>
          <w:rStyle w:val="StyleBoldUnderline"/>
        </w:rPr>
        <w:t>. For five years now</w:t>
      </w:r>
      <w:r w:rsidRPr="00E22D0F">
        <w:rPr>
          <w:rStyle w:val="StyleBoldUnderline"/>
          <w:highlight w:val="yellow"/>
        </w:rPr>
        <w:t>, Obama has ignored Latin America's unanimous disapproval of Washington's position on Cuba</w:t>
      </w:r>
      <w:r w:rsidRPr="00156FB1">
        <w:rPr>
          <w:sz w:val="16"/>
        </w:rPr>
        <w:t>. Rather than perpetuate Havana's diplomatic isolation</w:t>
      </w:r>
      <w:r w:rsidRPr="00E22D0F">
        <w:rPr>
          <w:sz w:val="16"/>
          <w:highlight w:val="yellow"/>
        </w:rPr>
        <w:t xml:space="preserve">, </w:t>
      </w:r>
      <w:r w:rsidRPr="00E22D0F">
        <w:rPr>
          <w:rStyle w:val="StyleBoldUnderline"/>
          <w:highlight w:val="yellow"/>
        </w:rPr>
        <w:t>U.S. policy embodies the imperial pretensions of a bygone era, contributing to Washington's own marginalizatio</w:t>
      </w:r>
      <w:r w:rsidRPr="00156FB1">
        <w:rPr>
          <w:rStyle w:val="StyleBoldUnderline"/>
        </w:rPr>
        <w:t xml:space="preserve">n. Virtually </w:t>
      </w:r>
      <w:r w:rsidRPr="00E22D0F">
        <w:rPr>
          <w:rStyle w:val="StyleBoldUnderline"/>
          <w:highlight w:val="yellow"/>
        </w:rPr>
        <w:t>all countries in the region have refused to attend another Summit</w:t>
      </w:r>
      <w:r w:rsidRPr="00156FB1">
        <w:rPr>
          <w:rStyle w:val="StyleBoldUnderline"/>
        </w:rPr>
        <w:t xml:space="preserve"> of the Americas meeting </w:t>
      </w:r>
      <w:r w:rsidRPr="00E22D0F">
        <w:rPr>
          <w:rStyle w:val="StyleBoldUnderline"/>
          <w:highlight w:val="yellow"/>
        </w:rPr>
        <w:t>if Cuba is not at the table</w:t>
      </w:r>
      <w:r w:rsidRPr="00156FB1">
        <w:rPr>
          <w:sz w:val="16"/>
        </w:rPr>
        <w:t xml:space="preserve">. Cuba, in turn, currently chairs the new Community of Latin American and Caribbean States, which excludes Washington. </w:t>
      </w:r>
      <w:r w:rsidRPr="00156FB1">
        <w:rPr>
          <w:rStyle w:val="StyleBoldUnderline"/>
        </w:rPr>
        <w:t xml:space="preserve">The Obama administration has begun laying out what could become a serious second-term agenda for Latin America focused on energy, jobs, social inclusion, and deepening integration in the Americas. </w:t>
      </w:r>
      <w:r w:rsidRPr="00156FB1">
        <w:rPr>
          <w:rStyle w:val="Emphasis"/>
        </w:rPr>
        <w:t xml:space="preserve">But </w:t>
      </w:r>
      <w:r w:rsidRPr="00E22D0F">
        <w:rPr>
          <w:rStyle w:val="Emphasis"/>
          <w:highlight w:val="yellow"/>
        </w:rPr>
        <w:t>the symbolism of Cuba across the region is such that the White House can definitively lead U.S.–Latin American relations out of the Cold War and into the twenty-first century only by shifting its Cuba policy</w:t>
      </w:r>
      <w:r w:rsidRPr="00156FB1">
        <w:rPr>
          <w:rStyle w:val="Emphasis"/>
        </w:rPr>
        <w:t>.</w:t>
      </w:r>
      <w:r w:rsidRPr="00156FB1">
        <w:rPr>
          <w:sz w:val="16"/>
        </w:rPr>
        <w:t xml:space="preserve"> To make such a shift, however, </w:t>
      </w:r>
      <w:r w:rsidRPr="00E22D0F">
        <w:rPr>
          <w:rStyle w:val="StyleBoldUnderline"/>
          <w:highlight w:val="yellow"/>
        </w:rPr>
        <w:t>Washington must move past its assumption that Havana prefers an adversarial relationship with the United States. Raúl Castro has shown that he is not his brother and has availed himself of numerous channels, public and private, to communicate to Washington that he is ready to talk</w:t>
      </w:r>
      <w:r w:rsidRPr="00156FB1">
        <w:rPr>
          <w:sz w:val="16"/>
        </w:rPr>
        <w:t xml:space="preserve">. This does not mean that he or his successors are prepared to compromise on Cuba's internal politics; indeed, what Castro is willing to put on the table remains unclear. </w:t>
      </w:r>
      <w:r w:rsidRPr="00E22D0F">
        <w:rPr>
          <w:rStyle w:val="StyleBoldUnderline"/>
          <w:highlight w:val="yellow"/>
        </w:rPr>
        <w:t>But his government's decisions to release more than 120 political prisoners</w:t>
      </w:r>
      <w:r w:rsidRPr="00156FB1">
        <w:rPr>
          <w:rStyle w:val="StyleBoldUnderline"/>
        </w:rPr>
        <w:t xml:space="preserve"> in 2010 and 2011 and allow a number of dissident bloggers and activists to travel abroad this year </w:t>
      </w:r>
      <w:r w:rsidRPr="00E22D0F">
        <w:rPr>
          <w:rStyle w:val="StyleBoldUnderline"/>
          <w:highlight w:val="yellow"/>
        </w:rPr>
        <w:t>were presumably meant to help set the stage for potential talks with the United States.</w:t>
      </w:r>
      <w:r w:rsidRPr="00E22D0F">
        <w:rPr>
          <w:sz w:val="16"/>
          <w:highlight w:val="yellow"/>
        </w:rPr>
        <w:t xml:space="preserve"> </w:t>
      </w:r>
      <w:r w:rsidRPr="00156FB1">
        <w:rPr>
          <w:rStyle w:val="StyleBoldUnderline"/>
        </w:rPr>
        <w:t xml:space="preserve">Meanwhile, </w:t>
      </w:r>
      <w:r w:rsidRPr="00E22D0F">
        <w:rPr>
          <w:rStyle w:val="StyleBoldUnderline"/>
          <w:highlight w:val="yellow"/>
        </w:rPr>
        <w:t>the death of Hugo Chávez</w:t>
      </w:r>
      <w:r w:rsidRPr="00156FB1">
        <w:rPr>
          <w:rStyle w:val="StyleBoldUnderline"/>
        </w:rPr>
        <w:t>,</w:t>
      </w:r>
      <w:r w:rsidRPr="00156FB1">
        <w:rPr>
          <w:sz w:val="16"/>
        </w:rPr>
        <w:t xml:space="preserve"> the former Venezuelan president, and the narrow margin in the election of his successor, Nicolás Maduro</w:t>
      </w:r>
      <w:r w:rsidRPr="00156FB1">
        <w:rPr>
          <w:rStyle w:val="StyleBoldUnderline"/>
        </w:rPr>
        <w:t xml:space="preserve">, </w:t>
      </w:r>
      <w:r w:rsidRPr="00E22D0F">
        <w:rPr>
          <w:rStyle w:val="StyleBoldUnderline"/>
          <w:highlight w:val="yellow"/>
        </w:rPr>
        <w:t>have made it clear that Havana has reasons of its own to chart a path forward with the United States</w:t>
      </w:r>
      <w:r w:rsidRPr="00156FB1">
        <w:rPr>
          <w:rStyle w:val="StyleBoldUnderline"/>
        </w:rPr>
        <w:t>.</w:t>
      </w:r>
      <w:r w:rsidRPr="00156FB1">
        <w:rPr>
          <w:sz w:val="16"/>
        </w:rPr>
        <w:t xml:space="preserve"> In the last decade or so, </w:t>
      </w:r>
      <w:r w:rsidRPr="00156FB1">
        <w:rPr>
          <w:rStyle w:val="StyleBoldUnderline"/>
        </w:rPr>
        <w:t>Cuba came to depend on Venezuela</w:t>
      </w:r>
      <w:r w:rsidRPr="00156FB1">
        <w:rPr>
          <w:sz w:val="16"/>
        </w:rPr>
        <w:t xml:space="preserve"> for large supplies of subsidized oil, in exchange for a sizable brigade of Cuban doctors staffing the Chávez government's social programs. </w:t>
      </w:r>
      <w:r w:rsidRPr="00156FB1">
        <w:rPr>
          <w:rStyle w:val="StyleBoldUnderline"/>
        </w:rPr>
        <w:t xml:space="preserve">Political uncertainty in Caracas offers a potent reminder of the hazards of relying too heavily on any one partner. </w:t>
      </w:r>
      <w:r w:rsidRPr="00E22D0F">
        <w:rPr>
          <w:rStyle w:val="StyleBoldUnderline"/>
          <w:highlight w:val="yellow"/>
        </w:rPr>
        <w:t>Havana is already beginning to branch ou</w:t>
      </w:r>
      <w:r w:rsidRPr="00E22D0F">
        <w:rPr>
          <w:sz w:val="16"/>
          <w:highlight w:val="yellow"/>
        </w:rPr>
        <w:t>t.</w:t>
      </w:r>
      <w:r w:rsidRPr="00156FB1">
        <w:rPr>
          <w:sz w:val="16"/>
        </w:rPr>
        <w:t xml:space="preserve"> In addition to financing the refurbishing of Mariel Harbor, the Brazilians have extended a line of credit to renovate and expand five airports across the island and have recently signed a deal to hire 6,000 Cuban doctors to fill shortages in Brazil's rural health </w:t>
      </w:r>
      <w:r w:rsidRPr="00156FB1">
        <w:rPr>
          <w:rStyle w:val="StyleBoldUnderline"/>
        </w:rPr>
        <w:t xml:space="preserve">coverage. Even so, in the long run, </w:t>
      </w:r>
      <w:r w:rsidRPr="00E22D0F">
        <w:rPr>
          <w:rStyle w:val="StyleBoldUnderline"/>
          <w:highlight w:val="yellow"/>
        </w:rPr>
        <w:t>the United States remains a vital natural market for Cuban products and services</w:t>
      </w:r>
      <w:r w:rsidRPr="00E22D0F">
        <w:rPr>
          <w:sz w:val="16"/>
          <w:highlight w:val="yellow"/>
        </w:rPr>
        <w:t>.</w:t>
      </w:r>
      <w:r w:rsidRPr="00156FB1">
        <w:rPr>
          <w:sz w:val="16"/>
        </w:rPr>
        <w:t xml:space="preserve"> Of course, as the 1990s proved, even a huge financial setback may not be enough to drive Havana to Washington's door. Half a century of U.S. economic warfare has conditioned Cuban bureaucrats and party cadres to link openness at home or toward the United States with a threat to Cuba's independence. Some hard-liners might prefer muddling through with the status quo to the uncertainty that could come from a wider opening of their country. </w:t>
      </w:r>
    </w:p>
    <w:p w:rsidR="00F63FAD" w:rsidRDefault="00F63FAD" w:rsidP="00F63FAD">
      <w:pPr>
        <w:rPr>
          <w:sz w:val="12"/>
        </w:rPr>
      </w:pPr>
    </w:p>
    <w:p w:rsidR="00F63FAD" w:rsidRDefault="00F63FAD" w:rsidP="00F63FAD">
      <w:pPr>
        <w:pStyle w:val="Heading4"/>
      </w:pPr>
      <w:r>
        <w:t>The Embargo is destroying US credibility in the region</w:t>
      </w:r>
    </w:p>
    <w:p w:rsidR="00F63FAD" w:rsidRDefault="00F63FAD" w:rsidP="00F63FAD">
      <w:r w:rsidRPr="002D5774">
        <w:rPr>
          <w:b/>
          <w:sz w:val="26"/>
          <w:szCs w:val="26"/>
        </w:rPr>
        <w:t>Sweig, ’13</w:t>
      </w:r>
      <w:r>
        <w:t xml:space="preserve"> [1/25/13, </w:t>
      </w:r>
      <w:hyperlink r:id="rId41" w:history="1">
        <w:r w:rsidRPr="00156FB1">
          <w:rPr>
            <w:rStyle w:val="Hyperlink"/>
          </w:rPr>
          <w:t>Julia E. Sweig</w:t>
        </w:r>
      </w:hyperlink>
      <w:r w:rsidRPr="00156FB1">
        <w:t>, Nelson and David Rockefeller Senior Fellow for Latin America Studies and Director for Latin America Studies</w:t>
      </w:r>
      <w:r>
        <w:t>, “</w:t>
      </w:r>
      <w:r w:rsidRPr="002D5774">
        <w:t>Talking to Cuba</w:t>
      </w:r>
      <w:r>
        <w:t xml:space="preserve">”, </w:t>
      </w:r>
      <w:hyperlink r:id="rId42" w:history="1">
        <w:r>
          <w:rPr>
            <w:rStyle w:val="Hyperlink"/>
          </w:rPr>
          <w:t>http://www.cfr.org/cuba/talking-cuba/p29879</w:t>
        </w:r>
      </w:hyperlink>
      <w:r>
        <w:t>]</w:t>
      </w:r>
    </w:p>
    <w:p w:rsidR="00F63FAD" w:rsidRDefault="00F63FAD" w:rsidP="00F63FAD">
      <w:pPr>
        <w:rPr>
          <w:rStyle w:val="StyleBoldUnderline"/>
        </w:rPr>
      </w:pPr>
      <w:r w:rsidRPr="00F110FF">
        <w:rPr>
          <w:rStyle w:val="StyleBoldUnderline"/>
        </w:rPr>
        <w:t xml:space="preserve">Stripping this whole thing bare, as far as I can tell, </w:t>
      </w:r>
      <w:r w:rsidRPr="00E22D0F">
        <w:rPr>
          <w:rStyle w:val="StyleBoldUnderline"/>
          <w:highlight w:val="yellow"/>
        </w:rPr>
        <w:t>there is really no foreign policy reason why the United States does not have a normal</w:t>
      </w:r>
      <w:r w:rsidRPr="00F110FF">
        <w:rPr>
          <w:rStyle w:val="StyleBoldUnderline"/>
        </w:rPr>
        <w:t xml:space="preserve">, or least more natural, diplomatic and </w:t>
      </w:r>
      <w:r w:rsidRPr="00E22D0F">
        <w:rPr>
          <w:rStyle w:val="StyleBoldUnderline"/>
          <w:highlight w:val="yellow"/>
        </w:rPr>
        <w:t>economic relationship with Cuba</w:t>
      </w:r>
      <w:r w:rsidRPr="00F110FF">
        <w:rPr>
          <w:rStyle w:val="StyleBoldUnderline"/>
        </w:rPr>
        <w:t>.</w:t>
      </w:r>
      <w:r w:rsidRPr="00F110FF">
        <w:rPr>
          <w:sz w:val="16"/>
        </w:rPr>
        <w:t xml:space="preserve"> In fact, </w:t>
      </w:r>
      <w:r w:rsidRPr="00E22D0F">
        <w:rPr>
          <w:rStyle w:val="Emphasis"/>
          <w:highlight w:val="yellow"/>
        </w:rPr>
        <w:t>there is a serious foreign policy downside for not having that</w:t>
      </w:r>
      <w:r w:rsidRPr="00F110FF">
        <w:rPr>
          <w:rStyle w:val="StyleBoldUnderline"/>
        </w:rPr>
        <w:t xml:space="preserve">. </w:t>
      </w:r>
      <w:r w:rsidRPr="00E22D0F">
        <w:rPr>
          <w:rStyle w:val="StyleBoldUnderline"/>
          <w:highlight w:val="yellow"/>
        </w:rPr>
        <w:t>In Latin America</w:t>
      </w:r>
      <w:r w:rsidRPr="00F110FF">
        <w:rPr>
          <w:rStyle w:val="StyleBoldUnderline"/>
        </w:rPr>
        <w:t xml:space="preserve">, we just saw the president earlier in 2012 attend the Summit of the Americas in Cartagena, where </w:t>
      </w:r>
      <w:r w:rsidRPr="00E22D0F">
        <w:rPr>
          <w:rStyle w:val="Emphasis"/>
          <w:highlight w:val="yellow"/>
        </w:rPr>
        <w:t>there was a full court, unanimous message</w:t>
      </w:r>
      <w:r w:rsidRPr="00F110FF">
        <w:rPr>
          <w:rStyle w:val="StyleBoldUnderline"/>
        </w:rPr>
        <w:t xml:space="preserve"> from the center, center-left, right, center-right, and </w:t>
      </w:r>
      <w:r w:rsidRPr="00E22D0F">
        <w:rPr>
          <w:rStyle w:val="StyleBoldUnderline"/>
          <w:highlight w:val="yellow"/>
        </w:rPr>
        <w:t>every single country in the region,</w:t>
      </w:r>
      <w:r w:rsidRPr="00F110FF">
        <w:rPr>
          <w:rStyle w:val="StyleBoldUnderline"/>
        </w:rPr>
        <w:t xml:space="preserve"> including Washington's closest allies, </w:t>
      </w:r>
      <w:r w:rsidRPr="00E22D0F">
        <w:rPr>
          <w:rStyle w:val="StyleBoldUnderline"/>
          <w:highlight w:val="yellow"/>
        </w:rPr>
        <w:t xml:space="preserve">telling Washington to get it together with Havana, </w:t>
      </w:r>
      <w:r w:rsidRPr="00E22D0F">
        <w:rPr>
          <w:rStyle w:val="Emphasis"/>
          <w:highlight w:val="yellow"/>
        </w:rPr>
        <w:t>it is time to move forward.</w:t>
      </w:r>
      <w:r w:rsidRPr="00F110FF">
        <w:rPr>
          <w:sz w:val="16"/>
        </w:rPr>
        <w:t xml:space="preserve"> Take Colombia, where President [Juan Manuel] Santos has a great relationship with Washington and with Havana, which is hosting talks between his government and the FARC [rebel group] right now. </w:t>
      </w:r>
      <w:r w:rsidRPr="00F110FF">
        <w:rPr>
          <w:rStyle w:val="StyleBoldUnderline"/>
        </w:rPr>
        <w:t xml:space="preserve">Yet </w:t>
      </w:r>
      <w:r w:rsidRPr="00E22D0F">
        <w:rPr>
          <w:rStyle w:val="StyleBoldUnderline"/>
          <w:highlight w:val="yellow"/>
        </w:rPr>
        <w:t>Washington keeps Havana on its terrorist list</w:t>
      </w:r>
      <w:r w:rsidRPr="00F110FF">
        <w:rPr>
          <w:rStyle w:val="StyleBoldUnderline"/>
        </w:rPr>
        <w:t xml:space="preserve">. Another moment we are living through right now: President Hugo Chavez is very, very ill in Havana, and it seems to me that </w:t>
      </w:r>
      <w:r w:rsidRPr="00E22D0F">
        <w:rPr>
          <w:rStyle w:val="StyleBoldUnderline"/>
          <w:highlight w:val="yellow"/>
        </w:rPr>
        <w:t>the</w:t>
      </w:r>
      <w:r w:rsidRPr="00F110FF">
        <w:rPr>
          <w:rStyle w:val="StyleBoldUnderline"/>
        </w:rPr>
        <w:t xml:space="preserve"> shuttle </w:t>
      </w:r>
      <w:r w:rsidRPr="00E22D0F">
        <w:rPr>
          <w:rStyle w:val="StyleBoldUnderline"/>
          <w:highlight w:val="yellow"/>
        </w:rPr>
        <w:t>diplomacy that is taking place doesn't involve anybody from Washington.</w:t>
      </w:r>
      <w:r w:rsidRPr="00F110FF">
        <w:rPr>
          <w:rStyle w:val="StyleBoldUnderline"/>
        </w:rPr>
        <w:t xml:space="preserve"> It involves Cubans, Venezuelans, Argentines, and Brazilians.</w:t>
      </w:r>
      <w:r w:rsidRPr="00F110FF">
        <w:rPr>
          <w:sz w:val="16"/>
        </w:rPr>
        <w:t xml:space="preserve"> The fact is that with events in Venezuela, </w:t>
      </w:r>
      <w:r w:rsidRPr="00E22D0F">
        <w:rPr>
          <w:rStyle w:val="StyleBoldUnderline"/>
          <w:highlight w:val="yellow"/>
        </w:rPr>
        <w:t>the United States is sitting on the margins of one of the biggest political moments in Latin America</w:t>
      </w:r>
      <w:r w:rsidRPr="00F110FF">
        <w:rPr>
          <w:rStyle w:val="StyleBoldUnderline"/>
        </w:rPr>
        <w:t>, [</w:t>
      </w:r>
      <w:r w:rsidRPr="00E22D0F">
        <w:rPr>
          <w:rStyle w:val="StyleBoldUnderline"/>
          <w:highlight w:val="yellow"/>
        </w:rPr>
        <w:t>which] runs through Havana</w:t>
      </w:r>
      <w:r w:rsidRPr="00F110FF">
        <w:rPr>
          <w:rStyle w:val="StyleBoldUnderline"/>
        </w:rPr>
        <w:t xml:space="preserve">. So </w:t>
      </w:r>
      <w:r w:rsidRPr="00E22D0F">
        <w:rPr>
          <w:rStyle w:val="StyleBoldUnderline"/>
          <w:highlight w:val="yellow"/>
        </w:rPr>
        <w:t>there are geostrategic reasons within the region,</w:t>
      </w:r>
      <w:r w:rsidRPr="00F110FF">
        <w:rPr>
          <w:rStyle w:val="StyleBoldUnderline"/>
        </w:rPr>
        <w:t xml:space="preserve"> leaving apart the bilateral relationship, </w:t>
      </w:r>
      <w:r w:rsidRPr="00E22D0F">
        <w:rPr>
          <w:rStyle w:val="StyleBoldUnderline"/>
          <w:highlight w:val="yellow"/>
        </w:rPr>
        <w:t>why it makes a great deal of sense for a strategy of rapprochement with Cuba.</w:t>
      </w:r>
    </w:p>
    <w:p w:rsidR="00F63FAD" w:rsidRDefault="00F63FAD" w:rsidP="00F63FAD">
      <w:pPr>
        <w:rPr>
          <w:rStyle w:val="StyleBoldUnderline"/>
          <w:b/>
          <w:bCs w:val="0"/>
          <w:iCs/>
        </w:rPr>
      </w:pPr>
    </w:p>
    <w:p w:rsidR="00F63FAD" w:rsidRDefault="00F63FAD" w:rsidP="00F63FAD">
      <w:pPr>
        <w:pStyle w:val="Heading4"/>
      </w:pPr>
      <w:r>
        <w:t>Failing to lift the embargo now splits the hemispsheres and dooms relations forever</w:t>
      </w:r>
    </w:p>
    <w:p w:rsidR="00F63FAD" w:rsidRPr="00BD49C7" w:rsidRDefault="00F63FAD" w:rsidP="00F63FAD">
      <w:r w:rsidRPr="00BD49C7">
        <w:rPr>
          <w:b/>
          <w:sz w:val="26"/>
          <w:szCs w:val="26"/>
        </w:rPr>
        <w:t>White, ’13</w:t>
      </w:r>
      <w:r>
        <w:t xml:space="preserve"> </w:t>
      </w:r>
      <w:r w:rsidRPr="00BD49C7">
        <w:t xml:space="preserve">[3/7/13, Robert E. White, a senior fellow at the Center for International Policy, was the United States ambassador to Paraguay from 1977 to 1979 and to El Salvador from 1980 to 1981, “After Chávez, a Chance to Rethink Relations With Cuba”, </w:t>
      </w:r>
      <w:hyperlink r:id="rId43" w:history="1">
        <w:r w:rsidRPr="00BD49C7">
          <w:rPr>
            <w:rStyle w:val="Hyperlink"/>
          </w:rPr>
          <w:t>http://www.nytimes.com/2013/03/08/opinion/after-chavez-hope-for-good-neighbors-in-latin-america.html?pagewanted=all</w:t>
        </w:r>
      </w:hyperlink>
      <w:r w:rsidRPr="00BD49C7">
        <w:t>]</w:t>
      </w:r>
    </w:p>
    <w:p w:rsidR="00F63FAD" w:rsidRPr="00BD49C7" w:rsidRDefault="00F63FAD" w:rsidP="00F63FAD">
      <w:pPr>
        <w:rPr>
          <w:rStyle w:val="StyleBoldUnderline"/>
        </w:rPr>
      </w:pPr>
      <w:r w:rsidRPr="00BD49C7">
        <w:rPr>
          <w:rStyle w:val="StyleBoldUnderline"/>
        </w:rPr>
        <w:t xml:space="preserve">FOR most of our history, the United States assumed that its security was inextricably linked to a partnership with Latin America. </w:t>
      </w:r>
      <w:r w:rsidRPr="00BD49C7">
        <w:rPr>
          <w:sz w:val="16"/>
        </w:rPr>
        <w:t>This legacy dates from the Monroe Doctrine, articulated in 1823, through the Rio pact, the</w:t>
      </w:r>
      <w:hyperlink r:id="rId44" w:history="1">
        <w:r w:rsidRPr="00BD49C7">
          <w:rPr>
            <w:rStyle w:val="Hyperlink"/>
            <w:sz w:val="16"/>
          </w:rPr>
          <w:t>postwar treaty</w:t>
        </w:r>
      </w:hyperlink>
      <w:r w:rsidRPr="00BD49C7">
        <w:rPr>
          <w:sz w:val="16"/>
        </w:rPr>
        <w:t xml:space="preserve"> that pledged the United States to come to the defense of its allies in Central and South America. </w:t>
      </w:r>
      <w:r w:rsidRPr="00BD49C7">
        <w:rPr>
          <w:rStyle w:val="StyleBoldUnderline"/>
        </w:rPr>
        <w:t xml:space="preserve">Yet </w:t>
      </w:r>
      <w:r w:rsidRPr="00E22D0F">
        <w:rPr>
          <w:rStyle w:val="StyleBoldUnderline"/>
          <w:highlight w:val="yellow"/>
        </w:rPr>
        <w:t xml:space="preserve">for a half-century, our policies toward our </w:t>
      </w:r>
      <w:r w:rsidRPr="00E22D0F">
        <w:rPr>
          <w:rStyle w:val="StyleBoldUnderline"/>
          <w:highlight w:val="yellow"/>
        </w:rPr>
        <w:lastRenderedPageBreak/>
        <w:t>southern neighbors have alternated between</w:t>
      </w:r>
      <w:r w:rsidRPr="00BD49C7">
        <w:rPr>
          <w:rStyle w:val="StyleBoldUnderline"/>
        </w:rPr>
        <w:t xml:space="preserve"> </w:t>
      </w:r>
      <w:r w:rsidRPr="00E22D0F">
        <w:rPr>
          <w:rStyle w:val="StyleBoldUnderline"/>
          <w:highlight w:val="yellow"/>
        </w:rPr>
        <w:t>intervention and neglect, inappropriate meddling and missed opportunities</w:t>
      </w:r>
      <w:r w:rsidRPr="00BD49C7">
        <w:rPr>
          <w:rStyle w:val="StyleBoldUnderline"/>
        </w:rPr>
        <w:t>.</w:t>
      </w:r>
      <w:r w:rsidRPr="00BD49C7">
        <w:rPr>
          <w:sz w:val="16"/>
        </w:rPr>
        <w:t xml:space="preserve"> </w:t>
      </w:r>
      <w:r w:rsidRPr="00E22D0F">
        <w:rPr>
          <w:rStyle w:val="Emphasis"/>
          <w:highlight w:val="yellow"/>
        </w:rPr>
        <w:t xml:space="preserve">The death this week of President </w:t>
      </w:r>
      <w:hyperlink r:id="rId45" w:tooltip="More articles about Hugo Chavez." w:history="1">
        <w:r w:rsidRPr="00E22D0F">
          <w:rPr>
            <w:rStyle w:val="Emphasis"/>
            <w:highlight w:val="yellow"/>
          </w:rPr>
          <w:t>Hugo Chávez</w:t>
        </w:r>
      </w:hyperlink>
      <w:r w:rsidRPr="00E22D0F">
        <w:rPr>
          <w:rStyle w:val="Emphasis"/>
          <w:highlight w:val="yellow"/>
        </w:rPr>
        <w:t xml:space="preserve"> of Venezuela</w:t>
      </w:r>
      <w:r w:rsidRPr="00BD49C7">
        <w:rPr>
          <w:rStyle w:val="StyleBoldUnderline"/>
        </w:rPr>
        <w:t xml:space="preserve"> — who along with Fidel Castro of </w:t>
      </w:r>
      <w:hyperlink r:id="rId46" w:tooltip="More news and information about Cuba." w:history="1">
        <w:r w:rsidRPr="00BD49C7">
          <w:rPr>
            <w:rStyle w:val="StyleBoldUnderline"/>
          </w:rPr>
          <w:t>Cuba</w:t>
        </w:r>
      </w:hyperlink>
      <w:r w:rsidRPr="00BD49C7">
        <w:rPr>
          <w:rStyle w:val="StyleBoldUnderline"/>
        </w:rPr>
        <w:t xml:space="preserve"> was perhaps the most vociferous critic of the United States among the political leaders of the Western Hemisphere in recent decades — </w:t>
      </w:r>
      <w:r w:rsidRPr="00E22D0F">
        <w:rPr>
          <w:rStyle w:val="Emphasis"/>
          <w:highlight w:val="yellow"/>
        </w:rPr>
        <w:t>offers an opportunity to restore bonds with potential allies who share the American goal of prosperity</w:t>
      </w:r>
      <w:r w:rsidRPr="00BD49C7">
        <w:rPr>
          <w:sz w:val="16"/>
        </w:rPr>
        <w:t xml:space="preserve">. Throughout his career, the autocratic </w:t>
      </w:r>
      <w:r w:rsidRPr="00BD49C7">
        <w:rPr>
          <w:rStyle w:val="StyleBoldUnderline"/>
        </w:rPr>
        <w:t>Mr. Chávez used our embargo as a wedge with which to antagonize the United States and alienate its supporters</w:t>
      </w:r>
      <w:r w:rsidRPr="00BD49C7">
        <w:rPr>
          <w:sz w:val="16"/>
        </w:rPr>
        <w:t xml:space="preserve">. His fuel helped prop up the rule of Mr. Castro and his brother Raúl, Cuba’s current president. </w:t>
      </w:r>
      <w:r w:rsidRPr="00E22D0F">
        <w:rPr>
          <w:rStyle w:val="StyleBoldUnderline"/>
          <w:highlight w:val="yellow"/>
        </w:rPr>
        <w:t>The embargo no longer serves any useful purpose</w:t>
      </w:r>
      <w:r w:rsidRPr="00BD49C7">
        <w:rPr>
          <w:sz w:val="16"/>
        </w:rPr>
        <w:t xml:space="preserve"> (if it ever did at all); </w:t>
      </w:r>
      <w:r w:rsidRPr="00BD49C7">
        <w:rPr>
          <w:rStyle w:val="StyleBoldUnderline"/>
        </w:rPr>
        <w:t xml:space="preserve">President </w:t>
      </w:r>
      <w:r w:rsidRPr="00E22D0F">
        <w:rPr>
          <w:rStyle w:val="StyleBoldUnderline"/>
          <w:highlight w:val="yellow"/>
        </w:rPr>
        <w:t>Obama should end it,</w:t>
      </w:r>
      <w:r w:rsidRPr="00BD49C7">
        <w:rPr>
          <w:rStyle w:val="StyleBoldUnderline"/>
        </w:rPr>
        <w:t xml:space="preserve"> though it would mean overcoming powerful opposition from Cuban-American lawmakers in Congress</w:t>
      </w:r>
      <w:r w:rsidRPr="00BD49C7">
        <w:rPr>
          <w:sz w:val="16"/>
        </w:rPr>
        <w:t xml:space="preserve">. </w:t>
      </w:r>
      <w:r w:rsidRPr="00E22D0F">
        <w:rPr>
          <w:rStyle w:val="Emphasis"/>
          <w:highlight w:val="yellow"/>
        </w:rPr>
        <w:t>An end to the Cuba embargo would send a powerful signal to all of Latin America that the United States wants a new, warmer relationship with democratic forces seeking social change throughout the Americas</w:t>
      </w:r>
      <w:r w:rsidRPr="00BD49C7">
        <w:rPr>
          <w:sz w:val="16"/>
        </w:rPr>
        <w:t xml:space="preserve">. 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 Kennedy had a charisma of his own, and it captured the imaginations of leaders who wanted democratic change, not violent revolution. Kennedy reacted to the threat of continental insurrection by creating the </w:t>
      </w:r>
      <w:hyperlink r:id="rId47" w:history="1">
        <w:r w:rsidRPr="00BD49C7">
          <w:rPr>
            <w:rStyle w:val="Hyperlink"/>
            <w:sz w:val="16"/>
          </w:rPr>
          <w:t>Alliance for Progress</w:t>
        </w:r>
      </w:hyperlink>
      <w:r w:rsidRPr="00BD49C7">
        <w:rPr>
          <w:sz w:val="16"/>
        </w:rPr>
        <w:t xml:space="preserve">,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w:t>
      </w:r>
      <w:hyperlink r:id="rId48" w:history="1">
        <w:r w:rsidRPr="00BD49C7">
          <w:rPr>
            <w:rStyle w:val="Hyperlink"/>
            <w:sz w:val="16"/>
          </w:rPr>
          <w:t>Good Neighbor Policy</w:t>
        </w:r>
      </w:hyperlink>
      <w:r w:rsidRPr="00BD49C7">
        <w:rPr>
          <w:sz w:val="16"/>
        </w:rPr>
        <w:t xml:space="preserve"> of Franklin D. Roosevelt and transformed the whole concept of inter-American relations. Tragically, after Kennedy’s assassination in 1963, the ideal of the Alliance for Progress crumbled and “la noche mas larga” — “the longest night” — began for the proponents of 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 During my Foreign Service career, I did what I could to oppose policies that supported dictators and closed off democratic alternatives. In 1981, as the ambassador to </w:t>
      </w:r>
      <w:hyperlink r:id="rId49" w:tooltip="More news and information about El Salvador." w:history="1">
        <w:r w:rsidRPr="00BD49C7">
          <w:rPr>
            <w:rStyle w:val="Hyperlink"/>
            <w:sz w:val="16"/>
          </w:rPr>
          <w:t>El Salvador</w:t>
        </w:r>
      </w:hyperlink>
      <w:r w:rsidRPr="00BD49C7">
        <w:rPr>
          <w:sz w:val="16"/>
        </w:rPr>
        <w:t xml:space="preserve">, I refused a demand by the secretary of state, </w:t>
      </w:r>
      <w:hyperlink r:id="rId50" w:history="1">
        <w:r w:rsidRPr="00BD49C7">
          <w:rPr>
            <w:rStyle w:val="Hyperlink"/>
            <w:sz w:val="16"/>
          </w:rPr>
          <w:t>Alexander M. Haig Jr.</w:t>
        </w:r>
      </w:hyperlink>
      <w:r w:rsidRPr="00BD49C7">
        <w:rPr>
          <w:sz w:val="16"/>
        </w:rPr>
        <w:t xml:space="preserve">, that I use official channels to cover up the Salvadoran military’s responsibility for the murders of four American churchwomen. </w:t>
      </w:r>
      <w:hyperlink r:id="rId51" w:history="1">
        <w:r w:rsidRPr="00BD49C7">
          <w:rPr>
            <w:rStyle w:val="Hyperlink"/>
            <w:sz w:val="16"/>
          </w:rPr>
          <w:t>I was fired and forced out of the Foreign Service.</w:t>
        </w:r>
      </w:hyperlink>
      <w:r w:rsidRPr="00BD49C7">
        <w:rPr>
          <w:sz w:val="16"/>
        </w:rPr>
        <w:t xml:space="preserve"> 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 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 Over the subsequent quarter-century, a series of profound political, social and economic changes have undermined the traditional power bases in Latin America and, with them, longstanding regional institutions like the Organization of American States. The organization, which is headquartered in Washington and which excluded Cuba in 1962, was seen as irrelevant by Mr. Chávez. He promoted the creation of the </w:t>
      </w:r>
      <w:hyperlink r:id="rId52" w:history="1">
        <w:r w:rsidRPr="00BD49C7">
          <w:rPr>
            <w:rStyle w:val="Hyperlink"/>
            <w:sz w:val="16"/>
          </w:rPr>
          <w:t>Community of Latin American and Caribbean States</w:t>
        </w:r>
      </w:hyperlink>
      <w:r w:rsidRPr="00BD49C7">
        <w:rPr>
          <w:sz w:val="16"/>
        </w:rPr>
        <w:t xml:space="preserve"> — which excludes the United States and Canada — as an alternative. At a regional meeting that included Cuba and excluded the United States, Mr. Chávez said that “the most positive thing for the independence of our continent is that we meet alone without the hegemony of empire.” Mr. 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 Like its predecessors, the Obama administration has given few signs that it has grasped the magnitude of these changes or cares about their consequences. After President Obama took office in 2009, Latin America’s leading statesman at the time, Luiz Inácio Lula da Silva, then the president of Brazil, urged Mr. Obama to normalize relations with Cuba. Lula, as he is universally known, correctly identified our Cuba policy as the chief stumbling block to renewed ties with Latin America, as it had been since the very early years of the Castro regime. 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 And even now, despite the relaxing of travel restrictions and Raúl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 Are there any other examples in the history of diplomacy where the leaders of a small, weak nation can prevent a great power from acting in its own best interest merely by staying alive? </w:t>
      </w:r>
      <w:r w:rsidRPr="00BD49C7">
        <w:rPr>
          <w:rStyle w:val="StyleBoldUnderline"/>
        </w:rPr>
        <w:t>The re-election of President Obama, and the death of Mr. Chávez, give America a chance to reassess the irrational hold on our imaginations that Fidel Castro has exerted for five decades</w:t>
      </w:r>
      <w:r w:rsidRPr="00BD49C7">
        <w:rPr>
          <w:sz w:val="16"/>
        </w:rPr>
        <w:t xml:space="preserve">. The president and his new secretary of state, John Kerry, should quietly reach out to Latin American leaders like President </w:t>
      </w:r>
      <w:hyperlink r:id="rId53" w:history="1">
        <w:r w:rsidRPr="00BD49C7">
          <w:rPr>
            <w:rStyle w:val="Hyperlink"/>
            <w:sz w:val="16"/>
          </w:rPr>
          <w:t>Juan Manuel Santos</w:t>
        </w:r>
      </w:hyperlink>
      <w:r w:rsidRPr="00BD49C7">
        <w:rPr>
          <w:sz w:val="16"/>
        </w:rPr>
        <w:t xml:space="preserve"> of Colombia and </w:t>
      </w:r>
      <w:hyperlink r:id="rId54" w:history="1">
        <w:r w:rsidRPr="00BD49C7">
          <w:rPr>
            <w:rStyle w:val="Hyperlink"/>
            <w:sz w:val="16"/>
          </w:rPr>
          <w:t>José Miguel Insulza</w:t>
        </w:r>
      </w:hyperlink>
      <w:r w:rsidRPr="00BD49C7">
        <w:rPr>
          <w:sz w:val="16"/>
        </w:rPr>
        <w:t xml:space="preserve">, secretary general of the Organization of American States. </w:t>
      </w:r>
      <w:r w:rsidRPr="00E22D0F">
        <w:rPr>
          <w:rStyle w:val="StyleBoldUnderline"/>
          <w:highlight w:val="yellow"/>
        </w:rPr>
        <w:t>The message should be simple: The president is prepared to show some flexibility on Cuba</w:t>
      </w:r>
      <w:r w:rsidRPr="00BD49C7">
        <w:rPr>
          <w:rStyle w:val="StyleBoldUnderline"/>
        </w:rPr>
        <w:t xml:space="preserve"> and asks your help. Such a simple request could transform the Cuban issue from a bilateral problem into a multilateral challenge.</w:t>
      </w:r>
      <w:r w:rsidRPr="00BD49C7">
        <w:rPr>
          <w:sz w:val="16"/>
        </w:rPr>
        <w:t xml:space="preserve"> It would then be up to Latin Americans to devise a policy that would help Cuba achieve a sufficient measure of democratic change to justify its reintegration into a hemisphere composed entirely of elected governments. </w:t>
      </w:r>
      <w:r w:rsidRPr="00E22D0F">
        <w:rPr>
          <w:rStyle w:val="StyleBoldUnderline"/>
          <w:highlight w:val="yellow"/>
        </w:rPr>
        <w:t>If,</w:t>
      </w:r>
      <w:r w:rsidRPr="00BD49C7">
        <w:rPr>
          <w:rStyle w:val="StyleBoldUnderline"/>
        </w:rPr>
        <w:t xml:space="preserve"> however, </w:t>
      </w:r>
      <w:r w:rsidRPr="00E22D0F">
        <w:rPr>
          <w:rStyle w:val="StyleBoldUnderline"/>
          <w:highlight w:val="yellow"/>
        </w:rPr>
        <w:t>our present policy paralysis continues, we will soon see the emergence of two rival camps, the United States versus Latin America</w:t>
      </w:r>
      <w:r w:rsidRPr="00BD49C7">
        <w:rPr>
          <w:rStyle w:val="StyleBoldUnderline"/>
        </w:rPr>
        <w:t xml:space="preserve">. While </w:t>
      </w:r>
      <w:r w:rsidRPr="00E22D0F">
        <w:rPr>
          <w:rStyle w:val="StyleBoldUnderline"/>
          <w:highlight w:val="yellow"/>
        </w:rPr>
        <w:t>Washington would c</w:t>
      </w:r>
      <w:r w:rsidRPr="00BD49C7">
        <w:rPr>
          <w:rStyle w:val="StyleBoldUnderline"/>
        </w:rPr>
        <w:t xml:space="preserve">ontinue to </w:t>
      </w:r>
      <w:r w:rsidRPr="00E22D0F">
        <w:rPr>
          <w:rStyle w:val="StyleBoldUnderline"/>
          <w:highlight w:val="yellow"/>
        </w:rPr>
        <w:t>enjoy friendly relations with individual countries</w:t>
      </w:r>
      <w:r w:rsidRPr="00BD49C7">
        <w:rPr>
          <w:sz w:val="16"/>
        </w:rPr>
        <w:t xml:space="preserve"> like Brazil, Mexico and Colombia, </w:t>
      </w:r>
      <w:r w:rsidRPr="00E22D0F">
        <w:rPr>
          <w:rStyle w:val="StyleBoldUnderline"/>
          <w:highlight w:val="yellow"/>
        </w:rPr>
        <w:t>the vision of</w:t>
      </w:r>
      <w:r w:rsidRPr="00BD49C7">
        <w:rPr>
          <w:rStyle w:val="StyleBoldUnderline"/>
        </w:rPr>
        <w:t xml:space="preserve"> Roosevelt and Kennedy of </w:t>
      </w:r>
      <w:r w:rsidRPr="00E22D0F">
        <w:rPr>
          <w:rStyle w:val="StyleBoldUnderline"/>
          <w:highlight w:val="yellow"/>
        </w:rPr>
        <w:t>a hemisphere of partners cooperating i</w:t>
      </w:r>
      <w:r w:rsidRPr="00BD49C7">
        <w:rPr>
          <w:rStyle w:val="StyleBoldUnderline"/>
        </w:rPr>
        <w:t xml:space="preserve">n matters of common concern </w:t>
      </w:r>
      <w:r w:rsidRPr="00E22D0F">
        <w:rPr>
          <w:rStyle w:val="StyleBoldUnderline"/>
          <w:highlight w:val="yellow"/>
        </w:rPr>
        <w:t>would be reduced to a historical footnote.</w:t>
      </w:r>
    </w:p>
    <w:p w:rsidR="00F63FAD" w:rsidRDefault="00F63FAD" w:rsidP="00F63FAD">
      <w:pPr>
        <w:rPr>
          <w:rStyle w:val="StyleBoldUnderline"/>
        </w:rPr>
      </w:pPr>
    </w:p>
    <w:p w:rsidR="00F63FAD" w:rsidRDefault="00F63FAD" w:rsidP="00F63FAD">
      <w:pPr>
        <w:pStyle w:val="Heading4"/>
      </w:pPr>
      <w:r>
        <w:lastRenderedPageBreak/>
        <w:t>Embargo is a thorn in US-Latin American relations</w:t>
      </w:r>
    </w:p>
    <w:p w:rsidR="00F63FAD" w:rsidRDefault="00F63FAD" w:rsidP="00F63FAD">
      <w:r w:rsidRPr="008D28AA">
        <w:rPr>
          <w:b/>
          <w:sz w:val="26"/>
          <w:szCs w:val="26"/>
        </w:rPr>
        <w:t>Fitzgerald, ’12</w:t>
      </w:r>
      <w:r>
        <w:t xml:space="preserve"> [11/12/12, Denis Fitzgerald is reporter for the UN, “</w:t>
      </w:r>
      <w:r w:rsidRPr="008D28AA">
        <w:t>UN to (Again) Call on U.S. to End Cuban Embargo</w:t>
      </w:r>
      <w:r>
        <w:t xml:space="preserve">”, </w:t>
      </w:r>
      <w:hyperlink r:id="rId55" w:history="1">
        <w:r>
          <w:rPr>
            <w:rStyle w:val="Hyperlink"/>
          </w:rPr>
          <w:t>http://untribune.com/post/35579300349/un-to-again-call-on-u-s-to-end-cuban-embargo</w:t>
        </w:r>
      </w:hyperlink>
      <w:r>
        <w:t>]</w:t>
      </w:r>
    </w:p>
    <w:p w:rsidR="00F63FAD" w:rsidRPr="008D28AA" w:rsidRDefault="00F63FAD" w:rsidP="00F63FAD">
      <w:pPr>
        <w:rPr>
          <w:sz w:val="16"/>
        </w:rPr>
      </w:pPr>
      <w:r w:rsidRPr="008D28AA">
        <w:rPr>
          <w:sz w:val="16"/>
        </w:rPr>
        <w:t xml:space="preserve">The United Nations General Assembly will vote Tuesday on a resolution calling on the United States to end its 52-year embargo against Cuba, but there’s little reason to believe the outcome will alter the Obama administration’s Havana policy. </w:t>
      </w:r>
      <w:r w:rsidRPr="00276F96">
        <w:rPr>
          <w:rStyle w:val="StyleBoldUnderline"/>
        </w:rPr>
        <w:t xml:space="preserve">The U.S. bans its citizens from travelling to or doing business in Cuba. </w:t>
      </w:r>
      <w:r w:rsidRPr="00E22D0F">
        <w:rPr>
          <w:rStyle w:val="Emphasis"/>
          <w:highlight w:val="yellow"/>
        </w:rPr>
        <w:t>Ending the embargo is seen as a move that could strengthen Obama’s relationship with his Latin American neighbors who are unanimously against “el bloqe</w:t>
      </w:r>
      <w:r w:rsidRPr="00276F96">
        <w:rPr>
          <w:rStyle w:val="Emphasis"/>
        </w:rPr>
        <w:t>o</w:t>
      </w:r>
      <w:r w:rsidRPr="008D28AA">
        <w:rPr>
          <w:sz w:val="16"/>
        </w:rPr>
        <w:t xml:space="preserve">.” The resolution has been approved every year since first introduced in 1990. </w:t>
      </w:r>
      <w:r w:rsidRPr="00E22D0F">
        <w:rPr>
          <w:rStyle w:val="StyleBoldUnderline"/>
          <w:highlight w:val="yellow"/>
        </w:rPr>
        <w:t>Brazil</w:t>
      </w:r>
      <w:r w:rsidRPr="00276F96">
        <w:rPr>
          <w:rStyle w:val="StyleBoldUnderline"/>
        </w:rPr>
        <w:t xml:space="preserve">’s representative </w:t>
      </w:r>
      <w:r w:rsidRPr="00E22D0F">
        <w:rPr>
          <w:rStyle w:val="StyleBoldUnderline"/>
          <w:highlight w:val="yellow"/>
        </w:rPr>
        <w:t>said</w:t>
      </w:r>
      <w:r w:rsidRPr="00276F96">
        <w:rPr>
          <w:rStyle w:val="StyleBoldUnderline"/>
        </w:rPr>
        <w:t xml:space="preserve"> after the vote last year that </w:t>
      </w:r>
      <w:r w:rsidRPr="00E22D0F">
        <w:rPr>
          <w:rStyle w:val="StyleBoldUnderline"/>
          <w:highlight w:val="yellow"/>
        </w:rPr>
        <w:t>the embargo “went against international law and inhibited regional relations</w:t>
      </w:r>
      <w:r w:rsidRPr="00276F96">
        <w:rPr>
          <w:rStyle w:val="StyleBoldUnderline"/>
        </w:rPr>
        <w:t xml:space="preserve">” while </w:t>
      </w:r>
      <w:r w:rsidRPr="00E22D0F">
        <w:rPr>
          <w:rStyle w:val="StyleBoldUnderline"/>
          <w:highlight w:val="yellow"/>
        </w:rPr>
        <w:t>Argentina</w:t>
      </w:r>
      <w:r w:rsidRPr="00276F96">
        <w:rPr>
          <w:rStyle w:val="StyleBoldUnderline"/>
        </w:rPr>
        <w:t xml:space="preserve">’s </w:t>
      </w:r>
      <w:r w:rsidRPr="00E22D0F">
        <w:rPr>
          <w:rStyle w:val="StyleBoldUnderline"/>
          <w:highlight w:val="yellow"/>
        </w:rPr>
        <w:t>said “it went against the principles of international law and the UN charter.”</w:t>
      </w:r>
      <w:r w:rsidRPr="008D28AA">
        <w:rPr>
          <w:sz w:val="16"/>
        </w:rPr>
        <w:t xml:space="preserve"> After Monday’s success in the General Assembly vote for election to the Human Rights Council, which the U.S. topped with 131 votes in the Western Group, Tuesday’s vote is likely to see the U.S in the tiniest minority when the votes are tallied. Last year, 186 countries voted for the text while only Israel joined the U.S. in voting against it. Even Canada, normally a staunch ally of the U.S. and Israel, voted for lifting the embargo. While President </w:t>
      </w:r>
      <w:r w:rsidRPr="00E22D0F">
        <w:rPr>
          <w:rStyle w:val="StyleBoldUnderline"/>
          <w:highlight w:val="yellow"/>
        </w:rPr>
        <w:t>Obama has</w:t>
      </w:r>
      <w:r w:rsidRPr="008D28AA">
        <w:rPr>
          <w:sz w:val="16"/>
        </w:rPr>
        <w:t xml:space="preserve"> laxed some of the travel restrictions - making it easier for students and religious groups to visit and allowing Cuban-Americans to visit Cuba as much as they want - he has </w:t>
      </w:r>
      <w:r w:rsidRPr="00276F96">
        <w:rPr>
          <w:rStyle w:val="StyleBoldUnderline"/>
        </w:rPr>
        <w:t>re</w:t>
      </w:r>
      <w:r w:rsidRPr="00E22D0F">
        <w:rPr>
          <w:rStyle w:val="StyleBoldUnderline"/>
          <w:highlight w:val="yellow"/>
        </w:rPr>
        <w:t>newed the trade ban each year of his presidency. Cuba is the only country placed on the U.S. Trading with the Enemy Act of 1917</w:t>
      </w:r>
      <w:r w:rsidRPr="00276F96">
        <w:rPr>
          <w:rStyle w:val="StyleBoldUnderline"/>
        </w:rPr>
        <w:t xml:space="preserve"> after the removal of North Korea in 2008.</w:t>
      </w:r>
      <w:r w:rsidRPr="008D28AA">
        <w:rPr>
          <w:sz w:val="16"/>
        </w:rPr>
        <w:t xml:space="preserve"> There’s speculation that Obama’s strong showing among Cuban-Americans in last week’s election will harbor a change in policy but that’s unlikely to include a lifting of the trade embargo. </w:t>
      </w:r>
    </w:p>
    <w:p w:rsidR="00F63FAD" w:rsidRPr="00745666" w:rsidRDefault="00F63FAD" w:rsidP="00F63FAD">
      <w:pPr>
        <w:pStyle w:val="Heading4"/>
      </w:pPr>
      <w:r>
        <w:t>Lifting the embargo is key to Latin American Relations</w:t>
      </w:r>
    </w:p>
    <w:p w:rsidR="00F63FAD" w:rsidRPr="00745666" w:rsidRDefault="00F63FAD" w:rsidP="00F63FAD">
      <w:r w:rsidRPr="00745666">
        <w:rPr>
          <w:b/>
          <w:sz w:val="26"/>
          <w:szCs w:val="26"/>
        </w:rPr>
        <w:t>Goodman, ’9</w:t>
      </w:r>
      <w:r>
        <w:t xml:space="preserve"> [4/3/09, Joshua Goodman is a reporter for Bloomberg, “</w:t>
      </w:r>
      <w:r w:rsidRPr="00745666">
        <w:t>Latin America to Push Obama on Cuba Embargo at Summit (Update1)</w:t>
      </w:r>
      <w:r>
        <w:t>”,</w:t>
      </w:r>
      <w:r w:rsidRPr="00745666">
        <w:t xml:space="preserve"> </w:t>
      </w:r>
      <w:hyperlink r:id="rId56" w:history="1">
        <w:r>
          <w:rPr>
            <w:rStyle w:val="Hyperlink"/>
          </w:rPr>
          <w:t>http://www.bloomberg.com/apps/news?pid=newsarchive&amp;sid=a0_zyWMi297I&amp;refer=uk</w:t>
        </w:r>
      </w:hyperlink>
      <w:r>
        <w:t>]</w:t>
      </w:r>
    </w:p>
    <w:p w:rsidR="00F63FAD" w:rsidRPr="00745666" w:rsidRDefault="00F63FAD" w:rsidP="00F63FAD">
      <w:pPr>
        <w:rPr>
          <w:sz w:val="16"/>
        </w:rPr>
      </w:pPr>
      <w:r w:rsidRPr="00745666">
        <w:rPr>
          <w:rStyle w:val="StyleBoldUnderline"/>
        </w:rPr>
        <w:t xml:space="preserve">When </w:t>
      </w:r>
      <w:hyperlink r:id="rId57" w:history="1">
        <w:r w:rsidRPr="00745666">
          <w:rPr>
            <w:rStyle w:val="StyleBoldUnderline"/>
          </w:rPr>
          <w:t>Barack Obama</w:t>
        </w:r>
      </w:hyperlink>
      <w:r w:rsidRPr="00745666">
        <w:rPr>
          <w:rStyle w:val="StyleBoldUnderline"/>
        </w:rPr>
        <w:t xml:space="preserve"> arrives</w:t>
      </w:r>
      <w:r w:rsidRPr="00745666">
        <w:rPr>
          <w:sz w:val="16"/>
        </w:rPr>
        <w:t xml:space="preserve"> at the fifth </w:t>
      </w:r>
      <w:hyperlink r:id="rId58" w:tgtFrame="_blank" w:history="1">
        <w:r w:rsidRPr="00745666">
          <w:rPr>
            <w:rStyle w:val="Hyperlink"/>
            <w:sz w:val="16"/>
          </w:rPr>
          <w:t>Summit of the Americas</w:t>
        </w:r>
      </w:hyperlink>
      <w:r w:rsidRPr="00745666">
        <w:rPr>
          <w:sz w:val="16"/>
        </w:rPr>
        <w:t xml:space="preserve"> this week, </w:t>
      </w:r>
      <w:r w:rsidRPr="00E22D0F">
        <w:rPr>
          <w:rStyle w:val="Emphasis"/>
          <w:highlight w:val="yellow"/>
        </w:rPr>
        <w:t>Cuba will be at the heart of the U.S. relationship with the rest of the hemisphere, exactly as it has been for half a century</w:t>
      </w:r>
      <w:r w:rsidRPr="00745666">
        <w:rPr>
          <w:rStyle w:val="StyleBoldUnderline"/>
        </w:rPr>
        <w:t xml:space="preserve">. </w:t>
      </w:r>
      <w:r w:rsidRPr="00745666">
        <w:rPr>
          <w:sz w:val="16"/>
        </w:rPr>
        <w:t xml:space="preserve">While Latin American leaders split on many issues, they agree that Obama should lift the 47-year-old U.S. trade embargo on Cuba. From Venezuelan socialist </w:t>
      </w:r>
      <w:hyperlink r:id="rId59" w:history="1">
        <w:r w:rsidRPr="00745666">
          <w:rPr>
            <w:rStyle w:val="Hyperlink"/>
            <w:sz w:val="16"/>
          </w:rPr>
          <w:t>Hugo Chavez</w:t>
        </w:r>
      </w:hyperlink>
      <w:r w:rsidRPr="00745666">
        <w:rPr>
          <w:sz w:val="16"/>
        </w:rPr>
        <w:t xml:space="preserve"> to Mexico’s pro-business </w:t>
      </w:r>
      <w:hyperlink r:id="rId60" w:history="1">
        <w:r w:rsidRPr="00745666">
          <w:rPr>
            <w:rStyle w:val="Hyperlink"/>
            <w:sz w:val="16"/>
          </w:rPr>
          <w:t>Felipe Calderon</w:t>
        </w:r>
      </w:hyperlink>
      <w:r w:rsidRPr="00745666">
        <w:rPr>
          <w:sz w:val="16"/>
        </w:rPr>
        <w:t xml:space="preserve">, </w:t>
      </w:r>
      <w:r w:rsidRPr="00E22D0F">
        <w:rPr>
          <w:rStyle w:val="Emphasis"/>
          <w:highlight w:val="yellow"/>
        </w:rPr>
        <w:t>leaders view a change in policy toward Cuba as a starting point for reviving U.S. relations with the region, which are at their lowest point</w:t>
      </w:r>
      <w:r w:rsidRPr="00745666">
        <w:rPr>
          <w:rStyle w:val="Emphasis"/>
        </w:rPr>
        <w:t xml:space="preserve"> in two decades</w:t>
      </w:r>
      <w:r w:rsidRPr="00745666">
        <w:rPr>
          <w:sz w:val="16"/>
        </w:rPr>
        <w:t xml:space="preserve">. Obama, born six months before President </w:t>
      </w:r>
      <w:hyperlink r:id="rId61" w:history="1">
        <w:r w:rsidRPr="00745666">
          <w:rPr>
            <w:rStyle w:val="Hyperlink"/>
            <w:sz w:val="16"/>
          </w:rPr>
          <w:t>John F. Kennedy</w:t>
        </w:r>
      </w:hyperlink>
      <w:r w:rsidRPr="00745666">
        <w:rPr>
          <w:sz w:val="16"/>
        </w:rPr>
        <w:t xml:space="preserve">imposed the embargo, isn’t prepared to support ending it. Instead, he’ll seek to satisfy the leaders at the April 17-19 summit in Port of Spain, Trinidad and Tobago, with less ambitious steps disclosed by the administration today -- repealing restrictions on family visits and remittances imposed by former President </w:t>
      </w:r>
      <w:hyperlink r:id="rId62" w:history="1">
        <w:r w:rsidRPr="00745666">
          <w:rPr>
            <w:rStyle w:val="Hyperlink"/>
            <w:sz w:val="16"/>
          </w:rPr>
          <w:t>George W. Bush</w:t>
        </w:r>
      </w:hyperlink>
      <w:r w:rsidRPr="00745666">
        <w:rPr>
          <w:sz w:val="16"/>
        </w:rPr>
        <w:t xml:space="preserve">. That would mesh with his stated goal of changing the perception of “U.S. arrogance” that he attributed to his predecessor in his </w:t>
      </w:r>
      <w:hyperlink r:id="rId63" w:tgtFrame="_blank" w:history="1">
        <w:r w:rsidRPr="00745666">
          <w:rPr>
            <w:rStyle w:val="Hyperlink"/>
            <w:sz w:val="16"/>
          </w:rPr>
          <w:t>sole policy speech</w:t>
        </w:r>
      </w:hyperlink>
      <w:r w:rsidRPr="00745666">
        <w:rPr>
          <w:sz w:val="16"/>
        </w:rPr>
        <w:t xml:space="preserve"> on the region last May. </w:t>
      </w:r>
      <w:r w:rsidRPr="00745666">
        <w:rPr>
          <w:rStyle w:val="StyleBoldUnderline"/>
        </w:rPr>
        <w:t>“</w:t>
      </w:r>
      <w:r w:rsidRPr="00E22D0F">
        <w:rPr>
          <w:rStyle w:val="StyleBoldUnderline"/>
          <w:highlight w:val="yellow"/>
        </w:rPr>
        <w:t>All of Latin America and the Caribbean are awaiting a change in policy toward Cuba</w:t>
      </w:r>
      <w:r w:rsidRPr="00745666">
        <w:rPr>
          <w:sz w:val="16"/>
        </w:rPr>
        <w:t xml:space="preserve">,” </w:t>
      </w:r>
      <w:hyperlink r:id="rId64" w:history="1">
        <w:r w:rsidRPr="00745666">
          <w:rPr>
            <w:rStyle w:val="Hyperlink"/>
            <w:sz w:val="16"/>
          </w:rPr>
          <w:t>Jose Miguel Insulza</w:t>
        </w:r>
      </w:hyperlink>
      <w:r w:rsidRPr="00745666">
        <w:rPr>
          <w:sz w:val="16"/>
        </w:rPr>
        <w:t>, Secretary General of the Washington-based Organization of American States, said in an interview. “</w:t>
      </w:r>
      <w:r w:rsidRPr="00745666">
        <w:rPr>
          <w:rStyle w:val="StyleBoldUnderline"/>
        </w:rPr>
        <w:t>They value what Obama has promised, but they want more.”</w:t>
      </w:r>
      <w:r w:rsidRPr="00745666">
        <w:rPr>
          <w:sz w:val="16"/>
        </w:rPr>
        <w:t xml:space="preserve"> The policy changes unveiled today also include an expanded list of items that can be shipped to the island, and a plan to allow U.S. telecommunications companies to apply for licenses in Cuba. Symbolically Important</w:t>
      </w:r>
      <w:r w:rsidRPr="00745666">
        <w:rPr>
          <w:rStyle w:val="StyleBoldUnderline"/>
        </w:rPr>
        <w:t xml:space="preserve"> </w:t>
      </w:r>
      <w:r w:rsidRPr="00E22D0F">
        <w:rPr>
          <w:rStyle w:val="StyleBoldUnderline"/>
          <w:highlight w:val="yellow"/>
        </w:rPr>
        <w:t>Cuba, the only country in the hemisphere excluded from the 34-nation summit, is symbolically important to the region’s leaders,</w:t>
      </w:r>
      <w:r w:rsidRPr="00745666">
        <w:rPr>
          <w:rStyle w:val="StyleBoldUnderline"/>
        </w:rPr>
        <w:t xml:space="preserve"> many of whom entered politics under military regimes </w:t>
      </w:r>
      <w:r w:rsidRPr="00745666">
        <w:rPr>
          <w:sz w:val="16"/>
        </w:rPr>
        <w:t xml:space="preserve">and looked to Cuba and its longtime leader </w:t>
      </w:r>
      <w:hyperlink r:id="rId65" w:history="1">
        <w:r w:rsidRPr="00745666">
          <w:rPr>
            <w:rStyle w:val="Hyperlink"/>
            <w:sz w:val="16"/>
          </w:rPr>
          <w:t>Fidel Castro</w:t>
        </w:r>
      </w:hyperlink>
      <w:r w:rsidRPr="00745666">
        <w:rPr>
          <w:sz w:val="16"/>
        </w:rPr>
        <w:t xml:space="preserve">, 82, for inspiration and support. Even though most countries shun the communist policies of Castro and his brother, now-President </w:t>
      </w:r>
      <w:hyperlink r:id="rId66" w:history="1">
        <w:r w:rsidRPr="00745666">
          <w:rPr>
            <w:rStyle w:val="Hyperlink"/>
            <w:sz w:val="16"/>
          </w:rPr>
          <w:t>Raul Castro</w:t>
        </w:r>
      </w:hyperlink>
      <w:r w:rsidRPr="00745666">
        <w:rPr>
          <w:sz w:val="16"/>
        </w:rPr>
        <w:t xml:space="preserve">, </w:t>
      </w:r>
      <w:r w:rsidRPr="00745666">
        <w:rPr>
          <w:rStyle w:val="StyleBoldUnderline"/>
        </w:rPr>
        <w:t>the U.S. alone in the hemisphere rejects diplomatic and trade relations with the island.</w:t>
      </w:r>
      <w:r w:rsidRPr="00745666">
        <w:rPr>
          <w:sz w:val="16"/>
        </w:rPr>
        <w:t xml:space="preserve"> “</w:t>
      </w:r>
      <w:r w:rsidRPr="00E22D0F">
        <w:rPr>
          <w:rStyle w:val="Emphasis"/>
          <w:highlight w:val="yellow"/>
        </w:rPr>
        <w:t>Cuba represents a 50-year policy failure in Latin America and that’s why it’s so important for Obama to address it now</w:t>
      </w:r>
      <w:r w:rsidRPr="00745666">
        <w:rPr>
          <w:sz w:val="16"/>
        </w:rPr>
        <w:t xml:space="preserve">,” says </w:t>
      </w:r>
      <w:hyperlink r:id="rId67" w:history="1">
        <w:r w:rsidRPr="00745666">
          <w:rPr>
            <w:rStyle w:val="Hyperlink"/>
            <w:sz w:val="16"/>
          </w:rPr>
          <w:t>Wayne Smith</w:t>
        </w:r>
      </w:hyperlink>
      <w:r w:rsidRPr="00745666">
        <w:rPr>
          <w:sz w:val="16"/>
        </w:rPr>
        <w:t>, a senior fellow at the</w:t>
      </w:r>
      <w:hyperlink r:id="rId68" w:tgtFrame="_blank" w:history="1">
        <w:r w:rsidRPr="00745666">
          <w:rPr>
            <w:rStyle w:val="Hyperlink"/>
            <w:sz w:val="16"/>
          </w:rPr>
          <w:t xml:space="preserve"> Center for International Policy</w:t>
        </w:r>
      </w:hyperlink>
      <w:r w:rsidRPr="00745666">
        <w:rPr>
          <w:sz w:val="16"/>
        </w:rPr>
        <w:t xml:space="preserve"> in Washington, who headed the State Department’s Cuba interest section in Havana from 1979-1982. “Unless Obama wants to be booed off the stage, he better come with fresh ideas.” The U.S. president, 47, thinks it would be “unfortunate” if Cuba is the principal theme at the summit and would prefer the session focus instead on the economy, poverty and the environment, says </w:t>
      </w:r>
      <w:hyperlink r:id="rId69" w:history="1">
        <w:r w:rsidRPr="00745666">
          <w:rPr>
            <w:rStyle w:val="Hyperlink"/>
            <w:sz w:val="16"/>
          </w:rPr>
          <w:t>Jeffrey Davidow</w:t>
        </w:r>
      </w:hyperlink>
      <w:r w:rsidRPr="00745666">
        <w:rPr>
          <w:sz w:val="16"/>
        </w:rPr>
        <w:t xml:space="preserve">, the White House’s top adviser for the meeting. Obama also understands that he can’t control the discussion and intends to deal with the other leaders as partners, Davidow told reporters on April 6. Past Protests That should be enough to avoid a repeat of the circus atmosphere surrounding the previous summit, held in 2005 in Argentina, when 30,000 protesters led by Chavez and Argentine soccer legend </w:t>
      </w:r>
      <w:hyperlink r:id="rId70" w:history="1">
        <w:r w:rsidRPr="00745666">
          <w:rPr>
            <w:rStyle w:val="Hyperlink"/>
            <w:sz w:val="16"/>
          </w:rPr>
          <w:t>Diego Maradona</w:t>
        </w:r>
      </w:hyperlink>
      <w:r w:rsidRPr="00745666">
        <w:rPr>
          <w:sz w:val="16"/>
        </w:rPr>
        <w:t xml:space="preserve"> burned an effigy of Bush. Obama will also benefit from the U.S.’s decision to take off the table its earlier proposal for a free-trade area spanning the Americas, an issue that divided countries at the four previous summits starting in 1994. Still, Obama’s meeting with Chavez, who last month called the U.S. president an “ignoramus” when it comes to Latin America, has the potential to generate a few sparks. To defuse the tension, Obama may say the U.S. is seeking good relations with governments across the political spectrum, says </w:t>
      </w:r>
      <w:hyperlink r:id="rId71" w:history="1">
        <w:r w:rsidRPr="00745666">
          <w:rPr>
            <w:rStyle w:val="Hyperlink"/>
            <w:sz w:val="16"/>
          </w:rPr>
          <w:t>Peter Hakim</w:t>
        </w:r>
      </w:hyperlink>
      <w:r w:rsidRPr="00745666">
        <w:rPr>
          <w:sz w:val="16"/>
        </w:rPr>
        <w:t xml:space="preserve">, president of the Inter-American Dialogue, a Washington-based research group. Chavez, 54, joined Bolivian President </w:t>
      </w:r>
      <w:hyperlink r:id="rId72" w:history="1">
        <w:r w:rsidRPr="00745666">
          <w:rPr>
            <w:rStyle w:val="Hyperlink"/>
            <w:sz w:val="16"/>
          </w:rPr>
          <w:t>Evo Morales</w:t>
        </w:r>
      </w:hyperlink>
      <w:r w:rsidRPr="00745666">
        <w:rPr>
          <w:sz w:val="16"/>
        </w:rPr>
        <w:t>, an ally, in expelling the U.S. ambassadors to their countries in September for alleged interference in domestic politics. ‘Unpredictable’ Chavez “The main concern at this point for the U.S. is the unpredictability of Chavez,” Hakim says. U</w:t>
      </w:r>
      <w:r w:rsidRPr="00745666">
        <w:rPr>
          <w:rStyle w:val="StyleBoldUnderline"/>
        </w:rPr>
        <w:t>.S. influence in Latin America waned under Bush as the war on terror diverted attention to the Middle East while the region expanded economic and diplomatic ties with Russia, China and other outside-the-hemisphere powers</w:t>
      </w:r>
      <w:r w:rsidRPr="00745666">
        <w:rPr>
          <w:sz w:val="16"/>
        </w:rPr>
        <w:t xml:space="preserve">. </w:t>
      </w:r>
      <w:r w:rsidRPr="00745666">
        <w:rPr>
          <w:rStyle w:val="StyleBoldUnderline"/>
        </w:rPr>
        <w:t>In December, Brazil hosted the first-ever, region-wide summit of Latin American and Caribbean nations that excluded the U.</w:t>
      </w:r>
      <w:r w:rsidRPr="00745666">
        <w:rPr>
          <w:sz w:val="16"/>
        </w:rPr>
        <w:t xml:space="preserve">S. The summit reinforced other initiatives such as the Union of South American Nations, which was formed by 12 countries to mediate regional conflicts, bypassing the OAS. Taking the “minor step” of easing travel restrictions to Cuba, </w:t>
      </w:r>
      <w:hyperlink r:id="rId73" w:tgtFrame="_blank" w:history="1">
        <w:r w:rsidRPr="00745666">
          <w:rPr>
            <w:rStyle w:val="Hyperlink"/>
            <w:sz w:val="16"/>
          </w:rPr>
          <w:t>a campaign pledge</w:t>
        </w:r>
      </w:hyperlink>
      <w:r w:rsidRPr="00745666">
        <w:rPr>
          <w:sz w:val="16"/>
        </w:rPr>
        <w:t xml:space="preserve"> Obama made almost a year ago, may not satisfy the region’s increasingly assertive leaders, </w:t>
      </w:r>
      <w:hyperlink r:id="rId74" w:history="1">
        <w:r w:rsidRPr="00745666">
          <w:rPr>
            <w:rStyle w:val="Hyperlink"/>
            <w:sz w:val="16"/>
          </w:rPr>
          <w:t>Julia Sweig</w:t>
        </w:r>
      </w:hyperlink>
      <w:r w:rsidRPr="00745666">
        <w:rPr>
          <w:sz w:val="16"/>
        </w:rPr>
        <w:t xml:space="preserve">, director of the Latin America program at the </w:t>
      </w:r>
      <w:hyperlink r:id="rId75" w:tgtFrame="_blank" w:history="1">
        <w:r w:rsidRPr="00745666">
          <w:rPr>
            <w:rStyle w:val="Hyperlink"/>
            <w:sz w:val="16"/>
          </w:rPr>
          <w:t>Council on Foreign Relations</w:t>
        </w:r>
      </w:hyperlink>
      <w:r w:rsidRPr="00745666">
        <w:rPr>
          <w:sz w:val="16"/>
        </w:rPr>
        <w:t xml:space="preserve">, said in an interview from Washington. ‘A Lot on the Table’ “The Cubans are putting a lot on the table,” says Sweig, the author of </w:t>
      </w:r>
      <w:hyperlink r:id="rId76" w:tgtFrame="_blank" w:history="1">
        <w:r w:rsidRPr="00745666">
          <w:rPr>
            <w:rStyle w:val="Hyperlink"/>
            <w:sz w:val="16"/>
          </w:rPr>
          <w:t>two books</w:t>
        </w:r>
      </w:hyperlink>
      <w:r w:rsidRPr="00745666">
        <w:rPr>
          <w:sz w:val="16"/>
        </w:rPr>
        <w:t xml:space="preserve"> on Cuba, including the forthcoming “Cuba: What Everyone Needs to Know.” </w:t>
      </w:r>
    </w:p>
    <w:p w:rsidR="00F63FAD" w:rsidRDefault="00F63FAD" w:rsidP="00F63FAD">
      <w:pPr>
        <w:rPr>
          <w:rStyle w:val="StyleBoldUnderline"/>
        </w:rPr>
      </w:pPr>
    </w:p>
    <w:p w:rsidR="00F63FAD" w:rsidRPr="00070933" w:rsidRDefault="00F63FAD" w:rsidP="00F63FAD">
      <w:pPr>
        <w:pStyle w:val="Heading4"/>
        <w:rPr>
          <w:rStyle w:val="StyleStyleBold12pt"/>
          <w:b/>
        </w:rPr>
      </w:pPr>
      <w:r w:rsidRPr="00070933">
        <w:rPr>
          <w:rStyle w:val="StyleStyleBold12pt"/>
          <w:b/>
        </w:rPr>
        <w:lastRenderedPageBreak/>
        <w:t>Our engagement resolves Relations and US Leadership in the region</w:t>
      </w:r>
    </w:p>
    <w:p w:rsidR="00F63FAD" w:rsidRPr="00593B42" w:rsidRDefault="00F63FAD" w:rsidP="00F63FAD">
      <w:pPr>
        <w:rPr>
          <w:rStyle w:val="StyleStyleBold12pt"/>
        </w:rPr>
      </w:pPr>
      <w:r>
        <w:rPr>
          <w:rStyle w:val="StyleStyleBold12pt"/>
        </w:rPr>
        <w:t>Erikson, ’10 [</w:t>
      </w:r>
      <w:r w:rsidRPr="00593B42">
        <w:t xml:space="preserve">April 2010, Daniel P. Erikson is senior associate for U .S. policy at the Inter-American Dialogue think tank in Washington, D.C. He has published more than fifty scholarly articles and essays and in publications including the Washington Post, the Los Angeles Times, and the Miami Herald. He is co-editor of Transforming Socialist Economies: Lessons for Cuba and Beyond, and recipient of a Fulbright scholarship, “The Obama Administration and Latin America: Towards a New Partnership?”, </w:t>
      </w:r>
      <w:hyperlink r:id="rId77" w:history="1">
        <w:r w:rsidRPr="00593B42">
          <w:rPr>
            <w:rStyle w:val="Hyperlink"/>
          </w:rPr>
          <w:t>http://www.thedialogue.org/PublicationFiles/Working_Paper%2046.pdf</w:t>
        </w:r>
      </w:hyperlink>
      <w:r w:rsidRPr="00593B42">
        <w:t>]</w:t>
      </w:r>
    </w:p>
    <w:p w:rsidR="00F63FAD" w:rsidRDefault="00F63FAD" w:rsidP="00F63FAD">
      <w:pPr>
        <w:rPr>
          <w:rStyle w:val="StyleBoldUnderline"/>
        </w:rPr>
      </w:pPr>
      <w:r w:rsidRPr="00593B42">
        <w:rPr>
          <w:sz w:val="16"/>
        </w:rPr>
        <w:t xml:space="preserve">Conclusion: In Search of the Elusive Partnership Upon entering the White House in January 2009, the Obama administration had to move quickly to confront a range of pressing challenges. There is little doubt that the new president’s to-do list was to be dominated by the economic crisis, Afghanistan and Iraq. </w:t>
      </w:r>
      <w:r w:rsidRPr="00593B42">
        <w:rPr>
          <w:rStyle w:val="StyleBoldUnderline"/>
        </w:rPr>
        <w:t xml:space="preserve">Issues facing Latin America and the Caribbean, though important, were of less immediate concern. </w:t>
      </w:r>
      <w:r w:rsidRPr="00593B42">
        <w:rPr>
          <w:sz w:val="16"/>
        </w:rPr>
        <w:t xml:space="preserve">That does not mean, however, that </w:t>
      </w:r>
      <w:r w:rsidRPr="00E22D0F">
        <w:rPr>
          <w:rStyle w:val="Emphasis"/>
          <w:highlight w:val="yellow"/>
        </w:rPr>
        <w:t>Obama has not engaged in serious and substantive work to help repair the damage that the Bush administration has wrought on US-Latin American relations.</w:t>
      </w:r>
      <w:r w:rsidRPr="00593B42">
        <w:rPr>
          <w:rStyle w:val="Emphasis"/>
        </w:rPr>
        <w:t xml:space="preserve"> Moreover</w:t>
      </w:r>
      <w:r w:rsidRPr="00593B42">
        <w:rPr>
          <w:rStyle w:val="StyleBoldUnderline"/>
        </w:rPr>
        <w:t xml:space="preserve">, </w:t>
      </w:r>
      <w:r w:rsidRPr="00E22D0F">
        <w:rPr>
          <w:rStyle w:val="StyleBoldUnderline"/>
          <w:highlight w:val="yellow"/>
        </w:rPr>
        <w:t>there is now a window of opportunity to push through significant changes and lay the foundation for implementing Obama’s vision for renewing US leadership in the Americas</w:t>
      </w:r>
      <w:r w:rsidRPr="00593B42">
        <w:rPr>
          <w:rStyle w:val="StyleBoldUnderline"/>
        </w:rPr>
        <w:t>.</w:t>
      </w:r>
      <w:r w:rsidRPr="00593B42">
        <w:rPr>
          <w:sz w:val="16"/>
        </w:rPr>
        <w:t xml:space="preserve"> Indeed, Obama’s election ushered in a welcome honeymoon period for </w:t>
      </w:r>
      <w:r w:rsidRPr="00593B42">
        <w:rPr>
          <w:rStyle w:val="StyleBoldUnderline"/>
        </w:rPr>
        <w:t xml:space="preserve">his administration in </w:t>
      </w:r>
      <w:r w:rsidRPr="00E22D0F">
        <w:rPr>
          <w:rStyle w:val="StyleBoldUnderline"/>
          <w:highlight w:val="yellow"/>
        </w:rPr>
        <w:t>a region that is strategically important for US interests — and the challenge was to prolong this moment and harness it to rebuild some semblance of hemispheric cooperation. The path ahead will not be easy,</w:t>
      </w:r>
      <w:r w:rsidRPr="00593B42">
        <w:rPr>
          <w:rStyle w:val="StyleBoldUnderline"/>
        </w:rPr>
        <w:t xml:space="preserve"> but Obama has already </w:t>
      </w:r>
      <w:r w:rsidRPr="00E22D0F">
        <w:rPr>
          <w:rStyle w:val="StyleBoldUnderline"/>
          <w:highlight w:val="yellow"/>
        </w:rPr>
        <w:t>substantially recalibrated US-Latin America policy in the direction of engagement</w:t>
      </w:r>
      <w:r w:rsidRPr="00593B42">
        <w:rPr>
          <w:rStyle w:val="StyleBoldUnderline"/>
        </w:rPr>
        <w:t xml:space="preserve"> in small but important ways.</w:t>
      </w:r>
      <w:r w:rsidRPr="00593B42">
        <w:rPr>
          <w:sz w:val="16"/>
        </w:rPr>
        <w:t xml:space="preserve"> President Obama and members of his cabinet have frequently met with their counterparts throughout Latin America and the Caribbean and emphasized multilateral diplomacy as the central instrument for addressing the region’s concerns. The </w:t>
      </w:r>
      <w:r w:rsidRPr="00E22D0F">
        <w:rPr>
          <w:rStyle w:val="StyleBoldUnderline"/>
          <w:highlight w:val="yellow"/>
        </w:rPr>
        <w:t>US supported a resolution backed by Latin American countries to lift Cuba’s suspension from the Organization of American States, and</w:t>
      </w:r>
      <w:r w:rsidRPr="00593B42">
        <w:rPr>
          <w:rStyle w:val="StyleBoldUnderline"/>
        </w:rPr>
        <w:t xml:space="preserve"> has stood with Latin American countries in calling for the restoration of democratic rule in Honduras.</w:t>
      </w:r>
      <w:r w:rsidRPr="00593B42">
        <w:rPr>
          <w:sz w:val="16"/>
        </w:rPr>
        <w:t xml:space="preserve"> Under Obama, </w:t>
      </w:r>
      <w:r w:rsidRPr="00E22D0F">
        <w:rPr>
          <w:rStyle w:val="StyleBoldUnderline"/>
          <w:highlight w:val="yellow"/>
        </w:rPr>
        <w:t>US relations with Latin America appear to be on the mend, but</w:t>
      </w:r>
      <w:r w:rsidRPr="00593B42">
        <w:rPr>
          <w:rStyle w:val="StyleBoldUnderline"/>
        </w:rPr>
        <w:t xml:space="preserve"> the progress to date is fragile and </w:t>
      </w:r>
      <w:r w:rsidRPr="00E22D0F">
        <w:rPr>
          <w:rStyle w:val="StyleBoldUnderline"/>
          <w:highlight w:val="yellow"/>
        </w:rPr>
        <w:t>by no means irreversible</w:t>
      </w:r>
      <w:r w:rsidRPr="00E22D0F">
        <w:rPr>
          <w:sz w:val="16"/>
          <w:highlight w:val="yellow"/>
        </w:rPr>
        <w:t>.</w:t>
      </w:r>
      <w:r w:rsidRPr="00593B42">
        <w:rPr>
          <w:sz w:val="16"/>
        </w:rPr>
        <w:t xml:space="preserve"> The political situation in Latin America and the Caribbean has shifted considerably in recent years and the new assertiveness of many regional countries, especially Brazil, has created an increasingly complex situation. Although the early hopes for momentous change have begun to dissipate, the presidency of </w:t>
      </w:r>
      <w:r w:rsidRPr="00593B42">
        <w:rPr>
          <w:rStyle w:val="Emphasis"/>
        </w:rPr>
        <w:t xml:space="preserve">Barack </w:t>
      </w:r>
      <w:r w:rsidRPr="00E22D0F">
        <w:rPr>
          <w:rStyle w:val="Emphasis"/>
          <w:highlight w:val="yellow"/>
        </w:rPr>
        <w:t>Obama still has the potential to bring about an important restructuring of inter- American relations</w:t>
      </w:r>
      <w:r w:rsidRPr="00593B42">
        <w:rPr>
          <w:rStyle w:val="Emphasis"/>
        </w:rPr>
        <w:t>. In</w:t>
      </w:r>
      <w:r w:rsidRPr="00593B42">
        <w:rPr>
          <w:sz w:val="16"/>
        </w:rPr>
        <w:t xml:space="preserve"> retrospect, the initial warm glow of good feelings was always destined to give way to a more pragmatic understanding on both sides of the relationship regarding the possibilities and limits of what the US and Latin America can expect of each other. But throughout the Americas, the desire remains that Barack Obama will be attentive and respectful to the region’s concerns. The 44th president of the United States has already pledged to keep an open mind and demonstrate a willingness to listen. </w:t>
      </w:r>
      <w:r w:rsidRPr="00E22D0F">
        <w:rPr>
          <w:rStyle w:val="StyleBoldUnderline"/>
          <w:highlight w:val="yellow"/>
        </w:rPr>
        <w:t>The next step is to advance the strategy of substantive, issue-oriented engagement that can sustain the goodwill that so much of the hemisphere felt upon his election to the White House.</w:t>
      </w:r>
    </w:p>
    <w:p w:rsidR="00F63FAD" w:rsidRDefault="00F63FAD" w:rsidP="00F63FAD">
      <w:pPr>
        <w:rPr>
          <w:rStyle w:val="StyleBoldUnderline"/>
        </w:rPr>
      </w:pPr>
    </w:p>
    <w:p w:rsidR="00F63FAD" w:rsidRDefault="00F63FAD" w:rsidP="00F63FAD">
      <w:pPr>
        <w:rPr>
          <w:rStyle w:val="StyleBoldUnderline"/>
        </w:rPr>
      </w:pPr>
    </w:p>
    <w:p w:rsidR="00F63FAD" w:rsidRPr="002C2BAE" w:rsidRDefault="00F63FAD" w:rsidP="00F63FAD">
      <w:pPr>
        <w:pStyle w:val="Heading4"/>
        <w:rPr>
          <w:rStyle w:val="StyleStyleBold12pt"/>
          <w:b/>
        </w:rPr>
      </w:pPr>
      <w:r w:rsidRPr="002C2BAE">
        <w:rPr>
          <w:rStyle w:val="StyleStyleBold12pt"/>
          <w:b/>
        </w:rPr>
        <w:t>Embargo hurts US influence in Latin America</w:t>
      </w:r>
    </w:p>
    <w:p w:rsidR="00F63FAD" w:rsidRDefault="00F63FAD" w:rsidP="00F63FAD">
      <w:pPr>
        <w:rPr>
          <w:rStyle w:val="StyleStyleBold12pt"/>
        </w:rPr>
      </w:pPr>
      <w:r>
        <w:rPr>
          <w:rStyle w:val="StyleStyleBold12pt"/>
        </w:rPr>
        <w:t xml:space="preserve">Lugar, ’09 </w:t>
      </w:r>
      <w:r w:rsidRPr="0014615A">
        <w:t xml:space="preserve">[2/23/09, Richard G. Lugar is an American politician who served as a United States Senator, representing Indiana from 1977 to 2013. A member of the Republican Party, Lugar twice served as Chairman of the Senate Committee on Foreign Relations, “CHANGING CUBA POLICY--IN THE UNITED STATES NATIONAL INTEREST”, </w:t>
      </w:r>
      <w:hyperlink r:id="rId78" w:history="1">
        <w:r w:rsidRPr="0014615A">
          <w:rPr>
            <w:rStyle w:val="Hyperlink"/>
          </w:rPr>
          <w:t>http://www.gpo.gov/fdsys/pkg/CPRT-111SPRT47260/html/CPRT-111SPRT47260.htm</w:t>
        </w:r>
      </w:hyperlink>
      <w:r w:rsidRPr="0014615A">
        <w:t>]</w:t>
      </w:r>
    </w:p>
    <w:p w:rsidR="00F63FAD" w:rsidRDefault="00F63FAD" w:rsidP="00F63FAD">
      <w:pPr>
        <w:rPr>
          <w:sz w:val="16"/>
        </w:rPr>
      </w:pPr>
      <w:r w:rsidRPr="0014615A">
        <w:rPr>
          <w:sz w:val="16"/>
        </w:rPr>
        <w:t xml:space="preserve">Staff believes that the promised review of </w:t>
      </w:r>
      <w:r w:rsidRPr="0014615A">
        <w:rPr>
          <w:rStyle w:val="StyleBoldUnderline"/>
        </w:rPr>
        <w:t>Cuba policy will reveal at least four weaknesses in current policy. First, because of Cuba's symbolic importance to Latin America</w:t>
      </w:r>
      <w:r w:rsidRPr="0014615A">
        <w:rPr>
          <w:sz w:val="16"/>
        </w:rPr>
        <w:t xml:space="preserve">, </w:t>
      </w:r>
      <w:r w:rsidRPr="0014615A">
        <w:rPr>
          <w:rStyle w:val="Emphasis"/>
        </w:rPr>
        <w:t>U.S. policy towards the island nation remains a contentious subject with many countries in the region.</w:t>
      </w:r>
      <w:r w:rsidRPr="0014615A">
        <w:rPr>
          <w:sz w:val="16"/>
        </w:rPr>
        <w:t xml:space="preserve"> Chilean President Michelle Bachelet's February 2009 visit to Havana,\2\ and Cuba's admission in December 2008 to the Rio Group of </w:t>
      </w:r>
      <w:r w:rsidRPr="0014615A">
        <w:rPr>
          <w:rStyle w:val="StyleBoldUnderline"/>
        </w:rPr>
        <w:t>more than 20 Latin American and Caribbean countries demonstrate the region's convergence around a policy of engagement with Cuba, in sharp contrast to the U.S. policy of isolation</w:t>
      </w:r>
      <w:r w:rsidRPr="0014615A">
        <w:rPr>
          <w:sz w:val="16"/>
        </w:rPr>
        <w:t xml:space="preserve">. </w:t>
      </w:r>
      <w:r w:rsidRPr="0014615A">
        <w:rPr>
          <w:rStyle w:val="StyleBoldUnderline"/>
        </w:rPr>
        <w:t>U.S. policy is also a source of controversy between the U.S. and the European Union</w:t>
      </w:r>
      <w:r w:rsidRPr="0014615A">
        <w:rPr>
          <w:sz w:val="16"/>
        </w:rPr>
        <w:t xml:space="preserve">, as reflected in the perennial transatlantic debate over sanctions versus engagement, </w:t>
      </w:r>
      <w:r w:rsidRPr="0014615A">
        <w:rPr>
          <w:rStyle w:val="StyleBoldUnderline"/>
        </w:rPr>
        <w:t>as well as in the United Nation</w:t>
      </w:r>
      <w:r w:rsidRPr="0014615A">
        <w:rPr>
          <w:sz w:val="16"/>
        </w:rPr>
        <w:t>s, which has passed a widely supported resolution condemning the embargo for the past 17 years.</w:t>
      </w:r>
    </w:p>
    <w:p w:rsidR="00F63FAD" w:rsidRDefault="00F63FAD" w:rsidP="00F63FAD">
      <w:pPr>
        <w:rPr>
          <w:sz w:val="16"/>
        </w:rPr>
      </w:pPr>
    </w:p>
    <w:p w:rsidR="00F63FAD" w:rsidRPr="00DF59E9" w:rsidRDefault="00F63FAD" w:rsidP="00F63FAD">
      <w:pPr>
        <w:pStyle w:val="Heading4"/>
        <w:rPr>
          <w:rStyle w:val="StyleStyleBold12pt"/>
          <w:b/>
        </w:rPr>
      </w:pPr>
      <w:r w:rsidRPr="00DF59E9">
        <w:rPr>
          <w:rStyle w:val="StyleStyleBold12pt"/>
          <w:b/>
        </w:rPr>
        <w:t>Embargo is the Number 1 barrier to effective US-Latin American Relations</w:t>
      </w:r>
    </w:p>
    <w:p w:rsidR="00F63FAD" w:rsidRPr="002C2BAE" w:rsidRDefault="00F63FAD" w:rsidP="00F63FAD">
      <w:pPr>
        <w:rPr>
          <w:b/>
          <w:bCs/>
          <w:sz w:val="24"/>
        </w:rPr>
      </w:pPr>
      <w:r>
        <w:rPr>
          <w:rStyle w:val="StyleStyleBold12pt"/>
        </w:rPr>
        <w:t xml:space="preserve">Lugar, ’09 </w:t>
      </w:r>
      <w:r w:rsidRPr="0014615A">
        <w:t xml:space="preserve">[2/23/09, Richard G. Lugar is an American politician who served as a United States Senator, representing Indiana from 1977 to 2013. A member of the Republican Party, Lugar twice served as Chairman of the Senate Committee on Foreign Relations, “CHANGING CUBA POLICY--IN THE UNITED STATES NATIONAL INTEREST”, </w:t>
      </w:r>
      <w:hyperlink r:id="rId79" w:history="1">
        <w:r w:rsidRPr="0014615A">
          <w:rPr>
            <w:rStyle w:val="Hyperlink"/>
          </w:rPr>
          <w:t>http://www.gpo.gov/fdsys/pkg/CPRT-111SPRT47260/html/CPRT-111SPRT47260.htm</w:t>
        </w:r>
      </w:hyperlink>
      <w:r w:rsidRPr="0014615A">
        <w:t>]</w:t>
      </w:r>
    </w:p>
    <w:p w:rsidR="00F63FAD" w:rsidRDefault="00F63FAD" w:rsidP="00F63FAD">
      <w:pPr>
        <w:rPr>
          <w:rStyle w:val="StyleBoldUnderline"/>
        </w:rPr>
      </w:pPr>
      <w:r w:rsidRPr="0014615A">
        <w:rPr>
          <w:rStyle w:val="StyleBoldUnderline"/>
        </w:rPr>
        <w:t>Cuba is important for the United States because of proximity, intertwined history, and culture. Cuba is important in Latin America because it is a romanticized symbol of a small country that stood up to the most powerful country in the world</w:t>
      </w:r>
      <w:r w:rsidRPr="002C2BAE">
        <w:rPr>
          <w:sz w:val="16"/>
        </w:rPr>
        <w:t xml:space="preserve">. The Cuban Revolution legitimizes some of the passions that fuel the outrage that many Latin Americans feel regarding the inequality of their own societies, and for 50 years, rightly or wrongly, Cuba </w:t>
      </w:r>
      <w:r w:rsidRPr="0014615A">
        <w:rPr>
          <w:rStyle w:val="StyleBoldUnderline"/>
        </w:rPr>
        <w:t xml:space="preserve">has ably portrayed itself as having fought this fight for </w:t>
      </w:r>
      <w:r w:rsidRPr="0014615A">
        <w:rPr>
          <w:rStyle w:val="StyleBoldUnderline"/>
        </w:rPr>
        <w:lastRenderedPageBreak/>
        <w:t>them, as well as for the downtrodden around the world.</w:t>
      </w:r>
      <w:r w:rsidRPr="002C2BAE">
        <w:rPr>
          <w:sz w:val="16"/>
        </w:rPr>
        <w:t xml:space="preserve"> During the visit, a Cuban official stated to staff that ``</w:t>
      </w:r>
      <w:r w:rsidRPr="0014615A">
        <w:rPr>
          <w:rStyle w:val="Emphasis"/>
        </w:rPr>
        <w:t>U.S. foreign policy towards Latin America goes through Cuba</w:t>
      </w:r>
      <w:r w:rsidRPr="002C2BAE">
        <w:rPr>
          <w:sz w:val="16"/>
        </w:rPr>
        <w:t xml:space="preserve">.'' With </w:t>
      </w:r>
      <w:r w:rsidRPr="0014615A">
        <w:rPr>
          <w:rStyle w:val="StyleBoldUnderline"/>
        </w:rPr>
        <w:t xml:space="preserve">the end of the Cold War, however, the GOC does not represent the security threat to the U.S. that it once did. The USG still has significant grievances with the GOC--mostly, its human rights practices and the stifling of political pluralism and property rights as well </w:t>
      </w:r>
      <w:r w:rsidRPr="002C2BAE">
        <w:rPr>
          <w:sz w:val="16"/>
        </w:rPr>
        <w:t xml:space="preserve">as the lack of adequate compensation for expropriated assets of U.S. firms and individuals. </w:t>
      </w:r>
      <w:r w:rsidRPr="0014615A">
        <w:rPr>
          <w:rStyle w:val="StyleBoldUnderline"/>
        </w:rPr>
        <w:t>The remaining security issues, on the other hand, are limited to the potential for a migration crisis provoked by political or economic instability on the island.</w:t>
      </w:r>
      <w:r w:rsidRPr="002C2BAE">
        <w:rPr>
          <w:sz w:val="16"/>
        </w:rPr>
        <w:t xml:space="preserve"> While Cuba's alliance with Venezuela has intentions of influencing regional affairs, the GOC has not been positioned to ably export its Revolution since the collapse of the Soviet Union forced an end to Cuba's financial support for Latin American guerrilla movements. The GOC's program of medical diplomacy, which exports doctors to developing countries, bolsters the island's soft power, but does not represent a significant threat to U.S. national security. </w:t>
      </w:r>
      <w:r w:rsidRPr="002C2BAE">
        <w:rPr>
          <w:rStyle w:val="Emphasis"/>
        </w:rPr>
        <w:t>Given current economic challenges, any revenue gained from economic engagement with the United States would likely be used for internal economic priorities, not international activism</w:t>
      </w:r>
      <w:r w:rsidRPr="002C2BAE">
        <w:rPr>
          <w:sz w:val="16"/>
        </w:rPr>
        <w:t xml:space="preserve">. For these reasons, </w:t>
      </w:r>
      <w:r w:rsidRPr="002C2BAE">
        <w:rPr>
          <w:rStyle w:val="StyleBoldUnderline"/>
        </w:rPr>
        <w:t>the United States' relationships with Brazil, Mexico, Colombia, and Chile, have taken priority in Latin America. Cuba, too, has demonstrated that relations with the United States, though advantageous, are not necessary to its survival, having forged closer relationships around the globe.</w:t>
      </w:r>
      <w:r w:rsidRPr="002C2BAE">
        <w:rPr>
          <w:sz w:val="16"/>
        </w:rPr>
        <w:t xml:space="preserve"> Venezuela, China, and Canada are Cuba's top three trading partners, and recent economic agreements with Brazil and Russia are examples of Cuba's resourcefulness in this regard. As one GOC official told staff, ``We've endured much harsher conditions during the Special Period. We can survive with or without the United States.'' \17\ In hindsight, the U.S. embargo has not served a national security agenda since Cuba ceased to be an effective threat to the security of the United States. In the immediate post-Cold War era, the cost of maintaining this policy was negligible in comparison to the domestic political benefit derived from satisfying Cuban-American groups in the United States. The USG justified the embargo policy as an incentive or inducement for negotiations with the Cuban government, the rationale being that the U.S. would lift the embargo, or parts of it, in response to reform on human rights and democracy. This narrow approach, however, has not furthered progress in human rights or democracy in Cuba and has come at the expense of other direct and regional strategic U.S. interests. </w:t>
      </w:r>
      <w:r w:rsidRPr="002C2BAE">
        <w:rPr>
          <w:rStyle w:val="StyleBoldUnderline"/>
        </w:rPr>
        <w:t>Today it is clear that a reform of our policy would serve U.S. security and economic interests in managing migration effectively and combating the illegal drug trade, among other interests. By seizing the initiative at the beginning of a new U.S. Administration and at an important moment in Cuban history</w:t>
      </w:r>
      <w:r w:rsidRPr="002C2BAE">
        <w:rPr>
          <w:sz w:val="16"/>
        </w:rPr>
        <w:t xml:space="preserve">, </w:t>
      </w:r>
      <w:r w:rsidRPr="002C2BAE">
        <w:rPr>
          <w:rStyle w:val="StyleBoldUnderline"/>
        </w:rPr>
        <w:t>the USG would relinquish a conditional posture that has made any policy changes contingent on Havana, not Washington.</w:t>
      </w:r>
      <w:r w:rsidRPr="002C2BAE">
        <w:rPr>
          <w:sz w:val="16"/>
        </w:rPr>
        <w:t xml:space="preserve"> </w:t>
      </w:r>
      <w:r w:rsidRPr="002C2BAE">
        <w:rPr>
          <w:rStyle w:val="Emphasis"/>
        </w:rPr>
        <w:t>Reform of U.S.-Cuban relations would also benefit our regional relations</w:t>
      </w:r>
      <w:r w:rsidRPr="002C2BAE">
        <w:rPr>
          <w:sz w:val="16"/>
        </w:rPr>
        <w:t xml:space="preserve">. Certain </w:t>
      </w:r>
      <w:r w:rsidRPr="002C2BAE">
        <w:rPr>
          <w:rStyle w:val="StyleBoldUnderline"/>
        </w:rPr>
        <w:t>Latin American leaders, whose political appeal depends on the propagation of an array of anti-Washington grievances, would lose momentum as a centerpiece of these grievances is removed. M</w:t>
      </w:r>
      <w:r w:rsidRPr="002C2BAE">
        <w:rPr>
          <w:sz w:val="16"/>
        </w:rPr>
        <w:t xml:space="preserve">ore significantly, </w:t>
      </w:r>
      <w:r w:rsidRPr="002C2BAE">
        <w:rPr>
          <w:rStyle w:val="Emphasis"/>
        </w:rPr>
        <w:t xml:space="preserve">Latin Americans would view U.S. engagement with Cuba as a demonstration that the United States understands their perspectives on the history of U.S. policy in the region and no longer insists that all of Latin America must share U.S. hostility to a 50-year-old regime. </w:t>
      </w:r>
      <w:r w:rsidRPr="002C2BAE">
        <w:rPr>
          <w:rStyle w:val="StyleBoldUnderline"/>
        </w:rPr>
        <w:t>The resulting improvement to the United States' image in the region would facilitate the advancement of U.S. interests.</w:t>
      </w:r>
      <w:r w:rsidRPr="002C2BAE">
        <w:rPr>
          <w:sz w:val="16"/>
        </w:rPr>
        <w:t xml:space="preserve"> If reform in U.S.-Cuba policy were to occur in the direction of sequenced engagement, </w:t>
      </w:r>
      <w:r w:rsidRPr="002C2BAE">
        <w:rPr>
          <w:rStyle w:val="StyleBoldUnderline"/>
        </w:rPr>
        <w:t>the impact on the region would be swift and to the benefit of the security and prosperity of the United States. In due order, we must correct the failures of our current policy in a way that enhances U.S. interests.</w:t>
      </w:r>
    </w:p>
    <w:p w:rsidR="00F63FAD" w:rsidRDefault="00F63FAD" w:rsidP="00F63FAD">
      <w:pPr>
        <w:rPr>
          <w:rStyle w:val="StyleBoldUnderline"/>
        </w:rPr>
      </w:pPr>
    </w:p>
    <w:p w:rsidR="00F63FAD" w:rsidRPr="001F078D" w:rsidRDefault="00F63FAD" w:rsidP="00F63FAD">
      <w:pPr>
        <w:pStyle w:val="Heading4"/>
        <w:rPr>
          <w:rStyle w:val="StyleStyleBold12pt"/>
          <w:b/>
        </w:rPr>
      </w:pPr>
      <w:r w:rsidRPr="001F078D">
        <w:rPr>
          <w:rStyle w:val="StyleStyleBold12pt"/>
          <w:b/>
        </w:rPr>
        <w:t>Cuba is key to Latin American Relations and reverses anti-americanism</w:t>
      </w:r>
    </w:p>
    <w:p w:rsidR="00F63FAD" w:rsidRPr="004C4BB9" w:rsidRDefault="00F63FAD" w:rsidP="00F63FAD">
      <w:r>
        <w:rPr>
          <w:rStyle w:val="StyleStyleBold12pt"/>
        </w:rPr>
        <w:t xml:space="preserve">Perez, ’10 </w:t>
      </w:r>
      <w:r w:rsidRPr="004C4BB9">
        <w:t>[Spring 2010, David A. Perez is a J.D. at Yale Law School, “The Way Forward: A Policy Recommendation for the U.S. State Department”, Lexis Nexis]</w:t>
      </w:r>
    </w:p>
    <w:p w:rsidR="00F63FAD" w:rsidRPr="00AC1A50" w:rsidRDefault="00F63FAD" w:rsidP="00F63FAD">
      <w:pPr>
        <w:rPr>
          <w:rStyle w:val="Emphasis"/>
        </w:rPr>
      </w:pPr>
      <w:r w:rsidRPr="00AC1A50">
        <w:rPr>
          <w:rStyle w:val="StyleBoldUnderline"/>
        </w:rPr>
        <w:t>The region, however, is absolutely critical to our national interest and security</w:t>
      </w:r>
      <w:r w:rsidRPr="00AC1A50">
        <w:rPr>
          <w:sz w:val="16"/>
        </w:rPr>
        <w:t xml:space="preserve">. Over thirty percent of our oil comes from Latin America - more than the U.S. imports from the Middle East. </w:t>
      </w:r>
      <w:r w:rsidRPr="00AC1A50">
        <w:rPr>
          <w:rStyle w:val="StyleBoldUnderline"/>
        </w:rPr>
        <w:t>Additionally, over half of the foreign-born population in the United States is Latin American, meaning that a significant portion of American society is intrinsically tied to the region</w:t>
      </w:r>
      <w:r w:rsidRPr="00AC1A50">
        <w:rPr>
          <w:sz w:val="16"/>
        </w:rPr>
        <w:t xml:space="preserve">. n1 These immigrants, as well as their sons and daughters, have already begun to take their place amongst America's social, cultural, and political elite. </w:t>
      </w:r>
      <w:r w:rsidRPr="00AC1A50">
        <w:rPr>
          <w:rStyle w:val="StyleBoldUnderline"/>
        </w:rPr>
        <w:t xml:space="preserve">Just south of America's borders, a deepening polarization is spreading throughout the entire region. </w:t>
      </w:r>
      <w:r w:rsidRPr="00AC1A50">
        <w:rPr>
          <w:sz w:val="16"/>
        </w:rPr>
        <w:t>In the last few years ideological allies in Bolivia, Ecuador, and Venezuela have written and approved new constitutions that have consolidated the power of the executive, while extending - or in Venezuela's case eliminating - presidential term limits. In Venezuela the polarization has been drawn along economic lines, whereby Chavez's base of support continues to be poor Venezuelans. In Bolivia the polarization has been drawn along racial lines: the preamble to the new Bolivian constitution, approved in January 2009, makes reference to the "disastrous colonial times," a moment in history that Bolivians of Andean-descent particularly lament. Those regions in Bolivia with the most people of European or mixed descent have consistently voted for increased provincial autonomy and against the constitutional changes proposed by President Morales. Perhaps due to its sweeping changes, the new Constitution was rejected by four of Bolivia's nine provinces. n2 Like Bolivia</w:t>
      </w:r>
      <w:r w:rsidRPr="00AC1A50">
        <w:rPr>
          <w:rStyle w:val="StyleBoldUnderline"/>
        </w:rPr>
        <w:t>, Latin America is still searching for its identity</w:t>
      </w:r>
      <w:r w:rsidRPr="00AC1A50">
        <w:rPr>
          <w:sz w:val="16"/>
        </w:rPr>
        <w:t xml:space="preserve">. [*191] </w:t>
      </w:r>
      <w:r w:rsidRPr="00AC1A50">
        <w:rPr>
          <w:rStyle w:val="StyleBoldUnderline"/>
        </w:rPr>
        <w:t>Traditionally the U.S. has projected its influence by using varying combinations of hard and soft power. It has been a long time since the United States last sponsored or supported military action in Latin America, a</w:t>
      </w:r>
      <w:r w:rsidRPr="00AC1A50">
        <w:rPr>
          <w:sz w:val="16"/>
        </w:rPr>
        <w:t xml:space="preserve">nd although highly context-dependent, </w:t>
      </w:r>
      <w:r w:rsidRPr="00AC1A50">
        <w:rPr>
          <w:rStyle w:val="StyleBoldUnderline"/>
        </w:rPr>
        <w:t>it is very likely that Latin American citizens and their governments would view any overt display of American hard power in the region negatively. n</w:t>
      </w:r>
      <w:r w:rsidRPr="00AC1A50">
        <w:rPr>
          <w:sz w:val="16"/>
        </w:rPr>
        <w:t xml:space="preserve">3 One can only imagine the fodder an American military excursion into Latin America would provide for a leader like Hugo Chavez of Venezuela, or Evo Morales of Bolivia. </w:t>
      </w:r>
      <w:r w:rsidRPr="00AC1A50">
        <w:rPr>
          <w:rStyle w:val="StyleBoldUnderline"/>
        </w:rPr>
        <w:t>Soft power, on the other hand, can win over people and governments without resorting to coercion, but is limited by other factors</w:t>
      </w:r>
      <w:r w:rsidRPr="00AC1A50">
        <w:rPr>
          <w:sz w:val="16"/>
        </w:rPr>
        <w:t xml:space="preserve">. </w:t>
      </w:r>
      <w:r w:rsidRPr="00AC1A50">
        <w:rPr>
          <w:rStyle w:val="Emphasis"/>
        </w:rPr>
        <w:t>The key to soft power is not simply a strong military, though having one helps, but rather an enduring sense of legitimacy that can then be projected across the globe to advance particular policies. The key to this legitimacy is a good image and a reputation as a responsible actor on the global and regional stage</w:t>
      </w:r>
      <w:r w:rsidRPr="00AC1A50">
        <w:rPr>
          <w:sz w:val="16"/>
        </w:rPr>
        <w:t xml:space="preserve">. </w:t>
      </w:r>
      <w:r w:rsidRPr="00AC1A50">
        <w:rPr>
          <w:rStyle w:val="StyleBoldUnderline"/>
        </w:rPr>
        <w:lastRenderedPageBreak/>
        <w:t>A good reputation and image can go a long way toward generating goodwill, which ultimately will help the U.S. when it tries to sell unpopular ideas and reforms in the region</w:t>
      </w:r>
      <w:r w:rsidRPr="00AC1A50">
        <w:rPr>
          <w:sz w:val="16"/>
        </w:rPr>
        <w:t xml:space="preserve">. n4 </w:t>
      </w:r>
      <w:r w:rsidRPr="00AC1A50">
        <w:rPr>
          <w:rStyle w:val="StyleBoldUnderline"/>
        </w:rPr>
        <w:t>In order to effectively employ soft power in Latin America, the U.S. must repair its image by going on a diplomatic offensive and reminding, not just Latin America's leaders, but also the Latin American people, of the important relationship between the U.S. and Latin America</w:t>
      </w:r>
      <w:r w:rsidRPr="00AC1A50">
        <w:rPr>
          <w:sz w:val="16"/>
        </w:rPr>
        <w:t xml:space="preserve">. Many of the problems facing Latin America today cannot be addressed in the absence of U.S. leadership and cooperation. </w:t>
      </w:r>
      <w:r w:rsidRPr="00AC1A50">
        <w:rPr>
          <w:rStyle w:val="StyleBoldUnderline"/>
        </w:rPr>
        <w:t>Working with other nations to address these challenges is the best way to shore up legitimacy, earn respect, and repair America's image</w:t>
      </w:r>
      <w:r w:rsidRPr="00AC1A50">
        <w:rPr>
          <w:sz w:val="16"/>
        </w:rPr>
        <w:t xml:space="preserve">. Although </w:t>
      </w:r>
      <w:r w:rsidRPr="00AC1A50">
        <w:rPr>
          <w:rStyle w:val="StyleBoldUnderline"/>
        </w:rPr>
        <w:t xml:space="preserve">this proposal focuses heavily on Cuba, every country in Latin America is a potential friend. Washington will have to not only strengthen its existing relationships in the region, but also win over new allies, who look to us for "ideas and solutions, not lectures." n5 </w:t>
      </w:r>
      <w:r w:rsidRPr="00AC1A50">
        <w:rPr>
          <w:sz w:val="16"/>
        </w:rPr>
        <w:t xml:space="preserve">When analyzing ecosystems, environmental scientists seek out "keystone species." These are organisms that, despite their small size, function as lynchpins for, or barometers of, the entire system's </w:t>
      </w:r>
      <w:r w:rsidRPr="00AC1A50">
        <w:rPr>
          <w:rStyle w:val="Emphasis"/>
        </w:rPr>
        <w:t>stability. Cuba, despite its size and isolation, is a keystone nation in Latin America, having disproportionately dominated Washington's policy toward the region for decade</w:t>
      </w:r>
      <w:r w:rsidRPr="00AC1A50">
        <w:rPr>
          <w:sz w:val="16"/>
        </w:rPr>
        <w:t xml:space="preserve">s. n6 </w:t>
      </w:r>
      <w:r w:rsidRPr="00AC1A50">
        <w:rPr>
          <w:rStyle w:val="StyleBoldUnderline"/>
        </w:rPr>
        <w:t>As a result of its continuing tensions with Havana, America's reputation [*192] in the region has suffered, as has its ability to deal with other countries</w:t>
      </w:r>
      <w:r w:rsidRPr="00AC1A50">
        <w:rPr>
          <w:sz w:val="16"/>
        </w:rPr>
        <w:t xml:space="preserve">. n7 </w:t>
      </w:r>
      <w:r w:rsidRPr="00AC1A50">
        <w:rPr>
          <w:rStyle w:val="StyleBoldUnderline"/>
        </w:rPr>
        <w:t>For fifty years, Latin American governments that hoped to endear themselves to the U.S. had to pass the Cuba "litmus test."</w:t>
      </w:r>
      <w:r w:rsidRPr="00AC1A50">
        <w:rPr>
          <w:sz w:val="16"/>
        </w:rPr>
        <w:t xml:space="preserve"> But now the tables have turned, and </w:t>
      </w:r>
      <w:r w:rsidRPr="00AC1A50">
        <w:rPr>
          <w:rStyle w:val="StyleBoldUnderline"/>
        </w:rPr>
        <w:t>the Obama Administration, if it wants to repair America's image in the region, will have to pass a Cuba litmus test of its own</w:t>
      </w:r>
      <w:r w:rsidRPr="00AC1A50">
        <w:rPr>
          <w:sz w:val="16"/>
        </w:rPr>
        <w:t>. n8 In short</w:t>
      </w:r>
      <w:r w:rsidRPr="00AC1A50">
        <w:rPr>
          <w:rStyle w:val="StyleBoldUnderline"/>
        </w:rPr>
        <w:t>, America must once again be admired if we are going to expect other countries to follow our example.</w:t>
      </w:r>
      <w:r w:rsidRPr="00AC1A50">
        <w:rPr>
          <w:sz w:val="16"/>
        </w:rPr>
        <w:t xml:space="preserve"> To that end</w:t>
      </w:r>
      <w:r w:rsidRPr="00AC1A50">
        <w:rPr>
          <w:rStyle w:val="Emphasis"/>
        </w:rPr>
        <w:t>, warming relations with Cuba would have a reverberating effect throughout Latin America, and would go a long way toward creating goodwill.</w:t>
      </w:r>
    </w:p>
    <w:p w:rsidR="00F63FAD" w:rsidRDefault="00F63FAD" w:rsidP="00F63FAD">
      <w:pPr>
        <w:rPr>
          <w:rStyle w:val="StyleBoldUnderline"/>
        </w:rPr>
      </w:pPr>
    </w:p>
    <w:p w:rsidR="00F63FAD" w:rsidRPr="00BA3E0C" w:rsidRDefault="00F63FAD" w:rsidP="00F63FAD">
      <w:pPr>
        <w:pStyle w:val="Heading4"/>
        <w:rPr>
          <w:rStyle w:val="StyleStyleBold12pt"/>
          <w:b/>
        </w:rPr>
      </w:pPr>
      <w:r>
        <w:rPr>
          <w:rStyle w:val="StyleStyleBold12pt"/>
          <w:b/>
        </w:rPr>
        <w:t>Ending Emba</w:t>
      </w:r>
      <w:r w:rsidRPr="00BA3E0C">
        <w:rPr>
          <w:rStyle w:val="StyleStyleBold12pt"/>
          <w:b/>
        </w:rPr>
        <w:t>rgo is good for US Relations in the region</w:t>
      </w:r>
    </w:p>
    <w:p w:rsidR="00F63FAD" w:rsidRPr="000952FA" w:rsidRDefault="00F63FAD" w:rsidP="00F63FAD">
      <w:pPr>
        <w:rPr>
          <w:rStyle w:val="Emphasis"/>
        </w:rPr>
      </w:pPr>
      <w:r>
        <w:rPr>
          <w:rStyle w:val="StyleStyleBold12pt"/>
        </w:rPr>
        <w:t xml:space="preserve">Hinderdael, ’11 </w:t>
      </w:r>
      <w:r w:rsidRPr="000952FA">
        <w:t xml:space="preserve">[6/11/11, Klaas Hinderdael is an M.A. candidate at SAIS Bologna Center, concentrating in American Foreign Policy and Energy, Resources, and Environment. He was born in Belgium and has spent much of his life in the United States, graduating from the University of Virginia in 2009 with a degree in History and Economics. He is continuing his research on Cuban-American relations, writing his master’s thesis on Kennedy’s two-track policy toward Cuba in 1963, “Breaking the Logjam:Obama's Cuba Policy and a Guideline for Improved Leadership”, </w:t>
      </w:r>
      <w:hyperlink r:id="rId80" w:history="1">
        <w:r w:rsidRPr="000952FA">
          <w:rPr>
            <w:rStyle w:val="Hyperlink"/>
          </w:rPr>
          <w:t>http://bcjournal.org/volume-14/breaking-the-logjam.html?printerFriendly=true</w:t>
        </w:r>
      </w:hyperlink>
      <w:r w:rsidRPr="000952FA">
        <w:t>]</w:t>
      </w:r>
    </w:p>
    <w:p w:rsidR="00F63FAD" w:rsidRPr="000952FA" w:rsidRDefault="00F63FAD" w:rsidP="00F63FAD">
      <w:pPr>
        <w:rPr>
          <w:rStyle w:val="Emphasis"/>
        </w:rPr>
      </w:pPr>
      <w:r w:rsidRPr="000952FA">
        <w:rPr>
          <w:rStyle w:val="StyleBoldUnderline"/>
          <w:bCs w:val="0"/>
          <w:sz w:val="16"/>
          <w:u w:val="none"/>
        </w:rPr>
        <w:t xml:space="preserve">Abstract: Cuba provides an ideal lens through which to study the Obama administration’s foreign policy of engagement. </w:t>
      </w:r>
      <w:r w:rsidRPr="000952FA">
        <w:rPr>
          <w:rStyle w:val="StyleBoldUnderline"/>
        </w:rPr>
        <w:t>For half a century, the US economic embargo, coupled with diplomatic isolation or limited engagement, has failed to force democratization on the islan</w:t>
      </w:r>
      <w:r w:rsidRPr="000952FA">
        <w:rPr>
          <w:rStyle w:val="StyleBoldUnderline"/>
          <w:bCs w:val="0"/>
          <w:sz w:val="16"/>
          <w:u w:val="none"/>
        </w:rPr>
        <w:t>d. As Raúl Castro has led Cuba down a path of economic reform</w:t>
      </w:r>
      <w:r w:rsidRPr="000952FA">
        <w:rPr>
          <w:rStyle w:val="StyleBoldUnderline"/>
        </w:rPr>
        <w:t>, the Obama administration has slowly transformed its Cuba policies. This article contends that these recent shifts in US-Cuban relations will allow American policymakers to capitalize on an essential set of political, economic, and strategic gains by ending the embargo and normalizing diplomatic relations</w:t>
      </w:r>
      <w:r w:rsidRPr="000952FA">
        <w:rPr>
          <w:rStyle w:val="StyleBoldUnderline"/>
          <w:bCs w:val="0"/>
          <w:sz w:val="16"/>
          <w:u w:val="none"/>
        </w:rPr>
        <w:t>. During his inaugural address, US president Barack Obama stated, in an attempt to ease tensions with some of America’s more traditional adversaries, “we will extend a hand, if you are willing to unclench your fist.”1 Indeed, when countries have indicated a readiness to make domestic reforms, the Obama administration has shown an increased willingness to engage them. Cuba, in particular, offers policymakers an ideal case study of how the administration has reacted to internal reforms</w:t>
      </w:r>
      <w:r w:rsidRPr="000952FA">
        <w:rPr>
          <w:rStyle w:val="StyleBoldUnderline"/>
        </w:rPr>
        <w:t>. It also demonstrates how the administration, in an attempt to bolster its position as the world’s leader, has relied primarily upon soft power to develop its ties with other countries</w:t>
      </w:r>
      <w:r w:rsidRPr="000952FA">
        <w:rPr>
          <w:rStyle w:val="StyleBoldUnderline"/>
          <w:bCs w:val="0"/>
          <w:sz w:val="16"/>
          <w:u w:val="none"/>
        </w:rPr>
        <w:t>. In light of Raúl Castro2 charting a new course for Cuba</w:t>
      </w:r>
      <w:r w:rsidRPr="000952FA">
        <w:rPr>
          <w:rStyle w:val="StyleBoldUnderline"/>
        </w:rPr>
        <w:t>, recent US policy initiatives have been aimed at a limited engagement and an easing of tensions with Cuban leadership. While these efforts constitute a vital first step in the transformation of US-Cuban relations, it is in America’s best interest to more firmly “extend a hand</w:t>
      </w:r>
      <w:r w:rsidRPr="000952FA">
        <w:rPr>
          <w:rStyle w:val="StyleBoldUnderline"/>
          <w:bCs w:val="0"/>
          <w:sz w:val="16"/>
          <w:u w:val="none"/>
        </w:rPr>
        <w:t xml:space="preserve">.” In fact, Cuba provides President </w:t>
      </w:r>
      <w:r w:rsidRPr="000952FA">
        <w:rPr>
          <w:rStyle w:val="StyleBoldUnderline"/>
        </w:rPr>
        <w:t>Obama an opportunity to highlight the potential benefits of America’s foreign policy of engagement</w:t>
      </w:r>
      <w:r w:rsidRPr="000952FA">
        <w:rPr>
          <w:rStyle w:val="StyleBoldUnderline"/>
          <w:bCs w:val="0"/>
          <w:sz w:val="16"/>
          <w:u w:val="none"/>
        </w:rPr>
        <w:t xml:space="preserve">. In 2002, Cuban American scholar Louis Pérez Jr. noted that the US embargo policy has been “derived from assumptions that long ago ceased to have relevance to the post-Cold War environment, designed as a response to threats that are no longer present, against adversaries that no longer exist.”3 to be sure, American policymakers have been unable to sufficiently adjust Cuba policy to the realities of post-Cold War relations with the island. </w:t>
      </w:r>
      <w:r w:rsidRPr="000952FA">
        <w:rPr>
          <w:rStyle w:val="StyleBoldUnderline"/>
        </w:rPr>
        <w:t>The economic embargo, which has been in place for half a century, coupled with either diplomatic isolation or limited engagement, has failed to force democratization on the island.</w:t>
      </w:r>
      <w:r w:rsidRPr="000952FA">
        <w:rPr>
          <w:rStyle w:val="StyleBoldUnderline"/>
          <w:bCs w:val="0"/>
          <w:sz w:val="16"/>
          <w:u w:val="none"/>
        </w:rPr>
        <w:t xml:space="preserve"> If anything, it has taught that democracy cannot be imposed or coerced, but must grow from within</w:t>
      </w:r>
      <w:r w:rsidRPr="000952FA">
        <w:rPr>
          <w:rStyle w:val="Emphasis"/>
        </w:rPr>
        <w:t>. In this light, ending the embargo and engaging Cuba will allow the united States to better influence a process of political reform on the island</w:t>
      </w:r>
      <w:r w:rsidRPr="000952FA">
        <w:rPr>
          <w:rStyle w:val="StyleBoldUnderline"/>
          <w:bCs w:val="0"/>
          <w:sz w:val="16"/>
          <w:u w:val="none"/>
        </w:rPr>
        <w:t xml:space="preserve">. Conversely, as America stalls, </w:t>
      </w:r>
      <w:r w:rsidRPr="000952FA">
        <w:rPr>
          <w:rStyle w:val="StyleBoldUnderline"/>
        </w:rPr>
        <w:t>other countries are playing a larger role in what traditionally has been considered America’s backyard.</w:t>
      </w:r>
      <w:r w:rsidRPr="000952FA">
        <w:rPr>
          <w:rStyle w:val="StyleBoldUnderline"/>
          <w:bCs w:val="0"/>
          <w:sz w:val="16"/>
          <w:u w:val="none"/>
        </w:rPr>
        <w:t xml:space="preserve"> Fortunately for American policymakers, </w:t>
      </w:r>
      <w:r w:rsidRPr="000952FA">
        <w:rPr>
          <w:rStyle w:val="Emphasis"/>
        </w:rPr>
        <w:t>recent and drastic shifts in the realities of US-Cuban relations show that there is much to gain, and surprisingly little to lose, from transforming US-Cuba policy</w:t>
      </w:r>
      <w:r w:rsidRPr="000952FA">
        <w:rPr>
          <w:rStyle w:val="StyleBoldUnderline"/>
          <w:bCs w:val="0"/>
          <w:sz w:val="16"/>
          <w:u w:val="none"/>
        </w:rPr>
        <w:t xml:space="preserve">. Though for too long domestic politics has trumped international security goals, pragmatic leaders will soon grasp the full extent of these new realities. At </w:t>
      </w:r>
      <w:r w:rsidRPr="000952FA">
        <w:rPr>
          <w:rStyle w:val="Emphasis"/>
        </w:rPr>
        <w:t>a time when the United States runs a large trade deficit and holds a rising national debt, President Obama’s foreign policy of engagement could provide essential political, economic, and strategic gains for America. In order to capitalize on these opportunities, the administration should end the embargo and open diplomatic relations with Cuba.</w:t>
      </w:r>
    </w:p>
    <w:p w:rsidR="00F63FAD" w:rsidRDefault="00F63FAD" w:rsidP="00F63FAD">
      <w:pPr>
        <w:rPr>
          <w:rStyle w:val="StyleBoldUnderline"/>
        </w:rPr>
      </w:pPr>
    </w:p>
    <w:p w:rsidR="00F63FAD" w:rsidRPr="006825FC" w:rsidRDefault="00F63FAD" w:rsidP="00F63FAD">
      <w:pPr>
        <w:pStyle w:val="Heading4"/>
        <w:rPr>
          <w:rStyle w:val="StyleStyleBold12pt"/>
          <w:b/>
        </w:rPr>
      </w:pPr>
      <w:r w:rsidRPr="006825FC">
        <w:rPr>
          <w:rStyle w:val="StyleStyleBold12pt"/>
          <w:b/>
        </w:rPr>
        <w:lastRenderedPageBreak/>
        <w:t>More Solvency</w:t>
      </w:r>
    </w:p>
    <w:p w:rsidR="00F63FAD" w:rsidRPr="00BA428A" w:rsidRDefault="00F63FAD" w:rsidP="00F63FAD">
      <w:pPr>
        <w:rPr>
          <w:sz w:val="16"/>
        </w:rPr>
      </w:pPr>
      <w:r>
        <w:rPr>
          <w:rStyle w:val="StyleStyleBold12pt"/>
        </w:rPr>
        <w:t xml:space="preserve">Birns and Mills, ’13 </w:t>
      </w:r>
      <w:r w:rsidRPr="00EB45E4">
        <w:t xml:space="preserve">[1/30/13, Larry Birns is the COHA Director and Frederick B. Mills is a COHA Senior Research Fellow, “BEST TIME FOR U.S.– CUBA RAPPROCHEMENT IS NOW”, </w:t>
      </w:r>
      <w:hyperlink r:id="rId81" w:history="1">
        <w:r w:rsidRPr="00EB45E4">
          <w:rPr>
            <w:rStyle w:val="Hyperlink"/>
          </w:rPr>
          <w:t>http://www.coha.org/best-time-for-u-s-cuba-rapprochement-is-now/</w:t>
        </w:r>
      </w:hyperlink>
      <w:r w:rsidRPr="00EB45E4">
        <w:t>]</w:t>
      </w:r>
      <w:r w:rsidRPr="00BA428A">
        <w:rPr>
          <w:sz w:val="16"/>
        </w:rPr>
        <w:br/>
      </w:r>
      <w:r w:rsidRPr="00CE252E">
        <w:rPr>
          <w:rStyle w:val="StyleBoldUnderline"/>
        </w:rPr>
        <w:t>The Obama Administration should be prepared to take, in quick progression, t</w:t>
      </w:r>
      <w:r w:rsidRPr="00BA428A">
        <w:rPr>
          <w:sz w:val="16"/>
        </w:rPr>
        <w:t xml:space="preserve">hree important initial steps </w:t>
      </w:r>
      <w:r w:rsidRPr="00CE252E">
        <w:rPr>
          <w:rStyle w:val="Emphasis"/>
        </w:rPr>
        <w:t>to trigger a speedy rapprochement with Cuba: immediately phase out the embargo</w:t>
      </w:r>
      <w:r w:rsidRPr="00BA428A">
        <w:rPr>
          <w:sz w:val="16"/>
        </w:rPr>
        <w:t xml:space="preserve">, free the Cuban five, and remove Havana from the spurious State Department roster of nations purportedly sponsoring terrorism. </w:t>
      </w:r>
      <w:r w:rsidRPr="00CE252E">
        <w:rPr>
          <w:rStyle w:val="StyleBoldUnderline"/>
        </w:rPr>
        <w:t>These measures should be seen as indispensable if Washington is to ever mount a credible regional policy of mutual respect among nations and adjust to the increased ideological diversity and independence of the Latin American and Caribbean regions.</w:t>
      </w:r>
      <w:r w:rsidRPr="00BA428A">
        <w:rPr>
          <w:sz w:val="16"/>
        </w:rPr>
        <w:t xml:space="preserve"> </w:t>
      </w:r>
      <w:r w:rsidRPr="00CE252E">
        <w:rPr>
          <w:rStyle w:val="StyleBoldUnderline"/>
        </w:rPr>
        <w:t>Washington’s path towards an urgently needed rehabilitation of its hemispheric policy ought to also include consideration of Cuba’s own pressing national interests.</w:t>
      </w:r>
      <w:r>
        <w:rPr>
          <w:rStyle w:val="StyleBoldUnderline"/>
        </w:rPr>
        <w:t xml:space="preserve"> </w:t>
      </w:r>
      <w:r w:rsidRPr="00CE252E">
        <w:rPr>
          <w:rStyle w:val="StyleBoldUnderline"/>
        </w:rPr>
        <w:t>A thaw in US—Cuba relations would enhance existing security cooperation</w:t>
      </w:r>
      <w:r w:rsidRPr="00BA428A">
        <w:rPr>
          <w:sz w:val="16"/>
        </w:rPr>
        <w:t xml:space="preserve"> between the countries, </w:t>
      </w:r>
      <w:r w:rsidRPr="00CE252E">
        <w:rPr>
          <w:rStyle w:val="StyleBoldUnderline"/>
        </w:rPr>
        <w:t>amplify trade and commercial ties, and guarantee new opportunities for citizens</w:t>
      </w:r>
      <w:r w:rsidRPr="00BA428A">
        <w:rPr>
          <w:sz w:val="16"/>
        </w:rPr>
        <w:t xml:space="preserve"> of both nations to build bridges of friendship and cooperation. For this to happen, </w:t>
      </w:r>
      <w:r w:rsidRPr="00CE252E">
        <w:rPr>
          <w:rStyle w:val="StyleBoldUnderline"/>
        </w:rPr>
        <w:t>the Obama Administration would have to muster the audacity to resist the anti-Castro lobby and their hardline allies in Congress</w:t>
      </w:r>
      <w:r w:rsidRPr="00BA428A">
        <w:rPr>
          <w:sz w:val="16"/>
        </w:rPr>
        <w:t>, whose Cuba bashing has no limits</w:t>
      </w:r>
      <w:r w:rsidRPr="00CE252E">
        <w:rPr>
          <w:rStyle w:val="StyleBoldUnderline"/>
        </w:rPr>
        <w:t>.</w:t>
      </w:r>
      <w:r>
        <w:rPr>
          <w:rStyle w:val="StyleBoldUnderline"/>
        </w:rPr>
        <w:t xml:space="preserve"> </w:t>
      </w:r>
      <w:r w:rsidRPr="00CE252E">
        <w:rPr>
          <w:rStyle w:val="StyleBoldUnderline"/>
        </w:rPr>
        <w:t>Nevertheless, it is time to replace belligerency with détente.</w:t>
      </w:r>
      <w:r>
        <w:rPr>
          <w:rStyle w:val="StyleBoldUnderline"/>
        </w:rPr>
        <w:t xml:space="preserve"> </w:t>
      </w:r>
      <w:r w:rsidRPr="00BA428A">
        <w:rPr>
          <w:sz w:val="16"/>
        </w:rPr>
        <w:t>This essay argues that t</w:t>
      </w:r>
      <w:r w:rsidRPr="00CE252E">
        <w:rPr>
          <w:rStyle w:val="StyleBoldUnderline"/>
        </w:rPr>
        <w:t>he embargo against Cuba is blatantly counterproductive, immoral, and anachronistic</w:t>
      </w:r>
      <w:r w:rsidRPr="00BA428A">
        <w:rPr>
          <w:sz w:val="16"/>
        </w:rPr>
        <w:t xml:space="preserve">. </w:t>
      </w:r>
      <w:r w:rsidRPr="00CE252E">
        <w:rPr>
          <w:rStyle w:val="StyleBoldUnderline"/>
        </w:rPr>
        <w:t xml:space="preserve">If the initial purpose of this measure was to punish Havana </w:t>
      </w:r>
      <w:r w:rsidRPr="00BA428A">
        <w:rPr>
          <w:sz w:val="16"/>
        </w:rPr>
        <w:t xml:space="preserve">for expropriating U.S. property and to bring about fundamental political and economic reforms, </w:t>
      </w:r>
      <w:r w:rsidRPr="00CE252E">
        <w:rPr>
          <w:rStyle w:val="StyleBoldUnderline"/>
        </w:rPr>
        <w:t>Washington has had more than 50 years to see that the status quo is flawed. O</w:t>
      </w:r>
      <w:r w:rsidRPr="00BA428A">
        <w:rPr>
          <w:sz w:val="16"/>
        </w:rPr>
        <w:t xml:space="preserve">ver the years, </w:t>
      </w:r>
      <w:r w:rsidRPr="00CE252E">
        <w:rPr>
          <w:rStyle w:val="StyleBoldUnderline"/>
        </w:rPr>
        <w:t>invasion, embargo, and covert psychological operations against Cuba have only served to reinforce a ‘circle the wagons’ mentality in Havana</w:t>
      </w:r>
      <w:r w:rsidRPr="00BA428A">
        <w:rPr>
          <w:sz w:val="16"/>
        </w:rPr>
        <w:t>. The island also has been subject to a relentless barrage of propaganda and terrorist assaults organized by militant anti-Castro zealots to advance their cause. These attacks include the 1997 bombing of three hotels in Havana which resulted in the death of Italian tourist Fabio Di Celmo, and the deadly 1976 downing of a Cuban civilian jet</w:t>
      </w:r>
      <w:r w:rsidRPr="00CE252E">
        <w:rPr>
          <w:rStyle w:val="StyleBoldUnderline"/>
        </w:rPr>
        <w:t>. Rather than succumbing to pressure, all of these incidents have given the majority of Cuban nationals good reason to raise defensive barricades in the face of repeated threats to the survival of their homeland.</w:t>
      </w:r>
      <w:r>
        <w:rPr>
          <w:rStyle w:val="StyleBoldUnderline"/>
        </w:rPr>
        <w:t xml:space="preserve"> </w:t>
      </w:r>
      <w:r w:rsidRPr="00CE252E">
        <w:rPr>
          <w:rStyle w:val="StyleBoldUnderline"/>
        </w:rPr>
        <w:t xml:space="preserve">Besides being counter-productive, there are also strong moral arguments for ending the embargo. </w:t>
      </w:r>
      <w:r w:rsidRPr="00BA428A">
        <w:rPr>
          <w:sz w:val="16"/>
        </w:rPr>
        <w:t>From a utilitarian point of view</w:t>
      </w:r>
      <w:r w:rsidRPr="00CE252E">
        <w:rPr>
          <w:rStyle w:val="StyleBoldUnderline"/>
        </w:rPr>
        <w:t>, the policy is objectionable because it has brought about needless suffering without convincing evidence of</w:t>
      </w:r>
      <w:r>
        <w:rPr>
          <w:rStyle w:val="StyleBoldUnderline"/>
        </w:rPr>
        <w:t xml:space="preserve"> </w:t>
      </w:r>
      <w:r w:rsidRPr="00CE252E">
        <w:rPr>
          <w:rStyle w:val="StyleBoldUnderline"/>
        </w:rPr>
        <w:t>praiseworthy results</w:t>
      </w:r>
      <w:r w:rsidRPr="00BA428A">
        <w:rPr>
          <w:sz w:val="16"/>
        </w:rPr>
        <w:t>. One illustration of this is what happened during what Havana calls the “special period in time of peace</w:t>
      </w:r>
      <w:r w:rsidRPr="00CE252E">
        <w:rPr>
          <w:rStyle w:val="StyleBoldUnderline"/>
        </w:rPr>
        <w:t>.”</w:t>
      </w:r>
      <w:r>
        <w:rPr>
          <w:rStyle w:val="StyleBoldUnderline"/>
        </w:rPr>
        <w:t xml:space="preserve"> </w:t>
      </w:r>
      <w:r w:rsidRPr="00CE252E">
        <w:rPr>
          <w:rStyle w:val="StyleBoldUnderline"/>
        </w:rPr>
        <w:t>This refers to the economic crisis, hydrocarbon energy shortages, and food insecurity that followed the collapse of Soviet Bloc</w:t>
      </w:r>
      <w:r w:rsidRPr="00BA428A">
        <w:rPr>
          <w:sz w:val="16"/>
        </w:rPr>
        <w:t xml:space="preserve"> (1989 – 1991) </w:t>
      </w:r>
      <w:r w:rsidRPr="00CE252E">
        <w:rPr>
          <w:rStyle w:val="StyleBoldUnderline"/>
        </w:rPr>
        <w:t>which was Cuba’s main trading partner and the source of vital subsidies. The embargo took an especially harsh toll during the special period</w:t>
      </w:r>
      <w:r w:rsidRPr="00BA428A">
        <w:rPr>
          <w:sz w:val="16"/>
        </w:rPr>
        <w:t xml:space="preserve">. According to a 1997 report Denial of Food and Medicine: </w:t>
      </w:r>
      <w:r w:rsidRPr="00CE252E">
        <w:rPr>
          <w:rStyle w:val="StyleBoldUnderline"/>
        </w:rPr>
        <w:t>The Impact of the Embargo on Health and Nutrition in Cuba</w:t>
      </w:r>
      <w:r w:rsidRPr="00BA428A">
        <w:rPr>
          <w:sz w:val="16"/>
        </w:rPr>
        <w:t xml:space="preserve"> by The American Association for World Health: “</w:t>
      </w:r>
      <w:r w:rsidRPr="00CE252E">
        <w:rPr>
          <w:rStyle w:val="Emphasis"/>
        </w:rPr>
        <w:t>the U.S. embargo of Cuba has dramatically harmed the health and nutrition of large numbers of ordinary Cuban citizens</w:t>
      </w:r>
      <w:r w:rsidRPr="00BA428A">
        <w:rPr>
          <w:sz w:val="16"/>
        </w:rPr>
        <w:t xml:space="preserve">.” The report also observed </w:t>
      </w:r>
      <w:r w:rsidRPr="00CE252E">
        <w:rPr>
          <w:rStyle w:val="StyleBoldUnderline"/>
        </w:rPr>
        <w:t>that “the U.S. embargo has caused a significant rise in suffering-and even deaths-in Cuba.”</w:t>
      </w:r>
      <w:r w:rsidRPr="00BA428A">
        <w:rPr>
          <w:sz w:val="16"/>
        </w:rPr>
        <w:t xml:space="preserve"> The special period, including </w:t>
      </w:r>
      <w:r w:rsidRPr="00CE252E">
        <w:rPr>
          <w:rStyle w:val="StyleBoldUnderline"/>
        </w:rPr>
        <w:t>a serious food shortage in 1993, did not lead to the country’s surrender, but to the decisive restructuring of the agricultural sector, a number of economic reforms, and the diversification of trade.</w:t>
      </w:r>
      <w:r>
        <w:rPr>
          <w:rStyle w:val="StyleBoldUnderline"/>
        </w:rPr>
        <w:t xml:space="preserve"> </w:t>
      </w:r>
      <w:r w:rsidRPr="00BA428A">
        <w:rPr>
          <w:sz w:val="16"/>
        </w:rPr>
        <w:t xml:space="preserve">A more recent report by Human Rights Watch also points to the needless suffering caused by the embargo: </w:t>
      </w:r>
      <w:r w:rsidRPr="00CE252E">
        <w:rPr>
          <w:rStyle w:val="StyleBoldUnderline"/>
        </w:rPr>
        <w:t>“The United States’ economic embargo on Cuba, in place for more than half a century, continues to impose indiscriminate hardship on Cubans, and has failed to improve human rights in the country.”</w:t>
      </w:r>
      <w:r w:rsidRPr="00BA428A">
        <w:rPr>
          <w:sz w:val="16"/>
        </w:rPr>
        <w:t xml:space="preserve"> (2012 Report on Cuba) The embargo, then, has harmed those whom it purportedly meant to benefit–the average Cuban</w:t>
      </w:r>
      <w:r w:rsidRPr="00CE252E">
        <w:rPr>
          <w:rStyle w:val="StyleBoldUnderline"/>
        </w:rPr>
        <w:t>. A benevolent foreign policy towards Cuba would collaterally seek to benefit the Cuban people, not bring hunger, hardship, and in some cases death to an innocent civilian population</w:t>
      </w:r>
      <w:r w:rsidRPr="00BA428A">
        <w:rPr>
          <w:sz w:val="16"/>
        </w:rPr>
        <w:t xml:space="preserve">. Since it is unlikely that the majority of Cubans would willingly impose such adversity on themselves or their kith and kin for over fifty years, such a punitive and coercive measure fails another important test of moral acceptability. </w:t>
      </w:r>
      <w:r w:rsidRPr="00CE252E">
        <w:rPr>
          <w:rStyle w:val="StyleBoldUnderline"/>
        </w:rPr>
        <w:t>In addition to being counter-productive and immoral, U.S. policy towards Havana is also anachronistic.</w:t>
      </w:r>
      <w:r w:rsidRPr="00BA428A">
        <w:rPr>
          <w:sz w:val="16"/>
        </w:rPr>
        <w:t xml:space="preserve"> During the excesses of the cold war, </w:t>
      </w:r>
      <w:r w:rsidRPr="00CE252E">
        <w:rPr>
          <w:rStyle w:val="StyleBoldUnderline"/>
        </w:rPr>
        <w:t>the U.S. sought to use harsh and unforgiving measures to isolate Cuba from its neighbors in order to limit the influence of the Cuban revolution on a variety of insurgencies being waged in the region</w:t>
      </w:r>
      <w:r w:rsidRPr="00BA428A">
        <w:rPr>
          <w:sz w:val="16"/>
        </w:rPr>
        <w:t>. That narrative did not sufficiently recognize the homegrown causes of insurgency in the hemisphere. Some argue that it inadvertently drove Cuba further into the Soviet camp</w:t>
      </w:r>
      <w:r w:rsidRPr="00CE252E">
        <w:rPr>
          <w:rStyle w:val="StyleBoldUnderline"/>
        </w:rPr>
        <w:t>.</w:t>
      </w:r>
      <w:r>
        <w:rPr>
          <w:rStyle w:val="StyleBoldUnderline"/>
        </w:rPr>
        <w:t xml:space="preserve"> </w:t>
      </w:r>
      <w:r w:rsidRPr="00CE252E">
        <w:rPr>
          <w:rStyle w:val="StyleBoldUnderline"/>
        </w:rPr>
        <w:t>Ironically, at the present juncture of world history, the embargo is in some ways isolating the U.S. rather than Cuba</w:t>
      </w:r>
      <w:r w:rsidRPr="00BA428A">
        <w:rPr>
          <w:sz w:val="16"/>
        </w:rPr>
        <w:t xml:space="preserve">. </w:t>
      </w:r>
      <w:r w:rsidRPr="00CE252E">
        <w:rPr>
          <w:rStyle w:val="StyleBoldUnderline"/>
        </w:rPr>
        <w:t>Washington is often viewed as implementing</w:t>
      </w:r>
      <w:r>
        <w:rPr>
          <w:rStyle w:val="StyleBoldUnderline"/>
        </w:rPr>
        <w:t xml:space="preserve"> </w:t>
      </w:r>
      <w:r w:rsidRPr="00CE252E">
        <w:rPr>
          <w:rStyle w:val="StyleBoldUnderline"/>
        </w:rPr>
        <w:t xml:space="preserve">a regional policy that is defenseless and without a compass. </w:t>
      </w:r>
      <w:r w:rsidRPr="00BA428A">
        <w:rPr>
          <w:sz w:val="16"/>
        </w:rPr>
        <w:t xml:space="preserve">At the last Summit of the Americas in Cartagena in April 2012, </w:t>
      </w:r>
      <w:r w:rsidRPr="00BA428A">
        <w:rPr>
          <w:rStyle w:val="StyleBoldUnderline"/>
        </w:rPr>
        <w:t>member states</w:t>
      </w:r>
      <w:r w:rsidRPr="00BA428A">
        <w:rPr>
          <w:sz w:val="16"/>
        </w:rPr>
        <w:t xml:space="preserve">, with the exception of Washington, </w:t>
      </w:r>
      <w:r w:rsidRPr="00BA428A">
        <w:rPr>
          <w:rStyle w:val="StyleBoldUnderline"/>
        </w:rPr>
        <w:t>made it clear that they unanimously want Cuba to participate in the next plenary meeting or the gathering will be shut down.</w:t>
      </w:r>
      <w:r w:rsidRPr="00BA428A">
        <w:rPr>
          <w:sz w:val="16"/>
        </w:rPr>
        <w:t xml:space="preserve"> There are new regional organizations, such as the Community of Latin American and Caribbean States (CELAC), </w:t>
      </w:r>
      <w:r w:rsidRPr="00BA428A">
        <w:rPr>
          <w:rStyle w:val="StyleBoldUnderline"/>
        </w:rPr>
        <w:t>that now include Cuba and exclude the U.S. Not even America’s closest allies support the embargo.</w:t>
      </w:r>
      <w:r w:rsidRPr="00BA428A">
        <w:rPr>
          <w:sz w:val="16"/>
        </w:rPr>
        <w:t xml:space="preserve"> Instead, over the years, leaders in NATO and the OECD member nations have visited Cuba and, in some cases, allocated lines of credit to the regime. So it was no surprise that in November of 2012, the United Nations General Assembly voted overwhelmingly (188 – 3), for the 21st year in a row, against the US embargo</w:t>
      </w:r>
      <w:r w:rsidRPr="00CE252E">
        <w:rPr>
          <w:rStyle w:val="StyleBoldUnderline"/>
        </w:rPr>
        <w:t xml:space="preserve">. Finally, while a slim majority of Cuban Americans still favor the measure, changing demographics are eroding and outdating this support. As famed Cuban Researcher, Wayne Smith, </w:t>
      </w:r>
      <w:r w:rsidRPr="00BA428A">
        <w:rPr>
          <w:sz w:val="16"/>
        </w:rPr>
        <w:t xml:space="preserve">the director of the Latin America Rights &amp; Security: Cuba Project, at the Center for International Policy, </w:t>
      </w:r>
      <w:r w:rsidRPr="00CE252E">
        <w:rPr>
          <w:rStyle w:val="StyleBoldUnderline"/>
        </w:rPr>
        <w:t>points out</w:t>
      </w:r>
      <w:r w:rsidRPr="00BA428A">
        <w:rPr>
          <w:sz w:val="16"/>
        </w:rPr>
        <w:t>, “</w:t>
      </w:r>
      <w:r w:rsidRPr="00CE252E">
        <w:rPr>
          <w:rStyle w:val="StyleBoldUnderline"/>
        </w:rPr>
        <w:t>There are now many more new young Cuban Americans who support a more sensible approach to Cuba</w:t>
      </w:r>
      <w:r w:rsidRPr="00BA428A">
        <w:rPr>
          <w:sz w:val="16"/>
        </w:rPr>
        <w:t>” (Washington Post, Nov. 9, 2012).</w:t>
      </w:r>
    </w:p>
    <w:p w:rsidR="00F63FAD" w:rsidRDefault="00F63FAD" w:rsidP="00F63FAD">
      <w:pPr>
        <w:rPr>
          <w:rStyle w:val="StyleBoldUnderline"/>
        </w:rPr>
      </w:pPr>
    </w:p>
    <w:p w:rsidR="00F63FAD" w:rsidRPr="006825FC" w:rsidRDefault="00F63FAD" w:rsidP="00F63FAD">
      <w:pPr>
        <w:pStyle w:val="Heading4"/>
        <w:rPr>
          <w:rStyle w:val="StyleStyleBold12pt"/>
          <w:b/>
        </w:rPr>
      </w:pPr>
      <w:r w:rsidRPr="006825FC">
        <w:rPr>
          <w:rStyle w:val="StyleStyleBold12pt"/>
          <w:b/>
        </w:rPr>
        <w:t>The embargo is the major thorn in relations- no alt causes</w:t>
      </w:r>
    </w:p>
    <w:p w:rsidR="00F63FAD" w:rsidRPr="006825FC" w:rsidRDefault="00F63FAD" w:rsidP="00F63FAD">
      <w:pPr>
        <w:rPr>
          <w:rStyle w:val="StyleStyleBold12pt"/>
        </w:rPr>
      </w:pPr>
      <w:r>
        <w:rPr>
          <w:rStyle w:val="StyleStyleBold12pt"/>
        </w:rPr>
        <w:t xml:space="preserve">CIPR, ’13 </w:t>
      </w:r>
      <w:r w:rsidRPr="006825FC">
        <w:t xml:space="preserve">[7/8/13, the Center For Inter-American Policy &amp; Research at Tulane University, “Post-Embargo Cuba”, </w:t>
      </w:r>
      <w:hyperlink r:id="rId82" w:history="1">
        <w:r w:rsidRPr="006825FC">
          <w:rPr>
            <w:rStyle w:val="Hyperlink"/>
          </w:rPr>
          <w:t>http://cipr.tulane.edu/pages/detail/233/Post-Embargo-Cuba</w:t>
        </w:r>
      </w:hyperlink>
      <w:r w:rsidRPr="006825FC">
        <w:t>]</w:t>
      </w:r>
    </w:p>
    <w:p w:rsidR="00F63FAD" w:rsidRPr="006825FC" w:rsidRDefault="00F63FAD" w:rsidP="00F63FAD">
      <w:pPr>
        <w:rPr>
          <w:rStyle w:val="StyleBoldUnderline"/>
        </w:rPr>
      </w:pPr>
      <w:r w:rsidRPr="006825FC">
        <w:rPr>
          <w:sz w:val="16"/>
        </w:rPr>
        <w:t xml:space="preserve">Post-Embargo Cuba </w:t>
      </w:r>
      <w:r w:rsidRPr="006825FC">
        <w:rPr>
          <w:rStyle w:val="StyleBoldUnderline"/>
        </w:rPr>
        <w:t>Closely related to the topic of Inter-American Relations is the current situation in Cuba. U.S. foreign policy has attempted to isolate the regime via an ineffective embargo</w:t>
      </w:r>
      <w:r w:rsidRPr="006825FC">
        <w:rPr>
          <w:sz w:val="16"/>
        </w:rPr>
        <w:t xml:space="preserve"> and to micromanage the post-Fidel transition in response to domestic constituents. </w:t>
      </w:r>
      <w:r w:rsidRPr="006825FC">
        <w:rPr>
          <w:rStyle w:val="StyleBoldUnderline"/>
        </w:rPr>
        <w:t xml:space="preserve">Rather than isolating the island-nation this has thrust it into the mainstream of US politics and </w:t>
      </w:r>
      <w:r w:rsidRPr="006825FC">
        <w:rPr>
          <w:rStyle w:val="Emphasis"/>
        </w:rPr>
        <w:t>made it a bone of contention in inter-American relations</w:t>
      </w:r>
      <w:r w:rsidRPr="006825FC">
        <w:rPr>
          <w:sz w:val="16"/>
        </w:rPr>
        <w:t xml:space="preserve">. The illness of Fidel Castro and the transfer of power to his brother Raul generated expectations of political change that were largely disappointed. </w:t>
      </w:r>
      <w:r w:rsidRPr="006825FC">
        <w:rPr>
          <w:rStyle w:val="StyleBoldUnderline"/>
        </w:rPr>
        <w:t xml:space="preserve">Overtures by the Obama administration, which reversed Bush-era restrictions on travel and remittances while increasing the options for people-to-people diplomacy, </w:t>
      </w:r>
      <w:r w:rsidRPr="006825FC">
        <w:rPr>
          <w:rStyle w:val="Emphasis"/>
        </w:rPr>
        <w:t xml:space="preserve">only marginally improved relations between the two countries. </w:t>
      </w:r>
      <w:r w:rsidRPr="006825FC">
        <w:rPr>
          <w:rStyle w:val="StyleBoldUnderline"/>
        </w:rPr>
        <w:t xml:space="preserve">The lackluster performance of the Cuban economy, which depends on generous oil subsidies from Venezuela for its subsistence, and the global economic crisis forced the regime to introduce economic reforms, </w:t>
      </w:r>
      <w:r w:rsidRPr="006825FC">
        <w:rPr>
          <w:sz w:val="16"/>
        </w:rPr>
        <w:t xml:space="preserve">including a greater reliance on self-employment and entrepreneurship. Property ownership was also allowed, as well as its trading in the market. The state will concurrently reduce its employment levels and phase out food subsidies through the gradual elimination of ration cards. While some argue that these reforms will represent a sea change others believe their impact will be marginal. Raul Castro has vowed not to abandon the socialist model and has shown no signs of opening the political realm. Rather than renewing the ranks of the party he purged it of its younger elements and surrounded himself with revolutionary stalwarts. </w:t>
      </w:r>
      <w:r w:rsidRPr="006825FC">
        <w:rPr>
          <w:rStyle w:val="StyleBoldUnderline"/>
        </w:rPr>
        <w:t>From the perspective of the United States, no further policy reformulation appears likely in the near future. Much will depend on the threats and opportunities to national and sectoral interests generated by the changing situation on the Island.</w:t>
      </w:r>
    </w:p>
    <w:p w:rsidR="00F63FAD" w:rsidRDefault="00F63FAD" w:rsidP="00F63FAD">
      <w:pPr>
        <w:rPr>
          <w:rStyle w:val="StyleBoldUnderline"/>
        </w:rPr>
      </w:pPr>
    </w:p>
    <w:p w:rsidR="00F63FAD" w:rsidRPr="00145BC2" w:rsidRDefault="00F63FAD" w:rsidP="00F63FAD">
      <w:pPr>
        <w:pStyle w:val="Heading4"/>
        <w:rPr>
          <w:rStyle w:val="StyleStyleBold12pt"/>
          <w:b/>
        </w:rPr>
      </w:pPr>
      <w:r w:rsidRPr="00145BC2">
        <w:rPr>
          <w:rStyle w:val="StyleStyleBold12pt"/>
          <w:b/>
        </w:rPr>
        <w:t>Removing Embargo relieves tensions in the Hemisphere</w:t>
      </w:r>
    </w:p>
    <w:p w:rsidR="00F63FAD" w:rsidRPr="00093BCA" w:rsidRDefault="00F63FAD" w:rsidP="00F63FAD">
      <w:pPr>
        <w:rPr>
          <w:rStyle w:val="StyleStyleBold12pt"/>
        </w:rPr>
      </w:pPr>
      <w:r>
        <w:rPr>
          <w:rStyle w:val="StyleStyleBold12pt"/>
        </w:rPr>
        <w:t xml:space="preserve">Sheridan, ’09 </w:t>
      </w:r>
      <w:r w:rsidRPr="00093BCA">
        <w:t xml:space="preserve">[5/29/09, Mary Beth Sheridan is a diplomatic correspondent for The Washington Post, “U.S. Urged to Relax Cuba Policy to Boost Regional Relations”, </w:t>
      </w:r>
      <w:hyperlink r:id="rId83" w:history="1">
        <w:r w:rsidRPr="00093BCA">
          <w:rPr>
            <w:rStyle w:val="Hyperlink"/>
          </w:rPr>
          <w:t>http://articles.washingtonpost.com/2009-05-29/politics/36798831_1_cuba-scholar-oas-members-travel-restrictions</w:t>
        </w:r>
      </w:hyperlink>
      <w:r w:rsidRPr="00093BCA">
        <w:t>]</w:t>
      </w:r>
    </w:p>
    <w:p w:rsidR="00F63FAD" w:rsidRPr="008E6AAB" w:rsidRDefault="00F63FAD" w:rsidP="00F63FAD">
      <w:pPr>
        <w:rPr>
          <w:sz w:val="16"/>
        </w:rPr>
      </w:pPr>
      <w:r w:rsidRPr="008E6AAB">
        <w:rPr>
          <w:rStyle w:val="StyleBoldUnderline"/>
        </w:rPr>
        <w:t xml:space="preserve">The U.S. government is fighting an effort to allow Cuba to return to the Organization of American States </w:t>
      </w:r>
      <w:r w:rsidRPr="008E6AAB">
        <w:rPr>
          <w:sz w:val="16"/>
        </w:rPr>
        <w:t>after</w:t>
      </w:r>
      <w:r w:rsidRPr="008E6AAB">
        <w:rPr>
          <w:rStyle w:val="StyleBoldUnderline"/>
        </w:rPr>
        <w:t xml:space="preserve"> </w:t>
      </w:r>
      <w:r w:rsidRPr="008E6AAB">
        <w:rPr>
          <w:sz w:val="16"/>
        </w:rPr>
        <w:t xml:space="preserve">a 47-year suspension. But </w:t>
      </w:r>
      <w:r w:rsidRPr="008E6AAB">
        <w:rPr>
          <w:rStyle w:val="StyleBoldUnderline"/>
        </w:rPr>
        <w:t>the resistance is putting it at odds with much of Latin America</w:t>
      </w:r>
      <w:r w:rsidRPr="008E6AAB">
        <w:rPr>
          <w:sz w:val="16"/>
        </w:rPr>
        <w:t xml:space="preserve"> </w:t>
      </w:r>
      <w:r w:rsidRPr="008E6AAB">
        <w:rPr>
          <w:rStyle w:val="StyleBoldUnderline"/>
        </w:rPr>
        <w:t>as the Obama administration is trying to improve relations in the hemisphere.</w:t>
      </w:r>
      <w:r>
        <w:rPr>
          <w:rStyle w:val="StyleBoldUnderline"/>
        </w:rPr>
        <w:t xml:space="preserve"> </w:t>
      </w:r>
      <w:r w:rsidRPr="008E6AAB">
        <w:rPr>
          <w:rStyle w:val="StyleBoldUnderline"/>
        </w:rPr>
        <w:t xml:space="preserve">Eliminating the Cold War-era ban would be largely symbolic, </w:t>
      </w:r>
      <w:r w:rsidRPr="008E6AAB">
        <w:rPr>
          <w:sz w:val="16"/>
        </w:rPr>
        <w:t xml:space="preserve">because Cuba has shown no sign of wanting to return to the OAS, the main forum for political cooperation in the hemisphere. </w:t>
      </w:r>
      <w:r w:rsidRPr="008E6AAB">
        <w:rPr>
          <w:rStyle w:val="StyleBoldUnderline"/>
        </w:rPr>
        <w:t>But the debate shows how central the topic has become in U.S. relations with an increasingly assertive Latin America</w:t>
      </w:r>
      <w:r w:rsidRPr="008E6AAB">
        <w:rPr>
          <w:sz w:val="16"/>
        </w:rPr>
        <w:t xml:space="preserve">. </w:t>
      </w:r>
      <w:r w:rsidRPr="008E6AAB">
        <w:rPr>
          <w:rStyle w:val="StyleBoldUnderline"/>
        </w:rPr>
        <w:t>The wrangling over Cuba threatens to dominate a meeting of hemispheric foreign ministe</w:t>
      </w:r>
      <w:r w:rsidRPr="008E6AAB">
        <w:rPr>
          <w:sz w:val="16"/>
        </w:rPr>
        <w:t xml:space="preserve">rs, including Secretary of State Hillary Rodham Clinton, scheduled for Tuesday in Honduras. </w:t>
      </w:r>
      <w:r w:rsidRPr="008E6AAB">
        <w:rPr>
          <w:rStyle w:val="StyleBoldUnderline"/>
        </w:rPr>
        <w:t>"Fifty years after the U.S. . . . made Cuba its litmus test for its commercial and diplomatic ties in Latin America, Latin America is turning the tables</w:t>
      </w:r>
      <w:r w:rsidRPr="008E6AAB">
        <w:rPr>
          <w:sz w:val="16"/>
        </w:rPr>
        <w:t>," said Julia E. Sweig, a Cuba scholar at the Council on Foreign Relations. Now, she said</w:t>
      </w:r>
      <w:r w:rsidRPr="008E6AAB">
        <w:rPr>
          <w:rStyle w:val="StyleBoldUnderline"/>
        </w:rPr>
        <w:t>, Latin countries are "making Cuba the litmus test for the quality of the Obama administration's approach to Latin America."President Obama has taken steps toward improving ties with</w:t>
      </w:r>
      <w:r w:rsidRPr="008E6AAB">
        <w:rPr>
          <w:sz w:val="16"/>
        </w:rPr>
        <w:t xml:space="preserve"> Cuba, lifting restrictions on visits and money transfers by Cuban Americans and offering to restart immigration talks suspended in 2004</w:t>
      </w:r>
      <w:r w:rsidRPr="008E6AAB">
        <w:rPr>
          <w:rStyle w:val="StyleBoldUnderline"/>
        </w:rPr>
        <w:t>. But he has said he will not scrap the longtime economic embargo until Havana makes democratic reforms and cleans up its human rights record. Ending the embargo would also entail congressional action.</w:t>
      </w:r>
      <w:r>
        <w:rPr>
          <w:rStyle w:val="StyleBoldUnderline"/>
        </w:rPr>
        <w:t xml:space="preserve"> </w:t>
      </w:r>
      <w:r w:rsidRPr="008E6AAB">
        <w:rPr>
          <w:rStyle w:val="StyleBoldUnderline"/>
        </w:rPr>
        <w:t>Obama is facing pressure to move faster, both from Latin American allies and from key U.S. lawmakers. Bipartisan bills are pending in Congress that would eliminate all travel restrictions and ease the embargo</w:t>
      </w:r>
      <w:r w:rsidRPr="008E6AAB">
        <w:rPr>
          <w:sz w:val="16"/>
        </w:rPr>
        <w:t xml:space="preserve">. Cuba has sent mixed signals about its willingness to respond to the U.S. gestures. </w:t>
      </w:r>
      <w:r w:rsidRPr="008E6AAB">
        <w:rPr>
          <w:rStyle w:val="StyleBoldUnderline"/>
        </w:rPr>
        <w:t>Latin American leaders say that isolating Cuba is anachronistic when most countries in the region have established relations with communist nations such as Chi</w:t>
      </w:r>
      <w:r w:rsidRPr="008E6AAB">
        <w:rPr>
          <w:sz w:val="16"/>
        </w:rPr>
        <w:t xml:space="preserve">na. The OAS secretary general, José Miguel Insulza, has called the organization's </w:t>
      </w:r>
      <w:r w:rsidRPr="008E6AAB">
        <w:rPr>
          <w:rStyle w:val="StyleBoldUnderline"/>
        </w:rPr>
        <w:t>1962 suspension of Cuba "outdated" -- noting it is based on the island's alignment with a "communist bloc" that no longer exists</w:t>
      </w:r>
      <w:r w:rsidRPr="008E6AAB">
        <w:rPr>
          <w:sz w:val="16"/>
        </w:rPr>
        <w:t>. However, he has suggested that OAS members could postpone Cuba's full participation until it showed democratic reforms.</w:t>
      </w:r>
    </w:p>
    <w:p w:rsidR="00F63FAD" w:rsidRDefault="00F63FAD" w:rsidP="00F63FAD">
      <w:pPr>
        <w:rPr>
          <w:rStyle w:val="StyleBoldUnderline"/>
        </w:rPr>
      </w:pPr>
    </w:p>
    <w:p w:rsidR="00F63FAD" w:rsidRDefault="00F63FAD" w:rsidP="00F63FAD">
      <w:pPr>
        <w:rPr>
          <w:rStyle w:val="StyleStyleBold12pt"/>
        </w:rPr>
      </w:pPr>
      <w:r>
        <w:rPr>
          <w:rStyle w:val="StyleStyleBold12pt"/>
        </w:rPr>
        <w:t>Normalizing relations improves Relations and gives Credibility to Obama and Kerry</w:t>
      </w:r>
    </w:p>
    <w:p w:rsidR="00F63FAD" w:rsidRPr="00D01C3D" w:rsidRDefault="00F63FAD" w:rsidP="00F63FAD">
      <w:r>
        <w:rPr>
          <w:rStyle w:val="StyleStyleBold12pt"/>
        </w:rPr>
        <w:t xml:space="preserve">Rausnitz, 6/13 </w:t>
      </w:r>
      <w:r w:rsidRPr="00D01C3D">
        <w:t xml:space="preserve">[6/13/13, Zach Rausnitz is an Editor in the Government Publishing Group at FierceMarkets, “Cuba's inclusion on State Sponsors of Terrorism list bad for U.S., panelists say”, </w:t>
      </w:r>
      <w:hyperlink r:id="rId84" w:history="1">
        <w:r w:rsidRPr="00D01C3D">
          <w:rPr>
            <w:rStyle w:val="Hyperlink"/>
          </w:rPr>
          <w:t>http://www.fiercehomelandsecurity.com/story/cubas-inclusion-state-sponsors-terrorism-list-bad-us-panelists-say/2013-06-13</w:t>
        </w:r>
      </w:hyperlink>
      <w:r w:rsidRPr="00D01C3D">
        <w:t>]</w:t>
      </w:r>
    </w:p>
    <w:p w:rsidR="00F63FAD" w:rsidRPr="00D01C3D" w:rsidRDefault="00F63FAD" w:rsidP="00F63FAD">
      <w:pPr>
        <w:rPr>
          <w:b/>
          <w:bCs/>
          <w:sz w:val="24"/>
        </w:rPr>
      </w:pPr>
      <w:r w:rsidRPr="00745586">
        <w:rPr>
          <w:rStyle w:val="StyleBoldUnderline"/>
        </w:rPr>
        <w:t xml:space="preserve">Cuba remains on the list of State Sponsors of Terrorism for political reasons only, and there are downsides for the United States in leaving it there, panelists said at a Center for Strategic and International Studies </w:t>
      </w:r>
      <w:r w:rsidRPr="00745586">
        <w:rPr>
          <w:sz w:val="16"/>
        </w:rPr>
        <w:t xml:space="preserve">event June 11. </w:t>
      </w:r>
      <w:r w:rsidRPr="00745586">
        <w:rPr>
          <w:rStyle w:val="StyleBoldUnderline"/>
        </w:rPr>
        <w:t>Retaining Cuba on the list "feeds into and prolongs this climate of mistrust which the Obama administration claimed it wanted to overcome</w:t>
      </w:r>
      <w:r w:rsidRPr="00745586">
        <w:rPr>
          <w:sz w:val="16"/>
        </w:rPr>
        <w:t xml:space="preserve">," said Tomás Bilbao, executive director of the Washington, D.C.-based Cuba Study Group, which promotes human rights and the rule of law in Cuba. </w:t>
      </w:r>
      <w:r w:rsidRPr="00745586">
        <w:rPr>
          <w:rStyle w:val="StyleBoldUnderline"/>
        </w:rPr>
        <w:t xml:space="preserve">But the country could undergo some reform in the coming years, and the continued </w:t>
      </w:r>
      <w:r w:rsidRPr="00745586">
        <w:rPr>
          <w:rStyle w:val="StyleBoldUnderline"/>
        </w:rPr>
        <w:lastRenderedPageBreak/>
        <w:t>inclusion of Cuba on the list "is an obstacle to taking advantage of that window of opportunity"</w:t>
      </w:r>
      <w:r w:rsidRPr="00745586">
        <w:rPr>
          <w:sz w:val="16"/>
        </w:rPr>
        <w:t xml:space="preserve"> to influence changes, Bilbao said. </w:t>
      </w:r>
      <w:r w:rsidRPr="00745586">
        <w:rPr>
          <w:rStyle w:val="StyleBoldUnderline"/>
        </w:rPr>
        <w:t>Cuba's inclusion on the list also costs the United States credibility and drains some of the meaning from designating a country as a state sponsor of terroris</w:t>
      </w:r>
      <w:r w:rsidRPr="00745586">
        <w:rPr>
          <w:sz w:val="16"/>
        </w:rPr>
        <w:t xml:space="preserve">m, said Robert Muse, a Cuba expert who also spoke on the panel. He called the refusal to de-list Cuba "arbitrary and capricious." But while designating a country for the list requires evidence, keeping it there "requires little more than a lack of political will to de-list it," Bilbao said. And the burden is on those who favor improved relations with Cuba to show officials that it's worth the backlash that will come from certain anti-Cuba lawmakers, Muse added. </w:t>
      </w:r>
      <w:r w:rsidRPr="00745586">
        <w:rPr>
          <w:rStyle w:val="StyleBoldUnderline"/>
        </w:rPr>
        <w:t>The panelists voiced optimism that President Obama and Secretary of State John Kerry might see improved U.S.-Cuba relations as a significant accomplishment to add to their legacies.</w:t>
      </w:r>
      <w:r>
        <w:rPr>
          <w:rStyle w:val="StyleBoldUnderline"/>
        </w:rPr>
        <w:t xml:space="preserve"> </w:t>
      </w:r>
      <w:r w:rsidRPr="00745586">
        <w:rPr>
          <w:rStyle w:val="Emphasis"/>
        </w:rPr>
        <w:t>No other administration has been able to normalize relations with Cuba in the past 50 years, and doing so could improve relationships between the United States and other Latin American countries, Bilbao said.</w:t>
      </w:r>
      <w:r>
        <w:rPr>
          <w:rStyle w:val="Emphasis"/>
        </w:rPr>
        <w:t xml:space="preserve"> </w:t>
      </w:r>
      <w:r w:rsidRPr="00745586">
        <w:rPr>
          <w:sz w:val="16"/>
        </w:rPr>
        <w:t xml:space="preserve">Muse said Kerry </w:t>
      </w:r>
      <w:r w:rsidRPr="00745586">
        <w:rPr>
          <w:rStyle w:val="StyleBoldUnderline"/>
        </w:rPr>
        <w:t xml:space="preserve">had relatively few concrete achievements from his time as a senator and might want to be remembered for opening up the U.S. relationship with Cuba </w:t>
      </w:r>
      <w:r w:rsidRPr="00745586">
        <w:rPr>
          <w:sz w:val="16"/>
        </w:rPr>
        <w:t xml:space="preserve">much in the same way former Secretary of State </w:t>
      </w:r>
      <w:r w:rsidRPr="00745586">
        <w:rPr>
          <w:rStyle w:val="StyleBoldUnderline"/>
        </w:rPr>
        <w:t>Henry Kissinger changed the relationship with China</w:t>
      </w:r>
      <w:r w:rsidRPr="00745586">
        <w:rPr>
          <w:sz w:val="16"/>
        </w:rPr>
        <w:t xml:space="preserve"> during the Nixon administration.</w:t>
      </w:r>
    </w:p>
    <w:p w:rsidR="00F63FAD" w:rsidRDefault="00F63FAD" w:rsidP="00F63FAD">
      <w:pPr>
        <w:rPr>
          <w:rStyle w:val="StyleBoldUnderline"/>
        </w:rPr>
      </w:pPr>
    </w:p>
    <w:p w:rsidR="00F63FAD" w:rsidRPr="00231F37" w:rsidRDefault="00F63FAD" w:rsidP="00F63FAD">
      <w:pPr>
        <w:pStyle w:val="Heading4"/>
        <w:rPr>
          <w:rStyle w:val="StyleStyleBold12pt"/>
          <w:b/>
        </w:rPr>
      </w:pPr>
      <w:r w:rsidRPr="00231F37">
        <w:rPr>
          <w:rStyle w:val="StyleStyleBold12pt"/>
          <w:b/>
        </w:rPr>
        <w:t xml:space="preserve">Normalizing Relations pushes out other countries </w:t>
      </w:r>
    </w:p>
    <w:p w:rsidR="00F63FAD" w:rsidRPr="00B10418" w:rsidRDefault="00F63FAD" w:rsidP="00F63FAD">
      <w:r>
        <w:rPr>
          <w:rStyle w:val="StyleStyleBold12pt"/>
        </w:rPr>
        <w:t xml:space="preserve">Curtain, ’08 </w:t>
      </w:r>
      <w:r w:rsidRPr="00B10418">
        <w:t xml:space="preserve">[June 2008, Joseph Curtain is Lieutenant Commander, United States Navy </w:t>
      </w:r>
    </w:p>
    <w:p w:rsidR="00F63FAD" w:rsidRPr="00B10418" w:rsidRDefault="00F63FAD" w:rsidP="00F63FAD">
      <w:r w:rsidRPr="00B10418">
        <w:t xml:space="preserve">B.A., The George Washington University, 1995, “ECONOMIC AND SECURITY REASONS WHY THE U.S. SHOULD </w:t>
      </w:r>
    </w:p>
    <w:p w:rsidR="00F63FAD" w:rsidRPr="00B10418" w:rsidRDefault="00F63FAD" w:rsidP="00F63FAD">
      <w:r w:rsidRPr="00B10418">
        <w:t xml:space="preserve">NORMALIZE RELATIONS WITH CUBA”, </w:t>
      </w:r>
      <w:hyperlink r:id="rId85" w:history="1">
        <w:r w:rsidRPr="00B10418">
          <w:rPr>
            <w:rStyle w:val="Hyperlink"/>
          </w:rPr>
          <w:t>http://www.dtic.mil/cgi-bin/GetTRDoc?AD=ADA483591</w:t>
        </w:r>
      </w:hyperlink>
      <w:r w:rsidRPr="00B10418">
        <w:t>]</w:t>
      </w:r>
    </w:p>
    <w:p w:rsidR="00F63FAD" w:rsidRPr="00745586" w:rsidRDefault="00F63FAD" w:rsidP="00F63FAD">
      <w:pPr>
        <w:rPr>
          <w:sz w:val="16"/>
        </w:rPr>
      </w:pPr>
      <w:r w:rsidRPr="00745586">
        <w:rPr>
          <w:sz w:val="16"/>
        </w:rPr>
        <w:t xml:space="preserve">The thesis also shows how </w:t>
      </w:r>
      <w:r w:rsidRPr="00745586">
        <w:rPr>
          <w:rStyle w:val="StyleBoldUnderline"/>
        </w:rPr>
        <w:t>China, Venezuela and Iran continue to invest more money in the island and subsequently threaten to wield more influence over Cuba.</w:t>
      </w:r>
      <w:r w:rsidRPr="00745586">
        <w:rPr>
          <w:sz w:val="16"/>
        </w:rPr>
        <w:t xml:space="preserve"> </w:t>
      </w:r>
      <w:r w:rsidRPr="00745586">
        <w:rPr>
          <w:rStyle w:val="StyleBoldUnderline"/>
        </w:rPr>
        <w:t>The U.S. has the opportunity to mitigate the threats posed by Venezuela and Iran vis-à-vis Cuba.</w:t>
      </w:r>
      <w:r w:rsidRPr="00745586">
        <w:rPr>
          <w:sz w:val="16"/>
        </w:rPr>
        <w:t xml:space="preserve"> However, the policy espoused by current policy makers is logically flawed. The </w:t>
      </w:r>
      <w:r w:rsidRPr="00745586">
        <w:rPr>
          <w:rStyle w:val="StyleBoldUnderline"/>
        </w:rPr>
        <w:t>Helms-Burton Act contains unrealistic benchmarks for ending the embargo that provide little incentive for Cuban leaders to liberalize</w:t>
      </w:r>
      <w:r w:rsidRPr="00745586">
        <w:rPr>
          <w:sz w:val="16"/>
        </w:rPr>
        <w:t xml:space="preserve">. Neither presidential candidate advocates a change in this legislation. In contrast, this thesis argues that </w:t>
      </w:r>
      <w:r w:rsidRPr="00745586">
        <w:rPr>
          <w:rStyle w:val="Emphasis"/>
        </w:rPr>
        <w:t xml:space="preserve">the normalization of relations with Cuba can diminish the influence Iran and Venezuela have on Cuba and keep potential threats from coming ninety miles off the coast of the U.S. </w:t>
      </w:r>
      <w:r w:rsidRPr="00745586">
        <w:rPr>
          <w:rStyle w:val="StyleBoldUnderline"/>
        </w:rPr>
        <w:t>The next president should call for Congress to repeal the Helms-Burton Act</w:t>
      </w:r>
      <w:r w:rsidRPr="00745586">
        <w:rPr>
          <w:sz w:val="16"/>
        </w:rPr>
        <w:t xml:space="preserve"> so that executive discretion can be exercised with respect to Cuban foreign policy. </w:t>
      </w:r>
    </w:p>
    <w:p w:rsidR="00F63FAD" w:rsidRDefault="00F63FAD" w:rsidP="00F63FAD">
      <w:pPr>
        <w:rPr>
          <w:rStyle w:val="StyleBoldUnderline"/>
        </w:rPr>
      </w:pPr>
    </w:p>
    <w:p w:rsidR="00F63FAD" w:rsidRPr="00A315EB" w:rsidRDefault="00F63FAD" w:rsidP="00F63FAD">
      <w:pPr>
        <w:pStyle w:val="Heading4"/>
        <w:rPr>
          <w:rStyle w:val="StyleStyleBold12pt"/>
          <w:b/>
        </w:rPr>
      </w:pPr>
      <w:r w:rsidRPr="00A315EB">
        <w:rPr>
          <w:rStyle w:val="StyleStyleBold12pt"/>
          <w:b/>
        </w:rPr>
        <w:t>Normalized Relations prevents a Iran, Venezuela, Cuban Triangle</w:t>
      </w:r>
    </w:p>
    <w:p w:rsidR="00F63FAD" w:rsidRPr="00B10418" w:rsidRDefault="00F63FAD" w:rsidP="00F63FAD">
      <w:r>
        <w:rPr>
          <w:rStyle w:val="StyleStyleBold12pt"/>
        </w:rPr>
        <w:t xml:space="preserve">Curtain, ’08 </w:t>
      </w:r>
      <w:r w:rsidRPr="00B10418">
        <w:t xml:space="preserve">[June 2008, Joseph Curtain is Lieutenant Commander, United States Navy </w:t>
      </w:r>
    </w:p>
    <w:p w:rsidR="00F63FAD" w:rsidRPr="00B10418" w:rsidRDefault="00F63FAD" w:rsidP="00F63FAD">
      <w:r w:rsidRPr="00B10418">
        <w:t xml:space="preserve">B.A., The George Washington University, 1995, “ECONOMIC AND SECURITY REASONS WHY THE U.S. SHOULD </w:t>
      </w:r>
    </w:p>
    <w:p w:rsidR="00F63FAD" w:rsidRPr="004D71FB" w:rsidRDefault="00F63FAD" w:rsidP="00F63FAD">
      <w:r w:rsidRPr="00B10418">
        <w:t xml:space="preserve">NORMALIZE RELATIONS WITH CUBA”, </w:t>
      </w:r>
      <w:hyperlink r:id="rId86" w:history="1">
        <w:r w:rsidRPr="00B10418">
          <w:rPr>
            <w:rStyle w:val="Hyperlink"/>
          </w:rPr>
          <w:t>http://www.dtic.mil/cgi-bin/GetTRDoc?AD=ADA483591</w:t>
        </w:r>
      </w:hyperlink>
      <w:r w:rsidRPr="00B10418">
        <w:t>]</w:t>
      </w:r>
    </w:p>
    <w:p w:rsidR="00F63FAD" w:rsidRPr="004D71FB" w:rsidRDefault="00F63FAD" w:rsidP="00F63FAD">
      <w:pPr>
        <w:rPr>
          <w:rStyle w:val="Emphasis"/>
        </w:rPr>
      </w:pPr>
      <w:r w:rsidRPr="004D71FB">
        <w:rPr>
          <w:sz w:val="16"/>
        </w:rPr>
        <w:t xml:space="preserve">How can </w:t>
      </w:r>
      <w:r w:rsidRPr="004D71FB">
        <w:rPr>
          <w:rStyle w:val="StyleBoldUnderline"/>
        </w:rPr>
        <w:t>the U.S. minimize the triangular threat posed by Iran, Venezuela and Cuba</w:t>
      </w:r>
      <w:r w:rsidRPr="004D71FB">
        <w:rPr>
          <w:sz w:val="16"/>
        </w:rPr>
        <w:t xml:space="preserve">? How can this cycle of dependency, control and power be broken? Probably </w:t>
      </w:r>
      <w:r w:rsidRPr="004D71FB">
        <w:rPr>
          <w:rStyle w:val="Emphasis"/>
        </w:rPr>
        <w:t>one of the easiest solutions is normalizing relations with Cuba.</w:t>
      </w:r>
      <w:r w:rsidRPr="004D71FB">
        <w:rPr>
          <w:sz w:val="16"/>
        </w:rPr>
        <w:t xml:space="preserve"> The U.S. could be processing nickel or drilling for oil in Cuba. </w:t>
      </w:r>
      <w:r w:rsidRPr="004D71FB">
        <w:rPr>
          <w:rStyle w:val="StyleBoldUnderline"/>
        </w:rPr>
        <w:t>The U.S. could easily surpass the E.U. and China and lead all other countries in aggregate trade with Cuba. With U.S. capital flowing through the Cuban economy, it could in time replace Cuba’s dependency on Venezuela and hereby effectively negate Chavez’s influence. Given normalized relations with Cuba, if Chavez were able to create a Venezuelan – Cuban confederation,</w:t>
      </w:r>
      <w:r w:rsidRPr="004D71FB">
        <w:rPr>
          <w:sz w:val="16"/>
        </w:rPr>
        <w:t xml:space="preserve"> it would be in name only. </w:t>
      </w:r>
      <w:r w:rsidRPr="004D71FB">
        <w:rPr>
          <w:rStyle w:val="Emphasis"/>
        </w:rPr>
        <w:t>And by normalizing relations with Cuba, the triangular threat would be minimized to isolated and separate threats from Iran and Venezuela.</w:t>
      </w:r>
    </w:p>
    <w:p w:rsidR="00F63FAD" w:rsidRDefault="00F63FAD" w:rsidP="00F63FAD">
      <w:pPr>
        <w:rPr>
          <w:rStyle w:val="StyleBoldUnderline"/>
        </w:rPr>
      </w:pPr>
    </w:p>
    <w:p w:rsidR="00F63FAD" w:rsidRPr="00CB4CFF" w:rsidRDefault="00F63FAD" w:rsidP="00F63FAD">
      <w:pPr>
        <w:pStyle w:val="Heading4"/>
        <w:rPr>
          <w:rStyle w:val="StyleStyleBold12pt"/>
          <w:b/>
        </w:rPr>
      </w:pPr>
      <w:r w:rsidRPr="00CB4CFF">
        <w:rPr>
          <w:rStyle w:val="StyleStyleBold12pt"/>
          <w:b/>
        </w:rPr>
        <w:t>Keeping Cuba on the terror list destroys our cred on the issue</w:t>
      </w:r>
    </w:p>
    <w:p w:rsidR="00F63FAD" w:rsidRPr="00D10300" w:rsidRDefault="00F63FAD" w:rsidP="00F63FAD">
      <w:pPr>
        <w:rPr>
          <w:rStyle w:val="StyleStyleBold12pt"/>
        </w:rPr>
      </w:pPr>
      <w:r>
        <w:rPr>
          <w:rStyle w:val="StyleStyleBold12pt"/>
        </w:rPr>
        <w:t>Metzker, 6/13</w:t>
      </w:r>
      <w:r w:rsidRPr="00D10300">
        <w:t xml:space="preserve"> [6/13/13, Jared Metzker is a reporter at the Inter Press Service News Agency, “Pressure Building for U.S. to Remove Cuba from ‘Terror Sponsor’ List”, </w:t>
      </w:r>
      <w:hyperlink r:id="rId87" w:history="1">
        <w:r w:rsidRPr="00D10300">
          <w:rPr>
            <w:rStyle w:val="Hyperlink"/>
          </w:rPr>
          <w:t>http://www.ipsnews.net/2013/06/pressure-building-for-u-s-to-remove-cuba-from-terror-sponsor-list/</w:t>
        </w:r>
      </w:hyperlink>
      <w:r w:rsidRPr="00D10300">
        <w:t>]</w:t>
      </w:r>
    </w:p>
    <w:p w:rsidR="00F63FAD" w:rsidRPr="00D10300" w:rsidRDefault="00F63FAD" w:rsidP="00F63FAD">
      <w:pPr>
        <w:rPr>
          <w:sz w:val="16"/>
        </w:rPr>
      </w:pPr>
      <w:r w:rsidRPr="00D10300">
        <w:rPr>
          <w:rStyle w:val="StyleBoldUnderline"/>
        </w:rPr>
        <w:t>Both Muse and Bilbao concluded that Cuba’s continued presence on the State Department’s terrorism list arises</w:t>
      </w:r>
      <w:r w:rsidRPr="00D10300">
        <w:rPr>
          <w:sz w:val="16"/>
        </w:rPr>
        <w:t xml:space="preserve"> less </w:t>
      </w:r>
      <w:r w:rsidRPr="00D10300">
        <w:rPr>
          <w:rStyle w:val="StyleBoldUnderline"/>
        </w:rPr>
        <w:t>from these shaky legal justifications</w:t>
      </w:r>
      <w:r w:rsidRPr="00D10300">
        <w:rPr>
          <w:sz w:val="16"/>
        </w:rPr>
        <w:t xml:space="preserve"> than from political calculations. </w:t>
      </w:r>
      <w:r w:rsidRPr="00D10300">
        <w:rPr>
          <w:rStyle w:val="StyleBoldUnderline"/>
        </w:rPr>
        <w:t>Others have arrived at similar conclusions for years.</w:t>
      </w:r>
      <w:r w:rsidRPr="00D10300">
        <w:rPr>
          <w:sz w:val="16"/>
        </w:rPr>
        <w:t xml:space="preserve"> In 2002, a former advisor to President </w:t>
      </w:r>
      <w:r w:rsidRPr="00D10300">
        <w:rPr>
          <w:rStyle w:val="StyleBoldUnderline"/>
        </w:rPr>
        <w:t>Bill Clinton suggested that maintaining Cuba on the list keeps happy a certain part of the voting public in Florida</w:t>
      </w:r>
      <w:r w:rsidRPr="00D10300">
        <w:rPr>
          <w:sz w:val="16"/>
        </w:rPr>
        <w:t xml:space="preserve"> – a politically important state with a large Cuban exile population – </w:t>
      </w:r>
      <w:r w:rsidRPr="00D10300">
        <w:rPr>
          <w:rStyle w:val="StyleBoldUnderline"/>
        </w:rPr>
        <w:t>and “it doesn’t cost anything”.</w:t>
      </w:r>
      <w:r>
        <w:rPr>
          <w:rStyle w:val="StyleBoldUnderline"/>
        </w:rPr>
        <w:t xml:space="preserve"> </w:t>
      </w:r>
      <w:r w:rsidRPr="00D10300">
        <w:rPr>
          <w:rStyle w:val="StyleBoldUnderline"/>
        </w:rPr>
        <w:t>Muse disagreed with the latter part of that statement, however. He noted that by behaving arbitrarily in what should be a strictly legal matter, the United States was damaging its “credibility on the issue of international terrorism</w:t>
      </w:r>
      <w:r w:rsidRPr="00D10300">
        <w:rPr>
          <w:sz w:val="16"/>
        </w:rPr>
        <w:t xml:space="preserve">” and </w:t>
      </w:r>
      <w:r w:rsidRPr="00D10300">
        <w:rPr>
          <w:rStyle w:val="StyleBoldUnderline"/>
        </w:rPr>
        <w:t>diminishing its “seriousness of purpose” in using the term “terrorism”</w:t>
      </w:r>
      <w:r w:rsidRPr="00D10300">
        <w:rPr>
          <w:sz w:val="16"/>
        </w:rPr>
        <w:t xml:space="preserve"> in a meaningful manner.</w:t>
      </w:r>
    </w:p>
    <w:p w:rsidR="00F63FAD" w:rsidRDefault="00F63FAD" w:rsidP="00F63FAD">
      <w:pPr>
        <w:rPr>
          <w:rStyle w:val="StyleBoldUnderline"/>
        </w:rPr>
      </w:pPr>
    </w:p>
    <w:p w:rsidR="00F63FAD" w:rsidRPr="005A70B4" w:rsidRDefault="00F63FAD" w:rsidP="00F63FAD">
      <w:pPr>
        <w:pStyle w:val="Heading4"/>
        <w:rPr>
          <w:rStyle w:val="StyleStyleBold12pt"/>
          <w:b/>
        </w:rPr>
      </w:pPr>
      <w:r w:rsidRPr="005A70B4">
        <w:rPr>
          <w:rStyle w:val="StyleStyleBold12pt"/>
          <w:b/>
        </w:rPr>
        <w:lastRenderedPageBreak/>
        <w:t>Embargo hurts US international Standing</w:t>
      </w:r>
    </w:p>
    <w:p w:rsidR="00F63FAD" w:rsidRPr="006C329B" w:rsidRDefault="00F63FAD" w:rsidP="00F63FAD">
      <w:pPr>
        <w:rPr>
          <w:rStyle w:val="StyleBoldUnderline"/>
          <w:b/>
          <w:sz w:val="24"/>
          <w:u w:val="none"/>
        </w:rPr>
      </w:pPr>
      <w:r>
        <w:rPr>
          <w:rStyle w:val="StyleStyleBold12pt"/>
        </w:rPr>
        <w:t xml:space="preserve">Safran, ’12 </w:t>
      </w:r>
      <w:r w:rsidRPr="00D5125F">
        <w:t xml:space="preserve">[8/14/12, Brian Safran has a Master of Science in Global Affairs , “End the Cuban Embargo - Brian Safran”, </w:t>
      </w:r>
      <w:hyperlink r:id="rId88" w:history="1">
        <w:r w:rsidRPr="00D5125F">
          <w:rPr>
            <w:rStyle w:val="Hyperlink"/>
          </w:rPr>
          <w:t>http://brian-safran-4.quora.com/End-the-Cuban-Embargo-Brian-Safran</w:t>
        </w:r>
      </w:hyperlink>
      <w:r w:rsidRPr="00D5125F">
        <w:t>]</w:t>
      </w:r>
    </w:p>
    <w:p w:rsidR="00F63FAD" w:rsidRDefault="00F63FAD" w:rsidP="00F63FAD">
      <w:pPr>
        <w:rPr>
          <w:sz w:val="16"/>
        </w:rPr>
      </w:pPr>
      <w:r w:rsidRPr="00393F45">
        <w:rPr>
          <w:rStyle w:val="StyleBoldUnderline"/>
        </w:rPr>
        <w:t>The continuance of the embargo has incited widespread international condemnation of the Untied States</w:t>
      </w:r>
      <w:r w:rsidRPr="00393F45">
        <w:rPr>
          <w:sz w:val="16"/>
        </w:rPr>
        <w:t xml:space="preserve">. The </w:t>
      </w:r>
      <w:r w:rsidRPr="00393F45">
        <w:rPr>
          <w:rStyle w:val="StyleBoldUnderline"/>
        </w:rPr>
        <w:t>United Nations</w:t>
      </w:r>
      <w:r w:rsidRPr="00393F45">
        <w:rPr>
          <w:sz w:val="16"/>
        </w:rPr>
        <w:t xml:space="preserve"> General Assembly</w:t>
      </w:r>
      <w:r w:rsidRPr="00393F45">
        <w:rPr>
          <w:rStyle w:val="StyleBoldUnderline"/>
        </w:rPr>
        <w:t xml:space="preserve"> has consistently denounced the imposition of the embargo almost unanimously on the basis of its illegitimacy and violation of internationally accepted humanitarian standa</w:t>
      </w:r>
      <w:r w:rsidRPr="00393F45">
        <w:rPr>
          <w:sz w:val="16"/>
        </w:rPr>
        <w:t xml:space="preserve">rds. (Herrera, 2003, 50) The </w:t>
      </w:r>
      <w:r w:rsidRPr="00393F45">
        <w:rPr>
          <w:rStyle w:val="StyleBoldUnderline"/>
        </w:rPr>
        <w:t xml:space="preserve">United States has also recently had to relinquish its seats on the human rights commissions </w:t>
      </w:r>
      <w:r w:rsidRPr="00393F45">
        <w:rPr>
          <w:sz w:val="16"/>
        </w:rPr>
        <w:t xml:space="preserve">both in the United Nations and in the Organization of American States, </w:t>
      </w:r>
      <w:r w:rsidRPr="00393F45">
        <w:rPr>
          <w:rStyle w:val="StyleBoldUnderline"/>
        </w:rPr>
        <w:t>which many analysts believe to be a form of retribution aimed at the United States in response to its continuation of the Cuban embargo in the midst of its unfathomable and deplorable effects on the Cuban populace</w:t>
      </w:r>
      <w:r w:rsidRPr="00393F45">
        <w:rPr>
          <w:sz w:val="16"/>
        </w:rPr>
        <w:t xml:space="preserve">. (Weinmann, 2004, 30) </w:t>
      </w:r>
      <w:r w:rsidRPr="00393F45">
        <w:rPr>
          <w:rStyle w:val="StyleBoldUnderline"/>
        </w:rPr>
        <w:t>Many leaders in the international community have expressed their distain for the U.S. embargo through international organizations based on the fact that the United States attempts to impose the sanctions it places on Cuba</w:t>
      </w:r>
      <w:r w:rsidRPr="00393F45">
        <w:rPr>
          <w:sz w:val="16"/>
        </w:rPr>
        <w:t xml:space="preserve"> via “extraterritoriality,” or against the international community, thus clearly violating internationally-accepted standards of national sovereignty and international law (Herrera, 2003, 51).</w:t>
      </w:r>
    </w:p>
    <w:p w:rsidR="00F63FAD" w:rsidRDefault="00F63FAD" w:rsidP="00F63FAD">
      <w:pPr>
        <w:rPr>
          <w:rStyle w:val="StyleBoldUnderline"/>
        </w:rPr>
      </w:pPr>
    </w:p>
    <w:p w:rsidR="00F63FAD" w:rsidRPr="00121ED6" w:rsidRDefault="00F63FAD" w:rsidP="00F63FAD">
      <w:pPr>
        <w:rPr>
          <w:rStyle w:val="StyleStyleBold12pt"/>
        </w:rPr>
      </w:pPr>
      <w:r>
        <w:rPr>
          <w:rStyle w:val="StyleStyleBold12pt"/>
        </w:rPr>
        <w:t>Now is a ripe time to normalize relations</w:t>
      </w:r>
    </w:p>
    <w:p w:rsidR="00F63FAD" w:rsidRPr="000D46B8" w:rsidRDefault="00F63FAD" w:rsidP="00F63FAD">
      <w:pPr>
        <w:rPr>
          <w:rStyle w:val="StyleBoldUnderline"/>
          <w:b/>
          <w:sz w:val="24"/>
          <w:u w:val="none"/>
        </w:rPr>
      </w:pPr>
      <w:r>
        <w:rPr>
          <w:rStyle w:val="StyleStyleBold12pt"/>
        </w:rPr>
        <w:t xml:space="preserve">Lobe, ’12 </w:t>
      </w:r>
      <w:r w:rsidRPr="00FE3ECD">
        <w:t xml:space="preserve">[11/9/12, Jim Lobe is a reporter for the Inter Press service, “Obama’s Historic Cuban-American Vote Opens Window for Change”, </w:t>
      </w:r>
      <w:hyperlink r:id="rId89" w:history="1">
        <w:r w:rsidRPr="00FE3ECD">
          <w:rPr>
            <w:rStyle w:val="Hyperlink"/>
          </w:rPr>
          <w:t>http://www.ipsnews.net/2012/11/obamas-historic-cuban-american-vote-opens-window-for-change/</w:t>
        </w:r>
      </w:hyperlink>
      <w:r w:rsidRPr="00FE3ECD">
        <w:t>]</w:t>
      </w:r>
    </w:p>
    <w:p w:rsidR="00F63FAD" w:rsidRDefault="00F63FAD" w:rsidP="00F63FAD">
      <w:pPr>
        <w:rPr>
          <w:rStyle w:val="StyleBoldUnderline"/>
        </w:rPr>
      </w:pPr>
      <w:r w:rsidRPr="00121ED6">
        <w:rPr>
          <w:rStyle w:val="StyleBoldUnderline"/>
        </w:rPr>
        <w:t>Still, the fact that Latin American countries have become increasingly insistent that Washington’s embargo constitutes a major impediment to improved hemispheric ties</w:t>
      </w:r>
      <w:r w:rsidRPr="00121ED6">
        <w:rPr>
          <w:sz w:val="16"/>
        </w:rPr>
        <w:t xml:space="preserve"> – Cuba will chair the two-year-old Community of Latin American and Caribbean States (CELAC) next year – will </w:t>
      </w:r>
      <w:r w:rsidRPr="00121ED6">
        <w:rPr>
          <w:rStyle w:val="StyleBoldUnderline"/>
        </w:rPr>
        <w:t>likely affect Obama’s calculus. Cuba’s key mediating role to end the</w:t>
      </w:r>
      <w:r w:rsidRPr="00121ED6">
        <w:rPr>
          <w:sz w:val="16"/>
        </w:rPr>
        <w:t xml:space="preserve"> four-decade-old civil </w:t>
      </w:r>
      <w:r w:rsidRPr="00121ED6">
        <w:rPr>
          <w:rStyle w:val="StyleBoldUnderline"/>
        </w:rPr>
        <w:t>war in Colombia</w:t>
      </w:r>
      <w:r w:rsidRPr="00121ED6">
        <w:rPr>
          <w:sz w:val="16"/>
        </w:rPr>
        <w:t xml:space="preserve">, on which Washington has spent some eight billion dollars over the past decade, </w:t>
      </w:r>
      <w:r w:rsidRPr="00121ED6">
        <w:rPr>
          <w:rStyle w:val="StyleBoldUnderline"/>
        </w:rPr>
        <w:t>could also provide an external push toward normalisation, according to Thale</w:t>
      </w:r>
      <w:r w:rsidRPr="00121ED6">
        <w:rPr>
          <w:sz w:val="16"/>
        </w:rPr>
        <w:t>. “</w:t>
      </w:r>
      <w:r w:rsidRPr="00121ED6">
        <w:rPr>
          <w:rStyle w:val="StyleBoldUnderline"/>
        </w:rPr>
        <w:t>There’s more pull from the region and there’s less resistance for improving ties,”</w:t>
      </w:r>
      <w:r w:rsidRPr="00121ED6">
        <w:rPr>
          <w:sz w:val="16"/>
        </w:rPr>
        <w:t xml:space="preserve"> he said.</w:t>
      </w:r>
    </w:p>
    <w:p w:rsidR="00F63FAD" w:rsidRDefault="00F63FAD" w:rsidP="00F63FAD"/>
    <w:p w:rsidR="00F63FAD" w:rsidRDefault="00F63FAD" w:rsidP="00F63FAD"/>
    <w:p w:rsidR="00F63FAD" w:rsidRDefault="00F63FAD" w:rsidP="00F63FAD">
      <w:pPr>
        <w:pStyle w:val="Heading2"/>
      </w:pPr>
      <w:r>
        <w:t xml:space="preserve">Impacts </w:t>
      </w:r>
    </w:p>
    <w:p w:rsidR="00F63FAD" w:rsidRDefault="00F63FAD" w:rsidP="00F63FAD">
      <w:pPr>
        <w:pStyle w:val="Heading3"/>
      </w:pPr>
      <w:r>
        <w:t xml:space="preserve">Relations Good---Laundry Lists/Misc </w:t>
      </w:r>
    </w:p>
    <w:p w:rsidR="00F63FAD" w:rsidRPr="009C7BA9" w:rsidRDefault="00F63FAD" w:rsidP="00F63FAD">
      <w:pPr>
        <w:rPr>
          <w:rStyle w:val="StyleStyleBold12pt"/>
        </w:rPr>
      </w:pPr>
      <w:r w:rsidRPr="009C7BA9">
        <w:rPr>
          <w:rStyle w:val="StyleStyleBold12pt"/>
        </w:rPr>
        <w:t>Relations are key to solve a laundry list of existential threats---the brink is now</w:t>
      </w:r>
    </w:p>
    <w:p w:rsidR="00F63FAD" w:rsidRDefault="00F63FAD" w:rsidP="00F63FAD">
      <w:r w:rsidRPr="00590CD8">
        <w:rPr>
          <w:rStyle w:val="StyleStyleBold12pt"/>
        </w:rPr>
        <w:t>Shifter 12</w:t>
      </w:r>
      <w:r>
        <w:t xml:space="preserve"> Michael is the President of Inter-American Dialogue. “Remaking the Relationship: The United States and Latin America,” April, IAD Policy Report, http://www.thedialogue.org/PublicationFiles/IAD2012PolicyReportFINAL.pdf</w:t>
      </w:r>
    </w:p>
    <w:p w:rsidR="00F63FAD" w:rsidRPr="00633320" w:rsidRDefault="00F63FAD" w:rsidP="00F63FAD">
      <w:pPr>
        <w:pStyle w:val="Card1"/>
      </w:pPr>
      <w:r w:rsidRPr="00E22D0F">
        <w:rPr>
          <w:rStyle w:val="StyleBoldUnderline"/>
          <w:highlight w:val="yellow"/>
        </w:rPr>
        <w:t>There are compelling reasons for the U</w:t>
      </w:r>
      <w:r w:rsidRPr="00633320">
        <w:t xml:space="preserve">nited </w:t>
      </w:r>
      <w:r w:rsidRPr="00E22D0F">
        <w:rPr>
          <w:rStyle w:val="StyleBoldUnderline"/>
          <w:highlight w:val="yellow"/>
        </w:rPr>
        <w:t>S</w:t>
      </w:r>
      <w:r w:rsidRPr="00633320">
        <w:t xml:space="preserve">tates </w:t>
      </w:r>
      <w:r w:rsidRPr="00E22D0F">
        <w:rPr>
          <w:rStyle w:val="StyleBoldUnderline"/>
          <w:highlight w:val="yellow"/>
        </w:rPr>
        <w:t>and Latin America to pursue</w:t>
      </w:r>
      <w:r w:rsidRPr="009C7BA9">
        <w:rPr>
          <w:rStyle w:val="StyleBoldUnderline"/>
        </w:rPr>
        <w:t xml:space="preserve"> more </w:t>
      </w:r>
      <w:r w:rsidRPr="00E22D0F">
        <w:rPr>
          <w:rStyle w:val="StyleBoldUnderline"/>
          <w:highlight w:val="yellow"/>
        </w:rPr>
        <w:t>robust ties. Every country</w:t>
      </w:r>
      <w:r w:rsidRPr="00633320">
        <w:t xml:space="preserve"> in the Americas </w:t>
      </w:r>
      <w:r w:rsidRPr="00E22D0F">
        <w:rPr>
          <w:rStyle w:val="StyleBoldUnderline"/>
          <w:highlight w:val="yellow"/>
        </w:rPr>
        <w:t>would benefit</w:t>
      </w:r>
      <w:r w:rsidRPr="009C7BA9">
        <w:rPr>
          <w:rStyle w:val="StyleBoldUnderline"/>
        </w:rPr>
        <w:t xml:space="preserve"> from strengthened and expanded economic relations, </w:t>
      </w:r>
      <w:r w:rsidRPr="00E22D0F">
        <w:rPr>
          <w:rStyle w:val="StyleBoldUnderline"/>
          <w:highlight w:val="yellow"/>
        </w:rPr>
        <w:t>with improved access to</w:t>
      </w:r>
      <w:r w:rsidRPr="009C7BA9">
        <w:rPr>
          <w:rStyle w:val="StyleBoldUnderline"/>
        </w:rPr>
        <w:t xml:space="preserve"> each other’s </w:t>
      </w:r>
      <w:r w:rsidRPr="00E22D0F">
        <w:rPr>
          <w:rStyle w:val="StyleBoldUnderline"/>
          <w:highlight w:val="yellow"/>
        </w:rPr>
        <w:t>markets</w:t>
      </w:r>
      <w:r w:rsidRPr="009C7BA9">
        <w:rPr>
          <w:rStyle w:val="StyleBoldUnderline"/>
        </w:rPr>
        <w:t xml:space="preserve">, investment capital, and energy resources. </w:t>
      </w:r>
      <w:r w:rsidRPr="00633320">
        <w:t xml:space="preserve">Even with its current economic problems, </w:t>
      </w:r>
      <w:r w:rsidRPr="00E22D0F">
        <w:rPr>
          <w:rStyle w:val="StyleBoldUnderline"/>
          <w:highlight w:val="yellow"/>
        </w:rPr>
        <w:t>the U</w:t>
      </w:r>
      <w:r w:rsidRPr="009C7BA9">
        <w:rPr>
          <w:rStyle w:val="StyleBoldUnderline"/>
        </w:rPr>
        <w:t xml:space="preserve">nited </w:t>
      </w:r>
      <w:r w:rsidRPr="00E22D0F">
        <w:rPr>
          <w:rStyle w:val="StyleBoldUnderline"/>
          <w:highlight w:val="yellow"/>
        </w:rPr>
        <w:t>S</w:t>
      </w:r>
      <w:r w:rsidRPr="009C7BA9">
        <w:rPr>
          <w:rStyle w:val="StyleBoldUnderline"/>
        </w:rPr>
        <w:t xml:space="preserve">tates’ </w:t>
      </w:r>
      <w:r w:rsidRPr="00E22D0F">
        <w:rPr>
          <w:rStyle w:val="StyleBoldUnderline"/>
          <w:highlight w:val="yellow"/>
        </w:rPr>
        <w:t>$16-trillion economy is</w:t>
      </w:r>
      <w:r w:rsidRPr="009C7BA9">
        <w:rPr>
          <w:rStyle w:val="StyleBoldUnderline"/>
        </w:rPr>
        <w:t xml:space="preserve"> a </w:t>
      </w:r>
      <w:r w:rsidRPr="00E22D0F">
        <w:rPr>
          <w:rStyle w:val="StyleBoldUnderline"/>
          <w:highlight w:val="yellow"/>
        </w:rPr>
        <w:t>vital</w:t>
      </w:r>
      <w:r w:rsidRPr="009C7BA9">
        <w:rPr>
          <w:rStyle w:val="StyleBoldUnderline"/>
        </w:rPr>
        <w:t xml:space="preserve"> market and source of capital (including remittances) and technology </w:t>
      </w:r>
      <w:r w:rsidRPr="00E22D0F">
        <w:rPr>
          <w:rStyle w:val="StyleBoldUnderline"/>
          <w:highlight w:val="yellow"/>
        </w:rPr>
        <w:t>for Latin America</w:t>
      </w:r>
      <w:r w:rsidRPr="009C7BA9">
        <w:rPr>
          <w:rStyle w:val="StyleBoldUnderline"/>
        </w:rPr>
        <w:t>, and it could contribute more to the region’s economic performance</w:t>
      </w:r>
      <w:r w:rsidRPr="00633320">
        <w:t xml:space="preserve">. For its part, </w:t>
      </w:r>
      <w:r w:rsidRPr="00E22D0F">
        <w:rPr>
          <w:rStyle w:val="StyleBoldUnderline"/>
          <w:highlight w:val="yellow"/>
        </w:rPr>
        <w:t>Latin America’s rising economies will</w:t>
      </w:r>
      <w:r w:rsidRPr="009C7BA9">
        <w:rPr>
          <w:rStyle w:val="StyleBoldUnderline"/>
        </w:rPr>
        <w:t xml:space="preserve"> inevitably </w:t>
      </w:r>
      <w:r w:rsidRPr="00E22D0F">
        <w:rPr>
          <w:rStyle w:val="StyleBoldUnderline"/>
          <w:highlight w:val="yellow"/>
        </w:rPr>
        <w:t>become</w:t>
      </w:r>
      <w:r w:rsidRPr="009C7BA9">
        <w:rPr>
          <w:rStyle w:val="StyleBoldUnderline"/>
        </w:rPr>
        <w:t xml:space="preserve"> more and more </w:t>
      </w:r>
      <w:r w:rsidRPr="00E22D0F">
        <w:rPr>
          <w:rStyle w:val="StyleBoldUnderline"/>
          <w:highlight w:val="yellow"/>
        </w:rPr>
        <w:t>crucial to the U</w:t>
      </w:r>
      <w:r w:rsidRPr="009C7BA9">
        <w:rPr>
          <w:rStyle w:val="StyleBoldUnderline"/>
        </w:rPr>
        <w:t xml:space="preserve">nited </w:t>
      </w:r>
      <w:r w:rsidRPr="00E22D0F">
        <w:rPr>
          <w:rStyle w:val="StyleBoldUnderline"/>
          <w:highlight w:val="yellow"/>
        </w:rPr>
        <w:t>S</w:t>
      </w:r>
      <w:r w:rsidRPr="009C7BA9">
        <w:rPr>
          <w:rStyle w:val="StyleBoldUnderline"/>
        </w:rPr>
        <w:t xml:space="preserve">tates’ economic future. </w:t>
      </w:r>
      <w:r w:rsidRPr="00E22D0F">
        <w:rPr>
          <w:rStyle w:val="StyleBoldUnderline"/>
          <w:highlight w:val="yellow"/>
        </w:rPr>
        <w:t>The U</w:t>
      </w:r>
      <w:r w:rsidRPr="00633320">
        <w:t xml:space="preserve">nited </w:t>
      </w:r>
      <w:r w:rsidRPr="00E22D0F">
        <w:rPr>
          <w:rStyle w:val="StyleBoldUnderline"/>
          <w:highlight w:val="yellow"/>
        </w:rPr>
        <w:t>S</w:t>
      </w:r>
      <w:r w:rsidRPr="00633320">
        <w:t xml:space="preserve">tates and many nations of Latin America and the Caribbean </w:t>
      </w:r>
      <w:r w:rsidRPr="00E22D0F">
        <w:rPr>
          <w:rStyle w:val="StyleBoldUnderline"/>
          <w:highlight w:val="yellow"/>
        </w:rPr>
        <w:t>would</w:t>
      </w:r>
      <w:r w:rsidRPr="00633320">
        <w:t xml:space="preserve"> also </w:t>
      </w:r>
      <w:r w:rsidRPr="00E22D0F">
        <w:rPr>
          <w:rStyle w:val="StyleBoldUnderline"/>
          <w:highlight w:val="yellow"/>
        </w:rPr>
        <w:t>gain</w:t>
      </w:r>
      <w:r w:rsidRPr="009C7BA9">
        <w:rPr>
          <w:rStyle w:val="StyleBoldUnderline"/>
        </w:rPr>
        <w:t xml:space="preserve"> a great deal </w:t>
      </w:r>
      <w:r w:rsidRPr="00E22D0F">
        <w:rPr>
          <w:rStyle w:val="StyleBoldUnderline"/>
          <w:highlight w:val="yellow"/>
        </w:rPr>
        <w:t>by more cooperation on</w:t>
      </w:r>
      <w:r w:rsidRPr="009C7BA9">
        <w:rPr>
          <w:rStyle w:val="StyleBoldUnderline"/>
        </w:rPr>
        <w:t xml:space="preserve"> such </w:t>
      </w:r>
      <w:r w:rsidRPr="00E22D0F">
        <w:rPr>
          <w:rStyle w:val="StyleBoldUnderline"/>
          <w:highlight w:val="yellow"/>
        </w:rPr>
        <w:t>global matters as climate change</w:t>
      </w:r>
      <w:r w:rsidRPr="009C7BA9">
        <w:rPr>
          <w:rStyle w:val="StyleBoldUnderline"/>
        </w:rPr>
        <w:t xml:space="preserve">, nuclear </w:t>
      </w:r>
      <w:r w:rsidRPr="00E22D0F">
        <w:rPr>
          <w:rStyle w:val="StyleBoldUnderline"/>
          <w:highlight w:val="yellow"/>
        </w:rPr>
        <w:t>non-proliferation,</w:t>
      </w:r>
      <w:r w:rsidRPr="009C7BA9">
        <w:rPr>
          <w:rStyle w:val="StyleBoldUnderline"/>
        </w:rPr>
        <w:t xml:space="preserve"> and </w:t>
      </w:r>
      <w:r w:rsidRPr="00E22D0F">
        <w:rPr>
          <w:rStyle w:val="StyleBoldUnderline"/>
          <w:highlight w:val="yellow"/>
        </w:rPr>
        <w:t>democracy and human rights.</w:t>
      </w:r>
      <w:r w:rsidRPr="00633320">
        <w:rPr>
          <w:rStyle w:val="StyleStyleBold12pt"/>
        </w:rPr>
        <w:t xml:space="preserve"> </w:t>
      </w:r>
      <w:r w:rsidRPr="00633320">
        <w:t xml:space="preserve">With a rapidly expanding US Hispanic population of more than 50 million, the cultural and demographic integration of the United States and Latin America is proceeding at an accelerating pace, setting a firmer basis for hemispheric partnership Despite the multiple opportunities and potential benefits, </w:t>
      </w:r>
      <w:r w:rsidRPr="009C7BA9">
        <w:rPr>
          <w:rStyle w:val="StyleBoldUnderline"/>
        </w:rPr>
        <w:t>relations</w:t>
      </w:r>
      <w:r w:rsidRPr="00633320">
        <w:t xml:space="preserve"> between the United States and Latin America </w:t>
      </w:r>
      <w:r w:rsidRPr="009C7BA9">
        <w:rPr>
          <w:rStyle w:val="StyleBoldUnderline"/>
        </w:rPr>
        <w:t xml:space="preserve">remain disappointing . </w:t>
      </w:r>
      <w:r w:rsidRPr="00E22D0F">
        <w:rPr>
          <w:rStyle w:val="StyleBoldUnderline"/>
          <w:highlight w:val="yellow"/>
        </w:rPr>
        <w:t>If new opportunities are not seized, relations</w:t>
      </w:r>
      <w:r w:rsidRPr="009C7BA9">
        <w:rPr>
          <w:rStyle w:val="StyleBoldUnderline"/>
        </w:rPr>
        <w:t xml:space="preserve"> will likely </w:t>
      </w:r>
      <w:r w:rsidRPr="00E22D0F">
        <w:rPr>
          <w:rStyle w:val="StyleBoldUnderline"/>
          <w:highlight w:val="yellow"/>
        </w:rPr>
        <w:t>continue to drift apart</w:t>
      </w:r>
      <w:r w:rsidRPr="00633320">
        <w:t xml:space="preserve"> </w:t>
      </w:r>
      <w:r w:rsidRPr="009C7BA9">
        <w:rPr>
          <w:rStyle w:val="StyleBoldUnderline"/>
        </w:rPr>
        <w:t xml:space="preserve">. The longer the current situation persists, the harder it will be to reverse course and rebuild vigorous cooperation . </w:t>
      </w:r>
      <w:r w:rsidRPr="00E22D0F">
        <w:rPr>
          <w:rStyle w:val="StyleBoldUnderline"/>
          <w:highlight w:val="yellow"/>
        </w:rPr>
        <w:t>Hemispheric affairs require urgent attention</w:t>
      </w:r>
      <w:r w:rsidRPr="00633320">
        <w:t>—both from the United States and from Latin America and the Caribbean.</w:t>
      </w:r>
    </w:p>
    <w:p w:rsidR="00F63FAD" w:rsidRPr="00F63FAD" w:rsidRDefault="00F63FAD" w:rsidP="00F63FAD"/>
    <w:p w:rsidR="00F63FAD" w:rsidRDefault="00F63FAD" w:rsidP="00F63FAD">
      <w:pPr>
        <w:pStyle w:val="Heading4"/>
      </w:pPr>
      <w:r w:rsidRPr="00D17FA9">
        <w:lastRenderedPageBreak/>
        <w:t>US</w:t>
      </w:r>
      <w:r>
        <w:t>-Latin American Relations is key to a laundry list</w:t>
      </w:r>
    </w:p>
    <w:p w:rsidR="00F63FAD" w:rsidRPr="00D17FA9" w:rsidRDefault="00F63FAD" w:rsidP="00F63FAD">
      <w:r w:rsidRPr="00D17FA9">
        <w:rPr>
          <w:b/>
          <w:sz w:val="26"/>
          <w:szCs w:val="26"/>
        </w:rPr>
        <w:t>Barshefsky and Hill, ‘8</w:t>
      </w:r>
      <w:r w:rsidRPr="00D17FA9">
        <w:t xml:space="preserve"> [2008,  Charlene Barshefsky served as United States Trade Representative, the country's top trade negotiator, from 1997 to 2001. She was the Deputy U.S. Trade R</w:t>
      </w:r>
      <w:r>
        <w:t xml:space="preserve">epresentative from 1993 to 1997 and </w:t>
      </w:r>
      <w:r w:rsidRPr="00D17FA9">
        <w:t>James T. Hill, President, The JT Hill Group, Inc.</w:t>
      </w:r>
      <w:r>
        <w:t xml:space="preserve"> “</w:t>
      </w:r>
      <w:r w:rsidRPr="00D17FA9">
        <w:t>U.S.-Latin America Relations A New Direction for a New Reality</w:t>
      </w:r>
      <w:r>
        <w:t xml:space="preserve">”, </w:t>
      </w:r>
      <w:hyperlink r:id="rId90" w:history="1">
        <w:r>
          <w:rPr>
            <w:rStyle w:val="Hyperlink"/>
          </w:rPr>
          <w:t>http://www.cfr.org/mexico/us-latin-america-relations/p16279</w:t>
        </w:r>
      </w:hyperlink>
      <w:r>
        <w:t>]</w:t>
      </w:r>
    </w:p>
    <w:p w:rsidR="00F63FAD" w:rsidRPr="00D17FA9" w:rsidRDefault="00F63FAD" w:rsidP="00F63FAD">
      <w:pPr>
        <w:rPr>
          <w:rStyle w:val="StyleBoldUnderline"/>
        </w:rPr>
      </w:pPr>
      <w:r w:rsidRPr="00E22D0F">
        <w:rPr>
          <w:rStyle w:val="StyleBoldUnderline"/>
          <w:highlight w:val="yellow"/>
        </w:rPr>
        <w:t>Latin America has never mattered more for the United States. The region is the largest</w:t>
      </w:r>
      <w:r w:rsidRPr="00D17FA9">
        <w:rPr>
          <w:rStyle w:val="StyleBoldUnderline"/>
        </w:rPr>
        <w:t xml:space="preserve"> foreign </w:t>
      </w:r>
      <w:r w:rsidRPr="00E22D0F">
        <w:rPr>
          <w:rStyle w:val="StyleBoldUnderline"/>
          <w:highlight w:val="yellow"/>
        </w:rPr>
        <w:t>supplier of oil</w:t>
      </w:r>
      <w:r w:rsidRPr="00D17FA9">
        <w:rPr>
          <w:rStyle w:val="StyleBoldUnderline"/>
        </w:rPr>
        <w:t xml:space="preserve"> to the United States </w:t>
      </w:r>
      <w:r w:rsidRPr="00E22D0F">
        <w:rPr>
          <w:rStyle w:val="StyleBoldUnderline"/>
          <w:highlight w:val="yellow"/>
        </w:rPr>
        <w:t>and a strong partner in the development of alternative fuels</w:t>
      </w:r>
      <w:r w:rsidRPr="00D17FA9">
        <w:rPr>
          <w:sz w:val="16"/>
        </w:rPr>
        <w:t xml:space="preserve">. It is the United States' </w:t>
      </w:r>
      <w:r w:rsidRPr="00E22D0F">
        <w:rPr>
          <w:rStyle w:val="StyleBoldUnderline"/>
          <w:highlight w:val="yellow"/>
        </w:rPr>
        <w:t>fastest-growing trading partner</w:t>
      </w:r>
      <w:r w:rsidRPr="00D17FA9">
        <w:rPr>
          <w:sz w:val="16"/>
        </w:rPr>
        <w:t xml:space="preserve">, as well as </w:t>
      </w:r>
      <w:r w:rsidRPr="00E22D0F">
        <w:rPr>
          <w:sz w:val="16"/>
          <w:highlight w:val="yellow"/>
        </w:rPr>
        <w:t xml:space="preserve">its </w:t>
      </w:r>
      <w:r w:rsidRPr="00E22D0F">
        <w:rPr>
          <w:rStyle w:val="StyleBoldUnderline"/>
          <w:highlight w:val="yellow"/>
        </w:rPr>
        <w:t>biggest supplier of illegal drugs.</w:t>
      </w:r>
      <w:r w:rsidRPr="00D17FA9">
        <w:rPr>
          <w:rStyle w:val="StyleBoldUnderline"/>
        </w:rPr>
        <w:t xml:space="preserve"> Latin America is also </w:t>
      </w:r>
      <w:r w:rsidRPr="00E22D0F">
        <w:rPr>
          <w:rStyle w:val="StyleBoldUnderline"/>
          <w:highlight w:val="yellow"/>
        </w:rPr>
        <w:t>the largest source of U.S. immigrant</w:t>
      </w:r>
      <w:r w:rsidRPr="00E22D0F">
        <w:rPr>
          <w:sz w:val="16"/>
          <w:highlight w:val="yellow"/>
        </w:rPr>
        <w:t>s</w:t>
      </w:r>
      <w:r w:rsidRPr="00D17FA9">
        <w:rPr>
          <w:sz w:val="16"/>
        </w:rPr>
        <w:t xml:space="preserve">, both documented and not. </w:t>
      </w:r>
      <w:r w:rsidRPr="00D17FA9">
        <w:rPr>
          <w:rStyle w:val="StyleBoldUnderline"/>
        </w:rPr>
        <w:t>All of this reinforces deep U.S. ties with the region</w:t>
      </w:r>
      <w:r w:rsidRPr="00D17FA9">
        <w:rPr>
          <w:sz w:val="16"/>
        </w:rPr>
        <w:t xml:space="preserve">—strategic, economic, and cultural—but also deep concerns. This report makes clear that the era of the United States as the dominant influence in Latin America is over. Countries in the region have not only grown stronger but have expanded relations with others, including China and India. U.S. attention has also focused elsewhere in recent years, particularly on challenges in the Middle East. The result is a region shaping its future far more than it shaped its past. At the same time Latin America has made substantial progress, it also faces ongoing challenges. Democracy has spread, economies have opened, and populations have grown more mobile. But </w:t>
      </w:r>
      <w:r w:rsidRPr="00E22D0F">
        <w:rPr>
          <w:rStyle w:val="StyleBoldUnderline"/>
          <w:highlight w:val="yellow"/>
        </w:rPr>
        <w:t>many countries have struggled to reduce poverty and inequality and to provide for public security</w:t>
      </w:r>
      <w:r w:rsidRPr="00D17FA9">
        <w:rPr>
          <w:rStyle w:val="StyleBoldUnderline"/>
        </w:rPr>
        <w:t>.</w:t>
      </w:r>
      <w:r w:rsidRPr="00D17FA9">
        <w:rPr>
          <w:sz w:val="16"/>
        </w:rPr>
        <w:t xml:space="preserve"> The Council on Foreign Relations established an Independent Task Force to take stock of these changes and assess their consequences for U.S. policy toward Latin America. </w:t>
      </w:r>
      <w:r w:rsidRPr="00D17FA9">
        <w:rPr>
          <w:rStyle w:val="StyleBoldUnderline"/>
        </w:rPr>
        <w:t xml:space="preserve">The Task Force finds that </w:t>
      </w:r>
      <w:r w:rsidRPr="00E22D0F">
        <w:rPr>
          <w:rStyle w:val="StyleBoldUnderline"/>
          <w:highlight w:val="yellow"/>
        </w:rPr>
        <w:t>the long-standing focus on trade, democracy, and drugs,</w:t>
      </w:r>
      <w:r w:rsidRPr="00D17FA9">
        <w:rPr>
          <w:rStyle w:val="StyleBoldUnderline"/>
        </w:rPr>
        <w:t xml:space="preserve"> </w:t>
      </w:r>
      <w:r w:rsidRPr="00D17FA9">
        <w:rPr>
          <w:sz w:val="16"/>
        </w:rPr>
        <w:t xml:space="preserve">while still relevant, </w:t>
      </w:r>
      <w:r w:rsidRPr="00E22D0F">
        <w:rPr>
          <w:rStyle w:val="StyleBoldUnderline"/>
          <w:highlight w:val="yellow"/>
        </w:rPr>
        <w:t>is inadequat</w:t>
      </w:r>
      <w:r w:rsidRPr="00D17FA9">
        <w:rPr>
          <w:rStyle w:val="StyleBoldUnderline"/>
        </w:rPr>
        <w:t>e.</w:t>
      </w:r>
      <w:r w:rsidRPr="00D17FA9">
        <w:rPr>
          <w:sz w:val="16"/>
        </w:rPr>
        <w:t xml:space="preserve"> The Task Force recommends reframing policy around four critical areas—poverty and inequality, public security, migration, and energy security—that are of immediate concern to Latin America's governments and citizens. </w:t>
      </w:r>
      <w:r w:rsidRPr="00D17FA9">
        <w:rPr>
          <w:rStyle w:val="StyleBoldUnderline"/>
        </w:rPr>
        <w:t>The Task Force urges that U</w:t>
      </w:r>
      <w:r w:rsidRPr="00E22D0F">
        <w:rPr>
          <w:rStyle w:val="StyleBoldUnderline"/>
          <w:highlight w:val="yellow"/>
        </w:rPr>
        <w:t>.S. efforts to address these challenges be done in coordination</w:t>
      </w:r>
      <w:r w:rsidRPr="00D17FA9">
        <w:rPr>
          <w:sz w:val="16"/>
        </w:rPr>
        <w:t xml:space="preserve"> with multilateral institutions, civil society organizations, governments, and local leaders. </w:t>
      </w:r>
      <w:r w:rsidRPr="00D17FA9">
        <w:rPr>
          <w:rStyle w:val="StyleBoldUnderline"/>
        </w:rPr>
        <w:t xml:space="preserve">By focusing on areas of mutual concern, </w:t>
      </w:r>
      <w:r w:rsidRPr="00E22D0F">
        <w:rPr>
          <w:rStyle w:val="StyleBoldUnderline"/>
          <w:highlight w:val="yellow"/>
        </w:rPr>
        <w:t>the United States and Latin American countries can develop a partnership that supports regional initiatives</w:t>
      </w:r>
      <w:r w:rsidRPr="00D17FA9">
        <w:rPr>
          <w:sz w:val="16"/>
        </w:rPr>
        <w:t xml:space="preserve"> and the countries' own progress. Such </w:t>
      </w:r>
      <w:r w:rsidRPr="00E22D0F">
        <w:rPr>
          <w:rStyle w:val="StyleBoldUnderline"/>
          <w:highlight w:val="yellow"/>
        </w:rPr>
        <w:t>a partnership would also promote U.S. objectives of fostering stability, prosperity, and democracy throughout the hemisphere.</w:t>
      </w:r>
    </w:p>
    <w:p w:rsidR="00F63FAD" w:rsidRDefault="00F63FAD" w:rsidP="00F63FAD">
      <w:pPr>
        <w:rPr>
          <w:rStyle w:val="StyleBoldUnderline"/>
        </w:rPr>
      </w:pPr>
    </w:p>
    <w:p w:rsidR="00F63FAD" w:rsidRDefault="00F63FAD" w:rsidP="00F63FAD">
      <w:pPr>
        <w:pStyle w:val="Heading4"/>
      </w:pPr>
      <w:r>
        <w:t>Latin American relations are key to solving warming, amazon deforestation and promoting alternative energy production</w:t>
      </w:r>
    </w:p>
    <w:p w:rsidR="00F63FAD" w:rsidRPr="000463F5" w:rsidRDefault="00F63FAD" w:rsidP="00F63FAD">
      <w:r w:rsidRPr="000463F5">
        <w:rPr>
          <w:b/>
          <w:sz w:val="26"/>
          <w:szCs w:val="26"/>
        </w:rPr>
        <w:t>Zedillo et al, ‘8</w:t>
      </w:r>
      <w:r w:rsidRPr="000463F5">
        <w:t xml:space="preserve"> [2008, Ernesto Zedillo Commission co-chair; Former President of Mexico Thomas R. Pickering Commission co-chair; Former U.S. Under Secretary of State for Political Affairs Memb e r s o f the Par t n e r s h i p for t h e Ame r i cas Commi ssi o n Mauricio Cárdenas Director of the Commission; Senior Fellow and Director, Latin America Initiative, Brookings Leonardo Martinez-Diaz Deputy Director of the Commission; Political Economy Fellow, Global Economy and Development, Brookings , “Rethinking U.S.–Latin American Relations A Hemispheric Partnership for a Turbulent World Report of the Partnership for the Americas Commission”, </w:t>
      </w:r>
      <w:hyperlink r:id="rId91" w:history="1">
        <w:r w:rsidRPr="000463F5">
          <w:rPr>
            <w:rStyle w:val="Hyperlink"/>
          </w:rPr>
          <w:t>http://www.brookings.edu/~/media/research/files/reports/2008/11/24%20latin%20america%20partnership/1124_latin_america_partnership.pdf</w:t>
        </w:r>
      </w:hyperlink>
      <w:r w:rsidRPr="000463F5">
        <w:t>]</w:t>
      </w:r>
    </w:p>
    <w:p w:rsidR="00F63FAD" w:rsidRDefault="00F63FAD" w:rsidP="00F63FAD">
      <w:pPr>
        <w:rPr>
          <w:rStyle w:val="StyleBoldUnderline"/>
        </w:rPr>
      </w:pPr>
      <w:r w:rsidRPr="00CC47EB">
        <w:rPr>
          <w:rStyle w:val="StyleBoldUnderline"/>
        </w:rPr>
        <w:t xml:space="preserve">The link between carbon-intensive activities and changes  in the world’s climate is now well established, and the  consequences will be felt across the hemisphere. </w:t>
      </w:r>
      <w:r w:rsidRPr="00CC47EB">
        <w:t xml:space="preserve">According </w:t>
      </w:r>
      <w:r w:rsidRPr="00CC47EB">
        <w:rPr>
          <w:sz w:val="12"/>
        </w:rPr>
        <w:t xml:space="preserve"> </w:t>
      </w:r>
      <w:r w:rsidRPr="00CC47EB">
        <w:t xml:space="preserve">to figure 2, if current human activity remains unchanged, </w:t>
      </w:r>
      <w:r w:rsidRPr="00CC47EB">
        <w:rPr>
          <w:sz w:val="12"/>
        </w:rPr>
        <w:t xml:space="preserve"> </w:t>
      </w:r>
      <w:r w:rsidRPr="00CC47EB">
        <w:t xml:space="preserve">the hemisphere will likely suffer from a variety of ecological </w:t>
      </w:r>
      <w:r w:rsidRPr="00CC47EB">
        <w:rPr>
          <w:sz w:val="12"/>
        </w:rPr>
        <w:t xml:space="preserve"> </w:t>
      </w:r>
      <w:r w:rsidRPr="00CC47EB">
        <w:t xml:space="preserve">shocks, including declines in agricultural yields, water </w:t>
      </w:r>
      <w:r w:rsidRPr="00CC47EB">
        <w:rPr>
          <w:sz w:val="12"/>
        </w:rPr>
        <w:t xml:space="preserve"> </w:t>
      </w:r>
      <w:r w:rsidRPr="00CC47EB">
        <w:t xml:space="preserve">shortages, the loss of animal and plant species, and more </w:t>
      </w:r>
      <w:r w:rsidRPr="00CC47EB">
        <w:rPr>
          <w:sz w:val="12"/>
        </w:rPr>
        <w:t xml:space="preserve"> </w:t>
      </w:r>
      <w:r w:rsidRPr="00CC47EB">
        <w:t xml:space="preserve">frequent and destructive storms in the Caribbean Basin. </w:t>
      </w:r>
      <w:r w:rsidRPr="00CC47EB">
        <w:rPr>
          <w:rStyle w:val="StyleBoldUnderline"/>
        </w:rPr>
        <w:t xml:space="preserve">These  extreme weather events could bring devastation to Central  America, the Caribbean, and the southeastern United States,  imposing a heavy human and material toll. </w:t>
      </w:r>
      <w:r w:rsidRPr="00CC47EB">
        <w:t xml:space="preserve">As we know </w:t>
      </w:r>
      <w:r w:rsidRPr="00CC47EB">
        <w:rPr>
          <w:sz w:val="12"/>
        </w:rPr>
        <w:t xml:space="preserve"> </w:t>
      </w:r>
      <w:r w:rsidRPr="00CC47EB">
        <w:t xml:space="preserve">from recent storms, the costs of replacing homes, businesses, </w:t>
      </w:r>
      <w:r w:rsidRPr="00CC47EB">
        <w:rPr>
          <w:sz w:val="12"/>
        </w:rPr>
        <w:t xml:space="preserve"> </w:t>
      </w:r>
      <w:r w:rsidRPr="00CC47EB">
        <w:t xml:space="preserve">and infrastructure—along with the higher costs of energy if </w:t>
      </w:r>
      <w:r w:rsidRPr="00CC47EB">
        <w:rPr>
          <w:sz w:val="12"/>
        </w:rPr>
        <w:t xml:space="preserve"> </w:t>
      </w:r>
      <w:r w:rsidRPr="00CC47EB">
        <w:t>refineries and offshore rigs are damaged—will be vast.</w:t>
      </w:r>
      <w:r w:rsidRPr="00CC47EB">
        <w:rPr>
          <w:sz w:val="12"/>
        </w:rPr>
        <w:t xml:space="preserve"> </w:t>
      </w:r>
      <w:r w:rsidRPr="00CC47EB">
        <w:t xml:space="preserve">Hemispheric Solutions </w:t>
      </w:r>
      <w:r w:rsidRPr="00CC47EB">
        <w:rPr>
          <w:sz w:val="12"/>
        </w:rPr>
        <w:t xml:space="preserve"> </w:t>
      </w:r>
      <w:r w:rsidRPr="00CC47EB">
        <w:t xml:space="preserve">Addressing </w:t>
      </w:r>
      <w:r w:rsidRPr="00E22D0F">
        <w:rPr>
          <w:rStyle w:val="StyleBoldUnderline"/>
          <w:highlight w:val="yellow"/>
        </w:rPr>
        <w:t>the challenge of energy security will require making  energy consumption more efficient and developing new energy  sources</w:t>
      </w:r>
      <w:r w:rsidRPr="00E07F0B">
        <w:rPr>
          <w:rStyle w:val="StyleBoldUnderline"/>
        </w:rPr>
        <w:t xml:space="preserve">, </w:t>
      </w:r>
      <w:r w:rsidRPr="00E22D0F">
        <w:rPr>
          <w:rStyle w:val="StyleBoldUnderline"/>
          <w:highlight w:val="yellow"/>
        </w:rPr>
        <w:t xml:space="preserve">whereas addressing the challenge of climate change  will require finding ways to control carbon emissions, helping  the world shift away from carbon-intensive energy generation,  and adapting to some aspects of changing ecosystems. </w:t>
      </w:r>
      <w:r w:rsidRPr="00E22D0F">
        <w:rPr>
          <w:rStyle w:val="Emphasis"/>
          <w:highlight w:val="yellow"/>
        </w:rPr>
        <w:t xml:space="preserve">Potential  solutions to these problems exist in the Americas, but mobilizing  them will require a sustained hemispheric partnership. </w:t>
      </w:r>
      <w:r w:rsidRPr="00E22D0F">
        <w:rPr>
          <w:rStyle w:val="StyleBoldUnderline"/>
          <w:highlight w:val="yellow"/>
        </w:rPr>
        <w:t xml:space="preserve"> </w:t>
      </w:r>
      <w:r w:rsidRPr="00E22D0F">
        <w:rPr>
          <w:rStyle w:val="Emphasis"/>
          <w:highlight w:val="yellow"/>
        </w:rPr>
        <w:t>Latin America has enormous potential to help meet the world’s  growing thirst for energy, both in terms of hydrocarbons and  alternative fuels</w:t>
      </w:r>
      <w:r w:rsidRPr="00E07F0B">
        <w:rPr>
          <w:rStyle w:val="Emphasis"/>
        </w:rPr>
        <w:t>.</w:t>
      </w:r>
      <w:r w:rsidRPr="00CC47EB">
        <w:t xml:space="preserve"> Latin America has about 10 percent of the </w:t>
      </w:r>
      <w:r w:rsidRPr="00CC47EB">
        <w:rPr>
          <w:sz w:val="12"/>
        </w:rPr>
        <w:t xml:space="preserve"> </w:t>
      </w:r>
      <w:r w:rsidRPr="00CC47EB">
        <w:t xml:space="preserve">world’s proven oil reserves. Venezuela accounts for most of </w:t>
      </w:r>
      <w:r w:rsidRPr="00CC47EB">
        <w:rPr>
          <w:sz w:val="12"/>
        </w:rPr>
        <w:t xml:space="preserve"> </w:t>
      </w:r>
      <w:r w:rsidRPr="00CC47EB">
        <w:t xml:space="preserve">these, though Brazil’s oil reserves could increase from 12 to 70 </w:t>
      </w:r>
      <w:r w:rsidRPr="00CC47EB">
        <w:rPr>
          <w:sz w:val="12"/>
        </w:rPr>
        <w:t xml:space="preserve"> </w:t>
      </w:r>
      <w:r w:rsidRPr="00CC47EB">
        <w:t xml:space="preserve">billon barrels if recent discoveries can be developed. Bolivia is an </w:t>
      </w:r>
      <w:r w:rsidRPr="00CC47EB">
        <w:rPr>
          <w:sz w:val="12"/>
        </w:rPr>
        <w:t xml:space="preserve"> </w:t>
      </w:r>
      <w:r w:rsidRPr="00CC47EB">
        <w:t>important producer of natural gas</w:t>
      </w:r>
      <w:r w:rsidRPr="00E07F0B">
        <w:rPr>
          <w:rStyle w:val="Emphasis"/>
        </w:rPr>
        <w:t xml:space="preserve">, </w:t>
      </w:r>
      <w:r w:rsidRPr="00E22D0F">
        <w:rPr>
          <w:rStyle w:val="Emphasis"/>
          <w:highlight w:val="yellow"/>
        </w:rPr>
        <w:t>Mexico has</w:t>
      </w:r>
      <w:r w:rsidRPr="00E07F0B">
        <w:rPr>
          <w:rStyle w:val="Emphasis"/>
        </w:rPr>
        <w:t xml:space="preserve"> great potential  in </w:t>
      </w:r>
      <w:r w:rsidRPr="00E22D0F">
        <w:rPr>
          <w:rStyle w:val="Emphasis"/>
          <w:highlight w:val="yellow"/>
        </w:rPr>
        <w:t>solar energy</w:t>
      </w:r>
      <w:r w:rsidRPr="00E07F0B">
        <w:rPr>
          <w:rStyle w:val="Emphasis"/>
        </w:rPr>
        <w:t xml:space="preserve"> generation, </w:t>
      </w:r>
      <w:r w:rsidRPr="00E22D0F">
        <w:rPr>
          <w:rStyle w:val="Emphasis"/>
          <w:highlight w:val="yellow"/>
        </w:rPr>
        <w:t>and several countries in the region</w:t>
      </w:r>
      <w:r w:rsidRPr="00E07F0B">
        <w:rPr>
          <w:rStyle w:val="Emphasis"/>
        </w:rPr>
        <w:t xml:space="preserve">  could potentially </w:t>
      </w:r>
      <w:r w:rsidRPr="00E22D0F">
        <w:rPr>
          <w:rStyle w:val="Emphasis"/>
          <w:highlight w:val="yellow"/>
        </w:rPr>
        <w:t>produce</w:t>
      </w:r>
      <w:r w:rsidRPr="00E07F0B">
        <w:rPr>
          <w:rStyle w:val="Emphasis"/>
        </w:rPr>
        <w:t xml:space="preserve"> much more </w:t>
      </w:r>
      <w:r w:rsidRPr="00E22D0F">
        <w:rPr>
          <w:rStyle w:val="Emphasis"/>
          <w:highlight w:val="yellow"/>
        </w:rPr>
        <w:t>hydroelectric power</w:t>
      </w:r>
      <w:r w:rsidRPr="00E07F0B">
        <w:rPr>
          <w:rStyle w:val="Emphasis"/>
        </w:rPr>
        <w:t xml:space="preserve">.  </w:t>
      </w:r>
      <w:r w:rsidRPr="00E22D0F">
        <w:rPr>
          <w:rStyle w:val="Emphasis"/>
          <w:highlight w:val="yellow"/>
        </w:rPr>
        <w:t>Brazil is a world leader in sugarcane-based ethanol</w:t>
      </w:r>
      <w:r w:rsidRPr="00E07F0B">
        <w:rPr>
          <w:rStyle w:val="Emphasis"/>
        </w:rPr>
        <w:t xml:space="preserve"> production,  and </w:t>
      </w:r>
      <w:r w:rsidRPr="00E22D0F">
        <w:rPr>
          <w:rStyle w:val="Emphasis"/>
          <w:highlight w:val="yellow"/>
        </w:rPr>
        <w:t>the United States is a leader in corn-based ethanol</w:t>
      </w:r>
      <w:r w:rsidRPr="00E07F0B">
        <w:rPr>
          <w:rStyle w:val="Emphasis"/>
        </w:rPr>
        <w:t xml:space="preserve"> (figure  3</w:t>
      </w:r>
      <w:r w:rsidRPr="00E22D0F">
        <w:rPr>
          <w:rStyle w:val="Emphasis"/>
          <w:highlight w:val="yellow"/>
        </w:rPr>
        <w:t>). Solar and wind power</w:t>
      </w:r>
      <w:r w:rsidRPr="00E07F0B">
        <w:rPr>
          <w:rStyle w:val="Emphasis"/>
        </w:rPr>
        <w:t xml:space="preserve">, particularly in Central America and  the Caribbean, </w:t>
      </w:r>
      <w:r w:rsidRPr="00E22D0F">
        <w:rPr>
          <w:rStyle w:val="Emphasis"/>
          <w:highlight w:val="yellow"/>
        </w:rPr>
        <w:t>remain underdeveloped</w:t>
      </w:r>
      <w:r w:rsidRPr="00E07F0B">
        <w:rPr>
          <w:rStyle w:val="Emphasis"/>
        </w:rPr>
        <w:t xml:space="preserve">.  </w:t>
      </w:r>
      <w:r w:rsidRPr="00E07F0B">
        <w:rPr>
          <w:rStyle w:val="StyleBoldUnderline"/>
        </w:rPr>
        <w:t xml:space="preserve">To expand the hemisphere’s energy capacity, massive infrastructure  investments will be required. Major investments in oil productionespecially deep offshore), refining, and distribution </w:t>
      </w:r>
      <w:r w:rsidRPr="00E07F0B">
        <w:rPr>
          <w:rStyle w:val="StyleBoldUnderline"/>
        </w:rPr>
        <w:lastRenderedPageBreak/>
        <w:t>will be  needed to achieve the region’s potential.</w:t>
      </w:r>
      <w:r w:rsidRPr="00CC47EB">
        <w:t xml:space="preserve"> Developing the Tupi </w:t>
      </w:r>
      <w:r w:rsidRPr="00CC47EB">
        <w:rPr>
          <w:sz w:val="12"/>
        </w:rPr>
        <w:t xml:space="preserve"> </w:t>
      </w:r>
      <w:r w:rsidRPr="00CC47EB">
        <w:t xml:space="preserve">project in Brazil alone will cost $70–240 billion. Liquefied </w:t>
      </w:r>
      <w:r w:rsidRPr="00CC47EB">
        <w:rPr>
          <w:sz w:val="12"/>
        </w:rPr>
        <w:t xml:space="preserve"> </w:t>
      </w:r>
      <w:r w:rsidRPr="00CC47EB">
        <w:t xml:space="preserve">natural gas will become an important source of energy, but </w:t>
      </w:r>
      <w:r w:rsidRPr="00CC47EB">
        <w:rPr>
          <w:sz w:val="12"/>
        </w:rPr>
        <w:t xml:space="preserve"> </w:t>
      </w:r>
      <w:r w:rsidRPr="00CC47EB">
        <w:t xml:space="preserve">not before major investments are made in infrastructure to </w:t>
      </w:r>
      <w:r w:rsidRPr="00CC47EB">
        <w:rPr>
          <w:sz w:val="12"/>
        </w:rPr>
        <w:t xml:space="preserve"> </w:t>
      </w:r>
      <w:r w:rsidRPr="00CC47EB">
        <w:t xml:space="preserve">support liquefaction, regasification, transport, and security. U.S. </w:t>
      </w:r>
      <w:r w:rsidRPr="00CC47EB">
        <w:rPr>
          <w:sz w:val="12"/>
        </w:rPr>
        <w:t xml:space="preserve"> </w:t>
      </w:r>
      <w:r w:rsidRPr="00CC47EB">
        <w:t xml:space="preserve">and Canadian electricity networks, which are already highly </w:t>
      </w:r>
      <w:r w:rsidRPr="00CC47EB">
        <w:rPr>
          <w:sz w:val="12"/>
        </w:rPr>
        <w:t xml:space="preserve"> </w:t>
      </w:r>
      <w:r w:rsidRPr="00CC47EB">
        <w:t xml:space="preserve">integrated, can be further integrated with Mexico’s. Mexico </w:t>
      </w:r>
      <w:r w:rsidRPr="00CC47EB">
        <w:rPr>
          <w:sz w:val="12"/>
        </w:rPr>
        <w:t xml:space="preserve"> </w:t>
      </w:r>
      <w:r w:rsidRPr="00CC47EB">
        <w:t xml:space="preserve">also plans to connect its grid to those of Guatemala and Belize, </w:t>
      </w:r>
      <w:r w:rsidRPr="00CC47EB">
        <w:rPr>
          <w:sz w:val="12"/>
        </w:rPr>
        <w:t xml:space="preserve"> </w:t>
      </w:r>
      <w:r w:rsidRPr="00CC47EB">
        <w:t xml:space="preserve">eventually creating an integrated power market in Central </w:t>
      </w:r>
      <w:r w:rsidRPr="00CC47EB">
        <w:rPr>
          <w:sz w:val="12"/>
        </w:rPr>
        <w:t xml:space="preserve"> </w:t>
      </w:r>
      <w:r w:rsidRPr="00CC47EB">
        <w:t xml:space="preserve">America. </w:t>
      </w:r>
      <w:r w:rsidRPr="00E07F0B">
        <w:rPr>
          <w:rStyle w:val="StyleBoldUnderline"/>
        </w:rPr>
        <w:t xml:space="preserve">Power integration in South America will demand even  larger investments in generation, transmission, and distribution.  </w:t>
      </w:r>
      <w:r w:rsidRPr="00E22D0F">
        <w:rPr>
          <w:rStyle w:val="StyleBoldUnderline"/>
          <w:highlight w:val="yellow"/>
        </w:rPr>
        <w:t>Finally, reliance on nuclear power may grow because it is carbon  free and does not require fossil fuel imports</w:t>
      </w:r>
      <w:r w:rsidRPr="00E07F0B">
        <w:rPr>
          <w:rStyle w:val="StyleBoldUnderline"/>
        </w:rPr>
        <w:t>.  However, efforts to expand energy capacity and integrate  hemispheric energy markets face a variety of obstacles</w:t>
      </w:r>
      <w:r w:rsidRPr="00CC47EB">
        <w:t xml:space="preserve">. Energy </w:t>
      </w:r>
      <w:r w:rsidRPr="00CC47EB">
        <w:rPr>
          <w:sz w:val="12"/>
        </w:rPr>
        <w:t xml:space="preserve"> </w:t>
      </w:r>
      <w:r w:rsidRPr="00CC47EB">
        <w:t xml:space="preserve">nationalism has led to disruptive disputes over pricing and </w:t>
      </w:r>
      <w:r w:rsidRPr="00CC47EB">
        <w:rPr>
          <w:sz w:val="12"/>
        </w:rPr>
        <w:t xml:space="preserve"> </w:t>
      </w:r>
      <w:r w:rsidRPr="00CC47EB">
        <w:t xml:space="preserve">ownership. </w:t>
      </w:r>
      <w:r w:rsidRPr="00E22D0F">
        <w:rPr>
          <w:rStyle w:val="StyleBoldUnderline"/>
          <w:highlight w:val="yellow"/>
        </w:rPr>
        <w:t>Tensions and mistrust in South America have hindered  regional cooperation and investmen</w:t>
      </w:r>
      <w:r w:rsidRPr="00E07F0B">
        <w:rPr>
          <w:rStyle w:val="StyleBoldUnderline"/>
        </w:rPr>
        <w:t xml:space="preserve">t, particularly on natural gas.  </w:t>
      </w:r>
      <w:r w:rsidRPr="00CC47EB">
        <w:t xml:space="preserve">The security of the energy infrastructure, especially pipelines, </w:t>
      </w:r>
      <w:r w:rsidRPr="00CC47EB">
        <w:rPr>
          <w:sz w:val="12"/>
        </w:rPr>
        <w:t xml:space="preserve"> </w:t>
      </w:r>
      <w:r w:rsidRPr="00CC47EB">
        <w:t xml:space="preserve">remains a concern in Mexico and parts of South America. Gas, </w:t>
      </w:r>
      <w:r w:rsidRPr="00CC47EB">
        <w:rPr>
          <w:sz w:val="12"/>
        </w:rPr>
        <w:t xml:space="preserve"> </w:t>
      </w:r>
      <w:r w:rsidRPr="00CC47EB">
        <w:t xml:space="preserve">oil, and electricity subsidies distort patterns of production and </w:t>
      </w:r>
      <w:r w:rsidRPr="00CC47EB">
        <w:rPr>
          <w:sz w:val="12"/>
        </w:rPr>
        <w:t xml:space="preserve"> </w:t>
      </w:r>
      <w:r w:rsidRPr="00CC47EB">
        <w:t xml:space="preserve">consumption, and they are triggering protectionist behavior </w:t>
      </w:r>
      <w:r w:rsidRPr="00CC47EB">
        <w:rPr>
          <w:sz w:val="12"/>
        </w:rPr>
        <w:t xml:space="preserve"> </w:t>
      </w:r>
      <w:r w:rsidRPr="00CC47EB">
        <w:t xml:space="preserve">elsewhere. Technology on renewables remains underdeveloped, </w:t>
      </w:r>
      <w:r w:rsidRPr="00CC47EB">
        <w:rPr>
          <w:sz w:val="12"/>
        </w:rPr>
        <w:t xml:space="preserve"> </w:t>
      </w:r>
      <w:r w:rsidRPr="00CC47EB">
        <w:t xml:space="preserve">and research in this area can be better centralized and disseminated. </w:t>
      </w:r>
      <w:r w:rsidRPr="00CC47EB">
        <w:rPr>
          <w:sz w:val="12"/>
        </w:rPr>
        <w:t xml:space="preserve"> </w:t>
      </w:r>
      <w:r w:rsidRPr="00E22D0F">
        <w:rPr>
          <w:rStyle w:val="StyleBoldUnderline"/>
          <w:highlight w:val="yellow"/>
        </w:rPr>
        <w:t>Overcoming these obstacles will require high levels of cooperation  among hemispheric partner</w:t>
      </w:r>
      <w:r w:rsidRPr="00E22D0F">
        <w:rPr>
          <w:highlight w:val="yellow"/>
        </w:rPr>
        <w:t xml:space="preserve">s. </w:t>
      </w:r>
      <w:r w:rsidRPr="00E22D0F">
        <w:rPr>
          <w:rStyle w:val="Emphasis"/>
          <w:highlight w:val="yellow"/>
        </w:rPr>
        <w:t>In addition to developing carbon-neutral sources of energy, the  Western Hemisphere has other roles to play in combating climate  change</w:t>
      </w:r>
      <w:r w:rsidRPr="00CC47EB">
        <w:t xml:space="preserve">. The LAC region currently accounts for about 5 percent of </w:t>
      </w:r>
      <w:r w:rsidRPr="00CC47EB">
        <w:rPr>
          <w:sz w:val="12"/>
        </w:rPr>
        <w:t xml:space="preserve"> </w:t>
      </w:r>
      <w:r w:rsidRPr="00CC47EB">
        <w:t xml:space="preserve">annual global carbon emissions, and emissions per capita are still </w:t>
      </w:r>
      <w:r w:rsidRPr="00CC47EB">
        <w:rPr>
          <w:sz w:val="12"/>
        </w:rPr>
        <w:t xml:space="preserve"> </w:t>
      </w:r>
      <w:r w:rsidRPr="00CC47EB">
        <w:t xml:space="preserve">relatively low compared with other regions. However, minimizing </w:t>
      </w:r>
      <w:r w:rsidRPr="00CC47EB">
        <w:rPr>
          <w:sz w:val="12"/>
        </w:rPr>
        <w:t xml:space="preserve"> </w:t>
      </w:r>
      <w:r w:rsidRPr="00CC47EB">
        <w:t xml:space="preserve">the LAC region’s future carbon footprint will require new </w:t>
      </w:r>
      <w:r w:rsidRPr="00CC47EB">
        <w:rPr>
          <w:sz w:val="12"/>
        </w:rPr>
        <w:t xml:space="preserve"> </w:t>
      </w:r>
      <w:r w:rsidRPr="00CC47EB">
        <w:t xml:space="preserve">policies. </w:t>
      </w:r>
      <w:r w:rsidRPr="00E22D0F">
        <w:rPr>
          <w:rStyle w:val="StyleBoldUnderline"/>
          <w:highlight w:val="yellow"/>
        </w:rPr>
        <w:t>Also, deforestation globally accounts for 20 percent of  greenhouse gas emissions.</w:t>
      </w:r>
      <w:r w:rsidRPr="00E07F0B">
        <w:rPr>
          <w:rStyle w:val="StyleBoldUnderline"/>
        </w:rPr>
        <w:t xml:space="preserve"> The Amazon River Basin contains one  of the world’s three most important rainforests, </w:t>
      </w:r>
      <w:r w:rsidRPr="00E22D0F">
        <w:rPr>
          <w:rStyle w:val="StyleBoldUnderline"/>
          <w:highlight w:val="yellow"/>
        </w:rPr>
        <w:t>whose protection  can therefore very significantly contribute to combating climate  change. Brazil is pioneering the use of information technology  to lessen deforestation in the Amazon.</w:t>
      </w:r>
    </w:p>
    <w:p w:rsidR="00F63FAD" w:rsidRDefault="00F63FAD" w:rsidP="00F63FAD">
      <w:pPr>
        <w:rPr>
          <w:rStyle w:val="StyleBoldUnderline"/>
        </w:rPr>
      </w:pPr>
    </w:p>
    <w:p w:rsidR="00F63FAD" w:rsidRDefault="00F63FAD" w:rsidP="00F63FAD">
      <w:pPr>
        <w:pStyle w:val="Heading4"/>
      </w:pPr>
      <w:r>
        <w:t>US-Latin American Relations key to Democracy, Climate change, alternative energies, and S&amp;T</w:t>
      </w:r>
    </w:p>
    <w:p w:rsidR="00F63FAD" w:rsidRPr="007C0BA6" w:rsidRDefault="00F63FAD" w:rsidP="00F63FAD">
      <w:r w:rsidRPr="007C0BA6">
        <w:rPr>
          <w:b/>
          <w:sz w:val="26"/>
          <w:szCs w:val="26"/>
        </w:rPr>
        <w:t>Bitar, ’11</w:t>
      </w:r>
      <w:r>
        <w:t xml:space="preserve"> [September 2011, </w:t>
      </w:r>
      <w:r w:rsidRPr="007C0BA6">
        <w:t>Sergio Bitar, a long-time member and now non-resident senior fellow of the Inter-American Dialogue. Bitar served as senator as well as minister of energy and mines, education, and public works under three se</w:t>
      </w:r>
      <w:r>
        <w:t xml:space="preserve">parate administrations in Chile, “Latin America and the United States: </w:t>
      </w:r>
      <w:r w:rsidRPr="007C0BA6">
        <w:rPr>
          <w:sz w:val="12"/>
        </w:rPr>
        <w:t xml:space="preserve"> </w:t>
      </w:r>
      <w:r>
        <w:t xml:space="preserve">Looking Towards 2020”, </w:t>
      </w:r>
      <w:hyperlink r:id="rId92" w:history="1">
        <w:r>
          <w:rPr>
            <w:rStyle w:val="Hyperlink"/>
          </w:rPr>
          <w:t>http://www.thedialogue.org/PublicationFiles/LAtheUS2020.pdf</w:t>
        </w:r>
      </w:hyperlink>
      <w:r>
        <w:t>]</w:t>
      </w:r>
    </w:p>
    <w:p w:rsidR="00F63FAD" w:rsidRDefault="00F63FAD" w:rsidP="00F63FAD">
      <w:pPr>
        <w:rPr>
          <w:rStyle w:val="StyleBoldUnderline"/>
        </w:rPr>
      </w:pPr>
      <w:r w:rsidRPr="00E22D0F">
        <w:rPr>
          <w:rStyle w:val="StyleBoldUnderline"/>
          <w:highlight w:val="yellow"/>
        </w:rPr>
        <w:t>New opportunities for US-Latin America Relatio</w:t>
      </w:r>
      <w:r w:rsidRPr="007C0BA6">
        <w:rPr>
          <w:rStyle w:val="StyleBoldUnderline"/>
        </w:rPr>
        <w:t xml:space="preserve">ns:  Which Partnerships? To prepare new partnerships it is important to have in mind the three processes already  reviewed: </w:t>
      </w:r>
      <w:r w:rsidRPr="00E22D0F">
        <w:rPr>
          <w:rStyle w:val="StyleBoldUnderline"/>
          <w:highlight w:val="yellow"/>
        </w:rPr>
        <w:t>prevailing global trends, US government policies and the status of the US economy</w:t>
      </w:r>
      <w:r w:rsidRPr="007C0BA6">
        <w:rPr>
          <w:rStyle w:val="StyleBoldUnderline"/>
        </w:rPr>
        <w:t>, and priorities that Latin American governments are ready to carry out.</w:t>
      </w:r>
      <w:r w:rsidRPr="007C0BA6">
        <w:rPr>
          <w:sz w:val="16"/>
        </w:rPr>
        <w:t xml:space="preserve"> The United States faces years of constraints. It will have to devote greater resources  to preserving the competitive and technological edge that is critical to maintaining  its influence. It is likely that Latin America—especially South America—will continue to multiply its  exchanges with Asia over the next five years. Rates of investment and the expansion of  the middle class in China, India, and other middle-income countries will drive global  growth through expanded domestic consumption. Latin America will account for a larger  share of the demand for products than industrialized countries.  In this global context, the United States will be closely following events in Latin  America—as a market, an energy supplier, and a region with which it shares problems  and opportunities. Most US attention will focus on Mexico and Brazil, albeit for different reasons and with different emphases. Mexican markets, oil resources, and migrants  have a strong impact in the United States. Mexico and the United States need to work  closely together in combating drugs and organized crime. Brazil will draw high levels of  US attention because of its rising global role, expanding market, industrial progress, and  the production of oil, food and biofuels. </w:t>
      </w:r>
      <w:r w:rsidRPr="00E22D0F">
        <w:rPr>
          <w:rStyle w:val="StyleBoldUnderline"/>
          <w:highlight w:val="yellow"/>
        </w:rPr>
        <w:t>Immigration will continue to be necessary for the United States to sustain its growth.</w:t>
      </w:r>
      <w:r w:rsidRPr="007C0BA6">
        <w:rPr>
          <w:rStyle w:val="StyleBoldUnderline"/>
        </w:rPr>
        <w:t xml:space="preserve">  Negative aspects of immigration tend to grab the spotlight, but the fact remains that  </w:t>
      </w:r>
      <w:r w:rsidRPr="00E22D0F">
        <w:rPr>
          <w:rStyle w:val="StyleBoldUnderline"/>
          <w:highlight w:val="yellow"/>
        </w:rPr>
        <w:t>Latin American immigrants make a major contribution to the US economy.</w:t>
      </w:r>
      <w:r w:rsidRPr="007C0BA6">
        <w:rPr>
          <w:sz w:val="16"/>
        </w:rPr>
        <w:t xml:space="preserve"> A recent  report5 projects that the US population will increase from 310 million in 2010 to 370 million in 2030, half of it as a result of immigration. </w:t>
      </w:r>
      <w:r w:rsidRPr="007C0BA6">
        <w:rPr>
          <w:rStyle w:val="StyleBoldUnderline"/>
        </w:rPr>
        <w:t>This would make the United States the  only industrialized country to have population growth through 2030</w:t>
      </w:r>
      <w:r w:rsidRPr="007C0BA6">
        <w:rPr>
          <w:sz w:val="16"/>
        </w:rPr>
        <w:t>. Leaving aside Brazil and Mexico–whose size will make them increasingly important  actors</w:t>
      </w:r>
      <w:r w:rsidRPr="007C0BA6">
        <w:rPr>
          <w:rStyle w:val="StyleBoldUnderline"/>
        </w:rPr>
        <w:t>–</w:t>
      </w:r>
      <w:r w:rsidRPr="00E22D0F">
        <w:rPr>
          <w:rStyle w:val="StyleBoldUnderline"/>
          <w:highlight w:val="yellow"/>
        </w:rPr>
        <w:t>the rest of the countries should cooperate and coordinate with one another more  effectively to have some influence on global political and economic trends</w:t>
      </w:r>
      <w:r w:rsidRPr="007C0BA6">
        <w:rPr>
          <w:sz w:val="16"/>
        </w:rPr>
        <w:t xml:space="preserve">. The expanding  role of Brazil and Mexico is guaranteed by their sheer size. </w:t>
      </w:r>
      <w:r w:rsidRPr="007C0BA6">
        <w:rPr>
          <w:rStyle w:val="StyleBoldUnderline"/>
        </w:rPr>
        <w:t xml:space="preserve">But </w:t>
      </w:r>
      <w:r w:rsidRPr="00E22D0F">
        <w:rPr>
          <w:rStyle w:val="StyleBoldUnderline"/>
          <w:highlight w:val="yellow"/>
        </w:rPr>
        <w:t>smaller Latin American  countries must seek closer cooperation and coordination to enhance their influence.</w:t>
      </w:r>
      <w:r w:rsidRPr="007C0BA6">
        <w:rPr>
          <w:rStyle w:val="StyleBoldUnderline"/>
        </w:rPr>
        <w:t xml:space="preserve"> Each  will take the initiative and seek mutually beneficial arrangements with the United States.  </w:t>
      </w:r>
      <w:r w:rsidRPr="00E22D0F">
        <w:rPr>
          <w:rStyle w:val="StyleBoldUnderline"/>
          <w:highlight w:val="yellow"/>
        </w:rPr>
        <w:t>As a start, three areas are worth pursuing: democracy strengthening; energy and climate  change; and education, science, and technology. Democracy Strengthening</w:t>
      </w:r>
      <w:r w:rsidRPr="007C0BA6">
        <w:rPr>
          <w:rStyle w:val="StyleBoldUnderline"/>
        </w:rPr>
        <w:t xml:space="preserve"> a</w:t>
      </w:r>
      <w:r w:rsidRPr="007C0BA6">
        <w:rPr>
          <w:sz w:val="16"/>
        </w:rPr>
        <w:t xml:space="preserve">) In Central America, </w:t>
      </w:r>
      <w:r w:rsidRPr="00E22D0F">
        <w:rPr>
          <w:rStyle w:val="StyleBoldUnderline"/>
          <w:highlight w:val="yellow"/>
        </w:rPr>
        <w:t>collaboration could bolster the fight against organized crime,  improve citizen security, and strengthen democratic institutions.</w:t>
      </w:r>
      <w:r w:rsidRPr="007C0BA6">
        <w:rPr>
          <w:rStyle w:val="StyleBoldUnderline"/>
        </w:rPr>
        <w:t xml:space="preserve"> </w:t>
      </w:r>
      <w:r w:rsidRPr="007C0BA6">
        <w:rPr>
          <w:sz w:val="16"/>
        </w:rPr>
        <w:t xml:space="preserve">The United States  has proposed a Central America Citizen Security Partnership. High levels of drug  consumption and arms sales to countries south of the border give the United States  a special responsibility in this regard. Mexico and Colombia can also make an  important contribution, while South America can cooperate in security, crime investigation, police training, and other initiatives. b) </w:t>
      </w:r>
      <w:r w:rsidRPr="00E22D0F">
        <w:rPr>
          <w:rStyle w:val="StyleBoldUnderline"/>
          <w:highlight w:val="yellow"/>
        </w:rPr>
        <w:t>South American nations should get more involved in providing assistance to Haiti. c) The region should also offer support to help facilitate a transition to democracy in  Cuba</w:t>
      </w:r>
      <w:r w:rsidRPr="007C0BA6">
        <w:rPr>
          <w:rStyle w:val="StyleBoldUnderline"/>
        </w:rPr>
        <w:t>.</w:t>
      </w:r>
      <w:r w:rsidRPr="007C0BA6">
        <w:rPr>
          <w:sz w:val="16"/>
        </w:rPr>
        <w:t xml:space="preserve"> Despite the steps taken by the Obama administration regarding visits and  remittances, </w:t>
      </w:r>
      <w:r w:rsidRPr="00E22D0F">
        <w:rPr>
          <w:rStyle w:val="Emphasis"/>
          <w:highlight w:val="yellow"/>
        </w:rPr>
        <w:t>the ineffective US embargo continues with no end in sight</w:t>
      </w:r>
      <w:r w:rsidRPr="007C0BA6">
        <w:rPr>
          <w:rStyle w:val="Emphasis"/>
        </w:rPr>
        <w:t>.</w:t>
      </w:r>
      <w:r w:rsidRPr="007C0BA6">
        <w:rPr>
          <w:sz w:val="16"/>
        </w:rPr>
        <w:t xml:space="preserve"> For Latin  Americans, it will be important to have conditions in place for a peaceful </w:t>
      </w:r>
      <w:r w:rsidRPr="007C0BA6">
        <w:rPr>
          <w:sz w:val="16"/>
        </w:rPr>
        <w:lastRenderedPageBreak/>
        <w:t xml:space="preserve">transition  when Cuban leadership changes. It is helpful to encourage some processes underway  in Cuba, such as the release of political prisoners, improved freedom of expression,  and economic reforms, which could pave the way for a democratic opening. </w:t>
      </w:r>
      <w:r w:rsidRPr="007C0BA6">
        <w:rPr>
          <w:rStyle w:val="StyleBoldUnderline"/>
        </w:rPr>
        <w:t>Energy and Climate Chang</w:t>
      </w:r>
      <w:r w:rsidRPr="007C0BA6">
        <w:rPr>
          <w:sz w:val="16"/>
        </w:rPr>
        <w:t xml:space="preserve">e Although President Obama has spoken about an Energy and Climate Partnership of the  Americas, its content, priorities, goals, and resources remain unclear. a) </w:t>
      </w:r>
      <w:r w:rsidRPr="00E22D0F">
        <w:rPr>
          <w:rStyle w:val="StyleBoldUnderline"/>
          <w:highlight w:val="yellow"/>
        </w:rPr>
        <w:t>There are opportunities for collaboration in developing renewable energy source</w:t>
      </w:r>
      <w:r w:rsidRPr="007C0BA6">
        <w:rPr>
          <w:rStyle w:val="StyleBoldUnderline"/>
        </w:rPr>
        <w:t xml:space="preserve">s,  especially solar, and assisting </w:t>
      </w:r>
      <w:r w:rsidRPr="00E22D0F">
        <w:rPr>
          <w:rStyle w:val="StyleBoldUnderline"/>
          <w:highlight w:val="yellow"/>
        </w:rPr>
        <w:t>with nuclear plant safety and ethanol, cleaner coal, and  natural gas</w:t>
      </w:r>
      <w:r w:rsidRPr="007C0BA6">
        <w:rPr>
          <w:rStyle w:val="StyleBoldUnderline"/>
        </w:rPr>
        <w:t xml:space="preserve"> research. b) </w:t>
      </w:r>
      <w:r w:rsidRPr="00E22D0F">
        <w:rPr>
          <w:rStyle w:val="StyleBoldUnderline"/>
          <w:highlight w:val="yellow"/>
        </w:rPr>
        <w:t>Partnership with the United States could also help Latin America reduce CO2 emissions, protect tropical and temperate forests, and safeguard glaciers and water  resources. Latin America abounds in natural resources and must take measures to  protect them. c) Climate change and increasing concentration of the population will intensify the  impact of natural disasters. Emergency preparedness requires effective institutions</w:t>
      </w:r>
      <w:r w:rsidRPr="007C0BA6">
        <w:rPr>
          <w:rStyle w:val="StyleBoldUnderline"/>
        </w:rPr>
        <w:t>,</w:t>
      </w:r>
      <w:r w:rsidRPr="007C0BA6">
        <w:rPr>
          <w:sz w:val="16"/>
        </w:rPr>
        <w:t xml:space="preserve">  first responder training, equipment acquisition, public education, and improved land  use and construction standards. Latin American countries can take the initiative in  these areas. </w:t>
      </w:r>
      <w:r w:rsidRPr="007C0BA6">
        <w:rPr>
          <w:rStyle w:val="StyleBoldUnderline"/>
        </w:rPr>
        <w:t xml:space="preserve">Education, </w:t>
      </w:r>
      <w:r w:rsidRPr="00E22D0F">
        <w:rPr>
          <w:rStyle w:val="StyleBoldUnderline"/>
          <w:highlight w:val="yellow"/>
        </w:rPr>
        <w:t>Science, and Technology</w:t>
      </w:r>
      <w:r w:rsidRPr="007C0BA6">
        <w:rPr>
          <w:rStyle w:val="StyleBoldUnderline"/>
        </w:rPr>
        <w:t xml:space="preserve"> Education, science, and technology </w:t>
      </w:r>
      <w:r w:rsidRPr="00E22D0F">
        <w:rPr>
          <w:rStyle w:val="StyleBoldUnderline"/>
          <w:highlight w:val="yellow"/>
        </w:rPr>
        <w:t>help increase productivity and drive growth.</w:t>
      </w:r>
      <w:r w:rsidRPr="007C0BA6">
        <w:rPr>
          <w:sz w:val="16"/>
        </w:rPr>
        <w:t xml:space="preserve">  </w:t>
      </w:r>
      <w:r w:rsidRPr="007C0BA6">
        <w:rPr>
          <w:rStyle w:val="StyleBoldUnderline"/>
        </w:rPr>
        <w:t>Collaboration in these areas could focus on goods and services, with an emphasis on the  use of information and communications technology.</w:t>
      </w:r>
      <w:r w:rsidRPr="007C0BA6">
        <w:rPr>
          <w:sz w:val="16"/>
        </w:rPr>
        <w:t xml:space="preserve"> </w:t>
      </w:r>
      <w:r w:rsidRPr="007C0BA6">
        <w:rPr>
          <w:rStyle w:val="StyleBoldUnderline"/>
        </w:rPr>
        <w:t>Latin American countries should  propose innovative initiatives and explore areas of potential agreement,</w:t>
      </w:r>
      <w:r w:rsidRPr="007C0BA6">
        <w:rPr>
          <w:sz w:val="16"/>
        </w:rPr>
        <w:t xml:space="preserve"> including: a) President Obama’s only quantitative proposal was to increase the number of  US graduate students studying in Latin America to 100,000 and the number of Latin  Americans studying in the United States to 100,000. To date, Asia has taken better  advantage than Latin America of the academic excellence offered by US universities.  New proposals designed to stimulate and fund these exchanges are needed. Chile’s  2008 Becas Chile student aid program is a good example with much potential. b) Joint research in areas of importance to Latin America should be expanded. These  include renewable energy, especially solar, biotechnology, and collaboration between  Latin American and US businesses and research centers. A Rand Corporation  report6 identifies </w:t>
      </w:r>
      <w:r w:rsidRPr="007C0BA6">
        <w:rPr>
          <w:rStyle w:val="StyleBoldUnderline"/>
        </w:rPr>
        <w:t>16 technology applications that will change living conditions in  this decade and notes that some Latin American countries will be able to adopt  them if they carry out certain policies and make a sustained effort</w:t>
      </w:r>
      <w:r w:rsidRPr="007C0BA6">
        <w:rPr>
          <w:sz w:val="16"/>
        </w:rPr>
        <w:t xml:space="preserve">. And it is  important to remember that proficiency in English is an essential tool in a knowledge-based society. c) With respect to trade, </w:t>
      </w:r>
      <w:r w:rsidRPr="00E22D0F">
        <w:rPr>
          <w:rStyle w:val="StyleBoldUnderline"/>
          <w:highlight w:val="yellow"/>
        </w:rPr>
        <w:t>the United States should move to eliminate barriers and open  its market to Latin American products</w:t>
      </w:r>
      <w:r w:rsidRPr="007C0BA6">
        <w:rPr>
          <w:rStyle w:val="StyleBoldUnderline"/>
        </w:rPr>
        <w:t>, especially foods. If WTO talks remain deadlocked, free trade agreements between the United States and Latin America should  be expande</w:t>
      </w:r>
      <w:r w:rsidRPr="007C0BA6">
        <w:rPr>
          <w:sz w:val="16"/>
        </w:rPr>
        <w:t>d. There are serious political obstacles given the concern that such an  approach would result in less employment in the United States</w:t>
      </w:r>
      <w:r w:rsidRPr="007C0BA6">
        <w:rPr>
          <w:rStyle w:val="StyleBoldUnderline"/>
        </w:rPr>
        <w:t xml:space="preserve">. </w:t>
      </w:r>
      <w:r w:rsidRPr="00E22D0F">
        <w:rPr>
          <w:rStyle w:val="StyleBoldUnderline"/>
          <w:highlight w:val="yellow"/>
        </w:rPr>
        <w:t>A more open global  economy helps small and medium-sized countries whose development depends on  exporting goods and services with increasing value-added</w:t>
      </w:r>
      <w:r w:rsidRPr="007C0BA6">
        <w:rPr>
          <w:rStyle w:val="StyleBoldUnderline"/>
        </w:rPr>
        <w:t xml:space="preserve">. </w:t>
      </w:r>
      <w:r w:rsidRPr="007C0BA6">
        <w:rPr>
          <w:sz w:val="16"/>
        </w:rPr>
        <w:t xml:space="preserve">The 24 references to “partner” and “partnership” in President Obama’s Santiago speech  should not remain empty talk. While some may interpret Obama’s logic of partnership  as a sign of disinterest, </w:t>
      </w:r>
      <w:r w:rsidRPr="007C0BA6">
        <w:rPr>
          <w:rStyle w:val="StyleBoldUnderline"/>
        </w:rPr>
        <w:t xml:space="preserve">I </w:t>
      </w:r>
      <w:r w:rsidRPr="00E22D0F">
        <w:rPr>
          <w:rStyle w:val="StyleBoldUnderline"/>
          <w:highlight w:val="yellow"/>
        </w:rPr>
        <w:t>believe it reflects the new reality within which the United States  will have to function.</w:t>
      </w:r>
      <w:r w:rsidRPr="007C0BA6">
        <w:rPr>
          <w:rStyle w:val="StyleBoldUnderline"/>
        </w:rPr>
        <w:t xml:space="preserve"> It falls to all Latin Americans to take a more active role in pursuing opportunities  and </w:t>
      </w:r>
      <w:r w:rsidRPr="00E22D0F">
        <w:rPr>
          <w:rStyle w:val="StyleBoldUnderline"/>
          <w:highlight w:val="yellow"/>
        </w:rPr>
        <w:t>demanding that the United States make a firm commitment to its proposed  new partnerships.</w:t>
      </w:r>
      <w:r w:rsidRPr="007C0BA6">
        <w:rPr>
          <w:sz w:val="16"/>
        </w:rPr>
        <w:t xml:space="preserve"> Are Latin Americans prepared for this? Is there enough will in the United States to seek  such partnerships</w:t>
      </w:r>
      <w:r w:rsidRPr="007C0BA6">
        <w:rPr>
          <w:rStyle w:val="StyleBoldUnderline"/>
        </w:rPr>
        <w:t xml:space="preserve">? </w:t>
      </w:r>
      <w:r w:rsidRPr="00E22D0F">
        <w:rPr>
          <w:rStyle w:val="StyleBoldUnderline"/>
          <w:highlight w:val="yellow"/>
        </w:rPr>
        <w:t>It is worth making a serious effort to see if this can work.</w:t>
      </w:r>
    </w:p>
    <w:p w:rsidR="00F63FAD" w:rsidRDefault="00F63FAD" w:rsidP="00F63FAD">
      <w:pPr>
        <w:rPr>
          <w:rStyle w:val="StyleBoldUnderline"/>
        </w:rPr>
      </w:pPr>
    </w:p>
    <w:p w:rsidR="00F63FAD" w:rsidRPr="00BE0CF7" w:rsidRDefault="00F63FAD" w:rsidP="00F63FAD">
      <w:pPr>
        <w:pStyle w:val="Heading4"/>
        <w:rPr>
          <w:rStyle w:val="StyleStyleBold12pt"/>
          <w:b/>
        </w:rPr>
      </w:pPr>
      <w:r w:rsidRPr="00BE0CF7">
        <w:rPr>
          <w:rStyle w:val="StyleStyleBold12pt"/>
          <w:b/>
        </w:rPr>
        <w:t>Relations are mutually beneficial to both sides- democracy, energy production, drugs, crime and stability</w:t>
      </w:r>
    </w:p>
    <w:p w:rsidR="00F63FAD" w:rsidRPr="00070933" w:rsidRDefault="00F63FAD" w:rsidP="00F63FAD">
      <w:pPr>
        <w:rPr>
          <w:rStyle w:val="StyleStyleBold12pt"/>
        </w:rPr>
      </w:pPr>
      <w:r>
        <w:rPr>
          <w:rStyle w:val="StyleStyleBold12pt"/>
        </w:rPr>
        <w:t xml:space="preserve">Hakim, ’06 </w:t>
      </w:r>
      <w:r w:rsidRPr="00070933">
        <w:t xml:space="preserve">[January/February 2006, Peter Hakim is the President of the Inter-American Dialogue, “Is Washington Losing Latin America?”, </w:t>
      </w:r>
      <w:hyperlink r:id="rId93" w:history="1">
        <w:r w:rsidRPr="00070933">
          <w:rPr>
            <w:rStyle w:val="Hyperlink"/>
          </w:rPr>
          <w:t>http://www.chileconsult.com/Is_Washington_Losing_Latin_America.pdf</w:t>
        </w:r>
      </w:hyperlink>
      <w:r w:rsidRPr="00070933">
        <w:t>]</w:t>
      </w:r>
    </w:p>
    <w:p w:rsidR="00F63FAD" w:rsidRDefault="00F63FAD" w:rsidP="00F63FAD">
      <w:pPr>
        <w:rPr>
          <w:rStyle w:val="Emphasis"/>
        </w:rPr>
      </w:pPr>
      <w:r w:rsidRPr="00070933">
        <w:rPr>
          <w:rStyle w:val="StyleBoldUnderline"/>
        </w:rPr>
        <w:t>So far, Washington's tattered relations with Latin America have mainly translated into a series of lost opportunities for both sides. At</w:t>
      </w:r>
      <w:r w:rsidRPr="00070933">
        <w:rPr>
          <w:sz w:val="16"/>
        </w:rPr>
        <w:t xml:space="preserve"> a time when the Bush administration needs partners and allies across the globe, </w:t>
      </w:r>
      <w:r w:rsidRPr="00070933">
        <w:rPr>
          <w:rStyle w:val="StyleBoldUnderline"/>
        </w:rPr>
        <w:t>the United States and its international agenda are discredited in Latin America. Democratic progress is faltering in the region, in large part because of the dismal economic and social performance in country after country. The United States still has a big market in Latin America</w:t>
      </w:r>
      <w:r w:rsidRPr="00070933">
        <w:rPr>
          <w:sz w:val="16"/>
        </w:rPr>
        <w:t>, with U.S. exports to the region valued at more than $150 billion a year, almost as much as the value of its exports to the European Union. But two-thirds of that goes to Mexico, while Brazil and other South American markets remain relatively untapped in the absence of more productive hemispheric trade arrangements. The burgeoning Hispanic population in the United States is already providing important new links to countries throughout Latin America, but its potential contribution is constrained by Washington's muddled and unworkable immigration rules. U.S. interests</w:t>
      </w:r>
      <w:r w:rsidRPr="00070933">
        <w:rPr>
          <w:rStyle w:val="StyleBoldUnderline"/>
        </w:rPr>
        <w:t xml:space="preserve"> in the region are endangered in other ways, too. Oil and natural gas supplies from politically troubled Venezuela and other energy-rich Andean nations are less secure than ever. Several small and weak states in the Caribbean and Latin America are at risk of becoming permanent centers of drug activity, money laundering, and other criminal operations. Stability is threatened by the upsurge of crime and violence almost everywhere in Latin America.</w:t>
      </w:r>
      <w:r w:rsidRPr="00070933">
        <w:rPr>
          <w:sz w:val="16"/>
        </w:rPr>
        <w:t xml:space="preserve"> The United States could end up paying a stiff price for the region's economic reversals and unsettled politics. </w:t>
      </w:r>
      <w:r w:rsidRPr="00070933">
        <w:rPr>
          <w:rStyle w:val="Emphasis"/>
        </w:rPr>
        <w:t>Unfortunately, there are few prospects for a turnaround in U.S.-Latin American relations anytime soon.</w:t>
      </w:r>
    </w:p>
    <w:p w:rsidR="00F63FAD" w:rsidRDefault="00F63FAD" w:rsidP="00F63FAD">
      <w:pPr>
        <w:rPr>
          <w:rStyle w:val="Emphasis"/>
        </w:rPr>
      </w:pPr>
    </w:p>
    <w:p w:rsidR="00F63FAD" w:rsidRPr="00BE0CF7" w:rsidRDefault="00F63FAD" w:rsidP="00F63FAD">
      <w:pPr>
        <w:pStyle w:val="Heading4"/>
        <w:rPr>
          <w:rStyle w:val="StyleStyleBold12pt"/>
          <w:b/>
        </w:rPr>
      </w:pPr>
      <w:r w:rsidRPr="00BE0CF7">
        <w:rPr>
          <w:rStyle w:val="StyleStyleBold12pt"/>
          <w:b/>
        </w:rPr>
        <w:t>Relations are key to solving economic collapse and Colombian conflict</w:t>
      </w:r>
    </w:p>
    <w:p w:rsidR="00F63FAD" w:rsidRPr="00884531" w:rsidRDefault="00F63FAD" w:rsidP="00F63FAD">
      <w:pPr>
        <w:rPr>
          <w:rStyle w:val="Emphasis"/>
          <w:bCs/>
          <w:iCs w:val="0"/>
          <w:u w:val="none"/>
        </w:rPr>
      </w:pPr>
      <w:r>
        <w:rPr>
          <w:rStyle w:val="StyleStyleBold12pt"/>
        </w:rPr>
        <w:t xml:space="preserve">Hakim, ’06 </w:t>
      </w:r>
      <w:r w:rsidRPr="00070933">
        <w:t xml:space="preserve">[January/February 2006, Peter Hakim is the President of the Inter-American Dialogue, “Is Washington Losing Latin America?”, </w:t>
      </w:r>
      <w:hyperlink r:id="rId94" w:history="1">
        <w:r w:rsidRPr="00070933">
          <w:rPr>
            <w:rStyle w:val="Hyperlink"/>
          </w:rPr>
          <w:t>http://www.chileconsult.com/Is_Washington_Losing_Latin_America.pdf</w:t>
        </w:r>
      </w:hyperlink>
      <w:r w:rsidRPr="00070933">
        <w:t>]</w:t>
      </w:r>
    </w:p>
    <w:p w:rsidR="00F63FAD" w:rsidRDefault="00F63FAD" w:rsidP="00F63FAD">
      <w:pPr>
        <w:rPr>
          <w:rStyle w:val="StyleBoldUnderline"/>
        </w:rPr>
      </w:pPr>
      <w:r w:rsidRPr="00E22D0F">
        <w:rPr>
          <w:sz w:val="16"/>
          <w:highlight w:val="yellow"/>
        </w:rPr>
        <w:t>D</w:t>
      </w:r>
      <w:r w:rsidRPr="00E22D0F">
        <w:rPr>
          <w:rStyle w:val="StyleBoldUnderline"/>
          <w:highlight w:val="yellow"/>
        </w:rPr>
        <w:t>espite their disagreements and dissatisfaction with U.S. policy in the region, most governments in Latin America want to strengthen their relations with Washington.</w:t>
      </w:r>
      <w:r w:rsidRPr="00070933">
        <w:rPr>
          <w:rStyle w:val="StyleBoldUnderline"/>
        </w:rPr>
        <w:t xml:space="preserve"> But </w:t>
      </w:r>
      <w:r w:rsidRPr="00E22D0F">
        <w:rPr>
          <w:rStyle w:val="StyleBoldUnderline"/>
          <w:highlight w:val="yellow"/>
        </w:rPr>
        <w:t>the</w:t>
      </w:r>
      <w:r w:rsidRPr="00884531">
        <w:rPr>
          <w:sz w:val="16"/>
        </w:rPr>
        <w:t xml:space="preserve"> Bush </w:t>
      </w:r>
      <w:r w:rsidRPr="00E22D0F">
        <w:rPr>
          <w:rStyle w:val="StyleBoldUnderline"/>
          <w:highlight w:val="yellow"/>
        </w:rPr>
        <w:t xml:space="preserve">administration has demonstrated neither the </w:t>
      </w:r>
      <w:r w:rsidRPr="00E22D0F">
        <w:rPr>
          <w:rStyle w:val="StyleBoldUnderline"/>
          <w:highlight w:val="yellow"/>
        </w:rPr>
        <w:lastRenderedPageBreak/>
        <w:t>determination nor the capability to pursue policies in the Americas that would mobilize the support of the other nations of the hemisphere.</w:t>
      </w:r>
      <w:r w:rsidRPr="00884531">
        <w:rPr>
          <w:sz w:val="16"/>
        </w:rPr>
        <w:t xml:space="preserve"> Latin American countries, divided among themselves, are by no means clamoring for a renewal of hemispheric cooperation. Chávez's antics at the Summit of the Americas in November 2005 obscured the real tragedies of the gathering -- that is, how little the leaders accomplished, how badly the hemispheric agenda has unraveled, and how deeply divided the countries of the Americas are. Despite enthusiasm in the region for economic partnership, Latin Americans' fundamental ambivalence toward the United States' foreign policies has forcefully reemerged. The costs of this impasse may be high for both the United States and Latin America. </w:t>
      </w:r>
      <w:r w:rsidRPr="00E22D0F">
        <w:rPr>
          <w:rStyle w:val="StyleBoldUnderline"/>
          <w:highlight w:val="yellow"/>
        </w:rPr>
        <w:t>Another financial crisis in Argentina or Brazil could have global ramifications. So would a political confrontation in</w:t>
      </w:r>
      <w:r w:rsidRPr="00884531">
        <w:rPr>
          <w:rStyle w:val="StyleBoldUnderline"/>
        </w:rPr>
        <w:t xml:space="preserve"> oil-rich </w:t>
      </w:r>
      <w:r w:rsidRPr="00E22D0F">
        <w:rPr>
          <w:rStyle w:val="StyleBoldUnderline"/>
          <w:highlight w:val="yellow"/>
        </w:rPr>
        <w:t>Venezuela</w:t>
      </w:r>
      <w:r w:rsidRPr="00884531">
        <w:rPr>
          <w:rStyle w:val="StyleBoldUnderline"/>
        </w:rPr>
        <w:t xml:space="preserve"> and </w:t>
      </w:r>
      <w:r w:rsidRPr="00E22D0F">
        <w:rPr>
          <w:rStyle w:val="StyleBoldUnderline"/>
          <w:highlight w:val="yellow"/>
        </w:rPr>
        <w:t>or an intensification of the armed conflict in Colombia</w:t>
      </w:r>
      <w:r w:rsidRPr="00884531">
        <w:rPr>
          <w:rStyle w:val="StyleBoldUnderline"/>
        </w:rPr>
        <w:t xml:space="preserve">. </w:t>
      </w:r>
      <w:r w:rsidRPr="00E22D0F">
        <w:rPr>
          <w:rStyle w:val="StyleBoldUnderline"/>
          <w:highlight w:val="yellow"/>
        </w:rPr>
        <w:t>Greater regional integration and political cooperation could benefit all the countries of the Western Hemisphere,</w:t>
      </w:r>
      <w:r w:rsidRPr="00884531">
        <w:rPr>
          <w:rStyle w:val="StyleBoldUnderline"/>
        </w:rPr>
        <w:t xml:space="preserve"> as they have in Europe. </w:t>
      </w:r>
      <w:r w:rsidRPr="00E22D0F">
        <w:rPr>
          <w:rStyle w:val="StyleBoldUnderline"/>
          <w:highlight w:val="yellow"/>
        </w:rPr>
        <w:t>But the United States and Latin America have demonstrated neither the will nor the ability to travel that road together.</w:t>
      </w:r>
    </w:p>
    <w:p w:rsidR="00F63FAD" w:rsidRDefault="00F63FAD" w:rsidP="00F63FAD">
      <w:pPr>
        <w:rPr>
          <w:rStyle w:val="StyleBoldUnderline"/>
        </w:rPr>
      </w:pPr>
    </w:p>
    <w:p w:rsidR="00F63FAD" w:rsidRPr="00BE0CF7" w:rsidRDefault="00F63FAD" w:rsidP="00F63FAD">
      <w:pPr>
        <w:pStyle w:val="Heading4"/>
        <w:rPr>
          <w:rStyle w:val="StyleStyleBold12pt"/>
          <w:b/>
        </w:rPr>
      </w:pPr>
      <w:r w:rsidRPr="00BE0CF7">
        <w:rPr>
          <w:rStyle w:val="StyleStyleBold12pt"/>
          <w:b/>
        </w:rPr>
        <w:t>Latin American Cooperation key to regional security and controlling migration and drug flow</w:t>
      </w:r>
    </w:p>
    <w:p w:rsidR="00F63FAD" w:rsidRPr="00CE48C3" w:rsidRDefault="00F63FAD" w:rsidP="00F63FAD">
      <w:pPr>
        <w:rPr>
          <w:rStyle w:val="StyleStyleBold12pt"/>
        </w:rPr>
      </w:pPr>
      <w:r>
        <w:rPr>
          <w:rStyle w:val="StyleStyleBold12pt"/>
        </w:rPr>
        <w:t xml:space="preserve">Noreiga, ’08 </w:t>
      </w:r>
      <w:r w:rsidRPr="00F53E5E">
        <w:t>[January 2008,  Roger Noreiga is a visting fellow for American Enterprise Institute for Public Policy Research, “The Americas and the 2008 Elections: Ideas for Renewed Engagement”, https://umshare.miami.edu/web/wda/hemisphericpolicy/Noriega_LatAm_Policy_Paper.pdf]</w:t>
      </w:r>
    </w:p>
    <w:p w:rsidR="00F63FAD" w:rsidRDefault="00F63FAD" w:rsidP="00F63FAD">
      <w:pPr>
        <w:rPr>
          <w:rStyle w:val="StyleBoldUnderline"/>
        </w:rPr>
      </w:pPr>
      <w:r w:rsidRPr="00E22D0F">
        <w:rPr>
          <w:rStyle w:val="StyleBoldUnderline"/>
          <w:highlight w:val="yellow"/>
        </w:rPr>
        <w:t>We should embrace willing partners in</w:t>
      </w:r>
      <w:r w:rsidRPr="00CE48C3">
        <w:rPr>
          <w:sz w:val="16"/>
        </w:rPr>
        <w:t xml:space="preserve"> Chile and Uruguay, up through the Andes and </w:t>
      </w:r>
      <w:r w:rsidRPr="00E22D0F">
        <w:rPr>
          <w:rStyle w:val="StyleBoldUnderline"/>
          <w:highlight w:val="yellow"/>
        </w:rPr>
        <w:t>Central America, and into North America,</w:t>
      </w:r>
      <w:r w:rsidRPr="00CE48C3">
        <w:rPr>
          <w:rStyle w:val="StyleBoldUnderline"/>
        </w:rPr>
        <w:t xml:space="preserve"> including those countries with which we already have trade agreements</w:t>
      </w:r>
      <w:r w:rsidRPr="00CE48C3">
        <w:rPr>
          <w:sz w:val="16"/>
        </w:rPr>
        <w:t xml:space="preserve">. However, free trade agreements are not the only tools for breaking down barriers to commerce, integrating economies and empowering entrepreneurs. </w:t>
      </w:r>
      <w:r w:rsidRPr="00CE48C3">
        <w:rPr>
          <w:rStyle w:val="StyleBoldUnderline"/>
        </w:rPr>
        <w:t>The United States should look at its previous efforts in North America to expand its partnerships</w:t>
      </w:r>
      <w:r w:rsidRPr="00CE48C3">
        <w:rPr>
          <w:sz w:val="16"/>
        </w:rPr>
        <w:t xml:space="preserve"> with Canada and Mexico beyond NAFTA, such as the Security and Prosperity Partnership for North America, and deploy similar programs in the rest of the hemisphere</w:t>
      </w:r>
      <w:r w:rsidRPr="00CE48C3">
        <w:rPr>
          <w:rStyle w:val="StyleBoldUnderline"/>
        </w:rPr>
        <w:t xml:space="preserve">. </w:t>
      </w:r>
      <w:r w:rsidRPr="00E22D0F">
        <w:rPr>
          <w:rStyle w:val="StyleBoldUnderline"/>
          <w:highlight w:val="yellow"/>
        </w:rPr>
        <w:t>Furthermore, trade facilitation agreements can serve as</w:t>
      </w:r>
      <w:r w:rsidRPr="00CE48C3">
        <w:rPr>
          <w:rStyle w:val="StyleBoldUnderline"/>
        </w:rPr>
        <w:t xml:space="preserve"> multilateral </w:t>
      </w:r>
      <w:r w:rsidRPr="00E22D0F">
        <w:rPr>
          <w:rStyle w:val="StyleBoldUnderline"/>
          <w:highlight w:val="yellow"/>
        </w:rPr>
        <w:t>roadmaps that countries can follow to retool their economies</w:t>
      </w:r>
      <w:r w:rsidRPr="00CE48C3">
        <w:rPr>
          <w:rStyle w:val="StyleBoldUnderline"/>
        </w:rPr>
        <w:t xml:space="preserve"> to stimulate broad-based growth within national economies as well as among them.</w:t>
      </w:r>
      <w:r w:rsidRPr="00CE48C3">
        <w:rPr>
          <w:sz w:val="16"/>
        </w:rPr>
        <w:t xml:space="preserve"> We must also find ways to facilitate trade and investment with Colombia in the months ahead, even if we must do so without a trade accord. Our words and deeds should emphasize that the first and last goal of free market policies is to propel sound microeconomic reforms to attack the structural poverty in which 200 million of our neighbors live today. The United States should encourage reforms to make it easier to start a small- or medium-sized enterprise or access credit so that individuals can improve their own lot in life rather than have to rely on corrupt and inefficient governments. Eventually, government will catch up, but poor people should not be expected to wait. We should work with our neighbors to identify best practices for educating at-risk youth, helping the poor, and retraining workers displaced by trade agreements. Mexico's housing credit initiative and Brazil's "Bolsa Família" (a stipend for families) are examples of home-grown initiatives that help the poor help themselves.11 </w:t>
      </w:r>
      <w:r w:rsidRPr="00E22D0F">
        <w:rPr>
          <w:rStyle w:val="StyleBoldUnderline"/>
          <w:highlight w:val="yellow"/>
        </w:rPr>
        <w:t>At the same time, the small island states of the Caribbean also deserve special attention</w:t>
      </w:r>
      <w:r w:rsidRPr="00CE48C3">
        <w:rPr>
          <w:rStyle w:val="StyleBoldUnderline"/>
        </w:rPr>
        <w:t>. While Chávez has offered aid in the form of subsidized oil loans</w:t>
      </w:r>
      <w:r w:rsidRPr="00CE48C3">
        <w:rPr>
          <w:sz w:val="16"/>
        </w:rPr>
        <w:t xml:space="preserve"> (which saddle these most indebted states with even more debt), </w:t>
      </w:r>
      <w:r w:rsidRPr="00CE48C3">
        <w:rPr>
          <w:rStyle w:val="StyleBoldUnderline"/>
        </w:rPr>
        <w:t xml:space="preserve">the </w:t>
      </w:r>
      <w:r w:rsidRPr="00E22D0F">
        <w:rPr>
          <w:rStyle w:val="StyleBoldUnderline"/>
          <w:highlight w:val="yellow"/>
        </w:rPr>
        <w:t>United States has a real opportunity to play a constructive role in the Caribbean.</w:t>
      </w:r>
      <w:r w:rsidRPr="00CE48C3">
        <w:rPr>
          <w:rStyle w:val="StyleBoldUnderline"/>
        </w:rPr>
        <w:t xml:space="preserve"> A new administration could help forge an agreement that combines permanent preferential access to markets for goods and services with political and technical support for economic and political integration among its small island states.</w:t>
      </w:r>
      <w:r w:rsidRPr="00CE48C3">
        <w:rPr>
          <w:sz w:val="16"/>
        </w:rPr>
        <w:t xml:space="preserve"> We could reverse the "brain drain" by mobilizing the Caribbean diaspora to expand its vital but scarce middle-management corps and incentivize trade and investment among the small but growing economies of the Caribbean basin. Such an international plan might encompass the Caribbean states plus the United States, Brazil, Mexico, Colombia, Central America and others with an interest in the sub-region. </w:t>
      </w:r>
      <w:r w:rsidRPr="00CE48C3">
        <w:rPr>
          <w:rStyle w:val="StyleBoldUnderline"/>
        </w:rPr>
        <w:t>Pr</w:t>
      </w:r>
      <w:r w:rsidRPr="00E22D0F">
        <w:rPr>
          <w:rStyle w:val="StyleBoldUnderline"/>
          <w:highlight w:val="yellow"/>
        </w:rPr>
        <w:t>omoting stability of these small states will enhance their ability to work together (and with us) to control migration and drug trafficking. Our cooperation should have a security component: transnational cooperation and information-sharing to attack drug syndicates and gangs that operate with virtual impunity across borders</w:t>
      </w:r>
      <w:r w:rsidRPr="00E22D0F">
        <w:rPr>
          <w:sz w:val="16"/>
          <w:highlight w:val="yellow"/>
        </w:rPr>
        <w:t>.</w:t>
      </w:r>
      <w:r w:rsidRPr="00CE48C3">
        <w:rPr>
          <w:sz w:val="16"/>
        </w:rPr>
        <w:t xml:space="preserve"> </w:t>
      </w:r>
      <w:r w:rsidRPr="00CE48C3">
        <w:rPr>
          <w:rStyle w:val="StyleBoldUnderline"/>
        </w:rPr>
        <w:t>We should reinforce existing international programs</w:t>
      </w:r>
      <w:r w:rsidRPr="00CE48C3">
        <w:rPr>
          <w:sz w:val="16"/>
        </w:rPr>
        <w:t xml:space="preserve"> to strengthen the capacity of governments to attack the acute threat of gang violence and to cooperate with one another in an integrated strategy </w:t>
      </w:r>
      <w:r w:rsidRPr="00E22D0F">
        <w:rPr>
          <w:rStyle w:val="StyleBoldUnderline"/>
          <w:highlight w:val="yellow"/>
        </w:rPr>
        <w:t>to bust up the drug-trafficking organizations that</w:t>
      </w:r>
      <w:r w:rsidRPr="00CE48C3">
        <w:rPr>
          <w:rStyle w:val="StyleBoldUnderline"/>
        </w:rPr>
        <w:t xml:space="preserve"> produce, </w:t>
      </w:r>
      <w:r w:rsidRPr="00E22D0F">
        <w:rPr>
          <w:rStyle w:val="StyleBoldUnderline"/>
          <w:highlight w:val="yellow"/>
        </w:rPr>
        <w:t>transport</w:t>
      </w:r>
      <w:r w:rsidRPr="00CE48C3">
        <w:rPr>
          <w:rStyle w:val="StyleBoldUnderline"/>
        </w:rPr>
        <w:t xml:space="preserve"> and distribute </w:t>
      </w:r>
      <w:r w:rsidRPr="00E22D0F">
        <w:rPr>
          <w:rStyle w:val="StyleBoldUnderline"/>
          <w:highlight w:val="yellow"/>
        </w:rPr>
        <w:t>deadly drugs</w:t>
      </w:r>
      <w:r w:rsidRPr="00CE48C3">
        <w:rPr>
          <w:rStyle w:val="StyleBoldUnderline"/>
        </w:rPr>
        <w:t xml:space="preserve"> in our countries.</w:t>
      </w:r>
    </w:p>
    <w:p w:rsidR="00F63FAD" w:rsidRDefault="00F63FAD" w:rsidP="00F63FAD"/>
    <w:p w:rsidR="00F63FAD" w:rsidRPr="00DF1343" w:rsidRDefault="00F63FAD" w:rsidP="00F63FAD">
      <w:pPr>
        <w:pStyle w:val="Heading4"/>
        <w:rPr>
          <w:rStyle w:val="StyleStyleBold12pt"/>
          <w:b/>
        </w:rPr>
      </w:pPr>
      <w:r w:rsidRPr="00DF1343">
        <w:rPr>
          <w:rStyle w:val="StyleStyleBold12pt"/>
          <w:b/>
        </w:rPr>
        <w:t>Latin America key to US economic competiveness (and a bunch of other impact stuff)</w:t>
      </w:r>
    </w:p>
    <w:p w:rsidR="00F63FAD" w:rsidRPr="00DF1343" w:rsidRDefault="00F63FAD" w:rsidP="00F63FAD">
      <w:pPr>
        <w:rPr>
          <w:rStyle w:val="StyleStyleBold12pt"/>
        </w:rPr>
      </w:pPr>
      <w:r>
        <w:rPr>
          <w:rStyle w:val="StyleStyleBold12pt"/>
        </w:rPr>
        <w:t xml:space="preserve">Noriega, ’12 </w:t>
      </w:r>
      <w:r w:rsidRPr="00DF1343">
        <w:t xml:space="preserve">[10/22/12, Roger Noriega is a Mexican-American, visiting fellow at the conservative think tank American Enterprise Institute. He has served as a U.S. diplomat and policy maker, specializing in Western Hemisphere Affairs, “Latin America is crucial to US competitiveness”, </w:t>
      </w:r>
      <w:hyperlink r:id="rId95" w:history="1">
        <w:r w:rsidRPr="00DF1343">
          <w:rPr>
            <w:rStyle w:val="Hyperlink"/>
          </w:rPr>
          <w:t>http://www.aei-ideas.org/2012/10/latin-america-is-crucial-to-us-competitiveness/</w:t>
        </w:r>
      </w:hyperlink>
      <w:r w:rsidRPr="00DF1343">
        <w:t>]</w:t>
      </w:r>
    </w:p>
    <w:p w:rsidR="00F63FAD" w:rsidRPr="005208A6" w:rsidRDefault="00F63FAD" w:rsidP="00F63FAD">
      <w:pPr>
        <w:rPr>
          <w:rStyle w:val="StyleBoldUnderline"/>
        </w:rPr>
      </w:pPr>
      <w:r w:rsidRPr="005208A6">
        <w:rPr>
          <w:rStyle w:val="StyleBoldUnderline"/>
        </w:rPr>
        <w:t>A stable and prosperous Americas is indispensable to US economic success and security.</w:t>
      </w:r>
      <w:r w:rsidRPr="005208A6">
        <w:rPr>
          <w:sz w:val="16"/>
        </w:rPr>
        <w:t xml:space="preserve"> However, </w:t>
      </w:r>
      <w:r w:rsidRPr="005208A6">
        <w:rPr>
          <w:rStyle w:val="StyleBoldUnderline"/>
        </w:rPr>
        <w:t xml:space="preserve">the US economic and fiscal crises and preoccupation with two controversial wars distracted policy makers in Washington and undermined US leadership in the region. Although access to the US market, investment, technology, and other economic benefits is valued in most countries in the region, the United States is not the only partner to choose from– with China’s influence growing. </w:t>
      </w:r>
      <w:r w:rsidRPr="005208A6">
        <w:rPr>
          <w:rStyle w:val="Emphasis"/>
        </w:rPr>
        <w:t>The United States must recover its own credibility by making bold decisions to restore fiscal responsibility, aggressive trade promotion, energy interdependence, and economic growth</w:t>
      </w:r>
      <w:r w:rsidRPr="005208A6">
        <w:rPr>
          <w:sz w:val="16"/>
        </w:rPr>
        <w:t xml:space="preserve">. </w:t>
      </w:r>
      <w:r w:rsidRPr="005208A6">
        <w:rPr>
          <w:rStyle w:val="StyleBoldUnderline"/>
        </w:rPr>
        <w:t xml:space="preserve">The security challenges in the Americas are very real and growing more complicated every day. </w:t>
      </w:r>
      <w:r w:rsidRPr="005208A6">
        <w:rPr>
          <w:sz w:val="16"/>
        </w:rPr>
        <w:t xml:space="preserve">Illegal narcotics trafficking, transnational organized crime, and radical populism fueled by Venezuela’s petrodollars and allied with dangerous extra-regional forces pose a </w:t>
      </w:r>
      <w:r w:rsidRPr="005208A6">
        <w:rPr>
          <w:sz w:val="16"/>
        </w:rPr>
        <w:lastRenderedPageBreak/>
        <w:t xml:space="preserve">daunting set of challenges. </w:t>
      </w:r>
      <w:r w:rsidRPr="005208A6">
        <w:rPr>
          <w:rStyle w:val="Emphasis"/>
        </w:rPr>
        <w:t>Alongside a positive economic engagement, assessing and addressing threats is an indispensable obligation to US security and regional leadership</w:t>
      </w:r>
      <w:r w:rsidRPr="005208A6">
        <w:rPr>
          <w:sz w:val="16"/>
        </w:rPr>
        <w:t xml:space="preserve">. </w:t>
      </w:r>
      <w:r w:rsidRPr="005208A6">
        <w:rPr>
          <w:rStyle w:val="StyleBoldUnderline"/>
        </w:rPr>
        <w:t>Expanding Regional Economic Cooperation and Trade Integration An aggressive trade promotion and foreign investment strategy in today’s hypercompetitive globalized economy are imperatives</w:t>
      </w:r>
      <w:r w:rsidRPr="005208A6">
        <w:rPr>
          <w:sz w:val="16"/>
        </w:rPr>
        <w:t xml:space="preserve">. Mexico, Chile, Peru, Brazil, and Colombia have been at the forefront in modernizing their economies, liberalizing trade, opening their economies to investment, and becoming more competitive overall. Since 2003, an estimated 73 million Latin Americans have risen out of poverty. Moreover, between then and 2010, the average Latin American income increased by more than 30 percent, meaning that today nearly one-third of the region’s one-billion population is considered middle class. And in just the next five years, regional economies are projected to expand by one-third. </w:t>
      </w:r>
      <w:r w:rsidRPr="005208A6">
        <w:rPr>
          <w:rStyle w:val="StyleBoldUnderline"/>
        </w:rPr>
        <w:t>That macroeconomic stability generates even greater opportunities for US business. Already the Western Hemisphere</w:t>
      </w:r>
      <w:r w:rsidRPr="005208A6">
        <w:rPr>
          <w:sz w:val="16"/>
        </w:rPr>
        <w:t xml:space="preserve"> supplies one-quarter of the world’s crude oil, one-third of the world’s natural gas, nearly one-fourth of its coal, and more than a third of global electricity</w:t>
      </w:r>
      <w:r w:rsidRPr="005208A6">
        <w:rPr>
          <w:rStyle w:val="StyleBoldUnderline"/>
        </w:rPr>
        <w:t>, while offering tremendous potential for the development of renewable energy technologies. Three of the United States’ top four foreign sources of energy are in the Americas. The US administration must recognize this reality and act to take full advantage of the opportunities.</w:t>
      </w:r>
    </w:p>
    <w:p w:rsidR="00F63FAD" w:rsidRDefault="00F63FAD" w:rsidP="00F63FAD">
      <w:pPr>
        <w:rPr>
          <w:rStyle w:val="StyleBoldUnderline"/>
        </w:rPr>
      </w:pPr>
    </w:p>
    <w:p w:rsidR="00F63FAD" w:rsidRPr="00796246" w:rsidRDefault="00F63FAD" w:rsidP="00F63FAD">
      <w:pPr>
        <w:pStyle w:val="Heading4"/>
        <w:rPr>
          <w:rStyle w:val="StyleStyleBold12pt"/>
          <w:b/>
        </w:rPr>
      </w:pPr>
      <w:r w:rsidRPr="00796246">
        <w:rPr>
          <w:rStyle w:val="StyleStyleBold12pt"/>
          <w:b/>
        </w:rPr>
        <w:t>Relations solve democracy, warming, and prolif</w:t>
      </w:r>
    </w:p>
    <w:p w:rsidR="00F63FAD" w:rsidRPr="00796246" w:rsidRDefault="00F63FAD" w:rsidP="00F63FAD">
      <w:r>
        <w:rPr>
          <w:rStyle w:val="StyleStyleBold12pt"/>
        </w:rPr>
        <w:t xml:space="preserve">Inter-American Dialogue, ’12 </w:t>
      </w:r>
      <w:r w:rsidRPr="00796246">
        <w:t>[2012, The Inter-American Dialogue is the premier center for policy analysis, exchange, and communication on issues in Western Hemisphere affairs. “Remaking the Relationship</w:t>
      </w:r>
      <w:r>
        <w:t xml:space="preserve"> </w:t>
      </w:r>
      <w:r w:rsidRPr="00796246">
        <w:t xml:space="preserve">the United states and latin America”, </w:t>
      </w:r>
      <w:hyperlink r:id="rId96" w:history="1">
        <w:r w:rsidRPr="00796246">
          <w:rPr>
            <w:rStyle w:val="Hyperlink"/>
          </w:rPr>
          <w:t>http://www.thedialogue.org/PublicationFiles/IAD2012PolicyReportFINAL.pdf</w:t>
        </w:r>
      </w:hyperlink>
      <w:r w:rsidRPr="00796246">
        <w:t>]</w:t>
      </w:r>
    </w:p>
    <w:p w:rsidR="00F63FAD" w:rsidRPr="00796246" w:rsidRDefault="00F63FAD" w:rsidP="00F63FAD">
      <w:pPr>
        <w:rPr>
          <w:sz w:val="16"/>
        </w:rPr>
      </w:pPr>
      <w:r w:rsidRPr="00796246">
        <w:rPr>
          <w:rStyle w:val="StyleBoldUnderline"/>
        </w:rPr>
        <w:t xml:space="preserve">There are compelling reasons for the United States and Latin America to pursue more robust ties . Every country in the Americas would benefit from strengthened and expanded economic relations, with improved access to each other’s markets, investment capital, and energy resources . </w:t>
      </w:r>
      <w:r w:rsidRPr="00796246">
        <w:rPr>
          <w:sz w:val="16"/>
        </w:rPr>
        <w:t xml:space="preserve">Even with its current economic problems, </w:t>
      </w:r>
      <w:r w:rsidRPr="00796246">
        <w:rPr>
          <w:rStyle w:val="StyleBoldUnderline"/>
        </w:rPr>
        <w:t xml:space="preserve">the United States’ $16-trillion economy is a vital market and source of capital (including remittances) and technology for Latin America, and it could contribute more to the region’s economic performance </w:t>
      </w:r>
      <w:r w:rsidRPr="00796246">
        <w:rPr>
          <w:sz w:val="16"/>
        </w:rPr>
        <w:t xml:space="preserve">. For its part, Latin America’s rising economies will inevitably become more and more crucial to the United States’ economic future </w:t>
      </w:r>
      <w:r w:rsidRPr="00796246">
        <w:rPr>
          <w:rStyle w:val="Emphasis"/>
        </w:rPr>
        <w:t>The United States and many nations of Latin America and the Caribbean would also gain a great deal by more cooperation on such global matters as climate change, nuclear non-proliferation, and democracy and human rights</w:t>
      </w:r>
      <w:r w:rsidRPr="00796246">
        <w:rPr>
          <w:sz w:val="16"/>
        </w:rPr>
        <w:t xml:space="preserve"> . With a rapidly expanding US Hispanic population of more than 50 million, the cultural and demographic integration of the United States and Latin America is proceeding at an accelerating pace, setting a firmer basis for hemispheric partnership </w:t>
      </w:r>
      <w:r w:rsidRPr="00796246">
        <w:rPr>
          <w:rStyle w:val="StyleBoldUnderline"/>
        </w:rPr>
        <w:t>Despite the multiple opportunities and potential benefits, relations between the United States and Latin America remain disappointing . If new opportunities are not seized, relations will likely continue to drift apart</w:t>
      </w:r>
      <w:r w:rsidRPr="00796246">
        <w:rPr>
          <w:sz w:val="16"/>
        </w:rPr>
        <w:t xml:space="preserve"> . The longer the current situation persists, the harder it will be to reverse course and rebuild vigorous cooperation . </w:t>
      </w:r>
      <w:r w:rsidRPr="00796246">
        <w:rPr>
          <w:rStyle w:val="StyleBoldUnderline"/>
        </w:rPr>
        <w:t>Hemispheric affairs require urgent attention—both from the United States and from Latin America and the Caribbean</w:t>
      </w:r>
    </w:p>
    <w:p w:rsidR="00F63FAD" w:rsidRDefault="00F63FAD" w:rsidP="00F63FAD"/>
    <w:p w:rsidR="00F63FAD" w:rsidRDefault="00F63FAD" w:rsidP="00F63FAD"/>
    <w:p w:rsidR="00F63FAD" w:rsidRPr="00593B42" w:rsidRDefault="00F63FAD" w:rsidP="00F63FAD">
      <w:pPr>
        <w:pStyle w:val="Heading4"/>
        <w:rPr>
          <w:rStyle w:val="StyleStyleBold12pt"/>
          <w:b/>
        </w:rPr>
      </w:pPr>
      <w:r w:rsidRPr="00593B42">
        <w:rPr>
          <w:rStyle w:val="StyleStyleBold12pt"/>
          <w:b/>
        </w:rPr>
        <w:t>Strong Latin American Relations is key to stop escalation in the region and solve international security and democracy</w:t>
      </w:r>
    </w:p>
    <w:p w:rsidR="00F63FAD" w:rsidRPr="00217A15" w:rsidRDefault="00F63FAD" w:rsidP="00F63FAD">
      <w:pPr>
        <w:rPr>
          <w:rStyle w:val="StyleStyleBold12pt"/>
        </w:rPr>
      </w:pPr>
      <w:r>
        <w:rPr>
          <w:rStyle w:val="StyleStyleBold12pt"/>
        </w:rPr>
        <w:t xml:space="preserve">Sabatini and Marczak, ’10 </w:t>
      </w:r>
      <w:r w:rsidRPr="00217A15">
        <w:t xml:space="preserve">[January 2010, As Senior Director of Policy, Christopher Sabatini oversees the Americas Society and Council of the Americas’ (AS/COA) research and publishing programs. In his capacity at the AS/COA, he chairs the organizations’ working group on rule of law which recently published a report on rule of law in the hemisphere titled Rule of Law, Economic Growth and Prosperity, which in 2008 appeared in Spanish. Dr. Sabatini also chairs the AS/COA’s Cuba Working Group. In April 2007, Dr. Sabatini created and launched the AS/COA’s policy journal, Americas Quarterly (AQ). He is now the Editor-in-Chief of AQ and oversees the AQ website (www.americasquarterly.org) on which he has a regular blog on policy in the Americas, Jason Marczak is director of policy at Americas Society and Council of the Americas and senior editor of the AS/COA policy journal Americas Quarterly, “Obama’s Tango, Restoring U.S. Leadership in Latin America”, </w:t>
      </w:r>
      <w:hyperlink r:id="rId97" w:history="1">
        <w:r w:rsidRPr="00217A15">
          <w:rPr>
            <w:rStyle w:val="Hyperlink"/>
          </w:rPr>
          <w:t>http://www.unc.edu/world/2010Seminars/LANC%20reading%202.pdf</w:t>
        </w:r>
      </w:hyperlink>
      <w:r w:rsidRPr="00217A15">
        <w:t>]</w:t>
      </w:r>
    </w:p>
    <w:p w:rsidR="00F63FAD" w:rsidRDefault="00F63FAD" w:rsidP="00F63FAD">
      <w:pPr>
        <w:rPr>
          <w:rStyle w:val="StyleBoldUnderline"/>
        </w:rPr>
      </w:pPr>
      <w:r w:rsidRPr="00217A15">
        <w:rPr>
          <w:rStyle w:val="StyleBoldUnderline"/>
        </w:rPr>
        <w:t xml:space="preserve">Since he took office, U.S. President Barack </w:t>
      </w:r>
      <w:r w:rsidRPr="00E22D0F">
        <w:rPr>
          <w:rStyle w:val="StyleBoldUnderline"/>
          <w:highlight w:val="yellow"/>
        </w:rPr>
        <w:t>Obama has articulated a policy toward Latin America that is centered on the idea of partnershi</w:t>
      </w:r>
      <w:r w:rsidRPr="00217A15">
        <w:rPr>
          <w:rStyle w:val="StyleBoldUnderline"/>
        </w:rPr>
        <w:t>p</w:t>
      </w:r>
      <w:r w:rsidRPr="00217A15">
        <w:rPr>
          <w:sz w:val="16"/>
        </w:rPr>
        <w:t xml:space="preserve">. As he said last April, there would be “no senior or junior partner to this new engagement.” </w:t>
      </w:r>
      <w:r w:rsidRPr="00217A15">
        <w:rPr>
          <w:rStyle w:val="StyleBoldUnderline"/>
        </w:rPr>
        <w:t xml:space="preserve">The United States, in other words, would be but one actor on the regional stage, not its director. But </w:t>
      </w:r>
      <w:r w:rsidRPr="00E22D0F">
        <w:rPr>
          <w:rStyle w:val="StyleBoldUnderline"/>
          <w:highlight w:val="yellow"/>
        </w:rPr>
        <w:t>recent crises</w:t>
      </w:r>
      <w:r w:rsidRPr="00217A15">
        <w:rPr>
          <w:sz w:val="16"/>
        </w:rPr>
        <w:t xml:space="preserve"> -- from the coup in Honduras to simmering tensions in the Andes -- </w:t>
      </w:r>
      <w:r w:rsidRPr="00217A15">
        <w:rPr>
          <w:rStyle w:val="StyleBoldUnderline"/>
        </w:rPr>
        <w:t xml:space="preserve">have revealed a fundamental weakness in the Obama administration’s nascent Latin America policy. </w:t>
      </w:r>
      <w:r w:rsidRPr="00E22D0F">
        <w:rPr>
          <w:rStyle w:val="StyleBoldUnderline"/>
          <w:highlight w:val="yellow"/>
        </w:rPr>
        <w:t xml:space="preserve">Without strong U.S. leadership, partnership in the Americas risks </w:t>
      </w:r>
      <w:r w:rsidRPr="00217A15">
        <w:rPr>
          <w:rStyle w:val="StyleBoldUnderline"/>
        </w:rPr>
        <w:t xml:space="preserve">inertia or, even worse, </w:t>
      </w:r>
      <w:r w:rsidRPr="00E22D0F">
        <w:rPr>
          <w:rStyle w:val="StyleBoldUnderline"/>
          <w:highlight w:val="yellow"/>
        </w:rPr>
        <w:t>an escalation of tensions</w:t>
      </w:r>
      <w:r w:rsidRPr="00217A15">
        <w:rPr>
          <w:rStyle w:val="StyleBoldUnderline"/>
        </w:rPr>
        <w:t xml:space="preserve"> </w:t>
      </w:r>
      <w:r w:rsidRPr="00E22D0F">
        <w:rPr>
          <w:rStyle w:val="StyleBoldUnderline"/>
          <w:highlight w:val="yellow"/>
        </w:rPr>
        <w:t>on many of the hemisphere’s critical issues, such as transnational crime, democracy, and security</w:t>
      </w:r>
      <w:r w:rsidRPr="00217A15">
        <w:rPr>
          <w:rStyle w:val="StyleBoldUnderline"/>
        </w:rPr>
        <w:t>. Although some countrie</w:t>
      </w:r>
      <w:r w:rsidRPr="00217A15">
        <w:rPr>
          <w:sz w:val="16"/>
        </w:rPr>
        <w:t xml:space="preserve">s -- including Brazil and Chile -- </w:t>
      </w:r>
      <w:r w:rsidRPr="00217A15">
        <w:rPr>
          <w:rStyle w:val="StyleBoldUnderline"/>
        </w:rPr>
        <w:t xml:space="preserve">have been willing to take on diplomatic responsibilities commensurate with their economic status, </w:t>
      </w:r>
      <w:r w:rsidRPr="00E22D0F">
        <w:rPr>
          <w:rStyle w:val="StyleBoldUnderline"/>
          <w:highlight w:val="yellow"/>
        </w:rPr>
        <w:t>they remain averse to conflict with neighbors, even to the point of willfully downplaying existing disagreement</w:t>
      </w:r>
      <w:r w:rsidRPr="00E22D0F">
        <w:rPr>
          <w:sz w:val="16"/>
          <w:highlight w:val="yellow"/>
        </w:rPr>
        <w:t>s</w:t>
      </w:r>
      <w:r w:rsidRPr="00217A15">
        <w:rPr>
          <w:sz w:val="16"/>
        </w:rPr>
        <w:t xml:space="preserve">. Such an approach may have served Latin American governments well in the past, when a unified front helped to push issues such as debt relief and alternative thinking on antinarcotics policy. </w:t>
      </w:r>
      <w:r w:rsidRPr="00217A15">
        <w:rPr>
          <w:rStyle w:val="StyleBoldUnderline"/>
        </w:rPr>
        <w:t xml:space="preserve">But </w:t>
      </w:r>
      <w:r w:rsidRPr="00E22D0F">
        <w:rPr>
          <w:rStyle w:val="StyleBoldUnderline"/>
          <w:highlight w:val="yellow"/>
        </w:rPr>
        <w:t xml:space="preserve">the failure of any one country </w:t>
      </w:r>
      <w:r w:rsidRPr="00E22D0F">
        <w:rPr>
          <w:rStyle w:val="StyleBoldUnderline"/>
          <w:highlight w:val="yellow"/>
        </w:rPr>
        <w:lastRenderedPageBreak/>
        <w:t>to assume a larger regional profile -- especially with regards to protecting norms and security -- has allowed problems to fester</w:t>
      </w:r>
      <w:r w:rsidRPr="00217A15">
        <w:rPr>
          <w:rStyle w:val="StyleBoldUnderline"/>
        </w:rPr>
        <w:t>.</w:t>
      </w:r>
    </w:p>
    <w:p w:rsidR="00F63FAD" w:rsidRDefault="00F63FAD" w:rsidP="00F63FAD">
      <w:pPr>
        <w:rPr>
          <w:rStyle w:val="StyleBoldUnderline"/>
        </w:rPr>
      </w:pPr>
    </w:p>
    <w:p w:rsidR="00F63FAD" w:rsidRDefault="00F63FAD" w:rsidP="00F63FAD">
      <w:pPr>
        <w:rPr>
          <w:rStyle w:val="StyleBoldUnderline"/>
        </w:rPr>
      </w:pPr>
    </w:p>
    <w:p w:rsidR="00F63FAD" w:rsidRDefault="00F63FAD" w:rsidP="00F63FAD"/>
    <w:p w:rsidR="00F63FAD" w:rsidRPr="00DF1343" w:rsidRDefault="00F63FAD" w:rsidP="00F63FAD">
      <w:pPr>
        <w:rPr>
          <w:rStyle w:val="StyleStyleBold12pt"/>
          <w:b w:val="0"/>
        </w:rPr>
      </w:pPr>
    </w:p>
    <w:p w:rsidR="00F63FAD" w:rsidRDefault="00F63FAD" w:rsidP="00F63FAD"/>
    <w:p w:rsidR="00F63FAD" w:rsidRPr="00544A93" w:rsidRDefault="00F63FAD" w:rsidP="00F63FAD">
      <w:pPr>
        <w:pStyle w:val="Heading4"/>
        <w:rPr>
          <w:rStyle w:val="StyleStyleBold12pt"/>
          <w:b/>
        </w:rPr>
      </w:pPr>
      <w:r w:rsidRPr="00544A93">
        <w:rPr>
          <w:rStyle w:val="StyleStyleBold12pt"/>
          <w:b/>
        </w:rPr>
        <w:t>Latin America instability causes extinction</w:t>
      </w:r>
    </w:p>
    <w:p w:rsidR="00F63FAD" w:rsidRPr="00571B71" w:rsidRDefault="00F63FAD" w:rsidP="00F63FAD">
      <w:pPr>
        <w:rPr>
          <w:rStyle w:val="StyleStyleBold12pt"/>
        </w:rPr>
      </w:pPr>
      <w:r>
        <w:rPr>
          <w:rStyle w:val="StyleStyleBold12pt"/>
        </w:rPr>
        <w:t>Rochlin, ’94 [1994, James Francis Rochlin is</w:t>
      </w:r>
      <w:r w:rsidRPr="00571B71">
        <w:rPr>
          <w:rStyle w:val="StyleStyleBold12pt"/>
        </w:rPr>
        <w:t xml:space="preserve"> Professor of Political Science</w:t>
      </w:r>
      <w:r>
        <w:rPr>
          <w:rStyle w:val="StyleStyleBold12pt"/>
        </w:rPr>
        <w:t xml:space="preserve"> at Okanagan University College,</w:t>
      </w:r>
      <w:r w:rsidRPr="00571B71">
        <w:rPr>
          <w:rStyle w:val="StyleStyleBold12pt"/>
        </w:rPr>
        <w:t xml:space="preserve"> “Discovering the Americas: the evolution of Canadian foreign policy towards Latin America,” </w:t>
      </w:r>
      <w:r>
        <w:rPr>
          <w:rStyle w:val="StyleStyleBold12pt"/>
        </w:rPr>
        <w:t>p. 130-131]</w:t>
      </w:r>
    </w:p>
    <w:p w:rsidR="00F63FAD" w:rsidRPr="006C5A4A" w:rsidRDefault="00F63FAD" w:rsidP="00F63FAD">
      <w:pPr>
        <w:rPr>
          <w:sz w:val="16"/>
        </w:rPr>
      </w:pPr>
      <w:r w:rsidRPr="006C5A4A">
        <w:rPr>
          <w:sz w:val="16"/>
        </w:rPr>
        <w:t>While there were economic motivations for Canadian policy in Central America, security considerations were perhaps more important</w:t>
      </w:r>
      <w:r w:rsidRPr="006C5A4A">
        <w:rPr>
          <w:rStyle w:val="StyleBoldUnderline"/>
        </w:rPr>
        <w:t>. Canada possessed an interest in promoting stability in the face of a potential decline of U.S. hegemony in the Americas. Perceptions of declining U.S. influence in the region</w:t>
      </w:r>
      <w:r w:rsidRPr="006C5A4A">
        <w:rPr>
          <w:sz w:val="16"/>
        </w:rPr>
        <w:t xml:space="preserve"> – which had some credibility in 1979-1984 due to the wildly </w:t>
      </w:r>
      <w:r w:rsidRPr="006C5A4A">
        <w:rPr>
          <w:rStyle w:val="StyleBoldUnderline"/>
        </w:rPr>
        <w:t>inequitable divisions of wealth in some U.S. client states in Latin America, in addition to political repression, under-development, mounting external debt, anti-American sentiment produced by decades of subjugation to U.S. strategic and economic interests, and so</w:t>
      </w:r>
      <w:r w:rsidRPr="006C5A4A">
        <w:rPr>
          <w:sz w:val="16"/>
        </w:rPr>
        <w:t xml:space="preserve"> on – were linked to the prospect of explosive events occurring in the hemisphere. Hence, </w:t>
      </w:r>
      <w:r w:rsidRPr="006C5A4A">
        <w:rPr>
          <w:rStyle w:val="Emphasis"/>
        </w:rPr>
        <w:t>the Central American imbroglio was viewed as a fuse which could ignite a cataclysmic process throughout the region</w:t>
      </w:r>
      <w:r w:rsidRPr="006C5A4A">
        <w:rPr>
          <w:sz w:val="16"/>
        </w:rPr>
        <w:t xml:space="preserve">. </w:t>
      </w:r>
      <w:r w:rsidRPr="006C5A4A">
        <w:rPr>
          <w:rStyle w:val="StyleBoldUnderline"/>
        </w:rPr>
        <w:t>Analysts at the time worried that in a worst case scenario, instability created by a regional war, beginning in Central America and spreading elsewhere in Latin America, might preoccupy Washington to the extent that the United States would be unable to perform adequately its important hegemonic role in the international arena</w:t>
      </w:r>
      <w:r w:rsidRPr="006C5A4A">
        <w:rPr>
          <w:sz w:val="16"/>
        </w:rPr>
        <w:t xml:space="preserve"> – a concern expressed by the director of research for Canada’s Standing Committee Report on Central America. It </w:t>
      </w:r>
      <w:r w:rsidRPr="006C5A4A">
        <w:rPr>
          <w:rStyle w:val="StyleBoldUnderline"/>
        </w:rPr>
        <w:t>was feared that such a predicament could generate increased global instability and perhaps even a hegemonic war</w:t>
      </w:r>
      <w:r w:rsidRPr="006C5A4A">
        <w:rPr>
          <w:sz w:val="16"/>
        </w:rPr>
        <w:t>. This is one of the motivations which led Canada to become involved in efforts at regional conflict resolution, such as Contadora, as will be discussed in the next chapter.</w:t>
      </w:r>
    </w:p>
    <w:p w:rsidR="00F63FAD" w:rsidRDefault="00F63FAD" w:rsidP="00F63FAD"/>
    <w:p w:rsidR="00F63FAD" w:rsidRPr="00284D4C" w:rsidRDefault="00F63FAD" w:rsidP="00F63FAD">
      <w:pPr>
        <w:pStyle w:val="Heading4"/>
        <w:rPr>
          <w:rStyle w:val="StyleStyleBold12pt"/>
          <w:b/>
        </w:rPr>
      </w:pPr>
      <w:r w:rsidRPr="00284D4C">
        <w:rPr>
          <w:rStyle w:val="StyleStyleBold12pt"/>
          <w:b/>
        </w:rPr>
        <w:t>Latin American Relations solves democracy and human rights abuse</w:t>
      </w:r>
    </w:p>
    <w:p w:rsidR="00F63FAD" w:rsidRPr="00300EE1" w:rsidRDefault="00F63FAD" w:rsidP="00F63FAD">
      <w:pPr>
        <w:rPr>
          <w:rStyle w:val="StyleStyleBold12pt"/>
        </w:rPr>
      </w:pPr>
      <w:r>
        <w:rPr>
          <w:rStyle w:val="StyleStyleBold12pt"/>
        </w:rPr>
        <w:t>Babb, ’11</w:t>
      </w:r>
      <w:r w:rsidRPr="004C790D">
        <w:t xml:space="preserve"> [3/18/11, Mackenzie C. Babb is a staff writer for IIP Digital, “Clinton Underscores Importance of U.S.-Latin American Relations”, </w:t>
      </w:r>
      <w:hyperlink r:id="rId98" w:anchor="axzz2YPPu2MGy" w:history="1">
        <w:r w:rsidRPr="004C790D">
          <w:rPr>
            <w:rStyle w:val="Hyperlink"/>
          </w:rPr>
          <w:t>http://iipdigital.usembassy.gov/st/english/article/2011/03/20110318163951eiznekcam0.3512079.html#axzz2YPPu2MGy</w:t>
        </w:r>
      </w:hyperlink>
      <w:r w:rsidRPr="004C790D">
        <w:t>]</w:t>
      </w:r>
    </w:p>
    <w:p w:rsidR="00F63FAD" w:rsidRPr="00300EE1" w:rsidRDefault="00F63FAD" w:rsidP="00F63FAD">
      <w:pPr>
        <w:rPr>
          <w:rStyle w:val="StyleBoldUnderline"/>
        </w:rPr>
      </w:pPr>
      <w:r w:rsidRPr="00300EE1">
        <w:rPr>
          <w:sz w:val="16"/>
        </w:rPr>
        <w:t xml:space="preserve">Washington — Secretary of State Hillary Rodham Clinton says </w:t>
      </w:r>
      <w:r w:rsidRPr="00300EE1">
        <w:rPr>
          <w:rStyle w:val="Emphasis"/>
        </w:rPr>
        <w:t>strengthening U.S. relations with Latin America holds economic and security benefits, and also enhances the promotion of democracy and human rights around the world.</w:t>
      </w:r>
      <w:r>
        <w:rPr>
          <w:rStyle w:val="Emphasis"/>
        </w:rPr>
        <w:t xml:space="preserve"> </w:t>
      </w:r>
      <w:r w:rsidRPr="00300EE1">
        <w:rPr>
          <w:sz w:val="16"/>
        </w:rPr>
        <w:t xml:space="preserve">She spoke March 18 in Washington at the Center for Strategic and International Studies, outlining several objectives of President Obama’s March 19–23 trip to Latin America. “In Brazil, he will announce new economic opportunities and discuss new ways we can work together on our core challenges in energy, innovation, education and beyond,” Clinton said. </w:t>
      </w:r>
      <w:r w:rsidRPr="00300EE1">
        <w:rPr>
          <w:rStyle w:val="StyleBoldUnderline"/>
        </w:rPr>
        <w:t>The secretary emphasized that enhancing competitiveness, accelerating innovation, achieving energy security and expanding U.S. exports all “require robust engagement with Latin America.”</w:t>
      </w:r>
      <w:r>
        <w:rPr>
          <w:rStyle w:val="StyleBoldUnderline"/>
        </w:rPr>
        <w:t xml:space="preserve"> </w:t>
      </w:r>
      <w:r w:rsidRPr="00300EE1">
        <w:rPr>
          <w:sz w:val="16"/>
        </w:rPr>
        <w:t xml:space="preserve">She said the region’s combined economies grew 6 percent in 2010, and called the expansion “good news for the people of Latin America as well as for the United States.” Growth in Latin American markets will “benefit American workers and companies more than growth anywhere else in the world. It’s the power of proximity — geographic proximity, and also the proximity of our global economic interests,” she said. </w:t>
      </w:r>
      <w:r w:rsidRPr="00300EE1">
        <w:rPr>
          <w:rStyle w:val="StyleBoldUnderline"/>
        </w:rPr>
        <w:t>Clinton said strengthening U.S.–Latin American economic relations “benefits the people of every country involved” and “leads to the rise of … capable partners who can help us accomplish our strategic objectives, from fighting climate change to improving security.”</w:t>
      </w:r>
      <w:r>
        <w:rPr>
          <w:rStyle w:val="StyleBoldUnderline"/>
        </w:rPr>
        <w:t xml:space="preserve"> </w:t>
      </w:r>
      <w:r w:rsidRPr="00300EE1">
        <w:rPr>
          <w:sz w:val="16"/>
        </w:rPr>
        <w:t xml:space="preserve">She commended Mexico for its “crucial contribution to the fight against climate change through its remarkable leadership” of the Cancún Climate Summit in 2010. Obama’s second stop will be in Chile, where </w:t>
      </w:r>
      <w:r w:rsidRPr="00300EE1">
        <w:rPr>
          <w:rStyle w:val="StyleBoldUnderline"/>
        </w:rPr>
        <w:t>he will “emphasize our fundamental values and shared commitment to democracy” and “point to the importance of Latin America’s broad commitment to democratic development,” Clinton said.</w:t>
      </w:r>
      <w:r>
        <w:rPr>
          <w:rStyle w:val="StyleBoldUnderline"/>
        </w:rPr>
        <w:t xml:space="preserve"> </w:t>
      </w:r>
      <w:r w:rsidRPr="00300EE1">
        <w:rPr>
          <w:sz w:val="16"/>
        </w:rPr>
        <w:t xml:space="preserve">Clinton commended the region’s commitment to democratic progress. </w:t>
      </w:r>
      <w:r w:rsidRPr="00300EE1">
        <w:rPr>
          <w:rStyle w:val="StyleBoldUnderline"/>
        </w:rPr>
        <w:t>“Latin America has undergone a profound democratic transformation, and now it can be a model and even a mentor for those fighting to create and protect democracy everywhere,” she said.</w:t>
      </w:r>
    </w:p>
    <w:p w:rsidR="00F63FAD" w:rsidRDefault="00F63FAD" w:rsidP="00F63FAD"/>
    <w:p w:rsidR="00F63FAD" w:rsidRPr="00111CEA" w:rsidRDefault="00F63FAD" w:rsidP="00F63FAD">
      <w:pPr>
        <w:pStyle w:val="Heading4"/>
        <w:rPr>
          <w:rStyle w:val="StyleStyleBold12pt"/>
          <w:b/>
        </w:rPr>
      </w:pPr>
      <w:r w:rsidRPr="00111CEA">
        <w:rPr>
          <w:rStyle w:val="StyleStyleBold12pt"/>
          <w:b/>
        </w:rPr>
        <w:t>US-Latin America Coop key to prevent disease spread</w:t>
      </w:r>
    </w:p>
    <w:p w:rsidR="00F63FAD" w:rsidRPr="00A67A48" w:rsidRDefault="00F63FAD" w:rsidP="00F63FAD">
      <w:pPr>
        <w:rPr>
          <w:rStyle w:val="StyleStyleBold12pt"/>
        </w:rPr>
      </w:pPr>
      <w:r>
        <w:rPr>
          <w:rStyle w:val="StyleStyleBold12pt"/>
        </w:rPr>
        <w:t xml:space="preserve">Bliss, ’09 </w:t>
      </w:r>
      <w:r w:rsidRPr="00401E31">
        <w:t xml:space="preserve">[3/20/09, Katherine E. Bliss is senior associate with CSIS Global Health Policy Center. Before joining CSIS, she was a foreign affairs officer at the U.S. Department of State, where she led work on environmental health for the Bureau of Oceans, Environment, and Science, focusing on water, sanitation, and hygiene; indoor air pollution; and climate change adaptation challenges in developing countries. In 2006, she received the Bureau’s Superior Honor Award for her work on environmental health, as well as avian and pandemic influenza preparedness. As a 2003–2004 Council on Foreign Relations international affairs fellow, Bliss served as a member of the State </w:t>
      </w:r>
      <w:r w:rsidRPr="00401E31">
        <w:lastRenderedPageBreak/>
        <w:t xml:space="preserve">Department’s Policy Planning Staff, covering issues related to global health, international women’s issues, Mexico, and the Summit of the Americas. Previously, she served on the faculty at the University of Massachusetts at Amherst, where she held tenure and was associate professor. She is currently an adjunct associate professor at Georgetown University and teaches courses in the Edmund A. Walsh School of Foreign Service, “Health in Latin America and the Caribbean: Challenges and Opportunities for U.S. Engagement”, </w:t>
      </w:r>
      <w:hyperlink r:id="rId99" w:history="1">
        <w:r w:rsidRPr="00401E31">
          <w:rPr>
            <w:rStyle w:val="Hyperlink"/>
          </w:rPr>
          <w:t>http://csis.org/publication/health-latin-america-and-caribbean</w:t>
        </w:r>
      </w:hyperlink>
      <w:r w:rsidRPr="00401E31">
        <w:t>]</w:t>
      </w:r>
    </w:p>
    <w:p w:rsidR="00F63FAD" w:rsidRPr="00A67A48" w:rsidRDefault="00F63FAD" w:rsidP="00F63FAD">
      <w:pPr>
        <w:rPr>
          <w:rStyle w:val="StyleBoldUnderline"/>
        </w:rPr>
      </w:pPr>
      <w:r w:rsidRPr="00A67A48">
        <w:rPr>
          <w:rStyle w:val="StyleBoldUnderline"/>
        </w:rPr>
        <w:t xml:space="preserve">The United States’ geographic proximity to Latin America and the Caribbean, as well as its extensive trade, migration, and border relationships with countries in the hemisphere, make </w:t>
      </w:r>
      <w:r w:rsidRPr="00A67A48">
        <w:rPr>
          <w:rStyle w:val="Emphasis"/>
        </w:rPr>
        <w:t>addressing health issues in the Americas a matter of national interest.</w:t>
      </w:r>
      <w:r w:rsidRPr="00A67A48">
        <w:rPr>
          <w:sz w:val="16"/>
        </w:rPr>
        <w:t xml:space="preserve"> </w:t>
      </w:r>
      <w:r w:rsidRPr="00A67A48">
        <w:rPr>
          <w:rStyle w:val="StyleBoldUnderline"/>
        </w:rPr>
        <w:t>Challenges include</w:t>
      </w:r>
      <w:r w:rsidRPr="00A67A48">
        <w:rPr>
          <w:sz w:val="16"/>
        </w:rPr>
        <w:t xml:space="preserve"> the persistence of high maternal and infant mortality rates; diarrheal and respiratory </w:t>
      </w:r>
      <w:r w:rsidRPr="00A67A48">
        <w:rPr>
          <w:rStyle w:val="StyleBoldUnderline"/>
        </w:rPr>
        <w:t>disease</w:t>
      </w:r>
      <w:r w:rsidRPr="00A67A48">
        <w:rPr>
          <w:sz w:val="16"/>
        </w:rPr>
        <w:t xml:space="preserve">s; and vaccine-preventable infections in some countries, </w:t>
      </w:r>
      <w:r w:rsidRPr="00A67A48">
        <w:rPr>
          <w:rStyle w:val="StyleBoldUnderline"/>
        </w:rPr>
        <w:t>along with the emergence of noncommunicable chronic diseases as an increasing cause of disability and death among aging populations across the region. Drug resistant infectious agents; an inadequate food and drug safety system;</w:t>
      </w:r>
      <w:r w:rsidRPr="00A67A48">
        <w:rPr>
          <w:sz w:val="16"/>
        </w:rPr>
        <w:t xml:space="preserve"> and the emigration of health personnel undermine the region’s efforts to promote disease surveillance and prepare for emergencies. </w:t>
      </w:r>
      <w:r w:rsidRPr="00A67A48">
        <w:rPr>
          <w:rStyle w:val="StyleBoldUnderline"/>
        </w:rPr>
        <w:t>By updating its foreign assistance health priorities for Latin America and the Caribbean; expanding technical cooperation activities; and working with host countries, nongovernmental organizations (NGOs), and other partners to reach underserved communities, the United States can better promote health, security, development, and good will in the region.</w:t>
      </w:r>
    </w:p>
    <w:p w:rsidR="00F63FAD" w:rsidRDefault="00F63FAD" w:rsidP="00F63FAD"/>
    <w:p w:rsidR="00F63FAD" w:rsidRPr="00F63FAD" w:rsidRDefault="00F63FAD" w:rsidP="00F63FAD"/>
    <w:p w:rsidR="0020222E" w:rsidRPr="0020222E" w:rsidRDefault="0020222E" w:rsidP="0020222E"/>
    <w:p w:rsidR="0020222E" w:rsidRDefault="0020222E" w:rsidP="0020222E">
      <w:pPr>
        <w:pStyle w:val="Heading1"/>
      </w:pPr>
      <w:r>
        <w:t xml:space="preserve">Cuba Advantage </w:t>
      </w:r>
    </w:p>
    <w:p w:rsidR="0020222E" w:rsidRDefault="0020222E" w:rsidP="0020222E">
      <w:pPr>
        <w:pStyle w:val="Heading2"/>
      </w:pPr>
      <w:r>
        <w:t>1AC</w:t>
      </w:r>
    </w:p>
    <w:p w:rsidR="0020222E" w:rsidRDefault="0020222E" w:rsidP="0020222E">
      <w:pPr>
        <w:pStyle w:val="Heading3"/>
      </w:pPr>
      <w:r>
        <w:t xml:space="preserve">Cuba---1AC </w:t>
      </w:r>
    </w:p>
    <w:p w:rsidR="0020222E" w:rsidRDefault="0020222E" w:rsidP="0020222E">
      <w:pPr>
        <w:pStyle w:val="Heading4"/>
      </w:pPr>
      <w:r>
        <w:t>Cuban growth is low- reforms fail</w:t>
      </w:r>
    </w:p>
    <w:p w:rsidR="0020222E" w:rsidRPr="0075633F" w:rsidRDefault="0020222E" w:rsidP="0020222E">
      <w:r w:rsidRPr="0075633F">
        <w:rPr>
          <w:b/>
          <w:sz w:val="26"/>
          <w:szCs w:val="26"/>
        </w:rPr>
        <w:t>Tamayo, 7/1</w:t>
      </w:r>
      <w:r>
        <w:t xml:space="preserve"> [7/1/13, Juan O. Tamayo is a reporter for the Miami Herald, “</w:t>
      </w:r>
      <w:r w:rsidRPr="0075633F">
        <w:t>Cuban economy stalls despite government reforms</w:t>
      </w:r>
      <w:r>
        <w:t xml:space="preserve">”, </w:t>
      </w:r>
      <w:hyperlink r:id="rId100" w:history="1">
        <w:r>
          <w:rPr>
            <w:rStyle w:val="Hyperlink"/>
          </w:rPr>
          <w:t>http://www.newsobserver.com/2013/07/01/3004326/cuban-economy-stalls-despite-government.html</w:t>
        </w:r>
      </w:hyperlink>
      <w:r>
        <w:t>]</w:t>
      </w:r>
    </w:p>
    <w:p w:rsidR="0020222E" w:rsidRPr="0075633F" w:rsidRDefault="0020222E" w:rsidP="0020222E">
      <w:pPr>
        <w:rPr>
          <w:sz w:val="16"/>
        </w:rPr>
      </w:pPr>
      <w:r w:rsidRPr="00117DDB">
        <w:rPr>
          <w:rStyle w:val="StyleBoldUnderline"/>
          <w:highlight w:val="yellow"/>
        </w:rPr>
        <w:t xml:space="preserve">Cuba </w:t>
      </w:r>
      <w:r w:rsidRPr="00CF3867">
        <w:rPr>
          <w:rStyle w:val="StyleBoldUnderline"/>
        </w:rPr>
        <w:t>said Monday that its</w:t>
      </w:r>
      <w:r w:rsidRPr="00117DDB">
        <w:rPr>
          <w:rStyle w:val="StyleBoldUnderline"/>
          <w:highlight w:val="yellow"/>
        </w:rPr>
        <w:t xml:space="preserve"> economy will grow by no more than 3 percent this year, </w:t>
      </w:r>
      <w:r w:rsidRPr="00CF3867">
        <w:rPr>
          <w:rStyle w:val="StyleBoldUnderline"/>
        </w:rPr>
        <w:t>about the</w:t>
      </w:r>
      <w:r w:rsidRPr="0075633F">
        <w:rPr>
          <w:rStyle w:val="StyleBoldUnderline"/>
        </w:rPr>
        <w:t xml:space="preserve"> same as in 2012 but far short of the 3.6 percent goal and </w:t>
      </w:r>
      <w:r w:rsidRPr="00117DDB">
        <w:rPr>
          <w:rStyle w:val="StyleBoldUnderline"/>
          <w:highlight w:val="yellow"/>
        </w:rPr>
        <w:t>an</w:t>
      </w:r>
      <w:r w:rsidRPr="0075633F">
        <w:rPr>
          <w:rStyle w:val="StyleBoldUnderline"/>
        </w:rPr>
        <w:t xml:space="preserve">other </w:t>
      </w:r>
      <w:r w:rsidRPr="00117DDB">
        <w:rPr>
          <w:rStyle w:val="StyleBoldUnderline"/>
          <w:highlight w:val="yellow"/>
        </w:rPr>
        <w:t>indication that President</w:t>
      </w:r>
      <w:r w:rsidRPr="0075633F">
        <w:rPr>
          <w:rStyle w:val="StyleBoldUnderline"/>
        </w:rPr>
        <w:t xml:space="preserve"> Raul </w:t>
      </w:r>
      <w:r w:rsidRPr="00117DDB">
        <w:rPr>
          <w:rStyle w:val="StyleBoldUnderline"/>
          <w:highlight w:val="yellow"/>
        </w:rPr>
        <w:t xml:space="preserve">Castro's </w:t>
      </w:r>
      <w:r w:rsidRPr="00117DDB">
        <w:rPr>
          <w:rStyle w:val="Emphasis"/>
          <w:highlight w:val="yellow"/>
        </w:rPr>
        <w:t>reforms are generating little new economic activity</w:t>
      </w:r>
      <w:r w:rsidRPr="0075633F">
        <w:rPr>
          <w:sz w:val="16"/>
        </w:rPr>
        <w:t>. Castro, nevertheless, seemed pleased with the reports on his reforms submitted Friday to a meeting of the Council of Ministers and detailed in a story Monday in Granma, the official newspaper of the ruling Communist Party. "We continue advancing and the results can be seen. We are moving at a faster pace than can be imagined by those who criticize our supposed slow pace and ignore the difficulties that we face," he was quoted as saying at the meeting. Since succeeding older brother Fidel in 2008</w:t>
      </w:r>
      <w:r w:rsidRPr="0075633F">
        <w:rPr>
          <w:rStyle w:val="StyleBoldUnderline"/>
        </w:rPr>
        <w:t xml:space="preserve">, </w:t>
      </w:r>
      <w:r w:rsidRPr="00117DDB">
        <w:rPr>
          <w:rStyle w:val="StyleBoldUnderline"/>
          <w:highlight w:val="yellow"/>
        </w:rPr>
        <w:t>Castro has allowed more private enterprise</w:t>
      </w:r>
      <w:r w:rsidRPr="0075633F">
        <w:rPr>
          <w:rStyle w:val="StyleBoldUnderline"/>
        </w:rPr>
        <w:t xml:space="preserve"> </w:t>
      </w:r>
      <w:r w:rsidRPr="00117DDB">
        <w:rPr>
          <w:rStyle w:val="StyleBoldUnderline"/>
          <w:highlight w:val="yellow"/>
        </w:rPr>
        <w:t>and cut</w:t>
      </w:r>
      <w:r w:rsidRPr="0075633F">
        <w:rPr>
          <w:rStyle w:val="StyleBoldUnderline"/>
        </w:rPr>
        <w:t xml:space="preserve"> state payrolls and </w:t>
      </w:r>
      <w:r w:rsidRPr="00117DDB">
        <w:rPr>
          <w:rStyle w:val="StyleBoldUnderline"/>
          <w:highlight w:val="yellow"/>
        </w:rPr>
        <w:t xml:space="preserve">subsidies. But </w:t>
      </w:r>
      <w:r w:rsidRPr="00117DDB">
        <w:rPr>
          <w:rStyle w:val="Emphasis"/>
          <w:highlight w:val="yellow"/>
        </w:rPr>
        <w:t>many economists have dismissed his reforms as too slow and too weak to rescue Cuba's Soviet-style economy</w:t>
      </w:r>
      <w:r w:rsidRPr="00117DDB">
        <w:rPr>
          <w:sz w:val="16"/>
          <w:highlight w:val="yellow"/>
        </w:rPr>
        <w:t>.</w:t>
      </w:r>
      <w:r w:rsidRPr="0075633F">
        <w:rPr>
          <w:sz w:val="16"/>
        </w:rPr>
        <w:t xml:space="preserve"> </w:t>
      </w:r>
    </w:p>
    <w:p w:rsidR="0020222E" w:rsidRDefault="0020222E" w:rsidP="0020222E">
      <w:pPr>
        <w:rPr>
          <w:rStyle w:val="StyleBoldUnderline"/>
        </w:rPr>
      </w:pPr>
    </w:p>
    <w:p w:rsidR="0020222E" w:rsidRDefault="0020222E" w:rsidP="0020222E">
      <w:pPr>
        <w:pStyle w:val="Heading4"/>
        <w:rPr>
          <w:rStyle w:val="StyleStyleBold12pt"/>
          <w:b/>
        </w:rPr>
      </w:pPr>
      <w:r w:rsidRPr="00F11BFE">
        <w:rPr>
          <w:rStyle w:val="StyleStyleBold12pt"/>
          <w:b/>
        </w:rPr>
        <w:t>Cuban Stabilit</w:t>
      </w:r>
      <w:r>
        <w:rPr>
          <w:rStyle w:val="StyleStyleBold12pt"/>
          <w:b/>
        </w:rPr>
        <w:t>y is key to prevent drug trade and terrorism- plan solves</w:t>
      </w:r>
    </w:p>
    <w:p w:rsidR="0020222E" w:rsidRPr="00F11BFE" w:rsidRDefault="0020222E" w:rsidP="0020222E">
      <w:pPr>
        <w:rPr>
          <w:rStyle w:val="StyleStyleBold12pt"/>
        </w:rPr>
      </w:pPr>
      <w:r>
        <w:rPr>
          <w:rStyle w:val="StyleStyleBold12pt"/>
        </w:rPr>
        <w:t xml:space="preserve">Ashby, ‘3/29 </w:t>
      </w:r>
      <w:r w:rsidRPr="00F11BFE">
        <w:t xml:space="preserve">[3/29/13, Dr. Timothy Ashby is Senior Research Fellow at the Council on Hemispheric Affairs, “Preserving Stability in Cuba After Normalizing Relations with the United States – The Importance of Trading with State-Owned Enterprises”, </w:t>
      </w:r>
      <w:hyperlink r:id="rId101" w:history="1">
        <w:r w:rsidRPr="00F11BFE">
          <w:rPr>
            <w:rStyle w:val="Hyperlink"/>
          </w:rPr>
          <w:t>http://www.coha.org/preserving-stability-in-cuba-timothy-ashby/</w:t>
        </w:r>
      </w:hyperlink>
      <w:r w:rsidRPr="00F11BFE">
        <w:t>]</w:t>
      </w:r>
    </w:p>
    <w:p w:rsidR="0020222E" w:rsidRDefault="0020222E" w:rsidP="0020222E">
      <w:pPr>
        <w:rPr>
          <w:rStyle w:val="Emphasis"/>
        </w:rPr>
      </w:pPr>
      <w:r w:rsidRPr="00033DFC">
        <w:rPr>
          <w:rStyle w:val="StyleBoldUnderline"/>
        </w:rPr>
        <w:t>Cuba under Raúl Castro has entered a new period of economic, social, and political transformation.</w:t>
      </w:r>
      <w:r w:rsidRPr="00F11BFE">
        <w:rPr>
          <w:sz w:val="16"/>
        </w:rPr>
        <w:t xml:space="preserve"> Reforms instituted within the past few years have brought the expansion of private sector entrepreneurial activity, including lifting restrictions on the sales of residential real estate, automobiles, and electronic goods. Additional reforms included, more than a million hectares of idle land has been leased to private farmers, where citizens have been granted permission to stay in hotels previously reserved for tourists, and freedom being granted for most Cubans to travel abroad. Stating that it was time for the “gradual transfer” of “key roles to new generations,” </w:t>
      </w:r>
      <w:r w:rsidRPr="00F11BFE">
        <w:rPr>
          <w:rStyle w:val="StyleBoldUnderline"/>
        </w:rPr>
        <w:t>President Raúl Castro announced that he will retire by 2018, and named as his possible successor a man who was not even born at the time of the Cuban Revolution.</w:t>
      </w:r>
      <w:r w:rsidRPr="00F11BFE">
        <w:rPr>
          <w:sz w:val="16"/>
        </w:rPr>
        <w:t xml:space="preserve"> [1</w:t>
      </w:r>
      <w:r w:rsidRPr="00F11BFE">
        <w:rPr>
          <w:rStyle w:val="StyleBoldUnderline"/>
        </w:rPr>
        <w:t>] The twilight of the Castro era presents challenges and opportunities for U.S. policy makers.</w:t>
      </w:r>
      <w:r w:rsidRPr="00F11BFE">
        <w:rPr>
          <w:sz w:val="16"/>
        </w:rPr>
        <w:t xml:space="preserve"> Normalization of relations is inevitable, regardless of timing, yet external and internal factors may accelerate or retard the process. </w:t>
      </w:r>
      <w:r w:rsidRPr="005824F4">
        <w:rPr>
          <w:rStyle w:val="Emphasis"/>
          <w:highlight w:val="yellow"/>
        </w:rPr>
        <w:lastRenderedPageBreak/>
        <w:t>The death of Venezuelan President Hugo Chávez is likely to undermine the already dysfunctional Cuban economy, if it leads to reductions in oil imports and other forms of aid</w:t>
      </w:r>
      <w:r w:rsidRPr="005824F4">
        <w:rPr>
          <w:rStyle w:val="StyleBoldUnderline"/>
          <w:highlight w:val="yellow"/>
        </w:rPr>
        <w:t>. This could bring social ch</w:t>
      </w:r>
      <w:r w:rsidRPr="00F11BFE">
        <w:rPr>
          <w:rStyle w:val="StyleBoldUnderline"/>
        </w:rPr>
        <w:t xml:space="preserve">aos, especially among the island’s disaffected youth. Such an outcome </w:t>
      </w:r>
      <w:r w:rsidRPr="005824F4">
        <w:rPr>
          <w:rStyle w:val="StyleBoldUnderline"/>
          <w:highlight w:val="yellow"/>
        </w:rPr>
        <w:t>would generate adverse consequences for U.S. national and regional security</w:t>
      </w:r>
      <w:r w:rsidRPr="005824F4">
        <w:rPr>
          <w:sz w:val="16"/>
          <w:highlight w:val="yellow"/>
        </w:rPr>
        <w:t xml:space="preserve">. </w:t>
      </w:r>
      <w:r w:rsidRPr="005824F4">
        <w:rPr>
          <w:rStyle w:val="Emphasis"/>
          <w:highlight w:val="yellow"/>
        </w:rPr>
        <w:t>To maintain Cuba’s social and economic stability while reforms are maturing, the United States must throw itself open to unrestricted bilateral trade with</w:t>
      </w:r>
      <w:r w:rsidRPr="00F11BFE">
        <w:rPr>
          <w:rStyle w:val="Emphasis"/>
        </w:rPr>
        <w:t xml:space="preserve"> all </w:t>
      </w:r>
      <w:r w:rsidRPr="005824F4">
        <w:rPr>
          <w:rStyle w:val="Emphasis"/>
          <w:highlight w:val="yellow"/>
        </w:rPr>
        <w:t>Cuba</w:t>
      </w:r>
      <w:r w:rsidRPr="00F11BFE">
        <w:rPr>
          <w:rStyle w:val="Emphasis"/>
        </w:rPr>
        <w:t>n enterprises, both private and state-owned</w:t>
      </w:r>
      <w:r w:rsidRPr="00F11BFE">
        <w:rPr>
          <w:sz w:val="16"/>
        </w:rPr>
        <w:t xml:space="preserve">. </w:t>
      </w:r>
      <w:r w:rsidRPr="005824F4">
        <w:rPr>
          <w:rStyle w:val="StyleBoldUnderline"/>
          <w:highlight w:val="yellow"/>
        </w:rPr>
        <w:t>The collapse of Cuba’s tottering economy could seismically impact the United States and neighboring countries.</w:t>
      </w:r>
      <w:r w:rsidRPr="00F11BFE">
        <w:rPr>
          <w:sz w:val="16"/>
        </w:rPr>
        <w:t xml:space="preserve"> It certainly did during the Mariel Boatlift of 1980, precipitated by </w:t>
      </w:r>
      <w:r w:rsidRPr="00F11BFE">
        <w:rPr>
          <w:rStyle w:val="StyleBoldUnderline"/>
        </w:rPr>
        <w:t xml:space="preserve">a downturn in the Cuban economy which </w:t>
      </w:r>
      <w:r w:rsidRPr="005824F4">
        <w:rPr>
          <w:rStyle w:val="StyleBoldUnderline"/>
          <w:highlight w:val="yellow"/>
        </w:rPr>
        <w:t>led to tensions on the island</w:t>
      </w:r>
      <w:r w:rsidRPr="00F11BFE">
        <w:rPr>
          <w:sz w:val="16"/>
        </w:rPr>
        <w:t xml:space="preserve">. Over 125,000 Cuban refugees landed in the Miami area, including 31,000 criminals and mental patients. </w:t>
      </w:r>
      <w:r w:rsidRPr="00F11BFE">
        <w:rPr>
          <w:rStyle w:val="StyleBoldUnderline"/>
        </w:rPr>
        <w:t xml:space="preserve">Today, </w:t>
      </w:r>
      <w:r w:rsidRPr="005824F4">
        <w:rPr>
          <w:rStyle w:val="StyleBoldUnderline"/>
          <w:highlight w:val="yellow"/>
        </w:rPr>
        <w:t>the United States defines its national security interests regarding Cuba as follows:</w:t>
      </w:r>
      <w:r w:rsidRPr="00F11BFE">
        <w:rPr>
          <w:rStyle w:val="StyleBoldUnderline"/>
        </w:rPr>
        <w:t xml:space="preserve"> </w:t>
      </w:r>
      <w:r w:rsidRPr="00F11BFE">
        <w:rPr>
          <w:sz w:val="16"/>
        </w:rPr>
        <w:t xml:space="preserve">• Avoid one or more </w:t>
      </w:r>
      <w:r w:rsidRPr="00F11BFE">
        <w:rPr>
          <w:rStyle w:val="StyleBoldUnderline"/>
        </w:rPr>
        <w:t>mass migrations;</w:t>
      </w:r>
      <w:r w:rsidRPr="00F11BFE">
        <w:rPr>
          <w:sz w:val="16"/>
        </w:rPr>
        <w:t xml:space="preserve"> • Prevent Cuba from becoming another porous border that allows continuous large-scale migration to the hemisphere; • </w:t>
      </w:r>
      <w:r w:rsidRPr="005824F4">
        <w:rPr>
          <w:rStyle w:val="StyleBoldUnderline"/>
          <w:highlight w:val="yellow"/>
        </w:rPr>
        <w:t>Prevent Cuba from becoming a major source or transshipment point for the illegal drug trade</w:t>
      </w:r>
      <w:r w:rsidRPr="005824F4">
        <w:rPr>
          <w:sz w:val="16"/>
          <w:highlight w:val="yellow"/>
        </w:rPr>
        <w:t xml:space="preserve">; • </w:t>
      </w:r>
      <w:r w:rsidRPr="005824F4">
        <w:rPr>
          <w:rStyle w:val="StyleBoldUnderline"/>
          <w:highlight w:val="yellow"/>
        </w:rPr>
        <w:t>Avoid Cuba becoming a state</w:t>
      </w:r>
      <w:r w:rsidRPr="00F11BFE">
        <w:rPr>
          <w:rStyle w:val="StyleBoldUnderline"/>
        </w:rPr>
        <w:t xml:space="preserve"> with ungoverned spaces that could provide a platform </w:t>
      </w:r>
      <w:r w:rsidRPr="005824F4">
        <w:rPr>
          <w:rStyle w:val="StyleBoldUnderline"/>
          <w:highlight w:val="yellow"/>
        </w:rPr>
        <w:t>for terrorists and others wishing to harm the United States</w:t>
      </w:r>
      <w:r w:rsidRPr="005824F4">
        <w:rPr>
          <w:sz w:val="16"/>
          <w:highlight w:val="yellow"/>
        </w:rPr>
        <w:t xml:space="preserve">. [2] </w:t>
      </w:r>
      <w:r w:rsidRPr="005824F4">
        <w:rPr>
          <w:rStyle w:val="Emphasis"/>
          <w:highlight w:val="yellow"/>
        </w:rPr>
        <w:t>All of these national security threats are directly related to economic and social conditions within Cuba.</w:t>
      </w:r>
      <w:r w:rsidRPr="00F11BFE">
        <w:rPr>
          <w:rStyle w:val="Emphasis"/>
        </w:rPr>
        <w:t xml:space="preserve"> </w:t>
      </w:r>
    </w:p>
    <w:p w:rsidR="0020222E" w:rsidRDefault="0020222E" w:rsidP="0020222E">
      <w:pPr>
        <w:rPr>
          <w:rStyle w:val="StyleStyleBold12pt"/>
          <w:rFonts w:eastAsiaTheme="majorEastAsia" w:cstheme="majorBidi"/>
          <w:b w:val="0"/>
          <w:bCs w:val="0"/>
          <w:szCs w:val="28"/>
        </w:rPr>
      </w:pPr>
    </w:p>
    <w:p w:rsidR="0020222E" w:rsidRPr="00720E6E" w:rsidRDefault="0020222E" w:rsidP="0020222E">
      <w:pPr>
        <w:pStyle w:val="Heading4"/>
      </w:pPr>
      <w:r>
        <w:t xml:space="preserve">Terrorism causes extinction </w:t>
      </w:r>
    </w:p>
    <w:p w:rsidR="0020222E" w:rsidRPr="00FA7C9C" w:rsidRDefault="0020222E" w:rsidP="0020222E">
      <w:r w:rsidRPr="00FA7C9C">
        <w:rPr>
          <w:rStyle w:val="StyleStyleBold12pt"/>
        </w:rPr>
        <w:t xml:space="preserve">Ayson 10 </w:t>
      </w:r>
      <w:r w:rsidRPr="00FA7C9C">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20222E" w:rsidRDefault="0020222E" w:rsidP="0020222E">
      <w:pPr>
        <w:rPr>
          <w:sz w:val="16"/>
        </w:rPr>
      </w:pPr>
      <w:r w:rsidRPr="00FA7C9C">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FA7C9C">
        <w:rPr>
          <w:rStyle w:val="StyleBoldUnderline"/>
        </w:rPr>
        <w:t>as long as</w:t>
      </w:r>
      <w:r w:rsidRPr="00FA7C9C">
        <w:rPr>
          <w:sz w:val="16"/>
        </w:rPr>
        <w:t xml:space="preserve"> the </w:t>
      </w:r>
      <w:r w:rsidRPr="00FA7C9C">
        <w:rPr>
          <w:rStyle w:val="StyleBoldUnderline"/>
        </w:rPr>
        <w:t>major nuclear weapons states</w:t>
      </w:r>
      <w:r w:rsidRPr="00FA7C9C">
        <w:rPr>
          <w:sz w:val="16"/>
        </w:rPr>
        <w:t xml:space="preserve"> </w:t>
      </w:r>
      <w:r w:rsidRPr="00FA7C9C">
        <w:rPr>
          <w:rStyle w:val="StyleBoldUnderline"/>
        </w:rPr>
        <w:t>have</w:t>
      </w:r>
      <w:r w:rsidRPr="00FA7C9C">
        <w:rPr>
          <w:sz w:val="16"/>
        </w:rPr>
        <w:t xml:space="preserve"> hundreds and even </w:t>
      </w:r>
      <w:r w:rsidRPr="00FA7C9C">
        <w:rPr>
          <w:rStyle w:val="StyleBoldUnderline"/>
        </w:rPr>
        <w:t>thousands of nuclear weapons</w:t>
      </w:r>
      <w:r w:rsidRPr="00FA7C9C">
        <w:rPr>
          <w:sz w:val="16"/>
        </w:rPr>
        <w:t xml:space="preserve"> at their disposal, </w:t>
      </w:r>
      <w:r w:rsidRPr="00FA7C9C">
        <w:rPr>
          <w:rStyle w:val="StyleBoldUnderline"/>
        </w:rPr>
        <w:t xml:space="preserve">there is always the possibility of </w:t>
      </w:r>
      <w:r w:rsidRPr="00FA7C9C">
        <w:rPr>
          <w:sz w:val="16"/>
        </w:rPr>
        <w:t xml:space="preserve">a truly awful </w:t>
      </w:r>
      <w:r w:rsidRPr="00FA7C9C">
        <w:rPr>
          <w:rStyle w:val="StyleBoldUnderline"/>
        </w:rPr>
        <w:t>nuclear exchange</w:t>
      </w:r>
      <w:r w:rsidRPr="00FA7C9C">
        <w:rPr>
          <w:sz w:val="16"/>
        </w:rPr>
        <w:t xml:space="preserve"> taking place precipitated entirely by state possessors themselves. But these two nuclear worlds—</w:t>
      </w:r>
      <w:r w:rsidRPr="00FA7C9C">
        <w:rPr>
          <w:rStyle w:val="Emphasis"/>
        </w:rPr>
        <w:t>a</w:t>
      </w:r>
      <w:r w:rsidRPr="00117DDB">
        <w:rPr>
          <w:rStyle w:val="Emphasis"/>
          <w:highlight w:val="yellow"/>
        </w:rPr>
        <w:t xml:space="preserve"> non-state actor</w:t>
      </w:r>
      <w:r w:rsidRPr="00FA7C9C">
        <w:rPr>
          <w:rStyle w:val="Emphasis"/>
        </w:rPr>
        <w:t xml:space="preserve"> nuclear attack and a catastrophic interstate nuclear exchange—are not </w:t>
      </w:r>
      <w:r w:rsidRPr="00FA7C9C">
        <w:rPr>
          <w:sz w:val="16"/>
        </w:rPr>
        <w:t>necessarily</w:t>
      </w:r>
      <w:r w:rsidRPr="00FA7C9C">
        <w:rPr>
          <w:rStyle w:val="Emphasis"/>
        </w:rPr>
        <w:t xml:space="preserve"> separable</w:t>
      </w:r>
      <w:r w:rsidRPr="00117DDB">
        <w:rPr>
          <w:sz w:val="16"/>
          <w:highlight w:val="yellow"/>
        </w:rPr>
        <w:t>.</w:t>
      </w:r>
      <w:r w:rsidRPr="00FA7C9C">
        <w:rPr>
          <w:sz w:val="16"/>
        </w:rPr>
        <w:t xml:space="preserve"> It is just possible that some sort of terrorist attack, and especially </w:t>
      </w:r>
      <w:r w:rsidRPr="00FA7C9C">
        <w:rPr>
          <w:rStyle w:val="StyleBoldUnderline"/>
        </w:rPr>
        <w:t>an act of</w:t>
      </w:r>
      <w:r w:rsidRPr="00117DDB">
        <w:rPr>
          <w:rStyle w:val="StyleBoldUnderline"/>
          <w:highlight w:val="yellow"/>
        </w:rPr>
        <w:t xml:space="preserve"> nuclear terrorism, could precipitate </w:t>
      </w:r>
      <w:r w:rsidRPr="00FA7C9C">
        <w:rPr>
          <w:rStyle w:val="StyleBoldUnderline"/>
        </w:rPr>
        <w:t xml:space="preserve">a chain of events leading to </w:t>
      </w:r>
      <w:r w:rsidRPr="00117DDB">
        <w:rPr>
          <w:rStyle w:val="StyleBoldUnderline"/>
          <w:highlight w:val="yellow"/>
        </w:rPr>
        <w:t xml:space="preserve">a </w:t>
      </w:r>
      <w:r w:rsidRPr="00117DDB">
        <w:rPr>
          <w:rStyle w:val="Emphasis"/>
          <w:highlight w:val="yellow"/>
        </w:rPr>
        <w:t xml:space="preserve">massive exchange of nuclear weapons </w:t>
      </w:r>
      <w:r w:rsidRPr="00FA7C9C">
        <w:rPr>
          <w:rStyle w:val="Emphasis"/>
        </w:rPr>
        <w:t>between</w:t>
      </w:r>
      <w:r w:rsidRPr="00FA7C9C">
        <w:rPr>
          <w:sz w:val="16"/>
        </w:rPr>
        <w:t xml:space="preserve"> two or more of the </w:t>
      </w:r>
      <w:r w:rsidRPr="00FA7C9C">
        <w:rPr>
          <w:rStyle w:val="Emphasis"/>
        </w:rPr>
        <w:t>states that possess them</w:t>
      </w:r>
      <w:r w:rsidRPr="00FA7C9C">
        <w:rPr>
          <w:sz w:val="16"/>
        </w:rPr>
        <w:t xml:space="preserve">. In this context, today’s and tomorrow’s </w:t>
      </w:r>
      <w:r w:rsidRPr="00FA7C9C">
        <w:rPr>
          <w:rStyle w:val="StyleBoldUnderline"/>
        </w:rPr>
        <w:t>terrorist groups might</w:t>
      </w:r>
      <w:r w:rsidRPr="00FA7C9C">
        <w:rPr>
          <w:sz w:val="16"/>
        </w:rPr>
        <w:t xml:space="preserve"> assume the place allotted during the early Cold War years to new state possessors of small nuclear arsenals who were seen as </w:t>
      </w:r>
      <w:r w:rsidRPr="00FA7C9C">
        <w:rPr>
          <w:rStyle w:val="StyleBoldUnderline"/>
        </w:rPr>
        <w:t>rais</w:t>
      </w:r>
      <w:r w:rsidRPr="00FA7C9C">
        <w:rPr>
          <w:sz w:val="16"/>
        </w:rPr>
        <w:t xml:space="preserve">ing </w:t>
      </w:r>
      <w:r w:rsidRPr="00FA7C9C">
        <w:rPr>
          <w:rStyle w:val="StyleBoldUnderline"/>
        </w:rPr>
        <w:t xml:space="preserve">the risks of a </w:t>
      </w:r>
      <w:r w:rsidRPr="00FA7C9C">
        <w:rPr>
          <w:rStyle w:val="Emphasis"/>
        </w:rPr>
        <w:t xml:space="preserve">catalytic nuclear war </w:t>
      </w:r>
      <w:r w:rsidRPr="00117DDB">
        <w:rPr>
          <w:rStyle w:val="Emphasis"/>
          <w:highlight w:val="yellow"/>
        </w:rPr>
        <w:t>between the superpowers</w:t>
      </w:r>
      <w:r w:rsidRPr="00FA7C9C">
        <w:rPr>
          <w:sz w:val="16"/>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FA7C9C">
        <w:rPr>
          <w:rStyle w:val="StyleBoldUnderline"/>
        </w:rPr>
        <w:t>in the event of a terrorist</w:t>
      </w:r>
      <w:r w:rsidRPr="00FA7C9C">
        <w:rPr>
          <w:sz w:val="16"/>
        </w:rPr>
        <w:t xml:space="preserve"> nuclear </w:t>
      </w:r>
      <w:r w:rsidRPr="00FA7C9C">
        <w:rPr>
          <w:rStyle w:val="StyleBoldUnderline"/>
        </w:rPr>
        <w:t>attack on the U</w:t>
      </w:r>
      <w:r w:rsidRPr="00FA7C9C">
        <w:rPr>
          <w:sz w:val="16"/>
        </w:rPr>
        <w:t xml:space="preserve">nited </w:t>
      </w:r>
      <w:r w:rsidRPr="00FA7C9C">
        <w:rPr>
          <w:rStyle w:val="StyleBoldUnderline"/>
        </w:rPr>
        <w:t>S</w:t>
      </w:r>
      <w:r w:rsidRPr="00FA7C9C">
        <w:rPr>
          <w:sz w:val="16"/>
        </w:rPr>
        <w:t xml:space="preserve">tates, </w:t>
      </w:r>
      <w:r w:rsidRPr="00FA7C9C">
        <w:rPr>
          <w:rStyle w:val="StyleBoldUnderline"/>
        </w:rPr>
        <w:t>it might</w:t>
      </w:r>
      <w:r w:rsidRPr="00FA7C9C">
        <w:rPr>
          <w:sz w:val="16"/>
        </w:rPr>
        <w:t xml:space="preserve"> well </w:t>
      </w:r>
      <w:r w:rsidRPr="00FA7C9C">
        <w:rPr>
          <w:rStyle w:val="StyleBoldUnderline"/>
        </w:rPr>
        <w:t>be wondered just how Russia and</w:t>
      </w:r>
      <w:r w:rsidRPr="00FA7C9C">
        <w:rPr>
          <w:sz w:val="16"/>
        </w:rPr>
        <w:t xml:space="preserve">/or </w:t>
      </w:r>
      <w:r w:rsidRPr="00FA7C9C">
        <w:rPr>
          <w:rStyle w:val="StyleBoldUnderline"/>
        </w:rPr>
        <w:t>China could</w:t>
      </w:r>
      <w:r w:rsidRPr="00FA7C9C">
        <w:rPr>
          <w:sz w:val="16"/>
        </w:rPr>
        <w:t xml:space="preserve"> plausibly </w:t>
      </w:r>
      <w:r w:rsidRPr="00FA7C9C">
        <w:rPr>
          <w:rStyle w:val="StyleBoldUnderline"/>
        </w:rPr>
        <w:t>be brought into the picture</w:t>
      </w:r>
      <w:r w:rsidRPr="00FA7C9C">
        <w:rPr>
          <w:sz w:val="16"/>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FA7C9C">
        <w:rPr>
          <w:rStyle w:val="StyleBoldUnderline"/>
        </w:rPr>
        <w:t>if the act of nuclear terrorism came</w:t>
      </w:r>
      <w:r w:rsidRPr="00FA7C9C">
        <w:rPr>
          <w:sz w:val="16"/>
        </w:rPr>
        <w:t xml:space="preserve"> as a complete surprise, and American </w:t>
      </w:r>
      <w:r w:rsidRPr="00117DDB">
        <w:rPr>
          <w:rStyle w:val="StyleBoldUnderline"/>
          <w:highlight w:val="yellow"/>
        </w:rPr>
        <w:t>officials</w:t>
      </w:r>
      <w:r w:rsidRPr="00117DDB">
        <w:rPr>
          <w:sz w:val="16"/>
          <w:highlight w:val="yellow"/>
        </w:rPr>
        <w:t xml:space="preserve"> </w:t>
      </w:r>
      <w:r w:rsidRPr="00FA7C9C">
        <w:rPr>
          <w:sz w:val="16"/>
        </w:rPr>
        <w:t xml:space="preserve">refused to believe that a terrorist group was fully responsible (or responsible at all) suspicion </w:t>
      </w:r>
      <w:r w:rsidRPr="00117DDB">
        <w:rPr>
          <w:rStyle w:val="StyleBoldUnderline"/>
          <w:highlight w:val="yellow"/>
        </w:rPr>
        <w:t>would shift immediately to state possessors</w:t>
      </w:r>
      <w:r w:rsidRPr="00117DDB">
        <w:rPr>
          <w:sz w:val="16"/>
          <w:highlight w:val="yellow"/>
        </w:rPr>
        <w:t>.</w:t>
      </w:r>
      <w:r w:rsidRPr="00FA7C9C">
        <w:rPr>
          <w:sz w:val="16"/>
        </w:rPr>
        <w:t xml:space="preserve"> Ruling out Western ally countries like the United Kingdom and France, and probably Israel and India as well, authorities in </w:t>
      </w:r>
      <w:r w:rsidRPr="00117DDB">
        <w:rPr>
          <w:rStyle w:val="StyleBoldUnderline"/>
          <w:highlight w:val="yellow"/>
        </w:rPr>
        <w:t>Washington would be left with a very short list</w:t>
      </w:r>
      <w:r w:rsidRPr="00FA7C9C">
        <w:rPr>
          <w:sz w:val="16"/>
        </w:rPr>
        <w:t xml:space="preserve"> consisting of North Korea, perhaps Iran if its program continues, and possibly Pakistan. But at what stage would Russia and China be definitely ruled out in this high stakes game of nuclear Cluedo? In particular, </w:t>
      </w:r>
      <w:r w:rsidRPr="00117DDB">
        <w:rPr>
          <w:rStyle w:val="StyleBoldUnderline"/>
          <w:highlight w:val="yellow"/>
        </w:rPr>
        <w:t xml:space="preserve">if the </w:t>
      </w:r>
      <w:r w:rsidRPr="00FA7C9C">
        <w:rPr>
          <w:rStyle w:val="StyleBoldUnderline"/>
        </w:rPr>
        <w:t>act of</w:t>
      </w:r>
      <w:r w:rsidRPr="00FA7C9C">
        <w:rPr>
          <w:sz w:val="16"/>
        </w:rPr>
        <w:t xml:space="preserve"> nuclear </w:t>
      </w:r>
      <w:r w:rsidRPr="00117DDB">
        <w:rPr>
          <w:rStyle w:val="StyleBoldUnderline"/>
          <w:highlight w:val="yellow"/>
        </w:rPr>
        <w:t xml:space="preserve">terrorism occurred against a backdrop of </w:t>
      </w:r>
      <w:r w:rsidRPr="00FA7C9C">
        <w:rPr>
          <w:rStyle w:val="StyleBoldUnderline"/>
        </w:rPr>
        <w:t xml:space="preserve">existing </w:t>
      </w:r>
      <w:r w:rsidRPr="00117DDB">
        <w:rPr>
          <w:rStyle w:val="StyleBoldUnderline"/>
          <w:highlight w:val="yellow"/>
        </w:rPr>
        <w:t>tension</w:t>
      </w:r>
      <w:r w:rsidRPr="00117DDB">
        <w:rPr>
          <w:sz w:val="16"/>
          <w:highlight w:val="yellow"/>
        </w:rPr>
        <w:t xml:space="preserve"> i</w:t>
      </w:r>
      <w:r w:rsidRPr="00FA7C9C">
        <w:rPr>
          <w:sz w:val="16"/>
        </w:rPr>
        <w:t xml:space="preserve">n Washington’s relations </w:t>
      </w:r>
      <w:r w:rsidRPr="00117DDB">
        <w:rPr>
          <w:rStyle w:val="StyleBoldUnderline"/>
          <w:highlight w:val="yellow"/>
        </w:rPr>
        <w:t>with Russia and</w:t>
      </w:r>
      <w:r w:rsidRPr="00FA7C9C">
        <w:rPr>
          <w:sz w:val="16"/>
        </w:rPr>
        <w:t xml:space="preserve">/or </w:t>
      </w:r>
      <w:r w:rsidRPr="00117DDB">
        <w:rPr>
          <w:rStyle w:val="StyleBoldUnderline"/>
          <w:highlight w:val="yellow"/>
        </w:rPr>
        <w:t>China</w:t>
      </w:r>
      <w:r w:rsidRPr="00FA7C9C">
        <w:rPr>
          <w:sz w:val="16"/>
        </w:rPr>
        <w:t xml:space="preserve">, and at a time when threats had already been traded between these major powers, </w:t>
      </w:r>
      <w:r w:rsidRPr="00117DDB">
        <w:rPr>
          <w:rStyle w:val="StyleBoldUnderline"/>
          <w:highlight w:val="yellow"/>
        </w:rPr>
        <w:t>would officials</w:t>
      </w:r>
      <w:r w:rsidRPr="00FA7C9C">
        <w:rPr>
          <w:sz w:val="16"/>
        </w:rPr>
        <w:t xml:space="preserve"> and political leaders </w:t>
      </w:r>
      <w:r w:rsidRPr="00117DDB">
        <w:rPr>
          <w:rStyle w:val="StyleBoldUnderline"/>
          <w:highlight w:val="yellow"/>
        </w:rPr>
        <w:t xml:space="preserve">not </w:t>
      </w:r>
      <w:r w:rsidRPr="00FA7C9C">
        <w:rPr>
          <w:rStyle w:val="StyleBoldUnderline"/>
        </w:rPr>
        <w:t xml:space="preserve">be </w:t>
      </w:r>
      <w:r w:rsidRPr="00FA7C9C">
        <w:rPr>
          <w:rStyle w:val="Emphasis"/>
        </w:rPr>
        <w:t xml:space="preserve">tempted to </w:t>
      </w:r>
      <w:r w:rsidRPr="00117DDB">
        <w:rPr>
          <w:rStyle w:val="Emphasis"/>
          <w:highlight w:val="yellow"/>
        </w:rPr>
        <w:t>assume the worst</w:t>
      </w:r>
      <w:r w:rsidRPr="00FA7C9C">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117DDB">
        <w:rPr>
          <w:rStyle w:val="StyleBoldUnderline"/>
          <w:highlight w:val="yellow"/>
        </w:rPr>
        <w:t>Washington’s</w:t>
      </w:r>
      <w:r w:rsidRPr="00117DDB">
        <w:rPr>
          <w:sz w:val="16"/>
          <w:highlight w:val="yellow"/>
        </w:rPr>
        <w:t xml:space="preserve"> </w:t>
      </w:r>
      <w:r w:rsidRPr="00FA7C9C">
        <w:rPr>
          <w:sz w:val="16"/>
        </w:rPr>
        <w:t xml:space="preserve">early </w:t>
      </w:r>
      <w:r w:rsidRPr="00117DDB">
        <w:rPr>
          <w:rStyle w:val="StyleBoldUnderline"/>
          <w:highlight w:val="yellow"/>
        </w:rPr>
        <w:t>response</w:t>
      </w:r>
      <w:r w:rsidRPr="00FA7C9C">
        <w:rPr>
          <w:rStyle w:val="StyleBoldUnderline"/>
        </w:rPr>
        <w:t xml:space="preserve"> </w:t>
      </w:r>
      <w:r w:rsidRPr="00117DDB">
        <w:rPr>
          <w:rStyle w:val="StyleBoldUnderline"/>
          <w:highlight w:val="yellow"/>
        </w:rPr>
        <w:t>to a terrorist</w:t>
      </w:r>
      <w:r w:rsidRPr="00FA7C9C">
        <w:rPr>
          <w:sz w:val="16"/>
        </w:rPr>
        <w:t xml:space="preserve"> nuclear </w:t>
      </w:r>
      <w:r w:rsidRPr="00117DDB">
        <w:rPr>
          <w:rStyle w:val="StyleBoldUnderline"/>
          <w:highlight w:val="yellow"/>
        </w:rPr>
        <w:t>attack</w:t>
      </w:r>
      <w:r w:rsidRPr="00FA7C9C">
        <w:rPr>
          <w:sz w:val="16"/>
        </w:rPr>
        <w:t xml:space="preserve"> on its own soil </w:t>
      </w:r>
      <w:r w:rsidRPr="00117DDB">
        <w:rPr>
          <w:rStyle w:val="StyleBoldUnderline"/>
          <w:highlight w:val="yellow"/>
        </w:rPr>
        <w:t>migh</w:t>
      </w:r>
      <w:r w:rsidRPr="00FA7C9C">
        <w:rPr>
          <w:rStyle w:val="StyleBoldUnderline"/>
        </w:rPr>
        <w:t>t</w:t>
      </w:r>
      <w:r w:rsidRPr="00FA7C9C">
        <w:rPr>
          <w:sz w:val="16"/>
        </w:rPr>
        <w:t xml:space="preserve"> also </w:t>
      </w:r>
      <w:r w:rsidRPr="00117DDB">
        <w:rPr>
          <w:rStyle w:val="StyleBoldUnderline"/>
          <w:highlight w:val="yellow"/>
        </w:rPr>
        <w:t xml:space="preserve">raise the possibility of </w:t>
      </w:r>
      <w:r w:rsidRPr="00FA7C9C">
        <w:rPr>
          <w:sz w:val="16"/>
        </w:rPr>
        <w:t xml:space="preserve">an unwanted (and </w:t>
      </w:r>
      <w:r w:rsidRPr="00117DDB">
        <w:rPr>
          <w:rStyle w:val="Emphasis"/>
          <w:highlight w:val="yellow"/>
        </w:rPr>
        <w:t>nuclear</w:t>
      </w:r>
      <w:r w:rsidRPr="00FA7C9C">
        <w:rPr>
          <w:sz w:val="16"/>
        </w:rPr>
        <w:t xml:space="preserve"> aided) </w:t>
      </w:r>
      <w:r w:rsidRPr="00117DDB">
        <w:rPr>
          <w:rStyle w:val="Emphasis"/>
          <w:highlight w:val="yellow"/>
        </w:rPr>
        <w:t>confrontation with Russia and</w:t>
      </w:r>
      <w:r w:rsidRPr="00FA7C9C">
        <w:rPr>
          <w:sz w:val="16"/>
        </w:rPr>
        <w:t xml:space="preserve">/or </w:t>
      </w:r>
      <w:r w:rsidRPr="00117DDB">
        <w:rPr>
          <w:rStyle w:val="Emphasis"/>
          <w:highlight w:val="yellow"/>
        </w:rPr>
        <w:t>China</w:t>
      </w:r>
      <w:r w:rsidRPr="00FA7C9C">
        <w:rPr>
          <w:sz w:val="16"/>
        </w:rPr>
        <w:t xml:space="preserve">. For example, </w:t>
      </w:r>
      <w:r w:rsidRPr="00FA7C9C">
        <w:rPr>
          <w:rStyle w:val="StyleBoldUnderline"/>
        </w:rPr>
        <w:t>in the</w:t>
      </w:r>
      <w:r w:rsidRPr="00FA7C9C">
        <w:rPr>
          <w:sz w:val="16"/>
        </w:rPr>
        <w:t xml:space="preserve"> noise and </w:t>
      </w:r>
      <w:r w:rsidRPr="00FA7C9C">
        <w:rPr>
          <w:rStyle w:val="StyleBoldUnderline"/>
        </w:rPr>
        <w:t>confusion during the immediate aftermath</w:t>
      </w:r>
      <w:r w:rsidRPr="00FA7C9C">
        <w:rPr>
          <w:sz w:val="16"/>
        </w:rPr>
        <w:t xml:space="preserve"> of the terrorist nuclear attack, </w:t>
      </w:r>
      <w:r w:rsidRPr="00117DDB">
        <w:rPr>
          <w:rStyle w:val="StyleBoldUnderline"/>
          <w:highlight w:val="yellow"/>
        </w:rPr>
        <w:t>the</w:t>
      </w:r>
      <w:r w:rsidRPr="00117DDB">
        <w:rPr>
          <w:sz w:val="16"/>
          <w:highlight w:val="yellow"/>
        </w:rPr>
        <w:t xml:space="preserve"> </w:t>
      </w:r>
      <w:r w:rsidRPr="00FA7C9C">
        <w:rPr>
          <w:sz w:val="16"/>
        </w:rPr>
        <w:t xml:space="preserve">U.S. </w:t>
      </w:r>
      <w:r w:rsidRPr="00117DDB">
        <w:rPr>
          <w:rStyle w:val="StyleBoldUnderline"/>
          <w:highlight w:val="yellow"/>
        </w:rPr>
        <w:t xml:space="preserve">president might </w:t>
      </w:r>
      <w:r w:rsidRPr="00FA7C9C">
        <w:rPr>
          <w:sz w:val="16"/>
        </w:rPr>
        <w:t>be expected</w:t>
      </w:r>
      <w:r w:rsidRPr="00FA7C9C">
        <w:rPr>
          <w:rStyle w:val="StyleBoldUnderline"/>
        </w:rPr>
        <w:t xml:space="preserve"> </w:t>
      </w:r>
      <w:r w:rsidRPr="00FA7C9C">
        <w:rPr>
          <w:sz w:val="16"/>
        </w:rPr>
        <w:t>to</w:t>
      </w:r>
      <w:r w:rsidRPr="00117DDB">
        <w:rPr>
          <w:rStyle w:val="StyleBoldUnderline"/>
          <w:highlight w:val="yellow"/>
        </w:rPr>
        <w:t xml:space="preserve"> place the</w:t>
      </w:r>
      <w:r w:rsidRPr="00FA7C9C">
        <w:rPr>
          <w:sz w:val="16"/>
        </w:rPr>
        <w:t xml:space="preserve"> country’s armed forces, including its </w:t>
      </w:r>
      <w:r w:rsidRPr="00117DDB">
        <w:rPr>
          <w:rStyle w:val="StyleBoldUnderline"/>
          <w:highlight w:val="yellow"/>
        </w:rPr>
        <w:t xml:space="preserve">nuclear arsenal, on </w:t>
      </w:r>
      <w:r w:rsidRPr="00FA7C9C">
        <w:rPr>
          <w:rStyle w:val="StyleBoldUnderline"/>
        </w:rPr>
        <w:t xml:space="preserve">a </w:t>
      </w:r>
      <w:r w:rsidRPr="00117DDB">
        <w:rPr>
          <w:rStyle w:val="StyleBoldUnderline"/>
          <w:highlight w:val="yellow"/>
        </w:rPr>
        <w:t>high</w:t>
      </w:r>
      <w:r w:rsidRPr="00FA7C9C">
        <w:rPr>
          <w:rStyle w:val="StyleBoldUnderline"/>
        </w:rPr>
        <w:t>er</w:t>
      </w:r>
      <w:r>
        <w:rPr>
          <w:rStyle w:val="StyleBoldUnderline"/>
        </w:rPr>
        <w:t xml:space="preserve"> </w:t>
      </w:r>
      <w:r w:rsidRPr="00FA7C9C">
        <w:rPr>
          <w:rStyle w:val="StyleBoldUnderline"/>
        </w:rPr>
        <w:t xml:space="preserve">stage of </w:t>
      </w:r>
      <w:r w:rsidRPr="00117DDB">
        <w:rPr>
          <w:rStyle w:val="StyleBoldUnderline"/>
          <w:highlight w:val="yellow"/>
        </w:rPr>
        <w:t>alert</w:t>
      </w:r>
      <w:r w:rsidRPr="00FA7C9C">
        <w:rPr>
          <w:sz w:val="16"/>
        </w:rPr>
        <w:t xml:space="preserve">. In such a tense environment, when careful planning runs up against the friction of reality, it is just possible that </w:t>
      </w:r>
      <w:r w:rsidRPr="00FA7C9C">
        <w:rPr>
          <w:rStyle w:val="StyleBoldUnderline"/>
        </w:rPr>
        <w:t>Moscow and</w:t>
      </w:r>
      <w:r w:rsidRPr="00FA7C9C">
        <w:rPr>
          <w:sz w:val="16"/>
        </w:rPr>
        <w:t xml:space="preserve">/or </w:t>
      </w:r>
      <w:r w:rsidRPr="00FA7C9C">
        <w:rPr>
          <w:rStyle w:val="StyleBoldUnderline"/>
        </w:rPr>
        <w:t xml:space="preserve">China might mistakenly read this as a sign of U.S. </w:t>
      </w:r>
      <w:r w:rsidRPr="00FA7C9C">
        <w:rPr>
          <w:rStyle w:val="StyleBoldUnderline"/>
        </w:rPr>
        <w:lastRenderedPageBreak/>
        <w:t>intentions to use</w:t>
      </w:r>
      <w:r w:rsidRPr="00FA7C9C">
        <w:rPr>
          <w:sz w:val="16"/>
        </w:rPr>
        <w:t xml:space="preserve"> force (and possibly </w:t>
      </w:r>
      <w:r w:rsidRPr="00FA7C9C">
        <w:rPr>
          <w:rStyle w:val="StyleBoldUnderline"/>
        </w:rPr>
        <w:t>nuclear force</w:t>
      </w:r>
      <w:r w:rsidRPr="00FA7C9C">
        <w:rPr>
          <w:sz w:val="16"/>
        </w:rPr>
        <w:t xml:space="preserve">) against them. In that situation, the </w:t>
      </w:r>
      <w:r w:rsidRPr="00117DDB">
        <w:rPr>
          <w:rStyle w:val="Emphasis"/>
          <w:highlight w:val="yellow"/>
        </w:rPr>
        <w:t>temptations to preempt such actions might grow</w:t>
      </w:r>
      <w:r w:rsidRPr="00FA7C9C">
        <w:rPr>
          <w:sz w:val="16"/>
        </w:rPr>
        <w:t xml:space="preserve">, although it must be admitted that any preemption would probably still meet with a devastating response. As part of its initial response to the act of nuclear terrorism (as discussed earlier) </w:t>
      </w:r>
      <w:r w:rsidRPr="00117DDB">
        <w:rPr>
          <w:rStyle w:val="StyleBoldUnderline"/>
          <w:highlight w:val="yellow"/>
        </w:rPr>
        <w:t xml:space="preserve">Washington might </w:t>
      </w:r>
      <w:r w:rsidRPr="00FA7C9C">
        <w:rPr>
          <w:rStyle w:val="StyleBoldUnderline"/>
        </w:rPr>
        <w:t xml:space="preserve">decide to </w:t>
      </w:r>
      <w:r w:rsidRPr="00117DDB">
        <w:rPr>
          <w:rStyle w:val="StyleBoldUnderline"/>
          <w:highlight w:val="yellow"/>
        </w:rPr>
        <w:t>order a</w:t>
      </w:r>
      <w:r w:rsidRPr="00FA7C9C">
        <w:rPr>
          <w:rStyle w:val="StyleBoldUnderline"/>
        </w:rPr>
        <w:t xml:space="preserve"> </w:t>
      </w:r>
      <w:r w:rsidRPr="00FA7C9C">
        <w:rPr>
          <w:sz w:val="16"/>
        </w:rPr>
        <w:t>significant conventional (</w:t>
      </w:r>
      <w:r w:rsidRPr="00FA7C9C">
        <w:rPr>
          <w:rStyle w:val="StyleBoldUnderline"/>
        </w:rPr>
        <w:t xml:space="preserve">or </w:t>
      </w:r>
      <w:r w:rsidRPr="00117DDB">
        <w:rPr>
          <w:rStyle w:val="StyleBoldUnderline"/>
          <w:highlight w:val="yellow"/>
        </w:rPr>
        <w:t>nuclear) retaliatory</w:t>
      </w:r>
      <w:r w:rsidRPr="00FA7C9C">
        <w:rPr>
          <w:sz w:val="16"/>
        </w:rPr>
        <w:t xml:space="preserve"> or disarming </w:t>
      </w:r>
      <w:r w:rsidRPr="00117DDB">
        <w:rPr>
          <w:rStyle w:val="StyleBoldUnderline"/>
          <w:highlight w:val="yellow"/>
        </w:rPr>
        <w:t>attack</w:t>
      </w:r>
      <w:r w:rsidRPr="00FA7C9C">
        <w:rPr>
          <w:sz w:val="16"/>
        </w:rPr>
        <w:t xml:space="preserve"> </w:t>
      </w:r>
      <w:r w:rsidRPr="00FA7C9C">
        <w:rPr>
          <w:rStyle w:val="StyleBoldUnderline"/>
        </w:rPr>
        <w:t>against the</w:t>
      </w:r>
      <w:r w:rsidRPr="00FA7C9C">
        <w:rPr>
          <w:sz w:val="16"/>
        </w:rPr>
        <w:t xml:space="preserve"> leadership of the </w:t>
      </w:r>
      <w:r w:rsidRPr="00FA7C9C">
        <w:rPr>
          <w:rStyle w:val="StyleBoldUnderline"/>
        </w:rPr>
        <w:t>terrorist group</w:t>
      </w:r>
      <w:r w:rsidRPr="00FA7C9C">
        <w:rPr>
          <w:sz w:val="16"/>
        </w:rPr>
        <w:t xml:space="preserve"> and/or states seen to support that group. Depending on the identity and especially the location of these targets</w:t>
      </w:r>
      <w:r w:rsidRPr="00FA7C9C">
        <w:rPr>
          <w:rStyle w:val="StyleBoldUnderline"/>
        </w:rPr>
        <w:t xml:space="preserve">, </w:t>
      </w:r>
      <w:r w:rsidRPr="00117DDB">
        <w:rPr>
          <w:rStyle w:val="StyleBoldUnderline"/>
          <w:highlight w:val="yellow"/>
        </w:rPr>
        <w:t>Russia and</w:t>
      </w:r>
      <w:r w:rsidRPr="00FA7C9C">
        <w:rPr>
          <w:sz w:val="16"/>
        </w:rPr>
        <w:t xml:space="preserve">/or </w:t>
      </w:r>
      <w:r w:rsidRPr="00117DDB">
        <w:rPr>
          <w:rStyle w:val="StyleBoldUnderline"/>
          <w:highlight w:val="yellow"/>
        </w:rPr>
        <w:t xml:space="preserve">China might interpret such action as </w:t>
      </w:r>
      <w:r w:rsidRPr="00FA7C9C">
        <w:rPr>
          <w:rStyle w:val="StyleBoldUnderline"/>
        </w:rPr>
        <w:t>being far too close for</w:t>
      </w:r>
      <w:r w:rsidRPr="00FA7C9C">
        <w:rPr>
          <w:sz w:val="16"/>
        </w:rPr>
        <w:t xml:space="preserve"> </w:t>
      </w:r>
      <w:r w:rsidRPr="00FA7C9C">
        <w:rPr>
          <w:rStyle w:val="StyleBoldUnderline"/>
        </w:rPr>
        <w:t>their comfort, and</w:t>
      </w:r>
      <w:r w:rsidRPr="00FA7C9C">
        <w:rPr>
          <w:sz w:val="16"/>
        </w:rPr>
        <w:t xml:space="preserve"> potentially </w:t>
      </w:r>
      <w:r w:rsidRPr="00FA7C9C">
        <w:rPr>
          <w:rStyle w:val="StyleBoldUnderline"/>
        </w:rPr>
        <w:t xml:space="preserve">as </w:t>
      </w:r>
      <w:r w:rsidRPr="00117DDB">
        <w:rPr>
          <w:rStyle w:val="StyleBoldUnderline"/>
          <w:highlight w:val="yellow"/>
        </w:rPr>
        <w:t>an infringement on their spheres of influence</w:t>
      </w:r>
      <w:r w:rsidRPr="00FA7C9C">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FA7C9C">
        <w:rPr>
          <w:rStyle w:val="StyleBoldUnderline"/>
        </w:rPr>
        <w:t>If</w:t>
      </w:r>
      <w:r w:rsidRPr="00FA7C9C">
        <w:rPr>
          <w:sz w:val="16"/>
        </w:rPr>
        <w:t xml:space="preserve">, for some reason, </w:t>
      </w:r>
      <w:r w:rsidRPr="00FA7C9C">
        <w:rPr>
          <w:rStyle w:val="StyleBoldUnderline"/>
        </w:rPr>
        <w:t>Washington found the responses of Russia and China</w:t>
      </w:r>
      <w:r w:rsidRPr="00FA7C9C">
        <w:rPr>
          <w:sz w:val="16"/>
        </w:rPr>
        <w:t xml:space="preserve"> deeply </w:t>
      </w:r>
      <w:r w:rsidRPr="00FA7C9C">
        <w:rPr>
          <w:rStyle w:val="StyleBoldUnderline"/>
        </w:rPr>
        <w:t>underwhelming</w:t>
      </w:r>
      <w:r w:rsidRPr="00FA7C9C">
        <w:rPr>
          <w:sz w:val="16"/>
        </w:rPr>
        <w:t xml:space="preserve">, (neither “for us or against us”) </w:t>
      </w:r>
      <w:r w:rsidRPr="00FA7C9C">
        <w:rPr>
          <w:rStyle w:val="StyleBoldUnderline"/>
        </w:rPr>
        <w:t>might it also suspect that they secretly were in cahoots with the group, increasing</w:t>
      </w:r>
      <w:r w:rsidRPr="00FA7C9C">
        <w:rPr>
          <w:sz w:val="16"/>
        </w:rPr>
        <w:t xml:space="preserve"> (again perhaps ever so slightly) </w:t>
      </w:r>
      <w:r w:rsidRPr="00FA7C9C">
        <w:rPr>
          <w:rStyle w:val="StyleBoldUnderline"/>
        </w:rPr>
        <w:t>the chances of a major exchange</w:t>
      </w:r>
      <w:r w:rsidRPr="00FA7C9C">
        <w:rPr>
          <w:sz w:val="16"/>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FA7C9C">
        <w:rPr>
          <w:rStyle w:val="StyleBoldUnderline"/>
        </w:rPr>
        <w:t>If Washington decided to use</w:t>
      </w:r>
      <w:r w:rsidRPr="00FA7C9C">
        <w:rPr>
          <w:sz w:val="16"/>
        </w:rPr>
        <w:t xml:space="preserve">, or decided to threaten the use of, </w:t>
      </w:r>
      <w:r w:rsidRPr="00FA7C9C">
        <w:rPr>
          <w:rStyle w:val="StyleBoldUnderline"/>
        </w:rPr>
        <w:t>nuclear weapons, the responses of Russia and China</w:t>
      </w:r>
      <w:r w:rsidRPr="00FA7C9C">
        <w:rPr>
          <w:sz w:val="16"/>
        </w:rPr>
        <w:t xml:space="preserve"> </w:t>
      </w:r>
      <w:r w:rsidRPr="00FA7C9C">
        <w:rPr>
          <w:rStyle w:val="StyleBoldUnderline"/>
        </w:rPr>
        <w:t xml:space="preserve">would be crucial to </w:t>
      </w:r>
      <w:r w:rsidRPr="00FA7C9C">
        <w:rPr>
          <w:sz w:val="16"/>
        </w:rPr>
        <w:t xml:space="preserve">the chances of </w:t>
      </w:r>
      <w:r w:rsidRPr="00FA7C9C">
        <w:rPr>
          <w:rStyle w:val="StyleBoldUnderline"/>
        </w:rPr>
        <w:t>avoid</w:t>
      </w:r>
      <w:r w:rsidRPr="00FA7C9C">
        <w:rPr>
          <w:sz w:val="16"/>
        </w:rPr>
        <w:t xml:space="preserve">ing </w:t>
      </w:r>
      <w:r w:rsidRPr="00FA7C9C">
        <w:rPr>
          <w:rStyle w:val="StyleBoldUnderline"/>
        </w:rPr>
        <w:t>a</w:t>
      </w:r>
      <w:r w:rsidRPr="00FA7C9C">
        <w:rPr>
          <w:sz w:val="16"/>
        </w:rPr>
        <w:t xml:space="preserve"> more serious </w:t>
      </w:r>
      <w:r w:rsidRPr="00FA7C9C">
        <w:rPr>
          <w:rStyle w:val="Emphasis"/>
        </w:rPr>
        <w:t>nuclear exchange</w:t>
      </w:r>
      <w:r w:rsidRPr="00FA7C9C">
        <w:rPr>
          <w:sz w:val="16"/>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FA7C9C">
        <w:rPr>
          <w:rStyle w:val="StyleBoldUnderline"/>
        </w:rPr>
        <w:t>Russia</w:t>
      </w:r>
      <w:r w:rsidRPr="00FA7C9C">
        <w:rPr>
          <w:sz w:val="16"/>
        </w:rPr>
        <w:t xml:space="preserve">, which </w:t>
      </w:r>
      <w:r w:rsidRPr="00FA7C9C">
        <w:rPr>
          <w:rStyle w:val="StyleBoldUnderline"/>
        </w:rPr>
        <w:t>possesses an arsenal of thousands of nuclear warheads and</w:t>
      </w:r>
      <w:r w:rsidRPr="00FA7C9C">
        <w:rPr>
          <w:sz w:val="16"/>
        </w:rPr>
        <w:t xml:space="preserve"> that </w:t>
      </w:r>
      <w:r w:rsidRPr="00FA7C9C">
        <w:rPr>
          <w:rStyle w:val="StyleBoldUnderline"/>
        </w:rPr>
        <w:t>has been one of the</w:t>
      </w:r>
      <w:r w:rsidRPr="00FA7C9C">
        <w:rPr>
          <w:sz w:val="16"/>
        </w:rPr>
        <w:t xml:space="preserve"> two </w:t>
      </w:r>
      <w:r w:rsidRPr="00FA7C9C">
        <w:rPr>
          <w:rStyle w:val="StyleBoldUnderline"/>
        </w:rPr>
        <w:t>most important trustees of the non-use taboo</w:t>
      </w:r>
      <w:r w:rsidRPr="00FA7C9C">
        <w:rPr>
          <w:sz w:val="16"/>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FA7C9C">
        <w:rPr>
          <w:rStyle w:val="StyleBoldUnderline"/>
        </w:rPr>
        <w:t>In the charged atmosphere</w:t>
      </w:r>
      <w:r w:rsidRPr="00FA7C9C">
        <w:rPr>
          <w:sz w:val="16"/>
        </w:rPr>
        <w:t xml:space="preserve"> immediately </w:t>
      </w:r>
      <w:r w:rsidRPr="00FA7C9C">
        <w:rPr>
          <w:rStyle w:val="StyleBoldUnderline"/>
        </w:rPr>
        <w:t>after a nuclear terrorist attack, how would the attacked country respond to pressure from other major nuclear powers not to respond in kind? The phrase “how dare they tell us what to do” immediately springs to mind</w:t>
      </w:r>
      <w:r w:rsidRPr="00FA7C9C">
        <w:rPr>
          <w:sz w:val="16"/>
        </w:rPr>
        <w:t xml:space="preserve">. </w:t>
      </w:r>
      <w:r w:rsidRPr="00FA7C9C">
        <w:rPr>
          <w:rStyle w:val="StyleBoldUnderline"/>
        </w:rPr>
        <w:t>Some might even go so far as to interpret this concern as a tacit form of sympathy or support for the terrorists</w:t>
      </w:r>
      <w:r w:rsidRPr="00FA7C9C">
        <w:rPr>
          <w:sz w:val="16"/>
        </w:rPr>
        <w:t xml:space="preserve">. </w:t>
      </w:r>
      <w:r w:rsidRPr="00FA7C9C">
        <w:rPr>
          <w:rStyle w:val="StyleBoldUnderline"/>
        </w:rPr>
        <w:t>This might not help</w:t>
      </w:r>
      <w:r w:rsidRPr="00FA7C9C">
        <w:rPr>
          <w:sz w:val="16"/>
        </w:rPr>
        <w:t xml:space="preserve"> the chances of </w:t>
      </w:r>
      <w:r w:rsidRPr="00FA7C9C">
        <w:rPr>
          <w:rStyle w:val="StyleBoldUnderline"/>
        </w:rPr>
        <w:t>nuclear restraint</w:t>
      </w:r>
      <w:r w:rsidRPr="00FA7C9C">
        <w:rPr>
          <w:sz w:val="16"/>
        </w:rPr>
        <w:t xml:space="preserve">. </w:t>
      </w:r>
      <w:r w:rsidRPr="00FA7C9C">
        <w:rPr>
          <w:sz w:val="12"/>
        </w:rPr>
        <w:t>¶</w:t>
      </w:r>
      <w:r w:rsidRPr="00FA7C9C">
        <w:rPr>
          <w:sz w:val="16"/>
        </w:rPr>
        <w:t xml:space="preserve"> Nuclear Terrorism Against Smaller Nuclear Powers</w:t>
      </w:r>
      <w:r w:rsidRPr="00FA7C9C">
        <w:rPr>
          <w:sz w:val="12"/>
        </w:rPr>
        <w:t>¶</w:t>
      </w:r>
      <w:r w:rsidRPr="00FA7C9C">
        <w:rPr>
          <w:sz w:val="16"/>
        </w:rPr>
        <w:t xml:space="preserve"> There is also the question of what lesser powers in the international system might do in response to a terrorist attack on a friendly or allied country: what they might do in sympathy</w:t>
      </w:r>
      <w:r w:rsidRPr="00FA7C9C">
        <w:rPr>
          <w:sz w:val="12"/>
        </w:rPr>
        <w:t>¶</w:t>
      </w:r>
      <w:r w:rsidRPr="00FA7C9C">
        <w:rPr>
          <w:sz w:val="16"/>
        </w:rPr>
        <w:t xml:space="preserve"> or support of their attacked colleague. Moreover, if these countries are themselves nuclear</w:t>
      </w:r>
      <w:r w:rsidRPr="00FA7C9C">
        <w:rPr>
          <w:sz w:val="12"/>
        </w:rPr>
        <w:t>¶</w:t>
      </w:r>
      <w:r w:rsidRPr="00FA7C9C">
        <w:rPr>
          <w:sz w:val="16"/>
        </w:rPr>
        <w:t xml:space="preserve"> armed, additional possibilities for a wider catastrophe may lie here as well. For example,</w:t>
      </w:r>
      <w:r w:rsidRPr="00FA7C9C">
        <w:rPr>
          <w:sz w:val="12"/>
        </w:rPr>
        <w:t>¶</w:t>
      </w:r>
      <w:r w:rsidRPr="00FA7C9C">
        <w:rPr>
          <w:sz w:val="16"/>
        </w:rPr>
        <w:t xml:space="preserve"> if in the event of a terrorist nuclear attack on the United States, a nuclear armed ally such</w:t>
      </w:r>
      <w:r w:rsidRPr="00FA7C9C">
        <w:rPr>
          <w:sz w:val="12"/>
        </w:rPr>
        <w:t>¶</w:t>
      </w:r>
      <w:r w:rsidRPr="00FA7C9C">
        <w:rPr>
          <w:sz w:val="16"/>
        </w:rPr>
        <w:t xml:space="preserve"> as Israel might possess special information about the group believed to be responsible and</w:t>
      </w:r>
      <w:r w:rsidRPr="00FA7C9C">
        <w:rPr>
          <w:sz w:val="12"/>
        </w:rPr>
        <w:t>¶</w:t>
      </w:r>
      <w:r w:rsidRPr="00FA7C9C">
        <w:rPr>
          <w:sz w:val="16"/>
        </w:rPr>
        <w:t xml:space="preserve"> be willing and able to take the action required to punish that group. If its action involved</w:t>
      </w:r>
      <w:r w:rsidRPr="00FA7C9C">
        <w:rPr>
          <w:sz w:val="12"/>
        </w:rPr>
        <w:t>¶</w:t>
      </w:r>
      <w:r w:rsidRPr="00FA7C9C">
        <w:rPr>
          <w:sz w:val="16"/>
        </w:rPr>
        <w:t xml:space="preserve"> threats of the use of nuclear force, or the use of nuclear force itself (perhaps against a</w:t>
      </w:r>
      <w:r w:rsidRPr="00FA7C9C">
        <w:rPr>
          <w:sz w:val="12"/>
        </w:rPr>
        <w:t>¶</w:t>
      </w:r>
      <w:r w:rsidRPr="00FA7C9C">
        <w:rPr>
          <w:sz w:val="16"/>
        </w:rPr>
        <w:t xml:space="preserve"> country Israel believed to be harboring the nuclear terrorists), how might other nuclear</w:t>
      </w:r>
      <w:r w:rsidRPr="00FA7C9C">
        <w:rPr>
          <w:sz w:val="12"/>
        </w:rPr>
        <w:t>¶</w:t>
      </w:r>
      <w:r w:rsidRPr="00FA7C9C">
        <w:rPr>
          <w:sz w:val="16"/>
        </w:rPr>
        <w:t xml:space="preserve"> armed countries react? Might some other nuclear powers demand that the United States</w:t>
      </w:r>
      <w:r w:rsidRPr="00FA7C9C">
        <w:rPr>
          <w:sz w:val="12"/>
        </w:rPr>
        <w:t>¶</w:t>
      </w:r>
      <w:r w:rsidRPr="00FA7C9C">
        <w:rPr>
          <w:sz w:val="16"/>
        </w:rPr>
        <w:t xml:space="preserve"> rein in its friend, and suggest a catastrophic outcome should this restraint not take place?</w:t>
      </w:r>
      <w:r w:rsidRPr="00FA7C9C">
        <w:rPr>
          <w:sz w:val="12"/>
        </w:rPr>
        <w:t>¶</w:t>
      </w:r>
      <w:r w:rsidRPr="00FA7C9C">
        <w:rPr>
          <w:sz w:val="16"/>
        </w:rPr>
        <w:t xml:space="preserve"> Or would they wait long enough to ask the question?</w:t>
      </w:r>
      <w:r w:rsidRPr="00FA7C9C">
        <w:rPr>
          <w:sz w:val="12"/>
        </w:rPr>
        <w:t>¶</w:t>
      </w:r>
      <w:r w:rsidRPr="00FA7C9C">
        <w:rPr>
          <w:sz w:val="16"/>
        </w:rPr>
        <w:t xml:space="preserve"> Alternatively, what if some states used the nuclear terrorist attack on another country to justify a major—and perhaps even nuclear—attack on other terrorist groups on the grounds</w:t>
      </w:r>
      <w:r w:rsidRPr="00FA7C9C">
        <w:rPr>
          <w:sz w:val="12"/>
        </w:rPr>
        <w:t>¶</w:t>
      </w:r>
      <w:r w:rsidRPr="00FA7C9C">
        <w:rPr>
          <w:sz w:val="16"/>
        </w:rPr>
        <w:t xml:space="preserve"> that it was now clear that it was too dangerous to allow these groups to exist when they</w:t>
      </w:r>
      <w:r w:rsidRPr="00FA7C9C">
        <w:rPr>
          <w:sz w:val="12"/>
        </w:rPr>
        <w:t>¶</w:t>
      </w:r>
      <w:r w:rsidRPr="00FA7C9C">
        <w:rPr>
          <w:sz w:val="16"/>
        </w:rPr>
        <w:t xml:space="preserve"> might very well also be planning similar nuclear action? (Just as Al Qaeda’s attacks on 9/11</w:t>
      </w:r>
      <w:r w:rsidRPr="00FA7C9C">
        <w:rPr>
          <w:sz w:val="12"/>
        </w:rPr>
        <w:t>¶</w:t>
      </w:r>
      <w:r w:rsidRPr="00FA7C9C">
        <w:rPr>
          <w:sz w:val="16"/>
        </w:rPr>
        <w:t xml:space="preserve"> raised some of the threat assessments of other terrorist groups, the same and more might</w:t>
      </w:r>
      <w:r w:rsidRPr="00FA7C9C">
        <w:rPr>
          <w:sz w:val="12"/>
        </w:rPr>
        <w:t>¶</w:t>
      </w:r>
      <w:r w:rsidRPr="00FA7C9C">
        <w:rPr>
          <w:sz w:val="16"/>
        </w:rPr>
        <w:t xml:space="preserve"> occur if any terrorist group had used a nuclear weapon,) If a nuclear armed third party took</w:t>
      </w:r>
      <w:r w:rsidRPr="00FA7C9C">
        <w:rPr>
          <w:sz w:val="12"/>
        </w:rPr>
        <w:t>¶</w:t>
      </w:r>
      <w:r w:rsidRPr="00FA7C9C">
        <w:rPr>
          <w:sz w:val="16"/>
        </w:rPr>
        <w:t xml:space="preserve"> things into its own hands and decided that the time for decisive action had now come, how</w:t>
      </w:r>
      <w:r w:rsidRPr="00FA7C9C">
        <w:rPr>
          <w:sz w:val="12"/>
        </w:rPr>
        <w:t>¶</w:t>
      </w:r>
      <w:r w:rsidRPr="00FA7C9C">
        <w:rPr>
          <w:sz w:val="16"/>
        </w:rPr>
        <w:t xml:space="preserve"> might this action affect the nuclear peace between states?</w:t>
      </w:r>
      <w:r w:rsidRPr="00FA7C9C">
        <w:rPr>
          <w:sz w:val="12"/>
        </w:rPr>
        <w:t>¶</w:t>
      </w:r>
      <w:r w:rsidRPr="00FA7C9C">
        <w:rPr>
          <w:sz w:val="16"/>
        </w:rPr>
        <w:t xml:space="preserve"> But it needs to be realized that a catalytic exchange is not only possible if the terrorists</w:t>
      </w:r>
      <w:r w:rsidRPr="00FA7C9C">
        <w:rPr>
          <w:sz w:val="12"/>
        </w:rPr>
        <w:t>¶</w:t>
      </w:r>
      <w:r w:rsidRPr="00FA7C9C">
        <w:rPr>
          <w:sz w:val="16"/>
        </w:rPr>
        <w:t xml:space="preserve"> have exploded a nuclear device on one of the established nuclear weapons states, including</w:t>
      </w:r>
      <w:r w:rsidRPr="00FA7C9C">
        <w:rPr>
          <w:sz w:val="12"/>
        </w:rPr>
        <w:t>¶</w:t>
      </w:r>
      <w:r w:rsidRPr="00FA7C9C">
        <w:rPr>
          <w:sz w:val="16"/>
        </w:rPr>
        <w:t xml:space="preserve"> and especially the United States. A catalytic nuclear war might also be initiated by a nuclear</w:t>
      </w:r>
      <w:r w:rsidRPr="00FA7C9C">
        <w:rPr>
          <w:sz w:val="12"/>
        </w:rPr>
        <w:t>¶</w:t>
      </w:r>
      <w:r w:rsidRPr="00FA7C9C">
        <w:rPr>
          <w:sz w:val="16"/>
        </w:rPr>
        <w:t xml:space="preserve"> terrorist attack on a country that possesses a nuclear arsenal of a more modest scale, and</w:t>
      </w:r>
      <w:r w:rsidRPr="00FA7C9C">
        <w:rPr>
          <w:sz w:val="12"/>
        </w:rPr>
        <w:t>¶</w:t>
      </w:r>
      <w:r w:rsidRPr="00FA7C9C">
        <w:rPr>
          <w:sz w:val="16"/>
        </w:rPr>
        <w:t xml:space="preserve"> which is geographically much closer to the group concerned. For example, if a South Asian terrorist group exploded a nuclear device in India, it is very difﬁcult to see how major</w:t>
      </w:r>
      <w:r w:rsidRPr="00FA7C9C">
        <w:rPr>
          <w:sz w:val="12"/>
        </w:rPr>
        <w:t>¶</w:t>
      </w:r>
      <w:r w:rsidRPr="00FA7C9C">
        <w:rPr>
          <w:sz w:val="16"/>
        </w:rPr>
        <w:t xml:space="preserve"> suspicions could not be raised in that country (and elsewhere) that Pakistan was somehow</w:t>
      </w:r>
      <w:r w:rsidRPr="00FA7C9C">
        <w:rPr>
          <w:sz w:val="12"/>
        </w:rPr>
        <w:t>¶</w:t>
      </w:r>
      <w:r w:rsidRPr="00FA7C9C">
        <w:rPr>
          <w:sz w:val="16"/>
        </w:rPr>
        <w:t xml:space="preserve"> involved—either as a direct aider and abetter of the terrorists (including the provision of</w:t>
      </w:r>
      <w:r w:rsidRPr="00FA7C9C">
        <w:rPr>
          <w:sz w:val="12"/>
        </w:rPr>
        <w:t>¶</w:t>
      </w:r>
      <w:r w:rsidRPr="00FA7C9C">
        <w:rPr>
          <w:sz w:val="16"/>
        </w:rPr>
        <w:t xml:space="preserve"> the bomb to them) or as at the very least a passive and careless harborer of the groups</w:t>
      </w:r>
      <w:r w:rsidRPr="00FA7C9C">
        <w:rPr>
          <w:sz w:val="12"/>
        </w:rPr>
        <w:t>¶</w:t>
      </w:r>
      <w:r w:rsidRPr="00FA7C9C">
        <w:rPr>
          <w:sz w:val="16"/>
        </w:rPr>
        <w:t xml:space="preserve"> perpetrating the act. In a study that seeks to reduce overall fears of nuclear terrorism, Frost</w:t>
      </w:r>
      <w:r w:rsidRPr="00FA7C9C">
        <w:rPr>
          <w:sz w:val="12"/>
        </w:rPr>
        <w:t>¶</w:t>
      </w:r>
      <w:r w:rsidRPr="00FA7C9C">
        <w:rPr>
          <w:sz w:val="16"/>
        </w:rPr>
        <w:t xml:space="preserve"> nonetheless observes that </w:t>
      </w:r>
      <w:r w:rsidRPr="00117DDB">
        <w:rPr>
          <w:rStyle w:val="Emphasis"/>
          <w:highlight w:val="yellow"/>
        </w:rPr>
        <w:t>if</w:t>
      </w:r>
      <w:r w:rsidRPr="00FA7C9C">
        <w:rPr>
          <w:rStyle w:val="Emphasis"/>
        </w:rPr>
        <w:t xml:space="preserve"> one of the nuclear powers in </w:t>
      </w:r>
      <w:r w:rsidRPr="00117DDB">
        <w:rPr>
          <w:rStyle w:val="Emphasis"/>
          <w:highlight w:val="yellow"/>
        </w:rPr>
        <w:t>South Asia was “thought to be</w:t>
      </w:r>
      <w:r w:rsidRPr="00FA7C9C">
        <w:rPr>
          <w:sz w:val="12"/>
        </w:rPr>
        <w:t>¶</w:t>
      </w:r>
      <w:r w:rsidRPr="00FA7C9C">
        <w:rPr>
          <w:sz w:val="16"/>
        </w:rPr>
        <w:t xml:space="preserve"> </w:t>
      </w:r>
      <w:r w:rsidRPr="00117DDB">
        <w:rPr>
          <w:rStyle w:val="Emphasis"/>
          <w:highlight w:val="yellow"/>
        </w:rPr>
        <w:t>behind a</w:t>
      </w:r>
      <w:r w:rsidRPr="00FA7C9C">
        <w:rPr>
          <w:rStyle w:val="Emphasis"/>
        </w:rPr>
        <w:t xml:space="preserve"> ‘terrorist’ </w:t>
      </w:r>
      <w:r w:rsidRPr="00FA7C9C">
        <w:rPr>
          <w:sz w:val="16"/>
        </w:rPr>
        <w:t>nuclear</w:t>
      </w:r>
      <w:r w:rsidRPr="00FA7C9C">
        <w:rPr>
          <w:rStyle w:val="Emphasis"/>
        </w:rPr>
        <w:t xml:space="preserve"> </w:t>
      </w:r>
      <w:r w:rsidRPr="00117DDB">
        <w:rPr>
          <w:rStyle w:val="Emphasis"/>
          <w:highlight w:val="yellow"/>
        </w:rPr>
        <w:t>attack</w:t>
      </w:r>
      <w:r w:rsidRPr="00FA7C9C">
        <w:rPr>
          <w:rStyle w:val="Emphasis"/>
        </w:rPr>
        <w:t xml:space="preserve"> in the region, </w:t>
      </w:r>
      <w:r w:rsidRPr="00117DDB">
        <w:rPr>
          <w:rStyle w:val="Emphasis"/>
          <w:highlight w:val="yellow"/>
        </w:rPr>
        <w:t>the risks of</w:t>
      </w:r>
      <w:r w:rsidRPr="00FA7C9C">
        <w:rPr>
          <w:rStyle w:val="Emphasis"/>
        </w:rPr>
        <w:t xml:space="preserve"> the incident escalating into a full </w:t>
      </w:r>
      <w:r w:rsidRPr="00117DDB">
        <w:rPr>
          <w:rStyle w:val="Emphasis"/>
          <w:highlight w:val="yellow"/>
        </w:rPr>
        <w:t>nuclear exchange would be high</w:t>
      </w:r>
      <w:r w:rsidRPr="00FA7C9C">
        <w:rPr>
          <w:sz w:val="16"/>
        </w:rPr>
        <w:t>.”</w:t>
      </w:r>
      <w:r w:rsidRPr="00FA7C9C">
        <w:rPr>
          <w:sz w:val="12"/>
        </w:rPr>
        <w:t>¶</w:t>
      </w:r>
      <w:r w:rsidRPr="00FA7C9C">
        <w:rPr>
          <w:sz w:val="16"/>
        </w:rPr>
        <w:t xml:space="preserve"> 43</w:t>
      </w:r>
      <w:r w:rsidRPr="00FA7C9C">
        <w:rPr>
          <w:sz w:val="12"/>
        </w:rPr>
        <w:t>¶</w:t>
      </w:r>
      <w:r w:rsidRPr="00FA7C9C">
        <w:rPr>
          <w:sz w:val="16"/>
        </w:rPr>
        <w:t xml:space="preserve"> Kapur is equally deﬁnite on this score, observing that</w:t>
      </w:r>
      <w:r w:rsidRPr="00FA7C9C">
        <w:rPr>
          <w:sz w:val="12"/>
        </w:rPr>
        <w:t>¶</w:t>
      </w:r>
      <w:r w:rsidRPr="00FA7C9C">
        <w:rPr>
          <w:sz w:val="16"/>
        </w:rPr>
        <w:t xml:space="preserve"> “if a nuclear detonation occurred within India, the attack would be undoubtedly blamed on</w:t>
      </w:r>
      <w:r w:rsidRPr="00FA7C9C">
        <w:rPr>
          <w:sz w:val="12"/>
        </w:rPr>
        <w:t>¶</w:t>
      </w:r>
      <w:r w:rsidRPr="00FA7C9C">
        <w:rPr>
          <w:sz w:val="16"/>
        </w:rPr>
        <w:t xml:space="preserve"> Pakistan, with potentially catastrophic results.”</w:t>
      </w:r>
      <w:r w:rsidRPr="00FA7C9C">
        <w:rPr>
          <w:sz w:val="12"/>
        </w:rPr>
        <w:t>¶</w:t>
      </w:r>
      <w:r w:rsidRPr="00FA7C9C">
        <w:rPr>
          <w:sz w:val="16"/>
        </w:rPr>
        <w:t xml:space="preserve"> 44</w:t>
      </w:r>
    </w:p>
    <w:p w:rsidR="0020222E" w:rsidRDefault="0020222E" w:rsidP="0020222E"/>
    <w:p w:rsidR="0020222E" w:rsidRPr="000C5923" w:rsidRDefault="0020222E" w:rsidP="0020222E">
      <w:pPr>
        <w:pStyle w:val="Heading4"/>
        <w:rPr>
          <w:rStyle w:val="StyleStyleBold12pt"/>
          <w:b/>
        </w:rPr>
      </w:pPr>
      <w:r w:rsidRPr="000C5923">
        <w:rPr>
          <w:rStyle w:val="StyleStyleBold12pt"/>
          <w:b/>
        </w:rPr>
        <w:t>The Embargo is destroying Cuba’s economy and democracy</w:t>
      </w:r>
    </w:p>
    <w:p w:rsidR="0020222E" w:rsidRPr="00FB1FBC" w:rsidRDefault="0020222E" w:rsidP="0020222E">
      <w:r>
        <w:rPr>
          <w:rStyle w:val="StyleStyleBold12pt"/>
        </w:rPr>
        <w:t xml:space="preserve">Biles, ‘3/16 </w:t>
      </w:r>
      <w:r w:rsidRPr="00FB1FBC">
        <w:t xml:space="preserve">[3/16/13, Jonothan Biles is an editor for the Courier,  “OP-ED: The embargo against Cuba has run its course”, </w:t>
      </w:r>
      <w:hyperlink r:id="rId102" w:history="1">
        <w:r w:rsidRPr="00FB1FBC">
          <w:rPr>
            <w:rStyle w:val="Hyperlink"/>
          </w:rPr>
          <w:t>http://www.pcccourier.com/2013/03/16/cuba-pro/</w:t>
        </w:r>
      </w:hyperlink>
      <w:r w:rsidRPr="00FB1FBC">
        <w:t>]</w:t>
      </w:r>
    </w:p>
    <w:p w:rsidR="0020222E" w:rsidRDefault="0020222E" w:rsidP="0020222E">
      <w:pPr>
        <w:rPr>
          <w:rStyle w:val="StyleBoldUnderline"/>
        </w:rPr>
      </w:pPr>
      <w:r w:rsidRPr="00FB1FBC">
        <w:rPr>
          <w:sz w:val="16"/>
        </w:rPr>
        <w:lastRenderedPageBreak/>
        <w:t xml:space="preserve">In 1960, the United States government imposed a full trade embargo on the nation of Cuba. </w:t>
      </w:r>
      <w:r w:rsidRPr="00FB1FBC">
        <w:rPr>
          <w:rStyle w:val="StyleBoldUnderline"/>
        </w:rPr>
        <w:t>Fifty years ago, Cuba was a hotbed for Communism and Soviet Union collusion – an unsettling neighbor for an already weary post-war U.S. – but those days are over. Fidel Castro is gone,</w:t>
      </w:r>
      <w:r w:rsidRPr="00FB1FBC">
        <w:rPr>
          <w:sz w:val="16"/>
        </w:rPr>
        <w:t xml:space="preserve"> </w:t>
      </w:r>
      <w:r w:rsidRPr="00FB1FBC">
        <w:rPr>
          <w:rStyle w:val="StyleBoldUnderline"/>
        </w:rPr>
        <w:t>his brother Raul has loosened restrictions on Cuban citizens operating and owning businesses and more-freely travelling to the United States</w:t>
      </w:r>
      <w:r w:rsidRPr="00FB1FBC">
        <w:rPr>
          <w:sz w:val="16"/>
        </w:rPr>
        <w:t xml:space="preserve">. Raul Castro has said that this term in office will be his last. </w:t>
      </w:r>
      <w:r w:rsidRPr="00FB1FBC">
        <w:rPr>
          <w:rStyle w:val="StyleBoldUnderline"/>
        </w:rPr>
        <w:t xml:space="preserve">The </w:t>
      </w:r>
      <w:r w:rsidRPr="005824F4">
        <w:rPr>
          <w:rStyle w:val="StyleBoldUnderline"/>
          <w:highlight w:val="yellow"/>
        </w:rPr>
        <w:t>Cuban Embargo is an antiquated law that</w:t>
      </w:r>
      <w:r w:rsidRPr="00FB1FBC">
        <w:rPr>
          <w:rStyle w:val="StyleBoldUnderline"/>
        </w:rPr>
        <w:t xml:space="preserve"> seems more like an adolescent grudge than an effort to protect the United States’ national security. </w:t>
      </w:r>
      <w:r w:rsidRPr="005824F4">
        <w:rPr>
          <w:rStyle w:val="StyleBoldUnderline"/>
          <w:highlight w:val="yellow"/>
        </w:rPr>
        <w:t>Cuba is a non-threatening, impoverished nation whose citizens’ lives have been maliciously affected by an archaic embargo.</w:t>
      </w:r>
      <w:r w:rsidRPr="005824F4">
        <w:rPr>
          <w:sz w:val="16"/>
          <w:highlight w:val="yellow"/>
        </w:rPr>
        <w:t xml:space="preserve"> </w:t>
      </w:r>
      <w:r w:rsidRPr="005824F4">
        <w:rPr>
          <w:sz w:val="16"/>
        </w:rPr>
        <w:t>C</w:t>
      </w:r>
      <w:r w:rsidRPr="00FB1FBC">
        <w:rPr>
          <w:rStyle w:val="StyleBoldUnderline"/>
        </w:rPr>
        <w:t>uba has not been a legitimate danger to the United States for decades,</w:t>
      </w:r>
      <w:r w:rsidRPr="00FB1FBC">
        <w:rPr>
          <w:sz w:val="16"/>
        </w:rPr>
        <w:t xml:space="preserve"> yet it remains one of the four countries that the State Department lists as “State Sponsors of Terrorism” – along with Iran, Sudan and Syria. In this era of hyper acuity concerning terrorism, Cuba is never mentioned. Every year since 1992, the United Nations has voted in favor of the U.S. lifting its embargo against Cuba. In 2012, the vote was held again and passed 183-3 in favor of lifting the embargo. The UN Secretary General’s office provided a report on Cuba that stated, “</w:t>
      </w:r>
      <w:r w:rsidRPr="00FB1FBC">
        <w:rPr>
          <w:rStyle w:val="StyleBoldUnderline"/>
        </w:rPr>
        <w:t>The economic damage accumulated [by the embargo] over more than 50 years, until 2011, amounted to one trillion, six billion dollars.”</w:t>
      </w:r>
      <w:r w:rsidRPr="00FB1FBC">
        <w:rPr>
          <w:sz w:val="16"/>
        </w:rPr>
        <w:t xml:space="preserve"> </w:t>
      </w:r>
      <w:r w:rsidRPr="005824F4">
        <w:rPr>
          <w:rStyle w:val="Emphasis"/>
          <w:highlight w:val="yellow"/>
        </w:rPr>
        <w:t>The report added that the “blockade [was] one of the main causes of Cuba’s economic problems and the major obstacle to its economic and social development.”</w:t>
      </w:r>
      <w:r w:rsidRPr="00FB1FBC">
        <w:rPr>
          <w:sz w:val="16"/>
        </w:rPr>
        <w:t xml:space="preserve"> </w:t>
      </w:r>
      <w:r w:rsidRPr="00FB1FBC">
        <w:rPr>
          <w:rStyle w:val="StyleBoldUnderline"/>
        </w:rPr>
        <w:t>The embargo against Cuba is an outdated remnant of the Cold War and shows an inconsistency of American political doctrine towards other nations</w:t>
      </w:r>
      <w:r w:rsidRPr="00FB1FBC">
        <w:rPr>
          <w:sz w:val="16"/>
        </w:rPr>
        <w:t xml:space="preserve">. One of America’s leading trade partners is China – a communist country that is riddled with environmental and human rights violations. As </w:t>
      </w:r>
      <w:r w:rsidRPr="00FB1FBC">
        <w:rPr>
          <w:rStyle w:val="StyleBoldUnderline"/>
        </w:rPr>
        <w:t>a purported shining light of world liberties and freedom, the United States’ image is tarnished by the treatment of an island nation that threatened our shores when President Barack Obama was three years old</w:t>
      </w:r>
      <w:r w:rsidRPr="00FB1FBC">
        <w:rPr>
          <w:sz w:val="16"/>
        </w:rPr>
        <w:t>. Every American ally except Israel supports and trades with Cuba</w:t>
      </w:r>
      <w:r w:rsidRPr="00FB1FBC">
        <w:rPr>
          <w:rStyle w:val="StyleBoldUnderline"/>
        </w:rPr>
        <w:t xml:space="preserve">, making the United States look like the petulant child of world politics. </w:t>
      </w:r>
      <w:r w:rsidRPr="005824F4">
        <w:rPr>
          <w:rStyle w:val="StyleBoldUnderline"/>
          <w:highlight w:val="yellow"/>
        </w:rPr>
        <w:t>The issues that caused the embargo were relevant and pressing – in 1960 – but no longer hold up. The embargo against Cuba is no longer warranted.</w:t>
      </w:r>
    </w:p>
    <w:p w:rsidR="0020222E" w:rsidRDefault="0020222E" w:rsidP="0020222E">
      <w:pPr>
        <w:rPr>
          <w:rStyle w:val="StyleBoldUnderline"/>
        </w:rPr>
      </w:pPr>
    </w:p>
    <w:p w:rsidR="0020222E" w:rsidRPr="00FA7C9C" w:rsidRDefault="0020222E" w:rsidP="0020222E">
      <w:pPr>
        <w:pStyle w:val="Heading4"/>
      </w:pPr>
      <w:r w:rsidRPr="00FA7C9C">
        <w:t>Cuban instability causes Caribbean instability, democratic backsliding, and refugee flows</w:t>
      </w:r>
    </w:p>
    <w:p w:rsidR="0020222E" w:rsidRPr="00FA7C9C" w:rsidRDefault="0020222E" w:rsidP="0020222E">
      <w:r w:rsidRPr="00FA7C9C">
        <w:rPr>
          <w:rStyle w:val="StyleStyleBold12pt"/>
        </w:rPr>
        <w:t>Gorrell 5</w:t>
      </w:r>
      <w:r w:rsidRPr="00FA7C9C">
        <w:t xml:space="preserve"> (Tim, Lieutenant Colonel, “CUBA: THE NEXT UNANTICIPATED ANTICIPATED STRATEGIC CRISIS?” 3/18, http://www.dtic.mil/cgi-bin/GetTRDoc?AD=ADA433074)</w:t>
      </w:r>
    </w:p>
    <w:p w:rsidR="0020222E" w:rsidRPr="0074582A" w:rsidRDefault="0020222E" w:rsidP="0020222E">
      <w:pPr>
        <w:rPr>
          <w:sz w:val="14"/>
        </w:rPr>
      </w:pPr>
      <w:r w:rsidRPr="00FA7C9C">
        <w:rPr>
          <w:rStyle w:val="StyleBoldUnderline"/>
        </w:rPr>
        <w:t>Regardless of the succession</w:t>
      </w:r>
      <w:r w:rsidRPr="00FA7C9C">
        <w:rPr>
          <w:sz w:val="14"/>
        </w:rPr>
        <w:t xml:space="preserve">, under the current U.S. policy, </w:t>
      </w:r>
      <w:r w:rsidRPr="00FA7C9C">
        <w:rPr>
          <w:rStyle w:val="StyleBoldUnderline"/>
        </w:rPr>
        <w:t>Cuba’s problems of a post Castro transformation only worsen. In addition to Cubans</w:t>
      </w:r>
      <w:r w:rsidRPr="00FA7C9C">
        <w:rPr>
          <w:sz w:val="14"/>
        </w:rPr>
        <w:t xml:space="preserve"> on the island, </w:t>
      </w:r>
      <w:r w:rsidRPr="00FA7C9C">
        <w:rPr>
          <w:rStyle w:val="StyleBoldUnderline"/>
        </w:rPr>
        <w:t>there will be those in exile who will return claiming authority. And there are remnants of the dissident community</w:t>
      </w:r>
      <w:r w:rsidRPr="00FA7C9C">
        <w:rPr>
          <w:sz w:val="14"/>
        </w:rPr>
        <w:t xml:space="preserve"> within Cuba </w:t>
      </w:r>
      <w:r w:rsidRPr="00FA7C9C">
        <w:rPr>
          <w:rStyle w:val="StyleBoldUnderline"/>
        </w:rPr>
        <w:t xml:space="preserve">who will attempt to exercise similar authority. </w:t>
      </w:r>
      <w:r w:rsidRPr="00117DDB">
        <w:rPr>
          <w:rStyle w:val="StyleBoldUnderline"/>
          <w:highlight w:val="yellow"/>
        </w:rPr>
        <w:t>A power vacuum</w:t>
      </w:r>
      <w:r w:rsidRPr="00FA7C9C">
        <w:rPr>
          <w:rStyle w:val="StyleBoldUnderline"/>
        </w:rPr>
        <w:t xml:space="preserve"> or absence of order will </w:t>
      </w:r>
      <w:r w:rsidRPr="00117DDB">
        <w:rPr>
          <w:rStyle w:val="StyleBoldUnderline"/>
          <w:highlight w:val="yellow"/>
        </w:rPr>
        <w:t xml:space="preserve">create </w:t>
      </w:r>
      <w:r w:rsidRPr="00FA7C9C">
        <w:rPr>
          <w:rStyle w:val="StyleBoldUnderline"/>
        </w:rPr>
        <w:t>the</w:t>
      </w:r>
      <w:r w:rsidRPr="00117DDB">
        <w:rPr>
          <w:rStyle w:val="StyleBoldUnderline"/>
          <w:highlight w:val="yellow"/>
        </w:rPr>
        <w:t xml:space="preserve"> conditions for </w:t>
      </w:r>
      <w:r w:rsidRPr="00117DDB">
        <w:rPr>
          <w:rStyle w:val="Emphasis"/>
          <w:highlight w:val="yellow"/>
        </w:rPr>
        <w:t>instability and civil war</w:t>
      </w:r>
      <w:r w:rsidRPr="00117DDB">
        <w:rPr>
          <w:rStyle w:val="StyleBoldUnderline"/>
          <w:highlight w:val="yellow"/>
        </w:rPr>
        <w:t>.</w:t>
      </w:r>
      <w:r w:rsidRPr="00FA7C9C">
        <w:rPr>
          <w:sz w:val="14"/>
        </w:rPr>
        <w:t xml:space="preserve"> </w:t>
      </w:r>
      <w:r w:rsidRPr="00FA7C9C">
        <w:rPr>
          <w:rStyle w:val="StyleBoldUnderline"/>
        </w:rPr>
        <w:t>Whether Raul or another successor</w:t>
      </w:r>
      <w:r w:rsidRPr="00FA7C9C">
        <w:rPr>
          <w:sz w:val="14"/>
        </w:rPr>
        <w:t xml:space="preserve"> from within the current government </w:t>
      </w:r>
      <w:r w:rsidRPr="00FA7C9C">
        <w:rPr>
          <w:rStyle w:val="StyleBoldUnderline"/>
        </w:rPr>
        <w:t>can hold power is debatable.</w:t>
      </w:r>
      <w:r w:rsidRPr="00FA7C9C">
        <w:rPr>
          <w:sz w:val="14"/>
        </w:rPr>
        <w:t xml:space="preserve"> However, </w:t>
      </w:r>
      <w:r w:rsidRPr="00FA7C9C">
        <w:rPr>
          <w:rStyle w:val="StyleBoldUnderline"/>
        </w:rPr>
        <w:t>that individual will</w:t>
      </w:r>
      <w:r w:rsidRPr="00FA7C9C">
        <w:rPr>
          <w:sz w:val="14"/>
        </w:rPr>
        <w:t xml:space="preserve"> nonetheless </w:t>
      </w:r>
      <w:r w:rsidRPr="00FA7C9C">
        <w:rPr>
          <w:rStyle w:val="StyleBoldUnderline"/>
        </w:rPr>
        <w:t>extend the current policies</w:t>
      </w:r>
      <w:r w:rsidRPr="00FA7C9C">
        <w:rPr>
          <w:sz w:val="14"/>
        </w:rPr>
        <w:t xml:space="preserve"> for an indefinite period, </w:t>
      </w:r>
      <w:r w:rsidRPr="00FA7C9C">
        <w:rPr>
          <w:rStyle w:val="StyleBoldUnderline"/>
        </w:rPr>
        <w:t>which will only compound the</w:t>
      </w:r>
      <w:r w:rsidRPr="00FA7C9C">
        <w:rPr>
          <w:sz w:val="14"/>
        </w:rPr>
        <w:t xml:space="preserve"> Cuban </w:t>
      </w:r>
      <w:r w:rsidRPr="00FA7C9C">
        <w:rPr>
          <w:rStyle w:val="StyleBoldUnderline"/>
        </w:rPr>
        <w:t xml:space="preserve">situation. </w:t>
      </w:r>
      <w:r w:rsidRPr="00117DDB">
        <w:rPr>
          <w:rStyle w:val="StyleBoldUnderline"/>
          <w:highlight w:val="yellow"/>
        </w:rPr>
        <w:t>When Cuba</w:t>
      </w:r>
      <w:r w:rsidRPr="00FA7C9C">
        <w:rPr>
          <w:rStyle w:val="StyleBoldUnderline"/>
        </w:rPr>
        <w:t xml:space="preserve"> finally </w:t>
      </w:r>
      <w:r w:rsidRPr="00117DDB">
        <w:rPr>
          <w:rStyle w:val="StyleBoldUnderline"/>
          <w:highlight w:val="yellow"/>
        </w:rPr>
        <w:t xml:space="preserve">collapses </w:t>
      </w:r>
      <w:r w:rsidRPr="00117DDB">
        <w:rPr>
          <w:rStyle w:val="Emphasis"/>
          <w:highlight w:val="yellow"/>
        </w:rPr>
        <w:t>anarchy is a strong possibility</w:t>
      </w:r>
      <w:r w:rsidRPr="00FA7C9C">
        <w:rPr>
          <w:sz w:val="14"/>
        </w:rPr>
        <w:t xml:space="preserve"> if the U.S. maintains the “wait and see” approach. </w:t>
      </w:r>
      <w:r w:rsidRPr="00FA7C9C">
        <w:rPr>
          <w:rStyle w:val="StyleBoldUnderline"/>
        </w:rPr>
        <w:t>The U.S. then must deal with an unstable country 90 miles off its coast.</w:t>
      </w:r>
      <w:r w:rsidRPr="00FA7C9C">
        <w:rPr>
          <w:sz w:val="14"/>
        </w:rPr>
        <w:t xml:space="preserve"> In the midst of this chaos, </w:t>
      </w:r>
      <w:r w:rsidRPr="00FA7C9C">
        <w:rPr>
          <w:rStyle w:val="Emphasis"/>
        </w:rPr>
        <w:t>thousands will flee the island.</w:t>
      </w:r>
      <w:r w:rsidRPr="00FA7C9C">
        <w:rPr>
          <w:sz w:val="14"/>
        </w:rPr>
        <w:t xml:space="preserve"> During the Mariel boatlift in 1980 125,000 fled the island.26 Many were criminals; </w:t>
      </w:r>
      <w:r w:rsidRPr="00FA7C9C">
        <w:rPr>
          <w:rStyle w:val="StyleBoldUnderline"/>
        </w:rPr>
        <w:t xml:space="preserve">this time the number could be </w:t>
      </w:r>
      <w:r w:rsidRPr="00117DDB">
        <w:rPr>
          <w:rStyle w:val="Emphasis"/>
          <w:highlight w:val="yellow"/>
        </w:rPr>
        <w:t>several hundred thousand flee</w:t>
      </w:r>
      <w:r w:rsidRPr="00FA7C9C">
        <w:rPr>
          <w:sz w:val="14"/>
        </w:rPr>
        <w:t>ing</w:t>
      </w:r>
      <w:r w:rsidRPr="00FA7C9C">
        <w:rPr>
          <w:rStyle w:val="StyleBoldUnderline"/>
        </w:rPr>
        <w:t xml:space="preserve"> to the U.S., </w:t>
      </w:r>
      <w:r w:rsidRPr="00117DDB">
        <w:rPr>
          <w:rStyle w:val="StyleBoldUnderline"/>
          <w:highlight w:val="yellow"/>
        </w:rPr>
        <w:t>creating a refugee crisis</w:t>
      </w:r>
      <w:r w:rsidRPr="00FA7C9C">
        <w:rPr>
          <w:rStyle w:val="StyleBoldUnderline"/>
        </w:rPr>
        <w:t>.</w:t>
      </w:r>
      <w:r w:rsidRPr="00FA7C9C">
        <w:rPr>
          <w:rStyle w:val="StyleBoldUnderline"/>
          <w:sz w:val="12"/>
          <w:u w:val="none"/>
        </w:rPr>
        <w:t>¶</w:t>
      </w:r>
      <w:r w:rsidRPr="00FA7C9C">
        <w:rPr>
          <w:rStyle w:val="StyleBoldUnderline"/>
          <w:sz w:val="12"/>
        </w:rPr>
        <w:t xml:space="preserve"> </w:t>
      </w:r>
      <w:r w:rsidRPr="00FA7C9C">
        <w:rPr>
          <w:sz w:val="14"/>
        </w:rPr>
        <w:t xml:space="preserve">Equally important, by adhering to a negative containment policy, </w:t>
      </w:r>
      <w:r w:rsidRPr="00FA7C9C">
        <w:rPr>
          <w:rStyle w:val="StyleBoldUnderline"/>
        </w:rPr>
        <w:t>the U.S. may be creating its next series of transnational criminal problems.</w:t>
      </w:r>
      <w:r w:rsidRPr="00FA7C9C">
        <w:rPr>
          <w:sz w:val="14"/>
        </w:rPr>
        <w:t xml:space="preserve"> Cuba is along the axis of the drug-trafficking flow into the U.S. from Columbia. The Castro government as a matter of policy does not support the drug trade. In fact, </w:t>
      </w:r>
      <w:r w:rsidRPr="00FA7C9C">
        <w:rPr>
          <w:rStyle w:val="StyleBoldUnderline"/>
        </w:rPr>
        <w:t>Cuba’s actions have shown that its stance on drugs is more than hollow rhetoric as indicated by its increasing seizure of drugs</w:t>
      </w:r>
      <w:r w:rsidRPr="00FA7C9C">
        <w:rPr>
          <w:sz w:val="14"/>
        </w:rPr>
        <w:t xml:space="preserve"> – 7.5 tons in 1995, 8.8 tons in 1999, and 13 tons in 2000.27 While there may be individuals within the government and outside who engage in drug trafficking and a percentage of drugs entering the U.S. may pass through Cuba, </w:t>
      </w:r>
      <w:r w:rsidRPr="00FA7C9C">
        <w:rPr>
          <w:rStyle w:val="StyleBoldUnderline"/>
        </w:rPr>
        <w:t>the Cuban government is not the path of least resistance for the flow of drugs. If there were no Cuban restraints, the flow of drugs to the U.S. could be greatly facilitated by a Cuba base of operation and accelerate considerably.</w:t>
      </w:r>
      <w:r w:rsidRPr="00FA7C9C">
        <w:rPr>
          <w:rStyle w:val="StyleBoldUnderline"/>
          <w:sz w:val="12"/>
          <w:u w:val="none"/>
        </w:rPr>
        <w:t>¶</w:t>
      </w:r>
      <w:r w:rsidRPr="00FA7C9C">
        <w:rPr>
          <w:rStyle w:val="StyleBoldUnderline"/>
          <w:sz w:val="12"/>
        </w:rPr>
        <w:t xml:space="preserve"> </w:t>
      </w:r>
      <w:r w:rsidRPr="00FA7C9C">
        <w:rPr>
          <w:rStyle w:val="StyleBoldUnderline"/>
        </w:rPr>
        <w:t xml:space="preserve">In the midst of an unstable Cuba, </w:t>
      </w:r>
      <w:r w:rsidRPr="00117DDB">
        <w:rPr>
          <w:rStyle w:val="StyleBoldUnderline"/>
          <w:highlight w:val="yellow"/>
        </w:rPr>
        <w:t>the opportunity for radical</w:t>
      </w:r>
      <w:r w:rsidRPr="00FA7C9C">
        <w:rPr>
          <w:rStyle w:val="StyleBoldUnderline"/>
        </w:rPr>
        <w:t xml:space="preserve"> fundamentalist </w:t>
      </w:r>
      <w:r w:rsidRPr="00117DDB">
        <w:rPr>
          <w:rStyle w:val="StyleBoldUnderline"/>
          <w:highlight w:val="yellow"/>
        </w:rPr>
        <w:t>groups to operate</w:t>
      </w:r>
      <w:r w:rsidRPr="00FA7C9C">
        <w:rPr>
          <w:rStyle w:val="StyleBoldUnderline"/>
        </w:rPr>
        <w:t xml:space="preserve"> in the region </w:t>
      </w:r>
      <w:r w:rsidRPr="00117DDB">
        <w:rPr>
          <w:rStyle w:val="StyleBoldUnderline"/>
          <w:highlight w:val="yellow"/>
        </w:rPr>
        <w:t>increases.</w:t>
      </w:r>
      <w:r w:rsidRPr="00FA7C9C">
        <w:rPr>
          <w:rStyle w:val="StyleBoldUnderline"/>
        </w:rPr>
        <w:t xml:space="preserve"> If </w:t>
      </w:r>
      <w:r w:rsidRPr="00117DDB">
        <w:rPr>
          <w:rStyle w:val="StyleBoldUnderline"/>
          <w:highlight w:val="yellow"/>
        </w:rPr>
        <w:t xml:space="preserve">these groups can </w:t>
      </w:r>
      <w:r w:rsidRPr="00117DDB">
        <w:rPr>
          <w:rStyle w:val="Emphasis"/>
          <w:highlight w:val="yellow"/>
        </w:rPr>
        <w:t>export terrorist activity from Cuba to the U.S. or throughout the hemisphere</w:t>
      </w:r>
      <w:r w:rsidRPr="00FA7C9C">
        <w:rPr>
          <w:rStyle w:val="StyleBoldUnderline"/>
        </w:rPr>
        <w:t xml:space="preserve"> then </w:t>
      </w:r>
      <w:r w:rsidRPr="00FA7C9C">
        <w:rPr>
          <w:rStyle w:val="Emphasis"/>
        </w:rPr>
        <w:t>the war against this extremism gets more complicated</w:t>
      </w:r>
      <w:r w:rsidRPr="00FA7C9C">
        <w:rPr>
          <w:rStyle w:val="StyleBoldUnderline"/>
        </w:rPr>
        <w:t>.</w:t>
      </w:r>
      <w:r w:rsidRPr="00117DDB">
        <w:rPr>
          <w:rStyle w:val="StyleBoldUnderline"/>
          <w:highlight w:val="yellow"/>
        </w:rPr>
        <w:t xml:space="preserve"> Such activity could</w:t>
      </w:r>
      <w:r w:rsidRPr="00FA7C9C">
        <w:rPr>
          <w:rStyle w:val="StyleBoldUnderline"/>
        </w:rPr>
        <w:t xml:space="preserve"> increase direct attacks and disrupt the economies, </w:t>
      </w:r>
      <w:r w:rsidRPr="00117DDB">
        <w:rPr>
          <w:rStyle w:val="Emphasis"/>
          <w:highlight w:val="yellow"/>
        </w:rPr>
        <w:t>threaten</w:t>
      </w:r>
      <w:r w:rsidRPr="00FA7C9C">
        <w:rPr>
          <w:rStyle w:val="Emphasis"/>
        </w:rPr>
        <w:t xml:space="preserve">ing </w:t>
      </w:r>
      <w:r w:rsidRPr="00117DDB">
        <w:rPr>
          <w:rStyle w:val="Emphasis"/>
          <w:highlight w:val="yellow"/>
        </w:rPr>
        <w:t>the stability of</w:t>
      </w:r>
      <w:r w:rsidRPr="00FA7C9C">
        <w:rPr>
          <w:rStyle w:val="Emphasis"/>
        </w:rPr>
        <w:t xml:space="preserve"> the </w:t>
      </w:r>
      <w:r w:rsidRPr="00117DDB">
        <w:rPr>
          <w:rStyle w:val="Emphasis"/>
          <w:highlight w:val="yellow"/>
        </w:rPr>
        <w:t>fragile democracies</w:t>
      </w:r>
      <w:r w:rsidRPr="00FA7C9C">
        <w:rPr>
          <w:rStyle w:val="StyleBoldUnderline"/>
        </w:rPr>
        <w:t xml:space="preserve"> that are </w:t>
      </w:r>
      <w:r w:rsidRPr="00117DDB">
        <w:rPr>
          <w:rStyle w:val="StyleBoldUnderline"/>
          <w:highlight w:val="yellow"/>
        </w:rPr>
        <w:t>budding throughout the region</w:t>
      </w:r>
      <w:r w:rsidRPr="00FA7C9C">
        <w:rPr>
          <w:rStyle w:val="StyleBoldUnderline"/>
        </w:rPr>
        <w:t xml:space="preserve">. In light of a failed state in the region, </w:t>
      </w:r>
      <w:r w:rsidRPr="00117DDB">
        <w:rPr>
          <w:rStyle w:val="StyleBoldUnderline"/>
          <w:highlight w:val="yellow"/>
        </w:rPr>
        <w:t>the U.S. may be forced to deploy</w:t>
      </w:r>
      <w:r w:rsidRPr="00FA7C9C">
        <w:rPr>
          <w:rStyle w:val="StyleBoldUnderline"/>
        </w:rPr>
        <w:t xml:space="preserve"> military </w:t>
      </w:r>
      <w:r w:rsidRPr="00117DDB">
        <w:rPr>
          <w:rStyle w:val="StyleBoldUnderline"/>
          <w:highlight w:val="yellow"/>
        </w:rPr>
        <w:t>forces</w:t>
      </w:r>
      <w:r w:rsidRPr="00FA7C9C">
        <w:rPr>
          <w:rStyle w:val="StyleBoldUnderline"/>
        </w:rPr>
        <w:t xml:space="preserve"> to Cuba, </w:t>
      </w:r>
      <w:r w:rsidRPr="00117DDB">
        <w:rPr>
          <w:rStyle w:val="Emphasis"/>
          <w:highlight w:val="yellow"/>
        </w:rPr>
        <w:t>creating the conditions for another insurgency</w:t>
      </w:r>
      <w:r w:rsidRPr="00FA7C9C">
        <w:rPr>
          <w:rStyle w:val="StyleBoldUnderline"/>
        </w:rPr>
        <w:t>.</w:t>
      </w:r>
      <w:r w:rsidRPr="00FA7C9C">
        <w:rPr>
          <w:sz w:val="14"/>
        </w:rPr>
        <w:t xml:space="preserve"> The ramifications of this action could very well </w:t>
      </w:r>
      <w:r w:rsidRPr="00117DDB">
        <w:rPr>
          <w:rStyle w:val="StyleBoldUnderline"/>
          <w:highlight w:val="yellow"/>
        </w:rPr>
        <w:t>fuel greater anti-American sentiment</w:t>
      </w:r>
      <w:r w:rsidRPr="00FA7C9C">
        <w:rPr>
          <w:rStyle w:val="StyleBoldUnderline"/>
        </w:rPr>
        <w:t xml:space="preserve"> throughout the Americas.</w:t>
      </w:r>
      <w:r w:rsidRPr="00FA7C9C">
        <w:rPr>
          <w:sz w:val="14"/>
        </w:rPr>
        <w:t xml:space="preserve"> A proactive policy now can mitigate these potential future problems.</w:t>
      </w:r>
      <w:r w:rsidRPr="00FA7C9C">
        <w:rPr>
          <w:sz w:val="12"/>
        </w:rPr>
        <w:t>¶</w:t>
      </w:r>
      <w:r w:rsidRPr="00FA7C9C">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FA7C9C">
        <w:rPr>
          <w:sz w:val="12"/>
        </w:rPr>
        <w:t>¶</w:t>
      </w:r>
      <w:r w:rsidRPr="00FA7C9C">
        <w:rPr>
          <w:sz w:val="14"/>
        </w:rPr>
        <w:t xml:space="preserve"> The time has come to look realistically at the Cuban issue. Castro will rule until he dies. The only issue is what happens then? </w:t>
      </w:r>
      <w:r w:rsidRPr="00117DDB">
        <w:rPr>
          <w:rStyle w:val="StyleBoldUnderline"/>
          <w:highlight w:val="yellow"/>
        </w:rPr>
        <w:t>The U.S. can little afford to be distracted by a failed state 90 miles off its coast.</w:t>
      </w:r>
      <w:r w:rsidRPr="00FA7C9C">
        <w:rPr>
          <w:sz w:val="14"/>
        </w:rPr>
        <w:t xml:space="preserve"> </w:t>
      </w:r>
      <w:r w:rsidRPr="00FA7C9C">
        <w:rPr>
          <w:rStyle w:val="StyleBoldUnderline"/>
        </w:rPr>
        <w:t>The administration</w:t>
      </w:r>
      <w:r w:rsidRPr="00FA7C9C">
        <w:rPr>
          <w:sz w:val="14"/>
        </w:rPr>
        <w:t xml:space="preserve">, given the present state of world affairs, </w:t>
      </w:r>
      <w:r w:rsidRPr="00FA7C9C">
        <w:rPr>
          <w:rStyle w:val="StyleBoldUnderline"/>
        </w:rPr>
        <w:t>does not have the luxury or the resources to pursue the traditional American model of crisis management.</w:t>
      </w:r>
      <w:r w:rsidRPr="00FA7C9C">
        <w:rPr>
          <w:sz w:val="14"/>
        </w:rPr>
        <w:t xml:space="preserve"> The President and other government and military leaders have warned that </w:t>
      </w:r>
      <w:r w:rsidRPr="00FA7C9C">
        <w:rPr>
          <w:rStyle w:val="StyleBoldUnderline"/>
        </w:rPr>
        <w:t>the GWOT will be long and protracted.</w:t>
      </w:r>
      <w:r w:rsidRPr="00FA7C9C">
        <w:rPr>
          <w:sz w:val="14"/>
        </w:rPr>
        <w:t xml:space="preserve"> These warnings were sounded when the administration did not anticipate operations in Iraq consuming so many military, diplomatic and economic resources. There is justifiable concern that </w:t>
      </w:r>
      <w:r w:rsidRPr="00FA7C9C">
        <w:rPr>
          <w:rStyle w:val="Emphasis"/>
        </w:rPr>
        <w:t>Africa and the Caucasus</w:t>
      </w:r>
      <w:r w:rsidRPr="00FA7C9C">
        <w:rPr>
          <w:rStyle w:val="StyleBoldUnderline"/>
        </w:rPr>
        <w:t xml:space="preserve"> region are potential </w:t>
      </w:r>
      <w:r w:rsidRPr="00FA7C9C">
        <w:rPr>
          <w:rStyle w:val="Emphasis"/>
        </w:rPr>
        <w:t>hot spots</w:t>
      </w:r>
      <w:r w:rsidRPr="00FA7C9C">
        <w:rPr>
          <w:rStyle w:val="StyleBoldUnderline"/>
        </w:rPr>
        <w:t xml:space="preserve"> for terrorist activity</w:t>
      </w:r>
      <w:r w:rsidRPr="00FA7C9C">
        <w:rPr>
          <w:sz w:val="14"/>
        </w:rPr>
        <w:t xml:space="preserve">, so these areas should be secure. </w:t>
      </w:r>
      <w:r w:rsidRPr="00FA7C9C">
        <w:rPr>
          <w:rStyle w:val="Emphasis"/>
        </w:rPr>
        <w:t>North Korea</w:t>
      </w:r>
      <w:r w:rsidRPr="00FA7C9C">
        <w:rPr>
          <w:rStyle w:val="StyleBoldUnderline"/>
        </w:rPr>
        <w:t xml:space="preserve"> will continue to be an unpredictable crisis in waiting. We also cannot ignore </w:t>
      </w:r>
      <w:r w:rsidRPr="00FA7C9C">
        <w:rPr>
          <w:rStyle w:val="Emphasis"/>
        </w:rPr>
        <w:t>China</w:t>
      </w:r>
      <w:r w:rsidRPr="00FA7C9C">
        <w:rPr>
          <w:rStyle w:val="StyleBoldUnderline"/>
        </w:rPr>
        <w:t>. What if China resorts to aggression to resolve the Taiwan situation?</w:t>
      </w:r>
      <w:r w:rsidRPr="00FA7C9C">
        <w:rPr>
          <w:sz w:val="14"/>
        </w:rPr>
        <w:t xml:space="preserve"> Will the U.S. go to war over Taiwan? Additionally, </w:t>
      </w:r>
      <w:r w:rsidRPr="00FA7C9C">
        <w:rPr>
          <w:rStyle w:val="Emphasis"/>
        </w:rPr>
        <w:lastRenderedPageBreak/>
        <w:t>Iran</w:t>
      </w:r>
      <w:r w:rsidRPr="00FA7C9C">
        <w:rPr>
          <w:rStyle w:val="StyleBoldUnderline"/>
        </w:rPr>
        <w:t xml:space="preserve"> could conceivably be the next target for U.S. pre-emptive action. These are known and potential situations that could easily require all or many of the elements of national power to resolve. I</w:t>
      </w:r>
      <w:r w:rsidRPr="00FA7C9C">
        <w:rPr>
          <w:sz w:val="14"/>
        </w:rPr>
        <w:t xml:space="preserve">n view of such global issues, </w:t>
      </w:r>
      <w:r w:rsidRPr="00FA7C9C">
        <w:rPr>
          <w:rStyle w:val="StyleBoldUnderline"/>
        </w:rPr>
        <w:t>can the U.S. afford to sustain the status quo and simply let the Cuban situation play out?</w:t>
      </w:r>
      <w:r w:rsidRPr="00FA7C9C">
        <w:rPr>
          <w:sz w:val="14"/>
        </w:rPr>
        <w:t xml:space="preserve"> The U.S. is at a crossroads: should the policies of the past 40 years remain in effect with vigor? Or should the U.S. pursue a new approach to Cuba in an effort to facilitate a manageable transition to post-Castro Cuba?</w:t>
      </w:r>
    </w:p>
    <w:p w:rsidR="0020222E" w:rsidRPr="00846C89" w:rsidRDefault="0020222E" w:rsidP="0020222E">
      <w:pPr>
        <w:pStyle w:val="Heading4"/>
      </w:pPr>
      <w:r>
        <w:t>Caribbean terrorism leads to attack on the US---they’ll use bioweapons</w:t>
      </w:r>
    </w:p>
    <w:p w:rsidR="0020222E" w:rsidRPr="00846C89" w:rsidRDefault="0020222E" w:rsidP="0020222E">
      <w:r>
        <w:rPr>
          <w:rStyle w:val="StyleStyleBold12pt"/>
        </w:rPr>
        <w:t xml:space="preserve">Bryan </w:t>
      </w:r>
      <w:r w:rsidRPr="00846C89">
        <w:rPr>
          <w:rStyle w:val="StyleStyleBold12pt"/>
        </w:rPr>
        <w:t>1</w:t>
      </w:r>
      <w:r w:rsidRPr="00846C89">
        <w:t xml:space="preserve"> (Anthony T. Bryan, director of the North-South Center’s Caribbean Program, 10-21-2001. CFR, Terrorism, Porous Borders, and Homeland Security: The Case for U.S.-Caribbean Cooperation, p.</w:t>
      </w:r>
      <w:r w:rsidRPr="00846C89">
        <w:br/>
        <w:t>http://www.cfr.org/publication/4844/terrorism_porous_borders_and%20_homeland_%20security.html)</w:t>
      </w:r>
    </w:p>
    <w:p w:rsidR="0020222E" w:rsidRPr="00D20491" w:rsidRDefault="0020222E" w:rsidP="0020222E">
      <w:pPr>
        <w:rPr>
          <w:b/>
          <w:bCs/>
          <w:u w:val="single"/>
        </w:rPr>
      </w:pPr>
      <w:r w:rsidRPr="008F6172">
        <w:rPr>
          <w:rStyle w:val="StyleBoldUnderline"/>
        </w:rPr>
        <w:t xml:space="preserve">Terrorist acts can take place anywhere. The Caribbean is no exception. </w:t>
      </w:r>
      <w:r w:rsidRPr="008F6172">
        <w:rPr>
          <w:sz w:val="16"/>
        </w:rPr>
        <w:t>Already the linkages between drug trafficking and</w:t>
      </w:r>
      <w:r w:rsidRPr="00846C89">
        <w:rPr>
          <w:sz w:val="16"/>
        </w:rPr>
        <w:t xml:space="preserve"> terrorism are clear in countries like Colombia and Peru, and such connections have similar potential in the Caribbean. </w:t>
      </w:r>
      <w:r w:rsidRPr="00846C89">
        <w:rPr>
          <w:rStyle w:val="StyleBoldUnderline"/>
        </w:rPr>
        <w:t xml:space="preserve">The </w:t>
      </w:r>
      <w:r w:rsidRPr="008F6172">
        <w:rPr>
          <w:rStyle w:val="StyleBoldUnderline"/>
        </w:rPr>
        <w:t>security of major industrial complexes in some Caribbean countries is vital</w:t>
      </w:r>
      <w:r w:rsidRPr="008F6172">
        <w:rPr>
          <w:sz w:val="16"/>
        </w:rPr>
        <w:t>. Petroleum refineries and major industrial</w:t>
      </w:r>
      <w:r w:rsidRPr="00846C89">
        <w:rPr>
          <w:sz w:val="16"/>
        </w:rPr>
        <w:t xml:space="preserve"> estates in Trinidad, which host more than 100 companies that produce the majority of the world’s methanol, ammonium sulphate, </w:t>
      </w:r>
      <w:r w:rsidRPr="008F6172">
        <w:rPr>
          <w:sz w:val="16"/>
        </w:rPr>
        <w:t xml:space="preserve">and </w:t>
      </w:r>
      <w:r w:rsidRPr="008F6172">
        <w:rPr>
          <w:rStyle w:val="StyleBoldUnderline"/>
        </w:rPr>
        <w:t>40 percent of U.S. imports of liquefied natural gas (LNG), are vulnerable targets.</w:t>
      </w:r>
      <w:r w:rsidRPr="008F6172">
        <w:rPr>
          <w:sz w:val="16"/>
        </w:rPr>
        <w:t xml:space="preserve"> Unfortunately,</w:t>
      </w:r>
      <w:r w:rsidRPr="00846C89">
        <w:rPr>
          <w:sz w:val="16"/>
        </w:rPr>
        <w:t xml:space="preserve"> as experience has shown in Africa, the Middle East, and Latin America, </w:t>
      </w:r>
      <w:r w:rsidRPr="00117DDB">
        <w:rPr>
          <w:rStyle w:val="StyleBoldUnderline"/>
          <w:highlight w:val="yellow"/>
        </w:rPr>
        <w:t>terrorists are likely to strike at U.S.</w:t>
      </w:r>
      <w:r w:rsidRPr="00846C89">
        <w:rPr>
          <w:rStyle w:val="StyleBoldUnderline"/>
        </w:rPr>
        <w:t xml:space="preserve"> and </w:t>
      </w:r>
      <w:r w:rsidRPr="008F6172">
        <w:rPr>
          <w:rStyle w:val="StyleBoldUnderline"/>
        </w:rPr>
        <w:t xml:space="preserve">European </w:t>
      </w:r>
      <w:r w:rsidRPr="00117DDB">
        <w:rPr>
          <w:rStyle w:val="StyleBoldUnderline"/>
          <w:highlight w:val="yellow"/>
        </w:rPr>
        <w:t>interests in Caribbean countries. Security</w:t>
      </w:r>
      <w:r w:rsidRPr="00846C89">
        <w:rPr>
          <w:rStyle w:val="StyleBoldUnderline"/>
        </w:rPr>
        <w:t xml:space="preserve"> issues </w:t>
      </w:r>
      <w:r w:rsidRPr="00117DDB">
        <w:rPr>
          <w:rStyle w:val="StyleBoldUnderline"/>
          <w:highlight w:val="yellow"/>
        </w:rPr>
        <w:t>become</w:t>
      </w:r>
      <w:r w:rsidRPr="00846C89">
        <w:rPr>
          <w:rStyle w:val="StyleBoldUnderline"/>
        </w:rPr>
        <w:t xml:space="preserve"> even more </w:t>
      </w:r>
      <w:r w:rsidRPr="00117DDB">
        <w:rPr>
          <w:rStyle w:val="StyleBoldUnderline"/>
          <w:highlight w:val="yellow"/>
        </w:rPr>
        <w:t>critical when one considers</w:t>
      </w:r>
      <w:r w:rsidRPr="00846C89">
        <w:rPr>
          <w:rStyle w:val="StyleBoldUnderline"/>
        </w:rPr>
        <w:t xml:space="preserve"> the possible </w:t>
      </w:r>
      <w:r w:rsidRPr="00117DDB">
        <w:rPr>
          <w:rStyle w:val="StyleBoldUnderline"/>
          <w:highlight w:val="yellow"/>
        </w:rPr>
        <w:t>use of</w:t>
      </w:r>
      <w:r w:rsidRPr="00846C89">
        <w:rPr>
          <w:rStyle w:val="StyleBoldUnderline"/>
        </w:rPr>
        <w:t xml:space="preserve"> Caribbean </w:t>
      </w:r>
      <w:r w:rsidRPr="00117DDB">
        <w:rPr>
          <w:rStyle w:val="StyleBoldUnderline"/>
          <w:highlight w:val="yellow"/>
        </w:rPr>
        <w:t xml:space="preserve">countries by </w:t>
      </w:r>
      <w:r w:rsidRPr="00117DDB">
        <w:rPr>
          <w:rStyle w:val="Emphasis"/>
          <w:highlight w:val="yellow"/>
        </w:rPr>
        <w:t>terrorists as bases</w:t>
      </w:r>
      <w:r w:rsidRPr="008F6172">
        <w:rPr>
          <w:rStyle w:val="Emphasis"/>
        </w:rPr>
        <w:t xml:space="preserve"> from which </w:t>
      </w:r>
      <w:r w:rsidRPr="00117DDB">
        <w:rPr>
          <w:rStyle w:val="Emphasis"/>
          <w:highlight w:val="yellow"/>
        </w:rPr>
        <w:t>to attack the U</w:t>
      </w:r>
      <w:r w:rsidRPr="008F6172">
        <w:rPr>
          <w:rStyle w:val="Emphasis"/>
        </w:rPr>
        <w:t xml:space="preserve">nited </w:t>
      </w:r>
      <w:r w:rsidRPr="00117DDB">
        <w:rPr>
          <w:rStyle w:val="Emphasis"/>
          <w:highlight w:val="yellow"/>
        </w:rPr>
        <w:t>S</w:t>
      </w:r>
      <w:r w:rsidRPr="008F6172">
        <w:rPr>
          <w:rStyle w:val="Emphasis"/>
        </w:rPr>
        <w:t>tates</w:t>
      </w:r>
      <w:r w:rsidRPr="00846C89">
        <w:rPr>
          <w:rStyle w:val="StyleBoldUnderline"/>
        </w:rPr>
        <w:t>.</w:t>
      </w:r>
      <w:r w:rsidRPr="00846C89">
        <w:rPr>
          <w:sz w:val="16"/>
        </w:rPr>
        <w:t xml:space="preserve"> An airliner hijacked after departure from an airport in the northern Caribbean or the Bahamas can be flying over South Florida in less than an hour. </w:t>
      </w:r>
      <w:r w:rsidRPr="00846C89">
        <w:rPr>
          <w:rStyle w:val="underline"/>
        </w:rPr>
        <w:t>Terrorists can sabotage or seize control of a cruise ship after the vessel leaves a Caribbean port</w:t>
      </w:r>
      <w:r w:rsidRPr="00846C89">
        <w:rPr>
          <w:sz w:val="16"/>
        </w:rPr>
        <w:t xml:space="preserve">.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117DDB">
        <w:rPr>
          <w:rStyle w:val="StyleBoldUnderline"/>
          <w:highlight w:val="yellow"/>
        </w:rPr>
        <w:t>Caribbean countries are</w:t>
      </w:r>
      <w:r w:rsidRPr="00846C89">
        <w:rPr>
          <w:rStyle w:val="StyleBoldUnderline"/>
        </w:rPr>
        <w:t xml:space="preserve"> as </w:t>
      </w:r>
      <w:r w:rsidRPr="00117DDB">
        <w:rPr>
          <w:rStyle w:val="StyleBoldUnderline"/>
          <w:highlight w:val="yellow"/>
        </w:rPr>
        <w:t>vulnerable</w:t>
      </w:r>
      <w:r w:rsidRPr="00846C89">
        <w:rPr>
          <w:rStyle w:val="StyleBoldUnderline"/>
        </w:rPr>
        <w:t xml:space="preserve"> as anywhere else </w:t>
      </w:r>
      <w:r w:rsidRPr="00117DDB">
        <w:rPr>
          <w:rStyle w:val="StyleBoldUnderline"/>
          <w:highlight w:val="yellow"/>
        </w:rPr>
        <w:t>to</w:t>
      </w:r>
      <w:r w:rsidRPr="00846C89">
        <w:rPr>
          <w:rStyle w:val="StyleBoldUnderline"/>
        </w:rPr>
        <w:t xml:space="preserve"> the </w:t>
      </w:r>
      <w:r w:rsidRPr="00117DDB">
        <w:rPr>
          <w:rStyle w:val="StyleBoldUnderline"/>
          <w:highlight w:val="yellow"/>
        </w:rPr>
        <w:t xml:space="preserve">clandestine manufacture and deployment of </w:t>
      </w:r>
      <w:r w:rsidRPr="00117DDB">
        <w:rPr>
          <w:rStyle w:val="Emphasis"/>
          <w:highlight w:val="yellow"/>
        </w:rPr>
        <w:t>bio</w:t>
      </w:r>
      <w:r w:rsidRPr="00846C89">
        <w:rPr>
          <w:rStyle w:val="StyleBoldUnderline"/>
        </w:rPr>
        <w:t xml:space="preserve">logical </w:t>
      </w:r>
      <w:r w:rsidRPr="00117DDB">
        <w:rPr>
          <w:rStyle w:val="Emphasis"/>
          <w:highlight w:val="yellow"/>
        </w:rPr>
        <w:t>weapons</w:t>
      </w:r>
      <w:r w:rsidRPr="008F6172">
        <w:rPr>
          <w:rStyle w:val="Emphasis"/>
        </w:rPr>
        <w:t xml:space="preserve"> </w:t>
      </w:r>
      <w:r w:rsidRPr="00846C89">
        <w:rPr>
          <w:rStyle w:val="StyleBoldUnderline"/>
        </w:rPr>
        <w:t>within national borders.</w:t>
      </w:r>
    </w:p>
    <w:p w:rsidR="0020222E" w:rsidRDefault="0020222E" w:rsidP="0020222E">
      <w:pPr>
        <w:pStyle w:val="Heading4"/>
      </w:pPr>
      <w:r>
        <w:t>Bioterror leads to extinction</w:t>
      </w:r>
    </w:p>
    <w:p w:rsidR="0020222E" w:rsidRPr="0074582A" w:rsidRDefault="0020222E" w:rsidP="0020222E">
      <w:r w:rsidRPr="0074582A">
        <w:t>Anders </w:t>
      </w:r>
      <w:r w:rsidRPr="0074582A">
        <w:rPr>
          <w:rStyle w:val="StyleStyleBold12pt"/>
        </w:rPr>
        <w:t>Sandberg 8</w:t>
      </w:r>
      <w:r w:rsidRPr="0074582A">
        <w:t>,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103" w:tgtFrame="_blank" w:history="1">
        <w:r w:rsidRPr="0074582A">
          <w:rPr>
            <w:rStyle w:val="Hyperlink"/>
          </w:rPr>
          <w:t>http://www.thebulletin.org/web-edition/features/how-can-we-reduce-the-risk-of-human-extinction</w:t>
        </w:r>
      </w:hyperlink>
    </w:p>
    <w:p w:rsidR="0020222E" w:rsidRPr="001B6B61" w:rsidRDefault="0020222E" w:rsidP="0020222E">
      <w:pPr>
        <w:rPr>
          <w:sz w:val="16"/>
        </w:rPr>
      </w:pPr>
      <w:r w:rsidRPr="001B6B61">
        <w:rPr>
          <w:sz w:val="16"/>
        </w:rPr>
        <w:t>The risks from anthropogenic hazards appear at present larger than those from natural ones. Although great progress has been made in reducing the number of nuclear weapons in the world,</w:t>
      </w:r>
      <w:r w:rsidRPr="001B6B61">
        <w:rPr>
          <w:rStyle w:val="apple-converted-space"/>
          <w:color w:val="222222"/>
          <w:sz w:val="16"/>
          <w:szCs w:val="14"/>
        </w:rPr>
        <w:t> </w:t>
      </w:r>
      <w:r w:rsidRPr="00117DDB">
        <w:rPr>
          <w:rStyle w:val="StyleBoldUnderline"/>
          <w:highlight w:val="yellow"/>
        </w:rPr>
        <w:t>humanity is</w:t>
      </w:r>
      <w:r w:rsidRPr="001B6B61">
        <w:rPr>
          <w:rStyle w:val="apple-converted-space"/>
          <w:color w:val="222222"/>
          <w:sz w:val="16"/>
        </w:rPr>
        <w:t> </w:t>
      </w:r>
      <w:r w:rsidRPr="001B6B61">
        <w:rPr>
          <w:sz w:val="16"/>
        </w:rPr>
        <w:t>still</w:t>
      </w:r>
      <w:r w:rsidRPr="001B6B61">
        <w:rPr>
          <w:rStyle w:val="apple-converted-space"/>
          <w:color w:val="222222"/>
          <w:sz w:val="16"/>
        </w:rPr>
        <w:t> </w:t>
      </w:r>
      <w:r w:rsidRPr="00117DDB">
        <w:rPr>
          <w:rStyle w:val="StyleBoldUnderline"/>
          <w:highlight w:val="yellow"/>
        </w:rPr>
        <w:t>threatened by</w:t>
      </w:r>
      <w:r w:rsidRPr="00F257F2">
        <w:rPr>
          <w:rStyle w:val="StyleBoldUnderline"/>
        </w:rPr>
        <w:t> </w:t>
      </w:r>
      <w:r w:rsidRPr="001B6B61">
        <w:rPr>
          <w:sz w:val="16"/>
        </w:rPr>
        <w:t>the possibility of a</w:t>
      </w:r>
      <w:r w:rsidRPr="001B6B61">
        <w:rPr>
          <w:rStyle w:val="apple-converted-space"/>
          <w:color w:val="222222"/>
          <w:sz w:val="16"/>
          <w:szCs w:val="14"/>
        </w:rPr>
        <w:t> </w:t>
      </w:r>
      <w:r w:rsidRPr="00F257F2">
        <w:rPr>
          <w:rStyle w:val="StyleBoldUnderline"/>
        </w:rPr>
        <w:t>global thermo</w:t>
      </w:r>
      <w:r w:rsidRPr="00117DDB">
        <w:rPr>
          <w:rStyle w:val="StyleBoldUnderline"/>
          <w:highlight w:val="yellow"/>
        </w:rPr>
        <w:t>nuclear war</w:t>
      </w:r>
      <w:r w:rsidRPr="001B6B61">
        <w:rPr>
          <w:rStyle w:val="apple-converted-space"/>
          <w:color w:val="222222"/>
          <w:sz w:val="16"/>
          <w:szCs w:val="14"/>
        </w:rPr>
        <w:t> </w:t>
      </w:r>
      <w:r w:rsidRPr="001B6B61">
        <w:rPr>
          <w:sz w:val="16"/>
        </w:rPr>
        <w:t>and a resulting nuclear winter.</w:t>
      </w:r>
      <w:r w:rsidRPr="001B6B61">
        <w:rPr>
          <w:rStyle w:val="apple-converted-space"/>
          <w:color w:val="222222"/>
          <w:sz w:val="16"/>
          <w:szCs w:val="14"/>
        </w:rPr>
        <w:t> </w:t>
      </w:r>
      <w:r w:rsidRPr="00117DDB">
        <w:rPr>
          <w:rStyle w:val="Emphasis"/>
          <w:highlight w:val="yellow"/>
        </w:rPr>
        <w:t>We</w:t>
      </w:r>
      <w:r w:rsidRPr="001B6B61">
        <w:rPr>
          <w:rStyle w:val="Emphasis"/>
        </w:rPr>
        <w:t xml:space="preserve"> may </w:t>
      </w:r>
      <w:r w:rsidRPr="00117DDB">
        <w:rPr>
          <w:rStyle w:val="Emphasis"/>
          <w:highlight w:val="yellow"/>
        </w:rPr>
        <w:t>face even greater risks from emerging tech</w:t>
      </w:r>
      <w:r w:rsidRPr="001B6B61">
        <w:rPr>
          <w:rStyle w:val="Emphasis"/>
        </w:rPr>
        <w:t>nologies</w:t>
      </w:r>
      <w:r w:rsidRPr="001B6B61">
        <w:rPr>
          <w:sz w:val="16"/>
        </w:rPr>
        <w:t>.</w:t>
      </w:r>
      <w:r w:rsidRPr="001B6B61">
        <w:rPr>
          <w:rStyle w:val="apple-converted-space"/>
          <w:color w:val="222222"/>
          <w:sz w:val="16"/>
          <w:szCs w:val="14"/>
        </w:rPr>
        <w:t> </w:t>
      </w:r>
      <w:r w:rsidRPr="00117DDB">
        <w:rPr>
          <w:rStyle w:val="Emphasis"/>
          <w:highlight w:val="yellow"/>
        </w:rPr>
        <w:t>Advances</w:t>
      </w:r>
      <w:r w:rsidRPr="001B6B61">
        <w:rPr>
          <w:rStyle w:val="Emphasis"/>
        </w:rPr>
        <w:t xml:space="preserve"> in synthetic biology might </w:t>
      </w:r>
      <w:r w:rsidRPr="00117DDB">
        <w:rPr>
          <w:rStyle w:val="Emphasis"/>
          <w:highlight w:val="yellow"/>
        </w:rPr>
        <w:t>make it possible to engineer pathogens capable of extinction</w:t>
      </w:r>
      <w:r w:rsidRPr="001B6B61">
        <w:rPr>
          <w:rStyle w:val="Emphasis"/>
        </w:rPr>
        <w:t>-level pandemics</w:t>
      </w:r>
      <w:r w:rsidRPr="001B6B61">
        <w:rPr>
          <w:sz w:val="16"/>
        </w:rPr>
        <w:t>. The knowledge, equipment, and materials needed to engineer pathogens are more accessible than those needed to build nuclear weapons. And</w:t>
      </w:r>
      <w:r w:rsidRPr="001B6B61">
        <w:rPr>
          <w:rStyle w:val="apple-converted-space"/>
          <w:color w:val="222222"/>
          <w:sz w:val="16"/>
          <w:szCs w:val="14"/>
        </w:rPr>
        <w:t> </w:t>
      </w:r>
      <w:r w:rsidRPr="00117DDB">
        <w:rPr>
          <w:rStyle w:val="StyleBoldUnderline"/>
          <w:highlight w:val="yellow"/>
        </w:rPr>
        <w:t>unlike other weapons, pathogens are self-replicating, allowing a small arsenal to become exponentially destructive</w:t>
      </w:r>
      <w:r w:rsidRPr="001B6B61">
        <w:rPr>
          <w:sz w:val="16"/>
        </w:rPr>
        <w:t>. Pathogens have been implicated in the extinctions of many wild species.</w:t>
      </w:r>
      <w:r w:rsidRPr="001B6B61">
        <w:rPr>
          <w:rStyle w:val="apple-converted-space"/>
          <w:color w:val="222222"/>
          <w:sz w:val="16"/>
          <w:szCs w:val="14"/>
        </w:rPr>
        <w:t> </w:t>
      </w:r>
      <w:r w:rsidRPr="00117DDB">
        <w:rPr>
          <w:rStyle w:val="StyleBoldUnderline"/>
          <w:highlight w:val="yellow"/>
        </w:rPr>
        <w:t>Although most pandemics "fade out</w:t>
      </w:r>
      <w:r w:rsidRPr="001B6B61">
        <w:rPr>
          <w:sz w:val="16"/>
        </w:rPr>
        <w:t>" by reducing the density of susceptible populations, pathogens with wide host ranges in multiple species can reach even isolated individuals. The intentional or unintentional</w:t>
      </w:r>
      <w:r w:rsidRPr="001B6B61">
        <w:rPr>
          <w:rStyle w:val="apple-converted-space"/>
          <w:color w:val="222222"/>
          <w:sz w:val="16"/>
          <w:szCs w:val="14"/>
        </w:rPr>
        <w:t> </w:t>
      </w:r>
      <w:r w:rsidRPr="001B6B61">
        <w:rPr>
          <w:sz w:val="16"/>
        </w:rPr>
        <w:t>release of</w:t>
      </w:r>
      <w:r w:rsidRPr="001B6B61">
        <w:rPr>
          <w:rStyle w:val="apple-converted-space"/>
          <w:color w:val="222222"/>
          <w:sz w:val="16"/>
          <w:szCs w:val="14"/>
        </w:rPr>
        <w:t> </w:t>
      </w:r>
      <w:r w:rsidRPr="00117DDB">
        <w:rPr>
          <w:rStyle w:val="Emphasis"/>
          <w:highlight w:val="yellow"/>
        </w:rPr>
        <w:t>engineered pathogens</w:t>
      </w:r>
      <w:r w:rsidRPr="001B6B61">
        <w:rPr>
          <w:rStyle w:val="apple-converted-space"/>
          <w:color w:val="222222"/>
          <w:sz w:val="16"/>
          <w:szCs w:val="14"/>
        </w:rPr>
        <w:t> </w:t>
      </w:r>
      <w:r w:rsidRPr="001B6B61">
        <w:rPr>
          <w:sz w:val="16"/>
        </w:rPr>
        <w:t>with high transmissibility, latency, and lethality</w:t>
      </w:r>
      <w:r w:rsidRPr="001B6B61">
        <w:rPr>
          <w:rStyle w:val="apple-converted-space"/>
          <w:color w:val="222222"/>
          <w:sz w:val="16"/>
        </w:rPr>
        <w:t> </w:t>
      </w:r>
      <w:r w:rsidRPr="00117DDB">
        <w:rPr>
          <w:rStyle w:val="Emphasis"/>
          <w:highlight w:val="yellow"/>
        </w:rPr>
        <w:t>might be capable of causing </w:t>
      </w:r>
      <w:r w:rsidRPr="001B6B61">
        <w:rPr>
          <w:rStyle w:val="Emphasis"/>
        </w:rPr>
        <w:t>human </w:t>
      </w:r>
      <w:r w:rsidRPr="00117DDB">
        <w:rPr>
          <w:rStyle w:val="Emphasis"/>
          <w:highlight w:val="yellow"/>
        </w:rPr>
        <w:t>extinction</w:t>
      </w:r>
      <w:r w:rsidRPr="001B6B61">
        <w:rPr>
          <w:sz w:val="16"/>
        </w:rPr>
        <w:t>. While such an event seems unlikely today, the likelihood may increase as biotechnologies continue to improve at a rate rivaling Moore's Law.</w:t>
      </w:r>
    </w:p>
    <w:p w:rsidR="0020222E" w:rsidRPr="000B6E8A" w:rsidRDefault="0020222E" w:rsidP="0020222E"/>
    <w:p w:rsidR="0020222E" w:rsidRPr="0020222E" w:rsidRDefault="0020222E" w:rsidP="0020222E"/>
    <w:p w:rsidR="00285888" w:rsidRDefault="00285888" w:rsidP="00285888"/>
    <w:p w:rsidR="00F63FAD" w:rsidRDefault="00F63FAD" w:rsidP="00F63FAD">
      <w:pPr>
        <w:pStyle w:val="Heading2"/>
      </w:pPr>
      <w:r>
        <w:t xml:space="preserve">Solvency/Embargo Key </w:t>
      </w:r>
    </w:p>
    <w:p w:rsidR="00F63FAD" w:rsidRDefault="00F63FAD" w:rsidP="00F63FAD">
      <w:pPr>
        <w:pStyle w:val="Heading3"/>
      </w:pPr>
      <w:r>
        <w:t xml:space="preserve">Embargo Bad---Cuban Economy/Stability </w:t>
      </w:r>
    </w:p>
    <w:p w:rsidR="00F63FAD" w:rsidRDefault="00F63FAD" w:rsidP="00F63FAD">
      <w:pPr>
        <w:pStyle w:val="Heading4"/>
      </w:pPr>
      <w:r>
        <w:t>Embargo undermines Cuban economy and stability</w:t>
      </w:r>
    </w:p>
    <w:p w:rsidR="00F63FAD" w:rsidRPr="007E26FB" w:rsidRDefault="00F63FAD" w:rsidP="00F63FAD">
      <w:r w:rsidRPr="00593B42">
        <w:rPr>
          <w:rStyle w:val="StyleStyleBold12pt"/>
        </w:rPr>
        <w:t>Griswold, ’05</w:t>
      </w:r>
      <w:r w:rsidRPr="007E26FB">
        <w:t xml:space="preserve"> [10/12/05, Daniel Griswold is director of the Center for Trade Policy Studies at the Cato Institute, “Four Decades of Failure: The U.S. Embargo against Cuba”, </w:t>
      </w:r>
      <w:hyperlink r:id="rId104" w:history="1">
        <w:r w:rsidRPr="007E26FB">
          <w:rPr>
            <w:rStyle w:val="Hyperlink"/>
          </w:rPr>
          <w:t>http://www.cato.org/publications/speeches/four-decades-failure-us-embargo-against-cuba</w:t>
        </w:r>
      </w:hyperlink>
      <w:r w:rsidRPr="007E26FB">
        <w:t>]</w:t>
      </w:r>
    </w:p>
    <w:p w:rsidR="00F63FAD" w:rsidRPr="00E87861" w:rsidRDefault="00F63FAD" w:rsidP="00F63FAD">
      <w:pPr>
        <w:rPr>
          <w:rStyle w:val="StyleBoldUnderline"/>
        </w:rPr>
      </w:pPr>
      <w:r w:rsidRPr="00A017AC">
        <w:rPr>
          <w:rStyle w:val="StyleBoldUnderline"/>
        </w:rPr>
        <w:t xml:space="preserve">Its </w:t>
      </w:r>
      <w:r w:rsidRPr="00E22D0F">
        <w:rPr>
          <w:rStyle w:val="StyleBoldUnderline"/>
          <w:highlight w:val="yellow"/>
        </w:rPr>
        <w:t>centrally planned economic system has turned Cuba into one of Latin America’s poorest nations and kept 11 million people from enjoying the fruits of private property, free enterprise, and global trade</w:t>
      </w:r>
      <w:r w:rsidRPr="00A017AC">
        <w:rPr>
          <w:rStyle w:val="StyleBoldUnderline"/>
        </w:rPr>
        <w:t>. As</w:t>
      </w:r>
      <w:r w:rsidRPr="00E87861">
        <w:rPr>
          <w:sz w:val="16"/>
        </w:rPr>
        <w:t xml:space="preserve"> much as anyone here tonight, I look forward to that day when the people of Cuba step into the sunlight of liberty. A Half-Century of Failure The real dividing line in </w:t>
      </w:r>
      <w:r w:rsidRPr="00E87861">
        <w:rPr>
          <w:sz w:val="16"/>
        </w:rPr>
        <w:lastRenderedPageBreak/>
        <w:t xml:space="preserve">U.S. policy toward Cuba is how best to undermine the Castro regime and hasten the island’s day of liberation. For almost half a century, </w:t>
      </w:r>
      <w:r w:rsidRPr="00E22D0F">
        <w:rPr>
          <w:rStyle w:val="StyleBoldUnderline"/>
          <w:highlight w:val="yellow"/>
        </w:rPr>
        <w:t>the U.S. government has tried to isolate Cuba economically in an effort to undermine the regime and deprive it of resources</w:t>
      </w:r>
      <w:r w:rsidRPr="00E87861">
        <w:rPr>
          <w:sz w:val="16"/>
        </w:rPr>
        <w:t xml:space="preserve">. Since 1960, Americans have been barred from trading with, investing in, or traveling to Cuba. </w:t>
      </w:r>
      <w:r w:rsidRPr="00A017AC">
        <w:rPr>
          <w:rStyle w:val="StyleBoldUnderline"/>
        </w:rPr>
        <w:t>The embargo had a national security rationale before 1991,</w:t>
      </w:r>
      <w:r w:rsidRPr="00E87861">
        <w:rPr>
          <w:sz w:val="16"/>
        </w:rPr>
        <w:t xml:space="preserve"> when Castro served as the Soviet Union’s proxy in the Western Hemisphere. But all that changed with the fall of Soviet communism. </w:t>
      </w:r>
      <w:r w:rsidRPr="00E22D0F">
        <w:rPr>
          <w:rStyle w:val="StyleBoldUnderline"/>
          <w:highlight w:val="yellow"/>
        </w:rPr>
        <w:t xml:space="preserve">Today, more than a decade after losing billions in annual economic aid from its former sponsor, </w:t>
      </w:r>
      <w:r w:rsidRPr="00E22D0F">
        <w:rPr>
          <w:rStyle w:val="Emphasis"/>
          <w:highlight w:val="yellow"/>
        </w:rPr>
        <w:t>Cuba is only a poor and dysfunctional nation</w:t>
      </w:r>
      <w:r w:rsidRPr="00A017AC">
        <w:rPr>
          <w:rStyle w:val="StyleBoldUnderline"/>
        </w:rPr>
        <w:t xml:space="preserve"> of 11 million that poses no threat to American or regional security</w:t>
      </w:r>
      <w:r w:rsidRPr="00E87861">
        <w:rPr>
          <w:sz w:val="16"/>
        </w:rPr>
        <w:t xml:space="preserve">. A 1998 report by the U.S. Defense Intelligence Agency concluded that, “Cuba does not pose a significant military threat to the U.S. or to other countries in the region.” The report declared Cuba’s military forces “residual” and “defensive.” Some officials in the Bush administration have charged that Castro’s government may be supporting terrorists abroad, but the evidence is pretty shaky. </w:t>
      </w:r>
      <w:r w:rsidRPr="00A017AC">
        <w:rPr>
          <w:rStyle w:val="StyleBoldUnderline"/>
        </w:rPr>
        <w:t xml:space="preserve">And even if true, </w:t>
      </w:r>
      <w:r w:rsidRPr="00E22D0F">
        <w:rPr>
          <w:rStyle w:val="StyleBoldUnderline"/>
          <w:highlight w:val="yellow"/>
        </w:rPr>
        <w:t>maintaining a comprehensive trade embargo would be a blunt and ineffective lever for change</w:t>
      </w:r>
      <w:r w:rsidRPr="00A017AC">
        <w:rPr>
          <w:rStyle w:val="StyleBoldUnderline"/>
        </w:rPr>
        <w:t>. As a foreign policy tool</w:t>
      </w:r>
      <w:r w:rsidRPr="00E22D0F">
        <w:rPr>
          <w:rStyle w:val="StyleBoldUnderline"/>
          <w:highlight w:val="yellow"/>
        </w:rPr>
        <w:t>, the embargo actually enhances Castro”s standing by giving him a handy excuse for the failures of his homegrown Caribbean socialism</w:t>
      </w:r>
      <w:r w:rsidRPr="00A017AC">
        <w:rPr>
          <w:rStyle w:val="StyleBoldUnderline"/>
        </w:rPr>
        <w:t>.</w:t>
      </w:r>
      <w:r w:rsidRPr="00E87861">
        <w:rPr>
          <w:sz w:val="16"/>
        </w:rPr>
        <w:t xml:space="preserve"> He can rail for hours about the suffering the embargo inflicts on Cubans, even though the damage done by his domestic policies is far worse</w:t>
      </w:r>
      <w:r w:rsidRPr="00A017AC">
        <w:rPr>
          <w:rStyle w:val="StyleBoldUnderline"/>
        </w:rPr>
        <w:t xml:space="preserve">. </w:t>
      </w:r>
      <w:r w:rsidRPr="00E22D0F">
        <w:rPr>
          <w:rStyle w:val="StyleBoldUnderline"/>
          <w:highlight w:val="yellow"/>
        </w:rPr>
        <w:t>If the embargo were lifted, the Cuban people would be a bit less deprived and Castro would have no one else to blame for the shortages and stagnation</w:t>
      </w:r>
      <w:r w:rsidRPr="00A017AC">
        <w:rPr>
          <w:rStyle w:val="StyleBoldUnderline"/>
        </w:rPr>
        <w:t xml:space="preserve"> that will persist without real market reforms. If the goal of U.S. policy toward Cuba is to help its people achieve freedom and a better life, </w:t>
      </w:r>
      <w:r w:rsidRPr="00E22D0F">
        <w:rPr>
          <w:rStyle w:val="StyleBoldUnderline"/>
          <w:highlight w:val="yellow"/>
        </w:rPr>
        <w:t>the economic embargo has completely failed</w:t>
      </w:r>
      <w:r w:rsidRPr="00A017AC">
        <w:rPr>
          <w:rStyle w:val="StyleBoldUnderline"/>
        </w:rPr>
        <w:t xml:space="preserve">. </w:t>
      </w:r>
      <w:r w:rsidRPr="00E22D0F">
        <w:rPr>
          <w:rStyle w:val="StyleBoldUnderline"/>
          <w:highlight w:val="yellow"/>
        </w:rPr>
        <w:t>Its economic effect is to make the people of Cuba worse off by depriving them of lower-cost food and other goods that could be bought from the United States. It means less independence for Cuban workers and entrepreneurs, who could be earning dollars from American tourists and fueling private-sector growth</w:t>
      </w:r>
      <w:r w:rsidRPr="00E87861">
        <w:rPr>
          <w:sz w:val="16"/>
        </w:rPr>
        <w:t xml:space="preserve">. Meanwhile, Castro and his ruling elite enjoy a comfortable, insulated lifestyle by extracting any meager surplus produced by their captive subjects. Lost Opportunities for Americans Cuban families are not the only victims of the embargo. </w:t>
      </w:r>
      <w:r w:rsidRPr="00A017AC">
        <w:rPr>
          <w:rStyle w:val="StyleBoldUnderline"/>
        </w:rPr>
        <w:t>Many of the dollars Cubans could earn from U.S. tourists would come back to the United States to buy American products, especially farm good</w:t>
      </w:r>
      <w:r w:rsidRPr="00E87861">
        <w:rPr>
          <w:sz w:val="16"/>
        </w:rPr>
        <w:t xml:space="preserve">s. In 2000, Congress approved a modest opening of the embargo. The Trade Sanctions Reform and Export Enhancement Act of 2000 allows cash-only sales to Cuba of U.S. farm products and medical supplies. The results of this opening have been quite amazing. Since 2000, total sales of farm products to Cuba have increased from virtually zero to $380 million last year. From dead last in U.S. farm export markets, Cuba ranked 25th last year out of 228 countries in total purchases of U.S. farm products. </w:t>
      </w:r>
      <w:r w:rsidRPr="00E22D0F">
        <w:rPr>
          <w:rStyle w:val="StyleBoldUnderline"/>
          <w:highlight w:val="yellow"/>
        </w:rPr>
        <w:t>Cuba is now the fifth largest export market in Latin America for U.S. farm exports.</w:t>
      </w:r>
      <w:r w:rsidRPr="00A017AC">
        <w:rPr>
          <w:rStyle w:val="StyleBoldUnderline"/>
        </w:rPr>
        <w:t xml:space="preserve"> A</w:t>
      </w:r>
      <w:r w:rsidRPr="00E87861">
        <w:rPr>
          <w:sz w:val="16"/>
        </w:rPr>
        <w:t>merican farmers sold more to Cuba last year than to Brazil. Our leading exports to Cuba are meat and poultry, rice, wheat, corn, and soybeans. The American Farm Bureau estimates that Cuba could eventually become a $1 billion agricultural export market for products of U.S. farmers and ranchers</w:t>
      </w:r>
      <w:r w:rsidRPr="00E22D0F">
        <w:rPr>
          <w:rStyle w:val="StyleBoldUnderline"/>
          <w:highlight w:val="yellow"/>
        </w:rPr>
        <w:t>. The embargo stifles another $250 million in potential annual exports of fertilizer, herbicides, pesticides and tractors</w:t>
      </w:r>
      <w:r w:rsidRPr="00A017AC">
        <w:rPr>
          <w:rStyle w:val="StyleBoldUnderline"/>
        </w:rPr>
        <w:t>. According to a study by the U.S. International Trade Commission, the embargo costs American firms a total of $700 million to $1.2 billion per year.</w:t>
      </w:r>
      <w:r w:rsidRPr="00E87861">
        <w:rPr>
          <w:sz w:val="16"/>
        </w:rPr>
        <w:t xml:space="preserve"> Farmers in Texas and neighboring states are among the biggest potential winners. One study by Texas A&amp;M University estimated that Texas ranks fifth among states in potential farm exports to Cuba, with rice, poultry, beef and fertilizer the top exports. Compounding our Failures Despite the success of our farm exports</w:t>
      </w:r>
      <w:r w:rsidRPr="00A017AC">
        <w:rPr>
          <w:rStyle w:val="StyleBoldUnderline"/>
        </w:rPr>
        <w:t xml:space="preserve">, </w:t>
      </w:r>
      <w:r w:rsidRPr="00E22D0F">
        <w:rPr>
          <w:rStyle w:val="StyleBoldUnderline"/>
          <w:highlight w:val="yellow"/>
        </w:rPr>
        <w:t>U.S. policy toward Cuba has if anything been sliding backwards.</w:t>
      </w:r>
      <w:r w:rsidRPr="00A017AC">
        <w:rPr>
          <w:rStyle w:val="StyleBoldUnderline"/>
        </w:rPr>
        <w:t xml:space="preserve"> </w:t>
      </w:r>
      <w:r w:rsidRPr="00E87861">
        <w:rPr>
          <w:sz w:val="16"/>
        </w:rPr>
        <w:t xml:space="preserve">In 1996, Congress mistakenly raised the embargo to a new level with passage of the Cuban Liberty and Democratic Solidarity Act. Known as the Helms-Burton act, it threatens to punish foreign-based companies that allegedly engage in the “wrongful trafficking in property confiscated by the Castro regime.” The law is legally flawed because it allows U.S. courts to rule on actions of parties who were not U.S. citizens and were not in the United States when the alleged offense took place. </w:t>
      </w:r>
      <w:r w:rsidRPr="00A017AC">
        <w:rPr>
          <w:rStyle w:val="StyleBoldUnderline"/>
        </w:rPr>
        <w:t>As a foreign-policy tool, the law perversely punishes, not the Castro regime itself, but some of our closest commercial allies such as Canada and the European Union.</w:t>
      </w:r>
      <w:r w:rsidRPr="00E87861">
        <w:rPr>
          <w:sz w:val="16"/>
        </w:rPr>
        <w:t xml:space="preserve"> The Bush administration has compounded our failed policies by turning the screws even tighter on travel to Cuba. The administration has dramatically ramped up the number of Americans cited for violating the travel ban compared to the Clinton administration. Among the people caught in the government’s dragnet have been a 75-year-old retired schoolteacher from Wisconsin who was fined $1,000 for a bicycle tour through rural Cuba, and man from Washington state who was fined for taking his father’s ashes to Cuba, where the family had served as Assembly of God missionaries in the 1950s. Double Standard on Sanctions Economic sanctions rarely work. Trade and investment sanctions against Burma, Iran, and North Korea have failed to change the behavior of any of those oppressive regimes; sanctions have only deepened the deprivation of the very people we are trying to help</w:t>
      </w:r>
      <w:r w:rsidRPr="00A017AC">
        <w:rPr>
          <w:rStyle w:val="StyleBoldUnderline"/>
        </w:rPr>
        <w:t xml:space="preserve">. </w:t>
      </w:r>
      <w:r w:rsidRPr="00E22D0F">
        <w:rPr>
          <w:rStyle w:val="StyleBoldUnderline"/>
          <w:highlight w:val="yellow"/>
        </w:rPr>
        <w:t>Our research at the Cato Institute confirms that trade and globalization till the soil for democracy</w:t>
      </w:r>
      <w:r w:rsidRPr="00A017AC">
        <w:rPr>
          <w:rStyle w:val="StyleBoldUnderline"/>
        </w:rPr>
        <w:t xml:space="preserve">. </w:t>
      </w:r>
      <w:r w:rsidRPr="00E22D0F">
        <w:rPr>
          <w:rStyle w:val="StyleBoldUnderline"/>
          <w:highlight w:val="yellow"/>
        </w:rPr>
        <w:t>Nations open to trade are more likely to be democracies where human rights are respected.</w:t>
      </w:r>
      <w:r w:rsidRPr="00A017AC">
        <w:rPr>
          <w:rStyle w:val="StyleBoldUnderline"/>
        </w:rPr>
        <w:t xml:space="preserve"> </w:t>
      </w:r>
      <w:r w:rsidRPr="00E22D0F">
        <w:rPr>
          <w:rStyle w:val="StyleBoldUnderline"/>
          <w:highlight w:val="yellow"/>
        </w:rPr>
        <w:t>Trade and the development it creates give people tools o</w:t>
      </w:r>
      <w:r w:rsidRPr="00A017AC">
        <w:rPr>
          <w:rStyle w:val="StyleBoldUnderline"/>
        </w:rPr>
        <w:t xml:space="preserve">f communication-cell phones, satellite TV, fax machines, the Internet-that tend to undermine oppressive </w:t>
      </w:r>
      <w:r w:rsidRPr="00E87861">
        <w:rPr>
          <w:rStyle w:val="StyleBoldUnderline"/>
        </w:rPr>
        <w:t>authority. Trade not only increases the flow of goods and services but also of people and ideas.</w:t>
      </w:r>
      <w:r w:rsidRPr="00E87861">
        <w:rPr>
          <w:sz w:val="16"/>
        </w:rPr>
        <w:t xml:space="preserve"> Development also creates a larger middle class that is usually the backbone of democracy. President Bush seems to understand this powerful connection between trade and democracy when he talks about China or the Middle East. In a speech on trade early in his first term, the president noted that trade was about more than raising incomes. “Trade creates the habits of freedom,” the president said, and those habits begin “to create the expectations of democracy and demands for better democratic institutions. Societies that open to commerce across their borders are more open to democracy within their borders. And for those of us who care about values and believe in values—not just American values, but universal values that promote human dignity—trade is a good way to do that.” The president has rightly opposed efforts in Congress to impose trade sanctions against China because of its poor human rights record. In sheer numbers, the Chinese government has jailed and killed far more political and religious dissenters than has the Cuban government. And China is arguably more of a national security concern today than Castro’s pathetic little workers’ paradise. Yet China has become our third largest trading partner while we maintain a blanket embargo on commercial relations with Cuba. President Bush understands that economic engagement with China offers the best hope for encouraging human rights and political reforms in that country, yet he has failed to apply that same, sound thinking to Cuba. In fact, the Venezuelan government of Hugo Chavez is doing more to undermine America’s national interest today than either Cuba or China. Chavez shares Castro’s hatred for democratic capitalism, but unlike Castro he has the resources and money to spread his influence in the hemisphere. Chavez is not only bankrolling Cuba with discounted oil but he is also supporting anti-Americans movements in Nicaragua and other </w:t>
      </w:r>
      <w:r w:rsidRPr="00E87861">
        <w:rPr>
          <w:sz w:val="16"/>
        </w:rPr>
        <w:lastRenderedPageBreak/>
        <w:t xml:space="preserve">countries in our neighborhood. Yet we buy billions of dollars of oil a year from Venezuela’s state oil company, we allow huge Venezuelan investments in our own energy sector, and Americans—last time I checked—can travel freely to Venezuela. The one big difference between Venezuela and Cuba is that we don’t have half a million politically active Venezuelan exiles living in a swing state like Ohio. This is not an argument for an embargo against Venezuela, but for greater coherence in U.S. foreign policy. </w:t>
      </w:r>
      <w:r w:rsidRPr="00E22D0F">
        <w:rPr>
          <w:rStyle w:val="StyleBoldUnderline"/>
          <w:highlight w:val="yellow"/>
        </w:rPr>
        <w:t>In a world still inhabited by a number of unfriendly and oppressive regimes, there is simply nothing special about Cuba that warrants the drastic option of a total embargo</w:t>
      </w:r>
      <w:r w:rsidRPr="00E87861">
        <w:rPr>
          <w:rStyle w:val="StyleBoldUnderline"/>
        </w:rPr>
        <w:t>.</w:t>
      </w:r>
      <w:r w:rsidRPr="00E87861">
        <w:rPr>
          <w:sz w:val="16"/>
        </w:rPr>
        <w:t xml:space="preserve"> Cuban-American </w:t>
      </w:r>
      <w:r w:rsidRPr="00E87861">
        <w:rPr>
          <w:rStyle w:val="StyleBoldUnderline"/>
        </w:rPr>
        <w:t>Politics For all those reasons, pressure has been building in Congress for a new policy toward Cuba. In the past five years, the House and occasionally the Senate have voted to lift the travel ban to Cuba, and also to lift the cap on remittances and even to lift the embargo altogether</w:t>
      </w:r>
      <w:r w:rsidRPr="00E87861">
        <w:rPr>
          <w:sz w:val="16"/>
        </w:rPr>
        <w:t xml:space="preserve">. Yet each time efforts in Congress to ease the embargo have been thwarted by the administration and the Republican leadership. Support for the embargo certainly does not come from the general American public, but from a group of Cuban-American activists concentrated in southern Florida. By a fluke of the electoral college, Republican presidents feel obligated to please this small special interest at the expense of our broader national interest. It’s ironic that many of those very same Cuban-Americans who support the embargo also routinely and massively violate the spirit if not the letter of the law. Each year, Cuban Americans send hundreds of millions in hard-dollar remittances to their friends and families back in Cuba. Another 100,000 or so Cuban Americans actually visit their homeland each year. These are supposed to be so-called “emergency” visits, although a disproportionate number of the emergencies for some strange reason occur around the Christmas holiday. In the name of politics, Cuban American leaders want to restrict the freedom of other Americans to visit Cuba while retaining that freedom for themselves. Expanding Our Influence in Cuba Instead of the embargo, Congress and the administration should take concrete steps to expand America’s economic and political influence in Cuba. First, the travel ban should be lifted. According to U.S. law, citizens can travel more or less freely to such “axis of evil” countries as Iran and North Korea. But if Americans want to visit Cuba legally, they need to be a former president or some other well-connected VIP or a Cuban American. Yes, more American dollars would end up in the coffers of the Cuban government, but dollars would also go to private Cuban citizens. Philip Peters, a former State Department official in the Reagan administration and expert on Cuba, argues that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 Second, restrictions on remittances should be lifted. Like tourism, expanded remittances would fuel the private sector, encourage Cuba’s modest economic reforms, and promote independence from the government. Third, American farmers and medical suppliers should be allowed to sell their products to Cuba with financing arranged by private commercial lenders, not just for cash as current law permits. Most international trade is financed by temporary credit, and private banks, not taxpayers, would bear the risk. I oppose subsidizing exports to Cuba through agencies such as the Export-Import Bank, but I also oppose banning the use of private commercial credit. Finally, the Helms-Burton law should be allowed to expire. The law, like every other aspect of the embargo, has failed to achieve its stated objectives and has, in fact, undermined American influence in Cuba and alienated our allies. Lifting or modifying the embargo would not be a victory for Fidel Castro or his oppressive regime. It would be an overdue acknowledgement that the four-and-a-half decade embargo has failed, and that commercial engagement is the best way to encourage more open societies abroad. The U.S. government can and should continue to criticize the Cuban government’s abuse of human rights in the U.N. and elsewhere, while allowing expanding trade and tourism to undermine Castro’s authority from below. </w:t>
      </w:r>
      <w:r w:rsidRPr="00E87861">
        <w:rPr>
          <w:rStyle w:val="StyleBoldUnderline"/>
        </w:rPr>
        <w:t xml:space="preserve">We should apply the president’s sound reasoning on trade in general to our policy toward Cuba. </w:t>
      </w:r>
      <w:r w:rsidRPr="00E22D0F">
        <w:rPr>
          <w:rStyle w:val="StyleBoldUnderline"/>
          <w:highlight w:val="yellow"/>
        </w:rPr>
        <w:t>The most powerful force for change in Cuba will not be more sanctions, but more daily interaction with free people bearing dollars and new ideas.</w:t>
      </w:r>
      <w:r w:rsidRPr="00E87861">
        <w:rPr>
          <w:rStyle w:val="StyleBoldUnderline"/>
        </w:rPr>
        <w:t xml:space="preserve"> How many decades does the U.S. government need to bang its head against a wall before it changes a failed policy?</w:t>
      </w:r>
    </w:p>
    <w:p w:rsidR="00F63FAD" w:rsidRPr="00B80850" w:rsidRDefault="00F63FAD" w:rsidP="00F63FAD">
      <w:pPr>
        <w:pStyle w:val="Heading4"/>
        <w:rPr>
          <w:rStyle w:val="Emphasis"/>
          <w:rFonts w:cstheme="majorBidi"/>
          <w:b/>
          <w:bCs w:val="0"/>
          <w:iCs/>
          <w:u w:val="none"/>
        </w:rPr>
      </w:pPr>
      <w:r w:rsidRPr="00B80850">
        <w:rPr>
          <w:rStyle w:val="StyleStyleBold12pt"/>
          <w:b/>
        </w:rPr>
        <w:t>Embargo creates stability in cuba and is key to national and regional security</w:t>
      </w:r>
    </w:p>
    <w:p w:rsidR="00F63FAD" w:rsidRPr="00F11BFE" w:rsidRDefault="00F63FAD" w:rsidP="00F63FAD">
      <w:pPr>
        <w:rPr>
          <w:rStyle w:val="Emphasis"/>
          <w:bCs/>
          <w:iCs w:val="0"/>
          <w:u w:val="none"/>
        </w:rPr>
      </w:pPr>
      <w:r>
        <w:rPr>
          <w:rStyle w:val="StyleStyleBold12pt"/>
        </w:rPr>
        <w:t xml:space="preserve">Ashby, ‘3/29 </w:t>
      </w:r>
      <w:r w:rsidRPr="00F11BFE">
        <w:t xml:space="preserve">[3/29/13, Dr. Timothy Ashby is Senior Research Fellow at the Council on Hemispheric Affairs, “Preserving Stability in Cuba After Normalizing Relations with the United States – The Importance of Trading with State-Owned Enterprises”, </w:t>
      </w:r>
      <w:hyperlink r:id="rId105" w:history="1">
        <w:r w:rsidRPr="00F11BFE">
          <w:rPr>
            <w:rStyle w:val="Hyperlink"/>
          </w:rPr>
          <w:t>http://www.coha.org/preserving-stability-in-cuba-timothy-ashby/</w:t>
        </w:r>
      </w:hyperlink>
      <w:r w:rsidRPr="00F11BFE">
        <w:t>]</w:t>
      </w:r>
    </w:p>
    <w:p w:rsidR="00F63FAD" w:rsidRDefault="00F63FAD" w:rsidP="00F63FAD">
      <w:pPr>
        <w:rPr>
          <w:sz w:val="16"/>
        </w:rPr>
      </w:pPr>
      <w:r w:rsidRPr="00F11BFE">
        <w:rPr>
          <w:rStyle w:val="StyleBoldUnderline"/>
        </w:rPr>
        <w:t>The complete dismantling of the Cuban economic embargo will undoubtedly require congressional legislation; however, the president has broad powers to modify policy towards Cuba, particularly in an emergency situation that could affect U.S. national security</w:t>
      </w:r>
      <w:r w:rsidRPr="00F11BFE">
        <w:rPr>
          <w:sz w:val="16"/>
        </w:rPr>
        <w:t xml:space="preserve">. [15] For example, imports of Cuban origin goods are prohibited under the Cuban Asset Control Regulations (“CACRS”) except as “specifically authorized by the Secretary of the Treasury by means of regulations, rulings, instructions, licenses or otherwise.” [16] </w:t>
      </w:r>
      <w:r w:rsidRPr="00F11BFE">
        <w:rPr>
          <w:rStyle w:val="StyleBoldUnderline"/>
        </w:rPr>
        <w:t xml:space="preserve">Such authority could allow the president to argue for the modification of 31 C.F.R. § 204’s complete prohibition on the importation of Cuban goods by stating that </w:t>
      </w:r>
      <w:r w:rsidRPr="00F11BFE">
        <w:rPr>
          <w:rStyle w:val="Emphasis"/>
        </w:rPr>
        <w:t>Cuban exports to the United States help the Cuban people by creating employment and thereby maintaining the island’s social stability</w:t>
      </w:r>
      <w:r w:rsidRPr="00F11BFE">
        <w:rPr>
          <w:rStyle w:val="StyleBoldUnderline"/>
        </w:rPr>
        <w:t>.</w:t>
      </w:r>
      <w:r w:rsidRPr="00F11BFE">
        <w:rPr>
          <w:sz w:val="16"/>
        </w:rPr>
        <w:t xml:space="preserve"> Considering the domestic political constituency and the political obduracy of U.S. Congress, a </w:t>
      </w:r>
      <w:r w:rsidRPr="00F11BFE">
        <w:rPr>
          <w:rStyle w:val="StyleBoldUnderline"/>
        </w:rPr>
        <w:t>more realistic presidential rationale for allowing Cuban imports from all types of enterprises could be the protection of U.S. borders during an era of grave concerns about homeland security.</w:t>
      </w:r>
      <w:r w:rsidRPr="00F11BFE">
        <w:rPr>
          <w:sz w:val="16"/>
        </w:rPr>
        <w:t xml:space="preserve"> Some policy analysts suggest that bilateral trade with Cuba should be restricted to businesses and individuals engaged in certifiably independent (i.e. non-state) economic activity. [17] </w:t>
      </w:r>
      <w:r w:rsidRPr="00F11BFE">
        <w:rPr>
          <w:rStyle w:val="StyleBoldUnderline"/>
        </w:rPr>
        <w:t>While well-intentioned, such a policy would likely have a negligible impact on Cuba’s economic development and fails to recognize that commercial enterprises that the U.S. government would classify as SOEs are actually co-ops or other types of quasi-independent entities that are in the early stages of privatization.</w:t>
      </w:r>
      <w:r w:rsidRPr="00F11BFE">
        <w:rPr>
          <w:sz w:val="16"/>
        </w:rPr>
        <w:t xml:space="preserve"> </w:t>
      </w:r>
      <w:r w:rsidRPr="00F11BFE">
        <w:rPr>
          <w:rStyle w:val="StyleBoldUnderline"/>
        </w:rPr>
        <w:t>Restrictions such as this also fail to address larger national and regional security concerns which are the primary responsibility of the president</w:t>
      </w:r>
      <w:r w:rsidRPr="00F11BFE">
        <w:rPr>
          <w:sz w:val="16"/>
        </w:rPr>
        <w:t>. Although ultimately the Cuban people must freely choose their own political and economic systems, Pr</w:t>
      </w:r>
      <w:r w:rsidRPr="00F11BFE">
        <w:rPr>
          <w:rStyle w:val="StyleBoldUnderline"/>
        </w:rPr>
        <w:t xml:space="preserve">esident Obama should be seen as having legal authority to support the transition taking place on the island by opening U.S. markets to Cuban imports. </w:t>
      </w:r>
      <w:r w:rsidRPr="00F11BFE">
        <w:rPr>
          <w:rStyle w:val="Emphasis"/>
        </w:rPr>
        <w:t>Normalized bilateral trade will benefit the Cuban people and help to provide economic and social stability that is in turn vital to U.S. national and regional security</w:t>
      </w:r>
      <w:r w:rsidRPr="00F11BFE">
        <w:rPr>
          <w:sz w:val="16"/>
        </w:rPr>
        <w:t xml:space="preserve">. </w:t>
      </w:r>
      <w:r w:rsidRPr="00F11BFE">
        <w:rPr>
          <w:rStyle w:val="StyleBoldUnderline"/>
        </w:rPr>
        <w:t>Such trade must include both the island’s small, yet growing, private sector and State-Owned Enterprises</w:t>
      </w:r>
      <w:r w:rsidRPr="00F11BFE">
        <w:rPr>
          <w:sz w:val="16"/>
        </w:rPr>
        <w:t>. In this regard, it would be both unfair and strategically unwise to treat Cuba differently from its stated models, China and Vietnam.</w:t>
      </w:r>
    </w:p>
    <w:p w:rsidR="00F63FAD" w:rsidRDefault="00F63FAD" w:rsidP="00F63FAD">
      <w:pPr>
        <w:rPr>
          <w:sz w:val="16"/>
        </w:rPr>
      </w:pPr>
    </w:p>
    <w:p w:rsidR="00F63FAD" w:rsidRDefault="00F63FAD" w:rsidP="00F63FAD">
      <w:pPr>
        <w:pStyle w:val="Heading4"/>
      </w:pPr>
      <w:r>
        <w:t>Lifting embargo causes liberation and Cuban stability</w:t>
      </w:r>
    </w:p>
    <w:p w:rsidR="00F63FAD" w:rsidRPr="008442CB" w:rsidRDefault="00F63FAD" w:rsidP="00F63FAD">
      <w:pPr>
        <w:rPr>
          <w:rStyle w:val="StyleStyleBold12pt"/>
        </w:rPr>
      </w:pPr>
      <w:r>
        <w:rPr>
          <w:rStyle w:val="StyleStyleBold12pt"/>
        </w:rPr>
        <w:t xml:space="preserve">Caraway, ‘03 </w:t>
      </w:r>
      <w:r w:rsidRPr="00E15119">
        <w:t xml:space="preserve">[December 2003, Rose Caraway works at Teresa Lozano Long Institute of Latin American Studies, “Post-embargo Cuba: Economic Implications and the Future of Socialism”, </w:t>
      </w:r>
      <w:hyperlink r:id="rId106" w:history="1">
        <w:r w:rsidRPr="00E15119">
          <w:rPr>
            <w:rStyle w:val="Hyperlink"/>
          </w:rPr>
          <w:t>http://lanic.utexas.edu/project/etext/llilas/ilassa/2004/caraway.pdf</w:t>
        </w:r>
      </w:hyperlink>
      <w:r w:rsidRPr="00E15119">
        <w:t>]</w:t>
      </w:r>
    </w:p>
    <w:p w:rsidR="00F63FAD" w:rsidRDefault="00F63FAD" w:rsidP="00F63FAD">
      <w:pPr>
        <w:rPr>
          <w:rStyle w:val="StyleBoldUnderline"/>
        </w:rPr>
      </w:pPr>
      <w:r w:rsidRPr="008442CB">
        <w:rPr>
          <w:sz w:val="16"/>
        </w:rPr>
        <w:t xml:space="preserve">Within recent years there has been growing debate among scholars about the possibility for normalizing trade relations between Cuba and the United States. </w:t>
      </w:r>
      <w:r w:rsidRPr="008442CB">
        <w:rPr>
          <w:rStyle w:val="StyleBoldUnderline"/>
        </w:rPr>
        <w:t>This debate has increased within the past ten years after Cuba began instigating several watershed changes within its macroeconomic policy framework, with numerous liberalization measures. This paper will attempt to analyze the socio-economic implications of lifting the United States embargo on Cuba, particularly in the area of maintaining Cuba’s wide-spread social welfare programs such as free education and health care.</w:t>
      </w:r>
      <w:r w:rsidRPr="008442CB">
        <w:rPr>
          <w:sz w:val="16"/>
        </w:rPr>
        <w:t xml:space="preserve"> I provide several measures in order for the island to maintain these programs, as well </w:t>
      </w:r>
      <w:r w:rsidRPr="008442CB">
        <w:rPr>
          <w:rStyle w:val="StyleBoldUnderline"/>
        </w:rPr>
        <w:t>as the promotion of economic stability in conjunction with open market policies and exchange rate adjustments.</w:t>
      </w:r>
    </w:p>
    <w:p w:rsidR="00F63FAD" w:rsidRDefault="00F63FAD" w:rsidP="00F63FAD">
      <w:pPr>
        <w:rPr>
          <w:rStyle w:val="StyleStyleBold12pt"/>
        </w:rPr>
      </w:pPr>
    </w:p>
    <w:p w:rsidR="00F63FAD" w:rsidRPr="005873AC" w:rsidRDefault="00F63FAD" w:rsidP="00F63FAD">
      <w:pPr>
        <w:pStyle w:val="Heading4"/>
        <w:rPr>
          <w:rStyle w:val="StyleStyleBold12pt"/>
          <w:b/>
        </w:rPr>
      </w:pPr>
      <w:r w:rsidRPr="005873AC">
        <w:rPr>
          <w:rStyle w:val="StyleStyleBold12pt"/>
          <w:b/>
        </w:rPr>
        <w:t>Keeping the embargo in place gaurentees human rights abuse- lifting the embargo gives way to reform</w:t>
      </w:r>
    </w:p>
    <w:p w:rsidR="00F63FAD" w:rsidRPr="00377B0A" w:rsidRDefault="00F63FAD" w:rsidP="00F63FAD">
      <w:pPr>
        <w:rPr>
          <w:bCs/>
          <w:u w:val="single"/>
        </w:rPr>
      </w:pPr>
      <w:r>
        <w:rPr>
          <w:rStyle w:val="StyleStyleBold12pt"/>
        </w:rPr>
        <w:t xml:space="preserve">Bandow, ’12 </w:t>
      </w:r>
      <w:r w:rsidRPr="00377B0A">
        <w:t>[12/11/12, Doug Bandow is a senior fellow at the Cato Institute and a former special assistant to former US president Ronald Reagan, “Time to End the Cuba Embargo”, http://www.cato.org/publications/commentary/time-end-cuba-embargo]</w:t>
      </w:r>
    </w:p>
    <w:p w:rsidR="00F63FAD" w:rsidRPr="00377B0A" w:rsidRDefault="00F63FAD" w:rsidP="00F63FAD">
      <w:pPr>
        <w:rPr>
          <w:sz w:val="16"/>
        </w:rPr>
      </w:pPr>
      <w:r w:rsidRPr="00377B0A">
        <w:rPr>
          <w:rStyle w:val="StyleBoldUnderline"/>
        </w:rPr>
        <w:t>The regime remains a humanitarian travesty, of course. Nor are Cubans the only victims: three years ago the regime jailed a State Department contractor for distributing satellite telephone equipment in C</w:t>
      </w:r>
      <w:r w:rsidRPr="00377B0A">
        <w:rPr>
          <w:sz w:val="16"/>
        </w:rPr>
        <w:t xml:space="preserve">uba. But </w:t>
      </w:r>
      <w:r w:rsidRPr="00377B0A">
        <w:rPr>
          <w:rStyle w:val="StyleBoldUnderline"/>
        </w:rPr>
        <w:t>Havana is not the only regime to violate human rights</w:t>
      </w:r>
      <w:r w:rsidRPr="00377B0A">
        <w:rPr>
          <w:sz w:val="16"/>
        </w:rPr>
        <w:t xml:space="preserve">. Moreover, experience has long demonstrated that it </w:t>
      </w:r>
      <w:r w:rsidRPr="00377B0A">
        <w:rPr>
          <w:rStyle w:val="StyleBoldUnderline"/>
        </w:rPr>
        <w:t>is virtually impossible for outsiders to force democracy.</w:t>
      </w:r>
      <w:r w:rsidRPr="00377B0A">
        <w:rPr>
          <w:sz w:val="16"/>
        </w:rPr>
        <w:t xml:space="preserve"> Washington often has used sanctions and the Office of Foreign Assets Control currently is enforcing around 20 such programs, mostly to little effect. </w:t>
      </w:r>
      <w:r w:rsidRPr="00377B0A">
        <w:rPr>
          <w:rStyle w:val="StyleBoldUnderline"/>
        </w:rPr>
        <w:t>The policy in Cuba obviously has failed. The regime remains in power. Indeed, it has consistently used the embargo to justify its own mismanagement, blaming poverty on America. O</w:t>
      </w:r>
      <w:r w:rsidRPr="00377B0A">
        <w:rPr>
          <w:sz w:val="16"/>
        </w:rPr>
        <w:t xml:space="preserve">bserved Secretary of State Hillary Clinton: “It is my personal belief that the Castros do not want to see an end to the embargo and do not want to see normalization with the United States, because they would lose all of their excuses for what hasn’t happened in Cuba in the last 50 years.” Similarly, Cuban exile Carlos Saladrigas of the Cuba Study Group </w:t>
      </w:r>
      <w:r w:rsidRPr="00377B0A">
        <w:rPr>
          <w:rStyle w:val="StyleBoldUnderline"/>
        </w:rPr>
        <w:t>argued that keeping the “embargo, maintaining this hostility, all it does is strengthen and embolden the hardliners</w:t>
      </w:r>
      <w:r w:rsidRPr="00377B0A">
        <w:rPr>
          <w:sz w:val="16"/>
        </w:rPr>
        <w:t xml:space="preserve">.” </w:t>
      </w:r>
      <w:r w:rsidRPr="00377B0A">
        <w:rPr>
          <w:rStyle w:val="StyleBoldUnderline"/>
        </w:rPr>
        <w:t>Cuban human rights activists also generally oppose sanctions.</w:t>
      </w:r>
      <w:r w:rsidRPr="00377B0A">
        <w:rPr>
          <w:sz w:val="16"/>
        </w:rPr>
        <w:t xml:space="preserve"> A decade ago I (legally) visited Havana, where I met Elizardo Sanchez Santa Cruz, who suffered in communist prisons for eight years. H</w:t>
      </w:r>
      <w:r w:rsidRPr="00377B0A">
        <w:rPr>
          <w:rStyle w:val="StyleBoldUnderline"/>
        </w:rPr>
        <w:t xml:space="preserve">e told me that the “sanctions policy gives the government a good alibi to justify the failure of the totalitarian model in Cuba.” Indeed, it is only by posing as an opponent of Yanqui Imperialism that Fidel Castro </w:t>
      </w:r>
      <w:r w:rsidRPr="00377B0A">
        <w:rPr>
          <w:sz w:val="16"/>
        </w:rPr>
        <w:t xml:space="preserve">has achieved an international reputation. If he had been ignored by Washington, he never would have been anything other than an obscure authoritarian windbag. </w:t>
      </w:r>
      <w:r w:rsidRPr="00377B0A">
        <w:rPr>
          <w:rStyle w:val="Emphasis"/>
        </w:rPr>
        <w:t>Unfortunately, embargo supporters never let reality get in the way of their arguments</w:t>
      </w:r>
      <w:r w:rsidRPr="00377B0A">
        <w:rPr>
          <w:sz w:val="16"/>
        </w:rPr>
        <w:t>. In 1994, John Sweeney of the Heritage Foundation declared that “</w:t>
      </w:r>
      <w:r w:rsidRPr="00377B0A">
        <w:rPr>
          <w:rStyle w:val="StyleBoldUnderline"/>
        </w:rPr>
        <w:t>the embargo remains the only effective instrument available to the U.S. government in trying to force the economic and democratic concessions it has been demanding of Castro for over three decades. Maintaining the embargo will help end the Castro regime more quickl</w:t>
      </w:r>
      <w:r w:rsidRPr="00377B0A">
        <w:rPr>
          <w:sz w:val="16"/>
        </w:rPr>
        <w:t>y.” The latter’s collapse, he wrote, is more likely in the near term than ever before. Almost two decades later, Rep. Ileana Ros-Lehtinen, chairwoman of the House Foreign Relations Committee, retains faith in the embargo: “The sanctions on the regime must remain in place and, in fact, should be strengthened, and not be altered.” One of the best definitions of insanity is continuing to do the same thing while expecting to achieve different results. The embargo survives largely because of Florida’s political importance. Every presidential candidate wants to win the Sunshine State’s electoral votes, and the Cuban American community is a significant voting bloc. But the political environment is changing. A younger, more liberal generation of Cuban Americans with no memory of life in Cuba is coming to the fore. Said Wayne Smith, a diplomat who served in Havana: “for the first time in years, maybe there is some chance for a change in policy.” And there are now many more new young Cuban Americans who support a more sensible approach to Cuba. Support for the Republican Party also is falling. According to some exit polls Barack Obama narrowly carried the Cuban American community in November, after receiving little more than a third of the vote four years ago. He received 60 percent of the votes of Cuban Americans born in the United States. Barack Obama increased his votes among Cuban Americans after liberalizing contacts with the island. He also would have won the presidency without Florida, demonstrating that the state may not be essential politically. Today even the GOP is no longer reliable. For instance, though Republican vice-presidential nominee Paul Ryan has defended the embargo in recent years, that appears to reflect ambition rather than conviction. Over the years he voted at least three times to lift the embargo, explaining: “</w:t>
      </w:r>
      <w:r w:rsidRPr="00377B0A">
        <w:rPr>
          <w:rStyle w:val="StyleBoldUnderline"/>
        </w:rPr>
        <w:t>The embargo doesnt work. It is a failed policy. It was probably justified when the Soviet Union existed and posed a threat through Cuba. I think its become more of a crutch for Castro to use to repress his people. All the problems he has, he blames the American embargo.” There is essentially no international support for continuing the embargo</w:t>
      </w:r>
      <w:r w:rsidRPr="00377B0A">
        <w:rPr>
          <w:sz w:val="16"/>
        </w:rPr>
        <w:t>. For instance, the European Union plans to explore improving relations with Havana. Spain’s Deputy Foreign Minister Gonzalo de Benito explained that the EU saw a positive evolution in Cuba. The hope, then, is to move forward in the relationship between the European Union and Cuba</w:t>
      </w:r>
      <w:r w:rsidRPr="00377B0A">
        <w:rPr>
          <w:rStyle w:val="StyleBoldUnderline"/>
        </w:rPr>
        <w:t>. The administration should move now, before congressmen are focused on the next election. President Obama should propose legislation to drop (or at least significantly loosen) the embargo</w:t>
      </w:r>
      <w:r w:rsidRPr="00377B0A">
        <w:rPr>
          <w:sz w:val="16"/>
        </w:rPr>
        <w:t xml:space="preserve">. He also could use his authority to relax sanctions by, for instance, granting more licenses to visit the island. </w:t>
      </w:r>
      <w:r w:rsidRPr="00377B0A">
        <w:rPr>
          <w:rStyle w:val="Emphasis"/>
        </w:rPr>
        <w:t xml:space="preserve">Ending the embargo would have obvious economic benefits for both Cubans and Americans. The U.S. International Trade Commission estimates American losses alone from the embargo as much as $1.2 billion </w:t>
      </w:r>
      <w:r w:rsidRPr="00377B0A">
        <w:rPr>
          <w:rStyle w:val="Emphasis"/>
        </w:rPr>
        <w:lastRenderedPageBreak/>
        <w:t>annually</w:t>
      </w:r>
      <w:r w:rsidRPr="00377B0A">
        <w:rPr>
          <w:sz w:val="16"/>
        </w:rPr>
        <w:t xml:space="preserve">. Expanding </w:t>
      </w:r>
      <w:r w:rsidRPr="00377B0A">
        <w:rPr>
          <w:rStyle w:val="StyleBoldUnderline"/>
        </w:rPr>
        <w:t>economic opportunities also might increase pressure within Cuba for further economic reform. So far the regime has taken small steps, but rejected significant change.</w:t>
      </w:r>
      <w:r w:rsidRPr="00377B0A">
        <w:rPr>
          <w:sz w:val="16"/>
        </w:rPr>
        <w:t xml:space="preserve"> Moreover, thrusting more Americans into Cuban society could help undermine the ruling system. Despite Fidel Castro’s decline, Cuban politics remains largely static. </w:t>
      </w:r>
    </w:p>
    <w:p w:rsidR="00F63FAD" w:rsidRDefault="00F63FAD" w:rsidP="00F63FAD">
      <w:pPr>
        <w:rPr>
          <w:rStyle w:val="StyleBoldUnderline"/>
        </w:rPr>
      </w:pPr>
    </w:p>
    <w:p w:rsidR="00F63FAD" w:rsidRPr="005873AC" w:rsidRDefault="00F63FAD" w:rsidP="00F63FAD">
      <w:pPr>
        <w:pStyle w:val="Heading4"/>
        <w:rPr>
          <w:rStyle w:val="StyleStyleBold12pt"/>
          <w:b/>
        </w:rPr>
      </w:pPr>
      <w:r w:rsidRPr="005873AC">
        <w:rPr>
          <w:rStyle w:val="StyleStyleBold12pt"/>
          <w:b/>
        </w:rPr>
        <w:t>Lifting embargo key to economic growth in cuba</w:t>
      </w:r>
    </w:p>
    <w:p w:rsidR="00F63FAD" w:rsidRPr="008F3727" w:rsidRDefault="00F63FAD" w:rsidP="00F63FAD">
      <w:r>
        <w:rPr>
          <w:rStyle w:val="StyleStyleBold12pt"/>
        </w:rPr>
        <w:t xml:space="preserve">CETIM, ‘3 </w:t>
      </w:r>
      <w:r>
        <w:t xml:space="preserve"> </w:t>
      </w:r>
    </w:p>
    <w:p w:rsidR="00F63FAD" w:rsidRDefault="00F63FAD" w:rsidP="00F63FAD">
      <w:pPr>
        <w:rPr>
          <w:sz w:val="16"/>
        </w:rPr>
      </w:pPr>
      <w:r w:rsidRPr="009A79B7">
        <w:rPr>
          <w:rStyle w:val="StyleBoldUnderline"/>
        </w:rPr>
        <w:t>The harmful economic effects of the embargo</w:t>
      </w:r>
      <w:r w:rsidRPr="008F3727">
        <w:rPr>
          <w:sz w:val="16"/>
        </w:rPr>
        <w:t xml:space="preserve"> 4. From an official Cuban source2, </w:t>
      </w:r>
      <w:r w:rsidRPr="009A79B7">
        <w:rPr>
          <w:rStyle w:val="StyleBoldUnderline"/>
        </w:rPr>
        <w:t>the direct economic damages caused to Cuba by the US embargo since its institution would exceed 70 billion dollars. The damages include: i) the loss of earnings due to the obstacles to the development of services and exportation</w:t>
      </w:r>
      <w:r w:rsidRPr="008F3727">
        <w:rPr>
          <w:sz w:val="16"/>
        </w:rPr>
        <w:t xml:space="preserve">s (tourism, air transport, sugar, nickel; ii) the losses registered as a result of the geographic reorientation of the commercial flows, (additional costs of freight, stocking and commercialization at the purchasing of the goods…); iii) </w:t>
      </w:r>
      <w:r w:rsidRPr="009A79B7">
        <w:rPr>
          <w:rStyle w:val="StyleBoldUnderline"/>
        </w:rPr>
        <w:t>the impact of the limitation imposed on the growth of the national production of goods and services</w:t>
      </w:r>
      <w:r w:rsidRPr="008F3727">
        <w:rPr>
          <w:sz w:val="16"/>
        </w:rPr>
        <w:t xml:space="preserve"> (limited access to technologies, lack of access to spare parts and hence early retirement of equipment, forced restructuring of firms, serious difficulties sustained by the sectors of sugar, electricity, transportation, agriculture…); iv) </w:t>
      </w:r>
      <w:r w:rsidRPr="009A79B7">
        <w:rPr>
          <w:rStyle w:val="StyleBoldUnderline"/>
        </w:rPr>
        <w:t>the monetary and financial restrictions (impossibility to renegotiate the external debt, interdiction of access to the dollar, unfavourable impact of the variation of the exchange rates on trade, "risk-country", additional cost of financing due to US opposition to the integration of Cuba into the international financial institutions…);</w:t>
      </w:r>
      <w:r w:rsidRPr="008F3727">
        <w:rPr>
          <w:sz w:val="16"/>
        </w:rPr>
        <w:t xml:space="preserve"> v) the pernicious effects of the incentive to emigration, including illegal emigration (loss of human resources and talents generated by the Cuban educational system…); vi) social damages affecting the population (concerning food, health, education, culture, sport…). 5. If it affects negatively all the sectors3</w:t>
      </w:r>
      <w:r w:rsidRPr="009A79B7">
        <w:rPr>
          <w:rStyle w:val="StyleBoldUnderline"/>
        </w:rPr>
        <w:t>, the embargo directly impedes - besides the exportations - the driving forces of the Cuban economic recovery, at the top of which are tourism, foreign direct investments (FDI) and currency transfers.</w:t>
      </w:r>
      <w:r w:rsidRPr="008F3727">
        <w:rPr>
          <w:sz w:val="16"/>
        </w:rPr>
        <w:t xml:space="preserve"> Many European subsidiaries of US firms had recently to break off negotiations for the management of hotels, because their lawyers anticipated that the contracts would be sanctioned under the provisions of the "Helms-Burton law". In addition, the buy-out by US groups of European cruising societies, which moored their vessels in Cuba, cancelled the projects in 2002-03. The obstacles imposed by the United States, in violation of the Chicago Convention on civil aviation, to the sale or the rental of planes, to the supply of kerosene and to access to new technologies (e-reservation, radio-localization), will lead to a loss of 150 million dollars in 2003. </w:t>
      </w:r>
      <w:r w:rsidRPr="009A79B7">
        <w:rPr>
          <w:rStyle w:val="StyleBoldUnderline"/>
        </w:rPr>
        <w:t>The impact on the FDI is also very unfavourable. The institutes of promotion of FDI in Cuba received more than 500 projects of cooperation from US companies, but none of them could be realized - not even in the pharmaceutical and biotechnological industry, where Cuba has a very attractive potenti</w:t>
      </w:r>
      <w:r w:rsidRPr="008F3727">
        <w:rPr>
          <w:sz w:val="16"/>
        </w:rPr>
        <w:t xml:space="preserve">al. The transfer of currencies from the United States is limited (less than 100 dollars a month per family) and some European banks had to restrain their commitment under the pressure of the US which let them know that indemnities would be required if the credits were maintained. </w:t>
      </w:r>
      <w:r w:rsidRPr="009A79B7">
        <w:rPr>
          <w:rStyle w:val="StyleBoldUnderline"/>
        </w:rPr>
        <w:t>In Cuba, the embargo penalizes the activities of the bank and finance, insurance, petrol, chemical products, construction, infrastructures and transports, shipyard, agriculture and fishing, electronics and computing…, but also for the export sector</w:t>
      </w:r>
      <w:r w:rsidRPr="008F3727">
        <w:rPr>
          <w:sz w:val="16"/>
        </w:rPr>
        <w:t xml:space="preserve">s (where the US property prevailed before 1959), such as those of sugar, </w:t>
      </w:r>
      <w:r w:rsidRPr="009A79B7">
        <w:rPr>
          <w:rStyle w:val="StyleBoldUnderline"/>
        </w:rPr>
        <w:t>whose recovery is impeded by the interdiction of access to the fist international stock exchange of raw materials</w:t>
      </w:r>
      <w:r w:rsidRPr="008F3727">
        <w:rPr>
          <w:sz w:val="16"/>
        </w:rPr>
        <w:t xml:space="preserve"> (New York), of nickel, tobacco, rum.</w:t>
      </w:r>
    </w:p>
    <w:p w:rsidR="00F63FAD" w:rsidRDefault="00F63FAD" w:rsidP="00F63FAD">
      <w:pPr>
        <w:rPr>
          <w:sz w:val="16"/>
        </w:rPr>
      </w:pPr>
    </w:p>
    <w:p w:rsidR="00F63FAD" w:rsidRPr="000C5923" w:rsidRDefault="00F63FAD" w:rsidP="00F63FAD">
      <w:pPr>
        <w:pStyle w:val="Heading4"/>
        <w:rPr>
          <w:rStyle w:val="StyleStyleBold12pt"/>
          <w:b/>
        </w:rPr>
      </w:pPr>
      <w:r w:rsidRPr="000C5923">
        <w:rPr>
          <w:rStyle w:val="StyleStyleBold12pt"/>
          <w:b/>
        </w:rPr>
        <w:t>The Embargo is destroying Cuba’s economy and democracy</w:t>
      </w:r>
    </w:p>
    <w:p w:rsidR="00F63FAD" w:rsidRPr="00FB1FBC" w:rsidRDefault="00F63FAD" w:rsidP="00F63FAD">
      <w:r>
        <w:rPr>
          <w:rStyle w:val="StyleStyleBold12pt"/>
        </w:rPr>
        <w:t xml:space="preserve">Biles, ‘3/16 </w:t>
      </w:r>
      <w:r w:rsidRPr="00FB1FBC">
        <w:t xml:space="preserve">[3/16/13, Jonothan Biles is an editor for the Courier,  “OP-ED: The embargo against Cuba has run its course”, </w:t>
      </w:r>
      <w:hyperlink r:id="rId107" w:history="1">
        <w:r w:rsidRPr="00FB1FBC">
          <w:rPr>
            <w:rStyle w:val="Hyperlink"/>
          </w:rPr>
          <w:t>http://www.pcccourier.com/2013/03/16/cuba-pro/</w:t>
        </w:r>
      </w:hyperlink>
      <w:r w:rsidRPr="00FB1FBC">
        <w:t>]</w:t>
      </w:r>
    </w:p>
    <w:p w:rsidR="00F63FAD" w:rsidRDefault="00F63FAD" w:rsidP="00F63FAD">
      <w:pPr>
        <w:rPr>
          <w:rStyle w:val="StyleBoldUnderline"/>
        </w:rPr>
      </w:pPr>
      <w:r w:rsidRPr="00FB1FBC">
        <w:rPr>
          <w:sz w:val="16"/>
        </w:rPr>
        <w:t xml:space="preserve">In 1960, the United States government imposed a full trade embargo on the nation of Cuba. </w:t>
      </w:r>
      <w:r w:rsidRPr="00FB1FBC">
        <w:rPr>
          <w:rStyle w:val="StyleBoldUnderline"/>
        </w:rPr>
        <w:t>Fifty years ago, Cuba was a hotbed for Communism and Soviet Union collusion – an unsettling neighbor for an already weary post-war U.S. – but those days are over. Fidel Castro is gone,</w:t>
      </w:r>
      <w:r w:rsidRPr="00FB1FBC">
        <w:rPr>
          <w:sz w:val="16"/>
        </w:rPr>
        <w:t xml:space="preserve"> </w:t>
      </w:r>
      <w:r w:rsidRPr="00FB1FBC">
        <w:rPr>
          <w:rStyle w:val="StyleBoldUnderline"/>
        </w:rPr>
        <w:t>his brother Raul has loosened restrictions on Cuban citizens operating and owning businesses and more-freely travelling to the United States</w:t>
      </w:r>
      <w:r w:rsidRPr="00FB1FBC">
        <w:rPr>
          <w:sz w:val="16"/>
        </w:rPr>
        <w:t xml:space="preserve">. Raul Castro has said that this term in office will be his last. </w:t>
      </w:r>
      <w:r w:rsidRPr="00FB1FBC">
        <w:rPr>
          <w:rStyle w:val="StyleBoldUnderline"/>
        </w:rPr>
        <w:t>The Cuban Embargo is an antiquated law that seems more like an adolescent grudge than an effort to protect the United States’ national security. Cuba is a non-threatening, impoverished nation whose citizens’ lives have been maliciously affected by an archaic embargo.</w:t>
      </w:r>
      <w:r w:rsidRPr="00FB1FBC">
        <w:rPr>
          <w:sz w:val="16"/>
        </w:rPr>
        <w:t xml:space="preserve"> C</w:t>
      </w:r>
      <w:r w:rsidRPr="00FB1FBC">
        <w:rPr>
          <w:rStyle w:val="StyleBoldUnderline"/>
        </w:rPr>
        <w:t>uba has not been a legitimate danger to the United States for decades,</w:t>
      </w:r>
      <w:r w:rsidRPr="00FB1FBC">
        <w:rPr>
          <w:sz w:val="16"/>
        </w:rPr>
        <w:t xml:space="preserve"> yet it remains one of the four countries that the State Department lists as “State Sponsors of Terrorism” – along with Iran, Sudan and Syria. In this era of hyper acuity concerning terrorism, Cuba is never mentioned. Every year since 1992, the United Nations has voted in favor of the U.S. lifting its embargo against Cuba. In 2012, the vote was held again and passed 183-3 in favor of lifting the embargo. The UN Secretary General’s office provided a report on Cuba that stated, “</w:t>
      </w:r>
      <w:r w:rsidRPr="00FB1FBC">
        <w:rPr>
          <w:rStyle w:val="StyleBoldUnderline"/>
        </w:rPr>
        <w:t>The economic damage accumulated [by the embargo] over more than 50 years, until 2011, amounted to one trillion, six billion dollars.”</w:t>
      </w:r>
      <w:r w:rsidRPr="00FB1FBC">
        <w:rPr>
          <w:sz w:val="16"/>
        </w:rPr>
        <w:t xml:space="preserve"> </w:t>
      </w:r>
      <w:r w:rsidRPr="00FB1FBC">
        <w:rPr>
          <w:rStyle w:val="Emphasis"/>
        </w:rPr>
        <w:t>The report added that the “blockade [was] one of the main causes of Cuba’s economic problems and the major obstacle to its economic and social development.”</w:t>
      </w:r>
      <w:r w:rsidRPr="00FB1FBC">
        <w:rPr>
          <w:sz w:val="16"/>
        </w:rPr>
        <w:t xml:space="preserve"> </w:t>
      </w:r>
      <w:r w:rsidRPr="00FB1FBC">
        <w:rPr>
          <w:rStyle w:val="StyleBoldUnderline"/>
        </w:rPr>
        <w:t>The embargo against Cuba is an outdated remnant of the Cold War and shows an inconsistency of American political doctrine towards other nations</w:t>
      </w:r>
      <w:r w:rsidRPr="00FB1FBC">
        <w:rPr>
          <w:sz w:val="16"/>
        </w:rPr>
        <w:t xml:space="preserve">. One of America’s leading trade partners is China – a communist country that is riddled with environmental and human rights violations. As </w:t>
      </w:r>
      <w:r w:rsidRPr="00FB1FBC">
        <w:rPr>
          <w:rStyle w:val="StyleBoldUnderline"/>
        </w:rPr>
        <w:t>a purported shining light of world liberties and freedom, the United States’ image is tarnished by the treatment of an island nation that threatened our shores when President Barack Obama was three years old</w:t>
      </w:r>
      <w:r w:rsidRPr="00FB1FBC">
        <w:rPr>
          <w:sz w:val="16"/>
        </w:rPr>
        <w:t>. Every American ally except Israel supports and trades with Cuba</w:t>
      </w:r>
      <w:r w:rsidRPr="00FB1FBC">
        <w:rPr>
          <w:rStyle w:val="StyleBoldUnderline"/>
        </w:rPr>
        <w:t>, making the United States look like the petulant child of world politics. The issues that caused the embargo were relevant and pressing – in 1960 – but no longer hold up. The embargo against Cuba is no longer warranted.</w:t>
      </w:r>
    </w:p>
    <w:p w:rsidR="00F63FAD" w:rsidRDefault="00F63FAD" w:rsidP="00F63FAD">
      <w:pPr>
        <w:rPr>
          <w:rStyle w:val="StyleBoldUnderline"/>
        </w:rPr>
      </w:pPr>
    </w:p>
    <w:p w:rsidR="00F63FAD" w:rsidRPr="00AF675D" w:rsidRDefault="00F63FAD" w:rsidP="00F63FAD">
      <w:pPr>
        <w:pStyle w:val="Heading4"/>
        <w:rPr>
          <w:rStyle w:val="StyleStyleBold12pt"/>
          <w:b/>
        </w:rPr>
      </w:pPr>
      <w:r w:rsidRPr="00AF675D">
        <w:rPr>
          <w:rStyle w:val="StyleStyleBold12pt"/>
          <w:b/>
        </w:rPr>
        <w:t>Lifting the embargo makes Cuban’s better off</w:t>
      </w:r>
    </w:p>
    <w:p w:rsidR="00F63FAD" w:rsidRPr="00AF675D" w:rsidRDefault="00F63FAD" w:rsidP="00F63FAD">
      <w:r>
        <w:rPr>
          <w:rStyle w:val="StyleStyleBold12pt"/>
        </w:rPr>
        <w:t xml:space="preserve">Griswold, ’09 </w:t>
      </w:r>
      <w:r w:rsidRPr="00AF675D">
        <w:t xml:space="preserve">[6/15/09, Daniel Griswold is director of the Center for Trade Policy Studies at the Cato Institute, “The US Embargo of Cuba Is a Failure”, </w:t>
      </w:r>
      <w:hyperlink r:id="rId108" w:history="1">
        <w:r w:rsidRPr="00AF675D">
          <w:rPr>
            <w:rStyle w:val="Hyperlink"/>
          </w:rPr>
          <w:t>http://www.cato.org/publications/commentary/us-embargo-cuba-is-failure</w:t>
        </w:r>
      </w:hyperlink>
      <w:r w:rsidRPr="00AF675D">
        <w:t>]</w:t>
      </w:r>
    </w:p>
    <w:p w:rsidR="00F63FAD" w:rsidRPr="00487C40" w:rsidRDefault="00F63FAD" w:rsidP="00F63FAD">
      <w:pPr>
        <w:rPr>
          <w:rStyle w:val="StyleBoldUnderline"/>
        </w:rPr>
      </w:pPr>
      <w:r w:rsidRPr="00487C40">
        <w:rPr>
          <w:rStyle w:val="StyleBoldUnderline"/>
        </w:rPr>
        <w:t>Obama should lift the embargo. Allowing more travel and farm exports to Cuba will be good for democracy and the economy</w:t>
      </w:r>
      <w:r w:rsidRPr="00487C40">
        <w:rPr>
          <w:sz w:val="16"/>
        </w:rPr>
        <w:t xml:space="preserve"> After nearly 50 years</w:t>
      </w:r>
      <w:r w:rsidRPr="00487C40">
        <w:rPr>
          <w:rStyle w:val="StyleBoldUnderline"/>
        </w:rPr>
        <w:t>, America’s cold war embargo against Cuba appears to be thawing at last</w:t>
      </w:r>
      <w:r w:rsidRPr="00487C40">
        <w:rPr>
          <w:sz w:val="16"/>
        </w:rPr>
        <w:t>. Earlier this spring</w:t>
      </w:r>
      <w:r w:rsidRPr="00487C40">
        <w:rPr>
          <w:rStyle w:val="StyleBoldUnderline"/>
        </w:rPr>
        <w:t>, the Obama administration relaxed controls on travel and remittances to the communist island by Cuban Americans</w:t>
      </w:r>
      <w:r w:rsidRPr="00487C40">
        <w:rPr>
          <w:sz w:val="16"/>
        </w:rPr>
        <w:t xml:space="preserve">, and last week it agreed to open the door for Cuba’s re-entry to the Organisation of American States. Admitting Cuba to the OAS may be premature, given the organisation’s charter that requires its members to be democracies that respect human rights, </w:t>
      </w:r>
      <w:r w:rsidRPr="00487C40">
        <w:rPr>
          <w:rStyle w:val="StyleBoldUnderline"/>
        </w:rPr>
        <w:t>but changes to the US economic embargo are long overdue. The embargo has been a failure by every measure. It has not changed the course or nature of the Cuban government. It has not liberated a single Cuban citizen. In fact, the embargo has made the Cuban people a bit more impoverished, without making them one bit more free</w:t>
      </w:r>
      <w:r w:rsidRPr="00487C40">
        <w:rPr>
          <w:sz w:val="16"/>
        </w:rPr>
        <w:t xml:space="preserve">. </w:t>
      </w:r>
      <w:r w:rsidRPr="00487C40">
        <w:rPr>
          <w:rStyle w:val="StyleBoldUnderline"/>
        </w:rPr>
        <w:t>At the same time, it has deprived Americans of their freedom to travel and has cost US farmers and other producers billions of dollars of potential exports</w:t>
      </w:r>
      <w:r w:rsidRPr="00487C40">
        <w:rPr>
          <w:sz w:val="16"/>
        </w:rPr>
        <w:t xml:space="preserve">. “Congress and President Barack Obama should act now to lift the embargo to allow more travel and farm exports to Cuba.” </w:t>
      </w:r>
      <w:r w:rsidRPr="00487C40">
        <w:rPr>
          <w:rStyle w:val="StyleBoldUnderline"/>
        </w:rPr>
        <w:t>As a tool of US foreign policy, the embargo actually enhances the Castro government’s standing by giving it a handy excuse for the failures of the island’s Caribbean-style socialism. B</w:t>
      </w:r>
      <w:r w:rsidRPr="00487C40">
        <w:rPr>
          <w:sz w:val="16"/>
        </w:rPr>
        <w:t xml:space="preserve">rothers Fidel and Raul can </w:t>
      </w:r>
      <w:r w:rsidRPr="00487C40">
        <w:rPr>
          <w:rStyle w:val="StyleBoldUnderline"/>
        </w:rPr>
        <w:t xml:space="preserve">rail for hours about the suffering the embargo inflicts on Cubans, even though the damage done by their communist policies has been far worse. </w:t>
      </w:r>
      <w:r w:rsidRPr="00487C40">
        <w:rPr>
          <w:sz w:val="16"/>
        </w:rPr>
        <w:t xml:space="preserve">The embargo has failed to give us an ounce of extra leverage over what happens in Havana. In 2000, Congress approved a modest opening of the embargo. The Trade Sanctions Reform and Export Enhancement Act allows cash-only sales to Cuba of US farm products and medical supplies. The results of this modest opening have been quite amazing. Since 2000, total sales of farm products to Cuba have increased from virtually zero to $691m in 2008. The top US exports by value are corn, meat and poultry, wheat and soybeans. From dead last, Cuba is now the number six customer in Latin America for US agricultural products. Last year, American farmers sold more to the 11.5 million people who live in Cuba than to the 200 million people in Brazil. According to the US international trade commission, US farm exports would increase another $250m if restrictions were lifted on export financing. This should not be interpreted as a call for export-import bank subsidies. </w:t>
      </w:r>
      <w:r w:rsidRPr="00487C40">
        <w:rPr>
          <w:rStyle w:val="Emphasis"/>
        </w:rPr>
        <w:t>Trade with Cuba must be entirely commercial and market driven. Lifting the embargo should not mean that US taxpayers must now subsidise exports to Cuba</w:t>
      </w:r>
      <w:r w:rsidRPr="00487C40">
        <w:rPr>
          <w:rStyle w:val="StyleBoldUnderline"/>
        </w:rPr>
        <w:t>. But neither should the government stand in the way</w:t>
      </w:r>
      <w:r w:rsidRPr="00487C40">
        <w:rPr>
          <w:sz w:val="16"/>
        </w:rPr>
        <w:t xml:space="preserve">. </w:t>
      </w:r>
      <w:r w:rsidRPr="00487C40">
        <w:rPr>
          <w:rStyle w:val="StyleBoldUnderline"/>
        </w:rPr>
        <w:t xml:space="preserve">USITC estimates do not capture the long-term export potential to Cuba from normalised relations. </w:t>
      </w:r>
      <w:r w:rsidRPr="00487C40">
        <w:rPr>
          <w:sz w:val="16"/>
        </w:rPr>
        <w:t>The Bahamas, Dominican Republic, Jamaica and Guatemala spend an average of 2.8% of their GDP to buy farm exports from the US. If Cuba spent the same share of its GDP on US farm exports</w:t>
      </w:r>
      <w:r w:rsidRPr="00487C40">
        <w:rPr>
          <w:rStyle w:val="StyleBoldUnderline"/>
        </w:rPr>
        <w:t xml:space="preserve">, exports could more than double the current level, to $1.5bn a year. Advocates of the embargo argue that trading with Cuba will only put dollars into the coffers of the Castro regime. </w:t>
      </w:r>
      <w:r w:rsidRPr="00487C40">
        <w:rPr>
          <w:sz w:val="16"/>
        </w:rPr>
        <w:t>And it’s true that the government in Havana, because it controls the economy, can skim off a large share of the remittances and tourist dollars spent in Cuba. But of course</w:t>
      </w:r>
      <w:r w:rsidRPr="00487C40">
        <w:rPr>
          <w:rStyle w:val="StyleBoldUnderline"/>
        </w:rPr>
        <w:t>, selling more US products to Cuba would quickly relieve the Castro regime of those same dollars. If more US tourists were permitted to visit Cuba, and at the same time US exports to Cuba were further liberalised, the US economy could reclaim dollars from the Castro regime as fast as the regime could acquire them.</w:t>
      </w:r>
      <w:r w:rsidRPr="00487C40">
        <w:rPr>
          <w:sz w:val="16"/>
        </w:rPr>
        <w:t xml:space="preserve"> In effect, the exchange would be of agricultural products for tourism services, a kind of “bread for beaches”, “food for fun” trade relationship</w:t>
      </w:r>
      <w:r w:rsidRPr="00487C40">
        <w:rPr>
          <w:rStyle w:val="StyleBoldUnderline"/>
        </w:rPr>
        <w:t>. Meanwhile, the increase in Americans visiting Cuba would dramatically increase contact between Cubans and Americans.</w:t>
      </w:r>
      <w:r w:rsidRPr="00487C40">
        <w:rPr>
          <w:sz w:val="16"/>
        </w:rPr>
        <w:t xml:space="preserve"> The unique US-Cuban relationship that flourished before Castro could be renewed, </w:t>
      </w:r>
      <w:r w:rsidRPr="00487C40">
        <w:rPr>
          <w:rStyle w:val="StyleBoldUnderline"/>
        </w:rPr>
        <w:t>which would increase US influence and potentially hasten the decline of the communist regime</w:t>
      </w:r>
      <w:r w:rsidRPr="00487C40">
        <w:rPr>
          <w:sz w:val="16"/>
        </w:rPr>
        <w:t xml:space="preserve">. Congress and President Barack Obama should act now to lift the embargo to allow more travel and farm exports to Cuba. </w:t>
      </w:r>
      <w:r w:rsidRPr="00487C40">
        <w:rPr>
          <w:rStyle w:val="StyleBoldUnderline"/>
        </w:rPr>
        <w:t>Expanding our freedom to travel to, trade with and invest in Cuba would make Americans better off and would help the Cuban people and speed the day when they can enjoy the freedom they deserve.</w:t>
      </w:r>
    </w:p>
    <w:p w:rsidR="00F63FAD" w:rsidRDefault="00F63FAD" w:rsidP="00F63FAD">
      <w:pPr>
        <w:rPr>
          <w:rStyle w:val="StyleBoldUnderline"/>
        </w:rPr>
      </w:pPr>
    </w:p>
    <w:p w:rsidR="00F63FAD" w:rsidRDefault="00F63FAD" w:rsidP="00F63FAD"/>
    <w:p w:rsidR="00F63FAD" w:rsidRPr="00C96846" w:rsidRDefault="00F63FAD" w:rsidP="00F63FAD">
      <w:pPr>
        <w:pStyle w:val="Heading4"/>
        <w:rPr>
          <w:rStyle w:val="StyleStyleBold12pt"/>
          <w:b/>
        </w:rPr>
      </w:pPr>
      <w:r w:rsidRPr="00C96846">
        <w:rPr>
          <w:rStyle w:val="StyleStyleBold12pt"/>
          <w:b/>
        </w:rPr>
        <w:t>Cuba is worse off because of the embargo</w:t>
      </w:r>
    </w:p>
    <w:p w:rsidR="00F63FAD" w:rsidRPr="005B50F7" w:rsidRDefault="00F63FAD" w:rsidP="00F63FAD">
      <w:pPr>
        <w:rPr>
          <w:rStyle w:val="StyleStyleBold12pt"/>
        </w:rPr>
      </w:pPr>
      <w:r>
        <w:rPr>
          <w:rStyle w:val="StyleStyleBold12pt"/>
        </w:rPr>
        <w:t xml:space="preserve">Griswold, ’02 </w:t>
      </w:r>
      <w:r w:rsidRPr="005B50F7">
        <w:t xml:space="preserve">[5/27/02, Daniel Griswold is director of the Center for Trade Policy Studies at the Cato Institute, “No: The Embargo Harms Cubans and Gives Castro an Excuse for the Policy Failures of His Regime”, </w:t>
      </w:r>
      <w:hyperlink r:id="rId109" w:history="1">
        <w:r w:rsidRPr="005B50F7">
          <w:rPr>
            <w:rStyle w:val="Hyperlink"/>
          </w:rPr>
          <w:t>http://www.cato.org/publications/commentary/no-embargo-harms-cubans-gives-castro-excuse-policy-failures-regime</w:t>
        </w:r>
      </w:hyperlink>
      <w:r w:rsidRPr="005B50F7">
        <w:t>]</w:t>
      </w:r>
    </w:p>
    <w:p w:rsidR="00F63FAD" w:rsidRPr="00C76C19" w:rsidRDefault="00F63FAD" w:rsidP="00F63FAD">
      <w:pPr>
        <w:rPr>
          <w:rStyle w:val="StyleBoldUnderline"/>
        </w:rPr>
      </w:pPr>
      <w:r w:rsidRPr="005B50F7">
        <w:rPr>
          <w:rStyle w:val="StyleBoldUnderline"/>
        </w:rPr>
        <w:t xml:space="preserve">If the goal of U.S. policy toward Cuba is to help its people achieve freedom and a better life, the economic embargo has failed completely. Its economic effect is to make the people of Cuba worse-off by depriving them of lower-cost food and other goods that could be bought from the United States. It means less independence for Cuban workers and entrepreneurs, who could be earning dollars from American tourists and fueling private-sector growth. </w:t>
      </w:r>
      <w:r w:rsidRPr="00C76C19">
        <w:rPr>
          <w:sz w:val="16"/>
        </w:rPr>
        <w:t xml:space="preserve">Meanwhile, Castro and his ruling elite enjoy a comfortable, insulated lifestyle by extracting any meager surplus produced by their captive subjects. </w:t>
      </w:r>
      <w:r w:rsidRPr="005B50F7">
        <w:rPr>
          <w:rStyle w:val="StyleBoldUnderline"/>
        </w:rPr>
        <w:t>Cuban families are not the only victims of the embargo. Many of the dollars Cubans could earn from U.S. tourists would come back to the United States to buy American pro</w:t>
      </w:r>
      <w:r w:rsidRPr="00C76C19">
        <w:rPr>
          <w:sz w:val="16"/>
        </w:rPr>
        <w:t xml:space="preserve">ducts, especially farm goods. The American Farm Bureau estimates that Cuba </w:t>
      </w:r>
      <w:r w:rsidRPr="005B50F7">
        <w:rPr>
          <w:rStyle w:val="StyleBoldUnderline"/>
        </w:rPr>
        <w:t>could “eventually become a $1 billion agricultural-export market for products of U.S. farmers and ranchers.” The embargo stifles another $250 million in potential annual exports of fertilizer, herbicides, pesticides and tractors. A</w:t>
      </w:r>
      <w:r w:rsidRPr="00C76C19">
        <w:rPr>
          <w:sz w:val="16"/>
        </w:rPr>
        <w:t xml:space="preserve">ccording to a study last year by the U.S. International Trade Commission, </w:t>
      </w:r>
      <w:r w:rsidRPr="005B50F7">
        <w:rPr>
          <w:rStyle w:val="StyleBoldUnderline"/>
        </w:rPr>
        <w:t xml:space="preserve">the embargo costs American firms between $684 </w:t>
      </w:r>
      <w:r w:rsidRPr="005B50F7">
        <w:rPr>
          <w:rStyle w:val="StyleBoldUnderline"/>
        </w:rPr>
        <w:lastRenderedPageBreak/>
        <w:t>mil</w:t>
      </w:r>
      <w:r>
        <w:rPr>
          <w:rStyle w:val="StyleBoldUnderline"/>
        </w:rPr>
        <w:t xml:space="preserve">lion and $1.2 billion per year </w:t>
      </w:r>
      <w:r w:rsidRPr="005B50F7">
        <w:rPr>
          <w:rStyle w:val="StyleBoldUnderline"/>
        </w:rPr>
        <w:t>As a foreign-policy tool, the embargo actually enhances Castro’s standing by giving him a handy excuse for the manifest failures of his oppressive communist system. H</w:t>
      </w:r>
      <w:r w:rsidRPr="00C76C19">
        <w:rPr>
          <w:sz w:val="16"/>
        </w:rPr>
        <w:t xml:space="preserve">e can rail for hours about the suffering the embargo inflicts on Cubans, even though the damage done by his domestic policies is far worse. </w:t>
      </w:r>
      <w:r w:rsidRPr="005B50F7">
        <w:rPr>
          <w:rStyle w:val="StyleBoldUnderline"/>
        </w:rPr>
        <w:t>If the embargo were lifted, the Cuban people would be a bit less deprived and Castro would have no one else to blame for the shortages and stagnation that will persist without real market reforms.</w:t>
      </w:r>
      <w:r w:rsidRPr="00C76C19">
        <w:rPr>
          <w:sz w:val="16"/>
        </w:rPr>
        <w:t xml:space="preserve">Congress mistakenly raised the embargo to a new level in 1996 with the passage of the Cuban Liberty and Democratic Solidarity Act. Known as the Helms-Burton act, it threatens to punish foreign-based companies alleged to engage in the “wrongful trafficking in property confiscated by the Castro regime.” The law is legally flawed because it allows U.S. courts to rule on actions of parties who were not U.S. citizens when the alleged offense took place. As a foreign-policy tool, the law perversely punishes not the Castro regime itself, but some of our closest allies, such as Canada and the European Union. </w:t>
      </w:r>
      <w:r w:rsidRPr="00C76C19">
        <w:rPr>
          <w:rStyle w:val="StyleBoldUnderline"/>
        </w:rPr>
        <w:t>Economic sanctions rarely work. Trade and investment sanctions against Burma, Iran, Iraq, and North Korea have failed to change the behavior of any of those oppressive regimes; sanctions have only deepened the deprivation of the very people we are trying to help.</w:t>
      </w:r>
      <w:r w:rsidRPr="00C76C19">
        <w:rPr>
          <w:sz w:val="16"/>
        </w:rPr>
        <w:t xml:space="preserve"> President George W. Bush and Republican leaders in </w:t>
      </w:r>
      <w:r w:rsidRPr="00C76C19">
        <w:rPr>
          <w:rStyle w:val="StyleBoldUnderline"/>
        </w:rPr>
        <w:t>Congress understand that economic engagement with China offers the best hope for encouraging human rights and political reforms in that country, yet they fail to apply that same thinking to Cuba.</w:t>
      </w:r>
    </w:p>
    <w:p w:rsidR="00F63FAD" w:rsidRDefault="00F63FAD" w:rsidP="00F63FAD"/>
    <w:p w:rsidR="00F63FAD" w:rsidRPr="00A9512F" w:rsidRDefault="00F63FAD" w:rsidP="00F63FAD">
      <w:pPr>
        <w:pStyle w:val="Heading4"/>
        <w:rPr>
          <w:rStyle w:val="StyleStyleBold12pt"/>
          <w:b/>
        </w:rPr>
      </w:pPr>
      <w:r w:rsidRPr="00A9512F">
        <w:rPr>
          <w:rStyle w:val="StyleStyleBold12pt"/>
          <w:b/>
        </w:rPr>
        <w:t>Embargo creates economic stability in Cuba</w:t>
      </w:r>
    </w:p>
    <w:p w:rsidR="00F63FAD" w:rsidRPr="001E228B" w:rsidRDefault="00F63FAD" w:rsidP="00F63FAD">
      <w:r>
        <w:rPr>
          <w:rStyle w:val="StyleStyleBold12pt"/>
        </w:rPr>
        <w:t xml:space="preserve">Flock, ’12 </w:t>
      </w:r>
      <w:r w:rsidRPr="001E228B">
        <w:t xml:space="preserve">[2/7/12, Elizabeth Flock writes for BlogPost, which follows the conversations taking place on the web. Previously, she was a features writer for Forbes Magazine in Mumbai, “Cuba trade embargo turns 50: Still no rum or cigars, though some freedom in travel”, </w:t>
      </w:r>
      <w:hyperlink r:id="rId110" w:history="1">
        <w:r w:rsidRPr="001E228B">
          <w:rPr>
            <w:rStyle w:val="Hyperlink"/>
          </w:rPr>
          <w:t>http://www.washingtonpost.com/blogs/blogpost/post/cuba-trade-embargo-turns-50-still-no-rum-or-cigars-though-some-freedom-in-travel/2012/02/07/gIQAKaYfwQ_blog.html</w:t>
        </w:r>
      </w:hyperlink>
      <w:r w:rsidRPr="001E228B">
        <w:t>]</w:t>
      </w:r>
    </w:p>
    <w:p w:rsidR="00F63FAD" w:rsidRPr="00C96846" w:rsidRDefault="00F63FAD" w:rsidP="00F63FAD">
      <w:pPr>
        <w:rPr>
          <w:rStyle w:val="StyleBoldUnderline"/>
        </w:rPr>
      </w:pPr>
      <w:r w:rsidRPr="00C96846">
        <w:rPr>
          <w:sz w:val="16"/>
        </w:rPr>
        <w:t xml:space="preserve">In 2010, Abu Dhabi-based publication The National wrote a deeply critical piece on the sanctions, arguing that </w:t>
      </w:r>
      <w:r w:rsidRPr="00C96846">
        <w:rPr>
          <w:rStyle w:val="StyleBoldUnderline"/>
        </w:rPr>
        <w:t>they have“not only failed to achieve their goals but they actually undermined the aims. ... Cubans, it has to be said, do not go hungry because of the U.S. embargo</w:t>
      </w:r>
      <w:r w:rsidRPr="00C96846">
        <w:rPr>
          <w:sz w:val="16"/>
        </w:rPr>
        <w:t xml:space="preserve">.” Rather, the editorial argues that </w:t>
      </w:r>
      <w:r w:rsidRPr="00C96846">
        <w:rPr>
          <w:rStyle w:val="Emphasis"/>
        </w:rPr>
        <w:t xml:space="preserve">the embargo gives the Castro brothers something to blame for the country’s economic instability, keeping them in power and achieving the opposite goal envisioned </w:t>
      </w:r>
      <w:r w:rsidRPr="00C96846">
        <w:rPr>
          <w:sz w:val="16"/>
        </w:rPr>
        <w:t xml:space="preserve">by Kennedy. A 2009 report suggested how much </w:t>
      </w:r>
      <w:r w:rsidRPr="00C96846">
        <w:rPr>
          <w:rStyle w:val="StyleBoldUnderline"/>
        </w:rPr>
        <w:t xml:space="preserve">the U.S. was also missing out on by continuing the sanctions. Relaxing the embargo, the </w:t>
      </w:r>
      <w:hyperlink r:id="rId111" w:tgtFrame="_blank" w:history="1">
        <w:r w:rsidRPr="00C96846">
          <w:rPr>
            <w:rStyle w:val="StyleBoldUnderline"/>
          </w:rPr>
          <w:t>report</w:t>
        </w:r>
      </w:hyperlink>
      <w:r w:rsidRPr="00C96846">
        <w:rPr>
          <w:rStyle w:val="StyleBoldUnderline"/>
        </w:rPr>
        <w:t xml:space="preserve"> found, could create 6,000 new jobs in the U.S. and benefit exports by about $365 million a year.</w:t>
      </w:r>
    </w:p>
    <w:p w:rsidR="00F63FAD" w:rsidRDefault="00F63FAD" w:rsidP="00F63FAD"/>
    <w:p w:rsidR="00F63FAD" w:rsidRPr="00A9512F" w:rsidRDefault="00F63FAD" w:rsidP="00F63FAD">
      <w:pPr>
        <w:pStyle w:val="Heading4"/>
        <w:rPr>
          <w:rStyle w:val="StyleStyleBold12pt"/>
          <w:b/>
        </w:rPr>
      </w:pPr>
      <w:r w:rsidRPr="00A9512F">
        <w:rPr>
          <w:rStyle w:val="StyleStyleBold12pt"/>
          <w:b/>
        </w:rPr>
        <w:t>Embargo hurts both the Cuban Economy and Relations</w:t>
      </w:r>
    </w:p>
    <w:p w:rsidR="00F63FAD" w:rsidRPr="00000276" w:rsidRDefault="00F63FAD" w:rsidP="00F63FAD">
      <w:pPr>
        <w:rPr>
          <w:rStyle w:val="StyleStyleBold12pt"/>
        </w:rPr>
      </w:pPr>
      <w:r>
        <w:rPr>
          <w:rStyle w:val="StyleStyleBold12pt"/>
        </w:rPr>
        <w:t xml:space="preserve">Stern, ’12 </w:t>
      </w:r>
      <w:r w:rsidRPr="00000276">
        <w:t xml:space="preserve">[2/10/12, Scott Stern works for Yale, “STERN: Lift the Cuba embargo”, </w:t>
      </w:r>
      <w:hyperlink r:id="rId112" w:history="1">
        <w:r w:rsidRPr="00000276">
          <w:rPr>
            <w:rStyle w:val="Hyperlink"/>
          </w:rPr>
          <w:t>http://yaledailynews.com/blog/2012/02/10/stern-lift-the-cuba-embargo/</w:t>
        </w:r>
      </w:hyperlink>
      <w:r w:rsidRPr="00000276">
        <w:t>]</w:t>
      </w:r>
    </w:p>
    <w:p w:rsidR="00F63FAD" w:rsidRPr="00000276" w:rsidRDefault="00F63FAD" w:rsidP="00F63FAD">
      <w:pPr>
        <w:rPr>
          <w:sz w:val="16"/>
        </w:rPr>
      </w:pPr>
      <w:r w:rsidRPr="00000276">
        <w:rPr>
          <w:rStyle w:val="StyleBoldUnderline"/>
        </w:rPr>
        <w:t>The embargo has stunted the Cuban economy and limited Cubans’ access to good food, modern technology and useful medicine. It</w:t>
      </w:r>
      <w:r w:rsidRPr="00000276">
        <w:rPr>
          <w:sz w:val="16"/>
        </w:rPr>
        <w:t xml:space="preserve"> </w:t>
      </w:r>
      <w:r w:rsidRPr="00000276">
        <w:rPr>
          <w:rStyle w:val="StyleBoldUnderline"/>
        </w:rPr>
        <w:t>has also hurt the United States’ relationships with other countries</w:t>
      </w:r>
      <w:r w:rsidRPr="00000276">
        <w:rPr>
          <w:sz w:val="16"/>
        </w:rPr>
        <w:t xml:space="preserve"> — the European Parliament actually passed a law making it illegal for Europeans to comply with certain parts of the embargo. </w:t>
      </w:r>
      <w:r w:rsidRPr="00000276">
        <w:rPr>
          <w:rStyle w:val="StyleBoldUnderline"/>
        </w:rPr>
        <w:t>The purpose of the embargo was undeniably to make life so difficult for Cubans</w:t>
      </w:r>
      <w:r w:rsidRPr="00000276">
        <w:rPr>
          <w:sz w:val="16"/>
        </w:rPr>
        <w:t xml:space="preserve"> that they would see the error of their ways and expel Castro and communism. </w:t>
      </w:r>
      <w:r w:rsidRPr="00000276">
        <w:rPr>
          <w:rStyle w:val="StyleBoldUnderline"/>
        </w:rPr>
        <w:t>The United States government has maintained</w:t>
      </w:r>
      <w:r w:rsidRPr="00000276">
        <w:rPr>
          <w:sz w:val="16"/>
        </w:rPr>
        <w:t xml:space="preserve"> — for 50 years — that </w:t>
      </w:r>
      <w:r w:rsidRPr="00000276">
        <w:rPr>
          <w:rStyle w:val="StyleBoldUnderline"/>
        </w:rPr>
        <w:t>it will not do business with Cuba until it learns to respect human rights and liberty.</w:t>
      </w:r>
      <w:r w:rsidRPr="00000276">
        <w:rPr>
          <w:sz w:val="16"/>
        </w:rPr>
        <w:t xml:space="preserve"> There is a pretty </w:t>
      </w:r>
      <w:r w:rsidRPr="00000276">
        <w:rPr>
          <w:rStyle w:val="StyleBoldUnderline"/>
        </w:rPr>
        <w:t>serious problem with this plan: It hasn’t worked.</w:t>
      </w:r>
      <w:r w:rsidRPr="00000276">
        <w:rPr>
          <w:sz w:val="16"/>
        </w:rPr>
        <w:t xml:space="preserve"> Beyond the fact that </w:t>
      </w:r>
      <w:r w:rsidRPr="00000276">
        <w:rPr>
          <w:rStyle w:val="StyleBoldUnderline"/>
        </w:rPr>
        <w:t>Castro is still in power and Cuba is still not a democracy, the embargo has not truly succeeded</w:t>
      </w:r>
      <w:r w:rsidRPr="00000276">
        <w:rPr>
          <w:sz w:val="16"/>
        </w:rPr>
        <w:t xml:space="preserve"> in sewing resentment into the hearts and minds of the Cuban people. The </w:t>
      </w:r>
      <w:r w:rsidRPr="00000276">
        <w:rPr>
          <w:rStyle w:val="StyleBoldUnderline"/>
        </w:rPr>
        <w:t xml:space="preserve">embargo allows Castro to make the United States and the embargo the scapegoats for all of Cuba’s ills. </w:t>
      </w:r>
      <w:r w:rsidRPr="00000276">
        <w:rPr>
          <w:sz w:val="16"/>
        </w:rPr>
        <w:t xml:space="preserve">It also forces </w:t>
      </w:r>
      <w:r w:rsidRPr="00000276">
        <w:rPr>
          <w:rStyle w:val="Emphasis"/>
        </w:rPr>
        <w:t>Cuba to rely on countries like the former USSR, China and Venezuela for trade.</w:t>
      </w:r>
      <w:r w:rsidRPr="00000276">
        <w:rPr>
          <w:sz w:val="16"/>
        </w:rPr>
        <w:t xml:space="preserve"> </w:t>
      </w:r>
      <w:r w:rsidRPr="00000276">
        <w:rPr>
          <w:rStyle w:val="StyleBoldUnderline"/>
        </w:rPr>
        <w:t>The appalling hypocrisy of the embargo is that the United States nearly always maintained diplomatic and economic relationships with countries</w:t>
      </w:r>
      <w:r w:rsidRPr="00000276">
        <w:rPr>
          <w:sz w:val="16"/>
        </w:rPr>
        <w:t xml:space="preserve"> like Russia, China and Vietnam even during the heart of the Cold War.</w:t>
      </w:r>
    </w:p>
    <w:p w:rsidR="00F63FAD" w:rsidRDefault="00F63FAD" w:rsidP="00F63FAD"/>
    <w:p w:rsidR="00F63FAD" w:rsidRDefault="00F63FAD" w:rsidP="00F63FAD"/>
    <w:p w:rsidR="00F63FAD" w:rsidRDefault="00F63FAD" w:rsidP="00F63FAD">
      <w:pPr>
        <w:pStyle w:val="Heading2"/>
      </w:pPr>
      <w:r>
        <w:t xml:space="preserve">Impacts </w:t>
      </w:r>
    </w:p>
    <w:p w:rsidR="00F63FAD" w:rsidRDefault="00F63FAD" w:rsidP="00F63FAD">
      <w:pPr>
        <w:pStyle w:val="Heading3"/>
      </w:pPr>
      <w:r>
        <w:t xml:space="preserve">Cuban Stability Impacts---Misc </w:t>
      </w:r>
    </w:p>
    <w:p w:rsidR="00F63FAD" w:rsidRDefault="00F63FAD" w:rsidP="00F63FAD">
      <w:pPr>
        <w:pStyle w:val="Heading4"/>
        <w:rPr>
          <w:rStyle w:val="StyleStyleBold12pt"/>
          <w:b/>
        </w:rPr>
      </w:pPr>
      <w:r w:rsidRPr="00F11BFE">
        <w:rPr>
          <w:rStyle w:val="StyleStyleBold12pt"/>
          <w:b/>
        </w:rPr>
        <w:t>Cuban Stability is key to prevent drug trade, terrorism, and  increased tensions</w:t>
      </w:r>
    </w:p>
    <w:p w:rsidR="00F63FAD" w:rsidRPr="00F11BFE" w:rsidRDefault="00F63FAD" w:rsidP="00F63FAD">
      <w:pPr>
        <w:rPr>
          <w:rStyle w:val="StyleStyleBold12pt"/>
        </w:rPr>
      </w:pPr>
      <w:r>
        <w:rPr>
          <w:rStyle w:val="StyleStyleBold12pt"/>
        </w:rPr>
        <w:t xml:space="preserve">Ashby, ‘3/29 </w:t>
      </w:r>
      <w:r w:rsidRPr="00F11BFE">
        <w:t xml:space="preserve">[3/29/13, Dr. Timothy Ashby is Senior Research Fellow at the Council on Hemispheric Affairs, “Preserving Stability in Cuba After Normalizing Relations with the United States – The Importance of Trading with State-Owned Enterprises”, </w:t>
      </w:r>
      <w:hyperlink r:id="rId113" w:history="1">
        <w:r w:rsidRPr="00F11BFE">
          <w:rPr>
            <w:rStyle w:val="Hyperlink"/>
          </w:rPr>
          <w:t>http://www.coha.org/preserving-stability-in-cuba-timothy-ashby/</w:t>
        </w:r>
      </w:hyperlink>
      <w:r>
        <w:t>, We do not endorse Ableist Language</w:t>
      </w:r>
      <w:r w:rsidRPr="00F11BFE">
        <w:t>]</w:t>
      </w:r>
    </w:p>
    <w:p w:rsidR="00F63FAD" w:rsidRDefault="00F63FAD" w:rsidP="00F63FAD">
      <w:pPr>
        <w:rPr>
          <w:sz w:val="16"/>
        </w:rPr>
      </w:pPr>
      <w:r w:rsidRPr="00033DFC">
        <w:rPr>
          <w:rStyle w:val="StyleBoldUnderline"/>
        </w:rPr>
        <w:lastRenderedPageBreak/>
        <w:t>Cuba under Raúl Castro has entered a new period of economic, social, and political transformation.</w:t>
      </w:r>
      <w:r w:rsidRPr="00F11BFE">
        <w:rPr>
          <w:sz w:val="16"/>
        </w:rPr>
        <w:t xml:space="preserve"> Reforms instituted within the past few years have brought the expansion of private sector entrepreneurial activity, including lifting restrictions on the sales of residential real estate, automobiles, and electronic goods. Additional reforms included, more than a million hectares of idle land has been leased to private farmers, where citizens have been granted permission to stay in hotels previously reserved for tourists, and freedom being granted for most Cubans to travel abroad. Stating that it was time for the “gradual transfer” of “key roles to new generations,” </w:t>
      </w:r>
      <w:r w:rsidRPr="00F11BFE">
        <w:rPr>
          <w:rStyle w:val="StyleBoldUnderline"/>
        </w:rPr>
        <w:t>President Raúl Castro announced that he will retire by 2018, and named as his possible successor a man who was not even born at the time of the Cuban Revolution.</w:t>
      </w:r>
      <w:r w:rsidRPr="00F11BFE">
        <w:rPr>
          <w:sz w:val="16"/>
        </w:rPr>
        <w:t xml:space="preserve"> [1</w:t>
      </w:r>
      <w:r w:rsidRPr="00F11BFE">
        <w:rPr>
          <w:rStyle w:val="StyleBoldUnderline"/>
        </w:rPr>
        <w:t>] The twilight of the Castro era presents challenges and opportunities for U.S. policy makers.</w:t>
      </w:r>
      <w:r w:rsidRPr="00F11BFE">
        <w:rPr>
          <w:sz w:val="16"/>
        </w:rPr>
        <w:t xml:space="preserve"> </w:t>
      </w:r>
      <w:r w:rsidRPr="00E64E30">
        <w:rPr>
          <w:rStyle w:val="Emphasis"/>
        </w:rPr>
        <w:t>Normalization of relations is inevitable</w:t>
      </w:r>
      <w:r w:rsidRPr="00F11BFE">
        <w:rPr>
          <w:sz w:val="16"/>
        </w:rPr>
        <w:t xml:space="preserve">, regardless of timing, yet external and internal factors may accelerate or retard the process. </w:t>
      </w:r>
      <w:r w:rsidRPr="00F11BFE">
        <w:rPr>
          <w:rStyle w:val="Emphasis"/>
        </w:rPr>
        <w:t>The death of Venezuelan President Hugo Chávez is likely to undermine the already dysfunctional Cuban economy, if it leads to reductions in oil imports and other forms of aid</w:t>
      </w:r>
      <w:r w:rsidRPr="00F11BFE">
        <w:rPr>
          <w:rStyle w:val="StyleBoldUnderline"/>
        </w:rPr>
        <w:t>. This could bring social chaos, especially among the island’s disaffected youth. Such an outcome would generate adverse consequences for U.S. national and regional security</w:t>
      </w:r>
      <w:r w:rsidRPr="00F11BFE">
        <w:rPr>
          <w:sz w:val="16"/>
        </w:rPr>
        <w:t xml:space="preserve">. </w:t>
      </w:r>
      <w:r w:rsidRPr="00F11BFE">
        <w:rPr>
          <w:rStyle w:val="Emphasis"/>
        </w:rPr>
        <w:t>To maintain Cuba’s social and economic stability while reforms are maturing, the United States must throw itself open to unrestricted bilateral trade with all Cuban enterprises, both private and state-owned</w:t>
      </w:r>
      <w:r w:rsidRPr="00F11BFE">
        <w:rPr>
          <w:sz w:val="16"/>
        </w:rPr>
        <w:t xml:space="preserve">. </w:t>
      </w:r>
      <w:r w:rsidRPr="00F11BFE">
        <w:rPr>
          <w:rStyle w:val="StyleBoldUnderline"/>
        </w:rPr>
        <w:t>The collapse of Cuba’s tottering economy could seismically impact the United States and neighboring countries.</w:t>
      </w:r>
      <w:r w:rsidRPr="00F11BFE">
        <w:rPr>
          <w:sz w:val="16"/>
        </w:rPr>
        <w:t xml:space="preserve"> It certainly did during the Mariel Boatlift of 1980, precipitated by </w:t>
      </w:r>
      <w:r w:rsidRPr="00F11BFE">
        <w:rPr>
          <w:rStyle w:val="StyleBoldUnderline"/>
        </w:rPr>
        <w:t>a downturn in the Cuban economy which led to tensions on the island</w:t>
      </w:r>
      <w:r w:rsidRPr="00F11BFE">
        <w:rPr>
          <w:sz w:val="16"/>
        </w:rPr>
        <w:t xml:space="preserve">. Over 125,000 Cuban refugees landed in the Miami area, including 31,000 criminals and mental patients. </w:t>
      </w:r>
    </w:p>
    <w:p w:rsidR="00F63FAD" w:rsidRDefault="00F63FAD" w:rsidP="00F63FAD">
      <w:pPr>
        <w:rPr>
          <w:sz w:val="16"/>
        </w:rPr>
      </w:pPr>
    </w:p>
    <w:p w:rsidR="00F63FAD" w:rsidRDefault="00F63FAD" w:rsidP="00F63FAD">
      <w:pPr>
        <w:rPr>
          <w:rStyle w:val="Emphasis"/>
        </w:rPr>
      </w:pPr>
      <w:r w:rsidRPr="00F11BFE">
        <w:rPr>
          <w:rStyle w:val="StyleBoldUnderline"/>
        </w:rPr>
        <w:t xml:space="preserve">Today, the United States defines its national security interests regarding Cuba as follows: </w:t>
      </w:r>
      <w:r w:rsidRPr="00F11BFE">
        <w:rPr>
          <w:sz w:val="16"/>
        </w:rPr>
        <w:t xml:space="preserve">• Avoid one or more </w:t>
      </w:r>
      <w:r w:rsidRPr="00F11BFE">
        <w:rPr>
          <w:rStyle w:val="StyleBoldUnderline"/>
        </w:rPr>
        <w:t>mass migrations;</w:t>
      </w:r>
      <w:r w:rsidRPr="00F11BFE">
        <w:rPr>
          <w:sz w:val="16"/>
        </w:rPr>
        <w:t xml:space="preserve"> • Prevent Cuba from becoming another porous border that allows continuous large-scale migration to the hemisphere; • </w:t>
      </w:r>
      <w:r w:rsidRPr="00F11BFE">
        <w:rPr>
          <w:rStyle w:val="StyleBoldUnderline"/>
        </w:rPr>
        <w:t>Prevent Cuba from becoming a major source or transshipment point for the illegal drug trade</w:t>
      </w:r>
      <w:r w:rsidRPr="00F11BFE">
        <w:rPr>
          <w:sz w:val="16"/>
        </w:rPr>
        <w:t xml:space="preserve">; • </w:t>
      </w:r>
      <w:r w:rsidRPr="00F11BFE">
        <w:rPr>
          <w:rStyle w:val="StyleBoldUnderline"/>
        </w:rPr>
        <w:t>Avoid Cuba becoming a state with ungoverned spaces that could provide a platform for terrorists and others wishing to harm the United States</w:t>
      </w:r>
      <w:r w:rsidRPr="00F11BFE">
        <w:rPr>
          <w:sz w:val="16"/>
        </w:rPr>
        <w:t xml:space="preserve">. [2] </w:t>
      </w:r>
      <w:r w:rsidRPr="00F11BFE">
        <w:rPr>
          <w:rStyle w:val="Emphasis"/>
        </w:rPr>
        <w:t xml:space="preserve">All of these national security threats are directly related to economic and social conditions within Cuba. </w:t>
      </w:r>
    </w:p>
    <w:p w:rsidR="00F63FAD" w:rsidRPr="00D92A40" w:rsidRDefault="00F63FAD" w:rsidP="00F63FAD">
      <w:pPr>
        <w:rPr>
          <w:rStyle w:val="Emphasis"/>
          <w:b w:val="0"/>
        </w:rPr>
      </w:pPr>
    </w:p>
    <w:p w:rsidR="00F63FAD" w:rsidRPr="00D92A40" w:rsidRDefault="00F63FAD" w:rsidP="00F63FAD">
      <w:pPr>
        <w:pStyle w:val="Heading4"/>
        <w:rPr>
          <w:rStyle w:val="StyleStyleBold12pt"/>
          <w:b/>
        </w:rPr>
      </w:pPr>
      <w:r w:rsidRPr="00D92A40">
        <w:rPr>
          <w:rStyle w:val="StyleStyleBold12pt"/>
          <w:b/>
        </w:rPr>
        <w:t>Cuba is a major part of the US drug Trade</w:t>
      </w:r>
    </w:p>
    <w:p w:rsidR="00F63FAD" w:rsidRPr="004E28BD" w:rsidRDefault="00F63FAD" w:rsidP="00F63FAD">
      <w:pPr>
        <w:rPr>
          <w:rStyle w:val="StyleStyleBold12pt"/>
        </w:rPr>
      </w:pPr>
      <w:r>
        <w:rPr>
          <w:rStyle w:val="StyleStyleBold12pt"/>
        </w:rPr>
        <w:t>Brown and Owens, ‘10</w:t>
      </w:r>
      <w:r w:rsidRPr="000E3B35">
        <w:t>[</w:t>
      </w:r>
      <w:r>
        <w:t xml:space="preserve">2/12/10, </w:t>
      </w:r>
      <w:r w:rsidRPr="000E3B35">
        <w:t xml:space="preserve">Mr. Evan Brown is assigned to the University of Pittsburgh, Matthew B. Ridgway Center for International Security Studies, Dallas D. Owens works for the Strategic Studies Institute, “DRUG TRAFFICKING, VIOLENCE, AND INSTABILITY IN MEXICO, COLOMBIA, AND THE CARIBBEAN: IMPLICATIONS FOR U.S. NATIONAL SECURITY”, </w:t>
      </w:r>
      <w:hyperlink r:id="rId114" w:history="1">
        <w:r w:rsidRPr="000E3B35">
          <w:rPr>
            <w:rStyle w:val="Hyperlink"/>
          </w:rPr>
          <w:t>http://www.strategicstudiesinstitute.army.mil/pdffiles/PUB968.pdf</w:t>
        </w:r>
      </w:hyperlink>
      <w:r w:rsidRPr="000E3B35">
        <w:t>]</w:t>
      </w:r>
    </w:p>
    <w:p w:rsidR="00F63FAD" w:rsidRPr="004E28BD" w:rsidRDefault="00F63FAD" w:rsidP="00F63FAD">
      <w:pPr>
        <w:rPr>
          <w:sz w:val="16"/>
        </w:rPr>
      </w:pPr>
      <w:r w:rsidRPr="00B815AC">
        <w:rPr>
          <w:rStyle w:val="StyleBoldUnderline"/>
        </w:rPr>
        <w:t>Panelists noted that the Caribbean has been the victim of extremely imbalanced relationships with the United States</w:t>
      </w:r>
      <w:r w:rsidRPr="004E28BD">
        <w:rPr>
          <w:sz w:val="16"/>
        </w:rPr>
        <w:t xml:space="preserve">. One panelist pointed out that </w:t>
      </w:r>
      <w:r w:rsidRPr="00B815AC">
        <w:rPr>
          <w:rStyle w:val="StyleBoldUnderline"/>
        </w:rPr>
        <w:t>the islands were</w:t>
      </w:r>
      <w:r w:rsidRPr="004E28BD">
        <w:rPr>
          <w:sz w:val="16"/>
        </w:rPr>
        <w:t xml:space="preserve"> a minor consumer of drugs but </w:t>
      </w:r>
      <w:r w:rsidRPr="00B815AC">
        <w:rPr>
          <w:rStyle w:val="StyleBoldUnderline"/>
        </w:rPr>
        <w:t>a major transit point to the United States; with the attendant increase in corruption and violence, the Caribbean governments are ill-suited to combat it. Th</w:t>
      </w:r>
      <w:r w:rsidRPr="004E28BD">
        <w:rPr>
          <w:sz w:val="16"/>
        </w:rPr>
        <w:t xml:space="preserve">e second panelist described </w:t>
      </w:r>
      <w:r w:rsidRPr="00B815AC">
        <w:rPr>
          <w:rStyle w:val="StyleBoldUnderline"/>
        </w:rPr>
        <w:t>Caribbean government policies as being driven by Cold War concerns for decades, leading to relative ignorance of the drug problem, or the framing of it as a U.S. problem</w:t>
      </w:r>
      <w:r w:rsidRPr="004E28BD">
        <w:rPr>
          <w:sz w:val="16"/>
        </w:rPr>
        <w:t xml:space="preserve">. Both agreed on the immense difficulty experienced by the regional governments in navigating thepowerful influences of both the U.S. Government and drug organizations. The third panelist then discussed his work doing network analysis on Jamaican and Brazilian gangs. </w:t>
      </w:r>
      <w:r w:rsidRPr="004E28BD">
        <w:rPr>
          <w:rStyle w:val="StyleBoldUnderline"/>
        </w:rPr>
        <w:t>He provided further evidence for the recurring idea that the state plays a key role not only in combating criminal organizations, but also in facilitating them</w:t>
      </w:r>
      <w:r w:rsidRPr="004E28BD">
        <w:rPr>
          <w:sz w:val="16"/>
        </w:rPr>
        <w:t xml:space="preserve">. He described evidence of substantial political organization support for criminal networks, concluding that governments need to understand these complex networks of criminal and political support if they are to make progress in combating the problem. Many of the questions from the conference participants asked the panelists to address what needs to be done, both by local governments and the United States, given the complex dynamics in the Caribbean. </w:t>
      </w:r>
      <w:r w:rsidRPr="004E28BD">
        <w:rPr>
          <w:rStyle w:val="StyleBoldUnderline"/>
        </w:rPr>
        <w:t>There was agreement hat, despite the impact of their centre cession, governments need</w:t>
      </w:r>
      <w:r>
        <w:rPr>
          <w:rStyle w:val="StyleBoldUnderline"/>
        </w:rPr>
        <w:t xml:space="preserve"> </w:t>
      </w:r>
      <w:r w:rsidRPr="004E28BD">
        <w:rPr>
          <w:rStyle w:val="StyleBoldUnderline"/>
        </w:rPr>
        <w:t>to</w:t>
      </w:r>
      <w:r>
        <w:rPr>
          <w:rStyle w:val="StyleBoldUnderline"/>
        </w:rPr>
        <w:t xml:space="preserve"> </w:t>
      </w:r>
      <w:r w:rsidRPr="004E28BD">
        <w:rPr>
          <w:rStyle w:val="StyleBoldUnderline"/>
        </w:rPr>
        <w:t>meet</w:t>
      </w:r>
      <w:r>
        <w:rPr>
          <w:rStyle w:val="StyleBoldUnderline"/>
        </w:rPr>
        <w:t xml:space="preserve"> </w:t>
      </w:r>
      <w:r w:rsidRPr="004E28BD">
        <w:rPr>
          <w:rStyle w:val="StyleBoldUnderline"/>
        </w:rPr>
        <w:t>the4 problem head on, especially interms of rooting out corruption</w:t>
      </w:r>
      <w:r w:rsidRPr="004E28BD">
        <w:rPr>
          <w:sz w:val="16"/>
        </w:rPr>
        <w:t xml:space="preserve">. One panelist argued for the need to expand opportunity for local citizens as opposed to increasing the strength of the security services. </w:t>
      </w:r>
      <w:r w:rsidRPr="004E28BD">
        <w:rPr>
          <w:rStyle w:val="StyleBoldUnderline"/>
        </w:rPr>
        <w:t xml:space="preserve">Another discussed the role of </w:t>
      </w:r>
      <w:r w:rsidRPr="004E28BD">
        <w:rPr>
          <w:sz w:val="16"/>
        </w:rPr>
        <w:t xml:space="preserve">Venezuela and </w:t>
      </w:r>
      <w:r w:rsidRPr="004E28BD">
        <w:rPr>
          <w:rStyle w:val="StyleBoldUnderline"/>
        </w:rPr>
        <w:t>especially Cuba in supporting many of these states</w:t>
      </w:r>
      <w:r w:rsidRPr="004E28BD">
        <w:rPr>
          <w:sz w:val="16"/>
        </w:rPr>
        <w:t xml:space="preserve">, and the opinion that this support would continue regardless of the U.S. view of Cuba and Venezuela. </w:t>
      </w:r>
    </w:p>
    <w:p w:rsidR="00F63FAD" w:rsidRPr="00F63FAD" w:rsidRDefault="00F63FAD" w:rsidP="00F63FAD"/>
    <w:p w:rsidR="00285888" w:rsidRDefault="00285888" w:rsidP="00285888"/>
    <w:p w:rsidR="00285888" w:rsidRPr="00A40573" w:rsidRDefault="00285888" w:rsidP="00285888">
      <w:pPr>
        <w:pStyle w:val="Heading1"/>
      </w:pPr>
      <w:r>
        <w:t>Chinese Sphere of Influence Advantage</w:t>
      </w:r>
    </w:p>
    <w:p w:rsidR="00285888" w:rsidRPr="00A40573" w:rsidRDefault="00285888" w:rsidP="00285888">
      <w:pPr>
        <w:rPr>
          <w:rFonts w:asciiTheme="minorHAnsi" w:hAnsiTheme="minorHAnsi"/>
        </w:rPr>
      </w:pPr>
    </w:p>
    <w:p w:rsidR="00285888" w:rsidRPr="00A40573" w:rsidRDefault="00285888" w:rsidP="00285888">
      <w:pPr>
        <w:pStyle w:val="Heading2"/>
      </w:pPr>
      <w:r w:rsidRPr="00A40573">
        <w:lastRenderedPageBreak/>
        <w:t>1AC (China)</w:t>
      </w:r>
    </w:p>
    <w:p w:rsidR="00285888" w:rsidRPr="00A40573" w:rsidRDefault="00285888" w:rsidP="00285888">
      <w:pPr>
        <w:rPr>
          <w:rFonts w:asciiTheme="minorHAnsi" w:hAnsiTheme="minorHAnsi"/>
        </w:rPr>
      </w:pPr>
    </w:p>
    <w:p w:rsidR="00285888" w:rsidRPr="00A40573" w:rsidRDefault="00285888" w:rsidP="00285888">
      <w:pPr>
        <w:pStyle w:val="Heading4"/>
        <w:rPr>
          <w:rFonts w:asciiTheme="minorHAnsi" w:hAnsiTheme="minorHAnsi"/>
        </w:rPr>
      </w:pPr>
      <w:r w:rsidRPr="00A40573">
        <w:rPr>
          <w:rFonts w:asciiTheme="minorHAnsi" w:hAnsiTheme="minorHAnsi"/>
        </w:rPr>
        <w:t>Chinese and Russian engagement in Latin America have allowed them to take over the American sphere of influence, engaging Cuba is key to reverse the trend</w:t>
      </w:r>
    </w:p>
    <w:p w:rsidR="00285888" w:rsidRPr="00A40573" w:rsidRDefault="00285888" w:rsidP="00285888">
      <w:pPr>
        <w:rPr>
          <w:rStyle w:val="StyleStyleBold12pt"/>
          <w:rFonts w:asciiTheme="minorHAnsi" w:hAnsiTheme="minorHAnsi"/>
          <w:b w:val="0"/>
          <w:sz w:val="16"/>
        </w:rPr>
      </w:pPr>
      <w:r w:rsidRPr="00A40573">
        <w:rPr>
          <w:rStyle w:val="StyleStyleBold12pt"/>
          <w:rFonts w:asciiTheme="minorHAnsi" w:hAnsiTheme="minorHAnsi"/>
        </w:rPr>
        <w:t>Llana , 2012</w:t>
      </w:r>
      <w:r w:rsidRPr="00A40573">
        <w:rPr>
          <w:rStyle w:val="StyleStyleBold12pt"/>
          <w:rFonts w:asciiTheme="minorHAnsi" w:hAnsiTheme="minorHAnsi"/>
          <w:b w:val="0"/>
          <w:sz w:val="16"/>
        </w:rPr>
        <w:t xml:space="preserve"> (Sara, staff writer for Christian Science Monitor news service, “50 years after Cuba missile crisis, US influence in hemisphere waning”, 10/14/2012, http://www.csmonitor.com/World/Americas/2012/1014/50-years-after-Cuba-missile-crisis-US-influence-in-hemisphere-waning)</w:t>
      </w:r>
    </w:p>
    <w:p w:rsidR="00285888" w:rsidRDefault="00285888" w:rsidP="00285888">
      <w:pPr>
        <w:rPr>
          <w:rStyle w:val="Emphasis"/>
          <w:rFonts w:asciiTheme="minorHAnsi" w:hAnsiTheme="minorHAnsi"/>
        </w:rPr>
      </w:pPr>
      <w:r w:rsidRPr="00A40573">
        <w:rPr>
          <w:rFonts w:asciiTheme="minorHAnsi" w:hAnsiTheme="minorHAnsi"/>
          <w:sz w:val="16"/>
        </w:rPr>
        <w:t xml:space="preserve">It was not only the containment of communism that drove US attempts to oust Fidel Castro from the helm of Cuba in the early 1960s, says Mr. Brenner. The US was also concerned about Latin American countries emulating Cuba, particularly its geopolitical stance in the cold war, and thus undermining American leadership in the Western Hemisphere. </w:t>
      </w:r>
      <w:r w:rsidRPr="00A40573">
        <w:rPr>
          <w:rStyle w:val="StyleBoldUnderline"/>
          <w:rFonts w:asciiTheme="minorHAnsi" w:hAnsiTheme="minorHAnsi"/>
        </w:rPr>
        <w:t>Some 50 years later, the US faces the same situation, just a more modern iteration</w:t>
      </w:r>
      <w:r w:rsidRPr="00A40573">
        <w:rPr>
          <w:rFonts w:asciiTheme="minorHAnsi" w:hAnsiTheme="minorHAnsi"/>
          <w:sz w:val="16"/>
        </w:rPr>
        <w:t xml:space="preserve">. “What the US feared the most in 1962 has come to pass,” says Brenner, who wrote "Sad and Luminous Days: Cuba's Struggle with the Superpowers after the Missile Crisis." “We were concerned about </w:t>
      </w:r>
      <w:r w:rsidRPr="00A40573">
        <w:rPr>
          <w:rStyle w:val="Emphasis"/>
          <w:rFonts w:asciiTheme="minorHAnsi" w:hAnsiTheme="minorHAnsi"/>
          <w:highlight w:val="green"/>
        </w:rPr>
        <w:t>our sphere of influence that we had taken for granted</w:t>
      </w:r>
      <w:r w:rsidRPr="00A40573">
        <w:rPr>
          <w:rFonts w:asciiTheme="minorHAnsi" w:hAnsiTheme="minorHAnsi"/>
          <w:sz w:val="16"/>
        </w:rPr>
        <w:t xml:space="preserve">.… [Today] </w:t>
      </w:r>
      <w:r w:rsidRPr="00A40573">
        <w:rPr>
          <w:rStyle w:val="StyleBoldUnderline"/>
          <w:rFonts w:asciiTheme="minorHAnsi" w:hAnsiTheme="minorHAnsi"/>
        </w:rPr>
        <w:t xml:space="preserve">we </w:t>
      </w:r>
      <w:r w:rsidRPr="00A40573">
        <w:rPr>
          <w:rStyle w:val="StyleBoldUnderline"/>
          <w:rFonts w:asciiTheme="minorHAnsi" w:hAnsiTheme="minorHAnsi"/>
          <w:highlight w:val="green"/>
        </w:rPr>
        <w:t>cannot dominate this region anymore</w:t>
      </w:r>
      <w:r w:rsidRPr="00A40573">
        <w:rPr>
          <w:rStyle w:val="StyleBoldUnderline"/>
          <w:rFonts w:asciiTheme="minorHAnsi" w:hAnsiTheme="minorHAnsi"/>
        </w:rPr>
        <w:t>. They do not look to us for leadership</w:t>
      </w:r>
      <w:r w:rsidRPr="00A40573">
        <w:rPr>
          <w:rFonts w:asciiTheme="minorHAnsi" w:hAnsiTheme="minorHAnsi"/>
          <w:sz w:val="16"/>
        </w:rPr>
        <w:t xml:space="preserve">. Countries look within the region, and to some extent to Cuba still.” </w:t>
      </w:r>
      <w:r w:rsidRPr="00A40573">
        <w:rPr>
          <w:rStyle w:val="StyleBoldUnderline"/>
          <w:rFonts w:asciiTheme="minorHAnsi" w:hAnsiTheme="minorHAnsi"/>
        </w:rPr>
        <w:t>After</w:t>
      </w:r>
      <w:r w:rsidRPr="00A40573">
        <w:rPr>
          <w:rFonts w:asciiTheme="minorHAnsi" w:hAnsiTheme="minorHAnsi"/>
          <w:sz w:val="16"/>
        </w:rPr>
        <w:t xml:space="preserve"> the terrorist attacks of 9</w:t>
      </w:r>
      <w:r w:rsidRPr="00A40573">
        <w:rPr>
          <w:rStyle w:val="StyleBoldUnderline"/>
          <w:rFonts w:asciiTheme="minorHAnsi" w:hAnsiTheme="minorHAnsi"/>
        </w:rPr>
        <w:t>/11, the US turned its attention from Latin America as it focused</w:t>
      </w:r>
      <w:r w:rsidRPr="00A40573">
        <w:rPr>
          <w:rFonts w:asciiTheme="minorHAnsi" w:hAnsiTheme="minorHAnsi"/>
          <w:sz w:val="16"/>
        </w:rPr>
        <w:t xml:space="preserve"> </w:t>
      </w:r>
      <w:r w:rsidRPr="00A40573">
        <w:rPr>
          <w:rStyle w:val="StyleBoldUnderline"/>
          <w:rFonts w:asciiTheme="minorHAnsi" w:hAnsiTheme="minorHAnsi"/>
        </w:rPr>
        <w:t>on</w:t>
      </w:r>
      <w:r w:rsidRPr="00A40573">
        <w:rPr>
          <w:rFonts w:asciiTheme="minorHAnsi" w:hAnsiTheme="minorHAnsi"/>
          <w:sz w:val="16"/>
        </w:rPr>
        <w:t xml:space="preserve"> terrorism and threats from </w:t>
      </w:r>
      <w:r w:rsidRPr="00A40573">
        <w:rPr>
          <w:rStyle w:val="StyleBoldUnderline"/>
          <w:rFonts w:asciiTheme="minorHAnsi" w:hAnsiTheme="minorHAnsi"/>
        </w:rPr>
        <w:t>the Middle East</w:t>
      </w:r>
      <w:r w:rsidRPr="00A40573">
        <w:rPr>
          <w:rFonts w:asciiTheme="minorHAnsi" w:hAnsiTheme="minorHAnsi"/>
          <w:sz w:val="16"/>
        </w:rPr>
        <w:t xml:space="preserve">. At the same time, over the past decade Latin American democracy has flourished and the global economy shifted, with </w:t>
      </w:r>
      <w:r w:rsidRPr="00A40573">
        <w:rPr>
          <w:rStyle w:val="Emphasis"/>
          <w:rFonts w:asciiTheme="minorHAnsi" w:hAnsiTheme="minorHAnsi"/>
          <w:highlight w:val="green"/>
        </w:rPr>
        <w:t xml:space="preserve">Latin America no longer looking just north to the US for leadership and investment, but to </w:t>
      </w:r>
      <w:r w:rsidRPr="00A40573">
        <w:rPr>
          <w:rStyle w:val="Emphasis"/>
          <w:rFonts w:asciiTheme="minorHAnsi" w:hAnsiTheme="minorHAnsi"/>
        </w:rPr>
        <w:t>India</w:t>
      </w:r>
      <w:r w:rsidRPr="00A40573">
        <w:rPr>
          <w:rStyle w:val="Emphasis"/>
          <w:rFonts w:asciiTheme="minorHAnsi" w:hAnsiTheme="minorHAnsi"/>
          <w:highlight w:val="green"/>
        </w:rPr>
        <w:t>, China, and Russia</w:t>
      </w:r>
      <w:r w:rsidRPr="00A40573">
        <w:rPr>
          <w:rFonts w:asciiTheme="minorHAnsi" w:hAnsiTheme="minorHAnsi"/>
          <w:sz w:val="16"/>
        </w:rPr>
        <w:t xml:space="preserve">. </w:t>
      </w:r>
      <w:r w:rsidRPr="00A40573">
        <w:rPr>
          <w:rStyle w:val="StyleBoldUnderline"/>
          <w:rFonts w:asciiTheme="minorHAnsi" w:hAnsiTheme="minorHAnsi"/>
        </w:rPr>
        <w:t xml:space="preserve">China surpassed the US as Brazil’s biggest trading partner in 2009. </w:t>
      </w:r>
      <w:r w:rsidRPr="00A40573">
        <w:rPr>
          <w:rStyle w:val="StyleBoldUnderline"/>
          <w:rFonts w:asciiTheme="minorHAnsi" w:hAnsiTheme="minorHAnsi"/>
          <w:highlight w:val="green"/>
        </w:rPr>
        <w:t>Most of these relationships are economic in nature</w:t>
      </w:r>
      <w:r w:rsidRPr="00A40573">
        <w:rPr>
          <w:rStyle w:val="StyleBoldUnderline"/>
          <w:rFonts w:asciiTheme="minorHAnsi" w:hAnsiTheme="minorHAnsi"/>
        </w:rPr>
        <w:t xml:space="preserve"> among emerging economies</w:t>
      </w:r>
      <w:r w:rsidRPr="00A40573">
        <w:rPr>
          <w:rFonts w:asciiTheme="minorHAnsi" w:hAnsiTheme="minorHAnsi"/>
          <w:sz w:val="16"/>
        </w:rPr>
        <w:t xml:space="preserve">. If </w:t>
      </w:r>
      <w:r w:rsidRPr="00A40573">
        <w:rPr>
          <w:rStyle w:val="StyleBoldUnderline"/>
          <w:rFonts w:asciiTheme="minorHAnsi" w:hAnsiTheme="minorHAnsi"/>
          <w:highlight w:val="green"/>
        </w:rPr>
        <w:t>Russia</w:t>
      </w:r>
      <w:r w:rsidRPr="00A40573">
        <w:rPr>
          <w:rFonts w:asciiTheme="minorHAnsi" w:hAnsiTheme="minorHAnsi"/>
          <w:sz w:val="16"/>
        </w:rPr>
        <w:t xml:space="preserve">, for example, once </w:t>
      </w:r>
      <w:r w:rsidRPr="00A40573">
        <w:rPr>
          <w:rStyle w:val="StyleBoldUnderline"/>
          <w:rFonts w:asciiTheme="minorHAnsi" w:hAnsiTheme="minorHAnsi"/>
          <w:highlight w:val="green"/>
        </w:rPr>
        <w:t>eyed Cuba to buoy its political project</w:t>
      </w:r>
      <w:r w:rsidRPr="00A40573">
        <w:rPr>
          <w:rFonts w:asciiTheme="minorHAnsi" w:hAnsiTheme="minorHAnsi"/>
          <w:sz w:val="16"/>
        </w:rPr>
        <w:t xml:space="preserve"> close to the American border, today </w:t>
      </w:r>
      <w:r w:rsidRPr="00A40573">
        <w:rPr>
          <w:rStyle w:val="StyleBoldUnderline"/>
          <w:rFonts w:asciiTheme="minorHAnsi" w:hAnsiTheme="minorHAnsi"/>
        </w:rPr>
        <w:t>it is inking energy deals and selling arms in Latin America</w:t>
      </w:r>
      <w:r w:rsidRPr="00A40573">
        <w:rPr>
          <w:rFonts w:asciiTheme="minorHAnsi" w:hAnsiTheme="minorHAnsi"/>
          <w:sz w:val="16"/>
        </w:rPr>
        <w:t xml:space="preserve"> because it finds willing partners and purchasers there. “</w:t>
      </w:r>
      <w:r w:rsidRPr="00A40573">
        <w:rPr>
          <w:rStyle w:val="StyleBoldUnderline"/>
          <w:rFonts w:asciiTheme="minorHAnsi" w:hAnsiTheme="minorHAnsi"/>
          <w:highlight w:val="green"/>
        </w:rPr>
        <w:t>Russia is going to sell all kinds of arms to Venezuela</w:t>
      </w:r>
      <w:r w:rsidRPr="00A40573">
        <w:rPr>
          <w:rFonts w:asciiTheme="minorHAnsi" w:hAnsiTheme="minorHAnsi"/>
          <w:sz w:val="16"/>
        </w:rPr>
        <w:t xml:space="preserve">, not because [Venezuelan President] Hugo Chávez is saying he is socialist. It’s because he has money to pay for it,” says Alex Sanchez, a senior research fellow at the Council on Hemispheric Affairs. </w:t>
      </w:r>
      <w:r w:rsidRPr="00A40573">
        <w:rPr>
          <w:rStyle w:val="StyleBoldUnderline"/>
          <w:rFonts w:asciiTheme="minorHAnsi" w:hAnsiTheme="minorHAnsi"/>
        </w:rPr>
        <w:t xml:space="preserve">The flurry of </w:t>
      </w:r>
      <w:r w:rsidRPr="00A40573">
        <w:rPr>
          <w:rStyle w:val="StyleBoldUnderline"/>
          <w:rFonts w:asciiTheme="minorHAnsi" w:hAnsiTheme="minorHAnsi"/>
          <w:highlight w:val="green"/>
        </w:rPr>
        <w:t xml:space="preserve">investment in countries ranging from Venezuela to Bolivia helps </w:t>
      </w:r>
      <w:r w:rsidRPr="00A40573">
        <w:rPr>
          <w:rStyle w:val="Emphasis"/>
          <w:rFonts w:asciiTheme="minorHAnsi" w:hAnsiTheme="minorHAnsi"/>
          <w:highlight w:val="green"/>
        </w:rPr>
        <w:t>to further undermine US global dominance in the region</w:t>
      </w:r>
      <w:r w:rsidRPr="00A40573">
        <w:rPr>
          <w:rFonts w:asciiTheme="minorHAnsi" w:hAnsiTheme="minorHAnsi"/>
          <w:sz w:val="16"/>
          <w:highlight w:val="green"/>
        </w:rPr>
        <w:t>,</w:t>
      </w:r>
      <w:r w:rsidRPr="00A40573">
        <w:rPr>
          <w:rFonts w:asciiTheme="minorHAnsi" w:hAnsiTheme="minorHAnsi"/>
          <w:sz w:val="16"/>
        </w:rPr>
        <w:t xml:space="preserve"> a scenario that many leaders welcome today. Chief among them is Mr. Chávez, who just won another six-year term in office, and his allies including President Evo Morales in Bolivia and President Daniel Ortega in Nicaragua. Indeed, </w:t>
      </w:r>
      <w:r w:rsidRPr="00A40573">
        <w:rPr>
          <w:rStyle w:val="StyleBoldUnderline"/>
          <w:rFonts w:asciiTheme="minorHAnsi" w:hAnsiTheme="minorHAnsi"/>
        </w:rPr>
        <w:t xml:space="preserve">the anniversary of the Cuban missile crisis will likely provide </w:t>
      </w:r>
      <w:r w:rsidRPr="00A40573">
        <w:rPr>
          <w:rStyle w:val="StyleBoldUnderline"/>
          <w:rFonts w:asciiTheme="minorHAnsi" w:hAnsiTheme="minorHAnsi"/>
          <w:highlight w:val="green"/>
        </w:rPr>
        <w:t xml:space="preserve">an opportunity for the “extreme left” in </w:t>
      </w:r>
      <w:r w:rsidRPr="00A40573">
        <w:rPr>
          <w:rStyle w:val="Emphasis"/>
          <w:rFonts w:asciiTheme="minorHAnsi" w:hAnsiTheme="minorHAnsi"/>
          <w:highlight w:val="green"/>
        </w:rPr>
        <w:t>Latin America to express support for Cuba</w:t>
      </w:r>
      <w:r w:rsidRPr="00A40573">
        <w:rPr>
          <w:rFonts w:asciiTheme="minorHAnsi" w:hAnsiTheme="minorHAnsi"/>
          <w:sz w:val="16"/>
        </w:rPr>
        <w:t xml:space="preserve">, says Johns Hopkins Latin American expert Riordan Roett. “They will be in solidarity about the survival of the Castro brothers,” Mr. Roett says. 'A linchpin' in the region That kind of defiance – showing respect for a nation that for so long the US has considered a thorn in its side – would have been unthinkable 50 years ago. Before the Cuban missile crisis, after the failed Bay of Pigs invasion, </w:t>
      </w:r>
      <w:r w:rsidRPr="00A40573">
        <w:rPr>
          <w:rStyle w:val="StyleBoldUnderline"/>
          <w:rFonts w:asciiTheme="minorHAnsi" w:hAnsiTheme="minorHAnsi"/>
        </w:rPr>
        <w:t>the US pressured Latin American countries to suspend Cuba’s membership from the Organization of American States</w:t>
      </w:r>
      <w:r w:rsidRPr="00A40573">
        <w:rPr>
          <w:rFonts w:asciiTheme="minorHAnsi" w:hAnsiTheme="minorHAnsi"/>
          <w:sz w:val="16"/>
        </w:rPr>
        <w:t xml:space="preserve"> (OAS). At the same time, Cuba signed onto the nonaligned movement, and Brenner says it was that move that the US feared other countries in Latin America might follow. At the time, US thinking on the movement was, ‘you are with us or you are against us.’ </w:t>
      </w:r>
      <w:r w:rsidRPr="00A40573">
        <w:rPr>
          <w:rStyle w:val="StyleBoldUnderline"/>
          <w:rFonts w:asciiTheme="minorHAnsi" w:hAnsiTheme="minorHAnsi"/>
        </w:rPr>
        <w:t>The politics surrounding Cuba at the OAS highlights the declining influence of the US in the region</w:t>
      </w:r>
      <w:r w:rsidRPr="00A40573">
        <w:rPr>
          <w:rFonts w:asciiTheme="minorHAnsi" w:hAnsiTheme="minorHAnsi"/>
          <w:sz w:val="16"/>
        </w:rPr>
        <w:t>. Fifty years ago, the US advocated Cuba’s suspension and was successful; but during the group’s summit in April, leaders across political spectrums said they would question attending another summit without Cuba at the table. “This comes from [Colombian President Juan Manuel] Santos, our most loyal ally in the region," says Brenner. "</w:t>
      </w:r>
      <w:r w:rsidRPr="00A40573">
        <w:rPr>
          <w:rStyle w:val="Emphasis"/>
          <w:rFonts w:asciiTheme="minorHAnsi" w:hAnsiTheme="minorHAnsi"/>
          <w:highlight w:val="green"/>
        </w:rPr>
        <w:t>Cuba was once the pariah state; it is now a linchpin for all the other countries.”</w:t>
      </w:r>
    </w:p>
    <w:p w:rsidR="00285888" w:rsidRDefault="00285888" w:rsidP="00285888">
      <w:pPr>
        <w:rPr>
          <w:rStyle w:val="Emphasis"/>
          <w:rFonts w:asciiTheme="minorHAnsi" w:hAnsiTheme="minorHAnsi"/>
        </w:rPr>
      </w:pPr>
    </w:p>
    <w:p w:rsidR="00285888" w:rsidRPr="009C6B2C" w:rsidRDefault="00285888" w:rsidP="00285888">
      <w:pPr>
        <w:pStyle w:val="Heading4"/>
        <w:rPr>
          <w:rStyle w:val="StyleStyleBold12pt"/>
          <w:b/>
        </w:rPr>
      </w:pPr>
      <w:r>
        <w:rPr>
          <w:rStyle w:val="StyleStyleBold12pt"/>
          <w:b/>
        </w:rPr>
        <w:t>Specifically, China is dominating Cuba now. Allowing Chinese influence in Cuba is a strategic disaster-a full repeal of the embargo is necessary to crowd them out</w:t>
      </w:r>
    </w:p>
    <w:p w:rsidR="00285888" w:rsidRPr="009C6B2C" w:rsidRDefault="00285888" w:rsidP="00285888">
      <w:pPr>
        <w:rPr>
          <w:rStyle w:val="StyleStyleBold12pt"/>
          <w:b w:val="0"/>
          <w:sz w:val="16"/>
        </w:rPr>
      </w:pPr>
      <w:r>
        <w:rPr>
          <w:rStyle w:val="StyleStyleBold12pt"/>
        </w:rPr>
        <w:t>Luko, 2011</w:t>
      </w:r>
      <w:r w:rsidRPr="009C6B2C">
        <w:rPr>
          <w:rStyle w:val="StyleStyleBold12pt"/>
          <w:b w:val="0"/>
          <w:sz w:val="16"/>
        </w:rPr>
        <w:t xml:space="preserve"> (James, Served in Washington DC with the National Council For Soviet East European Research, the Smithsonian Institute and two years as an analyst with the Canadian Department of National Defense, “China's Moves on Cuba Need to Be Stopped”, 6/29/2011, http://www.nolanchart.com/article8774-chinas-moves-on-cuba-need-to-be-stopped.html)</w:t>
      </w:r>
    </w:p>
    <w:p w:rsidR="00285888" w:rsidRPr="009C6B2C" w:rsidRDefault="00285888" w:rsidP="00285888">
      <w:pPr>
        <w:rPr>
          <w:rFonts w:asciiTheme="minorHAnsi" w:hAnsiTheme="minorHAnsi"/>
          <w:sz w:val="16"/>
        </w:rPr>
      </w:pPr>
      <w:r w:rsidRPr="009C6B2C">
        <w:rPr>
          <w:rStyle w:val="StyleBoldUnderline"/>
        </w:rPr>
        <w:t>The Red Dragon takes another wide step of not only flexing its muscles in Asia, but now wishes to supplant Russ</w:t>
      </w:r>
      <w:r w:rsidRPr="009C6B2C">
        <w:rPr>
          <w:rFonts w:asciiTheme="minorHAnsi" w:hAnsiTheme="minorHAnsi"/>
          <w:sz w:val="16"/>
        </w:rPr>
        <w:t xml:space="preserve">ias and (former USSRs) </w:t>
      </w:r>
      <w:r w:rsidRPr="009C6B2C">
        <w:rPr>
          <w:rStyle w:val="StyleBoldUnderline"/>
        </w:rPr>
        <w:t>forward base presence 90 miles from the United States</w:t>
      </w:r>
      <w:r w:rsidRPr="009C6B2C">
        <w:rPr>
          <w:rFonts w:asciiTheme="minorHAnsi" w:hAnsiTheme="minorHAnsi"/>
          <w:sz w:val="16"/>
        </w:rPr>
        <w:t xml:space="preserve">- CUBA. </w:t>
      </w:r>
      <w:r w:rsidRPr="009C6B2C">
        <w:rPr>
          <w:rStyle w:val="StyleBoldUnderline"/>
          <w:highlight w:val="green"/>
        </w:rPr>
        <w:t>Cuba is China's biggest trade partner in the Caribbean region</w:t>
      </w:r>
      <w:r w:rsidRPr="009C6B2C">
        <w:rPr>
          <w:rFonts w:asciiTheme="minorHAnsi" w:hAnsiTheme="minorHAnsi"/>
          <w:sz w:val="16"/>
        </w:rPr>
        <w:t xml:space="preserve">, while China is Cuba's second-largest trade partner after Venezuela. Over the past decade, </w:t>
      </w:r>
      <w:r w:rsidRPr="009C6B2C">
        <w:rPr>
          <w:rStyle w:val="StyleBoldUnderline"/>
        </w:rPr>
        <w:t>bilateral trade increased from $440 million in 2001 to $1.83 billion in 2010</w:t>
      </w:r>
      <w:r w:rsidRPr="009C6B2C">
        <w:rPr>
          <w:rFonts w:asciiTheme="minorHAnsi" w:hAnsiTheme="minorHAnsi"/>
          <w:sz w:val="16"/>
        </w:rPr>
        <w:t xml:space="preserve">. [1] In 2006 China and Cuba discussed offshore oil deals and now </w:t>
      </w:r>
      <w:r w:rsidRPr="009C6B2C">
        <w:rPr>
          <w:rStyle w:val="StyleBoldUnderline"/>
        </w:rPr>
        <w:t>China's National Petroleum Corporation is a major player in Cuban infrastructure</w:t>
      </w:r>
      <w:r w:rsidRPr="009C6B2C">
        <w:rPr>
          <w:rFonts w:asciiTheme="minorHAnsi" w:hAnsiTheme="minorHAnsi"/>
          <w:sz w:val="16"/>
        </w:rPr>
        <w:t xml:space="preserve"> improvements. [ibid] In 2008, none other than China's President himself, Hu JinTao visited Cuba with a sweet package of loans, grants and trade deals. </w:t>
      </w:r>
      <w:r w:rsidRPr="009C6B2C">
        <w:rPr>
          <w:rStyle w:val="Emphasis"/>
          <w:highlight w:val="green"/>
        </w:rPr>
        <w:t>If Cuba becomes a 'client' state of China, it will be a source of leverage against America whenever the U.S. Pressures China</w:t>
      </w:r>
      <w:r w:rsidRPr="009C6B2C">
        <w:rPr>
          <w:rFonts w:asciiTheme="minorHAnsi" w:hAnsiTheme="minorHAnsi"/>
          <w:sz w:val="16"/>
        </w:rPr>
        <w:t xml:space="preserve"> on Tibet and Taiwan. Soon we will witness the newly constructed blue-water navy of China cruising Cuba's coast in protection of their trade routes and supply of natural resources. In 2003 it </w:t>
      </w:r>
      <w:r w:rsidRPr="009C6B2C">
        <w:rPr>
          <w:rStyle w:val="StyleBoldUnderline"/>
        </w:rPr>
        <w:t>was reported that Chinese personnel were operating at least TWO</w:t>
      </w:r>
      <w:r w:rsidRPr="009C6B2C">
        <w:rPr>
          <w:rFonts w:asciiTheme="minorHAnsi" w:hAnsiTheme="minorHAnsi"/>
          <w:sz w:val="16"/>
        </w:rPr>
        <w:t xml:space="preserve"> (2) </w:t>
      </w:r>
      <w:r w:rsidRPr="009C6B2C">
        <w:rPr>
          <w:rStyle w:val="StyleBoldUnderline"/>
        </w:rPr>
        <w:t>intelligence signal sations in Cuba</w:t>
      </w:r>
      <w:r w:rsidRPr="009C6B2C">
        <w:rPr>
          <w:rFonts w:asciiTheme="minorHAnsi" w:hAnsiTheme="minorHAnsi"/>
          <w:sz w:val="16"/>
        </w:rPr>
        <w:t xml:space="preserve"> since at least 1999 ! [2] This month, June 2011, </w:t>
      </w:r>
      <w:r w:rsidRPr="009C6B2C">
        <w:rPr>
          <w:rStyle w:val="StyleBoldUnderline"/>
        </w:rPr>
        <w:t>the Vice President of China made an important visit, extending more financial aid</w:t>
      </w:r>
      <w:r w:rsidRPr="009C6B2C">
        <w:rPr>
          <w:rFonts w:asciiTheme="minorHAnsi" w:hAnsiTheme="minorHAnsi"/>
          <w:sz w:val="16"/>
        </w:rPr>
        <w:t>, interest-free, as well as related health projects to be paid for by China</w:t>
      </w:r>
      <w:r w:rsidRPr="009C6B2C">
        <w:rPr>
          <w:sz w:val="16"/>
        </w:rPr>
        <w:t xml:space="preserve">. </w:t>
      </w:r>
      <w:r w:rsidRPr="009C6B2C">
        <w:rPr>
          <w:rStyle w:val="StyleBoldUnderline"/>
        </w:rPr>
        <w:t>A client state in the making</w:t>
      </w:r>
      <w:r w:rsidRPr="009C6B2C">
        <w:rPr>
          <w:rFonts w:asciiTheme="minorHAnsi" w:hAnsiTheme="minorHAnsi"/>
          <w:sz w:val="16"/>
        </w:rPr>
        <w:t xml:space="preserve"> ! [3] </w:t>
      </w:r>
      <w:r w:rsidRPr="009C6B2C">
        <w:rPr>
          <w:rStyle w:val="Emphasis"/>
          <w:highlight w:val="green"/>
        </w:rPr>
        <w:t xml:space="preserve">The best way to counter the Chinese in Cuba is to reverse Americas 50 year old, ineffective and obsolete </w:t>
      </w:r>
      <w:r w:rsidRPr="009C6B2C">
        <w:rPr>
          <w:rStyle w:val="Emphasis"/>
          <w:highlight w:val="green"/>
        </w:rPr>
        <w:lastRenderedPageBreak/>
        <w:t>policy of isolationism and boycott of Cuba</w:t>
      </w:r>
      <w:r w:rsidRPr="009C6B2C">
        <w:rPr>
          <w:rFonts w:asciiTheme="minorHAnsi" w:hAnsiTheme="minorHAnsi"/>
          <w:sz w:val="16"/>
        </w:rPr>
        <w:t xml:space="preserve">. </w:t>
      </w:r>
      <w:r w:rsidRPr="009C6B2C">
        <w:rPr>
          <w:rStyle w:val="StyleBoldUnderline"/>
          <w:highlight w:val="green"/>
        </w:rPr>
        <w:t>The Chinese threat in Cuba should be the catalyst for the US to establish open and normalized relations</w:t>
      </w:r>
      <w:r w:rsidRPr="009C6B2C">
        <w:rPr>
          <w:rStyle w:val="StyleBoldUnderline"/>
        </w:rPr>
        <w:t>, with economic incentives to re-Americanize Cuba</w:t>
      </w:r>
      <w:r w:rsidRPr="009C6B2C">
        <w:rPr>
          <w:rFonts w:asciiTheme="minorHAnsi" w:hAnsiTheme="minorHAnsi"/>
          <w:sz w:val="16"/>
        </w:rPr>
        <w:t xml:space="preserve">, return of American investments and security agreements. </w:t>
      </w:r>
      <w:r w:rsidRPr="009C6B2C">
        <w:rPr>
          <w:rStyle w:val="StyleBoldUnderline"/>
        </w:rPr>
        <w:t>Checking the Chinese move in Cuba early on is vital to preventing a strategic Chinese foothold 90 miles from Florida</w:t>
      </w:r>
      <w:r w:rsidRPr="009C6B2C">
        <w:rPr>
          <w:rStyle w:val="Emphasis"/>
        </w:rPr>
        <w:t xml:space="preserve">. </w:t>
      </w:r>
      <w:r w:rsidRPr="009C6B2C">
        <w:rPr>
          <w:rStyle w:val="Emphasis"/>
          <w:highlight w:val="green"/>
        </w:rPr>
        <w:t>Allowing China to replace Russia in Cuba would be a strategic disaster</w:t>
      </w:r>
      <w:r w:rsidRPr="009C6B2C">
        <w:rPr>
          <w:rFonts w:asciiTheme="minorHAnsi" w:hAnsiTheme="minorHAnsi"/>
          <w:sz w:val="16"/>
        </w:rPr>
        <w:t xml:space="preserve">. China is dangling financial assistance and investments in order to establish a beachhead close to the shores of America. </w:t>
      </w:r>
      <w:r w:rsidRPr="009C6B2C">
        <w:rPr>
          <w:rStyle w:val="StyleBoldUnderline"/>
        </w:rPr>
        <w:t>This is a counter-response to Americas continued military presence in Asia</w:t>
      </w:r>
      <w:r w:rsidRPr="009C6B2C">
        <w:rPr>
          <w:rFonts w:asciiTheme="minorHAnsi" w:hAnsiTheme="minorHAnsi"/>
          <w:sz w:val="16"/>
        </w:rPr>
        <w:t xml:space="preserve">, continued support of Taiwan and recent increased American aid to the Philippines in its spat with China over sovereignty of the Spratly Islands. The Cuban people wish to return to the American fold and re-establish the traditional relationship with the Cuban anchor in Florida- namely the almost 900,000 Cubans living in Florida alone! [4] </w:t>
      </w:r>
      <w:r w:rsidRPr="009C6B2C">
        <w:rPr>
          <w:rStyle w:val="StyleBoldUnderline"/>
          <w:highlight w:val="green"/>
        </w:rPr>
        <w:t xml:space="preserve">Re-establishing normal relations with Cuba is a win-win situation and </w:t>
      </w:r>
      <w:r w:rsidRPr="009C6B2C">
        <w:rPr>
          <w:rStyle w:val="Emphasis"/>
          <w:highlight w:val="green"/>
        </w:rPr>
        <w:t>we should not allow inflexibility in our foreign policy to stand in the way</w:t>
      </w:r>
      <w:r w:rsidRPr="009C6B2C">
        <w:rPr>
          <w:rFonts w:asciiTheme="minorHAnsi" w:hAnsiTheme="minorHAnsi"/>
          <w:sz w:val="16"/>
        </w:rPr>
        <w:t xml:space="preserve">. The road is clear, Soviet and then Russian domination in Cuba was a massive violation of the Monroe Doctrine and a geostrategic mistake of Kennedy not to forcibly remove Castro at the time. </w:t>
      </w:r>
      <w:r w:rsidRPr="009C6B2C">
        <w:rPr>
          <w:rStyle w:val="StyleBoldUnderline"/>
        </w:rPr>
        <w:t>It is then no question that allowing the Chinese to supplant the Russians</w:t>
      </w:r>
      <w:r w:rsidRPr="009C6B2C">
        <w:rPr>
          <w:rFonts w:asciiTheme="minorHAnsi" w:hAnsiTheme="minorHAnsi"/>
          <w:sz w:val="16"/>
        </w:rPr>
        <w:t xml:space="preserve">, (who now have a weak presence in Cuba in any case) </w:t>
      </w:r>
      <w:r w:rsidRPr="009C6B2C">
        <w:rPr>
          <w:rStyle w:val="StyleBoldUnderline"/>
        </w:rPr>
        <w:t>needs to be stopped</w:t>
      </w:r>
      <w:r w:rsidRPr="009C6B2C">
        <w:rPr>
          <w:rFonts w:asciiTheme="minorHAnsi" w:hAnsiTheme="minorHAnsi"/>
          <w:sz w:val="16"/>
        </w:rPr>
        <w:t xml:space="preserve">. In conjunction with the LUKO DOCTRINE (containing global Chinese expansion) [5] </w:t>
      </w:r>
      <w:r w:rsidRPr="009C6B2C">
        <w:rPr>
          <w:rStyle w:val="StyleBoldUnderline"/>
          <w:highlight w:val="green"/>
        </w:rPr>
        <w:t>America needs to take the OFFENSIVE for a good DEFENSE</w:t>
      </w:r>
      <w:r w:rsidRPr="009C6B2C">
        <w:rPr>
          <w:rStyle w:val="StyleBoldUnderline"/>
        </w:rPr>
        <w:t xml:space="preserve"> of our close perimeter security- CUBA</w:t>
      </w:r>
      <w:r w:rsidRPr="009C6B2C">
        <w:rPr>
          <w:rFonts w:asciiTheme="minorHAnsi" w:hAnsiTheme="minorHAnsi"/>
          <w:sz w:val="16"/>
        </w:rPr>
        <w:t>.</w:t>
      </w:r>
    </w:p>
    <w:p w:rsidR="00285888" w:rsidRPr="00A40573" w:rsidRDefault="00285888" w:rsidP="00285888">
      <w:pPr>
        <w:rPr>
          <w:rStyle w:val="Emphasis"/>
          <w:rFonts w:asciiTheme="minorHAnsi" w:hAnsiTheme="minorHAnsi"/>
        </w:rPr>
      </w:pPr>
    </w:p>
    <w:p w:rsidR="00285888" w:rsidRPr="00A40573" w:rsidRDefault="00285888" w:rsidP="00285888">
      <w:pPr>
        <w:rPr>
          <w:rFonts w:asciiTheme="minorHAnsi" w:hAnsiTheme="minorHAnsi"/>
          <w:sz w:val="16"/>
        </w:rPr>
      </w:pPr>
    </w:p>
    <w:p w:rsidR="00285888" w:rsidRPr="00A40573" w:rsidRDefault="00285888" w:rsidP="00285888">
      <w:pPr>
        <w:rPr>
          <w:rFonts w:asciiTheme="minorHAnsi" w:hAnsiTheme="minorHAnsi"/>
          <w:sz w:val="16"/>
        </w:rPr>
      </w:pPr>
    </w:p>
    <w:p w:rsidR="00285888" w:rsidRPr="00A40573" w:rsidRDefault="00285888" w:rsidP="00285888">
      <w:pPr>
        <w:rPr>
          <w:rFonts w:asciiTheme="minorHAnsi" w:hAnsiTheme="minorHAnsi"/>
          <w:sz w:val="16"/>
        </w:rPr>
      </w:pPr>
    </w:p>
    <w:p w:rsidR="00285888" w:rsidRPr="00A40573" w:rsidRDefault="00285888" w:rsidP="00285888">
      <w:pPr>
        <w:rPr>
          <w:rFonts w:asciiTheme="minorHAnsi" w:hAnsiTheme="minorHAnsi"/>
          <w:sz w:val="16"/>
        </w:rPr>
      </w:pPr>
    </w:p>
    <w:p w:rsidR="00285888" w:rsidRPr="00A40573" w:rsidRDefault="00285888" w:rsidP="00285888">
      <w:pPr>
        <w:pStyle w:val="Heading4"/>
        <w:rPr>
          <w:rStyle w:val="StyleStyleBold12pt"/>
          <w:rFonts w:asciiTheme="minorHAnsi" w:hAnsiTheme="minorHAnsi"/>
          <w:b/>
        </w:rPr>
      </w:pPr>
      <w:r>
        <w:rPr>
          <w:rStyle w:val="StyleStyleBold12pt"/>
          <w:rFonts w:asciiTheme="minorHAnsi" w:hAnsiTheme="minorHAnsi"/>
          <w:b/>
        </w:rPr>
        <w:t xml:space="preserve">And, </w:t>
      </w:r>
      <w:r w:rsidRPr="00A40573">
        <w:rPr>
          <w:rStyle w:val="StyleStyleBold12pt"/>
          <w:rFonts w:asciiTheme="minorHAnsi" w:hAnsiTheme="minorHAnsi"/>
          <w:b/>
        </w:rPr>
        <w:t>American engagement with Cuba is key to a spillover to the rest of Latin America and regaining our sphere over the region</w:t>
      </w:r>
    </w:p>
    <w:p w:rsidR="00285888" w:rsidRPr="00A40573" w:rsidRDefault="00285888" w:rsidP="00285888">
      <w:pPr>
        <w:rPr>
          <w:rFonts w:asciiTheme="minorHAnsi" w:hAnsiTheme="minorHAnsi"/>
          <w:sz w:val="16"/>
          <w:szCs w:val="16"/>
        </w:rPr>
      </w:pPr>
      <w:r w:rsidRPr="00A40573">
        <w:rPr>
          <w:rStyle w:val="StyleStyleBold12pt"/>
          <w:rFonts w:asciiTheme="minorHAnsi" w:hAnsiTheme="minorHAnsi"/>
        </w:rPr>
        <w:t>Perez, 2010</w:t>
      </w:r>
      <w:r w:rsidRPr="00A40573">
        <w:rPr>
          <w:rFonts w:asciiTheme="minorHAnsi" w:hAnsiTheme="minorHAnsi"/>
        </w:rPr>
        <w:t xml:space="preserve"> </w:t>
      </w:r>
      <w:r w:rsidRPr="00A40573">
        <w:rPr>
          <w:rFonts w:asciiTheme="minorHAnsi" w:hAnsiTheme="minorHAnsi"/>
          <w:sz w:val="16"/>
          <w:szCs w:val="16"/>
        </w:rPr>
        <w:t>(David, Yale Law School, working with Koh former Dean of Yale Law and Legal Advisor to the State Department , “America's Cuba Policy: The Way Forward: A Policy Recommendation for the U.S. State Department”, Spring, 2010, Harvard Latino Law Review, 13 Harv. Latino L. Rev. 187)</w:t>
      </w:r>
    </w:p>
    <w:p w:rsidR="00285888" w:rsidRPr="00A40573" w:rsidRDefault="00285888" w:rsidP="00285888">
      <w:pPr>
        <w:rPr>
          <w:rFonts w:asciiTheme="minorHAnsi" w:hAnsiTheme="minorHAnsi"/>
          <w:sz w:val="16"/>
        </w:rPr>
      </w:pPr>
      <w:r w:rsidRPr="00A40573">
        <w:rPr>
          <w:rFonts w:asciiTheme="minorHAnsi" w:hAnsiTheme="minorHAnsi"/>
          <w:sz w:val="16"/>
        </w:rPr>
        <w:t xml:space="preserve"> [*191] </w:t>
      </w:r>
      <w:r w:rsidRPr="00A40573">
        <w:rPr>
          <w:rStyle w:val="StyleBoldUnderline"/>
          <w:rFonts w:asciiTheme="minorHAnsi" w:hAnsiTheme="minorHAnsi"/>
        </w:rPr>
        <w:t>Traditionally the U.S. has projected its influence by using varying combinations of hard and soft power. It has been a long time since the United States last sponsored or supported military action in Latin America</w:t>
      </w:r>
      <w:r w:rsidRPr="00A40573">
        <w:rPr>
          <w:rFonts w:asciiTheme="minorHAnsi" w:hAnsiTheme="minorHAnsi"/>
          <w:sz w:val="16"/>
        </w:rPr>
        <w:t xml:space="preserve">, and although highly context-dependent, it is very likely that Latin American citizens and their governments would view any overt display of American hard power in the region negatively. n3 One can only imagine the fodder an American military excursion into Latin America would provide for a leader like Hugo Chavez of Venezuela, or Evo Morales of Bolivia. Soft power, on the other hand, can win over people and governments without resorting to coercion, but is limited by other factors. The key to soft power is not simply a strong military, though having one helps, but rather an enduring sense of legitimacy that can then be projected across the globe to advance particular policies. </w:t>
      </w:r>
      <w:r w:rsidRPr="00A40573">
        <w:rPr>
          <w:rStyle w:val="StyleBoldUnderline"/>
          <w:rFonts w:asciiTheme="minorHAnsi" w:hAnsiTheme="minorHAnsi"/>
          <w:highlight w:val="green"/>
        </w:rPr>
        <w:t xml:space="preserve">The key to this legitimacy is a good image and a reputation as a responsible actor on the global and regional stage. </w:t>
      </w:r>
      <w:r w:rsidRPr="00A40573">
        <w:rPr>
          <w:rStyle w:val="StyleBoldUnderline"/>
          <w:rFonts w:asciiTheme="minorHAnsi" w:hAnsiTheme="minorHAnsi"/>
        </w:rPr>
        <w:t>A good reputation and image can go a long way toward generating goodwill, which ultimately will help the U.S. when it tries to sell unpopular ideas and reforms in the region</w:t>
      </w:r>
      <w:r w:rsidRPr="00A40573">
        <w:rPr>
          <w:rFonts w:asciiTheme="minorHAnsi" w:hAnsiTheme="minorHAnsi"/>
          <w:sz w:val="16"/>
        </w:rPr>
        <w:t xml:space="preserve">. n4 In order to effectively employ soft power in Latin America, </w:t>
      </w:r>
      <w:r w:rsidRPr="00A40573">
        <w:rPr>
          <w:rStyle w:val="StyleBoldUnderline"/>
          <w:rFonts w:asciiTheme="minorHAnsi" w:hAnsiTheme="minorHAnsi"/>
          <w:highlight w:val="green"/>
        </w:rPr>
        <w:t>the U.S. must repair its image by going on a diplomatic offensive and reminding</w:t>
      </w:r>
      <w:r w:rsidRPr="00A40573">
        <w:rPr>
          <w:rStyle w:val="StyleBoldUnderline"/>
          <w:rFonts w:asciiTheme="minorHAnsi" w:hAnsiTheme="minorHAnsi"/>
        </w:rPr>
        <w:t xml:space="preserve">, not just Latin America's leaders, but also </w:t>
      </w:r>
      <w:r w:rsidRPr="00A40573">
        <w:rPr>
          <w:rStyle w:val="StyleBoldUnderline"/>
          <w:rFonts w:asciiTheme="minorHAnsi" w:hAnsiTheme="minorHAnsi"/>
          <w:highlight w:val="green"/>
        </w:rPr>
        <w:t>the Latin American people, of the important relationship between the U.S. and Latin America</w:t>
      </w:r>
      <w:r w:rsidRPr="00A40573">
        <w:rPr>
          <w:rFonts w:asciiTheme="minorHAnsi" w:hAnsiTheme="minorHAnsi"/>
          <w:sz w:val="16"/>
        </w:rPr>
        <w:t xml:space="preserve">. </w:t>
      </w:r>
      <w:r w:rsidRPr="00A40573">
        <w:rPr>
          <w:rStyle w:val="StyleBoldUnderline"/>
          <w:rFonts w:asciiTheme="minorHAnsi" w:hAnsiTheme="minorHAnsi"/>
        </w:rPr>
        <w:t>Many of the problems facing Latin America today cannot be addressed in the absence of U.S. leadership and cooperation</w:t>
      </w:r>
      <w:r w:rsidRPr="00A40573">
        <w:rPr>
          <w:rFonts w:asciiTheme="minorHAnsi" w:hAnsiTheme="minorHAnsi"/>
          <w:sz w:val="16"/>
        </w:rPr>
        <w:t xml:space="preserve">. Working with other nations to address these challenges is the best way to shore up legitimacy, earn respect, and repair America's image. Although </w:t>
      </w:r>
      <w:r w:rsidRPr="00A40573">
        <w:rPr>
          <w:rStyle w:val="Emphasis"/>
          <w:rFonts w:asciiTheme="minorHAnsi" w:hAnsiTheme="minorHAnsi"/>
          <w:highlight w:val="green"/>
        </w:rPr>
        <w:t>this proposal focuses heavily on Cuba</w:t>
      </w:r>
      <w:r w:rsidRPr="00A40573">
        <w:rPr>
          <w:rStyle w:val="StyleBoldUnderline"/>
          <w:rFonts w:asciiTheme="minorHAnsi" w:hAnsiTheme="minorHAnsi"/>
        </w:rPr>
        <w:t>, every country in Latin America is a potential friend</w:t>
      </w:r>
      <w:r w:rsidRPr="00A40573">
        <w:rPr>
          <w:rFonts w:asciiTheme="minorHAnsi" w:hAnsiTheme="minorHAnsi"/>
          <w:sz w:val="16"/>
        </w:rPr>
        <w:t>. Washington will have to not only strengthen its existing relationships in the region, but also win over new allies, who look to us for "ideas and solutions, not lectures." n5 When analyzing ecosystems, environmental scientists seek out "keystone species." These are organisms that, despite their small size, function as lynchpins for, or barometers of, the entire system's stability</w:t>
      </w:r>
      <w:r w:rsidRPr="00A40573">
        <w:rPr>
          <w:rStyle w:val="StyleBoldUnderline"/>
          <w:rFonts w:asciiTheme="minorHAnsi" w:hAnsiTheme="minorHAnsi"/>
        </w:rPr>
        <w:t xml:space="preserve">. </w:t>
      </w:r>
      <w:r w:rsidRPr="00A40573">
        <w:rPr>
          <w:rStyle w:val="Emphasis"/>
          <w:rFonts w:asciiTheme="minorHAnsi" w:hAnsiTheme="minorHAnsi"/>
          <w:highlight w:val="green"/>
        </w:rPr>
        <w:t>Cuba, despite its size and isolation, is a keystone nation in Latin America</w:t>
      </w:r>
      <w:r w:rsidRPr="00A40573">
        <w:rPr>
          <w:rStyle w:val="StyleBoldUnderline"/>
          <w:rFonts w:asciiTheme="minorHAnsi" w:hAnsiTheme="minorHAnsi"/>
        </w:rPr>
        <w:t>, having disproportionately dominated Washington's policy toward the region for decades</w:t>
      </w:r>
      <w:r w:rsidRPr="00A40573">
        <w:rPr>
          <w:rFonts w:asciiTheme="minorHAnsi" w:hAnsiTheme="minorHAnsi"/>
          <w:sz w:val="16"/>
        </w:rPr>
        <w:t xml:space="preserve">. n6 As a result of its continuing tensions with Havana, America's reputation [*192] in the region has suffered, as has its ability to deal with other countries. n7 For fifty years, Latin American governments that hoped to endear themselves to the U.S. had to pass the Cuba "litmus test." But now the tables have turned, </w:t>
      </w:r>
      <w:r w:rsidRPr="00A40573">
        <w:rPr>
          <w:rStyle w:val="StyleBoldUnderline"/>
          <w:rFonts w:asciiTheme="minorHAnsi" w:hAnsiTheme="minorHAnsi"/>
        </w:rPr>
        <w:t xml:space="preserve">and </w:t>
      </w:r>
      <w:r w:rsidRPr="00A40573">
        <w:rPr>
          <w:rStyle w:val="Emphasis"/>
          <w:rFonts w:asciiTheme="minorHAnsi" w:hAnsiTheme="minorHAnsi"/>
          <w:highlight w:val="green"/>
        </w:rPr>
        <w:t>the Obama Administration, if it wants to repair America's image in the region, will have to pass a Cuba litmus test of its own</w:t>
      </w:r>
      <w:r w:rsidRPr="00A40573">
        <w:rPr>
          <w:rFonts w:asciiTheme="minorHAnsi" w:hAnsiTheme="minorHAnsi"/>
          <w:sz w:val="16"/>
        </w:rPr>
        <w:t xml:space="preserve">. n8 In short, </w:t>
      </w:r>
      <w:r w:rsidRPr="00A40573">
        <w:rPr>
          <w:rStyle w:val="StyleBoldUnderline"/>
          <w:rFonts w:asciiTheme="minorHAnsi" w:hAnsiTheme="minorHAnsi"/>
        </w:rPr>
        <w:t>America must once again be admired if we are going to expect other countries to follow our example</w:t>
      </w:r>
      <w:r w:rsidRPr="00A40573">
        <w:rPr>
          <w:rFonts w:asciiTheme="minorHAnsi" w:hAnsiTheme="minorHAnsi"/>
          <w:sz w:val="16"/>
        </w:rPr>
        <w:t xml:space="preserve">. To that end, </w:t>
      </w:r>
      <w:r w:rsidRPr="00A40573">
        <w:rPr>
          <w:rStyle w:val="Emphasis"/>
          <w:rFonts w:asciiTheme="minorHAnsi" w:hAnsiTheme="minorHAnsi"/>
          <w:highlight w:val="green"/>
        </w:rPr>
        <w:t>warming relations with Cuba would have a reverberating effect throughout Latin America</w:t>
      </w:r>
      <w:r w:rsidRPr="00A40573">
        <w:rPr>
          <w:rStyle w:val="StyleBoldUnderline"/>
          <w:rFonts w:asciiTheme="minorHAnsi" w:hAnsiTheme="minorHAnsi"/>
          <w:highlight w:val="green"/>
        </w:rPr>
        <w:t>, and would go a long way</w:t>
      </w:r>
      <w:r w:rsidRPr="00A40573">
        <w:rPr>
          <w:rStyle w:val="StyleBoldUnderline"/>
          <w:rFonts w:asciiTheme="minorHAnsi" w:hAnsiTheme="minorHAnsi"/>
        </w:rPr>
        <w:t xml:space="preserve"> toward creating goodwill</w:t>
      </w:r>
      <w:r w:rsidRPr="00A40573">
        <w:rPr>
          <w:rFonts w:asciiTheme="minorHAnsi" w:hAnsiTheme="minorHAnsi"/>
          <w:sz w:val="16"/>
        </w:rPr>
        <w:t xml:space="preserve">. </w:t>
      </w:r>
    </w:p>
    <w:p w:rsidR="00285888" w:rsidRPr="00A40573" w:rsidRDefault="00285888" w:rsidP="00285888">
      <w:pPr>
        <w:rPr>
          <w:rFonts w:asciiTheme="minorHAnsi" w:hAnsiTheme="minorHAnsi"/>
          <w:sz w:val="14"/>
        </w:rPr>
      </w:pPr>
    </w:p>
    <w:p w:rsidR="00285888" w:rsidRPr="00A40573" w:rsidRDefault="00285888" w:rsidP="00285888">
      <w:pPr>
        <w:pStyle w:val="Heading4"/>
        <w:rPr>
          <w:rStyle w:val="StyleStyleBold12pt"/>
          <w:rFonts w:asciiTheme="minorHAnsi" w:hAnsiTheme="minorHAnsi"/>
          <w:b/>
        </w:rPr>
      </w:pPr>
      <w:r w:rsidRPr="00A40573">
        <w:rPr>
          <w:rStyle w:val="StyleStyleBold12pt"/>
          <w:rFonts w:asciiTheme="minorHAnsi" w:hAnsiTheme="minorHAnsi"/>
          <w:b/>
        </w:rPr>
        <w:t>Scenario 1 is hegemony</w:t>
      </w:r>
    </w:p>
    <w:p w:rsidR="00285888" w:rsidRPr="00A40573" w:rsidRDefault="00285888" w:rsidP="00285888">
      <w:pPr>
        <w:pStyle w:val="Heading4"/>
        <w:rPr>
          <w:rStyle w:val="StyleStyleBold12pt"/>
          <w:rFonts w:asciiTheme="minorHAnsi" w:hAnsiTheme="minorHAnsi"/>
          <w:b/>
        </w:rPr>
      </w:pPr>
      <w:r w:rsidRPr="00A40573">
        <w:rPr>
          <w:rStyle w:val="StyleStyleBold12pt"/>
          <w:rFonts w:asciiTheme="minorHAnsi" w:hAnsiTheme="minorHAnsi"/>
          <w:b/>
        </w:rPr>
        <w:t>An American resurgence now is key to prevent China from using Latin America as a hegemonic powerplay</w:t>
      </w:r>
    </w:p>
    <w:p w:rsidR="00285888" w:rsidRPr="00A40573" w:rsidRDefault="00285888" w:rsidP="00285888">
      <w:pPr>
        <w:rPr>
          <w:rStyle w:val="StyleStyleBold12pt"/>
          <w:rFonts w:asciiTheme="minorHAnsi" w:hAnsiTheme="minorHAnsi"/>
          <w:b w:val="0"/>
          <w:sz w:val="16"/>
        </w:rPr>
      </w:pPr>
      <w:r w:rsidRPr="00A40573">
        <w:rPr>
          <w:rStyle w:val="StyleStyleBold12pt"/>
          <w:rFonts w:asciiTheme="minorHAnsi" w:hAnsiTheme="minorHAnsi"/>
        </w:rPr>
        <w:t>Hilton, 2013</w:t>
      </w:r>
      <w:r w:rsidRPr="00A40573">
        <w:rPr>
          <w:rStyle w:val="StyleStyleBold12pt"/>
          <w:rFonts w:asciiTheme="minorHAnsi" w:hAnsiTheme="minorHAnsi"/>
          <w:b w:val="0"/>
          <w:sz w:val="16"/>
        </w:rPr>
        <w:t xml:space="preserve"> (Isabel, a London-based writer and broadcaster. She was formerly Latin America editor of The Independent newspaper and is editor of </w:t>
      </w:r>
      <w:hyperlink r:id="rId115" w:history="1">
        <w:r w:rsidRPr="00A40573">
          <w:rPr>
            <w:rStyle w:val="Hyperlink"/>
            <w:rFonts w:asciiTheme="minorHAnsi" w:hAnsiTheme="minorHAnsi"/>
            <w:sz w:val="16"/>
          </w:rPr>
          <w:t>www.chinadialogue.net</w:t>
        </w:r>
      </w:hyperlink>
      <w:r w:rsidRPr="00A40573">
        <w:rPr>
          <w:rStyle w:val="StyleStyleBold12pt"/>
          <w:rFonts w:asciiTheme="minorHAnsi" w:hAnsiTheme="minorHAnsi"/>
          <w:b w:val="0"/>
          <w:sz w:val="16"/>
        </w:rPr>
        <w:t>, “China in Latin America: Hegemonic challenge?”, NOREF, http://peacebuilding.no/var/ezflow_site/storage/original/application/26ff1a0cc3c0b6d5692c8afbc054aad9.pdf)</w:t>
      </w:r>
    </w:p>
    <w:p w:rsidR="00285888" w:rsidRPr="00A40573" w:rsidRDefault="00285888" w:rsidP="00285888">
      <w:pPr>
        <w:rPr>
          <w:rStyle w:val="Emphasis"/>
          <w:rFonts w:asciiTheme="minorHAnsi" w:hAnsiTheme="minorHAnsi"/>
        </w:rPr>
      </w:pPr>
      <w:r w:rsidRPr="00A40573">
        <w:rPr>
          <w:rStyle w:val="StyleBoldUnderline"/>
          <w:rFonts w:asciiTheme="minorHAnsi" w:hAnsiTheme="minorHAnsi"/>
          <w:highlight w:val="green"/>
        </w:rPr>
        <w:lastRenderedPageBreak/>
        <w:t>The United States is Latin America’s traditional hegemonic power, but China’s influence in the region is large and growing</w:t>
      </w:r>
      <w:r w:rsidRPr="00A40573">
        <w:rPr>
          <w:rStyle w:val="StyleBoldUnderline"/>
          <w:rFonts w:asciiTheme="minorHAnsi" w:hAnsiTheme="minorHAnsi"/>
        </w:rPr>
        <w:t xml:space="preserve">. How far does </w:t>
      </w:r>
      <w:r w:rsidRPr="00A40573">
        <w:rPr>
          <w:rStyle w:val="Emphasis"/>
          <w:rFonts w:asciiTheme="minorHAnsi" w:hAnsiTheme="minorHAnsi"/>
          <w:highlight w:val="green"/>
        </w:rPr>
        <w:t>China’s presence in the U.S. backyard represent a hegemonic challenge</w:t>
      </w:r>
      <w:r w:rsidRPr="00A40573">
        <w:rPr>
          <w:rFonts w:asciiTheme="minorHAnsi" w:hAnsiTheme="minorHAnsi"/>
          <w:sz w:val="16"/>
        </w:rPr>
        <w:t xml:space="preserve">? </w:t>
      </w:r>
      <w:r w:rsidRPr="00A40573">
        <w:rPr>
          <w:rStyle w:val="StyleBoldUnderline"/>
          <w:rFonts w:asciiTheme="minorHAnsi" w:hAnsiTheme="minorHAnsi"/>
        </w:rPr>
        <w:t>China is important in the region as a buyer of Latin American resources</w:t>
      </w:r>
      <w:r w:rsidRPr="00A40573">
        <w:rPr>
          <w:rFonts w:asciiTheme="minorHAnsi" w:hAnsiTheme="minorHAnsi"/>
          <w:sz w:val="16"/>
        </w:rPr>
        <w:t xml:space="preserve">, primarily from four countries, an important investor and an exporter of manufactured goods. </w:t>
      </w:r>
      <w:r w:rsidRPr="00A40573">
        <w:rPr>
          <w:rStyle w:val="StyleBoldUnderline"/>
          <w:rFonts w:asciiTheme="minorHAnsi" w:hAnsiTheme="minorHAnsi"/>
        </w:rPr>
        <w:t>The impact of China’s activities varies in degree</w:t>
      </w:r>
      <w:r w:rsidRPr="00A40573">
        <w:rPr>
          <w:rFonts w:asciiTheme="minorHAnsi" w:hAnsiTheme="minorHAnsi"/>
          <w:sz w:val="16"/>
        </w:rPr>
        <w:t xml:space="preserve"> from country to country. In several countries local manufacturing has suffered from cheaper Chinese imports; several countries have benefited from Chinese demand for resources, others from large investments, and </w:t>
      </w:r>
      <w:r w:rsidRPr="00A40573">
        <w:rPr>
          <w:rStyle w:val="StyleBoldUnderline"/>
          <w:rFonts w:asciiTheme="minorHAnsi" w:hAnsiTheme="minorHAnsi"/>
          <w:highlight w:val="green"/>
        </w:rPr>
        <w:t>China is having an important impact on the region’s infrastructure.</w:t>
      </w:r>
      <w:r w:rsidRPr="00A40573">
        <w:rPr>
          <w:rStyle w:val="StyleBoldUnderline"/>
          <w:rFonts w:asciiTheme="minorHAnsi" w:hAnsiTheme="minorHAnsi"/>
        </w:rPr>
        <w:t xml:space="preserve"> The risks to the region include resource curse, distorted development and environmental degradation due to a lowering of environmental and social standards</w:t>
      </w:r>
      <w:r w:rsidRPr="00A40573">
        <w:rPr>
          <w:rFonts w:asciiTheme="minorHAnsi" w:hAnsiTheme="minorHAnsi"/>
          <w:sz w:val="16"/>
        </w:rPr>
        <w:t xml:space="preserve">. Despite its significant economic presence, </w:t>
      </w:r>
      <w:r w:rsidRPr="00A40573">
        <w:rPr>
          <w:rStyle w:val="StyleBoldUnderline"/>
          <w:rFonts w:asciiTheme="minorHAnsi" w:hAnsiTheme="minorHAnsi"/>
        </w:rPr>
        <w:t>China has been careful to keep a low political and diplomatic profile</w:t>
      </w:r>
      <w:r w:rsidRPr="00A40573">
        <w:rPr>
          <w:rFonts w:asciiTheme="minorHAnsi" w:hAnsiTheme="minorHAnsi"/>
          <w:sz w:val="16"/>
        </w:rPr>
        <w:t xml:space="preserve"> to avoid antagonising the U.S. and to maintain a benign environment for its economic activities. </w:t>
      </w:r>
      <w:r w:rsidRPr="00A40573">
        <w:rPr>
          <w:rStyle w:val="StyleBoldUnderline"/>
          <w:rFonts w:asciiTheme="minorHAnsi" w:hAnsiTheme="minorHAnsi"/>
        </w:rPr>
        <w:t>Chinese support, however, has been important for partners, such as Cuba and Venezuela</w:t>
      </w:r>
      <w:r w:rsidRPr="00A40573">
        <w:rPr>
          <w:rFonts w:asciiTheme="minorHAnsi" w:hAnsiTheme="minorHAnsi"/>
          <w:sz w:val="16"/>
        </w:rPr>
        <w:t xml:space="preserve">, that do not enjoy good relations with the U.S. So far the two powers have sought cooperation rather than confrontation, but </w:t>
      </w:r>
      <w:r w:rsidRPr="00A40573">
        <w:rPr>
          <w:rStyle w:val="Emphasis"/>
          <w:rFonts w:asciiTheme="minorHAnsi" w:hAnsiTheme="minorHAnsi"/>
          <w:highlight w:val="green"/>
        </w:rPr>
        <w:t>rising tensions</w:t>
      </w:r>
      <w:r w:rsidRPr="00A40573">
        <w:rPr>
          <w:rStyle w:val="StyleBoldUnderline"/>
          <w:rFonts w:asciiTheme="minorHAnsi" w:hAnsiTheme="minorHAnsi"/>
          <w:highlight w:val="green"/>
        </w:rPr>
        <w:t xml:space="preserve"> with U.S. allies Japan and Vietnam could have repercussions in Latin America </w:t>
      </w:r>
      <w:r w:rsidRPr="00A40573">
        <w:rPr>
          <w:rStyle w:val="Emphasis"/>
          <w:rFonts w:asciiTheme="minorHAnsi" w:hAnsiTheme="minorHAnsi"/>
          <w:highlight w:val="green"/>
        </w:rPr>
        <w:t>if China feels the U.S. is becoming too assertive in its own East Asian backyard</w:t>
      </w:r>
      <w:r w:rsidRPr="00A40573">
        <w:rPr>
          <w:rStyle w:val="Emphasis"/>
          <w:rFonts w:asciiTheme="minorHAnsi" w:hAnsiTheme="minorHAnsi"/>
        </w:rPr>
        <w:t>.</w:t>
      </w:r>
    </w:p>
    <w:p w:rsidR="00285888" w:rsidRPr="00A40573" w:rsidRDefault="00285888" w:rsidP="00285888">
      <w:pPr>
        <w:spacing w:after="200" w:line="276" w:lineRule="auto"/>
        <w:rPr>
          <w:rFonts w:asciiTheme="minorHAnsi" w:hAnsiTheme="minorHAnsi" w:cstheme="minorBidi"/>
        </w:rPr>
      </w:pPr>
    </w:p>
    <w:p w:rsidR="00285888" w:rsidRPr="00A40573" w:rsidRDefault="00285888" w:rsidP="00285888">
      <w:pPr>
        <w:pStyle w:val="Heading4"/>
        <w:rPr>
          <w:rStyle w:val="StyleStyleBold12pt"/>
          <w:rFonts w:asciiTheme="minorHAnsi" w:hAnsiTheme="minorHAnsi"/>
          <w:b/>
        </w:rPr>
      </w:pPr>
      <w:r w:rsidRPr="00A40573">
        <w:rPr>
          <w:rStyle w:val="StyleStyleBold12pt"/>
          <w:rFonts w:asciiTheme="minorHAnsi" w:hAnsiTheme="minorHAnsi"/>
          <w:b/>
        </w:rPr>
        <w:t>Unchecked China rise inevitably leads to conflict-the stakes are as high as they can get</w:t>
      </w:r>
    </w:p>
    <w:p w:rsidR="00285888" w:rsidRPr="00A40573" w:rsidRDefault="00285888" w:rsidP="00285888">
      <w:pPr>
        <w:rPr>
          <w:rStyle w:val="StyleStyleBold12pt"/>
          <w:rFonts w:asciiTheme="minorHAnsi" w:hAnsiTheme="minorHAnsi"/>
          <w:b w:val="0"/>
          <w:sz w:val="16"/>
        </w:rPr>
      </w:pPr>
      <w:r w:rsidRPr="00A40573">
        <w:rPr>
          <w:rStyle w:val="StyleStyleBold12pt"/>
          <w:rFonts w:asciiTheme="minorHAnsi" w:hAnsiTheme="minorHAnsi"/>
        </w:rPr>
        <w:t>Friedberg, 2011</w:t>
      </w:r>
      <w:r w:rsidRPr="00A40573">
        <w:rPr>
          <w:rStyle w:val="StyleStyleBold12pt"/>
          <w:rFonts w:asciiTheme="minorHAnsi" w:hAnsiTheme="minorHAnsi"/>
          <w:b w:val="0"/>
          <w:sz w:val="16"/>
        </w:rPr>
        <w:t xml:space="preserve"> (Aaron, professor of politics and international affairs at the Woodrow Wilson School at Princeton University, “Hegemony with Chinese Characteristics”, The National Interest, http://web.clas.ufl.edu/users/zselden/coursereading2011/Friedberg.pdf) </w:t>
      </w:r>
    </w:p>
    <w:p w:rsidR="00285888" w:rsidRPr="00A40573" w:rsidRDefault="00285888" w:rsidP="00285888">
      <w:pPr>
        <w:rPr>
          <w:rStyle w:val="Emphasis"/>
          <w:rFonts w:asciiTheme="minorHAnsi" w:hAnsiTheme="minorHAnsi"/>
        </w:rPr>
      </w:pPr>
      <w:r w:rsidRPr="00A40573">
        <w:rPr>
          <w:rStyle w:val="StyleBoldUnderline"/>
          <w:rFonts w:asciiTheme="minorHAnsi" w:hAnsiTheme="minorHAnsi"/>
        </w:rPr>
        <w:t xml:space="preserve">Throughout history, </w:t>
      </w:r>
      <w:r w:rsidRPr="00A40573">
        <w:rPr>
          <w:rStyle w:val="Emphasis"/>
          <w:rFonts w:asciiTheme="minorHAnsi" w:hAnsiTheme="minorHAnsi"/>
          <w:highlight w:val="green"/>
        </w:rPr>
        <w:t>relations between dominant and rising states have been uneasy—and often violent</w:t>
      </w:r>
      <w:r w:rsidRPr="00A40573">
        <w:rPr>
          <w:rStyle w:val="StyleBoldUnderline"/>
          <w:rFonts w:asciiTheme="minorHAnsi" w:hAnsiTheme="minorHAnsi"/>
        </w:rPr>
        <w:t>. Established powers tend to regard themselves as the defenders of an international order</w:t>
      </w:r>
      <w:r w:rsidRPr="00A40573">
        <w:rPr>
          <w:rStyle w:val="StyleBoldUnderline"/>
          <w:rFonts w:asciiTheme="minorHAnsi" w:hAnsiTheme="minorHAnsi"/>
          <w:sz w:val="16"/>
          <w:u w:val="none"/>
        </w:rPr>
        <w:t xml:space="preserve"> that they helped to create and from which they continue to benefit; </w:t>
      </w:r>
      <w:r w:rsidRPr="00A40573">
        <w:rPr>
          <w:rStyle w:val="StyleBoldUnderline"/>
          <w:rFonts w:asciiTheme="minorHAnsi" w:hAnsiTheme="minorHAnsi"/>
          <w:highlight w:val="green"/>
        </w:rPr>
        <w:t>rising powers feel constrained</w:t>
      </w:r>
      <w:r w:rsidRPr="00A40573">
        <w:rPr>
          <w:rStyle w:val="StyleBoldUnderline"/>
          <w:rFonts w:asciiTheme="minorHAnsi" w:hAnsiTheme="minorHAnsi"/>
        </w:rPr>
        <w:t>, even cheated, by the status quo and struggle against</w:t>
      </w:r>
      <w:r w:rsidRPr="00A40573">
        <w:rPr>
          <w:rStyle w:val="StyleBoldUnderline"/>
          <w:rFonts w:asciiTheme="minorHAnsi" w:hAnsiTheme="minorHAnsi"/>
          <w:sz w:val="16"/>
          <w:u w:val="none"/>
        </w:rPr>
        <w:t xml:space="preserve"> it to take what they think is rightfully theirs. Indeed, this story line, with its Shakespearean overtones of youth and age, vigor and decline, is among the oldest in recorded history. </w:t>
      </w:r>
      <w:r w:rsidRPr="00A40573">
        <w:rPr>
          <w:rStyle w:val="StyleBoldUnderline"/>
          <w:rFonts w:asciiTheme="minorHAnsi" w:hAnsiTheme="minorHAnsi"/>
        </w:rPr>
        <w:t xml:space="preserve">As far back as the fifth century bc the great Greek historian Thucydides began his study of the Peloponnesian War with the deceptively simple observation that </w:t>
      </w:r>
      <w:r w:rsidRPr="00A40573">
        <w:rPr>
          <w:rStyle w:val="StyleBoldUnderline"/>
          <w:rFonts w:asciiTheme="minorHAnsi" w:hAnsiTheme="minorHAnsi"/>
          <w:highlight w:val="green"/>
        </w:rPr>
        <w:t>the war’s deepest, truest cause was “the growth of Athenian power and the fear which this caused in Sparta</w:t>
      </w:r>
      <w:r w:rsidRPr="00A40573">
        <w:rPr>
          <w:rStyle w:val="StyleBoldUnderline"/>
          <w:rFonts w:asciiTheme="minorHAnsi" w:hAnsiTheme="minorHAnsi"/>
        </w:rPr>
        <w:t xml:space="preserve">.” </w:t>
      </w:r>
      <w:r w:rsidRPr="00A40573">
        <w:rPr>
          <w:rStyle w:val="StyleBoldUnderline"/>
          <w:rFonts w:asciiTheme="minorHAnsi" w:hAnsiTheme="minorHAnsi"/>
          <w:sz w:val="16"/>
          <w:u w:val="none"/>
        </w:rPr>
        <w:t xml:space="preserve">The fact that the U.S.-China relationship is competitive, then, is simply no surprise. But </w:t>
      </w:r>
      <w:r w:rsidRPr="00A40573">
        <w:rPr>
          <w:rStyle w:val="StyleBoldUnderline"/>
          <w:rFonts w:asciiTheme="minorHAnsi" w:hAnsiTheme="minorHAnsi"/>
          <w:highlight w:val="green"/>
        </w:rPr>
        <w:t>these countries are not just any two great powers</w:t>
      </w:r>
      <w:r w:rsidRPr="00A40573">
        <w:rPr>
          <w:rStyle w:val="StyleBoldUnderline"/>
          <w:rFonts w:asciiTheme="minorHAnsi" w:hAnsiTheme="minorHAnsi"/>
        </w:rPr>
        <w:t>: Since the end of the Cold War the United States has been the richest and most powerful nation in the world; China is, by contrast, the state whose capabilities have been growing most rapidly.</w:t>
      </w:r>
      <w:r w:rsidRPr="00A40573">
        <w:rPr>
          <w:rStyle w:val="StyleBoldUnderline"/>
          <w:rFonts w:asciiTheme="minorHAnsi" w:hAnsiTheme="minorHAnsi"/>
          <w:sz w:val="16"/>
          <w:u w:val="none"/>
        </w:rPr>
        <w:t xml:space="preserve"> America is still “number one,” but China is fast gaining ground</w:t>
      </w:r>
      <w:r w:rsidRPr="00A40573">
        <w:rPr>
          <w:rStyle w:val="StyleBoldUnderline"/>
          <w:rFonts w:asciiTheme="minorHAnsi" w:hAnsiTheme="minorHAnsi"/>
        </w:rPr>
        <w:t xml:space="preserve">. </w:t>
      </w:r>
      <w:r w:rsidRPr="00A40573">
        <w:rPr>
          <w:rStyle w:val="Emphasis"/>
          <w:rFonts w:asciiTheme="minorHAnsi" w:hAnsiTheme="minorHAnsi"/>
          <w:highlight w:val="green"/>
        </w:rPr>
        <w:t>The stakes are about as high as they can get, and the potential for conflict particularly fraught</w:t>
      </w:r>
      <w:r w:rsidRPr="00A40573">
        <w:rPr>
          <w:rStyle w:val="StyleBoldUnderline"/>
          <w:rFonts w:asciiTheme="minorHAnsi" w:hAnsiTheme="minorHAnsi"/>
          <w:sz w:val="16"/>
          <w:u w:val="none"/>
        </w:rPr>
        <w:t xml:space="preserve">. At least insofar as the dominant powers are concerned, </w:t>
      </w:r>
      <w:r w:rsidRPr="00A40573">
        <w:rPr>
          <w:rStyle w:val="StyleBoldUnderline"/>
          <w:rFonts w:asciiTheme="minorHAnsi" w:hAnsiTheme="minorHAnsi"/>
        </w:rPr>
        <w:t>rising states tend to be troublemakers. As a nation’s capabilities grow, its leaders generally define their interests more expansively and seek a greater degree of influence</w:t>
      </w:r>
      <w:r w:rsidRPr="00A40573">
        <w:rPr>
          <w:rStyle w:val="StyleBoldUnderline"/>
          <w:rFonts w:asciiTheme="minorHAnsi" w:hAnsiTheme="minorHAnsi"/>
          <w:sz w:val="16"/>
          <w:u w:val="none"/>
        </w:rPr>
        <w:t xml:space="preserve"> over what is going on around them. This means that, taking steps to ensure </w:t>
      </w:r>
      <w:r w:rsidRPr="00A40573">
        <w:rPr>
          <w:rStyle w:val="StyleBoldUnderline"/>
          <w:rFonts w:asciiTheme="minorHAnsi" w:hAnsiTheme="minorHAnsi"/>
          <w:highlight w:val="green"/>
        </w:rPr>
        <w:t>those in ascendance typically attempt not only to secure their borders but also to reach out beyond them</w:t>
      </w:r>
      <w:r w:rsidRPr="00A40573">
        <w:rPr>
          <w:rStyle w:val="StyleBoldUnderline"/>
          <w:rFonts w:asciiTheme="minorHAnsi" w:hAnsiTheme="minorHAnsi"/>
          <w:sz w:val="16"/>
          <w:u w:val="none"/>
        </w:rPr>
        <w:t xml:space="preserve"> access to markets, materials and transportation routes; to protect their citizens far from home; to defend their foreign friends and allies; to promulgate their religious or ideological beliefs; and, in general, to have what they consider to be their rightful say in the affairs of their region and of the wider world. </w:t>
      </w:r>
      <w:r w:rsidRPr="00A40573">
        <w:rPr>
          <w:rStyle w:val="Emphasis"/>
          <w:rFonts w:asciiTheme="minorHAnsi" w:hAnsiTheme="minorHAnsi"/>
          <w:highlight w:val="green"/>
        </w:rPr>
        <w:t>As they begin to assert themselves, ascendant states typically feel impelled to challenge territorial boundaries,</w:t>
      </w:r>
      <w:r w:rsidRPr="00A40573">
        <w:rPr>
          <w:rStyle w:val="Emphasis"/>
          <w:rFonts w:asciiTheme="minorHAnsi" w:hAnsiTheme="minorHAnsi"/>
        </w:rPr>
        <w:t xml:space="preserve"> international institutions and hierarchies of prestige</w:t>
      </w:r>
      <w:r w:rsidRPr="00A40573">
        <w:rPr>
          <w:rStyle w:val="StyleBoldUnderline"/>
          <w:rFonts w:asciiTheme="minorHAnsi" w:hAnsiTheme="minorHAnsi"/>
          <w:sz w:val="16"/>
          <w:u w:val="none"/>
        </w:rPr>
        <w:t xml:space="preserve"> that were put in place when they were still relatively weak. Like Japan in the late nineteenth century, or Germany at the turn of the twentieth, rising powers want their place in the sun. </w:t>
      </w:r>
      <w:r w:rsidRPr="00A40573">
        <w:rPr>
          <w:rStyle w:val="StyleBoldUnderline"/>
          <w:rFonts w:asciiTheme="minorHAnsi" w:hAnsiTheme="minorHAnsi"/>
        </w:rPr>
        <w:t>This, of course, is what brings them into conflict with the established great powers</w:t>
      </w:r>
      <w:r w:rsidRPr="00A40573">
        <w:rPr>
          <w:rStyle w:val="StyleBoldUnderline"/>
          <w:rFonts w:asciiTheme="minorHAnsi" w:hAnsiTheme="minorHAnsi"/>
          <w:sz w:val="16"/>
          <w:u w:val="none"/>
        </w:rPr>
        <w:t>—the so-called status quo states—</w:t>
      </w:r>
      <w:r w:rsidRPr="00A40573">
        <w:rPr>
          <w:rStyle w:val="StyleBoldUnderline"/>
          <w:rFonts w:asciiTheme="minorHAnsi" w:hAnsiTheme="minorHAnsi"/>
        </w:rPr>
        <w:t>who are the architects, principal beneficiaries and main defenders of any existing international system</w:t>
      </w:r>
      <w:r w:rsidRPr="00A40573">
        <w:rPr>
          <w:rStyle w:val="StyleBoldUnderline"/>
          <w:rFonts w:asciiTheme="minorHAnsi" w:hAnsiTheme="minorHAnsi"/>
          <w:sz w:val="16"/>
          <w:u w:val="none"/>
        </w:rPr>
        <w:t xml:space="preserve">. </w:t>
      </w:r>
      <w:r w:rsidRPr="00A40573">
        <w:rPr>
          <w:rStyle w:val="Emphasis"/>
          <w:rFonts w:asciiTheme="minorHAnsi" w:hAnsiTheme="minorHAnsi"/>
          <w:highlight w:val="green"/>
        </w:rPr>
        <w:t>The resulting clash of interests between the two sides has seldom been resolved peacefully</w:t>
      </w:r>
      <w:r w:rsidRPr="00A40573">
        <w:rPr>
          <w:rStyle w:val="Emphasis"/>
          <w:rFonts w:asciiTheme="minorHAnsi" w:hAnsiTheme="minorHAnsi"/>
        </w:rPr>
        <w:t>.</w:t>
      </w:r>
      <w:r w:rsidRPr="00A40573">
        <w:rPr>
          <w:rStyle w:val="StyleBoldUnderline"/>
          <w:rFonts w:asciiTheme="minorHAnsi" w:hAnsiTheme="minorHAnsi"/>
          <w:sz w:val="16"/>
          <w:u w:val="none"/>
        </w:rPr>
        <w:t xml:space="preserve"> Recognizing the growing threat to their position, dominant powers (or a coalition of status quo states) have occasionally tried to attack and destroy a competitor before it can grow strong enough to become a threat. Others—hoping to avoid war—have taken the opposite approach: attempting to appease potential challengers, they look for ways to satisfy their demands and ambitions and seek to incorporate them peacefully into the existing international order. But however sincere, these e</w:t>
      </w:r>
      <w:r w:rsidRPr="00A40573">
        <w:rPr>
          <w:rStyle w:val="StyleBoldUnderline"/>
          <w:rFonts w:asciiTheme="minorHAnsi" w:hAnsiTheme="minorHAnsi"/>
        </w:rPr>
        <w:t>fforts have almost always ended in failure</w:t>
      </w:r>
      <w:r w:rsidRPr="00A40573">
        <w:rPr>
          <w:rStyle w:val="StyleBoldUnderline"/>
          <w:rFonts w:asciiTheme="minorHAnsi" w:hAnsiTheme="minorHAnsi"/>
          <w:sz w:val="16"/>
          <w:u w:val="none"/>
        </w:rPr>
        <w:t xml:space="preserve">. Sometimes the reason clearly lies in the demands of the rising state. As was true of Adolf Hitler’s Germany, an aggressor may have ambitions that are so extensive as to be impossible for the status quo powers to satisfy without effectively consigning themselves to servitude or committing national suicide. </w:t>
      </w:r>
      <w:r w:rsidRPr="00A40573">
        <w:rPr>
          <w:rStyle w:val="StyleBoldUnderline"/>
          <w:rFonts w:asciiTheme="minorHAnsi" w:hAnsiTheme="minorHAnsi"/>
        </w:rPr>
        <w:t>Even when the demands being made of them are less onerous, the dominant states are often either reluctant to make concessions, thereby fueling the frustrations and resentments</w:t>
      </w:r>
      <w:r w:rsidRPr="00A40573">
        <w:rPr>
          <w:rStyle w:val="StyleBoldUnderline"/>
          <w:rFonts w:asciiTheme="minorHAnsi" w:hAnsiTheme="minorHAnsi"/>
          <w:sz w:val="16"/>
          <w:u w:val="none"/>
        </w:rPr>
        <w:t xml:space="preserve"> of the rising power, or too eager to do so, feeding its ambitions and triggering a spiral of escalating demands. Successful policies of appeasement are conceivable in theory but in practice have proven devilishly difficult to implement. </w:t>
      </w:r>
      <w:r w:rsidRPr="00A40573">
        <w:rPr>
          <w:rStyle w:val="Emphasis"/>
          <w:rFonts w:asciiTheme="minorHAnsi" w:hAnsiTheme="minorHAnsi"/>
          <w:highlight w:val="green"/>
        </w:rPr>
        <w:t>This is why periods of transition, when a new, ascending power begins to overtake the previously dominant state, have so often been marked by war</w:t>
      </w:r>
      <w:r w:rsidRPr="00A40573">
        <w:rPr>
          <w:rStyle w:val="Emphasis"/>
          <w:rFonts w:asciiTheme="minorHAnsi" w:hAnsiTheme="minorHAnsi"/>
        </w:rPr>
        <w:t>.</w:t>
      </w:r>
    </w:p>
    <w:p w:rsidR="00285888" w:rsidRPr="00A40573" w:rsidRDefault="00285888" w:rsidP="00285888">
      <w:pPr>
        <w:rPr>
          <w:rStyle w:val="Emphasis"/>
          <w:rFonts w:asciiTheme="minorHAnsi" w:hAnsiTheme="minorHAnsi"/>
        </w:rPr>
      </w:pPr>
    </w:p>
    <w:p w:rsidR="00285888" w:rsidRPr="00A40573" w:rsidRDefault="00285888" w:rsidP="00285888">
      <w:pPr>
        <w:pStyle w:val="Heading4"/>
        <w:rPr>
          <w:rFonts w:asciiTheme="minorHAnsi" w:hAnsiTheme="minorHAnsi"/>
        </w:rPr>
      </w:pPr>
      <w:r w:rsidRPr="00A40573">
        <w:rPr>
          <w:rFonts w:asciiTheme="minorHAnsi" w:hAnsiTheme="minorHAnsi"/>
        </w:rPr>
        <w:lastRenderedPageBreak/>
        <w:t>US-Sino hegemonic conflict draws in other great powers-it WILL go nuclear</w:t>
      </w:r>
    </w:p>
    <w:p w:rsidR="00285888" w:rsidRPr="00A40573" w:rsidRDefault="00285888" w:rsidP="00285888">
      <w:pPr>
        <w:rPr>
          <w:rFonts w:asciiTheme="minorHAnsi" w:eastAsia="Calibri" w:hAnsiTheme="minorHAnsi"/>
          <w:sz w:val="16"/>
          <w:szCs w:val="16"/>
        </w:rPr>
      </w:pPr>
      <w:r w:rsidRPr="00A40573">
        <w:rPr>
          <w:rStyle w:val="StyleStyleBold12pt"/>
          <w:rFonts w:asciiTheme="minorHAnsi" w:eastAsia="Calibri" w:hAnsiTheme="minorHAnsi"/>
        </w:rPr>
        <w:t>Walton, 2007</w:t>
      </w:r>
      <w:r w:rsidRPr="00A40573">
        <w:rPr>
          <w:rFonts w:asciiTheme="minorHAnsi" w:eastAsia="Calibri" w:hAnsiTheme="minorHAnsi"/>
        </w:rPr>
        <w:t xml:space="preserve"> </w:t>
      </w:r>
      <w:r w:rsidRPr="00A40573">
        <w:rPr>
          <w:rFonts w:asciiTheme="minorHAnsi" w:eastAsia="Calibri" w:hAnsiTheme="minorHAnsi"/>
          <w:sz w:val="16"/>
          <w:szCs w:val="16"/>
        </w:rPr>
        <w:t>(C. Dale Walton, Lecturer in International Relations and Strategic Studies at the University of Reading, 2007, Geopolitics and the Great Powers in the 21st Century, p. 49)</w:t>
      </w:r>
    </w:p>
    <w:p w:rsidR="00285888" w:rsidRPr="00A40573" w:rsidRDefault="00285888" w:rsidP="00285888">
      <w:pPr>
        <w:rPr>
          <w:rFonts w:asciiTheme="minorHAnsi" w:hAnsiTheme="minorHAnsi"/>
          <w:sz w:val="16"/>
        </w:rPr>
      </w:pPr>
      <w:r w:rsidRPr="00A40573">
        <w:rPr>
          <w:rStyle w:val="StyleBoldUnderline"/>
          <w:rFonts w:asciiTheme="minorHAnsi" w:hAnsiTheme="minorHAnsi"/>
        </w:rPr>
        <w:t xml:space="preserve">Obviously, </w:t>
      </w:r>
      <w:r w:rsidRPr="00A40573">
        <w:rPr>
          <w:rStyle w:val="StyleBoldUnderline"/>
          <w:rFonts w:asciiTheme="minorHAnsi" w:hAnsiTheme="minorHAnsi"/>
          <w:highlight w:val="green"/>
        </w:rPr>
        <w:t>it is of vital importance to the United States that the PRC does not become the hegemon</w:t>
      </w:r>
      <w:r w:rsidRPr="00A40573">
        <w:rPr>
          <w:rStyle w:val="StyleBoldUnderline"/>
          <w:rFonts w:asciiTheme="minorHAnsi" w:hAnsiTheme="minorHAnsi"/>
        </w:rPr>
        <w:t xml:space="preserve"> of Eastern Eurasia</w:t>
      </w:r>
      <w:r w:rsidRPr="00A40573">
        <w:rPr>
          <w:rFonts w:asciiTheme="minorHAnsi" w:hAnsiTheme="minorHAnsi"/>
          <w:sz w:val="16"/>
        </w:rPr>
        <w:t xml:space="preserve">. As noted above, however, regardless of what Washington does, China's success in such an endeavor is not as easily attainable as pessimists might assume. </w:t>
      </w:r>
      <w:r w:rsidRPr="00A40573">
        <w:rPr>
          <w:rStyle w:val="StyleBoldUnderline"/>
          <w:rFonts w:asciiTheme="minorHAnsi" w:hAnsiTheme="minorHAnsi"/>
        </w:rPr>
        <w:t>The PRC appears to be on track to be a very great power indeed</w:t>
      </w:r>
      <w:r w:rsidRPr="00A40573">
        <w:rPr>
          <w:rFonts w:asciiTheme="minorHAnsi" w:hAnsiTheme="minorHAnsi"/>
          <w:sz w:val="16"/>
        </w:rPr>
        <w:t xml:space="preserve">, but geopolitical conditions are not favorable for any Chinese effort to establish sole hegemony; a robust multipolar system should suffice to keep China in check, even with only minimal American intervention in local squabbles. </w:t>
      </w:r>
      <w:r w:rsidRPr="00A40573">
        <w:rPr>
          <w:rStyle w:val="StyleBoldUnderline"/>
          <w:rFonts w:asciiTheme="minorHAnsi" w:hAnsiTheme="minorHAnsi"/>
          <w:highlight w:val="green"/>
        </w:rPr>
        <w:t>The more worrisome danger is that Beijing will cooperate with a great power partner, establishing a very muscular axis</w:t>
      </w:r>
      <w:r w:rsidRPr="00A40573">
        <w:rPr>
          <w:rStyle w:val="StyleBoldUnderline"/>
          <w:rFonts w:asciiTheme="minorHAnsi" w:hAnsiTheme="minorHAnsi"/>
        </w:rPr>
        <w:t xml:space="preserve">. </w:t>
      </w:r>
      <w:r w:rsidRPr="00A40573">
        <w:rPr>
          <w:rStyle w:val="StyleBoldUnderline"/>
          <w:rFonts w:asciiTheme="minorHAnsi" w:hAnsiTheme="minorHAnsi"/>
          <w:highlight w:val="green"/>
        </w:rPr>
        <w:t>Such an entity would present a critical danger to the balance of power</w:t>
      </w:r>
      <w:r w:rsidRPr="00A40573">
        <w:rPr>
          <w:rFonts w:asciiTheme="minorHAnsi" w:hAnsiTheme="minorHAnsi"/>
          <w:sz w:val="16"/>
        </w:rPr>
        <w:t xml:space="preserve">, thus both </w:t>
      </w:r>
      <w:r w:rsidRPr="00A40573">
        <w:rPr>
          <w:rStyle w:val="StyleBoldUnderline"/>
          <w:rFonts w:asciiTheme="minorHAnsi" w:hAnsiTheme="minorHAnsi"/>
          <w:highlight w:val="green"/>
        </w:rPr>
        <w:t>necessitating very active</w:t>
      </w:r>
      <w:r w:rsidRPr="00A40573">
        <w:rPr>
          <w:rStyle w:val="Emphasis"/>
          <w:rFonts w:asciiTheme="minorHAnsi" w:hAnsiTheme="minorHAnsi"/>
          <w:highlight w:val="green"/>
        </w:rPr>
        <w:t xml:space="preserve"> </w:t>
      </w:r>
      <w:r w:rsidRPr="00A40573">
        <w:rPr>
          <w:rStyle w:val="StyleBoldUnderline"/>
          <w:rFonts w:asciiTheme="minorHAnsi" w:hAnsiTheme="minorHAnsi"/>
          <w:highlight w:val="green"/>
        </w:rPr>
        <w:t>American intervention</w:t>
      </w:r>
      <w:r w:rsidRPr="00A40573">
        <w:rPr>
          <w:rStyle w:val="StyleBoldUnderline"/>
          <w:rFonts w:asciiTheme="minorHAnsi" w:hAnsiTheme="minorHAnsi"/>
        </w:rPr>
        <w:t xml:space="preserve"> in Eastern Eurasia and</w:t>
      </w:r>
      <w:r w:rsidRPr="00A40573">
        <w:rPr>
          <w:rStyle w:val="Emphasis"/>
          <w:rFonts w:asciiTheme="minorHAnsi" w:hAnsiTheme="minorHAnsi"/>
        </w:rPr>
        <w:t xml:space="preserve"> </w:t>
      </w:r>
      <w:r w:rsidRPr="00A40573">
        <w:rPr>
          <w:rStyle w:val="Emphasis"/>
          <w:rFonts w:asciiTheme="minorHAnsi" w:hAnsiTheme="minorHAnsi"/>
          <w:highlight w:val="green"/>
        </w:rPr>
        <w:t>creating the underlying conditions for a massive, and probably nuclear, great power war</w:t>
      </w:r>
      <w:r w:rsidRPr="00A40573">
        <w:rPr>
          <w:rFonts w:asciiTheme="minorHAnsi" w:hAnsiTheme="minorHAnsi"/>
          <w:sz w:val="16"/>
        </w:rPr>
        <w:t>. Absent such a "super-threat," however, the demands on American leaders will be far more subtle: creating the conditions for Washington's gentle decline from playing the role of unipolar quasi-hegemon to being "merely" the greatest of the world's powers, while aiding in the creation of a healthy multipolar system that is not marked by close great power alliances.</w:t>
      </w:r>
    </w:p>
    <w:p w:rsidR="00285888" w:rsidRPr="00A40573" w:rsidRDefault="00285888" w:rsidP="00285888">
      <w:pPr>
        <w:rPr>
          <w:rFonts w:asciiTheme="minorHAnsi" w:hAnsiTheme="minorHAnsi"/>
          <w:sz w:val="16"/>
        </w:rPr>
      </w:pPr>
    </w:p>
    <w:p w:rsidR="00285888" w:rsidRPr="00A40573" w:rsidRDefault="00285888" w:rsidP="00285888">
      <w:pPr>
        <w:pStyle w:val="Heading4"/>
        <w:rPr>
          <w:rFonts w:asciiTheme="minorHAnsi" w:hAnsiTheme="minorHAnsi"/>
        </w:rPr>
      </w:pPr>
      <w:r w:rsidRPr="00A40573">
        <w:rPr>
          <w:rFonts w:asciiTheme="minorHAnsi" w:hAnsiTheme="minorHAnsi"/>
        </w:rPr>
        <w:t>Scenario two is resources</w:t>
      </w:r>
    </w:p>
    <w:p w:rsidR="00285888" w:rsidRPr="00A40573" w:rsidRDefault="00285888" w:rsidP="00285888">
      <w:pPr>
        <w:rPr>
          <w:rFonts w:asciiTheme="minorHAnsi" w:hAnsiTheme="minorHAnsi"/>
        </w:rPr>
      </w:pPr>
    </w:p>
    <w:p w:rsidR="00285888" w:rsidRPr="00A40573" w:rsidRDefault="00285888" w:rsidP="00285888">
      <w:pPr>
        <w:pStyle w:val="Heading4"/>
        <w:rPr>
          <w:rStyle w:val="StyleStyleBold12pt"/>
          <w:rFonts w:asciiTheme="minorHAnsi" w:hAnsiTheme="minorHAnsi"/>
          <w:b/>
        </w:rPr>
      </w:pPr>
      <w:r w:rsidRPr="00A40573">
        <w:rPr>
          <w:rStyle w:val="StyleStyleBold12pt"/>
          <w:rFonts w:asciiTheme="minorHAnsi" w:hAnsiTheme="minorHAnsi"/>
          <w:b/>
        </w:rPr>
        <w:t>Chavez’s mismanagement of the oil industry has allowed China to shore up tons of Latin American oil</w:t>
      </w:r>
    </w:p>
    <w:p w:rsidR="00285888" w:rsidRPr="00A40573" w:rsidRDefault="00285888" w:rsidP="00285888">
      <w:pPr>
        <w:rPr>
          <w:rStyle w:val="StyleStyleBold12pt"/>
          <w:rFonts w:asciiTheme="minorHAnsi" w:hAnsiTheme="minorHAnsi"/>
          <w:b w:val="0"/>
          <w:sz w:val="16"/>
        </w:rPr>
      </w:pPr>
      <w:r w:rsidRPr="00A40573">
        <w:rPr>
          <w:rStyle w:val="StyleStyleBold12pt"/>
          <w:rFonts w:asciiTheme="minorHAnsi" w:hAnsiTheme="minorHAnsi"/>
        </w:rPr>
        <w:t>Hulbert, 2012</w:t>
      </w:r>
      <w:r w:rsidRPr="00A40573">
        <w:rPr>
          <w:rStyle w:val="StyleStyleBold12pt"/>
          <w:rFonts w:asciiTheme="minorHAnsi" w:hAnsiTheme="minorHAnsi"/>
          <w:b w:val="0"/>
          <w:sz w:val="16"/>
        </w:rPr>
        <w:t xml:space="preserve"> (Matthew, Forbes writer covering energy markets, geopolitics, and political risk, “Chavez Contagion: The Growing Risk To Latin American Oil”, 10/8/2012, http://www.forbes.com/sites/matthewhulbert/2012/10/08/chavez-contagion-the-growing-risk-to-latin-american-oil/)</w:t>
      </w:r>
    </w:p>
    <w:p w:rsidR="00285888" w:rsidRPr="00A40573" w:rsidRDefault="00285888" w:rsidP="00285888">
      <w:pPr>
        <w:rPr>
          <w:rStyle w:val="StyleBoldUnderline"/>
          <w:rFonts w:asciiTheme="minorHAnsi" w:hAnsiTheme="minorHAnsi"/>
        </w:rPr>
      </w:pPr>
      <w:r w:rsidRPr="00A40573">
        <w:rPr>
          <w:rFonts w:asciiTheme="minorHAnsi" w:hAnsiTheme="minorHAnsi"/>
          <w:sz w:val="16"/>
        </w:rPr>
        <w:t xml:space="preserve">Needless to say, </w:t>
      </w:r>
      <w:r w:rsidRPr="00B132BA">
        <w:rPr>
          <w:rStyle w:val="StyleBoldUnderline"/>
          <w:rFonts w:asciiTheme="minorHAnsi" w:hAnsiTheme="minorHAnsi"/>
          <w:highlight w:val="green"/>
        </w:rPr>
        <w:t>following</w:t>
      </w:r>
      <w:r w:rsidRPr="00A40573">
        <w:rPr>
          <w:rStyle w:val="StyleBoldUnderline"/>
          <w:rFonts w:asciiTheme="minorHAnsi" w:hAnsiTheme="minorHAnsi"/>
        </w:rPr>
        <w:t xml:space="preserve"> Mr. </w:t>
      </w:r>
      <w:r w:rsidRPr="00B132BA">
        <w:rPr>
          <w:rStyle w:val="StyleBoldUnderline"/>
          <w:rFonts w:asciiTheme="minorHAnsi" w:hAnsiTheme="minorHAnsi"/>
          <w:highlight w:val="green"/>
        </w:rPr>
        <w:t>Chavez’s lead would be a costly mistake for Latin America</w:t>
      </w:r>
      <w:r w:rsidRPr="00A40573">
        <w:rPr>
          <w:rStyle w:val="StyleBoldUnderline"/>
          <w:rFonts w:asciiTheme="minorHAnsi" w:hAnsiTheme="minorHAnsi"/>
        </w:rPr>
        <w:t>. Nobody doubts the resource potential they all hold, but turning that into money needs major capital and technological skills</w:t>
      </w:r>
      <w:r w:rsidRPr="00A40573">
        <w:rPr>
          <w:rFonts w:asciiTheme="minorHAnsi" w:hAnsiTheme="minorHAnsi"/>
          <w:sz w:val="16"/>
        </w:rPr>
        <w:t xml:space="preserve">, most of which sits with international oil companies rather than national entities farming out work to service companies on the cheap. Like it or not, IOCs still have lucrative (some would say larger) unconventional oil and gas plays they can go for in North America, Russia, East Africa, Australasia and even distinctly conventional MENA and Caspian regions. </w:t>
      </w:r>
      <w:r w:rsidRPr="00A40573">
        <w:rPr>
          <w:rStyle w:val="StyleBoldUnderline"/>
          <w:rFonts w:asciiTheme="minorHAnsi" w:hAnsiTheme="minorHAnsi"/>
        </w:rPr>
        <w:t xml:space="preserve">The Americas is now a ‘nice to have’ location in their portfolios, not a make or break region for corporate survival. Ironically </w:t>
      </w:r>
      <w:r w:rsidRPr="00B132BA">
        <w:rPr>
          <w:rStyle w:val="StyleBoldUnderline"/>
          <w:rFonts w:asciiTheme="minorHAnsi" w:hAnsiTheme="minorHAnsi"/>
          <w:highlight w:val="green"/>
        </w:rPr>
        <w:t>Chavez understands that, which is why the vast bulk of his hydrocarbon investment over that past five years has all come from Chin</w:t>
      </w:r>
      <w:r w:rsidRPr="00B132BA">
        <w:rPr>
          <w:rFonts w:asciiTheme="minorHAnsi" w:hAnsiTheme="minorHAnsi"/>
          <w:sz w:val="16"/>
          <w:highlight w:val="green"/>
        </w:rPr>
        <w:t>a</w:t>
      </w:r>
      <w:r w:rsidRPr="00A40573">
        <w:rPr>
          <w:rFonts w:asciiTheme="minorHAnsi" w:hAnsiTheme="minorHAnsi"/>
          <w:sz w:val="16"/>
        </w:rPr>
        <w:t xml:space="preserve">. In ball-park terms, </w:t>
      </w:r>
      <w:r w:rsidRPr="00B132BA">
        <w:rPr>
          <w:rStyle w:val="StyleBoldUnderline"/>
          <w:rFonts w:asciiTheme="minorHAnsi" w:hAnsiTheme="minorHAnsi"/>
          <w:highlight w:val="green"/>
        </w:rPr>
        <w:t>Beijing has sunk $40bn into Caracas coffers</w:t>
      </w:r>
      <w:r w:rsidRPr="00A40573">
        <w:rPr>
          <w:rStyle w:val="StyleBoldUnderline"/>
          <w:rFonts w:asciiTheme="minorHAnsi" w:hAnsiTheme="minorHAnsi"/>
        </w:rPr>
        <w:t>, mostly as loan for oil agreements. That’s been very good news for the likes of China Petrochemical Corp</w:t>
      </w:r>
      <w:r w:rsidRPr="00A40573">
        <w:rPr>
          <w:rFonts w:asciiTheme="minorHAnsi" w:hAnsiTheme="minorHAnsi"/>
          <w:sz w:val="16"/>
        </w:rPr>
        <w:t xml:space="preserve"> and CNPC, with China receiving around 640,000b/d from Venezuela (200,000 barrels of which services the debt), </w:t>
      </w:r>
      <w:r w:rsidRPr="00B132BA">
        <w:rPr>
          <w:rStyle w:val="StyleBoldUnderline"/>
          <w:rFonts w:asciiTheme="minorHAnsi" w:hAnsiTheme="minorHAnsi"/>
          <w:highlight w:val="green"/>
        </w:rPr>
        <w:t>but whether that’s really in Venezuelan interests rather than selling most its oil on open markets is at best, dubious</w:t>
      </w:r>
      <w:r w:rsidRPr="00A40573">
        <w:rPr>
          <w:rStyle w:val="StyleBoldUnderline"/>
          <w:rFonts w:asciiTheme="minorHAnsi" w:hAnsiTheme="minorHAnsi"/>
        </w:rPr>
        <w:t>. Given China’s vast capital, it’s not surprising that they’re now a key player in the Venezuelan market</w:t>
      </w:r>
      <w:r w:rsidRPr="00A40573">
        <w:rPr>
          <w:rFonts w:asciiTheme="minorHAnsi" w:hAnsiTheme="minorHAnsi"/>
          <w:sz w:val="16"/>
        </w:rPr>
        <w:t xml:space="preserve">, </w:t>
      </w:r>
      <w:r w:rsidRPr="00A40573">
        <w:rPr>
          <w:rStyle w:val="StyleBoldUnderline"/>
          <w:rFonts w:asciiTheme="minorHAnsi" w:hAnsiTheme="minorHAnsi"/>
        </w:rPr>
        <w:t>or that they’re following up with similar investments in Brazil, Bolivia and Colombia</w:t>
      </w:r>
      <w:r w:rsidRPr="00A40573">
        <w:rPr>
          <w:rFonts w:asciiTheme="minorHAnsi" w:hAnsiTheme="minorHAnsi"/>
          <w:sz w:val="16"/>
        </w:rPr>
        <w:t xml:space="preserve">. But selling oil into Asia is one thing, </w:t>
      </w:r>
      <w:r w:rsidRPr="00B132BA">
        <w:rPr>
          <w:rStyle w:val="StyleBoldUnderline"/>
          <w:rFonts w:asciiTheme="minorHAnsi" w:hAnsiTheme="minorHAnsi"/>
          <w:highlight w:val="green"/>
        </w:rPr>
        <w:t>letting China own the entire value chain from ‘Latin American fields to Chinese ports’ is clearly a less wise proposition</w:t>
      </w:r>
      <w:r w:rsidRPr="00A40573">
        <w:rPr>
          <w:rStyle w:val="StyleBoldUnderline"/>
          <w:rFonts w:asciiTheme="minorHAnsi" w:hAnsiTheme="minorHAnsi"/>
        </w:rPr>
        <w:t>. It merely adds to the list of Chavez resource blunders</w:t>
      </w:r>
      <w:r w:rsidRPr="00A40573">
        <w:rPr>
          <w:rFonts w:asciiTheme="minorHAnsi" w:hAnsiTheme="minorHAnsi"/>
          <w:sz w:val="16"/>
        </w:rPr>
        <w:t xml:space="preserve">, and looks an increasingly likely trap for other Americas producers to fall into. Raking in (cheap) Renminbi for chimerical output </w:t>
      </w:r>
      <w:r w:rsidRPr="00B132BA">
        <w:rPr>
          <w:rStyle w:val="StyleBoldUnderline"/>
          <w:rFonts w:asciiTheme="minorHAnsi" w:hAnsiTheme="minorHAnsi"/>
          <w:highlight w:val="green"/>
        </w:rPr>
        <w:t>gains will favour Beijing in the long run</w:t>
      </w:r>
      <w:r w:rsidRPr="00A40573">
        <w:rPr>
          <w:rStyle w:val="StyleBoldUnderline"/>
          <w:rFonts w:asciiTheme="minorHAnsi" w:hAnsiTheme="minorHAnsi"/>
        </w:rPr>
        <w:t>, especially if China controls the taps</w:t>
      </w:r>
      <w:r w:rsidRPr="00A40573">
        <w:rPr>
          <w:rFonts w:asciiTheme="minorHAnsi" w:hAnsiTheme="minorHAnsi"/>
          <w:sz w:val="16"/>
        </w:rPr>
        <w:t xml:space="preserve"> with oil deliveries merely paying down debt. No matter what the wager, </w:t>
      </w:r>
      <w:r w:rsidRPr="00A40573">
        <w:rPr>
          <w:rStyle w:val="StyleBoldUnderline"/>
          <w:rFonts w:asciiTheme="minorHAnsi" w:hAnsiTheme="minorHAnsi"/>
        </w:rPr>
        <w:t>it’s simply not a plausible model for the Americas to adopt across its entire production base.</w:t>
      </w:r>
    </w:p>
    <w:p w:rsidR="00285888" w:rsidRPr="00A40573" w:rsidRDefault="00285888" w:rsidP="00285888">
      <w:pPr>
        <w:rPr>
          <w:rStyle w:val="StyleBoldUnderline"/>
          <w:rFonts w:asciiTheme="minorHAnsi" w:hAnsiTheme="minorHAnsi"/>
        </w:rPr>
      </w:pPr>
    </w:p>
    <w:p w:rsidR="00285888" w:rsidRPr="00A40573" w:rsidRDefault="00285888" w:rsidP="00285888">
      <w:pPr>
        <w:rPr>
          <w:rStyle w:val="StyleBoldUnderline"/>
          <w:rFonts w:asciiTheme="minorHAnsi" w:hAnsiTheme="minorHAnsi"/>
        </w:rPr>
      </w:pPr>
    </w:p>
    <w:p w:rsidR="00285888" w:rsidRPr="00AD30AC" w:rsidRDefault="00285888" w:rsidP="00285888">
      <w:pPr>
        <w:pStyle w:val="Heading4"/>
        <w:rPr>
          <w:rStyle w:val="StyleStyleBold12pt"/>
          <w:b/>
        </w:rPr>
      </w:pPr>
      <w:r>
        <w:rPr>
          <w:rStyle w:val="StyleStyleBold12pt"/>
          <w:b/>
        </w:rPr>
        <w:t>However, Chinese economic expansion for resources floods the Latin American markets and is massively detrimental to their economies</w:t>
      </w:r>
    </w:p>
    <w:p w:rsidR="00285888" w:rsidRPr="00AD30AC" w:rsidRDefault="00285888" w:rsidP="00285888">
      <w:pPr>
        <w:rPr>
          <w:rStyle w:val="StyleStyleBold12pt"/>
          <w:b w:val="0"/>
          <w:sz w:val="16"/>
        </w:rPr>
      </w:pPr>
      <w:r>
        <w:rPr>
          <w:rStyle w:val="StyleStyleBold12pt"/>
        </w:rPr>
        <w:t>Kelly, 2011</w:t>
      </w:r>
      <w:r w:rsidRPr="00AD30AC">
        <w:rPr>
          <w:rStyle w:val="StyleStyleBold12pt"/>
          <w:b w:val="0"/>
          <w:sz w:val="16"/>
        </w:rPr>
        <w:t xml:space="preserve"> (Annie, writer on global development, human rights and social affairs for the Guardian and Observer, “Who really benefits from China's trade with Latin America?”, 2/16/2011, http://www.guardian.co.uk/global-development/poverty-matters/2011/feb/16/china-latin-america-trade-benefit)</w:t>
      </w:r>
    </w:p>
    <w:p w:rsidR="00285888" w:rsidRDefault="00285888" w:rsidP="00285888">
      <w:pPr>
        <w:rPr>
          <w:rFonts w:asciiTheme="minorHAnsi" w:hAnsiTheme="minorHAnsi"/>
          <w:sz w:val="16"/>
        </w:rPr>
      </w:pPr>
      <w:r w:rsidRPr="00AD30AC">
        <w:rPr>
          <w:rFonts w:asciiTheme="minorHAnsi" w:hAnsiTheme="minorHAnsi"/>
          <w:sz w:val="16"/>
        </w:rPr>
        <w:t xml:space="preserve">In the past decade, Latin America has taken great strides in lifting millions out of poverty. Yet </w:t>
      </w:r>
      <w:r w:rsidRPr="00AD30AC">
        <w:rPr>
          <w:rStyle w:val="StyleBoldUnderline"/>
        </w:rPr>
        <w:t>in a continent with the most unequal income distribution in the world</w:t>
      </w:r>
      <w:r w:rsidRPr="00AD30AC">
        <w:rPr>
          <w:rFonts w:asciiTheme="minorHAnsi" w:hAnsiTheme="minorHAnsi"/>
          <w:sz w:val="16"/>
        </w:rPr>
        <w:t xml:space="preserve">, and where, according to UN figures, 189 million people still live on less than $2 a day (about 34% of the population), </w:t>
      </w:r>
      <w:r w:rsidRPr="00B132BA">
        <w:rPr>
          <w:rStyle w:val="StyleBoldUnderline"/>
          <w:highlight w:val="green"/>
        </w:rPr>
        <w:t>who is really benefiting from the Chinese economic boom</w:t>
      </w:r>
      <w:r w:rsidRPr="00AD30AC">
        <w:rPr>
          <w:rStyle w:val="StyleBoldUnderline"/>
        </w:rPr>
        <w:t xml:space="preserve">? Instead of working towards better wealth distribution, </w:t>
      </w:r>
      <w:r w:rsidRPr="00B132BA">
        <w:rPr>
          <w:rStyle w:val="StyleBoldUnderline"/>
          <w:highlight w:val="green"/>
        </w:rPr>
        <w:t xml:space="preserve">a </w:t>
      </w:r>
      <w:r w:rsidRPr="00B132BA">
        <w:rPr>
          <w:rStyle w:val="StyleBoldUnderline"/>
        </w:rPr>
        <w:t xml:space="preserve">2004 </w:t>
      </w:r>
      <w:r w:rsidRPr="00B132BA">
        <w:rPr>
          <w:rStyle w:val="StyleBoldUnderline"/>
          <w:highlight w:val="green"/>
        </w:rPr>
        <w:t>report</w:t>
      </w:r>
      <w:r w:rsidRPr="00AD30AC">
        <w:rPr>
          <w:rStyle w:val="StyleBoldUnderline"/>
        </w:rPr>
        <w:t xml:space="preserve"> </w:t>
      </w:r>
      <w:r w:rsidRPr="00AD30AC">
        <w:rPr>
          <w:sz w:val="16"/>
        </w:rPr>
        <w:t>by the Latin America</w:t>
      </w:r>
      <w:r w:rsidRPr="00AD30AC">
        <w:rPr>
          <w:rFonts w:asciiTheme="minorHAnsi" w:hAnsiTheme="minorHAnsi"/>
          <w:sz w:val="16"/>
        </w:rPr>
        <w:t xml:space="preserve">/Caribbean and Asia/Pacific Economics and Business Association </w:t>
      </w:r>
      <w:r w:rsidRPr="00B132BA">
        <w:rPr>
          <w:rStyle w:val="StyleBoldUnderline"/>
          <w:highlight w:val="green"/>
        </w:rPr>
        <w:t>warned that Chinese expansion could actually have a detrimental impact</w:t>
      </w:r>
      <w:r w:rsidRPr="00AD30AC">
        <w:rPr>
          <w:rFonts w:asciiTheme="minorHAnsi" w:hAnsiTheme="minorHAnsi"/>
          <w:sz w:val="16"/>
        </w:rPr>
        <w:t xml:space="preserve"> on the vulnerability and exclusion of the poor from economic activity. It argued that </w:t>
      </w:r>
      <w:r w:rsidRPr="00B132BA">
        <w:rPr>
          <w:rStyle w:val="StyleBoldUnderline"/>
          <w:highlight w:val="green"/>
        </w:rPr>
        <w:t>China's expansion into the region has been fuelled by the need for</w:t>
      </w:r>
      <w:r w:rsidRPr="00AD30AC">
        <w:rPr>
          <w:rFonts w:asciiTheme="minorHAnsi" w:hAnsiTheme="minorHAnsi"/>
          <w:sz w:val="16"/>
        </w:rPr>
        <w:t xml:space="preserve"> agricultural and extractive </w:t>
      </w:r>
      <w:r w:rsidRPr="00B132BA">
        <w:rPr>
          <w:rStyle w:val="StyleBoldUnderline"/>
          <w:highlight w:val="green"/>
        </w:rPr>
        <w:t>resources</w:t>
      </w:r>
      <w:r w:rsidRPr="00AD30AC">
        <w:rPr>
          <w:rFonts w:asciiTheme="minorHAnsi" w:hAnsiTheme="minorHAnsi"/>
          <w:sz w:val="16"/>
        </w:rPr>
        <w:t xml:space="preserve"> – energy oil reserves, iron ore, copper and soy – mostly non-labour intensive products that are unlikely to have a big positive impact on the poor. </w:t>
      </w:r>
      <w:r w:rsidRPr="00AD30AC">
        <w:rPr>
          <w:rStyle w:val="StyleBoldUnderline"/>
        </w:rPr>
        <w:t xml:space="preserve">In fact, the report concludes that </w:t>
      </w:r>
      <w:r w:rsidRPr="00B132BA">
        <w:rPr>
          <w:rStyle w:val="StyleBoldUnderline"/>
          <w:highlight w:val="green"/>
        </w:rPr>
        <w:t>the most vulnerable could have been negatively affected</w:t>
      </w:r>
      <w:r w:rsidRPr="00AD30AC">
        <w:rPr>
          <w:rStyle w:val="StyleBoldUnderline"/>
        </w:rPr>
        <w:t xml:space="preserve"> as a result of the Chinese-led </w:t>
      </w:r>
      <w:r w:rsidRPr="00AD30AC">
        <w:rPr>
          <w:rStyle w:val="StyleBoldUnderline"/>
        </w:rPr>
        <w:lastRenderedPageBreak/>
        <w:t>expansion</w:t>
      </w:r>
      <w:r w:rsidRPr="00AD30AC">
        <w:rPr>
          <w:rFonts w:asciiTheme="minorHAnsi" w:hAnsiTheme="minorHAnsi"/>
          <w:sz w:val="16"/>
        </w:rPr>
        <w:t xml:space="preserve">. The soy industry is a case in point. While China has helped South America's soybean industries expand their access to global markets, </w:t>
      </w:r>
      <w:r w:rsidRPr="00B132BA">
        <w:rPr>
          <w:rStyle w:val="StyleBoldUnderline"/>
          <w:highlight w:val="green"/>
        </w:rPr>
        <w:t>few benefits have gone to rural communities</w:t>
      </w:r>
      <w:r w:rsidRPr="00AD30AC">
        <w:rPr>
          <w:rStyle w:val="StyleBoldUnderline"/>
        </w:rPr>
        <w:t xml:space="preserve">. Despite rising production, employment and </w:t>
      </w:r>
      <w:r w:rsidRPr="00B132BA">
        <w:rPr>
          <w:rStyle w:val="StyleBoldUnderline"/>
          <w:highlight w:val="green"/>
        </w:rPr>
        <w:t>wages have decreased</w:t>
      </w:r>
      <w:r w:rsidRPr="00AD30AC">
        <w:rPr>
          <w:rFonts w:asciiTheme="minorHAnsi" w:hAnsiTheme="minorHAnsi"/>
          <w:sz w:val="16"/>
        </w:rPr>
        <w:t xml:space="preserve"> with the proliferation of high-volume monoculture farming. For example, while Brazilian soy production quadrupled between 1995 and 2009, employment in the sector actually shrank. Soy production has also been linked to the deforestation of 528,000 sq km of the Brazilian Amazon rainforest. A research project backed by the Institute of Development Studies and the British Academy is looking into the </w:t>
      </w:r>
      <w:r w:rsidRPr="00AD30AC">
        <w:rPr>
          <w:rStyle w:val="StyleBoldUnderline"/>
        </w:rPr>
        <w:t>links between Chinese business in Latin America and the knock-on impact on poor communities</w:t>
      </w:r>
      <w:r w:rsidRPr="00AD30AC">
        <w:rPr>
          <w:rFonts w:asciiTheme="minorHAnsi" w:hAnsiTheme="minorHAnsi"/>
          <w:sz w:val="16"/>
        </w:rPr>
        <w:t xml:space="preserve">. Researchers in Peru have found that </w:t>
      </w:r>
      <w:r w:rsidRPr="00AD30AC">
        <w:rPr>
          <w:rStyle w:val="StyleBoldUnderline"/>
        </w:rPr>
        <w:t>Chinese companies running state or private enterprises have little meaningful or positive engagement</w:t>
      </w:r>
      <w:r w:rsidRPr="00AD30AC">
        <w:rPr>
          <w:rFonts w:asciiTheme="minorHAnsi" w:hAnsiTheme="minorHAnsi"/>
          <w:sz w:val="16"/>
        </w:rPr>
        <w:t xml:space="preserve"> with local communities or labour organisations. Neil Renwick, a university professor of global security at Coventry University, is one of the researchers leading the project. He says that Beijing's approach in Latin America is indicative of its domestic approach to development. "</w:t>
      </w:r>
      <w:r w:rsidRPr="00AD30AC">
        <w:rPr>
          <w:rStyle w:val="StyleBoldUnderline"/>
        </w:rPr>
        <w:t xml:space="preserve">In many ways, </w:t>
      </w:r>
      <w:r w:rsidRPr="00B132BA">
        <w:rPr>
          <w:rStyle w:val="StyleBoldUnderline"/>
          <w:highlight w:val="green"/>
        </w:rPr>
        <w:t>the Chinese approach</w:t>
      </w:r>
      <w:r w:rsidRPr="00AD30AC">
        <w:rPr>
          <w:rFonts w:asciiTheme="minorHAnsi" w:hAnsiTheme="minorHAnsi"/>
          <w:sz w:val="16"/>
        </w:rPr>
        <w:t xml:space="preserve"> [in Latin America] </w:t>
      </w:r>
      <w:r w:rsidRPr="00B132BA">
        <w:rPr>
          <w:rStyle w:val="StyleBoldUnderline"/>
          <w:highlight w:val="green"/>
        </w:rPr>
        <w:t>reflects the high price</w:t>
      </w:r>
      <w:r w:rsidRPr="00AD30AC">
        <w:rPr>
          <w:rStyle w:val="StyleBoldUnderline"/>
        </w:rPr>
        <w:t xml:space="preserve"> </w:t>
      </w:r>
      <w:r w:rsidRPr="00AD30AC">
        <w:rPr>
          <w:rFonts w:asciiTheme="minorHAnsi" w:hAnsiTheme="minorHAnsi"/>
          <w:sz w:val="16"/>
        </w:rPr>
        <w:t xml:space="preserve">the [Chinese] </w:t>
      </w:r>
      <w:r w:rsidRPr="00B132BA">
        <w:rPr>
          <w:rStyle w:val="StyleBoldUnderline"/>
          <w:highlight w:val="green"/>
        </w:rPr>
        <w:t>people have paid for development</w:t>
      </w:r>
      <w:r w:rsidRPr="00AD30AC">
        <w:rPr>
          <w:rFonts w:asciiTheme="minorHAnsi" w:hAnsiTheme="minorHAnsi"/>
          <w:sz w:val="16"/>
        </w:rPr>
        <w:t xml:space="preserve">, for example, with regard to poverty, inequality, corruption or the environment," he says. </w:t>
      </w:r>
      <w:r w:rsidRPr="00AD30AC">
        <w:rPr>
          <w:rStyle w:val="StyleBoldUnderline"/>
        </w:rPr>
        <w:t xml:space="preserve">China's determination to </w:t>
      </w:r>
      <w:r w:rsidRPr="00586B24">
        <w:rPr>
          <w:rStyle w:val="StyleBoldUnderline"/>
          <w:highlight w:val="green"/>
        </w:rPr>
        <w:t>take advantage of the spending power of Latin America's emerging middle classes</w:t>
      </w:r>
      <w:r w:rsidRPr="00AD30AC">
        <w:rPr>
          <w:rStyle w:val="StyleBoldUnderline"/>
        </w:rPr>
        <w:t xml:space="preserve"> through </w:t>
      </w:r>
      <w:r w:rsidRPr="00586B24">
        <w:rPr>
          <w:rStyle w:val="StyleBoldUnderline"/>
          <w:highlight w:val="green"/>
        </w:rPr>
        <w:t>flooding local markets</w:t>
      </w:r>
      <w:r w:rsidRPr="00AD30AC">
        <w:rPr>
          <w:rStyle w:val="StyleBoldUnderline"/>
        </w:rPr>
        <w:t xml:space="preserve"> with cheap Chinese goods </w:t>
      </w:r>
      <w:r w:rsidRPr="00586B24">
        <w:rPr>
          <w:rStyle w:val="StyleBoldUnderline"/>
          <w:highlight w:val="green"/>
        </w:rPr>
        <w:t>could also affect the growth of domestic manufacturing</w:t>
      </w:r>
      <w:r w:rsidRPr="00AD30AC">
        <w:rPr>
          <w:rFonts w:asciiTheme="minorHAnsi" w:hAnsiTheme="minorHAnsi"/>
          <w:sz w:val="16"/>
        </w:rPr>
        <w:t xml:space="preserve">, often </w:t>
      </w:r>
      <w:r w:rsidRPr="00586B24">
        <w:rPr>
          <w:rStyle w:val="StyleBoldUnderline"/>
          <w:highlight w:val="green"/>
        </w:rPr>
        <w:t>vital to</w:t>
      </w:r>
      <w:r w:rsidRPr="00AD30AC">
        <w:rPr>
          <w:rStyle w:val="StyleBoldUnderline"/>
        </w:rPr>
        <w:t xml:space="preserve"> growing local </w:t>
      </w:r>
      <w:r w:rsidRPr="00586B24">
        <w:rPr>
          <w:rStyle w:val="StyleBoldUnderline"/>
          <w:highlight w:val="green"/>
        </w:rPr>
        <w:t>employment</w:t>
      </w:r>
      <w:r w:rsidRPr="00AD30AC">
        <w:rPr>
          <w:rStyle w:val="StyleBoldUnderline"/>
        </w:rPr>
        <w:t xml:space="preserve"> and income</w:t>
      </w:r>
      <w:r w:rsidRPr="00AD30AC">
        <w:rPr>
          <w:rFonts w:asciiTheme="minorHAnsi" w:hAnsiTheme="minorHAnsi"/>
          <w:sz w:val="16"/>
        </w:rPr>
        <w:t xml:space="preserve"> opportunities and to reducing poverty.</w:t>
      </w:r>
    </w:p>
    <w:p w:rsidR="00285888" w:rsidRDefault="00285888" w:rsidP="00285888">
      <w:pPr>
        <w:rPr>
          <w:rFonts w:asciiTheme="minorHAnsi" w:hAnsiTheme="minorHAnsi"/>
          <w:sz w:val="16"/>
        </w:rPr>
      </w:pPr>
    </w:p>
    <w:p w:rsidR="00285888" w:rsidRDefault="00285888" w:rsidP="00285888">
      <w:pPr>
        <w:rPr>
          <w:rStyle w:val="StyleBoldUnderline"/>
        </w:rPr>
      </w:pPr>
    </w:p>
    <w:p w:rsidR="00285888" w:rsidRPr="00F3724A" w:rsidRDefault="00285888" w:rsidP="00285888">
      <w:pPr>
        <w:pStyle w:val="Heading4"/>
        <w:rPr>
          <w:rStyle w:val="StyleStyleBold12pt"/>
          <w:b/>
        </w:rPr>
      </w:pPr>
      <w:r>
        <w:rPr>
          <w:rStyle w:val="StyleStyleBold12pt"/>
          <w:b/>
        </w:rPr>
        <w:t>Empirics prove -Latin American economic crises lead to massive instability and regime change</w:t>
      </w:r>
    </w:p>
    <w:p w:rsidR="00285888" w:rsidRPr="00F3724A" w:rsidRDefault="00285888" w:rsidP="00285888">
      <w:pPr>
        <w:rPr>
          <w:rStyle w:val="StyleStyleBold12pt"/>
          <w:b w:val="0"/>
          <w:sz w:val="16"/>
        </w:rPr>
      </w:pPr>
      <w:r>
        <w:rPr>
          <w:rStyle w:val="StyleStyleBold12pt"/>
        </w:rPr>
        <w:t>Brower and Carothers, 2009</w:t>
      </w:r>
      <w:r w:rsidRPr="00F3724A">
        <w:rPr>
          <w:rStyle w:val="StyleStyleBold12pt"/>
          <w:b w:val="0"/>
          <w:sz w:val="16"/>
        </w:rPr>
        <w:t xml:space="preserve"> (Julia, junior fellow in the Democracy and Rule of Law Program at the Carnegie Endowment for International Peace, Thomas, vice president for studies at the Carnegie Endowment for International Peace. In this capacity, he oversees the Democracy and Rule of Law Program, Middle East Program, and Carnegie Europe, “Will the International Economic Crisis Undermine Struggling Democracies?”, The Carnegie Endowment, http://carnegieendowment.org/files/economic_crisis_political_change_2.pdf)</w:t>
      </w:r>
    </w:p>
    <w:p w:rsidR="00285888" w:rsidRDefault="00285888" w:rsidP="00285888">
      <w:pPr>
        <w:rPr>
          <w:rFonts w:asciiTheme="minorHAnsi" w:hAnsiTheme="minorHAnsi"/>
          <w:sz w:val="16"/>
        </w:rPr>
      </w:pPr>
      <w:r w:rsidRPr="00586B24">
        <w:rPr>
          <w:rStyle w:val="StyleBoldUnderline"/>
          <w:highlight w:val="green"/>
        </w:rPr>
        <w:t>Economic crises can magnify the destabilizing political impact of all of these factors</w:t>
      </w:r>
      <w:r w:rsidRPr="00F3724A">
        <w:rPr>
          <w:rFonts w:asciiTheme="minorHAnsi" w:hAnsiTheme="minorHAnsi"/>
          <w:sz w:val="16"/>
        </w:rPr>
        <w:t xml:space="preserve"> (Pei and Adesnik 2000). </w:t>
      </w:r>
      <w:r w:rsidRPr="00586B24">
        <w:rPr>
          <w:rStyle w:val="StyleBoldUnderline"/>
          <w:highlight w:val="green"/>
        </w:rPr>
        <w:t>Deciding o</w:t>
      </w:r>
      <w:r w:rsidRPr="00586B24">
        <w:rPr>
          <w:rStyle w:val="StyleBoldUnderline"/>
        </w:rPr>
        <w:t>n</w:t>
      </w:r>
      <w:r w:rsidRPr="00F3724A">
        <w:rPr>
          <w:rStyle w:val="StyleBoldUnderline"/>
        </w:rPr>
        <w:t xml:space="preserve"> an appropriate policy </w:t>
      </w:r>
      <w:r w:rsidRPr="00586B24">
        <w:rPr>
          <w:rStyle w:val="StyleBoldUnderline"/>
          <w:highlight w:val="green"/>
        </w:rPr>
        <w:t>response to economic crisis can be an intensely divisive p</w:t>
      </w:r>
      <w:r w:rsidRPr="00F3724A">
        <w:rPr>
          <w:rStyle w:val="StyleBoldUnderline"/>
        </w:rPr>
        <w:t>rocess for ruling elites</w:t>
      </w:r>
      <w:r w:rsidRPr="00F3724A">
        <w:rPr>
          <w:rFonts w:asciiTheme="minorHAnsi" w:hAnsiTheme="minorHAnsi"/>
          <w:sz w:val="16"/>
        </w:rPr>
        <w:t xml:space="preserve">. </w:t>
      </w:r>
      <w:r w:rsidRPr="00586B24">
        <w:rPr>
          <w:rStyle w:val="StyleBoldUnderline"/>
          <w:highlight w:val="green"/>
        </w:rPr>
        <w:t>Economic crises can also prove a useful mobilization tool</w:t>
      </w:r>
      <w:r w:rsidRPr="00F3724A">
        <w:rPr>
          <w:rStyle w:val="StyleBoldUnderline"/>
        </w:rPr>
        <w:t xml:space="preserve"> for segments of the population that already have grievances with the regime</w:t>
      </w:r>
      <w:r w:rsidRPr="00F3724A">
        <w:rPr>
          <w:rFonts w:asciiTheme="minorHAnsi" w:hAnsiTheme="minorHAnsi"/>
          <w:sz w:val="16"/>
        </w:rPr>
        <w:t xml:space="preserve">. Haggard and Kaufman’s (1995) </w:t>
      </w:r>
      <w:r w:rsidRPr="00586B24">
        <w:rPr>
          <w:rStyle w:val="StyleBoldUnderline"/>
          <w:highlight w:val="green"/>
        </w:rPr>
        <w:t>examination of the political effects of the debt crisis in Latin America in the late 1970s and early 1980s illustrates how these factors can interact</w:t>
      </w:r>
      <w:r w:rsidRPr="00F3724A">
        <w:rPr>
          <w:rStyle w:val="StyleBoldUnderline"/>
        </w:rPr>
        <w:t xml:space="preserve"> with an economic crisis</w:t>
      </w:r>
      <w:r w:rsidRPr="00F3724A">
        <w:rPr>
          <w:rFonts w:asciiTheme="minorHAnsi" w:hAnsiTheme="minorHAnsi"/>
          <w:sz w:val="16"/>
        </w:rPr>
        <w:t xml:space="preserve"> to trigger regime change. </w:t>
      </w:r>
      <w:r w:rsidRPr="00586B24">
        <w:rPr>
          <w:rStyle w:val="StyleBoldUnderline"/>
          <w:highlight w:val="green"/>
        </w:rPr>
        <w:t>The debt crisis exacerbated existing schisms</w:t>
      </w:r>
      <w:r w:rsidRPr="00F3724A">
        <w:rPr>
          <w:rStyle w:val="StyleBoldUnderline"/>
        </w:rPr>
        <w:t xml:space="preserve"> within the ruling elites</w:t>
      </w:r>
      <w:r w:rsidRPr="00F3724A">
        <w:rPr>
          <w:rFonts w:asciiTheme="minorHAnsi" w:hAnsiTheme="minorHAnsi"/>
          <w:sz w:val="16"/>
        </w:rPr>
        <w:t xml:space="preserve"> of many authoritarian countries by undermining the basis of these regimes’ legitimacy and </w:t>
      </w:r>
      <w:r w:rsidRPr="00F3724A">
        <w:rPr>
          <w:rStyle w:val="StyleBoldUnderline"/>
        </w:rPr>
        <w:t>stimulating the defection many business elites from the ruling coalition who questioned the regimes’ ability</w:t>
      </w:r>
      <w:r w:rsidRPr="00F3724A">
        <w:rPr>
          <w:rFonts w:asciiTheme="minorHAnsi" w:hAnsiTheme="minorHAnsi"/>
          <w:sz w:val="16"/>
        </w:rPr>
        <w:t xml:space="preserve"> to cope with the crises. Combined with increased popular protest as opposition movements used the deteriorating economic conditions to recruit new followers, </w:t>
      </w:r>
      <w:r w:rsidRPr="00586B24">
        <w:rPr>
          <w:rStyle w:val="StyleBoldUnderline"/>
          <w:highlight w:val="green"/>
        </w:rPr>
        <w:t>the debt crisis helped prompt softliners within these regimes to conclude that the costs of further coercion outweighed the benefits</w:t>
      </w:r>
      <w:r w:rsidRPr="00F3724A">
        <w:rPr>
          <w:rStyle w:val="StyleBoldUnderline"/>
        </w:rPr>
        <w:t xml:space="preserve"> of such coercion</w:t>
      </w:r>
      <w:r w:rsidRPr="00F3724A">
        <w:rPr>
          <w:rFonts w:asciiTheme="minorHAnsi" w:hAnsiTheme="minorHAnsi"/>
          <w:sz w:val="16"/>
        </w:rPr>
        <w:t xml:space="preserve"> and to look for a way to negotiate their withdrawal. The presence of moderate opposition movements solidified the decision of softliners to negotiate, since presumably these movements would agree to more favorable terms for the outgoing regime. </w:t>
      </w:r>
    </w:p>
    <w:p w:rsidR="00285888" w:rsidRDefault="00285888" w:rsidP="00285888">
      <w:pPr>
        <w:rPr>
          <w:rFonts w:asciiTheme="minorHAnsi" w:hAnsiTheme="minorHAnsi"/>
          <w:sz w:val="16"/>
        </w:rPr>
      </w:pPr>
    </w:p>
    <w:p w:rsidR="00285888" w:rsidRPr="00DD7AD5" w:rsidRDefault="00285888" w:rsidP="00285888">
      <w:pPr>
        <w:pStyle w:val="Heading4"/>
        <w:rPr>
          <w:rFonts w:eastAsiaTheme="minorHAnsi" w:cstheme="minorBidi"/>
          <w:b w:val="0"/>
          <w:bCs w:val="0"/>
          <w:iCs w:val="0"/>
          <w:sz w:val="16"/>
        </w:rPr>
      </w:pPr>
      <w:r>
        <w:t>Latin American instability creates a breeding ground for the drug trade</w:t>
      </w:r>
    </w:p>
    <w:p w:rsidR="00285888" w:rsidRPr="00B132BA" w:rsidRDefault="00285888" w:rsidP="00285888">
      <w:pPr>
        <w:rPr>
          <w:sz w:val="16"/>
        </w:rPr>
      </w:pPr>
      <w:r w:rsidRPr="00DD7AD5">
        <w:rPr>
          <w:rStyle w:val="StyleStyleBold12pt"/>
        </w:rPr>
        <w:t>Ellis, 2004</w:t>
      </w:r>
      <w:r w:rsidRPr="00DD7AD5">
        <w:rPr>
          <w:sz w:val="16"/>
        </w:rPr>
        <w:t xml:space="preserve"> (R. Evan.,</w:t>
      </w:r>
      <w:r>
        <w:rPr>
          <w:sz w:val="16"/>
        </w:rPr>
        <w:t xml:space="preserve">professor of national security studies, modeling, gaming, and simulation with the Center for Hemispheric Defense Studies, with a research focus on Latin America’s relationships with external actors, including China, Russia, and Iran, </w:t>
      </w:r>
      <w:r w:rsidRPr="00DD7AD5">
        <w:rPr>
          <w:sz w:val="16"/>
        </w:rPr>
        <w:t xml:space="preserve"> </w:t>
      </w:r>
      <w:r>
        <w:rPr>
          <w:sz w:val="16"/>
        </w:rPr>
        <w:t>“</w:t>
      </w:r>
      <w:r w:rsidRPr="00DD7AD5">
        <w:rPr>
          <w:sz w:val="16"/>
        </w:rPr>
        <w:t>The Impact of Instability in Latin America</w:t>
      </w:r>
      <w:r>
        <w:rPr>
          <w:sz w:val="16"/>
        </w:rPr>
        <w:t>”</w:t>
      </w:r>
      <w:r w:rsidRPr="00DD7AD5">
        <w:rPr>
          <w:sz w:val="16"/>
        </w:rPr>
        <w:t xml:space="preserve">, </w:t>
      </w:r>
      <w:r>
        <w:rPr>
          <w:sz w:val="16"/>
        </w:rPr>
        <w:t>http://www.systemdynamics.org/conferences/2003/proceed/PAPERS/119.pdf</w:t>
      </w:r>
      <w:r w:rsidRPr="00DD7AD5">
        <w:rPr>
          <w:sz w:val="16"/>
        </w:rPr>
        <w:t>)</w:t>
      </w:r>
    </w:p>
    <w:p w:rsidR="00285888" w:rsidRDefault="00285888" w:rsidP="00285888">
      <w:pPr>
        <w:rPr>
          <w:rStyle w:val="Emphasis"/>
        </w:rPr>
      </w:pPr>
      <w:r w:rsidRPr="00B132BA">
        <w:rPr>
          <w:sz w:val="16"/>
        </w:rPr>
        <w:t>The growing</w:t>
      </w:r>
      <w:r w:rsidRPr="00B132BA">
        <w:rPr>
          <w:rStyle w:val="StyleBoldUnderline"/>
        </w:rPr>
        <w:t xml:space="preserve"> </w:t>
      </w:r>
      <w:r w:rsidRPr="00586B24">
        <w:rPr>
          <w:rStyle w:val="StyleBoldUnderline"/>
          <w:highlight w:val="green"/>
        </w:rPr>
        <w:t>disorder in the nations of the Andean ridge highlights</w:t>
      </w:r>
      <w:r w:rsidRPr="00B132BA">
        <w:rPr>
          <w:rStyle w:val="StyleBoldUnderline"/>
        </w:rPr>
        <w:t xml:space="preserve"> </w:t>
      </w:r>
      <w:r w:rsidRPr="00586B24">
        <w:rPr>
          <w:rStyle w:val="Emphasis"/>
          <w:highlight w:val="green"/>
        </w:rPr>
        <w:t>a dangerous new phenomenon with significant national security implications for the United States</w:t>
      </w:r>
      <w:r w:rsidRPr="00B132BA">
        <w:rPr>
          <w:sz w:val="16"/>
        </w:rPr>
        <w:t xml:space="preserve">: </w:t>
      </w:r>
      <w:r w:rsidRPr="00B132BA">
        <w:rPr>
          <w:rStyle w:val="StyleBoldUnderline"/>
        </w:rPr>
        <w:t>Criminal organizations and armed groups in the region have fallen into new forms of collaboration</w:t>
      </w:r>
      <w:r w:rsidRPr="00B132BA">
        <w:rPr>
          <w:sz w:val="16"/>
        </w:rPr>
        <w:t xml:space="preserve"> that allow them to finance their own operations without reliance on outside aid and its associated strings. The military and self-financing activities of groups, in turn, creates dynamics that ultimately could break down the economic and sociopolitical fabric of the countries in which they operate. </w:t>
      </w:r>
      <w:r w:rsidRPr="00B132BA">
        <w:rPr>
          <w:rStyle w:val="StyleBoldUnderline"/>
        </w:rPr>
        <w:t>As illustrated by the FARC, ELN, and AUC in Colombia, these organizations leverage the weakness of the states in which they operate to survive and grow</w:t>
      </w:r>
      <w:r w:rsidRPr="00B132BA">
        <w:rPr>
          <w:sz w:val="16"/>
        </w:rPr>
        <w:t xml:space="preserve">. </w:t>
      </w:r>
      <w:r w:rsidRPr="00B132BA">
        <w:rPr>
          <w:rStyle w:val="StyleBoldUnderline"/>
        </w:rPr>
        <w:t>Their activities are financed</w:t>
      </w:r>
      <w:r w:rsidRPr="00B132BA">
        <w:rPr>
          <w:sz w:val="16"/>
        </w:rPr>
        <w:t xml:space="preserve">, in part, </w:t>
      </w:r>
      <w:r w:rsidRPr="00B132BA">
        <w:rPr>
          <w:rStyle w:val="StyleBoldUnderline"/>
        </w:rPr>
        <w:t>by</w:t>
      </w:r>
      <w:r w:rsidRPr="00B132BA">
        <w:rPr>
          <w:sz w:val="16"/>
        </w:rPr>
        <w:t xml:space="preserve"> taxing or directly engaging in criminal activity such as </w:t>
      </w:r>
      <w:r w:rsidRPr="00B132BA">
        <w:rPr>
          <w:rStyle w:val="StyleBoldUnderline"/>
        </w:rPr>
        <w:t>narcotrafficking</w:t>
      </w:r>
      <w:r w:rsidRPr="00B132BA">
        <w:rPr>
          <w:sz w:val="16"/>
        </w:rPr>
        <w:t xml:space="preserve">, embezzlement, and extortion [11]. These criminal enterprises, in turn, leverage a unique combination of global commerce and information flows and the compromised character of the institutions within their own country. </w:t>
      </w:r>
      <w:r w:rsidRPr="00B132BA">
        <w:rPr>
          <w:rStyle w:val="StyleBoldUnderline"/>
        </w:rPr>
        <w:t xml:space="preserve">In short, </w:t>
      </w:r>
      <w:r w:rsidRPr="00586B24">
        <w:rPr>
          <w:rStyle w:val="StyleBoldUnderline"/>
          <w:highlight w:val="green"/>
        </w:rPr>
        <w:t>criminal organizations</w:t>
      </w:r>
      <w:r w:rsidRPr="00B132BA">
        <w:rPr>
          <w:rStyle w:val="StyleBoldUnderline"/>
        </w:rPr>
        <w:t xml:space="preserve"> conduct operations involving global shipments of narcotics and other goods, </w:t>
      </w:r>
      <w:r w:rsidRPr="00586B24">
        <w:rPr>
          <w:rStyle w:val="StyleBoldUnderline"/>
          <w:highlight w:val="green"/>
        </w:rPr>
        <w:t>leveraging international banking</w:t>
      </w:r>
      <w:r w:rsidRPr="00B132BA">
        <w:rPr>
          <w:rStyle w:val="StyleBoldUnderline"/>
        </w:rPr>
        <w:t>, the international transportation infrastructure</w:t>
      </w:r>
      <w:r w:rsidRPr="00B132BA">
        <w:rPr>
          <w:sz w:val="16"/>
        </w:rPr>
        <w:t xml:space="preserve">, and the ability to purchase “specialized human expertise” for certain operations on global markets [12]. At the same time, the criminal activities depend on “safe havens” that they have created within compromised states to conduct key stages of their operations—such as money laundering and narcotics production. Within their compromised societies, criminal organizations have enormous manpower needs, both to perform the daily physical labor required by their operations and to provide protection from the state (and from rivals) for their activities. </w:t>
      </w:r>
      <w:r w:rsidRPr="00586B24">
        <w:rPr>
          <w:rStyle w:val="StyleBoldUnderline"/>
          <w:highlight w:val="green"/>
        </w:rPr>
        <w:t>Armed groups on both the left and right serve the interests of criminal enterprises</w:t>
      </w:r>
      <w:r w:rsidRPr="00B132BA">
        <w:rPr>
          <w:rStyle w:val="StyleBoldUnderline"/>
        </w:rPr>
        <w:t xml:space="preserve"> by physically protecting them in exchange for revenue. </w:t>
      </w:r>
      <w:r w:rsidRPr="00586B24">
        <w:rPr>
          <w:rStyle w:val="StyleBoldUnderline"/>
          <w:highlight w:val="green"/>
        </w:rPr>
        <w:t>This loose partnership between criminal organizations and armed political groups thus generates capabilities and promulgates incidents</w:t>
      </w:r>
      <w:r w:rsidRPr="00B132BA">
        <w:rPr>
          <w:sz w:val="16"/>
        </w:rPr>
        <w:t xml:space="preserve"> that contribute to the weakness of the state—thus sustaining the space in which criminal activity can take place [13]. </w:t>
      </w:r>
      <w:r w:rsidRPr="00B132BA">
        <w:rPr>
          <w:rStyle w:val="StyleBoldUnderline"/>
        </w:rPr>
        <w:t xml:space="preserve">Both criminal organizations and armed groups thus are nourished by—and systematically destroy— the socioeconomic fabric of the state in which they grow. </w:t>
      </w:r>
      <w:r w:rsidRPr="00586B24">
        <w:rPr>
          <w:rStyle w:val="StyleBoldUnderline"/>
          <w:highlight w:val="green"/>
        </w:rPr>
        <w:t xml:space="preserve">As the host state weakens, the activities of these </w:t>
      </w:r>
      <w:r w:rsidRPr="00586B24">
        <w:rPr>
          <w:rStyle w:val="StyleBoldUnderline"/>
          <w:highlight w:val="green"/>
        </w:rPr>
        <w:lastRenderedPageBreak/>
        <w:t>organizations also infects and destabilizes neighboring states</w:t>
      </w:r>
      <w:r w:rsidRPr="00B132BA">
        <w:rPr>
          <w:sz w:val="16"/>
        </w:rPr>
        <w:t xml:space="preserve"> through flows of guerillas and refugees, and </w:t>
      </w:r>
      <w:r w:rsidRPr="00B132BA">
        <w:rPr>
          <w:rStyle w:val="StyleBoldUnderline"/>
        </w:rPr>
        <w:t>the violence and human suffering associated with them</w:t>
      </w:r>
      <w:r w:rsidRPr="00B132BA">
        <w:rPr>
          <w:sz w:val="16"/>
        </w:rPr>
        <w:t xml:space="preserve">. Although a great deal has been written about narcotrafficking, the spread of insurgency, and socioeconomic problems in Latin America [14], </w:t>
      </w:r>
      <w:r w:rsidRPr="00586B24">
        <w:rPr>
          <w:rStyle w:val="Emphasis"/>
          <w:highlight w:val="green"/>
        </w:rPr>
        <w:t>the current confluence of events is new and different with respect to the way in which multiple phenomenon reinforce each other to produce a potential escalating spiral of violence and economic malaise</w:t>
      </w:r>
      <w:r w:rsidRPr="00B132BA">
        <w:rPr>
          <w:rStyle w:val="Emphasis"/>
        </w:rPr>
        <w:t xml:space="preserve"> in the region</w:t>
      </w:r>
      <w:r w:rsidRPr="00B132BA">
        <w:rPr>
          <w:sz w:val="16"/>
        </w:rPr>
        <w:t xml:space="preserve">. The individual perpetrators—such as </w:t>
      </w:r>
      <w:r w:rsidRPr="00B132BA">
        <w:rPr>
          <w:rStyle w:val="Emphasis"/>
        </w:rPr>
        <w:t xml:space="preserve">drug cartels, terrorist cells, and insurgent groups—may not be coordinated, yet </w:t>
      </w:r>
      <w:r w:rsidRPr="00586B24">
        <w:rPr>
          <w:rStyle w:val="Emphasis"/>
          <w:highlight w:val="green"/>
        </w:rPr>
        <w:t>the combination of their individual goal-directed actions produces systemic effects that could ultimately destabilize the region and undercut the basis for U.S. global power</w:t>
      </w:r>
      <w:r w:rsidRPr="00B132BA">
        <w:rPr>
          <w:rStyle w:val="Emphasis"/>
        </w:rPr>
        <w:t>.</w:t>
      </w:r>
    </w:p>
    <w:p w:rsidR="00285888" w:rsidRDefault="00285888" w:rsidP="00285888">
      <w:pPr>
        <w:rPr>
          <w:rStyle w:val="Emphasis"/>
        </w:rPr>
      </w:pPr>
    </w:p>
    <w:p w:rsidR="00285888" w:rsidRPr="00C77E1E" w:rsidRDefault="00285888" w:rsidP="00285888">
      <w:pPr>
        <w:pStyle w:val="Heading4"/>
      </w:pPr>
      <w:r w:rsidRPr="00C77E1E">
        <w:t xml:space="preserve">The drug trade </w:t>
      </w:r>
      <w:r w:rsidRPr="00C77E1E">
        <w:rPr>
          <w:u w:val="single"/>
        </w:rPr>
        <w:t>funds Hezbollah and Iran</w:t>
      </w:r>
      <w:r w:rsidRPr="00C77E1E">
        <w:t>—these funds lead to Iranian prolif</w:t>
      </w:r>
    </w:p>
    <w:p w:rsidR="00285888" w:rsidRPr="00782EA3" w:rsidRDefault="00285888" w:rsidP="00285888">
      <w:pPr>
        <w:rPr>
          <w:rStyle w:val="StyleBoldUnderline"/>
          <w:b/>
          <w:bCs w:val="0"/>
          <w:sz w:val="16"/>
          <w:szCs w:val="16"/>
          <w:u w:val="none"/>
        </w:rPr>
      </w:pPr>
      <w:r w:rsidRPr="00C77E1E">
        <w:rPr>
          <w:rStyle w:val="StyleStyleBold12pt"/>
        </w:rPr>
        <w:t>McCaul, 2012</w:t>
      </w:r>
      <w:r w:rsidRPr="00C77E1E">
        <w:rPr>
          <w:sz w:val="14"/>
        </w:rPr>
        <w:t xml:space="preserve"> </w:t>
      </w:r>
      <w:r w:rsidRPr="00782EA3">
        <w:rPr>
          <w:sz w:val="16"/>
          <w:szCs w:val="16"/>
        </w:rPr>
        <w:t>(Michael, Rep. “A LINE IN THE SAND: COUNTERING CRIME, VIOLENCE AND TERROR AT THE SOUTHWEST BORDER: MAJORITY REPORT BY THE UNITED STATES HOUSE COMMITTEE ON HOMELAND SECURITY SUBCOMMITTEE ON OVERSIGHT, INVESTIGATIONS, AND MANAGEMENT,” http://homeland.house.gov/sites/homeland.house.gov/files/11-15-12-Line-in-the-Sand.pdf)</w:t>
      </w:r>
    </w:p>
    <w:p w:rsidR="00285888" w:rsidRPr="00782EA3" w:rsidRDefault="00285888" w:rsidP="00285888">
      <w:pPr>
        <w:rPr>
          <w:sz w:val="16"/>
        </w:rPr>
      </w:pPr>
      <w:r w:rsidRPr="00782EA3">
        <w:rPr>
          <w:rStyle w:val="StyleBoldUnderline"/>
          <w:highlight w:val="green"/>
        </w:rPr>
        <w:t>Hezbollah remains especially active</w:t>
      </w:r>
      <w:r w:rsidRPr="00782EA3">
        <w:rPr>
          <w:rStyle w:val="StyleBoldUnderline"/>
        </w:rPr>
        <w:t xml:space="preserve"> in the TBA. </w:t>
      </w:r>
      <w:r w:rsidRPr="00782EA3">
        <w:rPr>
          <w:sz w:val="16"/>
        </w:rPr>
        <w:t xml:space="preserve">25 </w:t>
      </w:r>
      <w:r w:rsidRPr="00782EA3">
        <w:rPr>
          <w:rStyle w:val="StyleBoldUnderline"/>
          <w:highlight w:val="green"/>
        </w:rPr>
        <w:t>With an estimated $12 billion a year in illegal commerce</w:t>
      </w:r>
      <w:r w:rsidRPr="00782EA3">
        <w:rPr>
          <w:sz w:val="16"/>
        </w:rPr>
        <w:t xml:space="preserve">, the TBA is the center of the largest underground economy in the Western Hemisphere.26 Financial crimes are a specialty of the area and include intellectual property fraud, counterfeiting, money laundering and smuggling. Moreover, lax customs enforcement in the area allows these crimes to continue largely unabated from one country to the other.27 </w:t>
      </w:r>
      <w:r w:rsidRPr="00782EA3">
        <w:rPr>
          <w:rStyle w:val="StyleBoldUnderline"/>
          <w:highlight w:val="green"/>
        </w:rPr>
        <w:t>The TBA has been described as one of the most lucrative sources of revenue for Hezbollah</w:t>
      </w:r>
      <w:r w:rsidRPr="00782EA3">
        <w:rPr>
          <w:rStyle w:val="StyleBoldUnderline"/>
        </w:rPr>
        <w:t xml:space="preserve"> outside of state sponsorship.</w:t>
      </w:r>
      <w:r w:rsidRPr="00782EA3">
        <w:rPr>
          <w:sz w:val="16"/>
        </w:rPr>
        <w:t>28</w:t>
      </w:r>
      <w:r w:rsidRPr="00782EA3">
        <w:rPr>
          <w:sz w:val="12"/>
        </w:rPr>
        <w:t>¶</w:t>
      </w:r>
      <w:r w:rsidRPr="00782EA3">
        <w:rPr>
          <w:sz w:val="16"/>
        </w:rPr>
        <w:t xml:space="preserve"> </w:t>
      </w:r>
      <w:r w:rsidRPr="00782EA3">
        <w:rPr>
          <w:rStyle w:val="StyleBoldUnderline"/>
        </w:rPr>
        <w:t xml:space="preserve">The evidence to suggest </w:t>
      </w:r>
      <w:r w:rsidRPr="00782EA3">
        <w:rPr>
          <w:rStyle w:val="StyleBoldUnderline"/>
          <w:highlight w:val="green"/>
        </w:rPr>
        <w:t>Hezbollah is actively involved in the trafficking of South American cocaine to fund its operations</w:t>
      </w:r>
      <w:r w:rsidRPr="00782EA3">
        <w:rPr>
          <w:rStyle w:val="StyleBoldUnderline"/>
        </w:rPr>
        <w:t xml:space="preserve"> is mounting as well.</w:t>
      </w:r>
      <w:r w:rsidRPr="00782EA3">
        <w:rPr>
          <w:sz w:val="16"/>
        </w:rPr>
        <w:t xml:space="preserve"> In 2008, </w:t>
      </w:r>
      <w:r w:rsidRPr="00782EA3">
        <w:rPr>
          <w:rStyle w:val="StyleBoldUnderline"/>
        </w:rPr>
        <w:t>U.S. and Colombian authorities dismantled a cocainesmuggling and money-laundering organization</w:t>
      </w:r>
      <w:r w:rsidRPr="00782EA3">
        <w:rPr>
          <w:sz w:val="16"/>
        </w:rPr>
        <w:t xml:space="preserve"> that allegedly helped fund Hezbollah operations. Dubbed Operation Titan, the enforcement effort uncovered a money laundering operation that is suspected of laundering hundreds of millions of dollars of cocaine proceeds a year and paying 12 percent of those profits to Hezbollah.29 Operation Titan has led to more than 130 arrests and the seizure of $23 million.30 One of those arrests was of Chekri Mahmoud Harb (also known as “Taliban” or “Tali”) who is a Lebanese national suspected of being a kingpin of the operation. In 2010, Harb pled guilty to conspiracy to manufacture and distribute five kilograms or more of cocaine knowing the drugs would ultimately be smuggled into the United States.31</w:t>
      </w:r>
      <w:r w:rsidRPr="00782EA3">
        <w:rPr>
          <w:sz w:val="12"/>
        </w:rPr>
        <w:t>¶</w:t>
      </w:r>
      <w:r w:rsidRPr="00782EA3">
        <w:rPr>
          <w:sz w:val="16"/>
        </w:rPr>
        <w:t xml:space="preserve"> In another example, the Treasury Department’s Office of Foreign Assets Control (OFAC) has listed Ayman “Junior” Joumaa, a Lebanese national and Hezbollah supporter, as a Specially Designated Narcotics Trafficker based upon his involvement in the transportation, distribution and sale of multi-ton shipments of cocaine from South America along with the laundering of hundreds of millions of dollars of cocaine proceeds from Europe and the Middle East.32</w:t>
      </w:r>
      <w:r w:rsidRPr="00782EA3">
        <w:rPr>
          <w:sz w:val="12"/>
        </w:rPr>
        <w:t>¶</w:t>
      </w:r>
      <w:r w:rsidRPr="00782EA3">
        <w:rPr>
          <w:sz w:val="16"/>
        </w:rPr>
        <w:t xml:space="preserve"> Federal prosecutors in Virginia also charged Joumaa for conspiracy to distribute cocaine and money laundering charges. The indictment alleges Joumaa shipped thousands of kilograms of Colombian cocaine to the United States via Guatemala, Honduras and Mexico. Specifically mentioned in the indictment was 85,000 kilograms of cocaine that was sold to the Los Zetas drug cartel from 2005 to 2007.33 The indictment further substantiates the established relationship between Hezbollah, a proxy for Iran, and Mexican drug cartels, which control secured smuggling routes into the United States. This nexus potentially provides Iranian operatives with undetected access into the United States.</w:t>
      </w:r>
      <w:r w:rsidRPr="00782EA3">
        <w:rPr>
          <w:sz w:val="12"/>
        </w:rPr>
        <w:t>¶</w:t>
      </w:r>
      <w:r w:rsidRPr="00782EA3">
        <w:rPr>
          <w:sz w:val="16"/>
        </w:rPr>
        <w:t xml:space="preserve"> Joumaa allegedly laundered in excess of $250 million of cocaine proceeds from sales in the United States, Mexico, Central America, West Africa and Europe. Joumaa would typically receive these proceeds in Mexico as bulk cash deliveries. Once the proceeds were laundered, they would be paid out in Venezuelan or Colombian currency to the cocaine suppliers in Colombia. Joumaa’s fee for laundering the currency would vary from eight to 14 percent.34 A recent civil complaint filed by the U.S. Department of Justice states that Joumaa relied heavily upon the Lebanese Canadian Bank (LCB) and the Lebanese exchange houses Hassan Ayash Exchange Company (Hassan) and Ellissa Holding (Ellissa) to conduct the money laundering operation described above.35 The complaint also alleges these businesses partnered with Hezbollah in various other money laundering schemes. One such scheme involved LCB allowing Hezbollah-related entities to conduct transactions as large as $260,000 per day without disclosing any information about the transaction.36</w:t>
      </w:r>
      <w:r w:rsidRPr="00782EA3">
        <w:rPr>
          <w:sz w:val="12"/>
        </w:rPr>
        <w:t>¶</w:t>
      </w:r>
      <w:r w:rsidRPr="00782EA3">
        <w:rPr>
          <w:sz w:val="16"/>
        </w:rPr>
        <w:t xml:space="preserve"> According to the 2011 State Department Country Reports on Terrorism, </w:t>
      </w:r>
      <w:r w:rsidRPr="00782EA3">
        <w:rPr>
          <w:rStyle w:val="StyleBoldUnderline"/>
        </w:rPr>
        <w:t>the Barakat Network in the TBA is another example of drug money being funneled to Hezbollah.</w:t>
      </w:r>
      <w:r w:rsidRPr="00782EA3">
        <w:rPr>
          <w:sz w:val="16"/>
        </w:rPr>
        <w:t xml:space="preserve"> Although the total amount of money being sent to Hezbollah is difficult to determine, </w:t>
      </w:r>
      <w:r w:rsidRPr="00782EA3">
        <w:rPr>
          <w:rStyle w:val="StyleBoldUnderline"/>
        </w:rPr>
        <w:t>the Barakat Network provided</w:t>
      </w:r>
      <w:r w:rsidRPr="00782EA3">
        <w:rPr>
          <w:sz w:val="16"/>
        </w:rPr>
        <w:t xml:space="preserve">, and perhaps still provides, </w:t>
      </w:r>
      <w:r w:rsidRPr="00782EA3">
        <w:rPr>
          <w:rStyle w:val="StyleBoldUnderline"/>
        </w:rPr>
        <w:t>a sizeable amount of the money</w:t>
      </w:r>
      <w:r w:rsidRPr="00782EA3">
        <w:rPr>
          <w:sz w:val="16"/>
        </w:rPr>
        <w:t xml:space="preserve"> sent annually from the TBA </w:t>
      </w:r>
      <w:r w:rsidRPr="00782EA3">
        <w:rPr>
          <w:rStyle w:val="StyleBoldUnderline"/>
        </w:rPr>
        <w:t>to finance Hezbollah and its operations</w:t>
      </w:r>
      <w:r w:rsidRPr="00782EA3">
        <w:rPr>
          <w:sz w:val="16"/>
        </w:rPr>
        <w:t xml:space="preserve"> around the world.</w:t>
      </w:r>
      <w:r w:rsidRPr="00782EA3">
        <w:rPr>
          <w:sz w:val="12"/>
        </w:rPr>
        <w:t>¶</w:t>
      </w:r>
      <w:r w:rsidRPr="00782EA3">
        <w:rPr>
          <w:sz w:val="16"/>
        </w:rPr>
        <w:t xml:space="preserve"> Another scheme that took place from 2007 to early 2011 involved LCB, Hassan and Ellissa transferring at least $329 million of illicit proceeds to the United States for the purchase of used cars through 30 car dealerships that typically had no assets other than the bank accounts which received the overseas wire transfers. Once in receipt of the wired funds, these dealerships would purchase used vehicles and ship them to West Africa to be sold. The cash proceeds would then make their way to Lebanon under the security of Hezbollah and its illegitimate money transfer systems.37</w:t>
      </w:r>
      <w:r w:rsidRPr="00782EA3">
        <w:rPr>
          <w:sz w:val="12"/>
        </w:rPr>
        <w:t>¶</w:t>
      </w:r>
      <w:r w:rsidRPr="00782EA3">
        <w:rPr>
          <w:sz w:val="16"/>
        </w:rPr>
        <w:t xml:space="preserve"> </w:t>
      </w:r>
      <w:r w:rsidRPr="00782EA3">
        <w:rPr>
          <w:rStyle w:val="StyleBoldUnderline"/>
        </w:rPr>
        <w:t>Hezbollah has also involved itself in the trafficking of weapons, which fuels the violence so intrinsic to drug trafficking and terrorism in Latin America.</w:t>
      </w:r>
      <w:r w:rsidRPr="00782EA3">
        <w:rPr>
          <w:sz w:val="16"/>
        </w:rPr>
        <w:t xml:space="preserve"> On July 6, 2009, Jamal Yousef, also known as Talal Hassan Ghantou, was indicted in New York City on federal narco-terrorism conspiracy charges. According to the unsealed indictment, Yousef is a former member of the Syrian military and an international arms trafficker who was attempting to make a weapons-forcocaine deal with the Fuerzas Armadas Revolucionarias de Colombia (Revolutionary Armed Forces of Colombia or FARC).38</w:t>
      </w:r>
      <w:r w:rsidRPr="00782EA3">
        <w:rPr>
          <w:sz w:val="12"/>
        </w:rPr>
        <w:t>¶</w:t>
      </w:r>
      <w:r w:rsidRPr="00782EA3">
        <w:rPr>
          <w:sz w:val="16"/>
        </w:rPr>
        <w:t xml:space="preserve"> What Yousef did not know was that he was actually negotiating with an undercover operative of the Drug Enforcement Administration who was posing as a representative of the FARC. Yousef had agreed to provide the FARC military-grade weapons that included 100 AR-15 and 100 M-16 assault rifles, 10 M-60 machine guns, C-4 explosives, 2,500 hand grenades and rocket-propelled grenades. In exchange for the weapons, the FARC was to deliver 938 kilograms of cocaine to Yousef.39</w:t>
      </w:r>
      <w:r w:rsidRPr="00782EA3">
        <w:rPr>
          <w:sz w:val="12"/>
        </w:rPr>
        <w:t>¶</w:t>
      </w:r>
      <w:r w:rsidRPr="00782EA3">
        <w:rPr>
          <w:sz w:val="16"/>
        </w:rPr>
        <w:t xml:space="preserve"> While negotiations progressed, Yousef stated that the weapons had been stolen from Iraq and were being stored in Mexico by Yousef’s cousin who is an active member of Hezbollah. To establish their bona fides for the trade, Yousef’s cousin videotaped the weapons cache on location in Mexico. Towards the completion of the transaction, it was learned that the weapons cache was actually larger than had been first reported. The deal was amended to include the additional weapons in exchange for 7,000 to 8,000 more kilograms of cocaine that would be delivered to the coast of Honduras.40</w:t>
      </w:r>
      <w:r w:rsidRPr="00782EA3">
        <w:rPr>
          <w:sz w:val="12"/>
        </w:rPr>
        <w:t>¶</w:t>
      </w:r>
      <w:r w:rsidRPr="00782EA3">
        <w:rPr>
          <w:sz w:val="16"/>
        </w:rPr>
        <w:t xml:space="preserve"> The transaction was never completed because Yousef was arrested and imprisoned in Honduras on separate charges beforehand. In August 2009, Yousef was extradited to New York where he awaits trial.</w:t>
      </w:r>
      <w:r w:rsidRPr="00782EA3">
        <w:rPr>
          <w:sz w:val="12"/>
        </w:rPr>
        <w:t>¶</w:t>
      </w:r>
      <w:r w:rsidRPr="00782EA3">
        <w:rPr>
          <w:sz w:val="16"/>
        </w:rPr>
        <w:t xml:space="preserve"> </w:t>
      </w:r>
      <w:r w:rsidRPr="00782EA3">
        <w:rPr>
          <w:rStyle w:val="StyleBoldUnderline"/>
          <w:highlight w:val="green"/>
        </w:rPr>
        <w:t>The explanation for Iranian presence in Latin America begins with its symbiotic relationship with Hezbollah</w:t>
      </w:r>
      <w:r w:rsidRPr="00782EA3">
        <w:rPr>
          <w:rStyle w:val="StyleBoldUnderline"/>
        </w:rPr>
        <w:t>.</w:t>
      </w:r>
      <w:r w:rsidRPr="00782EA3">
        <w:rPr>
          <w:sz w:val="16"/>
        </w:rPr>
        <w:t xml:space="preserve">41 United in their dedication to the destruction of Israel, </w:t>
      </w:r>
      <w:r w:rsidRPr="00782EA3">
        <w:rPr>
          <w:rStyle w:val="StyleBoldUnderline"/>
        </w:rPr>
        <w:t xml:space="preserve">Iran has helped Hezbollah </w:t>
      </w:r>
      <w:r w:rsidRPr="00782EA3">
        <w:rPr>
          <w:rStyle w:val="StyleBoldUnderline"/>
        </w:rPr>
        <w:lastRenderedPageBreak/>
        <w:t>grow</w:t>
      </w:r>
      <w:r w:rsidRPr="00782EA3">
        <w:rPr>
          <w:sz w:val="16"/>
        </w:rPr>
        <w:t xml:space="preserve"> from a small group of untrained guerrillas into what is arguably the most highly trained, organized and equipped terrorist organization in the world.42 In return, </w:t>
      </w:r>
      <w:r w:rsidRPr="00782EA3">
        <w:rPr>
          <w:rStyle w:val="StyleBoldUnderline"/>
        </w:rPr>
        <w:t>Hezbollah has served as an ideal proxy for Iranian military force</w:t>
      </w:r>
      <w:r w:rsidRPr="00782EA3">
        <w:rPr>
          <w:sz w:val="16"/>
        </w:rPr>
        <w:t xml:space="preserve"> – particularly against Israel – which affords Iran plausible deniability diplomatically.43 Hence wherever Hezbollah is entrenched, Iran will be as well and vice-versa. </w:t>
      </w:r>
      <w:r w:rsidRPr="00782EA3">
        <w:rPr>
          <w:sz w:val="12"/>
        </w:rPr>
        <w:t>¶</w:t>
      </w:r>
      <w:r w:rsidRPr="00782EA3">
        <w:rPr>
          <w:sz w:val="16"/>
        </w:rPr>
        <w:t xml:space="preserve"> </w:t>
      </w:r>
      <w:r w:rsidRPr="00782EA3">
        <w:rPr>
          <w:rStyle w:val="StyleBoldUnderline"/>
          <w:highlight w:val="green"/>
        </w:rPr>
        <w:t>The primary reason for Iran’s increasing presence and influence in Latin America is based on</w:t>
      </w:r>
      <w:r w:rsidRPr="00782EA3">
        <w:rPr>
          <w:sz w:val="16"/>
        </w:rPr>
        <w:t xml:space="preserve"> its growing ideological and economic relationship with </w:t>
      </w:r>
      <w:r w:rsidRPr="00782EA3">
        <w:rPr>
          <w:rStyle w:val="StyleBoldUnderline"/>
        </w:rPr>
        <w:t>Venezuela</w:t>
      </w:r>
      <w:r w:rsidRPr="00782EA3">
        <w:rPr>
          <w:sz w:val="16"/>
        </w:rPr>
        <w:t xml:space="preserve">. Ideologically speaking, </w:t>
      </w:r>
      <w:r w:rsidRPr="00782EA3">
        <w:rPr>
          <w:rStyle w:val="StyleBoldUnderline"/>
        </w:rPr>
        <w:t>both</w:t>
      </w:r>
      <w:r w:rsidRPr="00782EA3">
        <w:rPr>
          <w:sz w:val="16"/>
        </w:rPr>
        <w:t xml:space="preserve"> regimes </w:t>
      </w:r>
      <w:r w:rsidRPr="00782EA3">
        <w:rPr>
          <w:rStyle w:val="StyleBoldUnderline"/>
        </w:rPr>
        <w:t xml:space="preserve">share </w:t>
      </w:r>
      <w:r w:rsidRPr="00782EA3">
        <w:rPr>
          <w:rStyle w:val="StyleBoldUnderline"/>
          <w:highlight w:val="green"/>
        </w:rPr>
        <w:t>a mutual enmity of</w:t>
      </w:r>
      <w:r w:rsidRPr="00782EA3">
        <w:rPr>
          <w:sz w:val="16"/>
        </w:rPr>
        <w:t xml:space="preserve"> what they perceive as the imperialist agenda of </w:t>
      </w:r>
      <w:r w:rsidRPr="00782EA3">
        <w:rPr>
          <w:rStyle w:val="StyleBoldUnderline"/>
          <w:highlight w:val="green"/>
        </w:rPr>
        <w:t>the U</w:t>
      </w:r>
      <w:r w:rsidRPr="00782EA3">
        <w:rPr>
          <w:rStyle w:val="StyleBoldUnderline"/>
        </w:rPr>
        <w:t xml:space="preserve">nited </w:t>
      </w:r>
      <w:r w:rsidRPr="00782EA3">
        <w:rPr>
          <w:rStyle w:val="StyleBoldUnderline"/>
          <w:highlight w:val="green"/>
        </w:rPr>
        <w:t>S</w:t>
      </w:r>
      <w:r w:rsidRPr="00782EA3">
        <w:rPr>
          <w:rStyle w:val="StyleBoldUnderline"/>
        </w:rPr>
        <w:t>tates.</w:t>
      </w:r>
      <w:r w:rsidRPr="00782EA3">
        <w:rPr>
          <w:sz w:val="16"/>
        </w:rPr>
        <w:t xml:space="preserve">44 Economically speaking, </w:t>
      </w:r>
      <w:r w:rsidRPr="00782EA3">
        <w:rPr>
          <w:rStyle w:val="StyleBoldUnderline"/>
        </w:rPr>
        <w:t>the two countries have partnered together in an attempt to survive and thrive</w:t>
      </w:r>
      <w:r w:rsidRPr="00782EA3">
        <w:rPr>
          <w:sz w:val="16"/>
        </w:rPr>
        <w:t xml:space="preserve"> despite being ostracized in varying degrees from the official economy and its financial and trade systems.45</w:t>
      </w:r>
      <w:r w:rsidRPr="00782EA3">
        <w:rPr>
          <w:sz w:val="12"/>
        </w:rPr>
        <w:t>¶</w:t>
      </w:r>
      <w:r w:rsidRPr="00782EA3">
        <w:rPr>
          <w:sz w:val="16"/>
        </w:rPr>
        <w:t xml:space="preserve"> On the latter score </w:t>
      </w:r>
      <w:r w:rsidRPr="00782EA3">
        <w:rPr>
          <w:rStyle w:val="StyleBoldUnderline"/>
        </w:rPr>
        <w:t>one would be hard pressed to find a country that has been more successful at overcoming sanctions and embargoes</w:t>
      </w:r>
      <w:r w:rsidRPr="00782EA3">
        <w:rPr>
          <w:sz w:val="16"/>
        </w:rPr>
        <w:t xml:space="preserve"> levied by the United States and international community </w:t>
      </w:r>
      <w:r w:rsidRPr="00782EA3">
        <w:rPr>
          <w:rStyle w:val="StyleBoldUnderline"/>
        </w:rPr>
        <w:t>than Iran. In spite of ever-increasing economic constraints</w:t>
      </w:r>
      <w:r w:rsidRPr="00782EA3">
        <w:rPr>
          <w:sz w:val="16"/>
        </w:rPr>
        <w:t xml:space="preserve"> dating back to the Carter Administration, </w:t>
      </w:r>
      <w:r w:rsidRPr="00782EA3">
        <w:rPr>
          <w:rStyle w:val="StyleBoldUnderline"/>
          <w:highlight w:val="green"/>
        </w:rPr>
        <w:t>Iran has managed to fight an eight year war with Iraq, become the world’s biggest sponsor of terrorism, vigorously pursued its own nuclear program and become the prime destabilizing factor in the Middle East</w:t>
      </w:r>
      <w:r w:rsidRPr="00782EA3">
        <w:rPr>
          <w:rStyle w:val="StyleBoldUnderline"/>
        </w:rPr>
        <w:t>.</w:t>
      </w:r>
      <w:r w:rsidRPr="00782EA3">
        <w:rPr>
          <w:sz w:val="16"/>
        </w:rPr>
        <w:t>46</w:t>
      </w:r>
      <w:r w:rsidRPr="00782EA3">
        <w:rPr>
          <w:sz w:val="12"/>
        </w:rPr>
        <w:t>¶</w:t>
      </w:r>
      <w:r w:rsidRPr="00782EA3">
        <w:rPr>
          <w:sz w:val="16"/>
        </w:rPr>
        <w:t xml:space="preserve"> </w:t>
      </w:r>
      <w:r w:rsidRPr="00782EA3">
        <w:rPr>
          <w:rStyle w:val="StyleBoldUnderline"/>
        </w:rPr>
        <w:t>This impressive adaptability relies in no small part on Iran’s creativity in exploiting unscrupulous businesses, criminal networks and other corrupt regimes for economic survival.</w:t>
      </w:r>
      <w:r w:rsidRPr="00782EA3">
        <w:rPr>
          <w:sz w:val="16"/>
        </w:rPr>
        <w:t xml:space="preserve"> For rogue leaders like Venezuela President Hugo Chavez, who see embargoes and sanctions as just another manifestation of American oppression and imperialism, Iran has become their champion and welcomed ally.47 This sentiment has developed into a cooperative understanding that, to the extent they can be successful at overcoming economic sanctions and creating their own economy, Iran and Venezuela can continue to pursue their ideological agendas beyond the reproach of their Western first-world oppressors.</w:t>
      </w:r>
      <w:r w:rsidRPr="00782EA3">
        <w:rPr>
          <w:sz w:val="12"/>
        </w:rPr>
        <w:t>¶</w:t>
      </w:r>
      <w:r w:rsidRPr="00782EA3">
        <w:rPr>
          <w:sz w:val="16"/>
        </w:rPr>
        <w:t xml:space="preserve"> In their efforts to achieve this independence, </w:t>
      </w:r>
      <w:r w:rsidRPr="00782EA3">
        <w:rPr>
          <w:rStyle w:val="StyleBoldUnderline"/>
        </w:rPr>
        <w:t>neither Iran nor Venezuela has ignored the pecuniary and political benefits of participating in the illicit drug trade.</w:t>
      </w:r>
      <w:r w:rsidRPr="00782EA3">
        <w:rPr>
          <w:sz w:val="16"/>
        </w:rPr>
        <w:t xml:space="preserve"> For example, Iranian Revolutionary Guard Corps (IRGC) General Gholamreza </w:t>
      </w:r>
      <w:r w:rsidRPr="00782EA3">
        <w:rPr>
          <w:rStyle w:val="StyleBoldUnderline"/>
        </w:rPr>
        <w:t>Baghbani has been working in conjunction with the Taliban to oversee the trafficking of opium and heroin</w:t>
      </w:r>
      <w:r w:rsidRPr="00782EA3">
        <w:rPr>
          <w:sz w:val="16"/>
        </w:rPr>
        <w:t xml:space="preserve"> from Afghanistan through Iran </w:t>
      </w:r>
      <w:r w:rsidRPr="00782EA3">
        <w:rPr>
          <w:rStyle w:val="StyleBoldUnderline"/>
        </w:rPr>
        <w:t>in order to generate revenue to support Hezbollah.</w:t>
      </w:r>
      <w:r w:rsidRPr="00782EA3">
        <w:rPr>
          <w:sz w:val="16"/>
        </w:rPr>
        <w:t>48</w:t>
      </w:r>
      <w:r w:rsidRPr="00782EA3">
        <w:rPr>
          <w:sz w:val="12"/>
        </w:rPr>
        <w:t>¶</w:t>
      </w:r>
      <w:r w:rsidRPr="00782EA3">
        <w:rPr>
          <w:sz w:val="16"/>
        </w:rPr>
        <w:t xml:space="preserve"> General Baghbani is a commander in the IRGC Qods Force which is the Iranian Special Forces unit that works closely with Hezbollah in conducting terror operations throughout the world. In a similar fashion to Iran’s ideological relationship with Hezbollah, Venezuela and the FARC often work together in the trafficking of cocaine for mutual benefit. Numerous Venezuela government officials have been designated by the OFAC as providing assistance to the FARC in the trafficking of cocaine and the purchasing of weapons.49 In addition to participating in cocaine trafficking, Venezuela affords the FARC respite from United States and Colombian pursuit via safe havens within the country.50</w:t>
      </w:r>
      <w:r w:rsidRPr="00782EA3">
        <w:rPr>
          <w:sz w:val="12"/>
        </w:rPr>
        <w:t>¶</w:t>
      </w:r>
      <w:r w:rsidRPr="00782EA3">
        <w:rPr>
          <w:sz w:val="16"/>
        </w:rPr>
        <w:t xml:space="preserve"> Venezuela extends this assistance in part because the socialist regime of Hugo Chavez aligns well ideologically with the FARC’s Marxist underpinnings. Pragmatically speaking, Venezuela provides support to the FARC insurgency because it believes it helps mitigate the perceived threat of United States intervention in the region.51 The FARC in turn has provided reciprocal support of the Chavez regime by such actions as training pro-Chavez militants and assassinating anti-Chavez politicians within Venezuela.52</w:t>
      </w:r>
      <w:r w:rsidRPr="00782EA3">
        <w:rPr>
          <w:sz w:val="12"/>
        </w:rPr>
        <w:t>¶</w:t>
      </w:r>
      <w:r w:rsidRPr="00782EA3">
        <w:rPr>
          <w:sz w:val="16"/>
        </w:rPr>
        <w:t xml:space="preserve"> Given their own individual propensities in the trafficking of illicit drugs to further ideological interests, it should come as no surprise that </w:t>
      </w:r>
      <w:r w:rsidRPr="00782EA3">
        <w:rPr>
          <w:rStyle w:val="StyleBoldUnderline"/>
          <w:highlight w:val="green"/>
        </w:rPr>
        <w:t xml:space="preserve">the activity is so </w:t>
      </w:r>
      <w:r w:rsidRPr="00782EA3">
        <w:rPr>
          <w:rStyle w:val="Emphasis"/>
          <w:highlight w:val="green"/>
        </w:rPr>
        <w:t>intrinsic</w:t>
      </w:r>
      <w:r w:rsidRPr="00782EA3">
        <w:rPr>
          <w:rStyle w:val="StyleBoldUnderline"/>
          <w:highlight w:val="green"/>
        </w:rPr>
        <w:t xml:space="preserve"> to the ongoing VenezuelanIranian enterprise in Latin America</w:t>
      </w:r>
      <w:r w:rsidRPr="00782EA3">
        <w:rPr>
          <w:rStyle w:val="StyleBoldUnderline"/>
        </w:rPr>
        <w:t>.</w:t>
      </w:r>
      <w:r w:rsidRPr="00782EA3">
        <w:rPr>
          <w:sz w:val="16"/>
        </w:rPr>
        <w:t xml:space="preserve">53 </w:t>
      </w:r>
      <w:r w:rsidRPr="00782EA3">
        <w:rPr>
          <w:rStyle w:val="StyleBoldUnderline"/>
          <w:highlight w:val="green"/>
        </w:rPr>
        <w:t>Each country brings valuable infrastructure to drug trafficking</w:t>
      </w:r>
      <w:r w:rsidRPr="00782EA3">
        <w:rPr>
          <w:sz w:val="16"/>
        </w:rPr>
        <w:t xml:space="preserve"> that can be used to help expand and supply a worldwide cocaine market. Assets such as state-owned airlines, shipping companies, airports and sea ports can operate beyond the watchful eyes of the legitimate world.</w:t>
      </w:r>
      <w:r w:rsidRPr="00782EA3">
        <w:rPr>
          <w:sz w:val="12"/>
        </w:rPr>
        <w:t>¶</w:t>
      </w:r>
      <w:r w:rsidRPr="00782EA3">
        <w:rPr>
          <w:sz w:val="16"/>
        </w:rPr>
        <w:t xml:space="preserve"> This can be seen in the regularly scheduled flights between Caracas and Tehran that continue despite Venezuelan-owned Conviasa Airlines’ claims they ended in September 2010.54 Even though it was described as a regular commercial flight, there was no means by which to purchase a ticket to travel onboard. Moreover, the flight would depart Caracas from a secluded non-public terminal without the normal manifests associated with legitimate air commerce.55 Another example that also illustrates the ingenuity of Iran in circumventing international sanctions involves the Islamic Republic of Iran Shipping Lines (IRISL), which is responsible for moving almost one-third of Iran’s imports and exports. The IRISL has been under OFAC economic sanction since September 2008 for providing logistical services to Iran’s Ministry of Defense and Armed Forces Logistics.56</w:t>
      </w:r>
      <w:r w:rsidRPr="00782EA3">
        <w:rPr>
          <w:sz w:val="12"/>
        </w:rPr>
        <w:t>¶</w:t>
      </w:r>
      <w:r w:rsidRPr="00782EA3">
        <w:rPr>
          <w:sz w:val="16"/>
        </w:rPr>
        <w:t xml:space="preserve"> In order to stay one step ahead of OFAC and United Nations regulatory efforts, the IRISL regularly reflags and changes the owners of its ships. Between September 2008 and February 2012, there were 878 changes to the IRISL fleet including 157 name changes, 94 changes of flag, 122 changes of operator and 127 changes of registered ownership. This simple tactic has allowed Iran to continue shipping goods to and from Venezuela and all over the world despite the best efforts of the international community to prevent it.57</w:t>
      </w:r>
      <w:r w:rsidRPr="00782EA3">
        <w:rPr>
          <w:sz w:val="12"/>
        </w:rPr>
        <w:t>¶</w:t>
      </w:r>
      <w:r w:rsidRPr="00782EA3">
        <w:rPr>
          <w:sz w:val="16"/>
        </w:rPr>
        <w:t xml:space="preserve"> Being able to control major modes of transportation that operate from one safe port to another beyond the watchful eyes of legitimate immigration and customs authorities is a fundamental advantage that is very difficult to counter. While Iran and Venezuela may be much more interested in using this advantage for commercial, military and nuclear purposes, there is no reason to doubt they would use it in the trafficking of drugs to finance covert terrorist activities for themselves and their allies.</w:t>
      </w:r>
      <w:r w:rsidRPr="00782EA3">
        <w:rPr>
          <w:sz w:val="12"/>
        </w:rPr>
        <w:t>¶</w:t>
      </w:r>
      <w:r w:rsidRPr="00782EA3">
        <w:rPr>
          <w:sz w:val="16"/>
        </w:rPr>
        <w:t xml:space="preserve"> IMPLICATIONS FOR UNITED STATES NATIONAL SECURITY </w:t>
      </w:r>
      <w:r w:rsidRPr="00782EA3">
        <w:rPr>
          <w:sz w:val="12"/>
        </w:rPr>
        <w:t>¶</w:t>
      </w:r>
      <w:r w:rsidRPr="00782EA3">
        <w:rPr>
          <w:sz w:val="16"/>
        </w:rPr>
        <w:t xml:space="preserve"> Iran and Hezbollah have been involved in the underworld of Latin America long enough to become intimately familiar with all of its inhabitants and capitalize on their capabilities. Former DEA executive Michael Braun has an interesting way of describing this dynamic:</w:t>
      </w:r>
      <w:r w:rsidRPr="00782EA3">
        <w:rPr>
          <w:sz w:val="12"/>
        </w:rPr>
        <w:t>¶</w:t>
      </w:r>
      <w:r w:rsidRPr="00782EA3">
        <w:rPr>
          <w:sz w:val="16"/>
        </w:rPr>
        <w:t xml:space="preserve"> “…If you want to visualize ungoverned space or a permissive environment, I tell people to simply think of the bar scene in the first “Star Wars” movie. Operatives from FTOs (foreign terrorist organizations) and DTOs (drug trafficking organizations) are frequenting the same shady bars, the same seedy hotels and the same sweaty brothels in a growing number of areas around the world. And what else are they doing? Based upon over 37 years in the law enforcement and security sectors, you can mark my word that they are most assuredly talking business and sharing lessons learned.”58</w:t>
      </w:r>
      <w:r w:rsidRPr="00782EA3">
        <w:rPr>
          <w:sz w:val="12"/>
        </w:rPr>
        <w:t>¶</w:t>
      </w:r>
      <w:r w:rsidRPr="00782EA3">
        <w:rPr>
          <w:sz w:val="16"/>
        </w:rPr>
        <w:t xml:space="preserve"> Braun says as Europe's demand for cocaine continues to grow and TCO's operate in West and North Africa to establish infrastructure to move the drugs:</w:t>
      </w:r>
      <w:r w:rsidRPr="00782EA3">
        <w:rPr>
          <w:sz w:val="12"/>
        </w:rPr>
        <w:t>¶</w:t>
      </w:r>
      <w:r w:rsidRPr="00782EA3">
        <w:rPr>
          <w:sz w:val="16"/>
        </w:rPr>
        <w:t xml:space="preserve"> "These bad guys (cartels) are now routinely coming in very close contact with the likes of Hezbollah, Hamas, Al Qaeda, who are vying for the same money, the same turf and same dollars. It's really a nightmare scenario. And my point being is </w:t>
      </w:r>
      <w:r w:rsidRPr="00782EA3">
        <w:rPr>
          <w:rStyle w:val="StyleBoldUnderline"/>
        </w:rPr>
        <w:t>if anyone thinks for a moment that Hezbollah</w:t>
      </w:r>
      <w:r w:rsidRPr="00782EA3">
        <w:rPr>
          <w:sz w:val="16"/>
        </w:rPr>
        <w:t xml:space="preserve"> and Qods Force, the masters at leveraging and exploiting existing elicit infrastructures globally, </w:t>
      </w:r>
      <w:r w:rsidRPr="00782EA3">
        <w:rPr>
          <w:rStyle w:val="StyleBoldUnderline"/>
        </w:rPr>
        <w:t>are not going to focus on our southwest border and use that as perhaps a spring board in attacking our country then they just don't understand how the real underworld works</w:t>
      </w:r>
      <w:r w:rsidRPr="00782EA3">
        <w:rPr>
          <w:sz w:val="16"/>
        </w:rPr>
        <w:t>."59</w:t>
      </w:r>
      <w:r w:rsidRPr="00782EA3">
        <w:rPr>
          <w:sz w:val="12"/>
        </w:rPr>
        <w:t>¶</w:t>
      </w:r>
      <w:r w:rsidRPr="00782EA3">
        <w:rPr>
          <w:sz w:val="16"/>
        </w:rPr>
        <w:t xml:space="preserve"> Iran attempted to leverage this capability in October 2011 with the foiled plot to assassinate the Saudi Ambassador to the United States. According to a federal arrest complaint filed in New York City, the Qods Force attempted to hire a drug cartel (identified by other sources as the Los Zetas) to assassinate Saudi Ambassador Adel al-Jubeir for a fee of $1.5 million. The terror attack was to take place at a popular restaurant in Washington, D.C. without regard to collateral deaths or damage.60</w:t>
      </w:r>
      <w:r w:rsidRPr="00782EA3">
        <w:rPr>
          <w:sz w:val="12"/>
        </w:rPr>
        <w:t>¶</w:t>
      </w:r>
      <w:r w:rsidRPr="00782EA3">
        <w:rPr>
          <w:sz w:val="16"/>
        </w:rPr>
        <w:t xml:space="preserve"> The Qods Force made this solicitation because it knows drug traffickers are willing to undertake such criminal activity in exchange for money. Moreover, if this terror attack had been successful, the Qods Force intended to use the Los Zetas for other attacks in the future.61 Had it not been for a DEA informant posing as the Los Zetas operative, this attack could have very well taken place.</w:t>
      </w:r>
      <w:r w:rsidRPr="00782EA3">
        <w:rPr>
          <w:sz w:val="12"/>
        </w:rPr>
        <w:t>¶</w:t>
      </w:r>
      <w:r w:rsidRPr="00782EA3">
        <w:rPr>
          <w:sz w:val="16"/>
        </w:rPr>
        <w:t xml:space="preserve"> It has been suggested that this assassination </w:t>
      </w:r>
      <w:r w:rsidRPr="00782EA3">
        <w:rPr>
          <w:sz w:val="16"/>
        </w:rPr>
        <w:lastRenderedPageBreak/>
        <w:t>was directed by the Iranian government in retaliation for a Saudi-led military intervention in Bahrain against an Iranian-backed Shiite Muslim majority that was protesting a Saudi-backed Sunni Muslim minority government.62 There are also indications that Iranian Supreme Leader Ayatollah Khamenei has ordered the Qods Force to intensify terror attacks against the United States and other Western countries for supporting the ousting of Syrian President and Iranian ally Bashar al-Assad.63</w:t>
      </w:r>
      <w:r w:rsidRPr="00782EA3">
        <w:rPr>
          <w:sz w:val="12"/>
        </w:rPr>
        <w:t>¶</w:t>
      </w:r>
      <w:r w:rsidRPr="00782EA3">
        <w:rPr>
          <w:sz w:val="16"/>
        </w:rPr>
        <w:t xml:space="preserve"> </w:t>
      </w:r>
      <w:r w:rsidRPr="00807D3A">
        <w:rPr>
          <w:rStyle w:val="StyleBoldUnderline"/>
          <w:highlight w:val="green"/>
        </w:rPr>
        <w:t>How all of this plays into the Iranian nuclear threat leaves troubling possibilities for the U.S. and our ally Israel</w:t>
      </w:r>
      <w:r w:rsidRPr="00782EA3">
        <w:rPr>
          <w:rStyle w:val="StyleBoldUnderline"/>
        </w:rPr>
        <w:t>.</w:t>
      </w:r>
      <w:r w:rsidRPr="00782EA3">
        <w:rPr>
          <w:sz w:val="16"/>
        </w:rPr>
        <w:t xml:space="preserve"> We know that </w:t>
      </w:r>
      <w:r w:rsidRPr="00782EA3">
        <w:rPr>
          <w:rStyle w:val="StyleBoldUnderline"/>
        </w:rPr>
        <w:t>Hezbollah has a significant presence in the United States that could be utilized in terror attacks intended to deter our efforts to curtail Iran’s nuclear program.</w:t>
      </w:r>
      <w:r w:rsidRPr="00782EA3">
        <w:rPr>
          <w:sz w:val="16"/>
        </w:rPr>
        <w:t xml:space="preserve">64 For this same reason, </w:t>
      </w:r>
      <w:r w:rsidRPr="00782EA3">
        <w:rPr>
          <w:rStyle w:val="StyleBoldUnderline"/>
        </w:rPr>
        <w:t>Israelis in the United States and around the world have gone on high alert to prevent a repeat of deadly Hezbollah terror attacks</w:t>
      </w:r>
      <w:r w:rsidRPr="00782EA3">
        <w:rPr>
          <w:sz w:val="16"/>
        </w:rPr>
        <w:t xml:space="preserve"> against Israeli facilities that occurred in Argentina in 1992 and 1994. </w:t>
      </w:r>
      <w:r w:rsidRPr="00782EA3">
        <w:rPr>
          <w:sz w:val="12"/>
        </w:rPr>
        <w:t>¶</w:t>
      </w:r>
      <w:r w:rsidRPr="00782EA3">
        <w:rPr>
          <w:sz w:val="16"/>
        </w:rPr>
        <w:t xml:space="preserve"> </w:t>
      </w:r>
      <w:r w:rsidRPr="00807D3A">
        <w:rPr>
          <w:rStyle w:val="StyleBoldUnderline"/>
          <w:highlight w:val="green"/>
        </w:rPr>
        <w:t>These increasingly hostile actions taken by the Iranian government would be alarming enough</w:t>
      </w:r>
      <w:r w:rsidRPr="00782EA3">
        <w:rPr>
          <w:rStyle w:val="StyleBoldUnderline"/>
        </w:rPr>
        <w:t xml:space="preserve"> without Iran and Hezbollah having well-established bases of operations in Latin America.</w:t>
      </w:r>
      <w:r w:rsidRPr="00782EA3">
        <w:rPr>
          <w:sz w:val="16"/>
        </w:rPr>
        <w:t xml:space="preserve"> While </w:t>
      </w:r>
      <w:r w:rsidRPr="00807D3A">
        <w:rPr>
          <w:rStyle w:val="StyleBoldUnderline"/>
          <w:highlight w:val="green"/>
        </w:rPr>
        <w:t>Latin American bases serve as a finance mechanism for Hezbollah</w:t>
      </w:r>
      <w:r w:rsidRPr="00782EA3">
        <w:rPr>
          <w:sz w:val="16"/>
        </w:rPr>
        <w:t xml:space="preserve">, it is believed the ability exists to turn operational if the need arises. </w:t>
      </w:r>
      <w:r w:rsidRPr="00782EA3">
        <w:rPr>
          <w:rStyle w:val="StyleBoldUnderline"/>
        </w:rPr>
        <w:t>There is no doubt that the enemy is at our doorstep and we must do something about it now.</w:t>
      </w:r>
      <w:r w:rsidRPr="00782EA3">
        <w:rPr>
          <w:sz w:val="16"/>
        </w:rPr>
        <w:t xml:space="preserve"> While a very aggressive foreign policy to counteract these threats is in order, we must not forget that a secure Southwest border is always our first and last line of defense.</w:t>
      </w:r>
    </w:p>
    <w:p w:rsidR="00285888" w:rsidRPr="00B132BA" w:rsidRDefault="00285888" w:rsidP="00285888">
      <w:pPr>
        <w:rPr>
          <w:sz w:val="16"/>
        </w:rPr>
      </w:pPr>
    </w:p>
    <w:p w:rsidR="00285888" w:rsidRPr="00C77E1E" w:rsidRDefault="00285888" w:rsidP="00285888">
      <w:pPr>
        <w:pStyle w:val="Heading4"/>
      </w:pPr>
      <w:r w:rsidRPr="00C77E1E">
        <w:t>Iran prolif causes nuclear war</w:t>
      </w:r>
    </w:p>
    <w:p w:rsidR="00285888" w:rsidRPr="00C77E1E" w:rsidRDefault="00285888" w:rsidP="00285888">
      <w:pPr>
        <w:rPr>
          <w:sz w:val="14"/>
        </w:rPr>
      </w:pPr>
      <w:r w:rsidRPr="00C77E1E">
        <w:rPr>
          <w:sz w:val="14"/>
        </w:rPr>
        <w:t xml:space="preserve">Jeffrey </w:t>
      </w:r>
      <w:r w:rsidRPr="00C77E1E">
        <w:rPr>
          <w:rStyle w:val="StyleStyleBold12pt"/>
        </w:rPr>
        <w:t>Goldberg, 2012</w:t>
      </w:r>
      <w:r w:rsidRPr="00C77E1E">
        <w:rPr>
          <w:sz w:val="14"/>
        </w:rPr>
        <w:t>, Bloomberg View columnist and a national correspondent for the Atlantic, January 23, 2012, “How Iran Could Trigger Accidental Armageddon,” online: http://www.bloomberg.com/news/2012-01-24/how-iran-may-trigger-accidental-armageddon-commentary-by-jeffrey-goldberg.html</w:t>
      </w:r>
    </w:p>
    <w:p w:rsidR="00285888" w:rsidRPr="00C77E1E" w:rsidRDefault="00285888" w:rsidP="00285888">
      <w:pPr>
        <w:pStyle w:val="cardtext"/>
        <w:ind w:left="0"/>
        <w:rPr>
          <w:sz w:val="14"/>
        </w:rPr>
      </w:pPr>
    </w:p>
    <w:p w:rsidR="00285888" w:rsidRPr="00C77E1E" w:rsidRDefault="00285888" w:rsidP="00285888">
      <w:pPr>
        <w:pStyle w:val="cardtext"/>
        <w:ind w:left="0"/>
        <w:rPr>
          <w:sz w:val="14"/>
        </w:rPr>
      </w:pPr>
      <w:r w:rsidRPr="00C77E1E">
        <w:rPr>
          <w:sz w:val="14"/>
        </w:rPr>
        <w:t xml:space="preserve">The </w:t>
      </w:r>
      <w:r w:rsidRPr="00807D3A">
        <w:rPr>
          <w:rStyle w:val="StyleBoldUnderline"/>
          <w:highlight w:val="green"/>
        </w:rPr>
        <w:t>experts</w:t>
      </w:r>
      <w:r w:rsidRPr="00C77E1E">
        <w:rPr>
          <w:sz w:val="14"/>
        </w:rPr>
        <w:t xml:space="preserve"> who study this depressing issue seem to </w:t>
      </w:r>
      <w:r w:rsidRPr="00807D3A">
        <w:rPr>
          <w:rStyle w:val="StyleBoldUnderline"/>
          <w:highlight w:val="green"/>
        </w:rPr>
        <w:t>agree</w:t>
      </w:r>
      <w:r w:rsidRPr="00C77E1E">
        <w:rPr>
          <w:sz w:val="14"/>
        </w:rPr>
        <w:t xml:space="preserve"> that </w:t>
      </w:r>
      <w:r w:rsidRPr="00807D3A">
        <w:rPr>
          <w:rStyle w:val="StyleBoldUnderline"/>
          <w:highlight w:val="green"/>
        </w:rPr>
        <w:t>a Middle East in which Iran has</w:t>
      </w:r>
      <w:r w:rsidRPr="00C77E1E">
        <w:rPr>
          <w:sz w:val="14"/>
        </w:rPr>
        <w:t xml:space="preserve"> four or five </w:t>
      </w:r>
      <w:r w:rsidRPr="00807D3A">
        <w:rPr>
          <w:rStyle w:val="StyleBoldUnderline"/>
          <w:highlight w:val="green"/>
        </w:rPr>
        <w:t>nuclear weapons would be</w:t>
      </w:r>
      <w:r w:rsidRPr="00807D3A">
        <w:rPr>
          <w:sz w:val="14"/>
          <w:highlight w:val="green"/>
        </w:rPr>
        <w:t xml:space="preserve"> </w:t>
      </w:r>
      <w:r w:rsidRPr="00807D3A">
        <w:rPr>
          <w:rStyle w:val="StyleBoldUnderline"/>
          <w:highlight w:val="green"/>
        </w:rPr>
        <w:t>dangerously unstable</w:t>
      </w:r>
      <w:r w:rsidRPr="00807D3A">
        <w:rPr>
          <w:sz w:val="14"/>
          <w:highlight w:val="green"/>
        </w:rPr>
        <w:t xml:space="preserve"> </w:t>
      </w:r>
      <w:r w:rsidRPr="00807D3A">
        <w:rPr>
          <w:rStyle w:val="StyleBoldUnderline"/>
          <w:highlight w:val="green"/>
        </w:rPr>
        <w:t>and prone to</w:t>
      </w:r>
      <w:r w:rsidRPr="00807D3A">
        <w:rPr>
          <w:sz w:val="14"/>
          <w:highlight w:val="green"/>
        </w:rPr>
        <w:t xml:space="preserve"> </w:t>
      </w:r>
      <w:r w:rsidRPr="00807D3A">
        <w:rPr>
          <w:rStyle w:val="Box"/>
          <w:highlight w:val="green"/>
        </w:rPr>
        <w:t>warp-speed escalation</w:t>
      </w:r>
      <w:r w:rsidRPr="00C77E1E">
        <w:rPr>
          <w:sz w:val="14"/>
        </w:rPr>
        <w:t>.</w:t>
      </w:r>
      <w:r w:rsidRPr="00C77E1E">
        <w:rPr>
          <w:sz w:val="12"/>
        </w:rPr>
        <w:t xml:space="preserve">¶ </w:t>
      </w:r>
      <w:r w:rsidRPr="00C77E1E">
        <w:rPr>
          <w:sz w:val="14"/>
        </w:rPr>
        <w:t>Here’s one possible scenario for the not-so-distant future: Hezbollah, Iran’s Lebanese proxy, 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r w:rsidRPr="00C77E1E">
        <w:rPr>
          <w:sz w:val="12"/>
        </w:rPr>
        <w:t xml:space="preserve">¶ </w:t>
      </w:r>
      <w:r w:rsidRPr="00C77E1E">
        <w:rPr>
          <w:sz w:val="14"/>
        </w:rPr>
        <w:t>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w:t>
      </w:r>
      <w:r w:rsidRPr="00C77E1E">
        <w:rPr>
          <w:sz w:val="12"/>
        </w:rPr>
        <w:t xml:space="preserve">¶ </w:t>
      </w:r>
      <w:r w:rsidRPr="00C77E1E">
        <w:rPr>
          <w:sz w:val="14"/>
        </w:rPr>
        <w:t>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w:t>
      </w:r>
      <w:r w:rsidRPr="00C77E1E">
        <w:rPr>
          <w:sz w:val="12"/>
        </w:rPr>
        <w:t xml:space="preserve">¶ </w:t>
      </w:r>
      <w:r w:rsidRPr="00C77E1E">
        <w:rPr>
          <w:sz w:val="14"/>
        </w:rPr>
        <w:t xml:space="preserve">Bruce </w:t>
      </w:r>
      <w:r w:rsidRPr="00C77E1E">
        <w:rPr>
          <w:rStyle w:val="StyleBoldUnderline"/>
        </w:rPr>
        <w:t>Blair</w:t>
      </w:r>
      <w:r w:rsidRPr="00C77E1E">
        <w:rPr>
          <w:sz w:val="14"/>
        </w:rPr>
        <w:t xml:space="preserve">, the co-founder of the nuclear disarmament group Global Zero and </w:t>
      </w:r>
      <w:r w:rsidRPr="00C77E1E">
        <w:rPr>
          <w:rStyle w:val="StyleBoldUnderline"/>
        </w:rPr>
        <w:t>an expert on nuclear strategy,</w:t>
      </w:r>
      <w:r w:rsidRPr="00C77E1E">
        <w:rPr>
          <w:sz w:val="14"/>
        </w:rPr>
        <w:t xml:space="preserve"> </w:t>
      </w:r>
      <w:r w:rsidRPr="00C77E1E">
        <w:rPr>
          <w:rStyle w:val="StyleBoldUnderline"/>
        </w:rPr>
        <w:t>told me</w:t>
      </w:r>
      <w:r w:rsidRPr="00C77E1E">
        <w:rPr>
          <w:sz w:val="14"/>
        </w:rPr>
        <w:t xml:space="preserve"> that </w:t>
      </w:r>
      <w:r w:rsidRPr="00C77E1E">
        <w:rPr>
          <w:rStyle w:val="StyleBoldUnderline"/>
        </w:rPr>
        <w:t>in a sudden crisis</w:t>
      </w:r>
      <w:r w:rsidRPr="00C77E1E">
        <w:rPr>
          <w:sz w:val="14"/>
        </w:rPr>
        <w:t xml:space="preserve"> </w:t>
      </w:r>
      <w:r w:rsidRPr="00807D3A">
        <w:rPr>
          <w:rStyle w:val="StyleBoldUnderline"/>
          <w:highlight w:val="green"/>
        </w:rPr>
        <w:t>Iran and Israel might</w:t>
      </w:r>
      <w:r w:rsidRPr="00C77E1E">
        <w:rPr>
          <w:sz w:val="14"/>
        </w:rPr>
        <w:t xml:space="preserve"> each </w:t>
      </w:r>
      <w:r w:rsidRPr="00807D3A">
        <w:rPr>
          <w:rStyle w:val="StyleBoldUnderline"/>
          <w:highlight w:val="green"/>
        </w:rPr>
        <w:t>abandon traditional peacetime safeguards</w:t>
      </w:r>
      <w:r w:rsidRPr="00807D3A">
        <w:rPr>
          <w:sz w:val="14"/>
          <w:highlight w:val="green"/>
        </w:rPr>
        <w:t xml:space="preserve">, </w:t>
      </w:r>
      <w:r w:rsidRPr="00807D3A">
        <w:rPr>
          <w:rStyle w:val="StyleBoldUnderline"/>
          <w:highlight w:val="green"/>
        </w:rPr>
        <w:t>making an accidental exchange more likely</w:t>
      </w:r>
      <w:r w:rsidRPr="00C77E1E">
        <w:rPr>
          <w:sz w:val="14"/>
        </w:rPr>
        <w:t>.</w:t>
      </w:r>
      <w:r w:rsidRPr="00C77E1E">
        <w:rPr>
          <w:sz w:val="12"/>
        </w:rPr>
        <w:t xml:space="preserve">¶ </w:t>
      </w:r>
      <w:r w:rsidRPr="00C77E1E">
        <w:rPr>
          <w:sz w:val="14"/>
        </w:rPr>
        <w:t>“</w:t>
      </w:r>
      <w:r w:rsidRPr="00C77E1E">
        <w:rPr>
          <w:rStyle w:val="StyleBoldUnderline"/>
        </w:rPr>
        <w:t>A confrontation</w:t>
      </w:r>
      <w:r w:rsidRPr="00C77E1E">
        <w:rPr>
          <w:sz w:val="14"/>
        </w:rPr>
        <w:t xml:space="preserve"> that brings the two nuclear-armed states to a boiling point </w:t>
      </w:r>
      <w:r w:rsidRPr="00C77E1E">
        <w:rPr>
          <w:rStyle w:val="StyleBoldUnderline"/>
        </w:rPr>
        <w:t>would</w:t>
      </w:r>
      <w:r w:rsidRPr="00C77E1E">
        <w:rPr>
          <w:sz w:val="14"/>
        </w:rPr>
        <w:t xml:space="preserve"> likely </w:t>
      </w:r>
      <w:r w:rsidRPr="00C77E1E">
        <w:rPr>
          <w:rStyle w:val="StyleBoldUnderline"/>
        </w:rPr>
        <w:t>lead them to raise the launch- readiness of their forces</w:t>
      </w:r>
      <w:r w:rsidRPr="00C77E1E">
        <w:rPr>
          <w:sz w:val="14"/>
        </w:rPr>
        <w:t xml:space="preserve"> -- mating warheads to delivery vehicles and preparing to fire on short notice,” he said. “</w:t>
      </w:r>
      <w:r w:rsidRPr="00807D3A">
        <w:rPr>
          <w:rStyle w:val="StyleBoldUnderline"/>
          <w:highlight w:val="green"/>
        </w:rPr>
        <w:t>Missiles</w:t>
      </w:r>
      <w:r w:rsidRPr="00C77E1E">
        <w:rPr>
          <w:sz w:val="14"/>
        </w:rPr>
        <w:t xml:space="preserve"> put </w:t>
      </w:r>
      <w:r w:rsidRPr="00807D3A">
        <w:rPr>
          <w:rStyle w:val="StyleBoldUnderline"/>
          <w:highlight w:val="green"/>
        </w:rPr>
        <w:t>on hair-trigger alert</w:t>
      </w:r>
      <w:r w:rsidRPr="00C77E1E">
        <w:rPr>
          <w:sz w:val="14"/>
        </w:rPr>
        <w:t xml:space="preserve"> also obviously </w:t>
      </w:r>
      <w:r w:rsidRPr="00807D3A">
        <w:rPr>
          <w:rStyle w:val="StyleBoldUnderline"/>
          <w:highlight w:val="green"/>
        </w:rPr>
        <w:t>increase the danger of</w:t>
      </w:r>
      <w:r w:rsidRPr="00C77E1E">
        <w:rPr>
          <w:sz w:val="14"/>
        </w:rPr>
        <w:t xml:space="preserve"> their </w:t>
      </w:r>
      <w:r w:rsidRPr="00807D3A">
        <w:rPr>
          <w:rStyle w:val="StyleBoldUnderline"/>
          <w:highlight w:val="green"/>
        </w:rPr>
        <w:t>launch</w:t>
      </w:r>
      <w:r w:rsidRPr="00C77E1E">
        <w:rPr>
          <w:sz w:val="14"/>
        </w:rPr>
        <w:t xml:space="preserve"> and release </w:t>
      </w:r>
      <w:r w:rsidRPr="00C77E1E">
        <w:rPr>
          <w:rStyle w:val="StyleBoldUnderline"/>
        </w:rPr>
        <w:t>on false warning</w:t>
      </w:r>
      <w:r w:rsidRPr="00C77E1E">
        <w:rPr>
          <w:sz w:val="14"/>
        </w:rPr>
        <w:t xml:space="preserve"> of attack -- false indications that the other side has initiated an attack.”</w:t>
      </w:r>
      <w:r w:rsidRPr="00C77E1E">
        <w:rPr>
          <w:sz w:val="12"/>
        </w:rPr>
        <w:t xml:space="preserve">¶ </w:t>
      </w:r>
      <w:r w:rsidRPr="00C77E1E">
        <w:rPr>
          <w:rStyle w:val="StyleBoldUnderline"/>
        </w:rPr>
        <w:t>Then comes the problem of misinterpreted data</w:t>
      </w:r>
      <w:r w:rsidRPr="00C77E1E">
        <w:rPr>
          <w:sz w:val="14"/>
        </w:rPr>
        <w:t>, Blair said. “Intelligence failures in the midst of a nuclear crisis could readily lead to a false impression that the other side has decided to attack, and induce the other side to launch a preemptive strike.”</w:t>
      </w:r>
      <w:r w:rsidRPr="00C77E1E">
        <w:rPr>
          <w:sz w:val="12"/>
        </w:rPr>
        <w:t xml:space="preserve">¶ </w:t>
      </w:r>
      <w:r w:rsidRPr="00C77E1E">
        <w:rPr>
          <w:sz w:val="14"/>
        </w:rPr>
        <w:t>‘Cognitive Bias’</w:t>
      </w:r>
      <w:r w:rsidRPr="00C77E1E">
        <w:rPr>
          <w:sz w:val="12"/>
        </w:rPr>
        <w:t xml:space="preserve">¶ </w:t>
      </w:r>
      <w:r w:rsidRPr="00C77E1E">
        <w:rPr>
          <w:sz w:val="14"/>
        </w:rPr>
        <w:t xml:space="preserve">Blair notes that </w:t>
      </w:r>
      <w:r w:rsidRPr="00C77E1E">
        <w:rPr>
          <w:rStyle w:val="StyleBoldUnderline"/>
        </w:rPr>
        <w:t>in a crisis it isn’t irrational to expect an attack,</w:t>
      </w:r>
      <w:r w:rsidRPr="00C77E1E">
        <w:rPr>
          <w:sz w:val="14"/>
        </w:rPr>
        <w:t xml:space="preserve"> and </w:t>
      </w:r>
      <w:r w:rsidRPr="00C77E1E">
        <w:rPr>
          <w:rStyle w:val="StyleBoldUnderline"/>
        </w:rPr>
        <w:t>this</w:t>
      </w:r>
      <w:r w:rsidRPr="00C77E1E">
        <w:rPr>
          <w:sz w:val="14"/>
        </w:rPr>
        <w:t xml:space="preserve"> expectation </w:t>
      </w:r>
      <w:r w:rsidRPr="00C77E1E">
        <w:rPr>
          <w:rStyle w:val="StyleBoldUnderline"/>
        </w:rPr>
        <w:t>makes it more likely</w:t>
      </w:r>
      <w:r w:rsidRPr="00C77E1E">
        <w:rPr>
          <w:sz w:val="14"/>
        </w:rPr>
        <w:t xml:space="preserve"> that </w:t>
      </w:r>
      <w:r w:rsidRPr="00C77E1E">
        <w:rPr>
          <w:rStyle w:val="StyleBoldUnderline"/>
        </w:rPr>
        <w:t>a leader will</w:t>
      </w:r>
      <w:r w:rsidRPr="00C77E1E">
        <w:rPr>
          <w:sz w:val="14"/>
        </w:rPr>
        <w:t xml:space="preserve"> </w:t>
      </w:r>
      <w:r w:rsidRPr="00C77E1E">
        <w:rPr>
          <w:rStyle w:val="StyleBoldUnderline"/>
        </w:rPr>
        <w:t>read the worst</w:t>
      </w:r>
      <w:r w:rsidRPr="00C77E1E">
        <w:rPr>
          <w:sz w:val="14"/>
        </w:rPr>
        <w:t xml:space="preserve"> into incomplete intelligence. “</w:t>
      </w:r>
      <w:r w:rsidRPr="00C77E1E">
        <w:rPr>
          <w:rStyle w:val="StyleBoldUnderline"/>
        </w:rPr>
        <w:t>This</w:t>
      </w:r>
      <w:r w:rsidRPr="00C77E1E">
        <w:rPr>
          <w:sz w:val="14"/>
        </w:rPr>
        <w:t xml:space="preserve"> predisposition </w:t>
      </w:r>
      <w:r w:rsidRPr="00C77E1E">
        <w:rPr>
          <w:rStyle w:val="StyleBoldUnderline"/>
        </w:rPr>
        <w:t>is a</w:t>
      </w:r>
      <w:r w:rsidRPr="00C77E1E">
        <w:rPr>
          <w:sz w:val="14"/>
        </w:rPr>
        <w:t xml:space="preserve"> </w:t>
      </w:r>
      <w:r w:rsidRPr="00C77E1E">
        <w:rPr>
          <w:rStyle w:val="StyleBoldUnderline"/>
        </w:rPr>
        <w:t>cognitive bias</w:t>
      </w:r>
      <w:r w:rsidRPr="00C77E1E">
        <w:rPr>
          <w:sz w:val="14"/>
        </w:rPr>
        <w:t xml:space="preserve"> </w:t>
      </w:r>
      <w:r w:rsidRPr="00C77E1E">
        <w:rPr>
          <w:rStyle w:val="StyleBoldUnderline"/>
        </w:rPr>
        <w:t>that increases the danger</w:t>
      </w:r>
      <w:r w:rsidRPr="00C77E1E">
        <w:rPr>
          <w:sz w:val="14"/>
        </w:rPr>
        <w:t xml:space="preserve"> that </w:t>
      </w:r>
      <w:r w:rsidRPr="00807D3A">
        <w:rPr>
          <w:rStyle w:val="StyleBoldUnderline"/>
          <w:highlight w:val="green"/>
        </w:rPr>
        <w:t>one side will</w:t>
      </w:r>
      <w:r w:rsidRPr="00807D3A">
        <w:rPr>
          <w:sz w:val="14"/>
          <w:highlight w:val="green"/>
        </w:rPr>
        <w:t xml:space="preserve"> </w:t>
      </w:r>
      <w:r w:rsidRPr="00807D3A">
        <w:rPr>
          <w:rStyle w:val="StyleBoldUnderline"/>
          <w:highlight w:val="green"/>
        </w:rPr>
        <w:t>jump the gun</w:t>
      </w:r>
      <w:r w:rsidRPr="00C77E1E">
        <w:rPr>
          <w:sz w:val="14"/>
        </w:rPr>
        <w:t xml:space="preserve"> on the basis of incorrect information,” he said.</w:t>
      </w:r>
      <w:r w:rsidRPr="00C77E1E">
        <w:rPr>
          <w:sz w:val="12"/>
        </w:rPr>
        <w:t xml:space="preserve">¶ </w:t>
      </w:r>
      <w:r w:rsidRPr="00C77E1E">
        <w:rPr>
          <w:sz w:val="14"/>
        </w:rPr>
        <w:t xml:space="preserve">Ross told me that </w:t>
      </w:r>
      <w:r w:rsidRPr="00807D3A">
        <w:rPr>
          <w:rStyle w:val="StyleBoldUnderline"/>
          <w:highlight w:val="green"/>
        </w:rPr>
        <w:t>Iran’s</w:t>
      </w:r>
      <w:r w:rsidRPr="00C77E1E">
        <w:rPr>
          <w:sz w:val="14"/>
        </w:rPr>
        <w:t xml:space="preserve"> relative </w:t>
      </w:r>
      <w:r w:rsidRPr="00807D3A">
        <w:rPr>
          <w:rStyle w:val="StyleBoldUnderline"/>
          <w:highlight w:val="green"/>
        </w:rPr>
        <w:t>proximity to Israel</w:t>
      </w:r>
      <w:r w:rsidRPr="00C77E1E">
        <w:rPr>
          <w:rStyle w:val="StyleBoldUnderline"/>
        </w:rPr>
        <w:t xml:space="preserve"> and the</w:t>
      </w:r>
      <w:r w:rsidRPr="00C77E1E">
        <w:rPr>
          <w:sz w:val="14"/>
        </w:rPr>
        <w:t xml:space="preserve"> </w:t>
      </w:r>
      <w:r w:rsidRPr="00C77E1E">
        <w:rPr>
          <w:rStyle w:val="StyleBoldUnderline"/>
        </w:rPr>
        <w:t>total absence of ties</w:t>
      </w:r>
      <w:r w:rsidRPr="00C77E1E">
        <w:rPr>
          <w:sz w:val="14"/>
        </w:rPr>
        <w:t xml:space="preserve"> between the two countries -- the thought of Iran agreeing to maintain a hot line with a country whose existence it doesn’t recognize is far-fetched -- </w:t>
      </w:r>
      <w:r w:rsidRPr="00807D3A">
        <w:rPr>
          <w:rStyle w:val="StyleBoldUnderline"/>
          <w:highlight w:val="green"/>
        </w:rPr>
        <w:t>make the situation</w:t>
      </w:r>
      <w:r w:rsidRPr="00807D3A">
        <w:rPr>
          <w:sz w:val="14"/>
          <w:highlight w:val="green"/>
        </w:rPr>
        <w:t xml:space="preserve"> </w:t>
      </w:r>
      <w:r w:rsidRPr="00807D3A">
        <w:rPr>
          <w:rStyle w:val="StyleBoldUnderline"/>
          <w:highlight w:val="green"/>
        </w:rPr>
        <w:t>even more hazardous</w:t>
      </w:r>
      <w:r w:rsidRPr="00C77E1E">
        <w:rPr>
          <w:rStyle w:val="StyleBoldUnderline"/>
        </w:rPr>
        <w:t>.</w:t>
      </w:r>
      <w:r w:rsidRPr="00C77E1E">
        <w:rPr>
          <w:sz w:val="14"/>
        </w:rPr>
        <w:t xml:space="preserve"> “This is not the Cold War,” he said. “In this situation </w:t>
      </w:r>
      <w:r w:rsidRPr="00C77E1E">
        <w:rPr>
          <w:rStyle w:val="StyleBoldUnderline"/>
        </w:rPr>
        <w:t>we don’t have</w:t>
      </w:r>
      <w:r w:rsidRPr="00C77E1E">
        <w:rPr>
          <w:sz w:val="14"/>
        </w:rPr>
        <w:t xml:space="preserve"> </w:t>
      </w:r>
      <w:r w:rsidRPr="00C77E1E">
        <w:rPr>
          <w:rStyle w:val="StyleBoldUnderline"/>
        </w:rPr>
        <w:t>any communications channels</w:t>
      </w:r>
      <w:r w:rsidRPr="00C77E1E">
        <w:rPr>
          <w:sz w:val="14"/>
        </w:rPr>
        <w:t>. Iran and Israel have zero communications. And even in the Cold War we nearly had a nuclear war. We were much closer than we realized.”</w:t>
      </w:r>
      <w:r w:rsidRPr="00C77E1E">
        <w:rPr>
          <w:sz w:val="12"/>
        </w:rPr>
        <w:t xml:space="preserve">¶ </w:t>
      </w:r>
      <w:r w:rsidRPr="00807D3A">
        <w:rPr>
          <w:rStyle w:val="StyleBoldUnderline"/>
          <w:highlight w:val="green"/>
        </w:rPr>
        <w:t>The answer</w:t>
      </w:r>
      <w:r w:rsidRPr="00C77E1E">
        <w:rPr>
          <w:sz w:val="14"/>
        </w:rPr>
        <w:t xml:space="preserve"> to this predicament </w:t>
      </w:r>
      <w:r w:rsidRPr="00807D3A">
        <w:rPr>
          <w:rStyle w:val="StyleBoldUnderline"/>
          <w:highlight w:val="green"/>
        </w:rPr>
        <w:t>is to</w:t>
      </w:r>
      <w:r w:rsidRPr="00807D3A">
        <w:rPr>
          <w:sz w:val="14"/>
          <w:highlight w:val="green"/>
        </w:rPr>
        <w:t xml:space="preserve"> </w:t>
      </w:r>
      <w:r w:rsidRPr="00807D3A">
        <w:rPr>
          <w:rStyle w:val="StyleBoldUnderline"/>
          <w:highlight w:val="green"/>
        </w:rPr>
        <w:t>deny Iran nuclear weapons</w:t>
      </w:r>
      <w:r w:rsidRPr="00C77E1E">
        <w:rPr>
          <w:sz w:val="14"/>
        </w:rPr>
        <w:t xml:space="preserve">, but </w:t>
      </w:r>
      <w:r w:rsidRPr="00C77E1E">
        <w:rPr>
          <w:rStyle w:val="StyleBoldUnderline"/>
        </w:rPr>
        <w:t>not through an attack</w:t>
      </w:r>
      <w:r w:rsidRPr="00C77E1E">
        <w:rPr>
          <w:sz w:val="14"/>
        </w:rPr>
        <w:t xml:space="preserve"> on its nuclear facilities, at least not now. “The liabilities of preemptive attack on Iran’s nuclear program vastly outweigh the benefits,” Blair said. “But certainly Iran’s program must be stopped before it reaches fruition with a nuclear weapons delivery capability.”</w:t>
      </w:r>
    </w:p>
    <w:p w:rsidR="00285888" w:rsidRPr="00F3724A" w:rsidRDefault="00285888" w:rsidP="00285888">
      <w:pPr>
        <w:rPr>
          <w:rFonts w:asciiTheme="minorHAnsi" w:hAnsiTheme="minorHAnsi"/>
          <w:sz w:val="16"/>
        </w:rPr>
      </w:pPr>
    </w:p>
    <w:p w:rsidR="00285888" w:rsidRPr="00A40573" w:rsidRDefault="00285888" w:rsidP="00285888">
      <w:pPr>
        <w:rPr>
          <w:rFonts w:asciiTheme="minorHAnsi" w:hAnsiTheme="minorHAnsi"/>
          <w:sz w:val="16"/>
        </w:rPr>
      </w:pPr>
    </w:p>
    <w:p w:rsidR="00285888" w:rsidRPr="00A40573" w:rsidRDefault="00285888" w:rsidP="00285888">
      <w:pPr>
        <w:rPr>
          <w:rFonts w:asciiTheme="minorHAnsi" w:hAnsiTheme="minorHAnsi"/>
          <w:sz w:val="16"/>
        </w:rPr>
      </w:pPr>
    </w:p>
    <w:p w:rsidR="00285888" w:rsidRDefault="00285888" w:rsidP="00285888">
      <w:pPr>
        <w:pStyle w:val="Heading2"/>
      </w:pPr>
      <w:r>
        <w:t xml:space="preserve">Uniqueness </w:t>
      </w:r>
    </w:p>
    <w:p w:rsidR="00285888" w:rsidRPr="00A40573" w:rsidRDefault="00285888" w:rsidP="00285888">
      <w:pPr>
        <w:pStyle w:val="Heading3"/>
      </w:pPr>
      <w:r>
        <w:t>China/Russia high now/US low</w:t>
      </w:r>
    </w:p>
    <w:p w:rsidR="00285888" w:rsidRPr="00A40573" w:rsidRDefault="00285888" w:rsidP="00285888">
      <w:pPr>
        <w:rPr>
          <w:rFonts w:asciiTheme="minorHAnsi" w:hAnsiTheme="minorHAnsi"/>
        </w:rPr>
      </w:pPr>
    </w:p>
    <w:p w:rsidR="00285888" w:rsidRPr="00A40573" w:rsidRDefault="00285888" w:rsidP="00285888">
      <w:pPr>
        <w:pStyle w:val="Heading4"/>
        <w:rPr>
          <w:rStyle w:val="StyleStyleBold12pt"/>
          <w:rFonts w:asciiTheme="minorHAnsi" w:hAnsiTheme="minorHAnsi"/>
          <w:b/>
        </w:rPr>
      </w:pPr>
      <w:r w:rsidRPr="00A40573">
        <w:rPr>
          <w:rStyle w:val="StyleStyleBold12pt"/>
          <w:rFonts w:asciiTheme="minorHAnsi" w:hAnsiTheme="minorHAnsi"/>
          <w:b/>
        </w:rPr>
        <w:t>China is the new presence in Latin America, shoring up formerly American influence</w:t>
      </w:r>
    </w:p>
    <w:p w:rsidR="00285888" w:rsidRPr="00A40573" w:rsidRDefault="00285888" w:rsidP="00285888">
      <w:pPr>
        <w:rPr>
          <w:rStyle w:val="StyleStyleBold12pt"/>
          <w:rFonts w:asciiTheme="minorHAnsi" w:hAnsiTheme="minorHAnsi"/>
          <w:b w:val="0"/>
          <w:sz w:val="16"/>
        </w:rPr>
      </w:pPr>
      <w:r w:rsidRPr="00A40573">
        <w:rPr>
          <w:rStyle w:val="StyleStyleBold12pt"/>
          <w:rFonts w:asciiTheme="minorHAnsi" w:hAnsiTheme="minorHAnsi"/>
        </w:rPr>
        <w:t>Ellis, 6/6/13</w:t>
      </w:r>
      <w:r w:rsidRPr="00A40573">
        <w:rPr>
          <w:rStyle w:val="StyleStyleBold12pt"/>
          <w:rFonts w:asciiTheme="minorHAnsi" w:hAnsiTheme="minorHAnsi"/>
          <w:b w:val="0"/>
          <w:sz w:val="16"/>
        </w:rPr>
        <w:t xml:space="preserve"> (R. Evan Ellis is associate professor with the William J. Perry Center for Hemispheric Defense Studies, “China's New Backyard Does Washington realize how deeply Beijing has planted a flag in Latin America?”, http://www.foreignpolicy.com/articles/2013/06/06/china_s_new_backyard_latin_america?page=0,1)</w:t>
      </w:r>
    </w:p>
    <w:p w:rsidR="00285888" w:rsidRPr="00A40573" w:rsidRDefault="00285888" w:rsidP="00285888">
      <w:pPr>
        <w:rPr>
          <w:rStyle w:val="StyleBoldUnderline"/>
          <w:rFonts w:asciiTheme="minorHAnsi" w:hAnsiTheme="minorHAnsi"/>
        </w:rPr>
      </w:pPr>
      <w:r w:rsidRPr="00A40573">
        <w:rPr>
          <w:rStyle w:val="StyleBoldUnderline"/>
          <w:rFonts w:asciiTheme="minorHAnsi" w:hAnsiTheme="minorHAnsi"/>
        </w:rPr>
        <w:lastRenderedPageBreak/>
        <w:t>For the past decade, Washington has looked with discomfort at China's growing interest in Latin America</w:t>
      </w:r>
      <w:r w:rsidRPr="00A40573">
        <w:rPr>
          <w:rFonts w:asciiTheme="minorHAnsi" w:hAnsiTheme="minorHAnsi"/>
          <w:sz w:val="16"/>
        </w:rPr>
        <w:t xml:space="preserve">. But while Beijing's diplomats bulked up on their Spanish and Portuguese, </w:t>
      </w:r>
      <w:r w:rsidRPr="00A40573">
        <w:rPr>
          <w:rStyle w:val="StyleBoldUnderline"/>
          <w:rFonts w:asciiTheme="minorHAnsi" w:hAnsiTheme="minorHAnsi"/>
        </w:rPr>
        <w:t>most U.S. policymakers slept soundly, confident that the United States still held a dominant position in the minds of its southern neighbors</w:t>
      </w:r>
      <w:r w:rsidRPr="00A40573">
        <w:rPr>
          <w:rFonts w:asciiTheme="minorHAnsi" w:hAnsiTheme="minorHAnsi"/>
          <w:sz w:val="16"/>
        </w:rPr>
        <w:t>. In April 2005, the U.S. House of Representatives Subcommittee on the Western Hemisphere held a hearing on China's influence in the hemisphere and concluded that the U.S. position in the Western Hemisphere was much stronger than China's and, moreover, that Beijing's economic engagement in the region did not present a security threat. But that was 2005</w:t>
      </w:r>
      <w:r w:rsidRPr="00A40573">
        <w:rPr>
          <w:rStyle w:val="StyleBoldUnderline"/>
          <w:rFonts w:asciiTheme="minorHAnsi" w:hAnsiTheme="minorHAnsi"/>
        </w:rPr>
        <w:t>. In late May of this year, when U.S. Vice President Joe Biden went to Latin America for a three-day, three-country tour, Beijing was hot on his heels</w:t>
      </w:r>
      <w:r w:rsidRPr="00A40573">
        <w:rPr>
          <w:rFonts w:asciiTheme="minorHAnsi" w:hAnsiTheme="minorHAnsi"/>
          <w:sz w:val="16"/>
        </w:rPr>
        <w:t xml:space="preserve">. Chinese President Xi Jinping arrived in Trinidad and Tobago just days after Biden left: Whereas Trinidad and Tobago's prime minister, Kamla Persad-Bissessar, characterized her discussions with Biden as "at times brutal," Xi's stop in Trinidad and Tobago included the unveiling of a children's hospital funded with $150 million from the Chinese government, discussion of energy projects, and meetings with seven Caribbean heads of state. </w:t>
      </w:r>
      <w:r w:rsidRPr="00A40573">
        <w:rPr>
          <w:rStyle w:val="StyleBoldUnderline"/>
          <w:rFonts w:asciiTheme="minorHAnsi" w:hAnsiTheme="minorHAnsi"/>
        </w:rPr>
        <w:t>Xi's itinerary took him to Costa Rica and Mexico on June 4 to 6, but his shadow followed Biden all the way to Brazil. In Rio de Janeiro, Biden referred to a new "strategic partnership" between the United States and Brazil, yet his words' impact was undercut by the strategic partnership that Brazil has had with China</w:t>
      </w:r>
      <w:r w:rsidRPr="00A40573">
        <w:rPr>
          <w:rFonts w:asciiTheme="minorHAnsi" w:hAnsiTheme="minorHAnsi"/>
          <w:sz w:val="16"/>
        </w:rPr>
        <w:t xml:space="preserve"> since 1993 and the much-publicized fact that China overtook the United States as Brazil's largest trading partner in 2009 (trade between China and Brazil exceeded $75 billion in 2012). It's not an accident that Brazilian President Dilma Rousseff made a state visit to China in April 2011, prior to paying one to the United States. </w:t>
      </w:r>
      <w:r w:rsidRPr="00A40573">
        <w:rPr>
          <w:rStyle w:val="Emphasis"/>
          <w:rFonts w:asciiTheme="minorHAnsi" w:hAnsiTheme="minorHAnsi"/>
        </w:rPr>
        <w:t>Make no mistake: China is now a presence in the region</w:t>
      </w:r>
      <w:r w:rsidRPr="00A40573">
        <w:rPr>
          <w:rFonts w:asciiTheme="minorHAnsi" w:hAnsiTheme="minorHAnsi"/>
          <w:sz w:val="16"/>
        </w:rPr>
        <w:t xml:space="preserve">. Xi's trip to Trinidad and Tobago is only the second visit by a Chinese president to the Caribbean -- his predecessor, Hu Jintao, visited communist Cuba in November 2008 -- but </w:t>
      </w:r>
      <w:r w:rsidRPr="00A40573">
        <w:rPr>
          <w:rStyle w:val="StyleBoldUnderline"/>
          <w:rFonts w:asciiTheme="minorHAnsi" w:hAnsiTheme="minorHAnsi"/>
        </w:rPr>
        <w:t>China and the Caribbean's economic and political ties have been growing rapidly. On this trip, Xi promised more than $3 billion in loans to 10 Caribbean countries and Costa Rica</w:t>
      </w:r>
      <w:r w:rsidRPr="00A40573">
        <w:rPr>
          <w:rFonts w:asciiTheme="minorHAnsi" w:hAnsiTheme="minorHAnsi"/>
          <w:sz w:val="16"/>
        </w:rPr>
        <w:t xml:space="preserve">. Xi's choice of three destinations near the United States, followed by a "shirt-sleeves" summit with U.S. President Barack Obama on June 7 and 8 at the Sunnylands resort in California, sends a subtle message that </w:t>
      </w:r>
      <w:r w:rsidRPr="00A40573">
        <w:rPr>
          <w:rStyle w:val="StyleBoldUnderline"/>
          <w:rFonts w:asciiTheme="minorHAnsi" w:hAnsiTheme="minorHAnsi"/>
        </w:rPr>
        <w:t>the new Chinese leadership seeks to engage the United States globally as an equal -- without the deference shown in the past to the United States in countries close to its borders. Ironically, it's the Latin American country closest to the United States where Xi might be able to make up the most ground</w:t>
      </w:r>
      <w:r w:rsidRPr="00A40573">
        <w:rPr>
          <w:rFonts w:asciiTheme="minorHAnsi" w:hAnsiTheme="minorHAnsi"/>
          <w:sz w:val="16"/>
        </w:rPr>
        <w:t xml:space="preserve">. Mexican President Enrique Peña Nieto's engagement with the Chinese president, both at the April summit in Boao, China, and this week in Mexico City, allow him to differentiate himself from his pro-U.S. predecessor, Felipe Calderón. Similarly, Mexico's role in forming the Pacific Alliance, a new subregional organization built around a group of four pro-market, pro-trade countries (Chile, Colombia, Mexico, and Peru) allows Mexico to reassert a leadership role in the Americas, </w:t>
      </w:r>
      <w:r w:rsidRPr="00A40573">
        <w:rPr>
          <w:rStyle w:val="Emphasis"/>
          <w:rFonts w:asciiTheme="minorHAnsi" w:hAnsiTheme="minorHAnsi"/>
        </w:rPr>
        <w:t>relatively independent of the United States</w:t>
      </w:r>
      <w:r w:rsidRPr="00A40573">
        <w:rPr>
          <w:rFonts w:asciiTheme="minorHAnsi" w:hAnsiTheme="minorHAnsi"/>
          <w:sz w:val="16"/>
        </w:rPr>
        <w:t xml:space="preserve">. The challenges arising from China's global engagement should not, however, be confused with the struggle between the United States and the Soviet Union that characterized the Cold War, in which each side actively promoted different, competing concepts for a global order. </w:t>
      </w:r>
      <w:r w:rsidRPr="00A40573">
        <w:rPr>
          <w:rStyle w:val="StyleBoldUnderline"/>
          <w:rFonts w:asciiTheme="minorHAnsi" w:hAnsiTheme="minorHAnsi"/>
        </w:rPr>
        <w:t>China does not seek to impose a new ideology on the world, yet the mercantilist way in which it promotes its economic development, combined with its lack of commitment to international norms that it didn't create, makes it more difficult for the United States to conduct business and pursue policy goals in Latin America and other parts of the world.</w:t>
      </w:r>
    </w:p>
    <w:p w:rsidR="00285888" w:rsidRPr="00A40573" w:rsidRDefault="00285888" w:rsidP="00285888">
      <w:pPr>
        <w:pStyle w:val="Heading4"/>
        <w:rPr>
          <w:rFonts w:asciiTheme="minorHAnsi" w:hAnsiTheme="minorHAnsi"/>
        </w:rPr>
      </w:pPr>
      <w:r w:rsidRPr="00A40573">
        <w:rPr>
          <w:rFonts w:asciiTheme="minorHAnsi" w:hAnsiTheme="minorHAnsi"/>
        </w:rPr>
        <w:t>Chinese relations with Cuba specifically are strong now</w:t>
      </w:r>
    </w:p>
    <w:p w:rsidR="00285888" w:rsidRPr="00A40573" w:rsidRDefault="00285888" w:rsidP="00285888">
      <w:pPr>
        <w:rPr>
          <w:rStyle w:val="StyleStyleBold12pt"/>
          <w:rFonts w:asciiTheme="minorHAnsi" w:hAnsiTheme="minorHAnsi"/>
          <w:b w:val="0"/>
          <w:sz w:val="16"/>
        </w:rPr>
      </w:pPr>
      <w:r w:rsidRPr="00A40573">
        <w:rPr>
          <w:rStyle w:val="StyleStyleBold12pt"/>
          <w:rFonts w:asciiTheme="minorHAnsi" w:hAnsiTheme="minorHAnsi"/>
        </w:rPr>
        <w:t>Xinhua News, 6/18/2013</w:t>
      </w:r>
      <w:r w:rsidRPr="00A40573">
        <w:rPr>
          <w:rStyle w:val="StyleStyleBold12pt"/>
          <w:rFonts w:asciiTheme="minorHAnsi" w:hAnsiTheme="minorHAnsi"/>
          <w:b w:val="0"/>
          <w:sz w:val="16"/>
        </w:rPr>
        <w:t xml:space="preserve"> (Chinese news service, “Chinese President meets Cuban VP on stronger ties”, http://news.xinhuanet.com/english/china/2013-06/19/c_124874409.htm)</w:t>
      </w:r>
    </w:p>
    <w:p w:rsidR="00285888" w:rsidRPr="00A40573" w:rsidRDefault="00285888" w:rsidP="00285888">
      <w:pPr>
        <w:rPr>
          <w:rFonts w:asciiTheme="minorHAnsi" w:hAnsiTheme="minorHAnsi"/>
          <w:sz w:val="16"/>
        </w:rPr>
      </w:pPr>
      <w:r w:rsidRPr="00A40573">
        <w:rPr>
          <w:rFonts w:asciiTheme="minorHAnsi" w:hAnsiTheme="minorHAnsi"/>
          <w:sz w:val="16"/>
        </w:rPr>
        <w:t xml:space="preserve">BEIJING, June 18 (Xinhua) -- </w:t>
      </w:r>
      <w:r w:rsidRPr="00A40573">
        <w:rPr>
          <w:rStyle w:val="StyleBoldUnderline"/>
          <w:rFonts w:asciiTheme="minorHAnsi" w:hAnsiTheme="minorHAnsi"/>
        </w:rPr>
        <w:t>Chinese President Xi Jinping</w:t>
      </w:r>
      <w:r w:rsidRPr="00A40573">
        <w:rPr>
          <w:rFonts w:asciiTheme="minorHAnsi" w:hAnsiTheme="minorHAnsi"/>
          <w:sz w:val="16"/>
        </w:rPr>
        <w:t xml:space="preserve"> on Tuesday </w:t>
      </w:r>
      <w:r w:rsidRPr="00A40573">
        <w:rPr>
          <w:rStyle w:val="StyleBoldUnderline"/>
          <w:rFonts w:asciiTheme="minorHAnsi" w:hAnsiTheme="minorHAnsi"/>
        </w:rPr>
        <w:t>met with Miguel Diaz-Canel, Cuban first vice-president of the councils of state and ministers</w:t>
      </w:r>
      <w:r w:rsidRPr="00A40573">
        <w:rPr>
          <w:rFonts w:asciiTheme="minorHAnsi" w:hAnsiTheme="minorHAnsi"/>
          <w:sz w:val="16"/>
        </w:rPr>
        <w:t xml:space="preserve">. Xi asked Diaz-Canel to convey his greetings to Cuban President Raul Castro and former leader Fidel Castro. </w:t>
      </w:r>
      <w:r w:rsidRPr="00A40573">
        <w:rPr>
          <w:rStyle w:val="StyleBoldUnderline"/>
          <w:rFonts w:asciiTheme="minorHAnsi" w:hAnsiTheme="minorHAnsi"/>
        </w:rPr>
        <w:t>Xi reviewed the growth of China-Cuba relations since the two countries forged diplomatic relations in 1960</w:t>
      </w:r>
      <w:r w:rsidRPr="00A40573">
        <w:rPr>
          <w:rFonts w:asciiTheme="minorHAnsi" w:hAnsiTheme="minorHAnsi"/>
          <w:sz w:val="16"/>
        </w:rPr>
        <w:t xml:space="preserve">, particularly the </w:t>
      </w:r>
      <w:r w:rsidRPr="00A40573">
        <w:rPr>
          <w:rStyle w:val="StyleBoldUnderline"/>
          <w:rFonts w:asciiTheme="minorHAnsi" w:hAnsiTheme="minorHAnsi"/>
        </w:rPr>
        <w:t>increasingly mature relations and robust cooperation since the beginning of the 21st century</w:t>
      </w:r>
      <w:r w:rsidRPr="00A40573">
        <w:rPr>
          <w:rFonts w:asciiTheme="minorHAnsi" w:hAnsiTheme="minorHAnsi"/>
          <w:sz w:val="16"/>
        </w:rPr>
        <w:t>. The Communist Party of China (CPC) and the Chinese government cherish its friendship with Cuba</w:t>
      </w:r>
      <w:r w:rsidRPr="00A40573">
        <w:rPr>
          <w:rStyle w:val="StyleBoldUnderline"/>
          <w:rFonts w:asciiTheme="minorHAnsi" w:hAnsiTheme="minorHAnsi"/>
        </w:rPr>
        <w:t>. It would like to maintain bilateral high-level exchange of visits, increase party-to-party exchange and experience sharing on state governance, enhance political trust, deepen mutual understanding</w:t>
      </w:r>
      <w:r w:rsidRPr="00A40573">
        <w:rPr>
          <w:rFonts w:asciiTheme="minorHAnsi" w:hAnsiTheme="minorHAnsi"/>
          <w:sz w:val="16"/>
        </w:rPr>
        <w:t xml:space="preserve">, expand pragmatic cooperation and promote their own development and common prosperity, Xi said. </w:t>
      </w:r>
      <w:r w:rsidRPr="00A40573">
        <w:rPr>
          <w:rStyle w:val="StyleBoldUnderline"/>
          <w:rFonts w:asciiTheme="minorHAnsi" w:hAnsiTheme="minorHAnsi"/>
        </w:rPr>
        <w:t>China would like to work more closely with Cuba on international and regional issues and promote fairness and justice of the international community</w:t>
      </w:r>
      <w:r w:rsidRPr="00A40573">
        <w:rPr>
          <w:rFonts w:asciiTheme="minorHAnsi" w:hAnsiTheme="minorHAnsi"/>
          <w:sz w:val="16"/>
        </w:rPr>
        <w:t xml:space="preserve">, Xi said. Xi said he witnessed vigor and potential of the Latin America and Caribbean region during his visit earlier this month. China would like a good partnership with Latin American and Caribbean countries, featuring political trust, economic cooperation and cultural mutual learning, Xi said. </w:t>
      </w:r>
      <w:r w:rsidRPr="00A40573">
        <w:rPr>
          <w:rStyle w:val="StyleBoldUnderline"/>
          <w:rFonts w:asciiTheme="minorHAnsi" w:hAnsiTheme="minorHAnsi"/>
        </w:rPr>
        <w:t>The Chinese leader called for stronger cooperation between China and Latin America through a comprehensive cooperation mechanism with China-Latin American Cooperation Forum at the core</w:t>
      </w:r>
      <w:r w:rsidRPr="00A40573">
        <w:rPr>
          <w:rFonts w:asciiTheme="minorHAnsi" w:hAnsiTheme="minorHAnsi"/>
          <w:sz w:val="16"/>
        </w:rPr>
        <w:t xml:space="preserve">. China appreciates Cuba's efforts to promoting China-Latin America relations and expects growth of relations during Cuba's role as the rotating chair of Community of Latin American and Caribbean states. Diaz-Canel conveyed the greetings of Cuban President Raul Castro and former leader Fidel Castro to Xi. </w:t>
      </w:r>
      <w:r w:rsidRPr="00A40573">
        <w:rPr>
          <w:rStyle w:val="StyleBoldUnderline"/>
          <w:rFonts w:asciiTheme="minorHAnsi" w:hAnsiTheme="minorHAnsi"/>
        </w:rPr>
        <w:t>Diaz-Canel said Cuba places great importance on building ties with China, pledging to enhance high-level visits and communication, expand mutually-beneficial cooperation and seek growth of ties between the two countries and relations between China and Latin America</w:t>
      </w:r>
      <w:r w:rsidRPr="00A40573">
        <w:rPr>
          <w:rFonts w:asciiTheme="minorHAnsi" w:hAnsiTheme="minorHAnsi"/>
          <w:sz w:val="16"/>
        </w:rPr>
        <w:t>. Diaz-Canel will conclude his three-day China visit on Wednesday.</w:t>
      </w:r>
    </w:p>
    <w:p w:rsidR="00285888" w:rsidRPr="00A40573" w:rsidRDefault="00285888" w:rsidP="00285888">
      <w:pPr>
        <w:pStyle w:val="Heading4"/>
        <w:rPr>
          <w:rStyle w:val="StyleStyleBold12pt"/>
          <w:rFonts w:asciiTheme="minorHAnsi" w:hAnsiTheme="minorHAnsi"/>
          <w:b/>
        </w:rPr>
      </w:pPr>
      <w:r w:rsidRPr="00A40573">
        <w:rPr>
          <w:rStyle w:val="StyleStyleBold12pt"/>
          <w:rFonts w:asciiTheme="minorHAnsi" w:hAnsiTheme="minorHAnsi"/>
          <w:b/>
        </w:rPr>
        <w:lastRenderedPageBreak/>
        <w:t>Chinese economic presence in America’s backyard is getting dangerously large</w:t>
      </w:r>
    </w:p>
    <w:p w:rsidR="00285888" w:rsidRPr="00A40573" w:rsidRDefault="00285888" w:rsidP="00285888">
      <w:pPr>
        <w:rPr>
          <w:rStyle w:val="StyleStyleBold12pt"/>
          <w:rFonts w:asciiTheme="minorHAnsi" w:hAnsiTheme="minorHAnsi"/>
          <w:b w:val="0"/>
          <w:sz w:val="16"/>
          <w:szCs w:val="16"/>
        </w:rPr>
      </w:pPr>
      <w:r w:rsidRPr="00A40573">
        <w:rPr>
          <w:rStyle w:val="StyleStyleBold12pt"/>
          <w:rFonts w:asciiTheme="minorHAnsi" w:hAnsiTheme="minorHAnsi"/>
        </w:rPr>
        <w:t>Lefargue, 2006</w:t>
      </w:r>
      <w:r w:rsidRPr="00A40573">
        <w:rPr>
          <w:rStyle w:val="StyleStyleBold12pt"/>
          <w:rFonts w:asciiTheme="minorHAnsi" w:hAnsiTheme="minorHAnsi"/>
          <w:b w:val="0"/>
          <w:sz w:val="16"/>
        </w:rPr>
        <w:t xml:space="preserve"> (</w:t>
      </w:r>
      <w:r w:rsidRPr="00A40573">
        <w:rPr>
          <w:rStyle w:val="StyleStyleBold12pt"/>
          <w:rFonts w:asciiTheme="minorHAnsi" w:hAnsiTheme="minorHAnsi"/>
          <w:b w:val="0"/>
          <w:sz w:val="16"/>
          <w:szCs w:val="16"/>
        </w:rPr>
        <w:t>Francois, French academic and Professor at the ESG management school and the Studies Institute for International Relations, ‘China’s Presence in Latin America Strategies, Aims and Limits”, http://chinaperspectives.revues.org/3053#tocto1n1)</w:t>
      </w:r>
    </w:p>
    <w:p w:rsidR="00285888" w:rsidRPr="00A40573" w:rsidRDefault="00285888" w:rsidP="00285888">
      <w:pPr>
        <w:rPr>
          <w:rFonts w:asciiTheme="minorHAnsi" w:hAnsiTheme="minorHAnsi"/>
          <w:sz w:val="16"/>
        </w:rPr>
      </w:pPr>
      <w:r w:rsidRPr="00A40573">
        <w:rPr>
          <w:rFonts w:asciiTheme="minorHAnsi" w:hAnsiTheme="minorHAnsi"/>
          <w:sz w:val="16"/>
        </w:rPr>
        <w:t xml:space="preserve">For its first fifty years the People’s Republic of China (PRC) took little interest in Latin America1. The United States exercised unrivalled political and economic power in the region, and is still the dominant influence2. While </w:t>
      </w:r>
      <w:r w:rsidRPr="00A40573">
        <w:rPr>
          <w:rStyle w:val="StyleBoldUnderline"/>
          <w:rFonts w:asciiTheme="minorHAnsi" w:hAnsiTheme="minorHAnsi"/>
        </w:rPr>
        <w:t>Cuba established diplomatic relations with China from 1960 onwards</w:t>
      </w:r>
      <w:r w:rsidRPr="00A40573">
        <w:rPr>
          <w:rFonts w:asciiTheme="minorHAnsi" w:hAnsiTheme="minorHAnsi"/>
          <w:sz w:val="16"/>
        </w:rPr>
        <w:t xml:space="preserve">, most Latin American governments waited until President Nixon’s visit to Beijing in February 1972 before recognising the People’s Republic: </w:t>
      </w:r>
      <w:r w:rsidRPr="00A40573">
        <w:rPr>
          <w:rStyle w:val="StyleBoldUnderline"/>
          <w:rFonts w:asciiTheme="minorHAnsi" w:hAnsiTheme="minorHAnsi"/>
        </w:rPr>
        <w:t>in 1972 Argentina and Mexico recognised the PRC, followed by Brazil two years later and, later still, Bolivia in 1985</w:t>
      </w:r>
      <w:r w:rsidRPr="00A40573">
        <w:rPr>
          <w:rFonts w:asciiTheme="minorHAnsi" w:hAnsiTheme="minorHAnsi"/>
          <w:sz w:val="16"/>
        </w:rPr>
        <w:t xml:space="preserve">. This period of relative indifference was now at an end. President </w:t>
      </w:r>
      <w:r w:rsidRPr="00A40573">
        <w:rPr>
          <w:rStyle w:val="StyleBoldUnderline"/>
          <w:rFonts w:asciiTheme="minorHAnsi" w:hAnsiTheme="minorHAnsi"/>
        </w:rPr>
        <w:t>Hu Jintao’s visits, towards the end of 2004, to Brazil, Argentina, Chile and Cuba and, a year later, to Mexico attested to Beijing’s interest in the region</w:t>
      </w:r>
      <w:r w:rsidRPr="00A40573">
        <w:rPr>
          <w:rFonts w:asciiTheme="minorHAnsi" w:hAnsiTheme="minorHAnsi"/>
          <w:sz w:val="16"/>
        </w:rPr>
        <w:t xml:space="preserve">3. While numerous studies have focused on China’s policy towards Africa, its role in Latin America is less frequently touched upon. Yet, </w:t>
      </w:r>
      <w:r w:rsidRPr="00A40573">
        <w:rPr>
          <w:rStyle w:val="Emphasis"/>
          <w:rFonts w:asciiTheme="minorHAnsi" w:hAnsiTheme="minorHAnsi"/>
        </w:rPr>
        <w:t>its growing presence there is of the greatest economic and geostrategic significance; and raises concerns and anxieties both in Latin America and in the United States</w:t>
      </w:r>
      <w:r w:rsidRPr="00A40573">
        <w:rPr>
          <w:rFonts w:asciiTheme="minorHAnsi" w:hAnsiTheme="minorHAnsi"/>
          <w:sz w:val="16"/>
        </w:rPr>
        <w:t xml:space="preserve">, where Beijing’s interference in the region has aroused something less than enthusiasm. In media and political circles, </w:t>
      </w:r>
      <w:r w:rsidRPr="00A40573">
        <w:rPr>
          <w:rStyle w:val="Emphasis"/>
          <w:rFonts w:asciiTheme="minorHAnsi" w:hAnsiTheme="minorHAnsi"/>
        </w:rPr>
        <w:t>periodic alarms have been sounded over the Chinese presence in America’s “back yard</w:t>
      </w:r>
      <w:r w:rsidRPr="00A40573">
        <w:rPr>
          <w:rFonts w:asciiTheme="minorHAnsi" w:hAnsiTheme="minorHAnsi"/>
          <w:sz w:val="16"/>
        </w:rPr>
        <w:t xml:space="preserve">”4. Washington’s fears have been strengthened over the past year with the electoral triumphs of Michelle Bachelet in Chile, Alan García in Peru and then Lula da Silva in Brazil, all of whom are openly seeking closer relations with Beijing. China in Latin America: a growing influence China’s influence in Latin America can be evaluated in two ways. From the outset, one objective consideration must be noted: so far, China’s presence is limited. As a proportion of China’s overall trade, Latin America represents only 3.55%―a modest total as yet5. According to Chinese government data, in 2004 less than 18% of all China’s Foreign Direct Investment (FDI), that is US$8.2 billion6 worth was placed in Latin America. And China’s share of the incoming flow of FDI amounted to only 6%7. Yet </w:t>
      </w:r>
      <w:r w:rsidRPr="00A40573">
        <w:rPr>
          <w:rStyle w:val="StyleBoldUnderline"/>
          <w:rFonts w:asciiTheme="minorHAnsi" w:hAnsiTheme="minorHAnsi"/>
        </w:rPr>
        <w:t>this data has to be treated with caution</w:t>
      </w:r>
      <w:r w:rsidRPr="00A40573">
        <w:rPr>
          <w:rFonts w:asciiTheme="minorHAnsi" w:hAnsiTheme="minorHAnsi"/>
          <w:sz w:val="16"/>
        </w:rPr>
        <w:t xml:space="preserve">. On a careful reading of the MOFCOM statistics, it appears that China’s investment in the region is mainly concentrated on the Cayman Islands and the Virgin Islands, both of which are notorious as tax havens. In all probability, </w:t>
      </w:r>
      <w:r w:rsidRPr="00A40573">
        <w:rPr>
          <w:rStyle w:val="StyleBoldUnderline"/>
          <w:rFonts w:asciiTheme="minorHAnsi" w:hAnsiTheme="minorHAnsi"/>
        </w:rPr>
        <w:t>this capital is sent back to mainland China for reinvestment, qualifying now for the benefits accorded to foreign investors</w:t>
      </w:r>
      <w:r w:rsidRPr="00A40573">
        <w:rPr>
          <w:rFonts w:asciiTheme="minorHAnsi" w:hAnsiTheme="minorHAnsi"/>
          <w:sz w:val="16"/>
        </w:rPr>
        <w:t xml:space="preserve">. When this investment in the Caymans and the Virgin Islands is excluded, Latin America receives no more than 1.5% of China’s overall FDI. And a comparable figure is suggested by UNCTAD8: in 2002, China invested US$653 million overall, 1.5% of its total outward investment. But </w:t>
      </w:r>
      <w:r w:rsidRPr="00A40573">
        <w:rPr>
          <w:rStyle w:val="StyleBoldUnderline"/>
          <w:rFonts w:asciiTheme="minorHAnsi" w:hAnsiTheme="minorHAnsi"/>
        </w:rPr>
        <w:t>these figures do not reflect the rapid expansion of financial relations between Beijing and Latin America. China’s total foreign investment in 2005 is put at US$6.9 billion, bringing the cumulative figure for its investment across the world to US$50 billion. And, since 2003, China has signed public and private investment projects in Latin America</w:t>
      </w:r>
      <w:r w:rsidRPr="00A40573">
        <w:rPr>
          <w:rFonts w:asciiTheme="minorHAnsi" w:hAnsiTheme="minorHAnsi"/>
          <w:sz w:val="16"/>
        </w:rPr>
        <w:t xml:space="preserve">, detailed below, worth nearly ten billion dollars in all. In November 2004, in Brasilia, </w:t>
      </w:r>
      <w:r w:rsidRPr="00A40573">
        <w:rPr>
          <w:rStyle w:val="StyleBoldUnderline"/>
          <w:rFonts w:asciiTheme="minorHAnsi" w:hAnsiTheme="minorHAnsi"/>
        </w:rPr>
        <w:t>President Hu addressed members of the National Congress promising that China would be investing US$100 billion in the region over the next ten years</w:t>
      </w:r>
      <w:r w:rsidRPr="00A40573">
        <w:rPr>
          <w:rFonts w:asciiTheme="minorHAnsi" w:hAnsiTheme="minorHAnsi"/>
          <w:sz w:val="16"/>
        </w:rPr>
        <w:t xml:space="preserve">. The promise is in the process of being fulfilled. At the same time, </w:t>
      </w:r>
      <w:r w:rsidRPr="00A40573">
        <w:rPr>
          <w:rStyle w:val="Emphasis"/>
          <w:rFonts w:asciiTheme="minorHAnsi" w:hAnsiTheme="minorHAnsi"/>
        </w:rPr>
        <w:t>the volume of bilateral trade is increasing exponentially</w:t>
      </w:r>
      <w:r w:rsidRPr="00A40573">
        <w:rPr>
          <w:rFonts w:asciiTheme="minorHAnsi" w:hAnsiTheme="minorHAnsi"/>
          <w:sz w:val="16"/>
        </w:rPr>
        <w:t xml:space="preserve">, from US$12.6 billion in 2001 to US$40 billion in 2004, settling at over US$50 billion in 2005 (see Table 1). </w:t>
      </w:r>
      <w:r w:rsidRPr="00A40573">
        <w:rPr>
          <w:rStyle w:val="StyleBoldUnderline"/>
          <w:rFonts w:asciiTheme="minorHAnsi" w:hAnsiTheme="minorHAnsi"/>
        </w:rPr>
        <w:t>By 2010 the figure of US$100 billion should have been reached. China’s main trading partners are Brazil, Mexico and Chile</w:t>
      </w:r>
      <w:r w:rsidRPr="00A40573">
        <w:rPr>
          <w:rFonts w:asciiTheme="minorHAnsi" w:hAnsiTheme="minorHAnsi"/>
          <w:sz w:val="16"/>
        </w:rPr>
        <w:t xml:space="preserve">, who between them represented 62.2% of all exchanges9 in 2004 (charts 1 and 2). Data provided by MOFCOM is set out in Tables 1 and 2; it is used as reference material for the international institutions. But most Latin American countries reject these figures, putting China’s exports to them at lower levels. And the gap may be significant. There is a simple reason for this underestimate. A large proportion (12%) of China’s exports to the region are officially destined for Panama―rather surprisingly, considering Panama’s small population (3 million) and the fact that it does not maintain diplomatic relations with Beijing. The truth is that Panama performs on the American continent a role comparable to that of Hong Kong in Asia (an area where industrial products are assembled and China’s exports are packaged) and is in reality no more than a point of transit. It is also worth noting that Mercosur or, in English, the Southern Common Market (linking Argentina, Brazil, Paraguay, Uruguay and Venezuela) allows for Chinese goods to be circulated far from its initial destination10. </w:t>
      </w:r>
      <w:r w:rsidRPr="00A40573">
        <w:rPr>
          <w:rStyle w:val="StyleBoldUnderline"/>
          <w:rFonts w:asciiTheme="minorHAnsi" w:hAnsiTheme="minorHAnsi"/>
        </w:rPr>
        <w:t>China’s interest in Latin America may be explained in terms of three imperatives: oil supplies, minerals and agricultural products</w:t>
      </w:r>
      <w:r w:rsidRPr="00A40573">
        <w:rPr>
          <w:rFonts w:asciiTheme="minorHAnsi" w:hAnsiTheme="minorHAnsi"/>
          <w:sz w:val="16"/>
        </w:rPr>
        <w:t>.</w:t>
      </w:r>
    </w:p>
    <w:p w:rsidR="00285888" w:rsidRPr="00A40573" w:rsidRDefault="00285888" w:rsidP="00285888">
      <w:pPr>
        <w:rPr>
          <w:rFonts w:asciiTheme="minorHAnsi" w:hAnsiTheme="minorHAnsi"/>
          <w:sz w:val="16"/>
        </w:rPr>
      </w:pPr>
    </w:p>
    <w:p w:rsidR="00285888" w:rsidRPr="00A40573" w:rsidRDefault="00285888" w:rsidP="00285888">
      <w:pPr>
        <w:rPr>
          <w:rFonts w:asciiTheme="minorHAnsi" w:hAnsiTheme="minorHAnsi"/>
          <w:sz w:val="16"/>
        </w:rPr>
      </w:pPr>
    </w:p>
    <w:p w:rsidR="00285888" w:rsidRPr="00A40573" w:rsidRDefault="00285888" w:rsidP="00285888">
      <w:pPr>
        <w:pStyle w:val="Heading4"/>
        <w:rPr>
          <w:rStyle w:val="StyleStyleBold12pt"/>
          <w:rFonts w:asciiTheme="minorHAnsi" w:hAnsiTheme="minorHAnsi"/>
          <w:b/>
        </w:rPr>
      </w:pPr>
      <w:r w:rsidRPr="00A40573">
        <w:rPr>
          <w:rStyle w:val="StyleStyleBold12pt"/>
          <w:rFonts w:asciiTheme="minorHAnsi" w:hAnsiTheme="minorHAnsi"/>
          <w:b/>
        </w:rPr>
        <w:t>China is displacing the US as the leader in Latin America</w:t>
      </w:r>
    </w:p>
    <w:p w:rsidR="00285888" w:rsidRPr="00A40573" w:rsidRDefault="00285888" w:rsidP="00285888">
      <w:pPr>
        <w:rPr>
          <w:rStyle w:val="StyleBoldUnderline"/>
          <w:rFonts w:asciiTheme="minorHAnsi" w:hAnsiTheme="minorHAnsi"/>
          <w:b/>
          <w:sz w:val="16"/>
          <w:szCs w:val="16"/>
          <w:u w:val="none"/>
        </w:rPr>
      </w:pPr>
      <w:r w:rsidRPr="00A40573">
        <w:rPr>
          <w:rStyle w:val="StyleStyleBold12pt"/>
          <w:rFonts w:asciiTheme="minorHAnsi" w:hAnsiTheme="minorHAnsi"/>
        </w:rPr>
        <w:t>Lefargue, 2006</w:t>
      </w:r>
      <w:r w:rsidRPr="00A40573">
        <w:rPr>
          <w:rStyle w:val="StyleStyleBold12pt"/>
          <w:rFonts w:asciiTheme="minorHAnsi" w:hAnsiTheme="minorHAnsi"/>
          <w:b w:val="0"/>
          <w:sz w:val="16"/>
        </w:rPr>
        <w:t xml:space="preserve"> (</w:t>
      </w:r>
      <w:r w:rsidRPr="00A40573">
        <w:rPr>
          <w:rStyle w:val="StyleStyleBold12pt"/>
          <w:rFonts w:asciiTheme="minorHAnsi" w:hAnsiTheme="minorHAnsi"/>
          <w:b w:val="0"/>
          <w:sz w:val="16"/>
          <w:szCs w:val="16"/>
        </w:rPr>
        <w:t>Francois, French academic and Professor at the ESG management school and the Studies Institute for International Relations, ‘China’s Presence in Latin America Strategies, Aims and Limits”, http://chinaperspectives.revues.org/3053#tocto1n1)</w:t>
      </w:r>
    </w:p>
    <w:p w:rsidR="00285888" w:rsidRPr="00A40573" w:rsidRDefault="00285888" w:rsidP="00285888">
      <w:pPr>
        <w:rPr>
          <w:rStyle w:val="StyleBoldUnderline"/>
          <w:rFonts w:asciiTheme="minorHAnsi" w:hAnsiTheme="minorHAnsi"/>
        </w:rPr>
      </w:pPr>
      <w:r w:rsidRPr="00A40573">
        <w:rPr>
          <w:rFonts w:asciiTheme="minorHAnsi" w:hAnsiTheme="minorHAnsi"/>
          <w:sz w:val="16"/>
        </w:rPr>
        <w:t xml:space="preserve">Within a few years, following the elections of Hugo Chávez in Venezuela (1998) and Lula Da Silva in Brazil (2002), </w:t>
      </w:r>
      <w:r w:rsidRPr="00A40573">
        <w:rPr>
          <w:rStyle w:val="StyleBoldUnderline"/>
          <w:rFonts w:asciiTheme="minorHAnsi" w:hAnsiTheme="minorHAnsi"/>
        </w:rPr>
        <w:t>most Latin American countries elected governments of the populist left, with mostly hostile attitudes to American policy</w:t>
      </w:r>
      <w:r w:rsidRPr="00A40573">
        <w:rPr>
          <w:rFonts w:asciiTheme="minorHAnsi" w:hAnsiTheme="minorHAnsi"/>
          <w:sz w:val="16"/>
        </w:rPr>
        <w:t xml:space="preserve">; their leaders include Nestor Kirchner in Argentina (2003), Tabaré Vasquez in Uruguay (2004), Evo Morales in Bolivia (2005) and Michelle Bachelet in Chile (2005). In particular, </w:t>
      </w:r>
      <w:r w:rsidRPr="00A40573">
        <w:rPr>
          <w:rStyle w:val="StyleBoldUnderline"/>
          <w:rFonts w:asciiTheme="minorHAnsi" w:hAnsiTheme="minorHAnsi"/>
        </w:rPr>
        <w:t>the victory of Daniel Ortega in Nicaragua last November perplexes the United States, which dreads even the thought of any lessening of its influence in the Latin American continent. US fears are all the more justified</w:t>
      </w:r>
      <w:r w:rsidRPr="00A40573">
        <w:rPr>
          <w:rFonts w:asciiTheme="minorHAnsi" w:hAnsiTheme="minorHAnsi"/>
          <w:sz w:val="16"/>
        </w:rPr>
        <w:t xml:space="preserve"> because, since September 11th 2001, </w:t>
      </w:r>
      <w:r w:rsidRPr="00A40573">
        <w:rPr>
          <w:rStyle w:val="StyleBoldUnderline"/>
          <w:rFonts w:asciiTheme="minorHAnsi" w:hAnsiTheme="minorHAnsi"/>
        </w:rPr>
        <w:t>the United States has paid scant attention to Latin America</w:t>
      </w:r>
      <w:r w:rsidRPr="00A40573">
        <w:rPr>
          <w:rFonts w:asciiTheme="minorHAnsi" w:hAnsiTheme="minorHAnsi"/>
          <w:sz w:val="16"/>
        </w:rPr>
        <w:t xml:space="preserve">. On the political front, </w:t>
      </w:r>
      <w:r w:rsidRPr="00A40573">
        <w:rPr>
          <w:rStyle w:val="Emphasis"/>
          <w:rFonts w:asciiTheme="minorHAnsi" w:hAnsiTheme="minorHAnsi"/>
        </w:rPr>
        <w:t>China’s presence erodes the influence of Washington, whose growing isolation is evident</w:t>
      </w:r>
      <w:r w:rsidRPr="00A40573">
        <w:rPr>
          <w:rFonts w:asciiTheme="minorHAnsi" w:hAnsiTheme="minorHAnsi"/>
          <w:sz w:val="16"/>
        </w:rPr>
        <w:t xml:space="preserve">. Only Nicaragua, Honduras, the Dominican Republic and Salvador joined the United States-led coalition to fight in Iraq27. </w:t>
      </w:r>
      <w:r w:rsidRPr="00A40573">
        <w:rPr>
          <w:rStyle w:val="Emphasis"/>
          <w:rFonts w:asciiTheme="minorHAnsi" w:hAnsiTheme="minorHAnsi"/>
        </w:rPr>
        <w:t>Latin American countries are no longer afraid to defy Washington</w:t>
      </w:r>
      <w:r w:rsidRPr="00A40573">
        <w:rPr>
          <w:rStyle w:val="StyleBoldUnderline"/>
          <w:rFonts w:asciiTheme="minorHAnsi" w:hAnsiTheme="minorHAnsi"/>
        </w:rPr>
        <w:t>; and they see in China a more conciliatory partner than the IMF</w:t>
      </w:r>
      <w:r w:rsidRPr="00A40573">
        <w:rPr>
          <w:rFonts w:asciiTheme="minorHAnsi" w:hAnsiTheme="minorHAnsi"/>
          <w:sz w:val="16"/>
        </w:rPr>
        <w:t xml:space="preserve">. The point is illustrated by Bolivia’s decision to follow Ecuador’s example in nationalising its hydrocarbon sector. </w:t>
      </w:r>
      <w:r w:rsidRPr="00A40573">
        <w:rPr>
          <w:rStyle w:val="Emphasis"/>
          <w:rFonts w:asciiTheme="minorHAnsi" w:hAnsiTheme="minorHAnsi"/>
        </w:rPr>
        <w:t xml:space="preserve">China will be taking over the </w:t>
      </w:r>
      <w:r w:rsidRPr="00A40573">
        <w:rPr>
          <w:rStyle w:val="Emphasis"/>
          <w:rFonts w:asciiTheme="minorHAnsi" w:hAnsiTheme="minorHAnsi"/>
        </w:rPr>
        <w:lastRenderedPageBreak/>
        <w:t>American and European investments</w:t>
      </w:r>
      <w:r w:rsidRPr="00A40573">
        <w:rPr>
          <w:rStyle w:val="StyleBoldUnderline"/>
          <w:rFonts w:asciiTheme="minorHAnsi" w:hAnsiTheme="minorHAnsi"/>
        </w:rPr>
        <w:t>. On the oil front, Latin America provides more than a quarter of US imports28; but they have had to reduce their purchases from Venezuela because of President Chávez’ policies</w:t>
      </w:r>
      <w:r w:rsidRPr="00A40573">
        <w:rPr>
          <w:rFonts w:asciiTheme="minorHAnsi" w:hAnsiTheme="minorHAnsi"/>
          <w:sz w:val="16"/>
        </w:rPr>
        <w:t xml:space="preserve">. Relations between Caracas and Washington are on the slide. Chávez is seeking to create a common front against what he calls North American imperialism. His rhetoric is reflected in closer relations with governments condemned by Washington, such as Belarus and Iran. </w:t>
      </w:r>
      <w:r w:rsidRPr="00A40573">
        <w:rPr>
          <w:rStyle w:val="StyleBoldUnderline"/>
          <w:rFonts w:asciiTheme="minorHAnsi" w:hAnsiTheme="minorHAnsi"/>
        </w:rPr>
        <w:t>China, being a major investor, may enable Venezuela to rid itself of US influence29</w:t>
      </w:r>
      <w:r w:rsidRPr="00A40573">
        <w:rPr>
          <w:rFonts w:asciiTheme="minorHAnsi" w:hAnsiTheme="minorHAnsi"/>
          <w:sz w:val="16"/>
        </w:rPr>
        <w:t xml:space="preserve">. But Chávez looks well beyond the function of supplying hydrocarbons. He sees a political role for himself on the international stage. In October 2006, Venezuela made a bid―with China’s support―for one of the non-permanent seats on the UN Security Council―in vain, however. Venezuela fought a bitter battle with Guatemala (which had support from Washington)―and Panama won the election. And </w:t>
      </w:r>
      <w:r w:rsidRPr="00A40573">
        <w:rPr>
          <w:rStyle w:val="StyleBoldUnderline"/>
          <w:rFonts w:asciiTheme="minorHAnsi" w:hAnsiTheme="minorHAnsi"/>
        </w:rPr>
        <w:t>China will probably be asked to deliver arms to Caracas, following in the footsteps of Spain</w:t>
      </w:r>
      <w:r w:rsidRPr="00A40573">
        <w:rPr>
          <w:rFonts w:asciiTheme="minorHAnsi" w:hAnsiTheme="minorHAnsi"/>
          <w:sz w:val="16"/>
        </w:rPr>
        <w:t xml:space="preserve"> (due to supply transport aircraft and corvettes</w:t>
      </w:r>
      <w:r w:rsidRPr="00A40573">
        <w:rPr>
          <w:rStyle w:val="StyleBoldUnderline"/>
          <w:rFonts w:asciiTheme="minorHAnsi" w:hAnsiTheme="minorHAnsi"/>
        </w:rPr>
        <w:t>) and Russia</w:t>
      </w:r>
      <w:r w:rsidRPr="00A40573">
        <w:rPr>
          <w:rFonts w:asciiTheme="minorHAnsi" w:hAnsiTheme="minorHAnsi"/>
          <w:sz w:val="16"/>
        </w:rPr>
        <w:t xml:space="preserve"> (Sukhoi fighter planes). Chávez’ self-confidence has been rewarded by the links forged with China. His project, the “Bolivarian Alternative for the Americas” is designed to strengthen co-operation between economies in the region. In June 2005, Venezuela concluded an alliance known as Petrocaribe30 with 13 Caribbean states, enabling it to support socialist municipalities in Salvador and Nicaragua31 and to contribute to the popularity of left-wing movements. Similarly, </w:t>
      </w:r>
      <w:r w:rsidRPr="00A40573">
        <w:rPr>
          <w:rStyle w:val="StyleBoldUnderline"/>
          <w:rFonts w:asciiTheme="minorHAnsi" w:hAnsiTheme="minorHAnsi"/>
        </w:rPr>
        <w:t>Cuba has achieved oil independence thanks partly to its own production</w:t>
      </w:r>
      <w:r w:rsidRPr="00A40573">
        <w:rPr>
          <w:rFonts w:asciiTheme="minorHAnsi" w:hAnsiTheme="minorHAnsi"/>
          <w:sz w:val="16"/>
        </w:rPr>
        <w:t xml:space="preserve"> (which covers half the island’s needs), </w:t>
      </w:r>
      <w:r w:rsidRPr="00A40573">
        <w:rPr>
          <w:rStyle w:val="StyleBoldUnderline"/>
          <w:rFonts w:asciiTheme="minorHAnsi" w:hAnsiTheme="minorHAnsi"/>
        </w:rPr>
        <w:t>and partly to deliveries from Venezuela. Meanwhile, the region’s two other powers, Mexico and Brazil, are the focus for real attention from Beijing.</w:t>
      </w:r>
    </w:p>
    <w:p w:rsidR="00285888" w:rsidRPr="00A40573" w:rsidRDefault="00285888" w:rsidP="00285888">
      <w:pPr>
        <w:rPr>
          <w:rFonts w:asciiTheme="minorHAnsi" w:hAnsiTheme="minorHAnsi"/>
        </w:rPr>
      </w:pPr>
    </w:p>
    <w:p w:rsidR="00285888" w:rsidRPr="00A40573" w:rsidRDefault="00285888" w:rsidP="00285888">
      <w:pPr>
        <w:pStyle w:val="Heading4"/>
        <w:rPr>
          <w:rStyle w:val="StyleStyleBold12pt"/>
          <w:rFonts w:asciiTheme="minorHAnsi" w:hAnsiTheme="minorHAnsi"/>
          <w:b/>
        </w:rPr>
      </w:pPr>
      <w:r w:rsidRPr="00A40573">
        <w:rPr>
          <w:rStyle w:val="StyleStyleBold12pt"/>
          <w:rFonts w:asciiTheme="minorHAnsi" w:hAnsiTheme="minorHAnsi"/>
          <w:b/>
        </w:rPr>
        <w:t>The balance of power in America’s backyard has shifted from the U.S. to China</w:t>
      </w:r>
    </w:p>
    <w:p w:rsidR="00285888" w:rsidRPr="00A40573" w:rsidRDefault="00285888" w:rsidP="00285888">
      <w:pPr>
        <w:rPr>
          <w:rStyle w:val="StyleStyleBold12pt"/>
          <w:rFonts w:asciiTheme="minorHAnsi" w:hAnsiTheme="minorHAnsi"/>
          <w:b w:val="0"/>
          <w:sz w:val="16"/>
        </w:rPr>
      </w:pPr>
      <w:r w:rsidRPr="00A40573">
        <w:rPr>
          <w:rStyle w:val="StyleStyleBold12pt"/>
          <w:rFonts w:asciiTheme="minorHAnsi" w:hAnsiTheme="minorHAnsi"/>
        </w:rPr>
        <w:t>Romero and Barrionuevo, 2009</w:t>
      </w:r>
      <w:r w:rsidRPr="00A40573">
        <w:rPr>
          <w:rStyle w:val="StyleStyleBold12pt"/>
          <w:rFonts w:asciiTheme="minorHAnsi" w:hAnsiTheme="minorHAnsi"/>
          <w:b w:val="0"/>
          <w:sz w:val="16"/>
        </w:rPr>
        <w:t xml:space="preserve"> (Simon, Brazil bureau chief for The New York Times specializing in Latin America, Alexei, staff writer for the New York Times, “Deals Help China Expand Sway in Latin America”, 4/15/2009, http://www.nytimes.com/2009/04/16/world/16chinaloan.html?_r=0)</w:t>
      </w:r>
    </w:p>
    <w:p w:rsidR="00285888" w:rsidRPr="00A40573" w:rsidRDefault="00285888" w:rsidP="00285888">
      <w:pPr>
        <w:rPr>
          <w:rFonts w:asciiTheme="minorHAnsi" w:hAnsiTheme="minorHAnsi"/>
          <w:sz w:val="16"/>
        </w:rPr>
      </w:pPr>
      <w:r w:rsidRPr="00A40573">
        <w:rPr>
          <w:rFonts w:asciiTheme="minorHAnsi" w:hAnsiTheme="minorHAnsi"/>
          <w:sz w:val="16"/>
        </w:rPr>
        <w:t xml:space="preserve">CARACAS, Venezuela — </w:t>
      </w:r>
      <w:r w:rsidRPr="00A40573">
        <w:rPr>
          <w:rStyle w:val="StyleBoldUnderline"/>
          <w:rFonts w:asciiTheme="minorHAnsi" w:hAnsiTheme="minorHAnsi"/>
        </w:rPr>
        <w:t>As Washington tries to rebuild its strained relationships in Latin America, China is stepping in vigorously, offering countries across the region large amounts of money while they struggle with sharply slowing economies</w:t>
      </w:r>
      <w:r w:rsidRPr="00A40573">
        <w:rPr>
          <w:rFonts w:asciiTheme="minorHAnsi" w:hAnsiTheme="minorHAnsi"/>
          <w:sz w:val="16"/>
        </w:rPr>
        <w:t xml:space="preserve">, a plunge in commodity prices and restricted access to credit. In recent weeks, </w:t>
      </w:r>
      <w:r w:rsidRPr="00A40573">
        <w:rPr>
          <w:rStyle w:val="StyleBoldUnderline"/>
          <w:rFonts w:asciiTheme="minorHAnsi" w:hAnsiTheme="minorHAnsi"/>
        </w:rPr>
        <w:t>China has been negotiating deals to double a development fund in Venezuela</w:t>
      </w:r>
      <w:r w:rsidRPr="00A40573">
        <w:rPr>
          <w:rFonts w:asciiTheme="minorHAnsi" w:hAnsiTheme="minorHAnsi"/>
          <w:sz w:val="16"/>
        </w:rPr>
        <w:t xml:space="preserve"> to $12 billion, lend Ecuador at least $1 billion to build a hydroelectric plant, provide Argentina </w:t>
      </w:r>
      <w:r w:rsidRPr="00A40573">
        <w:rPr>
          <w:rStyle w:val="StyleBoldUnderline"/>
          <w:rFonts w:asciiTheme="minorHAnsi" w:hAnsiTheme="minorHAnsi"/>
        </w:rPr>
        <w:t>with access to more than $10 billion in Chinese currency</w:t>
      </w:r>
      <w:r w:rsidRPr="00A40573">
        <w:rPr>
          <w:rFonts w:asciiTheme="minorHAnsi" w:hAnsiTheme="minorHAnsi"/>
          <w:sz w:val="16"/>
        </w:rPr>
        <w:t xml:space="preserve"> and lend Brazil’s national oil company $10 billion. </w:t>
      </w:r>
      <w:r w:rsidRPr="00A40573">
        <w:rPr>
          <w:rStyle w:val="StyleBoldUnderline"/>
          <w:rFonts w:asciiTheme="minorHAnsi" w:hAnsiTheme="minorHAnsi"/>
        </w:rPr>
        <w:t>The deals largely focus on China locking in natural resources like oil for years to come. China’s trade with Latin America has grown quickly this decade</w:t>
      </w:r>
      <w:r w:rsidRPr="00A40573">
        <w:rPr>
          <w:rFonts w:asciiTheme="minorHAnsi" w:hAnsiTheme="minorHAnsi"/>
          <w:sz w:val="16"/>
        </w:rPr>
        <w:t xml:space="preserve">, making it the region’s second largest trading partner after the United States. </w:t>
      </w:r>
      <w:r w:rsidRPr="00A40573">
        <w:rPr>
          <w:rStyle w:val="StyleBoldUnderline"/>
          <w:rFonts w:asciiTheme="minorHAnsi" w:hAnsiTheme="minorHAnsi"/>
        </w:rPr>
        <w:t>But the size and scope of these loans point to a deeper engagement with Latin America at a time when the Obama administration is starting to address the erosion of Washington’s influence in the hemisphere. “</w:t>
      </w:r>
      <w:r w:rsidRPr="00A40573">
        <w:rPr>
          <w:rStyle w:val="Emphasis"/>
          <w:rFonts w:asciiTheme="minorHAnsi" w:hAnsiTheme="minorHAnsi"/>
        </w:rPr>
        <w:t>This is how the balance of power shifts quietly during times of crisis</w:t>
      </w:r>
      <w:r w:rsidRPr="00A40573">
        <w:rPr>
          <w:rFonts w:asciiTheme="minorHAnsi" w:hAnsiTheme="minorHAnsi"/>
          <w:sz w:val="16"/>
        </w:rPr>
        <w:t>,” said David Rothkopf, a former Commerce Department official in the Clinton administration. “</w:t>
      </w:r>
      <w:r w:rsidRPr="00A40573">
        <w:rPr>
          <w:rStyle w:val="Emphasis"/>
          <w:rFonts w:asciiTheme="minorHAnsi" w:hAnsiTheme="minorHAnsi"/>
        </w:rPr>
        <w:t>The loans are an example of the checkbook power in the world moving to new places</w:t>
      </w:r>
      <w:r w:rsidRPr="00A40573">
        <w:rPr>
          <w:rStyle w:val="StyleBoldUnderline"/>
          <w:rFonts w:asciiTheme="minorHAnsi" w:hAnsiTheme="minorHAnsi"/>
        </w:rPr>
        <w:t>, with the Chinese becoming more active</w:t>
      </w:r>
      <w:r w:rsidRPr="00A40573">
        <w:rPr>
          <w:rFonts w:asciiTheme="minorHAnsi" w:hAnsiTheme="minorHAnsi"/>
          <w:sz w:val="16"/>
        </w:rPr>
        <w:t xml:space="preserve">.” Mr. Obama will meet with leaders from the region this weekend. They will discuss the economic crisis, including a plan to replenish the Inter-American Development Bank, a Washington-based pillar of clout that has suffered losses from the financial crisis. </w:t>
      </w:r>
      <w:r w:rsidRPr="00A40573">
        <w:rPr>
          <w:rStyle w:val="StyleBoldUnderline"/>
          <w:rFonts w:asciiTheme="minorHAnsi" w:hAnsiTheme="minorHAnsi"/>
        </w:rPr>
        <w:t xml:space="preserve">Leaders at the summit meeting are also expected to </w:t>
      </w:r>
      <w:r w:rsidRPr="00A40573">
        <w:rPr>
          <w:rStyle w:val="Emphasis"/>
          <w:rFonts w:asciiTheme="minorHAnsi" w:hAnsiTheme="minorHAnsi"/>
        </w:rPr>
        <w:t>push Mr. Obama to further loosen the United States policy toward Cuba</w:t>
      </w:r>
      <w:r w:rsidRPr="00A40573">
        <w:rPr>
          <w:rFonts w:asciiTheme="minorHAnsi" w:hAnsiTheme="minorHAnsi"/>
          <w:sz w:val="16"/>
        </w:rPr>
        <w:t xml:space="preserve">. Meanwhile, </w:t>
      </w:r>
      <w:r w:rsidRPr="00A40573">
        <w:rPr>
          <w:rStyle w:val="StyleBoldUnderline"/>
          <w:rFonts w:asciiTheme="minorHAnsi" w:hAnsiTheme="minorHAnsi"/>
        </w:rPr>
        <w:t>China is rapidly increasing its lending in Latin America as it pursues</w:t>
      </w:r>
      <w:r w:rsidRPr="00A40573">
        <w:rPr>
          <w:rFonts w:asciiTheme="minorHAnsi" w:hAnsiTheme="minorHAnsi"/>
          <w:sz w:val="16"/>
        </w:rPr>
        <w:t xml:space="preserve"> not only </w:t>
      </w:r>
      <w:r w:rsidRPr="00A40573">
        <w:rPr>
          <w:rStyle w:val="StyleBoldUnderline"/>
          <w:rFonts w:asciiTheme="minorHAnsi" w:hAnsiTheme="minorHAnsi"/>
        </w:rPr>
        <w:t>long-term access to commodities</w:t>
      </w:r>
      <w:r w:rsidRPr="00A40573">
        <w:rPr>
          <w:rFonts w:asciiTheme="minorHAnsi" w:hAnsiTheme="minorHAnsi"/>
          <w:sz w:val="16"/>
        </w:rPr>
        <w:t xml:space="preserve"> like soybeans and iron ore, but also an alternative to investing in United States Treasury notes.</w:t>
      </w:r>
    </w:p>
    <w:p w:rsidR="00285888" w:rsidRDefault="00285888" w:rsidP="00285888">
      <w:pPr>
        <w:rPr>
          <w:rFonts w:asciiTheme="minorHAnsi" w:hAnsiTheme="minorHAnsi"/>
        </w:rPr>
      </w:pPr>
    </w:p>
    <w:p w:rsidR="00285888" w:rsidRDefault="00285888" w:rsidP="00285888">
      <w:pPr>
        <w:rPr>
          <w:rFonts w:asciiTheme="minorHAnsi" w:hAnsiTheme="minorHAnsi"/>
        </w:rPr>
      </w:pPr>
    </w:p>
    <w:p w:rsidR="00285888" w:rsidRPr="009C6B2C" w:rsidRDefault="00285888" w:rsidP="00285888">
      <w:pPr>
        <w:pStyle w:val="Heading4"/>
        <w:rPr>
          <w:rStyle w:val="StyleStyleBold12pt"/>
          <w:b/>
        </w:rPr>
      </w:pPr>
      <w:r>
        <w:rPr>
          <w:rStyle w:val="StyleStyleBold12pt"/>
          <w:b/>
        </w:rPr>
        <w:t>Allowing Chinese influence in Cuba is a strategic disaster-a full repeal of the embargo is necessary to crowd them out</w:t>
      </w:r>
    </w:p>
    <w:p w:rsidR="00285888" w:rsidRPr="009C6B2C" w:rsidRDefault="00285888" w:rsidP="00285888">
      <w:pPr>
        <w:rPr>
          <w:rStyle w:val="StyleStyleBold12pt"/>
          <w:b w:val="0"/>
          <w:sz w:val="16"/>
        </w:rPr>
      </w:pPr>
      <w:r>
        <w:rPr>
          <w:rStyle w:val="StyleStyleBold12pt"/>
        </w:rPr>
        <w:t>Luko, 2011</w:t>
      </w:r>
      <w:r w:rsidRPr="009C6B2C">
        <w:rPr>
          <w:rStyle w:val="StyleStyleBold12pt"/>
          <w:b w:val="0"/>
          <w:sz w:val="16"/>
        </w:rPr>
        <w:t xml:space="preserve"> (James, Served in Washington DC with the National Council For Soviet East European Research, the Smithsonian Institute and two years as an analyst with the Canadian Department of National Defense, “China's Moves on Cuba Need to Be Stopped”, 6/29/2011, http://www.nolanchart.com/article8774-chinas-moves-on-cuba-need-to-be-stopped.html)</w:t>
      </w:r>
    </w:p>
    <w:p w:rsidR="00285888" w:rsidRPr="009C6B2C" w:rsidRDefault="00285888" w:rsidP="00285888">
      <w:pPr>
        <w:rPr>
          <w:rFonts w:asciiTheme="minorHAnsi" w:hAnsiTheme="minorHAnsi"/>
          <w:sz w:val="16"/>
        </w:rPr>
      </w:pPr>
      <w:r w:rsidRPr="009C6B2C">
        <w:rPr>
          <w:rStyle w:val="StyleBoldUnderline"/>
        </w:rPr>
        <w:t>The Red Dragon takes another wide step of not only flexing its muscles in Asia, but now wishes to supplant Russ</w:t>
      </w:r>
      <w:r w:rsidRPr="009C6B2C">
        <w:rPr>
          <w:rFonts w:asciiTheme="minorHAnsi" w:hAnsiTheme="minorHAnsi"/>
          <w:sz w:val="16"/>
        </w:rPr>
        <w:t xml:space="preserve">ias and (former USSRs) </w:t>
      </w:r>
      <w:r w:rsidRPr="009C6B2C">
        <w:rPr>
          <w:rStyle w:val="StyleBoldUnderline"/>
        </w:rPr>
        <w:t>forward base presence 90 miles from the United States</w:t>
      </w:r>
      <w:r w:rsidRPr="009C6B2C">
        <w:rPr>
          <w:rFonts w:asciiTheme="minorHAnsi" w:hAnsiTheme="minorHAnsi"/>
          <w:sz w:val="16"/>
        </w:rPr>
        <w:t xml:space="preserve">- CUBA. </w:t>
      </w:r>
      <w:r w:rsidRPr="009C6B2C">
        <w:rPr>
          <w:rStyle w:val="StyleBoldUnderline"/>
        </w:rPr>
        <w:t>Cuba is China's biggest trade partner in the Caribbean region</w:t>
      </w:r>
      <w:r w:rsidRPr="009C6B2C">
        <w:rPr>
          <w:rFonts w:asciiTheme="minorHAnsi" w:hAnsiTheme="minorHAnsi"/>
          <w:sz w:val="16"/>
        </w:rPr>
        <w:t xml:space="preserve">, while China is Cuba's second-largest trade partner after Venezuela. Over the past decade, </w:t>
      </w:r>
      <w:r w:rsidRPr="009C6B2C">
        <w:rPr>
          <w:rStyle w:val="StyleBoldUnderline"/>
        </w:rPr>
        <w:t>bilateral trade increased from $440 million in 2001 to $1.83 billion in 2010</w:t>
      </w:r>
      <w:r w:rsidRPr="009C6B2C">
        <w:rPr>
          <w:rFonts w:asciiTheme="minorHAnsi" w:hAnsiTheme="minorHAnsi"/>
          <w:sz w:val="16"/>
        </w:rPr>
        <w:t xml:space="preserve">. [1] In 2006 China and Cuba discussed offshore oil deals and now </w:t>
      </w:r>
      <w:r w:rsidRPr="009C6B2C">
        <w:rPr>
          <w:rStyle w:val="StyleBoldUnderline"/>
        </w:rPr>
        <w:t>China's National Petroleum Corporation is a major player in Cuban infrastructure</w:t>
      </w:r>
      <w:r w:rsidRPr="009C6B2C">
        <w:rPr>
          <w:rFonts w:asciiTheme="minorHAnsi" w:hAnsiTheme="minorHAnsi"/>
          <w:sz w:val="16"/>
        </w:rPr>
        <w:t xml:space="preserve"> improvements. [ibid] In 2008, none other than China's President himself, Hu JinTao visited Cuba with a sweet package of loans, grants and trade deals. </w:t>
      </w:r>
      <w:r w:rsidRPr="009C6B2C">
        <w:rPr>
          <w:rStyle w:val="Emphasis"/>
        </w:rPr>
        <w:t>If Cuba becomes a 'client' state of China, it will be a source of leverage against America whenever the U.S. Pressures China</w:t>
      </w:r>
      <w:r w:rsidRPr="009C6B2C">
        <w:rPr>
          <w:rFonts w:asciiTheme="minorHAnsi" w:hAnsiTheme="minorHAnsi"/>
          <w:sz w:val="16"/>
        </w:rPr>
        <w:t xml:space="preserve"> on Tibet and Taiwan. Soon we will witness the newly constructed blue-water navy of China cruising Cuba's coast in protection of their trade routes and supply of natural resources. In 2003 it </w:t>
      </w:r>
      <w:r w:rsidRPr="009C6B2C">
        <w:rPr>
          <w:rStyle w:val="StyleBoldUnderline"/>
        </w:rPr>
        <w:t>was reported that Chinese personnel were operating at least TWO</w:t>
      </w:r>
      <w:r w:rsidRPr="009C6B2C">
        <w:rPr>
          <w:rFonts w:asciiTheme="minorHAnsi" w:hAnsiTheme="minorHAnsi"/>
          <w:sz w:val="16"/>
        </w:rPr>
        <w:t xml:space="preserve"> (2) </w:t>
      </w:r>
      <w:r w:rsidRPr="009C6B2C">
        <w:rPr>
          <w:rStyle w:val="StyleBoldUnderline"/>
        </w:rPr>
        <w:t>intelligence signal sations in Cuba</w:t>
      </w:r>
      <w:r w:rsidRPr="009C6B2C">
        <w:rPr>
          <w:rFonts w:asciiTheme="minorHAnsi" w:hAnsiTheme="minorHAnsi"/>
          <w:sz w:val="16"/>
        </w:rPr>
        <w:t xml:space="preserve"> since at least 1999 ! [2] This month, June 2011, </w:t>
      </w:r>
      <w:r w:rsidRPr="009C6B2C">
        <w:rPr>
          <w:rStyle w:val="StyleBoldUnderline"/>
        </w:rPr>
        <w:t>the Vice President of China made an important visit, extending more financial aid</w:t>
      </w:r>
      <w:r w:rsidRPr="009C6B2C">
        <w:rPr>
          <w:rFonts w:asciiTheme="minorHAnsi" w:hAnsiTheme="minorHAnsi"/>
          <w:sz w:val="16"/>
        </w:rPr>
        <w:t>, interest-free, as well as related health projects to be paid for by China</w:t>
      </w:r>
      <w:r w:rsidRPr="009C6B2C">
        <w:rPr>
          <w:sz w:val="16"/>
        </w:rPr>
        <w:t xml:space="preserve">. </w:t>
      </w:r>
      <w:r w:rsidRPr="009C6B2C">
        <w:rPr>
          <w:rStyle w:val="StyleBoldUnderline"/>
        </w:rPr>
        <w:t>A client state in the making</w:t>
      </w:r>
      <w:r w:rsidRPr="009C6B2C">
        <w:rPr>
          <w:rFonts w:asciiTheme="minorHAnsi" w:hAnsiTheme="minorHAnsi"/>
          <w:sz w:val="16"/>
        </w:rPr>
        <w:t xml:space="preserve"> ! [3] </w:t>
      </w:r>
      <w:r w:rsidRPr="009C6B2C">
        <w:rPr>
          <w:rStyle w:val="Emphasis"/>
        </w:rPr>
        <w:t xml:space="preserve">The best way to counter the Chinese in Cuba is to reverse Americas 50 year old, ineffective and obsolete </w:t>
      </w:r>
      <w:r w:rsidRPr="009C6B2C">
        <w:rPr>
          <w:rStyle w:val="Emphasis"/>
        </w:rPr>
        <w:lastRenderedPageBreak/>
        <w:t>policy of isolationism and boycott of Cuba</w:t>
      </w:r>
      <w:r w:rsidRPr="009C6B2C">
        <w:rPr>
          <w:rFonts w:asciiTheme="minorHAnsi" w:hAnsiTheme="minorHAnsi"/>
          <w:sz w:val="16"/>
        </w:rPr>
        <w:t xml:space="preserve">. </w:t>
      </w:r>
      <w:r w:rsidRPr="009C6B2C">
        <w:rPr>
          <w:rStyle w:val="StyleBoldUnderline"/>
        </w:rPr>
        <w:t>The Chinese threat in Cuba should be the catalyst for the US to establish open and normalized relations, with economic incentives to re-Americanize Cuba</w:t>
      </w:r>
      <w:r w:rsidRPr="009C6B2C">
        <w:rPr>
          <w:rFonts w:asciiTheme="minorHAnsi" w:hAnsiTheme="minorHAnsi"/>
          <w:sz w:val="16"/>
        </w:rPr>
        <w:t xml:space="preserve">, return of American investments and security agreements. </w:t>
      </w:r>
      <w:r w:rsidRPr="009C6B2C">
        <w:rPr>
          <w:rStyle w:val="StyleBoldUnderline"/>
        </w:rPr>
        <w:t>Checking the Chinese move in Cuba early on is vital to preventing a strategic Chinese foothold 90 miles from Florida</w:t>
      </w:r>
      <w:r w:rsidRPr="009C6B2C">
        <w:rPr>
          <w:rStyle w:val="Emphasis"/>
        </w:rPr>
        <w:t>. Allowing China to replace Russia in Cuba would be a strategic disaster</w:t>
      </w:r>
      <w:r w:rsidRPr="009C6B2C">
        <w:rPr>
          <w:rFonts w:asciiTheme="minorHAnsi" w:hAnsiTheme="minorHAnsi"/>
          <w:sz w:val="16"/>
        </w:rPr>
        <w:t xml:space="preserve">. China is dangling financial assistance and investments in order to establish a beachhead close to the shores of America. </w:t>
      </w:r>
      <w:r w:rsidRPr="009C6B2C">
        <w:rPr>
          <w:rStyle w:val="StyleBoldUnderline"/>
        </w:rPr>
        <w:t>This is a counter-response to Americas continued military presence in Asia</w:t>
      </w:r>
      <w:r w:rsidRPr="009C6B2C">
        <w:rPr>
          <w:rFonts w:asciiTheme="minorHAnsi" w:hAnsiTheme="minorHAnsi"/>
          <w:sz w:val="16"/>
        </w:rPr>
        <w:t xml:space="preserve">, continued support of Taiwan and recent increased American aid to the Philippines in its spat with China over sovereignty of the Spratly Islands. The Cuban people wish to return to the American fold and re-establish the traditional relationship with the Cuban anchor in Florida- namely the almost 900,000 Cubans living in Florida alone! [4] </w:t>
      </w:r>
      <w:r w:rsidRPr="009C6B2C">
        <w:rPr>
          <w:rStyle w:val="StyleBoldUnderline"/>
        </w:rPr>
        <w:t xml:space="preserve">Re-establishing normal relations with Cuba is a win-win situation and </w:t>
      </w:r>
      <w:r w:rsidRPr="009C6B2C">
        <w:rPr>
          <w:rStyle w:val="Emphasis"/>
        </w:rPr>
        <w:t>we should not allow inflexibility in our foreign policy to stand in the way</w:t>
      </w:r>
      <w:r w:rsidRPr="009C6B2C">
        <w:rPr>
          <w:rFonts w:asciiTheme="minorHAnsi" w:hAnsiTheme="minorHAnsi"/>
          <w:sz w:val="16"/>
        </w:rPr>
        <w:t xml:space="preserve">. The road is clear, Soviet and then Russian domination in Cuba was a massive violation of the Monroe Doctrine and a geostrategic mistake of Kennedy not to forcibly remove Castro at the time. </w:t>
      </w:r>
      <w:r w:rsidRPr="009C6B2C">
        <w:rPr>
          <w:rStyle w:val="StyleBoldUnderline"/>
        </w:rPr>
        <w:t>It is then no question that allowing the Chinese to supplant the Russians</w:t>
      </w:r>
      <w:r w:rsidRPr="009C6B2C">
        <w:rPr>
          <w:rFonts w:asciiTheme="minorHAnsi" w:hAnsiTheme="minorHAnsi"/>
          <w:sz w:val="16"/>
        </w:rPr>
        <w:t xml:space="preserve">, (who now have a weak presence in Cuba in any case) </w:t>
      </w:r>
      <w:r w:rsidRPr="009C6B2C">
        <w:rPr>
          <w:rStyle w:val="StyleBoldUnderline"/>
        </w:rPr>
        <w:t>needs to be stopped</w:t>
      </w:r>
      <w:r w:rsidRPr="009C6B2C">
        <w:rPr>
          <w:rFonts w:asciiTheme="minorHAnsi" w:hAnsiTheme="minorHAnsi"/>
          <w:sz w:val="16"/>
        </w:rPr>
        <w:t xml:space="preserve">. In conjunction with the LUKO DOCTRINE (containing global Chinese expansion) [5] </w:t>
      </w:r>
      <w:r w:rsidRPr="009C6B2C">
        <w:rPr>
          <w:rStyle w:val="StyleBoldUnderline"/>
        </w:rPr>
        <w:t>America needs to take the OFFENSIVE for a good DEFENSE of our close perimeter security- CUBA</w:t>
      </w:r>
      <w:r w:rsidRPr="009C6B2C">
        <w:rPr>
          <w:rFonts w:asciiTheme="minorHAnsi" w:hAnsiTheme="minorHAnsi"/>
          <w:sz w:val="16"/>
        </w:rPr>
        <w:t>.</w:t>
      </w:r>
    </w:p>
    <w:p w:rsidR="00285888" w:rsidRPr="00A40573" w:rsidRDefault="00285888" w:rsidP="00285888">
      <w:pPr>
        <w:rPr>
          <w:rStyle w:val="StyleBoldUnderline"/>
          <w:rFonts w:asciiTheme="minorHAnsi" w:hAnsiTheme="minorHAnsi"/>
        </w:rPr>
      </w:pPr>
    </w:p>
    <w:p w:rsidR="00285888" w:rsidRPr="00A40573" w:rsidRDefault="00285888" w:rsidP="00285888">
      <w:pPr>
        <w:pStyle w:val="Heading3"/>
      </w:pPr>
      <w:r w:rsidRPr="00A40573">
        <w:t>China taking LA oil</w:t>
      </w:r>
    </w:p>
    <w:p w:rsidR="00285888" w:rsidRPr="00A40573" w:rsidRDefault="00285888" w:rsidP="00285888">
      <w:pPr>
        <w:pStyle w:val="Heading4"/>
        <w:rPr>
          <w:rStyle w:val="StyleStyleBold12pt"/>
          <w:rFonts w:asciiTheme="minorHAnsi" w:hAnsiTheme="minorHAnsi"/>
          <w:b/>
        </w:rPr>
      </w:pPr>
      <w:r w:rsidRPr="00A40573">
        <w:rPr>
          <w:rStyle w:val="StyleStyleBold12pt"/>
          <w:rFonts w:asciiTheme="minorHAnsi" w:hAnsiTheme="minorHAnsi"/>
          <w:b/>
        </w:rPr>
        <w:t>China is rapidly shoring up Latin American oil</w:t>
      </w:r>
    </w:p>
    <w:p w:rsidR="00285888" w:rsidRPr="00A40573" w:rsidRDefault="00285888" w:rsidP="00285888">
      <w:pPr>
        <w:rPr>
          <w:rFonts w:asciiTheme="minorHAnsi" w:hAnsiTheme="minorHAnsi"/>
          <w:bCs/>
          <w:sz w:val="16"/>
          <w:szCs w:val="16"/>
        </w:rPr>
      </w:pPr>
      <w:r w:rsidRPr="00A40573">
        <w:rPr>
          <w:rStyle w:val="StyleStyleBold12pt"/>
          <w:rFonts w:asciiTheme="minorHAnsi" w:hAnsiTheme="minorHAnsi"/>
        </w:rPr>
        <w:t>Lefargue, 2006</w:t>
      </w:r>
      <w:r w:rsidRPr="00A40573">
        <w:rPr>
          <w:rStyle w:val="StyleStyleBold12pt"/>
          <w:rFonts w:asciiTheme="minorHAnsi" w:hAnsiTheme="minorHAnsi"/>
          <w:b w:val="0"/>
          <w:sz w:val="16"/>
        </w:rPr>
        <w:t xml:space="preserve"> (</w:t>
      </w:r>
      <w:r w:rsidRPr="00A40573">
        <w:rPr>
          <w:rStyle w:val="StyleStyleBold12pt"/>
          <w:rFonts w:asciiTheme="minorHAnsi" w:hAnsiTheme="minorHAnsi"/>
          <w:b w:val="0"/>
          <w:sz w:val="16"/>
          <w:szCs w:val="16"/>
        </w:rPr>
        <w:t>Francois, French academic and Professor at the ESG management school and the Studies Institute for International Relations, ‘China’s Presence in Latin America Strategies, Aims and Limits”, http://chinaperspectives.revues.org/3053#tocto1n1)</w:t>
      </w:r>
    </w:p>
    <w:p w:rsidR="00285888" w:rsidRPr="00A40573" w:rsidRDefault="00285888" w:rsidP="00285888">
      <w:pPr>
        <w:rPr>
          <w:rFonts w:asciiTheme="minorHAnsi" w:hAnsiTheme="minorHAnsi"/>
          <w:sz w:val="16"/>
        </w:rPr>
      </w:pPr>
      <w:r w:rsidRPr="00A40573">
        <w:rPr>
          <w:rFonts w:asciiTheme="minorHAnsi" w:hAnsiTheme="minorHAnsi"/>
          <w:sz w:val="16"/>
        </w:rPr>
        <w:t xml:space="preserve">By 2002, </w:t>
      </w:r>
      <w:r w:rsidRPr="00A40573">
        <w:rPr>
          <w:rStyle w:val="StyleBoldUnderline"/>
          <w:rFonts w:asciiTheme="minorHAnsi" w:hAnsiTheme="minorHAnsi"/>
        </w:rPr>
        <w:t>China had become the word’s second biggest consumer of oil,</w:t>
      </w:r>
      <w:r w:rsidRPr="00A40573">
        <w:rPr>
          <w:rFonts w:asciiTheme="minorHAnsi" w:hAnsiTheme="minorHAnsi"/>
          <w:sz w:val="16"/>
        </w:rPr>
        <w:t xml:space="preserve"> after the United States but ahead of Japan. And between 2000 and 2005, Beijing moved up from ninth to third place among the world’s oil importers. </w:t>
      </w:r>
      <w:r w:rsidRPr="00A40573">
        <w:rPr>
          <w:rStyle w:val="StyleBoldUnderline"/>
          <w:rFonts w:asciiTheme="minorHAnsi" w:hAnsiTheme="minorHAnsi"/>
        </w:rPr>
        <w:t>These foreign purchases, representing nearly one-third of China’s oil consumption in 2000 and rising to one-half today, is likely to reach 60% between now and 2010</w:t>
      </w:r>
      <w:r w:rsidRPr="00A40573">
        <w:rPr>
          <w:rFonts w:asciiTheme="minorHAnsi" w:hAnsiTheme="minorHAnsi"/>
          <w:sz w:val="16"/>
        </w:rPr>
        <w:t xml:space="preserve">. So </w:t>
      </w:r>
      <w:r w:rsidRPr="00A40573">
        <w:rPr>
          <w:rStyle w:val="StyleBoldUnderline"/>
          <w:rFonts w:asciiTheme="minorHAnsi" w:hAnsiTheme="minorHAnsi"/>
        </w:rPr>
        <w:t>China has committed itself to a policy of diversifying its supplies</w:t>
      </w:r>
      <w:r w:rsidRPr="00A40573">
        <w:rPr>
          <w:rFonts w:asciiTheme="minorHAnsi" w:hAnsiTheme="minorHAnsi"/>
          <w:sz w:val="16"/>
        </w:rPr>
        <w:t xml:space="preserve"> of hydrocarbons </w:t>
      </w:r>
      <w:r w:rsidRPr="00A40573">
        <w:rPr>
          <w:rStyle w:val="StyleBoldUnderline"/>
          <w:rFonts w:asciiTheme="minorHAnsi" w:hAnsiTheme="minorHAnsi"/>
        </w:rPr>
        <w:t>by investing in</w:t>
      </w:r>
      <w:r w:rsidRPr="00A40573">
        <w:rPr>
          <w:rFonts w:asciiTheme="minorHAnsi" w:hAnsiTheme="minorHAnsi"/>
          <w:sz w:val="16"/>
        </w:rPr>
        <w:t xml:space="preserve"> Africa, (Sudan and Angola in particular), Central Asia and </w:t>
      </w:r>
      <w:r w:rsidRPr="00A40573">
        <w:rPr>
          <w:rStyle w:val="StyleBoldUnderline"/>
          <w:rFonts w:asciiTheme="minorHAnsi" w:hAnsiTheme="minorHAnsi"/>
        </w:rPr>
        <w:t>Latin America</w:t>
      </w:r>
      <w:r w:rsidRPr="00A40573">
        <w:rPr>
          <w:rFonts w:asciiTheme="minorHAnsi" w:hAnsiTheme="minorHAnsi"/>
          <w:sz w:val="16"/>
        </w:rPr>
        <w:t xml:space="preserve">. Latin America, with 9.7% of the world’s oil reserves, was producing by 2005 8.8% of world output11. For the time being, </w:t>
      </w:r>
      <w:r w:rsidRPr="00A40573">
        <w:rPr>
          <w:rStyle w:val="StyleBoldUnderline"/>
          <w:rFonts w:asciiTheme="minorHAnsi" w:hAnsiTheme="minorHAnsi"/>
        </w:rPr>
        <w:t>China’s presence in the hydrocarbon sector remains modest. It is, admittedly, the third largest importer of Latin American oil</w:t>
      </w:r>
      <w:r w:rsidRPr="00A40573">
        <w:rPr>
          <w:rFonts w:asciiTheme="minorHAnsi" w:hAnsiTheme="minorHAnsi"/>
          <w:sz w:val="16"/>
        </w:rPr>
        <w:t xml:space="preserve">, but lags far behind the United States in terms of volume12. By 2005, the region provided 3.1% of China’s oil supplies, 107,000 barrels per day (bpd). </w:t>
      </w:r>
      <w:r w:rsidRPr="00A40573">
        <w:rPr>
          <w:rStyle w:val="StyleBoldUnderline"/>
          <w:rFonts w:asciiTheme="minorHAnsi" w:hAnsiTheme="minorHAnsi"/>
        </w:rPr>
        <w:t>This may seem a small amount, but these exports were up by 28% on the previous year</w:t>
      </w:r>
      <w:r w:rsidRPr="00A40573">
        <w:rPr>
          <w:rFonts w:asciiTheme="minorHAnsi" w:hAnsiTheme="minorHAnsi"/>
          <w:sz w:val="16"/>
        </w:rPr>
        <w:t xml:space="preserve"> (83,000 bpd) </w:t>
      </w:r>
      <w:r w:rsidRPr="00A40573">
        <w:rPr>
          <w:rStyle w:val="StyleBoldUnderline"/>
          <w:rFonts w:asciiTheme="minorHAnsi" w:hAnsiTheme="minorHAnsi"/>
        </w:rPr>
        <w:t>and were nearly twenty times more than in 2001. An undeniable rise in importance is taking place, with Latin America’s contribution to China’s oil imports estimated to have doubled last year</w:t>
      </w:r>
      <w:r w:rsidRPr="00A40573">
        <w:rPr>
          <w:rFonts w:asciiTheme="minorHAnsi" w:hAnsiTheme="minorHAnsi"/>
          <w:sz w:val="16"/>
        </w:rPr>
        <w:t xml:space="preserve">. </w:t>
      </w:r>
      <w:r w:rsidRPr="00A40573">
        <w:rPr>
          <w:rStyle w:val="StyleBoldUnderline"/>
          <w:rFonts w:asciiTheme="minorHAnsi" w:hAnsiTheme="minorHAnsi"/>
        </w:rPr>
        <w:t>China has established particularly close relations with Venezuela</w:t>
      </w:r>
      <w:r w:rsidRPr="00A40573">
        <w:rPr>
          <w:rFonts w:asciiTheme="minorHAnsi" w:hAnsiTheme="minorHAnsi"/>
          <w:sz w:val="16"/>
        </w:rPr>
        <w:t xml:space="preserve">, an oil producer in the first league. Venezuela has 6.6% of the world’s oil reserves (putting it in sixth place) and 68% of Latin America’s reserves (as against Mexico’s 11.3%). As a producer it ranks in seventh place, with 4% of world production. In December 2004 and again more recently in August last year, </w:t>
      </w:r>
      <w:r w:rsidRPr="00A40573">
        <w:rPr>
          <w:rStyle w:val="StyleBoldUnderline"/>
          <w:rFonts w:asciiTheme="minorHAnsi" w:hAnsiTheme="minorHAnsi"/>
        </w:rPr>
        <w:t>President</w:t>
      </w:r>
      <w:r w:rsidRPr="00A40573">
        <w:rPr>
          <w:rFonts w:asciiTheme="minorHAnsi" w:hAnsiTheme="minorHAnsi"/>
          <w:sz w:val="16"/>
        </w:rPr>
        <w:t xml:space="preserve"> Hugo </w:t>
      </w:r>
      <w:r w:rsidRPr="00A40573">
        <w:rPr>
          <w:rStyle w:val="StyleBoldUnderline"/>
          <w:rFonts w:asciiTheme="minorHAnsi" w:hAnsiTheme="minorHAnsi"/>
        </w:rPr>
        <w:t>Chávez</w:t>
      </w:r>
      <w:r w:rsidRPr="00A40573">
        <w:rPr>
          <w:rFonts w:asciiTheme="minorHAnsi" w:hAnsiTheme="minorHAnsi"/>
          <w:sz w:val="16"/>
        </w:rPr>
        <w:t xml:space="preserve"> paid an official visit to Beijing, where he and President Hu </w:t>
      </w:r>
      <w:r w:rsidRPr="00A40573">
        <w:rPr>
          <w:rStyle w:val="StyleBoldUnderline"/>
          <w:rFonts w:asciiTheme="minorHAnsi" w:hAnsiTheme="minorHAnsi"/>
        </w:rPr>
        <w:t>signed several agreements on economic and commercial co-operation. Bilateral trade between the two countries rose from US$150 million worth in 2003 to US$1.2 b</w:t>
      </w:r>
      <w:r w:rsidRPr="00A40573">
        <w:rPr>
          <w:rFonts w:asciiTheme="minorHAnsi" w:hAnsiTheme="minorHAnsi"/>
          <w:sz w:val="16"/>
        </w:rPr>
        <w:t xml:space="preserve">illion in 2004 and US$2.14 billion in 2005. China’s Vice President, Zeng Qinghong, visited Caracas in January 2005, attesting Beijing’s interest in Venezuela. On that occasion, several new contracts were signed. </w:t>
      </w:r>
      <w:r w:rsidRPr="00A40573">
        <w:rPr>
          <w:rStyle w:val="StyleBoldUnderline"/>
          <w:rFonts w:asciiTheme="minorHAnsi" w:hAnsiTheme="minorHAnsi"/>
        </w:rPr>
        <w:t>China plans investments worth US$350 million in the development of 15 oilfields</w:t>
      </w:r>
      <w:r w:rsidRPr="00A40573">
        <w:rPr>
          <w:rFonts w:asciiTheme="minorHAnsi" w:hAnsiTheme="minorHAnsi"/>
          <w:sz w:val="16"/>
        </w:rPr>
        <w:t xml:space="preserve"> (which might contain up to one billion barrels of oil) and US$60 million towards infrastructure costs (building a rail network, refineries . . .). </w:t>
      </w:r>
      <w:r w:rsidRPr="00A40573">
        <w:rPr>
          <w:rStyle w:val="StyleBoldUnderline"/>
          <w:rFonts w:asciiTheme="minorHAnsi" w:hAnsiTheme="minorHAnsi"/>
        </w:rPr>
        <w:t>The China Petroleum and Chemical Corporation</w:t>
      </w:r>
      <w:r w:rsidRPr="00A40573">
        <w:rPr>
          <w:rFonts w:asciiTheme="minorHAnsi" w:hAnsiTheme="minorHAnsi"/>
          <w:sz w:val="16"/>
        </w:rPr>
        <w:t xml:space="preserve"> (Sinopec</w:t>
      </w:r>
      <w:r w:rsidRPr="00A40573">
        <w:rPr>
          <w:rStyle w:val="StyleBoldUnderline"/>
          <w:rFonts w:asciiTheme="minorHAnsi" w:hAnsiTheme="minorHAnsi"/>
        </w:rPr>
        <w:t>) and Petróleos de Venezuela</w:t>
      </w:r>
      <w:r w:rsidRPr="00A40573">
        <w:rPr>
          <w:rFonts w:asciiTheme="minorHAnsi" w:hAnsiTheme="minorHAnsi"/>
          <w:sz w:val="16"/>
        </w:rPr>
        <w:t xml:space="preserve"> (PDVSA) </w:t>
      </w:r>
      <w:r w:rsidRPr="00A40573">
        <w:rPr>
          <w:rStyle w:val="StyleBoldUnderline"/>
          <w:rFonts w:asciiTheme="minorHAnsi" w:hAnsiTheme="minorHAnsi"/>
        </w:rPr>
        <w:t>have also signed agreements on offshore gas exploration</w:t>
      </w:r>
      <w:r w:rsidRPr="00A40573">
        <w:rPr>
          <w:rFonts w:asciiTheme="minorHAnsi" w:hAnsiTheme="minorHAnsi"/>
          <w:sz w:val="16"/>
        </w:rPr>
        <w:t xml:space="preserve">. Then, at the end of August 2005, the two countries formed a joint company to develop the Zumano oilfield in Anzoátegui State, which promises an output of 50,000 bpd. China has also created a US$40 million credit line for Venezuela’s purchase of agricultural equipment from China. The volume of Venezuela’s oil exports to China rose between 2004 and 2005 from 12,300 bpd to 70,000 bpd. Last year it reached 160,000 bpd13, a figure likely to double over the year ahead, on course to reach 500,000 bpd by 2010. By the second half of 2006, Venezuela was supplying about 5% of China’s oil imports. China is its second biggest customer, after the United States, purchasing about 15% of its oil exports. </w:t>
      </w:r>
    </w:p>
    <w:p w:rsidR="00285888" w:rsidRPr="00A40573" w:rsidRDefault="00285888" w:rsidP="00285888">
      <w:pPr>
        <w:rPr>
          <w:rFonts w:asciiTheme="minorHAnsi" w:hAnsiTheme="minorHAnsi"/>
          <w:sz w:val="16"/>
        </w:rPr>
      </w:pPr>
    </w:p>
    <w:p w:rsidR="00285888" w:rsidRPr="00A40573" w:rsidRDefault="00285888" w:rsidP="00285888">
      <w:pPr>
        <w:rPr>
          <w:rFonts w:asciiTheme="minorHAnsi" w:hAnsiTheme="minorHAnsi"/>
          <w:sz w:val="16"/>
        </w:rPr>
      </w:pPr>
    </w:p>
    <w:p w:rsidR="00285888" w:rsidRPr="00A40573" w:rsidRDefault="00285888" w:rsidP="00285888">
      <w:pPr>
        <w:pStyle w:val="Heading4"/>
        <w:rPr>
          <w:rStyle w:val="StyleStyleBold12pt"/>
          <w:rFonts w:asciiTheme="minorHAnsi" w:hAnsiTheme="minorHAnsi"/>
          <w:b/>
        </w:rPr>
      </w:pPr>
      <w:r w:rsidRPr="00A40573">
        <w:rPr>
          <w:rStyle w:val="StyleStyleBold12pt"/>
          <w:rFonts w:asciiTheme="minorHAnsi" w:hAnsiTheme="minorHAnsi"/>
          <w:b/>
        </w:rPr>
        <w:t>Chavez’s mismanagement of the oil industry has allowed China to shore up tons of Latin American oil</w:t>
      </w:r>
    </w:p>
    <w:p w:rsidR="00285888" w:rsidRPr="00A40573" w:rsidRDefault="00285888" w:rsidP="00285888">
      <w:pPr>
        <w:rPr>
          <w:rStyle w:val="StyleStyleBold12pt"/>
          <w:rFonts w:asciiTheme="minorHAnsi" w:hAnsiTheme="minorHAnsi"/>
          <w:b w:val="0"/>
          <w:sz w:val="16"/>
        </w:rPr>
      </w:pPr>
      <w:r w:rsidRPr="00A40573">
        <w:rPr>
          <w:rStyle w:val="StyleStyleBold12pt"/>
          <w:rFonts w:asciiTheme="minorHAnsi" w:hAnsiTheme="minorHAnsi"/>
        </w:rPr>
        <w:t>Hulbert, 2012</w:t>
      </w:r>
      <w:r w:rsidRPr="00A40573">
        <w:rPr>
          <w:rStyle w:val="StyleStyleBold12pt"/>
          <w:rFonts w:asciiTheme="minorHAnsi" w:hAnsiTheme="minorHAnsi"/>
          <w:b w:val="0"/>
          <w:sz w:val="16"/>
        </w:rPr>
        <w:t xml:space="preserve"> (Matthew, Forbes writer covering energy markets, geopolitics, and political risk, “Chavez Contagion: The Growing Risk To Latin American Oil”, 10/8/2012, http://www.forbes.com/sites/matthewhulbert/2012/10/08/chavez-contagion-the-growing-risk-to-latin-american-oil/)</w:t>
      </w:r>
    </w:p>
    <w:p w:rsidR="00285888" w:rsidRPr="00A40573" w:rsidRDefault="00285888" w:rsidP="00285888">
      <w:pPr>
        <w:rPr>
          <w:rStyle w:val="StyleBoldUnderline"/>
          <w:rFonts w:asciiTheme="minorHAnsi" w:hAnsiTheme="minorHAnsi"/>
        </w:rPr>
      </w:pPr>
      <w:r w:rsidRPr="00A40573">
        <w:rPr>
          <w:rFonts w:asciiTheme="minorHAnsi" w:hAnsiTheme="minorHAnsi"/>
          <w:sz w:val="16"/>
        </w:rPr>
        <w:t xml:space="preserve">Needless to say, </w:t>
      </w:r>
      <w:r w:rsidRPr="00A40573">
        <w:rPr>
          <w:rStyle w:val="StyleBoldUnderline"/>
          <w:rFonts w:asciiTheme="minorHAnsi" w:hAnsiTheme="minorHAnsi"/>
        </w:rPr>
        <w:t>following Mr. Chavez’s lead would be a costly mistake for Latin America. Nobody doubts the resource potential they all hold, but turning that into money needs major capital and technological skills</w:t>
      </w:r>
      <w:r w:rsidRPr="00A40573">
        <w:rPr>
          <w:rFonts w:asciiTheme="minorHAnsi" w:hAnsiTheme="minorHAnsi"/>
          <w:sz w:val="16"/>
        </w:rPr>
        <w:t xml:space="preserve">, most of which sits with international oil companies rather than national entities farming out work to service companies on the cheap. Like it or not, IOCs still have </w:t>
      </w:r>
      <w:r w:rsidRPr="00A40573">
        <w:rPr>
          <w:rFonts w:asciiTheme="minorHAnsi" w:hAnsiTheme="minorHAnsi"/>
          <w:sz w:val="16"/>
        </w:rPr>
        <w:lastRenderedPageBreak/>
        <w:t xml:space="preserve">lucrative (some would say larger) unconventional oil and gas plays they can go for in North America, Russia, East Africa, Australasia and even distinctly conventional MENA and Caspian regions. </w:t>
      </w:r>
      <w:r w:rsidRPr="00A40573">
        <w:rPr>
          <w:rStyle w:val="StyleBoldUnderline"/>
          <w:rFonts w:asciiTheme="minorHAnsi" w:hAnsiTheme="minorHAnsi"/>
        </w:rPr>
        <w:t>The Americas is now a ‘nice to have’ location in their portfolios, not a make or break region for corporate survival. Ironically Chavez understands that, which is why the vast bulk of his hydrocarbon investment over that past five years has all come from Chin</w:t>
      </w:r>
      <w:r w:rsidRPr="00A40573">
        <w:rPr>
          <w:rFonts w:asciiTheme="minorHAnsi" w:hAnsiTheme="minorHAnsi"/>
          <w:sz w:val="16"/>
        </w:rPr>
        <w:t xml:space="preserve">a. In ball-park terms, </w:t>
      </w:r>
      <w:r w:rsidRPr="00A40573">
        <w:rPr>
          <w:rStyle w:val="StyleBoldUnderline"/>
          <w:rFonts w:asciiTheme="minorHAnsi" w:hAnsiTheme="minorHAnsi"/>
        </w:rPr>
        <w:t>Beijing has sunk $40bn into Caracas coffers, mostly as loan for oil agreements. That’s been very good news for the likes of China Petrochemical Corp</w:t>
      </w:r>
      <w:r w:rsidRPr="00A40573">
        <w:rPr>
          <w:rFonts w:asciiTheme="minorHAnsi" w:hAnsiTheme="minorHAnsi"/>
          <w:sz w:val="16"/>
        </w:rPr>
        <w:t xml:space="preserve"> and CNPC, with China receiving around 640,000b/d from Venezuela (200,000 barrels of which services the debt), </w:t>
      </w:r>
      <w:r w:rsidRPr="00A40573">
        <w:rPr>
          <w:rStyle w:val="StyleBoldUnderline"/>
          <w:rFonts w:asciiTheme="minorHAnsi" w:hAnsiTheme="minorHAnsi"/>
        </w:rPr>
        <w:t>but whether that’s really in Venezuelan interests rather than selling most its oil on open markets is at best, dubious. Given China’s vast capital, it’s not surprising that they’re now a key player in the Venezuelan market</w:t>
      </w:r>
      <w:r w:rsidRPr="00A40573">
        <w:rPr>
          <w:rFonts w:asciiTheme="minorHAnsi" w:hAnsiTheme="minorHAnsi"/>
          <w:sz w:val="16"/>
        </w:rPr>
        <w:t xml:space="preserve">, </w:t>
      </w:r>
      <w:r w:rsidRPr="00A40573">
        <w:rPr>
          <w:rStyle w:val="StyleBoldUnderline"/>
          <w:rFonts w:asciiTheme="minorHAnsi" w:hAnsiTheme="minorHAnsi"/>
        </w:rPr>
        <w:t>or that they’re following up with similar investments in Brazil, Bolivia and Colombia</w:t>
      </w:r>
      <w:r w:rsidRPr="00A40573">
        <w:rPr>
          <w:rFonts w:asciiTheme="minorHAnsi" w:hAnsiTheme="minorHAnsi"/>
          <w:sz w:val="16"/>
        </w:rPr>
        <w:t xml:space="preserve">. But selling oil into Asia is one thing, </w:t>
      </w:r>
      <w:r w:rsidRPr="00A40573">
        <w:rPr>
          <w:rStyle w:val="StyleBoldUnderline"/>
          <w:rFonts w:asciiTheme="minorHAnsi" w:hAnsiTheme="minorHAnsi"/>
        </w:rPr>
        <w:t>letting China own the entire value chain from ‘Latin American fields to Chinese ports’ is clearly a less wise proposition. It merely adds to the list of Chavez resource blunders</w:t>
      </w:r>
      <w:r w:rsidRPr="00A40573">
        <w:rPr>
          <w:rFonts w:asciiTheme="minorHAnsi" w:hAnsiTheme="minorHAnsi"/>
          <w:sz w:val="16"/>
        </w:rPr>
        <w:t xml:space="preserve">, and looks an increasingly likely trap for other Americas producers to fall into. Raking in (cheap) Renminbi for chimerical output </w:t>
      </w:r>
      <w:r w:rsidRPr="00A40573">
        <w:rPr>
          <w:rStyle w:val="StyleBoldUnderline"/>
          <w:rFonts w:asciiTheme="minorHAnsi" w:hAnsiTheme="minorHAnsi"/>
        </w:rPr>
        <w:t>gains will favour Beijing in the long run, especially if China controls the taps</w:t>
      </w:r>
      <w:r w:rsidRPr="00A40573">
        <w:rPr>
          <w:rFonts w:asciiTheme="minorHAnsi" w:hAnsiTheme="minorHAnsi"/>
          <w:sz w:val="16"/>
        </w:rPr>
        <w:t xml:space="preserve"> with oil deliveries merely paying down debt. No matter what the wager, </w:t>
      </w:r>
      <w:r w:rsidRPr="00A40573">
        <w:rPr>
          <w:rStyle w:val="StyleBoldUnderline"/>
          <w:rFonts w:asciiTheme="minorHAnsi" w:hAnsiTheme="minorHAnsi"/>
        </w:rPr>
        <w:t>it’s simply not a plausible model for the Americas to adopt across its entire production base.</w:t>
      </w:r>
    </w:p>
    <w:p w:rsidR="00285888" w:rsidRPr="00A40573" w:rsidRDefault="00285888" w:rsidP="00285888">
      <w:pPr>
        <w:rPr>
          <w:rFonts w:asciiTheme="minorHAnsi" w:hAnsiTheme="minorHAnsi"/>
          <w:sz w:val="16"/>
        </w:rPr>
      </w:pPr>
    </w:p>
    <w:p w:rsidR="00285888" w:rsidRPr="00A40573" w:rsidRDefault="00285888" w:rsidP="00285888">
      <w:pPr>
        <w:rPr>
          <w:rStyle w:val="StyleBoldUnderline"/>
          <w:rFonts w:asciiTheme="minorHAnsi" w:hAnsiTheme="minorHAnsi"/>
        </w:rPr>
      </w:pPr>
    </w:p>
    <w:p w:rsidR="00285888" w:rsidRPr="00A40573" w:rsidRDefault="00285888" w:rsidP="00285888">
      <w:pPr>
        <w:pStyle w:val="Heading3"/>
      </w:pPr>
      <w:r w:rsidRPr="00A40573">
        <w:t>China taking LA minerals</w:t>
      </w:r>
    </w:p>
    <w:p w:rsidR="00285888" w:rsidRPr="00A40573" w:rsidRDefault="00285888" w:rsidP="00285888">
      <w:pPr>
        <w:pStyle w:val="Heading4"/>
        <w:rPr>
          <w:rStyle w:val="StyleStyleBold12pt"/>
          <w:rFonts w:asciiTheme="minorHAnsi" w:hAnsiTheme="minorHAnsi"/>
          <w:b/>
        </w:rPr>
      </w:pPr>
      <w:r w:rsidRPr="00A40573">
        <w:rPr>
          <w:rStyle w:val="StyleStyleBold12pt"/>
          <w:rFonts w:asciiTheme="minorHAnsi" w:hAnsiTheme="minorHAnsi"/>
          <w:b/>
        </w:rPr>
        <w:t>China is also shoring up tons of Latin American minerals</w:t>
      </w:r>
    </w:p>
    <w:p w:rsidR="00285888" w:rsidRPr="00A40573" w:rsidRDefault="00285888" w:rsidP="00285888">
      <w:pPr>
        <w:rPr>
          <w:rStyle w:val="StyleBoldUnderline"/>
          <w:rFonts w:asciiTheme="minorHAnsi" w:hAnsiTheme="minorHAnsi"/>
          <w:b/>
          <w:sz w:val="16"/>
          <w:szCs w:val="16"/>
          <w:u w:val="none"/>
        </w:rPr>
      </w:pPr>
      <w:r w:rsidRPr="00A40573">
        <w:rPr>
          <w:rStyle w:val="StyleStyleBold12pt"/>
          <w:rFonts w:asciiTheme="minorHAnsi" w:hAnsiTheme="minorHAnsi"/>
        </w:rPr>
        <w:t>Lefargue, 2006</w:t>
      </w:r>
      <w:r w:rsidRPr="00A40573">
        <w:rPr>
          <w:rStyle w:val="StyleStyleBold12pt"/>
          <w:rFonts w:asciiTheme="minorHAnsi" w:hAnsiTheme="minorHAnsi"/>
          <w:b w:val="0"/>
          <w:sz w:val="16"/>
        </w:rPr>
        <w:t xml:space="preserve"> (</w:t>
      </w:r>
      <w:r w:rsidRPr="00A40573">
        <w:rPr>
          <w:rStyle w:val="StyleStyleBold12pt"/>
          <w:rFonts w:asciiTheme="minorHAnsi" w:hAnsiTheme="minorHAnsi"/>
          <w:b w:val="0"/>
          <w:sz w:val="16"/>
          <w:szCs w:val="16"/>
        </w:rPr>
        <w:t>Francois, French academic and Professor at the ESG management school and the Studies Institute for International Relations, ‘China’s Presence in Latin America Strategies, Aims and Limits”, http://chinaperspectives.revues.org/3053#tocto1n1)</w:t>
      </w:r>
    </w:p>
    <w:p w:rsidR="00285888" w:rsidRPr="00A40573" w:rsidRDefault="00285888" w:rsidP="00285888">
      <w:pPr>
        <w:rPr>
          <w:rStyle w:val="StyleBoldUnderline"/>
          <w:rFonts w:asciiTheme="minorHAnsi" w:hAnsiTheme="minorHAnsi"/>
        </w:rPr>
      </w:pPr>
      <w:r w:rsidRPr="00B132BA">
        <w:rPr>
          <w:rStyle w:val="StyleBoldUnderline"/>
          <w:rFonts w:asciiTheme="minorHAnsi" w:hAnsiTheme="minorHAnsi"/>
          <w:highlight w:val="green"/>
        </w:rPr>
        <w:t>Latin America has 45% of the world’s copper reserves, a quarter of its silver reserves and a third of its pewter reserves: for China it represents an invaluable source of raw materials</w:t>
      </w:r>
      <w:r w:rsidRPr="00A40573">
        <w:rPr>
          <w:rStyle w:val="StyleBoldUnderline"/>
          <w:rFonts w:asciiTheme="minorHAnsi" w:hAnsiTheme="minorHAnsi"/>
        </w:rPr>
        <w:t xml:space="preserve"> to draw upon. Chile and Peru between them produce 44% of world copper output</w:t>
      </w:r>
      <w:r w:rsidRPr="00A40573">
        <w:rPr>
          <w:rFonts w:asciiTheme="minorHAnsi" w:hAnsiTheme="minorHAnsi"/>
          <w:sz w:val="16"/>
        </w:rPr>
        <w:t xml:space="preserve"> and for China, the world’s biggest consumer, half its imports. </w:t>
      </w:r>
      <w:r w:rsidRPr="00B132BA">
        <w:rPr>
          <w:rStyle w:val="StyleBoldUnderline"/>
          <w:rFonts w:asciiTheme="minorHAnsi" w:hAnsiTheme="minorHAnsi"/>
          <w:highlight w:val="green"/>
        </w:rPr>
        <w:t>It is hardly surprising that China is building up its investments in the mining sector</w:t>
      </w:r>
      <w:r w:rsidRPr="00A40573">
        <w:rPr>
          <w:rStyle w:val="StyleBoldUnderline"/>
          <w:rFonts w:asciiTheme="minorHAnsi" w:hAnsiTheme="minorHAnsi"/>
        </w:rPr>
        <w:t>. Its giant steel-maker, Shougang Group</w:t>
      </w:r>
      <w:r w:rsidRPr="00A40573">
        <w:rPr>
          <w:rFonts w:asciiTheme="minorHAnsi" w:hAnsiTheme="minorHAnsi"/>
          <w:sz w:val="16"/>
        </w:rPr>
        <w:t xml:space="preserve">, via its subsidiary Shougang Hierro </w:t>
      </w:r>
      <w:r w:rsidRPr="00A40573">
        <w:rPr>
          <w:rStyle w:val="StyleBoldUnderline"/>
          <w:rFonts w:asciiTheme="minorHAnsi" w:hAnsiTheme="minorHAnsi"/>
        </w:rPr>
        <w:t>Peru, has since 1992 been working several Peruvian iron ore mines</w:t>
      </w:r>
      <w:r w:rsidRPr="00A40573">
        <w:rPr>
          <w:rFonts w:asciiTheme="minorHAnsi" w:hAnsiTheme="minorHAnsi"/>
          <w:sz w:val="16"/>
        </w:rPr>
        <w:t xml:space="preserve">, including the one at Marcona to the south of Lima. In Chile, in June 2005, the Chinese company Minmetals Corporation joined forces with Codelco (Corporación Nacional del Cobre)18 to secure annual deliveries of 55,000 tons of copper for 15 years. China may also take a share in developing the Gaby copper mine with its expected yearly production (from 2008 onwards) of 150,000 tons. </w:t>
      </w:r>
      <w:r w:rsidRPr="00A40573">
        <w:rPr>
          <w:rStyle w:val="StyleBoldUnderline"/>
          <w:rFonts w:asciiTheme="minorHAnsi" w:hAnsiTheme="minorHAnsi"/>
        </w:rPr>
        <w:t>A</w:t>
      </w:r>
      <w:r w:rsidRPr="00B132BA">
        <w:rPr>
          <w:rStyle w:val="StyleBoldUnderline"/>
          <w:rFonts w:asciiTheme="minorHAnsi" w:hAnsiTheme="minorHAnsi"/>
          <w:highlight w:val="green"/>
        </w:rPr>
        <w:t xml:space="preserve">mong Cuba’s trading partners, China now ranks third </w:t>
      </w:r>
      <w:r w:rsidRPr="00B132BA">
        <w:rPr>
          <w:rStyle w:val="StyleBoldUnderline"/>
          <w:rFonts w:asciiTheme="minorHAnsi" w:hAnsiTheme="minorHAnsi"/>
        </w:rPr>
        <w:t>after</w:t>
      </w:r>
      <w:r w:rsidRPr="00A40573">
        <w:rPr>
          <w:rStyle w:val="StyleBoldUnderline"/>
          <w:rFonts w:asciiTheme="minorHAnsi" w:hAnsiTheme="minorHAnsi"/>
        </w:rPr>
        <w:t xml:space="preserve"> Spain and Venezuela. </w:t>
      </w:r>
      <w:r w:rsidRPr="00B132BA">
        <w:rPr>
          <w:rStyle w:val="StyleBoldUnderline"/>
          <w:rFonts w:asciiTheme="minorHAnsi" w:hAnsiTheme="minorHAnsi"/>
          <w:highlight w:val="green"/>
        </w:rPr>
        <w:t>The relationship is being extended. The island is the world’s third largest producer of nickel</w:t>
      </w:r>
      <w:r w:rsidRPr="00A40573">
        <w:rPr>
          <w:rFonts w:asciiTheme="minorHAnsi" w:hAnsiTheme="minorHAnsi"/>
          <w:sz w:val="16"/>
        </w:rPr>
        <w:t xml:space="preserve">19 </w:t>
      </w:r>
      <w:r w:rsidRPr="00A40573">
        <w:rPr>
          <w:rStyle w:val="StyleBoldUnderline"/>
          <w:rFonts w:asciiTheme="minorHAnsi" w:hAnsiTheme="minorHAnsi"/>
        </w:rPr>
        <w:t>and has significant reserves of copper and cobalt</w:t>
      </w:r>
      <w:r w:rsidRPr="00A40573">
        <w:rPr>
          <w:rFonts w:asciiTheme="minorHAnsi" w:hAnsiTheme="minorHAnsi"/>
          <w:sz w:val="16"/>
        </w:rPr>
        <w:t xml:space="preserve">. In November 2004, </w:t>
      </w:r>
      <w:r w:rsidRPr="00A40573">
        <w:rPr>
          <w:rStyle w:val="StyleBoldUnderline"/>
          <w:rFonts w:asciiTheme="minorHAnsi" w:hAnsiTheme="minorHAnsi"/>
        </w:rPr>
        <w:t>on the occasion of President Hu’s visit to Havana, Minmetals and Cubaniquel agreed jointly to develop the nickel deposits at Las Camariocas in Holguín Province</w:t>
      </w:r>
      <w:r w:rsidRPr="00A40573">
        <w:rPr>
          <w:rFonts w:asciiTheme="minorHAnsi" w:hAnsiTheme="minorHAnsi"/>
          <w:sz w:val="16"/>
        </w:rPr>
        <w:t xml:space="preserve">, 800 kilometres east of Havana: production has reached 22,500 tons a year. </w:t>
      </w:r>
      <w:r w:rsidRPr="00B132BA">
        <w:rPr>
          <w:rStyle w:val="StyleBoldUnderline"/>
          <w:rFonts w:asciiTheme="minorHAnsi" w:hAnsiTheme="minorHAnsi"/>
          <w:highlight w:val="green"/>
        </w:rPr>
        <w:t>This collaboration is expected to push Cuba’s annual copper production, currently 75,000 tons, up to nearly 132,000 tons</w:t>
      </w:r>
      <w:r w:rsidRPr="00A40573">
        <w:rPr>
          <w:rFonts w:asciiTheme="minorHAnsi" w:hAnsiTheme="minorHAnsi"/>
          <w:sz w:val="16"/>
        </w:rPr>
        <w:t xml:space="preserve">. A further deal has been signed between the China International Trust and Investment Corporation (CITIC) and Cubaniquel to develop the nickel deposit at San Felipe in Camaguey Province. </w:t>
      </w:r>
      <w:r w:rsidRPr="00B132BA">
        <w:rPr>
          <w:rStyle w:val="StyleBoldUnderline"/>
          <w:rFonts w:asciiTheme="minorHAnsi" w:hAnsiTheme="minorHAnsi"/>
          <w:highlight w:val="green"/>
        </w:rPr>
        <w:t>Chinese investments look likely to swell</w:t>
      </w:r>
      <w:r w:rsidRPr="00A40573">
        <w:rPr>
          <w:rStyle w:val="StyleBoldUnderline"/>
          <w:rFonts w:asciiTheme="minorHAnsi" w:hAnsiTheme="minorHAnsi"/>
        </w:rPr>
        <w:t xml:space="preserve"> still further in the years ahead. On September 9th 2005, a colloquium was held in Xiamen on China’s opportunities for investment in Cuba</w:t>
      </w:r>
      <w:r w:rsidRPr="00A40573">
        <w:rPr>
          <w:rFonts w:asciiTheme="minorHAnsi" w:hAnsiTheme="minorHAnsi"/>
          <w:sz w:val="16"/>
        </w:rPr>
        <w:t xml:space="preserve">. The Cuban delegation proposed 12 projects including building sugar houses and tourist infrastructure. Brazil is also one of the main targets for Chinese investment. After India and Australia, Brazil ranks as China’s third biggest supplier of iron ore, providing a quarter of all its imports. In five years, 2000-2005, </w:t>
      </w:r>
      <w:r w:rsidRPr="00A40573">
        <w:rPr>
          <w:rStyle w:val="StyleBoldUnderline"/>
          <w:rFonts w:asciiTheme="minorHAnsi" w:hAnsiTheme="minorHAnsi"/>
        </w:rPr>
        <w:t>China moved up from fifteenth place among Brazil’s trading partners to being its third biggest customer</w:t>
      </w:r>
      <w:r w:rsidRPr="00A40573">
        <w:rPr>
          <w:rFonts w:asciiTheme="minorHAnsi" w:hAnsiTheme="minorHAnsi"/>
          <w:sz w:val="16"/>
        </w:rPr>
        <w:t xml:space="preserve">. In October 2001, the Brazilian firm Companhia Vale do Rio Doce (CVRD), the world’s leading producer and exporter of iron ore, undertook to deliver six million tons of ore per year to the steel-maker Baosteel, China’s leading producer. From 2010 onwards the annual order will increase to 20 million tons. </w:t>
      </w:r>
      <w:r w:rsidRPr="00A40573">
        <w:rPr>
          <w:rStyle w:val="StyleBoldUnderline"/>
          <w:rFonts w:asciiTheme="minorHAnsi" w:hAnsiTheme="minorHAnsi"/>
        </w:rPr>
        <w:t>In spring 2004, Baosteel, CVRD and Arcelor decided jointly to build a steel-making complex in Brazil,</w:t>
      </w:r>
      <w:r w:rsidRPr="00A40573">
        <w:rPr>
          <w:rFonts w:asciiTheme="minorHAnsi" w:hAnsiTheme="minorHAnsi"/>
          <w:sz w:val="16"/>
        </w:rPr>
        <w:t xml:space="preserve"> near the port of São Luis in Maranhao state. The plant is designed to produce 3.7 million tons of steel plate per year, from 2007 onwards. It is no further than a day’s journey by rail from the mine at Carajas and a few days by sea from Panama. The total investment came to US$2.5 billion, of which Baosteel put up 60%. CRVD has also concluded agreements with Shougang to deliver iron ore. But </w:t>
      </w:r>
      <w:r w:rsidRPr="00A40573">
        <w:rPr>
          <w:rStyle w:val="StyleBoldUnderline"/>
          <w:rFonts w:asciiTheme="minorHAnsi" w:hAnsiTheme="minorHAnsi"/>
        </w:rPr>
        <w:t>Latin America represents not just a source of raw materials, but an agricultural storehouse too.</w:t>
      </w:r>
    </w:p>
    <w:p w:rsidR="00285888" w:rsidRPr="00A40573" w:rsidRDefault="00285888" w:rsidP="00285888">
      <w:pPr>
        <w:rPr>
          <w:rFonts w:asciiTheme="minorHAnsi" w:hAnsiTheme="minorHAnsi"/>
        </w:rPr>
      </w:pPr>
    </w:p>
    <w:p w:rsidR="00285888" w:rsidRPr="00A40573" w:rsidRDefault="00285888" w:rsidP="00285888">
      <w:pPr>
        <w:rPr>
          <w:rStyle w:val="StyleBoldUnderline"/>
          <w:rFonts w:asciiTheme="minorHAnsi" w:hAnsiTheme="minorHAnsi"/>
        </w:rPr>
      </w:pPr>
    </w:p>
    <w:p w:rsidR="00285888" w:rsidRPr="00A40573" w:rsidRDefault="00285888" w:rsidP="00285888">
      <w:pPr>
        <w:pStyle w:val="Heading3"/>
      </w:pPr>
      <w:r w:rsidRPr="00A40573">
        <w:lastRenderedPageBreak/>
        <w:t>Chinese engagement bad-LA economies</w:t>
      </w:r>
    </w:p>
    <w:p w:rsidR="00285888" w:rsidRPr="00A40573" w:rsidRDefault="00285888" w:rsidP="00285888">
      <w:pPr>
        <w:pStyle w:val="Heading4"/>
        <w:rPr>
          <w:rStyle w:val="StyleStyleBold12pt"/>
          <w:rFonts w:asciiTheme="minorHAnsi" w:hAnsiTheme="minorHAnsi"/>
          <w:b/>
        </w:rPr>
      </w:pPr>
      <w:r w:rsidRPr="00A40573">
        <w:rPr>
          <w:rStyle w:val="StyleStyleBold12pt"/>
          <w:rFonts w:asciiTheme="minorHAnsi" w:hAnsiTheme="minorHAnsi"/>
          <w:b/>
        </w:rPr>
        <w:t>Chinese engagement in Latin America crushes Latin American economies</w:t>
      </w:r>
    </w:p>
    <w:p w:rsidR="00285888" w:rsidRPr="00A40573" w:rsidRDefault="00285888" w:rsidP="00285888">
      <w:pPr>
        <w:rPr>
          <w:rStyle w:val="StyleBoldUnderline"/>
          <w:rFonts w:asciiTheme="minorHAnsi" w:hAnsiTheme="minorHAnsi"/>
          <w:b/>
          <w:sz w:val="16"/>
          <w:szCs w:val="16"/>
          <w:u w:val="none"/>
        </w:rPr>
      </w:pPr>
      <w:r w:rsidRPr="00A40573">
        <w:rPr>
          <w:rStyle w:val="StyleStyleBold12pt"/>
          <w:rFonts w:asciiTheme="minorHAnsi" w:hAnsiTheme="minorHAnsi"/>
        </w:rPr>
        <w:t>Lefargue, 2006</w:t>
      </w:r>
      <w:r w:rsidRPr="00A40573">
        <w:rPr>
          <w:rStyle w:val="StyleStyleBold12pt"/>
          <w:rFonts w:asciiTheme="minorHAnsi" w:hAnsiTheme="minorHAnsi"/>
          <w:b w:val="0"/>
          <w:sz w:val="16"/>
        </w:rPr>
        <w:t xml:space="preserve"> (</w:t>
      </w:r>
      <w:r w:rsidRPr="00A40573">
        <w:rPr>
          <w:rStyle w:val="StyleStyleBold12pt"/>
          <w:rFonts w:asciiTheme="minorHAnsi" w:hAnsiTheme="minorHAnsi"/>
          <w:b w:val="0"/>
          <w:sz w:val="16"/>
          <w:szCs w:val="16"/>
        </w:rPr>
        <w:t>Francois, French academic and Professor at the ESG management school and the Studies Institute for International Relations, ‘China’s Presence in Latin America Strategies, Aims and Limits”, http://chinaperspectives.revues.org/3053#tocto1n1)</w:t>
      </w:r>
    </w:p>
    <w:p w:rsidR="00285888" w:rsidRDefault="00285888" w:rsidP="00285888">
      <w:pPr>
        <w:rPr>
          <w:rFonts w:asciiTheme="minorHAnsi" w:hAnsiTheme="minorHAnsi"/>
          <w:sz w:val="16"/>
        </w:rPr>
      </w:pPr>
      <w:r w:rsidRPr="00A40573">
        <w:rPr>
          <w:rStyle w:val="StyleBoldUnderline"/>
          <w:rFonts w:asciiTheme="minorHAnsi" w:hAnsiTheme="minorHAnsi"/>
        </w:rPr>
        <w:t>China’s presence has upset the economic and geostrategic balance in the region. These massive investments have provoked a real debate21 across Latin America</w:t>
      </w:r>
      <w:r w:rsidRPr="00A40573">
        <w:rPr>
          <w:rFonts w:asciiTheme="minorHAnsi" w:hAnsiTheme="minorHAnsi"/>
          <w:sz w:val="16"/>
        </w:rPr>
        <w:t xml:space="preserve">, </w:t>
      </w:r>
      <w:r w:rsidRPr="00A40573">
        <w:rPr>
          <w:rStyle w:val="StyleBoldUnderline"/>
          <w:rFonts w:asciiTheme="minorHAnsi" w:hAnsiTheme="minorHAnsi"/>
        </w:rPr>
        <w:t>where governments fear their countries may be confined to the role of providing agricultural and mineral raw materials</w:t>
      </w:r>
      <w:r w:rsidRPr="00A40573">
        <w:rPr>
          <w:rFonts w:asciiTheme="minorHAnsi" w:hAnsiTheme="minorHAnsi"/>
          <w:sz w:val="16"/>
        </w:rPr>
        <w:t xml:space="preserve">. The figures speak volumes: three quarters of Argentina’s exports to China consist of agricultural products. </w:t>
      </w:r>
      <w:r w:rsidRPr="00A40573">
        <w:rPr>
          <w:rStyle w:val="StyleBoldUnderline"/>
          <w:rFonts w:asciiTheme="minorHAnsi" w:hAnsiTheme="minorHAnsi"/>
        </w:rPr>
        <w:t>China is the main customer for soya beans, buying 45%</w:t>
      </w:r>
      <w:r w:rsidRPr="00A40573">
        <w:rPr>
          <w:rFonts w:asciiTheme="minorHAnsi" w:hAnsiTheme="minorHAnsi"/>
          <w:sz w:val="16"/>
        </w:rPr>
        <w:t xml:space="preserve"> of the total exported; Thailand comes next with 13% and Spain with 7%. And when it comes to Brazil’s exports to China, 37% consist of agricultural products. </w:t>
      </w:r>
      <w:r w:rsidRPr="00A40573">
        <w:rPr>
          <w:rStyle w:val="StyleBoldUnderline"/>
          <w:rFonts w:asciiTheme="minorHAnsi" w:hAnsiTheme="minorHAnsi"/>
        </w:rPr>
        <w:t>The dependence of the Latin American countries is undeniable. China is the destination for 70% of the iron ore, 47% of the lead and 37% of the copper exported by Peru</w:t>
      </w:r>
      <w:r w:rsidRPr="00A40573">
        <w:rPr>
          <w:rFonts w:asciiTheme="minorHAnsi" w:hAnsiTheme="minorHAnsi"/>
          <w:sz w:val="16"/>
        </w:rPr>
        <w:t xml:space="preserve">, 33% of the pewter exported by Bolivia and 16% of the copper leaving Chile. Far from allowing development, </w:t>
      </w:r>
      <w:r w:rsidRPr="00A40573">
        <w:rPr>
          <w:rStyle w:val="StyleBoldUnderline"/>
          <w:rFonts w:asciiTheme="minorHAnsi" w:hAnsiTheme="minorHAnsi"/>
        </w:rPr>
        <w:t>trade with China tends over the long term to weaken the Latin American economies. China reinforces the rentier attitude in these countries</w:t>
      </w:r>
      <w:r w:rsidRPr="00A40573">
        <w:rPr>
          <w:rFonts w:asciiTheme="minorHAnsi" w:hAnsiTheme="minorHAnsi"/>
          <w:sz w:val="16"/>
        </w:rPr>
        <w:t xml:space="preserve">. The </w:t>
      </w:r>
      <w:r w:rsidRPr="00A40573">
        <w:rPr>
          <w:rStyle w:val="StyleBoldUnderline"/>
          <w:rFonts w:asciiTheme="minorHAnsi" w:hAnsiTheme="minorHAnsi"/>
        </w:rPr>
        <w:t>appreciating prices for raw materials22</w:t>
      </w:r>
      <w:r w:rsidRPr="00A40573">
        <w:rPr>
          <w:rFonts w:asciiTheme="minorHAnsi" w:hAnsiTheme="minorHAnsi"/>
          <w:sz w:val="16"/>
        </w:rPr>
        <w:t xml:space="preserve"> and the growth rates in Chile (5.9% in 2004 and then 5.1% in 2005) or Argentina (9.2% in 2005) </w:t>
      </w:r>
      <w:r w:rsidRPr="00A40573">
        <w:rPr>
          <w:rStyle w:val="StyleBoldUnderline"/>
          <w:rFonts w:asciiTheme="minorHAnsi" w:hAnsiTheme="minorHAnsi"/>
        </w:rPr>
        <w:t>do little to encourage people to diversify their production. The opening up of trade is the root of many disappointments. Imports from China swamp the local markets</w:t>
      </w:r>
      <w:r w:rsidRPr="00A40573">
        <w:rPr>
          <w:rFonts w:asciiTheme="minorHAnsi" w:hAnsiTheme="minorHAnsi"/>
          <w:sz w:val="16"/>
        </w:rPr>
        <w:t xml:space="preserve">, a situation that might be aggravated by the creation of a bilateral free-trade area. </w:t>
      </w:r>
      <w:r w:rsidRPr="00A40573">
        <w:rPr>
          <w:rStyle w:val="StyleBoldUnderline"/>
          <w:rFonts w:asciiTheme="minorHAnsi" w:hAnsiTheme="minorHAnsi"/>
        </w:rPr>
        <w:t>The sometimes unfair competition from Chinese goods has also been denounced</w:t>
      </w:r>
      <w:r w:rsidRPr="00A40573">
        <w:rPr>
          <w:rFonts w:asciiTheme="minorHAnsi" w:hAnsiTheme="minorHAnsi"/>
          <w:sz w:val="16"/>
        </w:rPr>
        <w:t xml:space="preserve">. In 2005, several governments including Brazil and Argentina23 did not hesitate to employ anti-dumping measures against textiles and toys. Beijing’s trading deficit with Latin America is fairly quickly absorbed. Brazil’s trading surplus with China has been considerably reduced, falling from US$5 billion in 2004 to US$1.48 billion the following year. </w:t>
      </w:r>
      <w:r w:rsidRPr="00A40573">
        <w:rPr>
          <w:rStyle w:val="StyleBoldUnderline"/>
          <w:rFonts w:asciiTheme="minorHAnsi" w:hAnsiTheme="minorHAnsi"/>
        </w:rPr>
        <w:t>On top of everything, Latin American countries are up against Chinese competition in foreign markets</w:t>
      </w:r>
      <w:r w:rsidRPr="00A40573">
        <w:rPr>
          <w:rFonts w:asciiTheme="minorHAnsi" w:hAnsiTheme="minorHAnsi"/>
          <w:sz w:val="16"/>
        </w:rPr>
        <w:t xml:space="preserve">, especially in the United States. Between 2003 and 2005, with the end of the Multifibre Agreement (MFA), China’s share in US textile imports doubled, increasing from 25% to 56%. </w:t>
      </w:r>
    </w:p>
    <w:p w:rsidR="00285888" w:rsidRDefault="00285888" w:rsidP="00285888">
      <w:pPr>
        <w:rPr>
          <w:rFonts w:asciiTheme="minorHAnsi" w:hAnsiTheme="minorHAnsi"/>
          <w:sz w:val="16"/>
        </w:rPr>
      </w:pPr>
    </w:p>
    <w:p w:rsidR="00285888" w:rsidRDefault="00285888" w:rsidP="00285888">
      <w:pPr>
        <w:pStyle w:val="Heading2"/>
      </w:pPr>
      <w:r>
        <w:t xml:space="preserve">Chinese Hegemony Internal Link </w:t>
      </w:r>
    </w:p>
    <w:p w:rsidR="00285888" w:rsidRPr="00A40573" w:rsidRDefault="00285888" w:rsidP="00285888">
      <w:pPr>
        <w:pStyle w:val="Heading3"/>
      </w:pPr>
      <w:r w:rsidRPr="00A40573">
        <w:t>LA k2 china heg</w:t>
      </w:r>
    </w:p>
    <w:p w:rsidR="00285888" w:rsidRPr="00A40573" w:rsidRDefault="00285888" w:rsidP="00285888">
      <w:pPr>
        <w:pStyle w:val="Heading4"/>
        <w:rPr>
          <w:rStyle w:val="StyleStyleBold12pt"/>
          <w:rFonts w:asciiTheme="minorHAnsi" w:hAnsiTheme="minorHAnsi"/>
          <w:b/>
        </w:rPr>
      </w:pPr>
      <w:r w:rsidRPr="00A40573">
        <w:rPr>
          <w:rStyle w:val="StyleStyleBold12pt"/>
          <w:rFonts w:asciiTheme="minorHAnsi" w:hAnsiTheme="minorHAnsi"/>
          <w:b/>
        </w:rPr>
        <w:t>Currently, rising Chinese influence in the region trades off with US hegemony</w:t>
      </w:r>
    </w:p>
    <w:p w:rsidR="00285888" w:rsidRPr="00A40573" w:rsidRDefault="00285888" w:rsidP="00285888">
      <w:pPr>
        <w:rPr>
          <w:rStyle w:val="StyleStyleBold12pt"/>
          <w:rFonts w:asciiTheme="minorHAnsi" w:hAnsiTheme="minorHAnsi"/>
          <w:b w:val="0"/>
          <w:sz w:val="16"/>
        </w:rPr>
      </w:pPr>
      <w:r w:rsidRPr="00A40573">
        <w:rPr>
          <w:rStyle w:val="StyleStyleBold12pt"/>
          <w:rFonts w:asciiTheme="minorHAnsi" w:hAnsiTheme="minorHAnsi"/>
        </w:rPr>
        <w:t>Hakim, 2006</w:t>
      </w:r>
      <w:r w:rsidRPr="00A40573">
        <w:rPr>
          <w:rStyle w:val="StyleStyleBold12pt"/>
          <w:rFonts w:asciiTheme="minorHAnsi" w:hAnsiTheme="minorHAnsi"/>
          <w:b w:val="0"/>
          <w:sz w:val="16"/>
        </w:rPr>
        <w:t xml:space="preserve"> (Peter, president emeritus and senior fellow of the Inter-American Dialogue, a Washington-based think tank on Western Hemisphere affairs, “Is Washington Losing Latin America?”, Foreign Affairs Vol. 85, No. 1 (Jan. - Feb., 2006), pp. 39-53, http://www.jstor.org/stable/pdfplus/20031841.pdf?acceptTC=true)</w:t>
      </w:r>
    </w:p>
    <w:p w:rsidR="00285888" w:rsidRPr="00A40573" w:rsidRDefault="00285888" w:rsidP="00285888">
      <w:pPr>
        <w:rPr>
          <w:rStyle w:val="StyleBoldUnderline"/>
          <w:rFonts w:asciiTheme="minorHAnsi" w:hAnsiTheme="minorHAnsi"/>
          <w:b/>
          <w:sz w:val="16"/>
          <w:u w:val="none"/>
        </w:rPr>
      </w:pPr>
      <w:r w:rsidRPr="00A40573">
        <w:rPr>
          <w:rStyle w:val="StyleBoldUnderline"/>
          <w:rFonts w:asciiTheme="minorHAnsi" w:hAnsiTheme="minorHAnsi"/>
        </w:rPr>
        <w:t>WASHINGTON ALSO worries about China's growing presence in Latin America, a concern that has already been the subject of congressional hearings</w:t>
      </w:r>
      <w:r w:rsidRPr="00A40573">
        <w:rPr>
          <w:rStyle w:val="StyleBoldUnderline"/>
          <w:rFonts w:asciiTheme="minorHAnsi" w:hAnsiTheme="minorHAnsi"/>
          <w:sz w:val="16"/>
          <w:u w:val="none"/>
        </w:rPr>
        <w:t xml:space="preserve">. In fact, </w:t>
      </w:r>
      <w:r w:rsidRPr="00A40573">
        <w:rPr>
          <w:rStyle w:val="Emphasis"/>
          <w:rFonts w:asciiTheme="minorHAnsi" w:hAnsiTheme="minorHAnsi"/>
        </w:rPr>
        <w:t>some members of Congress view China as the most serious challenge to U.S. interests in the region since the collapse of the Soviet Union</w:t>
      </w:r>
      <w:r w:rsidRPr="00A40573">
        <w:rPr>
          <w:rStyle w:val="StyleBoldUnderline"/>
          <w:rFonts w:asciiTheme="minorHAnsi" w:hAnsiTheme="minorHAnsi"/>
          <w:sz w:val="16"/>
          <w:u w:val="none"/>
        </w:rPr>
        <w:t xml:space="preserve">. They cite the huge financial resources China is promising to bring to Latin America, </w:t>
      </w:r>
      <w:r w:rsidRPr="00A40573">
        <w:rPr>
          <w:rStyle w:val="StyleBoldUnderline"/>
          <w:rFonts w:asciiTheme="minorHAnsi" w:hAnsiTheme="minorHAnsi"/>
        </w:rPr>
        <w:t>its growing military-to-military relations in the region, and its clear political ambitions there all as potential threats to the long-standing pillar of U.S. policy in the hemisphere</w:t>
      </w:r>
      <w:r w:rsidRPr="00A40573">
        <w:rPr>
          <w:rStyle w:val="StyleBoldUnderline"/>
          <w:rFonts w:asciiTheme="minorHAnsi" w:hAnsiTheme="minorHAnsi"/>
          <w:sz w:val="16"/>
          <w:u w:val="none"/>
        </w:rPr>
        <w:t xml:space="preserve">, the Monroe Doctrine. </w:t>
      </w:r>
      <w:r w:rsidRPr="00A40573">
        <w:rPr>
          <w:rStyle w:val="Emphasis"/>
          <w:rFonts w:asciiTheme="minorHAnsi" w:hAnsiTheme="minorHAnsi"/>
        </w:rPr>
        <w:t>China's interest in Latin America is significant and expanding</w:t>
      </w:r>
      <w:r w:rsidRPr="00A40573">
        <w:rPr>
          <w:rStyle w:val="StyleBoldUnderline"/>
          <w:rFonts w:asciiTheme="minorHAnsi" w:hAnsiTheme="minorHAnsi"/>
        </w:rPr>
        <w:t>. The region has become a vital source of raw materials</w:t>
      </w:r>
      <w:r w:rsidRPr="00A40573">
        <w:rPr>
          <w:rStyle w:val="StyleBoldUnderline"/>
          <w:rFonts w:asciiTheme="minorHAnsi" w:hAnsiTheme="minorHAnsi"/>
          <w:sz w:val="16"/>
          <w:u w:val="none"/>
        </w:rPr>
        <w:t xml:space="preserve"> and foodstuffs for China. In the past six years, </w:t>
      </w:r>
      <w:r w:rsidRPr="00A40573">
        <w:rPr>
          <w:rStyle w:val="StyleBoldUnderline"/>
          <w:rFonts w:asciiTheme="minorHAnsi" w:hAnsiTheme="minorHAnsi"/>
        </w:rPr>
        <w:t>Chinese imports from Latin America have grown more than sixfold</w:t>
      </w:r>
      <w:r w:rsidRPr="00A40573">
        <w:rPr>
          <w:rStyle w:val="StyleBoldUnderline"/>
          <w:rFonts w:asciiTheme="minorHAnsi" w:hAnsiTheme="minorHAnsi"/>
          <w:sz w:val="16"/>
          <w:u w:val="none"/>
        </w:rPr>
        <w:t xml:space="preserve">, or by nearly 6o percent a year. Beijing also faces a major political challenge in the region: of the 26 countries that recognize Taiwan, 12 are in Latin America or the Caribbean. China is intent on reducing that number through aggressive diplomacy and increased trade, aid, and investment. Bush administration officials have watched China's growing commercial and political engagement in the region closely. Chinese President </w:t>
      </w:r>
      <w:r w:rsidRPr="00A40573">
        <w:rPr>
          <w:rStyle w:val="StyleBoldUnderline"/>
          <w:rFonts w:asciiTheme="minorHAnsi" w:hAnsiTheme="minorHAnsi"/>
        </w:rPr>
        <w:t>Hu Jintao traveled to Latin America twice in the past two years, spending a total of 16 days there. The White House could not have missed the warm welcome he received</w:t>
      </w:r>
      <w:r w:rsidRPr="00A40573">
        <w:rPr>
          <w:rStyle w:val="StyleBoldUnderline"/>
          <w:rFonts w:asciiTheme="minorHAnsi" w:hAnsiTheme="minorHAnsi"/>
          <w:sz w:val="16"/>
          <w:u w:val="none"/>
        </w:rPr>
        <w:t xml:space="preserve"> in the five Latin American countries he visited, the concessions the host governments offered him (such as the quick granting of "market-economy status" to China), and </w:t>
      </w:r>
      <w:r w:rsidRPr="00A40573">
        <w:rPr>
          <w:rStyle w:val="StyleBoldUnderline"/>
          <w:rFonts w:asciiTheme="minorHAnsi" w:hAnsiTheme="minorHAnsi"/>
        </w:rPr>
        <w:t>the enormous expectations his presence created of major Chinese investments in roads, ports, and other infrastructure. Hu's trips have been reciprocated by a long series of visits to China by Latin American heads of state</w:t>
      </w:r>
      <w:r w:rsidRPr="00A40573">
        <w:rPr>
          <w:rStyle w:val="StyleBoldUnderline"/>
          <w:rFonts w:asciiTheme="minorHAnsi" w:hAnsiTheme="minorHAnsi"/>
          <w:sz w:val="16"/>
          <w:u w:val="none"/>
        </w:rPr>
        <w:t xml:space="preserve">, economic officials, and corporate leaders. </w:t>
      </w:r>
      <w:r w:rsidRPr="00A40573">
        <w:rPr>
          <w:rStyle w:val="Emphasis"/>
          <w:rFonts w:asciiTheme="minorHAnsi" w:hAnsiTheme="minorHAnsi"/>
        </w:rPr>
        <w:t>Many people in Latin America look to China as an economic and political alternative to U.S. hegemony</w:t>
      </w:r>
      <w:r w:rsidRPr="00A40573">
        <w:rPr>
          <w:rStyle w:val="StyleBoldUnderline"/>
          <w:rFonts w:asciiTheme="minorHAnsi" w:hAnsiTheme="minorHAnsi"/>
          <w:sz w:val="16"/>
          <w:u w:val="none"/>
        </w:rPr>
        <w:t xml:space="preserve">. Although </w:t>
      </w:r>
      <w:r w:rsidRPr="00A40573">
        <w:rPr>
          <w:rStyle w:val="StyleBoldUnderline"/>
          <w:rFonts w:asciiTheme="minorHAnsi" w:hAnsiTheme="minorHAnsi"/>
        </w:rPr>
        <w:t>officials</w:t>
      </w:r>
      <w:r w:rsidRPr="00A40573">
        <w:rPr>
          <w:rStyle w:val="StyleBoldUnderline"/>
          <w:rFonts w:asciiTheme="minorHAnsi" w:hAnsiTheme="minorHAnsi"/>
          <w:sz w:val="16"/>
          <w:u w:val="none"/>
        </w:rPr>
        <w:t xml:space="preserve"> in some of these countries are concerned that China, with its lower manu facturing costs, will cut into their sales, profits, and investment, others (mainly South Amer ica's food- and mineral-producing nations) largely </w:t>
      </w:r>
      <w:r w:rsidRPr="00A40573">
        <w:rPr>
          <w:rStyle w:val="StyleBoldUnderline"/>
          <w:rFonts w:asciiTheme="minorHAnsi" w:hAnsiTheme="minorHAnsi"/>
        </w:rPr>
        <w:t>see China as a major potential partner for new trade and investment.</w:t>
      </w:r>
      <w:r w:rsidRPr="00A40573">
        <w:rPr>
          <w:rStyle w:val="StyleBoldUnderline"/>
          <w:rFonts w:asciiTheme="minorHAnsi" w:hAnsiTheme="minorHAnsi"/>
          <w:sz w:val="16"/>
          <w:u w:val="none"/>
        </w:rPr>
        <w:t xml:space="preserve"> </w:t>
      </w:r>
      <w:r w:rsidRPr="00A40573">
        <w:rPr>
          <w:rStyle w:val="StyleBoldUnderline"/>
          <w:rFonts w:asciiTheme="minorHAnsi" w:hAnsiTheme="minorHAnsi"/>
        </w:rPr>
        <w:t>Brazilian leaders, including President Lula, have said they want to establish a strategic relation ship with Beijing</w:t>
      </w:r>
      <w:r w:rsidRPr="00A40573">
        <w:rPr>
          <w:rStyle w:val="StyleBoldUnderline"/>
          <w:rFonts w:asciiTheme="minorHAnsi" w:hAnsiTheme="minorHAnsi"/>
          <w:sz w:val="16"/>
          <w:u w:val="none"/>
        </w:rPr>
        <w:t xml:space="preserve"> that might involve trade in high-tech products, mutual support in international organizations, and scientitic and cultural collaboration. Interestingly, </w:t>
      </w:r>
      <w:r w:rsidRPr="00A40573">
        <w:rPr>
          <w:rStyle w:val="StyleBoldUnderline"/>
          <w:rFonts w:asciiTheme="minorHAnsi" w:hAnsiTheme="minorHAnsi"/>
        </w:rPr>
        <w:lastRenderedPageBreak/>
        <w:t>the recent advances of China</w:t>
      </w:r>
      <w:r w:rsidRPr="00A40573">
        <w:rPr>
          <w:rStyle w:val="StyleBoldUnderline"/>
          <w:rFonts w:asciiTheme="minorHAnsi" w:hAnsiTheme="minorHAnsi"/>
          <w:sz w:val="16"/>
          <w:u w:val="none"/>
        </w:rPr>
        <w:t xml:space="preserve"> (and India as well) </w:t>
      </w:r>
      <w:r w:rsidRPr="00A40573">
        <w:rPr>
          <w:rStyle w:val="StyleBoldUnderline"/>
          <w:rFonts w:asciiTheme="minorHAnsi" w:hAnsiTheme="minorHAnsi"/>
        </w:rPr>
        <w:t>have prompted some Latin Americans to examine their own economic and political development</w:t>
      </w:r>
      <w:r w:rsidRPr="00A40573">
        <w:rPr>
          <w:rStyle w:val="StyleBoldUnderline"/>
          <w:rFonts w:asciiTheme="minorHAnsi" w:hAnsiTheme="minorHAnsi"/>
          <w:sz w:val="16"/>
          <w:u w:val="none"/>
        </w:rPr>
        <w:t xml:space="preserve">, producing a new wave of self-criticism about the region'stumbling performance in recent years and intense discussion about what can be learned from the success of some Asian countries. </w:t>
      </w:r>
    </w:p>
    <w:p w:rsidR="00285888" w:rsidRPr="00A40573" w:rsidRDefault="00285888" w:rsidP="00285888">
      <w:pPr>
        <w:rPr>
          <w:rFonts w:asciiTheme="minorHAnsi" w:hAnsiTheme="minorHAnsi"/>
          <w:sz w:val="16"/>
        </w:rPr>
      </w:pPr>
    </w:p>
    <w:p w:rsidR="00285888" w:rsidRPr="00D17C4E" w:rsidRDefault="00285888" w:rsidP="00285888"/>
    <w:p w:rsidR="00285888" w:rsidRDefault="00285888" w:rsidP="00F41FA3"/>
    <w:p w:rsidR="00F63FAD" w:rsidRDefault="00F63FAD" w:rsidP="00F63FAD">
      <w:pPr>
        <w:pStyle w:val="Heading1"/>
      </w:pPr>
      <w:r>
        <w:t xml:space="preserve">Add-Ons </w:t>
      </w:r>
    </w:p>
    <w:p w:rsidR="00F63FAD" w:rsidRDefault="00F63FAD" w:rsidP="00F63FAD">
      <w:pPr>
        <w:pStyle w:val="Heading2"/>
      </w:pPr>
      <w:r>
        <w:t>Trade</w:t>
      </w:r>
    </w:p>
    <w:p w:rsidR="00F63FAD" w:rsidRDefault="00F63FAD" w:rsidP="00F63FAD">
      <w:pPr>
        <w:pStyle w:val="Heading3"/>
      </w:pPr>
      <w:r>
        <w:t xml:space="preserve">Trade Add-On---2AC </w:t>
      </w:r>
    </w:p>
    <w:p w:rsidR="00F63FAD" w:rsidRPr="00E22D0F" w:rsidRDefault="00F63FAD" w:rsidP="00F63FAD">
      <w:pPr>
        <w:pStyle w:val="Heading4"/>
        <w:rPr>
          <w:rStyle w:val="StyleStyleBold12pt"/>
          <w:b/>
        </w:rPr>
      </w:pPr>
      <w:r w:rsidRPr="00E22D0F">
        <w:rPr>
          <w:rStyle w:val="StyleStyleBold12pt"/>
          <w:b/>
        </w:rPr>
        <w:t>Repealing the embargo provides boost for US trade</w:t>
      </w:r>
    </w:p>
    <w:p w:rsidR="00F63FAD" w:rsidRPr="007059D2" w:rsidRDefault="00F63FAD" w:rsidP="00F63FAD">
      <w:pPr>
        <w:rPr>
          <w:rStyle w:val="StyleStyleBold12pt"/>
        </w:rPr>
      </w:pPr>
      <w:r>
        <w:rPr>
          <w:rStyle w:val="StyleStyleBold12pt"/>
        </w:rPr>
        <w:t xml:space="preserve">Ediger, ’12 </w:t>
      </w:r>
      <w:r w:rsidRPr="007059D2">
        <w:t xml:space="preserve">[9/19/12, Don Ediger is a veteran journalist who has worked for The Miami Herald, Associated Press, BusinessWeek and the International Herald Tribune, among other publications, “Cuba’s Post-Castro Future”, </w:t>
      </w:r>
      <w:hyperlink r:id="rId116" w:history="1">
        <w:r w:rsidRPr="007059D2">
          <w:rPr>
            <w:rStyle w:val="Hyperlink"/>
          </w:rPr>
          <w:t>http://consortiumnews.com/2012/09/19/cubas-post-castro-future/</w:t>
        </w:r>
      </w:hyperlink>
      <w:r w:rsidRPr="007059D2">
        <w:t>]</w:t>
      </w:r>
    </w:p>
    <w:p w:rsidR="00F63FAD" w:rsidRPr="007059D2" w:rsidRDefault="00F63FAD" w:rsidP="00F63FAD">
      <w:pPr>
        <w:rPr>
          <w:sz w:val="16"/>
        </w:rPr>
      </w:pPr>
      <w:r w:rsidRPr="007059D2">
        <w:rPr>
          <w:rStyle w:val="StyleBoldUnderline"/>
        </w:rPr>
        <w:t>The stakes are high for post-embargo trade. Cuba has a gross domestic product (in purchasing power parity) of about $114 billion,</w:t>
      </w:r>
      <w:r w:rsidRPr="007059D2">
        <w:rPr>
          <w:sz w:val="16"/>
        </w:rPr>
        <w:t xml:space="preserve"> putting it in a league with Ecuador and New Zealand. Companies from dozens of countries – including Spain, France, Venezuela and Canada – are already profiting by trade with Cuba. Miami attorney Zamora, who gives legal advice to companies in </w:t>
      </w:r>
      <w:r w:rsidRPr="007059D2">
        <w:rPr>
          <w:rStyle w:val="StyleBoldUnderline"/>
        </w:rPr>
        <w:t>the U.S. and throughout Latin America, said these are some of the major opportunities for American companies: –Construction. Many houses, for example, are in need of repair. –Resorts, including retirement communities, golf courses and other sports facilities. –Oil refineries</w:t>
      </w:r>
      <w:r w:rsidRPr="007059D2">
        <w:rPr>
          <w:sz w:val="16"/>
        </w:rPr>
        <w:t xml:space="preserve"> (assuming the success of continued oil exploration). –</w:t>
      </w:r>
      <w:r w:rsidRPr="007059D2">
        <w:rPr>
          <w:rStyle w:val="StyleBoldUnderline"/>
        </w:rPr>
        <w:t>Infrastructure, especially highways, ports and power plants</w:t>
      </w:r>
      <w:r w:rsidRPr="007059D2">
        <w:rPr>
          <w:sz w:val="16"/>
        </w:rPr>
        <w:t>. (Earlier this month, some five million residents of western Cuba were without electricity after a massive blackout.) –</w:t>
      </w:r>
      <w:r w:rsidRPr="007059D2">
        <w:rPr>
          <w:rStyle w:val="StyleBoldUnderline"/>
        </w:rPr>
        <w:t>Biotechnology and health-care facilities. –Travel to</w:t>
      </w:r>
      <w:r w:rsidRPr="007059D2">
        <w:rPr>
          <w:sz w:val="16"/>
        </w:rPr>
        <w:t xml:space="preserve">, from and on the island. Many </w:t>
      </w:r>
      <w:r w:rsidRPr="007059D2">
        <w:rPr>
          <w:rStyle w:val="StyleBoldUnderline"/>
        </w:rPr>
        <w:t>businesses, especially in Florida, are already preparing for trade and investment in post-embargo Cuba</w:t>
      </w:r>
      <w:r w:rsidRPr="007059D2">
        <w:rPr>
          <w:sz w:val="16"/>
        </w:rPr>
        <w:t xml:space="preserve">, and several Cuba trade groups have started up in Miami and Tampa, among other cities. </w:t>
      </w:r>
      <w:r w:rsidRPr="007059D2">
        <w:rPr>
          <w:rStyle w:val="StyleBoldUnderline"/>
        </w:rPr>
        <w:t>Trade advocates point out that if U.S. companies don’t start doing business in Cuba, foreign corporations are almost certain to step up their activities there</w:t>
      </w:r>
      <w:r w:rsidRPr="007059D2">
        <w:rPr>
          <w:sz w:val="16"/>
        </w:rPr>
        <w:t xml:space="preserve">. The French, for example, pulled back their investments when European economies tanked several years ago. </w:t>
      </w:r>
      <w:r w:rsidRPr="007059D2">
        <w:rPr>
          <w:rStyle w:val="StyleBoldUnderline"/>
        </w:rPr>
        <w:t xml:space="preserve">They now hope to increase investment in Cuba </w:t>
      </w:r>
      <w:r w:rsidRPr="007059D2">
        <w:rPr>
          <w:sz w:val="16"/>
        </w:rPr>
        <w:t>from a recent level of 150 million euros (about $196 million) to 250 million euros (about $327 million) a year.</w:t>
      </w:r>
    </w:p>
    <w:p w:rsidR="00F63FAD" w:rsidRPr="00E22D0F" w:rsidRDefault="00F63FAD" w:rsidP="00F63FAD"/>
    <w:p w:rsidR="00F63FAD" w:rsidRPr="00E22D0F" w:rsidRDefault="00F63FAD" w:rsidP="00F63FAD">
      <w:pPr>
        <w:pStyle w:val="Heading4"/>
        <w:rPr>
          <w:rStyle w:val="StyleStyleBold12pt"/>
          <w:b/>
        </w:rPr>
      </w:pPr>
      <w:r w:rsidRPr="00E22D0F">
        <w:rPr>
          <w:rStyle w:val="StyleStyleBold12pt"/>
          <w:b/>
        </w:rPr>
        <w:t xml:space="preserve">Trade eliminates the only rational incentives for war </w:t>
      </w:r>
    </w:p>
    <w:p w:rsidR="00F63FAD" w:rsidRPr="0035356E" w:rsidRDefault="00F63FAD" w:rsidP="00F63FAD">
      <w:r w:rsidRPr="0035356E">
        <w:rPr>
          <w:b/>
          <w:bCs/>
          <w:sz w:val="24"/>
        </w:rPr>
        <w:t>Gartzke 11</w:t>
      </w:r>
      <w:r w:rsidRPr="0035356E">
        <w:t xml:space="preserve"> Erik Gartzke is an associate Professor of political science at the University of California, San Diego PhD from Iowa and B.A. from UCSF "SECURITY IN AN INSECURE WORLD" www.cato-unbound.org/2011/02/09/erik-gartzke/security-in-an-insecure-world/</w:t>
      </w:r>
    </w:p>
    <w:p w:rsidR="00F63FAD" w:rsidRPr="00713B8D" w:rsidRDefault="00F63FAD" w:rsidP="00F63FAD">
      <w:pPr>
        <w:pStyle w:val="Card1"/>
        <w:rPr>
          <w:rStyle w:val="StyleBoldUnderline"/>
        </w:rPr>
      </w:pPr>
      <w:r w:rsidRPr="00713B8D">
        <w:rPr>
          <w:rStyle w:val="StyleBoldUnderline"/>
        </w:rPr>
        <w:t>Almost as informative as the decline in warfare has been where this decline is occurring. Traditionally, nations were constrained by opportunity. Most nations did not fight most others because they could not physically do so.</w:t>
      </w:r>
      <w:r w:rsidRPr="00713B8D">
        <w:rPr>
          <w:rFonts w:cstheme="minorBidi"/>
          <w:szCs w:val="20"/>
        </w:rPr>
        <w:t xml:space="preserve"> Powerful nations, in contrast, tended to fight more often, and particularly to fight with other powerful states. </w:t>
      </w:r>
      <w:r w:rsidRPr="00713B8D">
        <w:rPr>
          <w:rStyle w:val="StyleBoldUnderline"/>
        </w:rPr>
        <w:t>Modern “</w:t>
      </w:r>
      <w:r w:rsidRPr="000E2334">
        <w:rPr>
          <w:rStyle w:val="Emphasis"/>
        </w:rPr>
        <w:t>zones of peace</w:t>
      </w:r>
      <w:r w:rsidRPr="00713B8D">
        <w:rPr>
          <w:rStyle w:val="StyleBoldUnderline"/>
        </w:rPr>
        <w:t xml:space="preserve">” are </w:t>
      </w:r>
      <w:r w:rsidRPr="000E2334">
        <w:rPr>
          <w:rStyle w:val="Emphasis"/>
        </w:rPr>
        <w:t xml:space="preserve">dominated by powerful, militarily capable </w:t>
      </w:r>
      <w:r w:rsidRPr="00E22D0F">
        <w:rPr>
          <w:rStyle w:val="Emphasis"/>
          <w:highlight w:val="yellow"/>
        </w:rPr>
        <w:t>countries</w:t>
      </w:r>
      <w:r w:rsidRPr="00713B8D">
        <w:rPr>
          <w:rStyle w:val="StyleBoldUnderline"/>
        </w:rPr>
        <w:t xml:space="preserve">. These countries </w:t>
      </w:r>
      <w:r w:rsidRPr="00E22D0F">
        <w:rPr>
          <w:rStyle w:val="StyleBoldUnderline"/>
          <w:highlight w:val="yellow"/>
        </w:rPr>
        <w:t>could fight</w:t>
      </w:r>
      <w:r w:rsidRPr="00713B8D">
        <w:rPr>
          <w:rStyle w:val="StyleBoldUnderline"/>
        </w:rPr>
        <w:t xml:space="preserve"> each other, </w:t>
      </w:r>
      <w:r w:rsidRPr="00E22D0F">
        <w:rPr>
          <w:rStyle w:val="StyleBoldUnderline"/>
          <w:highlight w:val="yellow"/>
        </w:rPr>
        <w:t xml:space="preserve">but </w:t>
      </w:r>
      <w:r w:rsidRPr="00E22D0F">
        <w:rPr>
          <w:rStyle w:val="Emphasis"/>
          <w:highlight w:val="yellow"/>
        </w:rPr>
        <w:t>are not inclined to do so</w:t>
      </w:r>
      <w:r w:rsidRPr="00E22D0F">
        <w:rPr>
          <w:rFonts w:cstheme="minorBidi"/>
          <w:szCs w:val="20"/>
          <w:highlight w:val="yellow"/>
        </w:rPr>
        <w:t>.</w:t>
      </w:r>
      <w:r w:rsidRPr="00713B8D">
        <w:rPr>
          <w:rFonts w:cstheme="minorBidi"/>
          <w:szCs w:val="20"/>
        </w:rPr>
        <w:t xml:space="preserve"> At the same time, </w:t>
      </w:r>
      <w:r w:rsidRPr="00713B8D">
        <w:rPr>
          <w:rStyle w:val="StyleBoldUnderline"/>
        </w:rPr>
        <w:t>weaker developing nations that continue to exercise force in traditional ways are incapable of projecting power</w:t>
      </w:r>
      <w:r w:rsidRPr="00713B8D">
        <w:rPr>
          <w:rFonts w:cstheme="minorBidi"/>
          <w:szCs w:val="20"/>
        </w:rPr>
        <w:t xml:space="preserve"> against the developed world, with the exception of unconventional methods, such as terrorism.¶ The world is thus divided between those who could use force but prefer not to (at least not against each other) and those who would be willing to fight but lack the material means to fight far from home. </w:t>
      </w:r>
      <w:r w:rsidRPr="00E22D0F">
        <w:rPr>
          <w:rStyle w:val="StyleBoldUnderline"/>
          <w:highlight w:val="yellow"/>
        </w:rPr>
        <w:t>Warfare</w:t>
      </w:r>
      <w:r w:rsidRPr="00713B8D">
        <w:rPr>
          <w:rStyle w:val="StyleBoldUnderline"/>
        </w:rPr>
        <w:t xml:space="preserve"> in the modern world </w:t>
      </w:r>
      <w:r w:rsidRPr="00E22D0F">
        <w:rPr>
          <w:rStyle w:val="StyleBoldUnderline"/>
          <w:highlight w:val="yellow"/>
        </w:rPr>
        <w:t>has</w:t>
      </w:r>
      <w:r w:rsidRPr="00713B8D">
        <w:rPr>
          <w:rStyle w:val="StyleBoldUnderline"/>
        </w:rPr>
        <w:t xml:space="preserve"> thus </w:t>
      </w:r>
      <w:r w:rsidRPr="00E22D0F">
        <w:rPr>
          <w:rStyle w:val="StyleBoldUnderline"/>
          <w:highlight w:val="yellow"/>
        </w:rPr>
        <w:t>become an activity involving weak</w:t>
      </w:r>
      <w:r w:rsidRPr="00713B8D">
        <w:rPr>
          <w:rFonts w:cstheme="minorBidi"/>
          <w:szCs w:val="20"/>
        </w:rPr>
        <w:t xml:space="preserve"> (usually neighboring) </w:t>
      </w:r>
      <w:r w:rsidRPr="00E22D0F">
        <w:rPr>
          <w:rStyle w:val="StyleBoldUnderline"/>
          <w:highlight w:val="yellow"/>
        </w:rPr>
        <w:t>nations</w:t>
      </w:r>
      <w:r w:rsidRPr="00713B8D">
        <w:rPr>
          <w:rStyle w:val="StyleBoldUnderline"/>
        </w:rPr>
        <w:t>, with intervention by powerful</w:t>
      </w:r>
      <w:r w:rsidRPr="00713B8D">
        <w:rPr>
          <w:rFonts w:cstheme="minorBidi"/>
          <w:szCs w:val="20"/>
        </w:rPr>
        <w:t xml:space="preserve"> (geographically distant) </w:t>
      </w:r>
      <w:r w:rsidRPr="00713B8D">
        <w:rPr>
          <w:rStyle w:val="StyleBoldUnderline"/>
        </w:rPr>
        <w:t>states in a policing capacity</w:t>
      </w:r>
      <w:r w:rsidRPr="00713B8D">
        <w:rPr>
          <w:rFonts w:cstheme="minorBidi"/>
          <w:szCs w:val="20"/>
        </w:rPr>
        <w:t xml:space="preserve">. So, the riddle of peace boils down to why capable nations are not fighting each other. There are several explanations, as Mack has pointed out.¶ </w:t>
      </w:r>
      <w:r w:rsidRPr="00E22D0F">
        <w:rPr>
          <w:rStyle w:val="StyleBoldUnderline"/>
          <w:highlight w:val="yellow"/>
        </w:rPr>
        <w:t>The easiest</w:t>
      </w:r>
      <w:r w:rsidRPr="00713B8D">
        <w:rPr>
          <w:rStyle w:val="StyleBoldUnderline"/>
        </w:rPr>
        <w:t xml:space="preserve">, and I think the best, </w:t>
      </w:r>
      <w:r w:rsidRPr="00E22D0F">
        <w:rPr>
          <w:rStyle w:val="StyleBoldUnderline"/>
          <w:highlight w:val="yellow"/>
        </w:rPr>
        <w:t xml:space="preserve">explanation has to do with an </w:t>
      </w:r>
      <w:r w:rsidRPr="00E22D0F">
        <w:rPr>
          <w:rStyle w:val="Emphasis"/>
          <w:highlight w:val="yellow"/>
        </w:rPr>
        <w:t>absence of motive</w:t>
      </w:r>
      <w:r w:rsidRPr="00713B8D">
        <w:rPr>
          <w:rStyle w:val="StyleBoldUnderline"/>
        </w:rPr>
        <w:t>. Modern states find little incentive to bicker over tangible property</w:t>
      </w:r>
      <w:r w:rsidRPr="00713B8D">
        <w:rPr>
          <w:rFonts w:cstheme="minorBidi"/>
          <w:szCs w:val="20"/>
        </w:rPr>
        <w:t xml:space="preserve">, since </w:t>
      </w:r>
      <w:r w:rsidRPr="00713B8D">
        <w:rPr>
          <w:rStyle w:val="StyleBoldUnderline"/>
        </w:rPr>
        <w:t xml:space="preserve">armies are expensive and the </w:t>
      </w:r>
      <w:r w:rsidRPr="000E2334">
        <w:rPr>
          <w:rStyle w:val="Emphasis"/>
        </w:rPr>
        <w:t xml:space="preserve">goods that can be looted are no longer of considerable value. </w:t>
      </w:r>
      <w:r w:rsidRPr="00713B8D">
        <w:rPr>
          <w:rFonts w:cstheme="minorBidi"/>
          <w:szCs w:val="20"/>
        </w:rPr>
        <w:t xml:space="preserve">Ironically, this is exactly the explanation that Norman Angell famously supplied before the World Wars. </w:t>
      </w:r>
      <w:r w:rsidRPr="00713B8D">
        <w:rPr>
          <w:rStyle w:val="StyleBoldUnderline"/>
        </w:rPr>
        <w:t>Yet</w:t>
      </w:r>
      <w:r w:rsidRPr="00713B8D">
        <w:rPr>
          <w:rFonts w:cstheme="minorBidi"/>
          <w:szCs w:val="20"/>
        </w:rPr>
        <w:t xml:space="preserve">, </w:t>
      </w:r>
      <w:r w:rsidRPr="00713B8D">
        <w:rPr>
          <w:rStyle w:val="StyleBoldUnderline"/>
        </w:rPr>
        <w:t xml:space="preserve">today the </w:t>
      </w:r>
      <w:r w:rsidRPr="00E22D0F">
        <w:rPr>
          <w:rStyle w:val="StyleBoldUnderline"/>
          <w:highlight w:val="yellow"/>
        </w:rPr>
        <w:t xml:space="preserve">evidence is abundant that </w:t>
      </w:r>
      <w:r w:rsidRPr="00E22D0F">
        <w:rPr>
          <w:rStyle w:val="Emphasis"/>
          <w:highlight w:val="yellow"/>
        </w:rPr>
        <w:t>the most prosperous,</w:t>
      </w:r>
      <w:r w:rsidRPr="000E2334">
        <w:rPr>
          <w:rStyle w:val="Emphasis"/>
        </w:rPr>
        <w:t xml:space="preserve"> capable </w:t>
      </w:r>
      <w:r w:rsidRPr="00E22D0F">
        <w:rPr>
          <w:rStyle w:val="Emphasis"/>
          <w:highlight w:val="yellow"/>
        </w:rPr>
        <w:t>nations prefer to buy rather than take</w:t>
      </w:r>
      <w:r w:rsidRPr="00713B8D">
        <w:rPr>
          <w:rFonts w:cstheme="minorBidi"/>
          <w:szCs w:val="20"/>
        </w:rPr>
        <w:t xml:space="preserve">. </w:t>
      </w:r>
      <w:r w:rsidRPr="00713B8D">
        <w:rPr>
          <w:rStyle w:val="StyleBoldUnderline"/>
        </w:rPr>
        <w:t>Decolonization</w:t>
      </w:r>
      <w:r w:rsidRPr="00713B8D">
        <w:rPr>
          <w:rFonts w:cstheme="minorBidi"/>
          <w:szCs w:val="20"/>
        </w:rPr>
        <w:t xml:space="preserve">, for </w:t>
      </w:r>
      <w:r w:rsidRPr="00713B8D">
        <w:rPr>
          <w:rFonts w:cstheme="minorBidi"/>
          <w:szCs w:val="20"/>
        </w:rPr>
        <w:lastRenderedPageBreak/>
        <w:t xml:space="preserve">example, </w:t>
      </w:r>
      <w:r w:rsidRPr="00713B8D">
        <w:rPr>
          <w:rStyle w:val="StyleBoldUnderline"/>
        </w:rPr>
        <w:t>divested European powers of territories that were increasingly expensive to administer and which contained tangible assets of limited value</w:t>
      </w:r>
      <w:r w:rsidRPr="00713B8D">
        <w:rPr>
          <w:rFonts w:cstheme="minorBidi"/>
          <w:szCs w:val="20"/>
        </w:rPr>
        <w:t xml:space="preserve">.¶ </w:t>
      </w:r>
      <w:r w:rsidRPr="00E22D0F">
        <w:rPr>
          <w:rStyle w:val="StyleBoldUnderline"/>
          <w:highlight w:val="yellow"/>
        </w:rPr>
        <w:t>Of</w:t>
      </w:r>
      <w:r w:rsidRPr="00713B8D">
        <w:rPr>
          <w:rStyle w:val="StyleBoldUnderline"/>
        </w:rPr>
        <w:t xml:space="preserve"> comparable </w:t>
      </w:r>
      <w:r w:rsidRPr="00E22D0F">
        <w:rPr>
          <w:rStyle w:val="StyleBoldUnderline"/>
          <w:highlight w:val="yellow"/>
        </w:rPr>
        <w:t xml:space="preserve">importance is the move to </w:t>
      </w:r>
      <w:r w:rsidRPr="00E22D0F">
        <w:rPr>
          <w:rStyle w:val="Emphasis"/>
          <w:highlight w:val="yellow"/>
        </w:rPr>
        <w:t>substantial consensus</w:t>
      </w:r>
      <w:r w:rsidRPr="00E22D0F">
        <w:rPr>
          <w:rStyle w:val="StyleBoldUnderline"/>
          <w:highlight w:val="yellow"/>
        </w:rPr>
        <w:t xml:space="preserve"> among powerful nations about</w:t>
      </w:r>
      <w:r w:rsidRPr="00713B8D">
        <w:rPr>
          <w:rStyle w:val="StyleBoldUnderline"/>
        </w:rPr>
        <w:t xml:space="preserve"> how </w:t>
      </w:r>
      <w:r w:rsidRPr="00E22D0F">
        <w:rPr>
          <w:rStyle w:val="StyleBoldUnderline"/>
          <w:highlight w:val="yellow"/>
        </w:rPr>
        <w:t>international affairs</w:t>
      </w:r>
      <w:r w:rsidRPr="00713B8D">
        <w:rPr>
          <w:rStyle w:val="StyleBoldUnderline"/>
        </w:rPr>
        <w:t xml:space="preserve"> should be conducted. The </w:t>
      </w:r>
      <w:r w:rsidRPr="00E22D0F">
        <w:rPr>
          <w:rStyle w:val="StyleBoldUnderline"/>
          <w:highlight w:val="yellow"/>
        </w:rPr>
        <w:t>great rivalries</w:t>
      </w:r>
      <w:r w:rsidRPr="00713B8D">
        <w:rPr>
          <w:rFonts w:cstheme="minorBidi"/>
          <w:szCs w:val="20"/>
        </w:rPr>
        <w:t xml:space="preserve"> of the twentieth century </w:t>
      </w:r>
      <w:r w:rsidRPr="00713B8D">
        <w:rPr>
          <w:rStyle w:val="StyleBoldUnderline"/>
        </w:rPr>
        <w:t xml:space="preserve">were ideological rather than territorial. These </w:t>
      </w:r>
      <w:r w:rsidRPr="00E22D0F">
        <w:rPr>
          <w:rStyle w:val="StyleBoldUnderline"/>
          <w:highlight w:val="yellow"/>
        </w:rPr>
        <w:t>have been</w:t>
      </w:r>
      <w:r w:rsidRPr="00713B8D">
        <w:rPr>
          <w:rStyle w:val="StyleBoldUnderline"/>
        </w:rPr>
        <w:t xml:space="preserve"> substantially </w:t>
      </w:r>
      <w:r w:rsidRPr="00E22D0F">
        <w:rPr>
          <w:rStyle w:val="StyleBoldUnderline"/>
          <w:highlight w:val="yellow"/>
        </w:rPr>
        <w:t>resolved</w:t>
      </w:r>
      <w:r w:rsidRPr="00713B8D">
        <w:rPr>
          <w:rStyle w:val="StyleBoldUnderline"/>
        </w:rPr>
        <w:t>,</w:t>
      </w:r>
      <w:r w:rsidRPr="00713B8D">
        <w:rPr>
          <w:rFonts w:cstheme="minorBidi"/>
          <w:szCs w:val="20"/>
        </w:rPr>
        <w:t xml:space="preserve"> as Francis Fukuyama has pointed out. </w:t>
      </w:r>
      <w:r w:rsidRPr="00713B8D">
        <w:rPr>
          <w:rStyle w:val="StyleBoldUnderline"/>
        </w:rPr>
        <w:t xml:space="preserve">The fact that remaining </w:t>
      </w:r>
      <w:r w:rsidRPr="00E22D0F">
        <w:rPr>
          <w:rStyle w:val="StyleBoldUnderline"/>
          <w:highlight w:val="yellow"/>
        </w:rPr>
        <w:t>differences are moderate, while</w:t>
      </w:r>
      <w:r w:rsidRPr="00713B8D">
        <w:rPr>
          <w:rStyle w:val="StyleBoldUnderline"/>
        </w:rPr>
        <w:t xml:space="preserve"> the </w:t>
      </w:r>
      <w:r w:rsidRPr="00E22D0F">
        <w:rPr>
          <w:rStyle w:val="StyleBoldUnderline"/>
          <w:highlight w:val="yellow"/>
        </w:rPr>
        <w:t xml:space="preserve">benefits of acting in concert are </w:t>
      </w:r>
      <w:r w:rsidRPr="00713B8D">
        <w:rPr>
          <w:rStyle w:val="StyleBoldUnderline"/>
        </w:rPr>
        <w:t xml:space="preserve">large </w:t>
      </w:r>
      <w:r w:rsidRPr="00E22D0F">
        <w:rPr>
          <w:rStyle w:val="StyleBoldUnderline"/>
          <w:highlight w:val="yellow"/>
        </w:rPr>
        <w:t>(</w:t>
      </w:r>
      <w:r w:rsidRPr="00E22D0F">
        <w:rPr>
          <w:rStyle w:val="Emphasis"/>
          <w:highlight w:val="yellow"/>
        </w:rPr>
        <w:t xml:space="preserve">due to </w:t>
      </w:r>
      <w:r w:rsidRPr="000E2334">
        <w:rPr>
          <w:rStyle w:val="Emphasis"/>
        </w:rPr>
        <w:t xml:space="preserve">economic </w:t>
      </w:r>
      <w:r w:rsidRPr="00E22D0F">
        <w:rPr>
          <w:rStyle w:val="Emphasis"/>
          <w:highlight w:val="yellow"/>
        </w:rPr>
        <w:t xml:space="preserve">interdependence </w:t>
      </w:r>
      <w:r w:rsidRPr="000E2334">
        <w:rPr>
          <w:rStyle w:val="Emphasis"/>
        </w:rPr>
        <w:t>in particular</w:t>
      </w:r>
      <w:r w:rsidRPr="00713B8D">
        <w:rPr>
          <w:rFonts w:cstheme="minorBidi"/>
          <w:szCs w:val="20"/>
        </w:rPr>
        <w:t xml:space="preserve">) </w:t>
      </w:r>
      <w:r w:rsidRPr="00713B8D">
        <w:rPr>
          <w:rStyle w:val="StyleBoldUnderline"/>
        </w:rPr>
        <w:t xml:space="preserve">means that </w:t>
      </w:r>
      <w:r w:rsidRPr="00E22D0F">
        <w:rPr>
          <w:rStyle w:val="Emphasis"/>
          <w:highlight w:val="yellow"/>
        </w:rPr>
        <w:t>nations prefer to deliberate rather than fight</w:t>
      </w:r>
      <w:r w:rsidRPr="00713B8D">
        <w:rPr>
          <w:rFonts w:cstheme="minorBidi"/>
          <w:szCs w:val="20"/>
        </w:rPr>
        <w:t xml:space="preserve">. </w:t>
      </w:r>
      <w:r w:rsidRPr="00713B8D">
        <w:rPr>
          <w:rStyle w:val="StyleBoldUnderline"/>
        </w:rPr>
        <w:t>Differences remain, but for the most part the capable countries of the world have been in consensus</w:t>
      </w:r>
      <w:r w:rsidRPr="00713B8D">
        <w:rPr>
          <w:rFonts w:cstheme="minorBidi"/>
          <w:szCs w:val="20"/>
        </w:rPr>
        <w:t xml:space="preserve">, while the disgruntled developing world is incapable of acting on respective nations’ dissatisfaction.¶ </w:t>
      </w:r>
      <w:r w:rsidRPr="00713B8D">
        <w:rPr>
          <w:rStyle w:val="StyleBoldUnderline"/>
        </w:rPr>
        <w:t xml:space="preserve">While this version of events explains the partial peace bestowed on the developed world, it also poses challenges in terms of the future. </w:t>
      </w:r>
      <w:r w:rsidRPr="00E22D0F">
        <w:rPr>
          <w:rStyle w:val="StyleBoldUnderline"/>
          <w:highlight w:val="yellow"/>
        </w:rPr>
        <w:t xml:space="preserve">The rising </w:t>
      </w:r>
      <w:r w:rsidRPr="00713B8D">
        <w:rPr>
          <w:rStyle w:val="StyleBoldUnderline"/>
        </w:rPr>
        <w:t xml:space="preserve">nations </w:t>
      </w:r>
      <w:r w:rsidRPr="00E22D0F">
        <w:rPr>
          <w:rStyle w:val="StyleBoldUnderline"/>
          <w:highlight w:val="yellow"/>
        </w:rPr>
        <w:t>of Asia</w:t>
      </w:r>
      <w:r w:rsidRPr="00713B8D">
        <w:rPr>
          <w:rFonts w:cstheme="minorBidi"/>
          <w:szCs w:val="20"/>
        </w:rPr>
        <w:t xml:space="preserve"> in particular </w:t>
      </w:r>
      <w:r w:rsidRPr="00713B8D">
        <w:rPr>
          <w:rStyle w:val="StyleBoldUnderline"/>
        </w:rPr>
        <w:t>have not been</w:t>
      </w:r>
      <w:r w:rsidRPr="00713B8D">
        <w:rPr>
          <w:rFonts w:cstheme="minorBidi"/>
          <w:szCs w:val="20"/>
        </w:rPr>
        <w:t xml:space="preserve"> equal </w:t>
      </w:r>
      <w:r w:rsidRPr="00713B8D">
        <w:rPr>
          <w:rStyle w:val="StyleBoldUnderline"/>
        </w:rPr>
        <w:t>beneficiaries in the world political system. These</w:t>
      </w:r>
      <w:r w:rsidRPr="00713B8D">
        <w:rPr>
          <w:rFonts w:cstheme="minorBidi"/>
          <w:szCs w:val="20"/>
        </w:rPr>
        <w:t xml:space="preserve"> nations </w:t>
      </w:r>
      <w:r w:rsidRPr="00713B8D">
        <w:rPr>
          <w:rStyle w:val="StyleBoldUnderline"/>
        </w:rPr>
        <w:t xml:space="preserve">have </w:t>
      </w:r>
      <w:r w:rsidRPr="00E22D0F">
        <w:rPr>
          <w:rStyle w:val="StyleBoldUnderline"/>
          <w:highlight w:val="yellow"/>
        </w:rPr>
        <w:t xml:space="preserve">benefited from </w:t>
      </w:r>
      <w:r w:rsidRPr="000E2334">
        <w:rPr>
          <w:rStyle w:val="Emphasis"/>
        </w:rPr>
        <w:t xml:space="preserve">economic </w:t>
      </w:r>
      <w:r w:rsidRPr="00E22D0F">
        <w:rPr>
          <w:rStyle w:val="Emphasis"/>
          <w:highlight w:val="yellow"/>
        </w:rPr>
        <w:t>integration</w:t>
      </w:r>
      <w:r w:rsidRPr="00713B8D">
        <w:rPr>
          <w:rFonts w:cstheme="minorBidi"/>
          <w:szCs w:val="20"/>
        </w:rPr>
        <w:t xml:space="preserve">, and </w:t>
      </w:r>
      <w:r w:rsidRPr="00E22D0F">
        <w:rPr>
          <w:rStyle w:val="StyleBoldUnderline"/>
          <w:highlight w:val="yellow"/>
        </w:rPr>
        <w:t xml:space="preserve">this has </w:t>
      </w:r>
      <w:r w:rsidRPr="00E22D0F">
        <w:rPr>
          <w:rStyle w:val="Emphasis"/>
          <w:highlight w:val="yellow"/>
        </w:rPr>
        <w:t>proved sufficient</w:t>
      </w:r>
      <w:r w:rsidRPr="000E2334">
        <w:rPr>
          <w:rStyle w:val="Emphasis"/>
        </w:rPr>
        <w:t xml:space="preserve"> in the past </w:t>
      </w:r>
      <w:r w:rsidRPr="00E22D0F">
        <w:rPr>
          <w:rStyle w:val="Emphasis"/>
          <w:highlight w:val="yellow"/>
        </w:rPr>
        <w:t>to pacify them</w:t>
      </w:r>
      <w:r w:rsidRPr="00E22D0F">
        <w:rPr>
          <w:rFonts w:cstheme="minorBidi"/>
          <w:szCs w:val="20"/>
          <w:highlight w:val="yellow"/>
        </w:rPr>
        <w:t>.</w:t>
      </w:r>
      <w:r w:rsidRPr="00713B8D">
        <w:rPr>
          <w:rFonts w:cstheme="minorBidi"/>
          <w:szCs w:val="20"/>
        </w:rPr>
        <w:t xml:space="preserve"> The question for the future is whether the benefits of tangible resources through markets are sufficient to compensate the rising powers for their lack of influence in the policy sphere. The danger is that established powers may be slow to accommodate or give way to the demands of rising powers from Asia and elsewhere, leading to divisions over the intangible domain of policy and politics. Optimists argue that at the same time that </w:t>
      </w:r>
      <w:r w:rsidRPr="00713B8D">
        <w:rPr>
          <w:rStyle w:val="StyleBoldUnderline"/>
        </w:rPr>
        <w:t>these nations are rising in power, their domestic situations are evolving in a way that makes their interests more similar to the West. Consumerism, democracy, and a market orientation all help to draw the rising powers in as fellow travelers in an expanding zone of peace</w:t>
      </w:r>
      <w:r w:rsidRPr="00713B8D">
        <w:rPr>
          <w:rFonts w:cstheme="minorBidi"/>
          <w:szCs w:val="20"/>
        </w:rPr>
        <w:t xml:space="preserve"> among the developed nations.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 </w:t>
      </w:r>
      <w:r w:rsidRPr="00713B8D">
        <w:rPr>
          <w:rStyle w:val="StyleBoldUnderline"/>
        </w:rPr>
        <w:t xml:space="preserve">If the peace observed among western, developed nations is to prove durable, it must be because </w:t>
      </w:r>
      <w:r w:rsidRPr="00E22D0F">
        <w:rPr>
          <w:rStyle w:val="Emphasis"/>
          <w:highlight w:val="yellow"/>
        </w:rPr>
        <w:t>warfare proves futile as nations transition to prosperity</w:t>
      </w:r>
      <w:r w:rsidRPr="00E22D0F">
        <w:rPr>
          <w:rFonts w:cstheme="minorBidi"/>
          <w:szCs w:val="20"/>
          <w:highlight w:val="yellow"/>
        </w:rPr>
        <w:t>.</w:t>
      </w:r>
      <w:r w:rsidRPr="00713B8D">
        <w:rPr>
          <w:rFonts w:cstheme="minorBidi"/>
          <w:szCs w:val="20"/>
        </w:rPr>
        <w:t xml:space="preserve"> Whether this will happen depends on the rate of change in interests and capabilities, a difficult thing to judge. </w:t>
      </w:r>
      <w:r w:rsidRPr="00713B8D">
        <w:rPr>
          <w:rStyle w:val="StyleBoldUnderline"/>
        </w:rPr>
        <w:t xml:space="preserve">We must hope that the optimistic view is correct, that </w:t>
      </w:r>
      <w:r w:rsidRPr="00E22D0F">
        <w:rPr>
          <w:rStyle w:val="Emphasis"/>
          <w:highlight w:val="yellow"/>
        </w:rPr>
        <w:t>what ended war in Europe can be exported globally</w:t>
      </w:r>
      <w:r w:rsidRPr="00E22D0F">
        <w:rPr>
          <w:rFonts w:cstheme="minorBidi"/>
          <w:szCs w:val="20"/>
          <w:highlight w:val="yellow"/>
        </w:rPr>
        <w:t xml:space="preserve">. </w:t>
      </w:r>
      <w:r w:rsidRPr="00E22D0F">
        <w:rPr>
          <w:rStyle w:val="Emphasis"/>
          <w:highlight w:val="yellow"/>
        </w:rPr>
        <w:t>Prosperity has made war expensive</w:t>
      </w:r>
      <w:r w:rsidRPr="00E22D0F">
        <w:rPr>
          <w:rFonts w:cstheme="minorBidi"/>
          <w:szCs w:val="20"/>
          <w:highlight w:val="yellow"/>
        </w:rPr>
        <w:t>,</w:t>
      </w:r>
      <w:r w:rsidRPr="00713B8D">
        <w:rPr>
          <w:rFonts w:cstheme="minorBidi"/>
          <w:szCs w:val="20"/>
        </w:rPr>
        <w:t xml:space="preserve"> </w:t>
      </w:r>
      <w:r w:rsidRPr="00713B8D">
        <w:rPr>
          <w:rStyle w:val="StyleBoldUnderline"/>
        </w:rPr>
        <w:t xml:space="preserve">while the fruits of conflict, both in terms of tangible and intangible </w:t>
      </w:r>
      <w:r w:rsidRPr="00E22D0F">
        <w:rPr>
          <w:rStyle w:val="StyleBoldUnderline"/>
          <w:highlight w:val="yellow"/>
        </w:rPr>
        <w:t xml:space="preserve">spoils have </w:t>
      </w:r>
      <w:r w:rsidRPr="00E22D0F">
        <w:rPr>
          <w:rStyle w:val="Emphasis"/>
          <w:highlight w:val="yellow"/>
        </w:rPr>
        <w:t>declined in value</w:t>
      </w:r>
      <w:r w:rsidRPr="00713B8D">
        <w:rPr>
          <w:rFonts w:cstheme="minorBidi"/>
          <w:szCs w:val="20"/>
        </w:rPr>
        <w:t xml:space="preserve">. These forces are not guaranteed to prevail indefinitely. Already, research on robotic warfare promises to lower the cost of conquest. If in addition, fundamental differences among capable communities arise, then warfare over ideology or policy can also be resurrected. </w:t>
      </w:r>
      <w:r w:rsidRPr="00713B8D">
        <w:rPr>
          <w:rStyle w:val="StyleBoldUnderline"/>
        </w:rPr>
        <w:t xml:space="preserve">We must all hope that the consolidating forces of prosperity prevail, that </w:t>
      </w:r>
      <w:r w:rsidRPr="00E22D0F">
        <w:rPr>
          <w:rStyle w:val="Emphasis"/>
          <w:highlight w:val="yellow"/>
        </w:rPr>
        <w:t xml:space="preserve">war becomes a </w:t>
      </w:r>
      <w:r w:rsidRPr="000E2334">
        <w:rPr>
          <w:rStyle w:val="Emphasis"/>
        </w:rPr>
        <w:t xml:space="preserve">durable </w:t>
      </w:r>
      <w:r w:rsidRPr="00E22D0F">
        <w:rPr>
          <w:rStyle w:val="Emphasis"/>
          <w:highlight w:val="yellow"/>
        </w:rPr>
        <w:t>anachronism</w:t>
      </w:r>
      <w:r w:rsidRPr="00E22D0F">
        <w:rPr>
          <w:rStyle w:val="StyleBoldUnderline"/>
          <w:highlight w:val="yellow"/>
        </w:rPr>
        <w:t>.</w:t>
      </w:r>
      <w:r w:rsidRPr="00713B8D">
        <w:rPr>
          <w:rStyle w:val="StyleBoldUnderline"/>
        </w:rPr>
        <w:t xml:space="preserve"> </w:t>
      </w:r>
    </w:p>
    <w:p w:rsidR="00F63FAD" w:rsidRDefault="00F63FAD" w:rsidP="00F63FAD"/>
    <w:p w:rsidR="00F63FAD" w:rsidRDefault="00F63FAD" w:rsidP="00F63FAD">
      <w:pPr>
        <w:pStyle w:val="Heading2"/>
      </w:pPr>
      <w:r>
        <w:t>Economy/Competitiveness</w:t>
      </w:r>
    </w:p>
    <w:p w:rsidR="00F63FAD" w:rsidRDefault="00F63FAD" w:rsidP="00F63FAD">
      <w:pPr>
        <w:pStyle w:val="Heading3"/>
      </w:pPr>
      <w:r>
        <w:t xml:space="preserve">Economy/Competitiveness Add-On---2AC </w:t>
      </w:r>
    </w:p>
    <w:p w:rsidR="00F63FAD" w:rsidRPr="00705CE8" w:rsidRDefault="00F63FAD" w:rsidP="00F63FAD">
      <w:pPr>
        <w:pStyle w:val="Heading4"/>
        <w:rPr>
          <w:rStyle w:val="StyleStyleBold12pt"/>
          <w:b/>
        </w:rPr>
      </w:pPr>
      <w:r w:rsidRPr="00705CE8">
        <w:rPr>
          <w:rStyle w:val="StyleStyleBold12pt"/>
          <w:b/>
        </w:rPr>
        <w:t>Embargo Boosts US Economy and competitiveness</w:t>
      </w:r>
    </w:p>
    <w:p w:rsidR="00F63FAD" w:rsidRPr="00D5125F" w:rsidRDefault="00F63FAD" w:rsidP="00F63FAD">
      <w:pPr>
        <w:rPr>
          <w:rStyle w:val="StyleStyleBold12pt"/>
        </w:rPr>
      </w:pPr>
      <w:r>
        <w:rPr>
          <w:rStyle w:val="StyleStyleBold12pt"/>
        </w:rPr>
        <w:t xml:space="preserve">Safran, ’12 </w:t>
      </w:r>
      <w:r w:rsidRPr="00D5125F">
        <w:t xml:space="preserve">[8/14/12, Brian Safran has a Master of Science in Global Affairs , “End the Cuban Embargo - Brian Safran”, </w:t>
      </w:r>
      <w:hyperlink r:id="rId117" w:history="1">
        <w:r w:rsidRPr="00D5125F">
          <w:rPr>
            <w:rStyle w:val="Hyperlink"/>
          </w:rPr>
          <w:t>http://brian-safran-4.quora.com/End-the-Cuban-Embargo-Brian-Safran</w:t>
        </w:r>
      </w:hyperlink>
      <w:r w:rsidRPr="00D5125F">
        <w:t>]</w:t>
      </w:r>
    </w:p>
    <w:p w:rsidR="00F63FAD" w:rsidRPr="00D5125F" w:rsidRDefault="00F63FAD" w:rsidP="00F63FAD">
      <w:pPr>
        <w:rPr>
          <w:rStyle w:val="StyleBoldUnderline"/>
        </w:rPr>
      </w:pPr>
      <w:r w:rsidRPr="00D5125F">
        <w:rPr>
          <w:sz w:val="16"/>
        </w:rPr>
        <w:t xml:space="preserve">Those that support the embargo often make the claim that as such a small Caribbean country, </w:t>
      </w:r>
      <w:r w:rsidRPr="00D5125F">
        <w:rPr>
          <w:rStyle w:val="StyleBoldUnderline"/>
        </w:rPr>
        <w:t>the economic advantage to be gained by the United States in lifting its embargo on Cuba would be negligible. This assertion is simply without merit, and the evidence proves it</w:t>
      </w:r>
      <w:r w:rsidRPr="00D5125F">
        <w:rPr>
          <w:sz w:val="16"/>
        </w:rPr>
        <w:t xml:space="preserve">. A committee of </w:t>
      </w:r>
      <w:r w:rsidRPr="00D5125F">
        <w:rPr>
          <w:rStyle w:val="StyleBoldUnderline"/>
        </w:rPr>
        <w:t xml:space="preserve">former Department of Transportation economists recently noted that eradicating the embargo would </w:t>
      </w:r>
      <w:r w:rsidRPr="00D5125F">
        <w:rPr>
          <w:rStyle w:val="Emphasis"/>
        </w:rPr>
        <w:t>add 1.6 billion dollars in revenue to the U.S. economy and establish approximately twenty thousand additional jobs in the U.S</w:t>
      </w:r>
      <w:r w:rsidRPr="00D5125F">
        <w:rPr>
          <w:rStyle w:val="StyleBoldUnderline"/>
        </w:rPr>
        <w:t>.</w:t>
      </w:r>
      <w:r w:rsidRPr="00D5125F">
        <w:rPr>
          <w:sz w:val="16"/>
        </w:rPr>
        <w:t xml:space="preserve"> (Weinmann, 2004, 29) Analysts </w:t>
      </w:r>
      <w:r w:rsidRPr="00D5125F">
        <w:rPr>
          <w:rStyle w:val="StyleBoldUnderline"/>
        </w:rPr>
        <w:t>have asserted that had the embargo been lifted, the Cuban people would have been able to use revenues derived from tourism to purchase significant amounts of machinery and agricultural products from the United States. (</w:t>
      </w:r>
      <w:r w:rsidRPr="00D5125F">
        <w:rPr>
          <w:sz w:val="16"/>
        </w:rPr>
        <w:t>Griswold, 2005, 2) In fact, the American Farm Bureau has stated that t</w:t>
      </w:r>
      <w:r w:rsidRPr="00D5125F">
        <w:rPr>
          <w:rStyle w:val="StyleBoldUnderline"/>
        </w:rPr>
        <w:t>he embargo has caused U.S. businesses to lose out on a major potential export market in agriculture which could have led American farmers to profits upwards of one billion dollars, and to an additional quarter million dollars per year in the exportation of farming machinery and accessories. (</w:t>
      </w:r>
      <w:r w:rsidRPr="00D5125F">
        <w:rPr>
          <w:sz w:val="16"/>
        </w:rPr>
        <w:t xml:space="preserve">Griswold, 2005, 2) The passage of the 1992 Cuban Democracy Act, which banned all trade in foodstuffs to Cuba through U.S. subsidiaries, effectively deepening the Cuban depression, further served to damage U.S. agricultural business interests abroad. (Weinmann, 2004, 24; 29) In addition, the 1996 Helms-Burton Act, which allowed U.S. citizens, including those </w:t>
      </w:r>
      <w:r w:rsidRPr="00D5125F">
        <w:rPr>
          <w:rStyle w:val="StyleBoldUnderline"/>
        </w:rPr>
        <w:t>Cuban-Americans who had not been citizens at the time, to commence lawsuits against companies that had engaged in indirect business transactions with the Castro regime has had a crippling affect on a multitude of U.S. businesses</w:t>
      </w:r>
      <w:r w:rsidRPr="00D5125F">
        <w:rPr>
          <w:sz w:val="16"/>
        </w:rPr>
        <w:t xml:space="preserve">. (Vanden, 2006, 360-61) In addition, the maintenance of the embargo requires a significant utilization of national security resources that can clearly be put to better use in protecting America from substantive terrorism threats rather than by using them to enforce an inconsequential ban on Cuban travel. (Weinmann, 2004, 30) Thus, </w:t>
      </w:r>
      <w:r w:rsidRPr="00D5125F">
        <w:rPr>
          <w:rStyle w:val="StyleBoldUnderline"/>
        </w:rPr>
        <w:t>from an economic standpoint, the United States does indeed have the potential to benefit from a liberalization of trade with Cuba.</w:t>
      </w:r>
    </w:p>
    <w:p w:rsidR="00F63FAD" w:rsidRDefault="00F63FAD" w:rsidP="00F63FAD"/>
    <w:p w:rsidR="00F63FAD" w:rsidRPr="008B080A" w:rsidRDefault="00F63FAD" w:rsidP="00F63FAD">
      <w:pPr>
        <w:pStyle w:val="Heading4"/>
        <w:rPr>
          <w:rStyle w:val="StyleStyleBold12pt"/>
          <w:b/>
        </w:rPr>
      </w:pPr>
      <w:r w:rsidRPr="008B080A">
        <w:rPr>
          <w:rStyle w:val="StyleStyleBold12pt"/>
          <w:b/>
        </w:rPr>
        <w:lastRenderedPageBreak/>
        <w:t>Competitiveness solves Great power war</w:t>
      </w:r>
    </w:p>
    <w:p w:rsidR="00F63FAD" w:rsidRPr="0057783A" w:rsidRDefault="00F63FAD" w:rsidP="00F63FAD">
      <w:r w:rsidRPr="00277F5B">
        <w:rPr>
          <w:rStyle w:val="StyleStyleBold12pt"/>
        </w:rPr>
        <w:t>Baru, ‘9</w:t>
      </w:r>
      <w:r w:rsidRPr="0057783A">
        <w:t xml:space="preserve"> [March 2009, Sanjaya Barus is visiting Professor at the Lee Kuan Yew School of Public Policy in Singapore Geopolitical Implications of the Current Global Financial Crisis, Strategic Analysis, Volume 33, Issue 2 March 2009, pages 163 – 168]</w:t>
      </w:r>
    </w:p>
    <w:p w:rsidR="00F63FAD" w:rsidRPr="002B08F9" w:rsidRDefault="00F63FAD" w:rsidP="00F63FAD">
      <w:pPr>
        <w:pStyle w:val="Card1"/>
        <w:rPr>
          <w:rStyle w:val="StyleBoldUnderline"/>
        </w:rPr>
      </w:pPr>
      <w:r w:rsidRPr="001660AC">
        <w:t xml:space="preserve">Hence, </w:t>
      </w:r>
      <w:r w:rsidRPr="00E22D0F">
        <w:rPr>
          <w:rStyle w:val="StyleBoldUnderline"/>
          <w:highlight w:val="yellow"/>
        </w:rPr>
        <w:t xml:space="preserve">economic </w:t>
      </w:r>
      <w:r w:rsidRPr="002B08F9">
        <w:rPr>
          <w:rStyle w:val="StyleBoldUnderline"/>
        </w:rPr>
        <w:t xml:space="preserve">policies and </w:t>
      </w:r>
      <w:r w:rsidRPr="00E22D0F">
        <w:rPr>
          <w:rStyle w:val="StyleBoldUnderline"/>
          <w:highlight w:val="yellow"/>
        </w:rPr>
        <w:t xml:space="preserve">performance </w:t>
      </w:r>
      <w:r w:rsidRPr="002B08F9">
        <w:rPr>
          <w:rStyle w:val="StyleBoldUnderline"/>
        </w:rPr>
        <w:t xml:space="preserve">do </w:t>
      </w:r>
      <w:r w:rsidRPr="00E22D0F">
        <w:rPr>
          <w:rStyle w:val="StyleBoldUnderline"/>
          <w:highlight w:val="yellow"/>
        </w:rPr>
        <w:t>have strategic consequences</w:t>
      </w:r>
      <w:r w:rsidRPr="00E22D0F">
        <w:rPr>
          <w:highlight w:val="yellow"/>
        </w:rPr>
        <w:t>.</w:t>
      </w:r>
      <w:r w:rsidRPr="001660AC">
        <w:t xml:space="preserve"> In the modern era, the idea that </w:t>
      </w:r>
      <w:r w:rsidRPr="002B08F9">
        <w:rPr>
          <w:rStyle w:val="StyleBoldUnderline"/>
        </w:rPr>
        <w:t xml:space="preserve">strong </w:t>
      </w:r>
      <w:r w:rsidRPr="00E22D0F">
        <w:rPr>
          <w:rStyle w:val="StyleBoldUnderline"/>
          <w:highlight w:val="yellow"/>
        </w:rPr>
        <w:t>economic performance is the foundation of power</w:t>
      </w:r>
      <w:r w:rsidRPr="001660AC">
        <w:t xml:space="preserve"> was argued most persuasively by historian Paul Kennedy. </w:t>
      </w:r>
      <w:r w:rsidRPr="00E22D0F">
        <w:rPr>
          <w:rStyle w:val="StyleBoldUnderline"/>
          <w:highlight w:val="yellow"/>
        </w:rPr>
        <w:t>'Victory</w:t>
      </w:r>
      <w:r w:rsidRPr="001660AC">
        <w:t xml:space="preserve"> (in war)', Kennedy claimed</w:t>
      </w:r>
      <w:r w:rsidRPr="00E96368">
        <w:t xml:space="preserve">, </w:t>
      </w:r>
      <w:r w:rsidRPr="00E22D0F">
        <w:rPr>
          <w:rStyle w:val="StyleBoldUnderline"/>
          <w:highlight w:val="yellow"/>
        </w:rPr>
        <w:t>'has</w:t>
      </w:r>
      <w:r w:rsidRPr="002B08F9">
        <w:rPr>
          <w:rStyle w:val="StyleBoldUnderline"/>
        </w:rPr>
        <w:t xml:space="preserve"> repeatedly </w:t>
      </w:r>
      <w:r w:rsidRPr="00E22D0F">
        <w:rPr>
          <w:rStyle w:val="StyleBoldUnderline"/>
          <w:highlight w:val="yellow"/>
        </w:rPr>
        <w:t>gone to the side with more flourishing productive base'</w:t>
      </w:r>
      <w:r w:rsidRPr="002B08F9">
        <w:rPr>
          <w:rStyle w:val="StyleBoldUnderline"/>
        </w:rPr>
        <w:t xml:space="preserve">. </w:t>
      </w:r>
      <w:r w:rsidRPr="00E22D0F">
        <w:rPr>
          <w:rStyle w:val="StyleBoldUnderline"/>
          <w:highlight w:val="yellow"/>
        </w:rPr>
        <w:t>Drawing attention to</w:t>
      </w:r>
      <w:r w:rsidRPr="002B08F9">
        <w:rPr>
          <w:rStyle w:val="StyleBoldUnderline"/>
        </w:rPr>
        <w:t xml:space="preserve"> the </w:t>
      </w:r>
      <w:r w:rsidRPr="00E22D0F">
        <w:rPr>
          <w:rStyle w:val="StyleBoldUnderline"/>
          <w:highlight w:val="yellow"/>
        </w:rPr>
        <w:t>interrelationships between</w:t>
      </w:r>
      <w:r w:rsidRPr="002B08F9">
        <w:rPr>
          <w:rStyle w:val="StyleBoldUnderline"/>
        </w:rPr>
        <w:t xml:space="preserve"> economic </w:t>
      </w:r>
      <w:r w:rsidRPr="00E22D0F">
        <w:rPr>
          <w:rStyle w:val="StyleBoldUnderline"/>
          <w:highlight w:val="yellow"/>
        </w:rPr>
        <w:t>wealth</w:t>
      </w:r>
      <w:r w:rsidRPr="002B08F9">
        <w:rPr>
          <w:rStyle w:val="StyleBoldUnderline"/>
        </w:rPr>
        <w:t xml:space="preserve">, technological </w:t>
      </w:r>
      <w:r w:rsidRPr="00E22D0F">
        <w:rPr>
          <w:rStyle w:val="StyleBoldUnderline"/>
          <w:highlight w:val="yellow"/>
        </w:rPr>
        <w:t>innovation, and the ability of states to</w:t>
      </w:r>
      <w:r w:rsidRPr="001660AC">
        <w:t xml:space="preserve"> efficiently </w:t>
      </w:r>
      <w:r w:rsidRPr="00E22D0F">
        <w:rPr>
          <w:rStyle w:val="StyleBoldUnderline"/>
          <w:highlight w:val="yellow"/>
        </w:rPr>
        <w:t xml:space="preserve">mobilize </w:t>
      </w:r>
      <w:r w:rsidRPr="002B08F9">
        <w:rPr>
          <w:rStyle w:val="StyleBoldUnderline"/>
        </w:rPr>
        <w:t xml:space="preserve">economic and technological </w:t>
      </w:r>
      <w:r w:rsidRPr="00E22D0F">
        <w:rPr>
          <w:rStyle w:val="StyleBoldUnderline"/>
          <w:highlight w:val="yellow"/>
        </w:rPr>
        <w:t>resources for power projection</w:t>
      </w:r>
      <w:r w:rsidRPr="002B08F9">
        <w:rPr>
          <w:rStyle w:val="StyleBoldUnderline"/>
        </w:rPr>
        <w:t xml:space="preserve"> and national defence</w:t>
      </w:r>
      <w:r w:rsidRPr="001660AC">
        <w:t xml:space="preserve">, Kennedy argued </w:t>
      </w:r>
      <w:r w:rsidRPr="00E96368">
        <w:t xml:space="preserve">that </w:t>
      </w:r>
      <w:r w:rsidRPr="002B08F9">
        <w:rPr>
          <w:rStyle w:val="StyleBoldUnderline"/>
        </w:rPr>
        <w:t>nations that were able to better combine military and economic strength scored over others.</w:t>
      </w:r>
      <w:r w:rsidRPr="00E96368">
        <w:t xml:space="preserve"> 'The fact remains', Kennedy argued, </w:t>
      </w:r>
      <w:r w:rsidRPr="002B08F9">
        <w:rPr>
          <w:rStyle w:val="StyleBoldUnderline"/>
        </w:rPr>
        <w:t xml:space="preserve">'that all of the </w:t>
      </w:r>
      <w:r w:rsidRPr="00E22D0F">
        <w:rPr>
          <w:rStyle w:val="StyleBoldUnderline"/>
          <w:highlight w:val="yellow"/>
        </w:rPr>
        <w:t>major shifts in</w:t>
      </w:r>
      <w:r w:rsidRPr="002B08F9">
        <w:rPr>
          <w:rStyle w:val="StyleBoldUnderline"/>
        </w:rPr>
        <w:t xml:space="preserve"> the world's </w:t>
      </w:r>
      <w:r w:rsidRPr="00E22D0F">
        <w:rPr>
          <w:rStyle w:val="StyleBoldUnderline"/>
          <w:highlight w:val="yellow"/>
        </w:rPr>
        <w:t>military-power balance</w:t>
      </w:r>
      <w:r w:rsidRPr="002B08F9">
        <w:rPr>
          <w:rStyle w:val="StyleBoldUnderline"/>
        </w:rPr>
        <w:t xml:space="preserve"> have </w:t>
      </w:r>
      <w:r w:rsidRPr="00E22D0F">
        <w:rPr>
          <w:rStyle w:val="StyleBoldUnderline"/>
          <w:highlight w:val="yellow"/>
        </w:rPr>
        <w:t>followed alterations in</w:t>
      </w:r>
      <w:r w:rsidRPr="002B08F9">
        <w:rPr>
          <w:rStyle w:val="StyleBoldUnderline"/>
        </w:rPr>
        <w:t xml:space="preserve"> the </w:t>
      </w:r>
      <w:r w:rsidRPr="00E22D0F">
        <w:rPr>
          <w:rStyle w:val="StyleBoldUnderline"/>
          <w:highlight w:val="yellow"/>
        </w:rPr>
        <w:t>productive balances;</w:t>
      </w:r>
      <w:r w:rsidRPr="001660AC">
        <w:t xml:space="preserve"> and further, that the </w:t>
      </w:r>
      <w:r w:rsidRPr="00EE3061">
        <w:t>rising and falling</w:t>
      </w:r>
      <w:r w:rsidRPr="001660AC">
        <w:t xml:space="preserve"> of the various empires and states in the international system </w:t>
      </w:r>
      <w:r w:rsidRPr="00E22D0F">
        <w:rPr>
          <w:rStyle w:val="StyleBoldUnderline"/>
          <w:highlight w:val="yellow"/>
        </w:rPr>
        <w:t>has been confirmed by</w:t>
      </w:r>
      <w:r w:rsidRPr="002B08F9">
        <w:rPr>
          <w:rStyle w:val="StyleBoldUnderline"/>
        </w:rPr>
        <w:t xml:space="preserve"> the outcomes of the major </w:t>
      </w:r>
      <w:r w:rsidRPr="00E22D0F">
        <w:rPr>
          <w:rStyle w:val="StyleBoldUnderline"/>
          <w:highlight w:val="yellow"/>
        </w:rPr>
        <w:t>Great Power wars</w:t>
      </w:r>
      <w:r w:rsidRPr="002B08F9">
        <w:rPr>
          <w:rStyle w:val="StyleBoldUnderline"/>
        </w:rPr>
        <w:t>,</w:t>
      </w:r>
      <w:r w:rsidRPr="001660AC">
        <w:t xml:space="preserve"> where victory has always gone to the side with the greatest material resources'.4 In Kennedy's view, </w:t>
      </w:r>
      <w:r w:rsidRPr="002B08F9">
        <w:rPr>
          <w:rStyle w:val="StyleBoldUnderline"/>
        </w:rPr>
        <w:t xml:space="preserve">the </w:t>
      </w:r>
      <w:r w:rsidRPr="00E22D0F">
        <w:rPr>
          <w:rStyle w:val="StyleBoldUnderline"/>
          <w:highlight w:val="yellow"/>
        </w:rPr>
        <w:t>geopolitical consequences of</w:t>
      </w:r>
      <w:r w:rsidRPr="002B08F9">
        <w:rPr>
          <w:rStyle w:val="StyleBoldUnderline"/>
        </w:rPr>
        <w:t xml:space="preserve"> an </w:t>
      </w:r>
      <w:r w:rsidRPr="00E22D0F">
        <w:rPr>
          <w:rStyle w:val="StyleBoldUnderline"/>
          <w:highlight w:val="yellow"/>
        </w:rPr>
        <w:t>economic</w:t>
      </w:r>
      <w:r w:rsidRPr="002B08F9">
        <w:rPr>
          <w:rStyle w:val="StyleBoldUnderline"/>
        </w:rPr>
        <w:t xml:space="preserve"> crisis, or even </w:t>
      </w:r>
      <w:r w:rsidRPr="00E22D0F">
        <w:rPr>
          <w:rStyle w:val="StyleBoldUnderline"/>
          <w:highlight w:val="yellow"/>
        </w:rPr>
        <w:t>decline, would be transmitted through</w:t>
      </w:r>
      <w:r w:rsidRPr="002B08F9">
        <w:rPr>
          <w:rStyle w:val="StyleBoldUnderline"/>
        </w:rPr>
        <w:t xml:space="preserve"> a nation's </w:t>
      </w:r>
      <w:r w:rsidRPr="00E22D0F">
        <w:rPr>
          <w:rStyle w:val="StyleBoldUnderline"/>
          <w:highlight w:val="yellow"/>
        </w:rPr>
        <w:t>inability to find</w:t>
      </w:r>
      <w:r w:rsidRPr="002B08F9">
        <w:rPr>
          <w:rStyle w:val="StyleBoldUnderline"/>
        </w:rPr>
        <w:t xml:space="preserve"> adequate financial </w:t>
      </w:r>
      <w:r w:rsidRPr="00E22D0F">
        <w:rPr>
          <w:rStyle w:val="StyleBoldUnderline"/>
          <w:highlight w:val="yellow"/>
        </w:rPr>
        <w:t>resources to</w:t>
      </w:r>
      <w:r w:rsidRPr="002B08F9">
        <w:rPr>
          <w:rStyle w:val="StyleBoldUnderline"/>
        </w:rPr>
        <w:t xml:space="preserve"> simultaneously </w:t>
      </w:r>
      <w:r w:rsidRPr="00E22D0F">
        <w:rPr>
          <w:rStyle w:val="StyleBoldUnderline"/>
          <w:highlight w:val="yellow"/>
        </w:rPr>
        <w:t>sustain</w:t>
      </w:r>
      <w:r w:rsidRPr="002B08F9">
        <w:rPr>
          <w:rStyle w:val="StyleBoldUnderline"/>
        </w:rPr>
        <w:t xml:space="preserve"> economic growth and </w:t>
      </w:r>
      <w:r w:rsidRPr="00E22D0F">
        <w:rPr>
          <w:rStyle w:val="StyleBoldUnderline"/>
          <w:highlight w:val="yellow"/>
        </w:rPr>
        <w:t>military power</w:t>
      </w:r>
      <w:r w:rsidRPr="002B08F9">
        <w:rPr>
          <w:rStyle w:val="StyleBoldUnderline"/>
        </w:rPr>
        <w:t>.</w:t>
      </w:r>
      <w:r w:rsidRPr="001660AC">
        <w:t xml:space="preserve"> The classic 'guns versus butter' dilemma. Apart from such fiscal disempowerment of the State, </w:t>
      </w:r>
      <w:r w:rsidRPr="002B08F9">
        <w:rPr>
          <w:rStyle w:val="StyleBoldUnderline"/>
        </w:rPr>
        <w:t>economic under-performance would also reduce a nation's attraction as a market, as a source of capital and technology, and as a 'knowledge power'</w:t>
      </w:r>
      <w:r w:rsidRPr="00E96368">
        <w:t>. As power shifted from Europe to America, so did the knowledge base of the global economy. As China's power rises, so does its</w:t>
      </w:r>
      <w:r w:rsidRPr="00EE3061">
        <w:t xml:space="preserve"> profile as a 'knowledge economy'</w:t>
      </w:r>
      <w:r w:rsidRPr="001660AC">
        <w:t xml:space="preserve">. Impressed by such arguments, the </w:t>
      </w:r>
      <w:r w:rsidRPr="002B08F9">
        <w:rPr>
          <w:rStyle w:val="StyleBoldUnderline"/>
        </w:rPr>
        <w:t>China</w:t>
      </w:r>
      <w:r w:rsidRPr="001660AC">
        <w:t xml:space="preserve"> Academy of Social Sciences </w:t>
      </w:r>
      <w:r w:rsidRPr="002B08F9">
        <w:rPr>
          <w:rStyle w:val="StyleBoldUnderline"/>
        </w:rPr>
        <w:t xml:space="preserve">developed the concept of </w:t>
      </w:r>
      <w:r w:rsidRPr="001660AC">
        <w:t>Comprehensive National Power (</w:t>
      </w:r>
      <w:r w:rsidRPr="002B08F9">
        <w:rPr>
          <w:rStyle w:val="StyleBoldUnderline"/>
        </w:rPr>
        <w:t>CNP) to get China's political and military leadership to focus more clearly on economic and technological performance</w:t>
      </w:r>
      <w:r w:rsidRPr="001660AC">
        <w:t xml:space="preserve"> than on military power alone </w:t>
      </w:r>
      <w:r w:rsidRPr="002B08F9">
        <w:rPr>
          <w:rStyle w:val="StyleBoldUnderline"/>
        </w:rPr>
        <w:t>in its quest for Great Power status.</w:t>
      </w:r>
      <w:r w:rsidRPr="00AF2E1E">
        <w:t>5</w:t>
      </w:r>
      <w:r w:rsidRPr="002B08F9">
        <w:rPr>
          <w:rStyle w:val="StyleBoldUnderline"/>
        </w:rPr>
        <w:t xml:space="preserve"> While China's </w:t>
      </w:r>
      <w:r w:rsidRPr="00E22D0F">
        <w:rPr>
          <w:rStyle w:val="StyleBoldUnderline"/>
          <w:highlight w:val="yellow"/>
        </w:rPr>
        <w:t>impressive economic performance, and the</w:t>
      </w:r>
      <w:r w:rsidRPr="002B08F9">
        <w:rPr>
          <w:rStyle w:val="StyleBoldUnderline"/>
        </w:rPr>
        <w:t xml:space="preserve"> consequent </w:t>
      </w:r>
      <w:r w:rsidRPr="00E22D0F">
        <w:rPr>
          <w:rStyle w:val="StyleBoldUnderline"/>
          <w:highlight w:val="yellow"/>
        </w:rPr>
        <w:t>rise in China's</w:t>
      </w:r>
      <w:r w:rsidRPr="002B08F9">
        <w:rPr>
          <w:rStyle w:val="StyleBoldUnderline"/>
        </w:rPr>
        <w:t xml:space="preserve"> global </w:t>
      </w:r>
      <w:r w:rsidRPr="00E22D0F">
        <w:rPr>
          <w:rStyle w:val="StyleBoldUnderline"/>
          <w:highlight w:val="yellow"/>
        </w:rPr>
        <w:t>profile</w:t>
      </w:r>
      <w:r w:rsidRPr="002B08F9">
        <w:rPr>
          <w:rStyle w:val="StyleBoldUnderline"/>
        </w:rPr>
        <w:t xml:space="preserve">, has </w:t>
      </w:r>
      <w:r w:rsidRPr="00E22D0F">
        <w:rPr>
          <w:rStyle w:val="StyleBoldUnderline"/>
          <w:highlight w:val="yellow"/>
        </w:rPr>
        <w:t>forced</w:t>
      </w:r>
      <w:r w:rsidRPr="002B08F9">
        <w:rPr>
          <w:rStyle w:val="StyleBoldUnderline"/>
        </w:rPr>
        <w:t xml:space="preserve"> strategic </w:t>
      </w:r>
      <w:r w:rsidRPr="00E22D0F">
        <w:rPr>
          <w:rStyle w:val="StyleBoldUnderline"/>
          <w:highlight w:val="yellow"/>
        </w:rPr>
        <w:t>analysts to acknowledge this link</w:t>
      </w:r>
      <w:r w:rsidRPr="002B08F9">
        <w:rPr>
          <w:rStyle w:val="StyleBoldUnderline"/>
        </w:rPr>
        <w:t>,</w:t>
      </w:r>
      <w:r w:rsidRPr="001660AC">
        <w:t xml:space="preserve"> the recovery of the US economy in the 1990s had reduced the appeal of the Kennedy thesis in Washington, DC. We must expect a revival of interest in Kennedy's arguments in the current context. A historian of power </w:t>
      </w:r>
      <w:r w:rsidRPr="00E96368">
        <w:t xml:space="preserve">who took Kennedy seriously, Niall Ferguson, has helped keep the focus on the geopolitical implications of economic performance. In his masterly survey of the role of finance in the projection of state power, Ferguson defines the 'square of power' as the tax bureaucracy, the parliament, the national debt, and the central bank. These four institutions of 'fiscal empowerment' of the state enable nations to project power by mobilizing and deploying financial resources to that end.6 </w:t>
      </w:r>
      <w:r w:rsidRPr="002B08F9">
        <w:rPr>
          <w:rStyle w:val="StyleBoldUnderline"/>
        </w:rPr>
        <w:t>Ferguson shows how vital sound economic management is to strategic policy and national power.</w:t>
      </w:r>
      <w:r w:rsidRPr="00E96368">
        <w:t xml:space="preserve"> More recently, Ferguson has been drawing a parallel between the role of debt and financial crises in the decline of the Ottoman and Soviet Empires and that of the United States. In an early comment on the present financial crisis, Ferguson wrote: We</w:t>
      </w:r>
      <w:r w:rsidRPr="001660AC">
        <w:t xml:space="preserve"> are indeed living through a global shift in the balance of power very similar to that which occurred in the 1870s. This is the story of how an over-extended empire sought to cope with an external debt crisis by selling off revenue streams to foreign investors. </w:t>
      </w:r>
      <w:r w:rsidRPr="002B08F9">
        <w:rPr>
          <w:rStyle w:val="StyleBoldUnderline"/>
        </w:rPr>
        <w:t xml:space="preserve">The empire that suffered these setbacks in the 1870s was the Ottoman empire. Today it is the US. … </w:t>
      </w:r>
      <w:r w:rsidRPr="00E22D0F">
        <w:rPr>
          <w:rStyle w:val="StyleBoldUnderline"/>
          <w:highlight w:val="yellow"/>
        </w:rPr>
        <w:t>It remains to be seen how</w:t>
      </w:r>
      <w:r w:rsidRPr="002B08F9">
        <w:rPr>
          <w:rStyle w:val="StyleBoldUnderline"/>
        </w:rPr>
        <w:t xml:space="preserve"> quickly </w:t>
      </w:r>
      <w:r w:rsidRPr="00E22D0F">
        <w:rPr>
          <w:rStyle w:val="StyleBoldUnderline"/>
          <w:highlight w:val="yellow"/>
        </w:rPr>
        <w:t>today's financial shift will be followed by</w:t>
      </w:r>
      <w:r w:rsidRPr="001660AC">
        <w:rPr>
          <w:szCs w:val="12"/>
        </w:rPr>
        <w:t xml:space="preserve"> a comparable </w:t>
      </w:r>
      <w:r w:rsidRPr="00E22D0F">
        <w:rPr>
          <w:rStyle w:val="StyleBoldUnderline"/>
          <w:highlight w:val="yellow"/>
        </w:rPr>
        <w:t>geopolitical shift</w:t>
      </w:r>
      <w:r w:rsidRPr="001660AC">
        <w:rPr>
          <w:szCs w:val="12"/>
        </w:rPr>
        <w:t xml:space="preserve"> in favour of the new export and energy empires of the east. Suffice to say that the historical analogy does not bode well for America's quasi-imperial network of bases and allies across the Middle East and Asia. Debtor empires sooner or later have to do more than just sell shares to satisfy their creditors. … as in the 1870s the balance of financial power is shifting. Then, the move was from the ancient oriental empires (not only the Ottoman but also the Persian and Chinese) to western Europe. Today the shift is from the US - and other western financial centres - to the autocracies of the Middle East and East Asia. …7 An economic or financial crisis may not trigger the decline of an empire. It can certainly speed up a process already underway. In the case of the Soviet Union, the financial crunch caused by the Afghan War came on top of years of economic under-performance and the loss of political legitimacy of the Soviet State. In a democratic society like the United States, the political legitimacy of the state is constantly renewed through periodic elections. Thus, the election of Barack Obama may serve to renew the legitimacy of the state and by doing so enable the state to undertake measures that restore health to the economy. This the Soviet State was unable to do under Gorbachev even though he repudiated the Brezhnev legacy and distanced himself from it. Hence, </w:t>
      </w:r>
      <w:r w:rsidRPr="00E22D0F">
        <w:rPr>
          <w:rStyle w:val="StyleBoldUnderline"/>
          <w:highlight w:val="yellow"/>
        </w:rPr>
        <w:t>one must not become an economic determinist</w:t>
      </w:r>
      <w:r w:rsidRPr="002B08F9">
        <w:rPr>
          <w:rStyle w:val="StyleBoldUnderline"/>
        </w:rPr>
        <w:t xml:space="preserve">, and historic parallels need not always be relevant. </w:t>
      </w:r>
      <w:r w:rsidRPr="00E22D0F">
        <w:rPr>
          <w:rStyle w:val="StyleBoldUnderline"/>
          <w:highlight w:val="yellow"/>
        </w:rPr>
        <w:t>Politics can intervene and offer solutions</w:t>
      </w:r>
      <w:r w:rsidRPr="002B08F9">
        <w:rPr>
          <w:rStyle w:val="StyleBoldUnderline"/>
        </w:rPr>
        <w:t xml:space="preserve">. Political economy and </w:t>
      </w:r>
      <w:r w:rsidRPr="00E22D0F">
        <w:rPr>
          <w:rStyle w:val="StyleBoldUnderline"/>
          <w:highlight w:val="yellow"/>
        </w:rPr>
        <w:t>politics</w:t>
      </w:r>
      <w:r w:rsidRPr="002B08F9">
        <w:rPr>
          <w:rStyle w:val="StyleBoldUnderline"/>
        </w:rPr>
        <w:t xml:space="preserve">, in the form of Keynesian economics and the 'New Deal' </w:t>
      </w:r>
      <w:r w:rsidRPr="00E22D0F">
        <w:rPr>
          <w:rStyle w:val="StyleBoldUnderline"/>
          <w:highlight w:val="yellow"/>
        </w:rPr>
        <w:t>did intervene to influence</w:t>
      </w:r>
      <w:r w:rsidRPr="002B08F9">
        <w:rPr>
          <w:rStyle w:val="StyleBoldUnderline"/>
        </w:rPr>
        <w:t xml:space="preserve"> the </w:t>
      </w:r>
      <w:r w:rsidRPr="00E22D0F">
        <w:rPr>
          <w:rStyle w:val="StyleBoldUnderline"/>
          <w:highlight w:val="yellow"/>
        </w:rPr>
        <w:t>geopolitical implications of the Great Depression. Whether they will do so</w:t>
      </w:r>
      <w:r w:rsidRPr="002B08F9">
        <w:rPr>
          <w:rStyle w:val="StyleBoldUnderline"/>
        </w:rPr>
        <w:t xml:space="preserve"> once again </w:t>
      </w:r>
      <w:r w:rsidRPr="00E22D0F">
        <w:rPr>
          <w:rStyle w:val="StyleBoldUnderline"/>
          <w:highlight w:val="yellow"/>
        </w:rPr>
        <w:t>in today's America remains to be seen.</w:t>
      </w:r>
    </w:p>
    <w:p w:rsidR="00F63FAD" w:rsidRDefault="00F63FAD" w:rsidP="00F63FAD">
      <w:pPr>
        <w:rPr>
          <w:rStyle w:val="StyleStyleBold12pt"/>
        </w:rPr>
      </w:pPr>
    </w:p>
    <w:p w:rsidR="00F63FAD" w:rsidRDefault="00F63FAD" w:rsidP="00F63FAD">
      <w:pPr>
        <w:rPr>
          <w:rStyle w:val="StyleStyleBold12pt"/>
        </w:rPr>
      </w:pPr>
    </w:p>
    <w:p w:rsidR="00F63FAD" w:rsidRDefault="00F63FAD" w:rsidP="00F63FAD">
      <w:pPr>
        <w:pStyle w:val="Heading2"/>
      </w:pPr>
      <w:r>
        <w:lastRenderedPageBreak/>
        <w:t>Kerry Cred (WIP)</w:t>
      </w:r>
    </w:p>
    <w:p w:rsidR="00F63FAD" w:rsidRDefault="00F63FAD" w:rsidP="00F63FAD">
      <w:pPr>
        <w:pStyle w:val="Heading3"/>
      </w:pPr>
      <w:r>
        <w:t xml:space="preserve">Kerry Add-On---2AC </w:t>
      </w:r>
    </w:p>
    <w:p w:rsidR="00F63FAD" w:rsidRPr="00BF2B9A" w:rsidRDefault="00F63FAD" w:rsidP="00F63FAD">
      <w:pPr>
        <w:pStyle w:val="Heading4"/>
        <w:rPr>
          <w:rStyle w:val="StyleStyleBold12pt"/>
          <w:b/>
        </w:rPr>
      </w:pPr>
      <w:r w:rsidRPr="00BF2B9A">
        <w:rPr>
          <w:rStyle w:val="StyleStyleBold12pt"/>
          <w:b/>
        </w:rPr>
        <w:t>The Plan would be a big win for Relations and Kerry</w:t>
      </w:r>
    </w:p>
    <w:p w:rsidR="00F63FAD" w:rsidRPr="004E4052" w:rsidRDefault="00F63FAD" w:rsidP="00F63FAD">
      <w:pPr>
        <w:rPr>
          <w:rStyle w:val="StyleStyleBold12pt"/>
        </w:rPr>
      </w:pPr>
      <w:r>
        <w:rPr>
          <w:rStyle w:val="StyleStyleBold12pt"/>
        </w:rPr>
        <w:t xml:space="preserve">Miroff, ’13 </w:t>
      </w:r>
      <w:r w:rsidRPr="004E4052">
        <w:t xml:space="preserve">[1/2/13, Nick Miroff covers Cuba for GlobalPost, “Can Kerry make friends with Cuba?”, </w:t>
      </w:r>
      <w:hyperlink r:id="rId118" w:history="1">
        <w:r w:rsidRPr="004E4052">
          <w:rPr>
            <w:rStyle w:val="Hyperlink"/>
          </w:rPr>
          <w:t>http://www.globalpost.com/dispatch/news/regions/americas/cuba/121231/kerry-cuba-secretary-of-state-obama</w:t>
        </w:r>
      </w:hyperlink>
      <w:r w:rsidRPr="004E4052">
        <w:t>]</w:t>
      </w:r>
    </w:p>
    <w:p w:rsidR="00F63FAD" w:rsidRPr="004E4052" w:rsidRDefault="00F63FAD" w:rsidP="00F63FAD">
      <w:pPr>
        <w:rPr>
          <w:sz w:val="16"/>
        </w:rPr>
      </w:pPr>
      <w:r w:rsidRPr="004E4052">
        <w:rPr>
          <w:sz w:val="16"/>
        </w:rPr>
        <w:t xml:space="preserve">HAVANA, Cuba — </w:t>
      </w:r>
      <w:r w:rsidRPr="004E4052">
        <w:rPr>
          <w:rStyle w:val="StyleBoldUnderline"/>
        </w:rPr>
        <w:t>At the last Summit of the Americas,</w:t>
      </w:r>
      <w:r w:rsidRPr="004E4052">
        <w:rPr>
          <w:sz w:val="16"/>
        </w:rPr>
        <w:t xml:space="preserve"> held in Colombia in April, </w:t>
      </w:r>
      <w:r w:rsidRPr="004E4052">
        <w:rPr>
          <w:rStyle w:val="StyleBoldUnderline"/>
        </w:rPr>
        <w:t xml:space="preserve">Washington’s rivals in Latin America and its political allies had the same piece of advice for better US diplomacy in the region: </w:t>
      </w:r>
      <w:r w:rsidRPr="004E4052">
        <w:rPr>
          <w:rStyle w:val="Emphasis"/>
        </w:rPr>
        <w:t>get over your Cuba fixation.</w:t>
      </w:r>
      <w:r>
        <w:rPr>
          <w:rStyle w:val="Emphasis"/>
        </w:rPr>
        <w:t xml:space="preserve"> </w:t>
      </w:r>
      <w:r w:rsidRPr="004E4052">
        <w:rPr>
          <w:rStyle w:val="StyleBoldUnderline"/>
        </w:rPr>
        <w:t>Now, with Sen. John Kerry (D-Mass.) likely to be confirmed as the next secretary of state, the United States will have a top diplomat who has been a frequent critic of America’s 50-year-old effort to force regime change in Havana.</w:t>
      </w:r>
      <w:r>
        <w:rPr>
          <w:rStyle w:val="StyleBoldUnderline"/>
        </w:rPr>
        <w:t xml:space="preserve"> </w:t>
      </w:r>
      <w:r w:rsidRPr="004E4052">
        <w:rPr>
          <w:sz w:val="16"/>
        </w:rPr>
        <w:t xml:space="preserve">In recent years, </w:t>
      </w:r>
      <w:r w:rsidRPr="004E4052">
        <w:rPr>
          <w:rStyle w:val="StyleBoldUnderline"/>
        </w:rPr>
        <w:t>Kerry has been the Senate’s most prominent skeptic of US-funded pro-democracy efforts that give financial backing to dissident groups in Cuba</w:t>
      </w:r>
      <w:r w:rsidRPr="004E4052">
        <w:rPr>
          <w:sz w:val="16"/>
        </w:rPr>
        <w:t xml:space="preserve"> and beam anti-Castro programming to the island through radio and television programs based in Miami. </w:t>
      </w:r>
      <w:r w:rsidRPr="004E4052">
        <w:rPr>
          <w:rStyle w:val="StyleBoldUnderline"/>
        </w:rPr>
        <w:t>Kerry has also favored lifting curbs on US travel to the island, and opening up American tourism to the only country in the world the US government restricts its own citizens from visiting.</w:t>
      </w:r>
      <w:r>
        <w:rPr>
          <w:rStyle w:val="StyleBoldUnderline"/>
        </w:rPr>
        <w:t xml:space="preserve"> </w:t>
      </w:r>
      <w:r w:rsidRPr="004E4052">
        <w:rPr>
          <w:rStyle w:val="StyleBoldUnderline"/>
        </w:rPr>
        <w:t>For the rest of Latin America, where leaders say they're eager for Washington to modernize its view of the region and engage in new ways</w:t>
      </w:r>
      <w:r w:rsidRPr="004E4052">
        <w:rPr>
          <w:sz w:val="16"/>
        </w:rPr>
        <w:t>, Cuba remains “a litmus test” for the Obama presidency, according to Julia Sweig, director of Latin American Studies at the Council on Foreign Relations. “</w:t>
      </w:r>
      <w:r w:rsidRPr="004E4052">
        <w:rPr>
          <w:rStyle w:val="Emphasis"/>
        </w:rPr>
        <w:t>The strategic benefits of getting Cuba right would reverberate throughout the Americas</w:t>
      </w:r>
      <w:r w:rsidRPr="004E4052">
        <w:rPr>
          <w:sz w:val="16"/>
        </w:rPr>
        <w:t xml:space="preserve">,” </w:t>
      </w:r>
      <w:r w:rsidRPr="004E4052">
        <w:rPr>
          <w:rStyle w:val="StyleBoldUnderline"/>
        </w:rPr>
        <w:t>said Sweig, calling Kerry “ideally suited to the task.”</w:t>
      </w:r>
      <w:r w:rsidRPr="004E4052">
        <w:rPr>
          <w:sz w:val="16"/>
        </w:rPr>
        <w:t xml:space="preserve"> “</w:t>
      </w:r>
      <w:r w:rsidRPr="004E4052">
        <w:rPr>
          <w:rStyle w:val="StyleBoldUnderline"/>
        </w:rPr>
        <w:t>Kerry's instincts and experience in Latin America are to see past lingering and often toxic ideology in the US Congress and bureaucracy</w:t>
      </w:r>
      <w:r w:rsidRPr="004E4052">
        <w:rPr>
          <w:sz w:val="16"/>
        </w:rPr>
        <w:t xml:space="preserve"> in favor of pragmatism and problem solving,” she said. Regardless of Kerry’s record on Cuba policy in the Senate, analysts say he will face several obstacles to major change, not least of which will be the man likely to replace him as chairman of the Senate Committee on Foreign Relations, Sen. Bob Menendez (D-New Jersey), a Cuban American. If Menendez becomes chairman, then the committee responsible for shaping US foreign policy in the upper house will be led by a hardliner who wants to ratchet up — not dial back — the US squeeze on Havana. </w:t>
      </w:r>
      <w:r w:rsidRPr="004E4052">
        <w:rPr>
          <w:rStyle w:val="StyleBoldUnderline"/>
        </w:rPr>
        <w:t>So while Kerry may have some latitude to adjust Cuba policy from inside the White House</w:t>
      </w:r>
      <w:r w:rsidRPr="004E4052">
        <w:rPr>
          <w:sz w:val="16"/>
        </w:rPr>
        <w:t xml:space="preserve">, Latin America experts don’t expect sweeping change </w:t>
      </w:r>
      <w:r w:rsidRPr="004E4052">
        <w:rPr>
          <w:rStyle w:val="StyleBoldUnderline"/>
        </w:rPr>
        <w:t>— like an end to the Cuba Embargo — which requires Congressional action.</w:t>
      </w:r>
      <w:r>
        <w:rPr>
          <w:rStyle w:val="StyleBoldUnderline"/>
        </w:rPr>
        <w:t xml:space="preserve"> </w:t>
      </w:r>
      <w:r w:rsidRPr="004E4052">
        <w:rPr>
          <w:sz w:val="16"/>
        </w:rPr>
        <w:t xml:space="preserve">“On Latin America, in general, </w:t>
      </w:r>
      <w:r w:rsidRPr="004E4052">
        <w:rPr>
          <w:rStyle w:val="StyleBoldUnderline"/>
        </w:rPr>
        <w:t>I think Kerry has a longer and broader vision</w:t>
      </w:r>
      <w:r w:rsidRPr="004E4052">
        <w:rPr>
          <w:sz w:val="16"/>
        </w:rPr>
        <w:t xml:space="preserve">,” said Robert Pastor, professor of international relations at American University. </w:t>
      </w:r>
      <w:r w:rsidRPr="004E4052">
        <w:rPr>
          <w:rStyle w:val="StyleBoldUnderline"/>
        </w:rPr>
        <w:t>But when it comes to Cuba, he cautioned, “Kerry is also a political realist.”</w:t>
      </w:r>
      <w:r w:rsidRPr="004E4052">
        <w:rPr>
          <w:sz w:val="16"/>
        </w:rPr>
        <w:t xml:space="preserve"> </w:t>
      </w:r>
    </w:p>
    <w:p w:rsidR="00F63FAD" w:rsidRDefault="00F63FAD" w:rsidP="00F63FAD"/>
    <w:p w:rsidR="00F63FAD" w:rsidRPr="00853A61" w:rsidRDefault="00F63FAD" w:rsidP="00F63FAD">
      <w:pPr>
        <w:pStyle w:val="Heading4"/>
        <w:rPr>
          <w:rStyle w:val="StyleStyleBold12pt"/>
          <w:b/>
        </w:rPr>
      </w:pPr>
      <w:r w:rsidRPr="00853A61">
        <w:rPr>
          <w:rStyle w:val="StyleStyleBold12pt"/>
          <w:b/>
        </w:rPr>
        <w:t>Kerry Credibility key to Middle East peace talks</w:t>
      </w:r>
    </w:p>
    <w:p w:rsidR="00F63FAD" w:rsidRPr="00CE19A0" w:rsidRDefault="00F63FAD" w:rsidP="00F63FAD">
      <w:r>
        <w:rPr>
          <w:rStyle w:val="StyleStyleBold12pt"/>
        </w:rPr>
        <w:t xml:space="preserve">DEBKAfile, 5/17 </w:t>
      </w:r>
      <w:r w:rsidRPr="00CE19A0">
        <w:t xml:space="preserve">[5/17/13, DEBKAfile was founded by a team of journalists in June 2000 as an independent Internet Web site, providing an intelligence and security news service. DEBKAfile pioneered intensive news coverage and analysis of global terror before it hit the front pages. Indeed, our profound knowledge of the subject gave DEBKAfile's earliest readers advance notice of 9/11 and its target, the World Trade Center, “John Kerry Loses Clout for Middle East Diplomacy”, </w:t>
      </w:r>
      <w:hyperlink r:id="rId119" w:history="1">
        <w:r w:rsidRPr="00CE19A0">
          <w:rPr>
            <w:rStyle w:val="Hyperlink"/>
          </w:rPr>
          <w:t>http://www.debka.com/article/22973/</w:t>
        </w:r>
      </w:hyperlink>
      <w:r w:rsidRPr="00CE19A0">
        <w:t xml:space="preserve">] </w:t>
      </w:r>
    </w:p>
    <w:p w:rsidR="00F63FAD" w:rsidRPr="00CE19A0" w:rsidRDefault="00F63FAD" w:rsidP="00F63FAD">
      <w:pPr>
        <w:rPr>
          <w:rStyle w:val="StyleBoldUnderline"/>
        </w:rPr>
      </w:pPr>
      <w:r w:rsidRPr="00CE19A0">
        <w:rPr>
          <w:rStyle w:val="StyleBoldUnderline"/>
        </w:rPr>
        <w:t>Kerry and peace diplomacy out on a limb</w:t>
      </w:r>
      <w:r>
        <w:rPr>
          <w:rStyle w:val="StyleBoldUnderline"/>
        </w:rPr>
        <w:t xml:space="preserve"> </w:t>
      </w:r>
      <w:r w:rsidRPr="00CE19A0">
        <w:rPr>
          <w:sz w:val="16"/>
        </w:rPr>
        <w:t xml:space="preserve">His boss’s troubles directly affect </w:t>
      </w:r>
      <w:r w:rsidRPr="00CE19A0">
        <w:rPr>
          <w:rStyle w:val="StyleBoldUnderline"/>
        </w:rPr>
        <w:t>Secretary of State John Kerry and leave him out on a limb.</w:t>
      </w:r>
      <w:r>
        <w:rPr>
          <w:rStyle w:val="StyleBoldUnderline"/>
        </w:rPr>
        <w:t xml:space="preserve"> </w:t>
      </w:r>
      <w:r w:rsidRPr="00CE19A0">
        <w:rPr>
          <w:rStyle w:val="StyleBoldUnderline"/>
        </w:rPr>
        <w:t>After meeting President Vladimir Putin in Moscow</w:t>
      </w:r>
      <w:r w:rsidRPr="00CE19A0">
        <w:rPr>
          <w:sz w:val="16"/>
        </w:rPr>
        <w:t xml:space="preserve"> on May 7, Kerry and Russian Foreign Minister Sergei Lavrov </w:t>
      </w:r>
      <w:r w:rsidRPr="00CE19A0">
        <w:rPr>
          <w:rStyle w:val="StyleBoldUnderline"/>
        </w:rPr>
        <w:t>announced they were convening an international conference to jointly resolve the Syria crisis.</w:t>
      </w:r>
      <w:r>
        <w:rPr>
          <w:rStyle w:val="StyleBoldUnderline"/>
        </w:rPr>
        <w:t xml:space="preserve"> </w:t>
      </w:r>
      <w:r w:rsidRPr="00CE19A0">
        <w:rPr>
          <w:sz w:val="16"/>
        </w:rPr>
        <w:t xml:space="preserve">But behind </w:t>
      </w:r>
      <w:r w:rsidRPr="00CE19A0">
        <w:rPr>
          <w:rStyle w:val="StyleBoldUnderline"/>
        </w:rPr>
        <w:t>this show of accord, US and Russian officials agreed on nothing.</w:t>
      </w:r>
      <w:r>
        <w:rPr>
          <w:rStyle w:val="StyleBoldUnderline"/>
        </w:rPr>
        <w:t xml:space="preserve"> </w:t>
      </w:r>
      <w:r w:rsidRPr="00CE19A0">
        <w:rPr>
          <w:sz w:val="16"/>
        </w:rPr>
        <w:t xml:space="preserve">Kerry has since moved the conference timeline from late May to June. But the chances of a meeting this summer are fading. In Moscow, the </w:t>
      </w:r>
      <w:r w:rsidRPr="00CE19A0">
        <w:rPr>
          <w:rStyle w:val="StyleBoldUnderline"/>
        </w:rPr>
        <w:t>Secretary sensed that the mayhem in Washington had cut the ground from under his feet.</w:t>
      </w:r>
      <w:r w:rsidRPr="00CE19A0">
        <w:rPr>
          <w:sz w:val="16"/>
        </w:rPr>
        <w:t xml:space="preserve"> </w:t>
      </w:r>
      <w:r w:rsidRPr="00CE19A0">
        <w:rPr>
          <w:rStyle w:val="StyleBoldUnderline"/>
        </w:rPr>
        <w:t>Putin, meanwhile, could hardly hide his smiles as US, British, German and Israeli leaders made pilgrimages to Moscow</w:t>
      </w:r>
      <w:r w:rsidRPr="00CE19A0">
        <w:rPr>
          <w:sz w:val="16"/>
        </w:rPr>
        <w:t xml:space="preserve"> in the past two weeks to try and crack his solid support for the Assad </w:t>
      </w:r>
      <w:r w:rsidRPr="00CE19A0">
        <w:rPr>
          <w:rStyle w:val="StyleBoldUnderline"/>
        </w:rPr>
        <w:t>regime and slow his Middle East momentum.</w:t>
      </w:r>
      <w:r>
        <w:rPr>
          <w:rStyle w:val="StyleBoldUnderline"/>
        </w:rPr>
        <w:t xml:space="preserve"> </w:t>
      </w:r>
      <w:r w:rsidRPr="00CE19A0">
        <w:rPr>
          <w:sz w:val="16"/>
        </w:rPr>
        <w:t xml:space="preserve">On Monday, May 13, the Russian leader staged a scene bearing the hallmarks of a Cold War spy thriller. He ordered the arrest – then expulsion - of Ryan Christopher Fogle, a career diplomat serving as third secretary in the Political Section of the US Embassy in Moscow. The Federal Security Service-FSB accused him of trying to recruit a Russian intelligence officer for the CIA. It was clear that he had fallen victim to an FSB sting operation and the wide publicity was aimed at humiliating the CIA and the State Department. </w:t>
      </w:r>
      <w:r w:rsidRPr="00CE19A0">
        <w:rPr>
          <w:rStyle w:val="StyleBoldUnderline"/>
        </w:rPr>
        <w:t>Kerry is being brought up short on the diplomatic initiatives he started rolling in the past five months by the loss of steady direction from Washington.</w:t>
      </w:r>
      <w:r w:rsidRPr="00CE19A0">
        <w:rPr>
          <w:sz w:val="16"/>
        </w:rPr>
        <w:t xml:space="preserve"> </w:t>
      </w:r>
      <w:r w:rsidRPr="00CE19A0">
        <w:rPr>
          <w:rStyle w:val="StyleBoldUnderline"/>
        </w:rPr>
        <w:t>His efforts for a breakthrough on the Syrian impasse have run aground and he is losing momentum for getting the ball rolling for Israeli-Palestinian negotiations – on which he focused heavily - when he arrives in the Middle East next month.</w:t>
      </w:r>
    </w:p>
    <w:p w:rsidR="00F63FAD" w:rsidRDefault="00F63FAD" w:rsidP="00F63FAD"/>
    <w:p w:rsidR="00F63FAD" w:rsidRDefault="00F63FAD" w:rsidP="00F63FAD">
      <w:pPr>
        <w:pStyle w:val="Heading2"/>
      </w:pPr>
      <w:r>
        <w:lastRenderedPageBreak/>
        <w:t xml:space="preserve">Disease </w:t>
      </w:r>
    </w:p>
    <w:p w:rsidR="00F63FAD" w:rsidRDefault="00F63FAD" w:rsidP="00F63FAD">
      <w:pPr>
        <w:pStyle w:val="Heading3"/>
      </w:pPr>
      <w:r>
        <w:t xml:space="preserve">Disease Add-On---2AC </w:t>
      </w:r>
    </w:p>
    <w:p w:rsidR="00F63FAD" w:rsidRPr="00111CEA" w:rsidRDefault="00F63FAD" w:rsidP="00F63FAD">
      <w:pPr>
        <w:pStyle w:val="Heading4"/>
        <w:rPr>
          <w:rStyle w:val="StyleStyleBold12pt"/>
          <w:b/>
        </w:rPr>
      </w:pPr>
      <w:r w:rsidRPr="00111CEA">
        <w:rPr>
          <w:rStyle w:val="StyleStyleBold12pt"/>
          <w:b/>
        </w:rPr>
        <w:t>US-Latin America Coop key to prevent disease spread</w:t>
      </w:r>
    </w:p>
    <w:p w:rsidR="00F63FAD" w:rsidRPr="00A67A48" w:rsidRDefault="00F63FAD" w:rsidP="00F63FAD">
      <w:pPr>
        <w:rPr>
          <w:rStyle w:val="StyleStyleBold12pt"/>
        </w:rPr>
      </w:pPr>
      <w:r>
        <w:rPr>
          <w:rStyle w:val="StyleStyleBold12pt"/>
        </w:rPr>
        <w:t xml:space="preserve">Bliss, ’09 </w:t>
      </w:r>
      <w:r w:rsidRPr="00401E31">
        <w:t xml:space="preserve">[3/20/09, Katherine E. Bliss is senior associate with CSIS Global Health Policy Center. Before joining CSIS, she was a foreign affairs officer at the U.S. Department of State, where she led work on environmental health for the Bureau of Oceans, Environment, and Science, focusing on water, sanitation, and hygiene; indoor air pollution; and climate change adaptation challenges in developing countries. In 2006, she received the Bureau’s Superior Honor Award for her work on environmental health, as well as avian and pandemic influenza preparedness. As a 2003–2004 Council on Foreign Relations international affairs fellow, Bliss served as a member of the State Department’s Policy Planning Staff, covering issues related to global health, international women’s issues, Mexico, and the Summit of the Americas. Previously, she served on the faculty at the University of Massachusetts at Amherst, where she held tenure and was associate professor. She is currently an adjunct associate professor at Georgetown University and teaches courses in the Edmund A. Walsh School of Foreign Service, “Health in Latin America and the Caribbean: Challenges and Opportunities for U.S. Engagement”, </w:t>
      </w:r>
      <w:hyperlink r:id="rId120" w:history="1">
        <w:r w:rsidRPr="00401E31">
          <w:rPr>
            <w:rStyle w:val="Hyperlink"/>
          </w:rPr>
          <w:t>http://csis.org/publication/health-latin-america-and-caribbean</w:t>
        </w:r>
      </w:hyperlink>
      <w:r w:rsidRPr="00401E31">
        <w:t>]</w:t>
      </w:r>
    </w:p>
    <w:p w:rsidR="00F63FAD" w:rsidRPr="00A67A48" w:rsidRDefault="00F63FAD" w:rsidP="00F63FAD">
      <w:pPr>
        <w:rPr>
          <w:rStyle w:val="StyleBoldUnderline"/>
        </w:rPr>
      </w:pPr>
      <w:r w:rsidRPr="00A67A48">
        <w:rPr>
          <w:rStyle w:val="StyleBoldUnderline"/>
        </w:rPr>
        <w:t xml:space="preserve">The United States’ geographic proximity to Latin America and the Caribbean, as well as its extensive trade, migration, and border relationships with countries in the hemisphere, make </w:t>
      </w:r>
      <w:r w:rsidRPr="00A67A48">
        <w:rPr>
          <w:rStyle w:val="Emphasis"/>
        </w:rPr>
        <w:t>addressing health issues in the Americas a matter of national interest.</w:t>
      </w:r>
      <w:r w:rsidRPr="00A67A48">
        <w:rPr>
          <w:sz w:val="16"/>
        </w:rPr>
        <w:t xml:space="preserve"> </w:t>
      </w:r>
      <w:r w:rsidRPr="00A67A48">
        <w:rPr>
          <w:rStyle w:val="StyleBoldUnderline"/>
        </w:rPr>
        <w:t>Challenges include</w:t>
      </w:r>
      <w:r w:rsidRPr="00A67A48">
        <w:rPr>
          <w:sz w:val="16"/>
        </w:rPr>
        <w:t xml:space="preserve"> the persistence of high maternal and infant mortality rates; diarrheal and respiratory </w:t>
      </w:r>
      <w:r w:rsidRPr="00A67A48">
        <w:rPr>
          <w:rStyle w:val="StyleBoldUnderline"/>
        </w:rPr>
        <w:t>disease</w:t>
      </w:r>
      <w:r w:rsidRPr="00A67A48">
        <w:rPr>
          <w:sz w:val="16"/>
        </w:rPr>
        <w:t xml:space="preserve">s; and vaccine-preventable infections in some countries, </w:t>
      </w:r>
      <w:r w:rsidRPr="00A67A48">
        <w:rPr>
          <w:rStyle w:val="StyleBoldUnderline"/>
        </w:rPr>
        <w:t>along with the emergence of noncommunicable chronic diseases as an increasing cause of disability and death among aging populations across the region. Drug resistant infectious agents; an inadequate food and drug safety system;</w:t>
      </w:r>
      <w:r w:rsidRPr="00A67A48">
        <w:rPr>
          <w:sz w:val="16"/>
        </w:rPr>
        <w:t xml:space="preserve"> and the emigration of health personnel undermine the region’s efforts to promote disease surveillance and prepare for emergencies. </w:t>
      </w:r>
      <w:r w:rsidRPr="00A67A48">
        <w:rPr>
          <w:rStyle w:val="StyleBoldUnderline"/>
        </w:rPr>
        <w:t>By updating its foreign assistance health priorities for Latin America and the Caribbean; expanding technical cooperation activities; and working with host countries, nongovernmental organizations (NGOs), and other partners to reach underserved communities, the United States can better promote health, security, development, and good will in the region.</w:t>
      </w:r>
    </w:p>
    <w:p w:rsidR="00F63FAD" w:rsidRDefault="00F63FAD" w:rsidP="00F63FAD"/>
    <w:p w:rsidR="00F63FAD" w:rsidRPr="00A26704" w:rsidRDefault="00F63FAD" w:rsidP="00F63FAD">
      <w:pPr>
        <w:pStyle w:val="Heading4"/>
        <w:rPr>
          <w:rStyle w:val="StyleStyleBold12pt"/>
          <w:b/>
        </w:rPr>
      </w:pPr>
      <w:r w:rsidRPr="00A26704">
        <w:rPr>
          <w:rStyle w:val="StyleStyleBold12pt"/>
          <w:b/>
        </w:rPr>
        <w:t>Disease causes extinction</w:t>
      </w:r>
    </w:p>
    <w:p w:rsidR="00F63FAD" w:rsidRPr="00EE03DD" w:rsidRDefault="00F63FAD" w:rsidP="00F63FAD">
      <w:r w:rsidRPr="00EE03DD">
        <w:rPr>
          <w:rStyle w:val="StyleStyleBold12pt"/>
        </w:rPr>
        <w:t>Greger 08</w:t>
      </w:r>
      <w:r w:rsidRPr="00EE03DD">
        <w:t xml:space="preserve"> (Michael, M.D., is Director of Public Health and Animal Agriculture at The Humane Society of the United States, Bird Flu: A Virus of Our Own Hatching, http://birdflubook.com/a.php?id=111)</w:t>
      </w:r>
    </w:p>
    <w:p w:rsidR="00F63FAD" w:rsidRPr="00EE03DD" w:rsidRDefault="00F63FAD" w:rsidP="00F63FAD">
      <w:pPr>
        <w:pStyle w:val="card"/>
        <w:rPr>
          <w:rFonts w:ascii="Times New Roman" w:hAnsi="Times New Roman" w:cs="Times New Roman"/>
        </w:rPr>
      </w:pPr>
      <w:r w:rsidRPr="00EE03DD">
        <w:rPr>
          <w:rFonts w:ascii="Times New Roman" w:hAnsi="Times New Roman" w:cs="Times New Roman"/>
        </w:rPr>
        <w:t>Senate Majority Leader Frist describes the recent slew of emerging diseases in almost biblical terms: “</w:t>
      </w:r>
      <w:r w:rsidRPr="00EE03DD">
        <w:rPr>
          <w:rStyle w:val="StyleBoldUnderline"/>
          <w:rFonts w:cs="Times New Roman"/>
        </w:rPr>
        <w:t>All of these [new diseases] were advance patrols of a great army that is preparing way out of sight</w:t>
      </w:r>
      <w:r w:rsidRPr="00EE03DD">
        <w:rPr>
          <w:rFonts w:ascii="Times New Roman" w:hAnsi="Times New Roman" w:cs="Times New Roman"/>
        </w:rPr>
        <w:t>.”3146 Scientists like Joshua Lederberg don’t think this is mere rhetoric. He should know</w:t>
      </w:r>
      <w:r w:rsidRPr="00E22D0F">
        <w:rPr>
          <w:rFonts w:ascii="Times New Roman" w:hAnsi="Times New Roman" w:cs="Times New Roman"/>
          <w:highlight w:val="yellow"/>
        </w:rPr>
        <w:t xml:space="preserve">. </w:t>
      </w:r>
      <w:r w:rsidRPr="00E22D0F">
        <w:rPr>
          <w:rStyle w:val="StyleBoldUnderline"/>
          <w:rFonts w:cs="Times New Roman"/>
          <w:highlight w:val="yellow"/>
        </w:rPr>
        <w:t>Lederberg won the Nobel Prize</w:t>
      </w:r>
      <w:r w:rsidRPr="00EE03DD">
        <w:rPr>
          <w:rStyle w:val="StyleBoldUnderline"/>
          <w:rFonts w:cs="Times New Roman"/>
        </w:rPr>
        <w:t xml:space="preserve"> in medicine at age 33 for his discoveries in bacterial evolution</w:t>
      </w:r>
      <w:r w:rsidRPr="00EE03DD">
        <w:rPr>
          <w:rFonts w:ascii="Times New Roman" w:hAnsi="Times New Roman" w:cs="Times New Roman"/>
        </w:rPr>
        <w:t>. Lederberg went on to become president of Rockefeller University. “</w:t>
      </w:r>
      <w:r w:rsidRPr="00EE03DD">
        <w:rPr>
          <w:rStyle w:val="StyleBoldUnderline"/>
          <w:rFonts w:cs="Times New Roman"/>
        </w:rPr>
        <w:t>Some people think I am being hysterical</w:t>
      </w:r>
      <w:r w:rsidRPr="00EE03DD">
        <w:rPr>
          <w:rFonts w:ascii="Times New Roman" w:hAnsi="Times New Roman" w:cs="Times New Roman"/>
        </w:rPr>
        <w:t xml:space="preserve">,” he said, referring to pandemic influenza, “but </w:t>
      </w:r>
      <w:r w:rsidRPr="00E22D0F">
        <w:rPr>
          <w:rStyle w:val="StyleBoldUnderline"/>
          <w:rFonts w:cs="Times New Roman"/>
          <w:highlight w:val="yellow"/>
        </w:rPr>
        <w:t>there are catastrophes ahead. We live in evolutionary competition with microbes</w:t>
      </w:r>
      <w:r w:rsidRPr="00EE03DD">
        <w:rPr>
          <w:rStyle w:val="StyleBoldUnderline"/>
          <w:rFonts w:cs="Times New Roman"/>
        </w:rPr>
        <w:t xml:space="preserve">—bacteria and viruses. </w:t>
      </w:r>
      <w:r w:rsidRPr="00E22D0F">
        <w:rPr>
          <w:rStyle w:val="StyleBoldUnderline"/>
          <w:rFonts w:cs="Times New Roman"/>
          <w:highlight w:val="yellow"/>
        </w:rPr>
        <w:t>There is no guarantee that we will be the survivors.”</w:t>
      </w:r>
      <w:r w:rsidRPr="00EE03DD">
        <w:rPr>
          <w:rFonts w:ascii="Times New Roman" w:hAnsi="Times New Roman" w:cs="Times New Roman"/>
        </w:rPr>
        <w:t xml:space="preserve">3147 There is a concept in host-parasite evolutionary dynamics called </w:t>
      </w:r>
      <w:r w:rsidRPr="00EE03DD">
        <w:rPr>
          <w:rStyle w:val="StyleBoldUnderline"/>
          <w:rFonts w:cs="Times New Roman"/>
        </w:rPr>
        <w:t>the Red Queen hypothesis</w:t>
      </w:r>
      <w:r w:rsidRPr="00EE03DD">
        <w:rPr>
          <w:rFonts w:ascii="Times New Roman" w:hAnsi="Times New Roman" w:cs="Times New Roman"/>
        </w:rPr>
        <w:t xml:space="preserve">, which </w:t>
      </w:r>
      <w:r w:rsidRPr="00EE03DD">
        <w:rPr>
          <w:rStyle w:val="StyleBoldUnderline"/>
          <w:rFonts w:cs="Times New Roman"/>
        </w:rPr>
        <w:t>attempts to describe the unremitting struggle between immune systems and the pathogens against which they fight, each constantly evolving to try to outsmart the other</w:t>
      </w:r>
      <w:r w:rsidRPr="00EE03DD">
        <w:rPr>
          <w:rFonts w:ascii="Times New Roman" w:hAnsi="Times New Roman" w:cs="Times New Roman"/>
        </w:rPr>
        <w:t>.3148 The name is taken from Lewis Carroll’s Through the Looking Glass in which the Red Queen instructs Alice, “Now, here, you see, it takes all the running you can do to keep in the same place.”</w:t>
      </w:r>
      <w:r w:rsidRPr="00E22D0F">
        <w:rPr>
          <w:rFonts w:ascii="Times New Roman" w:hAnsi="Times New Roman" w:cs="Times New Roman"/>
          <w:highlight w:val="yellow"/>
        </w:rPr>
        <w:t xml:space="preserve">3149 </w:t>
      </w:r>
      <w:r w:rsidRPr="00E22D0F">
        <w:rPr>
          <w:rStyle w:val="StyleBoldUnderline"/>
          <w:rFonts w:cs="Times New Roman"/>
          <w:highlight w:val="yellow"/>
        </w:rPr>
        <w:t>Because the pathogens keep evolving, our immune systems have to keep adapting as well just to keep up</w:t>
      </w:r>
      <w:r w:rsidRPr="00EE03DD">
        <w:rPr>
          <w:rFonts w:ascii="Times New Roman" w:hAnsi="Times New Roman" w:cs="Times New Roman"/>
        </w:rPr>
        <w:t xml:space="preserve">. According to the theory, </w:t>
      </w:r>
      <w:r w:rsidRPr="00E22D0F">
        <w:rPr>
          <w:rStyle w:val="StyleBoldUnderline"/>
          <w:rFonts w:cs="Times New Roman"/>
          <w:highlight w:val="yellow"/>
        </w:rPr>
        <w:t>animals who “stop running” go extinct</w:t>
      </w:r>
      <w:r w:rsidRPr="00EE03DD">
        <w:rPr>
          <w:rStyle w:val="StyleBoldUnderline"/>
          <w:rFonts w:cs="Times New Roman"/>
        </w:rPr>
        <w:t>.</w:t>
      </w:r>
      <w:r w:rsidRPr="00EE03DD">
        <w:rPr>
          <w:rFonts w:ascii="Times New Roman" w:hAnsi="Times New Roman" w:cs="Times New Roman"/>
        </w:rPr>
        <w:t xml:space="preserve"> So </w:t>
      </w:r>
      <w:r w:rsidRPr="00E22D0F">
        <w:rPr>
          <w:rStyle w:val="StyleBoldUnderline"/>
          <w:rFonts w:cs="Times New Roman"/>
          <w:highlight w:val="yellow"/>
        </w:rPr>
        <w:t>far our immune systems have largely retained the upper hand, but the fear is that given the current rate of disease emergence, the human race is losing the race</w:t>
      </w:r>
      <w:r w:rsidRPr="00EE03DD">
        <w:rPr>
          <w:rStyle w:val="StyleBoldUnderline"/>
          <w:rFonts w:cs="Times New Roman"/>
        </w:rPr>
        <w:t>.</w:t>
      </w:r>
      <w:r w:rsidRPr="00EE03DD">
        <w:rPr>
          <w:rFonts w:ascii="Times New Roman" w:hAnsi="Times New Roman" w:cs="Times New Roman"/>
        </w:rPr>
        <w:t xml:space="preserve">3150 In a Scientific American article titled, “Will We Survive?,” one of the world’s leading immunologists writes: </w:t>
      </w:r>
      <w:r w:rsidRPr="00EE03DD">
        <w:rPr>
          <w:rStyle w:val="StyleBoldUnderline"/>
          <w:rFonts w:cs="Times New Roman"/>
        </w:rPr>
        <w:t>Has the immune system, then, reached its apogee after the few hundred million years it had taken to develop?</w:t>
      </w:r>
      <w:r w:rsidRPr="00EE03DD">
        <w:rPr>
          <w:rFonts w:ascii="Times New Roman" w:hAnsi="Times New Roman" w:cs="Times New Roman"/>
        </w:rPr>
        <w:t xml:space="preserve"> Can it respond in time to the new evolutionary challenges? </w:t>
      </w:r>
      <w:r w:rsidRPr="00EE03DD">
        <w:rPr>
          <w:rStyle w:val="StyleBoldUnderline"/>
          <w:rFonts w:cs="Times New Roman"/>
        </w:rPr>
        <w:t>These perfectly proper questions lack sure answers because we are in an utterly unprecedented situation [given the number of newly emerging infections].</w:t>
      </w:r>
      <w:r w:rsidRPr="00EE03DD">
        <w:rPr>
          <w:rFonts w:ascii="Times New Roman" w:hAnsi="Times New Roman" w:cs="Times New Roman"/>
        </w:rPr>
        <w:t>3151 The research team who wrote Beasts of the Earth conclude, “</w:t>
      </w:r>
      <w:r w:rsidRPr="00EE03DD">
        <w:rPr>
          <w:rStyle w:val="StyleBoldUnderline"/>
          <w:rFonts w:cs="Times New Roman"/>
        </w:rPr>
        <w:t>Considering that bacteria, viruses, and protozoa had a more than two-billion-year head start in this war, a victory by recently arrived Homo sapiens would be remarkable.”3</w:t>
      </w:r>
      <w:r w:rsidRPr="00EE03DD">
        <w:rPr>
          <w:rFonts w:ascii="Times New Roman" w:hAnsi="Times New Roman" w:cs="Times New Roman"/>
        </w:rPr>
        <w:t xml:space="preserve">152 </w:t>
      </w:r>
      <w:r w:rsidRPr="00EE03DD">
        <w:rPr>
          <w:rStyle w:val="StyleBoldUnderline"/>
          <w:rFonts w:cs="Times New Roman"/>
        </w:rPr>
        <w:t>Lederberg ardently believes that emerging viruses may imperil human society itself.</w:t>
      </w:r>
      <w:r w:rsidRPr="00EE03DD">
        <w:rPr>
          <w:rFonts w:ascii="Times New Roman" w:hAnsi="Times New Roman" w:cs="Times New Roman"/>
        </w:rPr>
        <w:t xml:space="preserve"> Says </w:t>
      </w:r>
      <w:r w:rsidRPr="00EE03DD">
        <w:rPr>
          <w:rStyle w:val="StyleBoldUnderline"/>
          <w:rFonts w:cs="Times New Roman"/>
        </w:rPr>
        <w:t>NIH medical epidemiologist David Morens, When you look at the relationship between bugs and humans, the more important thing to look at is the bug.</w:t>
      </w:r>
      <w:r w:rsidRPr="00EE03DD">
        <w:rPr>
          <w:rFonts w:ascii="Times New Roman" w:hAnsi="Times New Roman" w:cs="Times New Roman"/>
        </w:rPr>
        <w:t xml:space="preserve"> </w:t>
      </w:r>
      <w:r w:rsidRPr="00EE03DD">
        <w:rPr>
          <w:rStyle w:val="StyleBoldUnderline"/>
          <w:rFonts w:cs="Times New Roman"/>
        </w:rPr>
        <w:t xml:space="preserve">When an enterovirus like polio goes through the human gastrointestinal tract in three days, its genome mutates about two percent. </w:t>
      </w:r>
      <w:r w:rsidRPr="00EE03DD">
        <w:rPr>
          <w:rStyle w:val="StyleBoldUnderline"/>
          <w:rFonts w:cs="Times New Roman"/>
        </w:rPr>
        <w:lastRenderedPageBreak/>
        <w:t>That level of mutation—two percent of the genome—has taken the human species eight million years to accomplish</w:t>
      </w:r>
      <w:r w:rsidRPr="00EE03DD">
        <w:rPr>
          <w:rFonts w:ascii="Times New Roman" w:hAnsi="Times New Roman" w:cs="Times New Roman"/>
        </w:rPr>
        <w:t xml:space="preserve">. So </w:t>
      </w:r>
      <w:r w:rsidRPr="00EE03DD">
        <w:rPr>
          <w:rStyle w:val="StyleBoldUnderline"/>
          <w:rFonts w:cs="Times New Roman"/>
        </w:rPr>
        <w:t xml:space="preserve">who’s going to adapt to whom? Pitted against that kind of competition, Lederberg concludes that </w:t>
      </w:r>
      <w:r w:rsidRPr="00E22D0F">
        <w:rPr>
          <w:rStyle w:val="StyleBoldUnderline"/>
          <w:rFonts w:cs="Times New Roman"/>
          <w:highlight w:val="yellow"/>
        </w:rPr>
        <w:t>the human evolutionary capacity to keep up “may be dismissed as almost totally inconsequential</w:t>
      </w:r>
      <w:r w:rsidRPr="00EE03DD">
        <w:rPr>
          <w:rStyle w:val="StyleBoldUnderline"/>
          <w:rFonts w:cs="Times New Roman"/>
        </w:rPr>
        <w:t>.”</w:t>
      </w:r>
      <w:r w:rsidRPr="00EE03DD">
        <w:rPr>
          <w:rFonts w:ascii="Times New Roman" w:hAnsi="Times New Roman" w:cs="Times New Roman"/>
        </w:rPr>
        <w:t xml:space="preserve">3153 To help prevent the evolution of viruses as threatening as H5N1, the least we can do is take away a few billion feathered test tubes in which viruses can experiment, a few billion fewer spins at pandemic roulette. </w:t>
      </w:r>
      <w:r w:rsidRPr="00EE03DD">
        <w:rPr>
          <w:rStyle w:val="StyleBoldUnderline"/>
          <w:rFonts w:cs="Times New Roman"/>
        </w:rPr>
        <w:t>The human species has existed in something like our present form for approximately 200,000 years. “Such a long run should itself give us confidence that our species will continue to survive, at least insofar as the microbial world is concerned</w:t>
      </w:r>
      <w:r w:rsidRPr="00EE03DD">
        <w:rPr>
          <w:rFonts w:ascii="Times New Roman" w:hAnsi="Times New Roman" w:cs="Times New Roman"/>
        </w:rPr>
        <w:t xml:space="preserve">. Yet </w:t>
      </w:r>
      <w:r w:rsidRPr="00EE03DD">
        <w:rPr>
          <w:rStyle w:val="StyleBoldUnderline"/>
          <w:rFonts w:cs="Times New Roman"/>
        </w:rPr>
        <w:t>such optimism</w:t>
      </w:r>
      <w:r w:rsidRPr="00EE03DD">
        <w:rPr>
          <w:rFonts w:ascii="Times New Roman" w:hAnsi="Times New Roman" w:cs="Times New Roman"/>
        </w:rPr>
        <w:t>,” wrote the Ehrlich prize-winning former chair of zoology at the University College of London, “</w:t>
      </w:r>
      <w:r w:rsidRPr="00EE03DD">
        <w:rPr>
          <w:rStyle w:val="StyleBoldUnderline"/>
          <w:rFonts w:cs="Times New Roman"/>
        </w:rPr>
        <w:t>might easily transmute into a tune whistled whilst passing a graveyard</w:t>
      </w:r>
      <w:r w:rsidRPr="00EE03DD">
        <w:rPr>
          <w:rFonts w:ascii="Times New Roman" w:hAnsi="Times New Roman" w:cs="Times New Roman"/>
        </w:rPr>
        <w:t xml:space="preserve">.”3154 </w:t>
      </w:r>
    </w:p>
    <w:p w:rsidR="00F63FAD" w:rsidRDefault="00F63FAD" w:rsidP="00F63FAD"/>
    <w:p w:rsidR="00F63FAD" w:rsidRDefault="00F63FAD" w:rsidP="00F63FAD">
      <w:pPr>
        <w:pStyle w:val="Heading2"/>
      </w:pPr>
      <w:r>
        <w:t xml:space="preserve">U.S.-Canada Relations </w:t>
      </w:r>
    </w:p>
    <w:p w:rsidR="00F63FAD" w:rsidRDefault="00F63FAD" w:rsidP="00F63FAD">
      <w:pPr>
        <w:pStyle w:val="Heading3"/>
      </w:pPr>
      <w:r>
        <w:t xml:space="preserve">Uniqueness </w:t>
      </w:r>
    </w:p>
    <w:p w:rsidR="00F63FAD" w:rsidRPr="002A41AB" w:rsidRDefault="00F63FAD" w:rsidP="00F63FAD">
      <w:pPr>
        <w:pStyle w:val="Heading4"/>
        <w:rPr>
          <w:rStyle w:val="StyleStyleBold12pt"/>
          <w:b/>
        </w:rPr>
      </w:pPr>
      <w:r w:rsidRPr="002A41AB">
        <w:rPr>
          <w:rStyle w:val="StyleStyleBold12pt"/>
          <w:b/>
        </w:rPr>
        <w:t>US-Canada Relations are not resilient and are at a crossroads – action now is key</w:t>
      </w:r>
    </w:p>
    <w:p w:rsidR="00F63FAD" w:rsidRPr="00C63D8B" w:rsidRDefault="00F63FAD" w:rsidP="00F63FAD">
      <w:pPr>
        <w:rPr>
          <w:rStyle w:val="StyleStyleBold12pt"/>
        </w:rPr>
      </w:pPr>
      <w:r>
        <w:rPr>
          <w:rStyle w:val="StyleStyleBold12pt"/>
        </w:rPr>
        <w:t xml:space="preserve">Burney and Hampson, ’12 </w:t>
      </w:r>
      <w:r w:rsidRPr="00040E0D">
        <w:t>[6/21/12, Derek H. Burney was Senior Strategic Advisor of Norton Rose, former Chief of Staff in the Office of the Prime Minister, and Canadian Ambassador to the US, and Fen Olser Hampson is the Chancellor’s Professor &amp; Director of NPSIA, Professor of International Affairs, “How Obama Lost Canada”, http://www.foreignaffairs.com/articles/137744/derek-h-burney-and-fen-osler-hampson/how-obama-lost-canada?page=show]</w:t>
      </w:r>
    </w:p>
    <w:p w:rsidR="00F63FAD" w:rsidRPr="00C63D8B" w:rsidRDefault="00F63FAD" w:rsidP="00F63FAD">
      <w:pPr>
        <w:rPr>
          <w:sz w:val="16"/>
        </w:rPr>
      </w:pPr>
      <w:r w:rsidRPr="00C63D8B">
        <w:rPr>
          <w:rStyle w:val="StyleBoldUnderline"/>
        </w:rPr>
        <w:t>Of course, the U.S.-Canadian relationship has had its rocky moments before.</w:t>
      </w:r>
      <w:r w:rsidRPr="00C63D8B">
        <w:rPr>
          <w:sz w:val="16"/>
        </w:rPr>
        <w:t xml:space="preserve"> In the 1970s and 1980s, </w:t>
      </w:r>
      <w:r w:rsidRPr="00C63D8B">
        <w:rPr>
          <w:rStyle w:val="StyleBoldUnderline"/>
        </w:rPr>
        <w:t>in response to public concern over the United States’ economic domination of Canada</w:t>
      </w:r>
      <w:r w:rsidRPr="00C63D8B">
        <w:rPr>
          <w:sz w:val="16"/>
        </w:rPr>
        <w:t xml:space="preserve">, </w:t>
      </w:r>
      <w:r w:rsidRPr="00C63D8B">
        <w:rPr>
          <w:rStyle w:val="StyleBoldUnderline"/>
        </w:rPr>
        <w:t>Ottawa enacted a wide variety of protectionist measures that irritated Washington. E</w:t>
      </w:r>
      <w:r w:rsidRPr="00C63D8B">
        <w:rPr>
          <w:sz w:val="16"/>
        </w:rPr>
        <w:t xml:space="preserve">ventually, the two countries recognized their mutual interests and resolved what differences they had, ratifying the Canada–United States Free Trade Agreement in 1987 and its successor, NAFTA, seven years later. Back </w:t>
      </w:r>
      <w:r w:rsidRPr="00C63D8B">
        <w:rPr>
          <w:rStyle w:val="StyleBoldUnderline"/>
        </w:rPr>
        <w:t>then, Canada had little choice but to find a way to fix its relationship with the United States, the only game in town. Ottawa is in a different position now</w:t>
      </w:r>
      <w:r w:rsidRPr="00C63D8B">
        <w:rPr>
          <w:sz w:val="16"/>
        </w:rPr>
        <w:t xml:space="preserve">. </w:t>
      </w:r>
      <w:r w:rsidRPr="00C63D8B">
        <w:rPr>
          <w:rStyle w:val="StyleBoldUnderline"/>
        </w:rPr>
        <w:t xml:space="preserve">Today, it enjoys a respectable platform of self-confidence, having weathered the financial crisis and ensuing recession far better than the United States. </w:t>
      </w:r>
      <w:r w:rsidRPr="00C63D8B">
        <w:rPr>
          <w:rStyle w:val="Emphasis"/>
        </w:rPr>
        <w:t>And unlike in the past, Canada can now look beyond its own neighborhood for economic opportunities -- especially to the rising economies of Asia.</w:t>
      </w:r>
      <w:r w:rsidRPr="00C63D8B">
        <w:rPr>
          <w:rStyle w:val="StyleBoldUnderline"/>
        </w:rPr>
        <w:t>Indeed, Canada has made a full-court press in the Asia-Pacific region. It is wooing countries such as China, India, Japan, and South Korea, which are eager to invest and trade in Canadian minerals, energy, and agricultural products.</w:t>
      </w:r>
      <w:r w:rsidRPr="00C63D8B">
        <w:rPr>
          <w:sz w:val="16"/>
        </w:rPr>
        <w:t xml:space="preserve"> Harper has announced Canada’s intention to explore free-trade negotiations with China, and talks with Japan, Thailand, India, and South Korea are under way. As Harper put it during a visit to China in February, “</w:t>
      </w:r>
      <w:r w:rsidRPr="00C63D8B">
        <w:rPr>
          <w:rStyle w:val="StyleBoldUnderline"/>
        </w:rPr>
        <w:t>We want to sell our energy to people who want to buy our energy</w:t>
      </w:r>
      <w:r w:rsidRPr="00C63D8B">
        <w:rPr>
          <w:sz w:val="16"/>
        </w:rPr>
        <w:t xml:space="preserve">.” To be sure, Canadian companies will never abandon the U.S. market. </w:t>
      </w:r>
      <w:r w:rsidRPr="00C63D8B">
        <w:rPr>
          <w:rStyle w:val="StyleBoldUnderline"/>
        </w:rPr>
        <w:t>Nevertheless, the U.S. recession and the rise of Asia have allowed Canada to diversify its economic relations.</w:t>
      </w:r>
      <w:r w:rsidRPr="00C63D8B">
        <w:rPr>
          <w:sz w:val="16"/>
        </w:rPr>
        <w:t xml:space="preserve"> In 2010, only 68 percent of Canadian exports were destined for the United States, down from 85 percent in 2000. </w:t>
      </w:r>
      <w:r w:rsidRPr="00C63D8B">
        <w:rPr>
          <w:rStyle w:val="StyleBoldUnderline"/>
        </w:rPr>
        <w:t xml:space="preserve">Canadians are accustomed to benign neglect from a neighbor preoccupied with more urgent global flashpoints, but since that neglect has grown so much as to be malign, </w:t>
      </w:r>
      <w:r w:rsidRPr="00C63D8B">
        <w:rPr>
          <w:rStyle w:val="Emphasis"/>
        </w:rPr>
        <w:t>they have begun to reappraise their relationship with the United States.</w:t>
      </w:r>
      <w:r w:rsidRPr="00C63D8B">
        <w:rPr>
          <w:sz w:val="16"/>
        </w:rPr>
        <w:t xml:space="preserve"> As Canada develops closer ties with China and finds more receptive outlets for its exports, </w:t>
      </w:r>
      <w:r w:rsidRPr="00C63D8B">
        <w:rPr>
          <w:rStyle w:val="Emphasis"/>
        </w:rPr>
        <w:t>the United States may find itself with a less obliging partner to the north</w:t>
      </w:r>
      <w:r w:rsidRPr="00C63D8B">
        <w:rPr>
          <w:sz w:val="16"/>
        </w:rPr>
        <w:t xml:space="preserve">. </w:t>
      </w:r>
      <w:r w:rsidRPr="00C63D8B">
        <w:rPr>
          <w:rStyle w:val="StyleBoldUnderline"/>
        </w:rPr>
        <w:t>The Keystone XL pipeline will probably be approved eventually</w:t>
      </w:r>
      <w:r w:rsidRPr="00C63D8B">
        <w:rPr>
          <w:sz w:val="16"/>
        </w:rPr>
        <w:t xml:space="preserve"> -- the economic consequences of not building it are simply too great -- </w:t>
      </w:r>
      <w:r w:rsidRPr="00C63D8B">
        <w:rPr>
          <w:rStyle w:val="StyleBoldUnderline"/>
        </w:rPr>
        <w:t>but it will take a long time to undo the damage its delay has done to U.S.-Canadian relations.</w:t>
      </w:r>
      <w:r w:rsidRPr="00C63D8B">
        <w:rPr>
          <w:sz w:val="16"/>
        </w:rPr>
        <w:t xml:space="preserve"> </w:t>
      </w:r>
      <w:r w:rsidRPr="00C63D8B">
        <w:rPr>
          <w:rStyle w:val="StyleBoldUnderline"/>
        </w:rPr>
        <w:t>Obama’s mishandling of an ordinarily routine pipeline permit awakened Canadians to the problems with depending exclusively on the United States as an export market.</w:t>
      </w:r>
      <w:r w:rsidRPr="00C63D8B">
        <w:rPr>
          <w:sz w:val="16"/>
        </w:rPr>
        <w:t xml:space="preserve"> Already, Ottawa has shifted toward alternative options that include exporting oil from the west and east coasts of Canada later this decade. To that end, the Harper government introduced legislation that will speed regulatory approval of such projects. In May 1961, U.S. President John F. Kennedy gave a speech before the Canadian parliament in which he celebrated the deep ties between the United States and Canada. “Geography has made us neighbors, history has made us friends, economics has made us partners, and necessity has made us allies,” he said. What Kennedy stated then is still true today, and the two countries, linked by shared values and a network of individual contacts, will continue to cooperate for their mutual security and prosperity</w:t>
      </w:r>
      <w:r w:rsidRPr="00C63D8B">
        <w:rPr>
          <w:rStyle w:val="StyleBoldUnderline"/>
        </w:rPr>
        <w:t>. Yet none of the truths he listed should excuse neglect</w:t>
      </w:r>
      <w:r w:rsidRPr="00C63D8B">
        <w:rPr>
          <w:rStyle w:val="Emphasis"/>
        </w:rPr>
        <w:t>. Even relations between close allies require constant care.</w:t>
      </w:r>
      <w:r w:rsidRPr="00C63D8B">
        <w:rPr>
          <w:sz w:val="16"/>
        </w:rPr>
        <w:t xml:space="preserve"> </w:t>
      </w:r>
      <w:r w:rsidRPr="00C63D8B">
        <w:rPr>
          <w:rStyle w:val="StyleBoldUnderline"/>
        </w:rPr>
        <w:t xml:space="preserve">And when the world’s most powerful country allows narrow political considerations to trample the high-priority interests of its immediate </w:t>
      </w:r>
      <w:r w:rsidRPr="00C63D8B">
        <w:rPr>
          <w:rStyle w:val="Emphasis"/>
        </w:rPr>
        <w:t>neighbor, it raises questions not only about its ability to maintain an entrenched allianc</w:t>
      </w:r>
      <w:r w:rsidRPr="00C63D8B">
        <w:rPr>
          <w:sz w:val="16"/>
        </w:rPr>
        <w:t>e but also about its capacity for steady global leadership.</w:t>
      </w:r>
    </w:p>
    <w:p w:rsidR="00F63FAD" w:rsidRPr="00C63D8B" w:rsidRDefault="00F63FAD" w:rsidP="00F63FAD"/>
    <w:p w:rsidR="00F63FAD" w:rsidRPr="002A41AB" w:rsidRDefault="00F63FAD" w:rsidP="00F63FAD"/>
    <w:p w:rsidR="00F63FAD" w:rsidRDefault="00F63FAD" w:rsidP="00F63FAD">
      <w:pPr>
        <w:pStyle w:val="Heading3"/>
      </w:pPr>
      <w:r>
        <w:lastRenderedPageBreak/>
        <w:t>Solvency</w:t>
      </w:r>
    </w:p>
    <w:p w:rsidR="00F63FAD" w:rsidRPr="0008786B" w:rsidRDefault="00F63FAD" w:rsidP="00F63FAD">
      <w:pPr>
        <w:pStyle w:val="Heading4"/>
        <w:rPr>
          <w:rStyle w:val="StyleStyleBold12pt"/>
          <w:b/>
        </w:rPr>
      </w:pPr>
      <w:r w:rsidRPr="0008786B">
        <w:rPr>
          <w:rStyle w:val="StyleStyleBold12pt"/>
          <w:b/>
        </w:rPr>
        <w:t>Latin American Economic Engagement key to US-Canada Relations</w:t>
      </w:r>
    </w:p>
    <w:p w:rsidR="00F63FAD" w:rsidRPr="00C32205" w:rsidRDefault="00F63FAD" w:rsidP="00F63FAD">
      <w:r>
        <w:rPr>
          <w:rStyle w:val="StyleStyleBold12pt"/>
        </w:rPr>
        <w:t xml:space="preserve">Von Hahn, ’09 </w:t>
      </w:r>
      <w:r w:rsidRPr="00C32205">
        <w:t xml:space="preserve">[February 2009, Anatol von Hahn is Executive Vice </w:t>
      </w:r>
    </w:p>
    <w:p w:rsidR="00F63FAD" w:rsidRPr="00C32205" w:rsidRDefault="00F63FAD" w:rsidP="00F63FAD">
      <w:r w:rsidRPr="00C32205">
        <w:t xml:space="preserve">President, Latin America, at Scotiabank, “Obama’s Americas Policy”, </w:t>
      </w:r>
      <w:hyperlink r:id="rId121" w:history="1">
        <w:r w:rsidRPr="00C32205">
          <w:rPr>
            <w:rStyle w:val="Hyperlink"/>
          </w:rPr>
          <w:t>http://www.focal.ca/pdf/focalpoint_february2009.pdf</w:t>
        </w:r>
      </w:hyperlink>
      <w:r w:rsidRPr="00C32205">
        <w:t>, pg. 4]</w:t>
      </w:r>
    </w:p>
    <w:p w:rsidR="00F63FAD" w:rsidRDefault="00F63FAD" w:rsidP="00F63FAD">
      <w:pPr>
        <w:rPr>
          <w:sz w:val="16"/>
        </w:rPr>
      </w:pPr>
      <w:r w:rsidRPr="00C32205">
        <w:rPr>
          <w:rStyle w:val="StyleBoldUnderline"/>
        </w:rPr>
        <w:t>The current economic challenges require a collective and coordinated response.</w:t>
      </w:r>
      <w:r w:rsidRPr="00C32205">
        <w:rPr>
          <w:sz w:val="16"/>
        </w:rPr>
        <w:t xml:space="preserve"> </w:t>
      </w:r>
      <w:r w:rsidRPr="00C32205">
        <w:rPr>
          <w:rStyle w:val="StyleBoldUnderline"/>
        </w:rPr>
        <w:t>This is an opportunity to build on past successes in the region.</w:t>
      </w:r>
      <w:r w:rsidRPr="00C32205">
        <w:rPr>
          <w:sz w:val="16"/>
        </w:rPr>
        <w:t xml:space="preserve"> </w:t>
      </w:r>
      <w:r w:rsidRPr="00C32205">
        <w:rPr>
          <w:rStyle w:val="Emphasis"/>
        </w:rPr>
        <w:t>It is also an opportunity to advance Canada’s relationships within the</w:t>
      </w:r>
      <w:r w:rsidRPr="00C32205">
        <w:rPr>
          <w:sz w:val="16"/>
        </w:rPr>
        <w:t xml:space="preserve"> Americas, including </w:t>
      </w:r>
      <w:r w:rsidRPr="00C32205">
        <w:rPr>
          <w:rStyle w:val="Emphasis"/>
        </w:rPr>
        <w:t>the U.S</w:t>
      </w:r>
      <w:r w:rsidRPr="00C32205">
        <w:rPr>
          <w:rStyle w:val="StyleBoldUnderline"/>
        </w:rPr>
        <w:t>. The United States needs to move forward with an engagement plan for the Hemisphere that incorporates these elements into its strategy</w:t>
      </w:r>
      <w:r w:rsidRPr="00C32205">
        <w:rPr>
          <w:rStyle w:val="Emphasis"/>
        </w:rPr>
        <w:t>. Canada can strengthen its bilateral relationship with the U.S. by helping it achieve these goals,</w:t>
      </w:r>
      <w:r w:rsidRPr="00C32205">
        <w:rPr>
          <w:sz w:val="16"/>
        </w:rPr>
        <w:t xml:space="preserve"> while at the same time pursuing its own national interests in the hemisphere.</w:t>
      </w:r>
    </w:p>
    <w:p w:rsidR="00F63FAD" w:rsidRDefault="00F63FAD" w:rsidP="00F63FAD">
      <w:pPr>
        <w:rPr>
          <w:sz w:val="16"/>
        </w:rPr>
      </w:pPr>
    </w:p>
    <w:p w:rsidR="00F63FAD" w:rsidRPr="00343AF3" w:rsidRDefault="00F63FAD" w:rsidP="00F63FAD">
      <w:pPr>
        <w:pStyle w:val="Heading4"/>
        <w:rPr>
          <w:rStyle w:val="StyleStyleBold12pt"/>
          <w:b/>
        </w:rPr>
      </w:pPr>
      <w:r w:rsidRPr="00343AF3">
        <w:rPr>
          <w:rStyle w:val="StyleStyleBold12pt"/>
          <w:b/>
        </w:rPr>
        <w:t xml:space="preserve">Engagement in Latin America- boosts </w:t>
      </w:r>
      <w:r>
        <w:rPr>
          <w:rStyle w:val="StyleStyleBold12pt"/>
          <w:b/>
        </w:rPr>
        <w:t>relations</w:t>
      </w:r>
    </w:p>
    <w:p w:rsidR="00F63FAD" w:rsidRPr="00337F43" w:rsidRDefault="00F63FAD" w:rsidP="00F63FAD">
      <w:r>
        <w:rPr>
          <w:rStyle w:val="StyleStyleBold12pt"/>
        </w:rPr>
        <w:t xml:space="preserve">Moore, ’09 </w:t>
      </w:r>
      <w:r w:rsidRPr="00337F43">
        <w:t xml:space="preserve">[February 2009, Peter Moore is the editor for he Canadian Foundation for the Americas (FOCAL) to complement a new long-term policy for Latin America led by the Department of Foreign Affairs and International Trade, “Note from the Editor — How Will Obama Transform the Americas?”, </w:t>
      </w:r>
      <w:hyperlink r:id="rId122" w:history="1">
        <w:r w:rsidRPr="00337F43">
          <w:rPr>
            <w:rStyle w:val="Hyperlink"/>
          </w:rPr>
          <w:t>http://www.focal.ca/pdf/focalpoint_february2009.pdf</w:t>
        </w:r>
      </w:hyperlink>
      <w:r w:rsidRPr="00337F43">
        <w:t>]</w:t>
      </w:r>
    </w:p>
    <w:p w:rsidR="00F63FAD" w:rsidRDefault="00F63FAD" w:rsidP="00F63FAD">
      <w:pPr>
        <w:rPr>
          <w:sz w:val="16"/>
        </w:rPr>
      </w:pPr>
      <w:r w:rsidRPr="0025313C">
        <w:rPr>
          <w:rStyle w:val="StyleBoldUnderline"/>
        </w:rPr>
        <w:t>In anticipation of U.S. involvement in the region</w:t>
      </w:r>
      <w:r w:rsidRPr="0025313C">
        <w:rPr>
          <w:sz w:val="16"/>
        </w:rPr>
        <w:t xml:space="preserve">, Anatol von Hahn calls on </w:t>
      </w:r>
      <w:r w:rsidRPr="0025313C">
        <w:rPr>
          <w:rStyle w:val="StyleBoldUnderline"/>
        </w:rPr>
        <w:t>Canada to strengthen its own Americas policy and devote more resources to the region</w:t>
      </w:r>
      <w:r w:rsidRPr="0025313C">
        <w:rPr>
          <w:sz w:val="16"/>
        </w:rPr>
        <w:t>.</w:t>
      </w:r>
      <w:r w:rsidRPr="0025313C">
        <w:rPr>
          <w:rStyle w:val="StyleBoldUnderline"/>
        </w:rPr>
        <w:t xml:space="preserve"> Through</w:t>
      </w:r>
      <w:r w:rsidRPr="0025313C">
        <w:rPr>
          <w:rStyle w:val="Emphasis"/>
        </w:rPr>
        <w:t xml:space="preserve"> its engagement in Latin America</w:t>
      </w:r>
      <w:r w:rsidRPr="0025313C">
        <w:rPr>
          <w:sz w:val="16"/>
        </w:rPr>
        <w:t xml:space="preserve">, </w:t>
      </w:r>
      <w:r w:rsidRPr="0025313C">
        <w:rPr>
          <w:rStyle w:val="StyleBoldUnderline"/>
        </w:rPr>
        <w:t>Canada</w:t>
      </w:r>
      <w:r w:rsidRPr="0025313C">
        <w:rPr>
          <w:sz w:val="16"/>
        </w:rPr>
        <w:t xml:space="preserve"> can build not only a competitive edge, but it can </w:t>
      </w:r>
      <w:r w:rsidRPr="0025313C">
        <w:rPr>
          <w:rStyle w:val="Emphasis"/>
        </w:rPr>
        <w:t>shore up Canada’s relationship with the U.S.</w:t>
      </w:r>
      <w:r w:rsidRPr="0025313C">
        <w:rPr>
          <w:sz w:val="16"/>
        </w:rPr>
        <w:t xml:space="preserve"> as Brazil, Mexico and others </w:t>
      </w:r>
      <w:r w:rsidRPr="0025313C">
        <w:rPr>
          <w:rStyle w:val="Emphasis"/>
        </w:rPr>
        <w:t>rise in strategic and economic importance to our southern neighbour.</w:t>
      </w:r>
      <w:r w:rsidRPr="0025313C">
        <w:rPr>
          <w:sz w:val="16"/>
        </w:rPr>
        <w:t xml:space="preserve"> </w:t>
      </w:r>
      <w:r w:rsidRPr="0025313C">
        <w:rPr>
          <w:rStyle w:val="StyleBoldUnderline"/>
        </w:rPr>
        <w:t>Rebuilding a coalition in the region to defend and sustain democratic gains in the region is also critical, according to John Graham. Given the similarities between Obama and Canada’s Americas strategies</w:t>
      </w:r>
      <w:r w:rsidRPr="0025313C">
        <w:rPr>
          <w:sz w:val="16"/>
        </w:rPr>
        <w:t>, Obama’s February 19 visit to Canada and the upcoming Summit of the Americas in Trinidad and Tobago this April will be important venues for this discussion.</w:t>
      </w:r>
    </w:p>
    <w:p w:rsidR="00F63FAD" w:rsidRDefault="00F63FAD" w:rsidP="00F63FAD">
      <w:pPr>
        <w:pStyle w:val="Heading2"/>
      </w:pPr>
      <w:r>
        <w:t>Impacts</w:t>
      </w:r>
    </w:p>
    <w:p w:rsidR="00F63FAD" w:rsidRDefault="00F63FAD" w:rsidP="00F63FAD">
      <w:pPr>
        <w:pStyle w:val="Heading3"/>
      </w:pPr>
      <w:r>
        <w:t xml:space="preserve">General </w:t>
      </w:r>
    </w:p>
    <w:p w:rsidR="00F63FAD" w:rsidRDefault="00F63FAD" w:rsidP="00F63FAD">
      <w:pPr>
        <w:pStyle w:val="Heading4"/>
      </w:pPr>
      <w:r>
        <w:t>Canadian relations solve global nuclear war</w:t>
      </w:r>
    </w:p>
    <w:p w:rsidR="00F63FAD" w:rsidRPr="00E172FD" w:rsidRDefault="00F63FAD" w:rsidP="00F63FAD">
      <w:r w:rsidRPr="00E172FD">
        <w:rPr>
          <w:rStyle w:val="Heading4Char"/>
        </w:rPr>
        <w:t>Lamont, 94</w:t>
      </w:r>
      <w:r w:rsidRPr="00E172FD">
        <w:t xml:space="preserve"> [Lansing, national political correspondent for Time Magazine’s Washington bureau from 1961-1968, chief Canada correspondent and United Nations bureau chief from 1971-1975, member of the Council on Foreign Relations  “Breakup: The coming end of Canada and the stakes for America”, 1994, p. 233-5]</w:t>
      </w:r>
    </w:p>
    <w:p w:rsidR="00F63FAD" w:rsidRDefault="00F63FAD" w:rsidP="00F63FAD">
      <w:pPr>
        <w:pStyle w:val="cardtext"/>
        <w:ind w:left="0"/>
        <w:rPr>
          <w:rStyle w:val="StyleBoldUnderline"/>
        </w:rPr>
      </w:pPr>
      <w:r w:rsidRPr="00E22D0F">
        <w:rPr>
          <w:rStyle w:val="StyleBoldUnderline"/>
          <w:highlight w:val="yellow"/>
        </w:rPr>
        <w:t>Of graver import would be the will</w:t>
      </w:r>
      <w:r w:rsidRPr="000B081A">
        <w:rPr>
          <w:sz w:val="14"/>
        </w:rPr>
        <w:t xml:space="preserve"> and capability </w:t>
      </w:r>
      <w:r w:rsidRPr="00E22D0F">
        <w:rPr>
          <w:rStyle w:val="StyleBoldUnderline"/>
          <w:highlight w:val="yellow"/>
        </w:rPr>
        <w:t>of Canada</w:t>
      </w:r>
      <w:r w:rsidRPr="000B081A">
        <w:rPr>
          <w:sz w:val="14"/>
        </w:rPr>
        <w:t xml:space="preserve"> itself </w:t>
      </w:r>
      <w:r>
        <w:rPr>
          <w:rStyle w:val="Emphasis"/>
        </w:rPr>
        <w:t xml:space="preserve">to continue </w:t>
      </w:r>
      <w:r w:rsidRPr="00E22D0F">
        <w:rPr>
          <w:rStyle w:val="Emphasis"/>
          <w:highlight w:val="yellow"/>
        </w:rPr>
        <w:t xml:space="preserve">supporting </w:t>
      </w:r>
      <w:r>
        <w:rPr>
          <w:rStyle w:val="Emphasis"/>
        </w:rPr>
        <w:t>the</w:t>
      </w:r>
      <w:r>
        <w:rPr>
          <w:rStyle w:val="StyleBoldUnderline"/>
        </w:rPr>
        <w:t xml:space="preserve"> North American </w:t>
      </w:r>
      <w:r w:rsidRPr="00E22D0F">
        <w:rPr>
          <w:rStyle w:val="Emphasis"/>
          <w:highlight w:val="yellow"/>
        </w:rPr>
        <w:t xml:space="preserve">defense </w:t>
      </w:r>
      <w:r>
        <w:rPr>
          <w:rStyle w:val="Emphasis"/>
        </w:rPr>
        <w:t>structure</w:t>
      </w:r>
      <w:r w:rsidRPr="000B081A">
        <w:rPr>
          <w:sz w:val="14"/>
        </w:rPr>
        <w:t xml:space="preserve">. With its ongoing debt crisis, its traditional aversion to U.S. military initiatives, and the fading of the Soviet threat, </w:t>
      </w:r>
      <w:r w:rsidRPr="00E22D0F">
        <w:rPr>
          <w:rStyle w:val="StyleBoldUnderline"/>
          <w:highlight w:val="yellow"/>
        </w:rPr>
        <w:t>Canada might reduce</w:t>
      </w:r>
      <w:r w:rsidRPr="000B081A">
        <w:rPr>
          <w:sz w:val="14"/>
        </w:rPr>
        <w:t xml:space="preserve"> even further </w:t>
      </w:r>
      <w:r>
        <w:rPr>
          <w:rStyle w:val="StyleBoldUnderline"/>
        </w:rPr>
        <w:t xml:space="preserve">its </w:t>
      </w:r>
      <w:r w:rsidRPr="00E22D0F">
        <w:rPr>
          <w:rStyle w:val="StyleBoldUnderline"/>
          <w:highlight w:val="yellow"/>
        </w:rPr>
        <w:t>NORAD and NATO</w:t>
      </w:r>
      <w:r w:rsidRPr="000B081A">
        <w:rPr>
          <w:sz w:val="14"/>
        </w:rPr>
        <w:t xml:space="preserve"> </w:t>
      </w:r>
      <w:r w:rsidRPr="00E22D0F">
        <w:rPr>
          <w:rStyle w:val="StyleBoldUnderline"/>
          <w:highlight w:val="yellow"/>
        </w:rPr>
        <w:t>commitments</w:t>
      </w:r>
      <w:r w:rsidRPr="000B081A">
        <w:rPr>
          <w:sz w:val="14"/>
        </w:rPr>
        <w:t xml:space="preserve">. It might choose to believe that through its control of territory crucial to the Western alliance, plus its vital natural resources, it could continue to wield disproportionate influence on international and continental security planning. More likely, if Ottawa continued to stint on its defense spending and became increasingly unable to patrol or secure its own borders, the United States would feel compelled to step in and do the job itself. In that event America would rekindle all the deepest passions about Canadian sovereignty, especially in the Arctic. Its development in the late 1980s proved a signal advance in continental security, although some Canadians believed that new radar technology would render the network obsolete by the end of the century. Others feared it would draw Canada further into the Star Wars strategizing of Pentagon planners. Paved Paws did not assuage the larger fear of military analysts that by the early 1990s, after the START Treaty had been signed by the United States and Russia, </w:t>
      </w:r>
      <w:r w:rsidRPr="00E22D0F">
        <w:rPr>
          <w:rStyle w:val="StyleBoldUnderline"/>
          <w:highlight w:val="yellow"/>
        </w:rPr>
        <w:t xml:space="preserve">Canada </w:t>
      </w:r>
      <w:r>
        <w:rPr>
          <w:rStyle w:val="StyleBoldUnderline"/>
        </w:rPr>
        <w:t>the front line of any nuclear</w:t>
      </w:r>
      <w:r w:rsidRPr="000B081A">
        <w:rPr>
          <w:sz w:val="14"/>
        </w:rPr>
        <w:t xml:space="preserve"> </w:t>
      </w:r>
      <w:r>
        <w:rPr>
          <w:rStyle w:val="StyleBoldUnderline"/>
        </w:rPr>
        <w:t>attack on North America</w:t>
      </w:r>
      <w:r w:rsidRPr="000B081A">
        <w:rPr>
          <w:sz w:val="14"/>
        </w:rPr>
        <w:t xml:space="preserve">, </w:t>
      </w:r>
      <w:r w:rsidRPr="00E22D0F">
        <w:rPr>
          <w:rStyle w:val="StyleBoldUnderline"/>
          <w:highlight w:val="yellow"/>
        </w:rPr>
        <w:t xml:space="preserve">stood to face </w:t>
      </w:r>
      <w:r>
        <w:rPr>
          <w:rStyle w:val="StyleBoldUnderline"/>
        </w:rPr>
        <w:t xml:space="preserve">an expanded armory of </w:t>
      </w:r>
      <w:r w:rsidRPr="00E22D0F">
        <w:rPr>
          <w:rStyle w:val="StyleBoldUnderline"/>
          <w:highlight w:val="yellow"/>
        </w:rPr>
        <w:t xml:space="preserve">Russian cruise missile which could be launched southward </w:t>
      </w:r>
      <w:r>
        <w:rPr>
          <w:rStyle w:val="StyleBoldUnderline"/>
        </w:rPr>
        <w:t>from the Arctic through</w:t>
      </w:r>
      <w:r w:rsidRPr="000B081A">
        <w:rPr>
          <w:sz w:val="14"/>
        </w:rPr>
        <w:t xml:space="preserve"> </w:t>
      </w:r>
      <w:r>
        <w:rPr>
          <w:rStyle w:val="StyleBoldUnderline"/>
        </w:rPr>
        <w:t>Canadian airspace.</w:t>
      </w:r>
      <w:r w:rsidRPr="000B081A">
        <w:rPr>
          <w:sz w:val="14"/>
        </w:rPr>
        <w:t xml:space="preserve"> A provision in the treaty to rescue both superpowers nuclear stockpiles ironically permitted the Russians, as part of a trade-off to increase their cruise missiles arsenal by nearly half. Thus, </w:t>
      </w:r>
      <w:r>
        <w:rPr>
          <w:rStyle w:val="StyleBoldUnderline"/>
        </w:rPr>
        <w:t>instead of landbased ICBMs, easier to track and shoot down with their predictable trajectories</w:t>
      </w:r>
      <w:r w:rsidRPr="000B081A">
        <w:rPr>
          <w:sz w:val="14"/>
        </w:rPr>
        <w:t xml:space="preserve">, </w:t>
      </w:r>
      <w:r w:rsidRPr="00E22D0F">
        <w:rPr>
          <w:rStyle w:val="StyleBoldUnderline"/>
          <w:highlight w:val="yellow"/>
        </w:rPr>
        <w:t xml:space="preserve">Canada now faces the possibility of </w:t>
      </w:r>
      <w:r>
        <w:rPr>
          <w:rStyle w:val="StyleBoldUnderline"/>
        </w:rPr>
        <w:t xml:space="preserve">some day </w:t>
      </w:r>
      <w:r w:rsidRPr="00E22D0F">
        <w:rPr>
          <w:rStyle w:val="StyleBoldUnderline"/>
          <w:highlight w:val="yellow"/>
        </w:rPr>
        <w:t xml:space="preserve">having to track </w:t>
      </w:r>
      <w:r>
        <w:rPr>
          <w:rStyle w:val="StyleBoldUnderline"/>
        </w:rPr>
        <w:t xml:space="preserve">one or more cigar-shaped </w:t>
      </w:r>
      <w:r w:rsidRPr="00E22D0F">
        <w:rPr>
          <w:rStyle w:val="StyleBoldUnderline"/>
          <w:highlight w:val="yellow"/>
        </w:rPr>
        <w:t xml:space="preserve">cruises </w:t>
      </w:r>
      <w:r>
        <w:rPr>
          <w:rStyle w:val="StyleBoldUnderline"/>
        </w:rPr>
        <w:t>streaking at tree level over Canadian territory toward a</w:t>
      </w:r>
      <w:r w:rsidRPr="000B081A">
        <w:rPr>
          <w:sz w:val="14"/>
        </w:rPr>
        <w:t xml:space="preserve"> </w:t>
      </w:r>
      <w:r>
        <w:rPr>
          <w:rStyle w:val="StyleBoldUnderline"/>
        </w:rPr>
        <w:t>designated target.</w:t>
      </w:r>
      <w:r w:rsidRPr="000B081A">
        <w:rPr>
          <w:sz w:val="14"/>
        </w:rPr>
        <w:t xml:space="preserve"> That prospect, however dim at the moment, could take on sharper tones in the context of these possible developments: Quebec’s separation and the emergence to America’s north of a fragmented Canada, neither event enhancing the continent’s security; Canada’s military inadequacies and </w:t>
      </w:r>
      <w:r>
        <w:rPr>
          <w:rStyle w:val="Emphasis"/>
        </w:rPr>
        <w:t xml:space="preserve">an </w:t>
      </w:r>
      <w:r w:rsidRPr="00E22D0F">
        <w:rPr>
          <w:rStyle w:val="Emphasis"/>
          <w:highlight w:val="yellow"/>
        </w:rPr>
        <w:t xml:space="preserve">erosion of </w:t>
      </w:r>
      <w:r>
        <w:rPr>
          <w:rStyle w:val="Emphasis"/>
        </w:rPr>
        <w:t xml:space="preserve">Canada-U.S. </w:t>
      </w:r>
      <w:r w:rsidRPr="00E22D0F">
        <w:rPr>
          <w:rStyle w:val="Emphasis"/>
          <w:highlight w:val="yellow"/>
        </w:rPr>
        <w:t>relations</w:t>
      </w:r>
      <w:r w:rsidRPr="000B081A">
        <w:rPr>
          <w:sz w:val="14"/>
        </w:rPr>
        <w:t xml:space="preserve">, which </w:t>
      </w:r>
      <w:r w:rsidRPr="00E22D0F">
        <w:rPr>
          <w:rStyle w:val="Emphasis"/>
          <w:highlight w:val="yellow"/>
        </w:rPr>
        <w:t>might send signals inviting aggression</w:t>
      </w:r>
      <w:r>
        <w:rPr>
          <w:rStyle w:val="Emphasis"/>
        </w:rPr>
        <w:t xml:space="preserve"> by the Western alliance’s adversaries</w:t>
      </w:r>
      <w:r w:rsidRPr="000B081A">
        <w:rPr>
          <w:sz w:val="14"/>
        </w:rPr>
        <w:t xml:space="preserve">; </w:t>
      </w:r>
      <w:r w:rsidRPr="00E22D0F">
        <w:rPr>
          <w:rStyle w:val="StyleBoldUnderline"/>
          <w:highlight w:val="yellow"/>
        </w:rPr>
        <w:t xml:space="preserve">or </w:t>
      </w:r>
      <w:r>
        <w:rPr>
          <w:rStyle w:val="StyleBoldUnderline"/>
        </w:rPr>
        <w:t xml:space="preserve">a </w:t>
      </w:r>
      <w:r w:rsidRPr="00E22D0F">
        <w:rPr>
          <w:rStyle w:val="StyleBoldUnderline"/>
          <w:highlight w:val="yellow"/>
        </w:rPr>
        <w:t>political upheaval in the former Soviet Union</w:t>
      </w:r>
      <w:r w:rsidRPr="000B081A">
        <w:rPr>
          <w:sz w:val="14"/>
        </w:rPr>
        <w:t xml:space="preserve">, </w:t>
      </w:r>
      <w:r>
        <w:rPr>
          <w:rStyle w:val="StyleBoldUnderline"/>
        </w:rPr>
        <w:t xml:space="preserve">which would </w:t>
      </w:r>
      <w:r>
        <w:rPr>
          <w:rStyle w:val="Emphasis"/>
        </w:rPr>
        <w:t>precipitate an interna</w:t>
      </w:r>
      <w:r>
        <w:rPr>
          <w:rStyle w:val="Emphasis"/>
        </w:rPr>
        <w:softHyphen/>
        <w:t>tional crisis</w:t>
      </w:r>
      <w:r w:rsidRPr="000B081A">
        <w:rPr>
          <w:sz w:val="14"/>
        </w:rPr>
        <w:t xml:space="preserve">. </w:t>
      </w:r>
      <w:r w:rsidRPr="00E22D0F">
        <w:rPr>
          <w:rStyle w:val="StyleBoldUnderline"/>
          <w:highlight w:val="yellow"/>
        </w:rPr>
        <w:t xml:space="preserve">Any </w:t>
      </w:r>
      <w:r>
        <w:rPr>
          <w:rStyle w:val="StyleBoldUnderline"/>
        </w:rPr>
        <w:t xml:space="preserve">prolonged </w:t>
      </w:r>
      <w:r w:rsidRPr="00E22D0F">
        <w:rPr>
          <w:rStyle w:val="StyleBoldUnderline"/>
          <w:highlight w:val="yellow"/>
        </w:rPr>
        <w:t>crisis</w:t>
      </w:r>
      <w:r w:rsidRPr="000B081A">
        <w:rPr>
          <w:sz w:val="14"/>
        </w:rPr>
        <w:t xml:space="preserve">, as security analysts know, </w:t>
      </w:r>
      <w:r w:rsidRPr="00E22D0F">
        <w:rPr>
          <w:rStyle w:val="StyleBoldUnderline"/>
          <w:highlight w:val="yellow"/>
        </w:rPr>
        <w:t xml:space="preserve">involves not only </w:t>
      </w:r>
      <w:r>
        <w:rPr>
          <w:rStyle w:val="StyleBoldUnderline"/>
        </w:rPr>
        <w:t>heightened tensions</w:t>
      </w:r>
      <w:r w:rsidRPr="000B081A">
        <w:rPr>
          <w:sz w:val="14"/>
        </w:rPr>
        <w:t xml:space="preserve"> </w:t>
      </w:r>
      <w:r>
        <w:rPr>
          <w:rStyle w:val="StyleBoldUnderline"/>
        </w:rPr>
        <w:t xml:space="preserve">and </w:t>
      </w:r>
      <w:r w:rsidRPr="00E22D0F">
        <w:rPr>
          <w:rStyle w:val="StyleBoldUnderline"/>
          <w:highlight w:val="yellow"/>
        </w:rPr>
        <w:t xml:space="preserve">escalating suspicions but a shift in emphasis to </w:t>
      </w:r>
      <w:r>
        <w:rPr>
          <w:rStyle w:val="StyleBoldUnderline"/>
        </w:rPr>
        <w:t xml:space="preserve">preparing for a very </w:t>
      </w:r>
      <w:r w:rsidRPr="00E22D0F">
        <w:rPr>
          <w:rStyle w:val="StyleBoldUnderline"/>
          <w:highlight w:val="yellow"/>
        </w:rPr>
        <w:t xml:space="preserve">rapid response </w:t>
      </w:r>
      <w:r>
        <w:rPr>
          <w:rStyle w:val="StyleBoldUnderline"/>
        </w:rPr>
        <w:t xml:space="preserve">if hostilities erupt. </w:t>
      </w:r>
      <w:r w:rsidRPr="00E22D0F">
        <w:rPr>
          <w:rStyle w:val="StyleBoldUnderline"/>
          <w:highlight w:val="yellow"/>
        </w:rPr>
        <w:t>In</w:t>
      </w:r>
      <w:r w:rsidRPr="000B081A">
        <w:rPr>
          <w:sz w:val="14"/>
        </w:rPr>
        <w:t xml:space="preserve"> </w:t>
      </w:r>
      <w:r w:rsidRPr="00E22D0F">
        <w:rPr>
          <w:rStyle w:val="StyleBoldUnderline"/>
          <w:highlight w:val="yellow"/>
        </w:rPr>
        <w:t xml:space="preserve">such situations the usual safeguards are </w:t>
      </w:r>
      <w:r>
        <w:rPr>
          <w:rStyle w:val="StyleBoldUnderline"/>
        </w:rPr>
        <w:t xml:space="preserve">sometimes apt to be disregarded or even </w:t>
      </w:r>
      <w:r w:rsidRPr="00E22D0F">
        <w:rPr>
          <w:rStyle w:val="StyleBoldUnderline"/>
          <w:highlight w:val="yellow"/>
        </w:rPr>
        <w:t>removed</w:t>
      </w:r>
      <w:r>
        <w:rPr>
          <w:rStyle w:val="StyleBoldUnderline"/>
        </w:rPr>
        <w:t>.</w:t>
      </w:r>
    </w:p>
    <w:p w:rsidR="00F63FAD" w:rsidRDefault="00F63FAD" w:rsidP="00F63FAD"/>
    <w:p w:rsidR="00F63FAD" w:rsidRDefault="00F63FAD" w:rsidP="00F63FAD">
      <w:pPr>
        <w:pStyle w:val="Heading3"/>
      </w:pPr>
      <w:r>
        <w:lastRenderedPageBreak/>
        <w:t xml:space="preserve">Cyber-Terror </w:t>
      </w:r>
    </w:p>
    <w:p w:rsidR="00F63FAD" w:rsidRPr="00E172FD" w:rsidRDefault="00F63FAD" w:rsidP="00F63FAD">
      <w:pPr>
        <w:pStyle w:val="Heading4"/>
      </w:pPr>
      <w:r w:rsidRPr="00E172FD">
        <w:t xml:space="preserve">Relations key to cyber threat management </w:t>
      </w:r>
    </w:p>
    <w:p w:rsidR="00F63FAD" w:rsidRDefault="00F63FAD" w:rsidP="00F63FAD">
      <w:r>
        <w:rPr>
          <w:rStyle w:val="Heading4Char"/>
        </w:rPr>
        <w:t>Carafano et al 2010</w:t>
      </w:r>
      <w:r>
        <w:t xml:space="preserve"> – James Jay Carafano, Ph.D., is Deputy Director of the Kathryn and Shelby Cullom Davis Institute for International Studies and Director of the Douglas and Sarah Allison Center for Foreign Policy Studies, a division of the Davis Institute, at The Heritage Foundation. Jena Baker McNeill is Policy Analyst for Homeland Security and Ray Walser, Ph.D., is Senior Policy Analyst for Latin America in the Allison Center at The Heritage Foundation. Richard Weitz, Ph.D., is Senior Fellow and Director of the Center for Political–Military Analysis at Hudson Institute (“Expand NORAD to Improve Security in North America,” http://www.heritage.org/research/reports/2010/07/expand-norad-to-improve-security-in-north-america)</w:t>
      </w:r>
    </w:p>
    <w:p w:rsidR="00F63FAD" w:rsidRPr="000B081A" w:rsidRDefault="00F63FAD" w:rsidP="00F63FAD">
      <w:pPr>
        <w:pStyle w:val="cardtext"/>
        <w:ind w:left="0"/>
        <w:rPr>
          <w:sz w:val="16"/>
        </w:rPr>
      </w:pPr>
      <w:r w:rsidRPr="00E22D0F">
        <w:rPr>
          <w:rStyle w:val="StyleBoldUnderline"/>
          <w:highlight w:val="yellow"/>
        </w:rPr>
        <w:t xml:space="preserve">Addressing </w:t>
      </w:r>
      <w:r>
        <w:rPr>
          <w:rStyle w:val="StyleBoldUnderline"/>
        </w:rPr>
        <w:t xml:space="preserve">the wide range of threats confronting America’s </w:t>
      </w:r>
      <w:r w:rsidRPr="00E22D0F">
        <w:rPr>
          <w:rStyle w:val="StyleBoldUnderline"/>
          <w:highlight w:val="yellow"/>
        </w:rPr>
        <w:t>security interests in North America will require NORAD’s involvement</w:t>
      </w:r>
      <w:r w:rsidRPr="000B081A">
        <w:rPr>
          <w:sz w:val="16"/>
        </w:rPr>
        <w:t>. Umar Farouk Abdulmutallab’s failed attempt to blow up a U.S.-bound jetliner was al-Qaeda’s most recent effort to cause mass casualties in America.</w:t>
      </w:r>
      <w:bookmarkStart w:id="0" w:name="_ftnref22"/>
      <w:r w:rsidR="00076C10" w:rsidRPr="000B081A">
        <w:rPr>
          <w:sz w:val="16"/>
        </w:rPr>
        <w:fldChar w:fldCharType="begin"/>
      </w:r>
      <w:r w:rsidRPr="000B081A">
        <w:rPr>
          <w:sz w:val="16"/>
        </w:rPr>
        <w:instrText xml:space="preserve"> HYPERLINK "http://www.heritage.org/research/reports/2010/07/expand-norad-to-improve-security-in-north-america" \l "_ftn22" </w:instrText>
      </w:r>
      <w:r w:rsidR="00076C10" w:rsidRPr="000B081A">
        <w:rPr>
          <w:sz w:val="16"/>
        </w:rPr>
        <w:fldChar w:fldCharType="separate"/>
      </w:r>
      <w:r w:rsidRPr="000B081A">
        <w:rPr>
          <w:rStyle w:val="Hyperlink"/>
          <w:sz w:val="16"/>
        </w:rPr>
        <w:t>[22]</w:t>
      </w:r>
      <w:r w:rsidR="00076C10" w:rsidRPr="000B081A">
        <w:rPr>
          <w:sz w:val="16"/>
        </w:rPr>
        <w:fldChar w:fldCharType="end"/>
      </w:r>
      <w:bookmarkEnd w:id="0"/>
      <w:r w:rsidRPr="000B081A">
        <w:rPr>
          <w:sz w:val="16"/>
        </w:rPr>
        <w:t xml:space="preserve"> In addition, </w:t>
      </w:r>
      <w:r w:rsidRPr="00E22D0F">
        <w:rPr>
          <w:rStyle w:val="StyleBoldUnderline"/>
          <w:highlight w:val="yellow"/>
        </w:rPr>
        <w:t xml:space="preserve">threats to energy, communication, and </w:t>
      </w:r>
      <w:r>
        <w:rPr>
          <w:rStyle w:val="StyleBoldUnderline"/>
        </w:rPr>
        <w:t xml:space="preserve">computer </w:t>
      </w:r>
      <w:r w:rsidRPr="00E22D0F">
        <w:rPr>
          <w:rStyle w:val="StyleBoldUnderline"/>
          <w:highlight w:val="yellow"/>
        </w:rPr>
        <w:t>networks persist</w:t>
      </w:r>
      <w:r w:rsidRPr="00E22D0F">
        <w:rPr>
          <w:sz w:val="16"/>
          <w:highlight w:val="yellow"/>
        </w:rPr>
        <w:t xml:space="preserve">. </w:t>
      </w:r>
      <w:r w:rsidRPr="00E22D0F">
        <w:rPr>
          <w:rStyle w:val="StyleBoldUnderline"/>
          <w:highlight w:val="yellow"/>
        </w:rPr>
        <w:t xml:space="preserve">Malicious third parties can attack the </w:t>
      </w:r>
      <w:r w:rsidRPr="00E22D0F">
        <w:rPr>
          <w:rStyle w:val="Emphasis"/>
          <w:highlight w:val="yellow"/>
        </w:rPr>
        <w:t>U</w:t>
      </w:r>
      <w:r w:rsidRPr="000B081A">
        <w:rPr>
          <w:sz w:val="16"/>
        </w:rPr>
        <w:t xml:space="preserve">nited </w:t>
      </w:r>
      <w:r w:rsidRPr="00E22D0F">
        <w:rPr>
          <w:rStyle w:val="Emphasis"/>
          <w:highlight w:val="yellow"/>
        </w:rPr>
        <w:t>S</w:t>
      </w:r>
      <w:r w:rsidRPr="000B081A">
        <w:rPr>
          <w:sz w:val="16"/>
        </w:rPr>
        <w:t xml:space="preserve">tates </w:t>
      </w:r>
      <w:r w:rsidRPr="00E22D0F">
        <w:rPr>
          <w:rStyle w:val="StyleBoldUnderline"/>
          <w:highlight w:val="yellow"/>
        </w:rPr>
        <w:t>through</w:t>
      </w:r>
      <w:r w:rsidRPr="000B081A">
        <w:rPr>
          <w:sz w:val="16"/>
        </w:rPr>
        <w:t xml:space="preserve"> vulnerable </w:t>
      </w:r>
      <w:r w:rsidRPr="00E22D0F">
        <w:rPr>
          <w:rStyle w:val="Emphasis"/>
          <w:highlight w:val="yellow"/>
        </w:rPr>
        <w:t>intermediaries</w:t>
      </w:r>
      <w:r w:rsidRPr="00E22D0F">
        <w:rPr>
          <w:rStyle w:val="StyleBoldUnderline"/>
          <w:highlight w:val="yellow"/>
        </w:rPr>
        <w:t xml:space="preserve">, </w:t>
      </w:r>
      <w:r>
        <w:rPr>
          <w:rStyle w:val="Emphasis"/>
        </w:rPr>
        <w:t xml:space="preserve">such as </w:t>
      </w:r>
      <w:r w:rsidRPr="00E22D0F">
        <w:rPr>
          <w:rStyle w:val="Emphasis"/>
          <w:highlight w:val="yellow"/>
        </w:rPr>
        <w:t>Canada</w:t>
      </w:r>
      <w:r w:rsidRPr="000B081A">
        <w:rPr>
          <w:sz w:val="16"/>
        </w:rPr>
        <w:t>, which</w:t>
      </w:r>
      <w:r w:rsidRPr="00E22D0F">
        <w:rPr>
          <w:rStyle w:val="Emphasis"/>
          <w:highlight w:val="yellow"/>
        </w:rPr>
        <w:t xml:space="preserve"> offers a huge backdoor </w:t>
      </w:r>
      <w:r>
        <w:rPr>
          <w:rStyle w:val="Emphasis"/>
        </w:rPr>
        <w:t>into</w:t>
      </w:r>
      <w:r w:rsidRPr="000B081A">
        <w:rPr>
          <w:sz w:val="16"/>
        </w:rPr>
        <w:t xml:space="preserve"> the </w:t>
      </w:r>
      <w:r>
        <w:rPr>
          <w:rStyle w:val="Emphasis"/>
        </w:rPr>
        <w:t>U.S.</w:t>
      </w:r>
      <w:r w:rsidRPr="000B081A">
        <w:rPr>
          <w:sz w:val="16"/>
        </w:rPr>
        <w:t xml:space="preserve"> computer </w:t>
      </w:r>
      <w:r>
        <w:rPr>
          <w:rStyle w:val="Emphasis"/>
        </w:rPr>
        <w:t>networks</w:t>
      </w:r>
      <w:r w:rsidRPr="000B081A">
        <w:rPr>
          <w:sz w:val="16"/>
        </w:rPr>
        <w:t xml:space="preserve">. Much of </w:t>
      </w:r>
      <w:r w:rsidRPr="00E22D0F">
        <w:rPr>
          <w:rStyle w:val="StyleBoldUnderline"/>
          <w:highlight w:val="yellow"/>
        </w:rPr>
        <w:t xml:space="preserve">the infrastructure </w:t>
      </w:r>
      <w:r>
        <w:rPr>
          <w:rStyle w:val="StyleBoldUnderline"/>
        </w:rPr>
        <w:t>of the two</w:t>
      </w:r>
      <w:r w:rsidRPr="000B081A">
        <w:rPr>
          <w:sz w:val="16"/>
        </w:rPr>
        <w:t xml:space="preserve"> nations—from railroads to aviation to pipelines and electrical systems—</w:t>
      </w:r>
      <w:r w:rsidRPr="00E22D0F">
        <w:rPr>
          <w:rStyle w:val="StyleBoldUnderline"/>
          <w:highlight w:val="yellow"/>
        </w:rPr>
        <w:t xml:space="preserve">is </w:t>
      </w:r>
      <w:r>
        <w:rPr>
          <w:rStyle w:val="Emphasis"/>
        </w:rPr>
        <w:t xml:space="preserve">inextricably </w:t>
      </w:r>
      <w:r w:rsidRPr="00E22D0F">
        <w:rPr>
          <w:rStyle w:val="Emphasis"/>
          <w:highlight w:val="yellow"/>
        </w:rPr>
        <w:t>intertwined</w:t>
      </w:r>
      <w:r w:rsidRPr="000B081A">
        <w:rPr>
          <w:sz w:val="16"/>
        </w:rPr>
        <w:t>. Canada is also America’s largest trading partner, accounting for many links in U.S. supply chains.  NORAD and NORTHCOM have partnered with a number of agencies—including the U.S. Defense Security Cooperation Agency, U.S. Department of Homeland Security, and U.S. Strategic Command— to protect U.S. networks. This cooperation will help NORAD to secure U.S. systems against potential attack, but NORAD does not currently have a lead cyber-security role.</w:t>
      </w:r>
      <w:bookmarkStart w:id="1" w:name="_ftnref23"/>
      <w:r w:rsidRPr="000B081A">
        <w:rPr>
          <w:sz w:val="16"/>
        </w:rPr>
        <w:t>[23]</w:t>
      </w:r>
      <w:bookmarkEnd w:id="1"/>
      <w:r w:rsidRPr="000B081A">
        <w:rPr>
          <w:sz w:val="16"/>
        </w:rPr>
        <w:t xml:space="preserve">  </w:t>
      </w:r>
      <w:r w:rsidRPr="00E22D0F">
        <w:rPr>
          <w:rStyle w:val="StyleBoldUnderline"/>
          <w:highlight w:val="yellow"/>
        </w:rPr>
        <w:t xml:space="preserve">The </w:t>
      </w:r>
      <w:r w:rsidRPr="00E22D0F">
        <w:rPr>
          <w:rStyle w:val="Emphasis"/>
          <w:highlight w:val="yellow"/>
        </w:rPr>
        <w:t>U</w:t>
      </w:r>
      <w:r w:rsidRPr="000B081A">
        <w:rPr>
          <w:sz w:val="16"/>
        </w:rPr>
        <w:t xml:space="preserve">nited </w:t>
      </w:r>
      <w:r w:rsidRPr="00E22D0F">
        <w:rPr>
          <w:rStyle w:val="Emphasis"/>
          <w:highlight w:val="yellow"/>
        </w:rPr>
        <w:t>S</w:t>
      </w:r>
      <w:r w:rsidRPr="000B081A">
        <w:rPr>
          <w:sz w:val="16"/>
        </w:rPr>
        <w:t xml:space="preserve">tates </w:t>
      </w:r>
      <w:r w:rsidRPr="00E22D0F">
        <w:rPr>
          <w:rStyle w:val="StyleBoldUnderline"/>
          <w:highlight w:val="yellow"/>
        </w:rPr>
        <w:t xml:space="preserve">needs </w:t>
      </w:r>
      <w:r>
        <w:rPr>
          <w:rStyle w:val="StyleBoldUnderline"/>
        </w:rPr>
        <w:t xml:space="preserve">to </w:t>
      </w:r>
      <w:r>
        <w:rPr>
          <w:rStyle w:val="Emphasis"/>
        </w:rPr>
        <w:t xml:space="preserve">deepen </w:t>
      </w:r>
      <w:r w:rsidRPr="00E22D0F">
        <w:rPr>
          <w:rStyle w:val="Emphasis"/>
          <w:highlight w:val="yellow"/>
        </w:rPr>
        <w:t>cooperation</w:t>
      </w:r>
      <w:r w:rsidRPr="000B081A">
        <w:rPr>
          <w:sz w:val="16"/>
        </w:rPr>
        <w:t xml:space="preserve"> </w:t>
      </w:r>
      <w:r>
        <w:rPr>
          <w:rStyle w:val="StyleBoldUnderline"/>
        </w:rPr>
        <w:t>with its North American partners on cyber security</w:t>
      </w:r>
      <w:r w:rsidRPr="000B081A">
        <w:rPr>
          <w:sz w:val="16"/>
        </w:rPr>
        <w:t xml:space="preserve">. </w:t>
      </w:r>
      <w:r>
        <w:rPr>
          <w:rStyle w:val="StyleBoldUnderline"/>
        </w:rPr>
        <w:t xml:space="preserve">Both the </w:t>
      </w:r>
      <w:r w:rsidRPr="00E22D0F">
        <w:rPr>
          <w:rStyle w:val="StyleBoldUnderline"/>
          <w:highlight w:val="yellow"/>
        </w:rPr>
        <w:t>Canadian and U.S. economies depend</w:t>
      </w:r>
      <w:r w:rsidRPr="000B081A">
        <w:rPr>
          <w:sz w:val="16"/>
        </w:rPr>
        <w:t xml:space="preserve"> </w:t>
      </w:r>
      <w:r w:rsidRPr="00E22D0F">
        <w:rPr>
          <w:rStyle w:val="StyleBoldUnderline"/>
          <w:highlight w:val="yellow"/>
        </w:rPr>
        <w:t xml:space="preserve">on </w:t>
      </w:r>
      <w:r>
        <w:rPr>
          <w:rStyle w:val="StyleBoldUnderline"/>
        </w:rPr>
        <w:t xml:space="preserve">a secure and functioning </w:t>
      </w:r>
      <w:r w:rsidRPr="00E22D0F">
        <w:rPr>
          <w:rStyle w:val="StyleBoldUnderline"/>
          <w:highlight w:val="yellow"/>
        </w:rPr>
        <w:t>cyberspace</w:t>
      </w:r>
      <w:r>
        <w:rPr>
          <w:rStyle w:val="StyleBoldUnderline"/>
        </w:rPr>
        <w:t>.</w:t>
      </w:r>
      <w:r w:rsidRPr="000B081A">
        <w:rPr>
          <w:sz w:val="16"/>
        </w:rPr>
        <w:t xml:space="preserve"> Computer systems and infrastructure in both countries are linked and a substantial amount of bilateral trade is conducted through the Internet. </w:t>
      </w:r>
      <w:r>
        <w:rPr>
          <w:rStyle w:val="StyleBoldUnderline"/>
        </w:rPr>
        <w:t>Since cyber terrorists</w:t>
      </w:r>
      <w:r w:rsidRPr="000B081A">
        <w:rPr>
          <w:sz w:val="16"/>
        </w:rPr>
        <w:t xml:space="preserve"> and criminals </w:t>
      </w:r>
      <w:r>
        <w:rPr>
          <w:rStyle w:val="StyleBoldUnderline"/>
        </w:rPr>
        <w:t xml:space="preserve">can operate from anywhere, </w:t>
      </w:r>
      <w:r w:rsidRPr="00E22D0F">
        <w:rPr>
          <w:rStyle w:val="StyleBoldUnderline"/>
          <w:highlight w:val="yellow"/>
        </w:rPr>
        <w:t xml:space="preserve">integration </w:t>
      </w:r>
      <w:r>
        <w:rPr>
          <w:rStyle w:val="StyleBoldUnderline"/>
        </w:rPr>
        <w:t xml:space="preserve">of cyber-security efforts </w:t>
      </w:r>
      <w:r w:rsidRPr="00E22D0F">
        <w:rPr>
          <w:rStyle w:val="StyleBoldUnderline"/>
          <w:highlight w:val="yellow"/>
        </w:rPr>
        <w:t xml:space="preserve">is </w:t>
      </w:r>
      <w:r w:rsidRPr="00E22D0F">
        <w:rPr>
          <w:rStyle w:val="Emphasis"/>
          <w:highlight w:val="yellow"/>
        </w:rPr>
        <w:t>essential</w:t>
      </w:r>
      <w:r w:rsidRPr="00E22D0F">
        <w:rPr>
          <w:rStyle w:val="StyleBoldUnderline"/>
          <w:highlight w:val="yellow"/>
        </w:rPr>
        <w:t xml:space="preserve"> to</w:t>
      </w:r>
      <w:r w:rsidRPr="000B081A">
        <w:rPr>
          <w:sz w:val="16"/>
        </w:rPr>
        <w:t xml:space="preserve"> </w:t>
      </w:r>
      <w:r w:rsidRPr="00E22D0F">
        <w:rPr>
          <w:rStyle w:val="Emphasis"/>
          <w:highlight w:val="yellow"/>
        </w:rPr>
        <w:t>protect</w:t>
      </w:r>
      <w:r w:rsidRPr="00E22D0F">
        <w:rPr>
          <w:rStyle w:val="StyleBoldUnderline"/>
          <w:highlight w:val="yellow"/>
        </w:rPr>
        <w:t xml:space="preserve"> computer </w:t>
      </w:r>
      <w:r w:rsidRPr="00E22D0F">
        <w:rPr>
          <w:rStyle w:val="Emphasis"/>
          <w:highlight w:val="yellow"/>
        </w:rPr>
        <w:t>infrastructure</w:t>
      </w:r>
      <w:r w:rsidRPr="000B081A">
        <w:rPr>
          <w:sz w:val="16"/>
        </w:rPr>
        <w:t>. Integration is especially necessary for Canada because its 200 law enforcement and 2,500 military personnel dedicated to cyber security are insufficient to prevent cyber attacks effectively. Through NORAD, Canada and the United States could coordinate cyber security with the various military commands and civilian agencies.</w:t>
      </w:r>
      <w:bookmarkStart w:id="2" w:name="_ftnref24"/>
      <w:r w:rsidRPr="000B081A">
        <w:rPr>
          <w:sz w:val="16"/>
        </w:rPr>
        <w:t>[24]</w:t>
      </w:r>
      <w:bookmarkEnd w:id="2"/>
      <w:r w:rsidRPr="000B081A">
        <w:rPr>
          <w:sz w:val="16"/>
        </w:rPr>
        <w:t xml:space="preserve"> Cooperation with Mexico as its economy and cyber infrastructure develop is also vital, as the U.S. and Mexican governments acknowledged by creating the Working Group on Cyber-Security in 2004.</w:t>
      </w:r>
      <w:bookmarkStart w:id="3" w:name="_ftnref25"/>
      <w:r w:rsidRPr="000B081A">
        <w:rPr>
          <w:sz w:val="16"/>
        </w:rPr>
        <w:t>[25]</w:t>
      </w:r>
      <w:bookmarkEnd w:id="3"/>
      <w:r w:rsidRPr="000B081A">
        <w:rPr>
          <w:sz w:val="16"/>
        </w:rPr>
        <w:t xml:space="preserve">   </w:t>
      </w:r>
    </w:p>
    <w:p w:rsidR="00F63FAD" w:rsidRPr="000B081A" w:rsidRDefault="00F63FAD" w:rsidP="00F63FAD">
      <w:pPr>
        <w:pStyle w:val="Heading4"/>
      </w:pPr>
      <w:r w:rsidRPr="000B081A">
        <w:t xml:space="preserve">Nuke war </w:t>
      </w:r>
    </w:p>
    <w:p w:rsidR="00F63FAD" w:rsidRDefault="00F63FAD" w:rsidP="00F63FAD">
      <w:r>
        <w:rPr>
          <w:b/>
        </w:rPr>
        <w:t>Tilford 12</w:t>
      </w:r>
      <w:r>
        <w:t xml:space="preserve"> Robert, Graduate US Army Airborne School, Ft. Benning, Georgia, "Cyber attackers could shut down the electric grid for the entire east coast" 2012, http://www.examiner.com/article/cyber-attackers-could-easily-shut-down-the-electric-grid-for-the-entire-east-coa</w:t>
      </w:r>
    </w:p>
    <w:p w:rsidR="00F63FAD" w:rsidRDefault="00F63FAD" w:rsidP="00F63FAD">
      <w:pPr>
        <w:pStyle w:val="cardtext"/>
        <w:ind w:left="0"/>
        <w:rPr>
          <w:sz w:val="16"/>
        </w:rPr>
      </w:pPr>
      <w:r w:rsidRPr="000B081A">
        <w:rPr>
          <w:sz w:val="16"/>
        </w:rPr>
        <w:t xml:space="preserve">To make matters worse </w:t>
      </w:r>
      <w:r w:rsidRPr="00E22D0F">
        <w:rPr>
          <w:rStyle w:val="StyleBoldUnderline"/>
          <w:highlight w:val="yellow"/>
        </w:rPr>
        <w:t>a cyber attack</w:t>
      </w:r>
      <w:r w:rsidRPr="000B081A">
        <w:rPr>
          <w:sz w:val="16"/>
        </w:rPr>
        <w:t xml:space="preserve"> that </w:t>
      </w:r>
      <w:r w:rsidRPr="00E22D0F">
        <w:rPr>
          <w:rStyle w:val="StyleBoldUnderline"/>
          <w:highlight w:val="yellow"/>
        </w:rPr>
        <w:t>can take out a civilian</w:t>
      </w:r>
      <w:r w:rsidRPr="000B081A">
        <w:rPr>
          <w:sz w:val="16"/>
        </w:rPr>
        <w:t xml:space="preserve"> power </w:t>
      </w:r>
      <w:r w:rsidRPr="00E22D0F">
        <w:rPr>
          <w:rStyle w:val="StyleBoldUnderline"/>
          <w:highlight w:val="yellow"/>
        </w:rPr>
        <w:t>grid</w:t>
      </w:r>
      <w:r w:rsidRPr="000B081A">
        <w:rPr>
          <w:sz w:val="16"/>
        </w:rPr>
        <w:t xml:space="preserve">, for example could </w:t>
      </w:r>
      <w:r>
        <w:rPr>
          <w:rStyle w:val="StyleBoldUnderline"/>
        </w:rPr>
        <w:t>also</w:t>
      </w:r>
      <w:r w:rsidRPr="000B081A">
        <w:rPr>
          <w:sz w:val="16"/>
        </w:rPr>
        <w:t xml:space="preserve"> cripple </w:t>
      </w:r>
      <w:r>
        <w:rPr>
          <w:rStyle w:val="StyleBoldUnderline"/>
        </w:rPr>
        <w:t>the</w:t>
      </w:r>
      <w:r w:rsidRPr="000B081A">
        <w:rPr>
          <w:sz w:val="16"/>
        </w:rPr>
        <w:t xml:space="preserve"> U.S. </w:t>
      </w:r>
      <w:r>
        <w:rPr>
          <w:rStyle w:val="StyleBoldUnderline"/>
        </w:rPr>
        <w:t>military</w:t>
      </w:r>
      <w:r w:rsidRPr="000B081A">
        <w:rPr>
          <w:sz w:val="16"/>
        </w:rPr>
        <w:t>.</w:t>
      </w:r>
      <w:r w:rsidRPr="000B081A">
        <w:rPr>
          <w:sz w:val="12"/>
        </w:rPr>
        <w:t>¶</w:t>
      </w:r>
      <w:r w:rsidRPr="000B081A">
        <w:rPr>
          <w:sz w:val="16"/>
        </w:rPr>
        <w:t xml:space="preserve"> The senator notes that is that </w:t>
      </w:r>
      <w:r w:rsidRPr="00E22D0F">
        <w:rPr>
          <w:rStyle w:val="StyleBoldUnderline"/>
          <w:highlight w:val="yellow"/>
        </w:rPr>
        <w:t>the same</w:t>
      </w:r>
      <w:r w:rsidRPr="000B081A">
        <w:rPr>
          <w:sz w:val="16"/>
        </w:rPr>
        <w:t xml:space="preserve"> power </w:t>
      </w:r>
      <w:r w:rsidRPr="00E22D0F">
        <w:rPr>
          <w:rStyle w:val="StyleBoldUnderline"/>
          <w:highlight w:val="yellow"/>
        </w:rPr>
        <w:t>grids</w:t>
      </w:r>
      <w:r w:rsidRPr="000B081A">
        <w:rPr>
          <w:sz w:val="16"/>
        </w:rPr>
        <w:t xml:space="preserve"> that </w:t>
      </w:r>
      <w:r w:rsidRPr="00E22D0F">
        <w:rPr>
          <w:rStyle w:val="StyleBoldUnderline"/>
          <w:highlight w:val="yellow"/>
        </w:rPr>
        <w:t>supply</w:t>
      </w:r>
      <w:r w:rsidRPr="000B081A">
        <w:rPr>
          <w:sz w:val="16"/>
        </w:rPr>
        <w:t xml:space="preserve"> cities and towns, stores and gas stations, cell towers and heart monitors also power "</w:t>
      </w:r>
      <w:r w:rsidRPr="00E22D0F">
        <w:rPr>
          <w:rStyle w:val="StyleBoldUnderline"/>
          <w:highlight w:val="yellow"/>
        </w:rPr>
        <w:t xml:space="preserve">every </w:t>
      </w:r>
      <w:r>
        <w:rPr>
          <w:rStyle w:val="StyleBoldUnderline"/>
        </w:rPr>
        <w:t xml:space="preserve">military </w:t>
      </w:r>
      <w:r w:rsidRPr="00E22D0F">
        <w:rPr>
          <w:rStyle w:val="StyleBoldUnderline"/>
          <w:highlight w:val="yellow"/>
        </w:rPr>
        <w:t>base in our country</w:t>
      </w:r>
      <w:r w:rsidRPr="000B081A">
        <w:rPr>
          <w:sz w:val="16"/>
        </w:rPr>
        <w:t>."</w:t>
      </w:r>
      <w:r w:rsidRPr="000B081A">
        <w:rPr>
          <w:sz w:val="12"/>
        </w:rPr>
        <w:t>¶</w:t>
      </w:r>
      <w:r w:rsidRPr="000B081A">
        <w:rPr>
          <w:sz w:val="16"/>
        </w:rPr>
        <w:t xml:space="preserve"> "</w:t>
      </w:r>
      <w:r w:rsidRPr="00E22D0F">
        <w:rPr>
          <w:rStyle w:val="StyleBoldUnderline"/>
          <w:highlight w:val="yellow"/>
        </w:rPr>
        <w:t>Although bases would</w:t>
      </w:r>
      <w:r w:rsidRPr="000B081A">
        <w:rPr>
          <w:sz w:val="16"/>
        </w:rPr>
        <w:t xml:space="preserve"> be prepared to </w:t>
      </w:r>
      <w:r w:rsidRPr="00E22D0F">
        <w:rPr>
          <w:rStyle w:val="StyleBoldUnderline"/>
          <w:highlight w:val="yellow"/>
        </w:rPr>
        <w:t>weather a short</w:t>
      </w:r>
      <w:r w:rsidRPr="000B081A">
        <w:rPr>
          <w:sz w:val="16"/>
        </w:rPr>
        <w:t xml:space="preserve"> power </w:t>
      </w:r>
      <w:r w:rsidRPr="00E22D0F">
        <w:rPr>
          <w:rStyle w:val="StyleBoldUnderline"/>
          <w:highlight w:val="yellow"/>
        </w:rPr>
        <w:t>outage</w:t>
      </w:r>
      <w:r w:rsidRPr="000B081A">
        <w:rPr>
          <w:sz w:val="16"/>
        </w:rPr>
        <w:t xml:space="preserve"> with backup diesel generators, </w:t>
      </w:r>
      <w:r w:rsidRPr="00E22D0F">
        <w:rPr>
          <w:rStyle w:val="StyleBoldUnderline"/>
          <w:highlight w:val="yellow"/>
        </w:rPr>
        <w:t>within hours</w:t>
      </w:r>
      <w:r w:rsidRPr="000B081A">
        <w:rPr>
          <w:sz w:val="16"/>
        </w:rPr>
        <w:t xml:space="preserve">, not days, fuel </w:t>
      </w:r>
      <w:r w:rsidRPr="00E22D0F">
        <w:rPr>
          <w:rStyle w:val="StyleBoldUnderline"/>
          <w:highlight w:val="yellow"/>
        </w:rPr>
        <w:t>supplies</w:t>
      </w:r>
      <w:r w:rsidRPr="000B081A">
        <w:rPr>
          <w:sz w:val="16"/>
        </w:rPr>
        <w:t xml:space="preserve"> would </w:t>
      </w:r>
      <w:r w:rsidRPr="00E22D0F">
        <w:rPr>
          <w:rStyle w:val="StyleBoldUnderline"/>
          <w:highlight w:val="yellow"/>
        </w:rPr>
        <w:t>run out</w:t>
      </w:r>
      <w:r w:rsidRPr="000B081A">
        <w:rPr>
          <w:sz w:val="16"/>
        </w:rPr>
        <w:t>", he said.</w:t>
      </w:r>
      <w:r w:rsidRPr="000B081A">
        <w:rPr>
          <w:sz w:val="12"/>
        </w:rPr>
        <w:t>¶</w:t>
      </w:r>
      <w:r w:rsidRPr="000B081A">
        <w:rPr>
          <w:sz w:val="16"/>
        </w:rPr>
        <w:t xml:space="preserve"> Which means military </w:t>
      </w:r>
      <w:r w:rsidRPr="00E22D0F">
        <w:rPr>
          <w:rStyle w:val="StyleBoldUnderline"/>
          <w:highlight w:val="yellow"/>
        </w:rPr>
        <w:t>c</w:t>
      </w:r>
      <w:r w:rsidRPr="000B081A">
        <w:rPr>
          <w:sz w:val="16"/>
        </w:rPr>
        <w:t xml:space="preserve">ommand </w:t>
      </w:r>
      <w:r w:rsidRPr="00E22D0F">
        <w:rPr>
          <w:rStyle w:val="StyleBoldUnderline"/>
          <w:highlight w:val="yellow"/>
        </w:rPr>
        <w:t>and c</w:t>
      </w:r>
      <w:r w:rsidRPr="000B081A">
        <w:rPr>
          <w:sz w:val="16"/>
        </w:rPr>
        <w:t xml:space="preserve">ontrol centers </w:t>
      </w:r>
      <w:r w:rsidRPr="00E22D0F">
        <w:rPr>
          <w:rStyle w:val="StyleBoldUnderline"/>
          <w:highlight w:val="yellow"/>
        </w:rPr>
        <w:t>could go dark</w:t>
      </w:r>
      <w:r w:rsidRPr="000B081A">
        <w:rPr>
          <w:sz w:val="16"/>
        </w:rPr>
        <w:t>.</w:t>
      </w:r>
      <w:r w:rsidRPr="000B081A">
        <w:rPr>
          <w:sz w:val="12"/>
        </w:rPr>
        <w:t>¶</w:t>
      </w:r>
      <w:r w:rsidRPr="000B081A">
        <w:rPr>
          <w:sz w:val="16"/>
        </w:rPr>
        <w:t xml:space="preserve"> </w:t>
      </w:r>
      <w:r w:rsidRPr="00E22D0F">
        <w:rPr>
          <w:rStyle w:val="StyleBoldUnderline"/>
          <w:highlight w:val="yellow"/>
        </w:rPr>
        <w:t>Radar systems that detect air threats</w:t>
      </w:r>
      <w:r w:rsidRPr="000B081A">
        <w:rPr>
          <w:sz w:val="16"/>
        </w:rPr>
        <w:t xml:space="preserve"> to our country </w:t>
      </w:r>
      <w:r w:rsidRPr="00E22D0F">
        <w:rPr>
          <w:rStyle w:val="StyleBoldUnderline"/>
          <w:highlight w:val="yellow"/>
        </w:rPr>
        <w:t xml:space="preserve">would shut Down </w:t>
      </w:r>
      <w:r>
        <w:rPr>
          <w:rStyle w:val="StyleBoldUnderline"/>
        </w:rPr>
        <w:t>completely</w:t>
      </w:r>
      <w:r w:rsidRPr="000B081A">
        <w:rPr>
          <w:sz w:val="16"/>
        </w:rPr>
        <w:t>.</w:t>
      </w:r>
      <w:r w:rsidRPr="000B081A">
        <w:rPr>
          <w:sz w:val="12"/>
        </w:rPr>
        <w:t>¶</w:t>
      </w:r>
      <w:r w:rsidRPr="000B081A">
        <w:rPr>
          <w:sz w:val="16"/>
        </w:rPr>
        <w:t xml:space="preserve"> "Communication between commanders and their troops would also go silent. And </w:t>
      </w:r>
      <w:r>
        <w:rPr>
          <w:rStyle w:val="StyleBoldUnderline"/>
        </w:rPr>
        <w:t xml:space="preserve">many </w:t>
      </w:r>
      <w:r w:rsidRPr="00E22D0F">
        <w:rPr>
          <w:rStyle w:val="StyleBoldUnderline"/>
          <w:highlight w:val="yellow"/>
        </w:rPr>
        <w:t>weapons systems would be left without</w:t>
      </w:r>
      <w:r w:rsidRPr="000B081A">
        <w:rPr>
          <w:sz w:val="16"/>
        </w:rPr>
        <w:t xml:space="preserve"> either fuel or electric </w:t>
      </w:r>
      <w:r w:rsidRPr="00E22D0F">
        <w:rPr>
          <w:rStyle w:val="StyleBoldUnderline"/>
          <w:highlight w:val="yellow"/>
        </w:rPr>
        <w:t>power</w:t>
      </w:r>
      <w:r w:rsidRPr="000B081A">
        <w:rPr>
          <w:sz w:val="16"/>
        </w:rPr>
        <w:t>", said Senator Grassley.</w:t>
      </w:r>
      <w:r w:rsidRPr="000B081A">
        <w:rPr>
          <w:sz w:val="12"/>
        </w:rPr>
        <w:t>¶</w:t>
      </w:r>
      <w:r w:rsidRPr="000B081A">
        <w:rPr>
          <w:sz w:val="16"/>
        </w:rPr>
        <w:t xml:space="preserve"> "So in a few short hours or days, the mightiest military in the world would be left scrambling to maintain base functions", he said.</w:t>
      </w:r>
      <w:r w:rsidRPr="000B081A">
        <w:rPr>
          <w:sz w:val="12"/>
        </w:rPr>
        <w:t>¶</w:t>
      </w:r>
      <w:r w:rsidRPr="000B081A">
        <w:rPr>
          <w:sz w:val="16"/>
        </w:rPr>
        <w:t xml:space="preserve"> We contacted the </w:t>
      </w:r>
      <w:r>
        <w:rPr>
          <w:rStyle w:val="StyleBoldUnderline"/>
        </w:rPr>
        <w:t xml:space="preserve">Pentagon and </w:t>
      </w:r>
      <w:r w:rsidRPr="00E22D0F">
        <w:rPr>
          <w:rStyle w:val="StyleBoldUnderline"/>
          <w:highlight w:val="yellow"/>
        </w:rPr>
        <w:t>officials confirmed the threat</w:t>
      </w:r>
      <w:r w:rsidRPr="000B081A">
        <w:rPr>
          <w:sz w:val="16"/>
        </w:rPr>
        <w:t xml:space="preserve"> of a cyber attack is something very real.</w:t>
      </w:r>
      <w:r w:rsidRPr="000B081A">
        <w:rPr>
          <w:sz w:val="12"/>
        </w:rPr>
        <w:t>¶</w:t>
      </w:r>
      <w:r w:rsidRPr="000B081A">
        <w:rPr>
          <w:sz w:val="16"/>
        </w:rPr>
        <w:t xml:space="preserve"> Top national security officials—</w:t>
      </w:r>
      <w:r w:rsidRPr="00E22D0F">
        <w:rPr>
          <w:rStyle w:val="StyleBoldUnderline"/>
          <w:highlight w:val="yellow"/>
        </w:rPr>
        <w:t xml:space="preserve">including the </w:t>
      </w:r>
      <w:r>
        <w:rPr>
          <w:rStyle w:val="StyleBoldUnderline"/>
        </w:rPr>
        <w:t xml:space="preserve">Chairman of the </w:t>
      </w:r>
      <w:r w:rsidRPr="00E22D0F">
        <w:rPr>
          <w:rStyle w:val="StyleBoldUnderline"/>
          <w:highlight w:val="yellow"/>
        </w:rPr>
        <w:t>Joint Chiefs,</w:t>
      </w:r>
      <w:r w:rsidRPr="000B081A">
        <w:rPr>
          <w:sz w:val="16"/>
        </w:rPr>
        <w:t xml:space="preserve"> the Director of the National Security Agency, the Secretary of Defense, </w:t>
      </w:r>
      <w:r w:rsidRPr="00E22D0F">
        <w:rPr>
          <w:rStyle w:val="StyleBoldUnderline"/>
          <w:highlight w:val="yellow"/>
        </w:rPr>
        <w:t xml:space="preserve">and </w:t>
      </w:r>
      <w:r>
        <w:rPr>
          <w:rStyle w:val="StyleBoldUnderline"/>
        </w:rPr>
        <w:t xml:space="preserve">the </w:t>
      </w:r>
      <w:r w:rsidRPr="00E22D0F">
        <w:rPr>
          <w:rStyle w:val="StyleBoldUnderline"/>
          <w:highlight w:val="yellow"/>
        </w:rPr>
        <w:t>CIA Director</w:t>
      </w:r>
      <w:r w:rsidRPr="000B081A">
        <w:rPr>
          <w:sz w:val="16"/>
        </w:rPr>
        <w:t>— have said, "preventing a cyber attack and improving the nation~’s electric grids is among the most urgent priorities of our country" (source: Congressional Record).</w:t>
      </w:r>
      <w:r w:rsidRPr="000B081A">
        <w:rPr>
          <w:sz w:val="12"/>
        </w:rPr>
        <w:t>¶</w:t>
      </w:r>
      <w:r w:rsidRPr="000B081A">
        <w:rPr>
          <w:sz w:val="16"/>
        </w:rPr>
        <w:t xml:space="preserve"> So </w:t>
      </w:r>
      <w:r w:rsidRPr="00E22D0F">
        <w:rPr>
          <w:rStyle w:val="StyleBoldUnderline"/>
          <w:highlight w:val="yellow"/>
        </w:rPr>
        <w:t xml:space="preserve">how serious is the Pentagon </w:t>
      </w:r>
      <w:r w:rsidRPr="000B081A">
        <w:rPr>
          <w:sz w:val="16"/>
        </w:rPr>
        <w:t>taking all this?</w:t>
      </w:r>
      <w:r w:rsidRPr="000B081A">
        <w:rPr>
          <w:sz w:val="12"/>
        </w:rPr>
        <w:t>¶</w:t>
      </w:r>
      <w:r w:rsidRPr="000B081A">
        <w:rPr>
          <w:sz w:val="16"/>
        </w:rPr>
        <w:t xml:space="preserve"> </w:t>
      </w:r>
      <w:r w:rsidRPr="00E22D0F">
        <w:rPr>
          <w:rStyle w:val="StyleBoldUnderline"/>
          <w:highlight w:val="yellow"/>
        </w:rPr>
        <w:t>Enough to start</w:t>
      </w:r>
      <w:r w:rsidRPr="000B081A">
        <w:rPr>
          <w:sz w:val="16"/>
        </w:rPr>
        <w:t xml:space="preserve">, or end </w:t>
      </w:r>
      <w:r w:rsidRPr="00E22D0F">
        <w:rPr>
          <w:rStyle w:val="StyleBoldUnderline"/>
          <w:highlight w:val="yellow"/>
        </w:rPr>
        <w:t>a war over it</w:t>
      </w:r>
      <w:r w:rsidRPr="000B081A">
        <w:rPr>
          <w:sz w:val="16"/>
        </w:rPr>
        <w:t>, for sure (see video: Pentagon declares war on cyber attacks http://www.youtube.com/watch?v=_kVQrp_D0kY%26feature=relmfu ).</w:t>
      </w:r>
      <w:r w:rsidRPr="000B081A">
        <w:rPr>
          <w:sz w:val="12"/>
        </w:rPr>
        <w:t>¶</w:t>
      </w:r>
      <w:r w:rsidRPr="000B081A">
        <w:rPr>
          <w:sz w:val="16"/>
        </w:rPr>
        <w:t xml:space="preserve"> </w:t>
      </w:r>
      <w:r w:rsidRPr="00E22D0F">
        <w:rPr>
          <w:rStyle w:val="StyleBoldUnderline"/>
          <w:highlight w:val="yellow"/>
        </w:rPr>
        <w:t>A cyber attack today</w:t>
      </w:r>
      <w:r w:rsidRPr="000B081A">
        <w:rPr>
          <w:sz w:val="16"/>
        </w:rPr>
        <w:t xml:space="preserve"> against the US </w:t>
      </w:r>
      <w:r w:rsidRPr="00E22D0F">
        <w:rPr>
          <w:rStyle w:val="StyleBoldUnderline"/>
          <w:highlight w:val="yellow"/>
        </w:rPr>
        <w:t>could</w:t>
      </w:r>
      <w:r w:rsidRPr="000B081A">
        <w:rPr>
          <w:sz w:val="16"/>
        </w:rPr>
        <w:t xml:space="preserve"> very </w:t>
      </w:r>
      <w:r>
        <w:rPr>
          <w:rStyle w:val="StyleBoldUnderline"/>
        </w:rPr>
        <w:t xml:space="preserve">well </w:t>
      </w:r>
      <w:r w:rsidRPr="00E22D0F">
        <w:rPr>
          <w:rStyle w:val="StyleBoldUnderline"/>
          <w:highlight w:val="yellow"/>
        </w:rPr>
        <w:t>be seen as an "Act of War"</w:t>
      </w:r>
      <w:r w:rsidRPr="000B081A">
        <w:rPr>
          <w:sz w:val="16"/>
        </w:rPr>
        <w:t xml:space="preserve"> and could be </w:t>
      </w:r>
      <w:r w:rsidRPr="00E22D0F">
        <w:rPr>
          <w:rStyle w:val="StyleBoldUnderline"/>
          <w:highlight w:val="yellow"/>
        </w:rPr>
        <w:t>met with</w:t>
      </w:r>
      <w:r w:rsidRPr="000B081A">
        <w:rPr>
          <w:sz w:val="16"/>
        </w:rPr>
        <w:t xml:space="preserve"> a "</w:t>
      </w:r>
      <w:r w:rsidRPr="00E22D0F">
        <w:rPr>
          <w:rStyle w:val="StyleBoldUnderline"/>
          <w:highlight w:val="yellow"/>
        </w:rPr>
        <w:t>full scale"</w:t>
      </w:r>
      <w:r w:rsidRPr="000B081A">
        <w:rPr>
          <w:sz w:val="16"/>
        </w:rPr>
        <w:t xml:space="preserve"> US military response.</w:t>
      </w:r>
      <w:r w:rsidRPr="000B081A">
        <w:rPr>
          <w:sz w:val="12"/>
        </w:rPr>
        <w:t>¶</w:t>
      </w:r>
      <w:r w:rsidRPr="000B081A">
        <w:rPr>
          <w:sz w:val="16"/>
        </w:rPr>
        <w:t xml:space="preserve"> That could include the use of "</w:t>
      </w:r>
      <w:r w:rsidRPr="00E22D0F">
        <w:rPr>
          <w:rStyle w:val="StyleBoldUnderline"/>
          <w:highlight w:val="yellow"/>
        </w:rPr>
        <w:t>nuclear weapons</w:t>
      </w:r>
      <w:r w:rsidRPr="000B081A">
        <w:rPr>
          <w:sz w:val="16"/>
        </w:rPr>
        <w:t>", if authorized by the President.</w:t>
      </w:r>
    </w:p>
    <w:p w:rsidR="00F63FAD" w:rsidRPr="00343AF3" w:rsidRDefault="00F63FAD" w:rsidP="00F63FAD"/>
    <w:p w:rsidR="00F63FAD" w:rsidRPr="00F63FAD" w:rsidRDefault="00F63FAD" w:rsidP="00F63FAD"/>
    <w:p w:rsidR="00F63FAD" w:rsidRDefault="00F63FAD" w:rsidP="00F63FAD">
      <w:pPr>
        <w:pStyle w:val="Heading3"/>
      </w:pPr>
      <w:r>
        <w:t xml:space="preserve">Arctic </w:t>
      </w:r>
    </w:p>
    <w:p w:rsidR="00F63FAD" w:rsidRPr="00254730" w:rsidRDefault="00F63FAD" w:rsidP="00F63FAD">
      <w:pPr>
        <w:pStyle w:val="Heading4"/>
      </w:pPr>
      <w:r>
        <w:t>Canada relations are key to Arctic stability</w:t>
      </w:r>
    </w:p>
    <w:p w:rsidR="00F63FAD" w:rsidRPr="00492E81" w:rsidRDefault="00F63FAD" w:rsidP="00F63FAD">
      <w:r>
        <w:t xml:space="preserve">Evan T. </w:t>
      </w:r>
      <w:r w:rsidRPr="00492E81">
        <w:rPr>
          <w:rStyle w:val="Heading4Char"/>
        </w:rPr>
        <w:t>Bloom</w:t>
      </w:r>
      <w:r>
        <w:rPr>
          <w:rStyle w:val="Heading4Char"/>
        </w:rPr>
        <w:t xml:space="preserve"> 7</w:t>
      </w:r>
      <w:r>
        <w:t xml:space="preserve">, Deputy Director for </w:t>
      </w:r>
      <w:r w:rsidRPr="00492E81">
        <w:t>Polar and Scientific Affairs, US Dept of State, April 20, 2007, “The Arctic,” http://www.state.gov/g/oes/rls/rm/2007/85350.htm</w:t>
      </w:r>
    </w:p>
    <w:p w:rsidR="00F63FAD" w:rsidRDefault="00F63FAD" w:rsidP="00F63FAD">
      <w:pPr>
        <w:rPr>
          <w:sz w:val="16"/>
        </w:rPr>
      </w:pPr>
      <w:r w:rsidRPr="00A92610">
        <w:rPr>
          <w:rStyle w:val="underline"/>
          <w:rFonts w:eastAsiaTheme="majorEastAsia"/>
          <w:b/>
          <w:sz w:val="22"/>
        </w:rPr>
        <w:lastRenderedPageBreak/>
        <w:t>U.S. Arctic policy is first and foremost</w:t>
      </w:r>
      <w:r w:rsidRPr="00A92610">
        <w:rPr>
          <w:sz w:val="16"/>
        </w:rPr>
        <w:t xml:space="preserve">, in a foreign policy sense, </w:t>
      </w:r>
      <w:r w:rsidRPr="00A92610">
        <w:rPr>
          <w:rStyle w:val="underline"/>
          <w:rFonts w:eastAsiaTheme="majorEastAsia"/>
          <w:b/>
          <w:sz w:val="22"/>
        </w:rPr>
        <w:t xml:space="preserve">focused on cooperation with the eight states that have territory </w:t>
      </w:r>
      <w:r w:rsidRPr="00E22D0F">
        <w:rPr>
          <w:rStyle w:val="underline"/>
          <w:rFonts w:eastAsiaTheme="majorEastAsia"/>
          <w:b/>
          <w:sz w:val="22"/>
          <w:highlight w:val="yellow"/>
        </w:rPr>
        <w:t>in the Arctic</w:t>
      </w:r>
      <w:r w:rsidRPr="00A92610">
        <w:rPr>
          <w:rStyle w:val="underline"/>
          <w:rFonts w:eastAsiaTheme="majorEastAsia"/>
          <w:b/>
          <w:sz w:val="22"/>
        </w:rPr>
        <w:t xml:space="preserve">, and </w:t>
      </w:r>
      <w:r w:rsidRPr="00E22D0F">
        <w:rPr>
          <w:rStyle w:val="underline"/>
          <w:rFonts w:eastAsiaTheme="majorEastAsia"/>
          <w:b/>
          <w:sz w:val="22"/>
          <w:highlight w:val="yellow"/>
        </w:rPr>
        <w:t>there is no more important bilateral relationship</w:t>
      </w:r>
      <w:r w:rsidRPr="00A92610">
        <w:rPr>
          <w:rStyle w:val="underline"/>
          <w:rFonts w:eastAsiaTheme="majorEastAsia"/>
          <w:b/>
          <w:sz w:val="22"/>
        </w:rPr>
        <w:t xml:space="preserve"> in that context for us </w:t>
      </w:r>
      <w:r w:rsidRPr="00E22D0F">
        <w:rPr>
          <w:rStyle w:val="underline"/>
          <w:rFonts w:eastAsiaTheme="majorEastAsia"/>
          <w:b/>
          <w:sz w:val="22"/>
          <w:highlight w:val="yellow"/>
        </w:rPr>
        <w:t>than Canada</w:t>
      </w:r>
      <w:r w:rsidRPr="00A92610">
        <w:rPr>
          <w:sz w:val="16"/>
        </w:rPr>
        <w:t>. The United States has exceptionally good cooperation with Canada on a tremendous range of issues, as befits two countries that share a border of thousands of miles.</w:t>
      </w:r>
      <w:r w:rsidRPr="00A92610">
        <w:rPr>
          <w:sz w:val="12"/>
        </w:rPr>
        <w:t>¶</w:t>
      </w:r>
      <w:r w:rsidRPr="00A92610">
        <w:rPr>
          <w:sz w:val="16"/>
        </w:rPr>
        <w:t xml:space="preserve"> I’ll mention just one example out of many. In 2003, the U.S. National Ice Service, the Canadian Ice Service and the International Ice Service formed a special partnership, the North American Ice Service that combines the strengths and resources of all three organizations. The NAIS provides integrated ice service planning and operations for both governments, and the services’ combined efforts avoid duplication and promote maritime safety and environmental protection.</w:t>
      </w:r>
      <w:r w:rsidRPr="00A92610">
        <w:rPr>
          <w:sz w:val="12"/>
        </w:rPr>
        <w:t>¶</w:t>
      </w:r>
      <w:r w:rsidRPr="00A92610">
        <w:rPr>
          <w:sz w:val="16"/>
        </w:rPr>
        <w:t xml:space="preserve"> Of course, the U.S. and Canadian Coast Guards work closely on shared missions to promote safety and protect the environment. U.S. and Canadian scientists are also working together on numerous projects related to the International Polar Year.</w:t>
      </w:r>
      <w:r w:rsidRPr="00A92610">
        <w:rPr>
          <w:sz w:val="12"/>
        </w:rPr>
        <w:t>¶</w:t>
      </w:r>
      <w:r w:rsidRPr="00A92610">
        <w:rPr>
          <w:sz w:val="16"/>
        </w:rPr>
        <w:t xml:space="preserve"> </w:t>
      </w:r>
      <w:r w:rsidRPr="00E22D0F">
        <w:rPr>
          <w:rStyle w:val="underline"/>
          <w:rFonts w:eastAsiaTheme="majorEastAsia"/>
          <w:b/>
          <w:sz w:val="22"/>
          <w:highlight w:val="yellow"/>
        </w:rPr>
        <w:t>We have much Arctic business with Canada</w:t>
      </w:r>
      <w:r w:rsidRPr="00A92610">
        <w:rPr>
          <w:sz w:val="16"/>
        </w:rPr>
        <w:t>, but of course we have important relationships with the other Arctic States as well. Russia is a key example, where there is an important long-term need to maintain bilateral cooperation. There are many facets to that relationship, including efforts to assist Russia with environmental protection and remediation in the Russian Far East. Security Issues</w:t>
      </w:r>
      <w:r w:rsidRPr="00A92610">
        <w:rPr>
          <w:sz w:val="12"/>
        </w:rPr>
        <w:t>¶</w:t>
      </w:r>
      <w:r w:rsidRPr="00A92610">
        <w:rPr>
          <w:sz w:val="16"/>
        </w:rPr>
        <w:t xml:space="preserve"> </w:t>
      </w:r>
      <w:r w:rsidRPr="00E22D0F">
        <w:rPr>
          <w:rStyle w:val="underline"/>
          <w:rFonts w:eastAsiaTheme="majorEastAsia"/>
          <w:b/>
          <w:sz w:val="22"/>
          <w:highlight w:val="yellow"/>
        </w:rPr>
        <w:t>There is</w:t>
      </w:r>
      <w:r w:rsidRPr="00A92610">
        <w:rPr>
          <w:sz w:val="16"/>
        </w:rPr>
        <w:t xml:space="preserve">, naturally, </w:t>
      </w:r>
      <w:r w:rsidRPr="00E22D0F">
        <w:rPr>
          <w:rStyle w:val="underline"/>
          <w:rFonts w:eastAsiaTheme="majorEastAsia"/>
          <w:b/>
          <w:sz w:val="22"/>
          <w:highlight w:val="yellow"/>
        </w:rPr>
        <w:t>a security dimension</w:t>
      </w:r>
      <w:r w:rsidRPr="00A92610">
        <w:rPr>
          <w:rStyle w:val="underline"/>
          <w:rFonts w:eastAsiaTheme="majorEastAsia"/>
          <w:b/>
          <w:sz w:val="22"/>
        </w:rPr>
        <w:t xml:space="preserve"> to U.S. interests in the Arctic</w:t>
      </w:r>
      <w:r w:rsidRPr="00A92610">
        <w:rPr>
          <w:sz w:val="16"/>
        </w:rPr>
        <w:t xml:space="preserve"> as with many other places. And when I speak of security, I am referring to a broad range of economic, energy, defense and related security interests. </w:t>
      </w:r>
      <w:r w:rsidRPr="00E22D0F">
        <w:rPr>
          <w:rStyle w:val="underline"/>
          <w:rFonts w:eastAsiaTheme="majorEastAsia"/>
          <w:b/>
          <w:sz w:val="22"/>
          <w:highlight w:val="yellow"/>
        </w:rPr>
        <w:t>This fits</w:t>
      </w:r>
      <w:r w:rsidRPr="00A92610">
        <w:rPr>
          <w:rStyle w:val="underline"/>
          <w:rFonts w:eastAsiaTheme="majorEastAsia"/>
          <w:b/>
          <w:sz w:val="22"/>
        </w:rPr>
        <w:t xml:space="preserve"> in </w:t>
      </w:r>
      <w:r w:rsidRPr="00E22D0F">
        <w:rPr>
          <w:rStyle w:val="underline"/>
          <w:rFonts w:eastAsiaTheme="majorEastAsia"/>
          <w:b/>
          <w:sz w:val="22"/>
          <w:highlight w:val="yellow"/>
        </w:rPr>
        <w:t>with close</w:t>
      </w:r>
      <w:r w:rsidRPr="00A92610">
        <w:rPr>
          <w:rStyle w:val="underline"/>
          <w:rFonts w:eastAsiaTheme="majorEastAsia"/>
          <w:b/>
          <w:sz w:val="22"/>
        </w:rPr>
        <w:t xml:space="preserve"> U.S.-Canada </w:t>
      </w:r>
      <w:r w:rsidRPr="00E22D0F">
        <w:rPr>
          <w:rStyle w:val="underline"/>
          <w:rFonts w:eastAsiaTheme="majorEastAsia"/>
          <w:b/>
          <w:sz w:val="22"/>
          <w:highlight w:val="yellow"/>
        </w:rPr>
        <w:t>cooperation on</w:t>
      </w:r>
      <w:r w:rsidRPr="00A92610">
        <w:rPr>
          <w:rStyle w:val="underline"/>
          <w:rFonts w:eastAsiaTheme="majorEastAsia"/>
          <w:b/>
          <w:sz w:val="22"/>
        </w:rPr>
        <w:t xml:space="preserve"> related issues. For example, the U.S. and Canada have been partners</w:t>
      </w:r>
      <w:r w:rsidRPr="00A92610">
        <w:rPr>
          <w:sz w:val="16"/>
        </w:rPr>
        <w:t xml:space="preserve"> in the common defense of North America for over 60 years, including </w:t>
      </w:r>
      <w:r w:rsidRPr="00A92610">
        <w:rPr>
          <w:rStyle w:val="underline"/>
          <w:rFonts w:eastAsiaTheme="majorEastAsia"/>
          <w:b/>
          <w:sz w:val="22"/>
        </w:rPr>
        <w:t xml:space="preserve">through </w:t>
      </w:r>
      <w:r w:rsidRPr="00E22D0F">
        <w:rPr>
          <w:rStyle w:val="underline"/>
          <w:rFonts w:eastAsiaTheme="majorEastAsia"/>
          <w:b/>
          <w:sz w:val="22"/>
          <w:highlight w:val="yellow"/>
        </w:rPr>
        <w:t>NORAD</w:t>
      </w:r>
      <w:r w:rsidRPr="00A92610">
        <w:rPr>
          <w:sz w:val="16"/>
        </w:rPr>
        <w:t>.</w:t>
      </w:r>
      <w:r w:rsidRPr="00A92610">
        <w:rPr>
          <w:sz w:val="12"/>
        </w:rPr>
        <w:t>¶</w:t>
      </w:r>
      <w:r w:rsidRPr="00A92610">
        <w:rPr>
          <w:sz w:val="16"/>
        </w:rPr>
        <w:t xml:space="preserve"> </w:t>
      </w:r>
      <w:r w:rsidRPr="00A92610">
        <w:rPr>
          <w:rStyle w:val="underline"/>
          <w:rFonts w:eastAsiaTheme="majorEastAsia"/>
          <w:b/>
          <w:sz w:val="22"/>
        </w:rPr>
        <w:t>There is no more important trading partner for the U.S. than Canada</w:t>
      </w:r>
      <w:r w:rsidRPr="00A92610">
        <w:rPr>
          <w:sz w:val="16"/>
        </w:rPr>
        <w:t>, measured in volume or value, goods or services. Energy is also a critical part of our bilateral relationship. Canada is our single largest supplier of imported crude oil and petroleum products, natural gas, electricity and uranium, and it is a stable supplier.</w:t>
      </w:r>
      <w:r w:rsidRPr="00A92610">
        <w:rPr>
          <w:sz w:val="12"/>
        </w:rPr>
        <w:t>¶</w:t>
      </w:r>
      <w:r w:rsidRPr="00A92610">
        <w:rPr>
          <w:sz w:val="16"/>
        </w:rPr>
        <w:t xml:space="preserve"> Although there are no longer Cold War tensions in the region, </w:t>
      </w:r>
      <w:r w:rsidRPr="00E22D0F">
        <w:rPr>
          <w:rStyle w:val="underline"/>
          <w:rFonts w:eastAsiaTheme="majorEastAsia"/>
          <w:b/>
          <w:sz w:val="22"/>
          <w:highlight w:val="yellow"/>
        </w:rPr>
        <w:t>the U.S. continues to have strong national security interests in the Arctic. We have a strong interest in maintaining peace and stability</w:t>
      </w:r>
      <w:r w:rsidRPr="00A92610">
        <w:rPr>
          <w:sz w:val="16"/>
        </w:rPr>
        <w:t xml:space="preserve">, controlling our borders, </w:t>
      </w:r>
      <w:r w:rsidRPr="00A92610">
        <w:rPr>
          <w:rStyle w:val="underline"/>
          <w:rFonts w:eastAsiaTheme="majorEastAsia"/>
          <w:b/>
          <w:sz w:val="22"/>
        </w:rPr>
        <w:t>carrying out military exercises in the region, and moving ships and aircraft freely under customary international law</w:t>
      </w:r>
      <w:r w:rsidRPr="00A92610">
        <w:rPr>
          <w:sz w:val="16"/>
        </w:rPr>
        <w:t xml:space="preserve"> rights and freedoms as reflected in the Law of the Sea Convention.</w:t>
      </w:r>
      <w:r w:rsidRPr="00A92610">
        <w:rPr>
          <w:sz w:val="12"/>
        </w:rPr>
        <w:t>¶</w:t>
      </w:r>
      <w:r w:rsidRPr="00A92610">
        <w:rPr>
          <w:sz w:val="16"/>
        </w:rPr>
        <w:t xml:space="preserve"> Security issues in the Arctic play a key role in determining whether and to what extent the US Government will invest in new icebreakers, which is a matter under active consideration.</w:t>
      </w:r>
      <w:r w:rsidRPr="00A92610">
        <w:rPr>
          <w:sz w:val="12"/>
        </w:rPr>
        <w:t>¶</w:t>
      </w:r>
      <w:r w:rsidRPr="00A92610">
        <w:rPr>
          <w:sz w:val="16"/>
        </w:rPr>
        <w:t xml:space="preserve"> </w:t>
      </w:r>
      <w:r w:rsidRPr="00E22D0F">
        <w:rPr>
          <w:rStyle w:val="underline"/>
          <w:rFonts w:eastAsiaTheme="majorEastAsia"/>
          <w:b/>
          <w:sz w:val="22"/>
          <w:highlight w:val="yellow"/>
        </w:rPr>
        <w:t>The Arctic is an area rich in natural resources</w:t>
      </w:r>
      <w:r w:rsidRPr="00A92610">
        <w:rPr>
          <w:rStyle w:val="underline"/>
          <w:rFonts w:eastAsiaTheme="majorEastAsia"/>
          <w:b/>
          <w:sz w:val="22"/>
        </w:rPr>
        <w:t xml:space="preserve">, and the U.S. promotes sustainable development in that region. </w:t>
      </w:r>
      <w:r w:rsidRPr="00A92610">
        <w:rPr>
          <w:sz w:val="16"/>
        </w:rPr>
        <w:t xml:space="preserve">Transportation is a matter of considerable interest. Thus, with respect to commercial shipping, </w:t>
      </w:r>
      <w:r w:rsidRPr="00E22D0F">
        <w:rPr>
          <w:rStyle w:val="underline"/>
          <w:rFonts w:eastAsiaTheme="majorEastAsia"/>
          <w:b/>
          <w:sz w:val="22"/>
          <w:highlight w:val="yellow"/>
        </w:rPr>
        <w:t>Canada and the U.S. are leading a major effort</w:t>
      </w:r>
      <w:r w:rsidRPr="00A92610">
        <w:rPr>
          <w:rStyle w:val="underline"/>
          <w:rFonts w:eastAsiaTheme="majorEastAsia"/>
          <w:b/>
          <w:sz w:val="22"/>
        </w:rPr>
        <w:t xml:space="preserve"> in the Arctic Council to estimate future shipping activity and needs in the Arctic Ocean as a consequence of predicted sea ice melting</w:t>
      </w:r>
      <w:r w:rsidRPr="00A92610">
        <w:rPr>
          <w:sz w:val="16"/>
        </w:rPr>
        <w:t xml:space="preserve">. The Arctic Marine Shipping Assessment (AMSA) will use 2004 as a baseline, and will extrapolate to 2020 and 2050, while taking into consideration impacts on indigenous people, the environment and the regional economy. The Assessment will be the largest and most comprehensive effort </w:t>
      </w:r>
      <w:r w:rsidRPr="00E22D0F">
        <w:rPr>
          <w:rStyle w:val="StyleBoldUnderline"/>
          <w:highlight w:val="yellow"/>
        </w:rPr>
        <w:t>to</w:t>
      </w:r>
      <w:r w:rsidRPr="00A92610">
        <w:rPr>
          <w:sz w:val="16"/>
        </w:rPr>
        <w:t xml:space="preserve"> look at current and future</w:t>
      </w:r>
    </w:p>
    <w:p w:rsidR="00F63FAD" w:rsidRDefault="00F63FAD" w:rsidP="00F63FAD">
      <w:pPr>
        <w:rPr>
          <w:sz w:val="16"/>
        </w:rPr>
      </w:pPr>
    </w:p>
    <w:p w:rsidR="00F63FAD" w:rsidRPr="009A73D8" w:rsidRDefault="00F63FAD" w:rsidP="00F63FAD">
      <w:pPr>
        <w:pStyle w:val="Heading4"/>
      </w:pPr>
      <w:r w:rsidRPr="009A73D8">
        <w:t>Arctic conflict goes nuclear</w:t>
      </w:r>
    </w:p>
    <w:p w:rsidR="00F63FAD" w:rsidRDefault="00F63FAD" w:rsidP="00F63FAD">
      <w:r>
        <w:rPr>
          <w:rStyle w:val="StyleStyleBold12pt"/>
        </w:rPr>
        <w:t xml:space="preserve">Wallace &amp; Staples 10 </w:t>
      </w:r>
      <w:r>
        <w:t>Michael Wallace is Professor Emeritus at the University of British Columbia; Steven Staples is President of the Rideau Institute in Ottawa, March 2010, “Ridding the Arctic of Nuclear Weapons A Task Long Overdue”, http://www.arcticsecurity.org/docs/arctic-nuclear-report-web.pdf</w:t>
      </w:r>
    </w:p>
    <w:p w:rsidR="00F63FAD" w:rsidRPr="009A73D8" w:rsidRDefault="00F63FAD" w:rsidP="00F63FAD">
      <w:pPr>
        <w:pStyle w:val="cardtext"/>
        <w:ind w:left="0"/>
        <w:rPr>
          <w:sz w:val="16"/>
        </w:rPr>
      </w:pPr>
      <w:r>
        <w:rPr>
          <w:rStyle w:val="StyleBoldUnderline"/>
        </w:rPr>
        <w:t xml:space="preserve">The fact is, </w:t>
      </w:r>
      <w:r w:rsidRPr="00E22D0F">
        <w:rPr>
          <w:rStyle w:val="StyleBoldUnderline"/>
          <w:highlight w:val="yellow"/>
        </w:rPr>
        <w:t>the Arctic is</w:t>
      </w:r>
      <w:r>
        <w:rPr>
          <w:rStyle w:val="StyleBoldUnderline"/>
        </w:rPr>
        <w:t xml:space="preserve"> becoming </w:t>
      </w:r>
      <w:r w:rsidRPr="00E22D0F">
        <w:rPr>
          <w:rStyle w:val="StyleBoldUnderline"/>
          <w:highlight w:val="yellow"/>
        </w:rPr>
        <w:t>a zone of increased military competition</w:t>
      </w:r>
      <w:r w:rsidRPr="009A73D8">
        <w:rPr>
          <w:sz w:val="16"/>
        </w:rPr>
        <w:t xml:space="preserve">. Russian President Medvedev has announced the creation of a special military force to defend Arctic claims. Last year Russian General Vladimir Shamanov declared that Russian troops would step up training for Arctic combat, and that Russia’s submarine fleet would increase its “operational radius.” Recently, two Russian attack submarines were spotted off the U.S. east coast for the first time in 15 years.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 </w:t>
      </w:r>
      <w:r>
        <w:rPr>
          <w:rStyle w:val="StyleBoldUnderline"/>
        </w:rPr>
        <w:t>The Bush administration’s disastrous eight years in office, particularly its decision to withdraw from the ABM treaty and deploy missile defence interceptors and a radar station in Eastern Europe, have greatly contributed to the instability</w:t>
      </w:r>
      <w:r w:rsidRPr="009A73D8">
        <w:rPr>
          <w:sz w:val="16"/>
        </w:rPr>
        <w:t xml:space="preserve">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The Canadian government, as well, has put forward new military capabilities to protect Canadian sovereignty claims in the Arctic, including proposed ice-capable ships, a northern military training base and a deep-water port. Earlier this year Denmark released an all-party defence position paper that suggests the country should create a dedicated Arctic military contingent that draws on army, navy and air force assets with shipbased helicopters able to drop troops anywhere. Danish fighter planes would be tasked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 The manoeuvres prompted a protest from Russia – which objected again in June after Sweden held its largest northern military exercise since the end of the Second World War. About 12,000 troops, 50 aircraft and several warships were involved. Jayantha Dhanapala, President of Pugwash and former UN under-secretary for disarmament affairs, summarized the situation bluntly: “</w:t>
      </w:r>
      <w:r>
        <w:rPr>
          <w:rStyle w:val="StyleBoldUnderline"/>
        </w:rPr>
        <w:t xml:space="preserve">From those in the international peace and security sector, deep concerns are being expressed over the fact that </w:t>
      </w:r>
      <w:r w:rsidRPr="00E22D0F">
        <w:rPr>
          <w:rStyle w:val="StyleBoldUnderline"/>
          <w:highlight w:val="yellow"/>
        </w:rPr>
        <w:t>two nuclear weapon states</w:t>
      </w:r>
      <w:r>
        <w:rPr>
          <w:rStyle w:val="StyleBoldUnderline"/>
        </w:rPr>
        <w:t xml:space="preserve"> – the U</w:t>
      </w:r>
      <w:r w:rsidRPr="009A73D8">
        <w:rPr>
          <w:sz w:val="16"/>
        </w:rPr>
        <w:t xml:space="preserve">nited </w:t>
      </w:r>
      <w:r>
        <w:rPr>
          <w:rStyle w:val="StyleBoldUnderline"/>
        </w:rPr>
        <w:t>S</w:t>
      </w:r>
      <w:r w:rsidRPr="009A73D8">
        <w:rPr>
          <w:sz w:val="16"/>
        </w:rPr>
        <w:t xml:space="preserve">tates </w:t>
      </w:r>
      <w:r>
        <w:rPr>
          <w:rStyle w:val="StyleBoldUnderline"/>
        </w:rPr>
        <w:t>and</w:t>
      </w:r>
      <w:r w:rsidRPr="009A73D8">
        <w:rPr>
          <w:sz w:val="16"/>
        </w:rPr>
        <w:t xml:space="preserve"> the </w:t>
      </w:r>
      <w:r>
        <w:rPr>
          <w:rStyle w:val="StyleBoldUnderline"/>
        </w:rPr>
        <w:t>Russia</w:t>
      </w:r>
      <w:r w:rsidRPr="009A73D8">
        <w:rPr>
          <w:sz w:val="16"/>
        </w:rPr>
        <w:t xml:space="preserve">n Federation, </w:t>
      </w:r>
      <w:r w:rsidRPr="00E22D0F">
        <w:rPr>
          <w:rStyle w:val="StyleBoldUnderline"/>
          <w:highlight w:val="yellow"/>
        </w:rPr>
        <w:t>which</w:t>
      </w:r>
      <w:r>
        <w:rPr>
          <w:rStyle w:val="StyleBoldUnderline"/>
        </w:rPr>
        <w:t xml:space="preserve"> together </w:t>
      </w:r>
      <w:r w:rsidRPr="00E22D0F">
        <w:rPr>
          <w:rStyle w:val="StyleBoldUnderline"/>
          <w:highlight w:val="yellow"/>
        </w:rPr>
        <w:t>own 95 per cent of the</w:t>
      </w:r>
      <w:r>
        <w:rPr>
          <w:rStyle w:val="StyleBoldUnderline"/>
        </w:rPr>
        <w:t xml:space="preserve"> nuclear </w:t>
      </w:r>
      <w:r w:rsidRPr="00E22D0F">
        <w:rPr>
          <w:rStyle w:val="StyleBoldUnderline"/>
          <w:highlight w:val="yellow"/>
        </w:rPr>
        <w:t>weapons in the world – converge on the Arctic</w:t>
      </w:r>
      <w:r>
        <w:rPr>
          <w:rStyle w:val="StyleBoldUnderline"/>
        </w:rPr>
        <w:t xml:space="preserve"> and have competing claims. These claims, together </w:t>
      </w:r>
      <w:r w:rsidRPr="00E22D0F">
        <w:rPr>
          <w:rStyle w:val="StyleBoldUnderline"/>
          <w:highlight w:val="yellow"/>
        </w:rPr>
        <w:t>with</w:t>
      </w:r>
      <w:r>
        <w:rPr>
          <w:rStyle w:val="StyleBoldUnderline"/>
        </w:rPr>
        <w:t xml:space="preserve"> those of other </w:t>
      </w:r>
      <w:r w:rsidRPr="00E22D0F">
        <w:rPr>
          <w:rStyle w:val="StyleBoldUnderline"/>
          <w:highlight w:val="yellow"/>
        </w:rPr>
        <w:t>allied NATO countries</w:t>
      </w:r>
      <w:r w:rsidRPr="009A73D8">
        <w:rPr>
          <w:sz w:val="16"/>
        </w:rPr>
        <w:t xml:space="preserve"> – Canada, Denmark, Iceland, and Norway – </w:t>
      </w:r>
      <w:r w:rsidRPr="00E22D0F">
        <w:rPr>
          <w:rStyle w:val="Emphasis"/>
          <w:highlight w:val="yellow"/>
        </w:rPr>
        <w:t>could</w:t>
      </w:r>
      <w:r>
        <w:rPr>
          <w:rStyle w:val="Emphasis"/>
        </w:rPr>
        <w:t xml:space="preserve">, if unresolved, </w:t>
      </w:r>
      <w:r w:rsidRPr="00E22D0F">
        <w:rPr>
          <w:rStyle w:val="Emphasis"/>
          <w:highlight w:val="yellow"/>
        </w:rPr>
        <w:t xml:space="preserve">lead to conflict escalating into the </w:t>
      </w:r>
      <w:r>
        <w:rPr>
          <w:rStyle w:val="Emphasis"/>
        </w:rPr>
        <w:t xml:space="preserve">threat or </w:t>
      </w:r>
      <w:r w:rsidRPr="00E22D0F">
        <w:rPr>
          <w:rStyle w:val="Emphasis"/>
          <w:highlight w:val="yellow"/>
        </w:rPr>
        <w:t>use of nuclear weapons</w:t>
      </w:r>
      <w:r w:rsidRPr="009A73D8">
        <w:rPr>
          <w:sz w:val="16"/>
        </w:rPr>
        <w:t xml:space="preserve">.” Many will no doubt argue that this is excessively alarmist, but </w:t>
      </w:r>
      <w:r w:rsidRPr="00E22D0F">
        <w:rPr>
          <w:rStyle w:val="StyleBoldUnderline"/>
          <w:highlight w:val="yellow"/>
        </w:rPr>
        <w:t xml:space="preserve">no circumstance in which nuclear powers find themselves in military </w:t>
      </w:r>
      <w:r w:rsidRPr="00E22D0F">
        <w:rPr>
          <w:rStyle w:val="StyleBoldUnderline"/>
          <w:highlight w:val="yellow"/>
        </w:rPr>
        <w:lastRenderedPageBreak/>
        <w:t>confrontation can be taken lightly.</w:t>
      </w:r>
      <w:r w:rsidRPr="009A73D8">
        <w:rPr>
          <w:sz w:val="16"/>
        </w:rPr>
        <w:t xml:space="preserve"> The current geo-political threat level is nebulous and low – for now, according to Rob Huebert of the University of Calgary, “[</w:t>
      </w:r>
      <w:r w:rsidRPr="00E22D0F">
        <w:rPr>
          <w:rStyle w:val="Emphasis"/>
          <w:highlight w:val="yellow"/>
        </w:rPr>
        <w:t>the] issue is</w:t>
      </w:r>
      <w:r>
        <w:rPr>
          <w:rStyle w:val="Emphasis"/>
        </w:rPr>
        <w:t xml:space="preserve"> the </w:t>
      </w:r>
      <w:r w:rsidRPr="00E22D0F">
        <w:rPr>
          <w:rStyle w:val="Emphasis"/>
          <w:highlight w:val="yellow"/>
        </w:rPr>
        <w:t>uncertainty</w:t>
      </w:r>
      <w:r>
        <w:rPr>
          <w:rStyle w:val="StyleBoldUnderline"/>
        </w:rPr>
        <w:t xml:space="preserve"> as Arctic states and non-Arctic states begin to recognize the geo-political/economic significance of the Arctic because of climate change.”</w:t>
      </w:r>
      <w:r w:rsidRPr="009A73D8">
        <w:rPr>
          <w:sz w:val="16"/>
        </w:rPr>
        <w:t xml:space="preserve"> </w:t>
      </w:r>
    </w:p>
    <w:p w:rsidR="00F63FAD" w:rsidRDefault="00F63FAD" w:rsidP="00F63FAD"/>
    <w:p w:rsidR="00F63FAD" w:rsidRDefault="00F63FAD" w:rsidP="00F63FAD">
      <w:pPr>
        <w:pStyle w:val="Heading3"/>
      </w:pPr>
      <w:r>
        <w:t xml:space="preserve">Air Pollution </w:t>
      </w:r>
    </w:p>
    <w:p w:rsidR="00F63FAD" w:rsidRPr="007861C5" w:rsidRDefault="00F63FAD" w:rsidP="00F63FAD">
      <w:pPr>
        <w:pStyle w:val="Heading4"/>
        <w:rPr>
          <w:rStyle w:val="StyleStyleBold12pt"/>
          <w:b/>
        </w:rPr>
      </w:pPr>
      <w:r w:rsidRPr="007861C5">
        <w:rPr>
          <w:rStyle w:val="StyleStyleBold12pt"/>
          <w:b/>
        </w:rPr>
        <w:t>US Canadian relations key to environment and stopping air pollution</w:t>
      </w:r>
    </w:p>
    <w:p w:rsidR="00F63FAD" w:rsidRPr="00886290" w:rsidRDefault="00F63FAD" w:rsidP="00F63FAD">
      <w:pPr>
        <w:rPr>
          <w:rStyle w:val="StyleStyleBold12pt"/>
        </w:rPr>
      </w:pPr>
      <w:r>
        <w:rPr>
          <w:rStyle w:val="StyleStyleBold12pt"/>
        </w:rPr>
        <w:t xml:space="preserve">US Department of State, ’08 </w:t>
      </w:r>
      <w:r w:rsidRPr="00886290">
        <w:t xml:space="preserve">[2008, US Department of State, “Canada (03/06)”, </w:t>
      </w:r>
      <w:hyperlink r:id="rId123" w:history="1">
        <w:r w:rsidRPr="00886290">
          <w:rPr>
            <w:rStyle w:val="Hyperlink"/>
          </w:rPr>
          <w:t>http://www.state.gov/outofdate/bgn/canada/63660.htm</w:t>
        </w:r>
      </w:hyperlink>
      <w:r w:rsidRPr="00886290">
        <w:t>]</w:t>
      </w:r>
    </w:p>
    <w:p w:rsidR="00F63FAD" w:rsidRPr="00886290" w:rsidRDefault="00F63FAD" w:rsidP="00F63FAD">
      <w:pPr>
        <w:rPr>
          <w:rStyle w:val="StyleBoldUnderline"/>
        </w:rPr>
      </w:pPr>
      <w:r w:rsidRPr="00886290">
        <w:rPr>
          <w:rStyle w:val="StyleBoldUnderline"/>
        </w:rPr>
        <w:t>The U.S. and Canada also work closely to resolve transboundary environmental issues,</w:t>
      </w:r>
      <w:r w:rsidRPr="00886290">
        <w:rPr>
          <w:rStyle w:val="Emphasis"/>
        </w:rPr>
        <w:t xml:space="preserve"> an area of increasing importance in the bilateral relationship.</w:t>
      </w:r>
      <w:r w:rsidRPr="00886290">
        <w:rPr>
          <w:sz w:val="16"/>
        </w:rPr>
        <w:t xml:space="preserve"> A principal instrument of this cooperation is the International Joint Commission (IJC), established as part of the Boundary Waters Treaty of 1909 to resolve differences and promote international cooperation on boundary waters. The Great Lakes Water Quality Agreement of 1972 is another historic example of joint cooperation in controlling transboundary water pollution. </w:t>
      </w:r>
      <w:r w:rsidRPr="00886290">
        <w:rPr>
          <w:rStyle w:val="StyleBoldUnderline"/>
        </w:rPr>
        <w:t>The two governments also consult semiannually on transboundary air pollution. U</w:t>
      </w:r>
      <w:r w:rsidRPr="00886290">
        <w:rPr>
          <w:sz w:val="16"/>
        </w:rPr>
        <w:t xml:space="preserve">nder the Air Quality Agreement of 1991, </w:t>
      </w:r>
      <w:r w:rsidRPr="00886290">
        <w:rPr>
          <w:rStyle w:val="StyleBoldUnderline"/>
        </w:rPr>
        <w:t>both countries have made substantial progress in coordinating and implementing their acid rain control programs and signed an annex on ground level ozone in 2000</w:t>
      </w:r>
      <w:r w:rsidRPr="00886290">
        <w:rPr>
          <w:sz w:val="16"/>
        </w:rPr>
        <w:t xml:space="preserve">. In June 2003, </w:t>
      </w:r>
      <w:r w:rsidRPr="00886290">
        <w:rPr>
          <w:rStyle w:val="StyleBoldUnderline"/>
        </w:rPr>
        <w:t>Canada and the U.S. announced a new border air quality initiative designed to increase cooperation in combating cross-border air pollution, including particulate matter</w:t>
      </w:r>
    </w:p>
    <w:p w:rsidR="00F63FAD" w:rsidRDefault="00F63FAD" w:rsidP="00F63FAD"/>
    <w:p w:rsidR="00F63FAD" w:rsidRPr="00600137" w:rsidRDefault="00F63FAD" w:rsidP="00F63FAD">
      <w:pPr>
        <w:pStyle w:val="Heading4"/>
        <w:rPr>
          <w:rStyle w:val="StyleStyleBold12pt"/>
          <w:b/>
        </w:rPr>
      </w:pPr>
      <w:r w:rsidRPr="00600137">
        <w:rPr>
          <w:rStyle w:val="StyleStyleBold12pt"/>
          <w:b/>
        </w:rPr>
        <w:t>Air pollution causes extinction</w:t>
      </w:r>
    </w:p>
    <w:p w:rsidR="00F63FAD" w:rsidRPr="00886290" w:rsidRDefault="00F63FAD" w:rsidP="00F63FAD">
      <w:r w:rsidRPr="00886290">
        <w:rPr>
          <w:rStyle w:val="StyleStyleBold12pt"/>
        </w:rPr>
        <w:t>Driesen ’03,</w:t>
      </w:r>
      <w:r w:rsidRPr="00886290">
        <w:t xml:space="preserve"> David, Professor of Law at Syracuse, Fall/Spring 2003, Buffalo Environmental Law Journal, Lexis Nexis</w:t>
      </w:r>
    </w:p>
    <w:p w:rsidR="00F63FAD" w:rsidRPr="00886290" w:rsidRDefault="00F63FAD" w:rsidP="00F63FAD">
      <w:r w:rsidRPr="00886290">
        <w:rPr>
          <w:rStyle w:val="Emphasis"/>
        </w:rPr>
        <w:t xml:space="preserve">Air pollution can make life unsustainable </w:t>
      </w:r>
      <w:r w:rsidRPr="00886290">
        <w:rPr>
          <w:rStyle w:val="StyleBoldUnderline"/>
        </w:rPr>
        <w:t>by harming the ecosystem upon which all life depends and harming the health of both future and present generations</w:t>
      </w:r>
      <w:r w:rsidRPr="00886290">
        <w:t>. The Rio Declaration articulates six key principles that are relevant to air pollution. These principles can also be understood as goals, because they describe a state of affairs [*27] that is worth achieving. Agenda 21, in turn, states a program of action for realizing those goals. Between them, they aid understanding of sustainable development's meaning for air quality</w:t>
      </w:r>
      <w:r w:rsidRPr="00886290">
        <w:rPr>
          <w:rStyle w:val="StyleBoldUnderline"/>
        </w:rPr>
        <w:t>. The first principle is that "human beings. . . are entitled to a healthy and productive life in harmony with nature"</w:t>
      </w:r>
      <w:r w:rsidRPr="00886290">
        <w:t xml:space="preserve">, because they are "at the center of concerns for sustainable development." n3 While the Rio Declaration refers to human health, its reference to life "in harmony with nature" also reflects a concern about the natural environment. </w:t>
      </w:r>
      <w:r w:rsidRPr="00886290">
        <w:rPr>
          <w:rStyle w:val="StyleBoldUnderline"/>
        </w:rPr>
        <w:t>n4 Since air pollution damages both human health and the environment, air quality implicates both of these concerns.</w:t>
      </w:r>
      <w:r w:rsidRPr="00886290">
        <w:t xml:space="preserve"> n5 </w:t>
      </w:r>
    </w:p>
    <w:p w:rsidR="00F63FAD" w:rsidRDefault="00F63FAD" w:rsidP="00F63FAD">
      <w:r>
        <w:t xml:space="preserve"> </w:t>
      </w:r>
    </w:p>
    <w:p w:rsidR="00F63FAD" w:rsidRPr="00F63FAD" w:rsidRDefault="00F63FAD" w:rsidP="00F63FAD"/>
    <w:p w:rsidR="00F63FAD" w:rsidRPr="00F63FAD" w:rsidRDefault="00F63FAD" w:rsidP="00F63FAD"/>
    <w:p w:rsidR="00F63FAD" w:rsidRDefault="00F63FAD" w:rsidP="00F41FA3"/>
    <w:p w:rsidR="00285888" w:rsidRDefault="00285888" w:rsidP="00F41FA3"/>
    <w:p w:rsidR="00285888" w:rsidRDefault="00285888" w:rsidP="00285888">
      <w:pPr>
        <w:pStyle w:val="Heading1"/>
      </w:pPr>
      <w:r>
        <w:t xml:space="preserve">Solvency </w:t>
      </w:r>
    </w:p>
    <w:p w:rsidR="00285888" w:rsidRDefault="00285888" w:rsidP="00285888">
      <w:pPr>
        <w:pStyle w:val="Heading2"/>
      </w:pPr>
      <w:r>
        <w:t xml:space="preserve">Say Yes/Solves Relations </w:t>
      </w:r>
    </w:p>
    <w:p w:rsidR="00285888" w:rsidRDefault="00285888" w:rsidP="00285888">
      <w:pPr>
        <w:pStyle w:val="Heading3"/>
      </w:pPr>
      <w:r>
        <w:t xml:space="preserve">Cuba Says Yes/Lifting Embargo Solves Relations  </w:t>
      </w:r>
    </w:p>
    <w:p w:rsidR="00285888" w:rsidRDefault="00285888" w:rsidP="00285888">
      <w:pPr>
        <w:pStyle w:val="Heading4"/>
      </w:pPr>
      <w:r>
        <w:t xml:space="preserve">Cubans want the Embargo Lifted, makes their lives to difficult and frustrated at their Government </w:t>
      </w:r>
    </w:p>
    <w:p w:rsidR="00285888" w:rsidRDefault="00285888" w:rsidP="00285888">
      <w:r w:rsidRPr="00D677EA">
        <w:rPr>
          <w:sz w:val="16"/>
        </w:rPr>
        <w:t xml:space="preserve">Jeff </w:t>
      </w:r>
      <w:r w:rsidRPr="00D677EA">
        <w:rPr>
          <w:rStyle w:val="StyleStyleBold12pt"/>
        </w:rPr>
        <w:t>Franks</w:t>
      </w:r>
      <w:r w:rsidRPr="00D677EA">
        <w:rPr>
          <w:sz w:val="16"/>
        </w:rPr>
        <w:t xml:space="preserve">, Feb 7, </w:t>
      </w:r>
      <w:r w:rsidRPr="00D677EA">
        <w:rPr>
          <w:rStyle w:val="StyleStyleBold12pt"/>
        </w:rPr>
        <w:t>2012</w:t>
      </w:r>
      <w:r w:rsidRPr="00D677EA">
        <w:rPr>
          <w:sz w:val="16"/>
        </w:rPr>
        <w:t xml:space="preserve">, Cubans say U.S. embargo a failure at 50, </w:t>
      </w:r>
      <w:hyperlink r:id="rId124" w:history="1">
        <w:r w:rsidRPr="00D677EA">
          <w:rPr>
            <w:rStyle w:val="Hyperlink"/>
            <w:sz w:val="16"/>
          </w:rPr>
          <w:t>http://www.reuters.com/article/2012/02/08/us-cuba-usa-embargo-idUSTRE81700M20120208</w:t>
        </w:r>
      </w:hyperlink>
      <w:r w:rsidRPr="00D677EA">
        <w:rPr>
          <w:sz w:val="16"/>
        </w:rPr>
        <w:t>, Writer/ Reporter for Reuters</w:t>
      </w:r>
    </w:p>
    <w:p w:rsidR="00285888" w:rsidRDefault="00285888" w:rsidP="00285888">
      <w:pPr>
        <w:ind w:left="288"/>
        <w:rPr>
          <w:sz w:val="16"/>
        </w:rPr>
      </w:pPr>
      <w:r w:rsidRPr="00450F9D">
        <w:rPr>
          <w:sz w:val="16"/>
        </w:rPr>
        <w:t xml:space="preserve">(Reuters) - </w:t>
      </w:r>
      <w:r w:rsidRPr="006C1045">
        <w:rPr>
          <w:rStyle w:val="StyleBoldUnderline"/>
        </w:rPr>
        <w:t>The 50th anniversary of the U.S.</w:t>
      </w:r>
      <w:r w:rsidRPr="00450F9D">
        <w:rPr>
          <w:sz w:val="16"/>
        </w:rPr>
        <w:t xml:space="preserve"> trade </w:t>
      </w:r>
      <w:r w:rsidRPr="006C1045">
        <w:rPr>
          <w:rStyle w:val="StyleBoldUnderline"/>
        </w:rPr>
        <w:t>embargo against Cuba</w:t>
      </w:r>
      <w:r w:rsidRPr="00450F9D">
        <w:rPr>
          <w:sz w:val="16"/>
        </w:rPr>
        <w:t xml:space="preserve"> on Tuesday </w:t>
      </w:r>
      <w:r w:rsidRPr="006C1045">
        <w:rPr>
          <w:rStyle w:val="StyleBoldUnderline"/>
        </w:rPr>
        <w:t xml:space="preserve">was met with little fanfare on the island, where Cubans said it was a </w:t>
      </w:r>
      <w:r w:rsidRPr="006C1045">
        <w:rPr>
          <w:rStyle w:val="Emphasis"/>
        </w:rPr>
        <w:t>failed policy that had succeeded only in making their lives more difficult.</w:t>
      </w:r>
      <w:r w:rsidRPr="00450F9D">
        <w:rPr>
          <w:rStyle w:val="Emphasis"/>
          <w:b w:val="0"/>
          <w:sz w:val="12"/>
          <w:u w:val="none"/>
        </w:rPr>
        <w:t>¶</w:t>
      </w:r>
      <w:r w:rsidRPr="00450F9D">
        <w:rPr>
          <w:sz w:val="16"/>
        </w:rPr>
        <w:t xml:space="preserve"> </w:t>
      </w:r>
      <w:r w:rsidRPr="00A66909">
        <w:rPr>
          <w:rStyle w:val="StyleBoldUnderline"/>
        </w:rPr>
        <w:t>They said if the embargo was lifted, they likely would live a little better</w:t>
      </w:r>
      <w:r w:rsidRPr="00450F9D">
        <w:rPr>
          <w:sz w:val="16"/>
        </w:rPr>
        <w:t xml:space="preserve">, but some said </w:t>
      </w:r>
      <w:r w:rsidRPr="00A66909">
        <w:rPr>
          <w:rStyle w:val="StyleBoldUnderline"/>
        </w:rPr>
        <w:t xml:space="preserve">it also would increase </w:t>
      </w:r>
      <w:r w:rsidRPr="00A66909">
        <w:rPr>
          <w:rStyle w:val="StyleBoldUnderline"/>
        </w:rPr>
        <w:lastRenderedPageBreak/>
        <w:t>pressure on the Cuban government to fix problems that for years it has blamed on U.S. sanctions.</w:t>
      </w:r>
      <w:r w:rsidRPr="00450F9D">
        <w:rPr>
          <w:rStyle w:val="StyleBoldUnderline"/>
          <w:sz w:val="12"/>
          <w:u w:val="none"/>
        </w:rPr>
        <w:t>¶</w:t>
      </w:r>
      <w:r w:rsidRPr="00450F9D">
        <w:rPr>
          <w:sz w:val="16"/>
        </w:rPr>
        <w:t xml:space="preserve"> On February 7, 1962 what had been a partial embargo became a nearly total one as President John F. Kennedy tried to step up pressure on Cuba's fiery young leader Fidel Castro, who at the height of the Cold War had aligned his country with the Soviet Union.</w:t>
      </w:r>
      <w:r w:rsidRPr="00450F9D">
        <w:rPr>
          <w:sz w:val="12"/>
        </w:rPr>
        <w:t>¶</w:t>
      </w:r>
      <w:r w:rsidRPr="00450F9D">
        <w:rPr>
          <w:sz w:val="16"/>
        </w:rPr>
        <w:t xml:space="preserve"> The Kennedy administration hoped the trade ban would disrupt the Cuban economy and undermine the Castro government.</w:t>
      </w:r>
      <w:r w:rsidRPr="00450F9D">
        <w:rPr>
          <w:sz w:val="12"/>
        </w:rPr>
        <w:t>¶</w:t>
      </w:r>
      <w:r w:rsidRPr="00450F9D">
        <w:rPr>
          <w:sz w:val="16"/>
        </w:rPr>
        <w:t xml:space="preserve"> Half a century and nine U.S. presidents later, Fidel Castro, though mostly retired, is still around, his brother Raul Castro is leading the country and the communist system they created remains in place.</w:t>
      </w:r>
      <w:r w:rsidRPr="00450F9D">
        <w:rPr>
          <w:sz w:val="12"/>
        </w:rPr>
        <w:t>¶</w:t>
      </w:r>
      <w:r w:rsidRPr="00450F9D">
        <w:rPr>
          <w:sz w:val="16"/>
        </w:rPr>
        <w:t xml:space="preserve"> But the embargo is still the cornerstone of U.S. policy toward the Caribbean island 90 miles from Florida.</w:t>
      </w:r>
      <w:r w:rsidRPr="00450F9D">
        <w:rPr>
          <w:sz w:val="12"/>
        </w:rPr>
        <w:t>¶</w:t>
      </w:r>
      <w:r w:rsidRPr="00450F9D">
        <w:rPr>
          <w:sz w:val="16"/>
        </w:rPr>
        <w:t xml:space="preserve"> </w:t>
      </w:r>
      <w:r w:rsidRPr="00450F9D">
        <w:rPr>
          <w:rStyle w:val="StyleBoldUnderline"/>
        </w:rPr>
        <w:t>The "blockade,</w:t>
      </w:r>
      <w:r w:rsidRPr="00450F9D">
        <w:rPr>
          <w:sz w:val="16"/>
        </w:rPr>
        <w:t xml:space="preserve">" as its known in Cuba, </w:t>
      </w:r>
      <w:r w:rsidRPr="00450F9D">
        <w:rPr>
          <w:rStyle w:val="StyleBoldUnderline"/>
        </w:rPr>
        <w:t>failed to achieve its primary objective, but has made things more difficult and more expensive for the average Cuban</w:t>
      </w:r>
      <w:r w:rsidRPr="00450F9D">
        <w:rPr>
          <w:sz w:val="16"/>
        </w:rPr>
        <w:t>, said retiree Juan Jorge Castillo, 67.</w:t>
      </w:r>
      <w:r w:rsidRPr="00450F9D">
        <w:rPr>
          <w:sz w:val="12"/>
        </w:rPr>
        <w:t>¶</w:t>
      </w:r>
      <w:r w:rsidRPr="00450F9D">
        <w:rPr>
          <w:sz w:val="16"/>
        </w:rPr>
        <w:t xml:space="preserve"> "We know that that the (country) that embargoes us is a power and that the power could sell us (products) more cheaply," he said. "We have to go to other places and acquire them more expensively. The objective is to destroy us, to drown us."</w:t>
      </w:r>
      <w:r w:rsidRPr="00450F9D">
        <w:rPr>
          <w:sz w:val="12"/>
        </w:rPr>
        <w:t>¶</w:t>
      </w:r>
      <w:r w:rsidRPr="00450F9D">
        <w:rPr>
          <w:sz w:val="16"/>
        </w:rPr>
        <w:t xml:space="preserve"> Roberto Esteban, a self-employed vendor of Cuban handicrafts, agreed, saying Cuba's chronic economic woes are attributable to the U.S. sanctions.</w:t>
      </w:r>
      <w:r w:rsidRPr="00450F9D">
        <w:rPr>
          <w:sz w:val="12"/>
        </w:rPr>
        <w:t>¶</w:t>
      </w:r>
      <w:r w:rsidRPr="00450F9D">
        <w:rPr>
          <w:sz w:val="16"/>
        </w:rPr>
        <w:t xml:space="preserve"> "It does a lot of damage to us. There are many people here who think that's not the case, that it's the country, an internal problem," he said at his stand in central Havana.</w:t>
      </w:r>
      <w:r w:rsidRPr="00450F9D">
        <w:rPr>
          <w:sz w:val="12"/>
        </w:rPr>
        <w:t>¶</w:t>
      </w:r>
      <w:r w:rsidRPr="00450F9D">
        <w:rPr>
          <w:sz w:val="16"/>
        </w:rPr>
        <w:t xml:space="preserve"> DOING HARM</w:t>
      </w:r>
      <w:r w:rsidRPr="00450F9D">
        <w:rPr>
          <w:sz w:val="12"/>
        </w:rPr>
        <w:t>¶</w:t>
      </w:r>
      <w:r w:rsidRPr="00450F9D">
        <w:rPr>
          <w:sz w:val="16"/>
        </w:rPr>
        <w:t xml:space="preserve"> "I don't think it's an internal problem. The blockade exists and it's doing harm," he said.</w:t>
      </w:r>
      <w:r w:rsidRPr="00450F9D">
        <w:rPr>
          <w:sz w:val="12"/>
        </w:rPr>
        <w:t>¶</w:t>
      </w:r>
      <w:r w:rsidRPr="00450F9D">
        <w:rPr>
          <w:sz w:val="16"/>
        </w:rPr>
        <w:t xml:space="preserve"> Communist Party newspaper Granma had nothing about the anniversary on Tuesday, but Cuban television news repeated the government's contention that </w:t>
      </w:r>
      <w:r w:rsidRPr="00450F9D">
        <w:rPr>
          <w:rStyle w:val="StyleBoldUnderline"/>
        </w:rPr>
        <w:t>the embargo has cost the island $975 billion over the years</w:t>
      </w:r>
      <w:r w:rsidRPr="00450F9D">
        <w:rPr>
          <w:sz w:val="16"/>
        </w:rPr>
        <w:t>, a figure that many experts consider inflated.</w:t>
      </w:r>
      <w:r w:rsidRPr="00450F9D">
        <w:rPr>
          <w:sz w:val="12"/>
        </w:rPr>
        <w:t>¶</w:t>
      </w:r>
      <w:r w:rsidRPr="00450F9D">
        <w:rPr>
          <w:sz w:val="16"/>
        </w:rPr>
        <w:t xml:space="preserve"> The embargo allows U.S. sales of agricultural goods and medicine to Cuba and U.S. President Barack Obama has loosened travel restrictions to the island.</w:t>
      </w:r>
      <w:r w:rsidRPr="00450F9D">
        <w:rPr>
          <w:sz w:val="12"/>
        </w:rPr>
        <w:t>¶</w:t>
      </w:r>
      <w:r w:rsidRPr="00450F9D">
        <w:rPr>
          <w:sz w:val="16"/>
        </w:rPr>
        <w:t xml:space="preserve"> Many </w:t>
      </w:r>
      <w:r w:rsidRPr="00450F9D">
        <w:rPr>
          <w:rStyle w:val="StyleBoldUnderline"/>
        </w:rPr>
        <w:t>Cubans say the persistence of the embargo cannot be blamed solely on the U.S. government.</w:t>
      </w:r>
      <w:r w:rsidRPr="00450F9D">
        <w:rPr>
          <w:sz w:val="12"/>
        </w:rPr>
        <w:t>¶</w:t>
      </w:r>
      <w:r w:rsidRPr="00450F9D">
        <w:rPr>
          <w:sz w:val="16"/>
        </w:rPr>
        <w:t xml:space="preserve"> They believe vested interests in the Cuban exile community in the United States want it to continue for their own economic and political interest, and they say their own government finds it a convenient scapegoat.</w:t>
      </w:r>
      <w:r w:rsidRPr="00450F9D">
        <w:rPr>
          <w:sz w:val="12"/>
        </w:rPr>
        <w:t>¶</w:t>
      </w:r>
      <w:r w:rsidRPr="00450F9D">
        <w:rPr>
          <w:sz w:val="16"/>
        </w:rPr>
        <w:t xml:space="preserve"> "It's like it's a shield for the bad things they've done here," said vegetable salesman Rafael Garcia. "It influences in part what happens, but it does not determine everything."</w:t>
      </w:r>
      <w:r w:rsidRPr="00450F9D">
        <w:rPr>
          <w:sz w:val="12"/>
        </w:rPr>
        <w:t>¶</w:t>
      </w:r>
      <w:r w:rsidRPr="00450F9D">
        <w:rPr>
          <w:sz w:val="16"/>
        </w:rPr>
        <w:t xml:space="preserve"> "I don't think the embargo is killing us or doing as much as the government says," said Rachel, a teacher who did not want to give her full name.</w:t>
      </w:r>
      <w:r w:rsidRPr="00450F9D">
        <w:rPr>
          <w:sz w:val="12"/>
        </w:rPr>
        <w:t>¶</w:t>
      </w:r>
      <w:r w:rsidRPr="00450F9D">
        <w:rPr>
          <w:sz w:val="16"/>
        </w:rPr>
        <w:t xml:space="preserve"> "</w:t>
      </w:r>
      <w:r w:rsidRPr="00450F9D">
        <w:rPr>
          <w:rStyle w:val="StyleBoldUnderline"/>
        </w:rPr>
        <w:t>If they did away with the embargo, our government would have no one to blame for the way things are and we would have the possibility to say to the government 'now what are you going to do? How are you going to fix it?" she said.</w:t>
      </w:r>
      <w:r w:rsidRPr="00450F9D">
        <w:rPr>
          <w:rStyle w:val="StyleBoldUnderline"/>
          <w:sz w:val="12"/>
          <w:u w:val="none"/>
        </w:rPr>
        <w:t>¶</w:t>
      </w:r>
      <w:r w:rsidRPr="00450F9D">
        <w:rPr>
          <w:sz w:val="16"/>
        </w:rPr>
        <w:t xml:space="preserve"> Dissident </w:t>
      </w:r>
      <w:r w:rsidRPr="00450F9D">
        <w:rPr>
          <w:rStyle w:val="StyleBoldUnderline"/>
        </w:rPr>
        <w:t>economist Oscar Espinoza Chepe said the embargo had only served "to give the Cuban government an alibi to declare Cuba a fortress under siege, to justify repression and to (pass) the blame for the economic disaster in Cuba."</w:t>
      </w:r>
      <w:r w:rsidRPr="00450F9D">
        <w:rPr>
          <w:sz w:val="12"/>
        </w:rPr>
        <w:t>¶</w:t>
      </w:r>
      <w:r w:rsidRPr="00450F9D">
        <w:rPr>
          <w:sz w:val="16"/>
        </w:rPr>
        <w:t xml:space="preserve"> </w:t>
      </w:r>
    </w:p>
    <w:p w:rsidR="00285888" w:rsidRPr="00450F9D" w:rsidRDefault="00285888" w:rsidP="00285888">
      <w:pPr>
        <w:rPr>
          <w:sz w:val="16"/>
        </w:rPr>
      </w:pPr>
    </w:p>
    <w:p w:rsidR="00285888" w:rsidRDefault="00285888" w:rsidP="00285888">
      <w:pPr>
        <w:pStyle w:val="Heading4"/>
      </w:pPr>
      <w:r>
        <w:t xml:space="preserve">Cuba Wants to End the Embargo due to potential economic benefits </w:t>
      </w:r>
    </w:p>
    <w:p w:rsidR="00285888" w:rsidRPr="00285888" w:rsidRDefault="00285888" w:rsidP="00285888">
      <w:pPr>
        <w:rPr>
          <w:sz w:val="16"/>
        </w:rPr>
      </w:pPr>
      <w:r w:rsidRPr="005C3D33">
        <w:rPr>
          <w:sz w:val="16"/>
        </w:rPr>
        <w:t xml:space="preserve">Jeff </w:t>
      </w:r>
      <w:r w:rsidRPr="005C3D33">
        <w:rPr>
          <w:rStyle w:val="StyleStyleBold12pt"/>
        </w:rPr>
        <w:t>Franks</w:t>
      </w:r>
      <w:r w:rsidRPr="005C3D33">
        <w:rPr>
          <w:sz w:val="16"/>
        </w:rPr>
        <w:t>, September 20</w:t>
      </w:r>
      <w:r w:rsidRPr="005C3D33">
        <w:rPr>
          <w:sz w:val="16"/>
          <w:vertAlign w:val="superscript"/>
        </w:rPr>
        <w:t>th</w:t>
      </w:r>
      <w:r w:rsidRPr="005C3D33">
        <w:rPr>
          <w:sz w:val="16"/>
        </w:rPr>
        <w:t xml:space="preserve"> </w:t>
      </w:r>
      <w:r w:rsidRPr="005C3D33">
        <w:rPr>
          <w:rStyle w:val="StyleStyleBold12pt"/>
        </w:rPr>
        <w:t>2012</w:t>
      </w:r>
      <w:r w:rsidRPr="005C3D33">
        <w:rPr>
          <w:sz w:val="16"/>
        </w:rPr>
        <w:t xml:space="preserve">, Cuba says ending U.S. embargo would help both countries, </w:t>
      </w:r>
      <w:hyperlink r:id="rId125" w:history="1">
        <w:r w:rsidRPr="005C3D33">
          <w:rPr>
            <w:rStyle w:val="Hyperlink"/>
            <w:sz w:val="16"/>
          </w:rPr>
          <w:t>http://www.reuters.com/article/2012/09/20/us-cuba-usa-embargo-idUSBRE88J15G20120920</w:t>
        </w:r>
      </w:hyperlink>
      <w:r w:rsidRPr="005C3D33">
        <w:rPr>
          <w:sz w:val="16"/>
        </w:rPr>
        <w:t xml:space="preserve">, Writer/ Reporter for Reuters </w:t>
      </w:r>
    </w:p>
    <w:p w:rsidR="00285888" w:rsidRDefault="00285888" w:rsidP="00285888">
      <w:pPr>
        <w:ind w:left="288"/>
        <w:rPr>
          <w:rStyle w:val="StyleBoldUnderline"/>
        </w:rPr>
      </w:pPr>
      <w:r w:rsidRPr="005C3D33">
        <w:rPr>
          <w:sz w:val="12"/>
        </w:rPr>
        <w:t>¶</w:t>
      </w:r>
      <w:r w:rsidRPr="005C3D33">
        <w:rPr>
          <w:sz w:val="16"/>
        </w:rPr>
        <w:t xml:space="preserve"> </w:t>
      </w:r>
      <w:r w:rsidRPr="005C3D33">
        <w:rPr>
          <w:rStyle w:val="StyleBoldUnderline"/>
        </w:rPr>
        <w:t>The embargo</w:t>
      </w:r>
      <w:r w:rsidRPr="005C3D33">
        <w:rPr>
          <w:sz w:val="16"/>
        </w:rPr>
        <w:t xml:space="preserve">, fully in place since 1962, </w:t>
      </w:r>
      <w:r w:rsidRPr="005C3D33">
        <w:rPr>
          <w:rStyle w:val="StyleBoldUnderline"/>
        </w:rPr>
        <w:t>has done $108 billion in damage to the Cuba economy</w:t>
      </w:r>
      <w:r w:rsidRPr="005C3D33">
        <w:rPr>
          <w:sz w:val="16"/>
        </w:rPr>
        <w:t xml:space="preserve">, but also has violated the constitutional rights of Americans and made a market of 11 million people off limits to U.S. companies, </w:t>
      </w:r>
      <w:r w:rsidRPr="005C3D33">
        <w:rPr>
          <w:rStyle w:val="StyleBoldUnderline"/>
        </w:rPr>
        <w:t>Foreign Minister Bruno Rodriguez</w:t>
      </w:r>
      <w:r w:rsidRPr="005C3D33">
        <w:rPr>
          <w:sz w:val="16"/>
        </w:rPr>
        <w:t xml:space="preserve"> told reporters.</w:t>
      </w:r>
      <w:r w:rsidRPr="005C3D33">
        <w:rPr>
          <w:sz w:val="12"/>
        </w:rPr>
        <w:t>¶</w:t>
      </w:r>
      <w:r w:rsidRPr="005C3D33">
        <w:rPr>
          <w:sz w:val="16"/>
        </w:rPr>
        <w:t xml:space="preserve"> </w:t>
      </w:r>
      <w:r w:rsidRPr="005C3D33">
        <w:rPr>
          <w:sz w:val="12"/>
        </w:rPr>
        <w:t>¶</w:t>
      </w:r>
      <w:r w:rsidRPr="005C3D33">
        <w:rPr>
          <w:sz w:val="16"/>
        </w:rPr>
        <w:t xml:space="preserve"> "</w:t>
      </w:r>
      <w:r w:rsidRPr="005C3D33">
        <w:rPr>
          <w:rStyle w:val="StyleBoldUnderline"/>
        </w:rPr>
        <w:t>The blockade is, without doubt, the principal cause of the economic problems of our country and the essential obstacle for (our) development</w:t>
      </w:r>
      <w:r w:rsidRPr="005C3D33">
        <w:rPr>
          <w:sz w:val="16"/>
        </w:rPr>
        <w:t xml:space="preserve">," </w:t>
      </w:r>
      <w:r w:rsidRPr="005C3D33">
        <w:rPr>
          <w:rStyle w:val="StyleBoldUnderline"/>
        </w:rPr>
        <w:t>he said</w:t>
      </w:r>
      <w:r w:rsidRPr="005C3D33">
        <w:rPr>
          <w:sz w:val="16"/>
        </w:rPr>
        <w:t>, using Cuba's term for the embargo.</w:t>
      </w:r>
      <w:r w:rsidRPr="005C3D33">
        <w:rPr>
          <w:sz w:val="12"/>
        </w:rPr>
        <w:t>¶</w:t>
      </w:r>
      <w:r w:rsidRPr="005C3D33">
        <w:rPr>
          <w:sz w:val="16"/>
        </w:rPr>
        <w:t xml:space="preserve"> </w:t>
      </w:r>
      <w:r w:rsidRPr="005C3D33">
        <w:rPr>
          <w:sz w:val="12"/>
        </w:rPr>
        <w:t>¶</w:t>
      </w:r>
      <w:r w:rsidRPr="005C3D33">
        <w:rPr>
          <w:sz w:val="16"/>
        </w:rPr>
        <w:t xml:space="preserve"> "</w:t>
      </w:r>
      <w:r w:rsidRPr="005C3D33">
        <w:rPr>
          <w:rStyle w:val="StyleBoldUnderline"/>
        </w:rPr>
        <w:t>The blockade provokes suffering, shortages, difficulties that reach each Cuban family, each Cuban child,</w:t>
      </w:r>
      <w:r w:rsidRPr="005C3D33">
        <w:rPr>
          <w:sz w:val="16"/>
        </w:rPr>
        <w:t>" Rodriguez said.</w:t>
      </w:r>
      <w:r w:rsidRPr="005C3D33">
        <w:rPr>
          <w:sz w:val="12"/>
        </w:rPr>
        <w:t>¶</w:t>
      </w:r>
      <w:r w:rsidRPr="005C3D33">
        <w:rPr>
          <w:sz w:val="16"/>
        </w:rPr>
        <w:t xml:space="preserve"> </w:t>
      </w:r>
      <w:r w:rsidRPr="005C3D33">
        <w:rPr>
          <w:sz w:val="12"/>
        </w:rPr>
        <w:t>¶</w:t>
      </w:r>
      <w:r w:rsidRPr="005C3D33">
        <w:rPr>
          <w:sz w:val="16"/>
        </w:rPr>
        <w:t xml:space="preserve"> He spoke at a press conference that Cuba stages each year ahead of what has become an annual vote in the United Nations on a resolution condemning the embargo. The vote is expected to take place next month.</w:t>
      </w:r>
      <w:r w:rsidRPr="005C3D33">
        <w:rPr>
          <w:sz w:val="12"/>
        </w:rPr>
        <w:t>¶</w:t>
      </w:r>
      <w:r w:rsidRPr="005C3D33">
        <w:rPr>
          <w:sz w:val="16"/>
        </w:rPr>
        <w:t xml:space="preserve"> </w:t>
      </w:r>
      <w:r w:rsidRPr="005C3D33">
        <w:rPr>
          <w:sz w:val="12"/>
        </w:rPr>
        <w:t>¶</w:t>
      </w:r>
      <w:r w:rsidRPr="005C3D33">
        <w:rPr>
          <w:sz w:val="16"/>
        </w:rPr>
        <w:t xml:space="preserve"> Last year, 186 countries voted for the resolution, while only the United States and Israel supported the embargo, Rodriguez said.</w:t>
      </w:r>
      <w:r w:rsidRPr="005C3D33">
        <w:rPr>
          <w:sz w:val="12"/>
        </w:rPr>
        <w:t>¶</w:t>
      </w:r>
      <w:r w:rsidRPr="005C3D33">
        <w:rPr>
          <w:sz w:val="16"/>
        </w:rPr>
        <w:t xml:space="preserve"> </w:t>
      </w:r>
      <w:r w:rsidRPr="005C3D33">
        <w:rPr>
          <w:sz w:val="12"/>
        </w:rPr>
        <w:t>¶</w:t>
      </w:r>
      <w:r w:rsidRPr="005C3D33">
        <w:rPr>
          <w:sz w:val="16"/>
        </w:rPr>
        <w:t xml:space="preserve"> </w:t>
      </w:r>
      <w:r w:rsidRPr="005C3D33">
        <w:rPr>
          <w:rStyle w:val="StyleBoldUnderline"/>
        </w:rPr>
        <w:t>Lifting the embargo would improve the image of the United States around the world, he said, adding that it would also end what he called a "massive, flagrant and systematic violation of human rights</w:t>
      </w:r>
      <w:r w:rsidRPr="005C3D33">
        <w:rPr>
          <w:sz w:val="16"/>
        </w:rPr>
        <w:t>."</w:t>
      </w:r>
      <w:r w:rsidRPr="005C3D33">
        <w:rPr>
          <w:sz w:val="12"/>
        </w:rPr>
        <w:t>¶</w:t>
      </w:r>
      <w:r w:rsidRPr="005C3D33">
        <w:rPr>
          <w:sz w:val="16"/>
        </w:rPr>
        <w:t xml:space="preserve"> </w:t>
      </w:r>
      <w:r w:rsidRPr="005C3D33">
        <w:rPr>
          <w:sz w:val="12"/>
        </w:rPr>
        <w:t>¶</w:t>
      </w:r>
      <w:r w:rsidRPr="005C3D33">
        <w:rPr>
          <w:sz w:val="16"/>
        </w:rPr>
        <w:t xml:space="preserve"> That violation includes restrictions on U.S. travel to the island that require most Americans to get U.S. government permission to visit and a ban on most U.S. companies doing business in Cuba, he said.</w:t>
      </w:r>
      <w:r w:rsidRPr="005C3D33">
        <w:rPr>
          <w:sz w:val="12"/>
        </w:rPr>
        <w:t>¶</w:t>
      </w:r>
      <w:r w:rsidRPr="005C3D33">
        <w:rPr>
          <w:sz w:val="16"/>
        </w:rPr>
        <w:t xml:space="preserve"> </w:t>
      </w:r>
      <w:r w:rsidRPr="005C3D33">
        <w:rPr>
          <w:sz w:val="12"/>
        </w:rPr>
        <w:t>¶</w:t>
      </w:r>
      <w:r w:rsidRPr="005C3D33">
        <w:rPr>
          <w:sz w:val="16"/>
        </w:rPr>
        <w:t xml:space="preserve"> "The prohibition of travel for Americans is an atrocity from the constitutional point of view," Rodriguez said.</w:t>
      </w:r>
      <w:r w:rsidRPr="005C3D33">
        <w:rPr>
          <w:sz w:val="12"/>
        </w:rPr>
        <w:t>¶</w:t>
      </w:r>
      <w:r w:rsidRPr="005C3D33">
        <w:rPr>
          <w:sz w:val="16"/>
        </w:rPr>
        <w:t xml:space="preserve"> </w:t>
      </w:r>
      <w:r w:rsidRPr="005C3D33">
        <w:rPr>
          <w:sz w:val="12"/>
        </w:rPr>
        <w:t>¶</w:t>
      </w:r>
      <w:r w:rsidRPr="005C3D33">
        <w:rPr>
          <w:sz w:val="16"/>
        </w:rPr>
        <w:t xml:space="preserve"> Cuba has its own limits on travel that make it difficult for most of its citizens to leave the country for any destination.</w:t>
      </w:r>
      <w:r w:rsidRPr="005C3D33">
        <w:rPr>
          <w:sz w:val="12"/>
        </w:rPr>
        <w:t>¶</w:t>
      </w:r>
      <w:r w:rsidRPr="005C3D33">
        <w:rPr>
          <w:sz w:val="16"/>
        </w:rPr>
        <w:t xml:space="preserve"> </w:t>
      </w:r>
      <w:r w:rsidRPr="005C3D33">
        <w:rPr>
          <w:sz w:val="12"/>
        </w:rPr>
        <w:t>¶</w:t>
      </w:r>
      <w:r w:rsidRPr="005C3D33">
        <w:rPr>
          <w:sz w:val="16"/>
        </w:rPr>
        <w:t xml:space="preserve"> </w:t>
      </w:r>
      <w:r w:rsidRPr="005C3D33">
        <w:rPr>
          <w:rStyle w:val="StyleBoldUnderline"/>
        </w:rPr>
        <w:t>Rodriguez said the elimination of the embargo would provide a much-needed tonic for the sluggish U.S. economy.</w:t>
      </w:r>
      <w:r w:rsidRPr="005C3D33">
        <w:rPr>
          <w:rStyle w:val="StyleBoldUnderline"/>
          <w:sz w:val="12"/>
          <w:u w:val="none"/>
        </w:rPr>
        <w:t>¶</w:t>
      </w:r>
      <w:r w:rsidRPr="005C3D33">
        <w:rPr>
          <w:rStyle w:val="StyleBoldUnderline"/>
          <w:sz w:val="12"/>
        </w:rPr>
        <w:t xml:space="preserve"> </w:t>
      </w:r>
      <w:r w:rsidRPr="005C3D33">
        <w:rPr>
          <w:rStyle w:val="StyleBoldUnderline"/>
          <w:sz w:val="12"/>
          <w:u w:val="none"/>
        </w:rPr>
        <w:t>¶</w:t>
      </w:r>
      <w:r w:rsidRPr="005C3D33">
        <w:rPr>
          <w:rStyle w:val="StyleBoldUnderline"/>
          <w:sz w:val="12"/>
        </w:rPr>
        <w:t xml:space="preserve"> </w:t>
      </w:r>
      <w:r w:rsidRPr="005C3D33">
        <w:rPr>
          <w:rStyle w:val="StyleBoldUnderline"/>
        </w:rPr>
        <w:t>"In a moment of economic crisis, lifting the blockade would contribute to the United States a totally new market of 11 million people. It would generate employment and end the situation in which American companies cannot compete in Cuba," he said.</w:t>
      </w:r>
    </w:p>
    <w:p w:rsidR="00285888" w:rsidRDefault="00285888" w:rsidP="00285888">
      <w:pPr>
        <w:rPr>
          <w:rStyle w:val="StyleBoldUnderline"/>
        </w:rPr>
      </w:pPr>
    </w:p>
    <w:p w:rsidR="00285888" w:rsidRDefault="00285888" w:rsidP="00285888">
      <w:pPr>
        <w:pStyle w:val="Heading4"/>
      </w:pPr>
      <w:r>
        <w:t xml:space="preserve">Cuba is implementing economic reforms but unless the embargo is lifted they cannot achieve complete success, repealing it is key to allow the U.S help influence the development of Cuba’s market economy </w:t>
      </w:r>
    </w:p>
    <w:p w:rsidR="00285888" w:rsidRPr="00C75F1C" w:rsidRDefault="00285888" w:rsidP="00285888">
      <w:pPr>
        <w:rPr>
          <w:rStyle w:val="StyleBoldUnderline"/>
          <w:b/>
          <w:sz w:val="16"/>
          <w:u w:val="none"/>
        </w:rPr>
      </w:pPr>
      <w:r w:rsidRPr="00C75F1C">
        <w:rPr>
          <w:sz w:val="16"/>
        </w:rPr>
        <w:t xml:space="preserve">Katrina Vanden </w:t>
      </w:r>
      <w:r w:rsidRPr="00C75F1C">
        <w:rPr>
          <w:rStyle w:val="StyleStyleBold12pt"/>
        </w:rPr>
        <w:t>Heuvel</w:t>
      </w:r>
      <w:r w:rsidRPr="00C75F1C">
        <w:rPr>
          <w:sz w:val="16"/>
        </w:rPr>
        <w:t xml:space="preserve"> on July 2, </w:t>
      </w:r>
      <w:r w:rsidRPr="00C75F1C">
        <w:rPr>
          <w:rStyle w:val="StyleStyleBold12pt"/>
        </w:rPr>
        <w:t>2013</w:t>
      </w:r>
      <w:r>
        <w:rPr>
          <w:rStyle w:val="StyleBoldUnderline"/>
        </w:rPr>
        <w:t xml:space="preserve">, </w:t>
      </w:r>
      <w:r w:rsidRPr="00C75F1C">
        <w:rPr>
          <w:rStyle w:val="StyleBoldUnderline"/>
          <w:sz w:val="16"/>
          <w:u w:val="none"/>
        </w:rPr>
        <w:t xml:space="preserve">The U.S should end the Cuban Embargo. </w:t>
      </w:r>
      <w:hyperlink r:id="rId126" w:anchor="axzz2YHSAm2Up" w:history="1">
        <w:r w:rsidRPr="00C75F1C">
          <w:rPr>
            <w:rStyle w:val="Hyperlink"/>
            <w:sz w:val="16"/>
          </w:rPr>
          <w:t>http://www.thenation.com/blog/175067/us-should-end-cuban-embargo#axzz2YHSAm2Up</w:t>
        </w:r>
      </w:hyperlink>
      <w:r w:rsidRPr="00C75F1C">
        <w:rPr>
          <w:rStyle w:val="StyleBoldUnderline"/>
          <w:sz w:val="16"/>
          <w:u w:val="none"/>
        </w:rPr>
        <w:t xml:space="preserve"> , Editor and Publisher of The Nation. Her articles have appeared in The Washington Post, The Los Angeles Times, The New York Times, Foreign Policy magazine and The Boston Globe.</w:t>
      </w:r>
    </w:p>
    <w:p w:rsidR="00285888" w:rsidRPr="007F6234" w:rsidRDefault="00285888" w:rsidP="00285888">
      <w:pPr>
        <w:ind w:left="288"/>
        <w:rPr>
          <w:rStyle w:val="StyleBoldUnderline"/>
        </w:rPr>
      </w:pPr>
      <w:r w:rsidRPr="007F6234">
        <w:rPr>
          <w:rStyle w:val="StyleBoldUnderline"/>
        </w:rPr>
        <w:t>Is there a greater example of utter folly than America’s superannuated policy toward Cuba</w:t>
      </w:r>
      <w:r w:rsidRPr="007F6234">
        <w:rPr>
          <w:sz w:val="16"/>
        </w:rPr>
        <w:t xml:space="preserve">? During more than 50 years corrupted by covert actions, economic sabotage, travel bans and unending embargo, the United States managed to make Castro and Cuba an international symbol of proud independence. </w:t>
      </w:r>
      <w:r w:rsidRPr="007F6234">
        <w:rPr>
          <w:rStyle w:val="StyleBoldUnderline"/>
        </w:rPr>
        <w:t>Intent on isolating Cuba, Washington has succeeded only in isolating itself in its own hemisphere.</w:t>
      </w:r>
      <w:r w:rsidRPr="007F6234">
        <w:rPr>
          <w:sz w:val="16"/>
        </w:rPr>
        <w:t xml:space="preserve"> Intent on displacing Fidel Castro, the U.S. enmity only added to his nationalist credentials.</w:t>
      </w:r>
      <w:r w:rsidRPr="007F6234">
        <w:rPr>
          <w:sz w:val="12"/>
        </w:rPr>
        <w:t>¶</w:t>
      </w:r>
      <w:r w:rsidRPr="007F6234">
        <w:rPr>
          <w:sz w:val="16"/>
        </w:rPr>
        <w:t xml:space="preserve"> A recent visit reveals a Cuba that is already beginning a new, post-Castro era. That only highlights the inanity of the continuing U.S. embargo, a cruel relic of a Cold War era that is long gone.</w:t>
      </w:r>
      <w:r w:rsidRPr="007F6234">
        <w:rPr>
          <w:sz w:val="12"/>
        </w:rPr>
        <w:t>¶</w:t>
      </w:r>
      <w:r w:rsidRPr="007F6234">
        <w:rPr>
          <w:sz w:val="16"/>
        </w:rPr>
        <w:t xml:space="preserve"> </w:t>
      </w:r>
      <w:r w:rsidRPr="007F6234">
        <w:rPr>
          <w:rStyle w:val="StyleBoldUnderline"/>
        </w:rPr>
        <w:t>Cuba is beginning a new experiment, driven by necessity</w:t>
      </w:r>
      <w:r w:rsidRPr="007F6234">
        <w:rPr>
          <w:sz w:val="16"/>
        </w:rPr>
        <w:t xml:space="preserve">, </w:t>
      </w:r>
      <w:r w:rsidRPr="007F6234">
        <w:rPr>
          <w:rStyle w:val="StyleBoldUnderline"/>
        </w:rPr>
        <w:t>of trying to build its own version of market socialism</w:t>
      </w:r>
      <w:r w:rsidRPr="007F6234">
        <w:rPr>
          <w:sz w:val="16"/>
        </w:rPr>
        <w:t xml:space="preserve"> in one country. Just as populist movements in the hemisphere looked to Castro and Cuba for inspiration, </w:t>
      </w:r>
      <w:r w:rsidRPr="007F6234">
        <w:rPr>
          <w:sz w:val="16"/>
        </w:rPr>
        <w:lastRenderedPageBreak/>
        <w:t xml:space="preserve">now </w:t>
      </w:r>
      <w:r w:rsidRPr="007F6234">
        <w:rPr>
          <w:rStyle w:val="StyleBoldUnderline"/>
        </w:rPr>
        <w:t>Cuba</w:t>
      </w:r>
      <w:r w:rsidRPr="007F6234">
        <w:rPr>
          <w:sz w:val="16"/>
        </w:rPr>
        <w:t xml:space="preserve"> is learning from its allies as it </w:t>
      </w:r>
      <w:r w:rsidRPr="007F6234">
        <w:rPr>
          <w:rStyle w:val="StyleBoldUnderline"/>
        </w:rPr>
        <w:t>cautiously seeks to open up its economy</w:t>
      </w:r>
      <w:r w:rsidRPr="007F6234">
        <w:rPr>
          <w:sz w:val="16"/>
        </w:rPr>
        <w:t xml:space="preserve">. A former minister of the economy spoke of how </w:t>
      </w:r>
      <w:r w:rsidRPr="007F6234">
        <w:rPr>
          <w:rStyle w:val="StyleBoldUnderline"/>
        </w:rPr>
        <w:t>Cuba is committed to fostering private coops and businesses, and is beginning a push to make more state enterprises make their own way</w:t>
      </w:r>
      <w:r w:rsidRPr="007F6234">
        <w:rPr>
          <w:sz w:val="16"/>
        </w:rPr>
        <w:t>.</w:t>
      </w:r>
      <w:r w:rsidRPr="007F6234">
        <w:rPr>
          <w:sz w:val="12"/>
        </w:rPr>
        <w:t>¶</w:t>
      </w:r>
      <w:r w:rsidRPr="007F6234">
        <w:rPr>
          <w:sz w:val="16"/>
        </w:rPr>
        <w:t xml:space="preserve"> This month, 100 state-run produce markets and 26 other establishments are scheduled to become private cooperatives. The government says many more establishments will follow, beginning in 2014, as an alternative to small and medium-size state businesses in retail and food services, transportation, light manufacturing and construction, among other sectors.</w:t>
      </w:r>
      <w:r w:rsidRPr="007F6234">
        <w:rPr>
          <w:sz w:val="12"/>
        </w:rPr>
        <w:t>¶</w:t>
      </w:r>
      <w:r w:rsidRPr="007F6234">
        <w:rPr>
          <w:sz w:val="16"/>
        </w:rPr>
        <w:t xml:space="preserve"> Despite the embargo, José Martí International Airport displays the new vitality. Hundreds of Cuban Americans fly into see relatives, bringing everything from flat-screen TVs to consumer basics. </w:t>
      </w:r>
      <w:r w:rsidRPr="007F6234">
        <w:rPr>
          <w:rStyle w:val="StyleBoldUnderline"/>
        </w:rPr>
        <w:t>Since President Obama lifted restrictions on family visits in 2009, remittances and material support from Cuban Americans play a growing role in the microeconomy of the island.</w:t>
      </w:r>
      <w:r w:rsidRPr="007F6234">
        <w:rPr>
          <w:rStyle w:val="StyleBoldUnderline"/>
          <w:sz w:val="12"/>
          <w:u w:val="none"/>
        </w:rPr>
        <w:t>¶</w:t>
      </w:r>
      <w:r w:rsidRPr="007F6234">
        <w:rPr>
          <w:sz w:val="16"/>
        </w:rPr>
        <w:t xml:space="preserve"> Whereas in the 1990s, Havana was willing to permit only limited private enterprise as an emergency measure, </w:t>
      </w:r>
      <w:r w:rsidRPr="007F6234">
        <w:rPr>
          <w:rStyle w:val="StyleBoldUnderline"/>
        </w:rPr>
        <w:t>government officials now speculate openly about aiming toward 50 percent of Cuba’s GDP in private hands within five years</w:t>
      </w:r>
      <w:r w:rsidRPr="007F6234">
        <w:rPr>
          <w:sz w:val="16"/>
        </w:rPr>
        <w:t>. Of course, an expanding small business sector won’t resolve some central issues facing the island: access to large-scale credit and investment and the need to boost exports and address anemic productivity, not to mention the demands of an aging population.</w:t>
      </w:r>
      <w:r w:rsidRPr="007F6234">
        <w:rPr>
          <w:sz w:val="12"/>
        </w:rPr>
        <w:t>¶</w:t>
      </w:r>
      <w:r w:rsidRPr="007F6234">
        <w:rPr>
          <w:sz w:val="16"/>
        </w:rPr>
        <w:t xml:space="preserve"> In Havana, there is more talk about Brazil’s investment in renovating Mariel Harbor than about Edward Snowden. Brazilian conglomerate Odebrecht had to resist threats by Florida’s state government to cut off any state contracts if it invested in Cuba. This enormous deep-water port is designed to handle trade with the United States and beyond in a post-embargo world, if the embargo is ever ended.</w:t>
      </w:r>
      <w:r w:rsidRPr="007F6234">
        <w:rPr>
          <w:sz w:val="12"/>
        </w:rPr>
        <w:t>¶</w:t>
      </w:r>
      <w:r w:rsidRPr="007F6234">
        <w:rPr>
          <w:sz w:val="16"/>
        </w:rPr>
        <w:t xml:space="preserve"> Cuba’s official media remains sclerotic, though there are spirited debates in a few online outlets. But the government appears to understand that the explosion of social media will transform communications and politics, and however tentatively, realizes it has little choice but to change if it is to engage a younger generation.</w:t>
      </w:r>
      <w:r w:rsidRPr="007F6234">
        <w:rPr>
          <w:sz w:val="12"/>
        </w:rPr>
        <w:t>¶</w:t>
      </w:r>
      <w:r w:rsidRPr="007F6234">
        <w:rPr>
          <w:sz w:val="16"/>
        </w:rPr>
        <w:t xml:space="preserve"> </w:t>
      </w:r>
      <w:r w:rsidRPr="007F6234">
        <w:rPr>
          <w:rStyle w:val="StyleBoldUnderline"/>
        </w:rPr>
        <w:t>It is long past time for the United States to end the embargo and influence Cuba, rather than threaten it.</w:t>
      </w:r>
      <w:r w:rsidRPr="007F6234">
        <w:rPr>
          <w:sz w:val="16"/>
        </w:rPr>
        <w:t xml:space="preserve"> Ironically, as a result of a new Cuban migration law lifting more than 50 years of restrictions on the ability of its citizens to travel freely abroad, taking effect this year, Cubans are now freer to travel to the United States than Americans are to Cuba. The president can’t end the travel ban without Congressional approval, but as Peter Kornbluhexplained in a recent piece in The Nation, he can take several steps that would transform our policy.</w:t>
      </w:r>
      <w:r w:rsidRPr="007F6234">
        <w:rPr>
          <w:sz w:val="12"/>
        </w:rPr>
        <w:t>¶</w:t>
      </w:r>
      <w:r w:rsidRPr="007F6234">
        <w:rPr>
          <w:sz w:val="16"/>
        </w:rPr>
        <w:t xml:space="preserve"> </w:t>
      </w:r>
      <w:r w:rsidRPr="007F6234">
        <w:rPr>
          <w:rStyle w:val="StyleBoldUnderline"/>
        </w:rPr>
        <w:t>Obama should start by removing Cuba from the State Department’s list of nations that support terrorism, terminating the economic and commercial sanctions that come with that designation</w:t>
      </w:r>
      <w:r w:rsidRPr="007F6234">
        <w:rPr>
          <w:sz w:val="16"/>
        </w:rPr>
        <w:t xml:space="preserve">. The Treasury could stop fining international banks for doing business with Cuba, a practice that impedes the country’s slow opening to private enterprise. At the same time, the president could expand licensing for travel to Cuba, making it easier for entrepreneurs, scientists, doctors and others to travel and explore commercial possibilities. </w:t>
      </w:r>
      <w:r w:rsidRPr="007F6234">
        <w:rPr>
          <w:rStyle w:val="StyleBoldUnderline"/>
        </w:rPr>
        <w:t>The Cold War “Cuban Democracy and Contingency Planning Program,” designed for “regime change,” should be reconfigured to a people-to-people exchange program that would actually have some influence.</w:t>
      </w:r>
    </w:p>
    <w:p w:rsidR="00285888" w:rsidRDefault="00285888" w:rsidP="00285888"/>
    <w:p w:rsidR="00285888" w:rsidRPr="007C4DB4" w:rsidRDefault="00285888" w:rsidP="00285888">
      <w:pPr>
        <w:pStyle w:val="Heading4"/>
      </w:pPr>
      <w:r w:rsidRPr="007C4DB4">
        <w:t>The Embargo is a failed policy, Cuba is pushing for the U.S to End the Embargo</w:t>
      </w:r>
    </w:p>
    <w:p w:rsidR="00285888" w:rsidRPr="007C4DB4" w:rsidRDefault="00285888" w:rsidP="00285888">
      <w:pPr>
        <w:rPr>
          <w:sz w:val="16"/>
        </w:rPr>
      </w:pPr>
      <w:r w:rsidRPr="007C4DB4">
        <w:rPr>
          <w:rStyle w:val="StyleStyleBold12pt"/>
        </w:rPr>
        <w:t>THE ASSOCIATED PRESS</w:t>
      </w:r>
      <w:r w:rsidRPr="007C4DB4">
        <w:rPr>
          <w:sz w:val="16"/>
        </w:rPr>
        <w:t xml:space="preserve">, February 7, </w:t>
      </w:r>
      <w:r w:rsidRPr="007C4DB4">
        <w:rPr>
          <w:rStyle w:val="StyleStyleBold12pt"/>
        </w:rPr>
        <w:t>2012</w:t>
      </w:r>
      <w:r w:rsidRPr="007C4DB4">
        <w:rPr>
          <w:sz w:val="16"/>
        </w:rPr>
        <w:t>, http://www.nytimes.com/2012/02/08/world/americas/american-embargo-on-cuba-has-50th-anniversary.html?_r=0</w:t>
      </w:r>
    </w:p>
    <w:p w:rsidR="00285888" w:rsidRDefault="00285888" w:rsidP="00285888">
      <w:pPr>
        <w:ind w:left="288"/>
        <w:rPr>
          <w:sz w:val="16"/>
        </w:rPr>
      </w:pPr>
      <w:r w:rsidRPr="00806B6D">
        <w:rPr>
          <w:sz w:val="16"/>
        </w:rPr>
        <w:t xml:space="preserve">HAVANA (AP) — The world is much changed since the early days of 1962, but one thing has remained constant: </w:t>
      </w:r>
      <w:r w:rsidRPr="004B649F">
        <w:rPr>
          <w:rStyle w:val="StyleBoldUnderline"/>
        </w:rPr>
        <w:t>The United States’ economic embargo on Cuba</w:t>
      </w:r>
      <w:r w:rsidRPr="00806B6D">
        <w:rPr>
          <w:sz w:val="16"/>
        </w:rPr>
        <w:t>, a near-total trade ban that turned 50 on Tuesday.</w:t>
      </w:r>
      <w:r w:rsidRPr="00806B6D">
        <w:rPr>
          <w:sz w:val="12"/>
        </w:rPr>
        <w:t>¶</w:t>
      </w:r>
      <w:r w:rsidRPr="00806B6D">
        <w:rPr>
          <w:sz w:val="16"/>
        </w:rPr>
        <w:t xml:space="preserve"> Supporters say it is a justified measure against a repressive Communist government that has never stopped being a thorn in Washington’s side. Critics call it </w:t>
      </w:r>
      <w:r w:rsidRPr="004B649F">
        <w:rPr>
          <w:rStyle w:val="StyleBoldUnderline"/>
        </w:rPr>
        <w:t>a failed policy that has hurt ordinary Cubans instead of the government.</w:t>
      </w:r>
      <w:r w:rsidRPr="00806B6D">
        <w:rPr>
          <w:rStyle w:val="StyleBoldUnderline"/>
          <w:sz w:val="12"/>
          <w:u w:val="none"/>
        </w:rPr>
        <w:t>¶</w:t>
      </w:r>
      <w:r w:rsidRPr="00806B6D">
        <w:rPr>
          <w:sz w:val="16"/>
        </w:rPr>
        <w:t xml:space="preserve"> All acknowledge that it has not accomplished its core mission of toppling Fidel Castro or his brother and successor, Raúl.</w:t>
      </w:r>
      <w:r w:rsidRPr="00806B6D">
        <w:rPr>
          <w:sz w:val="12"/>
        </w:rPr>
        <w:t>¶</w:t>
      </w:r>
      <w:r w:rsidRPr="00806B6D">
        <w:rPr>
          <w:sz w:val="16"/>
        </w:rPr>
        <w:t xml:space="preserve"> “All this time has gone by, and yet we keep it in place,” said Wayne Smith, who was a young American diplomat in Havana in 1961 when relations were severed and who returned as the chief American diplomat after they were partially re-established under President Jimmy Carter. </w:t>
      </w:r>
      <w:r w:rsidRPr="00627C94">
        <w:rPr>
          <w:rStyle w:val="StyleBoldUnderline"/>
        </w:rPr>
        <w:t>“We talk to the Russians, we talk to the Chinese, we have normal relations even with Vietnam</w:t>
      </w:r>
      <w:r w:rsidRPr="00806B6D">
        <w:rPr>
          <w:sz w:val="16"/>
        </w:rPr>
        <w:t>,” Mr. Smith said. “</w:t>
      </w:r>
      <w:r w:rsidRPr="00627C94">
        <w:rPr>
          <w:rStyle w:val="StyleBoldUnderline"/>
        </w:rPr>
        <w:t>We trade with all of them. So why not with Cuba?”</w:t>
      </w:r>
      <w:r w:rsidRPr="00806B6D">
        <w:rPr>
          <w:rStyle w:val="StyleBoldUnderline"/>
          <w:sz w:val="12"/>
          <w:u w:val="none"/>
        </w:rPr>
        <w:t>¶</w:t>
      </w:r>
      <w:r w:rsidRPr="00806B6D">
        <w:rPr>
          <w:sz w:val="16"/>
        </w:rPr>
        <w:t xml:space="preserve"> In the White House, the first sign of the looming total embargo came when President John F. Kennedy told his press secretary to buy him as many H. Upmann Cuban cigars as he could find. The aide came back with 1,200.</w:t>
      </w:r>
      <w:r w:rsidRPr="00806B6D">
        <w:rPr>
          <w:sz w:val="12"/>
        </w:rPr>
        <w:t>¶</w:t>
      </w:r>
      <w:r w:rsidRPr="00806B6D">
        <w:rPr>
          <w:sz w:val="16"/>
        </w:rPr>
        <w:t xml:space="preserve"> Although trade restrictions had been imposed by his predecessor, President Dwight D. Eisenhower, Mr. Kennedy announced the total embargo on Feb. 3, 1962, citing “the subversive offensive of Sino-Soviet Communism with which the government of Cuba is publicly aligned.”</w:t>
      </w:r>
      <w:r w:rsidRPr="00806B6D">
        <w:rPr>
          <w:sz w:val="12"/>
        </w:rPr>
        <w:t>¶</w:t>
      </w:r>
      <w:r w:rsidRPr="00806B6D">
        <w:rPr>
          <w:sz w:val="16"/>
        </w:rPr>
        <w:t xml:space="preserve"> It went into effect four days later at the height of the cold war, a year removed from the failed C.I.A.-backed Bay of Pigs invasion meant to oust Communism from Cuba and eight months before the Soviet attempts to put nuclear missiles on the island brought the two superpowers to the brink of war.</w:t>
      </w:r>
      <w:r w:rsidRPr="00806B6D">
        <w:rPr>
          <w:sz w:val="12"/>
        </w:rPr>
        <w:t>¶</w:t>
      </w:r>
      <w:r w:rsidRPr="00806B6D">
        <w:rPr>
          <w:sz w:val="16"/>
        </w:rPr>
        <w:t xml:space="preserve"> Little was planned to observe Tuesday’s anniversary, but Cuban-American members of Congress issued a joint statement vowing to keep the heat on Cuba.</w:t>
      </w:r>
      <w:r w:rsidRPr="00806B6D">
        <w:rPr>
          <w:sz w:val="12"/>
        </w:rPr>
        <w:t>¶</w:t>
      </w:r>
      <w:r w:rsidRPr="00806B6D">
        <w:rPr>
          <w:sz w:val="16"/>
        </w:rPr>
        <w:t xml:space="preserve"> </w:t>
      </w:r>
      <w:r w:rsidRPr="00BC23A5">
        <w:rPr>
          <w:rStyle w:val="StyleBoldUnderline"/>
        </w:rPr>
        <w:t>Supporters of the policy acknowledge that many American strategic concerns from the 1960s are now in the past,</w:t>
      </w:r>
      <w:r w:rsidRPr="00806B6D">
        <w:rPr>
          <w:sz w:val="16"/>
        </w:rPr>
        <w:t xml:space="preserve"> such as curbing Soviet influence and keeping Fidel Castro from exporting revolution throughout Latin America. But they say that other justifications remain, such as the confiscation of United States property in Cuba and the need to press for greater freedoms on the island.</w:t>
      </w:r>
      <w:r w:rsidRPr="00806B6D">
        <w:rPr>
          <w:sz w:val="12"/>
        </w:rPr>
        <w:t>¶</w:t>
      </w:r>
      <w:r w:rsidRPr="00806B6D">
        <w:rPr>
          <w:sz w:val="16"/>
        </w:rPr>
        <w:t xml:space="preserve"> </w:t>
      </w:r>
      <w:r w:rsidRPr="00806B6D">
        <w:rPr>
          <w:rStyle w:val="StyleBoldUnderline"/>
        </w:rPr>
        <w:t xml:space="preserve">“We have a hemispheric commitment to freedom and democracy and respect for human rights,” said José Cárdenas, a former National Security Council staff member on Cuba </w:t>
      </w:r>
      <w:r w:rsidRPr="00806B6D">
        <w:rPr>
          <w:sz w:val="16"/>
        </w:rPr>
        <w:t>under President George W. Bush. “I still think that those are worthy aspirations.”</w:t>
      </w:r>
      <w:r w:rsidRPr="00806B6D">
        <w:rPr>
          <w:sz w:val="12"/>
        </w:rPr>
        <w:t>¶</w:t>
      </w:r>
      <w:r w:rsidRPr="00806B6D">
        <w:rPr>
          <w:sz w:val="16"/>
        </w:rPr>
        <w:t xml:space="preserve"> </w:t>
      </w:r>
      <w:r w:rsidRPr="00806B6D">
        <w:rPr>
          <w:rStyle w:val="StyleBoldUnderline"/>
        </w:rPr>
        <w:t>With just 90 miles of sea between Florida and Cuba, the United States would be a natural No. 1 trade partner and source of tourism.</w:t>
      </w:r>
      <w:r w:rsidRPr="00806B6D">
        <w:rPr>
          <w:rStyle w:val="StyleBoldUnderline"/>
          <w:sz w:val="12"/>
          <w:u w:val="none"/>
        </w:rPr>
        <w:t>¶</w:t>
      </w:r>
      <w:r w:rsidRPr="00806B6D">
        <w:rPr>
          <w:sz w:val="16"/>
        </w:rPr>
        <w:t xml:space="preserve"> </w:t>
      </w:r>
      <w:r w:rsidRPr="00806B6D">
        <w:rPr>
          <w:rStyle w:val="StyleBoldUnderline"/>
        </w:rPr>
        <w:t xml:space="preserve">The embargo is a constant talking point for island authorities, who blame it for shortages of everything from medical equipment to the concrete needed for highway construction. </w:t>
      </w:r>
      <w:r w:rsidRPr="00806B6D">
        <w:rPr>
          <w:rStyle w:val="Emphasis"/>
        </w:rPr>
        <w:t>Cuba frequently fulminates against the “blockade” at the United Nations and demands the United States end its “genocidal” policy</w:t>
      </w:r>
      <w:r w:rsidRPr="00806B6D">
        <w:rPr>
          <w:sz w:val="16"/>
        </w:rPr>
        <w:t>. Every fall, a vast majority of nations back a resolution condemning the embargo.</w:t>
      </w:r>
    </w:p>
    <w:p w:rsidR="00285888" w:rsidRDefault="00285888" w:rsidP="00285888">
      <w:pPr>
        <w:ind w:left="288"/>
        <w:rPr>
          <w:sz w:val="16"/>
        </w:rPr>
      </w:pPr>
    </w:p>
    <w:p w:rsidR="00285888" w:rsidRDefault="00285888" w:rsidP="00285888">
      <w:pPr>
        <w:ind w:left="288"/>
        <w:rPr>
          <w:sz w:val="16"/>
        </w:rPr>
      </w:pPr>
    </w:p>
    <w:p w:rsidR="00285888" w:rsidRDefault="00285888" w:rsidP="00285888">
      <w:pPr>
        <w:pStyle w:val="Heading2"/>
      </w:pPr>
      <w:r>
        <w:lastRenderedPageBreak/>
        <w:t xml:space="preserve">Whole Embargo Key </w:t>
      </w:r>
    </w:p>
    <w:p w:rsidR="00285888" w:rsidRDefault="00285888" w:rsidP="00285888">
      <w:pPr>
        <w:pStyle w:val="Heading3"/>
      </w:pPr>
      <w:r>
        <w:t xml:space="preserve">Solvency---Entire Embargo Key </w:t>
      </w:r>
    </w:p>
    <w:p w:rsidR="00285888" w:rsidRDefault="00285888" w:rsidP="00285888">
      <w:pPr>
        <w:pStyle w:val="Heading4"/>
      </w:pPr>
      <w:r w:rsidRPr="001162DB">
        <w:t>The Embargo must End</w:t>
      </w:r>
      <w:r>
        <w:t xml:space="preserve">, Its Outdated, Impractical, and economically detrimental </w:t>
      </w:r>
      <w:r w:rsidRPr="001162DB">
        <w:t xml:space="preserve"> </w:t>
      </w:r>
    </w:p>
    <w:p w:rsidR="00285888" w:rsidRPr="00435E5F" w:rsidRDefault="00285888" w:rsidP="00285888">
      <w:pPr>
        <w:rPr>
          <w:sz w:val="16"/>
        </w:rPr>
      </w:pPr>
      <w:r w:rsidRPr="00435E5F">
        <w:rPr>
          <w:sz w:val="16"/>
        </w:rPr>
        <w:t xml:space="preserve"> Daniel </w:t>
      </w:r>
      <w:r w:rsidRPr="00435E5F">
        <w:rPr>
          <w:rStyle w:val="StyleStyleBold12pt"/>
        </w:rPr>
        <w:t>Hanson</w:t>
      </w:r>
      <w:r w:rsidRPr="00435E5F">
        <w:rPr>
          <w:sz w:val="16"/>
        </w:rPr>
        <w:t xml:space="preserve">, Dayne </w:t>
      </w:r>
      <w:r w:rsidRPr="00435E5F">
        <w:rPr>
          <w:rStyle w:val="StyleStyleBold12pt"/>
        </w:rPr>
        <w:t>Batten</w:t>
      </w:r>
      <w:r w:rsidRPr="00435E5F">
        <w:rPr>
          <w:sz w:val="16"/>
        </w:rPr>
        <w:t xml:space="preserve"> &amp; Harrison </w:t>
      </w:r>
      <w:r w:rsidRPr="00435E5F">
        <w:rPr>
          <w:rStyle w:val="StyleStyleBold12pt"/>
        </w:rPr>
        <w:t>Ealey</w:t>
      </w:r>
      <w:r w:rsidRPr="00435E5F">
        <w:rPr>
          <w:sz w:val="16"/>
        </w:rPr>
        <w:t xml:space="preserve"> 1/16/</w:t>
      </w:r>
      <w:r w:rsidRPr="00435E5F">
        <w:rPr>
          <w:rStyle w:val="StyleStyleBold12pt"/>
        </w:rPr>
        <w:t>2013</w:t>
      </w:r>
      <w:r w:rsidRPr="00435E5F">
        <w:rPr>
          <w:sz w:val="16"/>
        </w:rPr>
        <w:t xml:space="preserve"> It's Time For The U.S. To End Its Senseless Embargo Of Cubahttp://www.forbes.com/sites/realspin/2013/01/16/its-time-for-the-u-s-to-end-its-senseless-embargo-of-cuba/</w:t>
      </w:r>
    </w:p>
    <w:p w:rsidR="00285888" w:rsidRDefault="00285888" w:rsidP="00285888">
      <w:pPr>
        <w:ind w:left="288"/>
        <w:rPr>
          <w:rStyle w:val="StyleBoldUnderline"/>
        </w:rPr>
      </w:pPr>
      <w:r w:rsidRPr="00021065">
        <w:rPr>
          <w:rStyle w:val="StyleBoldUnderline"/>
        </w:rPr>
        <w:t>For the first time in more than fifty years, Cuban citizens can travel abroad without permission from their government</w:t>
      </w:r>
      <w:r w:rsidRPr="003A00FA">
        <w:rPr>
          <w:sz w:val="16"/>
        </w:rPr>
        <w:t xml:space="preserve">. </w:t>
      </w:r>
      <w:r w:rsidRPr="00533B19">
        <w:rPr>
          <w:rStyle w:val="StyleBoldUnderline"/>
        </w:rPr>
        <w:t>The move</w:t>
      </w:r>
      <w:r w:rsidRPr="003A00FA">
        <w:rPr>
          <w:sz w:val="16"/>
        </w:rPr>
        <w:t xml:space="preserve">, part of a broader reform package being phased in </w:t>
      </w:r>
      <w:r w:rsidRPr="00533B19">
        <w:rPr>
          <w:rStyle w:val="StyleBoldUnderline"/>
        </w:rPr>
        <w:t>by Raul Castro, underscores the irrationality of America’s continuation of a five-decade old embargo.</w:t>
      </w:r>
      <w:r w:rsidRPr="003A00FA">
        <w:rPr>
          <w:sz w:val="12"/>
        </w:rPr>
        <w:t>¶</w:t>
      </w:r>
      <w:r w:rsidRPr="003A00FA">
        <w:rPr>
          <w:sz w:val="16"/>
        </w:rPr>
        <w:t xml:space="preserve"> While the embargo has been through several legal iterations in the intervening years, the general tenor of the U.S. position toward Cuba is a hardline not-in-my-backyard approach to communism a la the Monroe Doctrine. </w:t>
      </w:r>
      <w:r w:rsidRPr="0031100C">
        <w:rPr>
          <w:rStyle w:val="StyleBoldUnderline"/>
        </w:rPr>
        <w:t xml:space="preserve">The official position is </w:t>
      </w:r>
      <w:r w:rsidRPr="0031100C">
        <w:rPr>
          <w:rStyle w:val="Emphasis"/>
        </w:rPr>
        <w:t>outdated, hypocritical, and counterproductive</w:t>
      </w:r>
      <w:r w:rsidRPr="003A00FA">
        <w:rPr>
          <w:sz w:val="16"/>
        </w:rPr>
        <w:t>.</w:t>
      </w:r>
      <w:r w:rsidRPr="003A00FA">
        <w:rPr>
          <w:sz w:val="12"/>
        </w:rPr>
        <w:t>¶</w:t>
      </w:r>
      <w:r w:rsidRPr="003A00FA">
        <w:rPr>
          <w:sz w:val="16"/>
        </w:rPr>
        <w:t xml:space="preserve"> The Cuban embargo was inaugurated by a Kennedy administration executive order in 1960 as a response to the confiscation of American property in Cuba under the newly installed Castro regime. The current incarnation of the embargo – codified primarily in the Helms-Burton Act – aims at producing free markets and representative democracy in Cuba through economic sanctions, travel restrictions, and international legal penalties.</w:t>
      </w:r>
      <w:r w:rsidRPr="003A00FA">
        <w:rPr>
          <w:sz w:val="12"/>
        </w:rPr>
        <w:t>¶</w:t>
      </w:r>
      <w:r w:rsidRPr="003A00FA">
        <w:rPr>
          <w:sz w:val="16"/>
        </w:rPr>
        <w:t xml:space="preserve"> </w:t>
      </w:r>
      <w:r w:rsidRPr="0031100C">
        <w:rPr>
          <w:rStyle w:val="StyleBoldUnderline"/>
        </w:rPr>
        <w:t>Since</w:t>
      </w:r>
      <w:r w:rsidRPr="003A00FA">
        <w:rPr>
          <w:sz w:val="16"/>
        </w:rPr>
        <w:t xml:space="preserve"> Fidel Castro abdicated power to his brother Raul in </w:t>
      </w:r>
      <w:r w:rsidRPr="0031100C">
        <w:rPr>
          <w:rStyle w:val="StyleBoldUnderline"/>
        </w:rPr>
        <w:t>2008</w:t>
      </w:r>
      <w:r w:rsidRPr="003A00FA">
        <w:rPr>
          <w:sz w:val="16"/>
        </w:rPr>
        <w:t xml:space="preserve">, </w:t>
      </w:r>
      <w:r w:rsidRPr="0031100C">
        <w:rPr>
          <w:rStyle w:val="StyleBoldUnderline"/>
        </w:rPr>
        <w:t>the government has undertaken more than 300 economic reforms designed to encourage enterprise, and restrictions have been lifted on property use, travel, farming, municipal governance, electronics access, and more</w:t>
      </w:r>
      <w:r w:rsidRPr="003A00FA">
        <w:rPr>
          <w:sz w:val="16"/>
        </w:rPr>
        <w:t xml:space="preserve">. Cuba is still a place of oppression and gross human rights abuse, but </w:t>
      </w:r>
      <w:r w:rsidRPr="0031100C">
        <w:rPr>
          <w:rStyle w:val="StyleBoldUnderline"/>
        </w:rPr>
        <w:t>recent events would indicate the 11 million person nation is moving in the right direction.</w:t>
      </w:r>
      <w:r w:rsidRPr="003A00FA">
        <w:rPr>
          <w:rStyle w:val="StyleBoldUnderline"/>
          <w:sz w:val="12"/>
          <w:u w:val="none"/>
        </w:rPr>
        <w:t>¶</w:t>
      </w:r>
      <w:r w:rsidRPr="003A00FA">
        <w:rPr>
          <w:rStyle w:val="StyleBoldUnderline"/>
          <w:sz w:val="12"/>
        </w:rPr>
        <w:t xml:space="preserve"> </w:t>
      </w:r>
      <w:r w:rsidRPr="0031100C">
        <w:rPr>
          <w:rStyle w:val="StyleBoldUnderline"/>
        </w:rPr>
        <w:t>Despite this progress, the U.S. spends massive amounts of money trying to keep illicit Cuban goods out of the United States</w:t>
      </w:r>
      <w:r w:rsidRPr="003A00FA">
        <w:rPr>
          <w:sz w:val="16"/>
        </w:rPr>
        <w:t>. At least 10 different agencies are responsible for enforcing different provisions of the embargo, and according to the Government Accountability Office</w:t>
      </w:r>
      <w:r w:rsidRPr="0031100C">
        <w:rPr>
          <w:rStyle w:val="StyleBoldUnderline"/>
        </w:rPr>
        <w:t>, the U.S. government devotes hundreds of millions of dollars and tens of thousands of man hours to administering the embargo each year.</w:t>
      </w:r>
      <w:r w:rsidRPr="003A00FA">
        <w:rPr>
          <w:rStyle w:val="StyleBoldUnderline"/>
          <w:sz w:val="12"/>
          <w:u w:val="none"/>
        </w:rPr>
        <w:t>¶</w:t>
      </w:r>
      <w:r w:rsidRPr="003A00FA">
        <w:rPr>
          <w:sz w:val="16"/>
        </w:rPr>
        <w:t xml:space="preserve"> At the Miami International Airport, visitors arriving from a Cuban airport are seven times more likely to be stopped and subjected to further customs inspections than are visitors from other countries. More than 70 percent of the Treasury’s Office of Foreign Assets Control inspections each year are centered on rooting out smuggled Cuban goods even though the agency administers more than 20 other trade bans</w:t>
      </w:r>
      <w:r w:rsidRPr="000B3E25">
        <w:rPr>
          <w:rStyle w:val="StyleBoldUnderline"/>
        </w:rPr>
        <w:t>.</w:t>
      </w:r>
      <w:r>
        <w:rPr>
          <w:rStyle w:val="StyleBoldUnderline"/>
        </w:rPr>
        <w:t xml:space="preserve"> </w:t>
      </w:r>
      <w:r w:rsidRPr="000B3E25">
        <w:rPr>
          <w:rStyle w:val="StyleBoldUnderline"/>
        </w:rPr>
        <w:t>Government resources could be better spent on the enforcement of other sanctions, such as illicit drug trade from Columbia, rather than the search for contraband cigars and rum.</w:t>
      </w:r>
      <w:r w:rsidRPr="003A00FA">
        <w:rPr>
          <w:rStyle w:val="StyleBoldUnderline"/>
          <w:sz w:val="12"/>
          <w:u w:val="none"/>
        </w:rPr>
        <w:t>¶</w:t>
      </w:r>
      <w:r w:rsidRPr="003A00FA">
        <w:rPr>
          <w:rStyle w:val="StyleBoldUnderline"/>
          <w:sz w:val="12"/>
        </w:rPr>
        <w:t xml:space="preserve"> </w:t>
      </w:r>
      <w:r w:rsidRPr="003A00FA">
        <w:rPr>
          <w:sz w:val="16"/>
        </w:rPr>
        <w:t xml:space="preserve">At present, </w:t>
      </w:r>
      <w:r w:rsidRPr="000B3E25">
        <w:rPr>
          <w:rStyle w:val="StyleBoldUnderline"/>
        </w:rPr>
        <w:t>the U.S. is largely alone in restricting access to Cuba.</w:t>
      </w:r>
      <w:r>
        <w:rPr>
          <w:rStyle w:val="StyleBoldUnderline"/>
        </w:rPr>
        <w:t xml:space="preserve"> </w:t>
      </w:r>
      <w:r w:rsidRPr="000B3E25">
        <w:rPr>
          <w:rStyle w:val="StyleBoldUnderline"/>
        </w:rPr>
        <w:t>The embargo has long been a point of friction between the United States and allies in Europe, South America, and Canada</w:t>
      </w:r>
      <w:r w:rsidRPr="003A00FA">
        <w:rPr>
          <w:sz w:val="16"/>
        </w:rPr>
        <w:t xml:space="preserve">. Every year since 1992, </w:t>
      </w:r>
      <w:r w:rsidRPr="000B3E25">
        <w:rPr>
          <w:rStyle w:val="StyleBoldUnderline"/>
        </w:rPr>
        <w:t>the U.S. has been publically condemned in the United Nations for maintaining counterproductive and worn out trade and migration restrictions against Cuba</w:t>
      </w:r>
      <w:r w:rsidRPr="003A00FA">
        <w:rPr>
          <w:sz w:val="16"/>
        </w:rPr>
        <w:t xml:space="preserve"> despite the fact that nearly all 5,911 U.S. companies nationalized during the Castro takeover have dropped their claims.</w:t>
      </w:r>
      <w:r w:rsidRPr="003A00FA">
        <w:rPr>
          <w:sz w:val="12"/>
        </w:rPr>
        <w:t>¶</w:t>
      </w:r>
      <w:r w:rsidRPr="003A00FA">
        <w:rPr>
          <w:sz w:val="16"/>
        </w:rPr>
        <w:t xml:space="preserve"> Moreover, since Europeans, Japanese, and Canadians can travel and conduct business in Cuba unimpeded, the sanctions are rather toothless. The State Department has argued that the cost of conducting business in Cuba is only negligibly higher because of the embargo. For American multinational corporations wishing to undertake commerce in Cuba, foreign branches find it easy to conduct exchanges.</w:t>
      </w:r>
      <w:r w:rsidRPr="003A00FA">
        <w:rPr>
          <w:sz w:val="12"/>
        </w:rPr>
        <w:t>¶</w:t>
      </w:r>
      <w:r w:rsidRPr="003A00FA">
        <w:rPr>
          <w:sz w:val="16"/>
        </w:rPr>
        <w:t xml:space="preserve"> Yet, estimates of </w:t>
      </w:r>
      <w:r w:rsidRPr="00DB7E9F">
        <w:rPr>
          <w:rStyle w:val="StyleBoldUnderline"/>
        </w:rPr>
        <w:t>the sanctions’ annual cost to the U.S. economy range from $1.2 to $3.6 billion</w:t>
      </w:r>
      <w:r w:rsidRPr="003A00FA">
        <w:rPr>
          <w:sz w:val="16"/>
        </w:rPr>
        <w:t xml:space="preserve">, according to the U.S. Chamber of Commerce. Restrictions on trade disproportionately affect U.S. small businesses who lack the transportation and financial infrastructure to skirt the embargo. </w:t>
      </w:r>
      <w:r w:rsidRPr="00DB7E9F">
        <w:rPr>
          <w:rStyle w:val="StyleBoldUnderline"/>
        </w:rPr>
        <w:t>These restrictions translate into real reductions in income and employment for Americans in states like Florida, where the unemployment rate currently stands at 8.1 percent.</w:t>
      </w:r>
      <w:r w:rsidRPr="003A00FA">
        <w:rPr>
          <w:rStyle w:val="StyleBoldUnderline"/>
          <w:sz w:val="12"/>
          <w:u w:val="none"/>
        </w:rPr>
        <w:t>¶</w:t>
      </w:r>
      <w:r w:rsidRPr="003A00FA">
        <w:rPr>
          <w:sz w:val="16"/>
        </w:rPr>
        <w:t xml:space="preserve"> </w:t>
      </w:r>
      <w:r w:rsidRPr="00DB7E9F">
        <w:rPr>
          <w:rStyle w:val="StyleBoldUnderline"/>
        </w:rPr>
        <w:t>What’s worse, U.S. sanctions encourage Cuba to collaborate with regional players that are less friendly to American interests.</w:t>
      </w:r>
      <w:r w:rsidRPr="003A00FA">
        <w:rPr>
          <w:sz w:val="16"/>
        </w:rPr>
        <w:t xml:space="preserve"> For instance, in 2011, </w:t>
      </w:r>
      <w:r w:rsidRPr="00DB7E9F">
        <w:rPr>
          <w:rStyle w:val="StyleBoldUnderline"/>
        </w:rPr>
        <w:t>the country inked a deal with Venezuela for the construction of an underwater communications link, circumventing its need to connect with US-owned networks close to its shores.</w:t>
      </w:r>
      <w:r w:rsidRPr="003A00FA">
        <w:rPr>
          <w:rStyle w:val="StyleBoldUnderline"/>
          <w:sz w:val="12"/>
          <w:u w:val="none"/>
        </w:rPr>
        <w:t>¶</w:t>
      </w:r>
      <w:r w:rsidRPr="003A00FA">
        <w:rPr>
          <w:sz w:val="16"/>
        </w:rPr>
        <w:t xml:space="preserve"> </w:t>
      </w:r>
      <w:r w:rsidRPr="003A00FA">
        <w:rPr>
          <w:rStyle w:val="StyleBoldUnderline"/>
          <w:sz w:val="16"/>
          <w:u w:val="none"/>
        </w:rPr>
        <w:t>Repealing the embargo would fit into an American precedent of lifting trade and travel restrictions to countries who demonstrate progress towards democratic ideals</w:t>
      </w:r>
      <w:r w:rsidRPr="003A00FA">
        <w:rPr>
          <w:b/>
          <w:sz w:val="16"/>
        </w:rPr>
        <w:t>.</w:t>
      </w:r>
      <w:r w:rsidRPr="003A00FA">
        <w:rPr>
          <w:sz w:val="16"/>
        </w:rPr>
        <w:t xml:space="preserve"> Romania, Czechoslovakia, and Hungary were all offered normal trade relations in the 1970s after preliminary reforms even though they were still in clear violation of several US resolutions condemning their human rights practices. China, a communist country and perennial human rights abuser, is the U.S.’s second largest trading partner, and in November, trade restrictions against Myanmar were lessened notwithstanding a fifty year history of genocide and human trafficking propagated by its military government.</w:t>
      </w:r>
      <w:r w:rsidRPr="003A00FA">
        <w:rPr>
          <w:sz w:val="12"/>
        </w:rPr>
        <w:t>¶</w:t>
      </w:r>
      <w:r w:rsidRPr="003A00FA">
        <w:rPr>
          <w:sz w:val="16"/>
        </w:rPr>
        <w:t xml:space="preserve"> Which, of course, begs the question: when will the U.S. see fit to lift the embargo? If Cuba is trending towards democracy and free markets, what litmus test must be passed for the embargo to be rolled back?</w:t>
      </w:r>
      <w:r w:rsidRPr="003A00FA">
        <w:rPr>
          <w:sz w:val="12"/>
        </w:rPr>
        <w:t>¶</w:t>
      </w:r>
      <w:r w:rsidRPr="003A00FA">
        <w:rPr>
          <w:sz w:val="16"/>
        </w:rPr>
        <w:t xml:space="preserve"> </w:t>
      </w:r>
      <w:r w:rsidRPr="00246806">
        <w:rPr>
          <w:rStyle w:val="StyleBoldUnderline"/>
        </w:rPr>
        <w:t>The cost of the embargo to the United States is high in both dollar and moral terms, but it is higher for the Cuban people, who are cut off from the supposed champion of liberty in their hemisphere because of an antiquated Cold War dispute.</w:t>
      </w:r>
      <w:r>
        <w:rPr>
          <w:rStyle w:val="StyleBoldUnderline"/>
        </w:rPr>
        <w:t xml:space="preserve"> </w:t>
      </w:r>
      <w:r w:rsidRPr="00246806">
        <w:rPr>
          <w:rStyle w:val="StyleBoldUnderline"/>
        </w:rPr>
        <w:t>The progress being made in Cuba could be accelerated with the help of American charitable relief, business innovation, and tourism.</w:t>
      </w:r>
      <w:r w:rsidRPr="003A00FA">
        <w:rPr>
          <w:rStyle w:val="StyleBoldUnderline"/>
          <w:sz w:val="12"/>
          <w:u w:val="none"/>
        </w:rPr>
        <w:t>¶</w:t>
      </w:r>
      <w:r w:rsidRPr="003A00FA">
        <w:rPr>
          <w:sz w:val="16"/>
        </w:rPr>
        <w:t xml:space="preserve"> A perpetual embargo on a developing nation that is moving towards reform makes little sense, especially when America’s allies are openly hostile to the embargo. It keeps a broader discussion about smart reform in Cuba from gaining life, and </w:t>
      </w:r>
      <w:r w:rsidRPr="003A00FA">
        <w:rPr>
          <w:rStyle w:val="StyleBoldUnderline"/>
        </w:rPr>
        <w:t>it makes no economic sense.</w:t>
      </w:r>
      <w:r>
        <w:rPr>
          <w:rStyle w:val="StyleBoldUnderline"/>
        </w:rPr>
        <w:t xml:space="preserve"> </w:t>
      </w:r>
      <w:r w:rsidRPr="003A00FA">
        <w:rPr>
          <w:rStyle w:val="StyleBoldUnderline"/>
        </w:rPr>
        <w:t>It is time for the embargo to go.</w:t>
      </w:r>
    </w:p>
    <w:p w:rsidR="00285888" w:rsidRPr="003A00FA" w:rsidRDefault="00285888" w:rsidP="00285888">
      <w:pPr>
        <w:rPr>
          <w:rStyle w:val="StyleBoldUnderline"/>
        </w:rPr>
      </w:pPr>
    </w:p>
    <w:p w:rsidR="00285888" w:rsidRDefault="00285888" w:rsidP="00285888">
      <w:pPr>
        <w:pStyle w:val="Heading4"/>
      </w:pPr>
      <w:r>
        <w:t xml:space="preserve">It’s time to lift the Embargo, failed policy and numerous benefits </w:t>
      </w:r>
    </w:p>
    <w:p w:rsidR="00285888" w:rsidRPr="00DF46F4" w:rsidRDefault="00285888" w:rsidP="00285888">
      <w:pPr>
        <w:rPr>
          <w:sz w:val="16"/>
        </w:rPr>
      </w:pPr>
      <w:r w:rsidRPr="00DF46F4">
        <w:rPr>
          <w:sz w:val="16"/>
        </w:rPr>
        <w:t xml:space="preserve">Richard </w:t>
      </w:r>
      <w:r w:rsidRPr="00DF46F4">
        <w:rPr>
          <w:rStyle w:val="StyleStyleBold12pt"/>
        </w:rPr>
        <w:t>Danielson</w:t>
      </w:r>
      <w:r w:rsidRPr="00DF46F4">
        <w:rPr>
          <w:sz w:val="16"/>
        </w:rPr>
        <w:t xml:space="preserve"> April 8</w:t>
      </w:r>
      <w:r w:rsidRPr="00DF46F4">
        <w:rPr>
          <w:sz w:val="16"/>
          <w:vertAlign w:val="superscript"/>
        </w:rPr>
        <w:t>th</w:t>
      </w:r>
      <w:r w:rsidRPr="00DF46F4">
        <w:rPr>
          <w:sz w:val="16"/>
        </w:rPr>
        <w:t xml:space="preserve"> </w:t>
      </w:r>
      <w:r w:rsidRPr="00DF46F4">
        <w:rPr>
          <w:rStyle w:val="StyleStyleBold12pt"/>
        </w:rPr>
        <w:t>2013</w:t>
      </w:r>
      <w:r w:rsidRPr="00DF46F4">
        <w:rPr>
          <w:sz w:val="16"/>
        </w:rPr>
        <w:t xml:space="preserve">, </w:t>
      </w:r>
      <w:hyperlink r:id="rId127" w:history="1">
        <w:r w:rsidRPr="00D60E39">
          <w:rPr>
            <w:rStyle w:val="Hyperlink"/>
            <w:sz w:val="16"/>
          </w:rPr>
          <w:t>http://www.tampabay.com/news/politics/us-rep-kathy-castor-lift-cuba-embargo-travel-restrictions/2113828</w:t>
        </w:r>
      </w:hyperlink>
      <w:r>
        <w:rPr>
          <w:sz w:val="16"/>
        </w:rPr>
        <w:t xml:space="preserve">, Timed Staff Writer </w:t>
      </w:r>
    </w:p>
    <w:p w:rsidR="00285888" w:rsidRPr="00285888" w:rsidRDefault="00285888" w:rsidP="00285888">
      <w:pPr>
        <w:ind w:left="288"/>
        <w:rPr>
          <w:bCs/>
          <w:u w:val="single"/>
        </w:rPr>
      </w:pPr>
      <w:r w:rsidRPr="00D35ADD">
        <w:rPr>
          <w:sz w:val="16"/>
        </w:rPr>
        <w:lastRenderedPageBreak/>
        <w:t>TAMPA — Saying "</w:t>
      </w:r>
      <w:r w:rsidRPr="0052768E">
        <w:rPr>
          <w:rStyle w:val="StyleBoldUnderline"/>
        </w:rPr>
        <w:t>It's time to try something new</w:t>
      </w:r>
      <w:r w:rsidRPr="00D35ADD">
        <w:rPr>
          <w:sz w:val="16"/>
        </w:rPr>
        <w:t>," U.S. Rep. Kathy Castor on Monday called for the Obama administration and Congress to lift travel restrictions and the 51-year-old trade embargo on Cuba.</w:t>
      </w:r>
      <w:r w:rsidRPr="00D35ADD">
        <w:rPr>
          <w:sz w:val="12"/>
        </w:rPr>
        <w:t>¶</w:t>
      </w:r>
      <w:r w:rsidRPr="00D35ADD">
        <w:rPr>
          <w:sz w:val="16"/>
        </w:rPr>
        <w:t xml:space="preserve"> "</w:t>
      </w:r>
      <w:r w:rsidRPr="0052768E">
        <w:rPr>
          <w:rStyle w:val="StyleBoldUnderline"/>
        </w:rPr>
        <w:t>Cuba is changing," said Castor,</w:t>
      </w:r>
      <w:r w:rsidRPr="00D35ADD">
        <w:rPr>
          <w:sz w:val="16"/>
        </w:rPr>
        <w:t xml:space="preserve"> D-Tampa, who left on a fact-finding trip there Wednesday evening and returned Saturday. "</w:t>
      </w:r>
      <w:r w:rsidRPr="0052768E">
        <w:rPr>
          <w:rStyle w:val="StyleBoldUnderline"/>
        </w:rPr>
        <w:t>They have embarked on economic reforms that the United States</w:t>
      </w:r>
      <w:r w:rsidRPr="00D35ADD">
        <w:rPr>
          <w:sz w:val="16"/>
        </w:rPr>
        <w:t xml:space="preserve"> of America </w:t>
      </w:r>
      <w:r w:rsidRPr="0052768E">
        <w:rPr>
          <w:rStyle w:val="StyleBoldUnderline"/>
        </w:rPr>
        <w:t>should promote. The United States</w:t>
      </w:r>
      <w:r w:rsidRPr="00D35ADD">
        <w:rPr>
          <w:sz w:val="16"/>
        </w:rPr>
        <w:t xml:space="preserve"> of America </w:t>
      </w:r>
      <w:r w:rsidRPr="0052768E">
        <w:rPr>
          <w:rStyle w:val="StyleBoldUnderline"/>
        </w:rPr>
        <w:t>now should normalize relations and begin a constructive dialogue with the island nation."</w:t>
      </w:r>
      <w:r w:rsidRPr="00D35ADD">
        <w:rPr>
          <w:rStyle w:val="StyleBoldUnderline"/>
          <w:sz w:val="12"/>
          <w:u w:val="none"/>
        </w:rPr>
        <w:t>¶</w:t>
      </w:r>
      <w:r w:rsidRPr="00D35ADD">
        <w:rPr>
          <w:sz w:val="16"/>
        </w:rPr>
        <w:t xml:space="preserve"> Castor has worked for years to help arrange direct flights from Tampa International Airport to Havana, but her support for ending the embargo and travel restrictions goes further than before.</w:t>
      </w:r>
      <w:r w:rsidRPr="00D35ADD">
        <w:rPr>
          <w:sz w:val="12"/>
        </w:rPr>
        <w:t>¶</w:t>
      </w:r>
      <w:r w:rsidRPr="00D35ADD">
        <w:rPr>
          <w:sz w:val="16"/>
        </w:rPr>
        <w:t xml:space="preserve"> </w:t>
      </w:r>
      <w:r w:rsidRPr="0052768E">
        <w:rPr>
          <w:rStyle w:val="StyleBoldUnderline"/>
        </w:rPr>
        <w:t>Castor</w:t>
      </w:r>
      <w:r w:rsidRPr="00D35ADD">
        <w:rPr>
          <w:sz w:val="16"/>
        </w:rPr>
        <w:t xml:space="preserve"> said Fidel Castro is no longer in power, </w:t>
      </w:r>
      <w:r w:rsidRPr="0052768E">
        <w:rPr>
          <w:rStyle w:val="StyleBoldUnderline"/>
        </w:rPr>
        <w:t>described</w:t>
      </w:r>
      <w:r w:rsidRPr="00D35ADD">
        <w:rPr>
          <w:sz w:val="16"/>
        </w:rPr>
        <w:t xml:space="preserve"> his brother, </w:t>
      </w:r>
      <w:r w:rsidRPr="0052768E">
        <w:rPr>
          <w:rStyle w:val="StyleBoldUnderline"/>
        </w:rPr>
        <w:t>President Raul Castro, as "a much more practical ruler,"</w:t>
      </w:r>
      <w:r w:rsidRPr="00D35ADD">
        <w:rPr>
          <w:sz w:val="16"/>
        </w:rPr>
        <w:t xml:space="preserve"> and said </w:t>
      </w:r>
      <w:r w:rsidRPr="0052768E">
        <w:rPr>
          <w:rStyle w:val="StyleBoldUnderline"/>
        </w:rPr>
        <w:t>there is a generational change in Cuba's government.</w:t>
      </w:r>
      <w:r w:rsidRPr="00D35ADD">
        <w:rPr>
          <w:rStyle w:val="StyleBoldUnderline"/>
          <w:sz w:val="12"/>
          <w:u w:val="none"/>
        </w:rPr>
        <w:t>¶</w:t>
      </w:r>
      <w:r w:rsidRPr="00D35ADD">
        <w:rPr>
          <w:rStyle w:val="StyleBoldUnderline"/>
          <w:sz w:val="12"/>
        </w:rPr>
        <w:t xml:space="preserve"> </w:t>
      </w:r>
      <w:r w:rsidRPr="00D35ADD">
        <w:rPr>
          <w:sz w:val="16"/>
        </w:rPr>
        <w:t xml:space="preserve">"They are still a hard-core communist nation, but </w:t>
      </w:r>
      <w:r w:rsidRPr="0052768E">
        <w:rPr>
          <w:rStyle w:val="StyleBoldUnderline"/>
        </w:rPr>
        <w:t>they are embarking on market reforms in their economy that deserve encouragement</w:t>
      </w:r>
      <w:r w:rsidRPr="00D35ADD">
        <w:rPr>
          <w:sz w:val="16"/>
        </w:rPr>
        <w:t>," said Castor, who traveled with members of her staff and representatives of the nonprofit, nonpartisan Center for Democracy in the Americas.</w:t>
      </w:r>
      <w:r w:rsidRPr="00D35ADD">
        <w:rPr>
          <w:sz w:val="12"/>
        </w:rPr>
        <w:t>¶</w:t>
      </w:r>
      <w:r w:rsidRPr="00D35ADD">
        <w:rPr>
          <w:sz w:val="16"/>
        </w:rPr>
        <w:t xml:space="preserve"> Castor said she plans to ask President Barack Obama and Secretary of State John Kerry "to open talks to lead to greater trade and travel opportunities."</w:t>
      </w:r>
      <w:r w:rsidRPr="00D35ADD">
        <w:rPr>
          <w:sz w:val="12"/>
        </w:rPr>
        <w:t>¶</w:t>
      </w:r>
      <w:r w:rsidRPr="00D35ADD">
        <w:rPr>
          <w:sz w:val="16"/>
        </w:rPr>
        <w:t xml:space="preserve"> "This should not be done with blinders on, however," she said. "There are still very significant human rights challenges in Cuba. It is still, to many extents, a repressive regime that does not allow citizens to enjoy all of the human rights that we all enjoy.</w:t>
      </w:r>
      <w:r w:rsidRPr="00D35ADD">
        <w:rPr>
          <w:sz w:val="12"/>
        </w:rPr>
        <w:t>¶</w:t>
      </w:r>
      <w:r w:rsidRPr="00D35ADD">
        <w:rPr>
          <w:sz w:val="16"/>
        </w:rPr>
        <w:t xml:space="preserve"> "</w:t>
      </w:r>
      <w:r w:rsidRPr="00D35ADD">
        <w:rPr>
          <w:rStyle w:val="StyleBoldUnderline"/>
          <w:sz w:val="16"/>
          <w:u w:val="none"/>
        </w:rPr>
        <w:t>But</w:t>
      </w:r>
      <w:r w:rsidRPr="0052768E">
        <w:rPr>
          <w:rStyle w:val="StyleBoldUnderline"/>
        </w:rPr>
        <w:t xml:space="preserve"> after 50 years of an embargo and isolation that's proved that it hasn't worked, it's time to try something new and refresh our relationship</w:t>
      </w:r>
      <w:r w:rsidRPr="00D35ADD">
        <w:rPr>
          <w:sz w:val="16"/>
        </w:rPr>
        <w:t>," she said.</w:t>
      </w:r>
      <w:r w:rsidRPr="00D35ADD">
        <w:rPr>
          <w:sz w:val="12"/>
        </w:rPr>
        <w:t>¶</w:t>
      </w:r>
      <w:r w:rsidRPr="00D35ADD">
        <w:rPr>
          <w:sz w:val="16"/>
        </w:rPr>
        <w:t xml:space="preserve"> </w:t>
      </w:r>
      <w:r w:rsidRPr="00D35ADD">
        <w:rPr>
          <w:rStyle w:val="StyleBoldUnderline"/>
        </w:rPr>
        <w:t>Easing the restrictions would offer the United States a variety of benefits</w:t>
      </w:r>
      <w:r w:rsidRPr="00D35ADD">
        <w:rPr>
          <w:sz w:val="16"/>
        </w:rPr>
        <w:t xml:space="preserve">, Castor said: </w:t>
      </w:r>
      <w:r w:rsidRPr="00D35ADD">
        <w:rPr>
          <w:rStyle w:val="StyleBoldUnderline"/>
        </w:rPr>
        <w:t>a new market for manufacturers</w:t>
      </w:r>
      <w:r w:rsidRPr="00D35ADD">
        <w:rPr>
          <w:sz w:val="16"/>
        </w:rPr>
        <w:t xml:space="preserve"> who cannot sell to Cuba now, </w:t>
      </w:r>
      <w:r w:rsidRPr="00D35ADD">
        <w:rPr>
          <w:rStyle w:val="StyleBoldUnderline"/>
        </w:rPr>
        <w:t>more influence over a Cuban offshore oil drilling industry whose antiquated technology could threaten Florida beaches, and an opportunity for Tampa to become a tourism gateway to the island.</w:t>
      </w:r>
    </w:p>
    <w:p w:rsidR="00285888" w:rsidRPr="005B4D59" w:rsidRDefault="00285888" w:rsidP="00285888"/>
    <w:p w:rsidR="00285888" w:rsidRDefault="00285888" w:rsidP="00285888">
      <w:pPr>
        <w:pStyle w:val="Heading4"/>
      </w:pPr>
      <w:r>
        <w:t xml:space="preserve">The Embargo has failed to succeed, Now is the time to lift it. </w:t>
      </w:r>
    </w:p>
    <w:p w:rsidR="00285888" w:rsidRPr="00285888" w:rsidRDefault="00285888" w:rsidP="00285888">
      <w:pPr>
        <w:rPr>
          <w:sz w:val="16"/>
        </w:rPr>
      </w:pPr>
      <w:r w:rsidRPr="00650571">
        <w:rPr>
          <w:sz w:val="16"/>
        </w:rPr>
        <w:t xml:space="preserve">SCOTT </w:t>
      </w:r>
      <w:r w:rsidRPr="00650571">
        <w:rPr>
          <w:rStyle w:val="StyleStyleBold12pt"/>
        </w:rPr>
        <w:t>STERN</w:t>
      </w:r>
      <w:r w:rsidRPr="00650571">
        <w:rPr>
          <w:sz w:val="16"/>
        </w:rPr>
        <w:t xml:space="preserve">, February 10, </w:t>
      </w:r>
      <w:r w:rsidRPr="00650571">
        <w:rPr>
          <w:rStyle w:val="StyleStyleBold12pt"/>
        </w:rPr>
        <w:t>2012</w:t>
      </w:r>
      <w:r w:rsidRPr="00650571">
        <w:rPr>
          <w:sz w:val="16"/>
        </w:rPr>
        <w:t xml:space="preserve">, Lift the Cuba embargo, </w:t>
      </w:r>
      <w:hyperlink r:id="rId128" w:history="1">
        <w:r w:rsidRPr="00650571">
          <w:rPr>
            <w:rStyle w:val="Hyperlink"/>
            <w:sz w:val="16"/>
          </w:rPr>
          <w:t>http://yaledailynews.com/blog/2012/02/10/stern-lift-the-cuba-embargo/</w:t>
        </w:r>
      </w:hyperlink>
      <w:r w:rsidRPr="00650571">
        <w:rPr>
          <w:sz w:val="16"/>
        </w:rPr>
        <w:t xml:space="preserve"> , Writer for the Yale Daily News </w:t>
      </w:r>
    </w:p>
    <w:p w:rsidR="00285888" w:rsidRPr="00285888" w:rsidRDefault="00285888" w:rsidP="00285888">
      <w:pPr>
        <w:spacing w:after="200" w:line="276" w:lineRule="auto"/>
        <w:ind w:left="288"/>
        <w:rPr>
          <w:rFonts w:asciiTheme="minorHAnsi" w:hAnsiTheme="minorHAnsi" w:cstheme="minorBidi"/>
          <w:sz w:val="16"/>
        </w:rPr>
      </w:pPr>
      <w:r w:rsidRPr="00650571">
        <w:rPr>
          <w:rFonts w:asciiTheme="minorHAnsi" w:hAnsiTheme="minorHAnsi" w:cstheme="minorBidi"/>
          <w:sz w:val="16"/>
        </w:rPr>
        <w:t>Fifty years ago Tuesday, President John F. Kennedy’s Proclamation 3447 entered into full force, and all trade between the United States and Cuba was prohibited. The measure dramatically tightened what had been a partial economic embargo against Cuba — and the harsher measure continues to this day.</w:t>
      </w:r>
      <w:r w:rsidRPr="00650571">
        <w:rPr>
          <w:rFonts w:asciiTheme="minorHAnsi" w:hAnsiTheme="minorHAnsi" w:cstheme="minorBidi"/>
          <w:sz w:val="12"/>
        </w:rPr>
        <w:t>¶</w:t>
      </w:r>
      <w:r w:rsidRPr="00650571">
        <w:rPr>
          <w:rFonts w:asciiTheme="minorHAnsi" w:hAnsiTheme="minorHAnsi" w:cstheme="minorBidi"/>
          <w:sz w:val="16"/>
        </w:rPr>
        <w:t xml:space="preserve"> The embargo was initially enacted after Fidel Castro took power and the Cuban government nationalized American holdings in Cuba. </w:t>
      </w:r>
      <w:r w:rsidRPr="00F06F4D">
        <w:rPr>
          <w:rStyle w:val="StyleBoldUnderline"/>
        </w:rPr>
        <w:t>The embargo prohibits American citizens from doing business with Cuba</w:t>
      </w:r>
      <w:r w:rsidRPr="00650571">
        <w:rPr>
          <w:rFonts w:asciiTheme="minorHAnsi" w:hAnsiTheme="minorHAnsi" w:cstheme="minorBidi"/>
          <w:sz w:val="16"/>
        </w:rPr>
        <w:t xml:space="preserve">, visiting (except under exceptional circumstances) and, until 2000, even providing humanitarian aid. </w:t>
      </w:r>
      <w:r w:rsidRPr="00F06F4D">
        <w:rPr>
          <w:rStyle w:val="StyleBoldUnderline"/>
        </w:rPr>
        <w:t>The embargo’s extraterritorial provisions also make it extremely difficult for Cuba to do business with other countries.</w:t>
      </w:r>
      <w:r w:rsidRPr="00650571">
        <w:rPr>
          <w:rStyle w:val="StyleBoldUnderline"/>
          <w:sz w:val="12"/>
          <w:u w:val="none"/>
        </w:rPr>
        <w:t>¶</w:t>
      </w:r>
      <w:r w:rsidRPr="00650571">
        <w:rPr>
          <w:rFonts w:asciiTheme="minorHAnsi" w:hAnsiTheme="minorHAnsi" w:cstheme="minorBidi"/>
          <w:sz w:val="16"/>
        </w:rPr>
        <w:t xml:space="preserve"> </w:t>
      </w:r>
      <w:r w:rsidRPr="00F06F4D">
        <w:rPr>
          <w:rStyle w:val="StyleBoldUnderline"/>
        </w:rPr>
        <w:t>The embargo has stunted the Cuban economy and limited Cubans’ access to good food, modern technology and useful medicine. It has</w:t>
      </w:r>
      <w:r w:rsidRPr="00650571">
        <w:rPr>
          <w:rFonts w:asciiTheme="minorHAnsi" w:hAnsiTheme="minorHAnsi" w:cstheme="minorBidi"/>
          <w:sz w:val="16"/>
        </w:rPr>
        <w:t xml:space="preserve"> also </w:t>
      </w:r>
      <w:r w:rsidRPr="00F06F4D">
        <w:rPr>
          <w:rStyle w:val="StyleBoldUnderline"/>
        </w:rPr>
        <w:t>hurt the United States’ relationships with other countries</w:t>
      </w:r>
      <w:r w:rsidRPr="00650571">
        <w:rPr>
          <w:rFonts w:asciiTheme="minorHAnsi" w:hAnsiTheme="minorHAnsi" w:cstheme="minorBidi"/>
          <w:sz w:val="16"/>
        </w:rPr>
        <w:t xml:space="preserve"> — the European Parliament actually passed a law making it illegal for Europeans to comply with certain parts of the embargo. The purpose of the embargo was undeniably to make life so difficult for Cubans that they would see the error of their ways and expel Castro and communism. The United States government has maintained — for 50 years — that it will not do business with Cuba until it learns to respect human rights and liberty.</w:t>
      </w:r>
      <w:r w:rsidRPr="00650571">
        <w:rPr>
          <w:rFonts w:asciiTheme="minorHAnsi" w:hAnsiTheme="minorHAnsi" w:cstheme="minorBidi"/>
          <w:sz w:val="12"/>
        </w:rPr>
        <w:t>¶</w:t>
      </w:r>
      <w:r w:rsidRPr="00650571">
        <w:rPr>
          <w:rFonts w:asciiTheme="minorHAnsi" w:hAnsiTheme="minorHAnsi" w:cstheme="minorBidi"/>
          <w:sz w:val="16"/>
        </w:rPr>
        <w:t xml:space="preserve"> </w:t>
      </w:r>
      <w:r w:rsidRPr="00F06F4D">
        <w:rPr>
          <w:rStyle w:val="StyleBoldUnderline"/>
        </w:rPr>
        <w:t>There is a pretty serious problem with this plan</w:t>
      </w:r>
      <w:r w:rsidRPr="00F06F4D">
        <w:rPr>
          <w:rStyle w:val="Emphasis"/>
        </w:rPr>
        <w:t>: It hasn’t worked</w:t>
      </w:r>
      <w:r w:rsidRPr="00650571">
        <w:rPr>
          <w:rFonts w:asciiTheme="minorHAnsi" w:hAnsiTheme="minorHAnsi" w:cstheme="minorBidi"/>
          <w:sz w:val="16"/>
        </w:rPr>
        <w:t xml:space="preserve">. Beyond the fact that Castro is still in power and Cuba is still not a democracy, </w:t>
      </w:r>
      <w:r w:rsidRPr="00F06F4D">
        <w:rPr>
          <w:rStyle w:val="StyleBoldUnderline"/>
        </w:rPr>
        <w:t>the embargo has not truly succeeded in sewing resentment into the hearts and minds of the Cuban people. The embargo allows Castro to make the United States and the embargo the scapegoats for all of Cuba’s ills.</w:t>
      </w:r>
      <w:r w:rsidRPr="00650571">
        <w:rPr>
          <w:rFonts w:asciiTheme="minorHAnsi" w:hAnsiTheme="minorHAnsi" w:cstheme="minorBidi"/>
          <w:sz w:val="16"/>
        </w:rPr>
        <w:t xml:space="preserve"> It also forces Cuba to rely on countries like the former USSR, China and Venezuela for trade. The appalling hypocrisy of the embargo is that the United States nearly always maintained diplomatic and economic relationships with countries like Russia, China and Vietnam even during the heart of the Cold War.</w:t>
      </w:r>
      <w:r w:rsidRPr="00650571">
        <w:rPr>
          <w:rFonts w:asciiTheme="minorHAnsi" w:hAnsiTheme="minorHAnsi" w:cstheme="minorBidi"/>
          <w:sz w:val="12"/>
        </w:rPr>
        <w:t>¶</w:t>
      </w:r>
      <w:r w:rsidRPr="00650571">
        <w:rPr>
          <w:rFonts w:asciiTheme="minorHAnsi" w:hAnsiTheme="minorHAnsi" w:cstheme="minorBidi"/>
          <w:sz w:val="16"/>
        </w:rPr>
        <w:t xml:space="preserve"> Numerous influential people have come out against the Cuban embargo, including Pope John Paul II, Jesse Jackson and George Schultz. They all claim that </w:t>
      </w:r>
      <w:r w:rsidRPr="00F06F4D">
        <w:rPr>
          <w:rStyle w:val="StyleBoldUnderline"/>
        </w:rPr>
        <w:t>the embargo hurts the Cuban people, not the Cuban government.</w:t>
      </w:r>
      <w:r w:rsidRPr="00650571">
        <w:rPr>
          <w:rFonts w:asciiTheme="minorHAnsi" w:hAnsiTheme="minorHAnsi" w:cstheme="minorBidi"/>
          <w:sz w:val="16"/>
        </w:rPr>
        <w:t xml:space="preserve"> Democratic politicians Gary Hart, George McGovern and Jimmy Carter have also expressed this view. It is interesting to note, however, that Hart and McGovern only became vocal enemies of the embargo long after their presidential runs. Politicians are scared openly to oppose the embargo.</w:t>
      </w:r>
    </w:p>
    <w:p w:rsidR="00285888" w:rsidRPr="00B117AC" w:rsidRDefault="00285888" w:rsidP="00285888">
      <w:pPr>
        <w:pStyle w:val="Heading4"/>
      </w:pPr>
      <w:r w:rsidRPr="00B117AC">
        <w:t xml:space="preserve">The U.S should end the Cuban Embargo, Laundry List of Reasons </w:t>
      </w:r>
    </w:p>
    <w:p w:rsidR="00285888" w:rsidRPr="00B117AC" w:rsidRDefault="00285888" w:rsidP="00285888">
      <w:pPr>
        <w:rPr>
          <w:sz w:val="16"/>
        </w:rPr>
      </w:pPr>
      <w:r w:rsidRPr="00B117AC">
        <w:rPr>
          <w:sz w:val="16"/>
        </w:rPr>
        <w:t xml:space="preserve">PHYLLIS </w:t>
      </w:r>
      <w:r w:rsidRPr="00B117AC">
        <w:rPr>
          <w:rStyle w:val="StyleStyleBold12pt"/>
        </w:rPr>
        <w:t>POMERANTZ</w:t>
      </w:r>
      <w:r w:rsidRPr="00B117AC">
        <w:rPr>
          <w:sz w:val="16"/>
        </w:rPr>
        <w:t xml:space="preserve">, Jan. 01 </w:t>
      </w:r>
      <w:r w:rsidRPr="00B117AC">
        <w:rPr>
          <w:rStyle w:val="StyleStyleBold12pt"/>
        </w:rPr>
        <w:t>2013</w:t>
      </w:r>
      <w:r w:rsidRPr="00B117AC">
        <w:rPr>
          <w:sz w:val="16"/>
        </w:rPr>
        <w:t xml:space="preserve">, Now’s the time to lift the U.S. embargo on Cuba, </w:t>
      </w:r>
      <w:hyperlink r:id="rId129" w:history="1">
        <w:r w:rsidRPr="00B117AC">
          <w:rPr>
            <w:rStyle w:val="Hyperlink"/>
            <w:sz w:val="16"/>
          </w:rPr>
          <w:t>http://www.theglobeandmail.com/commentary/nows-the-time-to-lift-the-us-embargo-on-cuba/article6790494/</w:t>
        </w:r>
      </w:hyperlink>
      <w:r w:rsidRPr="00B117AC">
        <w:rPr>
          <w:sz w:val="16"/>
        </w:rPr>
        <w:t xml:space="preserve"> , Phyllis Pomerantz is a professor of the practice of public policy at Duke University’s Sanford School of Public Policy and a former staff member of the World Bank.</w:t>
      </w:r>
    </w:p>
    <w:p w:rsidR="00285888" w:rsidRDefault="00285888" w:rsidP="00285888">
      <w:pPr>
        <w:ind w:left="288"/>
        <w:rPr>
          <w:sz w:val="16"/>
        </w:rPr>
      </w:pPr>
      <w:r w:rsidRPr="004E2E0E">
        <w:rPr>
          <w:rStyle w:val="StyleBoldUnderline"/>
          <w:sz w:val="12"/>
          <w:u w:val="none"/>
        </w:rPr>
        <w:t>¶</w:t>
      </w:r>
      <w:r w:rsidRPr="004E2E0E">
        <w:rPr>
          <w:rStyle w:val="StyleBoldUnderline"/>
          <w:sz w:val="12"/>
        </w:rPr>
        <w:t xml:space="preserve"> </w:t>
      </w:r>
      <w:r w:rsidRPr="004E2E0E">
        <w:rPr>
          <w:sz w:val="16"/>
        </w:rPr>
        <w:t xml:space="preserve">Now that the election is over, </w:t>
      </w:r>
      <w:r w:rsidRPr="00394F65">
        <w:rPr>
          <w:rStyle w:val="StyleBoldUnderline"/>
        </w:rPr>
        <w:t>the United States has a rare opportunity to do away with one of its most pointless and ineffective foreign policies – the embargo of Cuba – that is as obsolete</w:t>
      </w:r>
      <w:r w:rsidRPr="004E2E0E">
        <w:rPr>
          <w:sz w:val="16"/>
        </w:rPr>
        <w:t xml:space="preserve"> as the “cool” 1950s and 1960s sedans still running on the streets of Havana.</w:t>
      </w:r>
      <w:r w:rsidRPr="004E2E0E">
        <w:rPr>
          <w:sz w:val="12"/>
        </w:rPr>
        <w:t>¶</w:t>
      </w:r>
      <w:r w:rsidRPr="004E2E0E">
        <w:rPr>
          <w:sz w:val="16"/>
        </w:rPr>
        <w:t xml:space="preserve"> </w:t>
      </w:r>
      <w:r w:rsidRPr="004E2E0E">
        <w:rPr>
          <w:sz w:val="12"/>
        </w:rPr>
        <w:t>¶</w:t>
      </w:r>
      <w:r w:rsidRPr="004E2E0E">
        <w:rPr>
          <w:sz w:val="16"/>
        </w:rPr>
        <w:t xml:space="preserve"> Just a few weeks ago, U.S. President Barack Obama sat down with leaders in Myanmar, an international pariah for many years with a military responsible for thousands of civilian deaths. </w:t>
      </w:r>
      <w:r w:rsidRPr="00394F65">
        <w:rPr>
          <w:rStyle w:val="StyleBoldUnderline"/>
        </w:rPr>
        <w:t>The United States now trades actively with Vietnam</w:t>
      </w:r>
      <w:r w:rsidRPr="004E2E0E">
        <w:rPr>
          <w:sz w:val="16"/>
        </w:rPr>
        <w:t xml:space="preserve">, which remains under the control of the same Communist Party against whom it once fought – and lost – a terrible war. </w:t>
      </w:r>
      <w:r w:rsidRPr="00394F65">
        <w:rPr>
          <w:rStyle w:val="StyleBoldUnderline"/>
        </w:rPr>
        <w:t>The U.S. has a normal</w:t>
      </w:r>
      <w:r w:rsidRPr="004E2E0E">
        <w:rPr>
          <w:sz w:val="16"/>
        </w:rPr>
        <w:t xml:space="preserve">, albeit complex, </w:t>
      </w:r>
      <w:r w:rsidRPr="00394F65">
        <w:rPr>
          <w:rStyle w:val="StyleBoldUnderline"/>
        </w:rPr>
        <w:t>diplomatic and commercial relationship with China, another Communist country.</w:t>
      </w:r>
      <w:r w:rsidRPr="004E2E0E">
        <w:rPr>
          <w:rStyle w:val="StyleBoldUnderline"/>
          <w:sz w:val="12"/>
          <w:u w:val="none"/>
        </w:rPr>
        <w:t>¶</w:t>
      </w:r>
      <w:r w:rsidRPr="004E2E0E">
        <w:rPr>
          <w:rStyle w:val="StyleBoldUnderline"/>
          <w:sz w:val="12"/>
        </w:rPr>
        <w:t xml:space="preserve"> </w:t>
      </w:r>
      <w:r w:rsidRPr="00394F65">
        <w:rPr>
          <w:rStyle w:val="StyleBoldUnderline"/>
        </w:rPr>
        <w:t>Yet, Cuba is still treated as a pariah, a bizarre relic of the Cold Wa</w:t>
      </w:r>
      <w:r w:rsidRPr="004E2E0E">
        <w:rPr>
          <w:sz w:val="16"/>
        </w:rPr>
        <w:t>. I just returned from a visit there and realized that lifting the embargo would be to both countries’ advantage. Americans would have full access to Cuba’s rich culture and natural beauty, and some new trade and investment opportunities. Cuba would have expanded economic options, which it needs to improve the material well-being of its citizens.</w:t>
      </w:r>
      <w:r w:rsidRPr="004E2E0E">
        <w:rPr>
          <w:sz w:val="12"/>
        </w:rPr>
        <w:t>¶</w:t>
      </w:r>
      <w:r w:rsidRPr="004E2E0E">
        <w:rPr>
          <w:sz w:val="16"/>
        </w:rPr>
        <w:t xml:space="preserve"> </w:t>
      </w:r>
      <w:r w:rsidRPr="004E2E0E">
        <w:rPr>
          <w:sz w:val="12"/>
        </w:rPr>
        <w:t>¶</w:t>
      </w:r>
      <w:r w:rsidRPr="004E2E0E">
        <w:rPr>
          <w:sz w:val="16"/>
        </w:rPr>
        <w:t xml:space="preserve"> The U.S. has had normal diplomatic and commercial relationships with regimes and despots of all stripes – from Mobutu in Zaire </w:t>
      </w:r>
      <w:r w:rsidRPr="004E2E0E">
        <w:rPr>
          <w:sz w:val="16"/>
        </w:rPr>
        <w:lastRenderedPageBreak/>
        <w:t>to Mubarak in Egypt. The list is long. So what makes Cuba so special?</w:t>
      </w:r>
      <w:r w:rsidRPr="004E2E0E">
        <w:rPr>
          <w:sz w:val="12"/>
        </w:rPr>
        <w:t>¶</w:t>
      </w:r>
      <w:r w:rsidRPr="004E2E0E">
        <w:rPr>
          <w:sz w:val="16"/>
        </w:rPr>
        <w:t xml:space="preserve"> </w:t>
      </w:r>
      <w:r w:rsidRPr="004E2E0E">
        <w:rPr>
          <w:sz w:val="12"/>
        </w:rPr>
        <w:t>¶</w:t>
      </w:r>
      <w:r w:rsidRPr="004E2E0E">
        <w:rPr>
          <w:sz w:val="16"/>
        </w:rPr>
        <w:t xml:space="preserve"> </w:t>
      </w:r>
      <w:r w:rsidRPr="00394F65">
        <w:rPr>
          <w:rStyle w:val="StyleBoldUnderline"/>
        </w:rPr>
        <w:t>Is it because it is so close to the continental United State</w:t>
      </w:r>
      <w:r w:rsidRPr="004E2E0E">
        <w:rPr>
          <w:sz w:val="16"/>
        </w:rPr>
        <w:t xml:space="preserve">s? </w:t>
      </w:r>
      <w:r w:rsidRPr="00394F65">
        <w:rPr>
          <w:rStyle w:val="StyleBoldUnderline"/>
        </w:rPr>
        <w:t>No – the U.S. has had a good, if testy, formal relationship with Mexico</w:t>
      </w:r>
      <w:r w:rsidRPr="004E2E0E">
        <w:rPr>
          <w:sz w:val="16"/>
        </w:rPr>
        <w:t xml:space="preserve"> for many years, including when it was a one-party state.</w:t>
      </w:r>
      <w:r w:rsidRPr="004E2E0E">
        <w:rPr>
          <w:sz w:val="12"/>
        </w:rPr>
        <w:t>¶</w:t>
      </w:r>
      <w:r w:rsidRPr="004E2E0E">
        <w:rPr>
          <w:sz w:val="16"/>
        </w:rPr>
        <w:t xml:space="preserve"> </w:t>
      </w:r>
      <w:r w:rsidRPr="004E2E0E">
        <w:rPr>
          <w:sz w:val="12"/>
        </w:rPr>
        <w:t>¶</w:t>
      </w:r>
      <w:r w:rsidRPr="004E2E0E">
        <w:rPr>
          <w:sz w:val="16"/>
        </w:rPr>
        <w:t xml:space="preserve"> Is it because Cuba poses a military threat? Maybe, once upon a time. But </w:t>
      </w:r>
      <w:r w:rsidRPr="00394F65">
        <w:rPr>
          <w:rStyle w:val="StyleBoldUnderline"/>
        </w:rPr>
        <w:t>if Americans got over the Vietnam War, they surely can put the Cuban</w:t>
      </w:r>
      <w:r w:rsidRPr="004E2E0E">
        <w:rPr>
          <w:sz w:val="16"/>
        </w:rPr>
        <w:t xml:space="preserve"> (or was that Soviet?) </w:t>
      </w:r>
      <w:r w:rsidRPr="00394F65">
        <w:rPr>
          <w:rStyle w:val="StyleBoldUnderline"/>
        </w:rPr>
        <w:t>missile crisis behind them</w:t>
      </w:r>
      <w:r w:rsidRPr="004E2E0E">
        <w:rPr>
          <w:sz w:val="16"/>
        </w:rPr>
        <w:t xml:space="preserve">, </w:t>
      </w:r>
      <w:r w:rsidRPr="00394F65">
        <w:rPr>
          <w:rStyle w:val="StyleBoldUnderline"/>
        </w:rPr>
        <w:t>especially since the U.S. now has quite a normal relationship with Russia.</w:t>
      </w:r>
      <w:r w:rsidRPr="004E2E0E">
        <w:rPr>
          <w:rStyle w:val="StyleBoldUnderline"/>
          <w:sz w:val="12"/>
          <w:u w:val="none"/>
        </w:rPr>
        <w:t>¶</w:t>
      </w:r>
      <w:r w:rsidRPr="004E2E0E">
        <w:rPr>
          <w:rStyle w:val="StyleBoldUnderline"/>
          <w:sz w:val="12"/>
        </w:rPr>
        <w:t xml:space="preserve"> </w:t>
      </w:r>
      <w:r w:rsidRPr="004E2E0E">
        <w:rPr>
          <w:sz w:val="12"/>
        </w:rPr>
        <w:t>¶</w:t>
      </w:r>
      <w:r w:rsidRPr="004E2E0E">
        <w:rPr>
          <w:sz w:val="16"/>
        </w:rPr>
        <w:t xml:space="preserve"> </w:t>
      </w:r>
      <w:r w:rsidRPr="00394F65">
        <w:rPr>
          <w:rStyle w:val="StyleBoldUnderline"/>
        </w:rPr>
        <w:t>What about a security threat</w:t>
      </w:r>
      <w:r w:rsidRPr="004E2E0E">
        <w:rPr>
          <w:sz w:val="16"/>
        </w:rPr>
        <w:t xml:space="preserve">? Arguably, almost every country could be wittingly or unwittingly harboring extremist plotters. Somehow, though, </w:t>
      </w:r>
      <w:r w:rsidRPr="00394F65">
        <w:rPr>
          <w:rStyle w:val="StyleBoldUnderline"/>
        </w:rPr>
        <w:t>I don’t think al-Qaeda operatives are drinking mojitos on Cuban beaches.</w:t>
      </w:r>
      <w:r w:rsidRPr="004E2E0E">
        <w:rPr>
          <w:sz w:val="16"/>
        </w:rPr>
        <w:t xml:space="preserve"> Cuba loosened its ban on organized religion some time ago, but imagining either the government or its people sympathetic to Islamic fundamentalism is quite a stretch.</w:t>
      </w:r>
      <w:r w:rsidRPr="004E2E0E">
        <w:rPr>
          <w:sz w:val="12"/>
        </w:rPr>
        <w:t>¶</w:t>
      </w:r>
      <w:r w:rsidRPr="004E2E0E">
        <w:rPr>
          <w:sz w:val="16"/>
        </w:rPr>
        <w:t xml:space="preserve"> </w:t>
      </w:r>
      <w:r w:rsidRPr="004E2E0E">
        <w:rPr>
          <w:sz w:val="12"/>
        </w:rPr>
        <w:t>¶</w:t>
      </w:r>
      <w:r w:rsidRPr="004E2E0E">
        <w:rPr>
          <w:sz w:val="16"/>
        </w:rPr>
        <w:t xml:space="preserve"> </w:t>
      </w:r>
      <w:r w:rsidRPr="00394F65">
        <w:rPr>
          <w:rStyle w:val="StyleBoldUnderline"/>
        </w:rPr>
        <w:t>Is it because Cuba lacks economic opportunities for U.S. business</w:t>
      </w:r>
      <w:r w:rsidRPr="004E2E0E">
        <w:rPr>
          <w:sz w:val="16"/>
        </w:rPr>
        <w:t xml:space="preserve">? Granted, it’s not a potential powerhouse such as Russia, China or even Vietnam for commercial purposes. But </w:t>
      </w:r>
      <w:r w:rsidRPr="00394F65">
        <w:rPr>
          <w:rStyle w:val="StyleBoldUnderline"/>
        </w:rPr>
        <w:t>the U.S. has maintained good relationships (and made money) with many small, poor countries</w:t>
      </w:r>
      <w:r w:rsidRPr="004E2E0E">
        <w:rPr>
          <w:sz w:val="16"/>
        </w:rPr>
        <w:t>. What’s one more?</w:t>
      </w:r>
      <w:r w:rsidRPr="004E2E0E">
        <w:rPr>
          <w:sz w:val="12"/>
        </w:rPr>
        <w:t>¶</w:t>
      </w:r>
      <w:r w:rsidRPr="004E2E0E">
        <w:rPr>
          <w:sz w:val="16"/>
        </w:rPr>
        <w:t xml:space="preserve"> </w:t>
      </w:r>
      <w:r w:rsidRPr="004E2E0E">
        <w:rPr>
          <w:sz w:val="12"/>
        </w:rPr>
        <w:t>¶</w:t>
      </w:r>
      <w:r w:rsidRPr="004E2E0E">
        <w:rPr>
          <w:sz w:val="16"/>
        </w:rPr>
        <w:t xml:space="preserve"> Is it because Americans are standing on principle over Cuba’s human-rights record or strident rhetoric? It’s hard to argue this when the White House has entertained leaders of countries with even worse records and positions. Moreover, many of those countries do not have education, health-care or food systems that reach the poor. Cuba does, although increasingly it is a challenge.</w:t>
      </w:r>
      <w:r w:rsidRPr="004E2E0E">
        <w:rPr>
          <w:sz w:val="12"/>
        </w:rPr>
        <w:t>¶</w:t>
      </w:r>
      <w:r w:rsidRPr="004E2E0E">
        <w:rPr>
          <w:sz w:val="16"/>
        </w:rPr>
        <w:t xml:space="preserve"> </w:t>
      </w:r>
      <w:r w:rsidRPr="004E2E0E">
        <w:rPr>
          <w:sz w:val="12"/>
        </w:rPr>
        <w:t>¶</w:t>
      </w:r>
      <w:r w:rsidRPr="004E2E0E">
        <w:rPr>
          <w:sz w:val="16"/>
        </w:rPr>
        <w:t xml:space="preserve"> </w:t>
      </w:r>
      <w:r w:rsidRPr="00394F65">
        <w:rPr>
          <w:rStyle w:val="StyleBoldUnderline"/>
        </w:rPr>
        <w:t>Of course, America should care about human rights and, along with that, everyone should have access to adequate food, education and health care. But sadly, none of these reasons explain why the U.S. keeps a strict embargo on Cuba and has no diplomatic relationship with it.</w:t>
      </w:r>
      <w:r w:rsidRPr="004E2E0E">
        <w:rPr>
          <w:rStyle w:val="StyleBoldUnderline"/>
          <w:sz w:val="12"/>
          <w:u w:val="none"/>
        </w:rPr>
        <w:t>¶</w:t>
      </w:r>
      <w:r w:rsidRPr="004E2E0E">
        <w:rPr>
          <w:rStyle w:val="StyleBoldUnderline"/>
          <w:sz w:val="12"/>
        </w:rPr>
        <w:t xml:space="preserve"> </w:t>
      </w:r>
      <w:r w:rsidRPr="004E2E0E">
        <w:rPr>
          <w:sz w:val="12"/>
        </w:rPr>
        <w:t>¶</w:t>
      </w:r>
      <w:r w:rsidRPr="004E2E0E">
        <w:rPr>
          <w:sz w:val="16"/>
        </w:rPr>
        <w:t xml:space="preserve"> No, </w:t>
      </w:r>
      <w:r w:rsidRPr="00394F65">
        <w:rPr>
          <w:rStyle w:val="StyleBoldUnderline"/>
        </w:rPr>
        <w:t>the real reason is because of a small vocal minority</w:t>
      </w:r>
      <w:r w:rsidRPr="004E2E0E">
        <w:rPr>
          <w:sz w:val="16"/>
        </w:rPr>
        <w:t xml:space="preserve"> (Cuban-American exiles and their families) </w:t>
      </w:r>
      <w:r w:rsidRPr="00394F65">
        <w:rPr>
          <w:rStyle w:val="StyleBoldUnderline"/>
        </w:rPr>
        <w:t>who happen to be clustered in an electoral swing state</w:t>
      </w:r>
      <w:r w:rsidRPr="004E2E0E">
        <w:rPr>
          <w:sz w:val="16"/>
        </w:rPr>
        <w:t xml:space="preserve"> (Florida) </w:t>
      </w:r>
      <w:r w:rsidRPr="00394F65">
        <w:rPr>
          <w:rStyle w:val="StyleBoldUnderline"/>
        </w:rPr>
        <w:t>that gives them political clout</w:t>
      </w:r>
      <w:r w:rsidRPr="004E2E0E">
        <w:rPr>
          <w:sz w:val="16"/>
        </w:rPr>
        <w:t xml:space="preserve">. Some say </w:t>
      </w:r>
      <w:r w:rsidRPr="00394F65">
        <w:rPr>
          <w:rStyle w:val="StyleBoldUnderline"/>
        </w:rPr>
        <w:t>the attitudes of the younger generation are softening toward Cuba. Does Washington really need to wait another generation or two?</w:t>
      </w:r>
      <w:r w:rsidRPr="004E2E0E">
        <w:rPr>
          <w:rStyle w:val="StyleBoldUnderline"/>
          <w:sz w:val="12"/>
          <w:u w:val="none"/>
        </w:rPr>
        <w:t>¶</w:t>
      </w:r>
      <w:r w:rsidRPr="004E2E0E">
        <w:rPr>
          <w:rStyle w:val="StyleBoldUnderline"/>
          <w:sz w:val="12"/>
        </w:rPr>
        <w:t xml:space="preserve"> </w:t>
      </w:r>
      <w:r w:rsidRPr="004E2E0E">
        <w:rPr>
          <w:sz w:val="12"/>
        </w:rPr>
        <w:t>¶</w:t>
      </w:r>
      <w:r w:rsidRPr="004E2E0E">
        <w:rPr>
          <w:sz w:val="16"/>
        </w:rPr>
        <w:t xml:space="preserve"> </w:t>
      </w:r>
      <w:r w:rsidRPr="00394F65">
        <w:rPr>
          <w:rStyle w:val="StyleBoldUnderline"/>
        </w:rPr>
        <w:t xml:space="preserve">The U.S. stand on Cuba is incomprehensible and only serves to look hypocritical and arbitrary in the eyes of a world that doesn’t understand the intricacies of American politics. </w:t>
      </w:r>
      <w:r w:rsidRPr="004E2E0E">
        <w:rPr>
          <w:sz w:val="16"/>
        </w:rPr>
        <w:t>Now that the election is over, there is a window of opportunity to open up a full commercial and diplomatic relationship</w:t>
      </w:r>
      <w:r w:rsidRPr="00394F65">
        <w:rPr>
          <w:rStyle w:val="StyleBoldUnderline"/>
        </w:rPr>
        <w:t>. Mr. Obama should use the full extent of his executive powers to immediately relax restrictions, and Congress should pass legislation lifting the remaining legal obstacles.</w:t>
      </w:r>
      <w:r w:rsidRPr="004E2E0E">
        <w:rPr>
          <w:sz w:val="12"/>
        </w:rPr>
        <w:t>¶</w:t>
      </w:r>
      <w:r w:rsidRPr="004E2E0E">
        <w:rPr>
          <w:sz w:val="16"/>
        </w:rPr>
        <w:t xml:space="preserve"> </w:t>
      </w:r>
      <w:r w:rsidRPr="004E2E0E">
        <w:rPr>
          <w:sz w:val="12"/>
        </w:rPr>
        <w:t>¶</w:t>
      </w:r>
      <w:r w:rsidRPr="004E2E0E">
        <w:rPr>
          <w:sz w:val="16"/>
        </w:rPr>
        <w:t xml:space="preserve"> </w:t>
      </w:r>
      <w:r w:rsidRPr="00394F65">
        <w:rPr>
          <w:rStyle w:val="StyleBoldUnderline"/>
        </w:rPr>
        <w:t>It’s time to forget about old grudges and remember that the best way to convert an enemy into a friend is to embrace him</w:t>
      </w:r>
      <w:r w:rsidRPr="004E2E0E">
        <w:rPr>
          <w:sz w:val="16"/>
        </w:rPr>
        <w:t>. Instead of admiring Havana’s old cars, Americans should be selling them new ones.</w:t>
      </w:r>
    </w:p>
    <w:p w:rsidR="00285888" w:rsidRPr="004E2E0E" w:rsidRDefault="00285888" w:rsidP="00285888">
      <w:pPr>
        <w:rPr>
          <w:sz w:val="16"/>
        </w:rPr>
      </w:pPr>
    </w:p>
    <w:p w:rsidR="00285888" w:rsidRPr="00382512" w:rsidRDefault="00285888" w:rsidP="00285888">
      <w:pPr>
        <w:pStyle w:val="Heading4"/>
      </w:pPr>
      <w:r w:rsidRPr="00382512">
        <w:t xml:space="preserve">The U.S MUST lift the Embargo, has only produced negative results laundry list </w:t>
      </w:r>
    </w:p>
    <w:p w:rsidR="00285888" w:rsidRPr="00382512" w:rsidRDefault="00285888" w:rsidP="00285888">
      <w:pPr>
        <w:rPr>
          <w:sz w:val="16"/>
        </w:rPr>
      </w:pPr>
      <w:r w:rsidRPr="00382512">
        <w:rPr>
          <w:sz w:val="16"/>
        </w:rPr>
        <w:t xml:space="preserve">Sven Kühn von </w:t>
      </w:r>
      <w:r w:rsidRPr="00382512">
        <w:rPr>
          <w:rStyle w:val="StyleStyleBold12pt"/>
        </w:rPr>
        <w:t>Burgsdorff</w:t>
      </w:r>
      <w:r w:rsidRPr="00382512">
        <w:rPr>
          <w:rFonts w:ascii="Arial" w:hAnsi="Arial" w:cs="Arial"/>
          <w:sz w:val="16"/>
        </w:rPr>
        <w:t>♦</w:t>
      </w:r>
      <w:r w:rsidRPr="00382512">
        <w:rPr>
          <w:sz w:val="12"/>
        </w:rPr>
        <w:t>¶</w:t>
      </w:r>
      <w:r w:rsidRPr="00382512">
        <w:rPr>
          <w:sz w:val="16"/>
        </w:rPr>
        <w:t xml:space="preserve"> US Policy towards Cuba: </w:t>
      </w:r>
      <w:r w:rsidRPr="00382512">
        <w:rPr>
          <w:sz w:val="12"/>
        </w:rPr>
        <w:t>¶</w:t>
      </w:r>
      <w:r w:rsidRPr="00382512">
        <w:rPr>
          <w:sz w:val="16"/>
        </w:rPr>
        <w:t xml:space="preserve"> Problems and Opportunities </w:t>
      </w:r>
      <w:r w:rsidRPr="00382512">
        <w:rPr>
          <w:sz w:val="12"/>
        </w:rPr>
        <w:t>¶</w:t>
      </w:r>
      <w:r w:rsidRPr="00382512">
        <w:rPr>
          <w:sz w:val="16"/>
        </w:rPr>
        <w:t xml:space="preserve"> for the Incoming Obama Administration</w:t>
      </w:r>
      <w:r w:rsidRPr="00382512">
        <w:rPr>
          <w:rFonts w:ascii="Arial" w:hAnsi="Arial" w:cs="Arial"/>
          <w:sz w:val="16"/>
        </w:rPr>
        <w:t xml:space="preserve">♣March </w:t>
      </w:r>
      <w:r w:rsidRPr="00382512">
        <w:rPr>
          <w:rStyle w:val="StyleStyleBold12pt"/>
        </w:rPr>
        <w:t>2009</w:t>
      </w:r>
      <w:r w:rsidRPr="00382512">
        <w:rPr>
          <w:rFonts w:ascii="Arial" w:hAnsi="Arial" w:cs="Arial"/>
          <w:sz w:val="16"/>
        </w:rPr>
        <w:t>, Post-Graduate Diploma in Development Studies</w:t>
      </w:r>
      <w:r w:rsidRPr="00382512">
        <w:rPr>
          <w:rFonts w:ascii="Arial" w:hAnsi="Arial" w:cs="Arial"/>
          <w:sz w:val="12"/>
        </w:rPr>
        <w:t>¶</w:t>
      </w:r>
      <w:r w:rsidRPr="00382512">
        <w:rPr>
          <w:rFonts w:ascii="Arial" w:hAnsi="Arial" w:cs="Arial"/>
          <w:sz w:val="16"/>
        </w:rPr>
        <w:t xml:space="preserve"> Deutsches Institut für Entwicklungspolitik (DIE), Berlin, Germany.</w:t>
      </w:r>
      <w:r w:rsidRPr="00382512">
        <w:rPr>
          <w:rFonts w:ascii="Arial" w:hAnsi="Arial" w:cs="Arial"/>
          <w:sz w:val="12"/>
        </w:rPr>
        <w:t>¶</w:t>
      </w:r>
      <w:r w:rsidRPr="00382512">
        <w:rPr>
          <w:rFonts w:ascii="Arial" w:hAnsi="Arial" w:cs="Arial"/>
          <w:sz w:val="16"/>
        </w:rPr>
        <w:t xml:space="preserve"> 06.02.1987 Ph.D. in Political Science, Albert-Ludwigs-Universität, Freiburg, Germany.</w:t>
      </w:r>
      <w:r w:rsidRPr="00382512">
        <w:rPr>
          <w:rFonts w:ascii="Arial" w:hAnsi="Arial" w:cs="Arial"/>
          <w:sz w:val="12"/>
        </w:rPr>
        <w:t>¶</w:t>
      </w:r>
      <w:r w:rsidRPr="00382512">
        <w:rPr>
          <w:rFonts w:ascii="Arial" w:hAnsi="Arial" w:cs="Arial"/>
          <w:sz w:val="16"/>
        </w:rPr>
        <w:t xml:space="preserve"> 29.06.1984 M.A. in Political Science, Albert-Ludwigs-Universität, Freiburg, Germany., http://www6.miami.edu/eucenter/publications/vonBurgsdorfUSvsCubalong09edi.pdf</w:t>
      </w:r>
    </w:p>
    <w:p w:rsidR="00285888" w:rsidRDefault="00285888" w:rsidP="00285888">
      <w:pPr>
        <w:spacing w:after="200" w:line="276" w:lineRule="auto"/>
        <w:ind w:left="288"/>
        <w:rPr>
          <w:rStyle w:val="StyleBoldUnderline"/>
        </w:rPr>
      </w:pPr>
      <w:r w:rsidRPr="00F85544">
        <w:rPr>
          <w:rStyle w:val="StyleBoldUnderline"/>
        </w:rPr>
        <w:t xml:space="preserve">Contrary to all intended purposes the US embargo and the restrictions imposed under the Bush </w:t>
      </w:r>
      <w:r w:rsidRPr="00CF66A8">
        <w:rPr>
          <w:rStyle w:val="StyleBoldUnderline"/>
          <w:sz w:val="12"/>
          <w:u w:val="none"/>
        </w:rPr>
        <w:t>¶</w:t>
      </w:r>
      <w:r w:rsidRPr="00CF66A8">
        <w:rPr>
          <w:rStyle w:val="StyleBoldUnderline"/>
          <w:sz w:val="12"/>
        </w:rPr>
        <w:t xml:space="preserve"> </w:t>
      </w:r>
      <w:r w:rsidRPr="00F85544">
        <w:rPr>
          <w:rStyle w:val="StyleBoldUnderline"/>
        </w:rPr>
        <w:t>administration did not succeed in ousting Fidel Castro or triggering regime change</w:t>
      </w:r>
      <w:r w:rsidRPr="00CF66A8">
        <w:rPr>
          <w:sz w:val="16"/>
        </w:rPr>
        <w:t xml:space="preserve"> in Havana</w:t>
      </w:r>
      <w:r w:rsidRPr="00F85544">
        <w:rPr>
          <w:rStyle w:val="StyleBoldUnderline"/>
        </w:rPr>
        <w:t xml:space="preserve">. The </w:t>
      </w:r>
      <w:r w:rsidRPr="00CF66A8">
        <w:rPr>
          <w:rStyle w:val="StyleBoldUnderline"/>
          <w:sz w:val="12"/>
          <w:u w:val="none"/>
        </w:rPr>
        <w:t>¶</w:t>
      </w:r>
      <w:r w:rsidRPr="00CF66A8">
        <w:rPr>
          <w:rStyle w:val="StyleBoldUnderline"/>
          <w:sz w:val="12"/>
        </w:rPr>
        <w:t xml:space="preserve"> </w:t>
      </w:r>
      <w:r w:rsidRPr="00F85544">
        <w:rPr>
          <w:rStyle w:val="StyleBoldUnderline"/>
        </w:rPr>
        <w:t xml:space="preserve">negative externalities observed in the majority of countries against which economic sanctions had </w:t>
      </w:r>
      <w:r w:rsidRPr="00CF66A8">
        <w:rPr>
          <w:rStyle w:val="StyleBoldUnderline"/>
          <w:sz w:val="12"/>
          <w:u w:val="none"/>
        </w:rPr>
        <w:t>¶</w:t>
      </w:r>
      <w:r w:rsidRPr="00CF66A8">
        <w:rPr>
          <w:rStyle w:val="StyleBoldUnderline"/>
          <w:sz w:val="12"/>
        </w:rPr>
        <w:t xml:space="preserve"> </w:t>
      </w:r>
      <w:r w:rsidRPr="00F85544">
        <w:rPr>
          <w:rStyle w:val="StyleBoldUnderline"/>
        </w:rPr>
        <w:t xml:space="preserve">been applied, could </w:t>
      </w:r>
      <w:r w:rsidRPr="00CF66A8">
        <w:rPr>
          <w:sz w:val="16"/>
        </w:rPr>
        <w:t>also</w:t>
      </w:r>
      <w:r w:rsidRPr="00F85544">
        <w:rPr>
          <w:rStyle w:val="StyleBoldUnderline"/>
        </w:rPr>
        <w:t xml:space="preserve"> be confirmed in the Cuban case: </w:t>
      </w:r>
      <w:r w:rsidRPr="00CF66A8">
        <w:rPr>
          <w:rStyle w:val="StyleBoldUnderline"/>
          <w:sz w:val="12"/>
          <w:u w:val="none"/>
        </w:rPr>
        <w:t>¶</w:t>
      </w:r>
      <w:r w:rsidRPr="00CF66A8">
        <w:rPr>
          <w:rStyle w:val="StyleBoldUnderline"/>
          <w:sz w:val="12"/>
        </w:rPr>
        <w:t xml:space="preserve"> </w:t>
      </w:r>
      <w:r w:rsidRPr="00CF66A8">
        <w:rPr>
          <w:sz w:val="16"/>
        </w:rPr>
        <w:t xml:space="preserve">a) </w:t>
      </w:r>
      <w:r w:rsidRPr="001814AE">
        <w:rPr>
          <w:rStyle w:val="StyleBoldUnderline"/>
        </w:rPr>
        <w:t>Since the US took an extremely</w:t>
      </w:r>
      <w:r w:rsidRPr="00CF66A8">
        <w:rPr>
          <w:sz w:val="16"/>
        </w:rPr>
        <w:t xml:space="preserve"> public </w:t>
      </w:r>
      <w:r w:rsidRPr="001814AE">
        <w:rPr>
          <w:rStyle w:val="StyleBoldUnderline"/>
        </w:rPr>
        <w:t>policy stance towards Cuba</w:t>
      </w:r>
      <w:r w:rsidRPr="00CF66A8">
        <w:rPr>
          <w:sz w:val="16"/>
        </w:rPr>
        <w:t xml:space="preserve">, </w:t>
      </w:r>
      <w:r w:rsidRPr="001814AE">
        <w:rPr>
          <w:rStyle w:val="StyleBoldUnderline"/>
        </w:rPr>
        <w:t xml:space="preserve">Havana had a distinct </w:t>
      </w:r>
      <w:r w:rsidRPr="00CF66A8">
        <w:rPr>
          <w:rStyle w:val="StyleBoldUnderline"/>
          <w:sz w:val="12"/>
          <w:u w:val="none"/>
        </w:rPr>
        <w:t>¶</w:t>
      </w:r>
      <w:r w:rsidRPr="00CF66A8">
        <w:rPr>
          <w:rStyle w:val="StyleBoldUnderline"/>
          <w:sz w:val="12"/>
        </w:rPr>
        <w:t xml:space="preserve"> </w:t>
      </w:r>
      <w:r w:rsidRPr="001814AE">
        <w:rPr>
          <w:rStyle w:val="StyleBoldUnderline"/>
        </w:rPr>
        <w:t xml:space="preserve">disincentive to offer any positive behavior to Washington in the face of threats and </w:t>
      </w:r>
      <w:r w:rsidRPr="00CF66A8">
        <w:rPr>
          <w:rStyle w:val="StyleBoldUnderline"/>
          <w:sz w:val="12"/>
          <w:u w:val="none"/>
        </w:rPr>
        <w:t>¶</w:t>
      </w:r>
      <w:r w:rsidRPr="00CF66A8">
        <w:rPr>
          <w:rStyle w:val="StyleBoldUnderline"/>
          <w:sz w:val="12"/>
        </w:rPr>
        <w:t xml:space="preserve"> </w:t>
      </w:r>
      <w:r w:rsidRPr="001814AE">
        <w:rPr>
          <w:rStyle w:val="StyleBoldUnderline"/>
        </w:rPr>
        <w:t>sanctions</w:t>
      </w:r>
      <w:r w:rsidRPr="00CF66A8">
        <w:rPr>
          <w:sz w:val="16"/>
        </w:rPr>
        <w:t>. Moreover</w:t>
      </w:r>
      <w:r w:rsidRPr="001814AE">
        <w:rPr>
          <w:rStyle w:val="StyleBoldUnderline"/>
        </w:rPr>
        <w:t xml:space="preserve">, as a matter of both national pride and cool political calculations the </w:t>
      </w:r>
      <w:r w:rsidRPr="00CF66A8">
        <w:rPr>
          <w:rStyle w:val="StyleBoldUnderline"/>
          <w:sz w:val="12"/>
          <w:u w:val="none"/>
        </w:rPr>
        <w:t>¶</w:t>
      </w:r>
      <w:r w:rsidRPr="00CF66A8">
        <w:rPr>
          <w:rStyle w:val="StyleBoldUnderline"/>
          <w:sz w:val="12"/>
        </w:rPr>
        <w:t xml:space="preserve"> </w:t>
      </w:r>
      <w:r w:rsidRPr="001814AE">
        <w:rPr>
          <w:rStyle w:val="StyleBoldUnderline"/>
        </w:rPr>
        <w:t xml:space="preserve">Cuban leadership had to signal to the US that human rights were non-negotiable sovereignty </w:t>
      </w:r>
      <w:r w:rsidRPr="00CF66A8">
        <w:rPr>
          <w:rStyle w:val="StyleBoldUnderline"/>
          <w:sz w:val="12"/>
          <w:u w:val="none"/>
        </w:rPr>
        <w:t>¶</w:t>
      </w:r>
      <w:r w:rsidRPr="00CF66A8">
        <w:rPr>
          <w:rStyle w:val="StyleBoldUnderline"/>
          <w:sz w:val="12"/>
        </w:rPr>
        <w:t xml:space="preserve"> </w:t>
      </w:r>
      <w:r w:rsidRPr="001814AE">
        <w:rPr>
          <w:rStyle w:val="StyleBoldUnderline"/>
        </w:rPr>
        <w:t xml:space="preserve">issues. </w:t>
      </w:r>
      <w:r w:rsidRPr="00CF66A8">
        <w:rPr>
          <w:rStyle w:val="StyleBoldUnderline"/>
          <w:sz w:val="12"/>
          <w:u w:val="none"/>
        </w:rPr>
        <w:t>¶</w:t>
      </w:r>
      <w:r w:rsidRPr="00CF66A8">
        <w:rPr>
          <w:rStyle w:val="StyleBoldUnderline"/>
          <w:sz w:val="12"/>
        </w:rPr>
        <w:t xml:space="preserve"> </w:t>
      </w:r>
      <w:r w:rsidRPr="00CF66A8">
        <w:rPr>
          <w:sz w:val="16"/>
        </w:rPr>
        <w:t xml:space="preserve">b) </w:t>
      </w:r>
      <w:r w:rsidRPr="001814AE">
        <w:rPr>
          <w:rStyle w:val="StyleBoldUnderline"/>
        </w:rPr>
        <w:t xml:space="preserve">From the outset the US sanctions failed in mobilizing domestic opponents because they </w:t>
      </w:r>
      <w:r w:rsidRPr="00CF66A8">
        <w:rPr>
          <w:rStyle w:val="StyleBoldUnderline"/>
          <w:sz w:val="12"/>
          <w:u w:val="none"/>
        </w:rPr>
        <w:t>¶</w:t>
      </w:r>
      <w:r w:rsidRPr="00CF66A8">
        <w:rPr>
          <w:rStyle w:val="StyleBoldUnderline"/>
          <w:sz w:val="12"/>
        </w:rPr>
        <w:t xml:space="preserve"> </w:t>
      </w:r>
      <w:r w:rsidRPr="001814AE">
        <w:rPr>
          <w:rStyle w:val="StyleBoldUnderline"/>
        </w:rPr>
        <w:t>were simply too weak to challenge the regime</w:t>
      </w:r>
      <w:r w:rsidRPr="00CF66A8">
        <w:rPr>
          <w:sz w:val="16"/>
        </w:rPr>
        <w:t xml:space="preserve">. With the advent of the Bush administration </w:t>
      </w:r>
      <w:r w:rsidRPr="00CF66A8">
        <w:rPr>
          <w:sz w:val="12"/>
        </w:rPr>
        <w:t>¶</w:t>
      </w:r>
      <w:r w:rsidRPr="00CF66A8">
        <w:rPr>
          <w:sz w:val="16"/>
        </w:rPr>
        <w:t xml:space="preserve"> the sanctions even undermined the infant political opposition movements because the </w:t>
      </w:r>
      <w:r w:rsidRPr="00CF66A8">
        <w:rPr>
          <w:sz w:val="12"/>
        </w:rPr>
        <w:t>¶</w:t>
      </w:r>
      <w:r w:rsidRPr="00CF66A8">
        <w:rPr>
          <w:sz w:val="16"/>
        </w:rPr>
        <w:t xml:space="preserve"> regime condemned opponents by stigmatizing them as ‘mercenaries’ paid by the US to </w:t>
      </w:r>
      <w:r w:rsidRPr="00CF66A8">
        <w:rPr>
          <w:sz w:val="12"/>
        </w:rPr>
        <w:t>¶</w:t>
      </w:r>
      <w:r w:rsidRPr="00CF66A8">
        <w:rPr>
          <w:sz w:val="16"/>
        </w:rPr>
        <w:t xml:space="preserve"> topple the Cuban government. </w:t>
      </w:r>
      <w:r w:rsidRPr="001814AE">
        <w:rPr>
          <w:rStyle w:val="StyleBoldUnderline"/>
        </w:rPr>
        <w:t xml:space="preserve">By associating opponents and human rights defenders with </w:t>
      </w:r>
      <w:r w:rsidRPr="00CF66A8">
        <w:rPr>
          <w:rStyle w:val="StyleBoldUnderline"/>
          <w:sz w:val="12"/>
          <w:u w:val="none"/>
        </w:rPr>
        <w:t>¶</w:t>
      </w:r>
      <w:r w:rsidRPr="00CF66A8">
        <w:rPr>
          <w:rStyle w:val="StyleBoldUnderline"/>
          <w:sz w:val="12"/>
        </w:rPr>
        <w:t xml:space="preserve"> </w:t>
      </w:r>
      <w:r w:rsidRPr="001814AE">
        <w:rPr>
          <w:rStyle w:val="StyleBoldUnderline"/>
        </w:rPr>
        <w:t xml:space="preserve">Washington’s agenda for regime change the authorities attempted to delegitimize their quest </w:t>
      </w:r>
      <w:r w:rsidRPr="00CF66A8">
        <w:rPr>
          <w:rStyle w:val="StyleBoldUnderline"/>
          <w:sz w:val="12"/>
          <w:u w:val="none"/>
        </w:rPr>
        <w:t>¶</w:t>
      </w:r>
      <w:r w:rsidRPr="00CF66A8">
        <w:rPr>
          <w:rStyle w:val="StyleBoldUnderline"/>
          <w:sz w:val="12"/>
        </w:rPr>
        <w:t xml:space="preserve"> </w:t>
      </w:r>
      <w:r w:rsidRPr="001814AE">
        <w:rPr>
          <w:rStyle w:val="StyleBoldUnderline"/>
        </w:rPr>
        <w:t xml:space="preserve">for political reform and respect of fundamental freedoms. As a result the majority of Cuban </w:t>
      </w:r>
      <w:r w:rsidRPr="00CF66A8">
        <w:rPr>
          <w:rStyle w:val="StyleBoldUnderline"/>
          <w:sz w:val="12"/>
          <w:u w:val="none"/>
        </w:rPr>
        <w:t>¶</w:t>
      </w:r>
      <w:r w:rsidRPr="00CF66A8">
        <w:rPr>
          <w:rStyle w:val="StyleBoldUnderline"/>
          <w:sz w:val="12"/>
        </w:rPr>
        <w:t xml:space="preserve"> </w:t>
      </w:r>
      <w:r w:rsidRPr="001814AE">
        <w:rPr>
          <w:rStyle w:val="StyleBoldUnderline"/>
        </w:rPr>
        <w:t xml:space="preserve">dissidents sought to distance themselves from Washington and support offered through US </w:t>
      </w:r>
      <w:r w:rsidRPr="00CF66A8">
        <w:rPr>
          <w:rStyle w:val="StyleBoldUnderline"/>
          <w:sz w:val="12"/>
          <w:u w:val="none"/>
        </w:rPr>
        <w:t>¶</w:t>
      </w:r>
      <w:r w:rsidRPr="00CF66A8">
        <w:rPr>
          <w:rStyle w:val="StyleBoldUnderline"/>
          <w:sz w:val="12"/>
        </w:rPr>
        <w:t xml:space="preserve"> </w:t>
      </w:r>
      <w:r w:rsidRPr="001814AE">
        <w:rPr>
          <w:rStyle w:val="StyleBoldUnderline"/>
        </w:rPr>
        <w:t xml:space="preserve">channels. </w:t>
      </w:r>
      <w:r w:rsidRPr="00CF66A8">
        <w:rPr>
          <w:rStyle w:val="StyleBoldUnderline"/>
          <w:sz w:val="12"/>
          <w:u w:val="none"/>
        </w:rPr>
        <w:t>¶</w:t>
      </w:r>
      <w:r w:rsidRPr="00CF66A8">
        <w:rPr>
          <w:rStyle w:val="StyleBoldUnderline"/>
          <w:sz w:val="12"/>
        </w:rPr>
        <w:t xml:space="preserve"> </w:t>
      </w:r>
      <w:r w:rsidRPr="00CF66A8">
        <w:rPr>
          <w:sz w:val="16"/>
        </w:rPr>
        <w:t xml:space="preserve">c) Using the pretext of foreign intervention the Cuban regime decided to crack down on those </w:t>
      </w:r>
      <w:r w:rsidRPr="00CF66A8">
        <w:rPr>
          <w:sz w:val="12"/>
        </w:rPr>
        <w:t>¶</w:t>
      </w:r>
      <w:r w:rsidRPr="00CF66A8">
        <w:rPr>
          <w:sz w:val="16"/>
        </w:rPr>
        <w:t xml:space="preserve"> human rights activists perceived as becoming too vocal a source of public discontent. The </w:t>
      </w:r>
      <w:r w:rsidRPr="00CF66A8">
        <w:rPr>
          <w:sz w:val="12"/>
        </w:rPr>
        <w:t>¶</w:t>
      </w:r>
      <w:r w:rsidRPr="00CF66A8">
        <w:rPr>
          <w:sz w:val="16"/>
        </w:rPr>
        <w:t xml:space="preserve"> viability of the emerging illegal political opposition became seriously undermined </w:t>
      </w:r>
      <w:r w:rsidRPr="00CF66A8">
        <w:rPr>
          <w:sz w:val="12"/>
        </w:rPr>
        <w:t>¶</w:t>
      </w:r>
      <w:r w:rsidRPr="00CF66A8">
        <w:rPr>
          <w:sz w:val="16"/>
        </w:rPr>
        <w:t xml:space="preserve"> following the arrests of 75 dissidents in March 2003, many of whom have actively worked </w:t>
      </w:r>
      <w:r w:rsidRPr="00CF66A8">
        <w:rPr>
          <w:sz w:val="12"/>
        </w:rPr>
        <w:t>¶</w:t>
      </w:r>
      <w:r w:rsidRPr="00CF66A8">
        <w:rPr>
          <w:sz w:val="16"/>
        </w:rPr>
        <w:t xml:space="preserve"> for the Oswaldo Paya-led Varela project seeking a referendum on political reform. </w:t>
      </w:r>
      <w:r w:rsidRPr="00CF66A8">
        <w:rPr>
          <w:sz w:val="12"/>
        </w:rPr>
        <w:t>¶</w:t>
      </w:r>
      <w:r w:rsidRPr="00CF66A8">
        <w:rPr>
          <w:sz w:val="16"/>
        </w:rPr>
        <w:t xml:space="preserve"> d) </w:t>
      </w:r>
      <w:r w:rsidRPr="00CF66A8">
        <w:rPr>
          <w:rStyle w:val="StyleBoldUnderline"/>
        </w:rPr>
        <w:t>The regime has successfully exploited the nearly five decade old embargo</w:t>
      </w:r>
      <w:r w:rsidRPr="00CF66A8">
        <w:rPr>
          <w:sz w:val="16"/>
        </w:rPr>
        <w:t xml:space="preserve"> in general and </w:t>
      </w:r>
      <w:r w:rsidRPr="00CF66A8">
        <w:rPr>
          <w:sz w:val="12"/>
        </w:rPr>
        <w:t>¶</w:t>
      </w:r>
      <w:r w:rsidRPr="00CF66A8">
        <w:rPr>
          <w:sz w:val="16"/>
        </w:rPr>
        <w:t xml:space="preserve"> the Bush restrictions of 2004 in particular, </w:t>
      </w:r>
      <w:r w:rsidRPr="00CF66A8">
        <w:rPr>
          <w:rStyle w:val="StyleBoldUnderline"/>
        </w:rPr>
        <w:t xml:space="preserve">by denouncing the measures as foreign </w:t>
      </w:r>
      <w:r w:rsidRPr="00CF66A8">
        <w:rPr>
          <w:rStyle w:val="StyleBoldUnderline"/>
          <w:sz w:val="12"/>
          <w:u w:val="none"/>
        </w:rPr>
        <w:t>¶</w:t>
      </w:r>
      <w:r w:rsidRPr="00CF66A8">
        <w:rPr>
          <w:rStyle w:val="StyleBoldUnderline"/>
          <w:sz w:val="12"/>
        </w:rPr>
        <w:t xml:space="preserve"> </w:t>
      </w:r>
      <w:r w:rsidRPr="00CF66A8">
        <w:rPr>
          <w:rStyle w:val="StyleBoldUnderline"/>
        </w:rPr>
        <w:t xml:space="preserve">aggression and calling for a ‘rally-round-the-flag’ as the only remedy to counteract the US </w:t>
      </w:r>
      <w:r w:rsidRPr="00CF66A8">
        <w:rPr>
          <w:rStyle w:val="StyleBoldUnderline"/>
          <w:sz w:val="12"/>
          <w:u w:val="none"/>
        </w:rPr>
        <w:t>¶</w:t>
      </w:r>
      <w:r w:rsidRPr="00CF66A8">
        <w:rPr>
          <w:rStyle w:val="StyleBoldUnderline"/>
          <w:sz w:val="12"/>
        </w:rPr>
        <w:t xml:space="preserve"> </w:t>
      </w:r>
      <w:r w:rsidRPr="00CF66A8">
        <w:rPr>
          <w:rStyle w:val="StyleBoldUnderline"/>
        </w:rPr>
        <w:t>‘assault’ on national sovereignty</w:t>
      </w:r>
      <w:r w:rsidRPr="00CF66A8">
        <w:rPr>
          <w:sz w:val="16"/>
        </w:rPr>
        <w:t xml:space="preserve">. Indeed, the quasi-totality of the Cuban population rejects </w:t>
      </w:r>
      <w:r w:rsidRPr="00CF66A8">
        <w:rPr>
          <w:sz w:val="12"/>
        </w:rPr>
        <w:t>¶</w:t>
      </w:r>
      <w:r w:rsidRPr="00CF66A8">
        <w:rPr>
          <w:sz w:val="16"/>
        </w:rPr>
        <w:t xml:space="preserve"> the US embargo, but </w:t>
      </w:r>
      <w:r w:rsidRPr="00CF66A8">
        <w:rPr>
          <w:rStyle w:val="StyleBoldUnderline"/>
        </w:rPr>
        <w:t>mostly</w:t>
      </w:r>
      <w:r w:rsidRPr="00CF66A8">
        <w:rPr>
          <w:sz w:val="16"/>
        </w:rPr>
        <w:t xml:space="preserve"> because </w:t>
      </w:r>
      <w:r w:rsidRPr="00CF66A8">
        <w:rPr>
          <w:rStyle w:val="StyleBoldUnderline"/>
        </w:rPr>
        <w:t>it deprives them of access to US consumer goods and</w:t>
      </w:r>
      <w:r w:rsidRPr="00CF66A8">
        <w:rPr>
          <w:sz w:val="16"/>
        </w:rPr>
        <w:t xml:space="preserve"> </w:t>
      </w:r>
      <w:r w:rsidRPr="00CF66A8">
        <w:rPr>
          <w:sz w:val="12"/>
        </w:rPr>
        <w:t>¶</w:t>
      </w:r>
      <w:r w:rsidRPr="00CF66A8">
        <w:rPr>
          <w:sz w:val="16"/>
        </w:rPr>
        <w:t xml:space="preserve"> fluid contacts with the American people, including those family members having fled the </w:t>
      </w:r>
      <w:r w:rsidRPr="00CF66A8">
        <w:rPr>
          <w:sz w:val="12"/>
        </w:rPr>
        <w:t>¶</w:t>
      </w:r>
      <w:r w:rsidRPr="00CF66A8">
        <w:rPr>
          <w:sz w:val="16"/>
        </w:rPr>
        <w:t xml:space="preserve"> island. </w:t>
      </w:r>
      <w:r w:rsidRPr="00CF66A8">
        <w:rPr>
          <w:sz w:val="12"/>
        </w:rPr>
        <w:t>¶</w:t>
      </w:r>
      <w:r w:rsidRPr="00CF66A8">
        <w:rPr>
          <w:sz w:val="16"/>
        </w:rPr>
        <w:t xml:space="preserve"> e) Furthermore</w:t>
      </w:r>
      <w:r w:rsidRPr="00CF66A8">
        <w:rPr>
          <w:rStyle w:val="StyleBoldUnderline"/>
        </w:rPr>
        <w:t xml:space="preserve">, the Cuban regime succeeded in translating the ‘rally-round-the-flag’ effect </w:t>
      </w:r>
      <w:r w:rsidRPr="00CF66A8">
        <w:rPr>
          <w:rStyle w:val="StyleBoldUnderline"/>
          <w:sz w:val="12"/>
          <w:u w:val="none"/>
        </w:rPr>
        <w:t>¶</w:t>
      </w:r>
      <w:r w:rsidRPr="00CF66A8">
        <w:rPr>
          <w:rStyle w:val="StyleBoldUnderline"/>
          <w:sz w:val="12"/>
        </w:rPr>
        <w:t xml:space="preserve"> </w:t>
      </w:r>
      <w:r w:rsidRPr="00CF66A8">
        <w:rPr>
          <w:rStyle w:val="StyleBoldUnderline"/>
        </w:rPr>
        <w:t xml:space="preserve">into increased cohesion between the leadership and those strata of society believing in the </w:t>
      </w:r>
      <w:r w:rsidRPr="00CF66A8">
        <w:rPr>
          <w:rStyle w:val="StyleBoldUnderline"/>
          <w:sz w:val="12"/>
          <w:u w:val="none"/>
        </w:rPr>
        <w:t>¶</w:t>
      </w:r>
      <w:r w:rsidRPr="00CF66A8">
        <w:rPr>
          <w:rStyle w:val="StyleBoldUnderline"/>
          <w:sz w:val="12"/>
        </w:rPr>
        <w:t xml:space="preserve"> </w:t>
      </w:r>
      <w:r w:rsidRPr="00CF66A8">
        <w:rPr>
          <w:rStyle w:val="StyleBoldUnderline"/>
        </w:rPr>
        <w:t>legitimacy of the goals of the Revolution</w:t>
      </w:r>
      <w:r w:rsidRPr="00CF66A8">
        <w:rPr>
          <w:sz w:val="16"/>
        </w:rPr>
        <w:t xml:space="preserve">, namely in the field of social justice. The regime, </w:t>
      </w:r>
      <w:r w:rsidRPr="00CF66A8">
        <w:rPr>
          <w:sz w:val="12"/>
        </w:rPr>
        <w:t>¶</w:t>
      </w:r>
      <w:r w:rsidRPr="00CF66A8">
        <w:rPr>
          <w:sz w:val="16"/>
        </w:rPr>
        <w:t xml:space="preserve"> rather successfully, painted the Revolution’s social acquis as being under constant threat by </w:t>
      </w:r>
      <w:r w:rsidRPr="00CF66A8">
        <w:rPr>
          <w:sz w:val="12"/>
        </w:rPr>
        <w:t>¶</w:t>
      </w:r>
      <w:r w:rsidRPr="00CF66A8">
        <w:rPr>
          <w:sz w:val="16"/>
        </w:rPr>
        <w:t xml:space="preserve"> the US embargo</w:t>
      </w:r>
      <w:r w:rsidRPr="00CF66A8">
        <w:rPr>
          <w:rStyle w:val="StyleBoldUnderline"/>
        </w:rPr>
        <w:t>. As a result</w:t>
      </w:r>
      <w:r w:rsidRPr="00CF66A8">
        <w:rPr>
          <w:sz w:val="16"/>
        </w:rPr>
        <w:t xml:space="preserve">, important </w:t>
      </w:r>
      <w:r w:rsidRPr="00CF66A8">
        <w:rPr>
          <w:rStyle w:val="StyleBoldUnderline"/>
        </w:rPr>
        <w:t xml:space="preserve">segments </w:t>
      </w:r>
      <w:r w:rsidRPr="00CF66A8">
        <w:rPr>
          <w:rStyle w:val="StyleBoldUnderline"/>
        </w:rPr>
        <w:lastRenderedPageBreak/>
        <w:t xml:space="preserve">of the Cuban population are fearful that </w:t>
      </w:r>
      <w:r w:rsidRPr="00CF66A8">
        <w:rPr>
          <w:rStyle w:val="StyleBoldUnderline"/>
          <w:sz w:val="12"/>
          <w:u w:val="none"/>
        </w:rPr>
        <w:t>¶</w:t>
      </w:r>
      <w:r w:rsidRPr="00CF66A8">
        <w:rPr>
          <w:rStyle w:val="StyleBoldUnderline"/>
          <w:sz w:val="12"/>
        </w:rPr>
        <w:t xml:space="preserve"> </w:t>
      </w:r>
      <w:r w:rsidRPr="00CF66A8">
        <w:rPr>
          <w:rStyle w:val="StyleBoldUnderline"/>
        </w:rPr>
        <w:t xml:space="preserve">the US agenda is not only driven by regime change but also by taking away Cuba’s social </w:t>
      </w:r>
      <w:r w:rsidRPr="00CF66A8">
        <w:rPr>
          <w:rStyle w:val="StyleBoldUnderline"/>
          <w:sz w:val="12"/>
          <w:u w:val="none"/>
        </w:rPr>
        <w:t>¶</w:t>
      </w:r>
      <w:r w:rsidRPr="00CF66A8">
        <w:rPr>
          <w:rStyle w:val="StyleBoldUnderline"/>
          <w:sz w:val="12"/>
        </w:rPr>
        <w:t xml:space="preserve"> </w:t>
      </w:r>
      <w:r w:rsidRPr="00CF66A8">
        <w:rPr>
          <w:rStyle w:val="StyleBoldUnderline"/>
        </w:rPr>
        <w:t xml:space="preserve">agenda. </w:t>
      </w:r>
      <w:r w:rsidRPr="00CF66A8">
        <w:rPr>
          <w:rStyle w:val="StyleBoldUnderline"/>
          <w:sz w:val="12"/>
          <w:u w:val="none"/>
        </w:rPr>
        <w:t>¶</w:t>
      </w:r>
      <w:r w:rsidRPr="00CF66A8">
        <w:rPr>
          <w:rStyle w:val="StyleBoldUnderline"/>
          <w:sz w:val="12"/>
        </w:rPr>
        <w:t xml:space="preserve"> </w:t>
      </w:r>
      <w:r w:rsidRPr="00CF66A8">
        <w:rPr>
          <w:sz w:val="16"/>
        </w:rPr>
        <w:t xml:space="preserve">f) Havana claims that total losses caused by the US embargo during the past 47 years stand at </w:t>
      </w:r>
      <w:r w:rsidRPr="00CF66A8">
        <w:rPr>
          <w:sz w:val="12"/>
        </w:rPr>
        <w:t>¶</w:t>
      </w:r>
      <w:r w:rsidRPr="00CF66A8">
        <w:rPr>
          <w:sz w:val="16"/>
        </w:rPr>
        <w:t xml:space="preserve"> well above 90 bio USD. Official US sources believe this figure to be in the range of some </w:t>
      </w:r>
      <w:r w:rsidRPr="00CF66A8">
        <w:rPr>
          <w:sz w:val="12"/>
        </w:rPr>
        <w:t>¶</w:t>
      </w:r>
      <w:r w:rsidRPr="00CF66A8">
        <w:rPr>
          <w:sz w:val="16"/>
        </w:rPr>
        <w:t xml:space="preserve"> 120 mio USD annually since 1991 (some 2 bio USD overall), i.e. after the collapse of the </w:t>
      </w:r>
      <w:r w:rsidRPr="00CF66A8">
        <w:rPr>
          <w:sz w:val="12"/>
        </w:rPr>
        <w:t>¶</w:t>
      </w:r>
      <w:r w:rsidRPr="00CF66A8">
        <w:rPr>
          <w:sz w:val="16"/>
        </w:rPr>
        <w:t xml:space="preserve"> Soviet Union as Cuba’s key political ally and economic benefactor. In either case </w:t>
      </w:r>
      <w:r w:rsidRPr="00CF66A8">
        <w:rPr>
          <w:rStyle w:val="StyleBoldUnderline"/>
        </w:rPr>
        <w:t xml:space="preserve">Havana </w:t>
      </w:r>
      <w:r w:rsidRPr="00CF66A8">
        <w:rPr>
          <w:rStyle w:val="StyleBoldUnderline"/>
          <w:sz w:val="12"/>
          <w:u w:val="none"/>
        </w:rPr>
        <w:t>¶</w:t>
      </w:r>
      <w:r w:rsidRPr="00CF66A8">
        <w:rPr>
          <w:rStyle w:val="StyleBoldUnderline"/>
          <w:sz w:val="12"/>
        </w:rPr>
        <w:t xml:space="preserve"> </w:t>
      </w:r>
      <w:r w:rsidRPr="00CF66A8">
        <w:rPr>
          <w:rStyle w:val="StyleBoldUnderline"/>
        </w:rPr>
        <w:t xml:space="preserve">can plausibly argue that the US sanctions affect negatively Cuba’s economic and social </w:t>
      </w:r>
      <w:r w:rsidRPr="00CF66A8">
        <w:rPr>
          <w:rStyle w:val="StyleBoldUnderline"/>
          <w:sz w:val="12"/>
          <w:u w:val="none"/>
        </w:rPr>
        <w:t>¶</w:t>
      </w:r>
      <w:r w:rsidRPr="00CF66A8">
        <w:rPr>
          <w:rStyle w:val="StyleBoldUnderline"/>
          <w:sz w:val="12"/>
        </w:rPr>
        <w:t xml:space="preserve"> </w:t>
      </w:r>
      <w:r w:rsidRPr="00CF66A8">
        <w:rPr>
          <w:rStyle w:val="StyleBoldUnderline"/>
        </w:rPr>
        <w:t xml:space="preserve">development and cause harm to the Cuban people. </w:t>
      </w:r>
      <w:r w:rsidRPr="00CF66A8">
        <w:rPr>
          <w:rStyle w:val="StyleBoldUnderline"/>
          <w:sz w:val="12"/>
          <w:u w:val="none"/>
        </w:rPr>
        <w:t>¶</w:t>
      </w:r>
      <w:r w:rsidRPr="00CF66A8">
        <w:rPr>
          <w:rStyle w:val="StyleBoldUnderline"/>
          <w:sz w:val="12"/>
        </w:rPr>
        <w:t xml:space="preserve"> </w:t>
      </w:r>
      <w:r w:rsidRPr="00CF66A8">
        <w:rPr>
          <w:sz w:val="16"/>
        </w:rPr>
        <w:t xml:space="preserve">g) </w:t>
      </w:r>
      <w:r w:rsidRPr="00CF66A8">
        <w:rPr>
          <w:rStyle w:val="StyleBoldUnderline"/>
        </w:rPr>
        <w:t xml:space="preserve">The humanitarian and economic costs of the economic sanctions are clearly </w:t>
      </w:r>
      <w:r w:rsidRPr="00CF66A8">
        <w:rPr>
          <w:rStyle w:val="StyleBoldUnderline"/>
          <w:sz w:val="12"/>
          <w:u w:val="none"/>
        </w:rPr>
        <w:t>¶</w:t>
      </w:r>
      <w:r w:rsidRPr="00CF66A8">
        <w:rPr>
          <w:rStyle w:val="StyleBoldUnderline"/>
          <w:sz w:val="12"/>
        </w:rPr>
        <w:t xml:space="preserve"> </w:t>
      </w:r>
      <w:r w:rsidRPr="00CF66A8">
        <w:rPr>
          <w:rStyle w:val="StyleBoldUnderline"/>
        </w:rPr>
        <w:t xml:space="preserve">instrumentalised by the regime and serve as a much welcome scapegoat for first, blaming </w:t>
      </w:r>
      <w:r w:rsidRPr="00CF66A8">
        <w:rPr>
          <w:rStyle w:val="StyleBoldUnderline"/>
          <w:sz w:val="12"/>
          <w:u w:val="none"/>
        </w:rPr>
        <w:t>¶</w:t>
      </w:r>
      <w:r w:rsidRPr="00CF66A8">
        <w:rPr>
          <w:rStyle w:val="StyleBoldUnderline"/>
          <w:sz w:val="12"/>
        </w:rPr>
        <w:t xml:space="preserve"> </w:t>
      </w:r>
      <w:r w:rsidRPr="00CF66A8">
        <w:rPr>
          <w:rStyle w:val="StyleBoldUnderline"/>
        </w:rPr>
        <w:t>inefficiencies and hardship on the embargo,</w:t>
      </w:r>
      <w:r w:rsidRPr="00CF66A8">
        <w:rPr>
          <w:sz w:val="16"/>
        </w:rPr>
        <w:t xml:space="preserve"> and second, </w:t>
      </w:r>
      <w:r w:rsidRPr="00CF66A8">
        <w:rPr>
          <w:rStyle w:val="StyleBoldUnderline"/>
        </w:rPr>
        <w:t xml:space="preserve">justifying stifling public policy </w:t>
      </w:r>
      <w:r w:rsidRPr="00CF66A8">
        <w:rPr>
          <w:rStyle w:val="StyleBoldUnderline"/>
          <w:sz w:val="12"/>
          <w:u w:val="none"/>
        </w:rPr>
        <w:t>¶</w:t>
      </w:r>
      <w:r w:rsidRPr="00CF66A8">
        <w:rPr>
          <w:rStyle w:val="StyleBoldUnderline"/>
          <w:sz w:val="12"/>
        </w:rPr>
        <w:t xml:space="preserve"> </w:t>
      </w:r>
      <w:r w:rsidRPr="00CF66A8">
        <w:rPr>
          <w:rStyle w:val="StyleBoldUnderline"/>
        </w:rPr>
        <w:t xml:space="preserve">responses such as drastic austerity measures to contain public spending or tighter control to </w:t>
      </w:r>
      <w:r w:rsidRPr="00CF66A8">
        <w:rPr>
          <w:rStyle w:val="StyleBoldUnderline"/>
          <w:sz w:val="12"/>
          <w:u w:val="none"/>
        </w:rPr>
        <w:t>¶</w:t>
      </w:r>
      <w:r w:rsidRPr="00CF66A8">
        <w:rPr>
          <w:rStyle w:val="StyleBoldUnderline"/>
          <w:sz w:val="12"/>
        </w:rPr>
        <w:t xml:space="preserve"> </w:t>
      </w:r>
      <w:r w:rsidRPr="00CF66A8">
        <w:rPr>
          <w:rStyle w:val="StyleBoldUnderline"/>
        </w:rPr>
        <w:t xml:space="preserve">fight informal sector activities. </w:t>
      </w:r>
      <w:r w:rsidRPr="00CF66A8">
        <w:rPr>
          <w:rStyle w:val="StyleBoldUnderline"/>
          <w:sz w:val="12"/>
          <w:u w:val="none"/>
        </w:rPr>
        <w:t>¶</w:t>
      </w:r>
      <w:r w:rsidRPr="00CF66A8">
        <w:rPr>
          <w:rStyle w:val="StyleBoldUnderline"/>
          <w:sz w:val="12"/>
        </w:rPr>
        <w:t xml:space="preserve"> </w:t>
      </w:r>
      <w:r w:rsidRPr="00CF66A8">
        <w:rPr>
          <w:sz w:val="16"/>
        </w:rPr>
        <w:t xml:space="preserve">h) Last but not least, it comes as no surprise that </w:t>
      </w:r>
      <w:r w:rsidRPr="00CF66A8">
        <w:rPr>
          <w:rStyle w:val="StyleBoldUnderline"/>
        </w:rPr>
        <w:t xml:space="preserve">in a tightly state-controlled economy such as </w:t>
      </w:r>
      <w:r w:rsidRPr="00CF66A8">
        <w:rPr>
          <w:rStyle w:val="StyleBoldUnderline"/>
          <w:sz w:val="12"/>
          <w:u w:val="none"/>
        </w:rPr>
        <w:t>¶</w:t>
      </w:r>
      <w:r w:rsidRPr="00CF66A8">
        <w:rPr>
          <w:rStyle w:val="StyleBoldUnderline"/>
          <w:sz w:val="12"/>
        </w:rPr>
        <w:t xml:space="preserve"> </w:t>
      </w:r>
      <w:r w:rsidRPr="00CF66A8">
        <w:rPr>
          <w:rStyle w:val="StyleBoldUnderline"/>
        </w:rPr>
        <w:t xml:space="preserve">in Cuba, scarce economic resources will be increasingly controlled by the most trusted </w:t>
      </w:r>
      <w:r w:rsidRPr="00CF66A8">
        <w:rPr>
          <w:rStyle w:val="StyleBoldUnderline"/>
          <w:sz w:val="12"/>
          <w:u w:val="none"/>
        </w:rPr>
        <w:t>¶</w:t>
      </w:r>
      <w:r w:rsidRPr="00CF66A8">
        <w:rPr>
          <w:rStyle w:val="StyleBoldUnderline"/>
          <w:sz w:val="12"/>
        </w:rPr>
        <w:t xml:space="preserve"> </w:t>
      </w:r>
      <w:r w:rsidRPr="00CF66A8">
        <w:rPr>
          <w:rStyle w:val="StyleBoldUnderline"/>
        </w:rPr>
        <w:t>segments of the regime</w:t>
      </w:r>
      <w:r w:rsidRPr="00CF66A8">
        <w:rPr>
          <w:sz w:val="16"/>
        </w:rPr>
        <w:t xml:space="preserve">, which in Cuba’s case is </w:t>
      </w:r>
      <w:r w:rsidRPr="00CF66A8">
        <w:rPr>
          <w:rStyle w:val="StyleBoldUnderline"/>
        </w:rPr>
        <w:t>the military</w:t>
      </w:r>
      <w:r w:rsidRPr="00CF66A8">
        <w:rPr>
          <w:sz w:val="16"/>
        </w:rPr>
        <w:t xml:space="preserve">. Today, </w:t>
      </w:r>
      <w:r w:rsidRPr="00CF66A8">
        <w:rPr>
          <w:rStyle w:val="StyleBoldUnderline"/>
        </w:rPr>
        <w:t xml:space="preserve">two thirds of Cuba’s </w:t>
      </w:r>
      <w:r w:rsidRPr="00CF66A8">
        <w:rPr>
          <w:rStyle w:val="StyleBoldUnderline"/>
          <w:sz w:val="12"/>
          <w:u w:val="none"/>
        </w:rPr>
        <w:t>¶</w:t>
      </w:r>
      <w:r w:rsidRPr="00CF66A8">
        <w:rPr>
          <w:rStyle w:val="StyleBoldUnderline"/>
          <w:sz w:val="12"/>
        </w:rPr>
        <w:t xml:space="preserve"> </w:t>
      </w:r>
      <w:r w:rsidRPr="00CF66A8">
        <w:rPr>
          <w:rStyle w:val="StyleBoldUnderline"/>
        </w:rPr>
        <w:t xml:space="preserve">foreign exchange </w:t>
      </w:r>
      <w:r w:rsidRPr="00CF66A8">
        <w:rPr>
          <w:sz w:val="16"/>
        </w:rPr>
        <w:t xml:space="preserve">generating economic activities </w:t>
      </w:r>
      <w:r w:rsidRPr="00CF66A8">
        <w:rPr>
          <w:rStyle w:val="StyleBoldUnderline"/>
        </w:rPr>
        <w:t xml:space="preserve">are directly managed or controlled by the </w:t>
      </w:r>
      <w:r w:rsidRPr="00CF66A8">
        <w:rPr>
          <w:rStyle w:val="StyleBoldUnderline"/>
          <w:sz w:val="12"/>
          <w:u w:val="none"/>
        </w:rPr>
        <w:t>¶</w:t>
      </w:r>
      <w:r w:rsidRPr="00CF66A8">
        <w:rPr>
          <w:rStyle w:val="StyleBoldUnderline"/>
          <w:sz w:val="12"/>
        </w:rPr>
        <w:t xml:space="preserve"> </w:t>
      </w:r>
      <w:r w:rsidRPr="00CF66A8">
        <w:rPr>
          <w:rStyle w:val="StyleBoldUnderline"/>
        </w:rPr>
        <w:t>armed forces.</w:t>
      </w:r>
      <w:r w:rsidRPr="00CF66A8">
        <w:rPr>
          <w:rStyle w:val="StyleBoldUnderline"/>
          <w:sz w:val="12"/>
          <w:u w:val="none"/>
        </w:rPr>
        <w:t>¶</w:t>
      </w:r>
    </w:p>
    <w:p w:rsidR="00285888" w:rsidRDefault="00285888" w:rsidP="00285888">
      <w:pPr>
        <w:pStyle w:val="Heading4"/>
      </w:pPr>
      <w:r>
        <w:t xml:space="preserve">The Cuban Embargo didn’t work and was counterproductive </w:t>
      </w:r>
    </w:p>
    <w:p w:rsidR="00285888" w:rsidRPr="00556058" w:rsidRDefault="00285888" w:rsidP="00285888">
      <w:pPr>
        <w:rPr>
          <w:sz w:val="16"/>
        </w:rPr>
      </w:pPr>
      <w:r w:rsidRPr="00382512">
        <w:rPr>
          <w:sz w:val="16"/>
        </w:rPr>
        <w:t xml:space="preserve">Sven Kühn von </w:t>
      </w:r>
      <w:r w:rsidRPr="00382512">
        <w:rPr>
          <w:rStyle w:val="StyleStyleBold12pt"/>
        </w:rPr>
        <w:t>Burgsdorff</w:t>
      </w:r>
      <w:r w:rsidRPr="00382512">
        <w:rPr>
          <w:rFonts w:ascii="Arial" w:hAnsi="Arial" w:cs="Arial"/>
          <w:sz w:val="16"/>
        </w:rPr>
        <w:t>♦</w:t>
      </w:r>
      <w:r w:rsidRPr="00382512">
        <w:rPr>
          <w:sz w:val="12"/>
        </w:rPr>
        <w:t>¶</w:t>
      </w:r>
      <w:r w:rsidRPr="00382512">
        <w:rPr>
          <w:sz w:val="16"/>
        </w:rPr>
        <w:t xml:space="preserve"> US Policy towards Cuba: </w:t>
      </w:r>
      <w:r w:rsidRPr="00382512">
        <w:rPr>
          <w:sz w:val="12"/>
        </w:rPr>
        <w:t>¶</w:t>
      </w:r>
      <w:r w:rsidRPr="00382512">
        <w:rPr>
          <w:sz w:val="16"/>
        </w:rPr>
        <w:t xml:space="preserve"> Problems and Opportunities </w:t>
      </w:r>
      <w:r w:rsidRPr="00382512">
        <w:rPr>
          <w:sz w:val="12"/>
        </w:rPr>
        <w:t>¶</w:t>
      </w:r>
      <w:r w:rsidRPr="00382512">
        <w:rPr>
          <w:sz w:val="16"/>
        </w:rPr>
        <w:t xml:space="preserve"> for the Incoming Obama Administration</w:t>
      </w:r>
      <w:r w:rsidRPr="00382512">
        <w:rPr>
          <w:rFonts w:ascii="Arial" w:hAnsi="Arial" w:cs="Arial"/>
          <w:sz w:val="16"/>
        </w:rPr>
        <w:t xml:space="preserve">♣March </w:t>
      </w:r>
      <w:r w:rsidRPr="00382512">
        <w:rPr>
          <w:rStyle w:val="StyleStyleBold12pt"/>
        </w:rPr>
        <w:t>2009</w:t>
      </w:r>
      <w:r w:rsidRPr="00382512">
        <w:rPr>
          <w:rFonts w:ascii="Arial" w:hAnsi="Arial" w:cs="Arial"/>
          <w:sz w:val="16"/>
        </w:rPr>
        <w:t>, Post-Graduate Diploma in Development Studies</w:t>
      </w:r>
      <w:r w:rsidRPr="00382512">
        <w:rPr>
          <w:rFonts w:ascii="Arial" w:hAnsi="Arial" w:cs="Arial"/>
          <w:sz w:val="12"/>
        </w:rPr>
        <w:t>¶</w:t>
      </w:r>
      <w:r w:rsidRPr="00382512">
        <w:rPr>
          <w:rFonts w:ascii="Arial" w:hAnsi="Arial" w:cs="Arial"/>
          <w:sz w:val="16"/>
        </w:rPr>
        <w:t xml:space="preserve"> Deutsches Institut für Entwicklungspolitik (DIE), Berlin, Germany.</w:t>
      </w:r>
      <w:r w:rsidRPr="00382512">
        <w:rPr>
          <w:rFonts w:ascii="Arial" w:hAnsi="Arial" w:cs="Arial"/>
          <w:sz w:val="12"/>
        </w:rPr>
        <w:t>¶</w:t>
      </w:r>
      <w:r w:rsidRPr="00382512">
        <w:rPr>
          <w:rFonts w:ascii="Arial" w:hAnsi="Arial" w:cs="Arial"/>
          <w:sz w:val="16"/>
        </w:rPr>
        <w:t xml:space="preserve"> 06.02.1987 Ph.D. in Political Science, Albert-Ludwigs-Universität, Freiburg, Germany.</w:t>
      </w:r>
      <w:r w:rsidRPr="00382512">
        <w:rPr>
          <w:rFonts w:ascii="Arial" w:hAnsi="Arial" w:cs="Arial"/>
          <w:sz w:val="12"/>
        </w:rPr>
        <w:t>¶</w:t>
      </w:r>
      <w:r w:rsidRPr="00382512">
        <w:rPr>
          <w:rFonts w:ascii="Arial" w:hAnsi="Arial" w:cs="Arial"/>
          <w:sz w:val="16"/>
        </w:rPr>
        <w:t xml:space="preserve"> 29.06.1984 M.A. in Political Science, Albert-Ludwigs-Universität, Freiburg, Germany., http://www6.miami.edu/eucenter/publications/vonBurgsdorfUSvsCubalong09edi.pdf</w:t>
      </w:r>
    </w:p>
    <w:p w:rsidR="00285888" w:rsidRPr="00367EED" w:rsidRDefault="00285888" w:rsidP="00285888">
      <w:pPr>
        <w:ind w:left="288"/>
        <w:rPr>
          <w:sz w:val="16"/>
        </w:rPr>
      </w:pPr>
      <w:r w:rsidRPr="00367EED">
        <w:rPr>
          <w:sz w:val="12"/>
        </w:rPr>
        <w:t>¶</w:t>
      </w:r>
      <w:r w:rsidRPr="00367EED">
        <w:rPr>
          <w:sz w:val="16"/>
        </w:rPr>
        <w:t xml:space="preserve"> </w:t>
      </w:r>
      <w:r w:rsidRPr="004D7688">
        <w:rPr>
          <w:rStyle w:val="StyleBoldUnderline"/>
        </w:rPr>
        <w:t xml:space="preserve">The analysis of the impact of the US embargo against Cuba clearly demonstrates that the economic </w:t>
      </w:r>
      <w:r w:rsidRPr="00367EED">
        <w:rPr>
          <w:rStyle w:val="StyleBoldUnderline"/>
          <w:sz w:val="12"/>
          <w:u w:val="none"/>
        </w:rPr>
        <w:t>¶</w:t>
      </w:r>
      <w:r w:rsidRPr="004D7688">
        <w:rPr>
          <w:rStyle w:val="StyleBoldUnderline"/>
        </w:rPr>
        <w:t xml:space="preserve"> sanctions did not only fail in attaining their intended purposes but also proved to be </w:t>
      </w:r>
      <w:r w:rsidRPr="00367EED">
        <w:rPr>
          <w:rStyle w:val="StyleBoldUnderline"/>
          <w:sz w:val="12"/>
          <w:u w:val="none"/>
        </w:rPr>
        <w:t>¶</w:t>
      </w:r>
      <w:r w:rsidRPr="004D7688">
        <w:rPr>
          <w:rStyle w:val="StyleBoldUnderline"/>
        </w:rPr>
        <w:t xml:space="preserve"> counterproductive in all respects and at all levels</w:t>
      </w:r>
      <w:r w:rsidRPr="00367EED">
        <w:rPr>
          <w:sz w:val="16"/>
        </w:rPr>
        <w:t xml:space="preserve">. The US policy </w:t>
      </w:r>
      <w:r w:rsidRPr="004D7688">
        <w:rPr>
          <w:rStyle w:val="StyleBoldUnderline"/>
        </w:rPr>
        <w:t xml:space="preserve">did not achieve any of its </w:t>
      </w:r>
      <w:r w:rsidRPr="00367EED">
        <w:rPr>
          <w:rStyle w:val="StyleBoldUnderline"/>
          <w:sz w:val="12"/>
          <w:u w:val="none"/>
        </w:rPr>
        <w:t>¶</w:t>
      </w:r>
      <w:r w:rsidRPr="004D7688">
        <w:rPr>
          <w:rStyle w:val="StyleBoldUnderline"/>
        </w:rPr>
        <w:t xml:space="preserve"> objectives </w:t>
      </w:r>
      <w:r w:rsidRPr="00367EED">
        <w:rPr>
          <w:sz w:val="16"/>
        </w:rPr>
        <w:t xml:space="preserve">and </w:t>
      </w:r>
      <w:r w:rsidRPr="004D7688">
        <w:rPr>
          <w:rStyle w:val="StyleBoldUnderline"/>
        </w:rPr>
        <w:t>damaged</w:t>
      </w:r>
      <w:r w:rsidRPr="00367EED">
        <w:rPr>
          <w:sz w:val="16"/>
        </w:rPr>
        <w:t xml:space="preserve"> severely </w:t>
      </w:r>
      <w:r w:rsidRPr="004D7688">
        <w:rPr>
          <w:rStyle w:val="StyleBoldUnderline"/>
        </w:rPr>
        <w:t>the reputation of the United States</w:t>
      </w:r>
      <w:r w:rsidRPr="00367EED">
        <w:rPr>
          <w:sz w:val="16"/>
        </w:rPr>
        <w:t xml:space="preserve">, isolating de facto the US in its </w:t>
      </w:r>
      <w:r w:rsidRPr="00367EED">
        <w:rPr>
          <w:sz w:val="12"/>
        </w:rPr>
        <w:t>¶</w:t>
      </w:r>
      <w:r w:rsidRPr="00367EED">
        <w:rPr>
          <w:sz w:val="16"/>
        </w:rPr>
        <w:t xml:space="preserve"> policy approach towards Cuba (in November 2008 185 countries supported the Cuba-introduced </w:t>
      </w:r>
      <w:r w:rsidRPr="00367EED">
        <w:rPr>
          <w:sz w:val="12"/>
        </w:rPr>
        <w:t>¶</w:t>
      </w:r>
      <w:r w:rsidRPr="00367EED">
        <w:rPr>
          <w:sz w:val="16"/>
        </w:rPr>
        <w:t xml:space="preserve"> resolution against the US embargo at the UN General Assembly). It </w:t>
      </w:r>
      <w:r w:rsidRPr="004D7688">
        <w:rPr>
          <w:rStyle w:val="StyleBoldUnderline"/>
        </w:rPr>
        <w:t xml:space="preserve">alienated traditional allies and </w:t>
      </w:r>
      <w:r w:rsidRPr="00367EED">
        <w:rPr>
          <w:rStyle w:val="StyleBoldUnderline"/>
          <w:sz w:val="12"/>
          <w:u w:val="none"/>
        </w:rPr>
        <w:t>¶</w:t>
      </w:r>
      <w:r w:rsidRPr="004D7688">
        <w:rPr>
          <w:rStyle w:val="StyleBoldUnderline"/>
        </w:rPr>
        <w:t xml:space="preserve"> partners </w:t>
      </w:r>
      <w:r w:rsidRPr="00367EED">
        <w:rPr>
          <w:sz w:val="16"/>
        </w:rPr>
        <w:t xml:space="preserve">because of the extraterritorial application of US law, </w:t>
      </w:r>
      <w:r w:rsidRPr="004D7688">
        <w:rPr>
          <w:rStyle w:val="StyleBoldUnderline"/>
        </w:rPr>
        <w:t xml:space="preserve">actually strengthened the Castro </w:t>
      </w:r>
      <w:r w:rsidRPr="00367EED">
        <w:rPr>
          <w:rStyle w:val="StyleBoldUnderline"/>
          <w:sz w:val="12"/>
          <w:u w:val="none"/>
        </w:rPr>
        <w:t>¶</w:t>
      </w:r>
      <w:r w:rsidRPr="004D7688">
        <w:rPr>
          <w:rStyle w:val="StyleBoldUnderline"/>
        </w:rPr>
        <w:t xml:space="preserve"> regime, weakened the opposition, and hurt the Cuban population</w:t>
      </w:r>
      <w:r w:rsidRPr="00367EED">
        <w:rPr>
          <w:sz w:val="16"/>
        </w:rPr>
        <w:t xml:space="preserve">. The embargo policy even </w:t>
      </w:r>
      <w:r w:rsidRPr="00367EED">
        <w:rPr>
          <w:rStyle w:val="StyleBoldUnderline"/>
          <w:sz w:val="12"/>
          <w:u w:val="none"/>
        </w:rPr>
        <w:t>¶</w:t>
      </w:r>
      <w:r w:rsidRPr="004D7688">
        <w:rPr>
          <w:rStyle w:val="StyleBoldUnderline"/>
        </w:rPr>
        <w:t xml:space="preserve"> undermines national security interests of the US by not engaging in far-sighted conflict prevention </w:t>
      </w:r>
      <w:r w:rsidRPr="00367EED">
        <w:rPr>
          <w:rStyle w:val="StyleBoldUnderline"/>
          <w:sz w:val="12"/>
          <w:u w:val="none"/>
        </w:rPr>
        <w:t>¶</w:t>
      </w:r>
      <w:r w:rsidRPr="004D7688">
        <w:rPr>
          <w:rStyle w:val="StyleBoldUnderline"/>
        </w:rPr>
        <w:t xml:space="preserve"> measures with a view to reducing the probability of a - however unlikely - mass exodus of Cuban</w:t>
      </w:r>
      <w:r w:rsidRPr="00367EED">
        <w:rPr>
          <w:sz w:val="16"/>
        </w:rPr>
        <w:t xml:space="preserve">s </w:t>
      </w:r>
      <w:r w:rsidRPr="00367EED">
        <w:rPr>
          <w:sz w:val="12"/>
        </w:rPr>
        <w:t>¶</w:t>
      </w:r>
      <w:r w:rsidRPr="00367EED">
        <w:rPr>
          <w:sz w:val="16"/>
        </w:rPr>
        <w:t xml:space="preserve"> (as a result of a humanitarian crisis triggered by sudden and total regime breakdown in Havana).</w:t>
      </w:r>
    </w:p>
    <w:p w:rsidR="00285888" w:rsidRDefault="00285888" w:rsidP="00285888"/>
    <w:p w:rsidR="00F63FAD" w:rsidRDefault="00F63FAD" w:rsidP="00F63FAD">
      <w:pPr>
        <w:pStyle w:val="Heading2"/>
      </w:pPr>
      <w:r>
        <w:t xml:space="preserve">Mechanics </w:t>
      </w:r>
    </w:p>
    <w:p w:rsidR="00F63FAD" w:rsidRDefault="00F63FAD" w:rsidP="00F63FAD">
      <w:pPr>
        <w:pStyle w:val="Heading3"/>
      </w:pPr>
      <w:r>
        <w:t xml:space="preserve">Plan Mechanics---Executive Order </w:t>
      </w:r>
    </w:p>
    <w:p w:rsidR="00F63FAD" w:rsidRPr="00231F37" w:rsidRDefault="00F63FAD" w:rsidP="00F63FAD">
      <w:pPr>
        <w:pStyle w:val="Heading4"/>
        <w:rPr>
          <w:rStyle w:val="StyleStyleBold12pt"/>
          <w:b/>
        </w:rPr>
      </w:pPr>
      <w:r w:rsidRPr="00231F37">
        <w:rPr>
          <w:rStyle w:val="StyleStyleBold12pt"/>
          <w:b/>
        </w:rPr>
        <w:t>Plan does not require congressional approval</w:t>
      </w:r>
    </w:p>
    <w:p w:rsidR="00F63FAD" w:rsidRPr="00DE1A16" w:rsidRDefault="00F63FAD" w:rsidP="00F63FAD">
      <w:r w:rsidRPr="00156FB1">
        <w:rPr>
          <w:b/>
          <w:sz w:val="26"/>
          <w:szCs w:val="26"/>
        </w:rPr>
        <w:t>Sweig, ’13</w:t>
      </w:r>
      <w:r>
        <w:t xml:space="preserve"> </w:t>
      </w:r>
      <w:r w:rsidRPr="00156FB1">
        <w:t xml:space="preserve">[July/August 2013, </w:t>
      </w:r>
      <w:hyperlink r:id="rId130" w:history="1">
        <w:r w:rsidRPr="00156FB1">
          <w:rPr>
            <w:rStyle w:val="Hyperlink"/>
          </w:rPr>
          <w:t>Julia E. Sweig</w:t>
        </w:r>
      </w:hyperlink>
      <w:r w:rsidRPr="00156FB1">
        <w:t>, Nelson and David Rockefeller Senior Fellow for Latin America Studies and Director for Latin America Studies</w:t>
      </w:r>
      <w:r>
        <w:t>, “</w:t>
      </w:r>
      <w:r w:rsidRPr="00156FB1">
        <w:t>Cuba After Communism The Economic Reforms That Are Transforming the Island</w:t>
      </w:r>
      <w:r>
        <w:t xml:space="preserve">”, </w:t>
      </w:r>
      <w:hyperlink r:id="rId131" w:history="1">
        <w:r>
          <w:rPr>
            <w:rStyle w:val="Hyperlink"/>
          </w:rPr>
          <w:t>http://www.cfr.org/cuba/cuba-after-communism/p30991</w:t>
        </w:r>
      </w:hyperlink>
      <w:r>
        <w:t>]</w:t>
      </w:r>
    </w:p>
    <w:p w:rsidR="00F63FAD" w:rsidRPr="005D14AF" w:rsidRDefault="00F63FAD" w:rsidP="00F63FAD">
      <w:r w:rsidRPr="00E22D0F">
        <w:rPr>
          <w:rStyle w:val="StyleBoldUnderline"/>
          <w:highlight w:val="yellow"/>
        </w:rPr>
        <w:t>The best way to change such attitudes</w:t>
      </w:r>
      <w:r w:rsidRPr="00156FB1">
        <w:rPr>
          <w:rStyle w:val="StyleBoldUnderline"/>
        </w:rPr>
        <w:t>, however, w</w:t>
      </w:r>
      <w:r w:rsidRPr="00E22D0F">
        <w:rPr>
          <w:rStyle w:val="StyleBoldUnderline"/>
          <w:highlight w:val="yellow"/>
        </w:rPr>
        <w:t>ould be for Washington to take the initiative in establishing a new diplomatic and economic modus vivendi with Havana</w:t>
      </w:r>
      <w:r w:rsidRPr="005D14AF">
        <w:t xml:space="preserve">. In the </w:t>
      </w:r>
      <w:r w:rsidRPr="00156FB1">
        <w:rPr>
          <w:rStyle w:val="StyleBoldUnderline"/>
        </w:rPr>
        <w:t xml:space="preserve">short term, the </w:t>
      </w:r>
      <w:r w:rsidRPr="00E22D0F">
        <w:rPr>
          <w:rStyle w:val="StyleBoldUnderline"/>
          <w:highlight w:val="yellow"/>
        </w:rPr>
        <w:t>two countries have numerous practical problems to solve together, including environmental and security challenges</w:t>
      </w:r>
      <w:r w:rsidRPr="00156FB1">
        <w:rPr>
          <w:rStyle w:val="StyleBoldUnderline"/>
        </w:rPr>
        <w:t xml:space="preserve">, as well as the fate of high-profile nationals serving time in U.S. and Cuban prisons. </w:t>
      </w:r>
      <w:r w:rsidRPr="005D14AF">
        <w:t xml:space="preserve">Most of the policy steps Obama should take at this stage -- </w:t>
      </w:r>
      <w:r w:rsidRPr="00E22D0F">
        <w:rPr>
          <w:rStyle w:val="StyleBoldUnderline"/>
          <w:highlight w:val="yellow"/>
        </w:rPr>
        <w:t xml:space="preserve">removing Cuba from the list of state sponsors of terrorism, eliminating obstacles for all Americans to travel there, and licensing greater trade and investment -- </w:t>
      </w:r>
      <w:r w:rsidRPr="00E22D0F">
        <w:rPr>
          <w:rStyle w:val="Emphasis"/>
          <w:highlight w:val="yellow"/>
        </w:rPr>
        <w:t>would not require congressional approval or any grand bargain with Havana</w:t>
      </w:r>
      <w:r w:rsidRPr="005D14AF">
        <w:t>. Although it might be politically awkward in the United States for a president to be seen as helping Castro, on the island, such measures would strengthen the case that Cuba can stand to become a more open, democratic society without succumbing to external pressure or subversion. Deeper commercial ties, moreover, could have repercussions beyond the economic realm, giving internal reformers more leeway and increasing support on the island for greater economic and political liberalization.</w:t>
      </w:r>
    </w:p>
    <w:p w:rsidR="00F63FAD" w:rsidRDefault="00F63FAD" w:rsidP="00F63FAD"/>
    <w:p w:rsidR="00F63FAD" w:rsidRPr="00F63FAD" w:rsidRDefault="00F63FAD" w:rsidP="00F63FAD"/>
    <w:p w:rsidR="00285888" w:rsidRDefault="00285888" w:rsidP="00285888"/>
    <w:p w:rsidR="0020222E" w:rsidRDefault="00F63FAD" w:rsidP="00F63FAD">
      <w:pPr>
        <w:pStyle w:val="Heading1"/>
      </w:pPr>
      <w:r>
        <w:lastRenderedPageBreak/>
        <w:t xml:space="preserve">AT: Disads </w:t>
      </w:r>
    </w:p>
    <w:p w:rsidR="00F63FAD" w:rsidRDefault="00F63FAD" w:rsidP="00F63FAD">
      <w:pPr>
        <w:pStyle w:val="Heading2"/>
      </w:pPr>
      <w:r>
        <w:t xml:space="preserve">AT: Cred/Appeasement </w:t>
      </w:r>
    </w:p>
    <w:p w:rsidR="00F63FAD" w:rsidRDefault="00F63FAD" w:rsidP="00F63FAD">
      <w:pPr>
        <w:pStyle w:val="Heading3"/>
      </w:pPr>
      <w:r>
        <w:t xml:space="preserve">Cred/Appeasement---Embargo Worse </w:t>
      </w:r>
    </w:p>
    <w:p w:rsidR="00F63FAD" w:rsidRPr="005A70B4" w:rsidRDefault="00F63FAD" w:rsidP="00F63FAD">
      <w:pPr>
        <w:pStyle w:val="Heading4"/>
        <w:rPr>
          <w:rStyle w:val="StyleStyleBold12pt"/>
          <w:b/>
        </w:rPr>
      </w:pPr>
      <w:r w:rsidRPr="005A70B4">
        <w:rPr>
          <w:rStyle w:val="StyleStyleBold12pt"/>
          <w:b/>
        </w:rPr>
        <w:t>Removal Embargo boosts Cred more than it would hurt- international backlash proves</w:t>
      </w:r>
    </w:p>
    <w:p w:rsidR="00F63FAD" w:rsidRPr="005A70B4" w:rsidRDefault="00F63FAD" w:rsidP="00F63FAD">
      <w:pPr>
        <w:rPr>
          <w:rStyle w:val="StyleStyleBold12pt"/>
        </w:rPr>
      </w:pPr>
      <w:r>
        <w:rPr>
          <w:rStyle w:val="StyleStyleBold12pt"/>
        </w:rPr>
        <w:t xml:space="preserve">Safran, ’12 </w:t>
      </w:r>
      <w:r w:rsidRPr="00D5125F">
        <w:t xml:space="preserve">[8/14/12, Brian Safran has a Master of Science in Global Affairs , “End the Cuban Embargo - Brian Safran”, </w:t>
      </w:r>
      <w:hyperlink r:id="rId132" w:history="1">
        <w:r w:rsidRPr="00D5125F">
          <w:rPr>
            <w:rStyle w:val="Hyperlink"/>
          </w:rPr>
          <w:t>http://brian-safran-4.quora.com/End-the-Cuban-Embargo-Brian-Safran</w:t>
        </w:r>
      </w:hyperlink>
      <w:r w:rsidRPr="00D5125F">
        <w:t>]</w:t>
      </w:r>
    </w:p>
    <w:p w:rsidR="00F63FAD" w:rsidRPr="005A70B4" w:rsidRDefault="00F63FAD" w:rsidP="00F63FAD">
      <w:r w:rsidRPr="00393F45">
        <w:rPr>
          <w:rStyle w:val="StyleBoldUnderline"/>
        </w:rPr>
        <w:t>Global public opinion perceives the United States as engaging in strong economic and political tactics such as the Cuban embargo in an effort to further its own world domination.</w:t>
      </w:r>
      <w:r w:rsidRPr="00393F45">
        <w:rPr>
          <w:sz w:val="16"/>
        </w:rPr>
        <w:t xml:space="preserve"> This sentiment serves to divert attention from the evils of Cuban communism, and instead focus international pressure on the United States; </w:t>
      </w:r>
      <w:r w:rsidRPr="00393F45">
        <w:rPr>
          <w:rStyle w:val="StyleBoldUnderline"/>
        </w:rPr>
        <w:t>serving to render the existing embargo less effective</w:t>
      </w:r>
      <w:r w:rsidRPr="005A70B4">
        <w:rPr>
          <w:rStyle w:val="StyleBoldUnderline"/>
        </w:rPr>
        <w:t xml:space="preserve">. Some say that the United States would stand to lose its credibility if it were to put an end to the embargo </w:t>
      </w:r>
      <w:r w:rsidRPr="00393F45">
        <w:rPr>
          <w:sz w:val="16"/>
        </w:rPr>
        <w:t xml:space="preserve">without its having accomplished its goals in totality. </w:t>
      </w:r>
      <w:r w:rsidRPr="00393F45">
        <w:rPr>
          <w:rStyle w:val="StyleBoldUnderline"/>
        </w:rPr>
        <w:t>However, the anti-U.S. sentiment on a global scale derived from its continuation is of much greater detriment to U.S. interests than the short-term loss in credibility it may experience by reorganizing its policy.</w:t>
      </w:r>
      <w:r w:rsidRPr="00393F45">
        <w:rPr>
          <w:sz w:val="16"/>
        </w:rPr>
        <w:t xml:space="preserve"> Although in a prior historical era the Cuban embargo and its intended goals might have been seen by the international community as justifiable</w:t>
      </w:r>
      <w:r w:rsidRPr="00393F45">
        <w:rPr>
          <w:rStyle w:val="StyleBoldUnderline"/>
        </w:rPr>
        <w:t>, the U.S. intervention in Cuba has now come to symbolize</w:t>
      </w:r>
    </w:p>
    <w:p w:rsidR="00F63FAD" w:rsidRPr="00F63FAD" w:rsidRDefault="00F63FAD" w:rsidP="00F63FAD"/>
    <w:p w:rsidR="0020222E" w:rsidRDefault="00F63FAD" w:rsidP="00F63FAD">
      <w:pPr>
        <w:pStyle w:val="Heading2"/>
      </w:pPr>
      <w:r>
        <w:t xml:space="preserve">AT: Politics </w:t>
      </w:r>
    </w:p>
    <w:p w:rsidR="00F63FAD" w:rsidRDefault="00F63FAD" w:rsidP="00F63FAD">
      <w:pPr>
        <w:pStyle w:val="Heading3"/>
      </w:pPr>
      <w:r>
        <w:t xml:space="preserve">Plan Popular </w:t>
      </w:r>
    </w:p>
    <w:p w:rsidR="00F63FAD" w:rsidRPr="00F94952" w:rsidRDefault="00F63FAD" w:rsidP="00F63FAD">
      <w:pPr>
        <w:pStyle w:val="Heading4"/>
        <w:rPr>
          <w:rStyle w:val="StyleStyleBold12pt"/>
          <w:b/>
        </w:rPr>
      </w:pPr>
      <w:r w:rsidRPr="00F94952">
        <w:rPr>
          <w:rStyle w:val="StyleStyleBold12pt"/>
          <w:b/>
        </w:rPr>
        <w:t>The Plan is politically viable</w:t>
      </w:r>
    </w:p>
    <w:p w:rsidR="00F63FAD" w:rsidRPr="00B866DC" w:rsidRDefault="00F63FAD" w:rsidP="00F63FAD">
      <w:pPr>
        <w:rPr>
          <w:rStyle w:val="StyleStyleBold12pt"/>
        </w:rPr>
      </w:pPr>
      <w:r>
        <w:rPr>
          <w:rStyle w:val="StyleStyleBold12pt"/>
        </w:rPr>
        <w:t xml:space="preserve">Bandow, ’12 </w:t>
      </w:r>
      <w:r w:rsidRPr="00B866DC">
        <w:t xml:space="preserve">[12/11/12, Doug Bandow is a senior fellow at the Cato Institute and a former special assistant to former US president Ronald Reagan, “Time to End the Cuba Embargo”, </w:t>
      </w:r>
      <w:hyperlink r:id="rId133" w:history="1">
        <w:r w:rsidRPr="00B866DC">
          <w:rPr>
            <w:rStyle w:val="Hyperlink"/>
          </w:rPr>
          <w:t>http://www.cato.org/publications/commentary/time-end-cuba-embargo</w:t>
        </w:r>
      </w:hyperlink>
      <w:r w:rsidRPr="00B866DC">
        <w:t>]</w:t>
      </w:r>
    </w:p>
    <w:p w:rsidR="00F63FAD" w:rsidRDefault="00F63FAD" w:rsidP="00F63FAD">
      <w:r w:rsidRPr="00E22D0F">
        <w:rPr>
          <w:rStyle w:val="StyleBoldUnderline"/>
          <w:highlight w:val="yellow"/>
        </w:rPr>
        <w:t xml:space="preserve">The embargo survives </w:t>
      </w:r>
      <w:r w:rsidRPr="00B866DC">
        <w:rPr>
          <w:rStyle w:val="StyleBoldUnderline"/>
        </w:rPr>
        <w:t>largel</w:t>
      </w:r>
      <w:r w:rsidRPr="00E22D0F">
        <w:rPr>
          <w:rStyle w:val="StyleBoldUnderline"/>
          <w:highlight w:val="yellow"/>
        </w:rPr>
        <w:t>y because of Florida’s political importance</w:t>
      </w:r>
      <w:r w:rsidRPr="00E22D0F">
        <w:rPr>
          <w:highlight w:val="yellow"/>
        </w:rPr>
        <w:t xml:space="preserve">. </w:t>
      </w:r>
      <w:r w:rsidRPr="00B866DC">
        <w:t>Every presidential candidate wants to win</w:t>
      </w:r>
      <w:r>
        <w:t xml:space="preserve"> the Sunshine State’s electoral votes, and the Cuban American community is a significant voting bloc. </w:t>
      </w:r>
      <w:r w:rsidRPr="00E22D0F">
        <w:rPr>
          <w:rStyle w:val="Emphasis"/>
          <w:highlight w:val="yellow"/>
        </w:rPr>
        <w:t>But the political environment is changing.</w:t>
      </w:r>
      <w:r w:rsidRPr="00E22D0F">
        <w:rPr>
          <w:highlight w:val="yellow"/>
        </w:rPr>
        <w:t xml:space="preserve"> </w:t>
      </w:r>
      <w:r w:rsidRPr="00E22D0F">
        <w:rPr>
          <w:rStyle w:val="StyleBoldUnderline"/>
          <w:highlight w:val="yellow"/>
        </w:rPr>
        <w:t>A younger,</w:t>
      </w:r>
      <w:r w:rsidRPr="00B866DC">
        <w:rPr>
          <w:rStyle w:val="StyleBoldUnderline"/>
        </w:rPr>
        <w:t xml:space="preserve"> more liberal </w:t>
      </w:r>
      <w:r w:rsidRPr="00E22D0F">
        <w:rPr>
          <w:rStyle w:val="StyleBoldUnderline"/>
          <w:highlight w:val="yellow"/>
        </w:rPr>
        <w:t>generation of Cuban Americans with no memory</w:t>
      </w:r>
      <w:r w:rsidRPr="00B866DC">
        <w:rPr>
          <w:rStyle w:val="StyleBoldUnderline"/>
        </w:rPr>
        <w:t xml:space="preserve"> </w:t>
      </w:r>
      <w:r w:rsidRPr="00E22D0F">
        <w:rPr>
          <w:rStyle w:val="StyleBoldUnderline"/>
          <w:highlight w:val="yellow"/>
        </w:rPr>
        <w:t>of</w:t>
      </w:r>
      <w:r w:rsidRPr="00B866DC">
        <w:rPr>
          <w:rStyle w:val="StyleBoldUnderline"/>
        </w:rPr>
        <w:t xml:space="preserve"> life in </w:t>
      </w:r>
      <w:r w:rsidRPr="00E22D0F">
        <w:rPr>
          <w:rStyle w:val="StyleBoldUnderline"/>
          <w:highlight w:val="yellow"/>
        </w:rPr>
        <w:t>Cuba is coming to the fore. Said Wayne Smith</w:t>
      </w:r>
      <w:r>
        <w:t>, a diplomat who served in Havana: “</w:t>
      </w:r>
      <w:r w:rsidRPr="00E22D0F">
        <w:rPr>
          <w:rStyle w:val="StyleBoldUnderline"/>
          <w:highlight w:val="yellow"/>
        </w:rPr>
        <w:t>for the first time</w:t>
      </w:r>
      <w:r w:rsidRPr="00B866DC">
        <w:rPr>
          <w:rStyle w:val="StyleBoldUnderline"/>
        </w:rPr>
        <w:t xml:space="preserve"> in years, maybe </w:t>
      </w:r>
      <w:r w:rsidRPr="00E22D0F">
        <w:rPr>
          <w:rStyle w:val="StyleBoldUnderline"/>
          <w:highlight w:val="yellow"/>
        </w:rPr>
        <w:t>there is some chance for a change in polic</w:t>
      </w:r>
      <w:r w:rsidRPr="00B866DC">
        <w:rPr>
          <w:rStyle w:val="StyleBoldUnderline"/>
        </w:rPr>
        <w:t>y</w:t>
      </w:r>
      <w:r>
        <w:t xml:space="preserve">.” And there are now many more new young </w:t>
      </w:r>
      <w:r w:rsidRPr="00E22D0F">
        <w:rPr>
          <w:rStyle w:val="StyleBoldUnderline"/>
          <w:highlight w:val="yellow"/>
        </w:rPr>
        <w:t>Cuban Americans</w:t>
      </w:r>
      <w:r w:rsidRPr="00B866DC">
        <w:rPr>
          <w:rStyle w:val="StyleBoldUnderline"/>
        </w:rPr>
        <w:t xml:space="preserve"> who </w:t>
      </w:r>
      <w:r w:rsidRPr="00E22D0F">
        <w:rPr>
          <w:rStyle w:val="StyleBoldUnderline"/>
          <w:highlight w:val="yellow"/>
        </w:rPr>
        <w:t>support a more sensible approach to Cuba</w:t>
      </w:r>
      <w:r w:rsidRPr="00B866DC">
        <w:rPr>
          <w:rStyle w:val="StyleBoldUnderline"/>
        </w:rPr>
        <w:t>.</w:t>
      </w:r>
      <w:r>
        <w:rPr>
          <w:rStyle w:val="StyleBoldUnderline"/>
        </w:rPr>
        <w:t xml:space="preserve"> </w:t>
      </w:r>
      <w:r w:rsidRPr="00B866DC">
        <w:rPr>
          <w:rStyle w:val="StyleBoldUnderline"/>
        </w:rPr>
        <w:t>Support for the Republican Party also is falling</w:t>
      </w:r>
      <w:r>
        <w:t xml:space="preserve">. According to some exit polls Barack Obama narrowly carried the Cuban American community in November, after receiving little more than a third of the vote four years ago. He received 60 percent of the votes of Cuban Americans born in the United States. </w:t>
      </w:r>
      <w:r w:rsidRPr="00B866DC">
        <w:rPr>
          <w:rStyle w:val="StyleBoldUnderline"/>
        </w:rPr>
        <w:t xml:space="preserve">Barack </w:t>
      </w:r>
      <w:r w:rsidRPr="00E22D0F">
        <w:rPr>
          <w:rStyle w:val="StyleBoldUnderline"/>
          <w:highlight w:val="yellow"/>
        </w:rPr>
        <w:t>Obama increased his votes among Cuban Americans after liberalizing contacts with the island</w:t>
      </w:r>
      <w:r w:rsidRPr="00E22D0F">
        <w:rPr>
          <w:highlight w:val="yellow"/>
        </w:rPr>
        <w:t>.</w:t>
      </w:r>
      <w:r w:rsidRPr="00B866DC">
        <w:t xml:space="preserve"> H</w:t>
      </w:r>
      <w:r w:rsidRPr="00B866DC">
        <w:rPr>
          <w:rStyle w:val="StyleBoldUnderline"/>
        </w:rPr>
        <w:t>e</w:t>
      </w:r>
      <w:r>
        <w:t xml:space="preserve"> also would have won the presidency without Florida, </w:t>
      </w:r>
      <w:r w:rsidRPr="00B866DC">
        <w:rPr>
          <w:rStyle w:val="StyleBoldUnderline"/>
        </w:rPr>
        <w:t xml:space="preserve">demonstrating </w:t>
      </w:r>
      <w:r w:rsidRPr="00E22D0F">
        <w:rPr>
          <w:rStyle w:val="StyleBoldUnderline"/>
          <w:highlight w:val="yellow"/>
        </w:rPr>
        <w:t>that the state may not be essential politically.</w:t>
      </w:r>
      <w:r>
        <w:t xml:space="preserve"> </w:t>
      </w:r>
      <w:r w:rsidRPr="00B866DC">
        <w:rPr>
          <w:rStyle w:val="StyleBoldUnderline"/>
        </w:rPr>
        <w:t>Today even the GOP is no longer reliable.</w:t>
      </w:r>
      <w:r>
        <w:t xml:space="preserve"> For instance, though Republican vice-presidential nominee </w:t>
      </w:r>
      <w:r w:rsidRPr="00E22D0F">
        <w:rPr>
          <w:rStyle w:val="StyleBoldUnderline"/>
          <w:highlight w:val="yellow"/>
        </w:rPr>
        <w:t>Paul Ryan has</w:t>
      </w:r>
      <w:r>
        <w:t xml:space="preserve"> </w:t>
      </w:r>
      <w:r w:rsidRPr="00B866DC">
        <w:rPr>
          <w:rStyle w:val="StyleBoldUnderline"/>
        </w:rPr>
        <w:t>defended the embargo</w:t>
      </w:r>
      <w:r>
        <w:t xml:space="preserve"> in recent years, </w:t>
      </w:r>
      <w:r w:rsidRPr="00B866DC">
        <w:rPr>
          <w:rStyle w:val="StyleBoldUnderline"/>
        </w:rPr>
        <w:t>that appears to reflect ambition rather than conviction</w:t>
      </w:r>
      <w:r>
        <w:t xml:space="preserve">. Over the years he </w:t>
      </w:r>
      <w:r w:rsidRPr="00E22D0F">
        <w:rPr>
          <w:rStyle w:val="StyleBoldUnderline"/>
          <w:highlight w:val="yellow"/>
        </w:rPr>
        <w:t>voted at least three times to lift the embargo,</w:t>
      </w:r>
      <w:r w:rsidRPr="00B866DC">
        <w:rPr>
          <w:rStyle w:val="StyleBoldUnderline"/>
        </w:rPr>
        <w:t xml:space="preserve"> explaining: “The embargo doesnt work. It is a failed policy. It was probably justified when the Soviet Union existed and posed a threat through Cuba. I think its become more of a crutch for Castro to use to repress his people. All the problems he has, he blames the American embargo.”</w:t>
      </w:r>
      <w:r>
        <w:rPr>
          <w:rStyle w:val="StyleBoldUnderline"/>
        </w:rPr>
        <w:t xml:space="preserve"> </w:t>
      </w:r>
      <w:r w:rsidRPr="00E22D0F">
        <w:rPr>
          <w:rStyle w:val="StyleBoldUnderline"/>
          <w:highlight w:val="yellow"/>
        </w:rPr>
        <w:t>There is essentially no international support for continuing the embargo</w:t>
      </w:r>
      <w:r w:rsidRPr="00B866DC">
        <w:rPr>
          <w:rStyle w:val="StyleBoldUnderline"/>
        </w:rPr>
        <w:t xml:space="preserve">. </w:t>
      </w:r>
      <w:r>
        <w:t xml:space="preserve">For instance, </w:t>
      </w:r>
      <w:r w:rsidRPr="00B866DC">
        <w:rPr>
          <w:rStyle w:val="StyleBoldUnderline"/>
        </w:rPr>
        <w:t>the European Union plans to explore improving relations with Havana</w:t>
      </w:r>
      <w:r>
        <w:t xml:space="preserve">. Spain’s Deputy Foreign Minister Gonzalo de Benito explained that </w:t>
      </w:r>
      <w:r w:rsidRPr="00B866DC">
        <w:rPr>
          <w:rStyle w:val="StyleBoldUnderline"/>
        </w:rPr>
        <w:t>the EU saw a positive evolution in Cuba. The hope, then, is to move forward in the relationship between the European Union and Cuba.</w:t>
      </w:r>
      <w:r>
        <w:rPr>
          <w:rStyle w:val="StyleBoldUnderline"/>
        </w:rPr>
        <w:t xml:space="preserve"> </w:t>
      </w:r>
      <w:r>
        <w:t xml:space="preserve">The administration should move now, before congressmen are focused on the next election. President </w:t>
      </w:r>
      <w:r w:rsidRPr="00E22D0F">
        <w:rPr>
          <w:rStyle w:val="StyleBoldUnderline"/>
          <w:highlight w:val="yellow"/>
        </w:rPr>
        <w:t>Obama should propose legislation to drop</w:t>
      </w:r>
      <w:r w:rsidRPr="00B866DC">
        <w:rPr>
          <w:rStyle w:val="StyleBoldUnderline"/>
        </w:rPr>
        <w:t xml:space="preserve"> (or at least significantly loosen) </w:t>
      </w:r>
      <w:r w:rsidRPr="00E22D0F">
        <w:rPr>
          <w:rStyle w:val="StyleBoldUnderline"/>
          <w:highlight w:val="yellow"/>
        </w:rPr>
        <w:t>the embargo</w:t>
      </w:r>
      <w:r>
        <w:t>. He also could use his authority to relax sanctions by, for instance, granting more licenses to visit the island.</w:t>
      </w:r>
    </w:p>
    <w:p w:rsidR="00F63FAD" w:rsidRDefault="00F63FAD" w:rsidP="00F63FAD"/>
    <w:p w:rsidR="00F63FAD" w:rsidRPr="00E22D0F" w:rsidRDefault="00F63FAD" w:rsidP="00F63FAD">
      <w:pPr>
        <w:pStyle w:val="Heading4"/>
        <w:rPr>
          <w:rStyle w:val="StyleStyleBold12pt"/>
          <w:b/>
        </w:rPr>
      </w:pPr>
      <w:r w:rsidRPr="00E22D0F">
        <w:rPr>
          <w:rStyle w:val="StyleStyleBold12pt"/>
          <w:b/>
        </w:rPr>
        <w:lastRenderedPageBreak/>
        <w:t>Repealing the embargo is now politically popular</w:t>
      </w:r>
    </w:p>
    <w:p w:rsidR="00F63FAD" w:rsidRPr="007059D2" w:rsidRDefault="00F63FAD" w:rsidP="00F63FAD">
      <w:pPr>
        <w:rPr>
          <w:b/>
          <w:bCs/>
          <w:sz w:val="24"/>
        </w:rPr>
      </w:pPr>
      <w:r>
        <w:rPr>
          <w:rStyle w:val="StyleStyleBold12pt"/>
        </w:rPr>
        <w:t xml:space="preserve">Ediger, ’12 </w:t>
      </w:r>
      <w:r w:rsidRPr="007059D2">
        <w:t xml:space="preserve">[9/19/12, Don Ediger is a veteran journalist who has worked for The Miami Herald, Associated Press, BusinessWeek and the International Herald Tribune, among other publications, “Cuba’s Post-Castro Future”, </w:t>
      </w:r>
      <w:hyperlink r:id="rId134" w:history="1">
        <w:r w:rsidRPr="007059D2">
          <w:rPr>
            <w:rStyle w:val="Hyperlink"/>
          </w:rPr>
          <w:t>http://consortiumnews.com/2012/09/19/cubas-post-castro-future/</w:t>
        </w:r>
      </w:hyperlink>
      <w:r w:rsidRPr="007059D2">
        <w:t>]</w:t>
      </w:r>
    </w:p>
    <w:p w:rsidR="00F63FAD" w:rsidRPr="007059D2" w:rsidRDefault="00F63FAD" w:rsidP="00F63FAD">
      <w:pPr>
        <w:rPr>
          <w:sz w:val="16"/>
        </w:rPr>
      </w:pPr>
      <w:r w:rsidRPr="007059D2">
        <w:rPr>
          <w:sz w:val="16"/>
        </w:rPr>
        <w:t xml:space="preserve">Though largely overlooked by the media, </w:t>
      </w:r>
      <w:r w:rsidRPr="00B866DC">
        <w:rPr>
          <w:rStyle w:val="StyleBoldUnderline"/>
        </w:rPr>
        <w:t xml:space="preserve">major shifts in Florida demographics </w:t>
      </w:r>
      <w:r w:rsidRPr="00B866DC">
        <w:rPr>
          <w:rStyle w:val="Emphasis"/>
        </w:rPr>
        <w:t>make repeal of the embargo much more likely</w:t>
      </w:r>
      <w:r w:rsidRPr="00B866DC">
        <w:rPr>
          <w:rStyle w:val="StyleBoldUnderline"/>
        </w:rPr>
        <w:t xml:space="preserve">. </w:t>
      </w:r>
      <w:r w:rsidRPr="007059D2">
        <w:rPr>
          <w:sz w:val="16"/>
        </w:rPr>
        <w:t xml:space="preserve">Numbering more than one million, Cuban-Americans have been the largest Hispanic group in Florida, and for many years they overwhelmingly favored keeping the embargo in place. </w:t>
      </w:r>
      <w:r w:rsidRPr="00B866DC">
        <w:rPr>
          <w:rStyle w:val="StyleBoldUnderline"/>
        </w:rPr>
        <w:t>To win elections in Florida – the country’s largest swing state – politicians of both parties have traditionally promised to uphold the embargo for fear of alienating Cuban voters.</w:t>
      </w:r>
      <w:r>
        <w:rPr>
          <w:rStyle w:val="StyleBoldUnderline"/>
        </w:rPr>
        <w:t xml:space="preserve"> </w:t>
      </w:r>
      <w:r w:rsidRPr="00B866DC">
        <w:rPr>
          <w:rStyle w:val="StyleBoldUnderline"/>
        </w:rPr>
        <w:t>Now that’s changing. Hispanics from Puerto Rico, the Dominican Republic, Venezuela, Mexico and other Latin American countries are growing faster in numbers</w:t>
      </w:r>
      <w:r w:rsidRPr="007059D2">
        <w:rPr>
          <w:sz w:val="16"/>
        </w:rPr>
        <w:t xml:space="preserve"> than those from Cuba. And while Cuban-Americans are mostly Republicans, </w:t>
      </w:r>
      <w:r w:rsidRPr="00B866DC">
        <w:rPr>
          <w:rStyle w:val="StyleBoldUnderline"/>
        </w:rPr>
        <w:t>others in Florida are heavily Democratic.</w:t>
      </w:r>
      <w:r w:rsidRPr="007059D2">
        <w:rPr>
          <w:sz w:val="16"/>
        </w:rPr>
        <w:t xml:space="preserve"> Moreover, </w:t>
      </w:r>
      <w:r w:rsidRPr="00B866DC">
        <w:rPr>
          <w:rStyle w:val="StyleBoldUnderline"/>
        </w:rPr>
        <w:t>Cuban-Americans themselves are changing their mind about the embargo.</w:t>
      </w:r>
      <w:r>
        <w:rPr>
          <w:rStyle w:val="StyleBoldUnderline"/>
        </w:rPr>
        <w:t xml:space="preserve"> </w:t>
      </w:r>
      <w:r w:rsidRPr="00B866DC">
        <w:rPr>
          <w:rStyle w:val="StyleBoldUnderline"/>
        </w:rPr>
        <w:t>According to a recent study by the Cuban Research Institute</w:t>
      </w:r>
      <w:r w:rsidRPr="007059D2">
        <w:rPr>
          <w:sz w:val="16"/>
        </w:rPr>
        <w:t xml:space="preserve"> at Florida International University (FIU), </w:t>
      </w:r>
      <w:r w:rsidRPr="00B866DC">
        <w:rPr>
          <w:rStyle w:val="StyleBoldUnderline"/>
        </w:rPr>
        <w:t>most Cuban-Americans in Miami would agree with Zamora that the embargo hasn’t worked well.</w:t>
      </w:r>
      <w:r w:rsidRPr="007059D2">
        <w:rPr>
          <w:sz w:val="16"/>
        </w:rPr>
        <w:t xml:space="preserve"> In fact, </w:t>
      </w:r>
      <w:r w:rsidRPr="00B866DC">
        <w:rPr>
          <w:rStyle w:val="StyleBoldUnderline"/>
        </w:rPr>
        <w:t>47 percent would like to see the embargo lifted.</w:t>
      </w:r>
      <w:r>
        <w:rPr>
          <w:rStyle w:val="StyleBoldUnderline"/>
        </w:rPr>
        <w:t xml:space="preserve"> </w:t>
      </w:r>
      <w:r w:rsidRPr="007059D2">
        <w:rPr>
          <w:sz w:val="16"/>
        </w:rPr>
        <w:t xml:space="preserve">“This is probably the first presidential election in which </w:t>
      </w:r>
      <w:r w:rsidRPr="00B866DC">
        <w:rPr>
          <w:rStyle w:val="StyleBoldUnderline"/>
        </w:rPr>
        <w:t>Cuba is not a top issue for the Cuban-American community</w:t>
      </w:r>
      <w:r w:rsidRPr="007059D2">
        <w:rPr>
          <w:sz w:val="16"/>
        </w:rPr>
        <w:t xml:space="preserve">,” says Andy Gomez, senior fellow at the University of Miami’s Institute for Cuban and Cuban-American Studies. A member of Mitt Romney’s staff phoned Gomez last year to get his advice on the topics that Romney should address when he visits Miami. Gomez’s answer wasn’t Cuba but jobs and the economy. It’s not that Cuban-Americans are no longer interested in Cuba, Gomez says, but that they are “tired of the same thing over and over again.” </w:t>
      </w:r>
      <w:r w:rsidRPr="00B866DC">
        <w:rPr>
          <w:rStyle w:val="StyleBoldUnderline"/>
        </w:rPr>
        <w:t>There’s a growing consensus among Cuban-Americans that lifting the embargo won’t help the Castros retain power</w:t>
      </w:r>
      <w:r w:rsidRPr="007059D2">
        <w:rPr>
          <w:sz w:val="16"/>
        </w:rPr>
        <w:t xml:space="preserve"> – as some once thought – because the regime has been thoroughly entrenched for more than five decades. When Fidel Castro became ill six years ago, some experts thought the end was near, but today they discuss a variety of scenarios.</w:t>
      </w:r>
    </w:p>
    <w:p w:rsidR="00F63FAD" w:rsidRDefault="00F63FAD" w:rsidP="00F63FAD"/>
    <w:p w:rsidR="00F63FAD" w:rsidRPr="00AF07E5" w:rsidRDefault="00F63FAD" w:rsidP="00F63FAD">
      <w:pPr>
        <w:pStyle w:val="Heading4"/>
        <w:rPr>
          <w:rStyle w:val="StyleStyleBold12pt"/>
          <w:b/>
        </w:rPr>
      </w:pPr>
      <w:r w:rsidRPr="00AF07E5">
        <w:rPr>
          <w:rStyle w:val="StyleStyleBold12pt"/>
          <w:b/>
        </w:rPr>
        <w:t>The Congressional Black Caucus supports the Plan</w:t>
      </w:r>
    </w:p>
    <w:p w:rsidR="00F63FAD" w:rsidRPr="007B4912" w:rsidRDefault="00F63FAD" w:rsidP="00F63FAD">
      <w:pPr>
        <w:rPr>
          <w:rStyle w:val="StyleStyleBold12pt"/>
        </w:rPr>
      </w:pPr>
      <w:r>
        <w:rPr>
          <w:rStyle w:val="StyleStyleBold12pt"/>
        </w:rPr>
        <w:t xml:space="preserve">Klein, ’09 </w:t>
      </w:r>
      <w:r w:rsidRPr="007B4912">
        <w:t>[4/8/09, Rick Klein is a congressional reporter for ABC news, “Black Caucus to Obama: Lift Cuba Embargo”, http://abcnews.go.com/blogs/politics/2009/04/black-caucus-to/]</w:t>
      </w:r>
    </w:p>
    <w:p w:rsidR="00F63FAD" w:rsidRDefault="00F63FAD" w:rsidP="00F63FAD">
      <w:pPr>
        <w:rPr>
          <w:sz w:val="16"/>
        </w:rPr>
      </w:pPr>
      <w:r w:rsidRPr="007B4912">
        <w:rPr>
          <w:sz w:val="16"/>
        </w:rPr>
        <w:t xml:space="preserve">ABC News’ Rick Klein reports: Fresh off a trip to Cuba that included a visit with both Fidel and Raul Castro, </w:t>
      </w:r>
      <w:r w:rsidRPr="007B4912">
        <w:rPr>
          <w:rStyle w:val="Emphasis"/>
        </w:rPr>
        <w:t xml:space="preserve">members of the Congressional Black Caucus are lobbying President Obama to lift the nation’s longstanding Cuba embargo, </w:t>
      </w:r>
      <w:r w:rsidRPr="007B4912">
        <w:rPr>
          <w:sz w:val="16"/>
        </w:rPr>
        <w:t xml:space="preserve">and open up lines of communication with the Castros. </w:t>
      </w:r>
      <w:r w:rsidRPr="007B4912">
        <w:rPr>
          <w:rStyle w:val="StyleBoldUnderline"/>
        </w:rPr>
        <w:t>Rep. Laura Richardson</w:t>
      </w:r>
      <w:r w:rsidRPr="007B4912">
        <w:rPr>
          <w:sz w:val="16"/>
        </w:rPr>
        <w:t xml:space="preserve">, D-Calif., said on ABCNews.com’s "Top Line" </w:t>
      </w:r>
      <w:r w:rsidRPr="007B4912">
        <w:rPr>
          <w:rStyle w:val="StyleBoldUnderline"/>
        </w:rPr>
        <w:t>today that she and her colleagues want a complete elimination of the embargo first instituted by the Kennedy administration</w:t>
      </w:r>
      <w:r w:rsidRPr="007B4912">
        <w:rPr>
          <w:sz w:val="16"/>
        </w:rPr>
        <w:t xml:space="preserve">. Click here to watch our interview with Richardson. </w:t>
      </w:r>
      <w:r w:rsidRPr="007B4912">
        <w:rPr>
          <w:rStyle w:val="StyleBoldUnderline"/>
        </w:rPr>
        <w:t>Richardson said she welcomes the Obama administration’s planned loosening of travel and financial restrictions impacting those with relatives in Cuba</w:t>
      </w:r>
      <w:r w:rsidRPr="007B4912">
        <w:rPr>
          <w:sz w:val="16"/>
        </w:rPr>
        <w:t xml:space="preserve"> — but said </w:t>
      </w:r>
      <w:r w:rsidRPr="007B4912">
        <w:rPr>
          <w:rStyle w:val="StyleBoldUnderline"/>
        </w:rPr>
        <w:t>she wants the president to go furthe</w:t>
      </w:r>
      <w:r w:rsidRPr="007B4912">
        <w:rPr>
          <w:sz w:val="16"/>
        </w:rPr>
        <w:t xml:space="preserve">r. "The real big steps that we have to take is looking at the embargo, and the question is, has the embargo worked for 50 years?" said Richardson, who serves on the House Homeland Security Committee. "What I can tell you is, [from] when I went there, </w:t>
      </w:r>
      <w:r w:rsidRPr="007B4912">
        <w:rPr>
          <w:rStyle w:val="StyleBoldUnderline"/>
        </w:rPr>
        <w:t>every country is working with Cuba except the United States. And my question to you is, what has isolation gotten us in the last 10 years when we’ve isolated ourselves from other countries?"</w:t>
      </w:r>
      <w:r w:rsidRPr="007B4912">
        <w:rPr>
          <w:sz w:val="16"/>
        </w:rPr>
        <w:t xml:space="preserve"> Such a move </w:t>
      </w:r>
      <w:r w:rsidRPr="007B4912">
        <w:rPr>
          <w:rStyle w:val="StyleBoldUnderline"/>
        </w:rPr>
        <w:t>would fit with the president’s efforts to remake America’s image</w:t>
      </w:r>
      <w:r w:rsidRPr="007B4912">
        <w:rPr>
          <w:sz w:val="16"/>
        </w:rPr>
        <w:t xml:space="preserve">, she said. Richardson said her visit to Cuba only confirmed her sentiments regarding the need to fundamentally change the relationship between Cuba and the United States. "You know President Obama just two days ago when he was in Turkey, he talked about turning the page," Richardson said. "The key, I think, to having progress is if you’re actually talking to someone. Currently over the 50 years, maybe there has been limited progress in that area, so are we just gonna continue not to talk for another 50 years?" "So, the question is, we can continue not to talk and not to have any progress, or we can sit down and maybe through those dialogues that they will see the benefits of what we’ve gained, how we operate in this country, and as we’ve seen successes in other countries, I believe we would see the same in Cuba." The White House has signaled that it will make changes to Cuba policies in advance of this month’s Summit of the Americas, specifically to make it easier for those with family on the island nation to travel thereand send money to relatives. </w:t>
      </w:r>
      <w:r w:rsidRPr="007B4912">
        <w:rPr>
          <w:rStyle w:val="StyleBoldUnderline"/>
        </w:rPr>
        <w:t>Congress is also expected to consider a measure that would allow all Americans to travel freely to and from Cuba.</w:t>
      </w:r>
      <w:r w:rsidRPr="007B4912">
        <w:rPr>
          <w:sz w:val="16"/>
        </w:rPr>
        <w:t xml:space="preserve"> </w:t>
      </w:r>
      <w:r w:rsidRPr="007B4912">
        <w:rPr>
          <w:rStyle w:val="StyleBoldUnderline"/>
        </w:rPr>
        <w:t>But the president has not indicated a willingness to lift the US trade embargo against Cuba</w:t>
      </w:r>
      <w:r w:rsidRPr="007B4912">
        <w:rPr>
          <w:sz w:val="16"/>
        </w:rPr>
        <w:t xml:space="preserve">, a cornerstone of American foreign policy toward one of the nation’s closest neighbors for 47 years. The Castro regime’s fiercest critics in Congress are promising to fight any effort to ease the terms of the embargo, until or unless the Cuban government first commits to reforms such as releasing political prisoners and scheduling democratic elections. "The position on the embargo is principle-driven . . .  We should not be providing any type of unilateral concessions to that regime," Rep. Lincoln Diaz-Balart and Rep. Mario Diaz-Balart, both Florida Republicans, said in a joint statement provided to ABC News. Of their colleagues’ trip to Cuba, they added: "It’s truly unfortunate that they did not dedicate any portion of the trip to meeting with the victims of repressions in Cuba, or those who are advocating for human rights and a democratic transition." Those promising to fight changes in Cuba policy include some prominent Democrats. "Our great nation should always stand for human freedom and democracy and against underwriting regimes that oppress, suppress and murder," Sen. Robert Menendez, D-N.J., the son of Cuban immigrants and head of the Democratic Senatorial Campaign Committee, said last week after fellow senators introduced legislation that would end the travel ban. </w:t>
      </w:r>
      <w:r w:rsidRPr="007B4912">
        <w:rPr>
          <w:rStyle w:val="StyleBoldUnderline"/>
        </w:rPr>
        <w:t>But members of the Congressional Black Caucus say they’re looking to the new administration to revamp policies of isolation that they view as outdated</w:t>
      </w:r>
      <w:r w:rsidRPr="007B4912">
        <w:rPr>
          <w:sz w:val="16"/>
        </w:rPr>
        <w:t>. "</w:t>
      </w:r>
      <w:r w:rsidRPr="007B4912">
        <w:rPr>
          <w:rStyle w:val="StyleBoldUnderline"/>
        </w:rPr>
        <w:t>We are convinced based on the meetings which were held, that the Cubans do want dialogue, they do want talks, and they do want normal relations with USA, and I believe that its in the US best interest to do that," said Rep. Barbara Lee, D-Calif., the caucus’ chairwoman</w:t>
      </w:r>
      <w:r w:rsidRPr="007B4912">
        <w:rPr>
          <w:sz w:val="16"/>
        </w:rPr>
        <w:t>, said Tuesday, after she and her colleagues returned from their trip to Cuba.</w:t>
      </w:r>
    </w:p>
    <w:p w:rsidR="00F63FAD" w:rsidRDefault="00F63FAD" w:rsidP="00F63FAD"/>
    <w:p w:rsidR="00F63FAD" w:rsidRPr="000D46B8" w:rsidRDefault="00F63FAD" w:rsidP="00F63FAD">
      <w:pPr>
        <w:pStyle w:val="Heading4"/>
        <w:rPr>
          <w:rStyle w:val="StyleStyleBold12pt"/>
          <w:b/>
        </w:rPr>
      </w:pPr>
      <w:r w:rsidRPr="000D46B8">
        <w:rPr>
          <w:rStyle w:val="StyleStyleBold12pt"/>
          <w:b/>
        </w:rPr>
        <w:lastRenderedPageBreak/>
        <w:t>Plan is Popular- 2012 Election proves</w:t>
      </w:r>
    </w:p>
    <w:p w:rsidR="00F63FAD" w:rsidRPr="00FE3ECD" w:rsidRDefault="00F63FAD" w:rsidP="00F63FAD">
      <w:pPr>
        <w:rPr>
          <w:rStyle w:val="StyleStyleBold12pt"/>
        </w:rPr>
      </w:pPr>
      <w:r>
        <w:rPr>
          <w:rStyle w:val="StyleStyleBold12pt"/>
        </w:rPr>
        <w:t xml:space="preserve">Lobe, ’12 </w:t>
      </w:r>
      <w:r w:rsidRPr="00FE3ECD">
        <w:t xml:space="preserve">[11/9/12, Jim Lobe is a reporter for the Inter Press service, “Obama’s Historic Cuban-American Vote Opens Window for Change”, </w:t>
      </w:r>
      <w:hyperlink r:id="rId135" w:history="1">
        <w:r w:rsidRPr="00FE3ECD">
          <w:rPr>
            <w:rStyle w:val="Hyperlink"/>
          </w:rPr>
          <w:t>http://www.ipsnews.net/2012/11/obamas-historic-cuban-american-vote-opens-window-for-change/</w:t>
        </w:r>
      </w:hyperlink>
      <w:r w:rsidRPr="00FE3ECD">
        <w:t>]</w:t>
      </w:r>
    </w:p>
    <w:p w:rsidR="00F63FAD" w:rsidRPr="00FE3ECD" w:rsidRDefault="00F63FAD" w:rsidP="00F63FAD">
      <w:pPr>
        <w:rPr>
          <w:rStyle w:val="StyleBoldUnderline"/>
        </w:rPr>
      </w:pPr>
      <w:r w:rsidRPr="00FE3ECD">
        <w:rPr>
          <w:sz w:val="16"/>
        </w:rPr>
        <w:t>While political and media attention remains focused on the unprecedented support President Barack Obama received in Tuesday’s election from Latinos,</w:t>
      </w:r>
      <w:r w:rsidRPr="00702021">
        <w:rPr>
          <w:rStyle w:val="StyleBoldUnderline"/>
        </w:rPr>
        <w:t xml:space="preserve"> one particular subset of those voters – one with potential foreign policy clout – is drawing intense interest.</w:t>
      </w:r>
      <w:r>
        <w:rPr>
          <w:rStyle w:val="StyleBoldUnderline"/>
        </w:rPr>
        <w:t xml:space="preserve"> </w:t>
      </w:r>
      <w:r w:rsidRPr="00E22D0F">
        <w:rPr>
          <w:rStyle w:val="StyleBoldUnderline"/>
          <w:highlight w:val="yellow"/>
        </w:rPr>
        <w:t>Cuban Americans,</w:t>
      </w:r>
      <w:r w:rsidRPr="00702021">
        <w:rPr>
          <w:rStyle w:val="StyleBoldUnderline"/>
        </w:rPr>
        <w:t xml:space="preserve"> for the last 50 years one of the most reliable constituencies for Republicans, particularly in the perennial “swing state” of Florida where most of them live, </w:t>
      </w:r>
      <w:r w:rsidRPr="00E22D0F">
        <w:rPr>
          <w:rStyle w:val="StyleBoldUnderline"/>
          <w:highlight w:val="yellow"/>
        </w:rPr>
        <w:t>voted for the Democratic candidate in unprecedented numbers</w:t>
      </w:r>
      <w:r w:rsidRPr="00702021">
        <w:rPr>
          <w:rStyle w:val="StyleBoldUnderline"/>
        </w:rPr>
        <w:t>.</w:t>
      </w:r>
      <w:r>
        <w:rPr>
          <w:rStyle w:val="StyleBoldUnderline"/>
        </w:rPr>
        <w:t xml:space="preserve"> </w:t>
      </w:r>
      <w:r w:rsidRPr="00FE3ECD">
        <w:rPr>
          <w:sz w:val="16"/>
        </w:rPr>
        <w:t>According to exit polls conducted by both Fox News and the Pew Hispanic Center, Obama beat Romney by a 49-47 percent margin among Cuban-American voters in what one close observer of Florida politics called a “historic demographic upset”. A couple of other polls, including one conducted by the highly respected Miami-based Bendixen-Amandi International polling firm, found Romney prevailing over Obama among Cuban Americans, but only by a mere 52-48 percent margin.“</w:t>
      </w:r>
      <w:r w:rsidRPr="00702021">
        <w:rPr>
          <w:rStyle w:val="StyleBoldUnderline"/>
        </w:rPr>
        <w:t>I think it has made clear that the Cuban-American community is no longer as monolithically Republican as many interested parties would like them to thin</w:t>
      </w:r>
      <w:r w:rsidRPr="00FE3ECD">
        <w:rPr>
          <w:sz w:val="16"/>
        </w:rPr>
        <w:t xml:space="preserve">k,” Fernand Amandi, the firm’s managing partner, told IPS Friday. </w:t>
      </w:r>
      <w:r w:rsidRPr="00702021">
        <w:rPr>
          <w:rStyle w:val="StyleBoldUnderline"/>
        </w:rPr>
        <w:t>“</w:t>
      </w:r>
      <w:r w:rsidRPr="00E22D0F">
        <w:rPr>
          <w:rStyle w:val="StyleBoldUnderline"/>
          <w:highlight w:val="yellow"/>
        </w:rPr>
        <w:t>What it means is that this administration will have more room to maneouvre on Cuba policy than they ever thought they had,” said Geoffrey Thale, a Cuba specialist</w:t>
      </w:r>
      <w:r w:rsidRPr="00FE3ECD">
        <w:rPr>
          <w:sz w:val="16"/>
        </w:rPr>
        <w:t xml:space="preserve"> at the Washington Office on Latin America (WOLA). “</w:t>
      </w:r>
      <w:r w:rsidRPr="00E22D0F">
        <w:rPr>
          <w:rStyle w:val="StyleBoldUnderline"/>
          <w:highlight w:val="yellow"/>
        </w:rPr>
        <w:t>U.S. policy</w:t>
      </w:r>
      <w:r w:rsidRPr="00702021">
        <w:rPr>
          <w:rStyle w:val="StyleBoldUnderline"/>
        </w:rPr>
        <w:t xml:space="preserve"> for decades </w:t>
      </w:r>
      <w:r w:rsidRPr="00E22D0F">
        <w:rPr>
          <w:rStyle w:val="StyleBoldUnderline"/>
          <w:highlight w:val="yellow"/>
        </w:rPr>
        <w:t>has been determined far more by political considerations about the vote in Florida than foreign policy considerations</w:t>
      </w:r>
      <w:r w:rsidRPr="00E22D0F">
        <w:rPr>
          <w:sz w:val="16"/>
          <w:highlight w:val="yellow"/>
        </w:rPr>
        <w:t>,</w:t>
      </w:r>
      <w:r w:rsidRPr="00FE3ECD">
        <w:rPr>
          <w:sz w:val="16"/>
        </w:rPr>
        <w:t xml:space="preserve"> particularly toward Latin America which has called consistently for an end to the U.S. embargo,” Thale told IPS. “So having more room in Florida means they have more flexibility in their policy if they choose to use it.” Like others, Thale stressed that Obama was unlikely to take major new steps to warm relations, particularly so long as Alan Gross, a U.S. Agency for International Development contractor arrested in 2009 and sentenced to a 15-year prison term for crimes against the state, remains in jail. </w:t>
      </w:r>
      <w:r w:rsidRPr="00702021">
        <w:rPr>
          <w:rStyle w:val="StyleBoldUnderline"/>
        </w:rPr>
        <w:t xml:space="preserve">But a </w:t>
      </w:r>
      <w:r w:rsidRPr="00E22D0F">
        <w:rPr>
          <w:rStyle w:val="StyleBoldUnderline"/>
          <w:highlight w:val="yellow"/>
        </w:rPr>
        <w:t>greater opening toward Havana, including broadening current bilateral discussions and further relaxing curbs on travel to Cuba, could be in the offing</w:t>
      </w:r>
      <w:r w:rsidRPr="00702021">
        <w:rPr>
          <w:rStyle w:val="StyleBoldUnderline"/>
        </w:rPr>
        <w:t>.</w:t>
      </w:r>
      <w:r>
        <w:rPr>
          <w:rStyle w:val="StyleBoldUnderline"/>
        </w:rPr>
        <w:t xml:space="preserve"> </w:t>
      </w:r>
      <w:r w:rsidRPr="00FE3ECD">
        <w:rPr>
          <w:sz w:val="16"/>
        </w:rPr>
        <w:t>While Florida remains the one state in the country whose electoral votes have not yet been cast due to the continuing counting of ballots there, virtually all political analysts say they believe it will end up in Obama’s column. He is currently leading the state by one percent, or about 50,000 votes. If, as expected, he prevails, it will be largely due to the higher-than-anticipated Latino turnout which Obama won by a 60-39 percent margin, according to most exit polls. That margin was considerably less than the 71-27 percent spread in Obama’s favour for all U.S. Latino voters, who made up a record 10 percent of the nationwide electorate this year and almost twice much in Florida. The largest group of Latin voters in Florida are of Cuban heritage – about one-third of all Latinos in the state – a clear explanation for why Obama did not score as well with Latinos there as in every other state in the country. S</w:t>
      </w:r>
      <w:r w:rsidRPr="00FE3ECD">
        <w:rPr>
          <w:rStyle w:val="StyleBoldUnderline"/>
        </w:rPr>
        <w:t xml:space="preserve">till, </w:t>
      </w:r>
      <w:r w:rsidRPr="00E22D0F">
        <w:rPr>
          <w:rStyle w:val="StyleBoldUnderline"/>
          <w:highlight w:val="yellow"/>
        </w:rPr>
        <w:t>the results in Florida stunned most</w:t>
      </w:r>
      <w:r w:rsidRPr="00FE3ECD">
        <w:rPr>
          <w:rStyle w:val="StyleBoldUnderline"/>
        </w:rPr>
        <w:t xml:space="preserve"> observers who interpreted them </w:t>
      </w:r>
      <w:r w:rsidRPr="00E22D0F">
        <w:rPr>
          <w:rStyle w:val="StyleBoldUnderline"/>
          <w:highlight w:val="yellow"/>
        </w:rPr>
        <w:t>as a confirmation of a generational shift in Cuban-American political attitudes. “This is a generational phenomenon,” said Michael Shifter,</w:t>
      </w:r>
      <w:r w:rsidRPr="00E22D0F">
        <w:rPr>
          <w:sz w:val="16"/>
          <w:highlight w:val="yellow"/>
        </w:rPr>
        <w:t xml:space="preserve"> p</w:t>
      </w:r>
      <w:r w:rsidRPr="00FE3ECD">
        <w:rPr>
          <w:sz w:val="16"/>
        </w:rPr>
        <w:t>resident of the Inter-American Dialogue (IAD), a Washington think tank. “</w:t>
      </w:r>
      <w:r w:rsidRPr="00FE3ECD">
        <w:rPr>
          <w:rStyle w:val="StyleBoldUnderline"/>
        </w:rPr>
        <w:t>It reflects the passing of the old generation and the acceptance of new attitudes.”</w:t>
      </w:r>
      <w:r>
        <w:rPr>
          <w:rStyle w:val="StyleBoldUnderline"/>
        </w:rPr>
        <w:t xml:space="preserve"> </w:t>
      </w:r>
      <w:r w:rsidRPr="00FE3ECD">
        <w:rPr>
          <w:sz w:val="16"/>
        </w:rPr>
        <w:t>“Young Cuban Americans are more open about dealing with Cuba and also have other issues that are important to them that Obama was able to capitalise on,” he told IPS, adding, however, that so long as Gross remains in prison, Obama is unlikely to do much more than he has already in terms of rolling back many of the restrictions on travel and remittances to Cuba that were imposed during the George W. Bush administration. While the Pew and Fox News polls showed Obama winning the Cuban-American vote, the Bendixen survey was more detailed and confirmed the generational divide. Cuban-born voters, it found, favoured Romney by 55 percent to 45 percent, but Cuban-American voters born in the U.S. voted for Obama by a 60-40 margin. “</w:t>
      </w:r>
      <w:r w:rsidRPr="00E22D0F">
        <w:rPr>
          <w:rStyle w:val="StyleBoldUnderline"/>
          <w:highlight w:val="yellow"/>
        </w:rPr>
        <w:t>The Cuban-American community is changing</w:t>
      </w:r>
      <w:r w:rsidRPr="00FE3ECD">
        <w:rPr>
          <w:rStyle w:val="StyleBoldUnderline"/>
        </w:rPr>
        <w:t>,”</w:t>
      </w:r>
      <w:r w:rsidRPr="00FE3ECD">
        <w:rPr>
          <w:sz w:val="16"/>
        </w:rPr>
        <w:t xml:space="preserve"> said Wayne Smith, a former head of the U.S. Interests Section in Havana who resigned to protest Ronald Reagan’s hard-line policies and has been working for three decades to promote educational and scientific exchanges between the two countries. “</w:t>
      </w:r>
      <w:r w:rsidRPr="00E22D0F">
        <w:rPr>
          <w:rStyle w:val="StyleBoldUnderline"/>
          <w:highlight w:val="yellow"/>
        </w:rPr>
        <w:t>The younger the community and the newer the immigrants, the more difficult it is for the old hard-liners to control,”</w:t>
      </w:r>
      <w:r w:rsidRPr="00FE3ECD">
        <w:rPr>
          <w:sz w:val="16"/>
        </w:rPr>
        <w:t xml:space="preserve"> Smith, who is based at the Center for International Policy, told IPS. Indeed, as recently as 1988, 85 percent of Cuban Americans in Florida voted for the Republican presidential candidate – George H.W. Bush in that year. Until now, the high-water mark for a Democrat was Bill Clinton, who won 35 percent of the Cuban-American vote in 1996 and subsequently moved to ease rules governing travel and remittances to Cuba. He also punched a big hole in the trade embargo by permitting agricultural exports to the island for the first time. In 2000, however, Vice President Al Gore won only 25 percent of the Cuban-American vote in Florida, compared to George W. Bush’s 75 percent. Eight years later, Obama equaled Clinton’s performance, as the generational shift appeared to take firmer hold. But this year’s Democratic tally of 48-49 percent far exceeded expectations. While anti-Castro hardliners in the House of Representatives, most prominently Reps. Ileana Ros-Lehtinen and Mario Diaz Balart, held their seats on Tuesday, Joe Garcia soundly defeated another hard-line </w:t>
      </w:r>
      <w:r w:rsidRPr="00FE3ECD">
        <w:rPr>
          <w:rStyle w:val="StyleBoldUnderline"/>
        </w:rPr>
        <w:t>in</w:t>
      </w:r>
      <w:r w:rsidRPr="00E22D0F">
        <w:rPr>
          <w:rStyle w:val="StyleBoldUnderline"/>
          <w:highlight w:val="yellow"/>
        </w:rPr>
        <w:t>cumbent, Rep. David Rivera, to become the first Cuban-American Democrat who explicitly favours better ties with Havana</w:t>
      </w:r>
      <w:r w:rsidRPr="00FE3ECD">
        <w:rPr>
          <w:rStyle w:val="StyleBoldUnderline"/>
        </w:rPr>
        <w:t xml:space="preserve"> in Congress.</w:t>
      </w:r>
      <w:r>
        <w:rPr>
          <w:rStyle w:val="StyleBoldUnderline"/>
        </w:rPr>
        <w:t xml:space="preserve"> </w:t>
      </w:r>
      <w:r w:rsidRPr="00E22D0F">
        <w:rPr>
          <w:rStyle w:val="StyleBoldUnderline"/>
          <w:highlight w:val="yellow"/>
        </w:rPr>
        <w:t>Another hard-line incumbent</w:t>
      </w:r>
      <w:r w:rsidRPr="00FE3ECD">
        <w:rPr>
          <w:rStyle w:val="StyleBoldUnderline"/>
        </w:rPr>
        <w:t xml:space="preserve"> whose district includes the “Little Havana” section of Miami </w:t>
      </w:r>
      <w:r w:rsidRPr="00E22D0F">
        <w:rPr>
          <w:rStyle w:val="StyleBoldUnderline"/>
          <w:highlight w:val="yellow"/>
        </w:rPr>
        <w:t>also fell to a pro-engagement Cuban-American Democrat</w:t>
      </w:r>
      <w:r w:rsidRPr="00FE3ECD">
        <w:rPr>
          <w:rStyle w:val="StyleBoldUnderline"/>
        </w:rPr>
        <w:t xml:space="preserve"> in the state legislature.</w:t>
      </w:r>
    </w:p>
    <w:p w:rsidR="00F63FAD" w:rsidRDefault="00F63FAD" w:rsidP="00F63FAD"/>
    <w:p w:rsidR="00F63FAD" w:rsidRDefault="00F63FAD" w:rsidP="00F63FAD"/>
    <w:p w:rsidR="00F63FAD" w:rsidRDefault="00F63FAD" w:rsidP="00F63FAD">
      <w:pPr>
        <w:pStyle w:val="Heading3"/>
      </w:pPr>
      <w:r>
        <w:t xml:space="preserve">Winners Win </w:t>
      </w:r>
    </w:p>
    <w:p w:rsidR="00F63FAD" w:rsidRPr="00460585" w:rsidRDefault="00F63FAD" w:rsidP="00F63FAD">
      <w:pPr>
        <w:pStyle w:val="Heading4"/>
        <w:rPr>
          <w:rStyle w:val="StyleStyleBold12pt"/>
        </w:rPr>
      </w:pPr>
      <w:r>
        <w:rPr>
          <w:rStyle w:val="StyleStyleBold12pt"/>
        </w:rPr>
        <w:t>P</w:t>
      </w:r>
      <w:r w:rsidRPr="00302576">
        <w:t>lan is a win for Obama boosts his clout</w:t>
      </w:r>
    </w:p>
    <w:p w:rsidR="00F63FAD" w:rsidRPr="00460585" w:rsidRDefault="00F63FAD" w:rsidP="00F63FAD">
      <w:pPr>
        <w:rPr>
          <w:rStyle w:val="StyleStyleBold12pt"/>
        </w:rPr>
      </w:pPr>
      <w:r>
        <w:rPr>
          <w:rStyle w:val="StyleStyleBold12pt"/>
        </w:rPr>
        <w:t xml:space="preserve">Leogrande, ’13 </w:t>
      </w:r>
      <w:r w:rsidRPr="00460585">
        <w:t xml:space="preserve">[4/11/13, William M. LeoGrande was the Dean of the American University School of Public Affairs and frequent publisher and expert on Latin America, “The Cuba Lobby”, </w:t>
      </w:r>
      <w:hyperlink r:id="rId136" w:history="1">
        <w:r w:rsidRPr="00460585">
          <w:rPr>
            <w:rStyle w:val="Hyperlink"/>
          </w:rPr>
          <w:t>http://www.foreignpolicy.com/articles/2013/04/11/the_cuba_lobby_jay_z?print=yes&amp;hidecomments=yes&amp;page=full</w:t>
        </w:r>
      </w:hyperlink>
      <w:r w:rsidRPr="00460585">
        <w:t>]</w:t>
      </w:r>
    </w:p>
    <w:p w:rsidR="00F63FAD" w:rsidRPr="00460585" w:rsidRDefault="00F63FAD" w:rsidP="00F63FAD">
      <w:pPr>
        <w:ind w:left="288"/>
        <w:rPr>
          <w:rStyle w:val="StyleBoldUnderline"/>
        </w:rPr>
      </w:pPr>
      <w:r w:rsidRPr="00460585">
        <w:rPr>
          <w:rStyle w:val="StyleBoldUnderline"/>
        </w:rPr>
        <w:lastRenderedPageBreak/>
        <w:t>The irrationality of U.S. policy does not stem just from concerns about electoral politics in Florida.</w:t>
      </w:r>
      <w:r w:rsidRPr="00460585">
        <w:rPr>
          <w:sz w:val="16"/>
        </w:rPr>
        <w:t xml:space="preserve"> The Cuban-American community has evolved to the point that </w:t>
      </w:r>
      <w:r w:rsidRPr="00460585">
        <w:rPr>
          <w:rStyle w:val="StyleBoldUnderline"/>
        </w:rPr>
        <w:t>a majority now favors engagement with Cuba</w:t>
      </w:r>
      <w:r w:rsidRPr="00460585">
        <w:rPr>
          <w:sz w:val="16"/>
        </w:rPr>
        <w:t xml:space="preserve">, as both opinion polls and Obama's electoral success in 2008 and 2012 demonstrate. Today, </w:t>
      </w:r>
      <w:r w:rsidRPr="00460585">
        <w:rPr>
          <w:rStyle w:val="StyleBoldUnderline"/>
        </w:rPr>
        <w:t>the larger problem is the climate of fear in the government bureaucracy, where even honest reporting about Cuba -- let alone advocating a more sensible policy -- can endanger one's career</w:t>
      </w:r>
      <w:r w:rsidRPr="00460585">
        <w:rPr>
          <w:sz w:val="16"/>
        </w:rPr>
        <w:t xml:space="preserve">. Democratic presidents, who ought to know better, have tolerated this distortion of the policy process and at times have reinforced it by allowing the Cuba lobby to extort concessions from them. But the cost is high -- the gradual and insidious erosion of the government's ability to make sound policy based on fact rather than fantasy. </w:t>
      </w:r>
      <w:r w:rsidRPr="00460585">
        <w:rPr>
          <w:rStyle w:val="StyleBoldUnderline"/>
        </w:rPr>
        <w:t xml:space="preserve">Through bullying and character assassination, </w:t>
      </w:r>
      <w:r w:rsidRPr="00E22D0F">
        <w:rPr>
          <w:rStyle w:val="StyleBoldUnderline"/>
          <w:highlight w:val="yellow"/>
        </w:rPr>
        <w:t>the China Lobby blocked a sensible U.S. policy toward Beijing</w:t>
      </w:r>
      <w:r w:rsidRPr="00460585">
        <w:rPr>
          <w:rStyle w:val="StyleBoldUnderline"/>
        </w:rPr>
        <w:t xml:space="preserve"> for a quarter-century, with tragic results</w:t>
      </w:r>
      <w:r w:rsidRPr="00460585">
        <w:rPr>
          <w:sz w:val="16"/>
        </w:rPr>
        <w:t xml:space="preserve">. </w:t>
      </w:r>
      <w:r w:rsidRPr="00E22D0F">
        <w:rPr>
          <w:rStyle w:val="StyleBoldUnderline"/>
          <w:highlight w:val="yellow"/>
        </w:rPr>
        <w:t xml:space="preserve">When </w:t>
      </w:r>
      <w:r w:rsidRPr="003E27BB">
        <w:rPr>
          <w:rStyle w:val="StyleBoldUnderline"/>
        </w:rPr>
        <w:t>Richard</w:t>
      </w:r>
      <w:r w:rsidRPr="00E22D0F">
        <w:rPr>
          <w:rStyle w:val="StyleBoldUnderline"/>
          <w:highlight w:val="yellow"/>
        </w:rPr>
        <w:t xml:space="preserve"> Nixon finally defied the China Lobby by going to Beijing in 1972, the earth did not tremble, civilization did not collapse, and U.S. security did not suffer</w:t>
      </w:r>
      <w:r w:rsidRPr="00460585">
        <w:rPr>
          <w:sz w:val="16"/>
        </w:rPr>
        <w:t xml:space="preserve">. If anything, </w:t>
      </w:r>
      <w:r w:rsidRPr="00E22D0F">
        <w:rPr>
          <w:rStyle w:val="StyleBoldUnderline"/>
          <w:highlight w:val="yellow"/>
        </w:rPr>
        <w:t>U.S. allies around the world applauded the adoption</w:t>
      </w:r>
      <w:r w:rsidRPr="00460585">
        <w:rPr>
          <w:rStyle w:val="StyleBoldUnderline"/>
        </w:rPr>
        <w:t xml:space="preserve"> -- finally -- </w:t>
      </w:r>
      <w:r w:rsidRPr="00E22D0F">
        <w:rPr>
          <w:rStyle w:val="StyleBoldUnderline"/>
          <w:highlight w:val="yellow"/>
        </w:rPr>
        <w:t>of a rational policy</w:t>
      </w:r>
      <w:r w:rsidRPr="00460585">
        <w:rPr>
          <w:rStyle w:val="StyleBoldUnderline"/>
        </w:rPr>
        <w:t xml:space="preserve">. </w:t>
      </w:r>
      <w:r w:rsidRPr="00460585">
        <w:rPr>
          <w:sz w:val="16"/>
        </w:rPr>
        <w:t xml:space="preserve">At home, the punditocracy was surprised to discover that </w:t>
      </w:r>
      <w:r w:rsidRPr="00E22D0F">
        <w:rPr>
          <w:rStyle w:val="Emphasis"/>
          <w:highlight w:val="yellow"/>
        </w:rPr>
        <w:t>Nixon's bold stroke was politically popular</w:t>
      </w:r>
      <w:r w:rsidRPr="00460585">
        <w:rPr>
          <w:rStyle w:val="Emphasis"/>
        </w:rPr>
        <w:t>.</w:t>
      </w:r>
      <w:r w:rsidRPr="00460585">
        <w:rPr>
          <w:sz w:val="16"/>
        </w:rPr>
        <w:t xml:space="preserve"> The </w:t>
      </w:r>
      <w:r w:rsidRPr="00460585">
        <w:rPr>
          <w:rStyle w:val="StyleBoldUnderline"/>
        </w:rPr>
        <w:t>China Lobby proved to be a paper tiger;</w:t>
      </w:r>
      <w:r w:rsidRPr="00460585">
        <w:rPr>
          <w:sz w:val="16"/>
        </w:rPr>
        <w:t xml:space="preserve"> the Red Scare fever of the 1950s had subsided, </w:t>
      </w:r>
      <w:r w:rsidRPr="00E22D0F">
        <w:rPr>
          <w:rStyle w:val="StyleBoldUnderline"/>
          <w:highlight w:val="yellow"/>
        </w:rPr>
        <w:t>robbing the movement of its political base.</w:t>
      </w:r>
      <w:r w:rsidRPr="00E22D0F">
        <w:rPr>
          <w:sz w:val="16"/>
          <w:highlight w:val="yellow"/>
        </w:rPr>
        <w:t xml:space="preserve"> </w:t>
      </w:r>
      <w:r w:rsidRPr="00E22D0F">
        <w:rPr>
          <w:rStyle w:val="StyleBoldUnderline"/>
          <w:highlight w:val="yellow"/>
        </w:rPr>
        <w:t>Likewise, the Cuba Lobby has blocked a sensible policy toward Cuba</w:t>
      </w:r>
      <w:r w:rsidRPr="00460585">
        <w:rPr>
          <w:rStyle w:val="StyleBoldUnderline"/>
        </w:rPr>
        <w:t xml:space="preserve"> for half a century, </w:t>
      </w:r>
      <w:r w:rsidRPr="00E22D0F">
        <w:rPr>
          <w:rStyle w:val="StyleBoldUnderline"/>
          <w:highlight w:val="yellow"/>
        </w:rPr>
        <w:t>with growing damage to U.S. relations with Latin America.</w:t>
      </w:r>
      <w:r w:rsidRPr="00460585">
        <w:rPr>
          <w:rStyle w:val="StyleBoldUnderline"/>
        </w:rPr>
        <w:t xml:space="preserve"> </w:t>
      </w:r>
      <w:r w:rsidRPr="00E22D0F">
        <w:rPr>
          <w:rStyle w:val="StyleBoldUnderline"/>
          <w:highlight w:val="yellow"/>
        </w:rPr>
        <w:t>When a courageous U.S. president finally decides to defy the Cuba Lobby with a stroke as bold as Nixon's trip to China,</w:t>
      </w:r>
      <w:r w:rsidRPr="003E27BB">
        <w:rPr>
          <w:rStyle w:val="StyleBoldUnderline"/>
        </w:rPr>
        <w:t xml:space="preserve"> </w:t>
      </w:r>
      <w:r w:rsidRPr="00E22D0F">
        <w:rPr>
          <w:rStyle w:val="StyleBoldUnderline"/>
          <w:highlight w:val="yellow"/>
        </w:rPr>
        <w:t>she or he will discover</w:t>
      </w:r>
      <w:r w:rsidRPr="00460585">
        <w:rPr>
          <w:rStyle w:val="StyleBoldUnderline"/>
        </w:rPr>
        <w:t xml:space="preserve"> that so too </w:t>
      </w:r>
      <w:r w:rsidRPr="00E22D0F">
        <w:rPr>
          <w:rStyle w:val="StyleBoldUnderline"/>
          <w:highlight w:val="yellow"/>
        </w:rPr>
        <w:t>the Cuba Lobby no longer has</w:t>
      </w:r>
      <w:r w:rsidRPr="00460585">
        <w:rPr>
          <w:rStyle w:val="StyleBoldUnderline"/>
        </w:rPr>
        <w:t xml:space="preserve"> the </w:t>
      </w:r>
      <w:r w:rsidRPr="00E22D0F">
        <w:rPr>
          <w:rStyle w:val="StyleBoldUnderline"/>
          <w:highlight w:val="yellow"/>
        </w:rPr>
        <w:t>political clout</w:t>
      </w:r>
      <w:r w:rsidRPr="00460585">
        <w:rPr>
          <w:rStyle w:val="StyleBoldUnderline"/>
        </w:rPr>
        <w:t xml:space="preserve"> it once had. </w:t>
      </w:r>
      <w:r w:rsidRPr="00E22D0F">
        <w:rPr>
          <w:rStyle w:val="StyleBoldUnderline"/>
          <w:highlight w:val="yellow"/>
        </w:rPr>
        <w:t>The strategic importance of repairing the United States' frayed relations with Latin America has come to outweigh the political risk of reconciliation with Havana</w:t>
      </w:r>
      <w:r w:rsidRPr="00E22D0F">
        <w:rPr>
          <w:sz w:val="16"/>
          <w:highlight w:val="yellow"/>
        </w:rPr>
        <w:t>.</w:t>
      </w:r>
      <w:r w:rsidRPr="00460585">
        <w:rPr>
          <w:sz w:val="16"/>
        </w:rPr>
        <w:t xml:space="preserve"> Nixon went to China, and </w:t>
      </w:r>
      <w:r w:rsidRPr="00460585">
        <w:rPr>
          <w:rStyle w:val="StyleBoldUnderline"/>
        </w:rPr>
        <w:t xml:space="preserve">history records it as the highlight of his checkered legacy. </w:t>
      </w:r>
      <w:r w:rsidRPr="00E22D0F">
        <w:rPr>
          <w:rStyle w:val="StyleBoldUnderline"/>
          <w:highlight w:val="yellow"/>
        </w:rPr>
        <w:t>Will</w:t>
      </w:r>
      <w:r w:rsidRPr="00460585">
        <w:rPr>
          <w:rStyle w:val="StyleBoldUnderline"/>
        </w:rPr>
        <w:t xml:space="preserve"> Barack </w:t>
      </w:r>
      <w:r w:rsidRPr="00E22D0F">
        <w:rPr>
          <w:rStyle w:val="StyleBoldUnderline"/>
          <w:highlight w:val="yellow"/>
        </w:rPr>
        <w:t>Obama have the courage</w:t>
      </w:r>
      <w:r w:rsidRPr="00460585">
        <w:rPr>
          <w:rStyle w:val="StyleBoldUnderline"/>
        </w:rPr>
        <w:t xml:space="preserve"> to go to Havana?</w:t>
      </w:r>
    </w:p>
    <w:p w:rsidR="00F63FAD" w:rsidRPr="00F63FAD" w:rsidRDefault="00F63FAD" w:rsidP="00F63FAD"/>
    <w:p w:rsidR="0020222E" w:rsidRDefault="0020222E" w:rsidP="0020222E">
      <w:pPr>
        <w:pStyle w:val="Heading1"/>
      </w:pPr>
      <w:r>
        <w:t xml:space="preserve">AT: Counterplans </w:t>
      </w:r>
    </w:p>
    <w:p w:rsidR="0020222E" w:rsidRDefault="0020222E" w:rsidP="0020222E">
      <w:pPr>
        <w:pStyle w:val="Heading2"/>
      </w:pPr>
      <w:r>
        <w:t xml:space="preserve">AT: Conditions </w:t>
      </w:r>
    </w:p>
    <w:p w:rsidR="00F63FAD" w:rsidRDefault="00F63FAD" w:rsidP="00F63FAD">
      <w:pPr>
        <w:pStyle w:val="Heading3"/>
      </w:pPr>
      <w:r>
        <w:t xml:space="preserve">Solvency Deficit---Relations/Chinese SOI </w:t>
      </w:r>
    </w:p>
    <w:p w:rsidR="00F63FAD" w:rsidRPr="00986D23" w:rsidRDefault="00F63FAD" w:rsidP="00F63FAD">
      <w:pPr>
        <w:pStyle w:val="Heading4"/>
        <w:rPr>
          <w:rStyle w:val="StyleStyleBold12pt"/>
          <w:b/>
        </w:rPr>
      </w:pPr>
      <w:r w:rsidRPr="00986D23">
        <w:rPr>
          <w:rStyle w:val="StyleStyleBold12pt"/>
          <w:b/>
        </w:rPr>
        <w:t>CP doesn’t solve relations- Latin American says no and allows China to gain influence in the region</w:t>
      </w:r>
    </w:p>
    <w:p w:rsidR="00F63FAD" w:rsidRPr="00817592" w:rsidRDefault="00F63FAD" w:rsidP="00F63FAD">
      <w:pPr>
        <w:rPr>
          <w:rStyle w:val="StyleStyleBold12pt"/>
        </w:rPr>
      </w:pPr>
      <w:r>
        <w:rPr>
          <w:rStyle w:val="StyleStyleBold12pt"/>
        </w:rPr>
        <w:t xml:space="preserve">Gallagher, 6/18 </w:t>
      </w:r>
      <w:r w:rsidRPr="00817592">
        <w:t xml:space="preserve">[6/18/13, Kevin P. Gallagher is an associate professor of international relations at Boston University, where he coordinates the Global Development Policy Program, “Time for a U.S. Pivot to Latin America”, </w:t>
      </w:r>
      <w:hyperlink r:id="rId137" w:history="1">
        <w:r w:rsidRPr="00817592">
          <w:rPr>
            <w:rStyle w:val="Hyperlink"/>
          </w:rPr>
          <w:t>http://www.theglobalist.com/storyid.aspx?storyid=10035</w:t>
        </w:r>
      </w:hyperlink>
      <w:r w:rsidRPr="00817592">
        <w:t>]</w:t>
      </w:r>
    </w:p>
    <w:p w:rsidR="00F63FAD" w:rsidRDefault="00F63FAD" w:rsidP="00F63FAD">
      <w:pPr>
        <w:rPr>
          <w:rStyle w:val="Emphasis"/>
        </w:rPr>
      </w:pPr>
      <w:r w:rsidRPr="00633F2E">
        <w:rPr>
          <w:rStyle w:val="StyleBoldUnderline"/>
        </w:rPr>
        <w:t>Increasingly, Latin American countries see China not as a rival but as a valuable trading partner.</w:t>
      </w:r>
      <w:r w:rsidRPr="00817592">
        <w:rPr>
          <w:sz w:val="16"/>
        </w:rPr>
        <w:t xml:space="preserve"> In fact</w:t>
      </w:r>
      <w:r w:rsidRPr="00633F2E">
        <w:rPr>
          <w:rStyle w:val="StyleBoldUnderline"/>
        </w:rPr>
        <w:t xml:space="preserve">, explains Kevin Gallagher, China has become a better partner </w:t>
      </w:r>
      <w:r w:rsidRPr="00817592">
        <w:rPr>
          <w:sz w:val="16"/>
        </w:rPr>
        <w:t xml:space="preserve">in many ways </w:t>
      </w:r>
      <w:r w:rsidRPr="00633F2E">
        <w:rPr>
          <w:rStyle w:val="StyleBoldUnderline"/>
        </w:rPr>
        <w:t>than the United States</w:t>
      </w:r>
      <w:r w:rsidRPr="00817592">
        <w:rPr>
          <w:sz w:val="16"/>
        </w:rPr>
        <w:t xml:space="preserve">. </w:t>
      </w:r>
      <w:r w:rsidRPr="00633F2E">
        <w:rPr>
          <w:rStyle w:val="StyleBoldUnderline"/>
        </w:rPr>
        <w:t>China is offering attractive deals to Latin American economies, while the United States continues to lecture and dictate</w:t>
      </w:r>
      <w:r w:rsidRPr="00817592">
        <w:rPr>
          <w:sz w:val="16"/>
        </w:rPr>
        <w:t xml:space="preserve">. It's </w:t>
      </w:r>
      <w:r w:rsidRPr="00633F2E">
        <w:rPr>
          <w:rStyle w:val="StyleBoldUnderline"/>
        </w:rPr>
        <w:t>time for a</w:t>
      </w:r>
      <w:r w:rsidRPr="00817592">
        <w:rPr>
          <w:sz w:val="16"/>
        </w:rPr>
        <w:t xml:space="preserve"> real </w:t>
      </w:r>
      <w:r w:rsidRPr="00633F2E">
        <w:rPr>
          <w:rStyle w:val="StyleBoldUnderline"/>
        </w:rPr>
        <w:t>reset in U.S.-Latin American</w:t>
      </w:r>
      <w:r w:rsidRPr="00817592">
        <w:rPr>
          <w:sz w:val="16"/>
        </w:rPr>
        <w:t xml:space="preserve"> trade </w:t>
      </w:r>
      <w:r w:rsidRPr="00633F2E">
        <w:rPr>
          <w:rStyle w:val="StyleBoldUnderline"/>
        </w:rPr>
        <w:t>relations.</w:t>
      </w:r>
      <w:r w:rsidRPr="00817592">
        <w:rPr>
          <w:sz w:val="16"/>
        </w:rPr>
        <w:t xml:space="preserve"> The Obama administration and U.S. media have made much ado about the U.S. "pivot" to Asia.What has largely escaped their attention, however, is that </w:t>
      </w:r>
      <w:r w:rsidRPr="00817592">
        <w:rPr>
          <w:rStyle w:val="StyleBoldUnderline"/>
        </w:rPr>
        <w:t>China has been lining up economic allies in the erstwhile "backyard" of the United States.</w:t>
      </w:r>
      <w:r>
        <w:rPr>
          <w:rStyle w:val="StyleBoldUnderline"/>
        </w:rPr>
        <w:t xml:space="preserve"> </w:t>
      </w:r>
      <w:r w:rsidRPr="00817592">
        <w:rPr>
          <w:sz w:val="16"/>
        </w:rPr>
        <w:t>Well, just as serious competition ought to awaken one's creative juices in business</w:t>
      </w:r>
      <w:r w:rsidRPr="00817592">
        <w:rPr>
          <w:rStyle w:val="Emphasis"/>
        </w:rPr>
        <w:t>, it is time for the United States to step up a suitable economic policy for Latin America before it is too late.</w:t>
      </w:r>
      <w:r>
        <w:rPr>
          <w:rStyle w:val="Emphasis"/>
        </w:rPr>
        <w:t xml:space="preserve"> </w:t>
      </w:r>
      <w:r w:rsidRPr="00817592">
        <w:rPr>
          <w:rStyle w:val="StyleBoldUnderline"/>
        </w:rPr>
        <w:t xml:space="preserve">The difference in approaches by the United States and China in Latin America were squarely brought into focus </w:t>
      </w:r>
      <w:r w:rsidRPr="00817592">
        <w:rPr>
          <w:sz w:val="16"/>
        </w:rPr>
        <w:t xml:space="preserve">just in recent weeks when U.S. Vice President Joseph Biden and Chinese President Xi Jinping made tours of Latin America. </w:t>
      </w:r>
      <w:r w:rsidRPr="00817592">
        <w:rPr>
          <w:rStyle w:val="StyleBoldUnderline"/>
        </w:rPr>
        <w:t xml:space="preserve">The United States principal offer to its Latin American neighbors is the Trans-Pacific Partnership. The TPP offers access to the U.S. market </w:t>
      </w:r>
      <w:r w:rsidRPr="00817592">
        <w:rPr>
          <w:sz w:val="16"/>
        </w:rPr>
        <w:t xml:space="preserve">to Latin American and Asian nations </w:t>
      </w:r>
      <w:r w:rsidRPr="00817592">
        <w:rPr>
          <w:rStyle w:val="StyleBoldUnderline"/>
        </w:rPr>
        <w:t>on the basis of a triple form of conditionality.</w:t>
      </w:r>
      <w:r>
        <w:rPr>
          <w:rStyle w:val="StyleBoldUnderline"/>
        </w:rPr>
        <w:t xml:space="preserve"> </w:t>
      </w:r>
      <w:r w:rsidRPr="00817592">
        <w:rPr>
          <w:rStyle w:val="StyleBoldUnderline"/>
        </w:rPr>
        <w:t>First, they must deregulate their financial markets; second, adopt intellectual property provisions that give preferences to U.S. firms; and third, allow private U.S. firms to directly sue governments of countries that sign up to the TPP for violating any of its conditions.</w:t>
      </w:r>
      <w:r>
        <w:rPr>
          <w:rStyle w:val="StyleBoldUnderline"/>
        </w:rPr>
        <w:t xml:space="preserve"> </w:t>
      </w:r>
      <w:r w:rsidRPr="00817592">
        <w:rPr>
          <w:rStyle w:val="StyleBoldUnderline"/>
        </w:rPr>
        <w:t>Talk about a heavily conditioned offering. So what's the Chinese approach?</w:t>
      </w:r>
      <w:r>
        <w:rPr>
          <w:rStyle w:val="StyleBoldUnderline"/>
        </w:rPr>
        <w:t xml:space="preserve"> </w:t>
      </w:r>
      <w:r w:rsidRPr="00817592">
        <w:rPr>
          <w:sz w:val="16"/>
        </w:rPr>
        <w:t xml:space="preserve">On his visit to the region, China's President </w:t>
      </w:r>
      <w:r w:rsidRPr="00817592">
        <w:rPr>
          <w:rStyle w:val="StyleBoldUnderline"/>
        </w:rPr>
        <w:t>Xi Jinping offered more than $5.3 billion in financing, with few conditions attached, to China's newfound Latin American friends.</w:t>
      </w:r>
      <w:r>
        <w:rPr>
          <w:rStyle w:val="StyleBoldUnderline"/>
        </w:rPr>
        <w:t xml:space="preserve"> </w:t>
      </w:r>
      <w:r w:rsidRPr="00817592">
        <w:rPr>
          <w:sz w:val="16"/>
        </w:rPr>
        <w:t xml:space="preserve">These offers will need to be confirmed, but according to press reports the Chinese have signed deals on this trip for: </w:t>
      </w:r>
      <w:r w:rsidRPr="00817592">
        <w:rPr>
          <w:rStyle w:val="StyleBoldUnderline"/>
        </w:rPr>
        <w:t>$3 billion in commitments to eight Caribbean countries for infrastructure and energy;</w:t>
      </w:r>
      <w:r>
        <w:rPr>
          <w:rStyle w:val="StyleBoldUnderline"/>
        </w:rPr>
        <w:t xml:space="preserve"> </w:t>
      </w:r>
      <w:r w:rsidRPr="00817592">
        <w:rPr>
          <w:rStyle w:val="StyleBoldUnderline"/>
        </w:rPr>
        <w:t>$1.3 billion to Costa Rica in loans and lines of credit</w:t>
      </w:r>
      <w:r w:rsidRPr="00817592">
        <w:rPr>
          <w:sz w:val="16"/>
        </w:rPr>
        <w:t xml:space="preserve">, including a $900 million dollar loan from the Chinese Development Bank for upgrading a petroleum refinery and a $400 million dollar line of </w:t>
      </w:r>
      <w:r w:rsidRPr="00817592">
        <w:rPr>
          <w:sz w:val="16"/>
        </w:rPr>
        <w:lastRenderedPageBreak/>
        <w:t xml:space="preserve">credit for road infrastructure from the Chinese Ex-Im Bank; and a </w:t>
      </w:r>
      <w:r w:rsidRPr="00817592">
        <w:rPr>
          <w:rStyle w:val="StyleBoldUnderline"/>
        </w:rPr>
        <w:t xml:space="preserve">$1 billion credit line from the China Ex-Im bank to Mexico </w:t>
      </w:r>
      <w:r w:rsidRPr="00817592">
        <w:rPr>
          <w:sz w:val="16"/>
        </w:rPr>
        <w:t xml:space="preserve">for its state-owned oil company PEMEX. Making available this financing comes on top of the already $86 billion in financing provided by China to Latin American governments since 2003. </w:t>
      </w:r>
      <w:r w:rsidRPr="00817592">
        <w:rPr>
          <w:rStyle w:val="StyleBoldUnderline"/>
        </w:rPr>
        <w:t>Granted, that amount — large as it sounds — seems just like another number in today's world.</w:t>
      </w:r>
      <w:r>
        <w:rPr>
          <w:rStyle w:val="StyleBoldUnderline"/>
        </w:rPr>
        <w:t xml:space="preserve"> </w:t>
      </w:r>
      <w:r w:rsidRPr="00817592">
        <w:rPr>
          <w:sz w:val="16"/>
        </w:rPr>
        <w:t>To put it into proper perspective, consider this: Since 2003, thus over the past decade</w:t>
      </w:r>
      <w:r w:rsidRPr="00817592">
        <w:rPr>
          <w:rStyle w:val="StyleBoldUnderline"/>
        </w:rPr>
        <w:t xml:space="preserve">, China's policy banks have provided more finance to Latin America than their counterparts </w:t>
      </w:r>
      <w:r w:rsidRPr="00817592">
        <w:rPr>
          <w:sz w:val="16"/>
        </w:rPr>
        <w:t xml:space="preserve">at the World Bank, the Inter-American Development Bank and the U.S. Export-Import Bank. </w:t>
      </w:r>
      <w:r w:rsidRPr="00817592">
        <w:rPr>
          <w:rStyle w:val="Emphasis"/>
        </w:rPr>
        <w:t>If anything ought to awaken the United States from its past slumber and taking Latin America essentially for granted, that comparison ought to do it.</w:t>
      </w:r>
      <w:r>
        <w:rPr>
          <w:rStyle w:val="Emphasis"/>
        </w:rPr>
        <w:t xml:space="preserve"> </w:t>
      </w:r>
      <w:r w:rsidRPr="00817592">
        <w:rPr>
          <w:sz w:val="16"/>
        </w:rPr>
        <w:t xml:space="preserve">Simply put, the United States and the array of largely Western-dominated international financial institutions have been outgunned by China's financial muscle. Welcome to the brave new world! </w:t>
      </w:r>
      <w:r w:rsidRPr="00817592">
        <w:rPr>
          <w:rStyle w:val="StyleBoldUnderline"/>
        </w:rPr>
        <w:t xml:space="preserve">But it's not just a matter of sheer numbers. Unlike U.S. trade treaties or the finance from the international financial institutions largely under U.S. control, </w:t>
      </w:r>
      <w:r w:rsidRPr="00817592">
        <w:rPr>
          <w:rStyle w:val="Emphasis"/>
        </w:rPr>
        <w:t>China offers up its loans come with few strings attached.</w:t>
      </w:r>
      <w:r>
        <w:rPr>
          <w:rStyle w:val="Emphasis"/>
        </w:rPr>
        <w:t xml:space="preserve"> </w:t>
      </w:r>
      <w:r w:rsidRPr="00817592">
        <w:rPr>
          <w:rStyle w:val="Emphasis"/>
        </w:rPr>
        <w:t xml:space="preserve">In a region that is understandably very sensitive to any notions of conditionality due to painful past experiences </w:t>
      </w:r>
      <w:r w:rsidRPr="00817592">
        <w:rPr>
          <w:sz w:val="16"/>
        </w:rPr>
        <w:t xml:space="preserve">with the IMF and the World Bank, </w:t>
      </w:r>
      <w:r w:rsidRPr="00817592">
        <w:rPr>
          <w:rStyle w:val="StyleBoldUnderline"/>
        </w:rPr>
        <w:t>China makes sure that its policy is not based on conditionalities.</w:t>
      </w:r>
      <w:r>
        <w:rPr>
          <w:rStyle w:val="StyleBoldUnderline"/>
        </w:rPr>
        <w:t xml:space="preserve"> </w:t>
      </w:r>
      <w:r w:rsidRPr="00817592">
        <w:rPr>
          <w:sz w:val="16"/>
        </w:rPr>
        <w:t xml:space="preserve">That said, the Chinese don't lack a strong commercial focus. Often times the Chinese provide a tied offer — requiring that Chinese firms will be hired to conduct a bulk of the envisioned project work. What is more, the U.S. offer of a Trans-Pacific Partnership to all of the Latin American countries in the TPP process doesn't amount to much in the real world. They already have trade treaties with the United States that grant them access to the U.S. market.In just a few years, China has become the number one (in the case of Brazil and Chile) or number two trading partner (for Peru and Mexico). </w:t>
      </w:r>
      <w:r w:rsidRPr="00817592">
        <w:rPr>
          <w:rStyle w:val="StyleBoldUnderline"/>
        </w:rPr>
        <w:t>These aren't just any countries. They are the most important economies in Latin America.</w:t>
      </w:r>
      <w:r>
        <w:rPr>
          <w:rStyle w:val="StyleBoldUnderline"/>
        </w:rPr>
        <w:t xml:space="preserve"> </w:t>
      </w:r>
      <w:r w:rsidRPr="00817592">
        <w:rPr>
          <w:sz w:val="16"/>
        </w:rPr>
        <w:t xml:space="preserve">Of course, the United States is still the most important economic partner for the region overall. </w:t>
      </w:r>
      <w:r w:rsidRPr="00817592">
        <w:rPr>
          <w:rStyle w:val="Emphasis"/>
        </w:rPr>
        <w:t>However, it cannot continue to take the region for granted.</w:t>
      </w:r>
      <w:r w:rsidRPr="00817592">
        <w:rPr>
          <w:sz w:val="16"/>
        </w:rPr>
        <w:t xml:space="preserve"> </w:t>
      </w:r>
      <w:r w:rsidRPr="00817592">
        <w:rPr>
          <w:rStyle w:val="StyleBoldUnderline"/>
        </w:rPr>
        <w:t>For too long, the United States has relied on a rather imperial mechanism — just telling Latin America what it needs. Compare that to China's approach: It offers Latin America what it wants (</w:t>
      </w:r>
      <w:r w:rsidRPr="00817592">
        <w:rPr>
          <w:sz w:val="16"/>
        </w:rPr>
        <w:t xml:space="preserve">in the form of financing and trade from China). When President Obama took office, he and his team pledged to hit the reset button with the region and rethink its trade regime with Latin America. It hasn't worked out that way. </w:t>
      </w:r>
      <w:r w:rsidRPr="00817592">
        <w:rPr>
          <w:rStyle w:val="StyleBoldUnderline"/>
        </w:rPr>
        <w:t>Thus far, "reset" has essentially meant making the same old offer, but via new faces.</w:t>
      </w:r>
      <w:r>
        <w:rPr>
          <w:rStyle w:val="StyleBoldUnderline"/>
        </w:rPr>
        <w:t xml:space="preserve"> </w:t>
      </w:r>
      <w:r w:rsidRPr="00817592">
        <w:rPr>
          <w:sz w:val="16"/>
        </w:rPr>
        <w:t xml:space="preserve">In addition, too much of the interaction with regional governments has been on such efforts as concentrating on drug interdiction purposes. </w:t>
      </w:r>
      <w:r w:rsidRPr="00817592">
        <w:rPr>
          <w:rStyle w:val="StyleBoldUnderline"/>
        </w:rPr>
        <w:t>Those countries rightfully don't see that as much of a growth-enhancing development approach, but rather as a foreign-based, defensive mechanism to protect the U.S. homeland.</w:t>
      </w:r>
      <w:r>
        <w:rPr>
          <w:rStyle w:val="StyleBoldUnderline"/>
        </w:rPr>
        <w:t xml:space="preserve"> </w:t>
      </w:r>
      <w:r w:rsidRPr="00817592">
        <w:rPr>
          <w:rStyle w:val="Emphasis"/>
        </w:rPr>
        <w:t>Given all that, it is high time for the U.S. government to undertake a true rethink of its economic policy toward Latin America. Very soon, it may be too late.</w:t>
      </w:r>
    </w:p>
    <w:p w:rsidR="00F63FAD" w:rsidRDefault="00F63FAD" w:rsidP="00F63FAD"/>
    <w:p w:rsidR="00F63FAD" w:rsidRDefault="00F63FAD" w:rsidP="00F63FAD">
      <w:pPr>
        <w:pStyle w:val="Heading3"/>
      </w:pPr>
      <w:r>
        <w:t>Say No</w:t>
      </w:r>
    </w:p>
    <w:p w:rsidR="00F63FAD" w:rsidRPr="0034752C" w:rsidRDefault="00F63FAD" w:rsidP="00F63FAD">
      <w:pPr>
        <w:pStyle w:val="Heading4"/>
        <w:rPr>
          <w:rStyle w:val="StyleStyleBold12pt"/>
          <w:b/>
        </w:rPr>
      </w:pPr>
      <w:r w:rsidRPr="0034752C">
        <w:rPr>
          <w:rStyle w:val="StyleStyleBold12pt"/>
          <w:b/>
        </w:rPr>
        <w:t>QPQs don’t work</w:t>
      </w:r>
    </w:p>
    <w:p w:rsidR="00F63FAD" w:rsidRPr="004D2515" w:rsidRDefault="00F63FAD" w:rsidP="00F63FAD">
      <w:r>
        <w:rPr>
          <w:rStyle w:val="StyleStyleBold12pt"/>
        </w:rPr>
        <w:t xml:space="preserve">Calzon, 4/14 </w:t>
      </w:r>
      <w:r w:rsidRPr="004D2515">
        <w:t xml:space="preserve">[4/14/13, Frank Calzon is executive director of the Center for a Free Cuba in Washington, “Cuban embargo: Castro wants money, not a dialogue”, </w:t>
      </w:r>
      <w:hyperlink r:id="rId138" w:history="1">
        <w:r w:rsidRPr="004D2515">
          <w:rPr>
            <w:rStyle w:val="Hyperlink"/>
          </w:rPr>
          <w:t>http://www.cubademocraciayvida.org/web/article.asp?artID=20969</w:t>
        </w:r>
      </w:hyperlink>
      <w:r w:rsidRPr="004D2515">
        <w:t>]</w:t>
      </w:r>
    </w:p>
    <w:p w:rsidR="00F63FAD" w:rsidRPr="00D45D10" w:rsidRDefault="00F63FAD" w:rsidP="00F63FAD">
      <w:pPr>
        <w:rPr>
          <w:rStyle w:val="StyleBoldUnderline"/>
        </w:rPr>
      </w:pPr>
      <w:r w:rsidRPr="00D45D10">
        <w:rPr>
          <w:rStyle w:val="StyleBoldUnderline"/>
        </w:rPr>
        <w:t>Venezuelan President Hugo Chávez died</w:t>
      </w:r>
      <w:r w:rsidRPr="00D45D10">
        <w:rPr>
          <w:sz w:val="16"/>
        </w:rPr>
        <w:t xml:space="preserve">, </w:t>
      </w:r>
      <w:r w:rsidRPr="00D45D10">
        <w:rPr>
          <w:rStyle w:val="StyleBoldUnderline"/>
        </w:rPr>
        <w:t>and Raúl Castro is searching for “investors” in Cuba</w:t>
      </w:r>
      <w:r w:rsidRPr="00D45D10">
        <w:rPr>
          <w:sz w:val="16"/>
        </w:rPr>
        <w:t xml:space="preserve">. Chávez spent billions of Venezuela’s petro-dollars shoring up Cuba’s economy </w:t>
      </w:r>
      <w:r w:rsidRPr="00D45D10">
        <w:rPr>
          <w:rStyle w:val="StyleBoldUnderline"/>
        </w:rPr>
        <w:t>but Venezuela’s new leaders may not be as beneficent. Venezuela may cut off its Cuban subsidy,</w:t>
      </w:r>
      <w:r w:rsidRPr="00D45D10">
        <w:rPr>
          <w:sz w:val="16"/>
        </w:rPr>
        <w:t xml:space="preserve"> just as new Russian leaders did after the Soviet Union’s demise. </w:t>
      </w:r>
      <w:r w:rsidRPr="00D45D10">
        <w:rPr>
          <w:rStyle w:val="StyleBoldUnderline"/>
        </w:rPr>
        <w:t>American taxpayers are at the top of Castro’s list,</w:t>
      </w:r>
      <w:r w:rsidRPr="00D45D10">
        <w:rPr>
          <w:sz w:val="16"/>
        </w:rPr>
        <w:t xml:space="preserve"> but can the Cuban communist government cash in on its years of political theater proclaiming itself </w:t>
      </w:r>
      <w:r w:rsidRPr="00D45D10">
        <w:rPr>
          <w:rStyle w:val="StyleBoldUnderline"/>
        </w:rPr>
        <w:t>the victim of American economic aggression while running its own economy into the ground and training and financing anti-American insurgencies around the world?</w:t>
      </w:r>
      <w:r>
        <w:rPr>
          <w:rStyle w:val="StyleBoldUnderline"/>
        </w:rPr>
        <w:t xml:space="preserve"> </w:t>
      </w:r>
      <w:r w:rsidRPr="00D45D10">
        <w:rPr>
          <w:sz w:val="16"/>
        </w:rPr>
        <w:t xml:space="preserve">Perhaps it can, given that the collective U.S. memory is rather short if not wholly forgiving. Earlier this year, Vermont </w:t>
      </w:r>
      <w:r w:rsidRPr="00D45D10">
        <w:rPr>
          <w:rStyle w:val="StyleBoldUnderline"/>
        </w:rPr>
        <w:t>Sen. Patrick Leahy</w:t>
      </w:r>
      <w:r w:rsidRPr="00D45D10">
        <w:rPr>
          <w:sz w:val="16"/>
        </w:rPr>
        <w:t xml:space="preserve"> visited the Cuban dictator and returned home saying </w:t>
      </w:r>
      <w:r w:rsidRPr="00D45D10">
        <w:rPr>
          <w:rStyle w:val="StyleBoldUnderline"/>
        </w:rPr>
        <w:t>this is the time “to overcome continuing obstacles” and “ to improve relations” because that would be in the “best interests of both countries.” The senator means well, but his statements cry out for a more detailed appraisal of U.S.-Cuban relations.</w:t>
      </w:r>
      <w:r>
        <w:rPr>
          <w:rStyle w:val="StyleBoldUnderline"/>
        </w:rPr>
        <w:t xml:space="preserve"> </w:t>
      </w:r>
      <w:r w:rsidRPr="00D45D10">
        <w:rPr>
          <w:sz w:val="16"/>
        </w:rPr>
        <w:t>The real questions are: Improve relations for what purpose? And under what conditions?</w:t>
      </w:r>
      <w:r w:rsidRPr="00D45D10">
        <w:rPr>
          <w:rStyle w:val="StyleBoldUnderline"/>
        </w:rPr>
        <w:t xml:space="preserve"> It might be in America’s best interests to improve relations with North Korea, Syria and Iran too, but the obstacles standing in the way are similar to those in Cuba. </w:t>
      </w:r>
      <w:r w:rsidRPr="00D45D10">
        <w:rPr>
          <w:rStyle w:val="Emphasis"/>
        </w:rPr>
        <w:t>There is no quid pro quo their leaders are willing to offer.</w:t>
      </w:r>
      <w:r w:rsidRPr="00D45D10">
        <w:rPr>
          <w:sz w:val="16"/>
        </w:rPr>
        <w:t xml:space="preserve"> Granted that while in Cuba, Sen. Leahy managed to wrangle permission from Gen. Castro to visit Alan Gross, a subcontractor with the U.S.Agency for International Development, who is serving a 15-year prison sentence. Gross after-the-fact “crime” was giving a laptop computer and satellite telephone to a Jewish organization seeking access to the Internet. Gross is innocent and also quite ill. Amnesty International reports he’s lost more than 100 pounds in prison, and he has developed a growth that may be cancerous. Havana won’t allow an American physician chosen by his family to see him. There are others. Amnesty International says that Calixto Martinez, a Cuban independent journalist — a reporter not working for state-run media — was jailed when he went to Havana’s international airport to ask about a shipment of cholera medication sent by the World Health Organization. He has not been charged nor had a trial. Havana does not want tourists to hear about a cholera outbreak. </w:t>
      </w:r>
      <w:r w:rsidRPr="00D45D10">
        <w:rPr>
          <w:rStyle w:val="StyleBoldUnderline"/>
        </w:rPr>
        <w:t>But, back to the benefits of lifting what remains of the U.S. embargo against the Castros’ dynasty: Cuba is broke and has suspended payments to many creditors.</w:t>
      </w:r>
      <w:r>
        <w:rPr>
          <w:rStyle w:val="StyleBoldUnderline"/>
        </w:rPr>
        <w:t xml:space="preserve"> </w:t>
      </w:r>
      <w:r w:rsidRPr="00D45D10">
        <w:rPr>
          <w:sz w:val="16"/>
        </w:rPr>
        <w:t xml:space="preserve">There is no ban on American companies selling foodstuffs or medicines to Cuba, which they do on a “cash-and-carry” basis. But Washington won’t provide credit to Cuba, i.e., absorb the loss if the regime fails to pay its suppliers. Thus American companies selling to Cuba get paid and American taxpayers aren’t on the hook when the regime fails to pay what it owes. Individually, Cubans have no “purchasing power” to speak of. The government is the island’s only “employer” and pays workers the equivalent of $20 a month. Except for cigars, Cuba now has very little to sell to anyone. For 200 years, the engine of Cuba’s economy was its sugar industry. It is now in shambles due to “state planning.” Lastly, the United States lists Cuba as a state-sponsor of international terrorism. It does so, despite the best efforts of Ana Belen Montes, a high-ranking Defense Intelligence Agency analyst, </w:t>
      </w:r>
      <w:r w:rsidRPr="00D45D10">
        <w:rPr>
          <w:sz w:val="16"/>
        </w:rPr>
        <w:lastRenderedPageBreak/>
        <w:t xml:space="preserve">who presented Havana as peace-loving and no threat to anyone. Montes was a spy for Cuba. She pleaded guilty and is now in a federal penitentiary. Her “reports” are still used by Castro’s advocates. </w:t>
      </w:r>
      <w:r w:rsidRPr="00D45D10">
        <w:rPr>
          <w:rStyle w:val="StyleBoldUnderline"/>
        </w:rPr>
        <w:t>It is difficult to improve relations with dictatorships that deny human rights, ban labor unions and abuse and jail peaceful dissidents for talking about democracy.</w:t>
      </w:r>
      <w:r w:rsidRPr="00D45D10">
        <w:rPr>
          <w:sz w:val="16"/>
        </w:rPr>
        <w:t xml:space="preserve"> Visiting members of European parliaments have been arbitrarily arrested in Cuba. </w:t>
      </w:r>
      <w:r w:rsidRPr="00D45D10">
        <w:rPr>
          <w:rStyle w:val="Emphasis"/>
        </w:rPr>
        <w:t>President Obama tried unilaterally to extend a “hand of friendship” without success. Today Havana wants money, not a meaningful dialogue that might lead to a “transition.”</w:t>
      </w:r>
      <w:r>
        <w:rPr>
          <w:rStyle w:val="Emphasis"/>
        </w:rPr>
        <w:t xml:space="preserve"> </w:t>
      </w:r>
      <w:r w:rsidRPr="00D45D10">
        <w:rPr>
          <w:sz w:val="16"/>
        </w:rPr>
        <w:t xml:space="preserve">Like Sen. Leahy, I wish things could be different, but </w:t>
      </w:r>
      <w:r w:rsidRPr="00D45D10">
        <w:rPr>
          <w:rStyle w:val="StyleBoldUnderline"/>
        </w:rPr>
        <w:t>that requires a demonstrable Castro initiative to change the nature of his rule in Cuba.</w:t>
      </w:r>
    </w:p>
    <w:p w:rsidR="00F63FAD" w:rsidRDefault="00F63FAD" w:rsidP="00F63FAD"/>
    <w:p w:rsidR="00F63FAD" w:rsidRPr="007D0305" w:rsidRDefault="00F63FAD" w:rsidP="00F63FAD">
      <w:pPr>
        <w:pStyle w:val="Heading4"/>
        <w:rPr>
          <w:rStyle w:val="StyleStyleBold12pt"/>
          <w:b/>
        </w:rPr>
      </w:pPr>
      <w:r w:rsidRPr="007D0305">
        <w:rPr>
          <w:rStyle w:val="StyleStyleBold12pt"/>
          <w:b/>
        </w:rPr>
        <w:t>Cuba says No- only the plan solves</w:t>
      </w:r>
    </w:p>
    <w:p w:rsidR="00F63FAD" w:rsidRPr="006D5EF1" w:rsidRDefault="00F63FAD" w:rsidP="00F63FAD">
      <w:r>
        <w:rPr>
          <w:rStyle w:val="StyleStyleBold12pt"/>
        </w:rPr>
        <w:t xml:space="preserve">Omestad, ’09 </w:t>
      </w:r>
      <w:r w:rsidRPr="006D5EF1">
        <w:t>[3/10/09, Thomas Omestad is a reporter for U.S. News , “</w:t>
      </w:r>
    </w:p>
    <w:p w:rsidR="00F63FAD" w:rsidRPr="006D5EF1" w:rsidRDefault="00F63FAD" w:rsidP="00F63FAD">
      <w:r w:rsidRPr="006D5EF1">
        <w:t xml:space="preserve">Cuban Official Rules Out Any Obama Preconditions for Improved Relations”, </w:t>
      </w:r>
      <w:hyperlink r:id="rId139" w:history="1">
        <w:r w:rsidRPr="006D5EF1">
          <w:rPr>
            <w:rStyle w:val="Hyperlink"/>
          </w:rPr>
          <w:t>http://www.usnews.com/news/obama/articles/2009/03/10/cuban-official-rules-out-any-obama-preconditions-for-improved-relations</w:t>
        </w:r>
      </w:hyperlink>
      <w:r w:rsidRPr="006D5EF1">
        <w:t>]</w:t>
      </w:r>
    </w:p>
    <w:p w:rsidR="00F63FAD" w:rsidRPr="006D5EF1" w:rsidRDefault="00F63FAD" w:rsidP="00F63FAD">
      <w:pPr>
        <w:rPr>
          <w:rStyle w:val="Emphasis"/>
        </w:rPr>
      </w:pPr>
      <w:r w:rsidRPr="006D5EF1">
        <w:rPr>
          <w:sz w:val="16"/>
        </w:rPr>
        <w:t>HAVANA—</w:t>
      </w:r>
      <w:r w:rsidRPr="006D5EF1">
        <w:rPr>
          <w:rStyle w:val="StyleBoldUnderline"/>
        </w:rPr>
        <w:t>Cuba's government wants dialogue with the United States and is waiting to see what policy changes will emerge from the Obama administration,</w:t>
      </w:r>
      <w:r w:rsidRPr="006D5EF1">
        <w:rPr>
          <w:sz w:val="16"/>
        </w:rPr>
        <w:t xml:space="preserve"> </w:t>
      </w:r>
      <w:r w:rsidRPr="006D5EF1">
        <w:rPr>
          <w:rStyle w:val="Emphasis"/>
        </w:rPr>
        <w:t>but Cuba will not accept any U.S. preconditions, according to a senior Foreign Ministry official in Havana.</w:t>
      </w:r>
      <w:r>
        <w:rPr>
          <w:rStyle w:val="Emphasis"/>
        </w:rPr>
        <w:t xml:space="preserve"> </w:t>
      </w:r>
      <w:r w:rsidRPr="006D5EF1">
        <w:rPr>
          <w:sz w:val="16"/>
        </w:rPr>
        <w:t xml:space="preserve">During the presidential campaign, </w:t>
      </w:r>
      <w:r w:rsidRPr="006D5EF1">
        <w:rPr>
          <w:rStyle w:val="StyleBoldUnderline"/>
        </w:rPr>
        <w:t>Barack Obama said that he would remove restrictions on travel to Cuba by Cuban-Americans and on their remittances to family members on the island and that he favored "direct" diplomacy with Cuban officials</w:t>
      </w:r>
      <w:r w:rsidRPr="006D5EF1">
        <w:rPr>
          <w:sz w:val="16"/>
        </w:rPr>
        <w:t xml:space="preserve">. </w:t>
      </w:r>
      <w:r w:rsidRPr="006D5EF1">
        <w:rPr>
          <w:rStyle w:val="StyleBoldUnderline"/>
        </w:rPr>
        <w:t>But he also said that he would not end the 47-year-old embargo at</w:t>
      </w:r>
      <w:r w:rsidRPr="006D5EF1">
        <w:rPr>
          <w:sz w:val="16"/>
        </w:rPr>
        <w:t xml:space="preserve"> the outset of his administration </w:t>
      </w:r>
      <w:r w:rsidRPr="006D5EF1">
        <w:rPr>
          <w:rStyle w:val="StyleBoldUnderline"/>
        </w:rPr>
        <w:t>because the trade sanctions provide "leverage</w:t>
      </w:r>
      <w:r w:rsidRPr="006D5EF1">
        <w:rPr>
          <w:sz w:val="16"/>
        </w:rPr>
        <w:t xml:space="preserve">" to encourage the Communist government in Cuba to take steps toward democracy. In an interview with U.S. News, </w:t>
      </w:r>
      <w:r w:rsidRPr="006D5EF1">
        <w:rPr>
          <w:rStyle w:val="StyleBoldUnderline"/>
        </w:rPr>
        <w:t>Josefina Vidal Ferreiro, director of the North America division of the Cuban Foreign Ministry,</w:t>
      </w:r>
      <w:r w:rsidRPr="006D5EF1">
        <w:rPr>
          <w:rStyle w:val="Emphasis"/>
        </w:rPr>
        <w:t xml:space="preserve"> ruled out undertaking political changes in exchange for improved ties with the United States, calling such a proposition "a nonstarter."</w:t>
      </w:r>
      <w:r>
        <w:rPr>
          <w:rStyle w:val="Emphasis"/>
        </w:rPr>
        <w:t xml:space="preserve"> </w:t>
      </w:r>
      <w:r w:rsidRPr="006D5EF1">
        <w:rPr>
          <w:sz w:val="16"/>
        </w:rPr>
        <w:t xml:space="preserve">She added, "What I see </w:t>
      </w:r>
      <w:r w:rsidRPr="006D5EF1">
        <w:rPr>
          <w:rStyle w:val="Emphasis"/>
        </w:rPr>
        <w:t>there is the same mistake previous administrations have made" by attempting to place conditions on Cuba.</w:t>
      </w:r>
    </w:p>
    <w:p w:rsidR="00F63FAD" w:rsidRDefault="00F63FAD" w:rsidP="00F63FAD"/>
    <w:p w:rsidR="00F63FAD" w:rsidRPr="003F293F" w:rsidRDefault="00F63FAD" w:rsidP="00F63FAD">
      <w:pPr>
        <w:pStyle w:val="Heading4"/>
        <w:rPr>
          <w:rStyle w:val="StyleStyleBold12pt"/>
          <w:b/>
        </w:rPr>
      </w:pPr>
      <w:r w:rsidRPr="003F293F">
        <w:rPr>
          <w:rStyle w:val="StyleStyleBold12pt"/>
          <w:b/>
        </w:rPr>
        <w:t>Cuba says no to conditions- only plan solves relations</w:t>
      </w:r>
    </w:p>
    <w:p w:rsidR="00F63FAD" w:rsidRPr="00E41D9F" w:rsidRDefault="00F63FAD" w:rsidP="00F63FAD">
      <w:pPr>
        <w:rPr>
          <w:rStyle w:val="StyleStyleBold12pt"/>
        </w:rPr>
      </w:pPr>
      <w:r>
        <w:rPr>
          <w:rStyle w:val="StyleStyleBold12pt"/>
        </w:rPr>
        <w:t xml:space="preserve">Stanglin, ’12 </w:t>
      </w:r>
      <w:r w:rsidRPr="00E41D9F">
        <w:t xml:space="preserve">[7/26/12, Douglas Stanglin is a reporter for the USA Today, “Raul Castro says Cuba ready for talks with U.S. on any issue”, </w:t>
      </w:r>
      <w:hyperlink r:id="rId140" w:anchor=".Ud16Hjvqn80" w:history="1">
        <w:r w:rsidRPr="00E41D9F">
          <w:rPr>
            <w:rStyle w:val="Hyperlink"/>
          </w:rPr>
          <w:t>http://content.usatoday.com/communities/ondeadline/post/2012/07/raul-castro-says-cuba-ready-for-talks-with-us-on-any-issue/1#.Ud16Hjvqn80</w:t>
        </w:r>
      </w:hyperlink>
      <w:r w:rsidRPr="00E41D9F">
        <w:t>]</w:t>
      </w:r>
    </w:p>
    <w:p w:rsidR="00F63FAD" w:rsidRPr="00E41D9F" w:rsidRDefault="00F63FAD" w:rsidP="00F63FAD">
      <w:pPr>
        <w:rPr>
          <w:sz w:val="16"/>
        </w:rPr>
      </w:pPr>
      <w:r w:rsidRPr="00E41D9F">
        <w:rPr>
          <w:sz w:val="16"/>
        </w:rPr>
        <w:t xml:space="preserve">Cuban </w:t>
      </w:r>
      <w:r w:rsidRPr="00E41D9F">
        <w:rPr>
          <w:rStyle w:val="StyleBoldUnderline"/>
        </w:rPr>
        <w:t xml:space="preserve">President Raul Castro says his government is ready to hold diplomatic talks with the United States </w:t>
      </w:r>
      <w:r w:rsidRPr="00E41D9F">
        <w:rPr>
          <w:rStyle w:val="Emphasis"/>
        </w:rPr>
        <w:t xml:space="preserve">without preconditions on any issue, </w:t>
      </w:r>
      <w:r w:rsidRPr="00E41D9F">
        <w:rPr>
          <w:rStyle w:val="StyleBoldUnderline"/>
        </w:rPr>
        <w:t>to discuss any issue between the Cold War foes, as long as they sit down as equals.</w:t>
      </w:r>
      <w:r>
        <w:rPr>
          <w:rStyle w:val="StyleBoldUnderline"/>
        </w:rPr>
        <w:t xml:space="preserve"> </w:t>
      </w:r>
      <w:r w:rsidRPr="00E41D9F">
        <w:rPr>
          <w:sz w:val="16"/>
        </w:rPr>
        <w:t xml:space="preserve">Castro, Fidel's brother, said today that </w:t>
      </w:r>
      <w:r w:rsidRPr="00E41D9F">
        <w:rPr>
          <w:rStyle w:val="StyleBoldUnderline"/>
        </w:rPr>
        <w:t>no topic is off-limits</w:t>
      </w:r>
      <w:r w:rsidRPr="00E41D9F">
        <w:rPr>
          <w:sz w:val="16"/>
        </w:rPr>
        <w:t xml:space="preserve">, including questions of democracy, freedom of the press or human rights, the Associated Press reports. </w:t>
      </w:r>
      <w:r w:rsidRPr="00E41D9F">
        <w:rPr>
          <w:rStyle w:val="StyleBoldUnderline"/>
        </w:rPr>
        <w:t>"Any day they want, the table is set. This has already been said through diplomatic channels</w:t>
      </w:r>
      <w:r w:rsidRPr="00E41D9F">
        <w:rPr>
          <w:sz w:val="16"/>
        </w:rPr>
        <w:t>," Castro said. "If they want to talk, we will talk. "</w:t>
      </w:r>
      <w:r w:rsidRPr="00E41D9F">
        <w:rPr>
          <w:rStyle w:val="Emphasis"/>
        </w:rPr>
        <w:t>We are nobody's colony, nobody's puppet</w:t>
      </w:r>
      <w:r w:rsidRPr="00E41D9F">
        <w:rPr>
          <w:sz w:val="16"/>
        </w:rPr>
        <w:t xml:space="preserve">," </w:t>
      </w:r>
      <w:r w:rsidRPr="00E41D9F">
        <w:rPr>
          <w:rStyle w:val="StyleBoldUnderline"/>
        </w:rPr>
        <w:t>Castro added.</w:t>
      </w:r>
    </w:p>
    <w:p w:rsidR="00F63FAD" w:rsidRDefault="00F63FAD" w:rsidP="00F63FAD"/>
    <w:p w:rsidR="00F63FAD" w:rsidRPr="00F63FAD" w:rsidRDefault="00F63FAD" w:rsidP="00F63FAD"/>
    <w:p w:rsidR="0020222E" w:rsidRDefault="0020222E" w:rsidP="0020222E">
      <w:pPr>
        <w:pStyle w:val="Heading3"/>
      </w:pPr>
      <w:r>
        <w:t xml:space="preserve">Unconditional Key---Lifting Embargo </w:t>
      </w:r>
    </w:p>
    <w:p w:rsidR="0020222E" w:rsidRDefault="0020222E" w:rsidP="0020222E">
      <w:pPr>
        <w:pStyle w:val="Heading4"/>
      </w:pPr>
      <w:r>
        <w:t>The Cuban Embargo must be lifted, without ANY Conditions otherwise it will fail</w:t>
      </w:r>
    </w:p>
    <w:p w:rsidR="0020222E" w:rsidRPr="0097040E" w:rsidRDefault="0020222E" w:rsidP="0020222E">
      <w:pPr>
        <w:rPr>
          <w:sz w:val="16"/>
        </w:rPr>
      </w:pPr>
      <w:r w:rsidRPr="0097040E">
        <w:rPr>
          <w:sz w:val="16"/>
        </w:rPr>
        <w:t xml:space="preserve">William </w:t>
      </w:r>
      <w:r w:rsidRPr="0097040E">
        <w:rPr>
          <w:rStyle w:val="StyleStyleBold12pt"/>
        </w:rPr>
        <w:t>Ratliff</w:t>
      </w:r>
      <w:r w:rsidRPr="0097040E">
        <w:rPr>
          <w:sz w:val="16"/>
        </w:rPr>
        <w:t xml:space="preserve">, January 30, </w:t>
      </w:r>
      <w:r w:rsidRPr="0097040E">
        <w:rPr>
          <w:rStyle w:val="StyleStyleBold12pt"/>
        </w:rPr>
        <w:t>2013</w:t>
      </w:r>
      <w:r w:rsidRPr="0097040E">
        <w:rPr>
          <w:sz w:val="16"/>
        </w:rPr>
        <w:t>, Cuba's Tortured Transition, William Ratliff is a research fellow and former curator of the Americas Collection at the Hoover Institution and a research fellow at the Independent Institute. http://www.hoover.org/publications/defining-ideas/article/139281</w:t>
      </w:r>
    </w:p>
    <w:p w:rsidR="0020222E" w:rsidRPr="000A7B6B" w:rsidRDefault="0020222E" w:rsidP="0020222E">
      <w:pPr>
        <w:rPr>
          <w:rStyle w:val="StyleBoldUnderline"/>
        </w:rPr>
      </w:pPr>
      <w:r w:rsidRPr="00B01449">
        <w:rPr>
          <w:rStyle w:val="StyleBoldUnderline"/>
        </w:rPr>
        <w:t>During his second</w:t>
      </w:r>
      <w:r w:rsidRPr="000A7B6B">
        <w:rPr>
          <w:sz w:val="16"/>
        </w:rPr>
        <w:t xml:space="preserve"> and final </w:t>
      </w:r>
      <w:r w:rsidRPr="00B01449">
        <w:rPr>
          <w:rStyle w:val="StyleBoldUnderline"/>
        </w:rPr>
        <w:t>term</w:t>
      </w:r>
      <w:r w:rsidRPr="000A7B6B">
        <w:rPr>
          <w:sz w:val="16"/>
        </w:rPr>
        <w:t xml:space="preserve">, and after having drawn unprecedented electoral support as a Democrat from Cuban-Americans in Miami, President </w:t>
      </w:r>
      <w:r w:rsidRPr="00B01449">
        <w:rPr>
          <w:rStyle w:val="StyleBoldUnderline"/>
        </w:rPr>
        <w:t>Obama is in a position to make serious reforms,</w:t>
      </w:r>
      <w:r w:rsidRPr="000A7B6B">
        <w:rPr>
          <w:sz w:val="16"/>
        </w:rPr>
        <w:t xml:space="preserve"> if he has the will to do so. He might begin by resurrecting a 1998-99 proposal—then endorsed by former secretaries of state Kissinger and George Shultz, but killed by President Clinton—for convening a Presidential Bipartisan Commission on Cuba to seriously examine the pros and cons of the policy. It would certainly see the need for change and its findings would give Obama cover for action.</w:t>
      </w:r>
      <w:r w:rsidRPr="000A7B6B">
        <w:rPr>
          <w:sz w:val="12"/>
        </w:rPr>
        <w:t>¶</w:t>
      </w:r>
      <w:r w:rsidRPr="000A7B6B">
        <w:rPr>
          <w:sz w:val="16"/>
        </w:rPr>
        <w:t xml:space="preserve"> </w:t>
      </w:r>
      <w:r w:rsidRPr="000A7B6B">
        <w:rPr>
          <w:rStyle w:val="StyleBoldUnderline"/>
        </w:rPr>
        <w:t xml:space="preserve">Many significant changes can be made now without the support of Congress, though since 1996 the latter’s backing has been </w:t>
      </w:r>
      <w:r w:rsidRPr="000A7B6B">
        <w:rPr>
          <w:rStyle w:val="Emphasis"/>
        </w:rPr>
        <w:t>necessary to fully lift the embargo</w:t>
      </w:r>
      <w:r w:rsidRPr="000A7B6B">
        <w:rPr>
          <w:sz w:val="16"/>
        </w:rPr>
        <w:t xml:space="preserve">. </w:t>
      </w:r>
      <w:r w:rsidRPr="000A7B6B">
        <w:rPr>
          <w:rStyle w:val="StyleBoldUnderline"/>
        </w:rPr>
        <w:t>Immediate reforms should include: securing the release of Alan Gross</w:t>
      </w:r>
      <w:r w:rsidRPr="000A7B6B">
        <w:rPr>
          <w:sz w:val="16"/>
        </w:rPr>
        <w:t>, the American contractor arrested in 2009 for doing his “proactive” U.S. government-funded job; e</w:t>
      </w:r>
      <w:r w:rsidRPr="000A7B6B">
        <w:rPr>
          <w:rStyle w:val="StyleBoldUnderline"/>
        </w:rPr>
        <w:t xml:space="preserve">nding provocative “proactive” programs; allowing more visits to Cuba by all Americans, </w:t>
      </w:r>
      <w:r w:rsidRPr="000A7B6B">
        <w:rPr>
          <w:sz w:val="16"/>
        </w:rPr>
        <w:t xml:space="preserve">not just largely Cuban-Americans; </w:t>
      </w:r>
      <w:r w:rsidRPr="000A7B6B">
        <w:rPr>
          <w:rStyle w:val="StyleBoldUnderline"/>
        </w:rPr>
        <w:t xml:space="preserve">expanding trade beyond the foods and medicines </w:t>
      </w:r>
      <w:r w:rsidRPr="000A7B6B">
        <w:rPr>
          <w:rStyle w:val="StyleBoldUnderline"/>
          <w:sz w:val="16"/>
          <w:u w:val="none"/>
        </w:rPr>
        <w:t>now</w:t>
      </w:r>
      <w:r w:rsidRPr="000A7B6B">
        <w:rPr>
          <w:rStyle w:val="StyleBoldUnderline"/>
        </w:rPr>
        <w:t xml:space="preserve"> allowed</w:t>
      </w:r>
      <w:r w:rsidRPr="000A7B6B">
        <w:rPr>
          <w:sz w:val="16"/>
        </w:rPr>
        <w:t xml:space="preserve">; </w:t>
      </w:r>
      <w:r w:rsidRPr="000A7B6B">
        <w:rPr>
          <w:rStyle w:val="StyleBoldUnderline"/>
        </w:rPr>
        <w:t>bringing our Cuba immigration policy into line with our policies toward immigrants from other countries; increasing discussions with Cuba’s political and military leaders on affairs of mutual interest; and looking objectively at the reforms under way today and deciding how Washington can promote change while defusing</w:t>
      </w:r>
      <w:r w:rsidRPr="000A7B6B">
        <w:rPr>
          <w:sz w:val="16"/>
        </w:rPr>
        <w:t xml:space="preserve"> rather than stoking </w:t>
      </w:r>
      <w:r w:rsidRPr="000A7B6B">
        <w:rPr>
          <w:rStyle w:val="StyleBoldUnderline"/>
        </w:rPr>
        <w:t>domestic conflict and tensions</w:t>
      </w:r>
      <w:r w:rsidRPr="000A7B6B">
        <w:rPr>
          <w:sz w:val="16"/>
        </w:rPr>
        <w:t>.</w:t>
      </w:r>
      <w:r w:rsidRPr="000A7B6B">
        <w:rPr>
          <w:sz w:val="12"/>
        </w:rPr>
        <w:t>¶</w:t>
      </w:r>
      <w:r w:rsidRPr="000A7B6B">
        <w:rPr>
          <w:sz w:val="16"/>
        </w:rPr>
        <w:t xml:space="preserve"> Whatever else we do, </w:t>
      </w:r>
      <w:r w:rsidRPr="000A7B6B">
        <w:rPr>
          <w:rStyle w:val="Emphasis"/>
        </w:rPr>
        <w:t>we must jettison our quid pro quo approach</w:t>
      </w:r>
      <w:r w:rsidRPr="000A7B6B">
        <w:rPr>
          <w:sz w:val="16"/>
        </w:rPr>
        <w:t xml:space="preserve"> </w:t>
      </w:r>
      <w:r w:rsidRPr="000A7B6B">
        <w:rPr>
          <w:rStyle w:val="StyleBoldUnderline"/>
        </w:rPr>
        <w:t>that holds essential U.S. policy changes hostage to repeated “vetoes” by both Cuban-Americans in the States and Castroites in Havana.</w:t>
      </w:r>
    </w:p>
    <w:p w:rsidR="0020222E" w:rsidRDefault="0020222E" w:rsidP="0020222E">
      <w:pPr>
        <w:pStyle w:val="Heading4"/>
      </w:pPr>
      <w:r>
        <w:lastRenderedPageBreak/>
        <w:t xml:space="preserve">Putting Conditions on lifting the Embargo prevents successful engagement </w:t>
      </w:r>
    </w:p>
    <w:p w:rsidR="0020222E" w:rsidRDefault="0020222E" w:rsidP="0020222E">
      <w:pPr>
        <w:rPr>
          <w:sz w:val="16"/>
        </w:rPr>
      </w:pPr>
      <w:r w:rsidRPr="009866E1">
        <w:rPr>
          <w:sz w:val="16"/>
        </w:rPr>
        <w:t xml:space="preserve">Jake </w:t>
      </w:r>
      <w:r w:rsidRPr="009866E1">
        <w:rPr>
          <w:rStyle w:val="StyleStyleBold12pt"/>
        </w:rPr>
        <w:t>Colvin</w:t>
      </w:r>
      <w:r w:rsidRPr="009866E1">
        <w:rPr>
          <w:sz w:val="16"/>
        </w:rPr>
        <w:t xml:space="preserve"> </w:t>
      </w:r>
      <w:r w:rsidRPr="009866E1">
        <w:rPr>
          <w:rStyle w:val="StyleStyleBold12pt"/>
        </w:rPr>
        <w:t>2008</w:t>
      </w:r>
      <w:r w:rsidRPr="009866E1">
        <w:rPr>
          <w:sz w:val="16"/>
        </w:rPr>
        <w:t>, The Case for a New Cuba Policy</w:t>
      </w:r>
      <w:r w:rsidRPr="009866E1">
        <w:rPr>
          <w:sz w:val="12"/>
        </w:rPr>
        <w:t>¶</w:t>
      </w:r>
      <w:r w:rsidRPr="009866E1">
        <w:rPr>
          <w:sz w:val="16"/>
        </w:rPr>
        <w:t xml:space="preserve"> Why diplomatic and humanitarian engagement would be good politics and great foreign policy, </w:t>
      </w:r>
      <w:hyperlink r:id="rId141" w:history="1">
        <w:r w:rsidRPr="009866E1">
          <w:rPr>
            <w:rStyle w:val="Hyperlink"/>
            <w:sz w:val="16"/>
          </w:rPr>
          <w:t>http://web.archive.org/web/20120904201743/http://www.newideasfund.org/proposals/Colvin%20-%20Cuba%20-%20Master.pdf</w:t>
        </w:r>
      </w:hyperlink>
      <w:r w:rsidRPr="009866E1">
        <w:rPr>
          <w:sz w:val="16"/>
        </w:rPr>
        <w:t xml:space="preserve"> , fellow with the New Ideas Fund, a group that seeks new approaches and </w:t>
      </w:r>
      <w:r w:rsidRPr="009866E1">
        <w:rPr>
          <w:sz w:val="12"/>
        </w:rPr>
        <w:t>¶</w:t>
      </w:r>
      <w:r w:rsidRPr="009866E1">
        <w:rPr>
          <w:sz w:val="16"/>
        </w:rPr>
        <w:t xml:space="preserve"> paradigms for U.S. national security and foreign policy. He is also Vice President for Global </w:t>
      </w:r>
      <w:r w:rsidRPr="009866E1">
        <w:rPr>
          <w:sz w:val="12"/>
        </w:rPr>
        <w:t>¶</w:t>
      </w:r>
      <w:r w:rsidRPr="009866E1">
        <w:rPr>
          <w:sz w:val="16"/>
        </w:rPr>
        <w:t xml:space="preserve"> Trade Issues at the National Foreign Trade Council (NFTC) and oversees the Cuba initiative of </w:t>
      </w:r>
      <w:r w:rsidRPr="009866E1">
        <w:rPr>
          <w:sz w:val="12"/>
        </w:rPr>
        <w:t>¶</w:t>
      </w:r>
      <w:r w:rsidRPr="009866E1">
        <w:rPr>
          <w:sz w:val="16"/>
        </w:rPr>
        <w:t xml:space="preserve"> USA*Engage, a business coalition established under the Council to promote U.S. diplomacy, </w:t>
      </w:r>
      <w:r w:rsidRPr="009866E1">
        <w:rPr>
          <w:sz w:val="12"/>
        </w:rPr>
        <w:t>¶</w:t>
      </w:r>
      <w:r w:rsidRPr="009866E1">
        <w:rPr>
          <w:sz w:val="16"/>
        </w:rPr>
        <w:t xml:space="preserve"> trade and humanitarian assistance abroad</w:t>
      </w:r>
    </w:p>
    <w:p w:rsidR="0020222E" w:rsidRPr="009866E1" w:rsidRDefault="0020222E" w:rsidP="0020222E">
      <w:pPr>
        <w:rPr>
          <w:sz w:val="16"/>
        </w:rPr>
      </w:pPr>
    </w:p>
    <w:p w:rsidR="0020222E" w:rsidRPr="007E33E7" w:rsidRDefault="0020222E" w:rsidP="0020222E">
      <w:pPr>
        <w:rPr>
          <w:sz w:val="16"/>
        </w:rPr>
      </w:pPr>
      <w:r w:rsidRPr="00CB4F68">
        <w:rPr>
          <w:rStyle w:val="Emphasis"/>
        </w:rPr>
        <w:t xml:space="preserve">The United States should not precondition action on changes in Cuba and should refrain from </w:t>
      </w:r>
      <w:r w:rsidRPr="007E33E7">
        <w:rPr>
          <w:rStyle w:val="Emphasis"/>
          <w:b w:val="0"/>
          <w:sz w:val="12"/>
          <w:u w:val="none"/>
        </w:rPr>
        <w:t>¶</w:t>
      </w:r>
      <w:r w:rsidRPr="00CB4F68">
        <w:rPr>
          <w:rStyle w:val="Emphasis"/>
        </w:rPr>
        <w:t xml:space="preserve"> using keywords and catchphrases</w:t>
      </w:r>
      <w:r w:rsidRPr="007E33E7">
        <w:rPr>
          <w:sz w:val="16"/>
        </w:rPr>
        <w:t xml:space="preserve"> that have had political cache at home but </w:t>
      </w:r>
      <w:r w:rsidRPr="00CB4F68">
        <w:rPr>
          <w:rStyle w:val="Emphasis"/>
        </w:rPr>
        <w:t xml:space="preserve">that inhibit the ability </w:t>
      </w:r>
      <w:r w:rsidRPr="007E33E7">
        <w:rPr>
          <w:rStyle w:val="Emphasis"/>
          <w:b w:val="0"/>
          <w:sz w:val="12"/>
          <w:u w:val="none"/>
        </w:rPr>
        <w:t>¶</w:t>
      </w:r>
      <w:r w:rsidRPr="00CB4F68">
        <w:rPr>
          <w:rStyle w:val="Emphasis"/>
        </w:rPr>
        <w:t xml:space="preserve"> of the United States to engage constructively</w:t>
      </w:r>
      <w:r w:rsidRPr="007E33E7">
        <w:rPr>
          <w:rStyle w:val="StyleBoldUnderline"/>
        </w:rPr>
        <w:t xml:space="preserve">. Instead of talking about isolating the Cuban </w:t>
      </w:r>
      <w:r w:rsidRPr="007E33E7">
        <w:rPr>
          <w:rStyle w:val="StyleBoldUnderline"/>
          <w:sz w:val="12"/>
          <w:u w:val="none"/>
        </w:rPr>
        <w:t>¶</w:t>
      </w:r>
      <w:r w:rsidRPr="007E33E7">
        <w:rPr>
          <w:rStyle w:val="StyleBoldUnderline"/>
        </w:rPr>
        <w:t xml:space="preserve"> regime, U.S. leaders should discuss the desire for reconciliation with the people of Cuba</w:t>
      </w:r>
      <w:r w:rsidRPr="007E33E7">
        <w:rPr>
          <w:sz w:val="16"/>
        </w:rPr>
        <w:t xml:space="preserve">. The </w:t>
      </w:r>
      <w:r w:rsidRPr="007E33E7">
        <w:rPr>
          <w:sz w:val="12"/>
        </w:rPr>
        <w:t>¶</w:t>
      </w:r>
      <w:r w:rsidRPr="007E33E7">
        <w:rPr>
          <w:sz w:val="16"/>
        </w:rPr>
        <w:t xml:space="preserve"> next president should </w:t>
      </w:r>
      <w:r w:rsidRPr="007E33E7">
        <w:rPr>
          <w:rStyle w:val="StyleBoldUnderline"/>
        </w:rPr>
        <w:t xml:space="preserve">stop talking about transition in Cuba altogether, which allows the Cuban </w:t>
      </w:r>
      <w:r w:rsidRPr="007E33E7">
        <w:rPr>
          <w:rStyle w:val="StyleBoldUnderline"/>
          <w:sz w:val="12"/>
          <w:u w:val="none"/>
        </w:rPr>
        <w:t>¶</w:t>
      </w:r>
      <w:r w:rsidRPr="007E33E7">
        <w:rPr>
          <w:rStyle w:val="StyleBoldUnderline"/>
        </w:rPr>
        <w:t xml:space="preserve"> government to suggest that the United States wants to intervene in its domestic affairs</w:t>
      </w:r>
      <w:r w:rsidRPr="007E33E7">
        <w:rPr>
          <w:sz w:val="16"/>
        </w:rPr>
        <w:t xml:space="preserve">. U.S. </w:t>
      </w:r>
      <w:r w:rsidRPr="007E33E7">
        <w:rPr>
          <w:sz w:val="12"/>
        </w:rPr>
        <w:t>¶</w:t>
      </w:r>
      <w:r w:rsidRPr="007E33E7">
        <w:rPr>
          <w:sz w:val="16"/>
        </w:rPr>
        <w:t xml:space="preserve"> politicians should also cease referring to Cuban Americans as exiles. When eighty percent would </w:t>
      </w:r>
      <w:r w:rsidRPr="007E33E7">
        <w:rPr>
          <w:sz w:val="12"/>
        </w:rPr>
        <w:t>¶</w:t>
      </w:r>
      <w:r w:rsidRPr="007E33E7">
        <w:rPr>
          <w:sz w:val="16"/>
        </w:rPr>
        <w:t xml:space="preserve"> elect to stay in the United States even if Cuba became a democracy and three-quarters favor the </w:t>
      </w:r>
      <w:r w:rsidRPr="007E33E7">
        <w:rPr>
          <w:sz w:val="12"/>
        </w:rPr>
        <w:t>¶</w:t>
      </w:r>
      <w:r w:rsidRPr="007E33E7">
        <w:rPr>
          <w:sz w:val="16"/>
        </w:rPr>
        <w:t xml:space="preserve"> ownership by current residents of properties in Cuba rather than returning them to their original </w:t>
      </w:r>
      <w:r w:rsidRPr="007E33E7">
        <w:rPr>
          <w:sz w:val="12"/>
        </w:rPr>
        <w:t>¶</w:t>
      </w:r>
      <w:r w:rsidRPr="007E33E7">
        <w:rPr>
          <w:sz w:val="16"/>
        </w:rPr>
        <w:t xml:space="preserve"> owners, it is clear that the vast majority of the community is no longer living in exile.92</w:t>
      </w:r>
    </w:p>
    <w:p w:rsidR="0020222E" w:rsidRDefault="0020222E" w:rsidP="0020222E">
      <w:pPr>
        <w:pStyle w:val="Heading4"/>
      </w:pPr>
      <w:r>
        <w:t xml:space="preserve">Conditions don’t work, the past 50 years prove, only worsens economies and relations </w:t>
      </w:r>
    </w:p>
    <w:p w:rsidR="0020222E" w:rsidRPr="002D6E3C" w:rsidRDefault="0020222E" w:rsidP="0020222E">
      <w:pPr>
        <w:rPr>
          <w:b/>
          <w:bCs/>
          <w:sz w:val="16"/>
        </w:rPr>
      </w:pPr>
      <w:r w:rsidRPr="002D6E3C">
        <w:rPr>
          <w:sz w:val="16"/>
        </w:rPr>
        <w:t xml:space="preserve"> Sam </w:t>
      </w:r>
      <w:r w:rsidRPr="002D6E3C">
        <w:rPr>
          <w:rStyle w:val="StyleStyleBold12pt"/>
        </w:rPr>
        <w:t>Stern</w:t>
      </w:r>
      <w:r w:rsidRPr="002D6E3C">
        <w:rPr>
          <w:sz w:val="16"/>
        </w:rPr>
        <w:t xml:space="preserve">, May 30, </w:t>
      </w:r>
      <w:r w:rsidRPr="002D6E3C">
        <w:rPr>
          <w:rStyle w:val="StyleStyleBold12pt"/>
        </w:rPr>
        <w:t>2012</w:t>
      </w:r>
      <w:r w:rsidRPr="002D6E3C">
        <w:rPr>
          <w:sz w:val="16"/>
        </w:rPr>
        <w:t xml:space="preserve">, THE COST OF CRISIS IN CUBA, </w:t>
      </w:r>
      <w:hyperlink r:id="rId142" w:history="1">
        <w:r w:rsidRPr="002D6E3C">
          <w:rPr>
            <w:rStyle w:val="Hyperlink"/>
            <w:sz w:val="16"/>
          </w:rPr>
          <w:t>http://dartmouthbusinessjournal.com/2012/05/the-cost-of-crisis-in-cuba/</w:t>
        </w:r>
      </w:hyperlink>
      <w:r w:rsidRPr="002D6E3C">
        <w:rPr>
          <w:sz w:val="16"/>
        </w:rPr>
        <w:t xml:space="preserve"> , Writer ofr the Dartmouth Business Journal </w:t>
      </w:r>
    </w:p>
    <w:p w:rsidR="0020222E" w:rsidRPr="002B3E0B" w:rsidRDefault="0020222E" w:rsidP="0020222E">
      <w:pPr>
        <w:rPr>
          <w:rStyle w:val="StyleBoldUnderline"/>
        </w:rPr>
      </w:pPr>
      <w:r w:rsidRPr="002B3E0B">
        <w:rPr>
          <w:rStyle w:val="StyleBoldUnderline"/>
        </w:rPr>
        <w:t>The losses from trade that the United States incurs by imposing the Cuban embargo further exposes its absurdity</w:t>
      </w:r>
      <w:r>
        <w:t xml:space="preserve">. </w:t>
      </w:r>
      <w:r w:rsidRPr="002B3E0B">
        <w:rPr>
          <w:rStyle w:val="StyleBoldUnderline"/>
        </w:rPr>
        <w:t>The U.S. government promises to lift the ineffective embargo on the condition that Cuba transitions to democracy, yet communist China remains America’s second largest trading partner. After 50 years, the embargo resembles more an outdated manifestation of the Cold War than an effort to improve the lives of Cuban citizens.nearly impossible for entrepreneurs to create successful businesses.</w:t>
      </w:r>
    </w:p>
    <w:p w:rsidR="0020222E" w:rsidRPr="00EB2A9C" w:rsidRDefault="0020222E" w:rsidP="0020222E">
      <w:r w:rsidRPr="00EB2A9C">
        <w:t xml:space="preserve"> </w:t>
      </w:r>
    </w:p>
    <w:p w:rsidR="0020222E" w:rsidRDefault="0020222E" w:rsidP="0020222E">
      <w:pPr>
        <w:pStyle w:val="Heading4"/>
      </w:pPr>
      <w:r>
        <w:t xml:space="preserve">Lifting the embargo, unilaterally and without Conditions has the most benefits </w:t>
      </w:r>
    </w:p>
    <w:p w:rsidR="0020222E" w:rsidRPr="00453C03" w:rsidRDefault="0020222E" w:rsidP="0020222E">
      <w:pPr>
        <w:rPr>
          <w:sz w:val="16"/>
        </w:rPr>
      </w:pPr>
      <w:r w:rsidRPr="00453C03">
        <w:rPr>
          <w:sz w:val="16"/>
        </w:rPr>
        <w:t xml:space="preserve">Jorge A. </w:t>
      </w:r>
      <w:r w:rsidRPr="00453C03">
        <w:rPr>
          <w:rStyle w:val="StyleStyleBold12pt"/>
        </w:rPr>
        <w:t>Sanguinetty</w:t>
      </w:r>
      <w:r w:rsidRPr="00453C03">
        <w:rPr>
          <w:sz w:val="16"/>
        </w:rPr>
        <w:t xml:space="preserve"> April </w:t>
      </w:r>
      <w:r w:rsidRPr="00453C03">
        <w:rPr>
          <w:rStyle w:val="StyleStyleBold12pt"/>
        </w:rPr>
        <w:t>2013</w:t>
      </w:r>
      <w:r w:rsidRPr="00453C03">
        <w:rPr>
          <w:sz w:val="16"/>
        </w:rPr>
        <w:t xml:space="preserve">, Who benefits and loses if the US-Cuba embargo is lifted?, </w:t>
      </w:r>
      <w:hyperlink r:id="rId143" w:history="1">
        <w:r w:rsidRPr="00453C03">
          <w:rPr>
            <w:rStyle w:val="Hyperlink"/>
            <w:sz w:val="16"/>
          </w:rPr>
          <w:t>http://devresearchcenter.org/2013/04/08/who-benefits-and-loses-if-the-us-cuba-embargo-is-lifted-by-jorge-a-sanguinetty/</w:t>
        </w:r>
      </w:hyperlink>
      <w:r w:rsidRPr="00453C03">
        <w:rPr>
          <w:sz w:val="16"/>
        </w:rPr>
        <w:t xml:space="preserve"> , Director, Latin American Program in Applied Economics at American University</w:t>
      </w:r>
    </w:p>
    <w:p w:rsidR="0020222E" w:rsidRPr="00881BFE" w:rsidRDefault="0020222E" w:rsidP="0020222E">
      <w:pPr>
        <w:rPr>
          <w:rStyle w:val="StyleBoldUnderline"/>
        </w:rPr>
      </w:pPr>
      <w:r w:rsidRPr="00881BFE">
        <w:rPr>
          <w:sz w:val="16"/>
        </w:rPr>
        <w:t xml:space="preserve">The answer depends on the conditions under which the embargo is lifted. I focus on the expected distribution of benefits (and costs) between the government and the Cuban population. </w:t>
      </w:r>
      <w:r w:rsidRPr="00881BFE">
        <w:rPr>
          <w:rStyle w:val="StyleBoldUnderline"/>
        </w:rPr>
        <w:t xml:space="preserve">A unilateral move by the US Government, without any quid pro quo by the Cuban government can be expected to yield significant benefits to the official establishment with benefits of an unknown magnitude to the population at large. </w:t>
      </w:r>
      <w:r w:rsidRPr="00881BFE">
        <w:rPr>
          <w:sz w:val="16"/>
        </w:rPr>
        <w:t xml:space="preserve">I posit that the magnitude of the latter depends on the degree of internal liberalization of the Cuban economy. </w:t>
      </w:r>
      <w:r w:rsidRPr="00881BFE">
        <w:rPr>
          <w:rStyle w:val="StyleBoldUnderline"/>
        </w:rPr>
        <w:t xml:space="preserve">Until Raul Castro took over, the centralized command of the Cuban economy was subject to a set or constraints </w:t>
      </w:r>
      <w:r w:rsidRPr="00881BFE">
        <w:rPr>
          <w:sz w:val="16"/>
        </w:rPr>
        <w:t xml:space="preserve">arguably </w:t>
      </w:r>
      <w:r w:rsidRPr="00881BFE">
        <w:rPr>
          <w:rStyle w:val="StyleBoldUnderline"/>
        </w:rPr>
        <w:t>more restrictive than the US embargo</w:t>
      </w:r>
      <w:r w:rsidRPr="00881BFE">
        <w:rPr>
          <w:sz w:val="16"/>
        </w:rPr>
        <w:t xml:space="preserve">. What I have called the internal embargo consisted in the Cuban government outright prohibition for Cubans to own enterprises, freely employ workers or trade domestically and internationally. </w:t>
      </w:r>
      <w:r w:rsidRPr="00881BFE">
        <w:rPr>
          <w:rStyle w:val="StyleBoldUnderline"/>
        </w:rPr>
        <w:t xml:space="preserve">To many Cubans, </w:t>
      </w:r>
      <w:r w:rsidRPr="00881BFE">
        <w:rPr>
          <w:sz w:val="16"/>
        </w:rPr>
        <w:t xml:space="preserve">probably a majority, </w:t>
      </w:r>
      <w:r w:rsidRPr="00881BFE">
        <w:rPr>
          <w:rStyle w:val="StyleBoldUnderline"/>
        </w:rPr>
        <w:t>such constraints were the main cause of the country ´s secular economic crisis.</w:t>
      </w:r>
    </w:p>
    <w:p w:rsidR="0020222E" w:rsidRDefault="0020222E" w:rsidP="0020222E"/>
    <w:p w:rsidR="0020222E" w:rsidRDefault="0020222E" w:rsidP="0020222E"/>
    <w:p w:rsidR="00F63FAD" w:rsidRDefault="00F63FAD" w:rsidP="0020222E"/>
    <w:p w:rsidR="00F63FAD" w:rsidRDefault="00F63FAD" w:rsidP="00F63FAD">
      <w:pPr>
        <w:pStyle w:val="Heading2"/>
      </w:pPr>
      <w:r>
        <w:t xml:space="preserve">AT: Executive Order </w:t>
      </w:r>
    </w:p>
    <w:p w:rsidR="00F63FAD" w:rsidRDefault="00F63FAD" w:rsidP="00F63FAD">
      <w:pPr>
        <w:pStyle w:val="Heading3"/>
      </w:pPr>
      <w:r>
        <w:t xml:space="preserve">AT: Executive Order CP </w:t>
      </w:r>
    </w:p>
    <w:p w:rsidR="00F63FAD" w:rsidRPr="00231F37" w:rsidRDefault="00F63FAD" w:rsidP="00F63FAD">
      <w:pPr>
        <w:pStyle w:val="Heading4"/>
        <w:rPr>
          <w:rStyle w:val="StyleStyleBold12pt"/>
          <w:b/>
        </w:rPr>
      </w:pPr>
      <w:r w:rsidRPr="00231F37">
        <w:rPr>
          <w:rStyle w:val="StyleStyleBold12pt"/>
          <w:b/>
        </w:rPr>
        <w:t>Double Bind- Either XO doesn’t happen or XO happens and doesn’t solve</w:t>
      </w:r>
    </w:p>
    <w:p w:rsidR="00F63FAD" w:rsidRPr="00B10418" w:rsidRDefault="00F63FAD" w:rsidP="00F63FAD">
      <w:r>
        <w:rPr>
          <w:rStyle w:val="StyleStyleBold12pt"/>
        </w:rPr>
        <w:t xml:space="preserve">Curtain, ’08 </w:t>
      </w:r>
      <w:r w:rsidRPr="00B10418">
        <w:t xml:space="preserve">[June 2008, Joseph Curtain is Lieutenant Commander, United States Navy </w:t>
      </w:r>
    </w:p>
    <w:p w:rsidR="00F63FAD" w:rsidRPr="00B10418" w:rsidRDefault="00F63FAD" w:rsidP="00F63FAD">
      <w:r w:rsidRPr="00B10418">
        <w:t xml:space="preserve">B.A., The George Washington University, 1995, “ECONOMIC AND SECURITY REASONS WHY THE U.S. SHOULD </w:t>
      </w:r>
    </w:p>
    <w:p w:rsidR="00F63FAD" w:rsidRPr="00B10418" w:rsidRDefault="00F63FAD" w:rsidP="00F63FAD">
      <w:r w:rsidRPr="00B10418">
        <w:t xml:space="preserve">NORMALIZE RELATIONS WITH CUBA”, </w:t>
      </w:r>
      <w:hyperlink r:id="rId144" w:history="1">
        <w:r w:rsidRPr="00B10418">
          <w:rPr>
            <w:rStyle w:val="Hyperlink"/>
          </w:rPr>
          <w:t>http://www.dtic.mil/cgi-bin/GetTRDoc?AD=ADA483591</w:t>
        </w:r>
      </w:hyperlink>
      <w:r w:rsidRPr="00B10418">
        <w:t>]</w:t>
      </w:r>
    </w:p>
    <w:p w:rsidR="00F63FAD" w:rsidRPr="00220868" w:rsidRDefault="00F63FAD" w:rsidP="00F63FAD">
      <w:pPr>
        <w:rPr>
          <w:rStyle w:val="StyleStyleBold12pt"/>
        </w:rPr>
      </w:pPr>
      <w:r w:rsidRPr="00745586">
        <w:rPr>
          <w:sz w:val="16"/>
        </w:rPr>
        <w:t xml:space="preserve">The thesis also shows how </w:t>
      </w:r>
      <w:r w:rsidRPr="00745586">
        <w:rPr>
          <w:rStyle w:val="StyleBoldUnderline"/>
        </w:rPr>
        <w:t>China, Venezuela and Iran continue to invest more money in the island and subsequently</w:t>
      </w:r>
    </w:p>
    <w:p w:rsidR="00F63FAD" w:rsidRPr="00220868" w:rsidRDefault="00F63FAD" w:rsidP="00F63FAD">
      <w:pPr>
        <w:rPr>
          <w:rStyle w:val="StyleBoldUnderline"/>
        </w:rPr>
      </w:pPr>
      <w:r w:rsidRPr="00220868">
        <w:rPr>
          <w:sz w:val="16"/>
        </w:rPr>
        <w:t xml:space="preserve">Though good in theory (as most policy strives to be or should strive to be), Fidel Castro outlived President Clinton’s policy and his communist regime will likely outlive President George W. Bush’s administration. As </w:t>
      </w:r>
      <w:r w:rsidRPr="00220868">
        <w:rPr>
          <w:rStyle w:val="StyleBoldUnderline"/>
        </w:rPr>
        <w:t>for President Clinton’s Cuba policy, it did not even outlive George Bush’s presidency. However, the policy itself is not to blame.</w:t>
      </w:r>
      <w:r w:rsidRPr="00220868">
        <w:rPr>
          <w:sz w:val="16"/>
        </w:rPr>
        <w:t xml:space="preserve"> </w:t>
      </w:r>
      <w:r w:rsidRPr="00220868">
        <w:rPr>
          <w:rStyle w:val="StyleBoldUnderline"/>
        </w:rPr>
        <w:t>The inherent problem</w:t>
      </w:r>
      <w:r w:rsidRPr="00220868">
        <w:rPr>
          <w:sz w:val="16"/>
        </w:rPr>
        <w:t xml:space="preserve"> that Clinton’s 1999 5 Point Plan had, just like Obama’s 2008 proposal, </w:t>
      </w:r>
      <w:r w:rsidRPr="00220868">
        <w:rPr>
          <w:rStyle w:val="StyleBoldUnderline"/>
        </w:rPr>
        <w:t>is that it was doomed from the star</w:t>
      </w:r>
      <w:r w:rsidRPr="00220868">
        <w:rPr>
          <w:sz w:val="16"/>
        </w:rPr>
        <w:t xml:space="preserve">t. Perhaps former Clinton special adviser for Cuban policy in 1995 and 1996, architect of Clinton’s two prong embargo/aid approach and also long time Clinton administration critic Richard Nuccio </w:t>
      </w:r>
      <w:r w:rsidRPr="00220868">
        <w:rPr>
          <w:sz w:val="16"/>
        </w:rPr>
        <w:lastRenderedPageBreak/>
        <w:t>articulated the problem best when he said, “</w:t>
      </w:r>
      <w:r w:rsidRPr="00220868">
        <w:rPr>
          <w:rStyle w:val="Emphasis"/>
        </w:rPr>
        <w:t>There is no administration other than this one in the postCold War period that would have surrendered as much executive authority to Congress on any issue...as President Clinton did in signing the Helms-Burton legislation.</w:t>
      </w:r>
      <w:r w:rsidRPr="00220868">
        <w:rPr>
          <w:sz w:val="16"/>
        </w:rPr>
        <w:t xml:space="preserve">”23 The problem with Clinton’s 5 Point Plan was not increasing remittances, travel and aid to Cuba. </w:t>
      </w:r>
      <w:r w:rsidRPr="00220868">
        <w:rPr>
          <w:rStyle w:val="StyleBoldUnderline"/>
        </w:rPr>
        <w:t xml:space="preserve">The problem is that President Clinton severely limited executive power to relax, alter or even stop the embargo altogether when he signed the Helms-Burton Act into law. Consequently, </w:t>
      </w:r>
      <w:r w:rsidRPr="00220868">
        <w:rPr>
          <w:rStyle w:val="Emphasis"/>
        </w:rPr>
        <w:t>no president alone has the latitude to implement policies strong enough to encourage significant change in Cuba</w:t>
      </w:r>
      <w:r w:rsidRPr="00220868">
        <w:rPr>
          <w:rStyle w:val="StyleBoldUnderline"/>
        </w:rPr>
        <w:t>. So Obama can certainly plan to re-institute an increase in travel and remittances to Cuba, b</w:t>
      </w:r>
      <w:r w:rsidRPr="00220868">
        <w:rPr>
          <w:sz w:val="16"/>
        </w:rPr>
        <w:t xml:space="preserve">ut as Clinton’s </w:t>
      </w:r>
      <w:r w:rsidRPr="00220868">
        <w:rPr>
          <w:rStyle w:val="StyleBoldUnderline"/>
        </w:rPr>
        <w:t>policy has already proven such minor changes are not strong enough to serve as a catalyst for a change to democracy in Cuba.</w:t>
      </w:r>
    </w:p>
    <w:p w:rsidR="00F63FAD" w:rsidRDefault="00F63FAD" w:rsidP="00F63FAD"/>
    <w:p w:rsidR="00F63FAD" w:rsidRDefault="00F63FAD" w:rsidP="00F63FAD"/>
    <w:p w:rsidR="00F63FAD" w:rsidRDefault="00F63FAD" w:rsidP="00F63FAD">
      <w:pPr>
        <w:pStyle w:val="Heading1"/>
      </w:pPr>
      <w:r>
        <w:t xml:space="preserve">AT: Kritiks </w:t>
      </w:r>
    </w:p>
    <w:p w:rsidR="00F63FAD" w:rsidRDefault="00F63FAD" w:rsidP="00F63FAD">
      <w:pPr>
        <w:pStyle w:val="Heading2"/>
      </w:pPr>
      <w:r>
        <w:t xml:space="preserve">Neolib </w:t>
      </w:r>
    </w:p>
    <w:p w:rsidR="00F63FAD" w:rsidRDefault="00F63FAD" w:rsidP="00F63FAD">
      <w:pPr>
        <w:pStyle w:val="Heading3"/>
      </w:pPr>
      <w:r>
        <w:t xml:space="preserve">Neolib K---Perm Solvency </w:t>
      </w:r>
    </w:p>
    <w:p w:rsidR="00F63FAD" w:rsidRPr="005A70B4" w:rsidRDefault="00F63FAD" w:rsidP="00F63FAD">
      <w:pPr>
        <w:pStyle w:val="Heading4"/>
        <w:rPr>
          <w:rStyle w:val="StyleStyleBold12pt"/>
          <w:b/>
        </w:rPr>
      </w:pPr>
      <w:r>
        <w:rPr>
          <w:rStyle w:val="StyleStyleBold12pt"/>
          <w:b/>
        </w:rPr>
        <w:t>The Embargo is a tool of Neocolonialist ideology- the plan reverses that</w:t>
      </w:r>
    </w:p>
    <w:p w:rsidR="00F63FAD" w:rsidRPr="005A70B4" w:rsidRDefault="00F63FAD" w:rsidP="00F63FAD">
      <w:pPr>
        <w:rPr>
          <w:rStyle w:val="StyleStyleBold12pt"/>
        </w:rPr>
      </w:pPr>
      <w:r>
        <w:rPr>
          <w:rStyle w:val="StyleStyleBold12pt"/>
        </w:rPr>
        <w:t xml:space="preserve">Safran, ’12 </w:t>
      </w:r>
      <w:r w:rsidRPr="00D5125F">
        <w:t xml:space="preserve">[8/14/12, Brian Safran has a Master of Science in Global Affairs , “End the Cuban Embargo - Brian Safran”, </w:t>
      </w:r>
      <w:hyperlink r:id="rId145" w:history="1">
        <w:r w:rsidRPr="00D5125F">
          <w:rPr>
            <w:rStyle w:val="Hyperlink"/>
          </w:rPr>
          <w:t>http://brian-safran-4.quora.com/End-the-Cuban-Embargo-Brian-Safran</w:t>
        </w:r>
      </w:hyperlink>
      <w:r w:rsidRPr="00D5125F">
        <w:t>]</w:t>
      </w:r>
    </w:p>
    <w:p w:rsidR="00F63FAD" w:rsidRPr="005A70B4" w:rsidRDefault="00F63FAD" w:rsidP="00F63FAD">
      <w:r w:rsidRPr="00393F45">
        <w:rPr>
          <w:rStyle w:val="StyleBoldUnderline"/>
        </w:rPr>
        <w:t>Global public opinion perceives the United States as engaging in strong economic and political tactics such as the Cuban embargo in an effort to further its own world domination.</w:t>
      </w:r>
      <w:r w:rsidRPr="00393F45">
        <w:rPr>
          <w:sz w:val="16"/>
        </w:rPr>
        <w:t xml:space="preserve"> This sentiment serves to divert attention from the evils of Cuban communism, and instead focus international pressure on the United States; </w:t>
      </w:r>
      <w:r w:rsidRPr="00393F45">
        <w:rPr>
          <w:rStyle w:val="StyleBoldUnderline"/>
        </w:rPr>
        <w:t>serving to render the existing embargo less effective</w:t>
      </w:r>
      <w:r w:rsidRPr="005A70B4">
        <w:rPr>
          <w:rStyle w:val="StyleBoldUnderline"/>
        </w:rPr>
        <w:t xml:space="preserve">. Some say that the United States would stand to lose its credibility if it were to put an end to the embargo </w:t>
      </w:r>
      <w:r w:rsidRPr="00393F45">
        <w:rPr>
          <w:sz w:val="16"/>
        </w:rPr>
        <w:t xml:space="preserve">without its having accomplished its goals in totality. </w:t>
      </w:r>
      <w:r w:rsidRPr="00393F45">
        <w:rPr>
          <w:rStyle w:val="StyleBoldUnderline"/>
        </w:rPr>
        <w:t>However, the anti-U.S. sentiment on a global scale derived from its continuation is of much greater detriment to U.S. interests than the short-term loss in credibility it may experience by reorganizing its policy.</w:t>
      </w:r>
      <w:r w:rsidRPr="00393F45">
        <w:rPr>
          <w:sz w:val="16"/>
        </w:rPr>
        <w:t xml:space="preserve"> Although in a prior historical era the Cuban embargo and its intended goals might have been seen by the international community as justifiable</w:t>
      </w:r>
      <w:r w:rsidRPr="00393F45">
        <w:rPr>
          <w:rStyle w:val="StyleBoldUnderline"/>
        </w:rPr>
        <w:t>, the U.S. intervention in Cuba has now come to symbolize</w:t>
      </w:r>
      <w:r w:rsidRPr="00F74392">
        <w:rPr>
          <w:rStyle w:val="StyleBoldUnderline"/>
        </w:rPr>
        <w:t xml:space="preserve"> </w:t>
      </w:r>
      <w:r w:rsidRPr="00393F45">
        <w:rPr>
          <w:rStyle w:val="StyleBoldUnderline"/>
        </w:rPr>
        <w:t>the domineering and intolerant methodology that it fosters in many of its international engagements.</w:t>
      </w:r>
    </w:p>
    <w:p w:rsidR="00F63FAD" w:rsidRPr="00F63FAD" w:rsidRDefault="00F63FAD" w:rsidP="00F63FAD">
      <w:bookmarkStart w:id="4" w:name="_GoBack"/>
      <w:bookmarkEnd w:id="4"/>
    </w:p>
    <w:sectPr w:rsidR="00F63FAD" w:rsidRPr="00F63FAD" w:rsidSect="00076C10">
      <w:headerReference w:type="default" r:id="rId14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04AAC" w:rsidRDefault="00D04AAC" w:rsidP="005F5576">
      <w:r>
        <w:separator/>
      </w:r>
    </w:p>
  </w:endnote>
  <w:endnote w:type="continuationSeparator" w:id="0">
    <w:p w:rsidR="00D04AAC" w:rsidRDefault="00D04AAC"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04AAC" w:rsidRDefault="00D04AAC" w:rsidP="005F5576">
      <w:r>
        <w:separator/>
      </w:r>
    </w:p>
  </w:footnote>
  <w:footnote w:type="continuationSeparator" w:id="0">
    <w:p w:rsidR="00D04AAC" w:rsidRDefault="00D04AAC" w:rsidP="005F55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17E5" w:rsidRDefault="00FF3A0E">
    <w:pPr>
      <w:pStyle w:val="Header"/>
    </w:pPr>
    <w:r>
      <w:tab/>
    </w:r>
    <w:r>
      <w:tab/>
      <w:t>‘Murica</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E90F55"/>
    <w:rsid w:val="00000A64"/>
    <w:rsid w:val="000022F2"/>
    <w:rsid w:val="0000459F"/>
    <w:rsid w:val="00004EB4"/>
    <w:rsid w:val="0002196C"/>
    <w:rsid w:val="00021F29"/>
    <w:rsid w:val="0002329F"/>
    <w:rsid w:val="00027EED"/>
    <w:rsid w:val="0003041D"/>
    <w:rsid w:val="00033028"/>
    <w:rsid w:val="000360A7"/>
    <w:rsid w:val="000412A2"/>
    <w:rsid w:val="00052A1D"/>
    <w:rsid w:val="00055E12"/>
    <w:rsid w:val="00064A59"/>
    <w:rsid w:val="0007162E"/>
    <w:rsid w:val="00073B9A"/>
    <w:rsid w:val="00076C10"/>
    <w:rsid w:val="00090287"/>
    <w:rsid w:val="00090BA2"/>
    <w:rsid w:val="000978A3"/>
    <w:rsid w:val="00097D7E"/>
    <w:rsid w:val="000A1D39"/>
    <w:rsid w:val="000A4FA5"/>
    <w:rsid w:val="000B61C8"/>
    <w:rsid w:val="000C5970"/>
    <w:rsid w:val="000C767D"/>
    <w:rsid w:val="000D0B76"/>
    <w:rsid w:val="000D2AE5"/>
    <w:rsid w:val="000D3A26"/>
    <w:rsid w:val="000D3D8D"/>
    <w:rsid w:val="000E41A3"/>
    <w:rsid w:val="000F37E7"/>
    <w:rsid w:val="00113C68"/>
    <w:rsid w:val="00114663"/>
    <w:rsid w:val="001153F2"/>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0004"/>
    <w:rsid w:val="001A4F0E"/>
    <w:rsid w:val="001B0A04"/>
    <w:rsid w:val="001B146E"/>
    <w:rsid w:val="001B3CEC"/>
    <w:rsid w:val="001C1D82"/>
    <w:rsid w:val="001C2147"/>
    <w:rsid w:val="001C587E"/>
    <w:rsid w:val="001C7C90"/>
    <w:rsid w:val="001D0D51"/>
    <w:rsid w:val="001F7572"/>
    <w:rsid w:val="0020006E"/>
    <w:rsid w:val="002009AE"/>
    <w:rsid w:val="0020222E"/>
    <w:rsid w:val="002101DA"/>
    <w:rsid w:val="00217499"/>
    <w:rsid w:val="0024023F"/>
    <w:rsid w:val="00240C4E"/>
    <w:rsid w:val="00243DC0"/>
    <w:rsid w:val="00250E16"/>
    <w:rsid w:val="00257696"/>
    <w:rsid w:val="0026382E"/>
    <w:rsid w:val="00272786"/>
    <w:rsid w:val="00285888"/>
    <w:rsid w:val="00287AB7"/>
    <w:rsid w:val="00294D00"/>
    <w:rsid w:val="002A213E"/>
    <w:rsid w:val="002A612B"/>
    <w:rsid w:val="002B68A4"/>
    <w:rsid w:val="002C571D"/>
    <w:rsid w:val="002C5772"/>
    <w:rsid w:val="002D0374"/>
    <w:rsid w:val="002D2946"/>
    <w:rsid w:val="002D529E"/>
    <w:rsid w:val="002D6BD6"/>
    <w:rsid w:val="002E3803"/>
    <w:rsid w:val="002E4DD9"/>
    <w:rsid w:val="002E6D8C"/>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2FB5"/>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567C6"/>
    <w:rsid w:val="00462418"/>
    <w:rsid w:val="00471A70"/>
    <w:rsid w:val="00473A79"/>
    <w:rsid w:val="00475E03"/>
    <w:rsid w:val="00476723"/>
    <w:rsid w:val="0047798D"/>
    <w:rsid w:val="00483F18"/>
    <w:rsid w:val="00484346"/>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0FD"/>
    <w:rsid w:val="004F33F3"/>
    <w:rsid w:val="004F45B0"/>
    <w:rsid w:val="005020C3"/>
    <w:rsid w:val="005111F8"/>
    <w:rsid w:val="00513FA2"/>
    <w:rsid w:val="00514387"/>
    <w:rsid w:val="00516459"/>
    <w:rsid w:val="00520153"/>
    <w:rsid w:val="005349E1"/>
    <w:rsid w:val="00537EF5"/>
    <w:rsid w:val="005420CC"/>
    <w:rsid w:val="00542FCA"/>
    <w:rsid w:val="005434D0"/>
    <w:rsid w:val="0054437C"/>
    <w:rsid w:val="00546D61"/>
    <w:rsid w:val="005579BF"/>
    <w:rsid w:val="00560C3E"/>
    <w:rsid w:val="00563468"/>
    <w:rsid w:val="00564EC2"/>
    <w:rsid w:val="00565EAE"/>
    <w:rsid w:val="00573677"/>
    <w:rsid w:val="00575F7D"/>
    <w:rsid w:val="00580383"/>
    <w:rsid w:val="00580E40"/>
    <w:rsid w:val="00590731"/>
    <w:rsid w:val="0059634E"/>
    <w:rsid w:val="005A506B"/>
    <w:rsid w:val="005A69BB"/>
    <w:rsid w:val="005A701C"/>
    <w:rsid w:val="005B2444"/>
    <w:rsid w:val="005B2D14"/>
    <w:rsid w:val="005B3140"/>
    <w:rsid w:val="005C0B05"/>
    <w:rsid w:val="005C1E36"/>
    <w:rsid w:val="005C5B4F"/>
    <w:rsid w:val="005D1156"/>
    <w:rsid w:val="005E0681"/>
    <w:rsid w:val="005E3B08"/>
    <w:rsid w:val="005E3FE4"/>
    <w:rsid w:val="005E572E"/>
    <w:rsid w:val="005F32F4"/>
    <w:rsid w:val="005F4626"/>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4CF6"/>
    <w:rsid w:val="006C64D4"/>
    <w:rsid w:val="006E53F0"/>
    <w:rsid w:val="006F46C3"/>
    <w:rsid w:val="006F7CDF"/>
    <w:rsid w:val="00700BDB"/>
    <w:rsid w:val="0070121B"/>
    <w:rsid w:val="00701E73"/>
    <w:rsid w:val="00711FE2"/>
    <w:rsid w:val="00712649"/>
    <w:rsid w:val="00714BC9"/>
    <w:rsid w:val="00717BCD"/>
    <w:rsid w:val="00723F91"/>
    <w:rsid w:val="00725623"/>
    <w:rsid w:val="00741C75"/>
    <w:rsid w:val="00743059"/>
    <w:rsid w:val="00744F58"/>
    <w:rsid w:val="00750CED"/>
    <w:rsid w:val="0075591E"/>
    <w:rsid w:val="00760A29"/>
    <w:rsid w:val="00771E18"/>
    <w:rsid w:val="007739F1"/>
    <w:rsid w:val="007745C6"/>
    <w:rsid w:val="007755F6"/>
    <w:rsid w:val="007761AD"/>
    <w:rsid w:val="00777387"/>
    <w:rsid w:val="007815E5"/>
    <w:rsid w:val="00782A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2389"/>
    <w:rsid w:val="008133F9"/>
    <w:rsid w:val="008150AF"/>
    <w:rsid w:val="00821FD1"/>
    <w:rsid w:val="00823AAC"/>
    <w:rsid w:val="00836D1A"/>
    <w:rsid w:val="00854C66"/>
    <w:rsid w:val="008553E1"/>
    <w:rsid w:val="0087643B"/>
    <w:rsid w:val="00877669"/>
    <w:rsid w:val="008848A0"/>
    <w:rsid w:val="00897F92"/>
    <w:rsid w:val="008A187D"/>
    <w:rsid w:val="008A64C9"/>
    <w:rsid w:val="008B180A"/>
    <w:rsid w:val="008B24B7"/>
    <w:rsid w:val="008B4EF3"/>
    <w:rsid w:val="008C2CD8"/>
    <w:rsid w:val="008C5743"/>
    <w:rsid w:val="008C68EE"/>
    <w:rsid w:val="008C7F44"/>
    <w:rsid w:val="008D224E"/>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734F"/>
    <w:rsid w:val="00953F11"/>
    <w:rsid w:val="009647CA"/>
    <w:rsid w:val="009673F7"/>
    <w:rsid w:val="009706C1"/>
    <w:rsid w:val="009718A9"/>
    <w:rsid w:val="00976675"/>
    <w:rsid w:val="00976FBF"/>
    <w:rsid w:val="009842CA"/>
    <w:rsid w:val="00984B38"/>
    <w:rsid w:val="00995CF8"/>
    <w:rsid w:val="009A0636"/>
    <w:rsid w:val="009A6FF5"/>
    <w:rsid w:val="009B2B47"/>
    <w:rsid w:val="009B35DB"/>
    <w:rsid w:val="009C4298"/>
    <w:rsid w:val="009D318C"/>
    <w:rsid w:val="009D6EB8"/>
    <w:rsid w:val="009E1A68"/>
    <w:rsid w:val="00A10B8B"/>
    <w:rsid w:val="00A12998"/>
    <w:rsid w:val="00A20D78"/>
    <w:rsid w:val="00A2174A"/>
    <w:rsid w:val="00A26733"/>
    <w:rsid w:val="00A3595E"/>
    <w:rsid w:val="00A46C7F"/>
    <w:rsid w:val="00A704A9"/>
    <w:rsid w:val="00A73245"/>
    <w:rsid w:val="00A77145"/>
    <w:rsid w:val="00A82989"/>
    <w:rsid w:val="00A904FE"/>
    <w:rsid w:val="00A9262C"/>
    <w:rsid w:val="00AB3B76"/>
    <w:rsid w:val="00AB58A9"/>
    <w:rsid w:val="00AB61DD"/>
    <w:rsid w:val="00AC222F"/>
    <w:rsid w:val="00AC2CC7"/>
    <w:rsid w:val="00AC7B3B"/>
    <w:rsid w:val="00AD3CE6"/>
    <w:rsid w:val="00AE1307"/>
    <w:rsid w:val="00AE7586"/>
    <w:rsid w:val="00AF2322"/>
    <w:rsid w:val="00AF7A65"/>
    <w:rsid w:val="00B06710"/>
    <w:rsid w:val="00B07EBF"/>
    <w:rsid w:val="00B166CB"/>
    <w:rsid w:val="00B235E1"/>
    <w:rsid w:val="00B272CF"/>
    <w:rsid w:val="00B3145D"/>
    <w:rsid w:val="00B357BA"/>
    <w:rsid w:val="00B45D0B"/>
    <w:rsid w:val="00B54387"/>
    <w:rsid w:val="00B564DB"/>
    <w:rsid w:val="00B768B6"/>
    <w:rsid w:val="00B816A3"/>
    <w:rsid w:val="00B908D1"/>
    <w:rsid w:val="00B940D1"/>
    <w:rsid w:val="00BB2A6E"/>
    <w:rsid w:val="00BB372D"/>
    <w:rsid w:val="00BB58BD"/>
    <w:rsid w:val="00BB6A26"/>
    <w:rsid w:val="00BC1034"/>
    <w:rsid w:val="00BD035D"/>
    <w:rsid w:val="00BE2408"/>
    <w:rsid w:val="00BE3EC6"/>
    <w:rsid w:val="00BE5BEB"/>
    <w:rsid w:val="00BE6528"/>
    <w:rsid w:val="00C0087A"/>
    <w:rsid w:val="00C05F9D"/>
    <w:rsid w:val="00C23012"/>
    <w:rsid w:val="00C27212"/>
    <w:rsid w:val="00C34185"/>
    <w:rsid w:val="00C42DD6"/>
    <w:rsid w:val="00C532B6"/>
    <w:rsid w:val="00C545E7"/>
    <w:rsid w:val="00C5695C"/>
    <w:rsid w:val="00C66858"/>
    <w:rsid w:val="00C72E69"/>
    <w:rsid w:val="00C7411E"/>
    <w:rsid w:val="00C76782"/>
    <w:rsid w:val="00C84988"/>
    <w:rsid w:val="00CA4AF6"/>
    <w:rsid w:val="00CA59CA"/>
    <w:rsid w:val="00CB2356"/>
    <w:rsid w:val="00CB4075"/>
    <w:rsid w:val="00CB4E6D"/>
    <w:rsid w:val="00CC23DE"/>
    <w:rsid w:val="00CD28FB"/>
    <w:rsid w:val="00CD3E3A"/>
    <w:rsid w:val="00CD6A5B"/>
    <w:rsid w:val="00CD7459"/>
    <w:rsid w:val="00CE1203"/>
    <w:rsid w:val="00CE5592"/>
    <w:rsid w:val="00CE55A6"/>
    <w:rsid w:val="00CF13FC"/>
    <w:rsid w:val="00CF4AAF"/>
    <w:rsid w:val="00CF561A"/>
    <w:rsid w:val="00CF6C18"/>
    <w:rsid w:val="00CF7EA8"/>
    <w:rsid w:val="00D004DA"/>
    <w:rsid w:val="00D01673"/>
    <w:rsid w:val="00D0309A"/>
    <w:rsid w:val="00D04AAC"/>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67E6D"/>
    <w:rsid w:val="00D71CFC"/>
    <w:rsid w:val="00D75637"/>
    <w:rsid w:val="00D86024"/>
    <w:rsid w:val="00D94CA3"/>
    <w:rsid w:val="00D96595"/>
    <w:rsid w:val="00DA018C"/>
    <w:rsid w:val="00DA3C9D"/>
    <w:rsid w:val="00DB0F7E"/>
    <w:rsid w:val="00DB5489"/>
    <w:rsid w:val="00DB6C98"/>
    <w:rsid w:val="00DC68FF"/>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419E"/>
    <w:rsid w:val="00E653FC"/>
    <w:rsid w:val="00E674DB"/>
    <w:rsid w:val="00E70912"/>
    <w:rsid w:val="00E75F28"/>
    <w:rsid w:val="00E90AA6"/>
    <w:rsid w:val="00E90F55"/>
    <w:rsid w:val="00E91C67"/>
    <w:rsid w:val="00E977B8"/>
    <w:rsid w:val="00E97AD1"/>
    <w:rsid w:val="00EA109B"/>
    <w:rsid w:val="00EA15A8"/>
    <w:rsid w:val="00EA2926"/>
    <w:rsid w:val="00EB2CDE"/>
    <w:rsid w:val="00EB3171"/>
    <w:rsid w:val="00EC1A81"/>
    <w:rsid w:val="00EC7E5C"/>
    <w:rsid w:val="00ED54AA"/>
    <w:rsid w:val="00ED78F1"/>
    <w:rsid w:val="00EE4DCA"/>
    <w:rsid w:val="00EF0F62"/>
    <w:rsid w:val="00F007E1"/>
    <w:rsid w:val="00F0134E"/>
    <w:rsid w:val="00F057C6"/>
    <w:rsid w:val="00F1506A"/>
    <w:rsid w:val="00F17D96"/>
    <w:rsid w:val="00F22565"/>
    <w:rsid w:val="00F3380E"/>
    <w:rsid w:val="00F40837"/>
    <w:rsid w:val="00F41FA3"/>
    <w:rsid w:val="00F42F79"/>
    <w:rsid w:val="00F47773"/>
    <w:rsid w:val="00F5019D"/>
    <w:rsid w:val="00F5105D"/>
    <w:rsid w:val="00F56308"/>
    <w:rsid w:val="00F62D4D"/>
    <w:rsid w:val="00F634D6"/>
    <w:rsid w:val="00F63FAD"/>
    <w:rsid w:val="00F64385"/>
    <w:rsid w:val="00F6473F"/>
    <w:rsid w:val="00F76366"/>
    <w:rsid w:val="00F805C0"/>
    <w:rsid w:val="00F87FD5"/>
    <w:rsid w:val="00F94F36"/>
    <w:rsid w:val="00FB4261"/>
    <w:rsid w:val="00FB43B1"/>
    <w:rsid w:val="00FC0608"/>
    <w:rsid w:val="00FC2155"/>
    <w:rsid w:val="00FC41A7"/>
    <w:rsid w:val="00FD675B"/>
    <w:rsid w:val="00FD7483"/>
    <w:rsid w:val="00FE352F"/>
    <w:rsid w:val="00FE380E"/>
    <w:rsid w:val="00FE4404"/>
    <w:rsid w:val="00FF3A0E"/>
    <w:rsid w:val="00FF3D19"/>
    <w:rsid w:val="00FF4D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6"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85888"/>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285888"/>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T"/>
    <w:basedOn w:val="Normal"/>
    <w:next w:val="Normal"/>
    <w:link w:val="Heading2Char"/>
    <w:uiPriority w:val="2"/>
    <w:qFormat/>
    <w:rsid w:val="00285888"/>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85888"/>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Big card,body,small text,Normal Tag"/>
    <w:basedOn w:val="Normal"/>
    <w:next w:val="Normal"/>
    <w:link w:val="Heading4Char"/>
    <w:uiPriority w:val="4"/>
    <w:qFormat/>
    <w:rsid w:val="00285888"/>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85888"/>
    <w:rPr>
      <w:rFonts w:ascii="Times New Roman" w:eastAsiaTheme="majorEastAsia" w:hAnsi="Times New Roman" w:cstheme="majorBidi"/>
      <w:b/>
      <w:bCs/>
      <w:sz w:val="52"/>
      <w:szCs w:val="28"/>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T Char"/>
    <w:basedOn w:val="DefaultParagraphFont"/>
    <w:link w:val="Heading2"/>
    <w:uiPriority w:val="2"/>
    <w:rsid w:val="00285888"/>
    <w:rPr>
      <w:rFonts w:ascii="Times New Roman" w:eastAsiaTheme="majorEastAsia" w:hAnsi="Times New Roman" w:cstheme="majorBidi"/>
      <w:b/>
      <w:bCs/>
      <w:sz w:val="44"/>
      <w:szCs w:val="26"/>
      <w:u w:val="double"/>
    </w:rPr>
  </w:style>
  <w:style w:type="character" w:styleId="Emphasis">
    <w:name w:val="Emphasis"/>
    <w:aliases w:val="Underlined,Evidence,Minimized,minimized,Highlighted,tag2,Size 10,emphasis in card,CD Card,ED - Tag,emphasis,Bold Underline,Emphasis!!,small,Qualifications"/>
    <w:basedOn w:val="DefaultParagraphFont"/>
    <w:uiPriority w:val="6"/>
    <w:qFormat/>
    <w:rsid w:val="00285888"/>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285888"/>
    <w:rPr>
      <w:b/>
      <w:bCs/>
    </w:rPr>
  </w:style>
  <w:style w:type="character" w:customStyle="1" w:styleId="Heading3Char">
    <w:name w:val="Heading 3 Char"/>
    <w:aliases w:val="Block Char"/>
    <w:basedOn w:val="DefaultParagraphFont"/>
    <w:link w:val="Heading3"/>
    <w:uiPriority w:val="3"/>
    <w:rsid w:val="00285888"/>
    <w:rPr>
      <w:rFonts w:ascii="Georgia" w:eastAsiaTheme="majorEastAsia" w:hAnsi="Georgia" w:cstheme="majorBidi"/>
      <w:b/>
      <w:bCs/>
      <w:sz w:val="28"/>
      <w:u w:val="single"/>
    </w:rPr>
  </w:style>
  <w:style w:type="character" w:customStyle="1" w:styleId="StyleBoldUnderline">
    <w:name w:val="Style Bold Underline"/>
    <w:aliases w:val="Intense Emphasis,Underline,apple-style-span + 6 pt,Bold,Kern at 16 pt,Intense Emphasis1,Style,Intense Emphasis11,Intense Emphasis2,Intense Emphasis111,HHeading 3 + 12 pt,Cards + Font: 12 pt Char,ci,Heading 3 Char Char Char1,c,cite"/>
    <w:basedOn w:val="DefaultParagraphFont"/>
    <w:uiPriority w:val="5"/>
    <w:qFormat/>
    <w:rsid w:val="00285888"/>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85888"/>
    <w:rPr>
      <w:b/>
      <w:bCs/>
      <w:sz w:val="24"/>
      <w:u w:val="none"/>
    </w:rPr>
  </w:style>
  <w:style w:type="paragraph" w:styleId="Header">
    <w:name w:val="header"/>
    <w:basedOn w:val="Normal"/>
    <w:link w:val="HeaderChar"/>
    <w:uiPriority w:val="99"/>
    <w:semiHidden/>
    <w:rsid w:val="00285888"/>
    <w:pPr>
      <w:tabs>
        <w:tab w:val="center" w:pos="4680"/>
        <w:tab w:val="right" w:pos="9360"/>
      </w:tabs>
    </w:pPr>
  </w:style>
  <w:style w:type="character" w:customStyle="1" w:styleId="HeaderChar">
    <w:name w:val="Header Char"/>
    <w:basedOn w:val="DefaultParagraphFont"/>
    <w:link w:val="Header"/>
    <w:uiPriority w:val="99"/>
    <w:semiHidden/>
    <w:rsid w:val="00285888"/>
    <w:rPr>
      <w:rFonts w:ascii="Times New Roman" w:hAnsi="Times New Roman" w:cs="Times New Roman"/>
      <w:sz w:val="20"/>
    </w:rPr>
  </w:style>
  <w:style w:type="paragraph" w:styleId="Footer">
    <w:name w:val="footer"/>
    <w:basedOn w:val="Normal"/>
    <w:link w:val="FooterChar"/>
    <w:uiPriority w:val="99"/>
    <w:semiHidden/>
    <w:rsid w:val="00285888"/>
    <w:pPr>
      <w:tabs>
        <w:tab w:val="center" w:pos="4680"/>
        <w:tab w:val="right" w:pos="9360"/>
      </w:tabs>
    </w:pPr>
  </w:style>
  <w:style w:type="character" w:customStyle="1" w:styleId="FooterChar">
    <w:name w:val="Footer Char"/>
    <w:basedOn w:val="DefaultParagraphFont"/>
    <w:link w:val="Footer"/>
    <w:uiPriority w:val="99"/>
    <w:semiHidden/>
    <w:rsid w:val="00285888"/>
    <w:rPr>
      <w:rFonts w:ascii="Times New Roman" w:hAnsi="Times New Roman" w:cs="Times New Roman"/>
      <w:sz w:val="20"/>
    </w:rPr>
  </w:style>
  <w:style w:type="character" w:styleId="Hyperlink">
    <w:name w:val="Hyperlink"/>
    <w:aliases w:val="heading 1 (block title),Card Text,Important,Read,Internet Link"/>
    <w:basedOn w:val="DefaultParagraphFont"/>
    <w:uiPriority w:val="99"/>
    <w:rsid w:val="00285888"/>
    <w:rPr>
      <w:color w:val="auto"/>
      <w:u w:val="none"/>
    </w:rPr>
  </w:style>
  <w:style w:type="character" w:styleId="FollowedHyperlink">
    <w:name w:val="FollowedHyperlink"/>
    <w:basedOn w:val="DefaultParagraphFont"/>
    <w:uiPriority w:val="99"/>
    <w:semiHidden/>
    <w:rsid w:val="00285888"/>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285888"/>
    <w:rPr>
      <w:rFonts w:ascii="Times New Roman" w:eastAsiaTheme="majorEastAsia" w:hAnsi="Times New Roman" w:cstheme="majorBidi"/>
      <w:b/>
      <w:bCs/>
      <w:iCs/>
      <w:sz w:val="24"/>
    </w:rPr>
  </w:style>
  <w:style w:type="paragraph" w:customStyle="1" w:styleId="cardtext">
    <w:name w:val="card text"/>
    <w:basedOn w:val="Normal"/>
    <w:link w:val="cardtextChar"/>
    <w:qFormat/>
    <w:rsid w:val="00285888"/>
    <w:pPr>
      <w:ind w:left="288" w:right="288"/>
    </w:pPr>
    <w:rPr>
      <w:rFonts w:cstheme="minorBidi"/>
    </w:rPr>
  </w:style>
  <w:style w:type="character" w:customStyle="1" w:styleId="cardtextChar">
    <w:name w:val="card text Char"/>
    <w:basedOn w:val="DefaultParagraphFont"/>
    <w:link w:val="cardtext"/>
    <w:rsid w:val="00285888"/>
    <w:rPr>
      <w:rFonts w:ascii="Times New Roman" w:hAnsi="Times New Roman"/>
      <w:sz w:val="20"/>
    </w:rPr>
  </w:style>
  <w:style w:type="character" w:customStyle="1" w:styleId="Box">
    <w:name w:val="Box"/>
    <w:basedOn w:val="DefaultParagraphFont"/>
    <w:qFormat/>
    <w:rsid w:val="00285888"/>
    <w:rPr>
      <w:rFonts w:cs="Times New Roman"/>
      <w:b/>
      <w:u w:val="single"/>
      <w:bdr w:val="single" w:sz="4" w:space="0" w:color="auto"/>
    </w:rPr>
  </w:style>
  <w:style w:type="character" w:customStyle="1" w:styleId="TitleChar">
    <w:name w:val="Title Char"/>
    <w:basedOn w:val="DefaultParagraphFont"/>
    <w:link w:val="Title"/>
    <w:uiPriority w:val="1"/>
    <w:qFormat/>
    <w:rsid w:val="00285888"/>
    <w:rPr>
      <w:bCs/>
      <w:u w:val="single"/>
    </w:rPr>
  </w:style>
  <w:style w:type="paragraph" w:styleId="Title">
    <w:name w:val="Title"/>
    <w:basedOn w:val="Normal"/>
    <w:next w:val="Normal"/>
    <w:link w:val="TitleChar"/>
    <w:uiPriority w:val="1"/>
    <w:qFormat/>
    <w:rsid w:val="00285888"/>
    <w:pPr>
      <w:ind w:left="720"/>
      <w:outlineLvl w:val="0"/>
    </w:pPr>
    <w:rPr>
      <w:rFonts w:asciiTheme="minorHAnsi" w:hAnsiTheme="minorHAnsi" w:cstheme="minorBidi"/>
      <w:bCs/>
      <w:sz w:val="22"/>
      <w:u w:val="single"/>
    </w:rPr>
  </w:style>
  <w:style w:type="character" w:customStyle="1" w:styleId="TitleChar1">
    <w:name w:val="Title Char1"/>
    <w:basedOn w:val="DefaultParagraphFont"/>
    <w:uiPriority w:val="10"/>
    <w:semiHidden/>
    <w:rsid w:val="00285888"/>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285888"/>
  </w:style>
  <w:style w:type="paragraph" w:customStyle="1" w:styleId="CardText0">
    <w:name w:val="CardText"/>
    <w:basedOn w:val="Normal"/>
    <w:next w:val="Normal"/>
    <w:link w:val="CardTextChar0"/>
    <w:qFormat/>
    <w:rsid w:val="0020222E"/>
    <w:pPr>
      <w:ind w:left="288" w:right="288"/>
    </w:pPr>
    <w:rPr>
      <w:rFonts w:eastAsia="Times New Roman"/>
      <w:sz w:val="16"/>
      <w:szCs w:val="20"/>
    </w:rPr>
  </w:style>
  <w:style w:type="character" w:customStyle="1" w:styleId="CardTextChar0">
    <w:name w:val="CardText Char"/>
    <w:basedOn w:val="DefaultParagraphFont"/>
    <w:link w:val="CardText0"/>
    <w:rsid w:val="0020222E"/>
    <w:rPr>
      <w:rFonts w:ascii="Times New Roman" w:eastAsia="Times New Roman" w:hAnsi="Times New Roman" w:cs="Times New Roman"/>
      <w:sz w:val="16"/>
      <w:szCs w:val="20"/>
    </w:rPr>
  </w:style>
  <w:style w:type="character" w:customStyle="1" w:styleId="underline">
    <w:name w:val="underline"/>
    <w:basedOn w:val="DefaultParagraphFont"/>
    <w:link w:val="textbold"/>
    <w:qFormat/>
    <w:rsid w:val="0020222E"/>
    <w:rPr>
      <w:u w:val="single"/>
    </w:rPr>
  </w:style>
  <w:style w:type="paragraph" w:customStyle="1" w:styleId="textbold">
    <w:name w:val="text bold"/>
    <w:basedOn w:val="Normal"/>
    <w:link w:val="underline"/>
    <w:rsid w:val="0020222E"/>
    <w:pPr>
      <w:ind w:left="720"/>
      <w:jc w:val="both"/>
    </w:pPr>
    <w:rPr>
      <w:rFonts w:asciiTheme="minorHAnsi" w:hAnsiTheme="minorHAnsi" w:cstheme="minorBidi"/>
      <w:sz w:val="22"/>
      <w:u w:val="single"/>
    </w:rPr>
  </w:style>
  <w:style w:type="paragraph" w:customStyle="1" w:styleId="card">
    <w:name w:val="card"/>
    <w:basedOn w:val="Normal"/>
    <w:link w:val="cardChar"/>
    <w:qFormat/>
    <w:rsid w:val="0020222E"/>
    <w:pPr>
      <w:ind w:left="288" w:right="288"/>
    </w:pPr>
    <w:rPr>
      <w:rFonts w:ascii="Georgia" w:eastAsia="Times New Roman" w:hAnsi="Georgia" w:cs="Arial"/>
      <w:kern w:val="32"/>
      <w:sz w:val="16"/>
      <w:szCs w:val="20"/>
    </w:rPr>
  </w:style>
  <w:style w:type="character" w:customStyle="1" w:styleId="cardChar">
    <w:name w:val="card Char"/>
    <w:basedOn w:val="DefaultParagraphFont"/>
    <w:link w:val="card"/>
    <w:rsid w:val="0020222E"/>
    <w:rPr>
      <w:rFonts w:ascii="Georgia" w:eastAsia="Times New Roman" w:hAnsi="Georgia" w:cs="Arial"/>
      <w:kern w:val="32"/>
      <w:sz w:val="16"/>
      <w:szCs w:val="20"/>
    </w:rPr>
  </w:style>
  <w:style w:type="character" w:customStyle="1" w:styleId="Underline0">
    <w:name w:val="Underline!!"/>
    <w:basedOn w:val="DefaultParagraphFont"/>
    <w:uiPriority w:val="1"/>
    <w:qFormat/>
    <w:rsid w:val="0020222E"/>
    <w:rPr>
      <w:b w:val="0"/>
      <w:bCs/>
      <w:sz w:val="20"/>
      <w:u w:val="single"/>
    </w:rPr>
  </w:style>
  <w:style w:type="paragraph" w:customStyle="1" w:styleId="card0">
    <w:name w:val="card!!"/>
    <w:basedOn w:val="Normal"/>
    <w:next w:val="Normal"/>
    <w:link w:val="cardChar0"/>
    <w:qFormat/>
    <w:rsid w:val="0020222E"/>
    <w:pPr>
      <w:ind w:left="288" w:right="288"/>
    </w:pPr>
    <w:rPr>
      <w:rFonts w:eastAsia="Times New Roman"/>
      <w:sz w:val="16"/>
      <w:szCs w:val="20"/>
    </w:rPr>
  </w:style>
  <w:style w:type="character" w:customStyle="1" w:styleId="cardChar0">
    <w:name w:val="card!! Char"/>
    <w:link w:val="card0"/>
    <w:rsid w:val="0020222E"/>
    <w:rPr>
      <w:rFonts w:ascii="Times New Roman" w:eastAsia="Times New Roman" w:hAnsi="Times New Roman" w:cs="Times New Roman"/>
      <w:sz w:val="16"/>
      <w:szCs w:val="20"/>
    </w:rPr>
  </w:style>
  <w:style w:type="paragraph" w:customStyle="1" w:styleId="Card1">
    <w:name w:val="Card"/>
    <w:aliases w:val="No Spacing11111,No Spacing41,No Spacing6,No Spacing7,CD - Cite,No Spacing8,Card Format,Small Text,Tags,Tag and Cite,No Spacing5,No Spacing51,No Spacing111111,No Spacing1111111,No Spacing31,Medium Grid 21,No Spacing22,Dont u,Dont use"/>
    <w:basedOn w:val="Normal"/>
    <w:link w:val="CardChar1"/>
    <w:qFormat/>
    <w:rsid w:val="00F63FAD"/>
    <w:pPr>
      <w:ind w:left="288" w:right="288"/>
    </w:pPr>
    <w:rPr>
      <w:sz w:val="16"/>
    </w:rPr>
  </w:style>
  <w:style w:type="character" w:customStyle="1" w:styleId="CardChar1">
    <w:name w:val="Card Char"/>
    <w:aliases w:val="No Spacing Char,CD - Cite Char,Dont use Char,Tag and Cite Char,Debate Text Char,No Spacing1 Char,DDI Tag Char,Underlined Char,Read stuff Char,No Spacing1 Char1,No Spacing Char1,No Spacing11 Char,Tag Title Char,No Spacing111 Char,tags Char"/>
    <w:basedOn w:val="DefaultParagraphFont"/>
    <w:link w:val="Card1"/>
    <w:rsid w:val="00F63FAD"/>
    <w:rPr>
      <w:rFonts w:ascii="Times New Roman" w:hAnsi="Times New Roman" w:cs="Times New Roman"/>
      <w:sz w:val="16"/>
    </w:rPr>
  </w:style>
  <w:style w:type="paragraph" w:styleId="DocumentMap">
    <w:name w:val="Document Map"/>
    <w:basedOn w:val="Normal"/>
    <w:link w:val="DocumentMapChar"/>
    <w:uiPriority w:val="99"/>
    <w:semiHidden/>
    <w:rsid w:val="00E653FC"/>
    <w:rPr>
      <w:rFonts w:ascii="Tahoma" w:hAnsi="Tahoma" w:cs="Tahoma"/>
      <w:sz w:val="16"/>
      <w:szCs w:val="16"/>
    </w:rPr>
  </w:style>
  <w:style w:type="character" w:customStyle="1" w:styleId="DocumentMapChar">
    <w:name w:val="Document Map Char"/>
    <w:basedOn w:val="DefaultParagraphFont"/>
    <w:link w:val="DocumentMap"/>
    <w:uiPriority w:val="99"/>
    <w:semiHidden/>
    <w:rsid w:val="00E653F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6"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85888"/>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285888"/>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T"/>
    <w:basedOn w:val="Normal"/>
    <w:next w:val="Normal"/>
    <w:link w:val="Heading2Char"/>
    <w:uiPriority w:val="2"/>
    <w:qFormat/>
    <w:rsid w:val="00285888"/>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85888"/>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Big card,body,small text,Normal Tag"/>
    <w:basedOn w:val="Normal"/>
    <w:next w:val="Normal"/>
    <w:link w:val="Heading4Char"/>
    <w:uiPriority w:val="4"/>
    <w:qFormat/>
    <w:rsid w:val="00285888"/>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2858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5888"/>
  </w:style>
  <w:style w:type="character" w:customStyle="1" w:styleId="Heading1Char">
    <w:name w:val="Heading 1 Char"/>
    <w:aliases w:val="Pocket Char"/>
    <w:basedOn w:val="DefaultParagraphFont"/>
    <w:link w:val="Heading1"/>
    <w:uiPriority w:val="1"/>
    <w:rsid w:val="00285888"/>
    <w:rPr>
      <w:rFonts w:ascii="Times New Roman" w:eastAsiaTheme="majorEastAsia" w:hAnsi="Times New Roman" w:cstheme="majorBidi"/>
      <w:b/>
      <w:bCs/>
      <w:sz w:val="52"/>
      <w:szCs w:val="28"/>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T Char"/>
    <w:basedOn w:val="DefaultParagraphFont"/>
    <w:link w:val="Heading2"/>
    <w:uiPriority w:val="2"/>
    <w:rsid w:val="00285888"/>
    <w:rPr>
      <w:rFonts w:ascii="Times New Roman" w:eastAsiaTheme="majorEastAsia" w:hAnsi="Times New Roman" w:cstheme="majorBidi"/>
      <w:b/>
      <w:bCs/>
      <w:sz w:val="44"/>
      <w:szCs w:val="26"/>
      <w:u w:val="double"/>
    </w:rPr>
  </w:style>
  <w:style w:type="character" w:styleId="Emphasis">
    <w:name w:val="Emphasis"/>
    <w:aliases w:val="Underlined,Evidence,Minimized,minimized,Highlighted,tag2,Size 10,emphasis in card,CD Card,ED - Tag,emphasis,Bold Underline,Emphasis!!,small,Qualifications"/>
    <w:basedOn w:val="DefaultParagraphFont"/>
    <w:uiPriority w:val="6"/>
    <w:qFormat/>
    <w:rsid w:val="00285888"/>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285888"/>
    <w:rPr>
      <w:b/>
      <w:bCs/>
    </w:rPr>
  </w:style>
  <w:style w:type="character" w:customStyle="1" w:styleId="Heading3Char">
    <w:name w:val="Heading 3 Char"/>
    <w:aliases w:val="Block Char"/>
    <w:basedOn w:val="DefaultParagraphFont"/>
    <w:link w:val="Heading3"/>
    <w:uiPriority w:val="3"/>
    <w:rsid w:val="00285888"/>
    <w:rPr>
      <w:rFonts w:ascii="Georgia" w:eastAsiaTheme="majorEastAsia" w:hAnsi="Georgia" w:cstheme="majorBidi"/>
      <w:b/>
      <w:bCs/>
      <w:sz w:val="28"/>
      <w:u w:val="single"/>
    </w:rPr>
  </w:style>
  <w:style w:type="character" w:customStyle="1" w:styleId="StyleBoldUnderline">
    <w:name w:val="Style Bold Underline"/>
    <w:aliases w:val="Intense Emphasis,Underline,apple-style-span + 6 pt,Bold,Kern at 16 pt,Intense Emphasis1,Style,Intense Emphasis11,Intense Emphasis2,Intense Emphasis111,HHeading 3 + 12 pt,Cards + Font: 12 pt Char,ci,Heading 3 Char Char Char1,c,cite,Bo"/>
    <w:basedOn w:val="DefaultParagraphFont"/>
    <w:uiPriority w:val="5"/>
    <w:qFormat/>
    <w:rsid w:val="00285888"/>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85888"/>
    <w:rPr>
      <w:b/>
      <w:bCs/>
      <w:sz w:val="24"/>
      <w:u w:val="none"/>
    </w:rPr>
  </w:style>
  <w:style w:type="paragraph" w:styleId="Header">
    <w:name w:val="header"/>
    <w:basedOn w:val="Normal"/>
    <w:link w:val="HeaderChar"/>
    <w:uiPriority w:val="99"/>
    <w:semiHidden/>
    <w:rsid w:val="00285888"/>
    <w:pPr>
      <w:tabs>
        <w:tab w:val="center" w:pos="4680"/>
        <w:tab w:val="right" w:pos="9360"/>
      </w:tabs>
    </w:pPr>
  </w:style>
  <w:style w:type="character" w:customStyle="1" w:styleId="HeaderChar">
    <w:name w:val="Header Char"/>
    <w:basedOn w:val="DefaultParagraphFont"/>
    <w:link w:val="Header"/>
    <w:uiPriority w:val="99"/>
    <w:semiHidden/>
    <w:rsid w:val="00285888"/>
    <w:rPr>
      <w:rFonts w:ascii="Times New Roman" w:hAnsi="Times New Roman" w:cs="Times New Roman"/>
      <w:sz w:val="20"/>
    </w:rPr>
  </w:style>
  <w:style w:type="paragraph" w:styleId="Footer">
    <w:name w:val="footer"/>
    <w:basedOn w:val="Normal"/>
    <w:link w:val="FooterChar"/>
    <w:uiPriority w:val="99"/>
    <w:semiHidden/>
    <w:rsid w:val="00285888"/>
    <w:pPr>
      <w:tabs>
        <w:tab w:val="center" w:pos="4680"/>
        <w:tab w:val="right" w:pos="9360"/>
      </w:tabs>
    </w:pPr>
  </w:style>
  <w:style w:type="character" w:customStyle="1" w:styleId="FooterChar">
    <w:name w:val="Footer Char"/>
    <w:basedOn w:val="DefaultParagraphFont"/>
    <w:link w:val="Footer"/>
    <w:uiPriority w:val="99"/>
    <w:semiHidden/>
    <w:rsid w:val="00285888"/>
    <w:rPr>
      <w:rFonts w:ascii="Times New Roman" w:hAnsi="Times New Roman" w:cs="Times New Roman"/>
      <w:sz w:val="20"/>
    </w:rPr>
  </w:style>
  <w:style w:type="character" w:styleId="Hyperlink">
    <w:name w:val="Hyperlink"/>
    <w:aliases w:val="heading 1 (block title),Card Text,Important,Read,Internet Link"/>
    <w:basedOn w:val="DefaultParagraphFont"/>
    <w:uiPriority w:val="99"/>
    <w:rsid w:val="00285888"/>
    <w:rPr>
      <w:color w:val="auto"/>
      <w:u w:val="none"/>
    </w:rPr>
  </w:style>
  <w:style w:type="character" w:styleId="FollowedHyperlink">
    <w:name w:val="FollowedHyperlink"/>
    <w:basedOn w:val="DefaultParagraphFont"/>
    <w:uiPriority w:val="99"/>
    <w:semiHidden/>
    <w:rsid w:val="00285888"/>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285888"/>
    <w:rPr>
      <w:rFonts w:ascii="Times New Roman" w:eastAsiaTheme="majorEastAsia" w:hAnsi="Times New Roman" w:cstheme="majorBidi"/>
      <w:b/>
      <w:bCs/>
      <w:iCs/>
      <w:sz w:val="24"/>
    </w:rPr>
  </w:style>
  <w:style w:type="paragraph" w:customStyle="1" w:styleId="cardtext">
    <w:name w:val="card text"/>
    <w:basedOn w:val="Normal"/>
    <w:link w:val="cardtextChar"/>
    <w:qFormat/>
    <w:rsid w:val="00285888"/>
    <w:pPr>
      <w:ind w:left="288" w:right="288"/>
    </w:pPr>
    <w:rPr>
      <w:rFonts w:cstheme="minorBidi"/>
    </w:rPr>
  </w:style>
  <w:style w:type="character" w:customStyle="1" w:styleId="cardtextChar">
    <w:name w:val="card text Char"/>
    <w:basedOn w:val="DefaultParagraphFont"/>
    <w:link w:val="cardtext"/>
    <w:rsid w:val="00285888"/>
    <w:rPr>
      <w:rFonts w:ascii="Times New Roman" w:hAnsi="Times New Roman"/>
      <w:sz w:val="20"/>
    </w:rPr>
  </w:style>
  <w:style w:type="character" w:customStyle="1" w:styleId="Box">
    <w:name w:val="Box"/>
    <w:basedOn w:val="DefaultParagraphFont"/>
    <w:qFormat/>
    <w:rsid w:val="00285888"/>
    <w:rPr>
      <w:rFonts w:cs="Times New Roman"/>
      <w:b/>
      <w:u w:val="single"/>
      <w:bdr w:val="single" w:sz="4" w:space="0" w:color="auto"/>
    </w:rPr>
  </w:style>
  <w:style w:type="character" w:customStyle="1" w:styleId="TitleChar">
    <w:name w:val="Title Char"/>
    <w:basedOn w:val="DefaultParagraphFont"/>
    <w:link w:val="Title"/>
    <w:uiPriority w:val="1"/>
    <w:qFormat/>
    <w:rsid w:val="00285888"/>
    <w:rPr>
      <w:bCs/>
      <w:u w:val="single"/>
    </w:rPr>
  </w:style>
  <w:style w:type="paragraph" w:styleId="Title">
    <w:name w:val="Title"/>
    <w:basedOn w:val="Normal"/>
    <w:next w:val="Normal"/>
    <w:link w:val="TitleChar"/>
    <w:uiPriority w:val="1"/>
    <w:qFormat/>
    <w:rsid w:val="00285888"/>
    <w:pPr>
      <w:ind w:left="720"/>
      <w:outlineLvl w:val="0"/>
    </w:pPr>
    <w:rPr>
      <w:rFonts w:asciiTheme="minorHAnsi" w:hAnsiTheme="minorHAnsi" w:cstheme="minorBidi"/>
      <w:bCs/>
      <w:sz w:val="22"/>
      <w:u w:val="single"/>
    </w:rPr>
  </w:style>
  <w:style w:type="character" w:customStyle="1" w:styleId="TitleChar1">
    <w:name w:val="Title Char1"/>
    <w:basedOn w:val="DefaultParagraphFont"/>
    <w:uiPriority w:val="10"/>
    <w:semiHidden/>
    <w:rsid w:val="00285888"/>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285888"/>
  </w:style>
  <w:style w:type="paragraph" w:customStyle="1" w:styleId="CardText0">
    <w:name w:val="CardText"/>
    <w:basedOn w:val="Normal"/>
    <w:next w:val="Normal"/>
    <w:link w:val="CardTextChar0"/>
    <w:qFormat/>
    <w:rsid w:val="0020222E"/>
    <w:pPr>
      <w:ind w:left="288" w:right="288"/>
    </w:pPr>
    <w:rPr>
      <w:rFonts w:eastAsia="Times New Roman"/>
      <w:sz w:val="16"/>
      <w:szCs w:val="20"/>
    </w:rPr>
  </w:style>
  <w:style w:type="character" w:customStyle="1" w:styleId="CardTextChar0">
    <w:name w:val="CardText Char"/>
    <w:basedOn w:val="DefaultParagraphFont"/>
    <w:link w:val="CardText0"/>
    <w:rsid w:val="0020222E"/>
    <w:rPr>
      <w:rFonts w:ascii="Times New Roman" w:eastAsia="Times New Roman" w:hAnsi="Times New Roman" w:cs="Times New Roman"/>
      <w:sz w:val="16"/>
      <w:szCs w:val="20"/>
    </w:rPr>
  </w:style>
  <w:style w:type="character" w:customStyle="1" w:styleId="underline">
    <w:name w:val="underline"/>
    <w:basedOn w:val="DefaultParagraphFont"/>
    <w:link w:val="textbold"/>
    <w:qFormat/>
    <w:rsid w:val="0020222E"/>
    <w:rPr>
      <w:u w:val="single"/>
    </w:rPr>
  </w:style>
  <w:style w:type="paragraph" w:customStyle="1" w:styleId="textbold">
    <w:name w:val="text bold"/>
    <w:basedOn w:val="Normal"/>
    <w:link w:val="underline"/>
    <w:rsid w:val="0020222E"/>
    <w:pPr>
      <w:ind w:left="720"/>
      <w:jc w:val="both"/>
    </w:pPr>
    <w:rPr>
      <w:rFonts w:asciiTheme="minorHAnsi" w:hAnsiTheme="minorHAnsi" w:cstheme="minorBidi"/>
      <w:sz w:val="22"/>
      <w:u w:val="single"/>
    </w:rPr>
  </w:style>
  <w:style w:type="paragraph" w:customStyle="1" w:styleId="card">
    <w:name w:val="card"/>
    <w:basedOn w:val="Normal"/>
    <w:link w:val="cardChar"/>
    <w:qFormat/>
    <w:rsid w:val="0020222E"/>
    <w:pPr>
      <w:ind w:left="288" w:right="288"/>
    </w:pPr>
    <w:rPr>
      <w:rFonts w:ascii="Georgia" w:eastAsia="Times New Roman" w:hAnsi="Georgia" w:cs="Arial"/>
      <w:kern w:val="32"/>
      <w:sz w:val="16"/>
      <w:szCs w:val="20"/>
    </w:rPr>
  </w:style>
  <w:style w:type="character" w:customStyle="1" w:styleId="cardChar">
    <w:name w:val="card Char"/>
    <w:basedOn w:val="DefaultParagraphFont"/>
    <w:link w:val="card"/>
    <w:rsid w:val="0020222E"/>
    <w:rPr>
      <w:rFonts w:ascii="Georgia" w:eastAsia="Times New Roman" w:hAnsi="Georgia" w:cs="Arial"/>
      <w:kern w:val="32"/>
      <w:sz w:val="16"/>
      <w:szCs w:val="20"/>
    </w:rPr>
  </w:style>
  <w:style w:type="character" w:customStyle="1" w:styleId="Underline0">
    <w:name w:val="Underline!!"/>
    <w:basedOn w:val="DefaultParagraphFont"/>
    <w:uiPriority w:val="1"/>
    <w:qFormat/>
    <w:rsid w:val="0020222E"/>
    <w:rPr>
      <w:b w:val="0"/>
      <w:bCs/>
      <w:sz w:val="20"/>
      <w:u w:val="single"/>
    </w:rPr>
  </w:style>
  <w:style w:type="paragraph" w:customStyle="1" w:styleId="card0">
    <w:name w:val="card!!"/>
    <w:basedOn w:val="Normal"/>
    <w:next w:val="Normal"/>
    <w:link w:val="cardChar0"/>
    <w:qFormat/>
    <w:rsid w:val="0020222E"/>
    <w:pPr>
      <w:ind w:left="288" w:right="288"/>
    </w:pPr>
    <w:rPr>
      <w:rFonts w:eastAsia="Times New Roman"/>
      <w:sz w:val="16"/>
      <w:szCs w:val="20"/>
    </w:rPr>
  </w:style>
  <w:style w:type="character" w:customStyle="1" w:styleId="cardChar0">
    <w:name w:val="card!! Char"/>
    <w:link w:val="card0"/>
    <w:rsid w:val="0020222E"/>
    <w:rPr>
      <w:rFonts w:ascii="Times New Roman" w:eastAsia="Times New Roman" w:hAnsi="Times New Roman" w:cs="Times New Roman"/>
      <w:sz w:val="16"/>
      <w:szCs w:val="20"/>
    </w:rPr>
  </w:style>
  <w:style w:type="paragraph" w:customStyle="1" w:styleId="Card1">
    <w:name w:val="Card"/>
    <w:aliases w:val="No Spacing11111,No Spacing41,No Spacing6,No Spacing7,CD - Cite,No Spacing8,Card Format,Small Text,Tags,Tag and Cite,No Spacing5,No Spacing51,No Spacing111111,No Spacing1111111,No Spacing31,Medium Grid 21,No Spacing22,Dont u,Dont use"/>
    <w:basedOn w:val="Normal"/>
    <w:link w:val="CardChar1"/>
    <w:qFormat/>
    <w:rsid w:val="00F63FAD"/>
    <w:pPr>
      <w:ind w:left="288" w:right="288"/>
    </w:pPr>
    <w:rPr>
      <w:sz w:val="16"/>
    </w:rPr>
  </w:style>
  <w:style w:type="character" w:customStyle="1" w:styleId="CardChar1">
    <w:name w:val="Card Char"/>
    <w:aliases w:val="No Spacing Char,CD - Cite Char,Dont use Char,Tag and Cite Char,Debate Text Char,No Spacing1 Char,DDI Tag Char,Underlined Char,Read stuff Char,No Spacing1 Char1,No Spacing Char1,No Spacing11 Char,Tag Title Char,No Spacing111 Char,tags Char"/>
    <w:basedOn w:val="DefaultParagraphFont"/>
    <w:link w:val="Card1"/>
    <w:rsid w:val="00F63FAD"/>
    <w:rPr>
      <w:rFonts w:ascii="Times New Roman" w:hAnsi="Times New Roman" w:cs="Times New Roman"/>
      <w:sz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ytimes.com/2010/02/21/us/politics/21haig.html" TargetMode="External"/><Relationship Id="rId117" Type="http://schemas.openxmlformats.org/officeDocument/2006/relationships/hyperlink" Target="http://brian-safran-4.quora.com/End-the-Cuban-Embargo-Brian-Safran" TargetMode="External"/><Relationship Id="rId21" Type="http://schemas.openxmlformats.org/officeDocument/2006/relationships/hyperlink" Target="http://topics.nytimes.com/top/reference/timestopics/people/c/hugo_chavez/index.html?inline=nyt-per" TargetMode="External"/><Relationship Id="rId42" Type="http://schemas.openxmlformats.org/officeDocument/2006/relationships/hyperlink" Target="http://www.cfr.org/cuba/talking-cuba/p29879" TargetMode="External"/><Relationship Id="rId47" Type="http://schemas.openxmlformats.org/officeDocument/2006/relationships/hyperlink" Target="http://history.state.gov/milestones/1961-1968/AllianceforProgress" TargetMode="External"/><Relationship Id="rId63" Type="http://schemas.openxmlformats.org/officeDocument/2006/relationships/hyperlink" Target="http://www.barackobama.com/2008/05/23/remarks_of_senator_barack_obam_68.php" TargetMode="External"/><Relationship Id="rId68" Type="http://schemas.openxmlformats.org/officeDocument/2006/relationships/hyperlink" Target="http://ciponline.org/cuba/index.htm" TargetMode="External"/><Relationship Id="rId84" Type="http://schemas.openxmlformats.org/officeDocument/2006/relationships/hyperlink" Target="http://www.fiercehomelandsecurity.com/story/cubas-inclusion-state-sponsors-terrorism-list-bad-us-panelists-say/2013-06-13" TargetMode="External"/><Relationship Id="rId89" Type="http://schemas.openxmlformats.org/officeDocument/2006/relationships/hyperlink" Target="http://www.ipsnews.net/2012/11/obamas-historic-cuban-american-vote-opens-window-for-change/" TargetMode="External"/><Relationship Id="rId112" Type="http://schemas.openxmlformats.org/officeDocument/2006/relationships/hyperlink" Target="http://yaledailynews.com/blog/2012/02/10/stern-lift-the-cuba-embargo/" TargetMode="External"/><Relationship Id="rId133" Type="http://schemas.openxmlformats.org/officeDocument/2006/relationships/hyperlink" Target="http://www.cato.org/publications/commentary/time-end-cuba-embargo" TargetMode="External"/><Relationship Id="rId138" Type="http://schemas.openxmlformats.org/officeDocument/2006/relationships/hyperlink" Target="http://www.cubademocraciayvida.org/web/article.asp?artID=20969" TargetMode="External"/><Relationship Id="rId16" Type="http://schemas.openxmlformats.org/officeDocument/2006/relationships/hyperlink" Target="http://www.guardian.co.uk/commentisfree/2008/aug/11/climatechange" TargetMode="External"/><Relationship Id="rId107" Type="http://schemas.openxmlformats.org/officeDocument/2006/relationships/hyperlink" Target="http://www.pcccourier.com/2013/03/16/cuba-pro/" TargetMode="External"/><Relationship Id="rId11" Type="http://schemas.openxmlformats.org/officeDocument/2006/relationships/hyperlink" Target="http://www.democracyjournal.org/pdf/12/Kupchan.pdf" TargetMode="External"/><Relationship Id="rId32" Type="http://schemas.openxmlformats.org/officeDocument/2006/relationships/hyperlink" Target="http://www.guardian.co.uk/commentisfree/2008/aug/11/climatechange" TargetMode="External"/><Relationship Id="rId37" Type="http://schemas.openxmlformats.org/officeDocument/2006/relationships/hyperlink" Target="http://www.timesofoman.com/Columns/Article-1173.aspx" TargetMode="External"/><Relationship Id="rId53" Type="http://schemas.openxmlformats.org/officeDocument/2006/relationships/hyperlink" Target="http://topics.nytimes.com/top/reference/timestopics/people/s/juan_manuel_santos/index.html" TargetMode="External"/><Relationship Id="rId58" Type="http://schemas.openxmlformats.org/officeDocument/2006/relationships/hyperlink" Target="http://www.fifthsummitoftheamericas.org/" TargetMode="External"/><Relationship Id="rId74" Type="http://schemas.openxmlformats.org/officeDocument/2006/relationships/hyperlink" Target="http://search.bloomberg.com/search?q=Julia+Sweig&amp;site=wnews&amp;client=wnews&amp;proxystylesheet=wnews&amp;output=xml_no_dtd&amp;ie=UTF-8&amp;oe=UTF-8&amp;filter=p&amp;getfields=wnnis&amp;sort=date:D:S:d1" TargetMode="External"/><Relationship Id="rId79" Type="http://schemas.openxmlformats.org/officeDocument/2006/relationships/hyperlink" Target="http://www.gpo.gov/fdsys/pkg/CPRT-111SPRT47260/html/CPRT-111SPRT47260.htm" TargetMode="External"/><Relationship Id="rId102" Type="http://schemas.openxmlformats.org/officeDocument/2006/relationships/hyperlink" Target="http://www.pcccourier.com/2013/03/16/cuba-pro/" TargetMode="External"/><Relationship Id="rId123" Type="http://schemas.openxmlformats.org/officeDocument/2006/relationships/hyperlink" Target="http://www.state.gov/outofdate/bgn/canada/63660.htm" TargetMode="External"/><Relationship Id="rId128" Type="http://schemas.openxmlformats.org/officeDocument/2006/relationships/hyperlink" Target="http://yaledailynews.com/blog/2012/02/10/stern-lift-the-cuba-embargo/" TargetMode="External"/><Relationship Id="rId144" Type="http://schemas.openxmlformats.org/officeDocument/2006/relationships/hyperlink" Target="http://www.dtic.mil/cgi-bin/GetTRDoc?AD=ADA483591" TargetMode="External"/><Relationship Id="rId149" Type="http://schemas.microsoft.com/office/2007/relationships/stylesWithEffects" Target="stylesWithEffects.xml"/><Relationship Id="rId5" Type="http://schemas.openxmlformats.org/officeDocument/2006/relationships/settings" Target="settings.xml"/><Relationship Id="rId90" Type="http://schemas.openxmlformats.org/officeDocument/2006/relationships/hyperlink" Target="http://www.cfr.org/mexico/us-latin-america-relations/p16279" TargetMode="External"/><Relationship Id="rId95" Type="http://schemas.openxmlformats.org/officeDocument/2006/relationships/hyperlink" Target="http://www.aei-ideas.org/2012/10/latin-america-is-crucial-to-us-competitiveness/" TargetMode="External"/><Relationship Id="rId22" Type="http://schemas.openxmlformats.org/officeDocument/2006/relationships/hyperlink" Target="http://www.nytimes.com/info/cuba?inline=nyt-geo" TargetMode="External"/><Relationship Id="rId27" Type="http://schemas.openxmlformats.org/officeDocument/2006/relationships/hyperlink" Target="http://www.nytimes.com/1981/03/12/world/former-envoy-to-el-salvador-says-his-views-have-led-to-his-ouster.html" TargetMode="External"/><Relationship Id="rId43" Type="http://schemas.openxmlformats.org/officeDocument/2006/relationships/hyperlink" Target="http://www.nytimes.com/2013/03/08/opinion/after-chavez-hope-for-good-neighbors-in-latin-america.html?pagewanted=all" TargetMode="External"/><Relationship Id="rId48" Type="http://schemas.openxmlformats.org/officeDocument/2006/relationships/hyperlink" Target="http://history.state.gov/milestones/1921-1936/GoodNeighbor" TargetMode="External"/><Relationship Id="rId64" Type="http://schemas.openxmlformats.org/officeDocument/2006/relationships/hyperlink" Target="http://search.bloomberg.com/search?q=Jose+Miguel+Insulza&amp;site=wnews&amp;client=wnews&amp;proxystylesheet=wnews&amp;output=xml_no_dtd&amp;ie=UTF-8&amp;oe=UTF-8&amp;filter=p&amp;getfields=wnnis&amp;sort=date:D:S:d1" TargetMode="External"/><Relationship Id="rId69" Type="http://schemas.openxmlformats.org/officeDocument/2006/relationships/hyperlink" Target="http://search.bloomberg.com/search?q=Jeffrey+Davidow&amp;site=wnews&amp;client=wnews&amp;proxystylesheet=wnews&amp;output=xml_no_dtd&amp;ie=UTF-8&amp;oe=UTF-8&amp;filter=p&amp;getfields=wnnis&amp;sort=date:D:S:d1" TargetMode="External"/><Relationship Id="rId113" Type="http://schemas.openxmlformats.org/officeDocument/2006/relationships/hyperlink" Target="http://www.coha.org/preserving-stability-in-cuba-timothy-ashby/" TargetMode="External"/><Relationship Id="rId118" Type="http://schemas.openxmlformats.org/officeDocument/2006/relationships/hyperlink" Target="http://www.globalpost.com/dispatch/news/regions/americas/cuba/121231/kerry-cuba-secretary-of-state-obama" TargetMode="External"/><Relationship Id="rId134" Type="http://schemas.openxmlformats.org/officeDocument/2006/relationships/hyperlink" Target="http://consortiumnews.com/2012/09/19/cubas-post-castro-future/" TargetMode="External"/><Relationship Id="rId139" Type="http://schemas.openxmlformats.org/officeDocument/2006/relationships/hyperlink" Target="http://www.usnews.com/news/obama/articles/2009/03/10/cuban-official-rules-out-any-obama-preconditions-for-improved-relations" TargetMode="External"/><Relationship Id="rId80" Type="http://schemas.openxmlformats.org/officeDocument/2006/relationships/hyperlink" Target="http://bcjournal.org/volume-14/breaking-the-logjam.html?printerFriendly=true" TargetMode="External"/><Relationship Id="rId85" Type="http://schemas.openxmlformats.org/officeDocument/2006/relationships/hyperlink" Target="http://www.dtic.mil/cgi-bin/GetTRDoc?AD=ADA483591" TargetMode="External"/><Relationship Id="rId3" Type="http://schemas.openxmlformats.org/officeDocument/2006/relationships/customXml" Target="../customXml/item3.xml"/><Relationship Id="rId12" Type="http://schemas.openxmlformats.org/officeDocument/2006/relationships/hyperlink" Target="http://www.democracyjournal.org/pdf/12/Kupchan.pdf" TargetMode="External"/><Relationship Id="rId17" Type="http://schemas.openxmlformats.org/officeDocument/2006/relationships/hyperlink" Target="http://www.democracyjournal.org/pdf/12/Kupchan.pdf" TargetMode="External"/><Relationship Id="rId25" Type="http://schemas.openxmlformats.org/officeDocument/2006/relationships/hyperlink" Target="http://topics.nytimes.com/top/news/international/countriesandterritories/elsalvador/index.html?inline=nyt-geo" TargetMode="External"/><Relationship Id="rId33" Type="http://schemas.openxmlformats.org/officeDocument/2006/relationships/hyperlink" Target="http://www.unc.edu/world/2010Seminars/LANC%20reading%202.pdf" TargetMode="External"/><Relationship Id="rId38" Type="http://schemas.openxmlformats.org/officeDocument/2006/relationships/hyperlink" Target="http://www.timesdispatch.com/opinion/their-opinion/columnists-blogs/guest-columnists/end-the-embargo-on-cuba/article_ba3e522f-8861-5f3c-bee9-000dffff8ce7.html" TargetMode="External"/><Relationship Id="rId46" Type="http://schemas.openxmlformats.org/officeDocument/2006/relationships/hyperlink" Target="http://www.nytimes.com/info/cuba?inline=nyt-geo" TargetMode="External"/><Relationship Id="rId59" Type="http://schemas.openxmlformats.org/officeDocument/2006/relationships/hyperlink" Target="http://search.bloomberg.com/search?q=Hugo+Chavez&amp;site=wnews&amp;client=wnews&amp;proxystylesheet=wnews&amp;output=xml_no_dtd&amp;ie=UTF-8&amp;oe=UTF-8&amp;filter=p&amp;getfields=wnnis&amp;sort=date:D:S:d1" TargetMode="External"/><Relationship Id="rId67" Type="http://schemas.openxmlformats.org/officeDocument/2006/relationships/hyperlink" Target="http://search.bloomberg.com/search?q=Wayne+Smith&amp;site=wnews&amp;client=wnews&amp;proxystylesheet=wnews&amp;output=xml_no_dtd&amp;ie=UTF-8&amp;oe=UTF-8&amp;filter=p&amp;getfields=wnnis&amp;sort=date:D:S:d1" TargetMode="External"/><Relationship Id="rId103" Type="http://schemas.openxmlformats.org/officeDocument/2006/relationships/hyperlink" Target="http://www.thebulletin.org/web-edition/features/how-can-we-reduce-the-risk-of-human-extinction" TargetMode="External"/><Relationship Id="rId108" Type="http://schemas.openxmlformats.org/officeDocument/2006/relationships/hyperlink" Target="http://www.cato.org/publications/commentary/us-embargo-cuba-is-failure" TargetMode="External"/><Relationship Id="rId116" Type="http://schemas.openxmlformats.org/officeDocument/2006/relationships/hyperlink" Target="http://consortiumnews.com/2012/09/19/cubas-post-castro-future/" TargetMode="External"/><Relationship Id="rId124" Type="http://schemas.openxmlformats.org/officeDocument/2006/relationships/hyperlink" Target="http://www.reuters.com/article/2012/02/08/us-cuba-usa-embargo-idUSTRE81700M20120208" TargetMode="External"/><Relationship Id="rId129" Type="http://schemas.openxmlformats.org/officeDocument/2006/relationships/hyperlink" Target="http://www.theglobeandmail.com/commentary/nows-the-time-to-lift-the-us-embargo-on-cuba/article6790494/" TargetMode="External"/><Relationship Id="rId137" Type="http://schemas.openxmlformats.org/officeDocument/2006/relationships/hyperlink" Target="http://www.theglobalist.com/storyid.aspx?storyid=10035" TargetMode="External"/><Relationship Id="rId20" Type="http://schemas.openxmlformats.org/officeDocument/2006/relationships/hyperlink" Target="http://www.state.gov/p/wha/rls/70681.htm" TargetMode="External"/><Relationship Id="rId41" Type="http://schemas.openxmlformats.org/officeDocument/2006/relationships/hyperlink" Target="http://www.cfr.org/experts/latin-america-brazil-cuba/julia-e-sweig/b4230" TargetMode="External"/><Relationship Id="rId54" Type="http://schemas.openxmlformats.org/officeDocument/2006/relationships/hyperlink" Target="http://www.oas.org/en/about/secretary_general.asp" TargetMode="External"/><Relationship Id="rId62" Type="http://schemas.openxmlformats.org/officeDocument/2006/relationships/hyperlink" Target="http://search.bloomberg.com/search?q=George+W.+Bush&amp;site=wnews&amp;client=wnews&amp;proxystylesheet=wnews&amp;output=xml_no_dtd&amp;ie=UTF-8&amp;oe=UTF-8&amp;filter=p&amp;getfields=wnnis&amp;sort=date:D:S:d1" TargetMode="External"/><Relationship Id="rId70" Type="http://schemas.openxmlformats.org/officeDocument/2006/relationships/hyperlink" Target="http://search.bloomberg.com/search?q=Diego+Maradona&amp;site=wnews&amp;client=wnews&amp;proxystylesheet=wnews&amp;output=xml_no_dtd&amp;ie=UTF-8&amp;oe=UTF-8&amp;filter=p&amp;getfields=wnnis&amp;sort=date:D:S:d1" TargetMode="External"/><Relationship Id="rId75" Type="http://schemas.openxmlformats.org/officeDocument/2006/relationships/hyperlink" Target="http://www.cfr.org/" TargetMode="External"/><Relationship Id="rId83" Type="http://schemas.openxmlformats.org/officeDocument/2006/relationships/hyperlink" Target="http://articles.washingtonpost.com/2009-05-29/politics/36798831_1_cuba-scholar-oas-members-travel-restrictions" TargetMode="External"/><Relationship Id="rId88" Type="http://schemas.openxmlformats.org/officeDocument/2006/relationships/hyperlink" Target="http://brian-safran-4.quora.com/End-the-Cuban-Embargo-Brian-Safran" TargetMode="External"/><Relationship Id="rId91" Type="http://schemas.openxmlformats.org/officeDocument/2006/relationships/hyperlink" Target="http://www.brookings.edu/~/media/research/files/reports/2008/11/24%20latin%20america%20partnership/1124_latin_america_partnership.pdf" TargetMode="External"/><Relationship Id="rId96" Type="http://schemas.openxmlformats.org/officeDocument/2006/relationships/hyperlink" Target="http://www.thedialogue.org/PublicationFiles/IAD2012PolicyReportFINAL.pdf" TargetMode="External"/><Relationship Id="rId111" Type="http://schemas.openxmlformats.org/officeDocument/2006/relationships/hyperlink" Target="http://www.ilfb.org/media/253624/estimated_impacts_of_hr_4645_on_il.pdf" TargetMode="External"/><Relationship Id="rId132" Type="http://schemas.openxmlformats.org/officeDocument/2006/relationships/hyperlink" Target="http://brian-safran-4.quora.com/End-the-Cuban-Embargo-Brian-Safran" TargetMode="External"/><Relationship Id="rId140" Type="http://schemas.openxmlformats.org/officeDocument/2006/relationships/hyperlink" Target="http://content.usatoday.com/communities/ondeadline/post/2012/07/raul-castro-says-cuba-ready-for-talks-with-us-on-any-issue/1" TargetMode="External"/><Relationship Id="rId145" Type="http://schemas.openxmlformats.org/officeDocument/2006/relationships/hyperlink" Target="http://brian-safran-4.quora.com/End-the-Cuban-Embargo-Brian-Safran"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democracyjournal.org/pdf/12/Kupchan.pdf" TargetMode="External"/><Relationship Id="rId23" Type="http://schemas.openxmlformats.org/officeDocument/2006/relationships/hyperlink" Target="http://history.state.gov/milestones/1961-1968/AllianceforProgress" TargetMode="External"/><Relationship Id="rId28" Type="http://schemas.openxmlformats.org/officeDocument/2006/relationships/hyperlink" Target="http://www.celac.gob.ve/index.php?lang=en" TargetMode="External"/><Relationship Id="rId36" Type="http://schemas.openxmlformats.org/officeDocument/2006/relationships/hyperlink" Target="http://www.talkradionews.com/us/2013/05/30/officials-obama-has-yet-to-improve-u-s-latin-america-relations.html" TargetMode="External"/><Relationship Id="rId49" Type="http://schemas.openxmlformats.org/officeDocument/2006/relationships/hyperlink" Target="http://topics.nytimes.com/top/news/international/countriesandterritories/elsalvador/index.html?inline=nyt-geo" TargetMode="External"/><Relationship Id="rId57" Type="http://schemas.openxmlformats.org/officeDocument/2006/relationships/hyperlink" Target="http://search.bloomberg.com/search?q=Barack+Obama&amp;site=wnews&amp;client=wnews&amp;proxystylesheet=wnews&amp;output=xml_no_dtd&amp;ie=UTF-8&amp;oe=UTF-8&amp;filter=p&amp;getfields=wnnis&amp;sort=date:D:S:d1" TargetMode="External"/><Relationship Id="rId106" Type="http://schemas.openxmlformats.org/officeDocument/2006/relationships/hyperlink" Target="http://lanic.utexas.edu/project/etext/llilas/ilassa/2004/caraway.pdf" TargetMode="External"/><Relationship Id="rId114" Type="http://schemas.openxmlformats.org/officeDocument/2006/relationships/hyperlink" Target="http://www.strategicstudiesinstitute.army.mil/pdffiles/PUB968.pdf" TargetMode="External"/><Relationship Id="rId119" Type="http://schemas.openxmlformats.org/officeDocument/2006/relationships/hyperlink" Target="http://www.debka.com/article/22973/" TargetMode="External"/><Relationship Id="rId127" Type="http://schemas.openxmlformats.org/officeDocument/2006/relationships/hyperlink" Target="http://www.tampabay.com/news/politics/us-rep-kathy-castor-lift-cuba-embargo-travel-restrictions/2113828" TargetMode="External"/><Relationship Id="rId10" Type="http://schemas.openxmlformats.org/officeDocument/2006/relationships/hyperlink" Target="http://www.democracyjournal.org/pdf/12/Kupchan.pdf" TargetMode="External"/><Relationship Id="rId31" Type="http://schemas.openxmlformats.org/officeDocument/2006/relationships/hyperlink" Target="http://www.brookings.edu/~/media/research/files/reports/2008/11/24%20latin%20america%20partnership/1124_latin_america_partnership.pdf" TargetMode="External"/><Relationship Id="rId44" Type="http://schemas.openxmlformats.org/officeDocument/2006/relationships/hyperlink" Target="http://www.state.gov/p/wha/rls/70681.htm" TargetMode="External"/><Relationship Id="rId52" Type="http://schemas.openxmlformats.org/officeDocument/2006/relationships/hyperlink" Target="http://www.celac.gob.ve/index.php?lang=en" TargetMode="External"/><Relationship Id="rId60" Type="http://schemas.openxmlformats.org/officeDocument/2006/relationships/hyperlink" Target="http://search.bloomberg.com/search?q=Felipe+Calderon&amp;site=wnews&amp;client=wnews&amp;proxystylesheet=wnews&amp;output=xml_no_dtd&amp;ie=UTF-8&amp;oe=UTF-8&amp;filter=p&amp;getfields=wnnis&amp;sort=date:D:S:d1" TargetMode="External"/><Relationship Id="rId65" Type="http://schemas.openxmlformats.org/officeDocument/2006/relationships/hyperlink" Target="http://search.bloomberg.com/search?q=Fidel+Castro&amp;site=wnews&amp;client=wnews&amp;proxystylesheet=wnews&amp;output=xml_no_dtd&amp;ie=UTF-8&amp;oe=UTF-8&amp;filter=p&amp;getfields=wnnis&amp;sort=date:D:S:d1" TargetMode="External"/><Relationship Id="rId73" Type="http://schemas.openxmlformats.org/officeDocument/2006/relationships/hyperlink" Target="http://www.barackobama.com/2008/05/23/remarks_of_senator_barack_obam_68.php" TargetMode="External"/><Relationship Id="rId78" Type="http://schemas.openxmlformats.org/officeDocument/2006/relationships/hyperlink" Target="http://www.gpo.gov/fdsys/pkg/CPRT-111SPRT47260/html/CPRT-111SPRT47260.htm" TargetMode="External"/><Relationship Id="rId81" Type="http://schemas.openxmlformats.org/officeDocument/2006/relationships/hyperlink" Target="http://www.coha.org/best-time-for-u-s-cuba-rapprochement-is-now/" TargetMode="External"/><Relationship Id="rId86" Type="http://schemas.openxmlformats.org/officeDocument/2006/relationships/hyperlink" Target="http://www.dtic.mil/cgi-bin/GetTRDoc?AD=ADA483591" TargetMode="External"/><Relationship Id="rId94" Type="http://schemas.openxmlformats.org/officeDocument/2006/relationships/hyperlink" Target="http://www.chileconsult.com/Is_Washington_Losing_Latin_America.pdf" TargetMode="External"/><Relationship Id="rId99" Type="http://schemas.openxmlformats.org/officeDocument/2006/relationships/hyperlink" Target="http://csis.org/publication/health-latin-america-and-caribbean" TargetMode="External"/><Relationship Id="rId101" Type="http://schemas.openxmlformats.org/officeDocument/2006/relationships/hyperlink" Target="http://www.coha.org/preserving-stability-in-cuba-timothy-ashby/" TargetMode="External"/><Relationship Id="rId122" Type="http://schemas.openxmlformats.org/officeDocument/2006/relationships/hyperlink" Target="http://www.focal.ca/pdf/focalpoint_february2009.pdf" TargetMode="External"/><Relationship Id="rId130" Type="http://schemas.openxmlformats.org/officeDocument/2006/relationships/hyperlink" Target="http://www.cfr.org/experts/latin-america-brazil-cuba/julia-e-sweig/b4230" TargetMode="External"/><Relationship Id="rId135" Type="http://schemas.openxmlformats.org/officeDocument/2006/relationships/hyperlink" Target="http://www.ipsnews.net/2012/11/obamas-historic-cuban-american-vote-opens-window-for-change/" TargetMode="External"/><Relationship Id="rId143" Type="http://schemas.openxmlformats.org/officeDocument/2006/relationships/hyperlink" Target="http://devresearchcenter.org/2013/04/08/who-benefits-and-loses-if-the-us-cuba-embargo-is-lifted-by-jorge-a-sanguinetty/" TargetMode="External"/><Relationship Id="rId148"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www.strategicstudiesinstitute.army.mil/index.cfm/articles/Preserving-US-National-Security-Interests-Liberal-World-Construct/2012/1/11" TargetMode="External"/><Relationship Id="rId13" Type="http://schemas.openxmlformats.org/officeDocument/2006/relationships/hyperlink" Target="http://www.democracyjournal.org/pdf/12/Kupchan.pdf" TargetMode="External"/><Relationship Id="rId18" Type="http://schemas.openxmlformats.org/officeDocument/2006/relationships/hyperlink" Target="http://www.talkradionews.com/us/2013/05/30/officials-obama-has-yet-to-improve-u-s-latin-america-relations.html" TargetMode="External"/><Relationship Id="rId39" Type="http://schemas.openxmlformats.org/officeDocument/2006/relationships/hyperlink" Target="http://www.cfr.org/experts/latin-america-brazil-cuba/julia-e-sweig/b4230" TargetMode="External"/><Relationship Id="rId109" Type="http://schemas.openxmlformats.org/officeDocument/2006/relationships/hyperlink" Target="http://www.cato.org/publications/commentary/no-embargo-harms-cubans-gives-castro-excuse-policy-failures-regime" TargetMode="External"/><Relationship Id="rId34" Type="http://schemas.openxmlformats.org/officeDocument/2006/relationships/hyperlink" Target="http://www.chileconsult.com/Is_Washington_Losing_Latin_America.pdf" TargetMode="External"/><Relationship Id="rId50" Type="http://schemas.openxmlformats.org/officeDocument/2006/relationships/hyperlink" Target="http://www.nytimes.com/2010/02/21/us/politics/21haig.html" TargetMode="External"/><Relationship Id="rId55" Type="http://schemas.openxmlformats.org/officeDocument/2006/relationships/hyperlink" Target="http://untribune.com/post/35579300349/un-to-again-call-on-u-s-to-end-cuban-embargo" TargetMode="External"/><Relationship Id="rId76" Type="http://schemas.openxmlformats.org/officeDocument/2006/relationships/hyperlink" Target="http://www.cfr.org/bios/bio.html?id=4230" TargetMode="External"/><Relationship Id="rId97" Type="http://schemas.openxmlformats.org/officeDocument/2006/relationships/hyperlink" Target="http://www.unc.edu/world/2010Seminars/LANC%20reading%202.pdf" TargetMode="External"/><Relationship Id="rId104" Type="http://schemas.openxmlformats.org/officeDocument/2006/relationships/hyperlink" Target="http://www.cato.org/publications/speeches/four-decades-failure-us-embargo-against-cuba" TargetMode="External"/><Relationship Id="rId120" Type="http://schemas.openxmlformats.org/officeDocument/2006/relationships/hyperlink" Target="http://csis.org/publication/health-latin-america-and-caribbean" TargetMode="External"/><Relationship Id="rId125" Type="http://schemas.openxmlformats.org/officeDocument/2006/relationships/hyperlink" Target="http://www.reuters.com/article/2012/09/20/us-cuba-usa-embargo-idUSBRE88J15G20120920" TargetMode="External"/><Relationship Id="rId141" Type="http://schemas.openxmlformats.org/officeDocument/2006/relationships/hyperlink" Target="http://web.archive.org/web/20120904201743/http://www.newideasfund.org/proposals/Colvin%20-%20Cuba%20-%20Master.pdf" TargetMode="External"/><Relationship Id="rId146"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hyperlink" Target="http://search.bloomberg.com/search?q=Peter+Hakim&amp;site=wnews&amp;client=wnews&amp;proxystylesheet=wnews&amp;output=xml_no_dtd&amp;ie=UTF-8&amp;oe=UTF-8&amp;filter=p&amp;getfields=wnnis&amp;sort=date:D:S:d1" TargetMode="External"/><Relationship Id="rId92" Type="http://schemas.openxmlformats.org/officeDocument/2006/relationships/hyperlink" Target="http://www.thedialogue.org/PublicationFiles/LAtheUS2020.pdf" TargetMode="External"/><Relationship Id="rId2" Type="http://schemas.openxmlformats.org/officeDocument/2006/relationships/customXml" Target="../customXml/item2.xml"/><Relationship Id="rId29" Type="http://schemas.openxmlformats.org/officeDocument/2006/relationships/hyperlink" Target="http://topics.nytimes.com/top/reference/timestopics/people/s/juan_manuel_santos/index.html" TargetMode="External"/><Relationship Id="rId24" Type="http://schemas.openxmlformats.org/officeDocument/2006/relationships/hyperlink" Target="http://history.state.gov/milestones/1921-1936/GoodNeighbor" TargetMode="External"/><Relationship Id="rId40" Type="http://schemas.openxmlformats.org/officeDocument/2006/relationships/hyperlink" Target="http://www.cfr.org/cuba/cuba-after-communism/p30991" TargetMode="External"/><Relationship Id="rId45" Type="http://schemas.openxmlformats.org/officeDocument/2006/relationships/hyperlink" Target="http://topics.nytimes.com/top/reference/timestopics/people/c/hugo_chavez/index.html?inline=nyt-per" TargetMode="External"/><Relationship Id="rId66" Type="http://schemas.openxmlformats.org/officeDocument/2006/relationships/hyperlink" Target="http://search.bloomberg.com/search?q=Raul%0ACastro&amp;site=wnews&amp;client=wnews&amp;proxystylesheet=wnews&amp;output=xml_no_dtd&amp;ie=UTF-8&amp;oe=UTF-8&amp;filter=p&amp;getfields=wnnis&amp;sort=date:D:S:d1" TargetMode="External"/><Relationship Id="rId87" Type="http://schemas.openxmlformats.org/officeDocument/2006/relationships/hyperlink" Target="http://www.ipsnews.net/2013/06/pressure-building-for-u-s-to-remove-cuba-from-terror-sponsor-list/" TargetMode="External"/><Relationship Id="rId110" Type="http://schemas.openxmlformats.org/officeDocument/2006/relationships/hyperlink" Target="http://www.washingtonpost.com/blogs/blogpost/post/cuba-trade-embargo-turns-50-still-no-rum-or-cigars-though-some-freedom-in-travel/2012/02/07/gIQAKaYfwQ_blog.html" TargetMode="External"/><Relationship Id="rId115" Type="http://schemas.openxmlformats.org/officeDocument/2006/relationships/hyperlink" Target="http://www.chinadialogue.net" TargetMode="External"/><Relationship Id="rId131" Type="http://schemas.openxmlformats.org/officeDocument/2006/relationships/hyperlink" Target="http://www.cfr.org/cuba/cuba-after-communism/p30991" TargetMode="External"/><Relationship Id="rId136" Type="http://schemas.openxmlformats.org/officeDocument/2006/relationships/hyperlink" Target="http://www.foreignpolicy.com/articles/2013/04/11/the_cuba_lobby_jay_z?print=yes&amp;hidecomments=yes&amp;page=full" TargetMode="External"/><Relationship Id="rId61" Type="http://schemas.openxmlformats.org/officeDocument/2006/relationships/hyperlink" Target="http://search.bloomberg.com/search?q=John+F.+Kennedy&amp;site=wnews&amp;client=wnews&amp;proxystylesheet=wnews&amp;output=xml_no_dtd&amp;ie=UTF-8&amp;oe=UTF-8&amp;filter=p&amp;getfields=wnnis&amp;sort=date:D:S:d1" TargetMode="External"/><Relationship Id="rId82" Type="http://schemas.openxmlformats.org/officeDocument/2006/relationships/hyperlink" Target="http://cipr.tulane.edu/pages/detail/233/Post-Embargo-Cuba" TargetMode="External"/><Relationship Id="rId19" Type="http://schemas.openxmlformats.org/officeDocument/2006/relationships/hyperlink" Target="http://www.nytimes.com/2013/03/08/opinion/after-chavez-hope-for-good-neighbors-in-latin-america.html?pagewanted=all" TargetMode="External"/><Relationship Id="rId14" Type="http://schemas.openxmlformats.org/officeDocument/2006/relationships/hyperlink" Target="http://www.democracyjournal.org/pdf/12/Kupchan.pdf" TargetMode="External"/><Relationship Id="rId30" Type="http://schemas.openxmlformats.org/officeDocument/2006/relationships/hyperlink" Target="http://www.oas.org/en/about/secretary_general.asp" TargetMode="External"/><Relationship Id="rId35" Type="http://schemas.openxmlformats.org/officeDocument/2006/relationships/hyperlink" Target="http://www.ciaonet.org/journals/twq/v32i2/f_0016178_13952.pdf" TargetMode="External"/><Relationship Id="rId56" Type="http://schemas.openxmlformats.org/officeDocument/2006/relationships/hyperlink" Target="http://www.bloomberg.com/apps/news?pid=newsarchive&amp;sid=a0_zyWMi297I&amp;refer=uk" TargetMode="External"/><Relationship Id="rId77" Type="http://schemas.openxmlformats.org/officeDocument/2006/relationships/hyperlink" Target="http://www.thedialogue.org/PublicationFiles/Working_Paper%2046.pdf" TargetMode="External"/><Relationship Id="rId100" Type="http://schemas.openxmlformats.org/officeDocument/2006/relationships/hyperlink" Target="http://www.newsobserver.com/2013/07/01/3004326/cuban-economy-stalls-despite-government.html" TargetMode="External"/><Relationship Id="rId105" Type="http://schemas.openxmlformats.org/officeDocument/2006/relationships/hyperlink" Target="http://www.coha.org/preserving-stability-in-cuba-timothy-ashby/" TargetMode="External"/><Relationship Id="rId126" Type="http://schemas.openxmlformats.org/officeDocument/2006/relationships/hyperlink" Target="http://www.thenation.com/blog/175067/us-should-end-cuban-embargo" TargetMode="External"/><Relationship Id="rId14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www.nytimes.com/1981/03/12/world/former-envoy-to-el-salvador-says-his-views-have-led-to-his-ouster.html" TargetMode="External"/><Relationship Id="rId72" Type="http://schemas.openxmlformats.org/officeDocument/2006/relationships/hyperlink" Target="http://search.bloomberg.com/search?q=Evo+Morales&amp;site=wnews&amp;client=wnews&amp;proxystylesheet=wnews&amp;output=xml_no_dtd&amp;ie=UTF-8&amp;oe=UTF-8&amp;filter=p&amp;getfields=wnnis&amp;sort=date:D:S:d1" TargetMode="External"/><Relationship Id="rId93" Type="http://schemas.openxmlformats.org/officeDocument/2006/relationships/hyperlink" Target="http://www.chileconsult.com/Is_Washington_Losing_Latin_America.pdf" TargetMode="External"/><Relationship Id="rId98" Type="http://schemas.openxmlformats.org/officeDocument/2006/relationships/hyperlink" Target="http://iipdigital.usembassy.gov/st/english/article/2011/03/20110318163951eiznekcam0.3512079.html" TargetMode="External"/><Relationship Id="rId121" Type="http://schemas.openxmlformats.org/officeDocument/2006/relationships/hyperlink" Target="http://www.focal.ca/pdf/focalpoint_february2009.pdf" TargetMode="External"/><Relationship Id="rId142" Type="http://schemas.openxmlformats.org/officeDocument/2006/relationships/hyperlink" Target="http://dartmouthbusinessjournal.com/2012/05/the-cost-of-crisis-in-cub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92</Pages>
  <Words>84869</Words>
  <Characters>483757</Characters>
  <Application>Microsoft Office Word</Application>
  <DocSecurity>0</DocSecurity>
  <Lines>4031</Lines>
  <Paragraphs>1134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567492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buntinjp</dc:creator>
  <cp:lastModifiedBy>Owner, Team 2011</cp:lastModifiedBy>
  <cp:revision>2</cp:revision>
  <dcterms:created xsi:type="dcterms:W3CDTF">2013-08-09T16:19:00Z</dcterms:created>
  <dcterms:modified xsi:type="dcterms:W3CDTF">2013-08-09T16:19:00Z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