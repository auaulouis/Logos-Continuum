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6FEA" w:rsidRDefault="009F6FEA" w:rsidP="009F6FEA">
      <w:pPr>
        <w:pStyle w:val="Heading3"/>
      </w:pPr>
      <w:r>
        <w:t>Politics DA Opening Packet Index</w:t>
      </w:r>
    </w:p>
    <w:p w:rsidR="009F6FEA" w:rsidRDefault="009F6FEA" w:rsidP="009F6FEA">
      <w:pPr>
        <w:pStyle w:val="TOC3"/>
        <w:tabs>
          <w:tab w:val="right" w:leader="dot" w:pos="9350"/>
        </w:tabs>
        <w:rPr>
          <w:noProof/>
        </w:rPr>
      </w:pPr>
      <w:r>
        <w:fldChar w:fldCharType="begin"/>
      </w:r>
      <w:r>
        <w:instrText xml:space="preserve"> TOC \o "1-3" \h \z \u </w:instrText>
      </w:r>
      <w:r>
        <w:fldChar w:fldCharType="separate"/>
      </w:r>
      <w:hyperlink w:anchor="_Toc359703953" w:history="1">
        <w:r w:rsidRPr="00CA3207">
          <w:rPr>
            <w:rStyle w:val="Hyperlink"/>
            <w:noProof/>
          </w:rPr>
          <w:t>Immigration Reform Shell</w:t>
        </w:r>
        <w:r>
          <w:rPr>
            <w:noProof/>
            <w:webHidden/>
          </w:rPr>
          <w:tab/>
        </w:r>
        <w:r>
          <w:rPr>
            <w:noProof/>
            <w:webHidden/>
          </w:rPr>
          <w:fldChar w:fldCharType="begin"/>
        </w:r>
        <w:r>
          <w:rPr>
            <w:noProof/>
            <w:webHidden/>
          </w:rPr>
          <w:instrText xml:space="preserve"> PAGEREF _Toc359703953 \h </w:instrText>
        </w:r>
        <w:r>
          <w:rPr>
            <w:noProof/>
            <w:webHidden/>
          </w:rPr>
        </w:r>
        <w:r>
          <w:rPr>
            <w:noProof/>
            <w:webHidden/>
          </w:rPr>
          <w:fldChar w:fldCharType="separate"/>
        </w:r>
        <w:r>
          <w:rPr>
            <w:noProof/>
            <w:webHidden/>
          </w:rPr>
          <w:t>2</w:t>
        </w:r>
        <w:r>
          <w:rPr>
            <w:noProof/>
            <w:webHidden/>
          </w:rPr>
          <w:fldChar w:fldCharType="end"/>
        </w:r>
      </w:hyperlink>
    </w:p>
    <w:p w:rsidR="009F6FEA" w:rsidRDefault="009F6FEA" w:rsidP="009F6FEA">
      <w:pPr>
        <w:pStyle w:val="TOC3"/>
        <w:tabs>
          <w:tab w:val="right" w:leader="dot" w:pos="9350"/>
        </w:tabs>
        <w:rPr>
          <w:noProof/>
        </w:rPr>
      </w:pPr>
      <w:hyperlink w:anchor="_Toc359703954" w:history="1">
        <w:r w:rsidRPr="00CA3207">
          <w:rPr>
            <w:rStyle w:val="Hyperlink"/>
            <w:noProof/>
          </w:rPr>
          <w:t>UQ:  Immigration Reform Will Pass Now</w:t>
        </w:r>
        <w:r>
          <w:rPr>
            <w:noProof/>
            <w:webHidden/>
          </w:rPr>
          <w:tab/>
        </w:r>
        <w:r>
          <w:rPr>
            <w:noProof/>
            <w:webHidden/>
          </w:rPr>
          <w:fldChar w:fldCharType="begin"/>
        </w:r>
        <w:r>
          <w:rPr>
            <w:noProof/>
            <w:webHidden/>
          </w:rPr>
          <w:instrText xml:space="preserve"> PAGEREF _Toc359703954 \h </w:instrText>
        </w:r>
        <w:r>
          <w:rPr>
            <w:noProof/>
            <w:webHidden/>
          </w:rPr>
        </w:r>
        <w:r>
          <w:rPr>
            <w:noProof/>
            <w:webHidden/>
          </w:rPr>
          <w:fldChar w:fldCharType="separate"/>
        </w:r>
        <w:r>
          <w:rPr>
            <w:noProof/>
            <w:webHidden/>
          </w:rPr>
          <w:t>5</w:t>
        </w:r>
        <w:r>
          <w:rPr>
            <w:noProof/>
            <w:webHidden/>
          </w:rPr>
          <w:fldChar w:fldCharType="end"/>
        </w:r>
      </w:hyperlink>
    </w:p>
    <w:p w:rsidR="009F6FEA" w:rsidRDefault="009F6FEA" w:rsidP="009F6FEA">
      <w:pPr>
        <w:pStyle w:val="TOC3"/>
        <w:tabs>
          <w:tab w:val="right" w:leader="dot" w:pos="9350"/>
        </w:tabs>
        <w:rPr>
          <w:noProof/>
        </w:rPr>
      </w:pPr>
      <w:hyperlink w:anchor="_Toc359703955" w:history="1">
        <w:r w:rsidRPr="00CA3207">
          <w:rPr>
            <w:rStyle w:val="Hyperlink"/>
            <w:noProof/>
          </w:rPr>
          <w:t>UQ:  Obama has capital now</w:t>
        </w:r>
        <w:r>
          <w:rPr>
            <w:noProof/>
            <w:webHidden/>
          </w:rPr>
          <w:tab/>
        </w:r>
        <w:r>
          <w:rPr>
            <w:noProof/>
            <w:webHidden/>
          </w:rPr>
          <w:fldChar w:fldCharType="begin"/>
        </w:r>
        <w:r>
          <w:rPr>
            <w:noProof/>
            <w:webHidden/>
          </w:rPr>
          <w:instrText xml:space="preserve"> PAGEREF _Toc359703955 \h </w:instrText>
        </w:r>
        <w:r>
          <w:rPr>
            <w:noProof/>
            <w:webHidden/>
          </w:rPr>
        </w:r>
        <w:r>
          <w:rPr>
            <w:noProof/>
            <w:webHidden/>
          </w:rPr>
          <w:fldChar w:fldCharType="separate"/>
        </w:r>
        <w:r>
          <w:rPr>
            <w:noProof/>
            <w:webHidden/>
          </w:rPr>
          <w:t>9</w:t>
        </w:r>
        <w:r>
          <w:rPr>
            <w:noProof/>
            <w:webHidden/>
          </w:rPr>
          <w:fldChar w:fldCharType="end"/>
        </w:r>
      </w:hyperlink>
    </w:p>
    <w:p w:rsidR="009F6FEA" w:rsidRDefault="009F6FEA" w:rsidP="009F6FEA">
      <w:pPr>
        <w:pStyle w:val="TOC3"/>
        <w:tabs>
          <w:tab w:val="right" w:leader="dot" w:pos="9350"/>
        </w:tabs>
        <w:rPr>
          <w:noProof/>
        </w:rPr>
      </w:pPr>
      <w:hyperlink w:anchor="_Toc359703956" w:history="1">
        <w:r w:rsidRPr="00CA3207">
          <w:rPr>
            <w:rStyle w:val="Hyperlink"/>
            <w:noProof/>
          </w:rPr>
          <w:t>Links:  Cuba Embargo</w:t>
        </w:r>
        <w:r>
          <w:rPr>
            <w:noProof/>
            <w:webHidden/>
          </w:rPr>
          <w:tab/>
        </w:r>
        <w:r>
          <w:rPr>
            <w:noProof/>
            <w:webHidden/>
          </w:rPr>
          <w:fldChar w:fldCharType="begin"/>
        </w:r>
        <w:r>
          <w:rPr>
            <w:noProof/>
            <w:webHidden/>
          </w:rPr>
          <w:instrText xml:space="preserve"> PAGEREF _Toc359703956 \h </w:instrText>
        </w:r>
        <w:r>
          <w:rPr>
            <w:noProof/>
            <w:webHidden/>
          </w:rPr>
        </w:r>
        <w:r>
          <w:rPr>
            <w:noProof/>
            <w:webHidden/>
          </w:rPr>
          <w:fldChar w:fldCharType="separate"/>
        </w:r>
        <w:r>
          <w:rPr>
            <w:noProof/>
            <w:webHidden/>
          </w:rPr>
          <w:t>11</w:t>
        </w:r>
        <w:r>
          <w:rPr>
            <w:noProof/>
            <w:webHidden/>
          </w:rPr>
          <w:fldChar w:fldCharType="end"/>
        </w:r>
      </w:hyperlink>
    </w:p>
    <w:p w:rsidR="009F6FEA" w:rsidRDefault="009F6FEA" w:rsidP="009F6FEA">
      <w:pPr>
        <w:pStyle w:val="TOC3"/>
        <w:tabs>
          <w:tab w:val="right" w:leader="dot" w:pos="9350"/>
        </w:tabs>
        <w:rPr>
          <w:noProof/>
        </w:rPr>
      </w:pPr>
      <w:hyperlink w:anchor="_Toc359703957" w:history="1">
        <w:r w:rsidRPr="00CA3207">
          <w:rPr>
            <w:rStyle w:val="Hyperlink"/>
            <w:noProof/>
          </w:rPr>
          <w:t>Links:  Mexico</w:t>
        </w:r>
        <w:r>
          <w:rPr>
            <w:noProof/>
            <w:webHidden/>
          </w:rPr>
          <w:tab/>
        </w:r>
        <w:r>
          <w:rPr>
            <w:noProof/>
            <w:webHidden/>
          </w:rPr>
          <w:fldChar w:fldCharType="begin"/>
        </w:r>
        <w:r>
          <w:rPr>
            <w:noProof/>
            <w:webHidden/>
          </w:rPr>
          <w:instrText xml:space="preserve"> PAGEREF _Toc359703957 \h </w:instrText>
        </w:r>
        <w:r>
          <w:rPr>
            <w:noProof/>
            <w:webHidden/>
          </w:rPr>
        </w:r>
        <w:r>
          <w:rPr>
            <w:noProof/>
            <w:webHidden/>
          </w:rPr>
          <w:fldChar w:fldCharType="separate"/>
        </w:r>
        <w:r>
          <w:rPr>
            <w:noProof/>
            <w:webHidden/>
          </w:rPr>
          <w:t>13</w:t>
        </w:r>
        <w:r>
          <w:rPr>
            <w:noProof/>
            <w:webHidden/>
          </w:rPr>
          <w:fldChar w:fldCharType="end"/>
        </w:r>
      </w:hyperlink>
    </w:p>
    <w:p w:rsidR="009F6FEA" w:rsidRDefault="009F6FEA" w:rsidP="009F6FEA">
      <w:pPr>
        <w:pStyle w:val="TOC3"/>
        <w:tabs>
          <w:tab w:val="right" w:leader="dot" w:pos="9350"/>
        </w:tabs>
        <w:rPr>
          <w:noProof/>
        </w:rPr>
      </w:pPr>
      <w:hyperlink w:anchor="_Toc359703958" w:history="1">
        <w:r w:rsidRPr="00CA3207">
          <w:rPr>
            <w:rStyle w:val="Hyperlink"/>
            <w:noProof/>
          </w:rPr>
          <w:t>Links:  Venezuela</w:t>
        </w:r>
        <w:r>
          <w:rPr>
            <w:noProof/>
            <w:webHidden/>
          </w:rPr>
          <w:tab/>
        </w:r>
        <w:r>
          <w:rPr>
            <w:noProof/>
            <w:webHidden/>
          </w:rPr>
          <w:fldChar w:fldCharType="begin"/>
        </w:r>
        <w:r>
          <w:rPr>
            <w:noProof/>
            <w:webHidden/>
          </w:rPr>
          <w:instrText xml:space="preserve"> PAGEREF _Toc359703958 \h </w:instrText>
        </w:r>
        <w:r>
          <w:rPr>
            <w:noProof/>
            <w:webHidden/>
          </w:rPr>
        </w:r>
        <w:r>
          <w:rPr>
            <w:noProof/>
            <w:webHidden/>
          </w:rPr>
          <w:fldChar w:fldCharType="separate"/>
        </w:r>
        <w:r>
          <w:rPr>
            <w:noProof/>
            <w:webHidden/>
          </w:rPr>
          <w:t>16</w:t>
        </w:r>
        <w:r>
          <w:rPr>
            <w:noProof/>
            <w:webHidden/>
          </w:rPr>
          <w:fldChar w:fldCharType="end"/>
        </w:r>
      </w:hyperlink>
    </w:p>
    <w:p w:rsidR="009F6FEA" w:rsidRDefault="009F6FEA" w:rsidP="009F6FEA">
      <w:pPr>
        <w:pStyle w:val="TOC3"/>
        <w:tabs>
          <w:tab w:val="right" w:leader="dot" w:pos="9350"/>
        </w:tabs>
        <w:rPr>
          <w:noProof/>
        </w:rPr>
      </w:pPr>
      <w:hyperlink w:anchor="_Toc359703959" w:history="1">
        <w:r w:rsidRPr="00CA3207">
          <w:rPr>
            <w:rStyle w:val="Hyperlink"/>
            <w:noProof/>
          </w:rPr>
          <w:t>Internal Links:  Political Capital Key to Immigration Reform</w:t>
        </w:r>
        <w:r>
          <w:rPr>
            <w:noProof/>
            <w:webHidden/>
          </w:rPr>
          <w:tab/>
        </w:r>
        <w:r>
          <w:rPr>
            <w:noProof/>
            <w:webHidden/>
          </w:rPr>
          <w:fldChar w:fldCharType="begin"/>
        </w:r>
        <w:r>
          <w:rPr>
            <w:noProof/>
            <w:webHidden/>
          </w:rPr>
          <w:instrText xml:space="preserve"> PAGEREF _Toc359703959 \h </w:instrText>
        </w:r>
        <w:r>
          <w:rPr>
            <w:noProof/>
            <w:webHidden/>
          </w:rPr>
        </w:r>
        <w:r>
          <w:rPr>
            <w:noProof/>
            <w:webHidden/>
          </w:rPr>
          <w:fldChar w:fldCharType="separate"/>
        </w:r>
        <w:r>
          <w:rPr>
            <w:noProof/>
            <w:webHidden/>
          </w:rPr>
          <w:t>17</w:t>
        </w:r>
        <w:r>
          <w:rPr>
            <w:noProof/>
            <w:webHidden/>
          </w:rPr>
          <w:fldChar w:fldCharType="end"/>
        </w:r>
      </w:hyperlink>
    </w:p>
    <w:p w:rsidR="009F6FEA" w:rsidRDefault="009F6FEA" w:rsidP="009F6FEA">
      <w:pPr>
        <w:pStyle w:val="TOC3"/>
        <w:tabs>
          <w:tab w:val="right" w:leader="dot" w:pos="9350"/>
        </w:tabs>
        <w:rPr>
          <w:noProof/>
        </w:rPr>
      </w:pPr>
      <w:hyperlink w:anchor="_Toc359703960" w:history="1">
        <w:r w:rsidRPr="00CA3207">
          <w:rPr>
            <w:rStyle w:val="Hyperlink"/>
            <w:noProof/>
          </w:rPr>
          <w:t>Internal Links:  Now Key Time for Immigration Reform</w:t>
        </w:r>
        <w:r>
          <w:rPr>
            <w:noProof/>
            <w:webHidden/>
          </w:rPr>
          <w:tab/>
        </w:r>
        <w:r>
          <w:rPr>
            <w:noProof/>
            <w:webHidden/>
          </w:rPr>
          <w:fldChar w:fldCharType="begin"/>
        </w:r>
        <w:r>
          <w:rPr>
            <w:noProof/>
            <w:webHidden/>
          </w:rPr>
          <w:instrText xml:space="preserve"> PAGEREF _Toc359703960 \h </w:instrText>
        </w:r>
        <w:r>
          <w:rPr>
            <w:noProof/>
            <w:webHidden/>
          </w:rPr>
        </w:r>
        <w:r>
          <w:rPr>
            <w:noProof/>
            <w:webHidden/>
          </w:rPr>
          <w:fldChar w:fldCharType="separate"/>
        </w:r>
        <w:r>
          <w:rPr>
            <w:noProof/>
            <w:webHidden/>
          </w:rPr>
          <w:t>21</w:t>
        </w:r>
        <w:r>
          <w:rPr>
            <w:noProof/>
            <w:webHidden/>
          </w:rPr>
          <w:fldChar w:fldCharType="end"/>
        </w:r>
      </w:hyperlink>
    </w:p>
    <w:p w:rsidR="009F6FEA" w:rsidRDefault="009F6FEA" w:rsidP="009F6FEA">
      <w:pPr>
        <w:pStyle w:val="TOC3"/>
        <w:tabs>
          <w:tab w:val="right" w:leader="dot" w:pos="9350"/>
        </w:tabs>
        <w:rPr>
          <w:noProof/>
        </w:rPr>
      </w:pPr>
      <w:hyperlink w:anchor="_Toc359703961" w:history="1">
        <w:r w:rsidRPr="00CA3207">
          <w:rPr>
            <w:rStyle w:val="Hyperlink"/>
            <w:noProof/>
          </w:rPr>
          <w:t>Impacts:  Cyber-Defenses Key to Solve Cyber-Terror</w:t>
        </w:r>
        <w:r>
          <w:rPr>
            <w:noProof/>
            <w:webHidden/>
          </w:rPr>
          <w:tab/>
        </w:r>
        <w:r>
          <w:rPr>
            <w:noProof/>
            <w:webHidden/>
          </w:rPr>
          <w:fldChar w:fldCharType="begin"/>
        </w:r>
        <w:r>
          <w:rPr>
            <w:noProof/>
            <w:webHidden/>
          </w:rPr>
          <w:instrText xml:space="preserve"> PAGEREF _Toc359703961 \h </w:instrText>
        </w:r>
        <w:r>
          <w:rPr>
            <w:noProof/>
            <w:webHidden/>
          </w:rPr>
        </w:r>
        <w:r>
          <w:rPr>
            <w:noProof/>
            <w:webHidden/>
          </w:rPr>
          <w:fldChar w:fldCharType="separate"/>
        </w:r>
        <w:r>
          <w:rPr>
            <w:noProof/>
            <w:webHidden/>
          </w:rPr>
          <w:t>22</w:t>
        </w:r>
        <w:r>
          <w:rPr>
            <w:noProof/>
            <w:webHidden/>
          </w:rPr>
          <w:fldChar w:fldCharType="end"/>
        </w:r>
      </w:hyperlink>
    </w:p>
    <w:p w:rsidR="009F6FEA" w:rsidRDefault="009F6FEA" w:rsidP="009F6FEA">
      <w:pPr>
        <w:pStyle w:val="TOC3"/>
        <w:tabs>
          <w:tab w:val="right" w:leader="dot" w:pos="9350"/>
        </w:tabs>
        <w:rPr>
          <w:noProof/>
        </w:rPr>
      </w:pPr>
      <w:hyperlink w:anchor="_Toc359703962" w:history="1">
        <w:r w:rsidRPr="00CA3207">
          <w:rPr>
            <w:rStyle w:val="Hyperlink"/>
            <w:noProof/>
          </w:rPr>
          <w:t>Impacts:  Cyber-Attacks Risk Nuclear War</w:t>
        </w:r>
        <w:r>
          <w:rPr>
            <w:noProof/>
            <w:webHidden/>
          </w:rPr>
          <w:tab/>
        </w:r>
        <w:r>
          <w:rPr>
            <w:noProof/>
            <w:webHidden/>
          </w:rPr>
          <w:fldChar w:fldCharType="begin"/>
        </w:r>
        <w:r>
          <w:rPr>
            <w:noProof/>
            <w:webHidden/>
          </w:rPr>
          <w:instrText xml:space="preserve"> PAGEREF _Toc359703962 \h </w:instrText>
        </w:r>
        <w:r>
          <w:rPr>
            <w:noProof/>
            <w:webHidden/>
          </w:rPr>
        </w:r>
        <w:r>
          <w:rPr>
            <w:noProof/>
            <w:webHidden/>
          </w:rPr>
          <w:fldChar w:fldCharType="separate"/>
        </w:r>
        <w:r>
          <w:rPr>
            <w:noProof/>
            <w:webHidden/>
          </w:rPr>
          <w:t>23</w:t>
        </w:r>
        <w:r>
          <w:rPr>
            <w:noProof/>
            <w:webHidden/>
          </w:rPr>
          <w:fldChar w:fldCharType="end"/>
        </w:r>
      </w:hyperlink>
    </w:p>
    <w:p w:rsidR="009F6FEA" w:rsidRDefault="009F6FEA" w:rsidP="009F6FEA">
      <w:pPr>
        <w:pStyle w:val="TOC3"/>
        <w:tabs>
          <w:tab w:val="right" w:leader="dot" w:pos="9350"/>
        </w:tabs>
        <w:rPr>
          <w:noProof/>
        </w:rPr>
      </w:pPr>
      <w:hyperlink w:anchor="_Toc359703963" w:history="1">
        <w:r w:rsidRPr="00CA3207">
          <w:rPr>
            <w:rStyle w:val="Hyperlink"/>
            <w:noProof/>
          </w:rPr>
          <w:t>Impacts:  Cyber-Attacks Increasing Now</w:t>
        </w:r>
        <w:r>
          <w:rPr>
            <w:noProof/>
            <w:webHidden/>
          </w:rPr>
          <w:tab/>
        </w:r>
        <w:r>
          <w:rPr>
            <w:noProof/>
            <w:webHidden/>
          </w:rPr>
          <w:fldChar w:fldCharType="begin"/>
        </w:r>
        <w:r>
          <w:rPr>
            <w:noProof/>
            <w:webHidden/>
          </w:rPr>
          <w:instrText xml:space="preserve"> PAGEREF _Toc359703963 \h </w:instrText>
        </w:r>
        <w:r>
          <w:rPr>
            <w:noProof/>
            <w:webHidden/>
          </w:rPr>
        </w:r>
        <w:r>
          <w:rPr>
            <w:noProof/>
            <w:webHidden/>
          </w:rPr>
          <w:fldChar w:fldCharType="separate"/>
        </w:r>
        <w:r>
          <w:rPr>
            <w:noProof/>
            <w:webHidden/>
          </w:rPr>
          <w:t>24</w:t>
        </w:r>
        <w:r>
          <w:rPr>
            <w:noProof/>
            <w:webHidden/>
          </w:rPr>
          <w:fldChar w:fldCharType="end"/>
        </w:r>
      </w:hyperlink>
    </w:p>
    <w:p w:rsidR="009F6FEA" w:rsidRDefault="009F6FEA" w:rsidP="009F6FEA">
      <w:pPr>
        <w:pStyle w:val="TOC3"/>
        <w:tabs>
          <w:tab w:val="right" w:leader="dot" w:pos="9350"/>
        </w:tabs>
        <w:rPr>
          <w:noProof/>
        </w:rPr>
      </w:pPr>
      <w:hyperlink w:anchor="_Toc359703964" w:history="1">
        <w:r w:rsidRPr="00CA3207">
          <w:rPr>
            <w:rStyle w:val="Hyperlink"/>
            <w:noProof/>
          </w:rPr>
          <w:t>Impacts:  Cyber-Attacks Threaten US Economy</w:t>
        </w:r>
        <w:r>
          <w:rPr>
            <w:noProof/>
            <w:webHidden/>
          </w:rPr>
          <w:tab/>
        </w:r>
        <w:r>
          <w:rPr>
            <w:noProof/>
            <w:webHidden/>
          </w:rPr>
          <w:fldChar w:fldCharType="begin"/>
        </w:r>
        <w:r>
          <w:rPr>
            <w:noProof/>
            <w:webHidden/>
          </w:rPr>
          <w:instrText xml:space="preserve"> PAGEREF _Toc359703964 \h </w:instrText>
        </w:r>
        <w:r>
          <w:rPr>
            <w:noProof/>
            <w:webHidden/>
          </w:rPr>
        </w:r>
        <w:r>
          <w:rPr>
            <w:noProof/>
            <w:webHidden/>
          </w:rPr>
          <w:fldChar w:fldCharType="separate"/>
        </w:r>
        <w:r>
          <w:rPr>
            <w:noProof/>
            <w:webHidden/>
          </w:rPr>
          <w:t>25</w:t>
        </w:r>
        <w:r>
          <w:rPr>
            <w:noProof/>
            <w:webHidden/>
          </w:rPr>
          <w:fldChar w:fldCharType="end"/>
        </w:r>
      </w:hyperlink>
    </w:p>
    <w:p w:rsidR="009F6FEA" w:rsidRDefault="009F6FEA" w:rsidP="009F6FEA">
      <w:pPr>
        <w:pStyle w:val="TOC3"/>
        <w:tabs>
          <w:tab w:val="right" w:leader="dot" w:pos="9350"/>
        </w:tabs>
        <w:rPr>
          <w:noProof/>
        </w:rPr>
      </w:pPr>
      <w:hyperlink w:anchor="_Toc359703965" w:history="1">
        <w:r w:rsidRPr="00CA3207">
          <w:rPr>
            <w:rStyle w:val="Hyperlink"/>
            <w:noProof/>
          </w:rPr>
          <w:t>Impacts:  Hegemony</w:t>
        </w:r>
        <w:r>
          <w:rPr>
            <w:noProof/>
            <w:webHidden/>
          </w:rPr>
          <w:tab/>
        </w:r>
        <w:r>
          <w:rPr>
            <w:noProof/>
            <w:webHidden/>
          </w:rPr>
          <w:fldChar w:fldCharType="begin"/>
        </w:r>
        <w:r>
          <w:rPr>
            <w:noProof/>
            <w:webHidden/>
          </w:rPr>
          <w:instrText xml:space="preserve"> PAGEREF _Toc359703965 \h </w:instrText>
        </w:r>
        <w:r>
          <w:rPr>
            <w:noProof/>
            <w:webHidden/>
          </w:rPr>
        </w:r>
        <w:r>
          <w:rPr>
            <w:noProof/>
            <w:webHidden/>
          </w:rPr>
          <w:fldChar w:fldCharType="separate"/>
        </w:r>
        <w:r>
          <w:rPr>
            <w:noProof/>
            <w:webHidden/>
          </w:rPr>
          <w:t>27</w:t>
        </w:r>
        <w:r>
          <w:rPr>
            <w:noProof/>
            <w:webHidden/>
          </w:rPr>
          <w:fldChar w:fldCharType="end"/>
        </w:r>
      </w:hyperlink>
    </w:p>
    <w:p w:rsidR="009F6FEA" w:rsidRDefault="009F6FEA" w:rsidP="009F6FEA">
      <w:pPr>
        <w:rPr>
          <w:rFonts w:eastAsiaTheme="majorEastAsia" w:cstheme="majorBidi"/>
          <w:b/>
          <w:bCs/>
          <w:sz w:val="32"/>
          <w:u w:val="single"/>
        </w:rPr>
      </w:pPr>
      <w:r>
        <w:fldChar w:fldCharType="end"/>
      </w:r>
      <w:r>
        <w:br w:type="page"/>
      </w:r>
    </w:p>
    <w:p w:rsidR="009F6FEA" w:rsidRDefault="009F6FEA" w:rsidP="009F6FEA">
      <w:pPr>
        <w:pStyle w:val="Heading3"/>
      </w:pPr>
      <w:bookmarkStart w:id="0" w:name="_Toc359703953"/>
      <w:r>
        <w:lastRenderedPageBreak/>
        <w:t>Immigration Reform Shell</w:t>
      </w:r>
      <w:bookmarkEnd w:id="0"/>
    </w:p>
    <w:p w:rsidR="009F6FEA" w:rsidRDefault="009F6FEA" w:rsidP="009F6FEA">
      <w:pPr>
        <w:pStyle w:val="Heading4"/>
        <w:numPr>
          <w:ilvl w:val="0"/>
          <w:numId w:val="1"/>
        </w:numPr>
      </w:pPr>
      <w:r>
        <w:t>U</w:t>
      </w:r>
      <w:r w:rsidRPr="0036782E">
        <w:t xml:space="preserve">niqueness:  </w:t>
      </w:r>
      <w:r>
        <w:t>Immigration reform will pass now.</w:t>
      </w:r>
    </w:p>
    <w:p w:rsidR="009F6FEA" w:rsidRDefault="009F6FEA" w:rsidP="009F6FEA">
      <w:pPr>
        <w:ind w:left="360"/>
      </w:pPr>
      <w:r w:rsidRPr="00A86E11">
        <w:rPr>
          <w:rStyle w:val="StyleStyleBold12pt"/>
        </w:rPr>
        <w:t>Bay City News, 6/22/2013</w:t>
      </w:r>
      <w:r>
        <w:t xml:space="preserve"> (“Pelosi Optimistic on Immigration Reform Bill,” Accessed June 22, 2013 from </w:t>
      </w:r>
      <w:hyperlink r:id="rId11" w:history="1">
        <w:r w:rsidRPr="00AA5FCC">
          <w:rPr>
            <w:rStyle w:val="Hyperlink"/>
          </w:rPr>
          <w:t>http://www.nbcbayarea.com/news/local/Pelosi-Optimistic-on-Immigration-Reform-Bill-212608761.html</w:t>
        </w:r>
      </w:hyperlink>
      <w:r>
        <w:t>)</w:t>
      </w:r>
    </w:p>
    <w:p w:rsidR="009F6FEA" w:rsidRPr="00A86E11" w:rsidRDefault="009F6FEA" w:rsidP="009F6FEA">
      <w:pPr>
        <w:rPr>
          <w:rStyle w:val="StyleBoldUnderline"/>
        </w:rPr>
      </w:pPr>
      <w:r w:rsidRPr="00A86E11">
        <w:rPr>
          <w:rStyle w:val="StyleBoldUnderline"/>
          <w:highlight w:val="yellow"/>
        </w:rPr>
        <w:t>Democratic Leader Nancy Pelosi said in San Francisco she was optimistic that Congress could soon pass a comprehensive immigration reform bill</w:t>
      </w:r>
      <w:r w:rsidRPr="00A86E11">
        <w:rPr>
          <w:sz w:val="16"/>
        </w:rPr>
        <w:t>.</w:t>
      </w:r>
      <w:r w:rsidRPr="00A86E11">
        <w:rPr>
          <w:sz w:val="12"/>
        </w:rPr>
        <w:t>¶</w:t>
      </w:r>
      <w:r w:rsidRPr="00A86E11">
        <w:rPr>
          <w:sz w:val="16"/>
        </w:rPr>
        <w:t xml:space="preserve"> Speaking after a roundtable discussion with labor, faith and immigration advocacy groups in San Francisco today, Pelosi said the legislation was a statement of national values, including respect for the dignity of the individual.</w:t>
      </w:r>
      <w:r w:rsidRPr="00A86E11">
        <w:rPr>
          <w:sz w:val="12"/>
        </w:rPr>
        <w:t>¶</w:t>
      </w:r>
      <w:r w:rsidRPr="00A86E11">
        <w:rPr>
          <w:sz w:val="16"/>
        </w:rPr>
        <w:t xml:space="preserve"> "These people who come here with their hopes, dreams and aspirations to make a better life for their families, they make America more American," Pelosi said. "We are, by and large, a nation of immigrants," Pelosi added.</w:t>
      </w:r>
      <w:r w:rsidRPr="00A86E11">
        <w:rPr>
          <w:sz w:val="12"/>
        </w:rPr>
        <w:t>¶</w:t>
      </w:r>
      <w:r w:rsidRPr="00A86E11">
        <w:rPr>
          <w:sz w:val="16"/>
        </w:rPr>
        <w:t xml:space="preserve"> Those meeting with Pelosi Friday included advocates who told tales of families separated by deportation and individuals who lost jobs due to checks on their immigration status.</w:t>
      </w:r>
      <w:r w:rsidRPr="00A86E11">
        <w:rPr>
          <w:sz w:val="12"/>
        </w:rPr>
        <w:t>¶</w:t>
      </w:r>
      <w:r w:rsidRPr="00A86E11">
        <w:rPr>
          <w:sz w:val="16"/>
        </w:rPr>
        <w:t xml:space="preserve"> Putri Siti, who spoke for Asian Students Promoting Immigration Rights Through Education, said she came to the United States from Indonesia with her family when she was 11.</w:t>
      </w:r>
      <w:r w:rsidRPr="00A86E11">
        <w:rPr>
          <w:sz w:val="12"/>
        </w:rPr>
        <w:t>¶</w:t>
      </w:r>
      <w:r w:rsidRPr="00A86E11">
        <w:rPr>
          <w:sz w:val="16"/>
        </w:rPr>
        <w:t xml:space="preserve"> Her family learned that their petition to change their immigration status was denied when she was in her first year of college, but was able to successfully fight to stop their deportation through a public campaign.</w:t>
      </w:r>
      <w:r w:rsidRPr="00A86E11">
        <w:rPr>
          <w:sz w:val="12"/>
        </w:rPr>
        <w:t>¶</w:t>
      </w:r>
      <w:r w:rsidRPr="00A86E11">
        <w:rPr>
          <w:sz w:val="16"/>
        </w:rPr>
        <w:t xml:space="preserve"> "Not everyone is so lucky," Siti said, calling for a "clear and direct path to citizenship." We have enough families being hurt, being torn apart, because of this broken immigration system." Pelosi acknowledged she was not entirely happy with every aspect of current proposals, including limits on family reunification and a deal with Republicans announced Thursday that would require an increase in border security.</w:t>
      </w:r>
      <w:r w:rsidRPr="00A86E11">
        <w:rPr>
          <w:sz w:val="12"/>
        </w:rPr>
        <w:t>¶</w:t>
      </w:r>
      <w:r w:rsidRPr="00A86E11">
        <w:rPr>
          <w:sz w:val="16"/>
        </w:rPr>
        <w:t xml:space="preserve"> But </w:t>
      </w:r>
      <w:r w:rsidRPr="00A86E11">
        <w:rPr>
          <w:rStyle w:val="StyleBoldUnderline"/>
          <w:highlight w:val="yellow"/>
        </w:rPr>
        <w:t>she took a pragmatic tone, saying they were probably necessary tradeoffs. "I'm not madly in love with any of these bills but we have to make some progress," she said.</w:t>
      </w:r>
    </w:p>
    <w:p w:rsidR="009F6FEA" w:rsidRDefault="009F6FEA" w:rsidP="009F6FEA">
      <w:pPr>
        <w:pStyle w:val="Heading4"/>
      </w:pPr>
      <w:r>
        <w:t>B.  ROLLING BACK SANCTIONS ON CUBA WOULD BE POLITICALLY CONTROVERSIAL.</w:t>
      </w:r>
    </w:p>
    <w:p w:rsidR="009F6FEA" w:rsidRDefault="009F6FEA" w:rsidP="009F6FEA">
      <w:pPr>
        <w:ind w:left="720"/>
      </w:pPr>
      <w:r>
        <w:t xml:space="preserve">Stephanie </w:t>
      </w:r>
      <w:r w:rsidRPr="00F57826">
        <w:rPr>
          <w:rStyle w:val="StyleStyleBold12pt"/>
        </w:rPr>
        <w:t>Hanson</w:t>
      </w:r>
      <w:r>
        <w:t>, (staff writer) Jan. 31, 20</w:t>
      </w:r>
      <w:r w:rsidRPr="00F57826">
        <w:rPr>
          <w:rStyle w:val="StyleStyleBold12pt"/>
        </w:rPr>
        <w:t>13</w:t>
      </w:r>
      <w:r>
        <w:t>.  Retrieved May 29, 2013 from  http://www.cfr.org/cuba/us-cuba-relations/p11113</w:t>
      </w:r>
    </w:p>
    <w:p w:rsidR="009F6FEA" w:rsidRPr="00F57826" w:rsidRDefault="009F6FEA" w:rsidP="009F6FEA">
      <w:pPr>
        <w:rPr>
          <w:sz w:val="16"/>
        </w:rPr>
      </w:pPr>
      <w:r w:rsidRPr="00F57826">
        <w:rPr>
          <w:rStyle w:val="StyleBoldUnderline"/>
          <w:highlight w:val="yellow"/>
        </w:rPr>
        <w:t>Many recent policy reports have recommended that the United States take some unilateral steps to roll back sanctions on Cuba.</w:t>
      </w:r>
      <w:r w:rsidRPr="00F57826">
        <w:rPr>
          <w:sz w:val="16"/>
        </w:rPr>
        <w:t xml:space="preserve"> The removal of sanctions, however, would be just one step in the process of normalizing relations. </w:t>
      </w:r>
      <w:r w:rsidRPr="00F57826">
        <w:rPr>
          <w:rStyle w:val="StyleBoldUnderline"/>
          <w:highlight w:val="yellow"/>
        </w:rPr>
        <w:t xml:space="preserve">Such a process is </w:t>
      </w:r>
      <w:r w:rsidRPr="00F57826">
        <w:rPr>
          <w:rStyle w:val="Emphasis"/>
          <w:highlight w:val="yellow"/>
        </w:rPr>
        <w:t>sure to be controversial</w:t>
      </w:r>
      <w:r w:rsidRPr="00F57826">
        <w:rPr>
          <w:rStyle w:val="StyleBoldUnderline"/>
          <w:highlight w:val="yellow"/>
        </w:rPr>
        <w:t xml:space="preserve">, as indicated by the heated congressional debate spurred in March 2009 by attempts to ease travel and trade restrictions in a large appropriations bill. "Whatever we call it--normalization, détente, rapproachement--it is clear that the policy process risks </w:t>
      </w:r>
      <w:r w:rsidRPr="00F57826">
        <w:rPr>
          <w:rStyle w:val="Emphasis"/>
          <w:highlight w:val="yellow"/>
        </w:rPr>
        <w:t>falling victim to the politics</w:t>
      </w:r>
      <w:r w:rsidRPr="00F57826">
        <w:rPr>
          <w:rStyle w:val="StyleBoldUnderline"/>
          <w:highlight w:val="yellow"/>
        </w:rPr>
        <w:t xml:space="preserve"> of the issue,"</w:t>
      </w:r>
      <w:r w:rsidRPr="00F57826">
        <w:rPr>
          <w:sz w:val="16"/>
        </w:rPr>
        <w:t xml:space="preserve"> says Sweig.</w:t>
      </w:r>
    </w:p>
    <w:p w:rsidR="009F6FEA" w:rsidRDefault="009F6FEA" w:rsidP="009F6FEA">
      <w:pPr>
        <w:pStyle w:val="Heading4"/>
      </w:pPr>
      <w:r>
        <w:t>C.</w:t>
      </w:r>
      <w:r>
        <w:tab/>
        <w:t>OBAMA’S POLITICAL POWER WITH CONGRESS IS KEY TO IMMIGRATION REFORM.</w:t>
      </w:r>
    </w:p>
    <w:p w:rsidR="009F6FEA" w:rsidRDefault="009F6FEA" w:rsidP="009F6FEA">
      <w:pPr>
        <w:ind w:firstLine="720"/>
      </w:pPr>
      <w:r>
        <w:t xml:space="preserve">Amie </w:t>
      </w:r>
      <w:r w:rsidRPr="00F57826">
        <w:rPr>
          <w:rStyle w:val="StyleStyleBold12pt"/>
        </w:rPr>
        <w:t>Parnes,</w:t>
      </w:r>
      <w:r>
        <w:t xml:space="preserve"> (staff writer) May 12, 20</w:t>
      </w:r>
      <w:r w:rsidRPr="00F57826">
        <w:rPr>
          <w:rStyle w:val="StyleStyleBold12pt"/>
        </w:rPr>
        <w:t>13</w:t>
      </w:r>
      <w:r>
        <w:t xml:space="preserve">.  Retrieved May 29, 2013 from </w:t>
      </w:r>
    </w:p>
    <w:p w:rsidR="009F6FEA" w:rsidRDefault="009F6FEA" w:rsidP="009F6FEA">
      <w:pPr>
        <w:ind w:left="720"/>
      </w:pPr>
      <w:hyperlink r:id="rId12" w:history="1">
        <w:r w:rsidRPr="00FA69E8">
          <w:rPr>
            <w:rStyle w:val="Hyperlink"/>
          </w:rPr>
          <w:t>http://thehill.com/homenews/administration/299129-white-house-strategy-for-immigration-</w:t>
        </w:r>
      </w:hyperlink>
      <w:r>
        <w:t>win-comes-with-some-risks</w:t>
      </w:r>
    </w:p>
    <w:p w:rsidR="009F6FEA" w:rsidRPr="00F57826" w:rsidRDefault="009F6FEA" w:rsidP="009F6FEA">
      <w:pPr>
        <w:rPr>
          <w:sz w:val="16"/>
        </w:rPr>
      </w:pPr>
      <w:r w:rsidRPr="00F57826">
        <w:rPr>
          <w:rStyle w:val="StyleBoldUnderline"/>
          <w:highlight w:val="yellow"/>
        </w:rPr>
        <w:t>The White House plans to use an inside-outside game to pressure Congress as it seeks a political victory for President Obama on immigration reform.</w:t>
      </w:r>
      <w:r w:rsidRPr="00F57826">
        <w:rPr>
          <w:rStyle w:val="StyleBoldUnderline"/>
          <w:b w:val="0"/>
          <w:sz w:val="12"/>
          <w:highlight w:val="yellow"/>
          <w:u w:val="none"/>
        </w:rPr>
        <w:t>¶</w:t>
      </w:r>
      <w:r w:rsidRPr="00F57826">
        <w:rPr>
          <w:rStyle w:val="StyleBoldUnderline"/>
          <w:highlight w:val="yellow"/>
        </w:rPr>
        <w:t xml:space="preserve"> The inside game includes meetings with key stakeholder groups,</w:t>
      </w:r>
      <w:r w:rsidRPr="00F57826">
        <w:rPr>
          <w:sz w:val="16"/>
        </w:rPr>
        <w:t xml:space="preserve"> such as one this week with Asian American and Pacific Islander leaders. In recent days, the meetings have gained steam with Obama holding at least one meeting per week, according to White House guidance of the president's schedule.</w:t>
      </w:r>
      <w:r w:rsidRPr="00F57826">
        <w:rPr>
          <w:sz w:val="12"/>
        </w:rPr>
        <w:t>¶</w:t>
      </w:r>
      <w:r w:rsidRPr="00F57826">
        <w:rPr>
          <w:sz w:val="16"/>
        </w:rPr>
        <w:t xml:space="preserve"> </w:t>
      </w:r>
      <w:r w:rsidRPr="00F57826">
        <w:rPr>
          <w:rStyle w:val="StyleBoldUnderline"/>
          <w:highlight w:val="yellow"/>
        </w:rPr>
        <w:t>It also includes Obama’s second-term “charm offensive” with members of Congress, in which Obama, who needs an immigration win to help solidify his second term legacy, has used dinner dates and golf outings to engage with his political opponents.</w:t>
      </w:r>
      <w:r w:rsidRPr="00F57826">
        <w:rPr>
          <w:rStyle w:val="StyleBoldUnderline"/>
          <w:b w:val="0"/>
          <w:sz w:val="12"/>
          <w:highlight w:val="yellow"/>
          <w:u w:val="none"/>
        </w:rPr>
        <w:t>¶</w:t>
      </w:r>
      <w:r w:rsidRPr="00F57826">
        <w:rPr>
          <w:rStyle w:val="StyleBoldUnderline"/>
          <w:highlight w:val="yellow"/>
        </w:rPr>
        <w:t xml:space="preserve"> “We want to make sure we don’t lose any Democrats and work with Republicans to move this forward,”</w:t>
      </w:r>
      <w:r w:rsidRPr="00F57826">
        <w:rPr>
          <w:sz w:val="16"/>
        </w:rPr>
        <w:t xml:space="preserve"> one senior administration official said.</w:t>
      </w:r>
    </w:p>
    <w:p w:rsidR="009F6FEA" w:rsidRDefault="009F6FEA" w:rsidP="009F6FEA">
      <w:pPr>
        <w:pStyle w:val="Heading4"/>
      </w:pPr>
      <w:r>
        <w:lastRenderedPageBreak/>
        <w:t xml:space="preserve">D. </w:t>
      </w:r>
      <w:r>
        <w:tab/>
        <w:t>IMMIGRATION REFORM KEY TO BOLSTERING CYBER-SECURITY DEFENSES:</w:t>
      </w:r>
    </w:p>
    <w:p w:rsidR="009F6FEA" w:rsidRDefault="009F6FEA" w:rsidP="009F6FEA">
      <w:pPr>
        <w:ind w:left="720"/>
      </w:pPr>
      <w:r>
        <w:t xml:space="preserve">Thomas </w:t>
      </w:r>
      <w:r w:rsidRPr="00F57826">
        <w:rPr>
          <w:rStyle w:val="StyleStyleBold12pt"/>
        </w:rPr>
        <w:t>McLarty</w:t>
      </w:r>
      <w:r>
        <w:t>, 7/8/20</w:t>
      </w:r>
      <w:r w:rsidRPr="00F57826">
        <w:rPr>
          <w:rStyle w:val="StyleStyleBold12pt"/>
        </w:rPr>
        <w:t>09</w:t>
      </w:r>
      <w:r>
        <w:t xml:space="preserve"> (Council on Foreign Relations), July 8, 2009.  Retrieved May 29, 2013 from  http://www.cfr.org/immigration/us-immigration-policy-report-cfr-sponsored-independent-task-force/p19759</w:t>
      </w:r>
    </w:p>
    <w:p w:rsidR="009F6FEA" w:rsidRPr="00F57826" w:rsidRDefault="009F6FEA" w:rsidP="009F6FEA">
      <w:pPr>
        <w:rPr>
          <w:sz w:val="16"/>
        </w:rPr>
      </w:pPr>
      <w:r w:rsidRPr="00F57826">
        <w:rPr>
          <w:sz w:val="16"/>
        </w:rPr>
        <w:t xml:space="preserve">We have seen, </w:t>
      </w:r>
      <w:r w:rsidRPr="00F57826">
        <w:rPr>
          <w:rStyle w:val="StyleBoldUnderline"/>
          <w:highlight w:val="yellow"/>
        </w:rPr>
        <w:t>when you look at the table of the top 20 firms that are H1-B visa requestors, at least 15 of those are IT firms</w:t>
      </w:r>
      <w:r w:rsidRPr="00F57826">
        <w:rPr>
          <w:sz w:val="16"/>
        </w:rPr>
        <w:t xml:space="preserve">. And as we're seeing across industry, </w:t>
      </w:r>
      <w:r w:rsidRPr="00F57826">
        <w:rPr>
          <w:rStyle w:val="StyleBoldUnderline"/>
          <w:highlight w:val="yellow"/>
        </w:rPr>
        <w:t>much of the hardware and software</w:t>
      </w:r>
      <w:r w:rsidRPr="00F57826">
        <w:rPr>
          <w:sz w:val="16"/>
        </w:rPr>
        <w:t xml:space="preserve"> that's used in this country is not only manufactured now overseas, but </w:t>
      </w:r>
      <w:r w:rsidRPr="00F57826">
        <w:rPr>
          <w:rStyle w:val="StyleBoldUnderline"/>
          <w:highlight w:val="yellow"/>
        </w:rPr>
        <w:t>it's developed overseas by scientists and engineers who were educated here in the United States</w:t>
      </w:r>
      <w:r w:rsidRPr="00F57826">
        <w:rPr>
          <w:sz w:val="16"/>
        </w:rPr>
        <w:t>.</w:t>
      </w:r>
      <w:r w:rsidRPr="00F57826">
        <w:rPr>
          <w:sz w:val="12"/>
        </w:rPr>
        <w:t>¶</w:t>
      </w:r>
      <w:r w:rsidRPr="00F57826">
        <w:rPr>
          <w:sz w:val="16"/>
        </w:rPr>
        <w:t xml:space="preserve"> </w:t>
      </w:r>
      <w:r w:rsidRPr="00F57826">
        <w:rPr>
          <w:rStyle w:val="StyleBoldUnderline"/>
          <w:highlight w:val="yellow"/>
        </w:rPr>
        <w:t>We're seeing a lot more activity around cyber-security,</w:t>
      </w:r>
      <w:r w:rsidRPr="00F57826">
        <w:rPr>
          <w:sz w:val="16"/>
        </w:rPr>
        <w:t xml:space="preserve"> certainly noteworthy attacks here very recently. It's becoming an increasingly dominant set of requirements across not only to the Department of Defense, but the Department of Homeland Security and the critical infrastructure that's held in private hands. </w:t>
      </w:r>
      <w:r w:rsidRPr="00F57826">
        <w:rPr>
          <w:rStyle w:val="StyleBoldUnderline"/>
          <w:highlight w:val="yellow"/>
        </w:rPr>
        <w:t>Was there any discussion or any interest from DOD or DHS as you undertook this review on the security things about what can be done to try to generate a more effective group of IT experts here in the U</w:t>
      </w:r>
      <w:r w:rsidRPr="00F57826">
        <w:rPr>
          <w:sz w:val="16"/>
        </w:rPr>
        <w:t xml:space="preserve">nited </w:t>
      </w:r>
      <w:r w:rsidRPr="00F57826">
        <w:rPr>
          <w:rStyle w:val="StyleBoldUnderline"/>
          <w:highlight w:val="yellow"/>
        </w:rPr>
        <w:t>S</w:t>
      </w:r>
      <w:r w:rsidRPr="00F57826">
        <w:rPr>
          <w:sz w:val="16"/>
        </w:rPr>
        <w:t>tates, many of which are coming to the U.S. institutions, academic institutions from overseas and often returning back? This potentially puts us at a competitive disadvantage going forward.</w:t>
      </w:r>
      <w:r w:rsidRPr="00F57826">
        <w:rPr>
          <w:sz w:val="12"/>
        </w:rPr>
        <w:t>¶</w:t>
      </w:r>
      <w:r w:rsidRPr="00F57826">
        <w:rPr>
          <w:sz w:val="16"/>
        </w:rPr>
        <w:t xml:space="preserve"> MCLARTY: Yes. And I think your question largely is the answer as well. I mean, clearly we have less talented students here studying -- or put another way, more talented students studying in other countries that are gifted, talented, really have a tremendous ability to develop these kind of technology and scientific advances, we're going to be put at an increasingly disadvantage. Where if they come here -- and </w:t>
      </w:r>
      <w:r w:rsidRPr="00F57826">
        <w:rPr>
          <w:rStyle w:val="StyleBoldUnderline"/>
          <w:highlight w:val="yellow"/>
        </w:rPr>
        <w:t>I kind of like Dr. Land's approach of the green card being handed to them</w:t>
      </w:r>
      <w:r w:rsidRPr="00F57826">
        <w:rPr>
          <w:sz w:val="16"/>
        </w:rPr>
        <w:t xml:space="preserve"> or carefully put in their billfold or purse as they graduate -- </w:t>
      </w:r>
      <w:r w:rsidRPr="00F57826">
        <w:rPr>
          <w:rStyle w:val="StyleBoldUnderline"/>
          <w:highlight w:val="yellow"/>
        </w:rPr>
        <w:t>then, obviously, that's going to strengthen</w:t>
      </w:r>
      <w:r w:rsidRPr="00F57826">
        <w:rPr>
          <w:sz w:val="16"/>
        </w:rPr>
        <w:t xml:space="preserve">, I think, our system, </w:t>
      </w:r>
      <w:r w:rsidRPr="00F57826">
        <w:rPr>
          <w:rStyle w:val="StyleBoldUnderline"/>
          <w:highlight w:val="yellow"/>
        </w:rPr>
        <w:t>our security needs</w:t>
      </w:r>
      <w:r w:rsidRPr="00F57826">
        <w:rPr>
          <w:sz w:val="16"/>
        </w:rPr>
        <w:t>.</w:t>
      </w:r>
      <w:r w:rsidRPr="00F57826">
        <w:rPr>
          <w:sz w:val="12"/>
        </w:rPr>
        <w:t>¶</w:t>
      </w:r>
      <w:r w:rsidRPr="00F57826">
        <w:rPr>
          <w:sz w:val="16"/>
        </w:rPr>
        <w:t xml:space="preserve"> But again, I think, Frank, you raised a very good point in terms of the security measures that are needed in this interim, if you want to call it that, as we hopefully get some reform here in this area. Yes, we were mindful of that. Ted, you might want to be a little more specific in that regard. But I think you make the basic point of the need. I mean, you're right; about the 15 out of the top 20 and what's being developed overseas. </w:t>
      </w:r>
      <w:r w:rsidRPr="00F57826">
        <w:rPr>
          <w:rStyle w:val="StyleBoldUnderline"/>
          <w:highlight w:val="yellow"/>
        </w:rPr>
        <w:t>That underscores the need to get the best and brightest here and to keep them here</w:t>
      </w:r>
      <w:r w:rsidRPr="00F57826">
        <w:rPr>
          <w:sz w:val="16"/>
        </w:rPr>
        <w:t xml:space="preserve"> -- or, if they go back to their countries, at least they have a link here.</w:t>
      </w:r>
    </w:p>
    <w:p w:rsidR="009F6FEA" w:rsidRPr="00F57826" w:rsidRDefault="009F6FEA" w:rsidP="009F6FEA">
      <w:pPr>
        <w:rPr>
          <w:rStyle w:val="Heading4Char"/>
        </w:rPr>
      </w:pPr>
      <w:r w:rsidRPr="00F57826">
        <w:rPr>
          <w:rStyle w:val="Heading4Char"/>
        </w:rPr>
        <w:t>E.  CYBER-ATTACKS RISK A NUCLEAR CONFLICT</w:t>
      </w:r>
      <w:r>
        <w:t xml:space="preserve">.  </w:t>
      </w:r>
    </w:p>
    <w:p w:rsidR="009F6FEA" w:rsidRDefault="009F6FEA" w:rsidP="009F6FEA">
      <w:pPr>
        <w:ind w:left="720"/>
      </w:pPr>
      <w:r>
        <w:t xml:space="preserve">Sean </w:t>
      </w:r>
      <w:r w:rsidRPr="00F57826">
        <w:rPr>
          <w:rStyle w:val="StyleStyleBold12pt"/>
        </w:rPr>
        <w:t>Lawson</w:t>
      </w:r>
      <w:r>
        <w:t xml:space="preserve"> (PhD, expert in information-age warfare) May 13, 20</w:t>
      </w:r>
      <w:r w:rsidRPr="00F57826">
        <w:rPr>
          <w:rStyle w:val="StyleStyleBold12pt"/>
        </w:rPr>
        <w:t>09</w:t>
      </w:r>
      <w:r>
        <w:t>. Retrieved May 29, 2013 from www.seanlawson.net/?p=477</w:t>
      </w:r>
    </w:p>
    <w:p w:rsidR="009F6FEA" w:rsidRPr="00F57826" w:rsidRDefault="009F6FEA" w:rsidP="009F6FEA">
      <w:pPr>
        <w:rPr>
          <w:sz w:val="16"/>
        </w:rPr>
      </w:pPr>
      <w:r w:rsidRPr="00F57826">
        <w:rPr>
          <w:sz w:val="16"/>
        </w:rPr>
        <w:t xml:space="preserve">The reason, in part, is that </w:t>
      </w:r>
      <w:r w:rsidRPr="00F57826">
        <w:rPr>
          <w:rStyle w:val="StyleBoldUnderline"/>
          <w:highlight w:val="yellow"/>
        </w:rPr>
        <w:t>the U.S. defense community has increasingly come to see cyberspace as a “domain of warfare”</w:t>
      </w:r>
      <w:r w:rsidRPr="00F57826">
        <w:rPr>
          <w:rStyle w:val="StyleBoldUnderline"/>
        </w:rPr>
        <w:t xml:space="preserve"> </w:t>
      </w:r>
      <w:r w:rsidRPr="00F57826">
        <w:rPr>
          <w:sz w:val="16"/>
        </w:rPr>
        <w:t xml:space="preserve">equivalent to air, land, sea, and space. The definition of cyberspace as its own domain of warfare helps in its own right to blur the online/offline, physical-space/cyberspace boundary. But thinking logically about the potential consequences of this framing leads to some disconcerting conclusions. </w:t>
      </w:r>
      <w:r w:rsidRPr="00F57826">
        <w:rPr>
          <w:rStyle w:val="StyleBoldUnderline"/>
          <w:highlight w:val="yellow"/>
        </w:rPr>
        <w:t>If cyberspace is a domain of warfare, then it becomes possible to define “cyber attacks”</w:t>
      </w:r>
      <w:r w:rsidRPr="00F57826">
        <w:rPr>
          <w:sz w:val="16"/>
        </w:rPr>
        <w:t xml:space="preserve"> (whatever those may be said to entail) </w:t>
      </w:r>
      <w:r w:rsidRPr="00F57826">
        <w:rPr>
          <w:rStyle w:val="StyleBoldUnderline"/>
          <w:highlight w:val="yellow"/>
        </w:rPr>
        <w:t>as acts of war</w:t>
      </w:r>
      <w:r w:rsidRPr="00F57826">
        <w:rPr>
          <w:sz w:val="16"/>
        </w:rPr>
        <w:t xml:space="preserve">. But </w:t>
      </w:r>
      <w:r w:rsidRPr="00F57826">
        <w:rPr>
          <w:rStyle w:val="StyleBoldUnderline"/>
          <w:highlight w:val="yellow"/>
        </w:rPr>
        <w:t>what happens if the U.S. is attacked in any of the other domains? It retaliates.</w:t>
      </w:r>
      <w:r w:rsidRPr="00F57826">
        <w:rPr>
          <w:sz w:val="16"/>
        </w:rPr>
        <w:t xml:space="preserve"> But it usually does not respond only within the domain in which it was attacked. Rather, responses are typically “cross-domain responses”–i.e. a massive bombing on U.S. soil or vital U.S. interests abroad (e.g. think 9/11 or Pearl Harbor) might lead to air strikes against the attacker. Even more likely given a U.S. military “way of warfare” that emphasizes multidimensional, “joint” operations is a massive conventional (i.e. non-nuclear) response against the attacker in all domains (air, land, sea, space), simultaneously. The possibility of “kinetic action” in response to cyber attack, or as part of offensive U.S. cyber operations, is part of the current (2006) National Military Strategy for Cyberspace Operations [5]: </w:t>
      </w:r>
      <w:r w:rsidRPr="00F57826">
        <w:rPr>
          <w:rStyle w:val="StyleBoldUnderline"/>
          <w:highlight w:val="yellow"/>
        </w:rPr>
        <w:t>Of course, the possibility that a cyber attack on the U.S. could lead to a U.S. nuclear reply constitutes possibly the ultimate in “cross-domain response.” And while this may seem far fetched, it has not been ruled out by U.S. defense policy makers and is, in fact, implied in current U.S. defense policy documents</w:t>
      </w:r>
      <w:r w:rsidRPr="00F57826">
        <w:rPr>
          <w:sz w:val="16"/>
        </w:rPr>
        <w:t xml:space="preserve">. From the National Military Strategy of the United States (2004): “The term WMD/E relates to a broad range of adversary capabilities that pose potentially devastating impacts. WMD/E includes chemical, biological, radiological, nuclear, and enhanced high explosive weapons as well as other, more asymmetrical ‘weapons’. They may rely more on disruptive impact than destructive kinetic effects. For example, cyber attacks on US commercial information systems or attacks against transportation networks may have a greater economic or psychological effect than a relatively small release of a lethal agent.” [6] The authors of a 2009 National Academies of Science report on cyberwarfare respond to this by saying, “Coupled with the declaratory policy on nuclear weapons described earlier, this statement implies that the United States will regard certain kinds of cyberattacks against the United States as being in the same category as nuclear, biological, and chemical weapons, and thus that a nuclear response to certain kinds of cyberattacks (namely, cyberattacks with devastating impacts) may be possible. It also sets a relevant scale–a cyberattack that has an impact larger than that associated with a relatively small release of a lethal agent is regarded with the same or greater seriousness.” [7] </w:t>
      </w:r>
    </w:p>
    <w:p w:rsidR="009F6FEA" w:rsidRDefault="009F6FEA" w:rsidP="009F6FEA"/>
    <w:p w:rsidR="009F6FEA" w:rsidRDefault="009F6FEA" w:rsidP="009F6FEA">
      <w:r>
        <w:br w:type="page"/>
      </w:r>
    </w:p>
    <w:p w:rsidR="009F6FEA" w:rsidRDefault="009F6FEA" w:rsidP="009F6FEA">
      <w:pPr>
        <w:pStyle w:val="Heading3"/>
      </w:pPr>
      <w:bookmarkStart w:id="1" w:name="_Toc359703954"/>
      <w:r>
        <w:lastRenderedPageBreak/>
        <w:t>UQ:  Immigration Reform Will Pass Now</w:t>
      </w:r>
      <w:bookmarkEnd w:id="1"/>
    </w:p>
    <w:p w:rsidR="009F6FEA" w:rsidRDefault="009F6FEA" w:rsidP="009F6FEA">
      <w:pPr>
        <w:pStyle w:val="Heading4"/>
      </w:pPr>
      <w:r>
        <w:t>Immigration reform will pass now—Obama support is key.</w:t>
      </w:r>
    </w:p>
    <w:p w:rsidR="009F6FEA" w:rsidRDefault="009F6FEA" w:rsidP="009F6FEA">
      <w:pPr>
        <w:ind w:firstLine="360"/>
      </w:pPr>
      <w:r>
        <w:t xml:space="preserve">Jake </w:t>
      </w:r>
      <w:r w:rsidRPr="00F57826">
        <w:rPr>
          <w:rStyle w:val="StyleStyleBold12pt"/>
        </w:rPr>
        <w:t>Sherman</w:t>
      </w:r>
      <w:r>
        <w:t xml:space="preserve"> (staff writer) May 15, 20</w:t>
      </w:r>
      <w:r w:rsidRPr="00F57826">
        <w:rPr>
          <w:rStyle w:val="StyleStyleBold12pt"/>
        </w:rPr>
        <w:t>13</w:t>
      </w:r>
      <w:r>
        <w:t xml:space="preserve">.  Retrieved May 29, 2013 from </w:t>
      </w:r>
    </w:p>
    <w:p w:rsidR="009F6FEA" w:rsidRDefault="009F6FEA" w:rsidP="009F6FEA">
      <w:pPr>
        <w:ind w:firstLine="360"/>
      </w:pPr>
      <w:r>
        <w:t>http://www.politico.com/story/2013/05/obama-agenda-scandals-91451.html?hp=l1</w:t>
      </w:r>
    </w:p>
    <w:p w:rsidR="009F6FEA" w:rsidRPr="00F57826" w:rsidRDefault="009F6FEA" w:rsidP="009F6FEA">
      <w:pPr>
        <w:rPr>
          <w:sz w:val="16"/>
        </w:rPr>
      </w:pPr>
      <w:r w:rsidRPr="00F57826">
        <w:rPr>
          <w:sz w:val="16"/>
        </w:rPr>
        <w:t xml:space="preserve"> </w:t>
      </w:r>
      <w:r w:rsidRPr="00F57826">
        <w:rPr>
          <w:rStyle w:val="StyleBoldUnderline"/>
          <w:highlight w:val="yellow"/>
        </w:rPr>
        <w:t>“I think the conditions are ripe for the [immigration] bill to make it through. The president’s been very helpful</w:t>
      </w:r>
      <w:r w:rsidRPr="00F57826">
        <w:rPr>
          <w:sz w:val="16"/>
        </w:rPr>
        <w:t xml:space="preserve">. He’s been there when we’ve asked him to be, he’s laid low when we ask him, and I’ve got no complaints about the president and </w:t>
      </w:r>
      <w:r w:rsidRPr="00F57826">
        <w:rPr>
          <w:rStyle w:val="StyleBoldUnderline"/>
          <w:highlight w:val="yellow"/>
        </w:rPr>
        <w:t>I think he can be very helpful getting it over the finish line,”</w:t>
      </w:r>
      <w:r w:rsidRPr="00F57826">
        <w:rPr>
          <w:sz w:val="16"/>
        </w:rPr>
        <w:t xml:space="preserve"> said Sen. Lindsey Graham (R-S.C.), one of Obama’s chief Benghazi critics.</w:t>
      </w:r>
    </w:p>
    <w:p w:rsidR="009F6FEA" w:rsidRDefault="009F6FEA" w:rsidP="009F6FEA">
      <w:pPr>
        <w:pStyle w:val="Heading4"/>
      </w:pPr>
      <w:r>
        <w:t xml:space="preserve">Immigration reform legislation will pass in the present system.  </w:t>
      </w:r>
    </w:p>
    <w:p w:rsidR="009F6FEA" w:rsidRDefault="009F6FEA" w:rsidP="009F6FEA">
      <w:r>
        <w:t xml:space="preserve">Julianna </w:t>
      </w:r>
      <w:r w:rsidRPr="00654F84">
        <w:rPr>
          <w:rStyle w:val="StyleStyleBold12pt"/>
        </w:rPr>
        <w:t xml:space="preserve">Goldman </w:t>
      </w:r>
      <w:r>
        <w:t>(staff writer) May 23, 20</w:t>
      </w:r>
      <w:r w:rsidRPr="00654F84">
        <w:rPr>
          <w:rStyle w:val="StyleStyleBold12pt"/>
        </w:rPr>
        <w:t>13</w:t>
      </w:r>
      <w:r>
        <w:t xml:space="preserve">.  Retrieved May 29, 2013 from </w:t>
      </w:r>
    </w:p>
    <w:p w:rsidR="009F6FEA" w:rsidRDefault="009F6FEA" w:rsidP="009F6FEA">
      <w:r>
        <w:t>http://www.bloomberg.com/news/2013-05-24/obama-bully-pulpit-bullied-with-congress-probes-obscuring-agenda.html</w:t>
      </w:r>
    </w:p>
    <w:p w:rsidR="009F6FEA" w:rsidRDefault="009F6FEA" w:rsidP="009F6FEA">
      <w:r>
        <w:t>“</w:t>
      </w:r>
      <w:r w:rsidRPr="00654F84">
        <w:rPr>
          <w:rStyle w:val="StyleBoldUnderline"/>
          <w:highlight w:val="yellow"/>
        </w:rPr>
        <w:t>The immigration bill’s about the only thing that’s going to get done,” said Jim Manley, a former aide to Senate Majority Leader Harry Reid</w:t>
      </w:r>
      <w:r>
        <w:t>, a Nevada Democrat.¶ On May 16, the Republican-leaning Heritage Action for America sent a letter to House Speaker John Boehner and Majority Leader Eric Cantor urging them to keep the focus on the administration’s actions on Benghazi and the IRS, saying they underscore the need for smaller government.</w:t>
      </w:r>
    </w:p>
    <w:p w:rsidR="009F6FEA" w:rsidRDefault="009F6FEA" w:rsidP="009F6FEA">
      <w:pPr>
        <w:pStyle w:val="Heading4"/>
      </w:pPr>
      <w:r>
        <w:t>Immigration reform will pass now.</w:t>
      </w:r>
    </w:p>
    <w:p w:rsidR="009F6FEA" w:rsidRDefault="009F6FEA" w:rsidP="009F6FEA">
      <w:r w:rsidRPr="00654F84">
        <w:rPr>
          <w:rStyle w:val="StyleStyleBold12pt"/>
        </w:rPr>
        <w:t>NPR</w:t>
      </w:r>
      <w:r>
        <w:t>, May 14, 20</w:t>
      </w:r>
      <w:r w:rsidRPr="00654F84">
        <w:rPr>
          <w:rStyle w:val="StyleStyleBold12pt"/>
        </w:rPr>
        <w:t>13</w:t>
      </w:r>
      <w:r>
        <w:t xml:space="preserve">.  Retrieved May 29, 2013 from </w:t>
      </w:r>
    </w:p>
    <w:p w:rsidR="009F6FEA" w:rsidRDefault="009F6FEA" w:rsidP="009F6FEA">
      <w:r>
        <w:t>http://www.npr.org/blogs/itsallpolitics/2013/05/14/183912123/controversies-risk-starving-obamas-agenda-of-air</w:t>
      </w:r>
    </w:p>
    <w:p w:rsidR="009F6FEA" w:rsidRDefault="009F6FEA" w:rsidP="009F6FEA">
      <w:r>
        <w:t xml:space="preserve">“Nope, we’ve got to do our job,” said Sen. Dick Durbin (D-Ill.). “We know the president supports us and wants to see immigration reform and we have a lot of work to do on Capitol Hill before it reaches the president’s level of decision.”¶ </w:t>
      </w:r>
      <w:r w:rsidRPr="00654F84">
        <w:rPr>
          <w:rStyle w:val="StyleBoldUnderline"/>
          <w:highlight w:val="yellow"/>
        </w:rPr>
        <w:t>On immigration,</w:t>
      </w:r>
      <w:r>
        <w:t xml:space="preserve"> Sen. John </w:t>
      </w:r>
      <w:r w:rsidRPr="00654F84">
        <w:rPr>
          <w:rStyle w:val="StyleBoldUnderline"/>
          <w:highlight w:val="yellow"/>
        </w:rPr>
        <w:t>McCain</w:t>
      </w:r>
      <w:r>
        <w:t xml:space="preserve"> (R-Ariz.) </w:t>
      </w:r>
      <w:r w:rsidRPr="00654F84">
        <w:rPr>
          <w:rStyle w:val="StyleBoldUnderline"/>
          <w:highlight w:val="yellow"/>
        </w:rPr>
        <w:t>said he is “not concerned at all.”¶ “Not in the slightest. It’s too big, too important an issue</w:t>
      </w:r>
      <w:r>
        <w:t xml:space="preserve"> and people are separating it,” McCain said. “</w:t>
      </w:r>
      <w:r w:rsidRPr="00654F84">
        <w:rPr>
          <w:rStyle w:val="StyleBoldUnderline"/>
          <w:highlight w:val="yellow"/>
        </w:rPr>
        <w:t>They’re moving forward with the markup. They’ll have it finished and they’ll plan on bringing it to the floor.”</w:t>
      </w:r>
    </w:p>
    <w:p w:rsidR="009F6FEA" w:rsidRDefault="009F6FEA" w:rsidP="009F6FEA">
      <w:pPr>
        <w:pStyle w:val="Heading4"/>
      </w:pPr>
      <w:r>
        <w:t xml:space="preserve">Scandals will not affect the ability to pass immigration reform.  </w:t>
      </w:r>
    </w:p>
    <w:p w:rsidR="009F6FEA" w:rsidRDefault="009F6FEA" w:rsidP="009F6FEA">
      <w:r>
        <w:t xml:space="preserve">Jim </w:t>
      </w:r>
      <w:r w:rsidRPr="00654F84">
        <w:rPr>
          <w:rStyle w:val="StyleStyleBold12pt"/>
        </w:rPr>
        <w:t>Malone,</w:t>
      </w:r>
      <w:r>
        <w:t xml:space="preserve"> (staff writer) May 16, 20</w:t>
      </w:r>
      <w:r w:rsidRPr="00654F84">
        <w:rPr>
          <w:rStyle w:val="StyleStyleBold12pt"/>
        </w:rPr>
        <w:t>13</w:t>
      </w:r>
      <w:r>
        <w:t xml:space="preserve">.  Retrieved May 29, 2013 from </w:t>
      </w:r>
    </w:p>
    <w:p w:rsidR="009F6FEA" w:rsidRDefault="009F6FEA" w:rsidP="009F6FEA">
      <w:r>
        <w:t>http://www.voanews.com/content/controversies-threaten-to-derail-obama-agenda/1662489.html</w:t>
      </w:r>
    </w:p>
    <w:p w:rsidR="009F6FEA" w:rsidRPr="00654F84" w:rsidRDefault="009F6FEA" w:rsidP="009F6FEA">
      <w:pPr>
        <w:rPr>
          <w:rStyle w:val="StyleBoldUnderline"/>
        </w:rPr>
      </w:pPr>
      <w:r w:rsidRPr="00654F84">
        <w:rPr>
          <w:rStyle w:val="StyleBoldUnderline"/>
          <w:highlight w:val="yellow"/>
        </w:rPr>
        <w:t>The scandals are a distraction for the president, said Fortier, but not necessarily crippling</w:t>
      </w:r>
      <w:r>
        <w:t>.¶ “</w:t>
      </w:r>
      <w:r w:rsidRPr="00654F84">
        <w:rPr>
          <w:rStyle w:val="StyleBoldUnderline"/>
          <w:highlight w:val="yellow"/>
        </w:rPr>
        <w:t>The agenda that he has now is one that has to get the agreement of both parties, and I think the scandal might be somewhat broadly hurtful to him but is not going to damage him if both parties see some value in working together on some of these issues,”</w:t>
      </w:r>
      <w:r w:rsidRPr="00654F84">
        <w:rPr>
          <w:rStyle w:val="StyleBoldUnderline"/>
        </w:rPr>
        <w:t xml:space="preserve"> </w:t>
      </w:r>
      <w:r>
        <w:t xml:space="preserve">he said.¶ </w:t>
      </w:r>
      <w:r w:rsidRPr="00654F84">
        <w:rPr>
          <w:rStyle w:val="StyleBoldUnderline"/>
          <w:highlight w:val="yellow"/>
        </w:rPr>
        <w:t>Fortier adds that one of those issues that still may draw bipartisan support is immigration reform.</w:t>
      </w:r>
    </w:p>
    <w:p w:rsidR="009F6FEA" w:rsidRDefault="009F6FEA" w:rsidP="009F6FEA"/>
    <w:p w:rsidR="009F6FEA" w:rsidRDefault="009F6FEA" w:rsidP="009F6FEA">
      <w:pPr>
        <w:pStyle w:val="Heading4"/>
      </w:pPr>
      <w:r>
        <w:t>Current scandals won’t hurt Obama’s ability to pass immigration reform.</w:t>
      </w:r>
    </w:p>
    <w:p w:rsidR="009F6FEA" w:rsidRDefault="009F6FEA" w:rsidP="009F6FEA">
      <w:r>
        <w:t xml:space="preserve">Jordan </w:t>
      </w:r>
      <w:r w:rsidRPr="00654F84">
        <w:rPr>
          <w:rStyle w:val="StyleStyleBold12pt"/>
        </w:rPr>
        <w:t>Fabian,</w:t>
      </w:r>
      <w:r>
        <w:t xml:space="preserve"> (staff writer) May 17, 20</w:t>
      </w:r>
      <w:r w:rsidRPr="00654F84">
        <w:rPr>
          <w:rStyle w:val="StyleStyleBold12pt"/>
        </w:rPr>
        <w:t>13</w:t>
      </w:r>
      <w:r>
        <w:t>.  Retrieved May 29, 2013 from http://abcnews.go.com/ABC_Univision/Politics/immigration-reform-survive-president-obamas-scandals/story?id=19203730</w:t>
      </w:r>
    </w:p>
    <w:p w:rsidR="009F6FEA" w:rsidRPr="00654F84" w:rsidRDefault="009F6FEA" w:rsidP="009F6FEA">
      <w:pPr>
        <w:rPr>
          <w:rStyle w:val="StyleBoldUnderline"/>
        </w:rPr>
      </w:pPr>
      <w:r w:rsidRPr="00654F84">
        <w:rPr>
          <w:rStyle w:val="StyleBoldUnderline"/>
          <w:highlight w:val="yellow"/>
        </w:rPr>
        <w:t>The trio of scandals facing President Obama have many in Washington asking whether this marks the beginning of the end for his legislative agenda.¶ An issue such as tax reform might be impeded</w:t>
      </w:r>
      <w:r>
        <w:t xml:space="preserve"> </w:t>
      </w:r>
      <w:r>
        <w:lastRenderedPageBreak/>
        <w:t xml:space="preserve">considering that the Internal Revenue Service is at the center of one of the scandals. </w:t>
      </w:r>
      <w:r w:rsidRPr="00654F84">
        <w:rPr>
          <w:rStyle w:val="StyleBoldUnderline"/>
          <w:highlight w:val="yellow"/>
        </w:rPr>
        <w:t>But an initiative that could emerge unscathed, or even strengthened, is immigration reform.¶ Before the scandals, immigration appeared to be the item on Obama's second-term agenda that seemed likeliest to pass through Congress.</w:t>
      </w:r>
      <w:r>
        <w:t xml:space="preserve"> Deep fault lines have developed between both parties on issues like gun control, the deficit, and debt reduction. </w:t>
      </w:r>
      <w:r w:rsidRPr="00654F84">
        <w:rPr>
          <w:rStyle w:val="StyleBoldUnderline"/>
          <w:highlight w:val="yellow"/>
        </w:rPr>
        <w:t>But on immigration, there is strong political incentive for GOP leaders in Washington to join in the effort to pass a bill. And the scandals haven't changed that.</w:t>
      </w:r>
    </w:p>
    <w:p w:rsidR="009F6FEA" w:rsidRDefault="009F6FEA" w:rsidP="009F6FEA">
      <w:pPr>
        <w:pStyle w:val="Heading4"/>
      </w:pPr>
      <w:r>
        <w:t>Despite scandals, immigration reform is chugging ahead.</w:t>
      </w:r>
    </w:p>
    <w:p w:rsidR="009F6FEA" w:rsidRDefault="009F6FEA" w:rsidP="009F6FEA">
      <w:r>
        <w:t xml:space="preserve">Jordan </w:t>
      </w:r>
      <w:r w:rsidRPr="00654F84">
        <w:rPr>
          <w:rStyle w:val="StyleStyleBold12pt"/>
        </w:rPr>
        <w:t>Fabian,</w:t>
      </w:r>
      <w:r>
        <w:t xml:space="preserve"> (staff writer) May 17, 20</w:t>
      </w:r>
      <w:r w:rsidRPr="00654F84">
        <w:rPr>
          <w:rStyle w:val="StyleStyleBold12pt"/>
        </w:rPr>
        <w:t>13</w:t>
      </w:r>
      <w:r>
        <w:t>.  Retrieved May 29, 2013 from http://abcnews.go.com/ABC_Univision/Politics/immigration-reform-survive-president-obamas-scandals/story?id=19203730</w:t>
      </w:r>
    </w:p>
    <w:p w:rsidR="009F6FEA" w:rsidRDefault="009F6FEA" w:rsidP="009F6FEA">
      <w:r w:rsidRPr="00654F84">
        <w:rPr>
          <w:rStyle w:val="StyleBoldUnderline"/>
          <w:highlight w:val="yellow"/>
        </w:rPr>
        <w:t>Although it's only been a few days since the scandals have overtaken the political atmosphere in Washington, developments on immigration have quietly chugged along. A bipartisan group in the House announced Thursday evening they have reached a deal in principle on a comprehensive bill</w:t>
      </w:r>
      <w:r w:rsidRPr="00654F84">
        <w:rPr>
          <w:rStyle w:val="StyleBoldUnderline"/>
        </w:rPr>
        <w:t xml:space="preserve"> </w:t>
      </w:r>
      <w:r>
        <w:t xml:space="preserve">after four years of on-again, off-again talks. And in just three markup sessions, the Senate Judiciary Committee has considered 82 of the 300 amendments offered by its members, over a quarter of the total.¶ </w:t>
      </w:r>
      <w:r w:rsidRPr="00654F84">
        <w:rPr>
          <w:rStyle w:val="StyleBoldUnderline"/>
          <w:highlight w:val="yellow"/>
        </w:rPr>
        <w:t>Supporters and opponents of the bill believe that the immigration reform effort can make it through the scandal-obsessed environment in Washington.</w:t>
      </w:r>
    </w:p>
    <w:p w:rsidR="009F6FEA" w:rsidRDefault="009F6FEA" w:rsidP="009F6FEA">
      <w:pPr>
        <w:pStyle w:val="Heading4"/>
      </w:pPr>
      <w:r>
        <w:t xml:space="preserve">Enough general agreement exists to pass immigration reform now.  </w:t>
      </w:r>
    </w:p>
    <w:p w:rsidR="009F6FEA" w:rsidRDefault="009F6FEA" w:rsidP="009F6FEA">
      <w:r>
        <w:t xml:space="preserve">Lynn </w:t>
      </w:r>
      <w:r w:rsidRPr="00654F84">
        <w:rPr>
          <w:rStyle w:val="StyleStyleBold12pt"/>
        </w:rPr>
        <w:t>Sweet</w:t>
      </w:r>
      <w:r>
        <w:t>, (staff writer) May 27, 20</w:t>
      </w:r>
      <w:r w:rsidRPr="00654F84">
        <w:rPr>
          <w:rStyle w:val="StyleStyleBold12pt"/>
        </w:rPr>
        <w:t>13</w:t>
      </w:r>
      <w:r>
        <w:t xml:space="preserve">.  Retrieved May 29, 2013 from </w:t>
      </w:r>
    </w:p>
    <w:p w:rsidR="009F6FEA" w:rsidRDefault="009F6FEA" w:rsidP="009F6FEA">
      <w:r>
        <w:t>http://www.suntimes.com/news/sweet/20378242-452/lynn-sweet-immigration-reform-deal-could-pass-by-august-nancy-pelosi-says.html</w:t>
      </w:r>
    </w:p>
    <w:p w:rsidR="009F6FEA" w:rsidRPr="00654F84" w:rsidRDefault="009F6FEA" w:rsidP="009F6FEA">
      <w:pPr>
        <w:rPr>
          <w:rStyle w:val="StyleBoldUnderline"/>
        </w:rPr>
      </w:pPr>
      <w:r>
        <w:t xml:space="preserve">WASHINGTON — House Democratic Leader Nancy Pelosi (D-Calif.), who hits Chicago this week along with President Barack Obama for fund-raising events to benefit Illinois House Democrats, told me Monday that </w:t>
      </w:r>
      <w:r w:rsidRPr="00654F84">
        <w:rPr>
          <w:rStyle w:val="StyleBoldUnderline"/>
          <w:highlight w:val="yellow"/>
        </w:rPr>
        <w:t>there is enough “general agreement” on bipartisan immigration reform for a measure to pass — and she laid out an aggressive timetable, saying a bill could be sent to Obama to sign by August.</w:t>
      </w:r>
    </w:p>
    <w:p w:rsidR="009F6FEA" w:rsidRDefault="009F6FEA" w:rsidP="009F6FEA"/>
    <w:p w:rsidR="009F6FEA" w:rsidRDefault="009F6FEA" w:rsidP="009F6FEA">
      <w:pPr>
        <w:pStyle w:val="Heading4"/>
      </w:pPr>
      <w:r>
        <w:t xml:space="preserve">The House and Senate can reconcile the immigration bill.  </w:t>
      </w:r>
    </w:p>
    <w:p w:rsidR="009F6FEA" w:rsidRDefault="009F6FEA" w:rsidP="009F6FEA">
      <w:r>
        <w:t xml:space="preserve">Lynn </w:t>
      </w:r>
      <w:r w:rsidRPr="00654F84">
        <w:rPr>
          <w:rStyle w:val="StyleStyleBold12pt"/>
        </w:rPr>
        <w:t>Sweet</w:t>
      </w:r>
      <w:r>
        <w:t>, (staff writer) May 27, 20</w:t>
      </w:r>
      <w:r w:rsidRPr="00654F84">
        <w:rPr>
          <w:rStyle w:val="StyleStyleBold12pt"/>
        </w:rPr>
        <w:t>13</w:t>
      </w:r>
      <w:r>
        <w:t xml:space="preserve">.  Retrieved May 29, 2013 from </w:t>
      </w:r>
    </w:p>
    <w:p w:rsidR="009F6FEA" w:rsidRDefault="009F6FEA" w:rsidP="009F6FEA">
      <w:r>
        <w:t>http://www.suntimes.com/news/sweet/20378242-452/lynn-sweet-immigration-reform-deal-could-pass-by-august-nancy-pelosi-says.html</w:t>
      </w:r>
    </w:p>
    <w:p w:rsidR="009F6FEA" w:rsidRPr="00654F84" w:rsidRDefault="009F6FEA" w:rsidP="009F6FEA">
      <w:pPr>
        <w:rPr>
          <w:rStyle w:val="StyleBoldUnderline"/>
        </w:rPr>
      </w:pPr>
      <w:r w:rsidRPr="00654F84">
        <w:rPr>
          <w:rStyle w:val="StyleBoldUnderline"/>
          <w:highlight w:val="yellow"/>
        </w:rPr>
        <w:t>As for immigration, Pelosi is optimistic that obstacles that may loom large now can be bridged — after the House and Senate pass their own bills and the two chambers come together to reconcile the different versions.</w:t>
      </w:r>
    </w:p>
    <w:p w:rsidR="009F6FEA" w:rsidRDefault="009F6FEA" w:rsidP="009F6FEA"/>
    <w:p w:rsidR="009F6FEA" w:rsidRDefault="009F6FEA" w:rsidP="009F6FEA">
      <w:pPr>
        <w:pStyle w:val="Heading4"/>
      </w:pPr>
      <w:r>
        <w:t xml:space="preserve">Immigration reform is Obama’s best hope for a major second term accomplishment.  </w:t>
      </w:r>
    </w:p>
    <w:p w:rsidR="009F6FEA" w:rsidRDefault="009F6FEA" w:rsidP="009F6FEA">
      <w:r>
        <w:t xml:space="preserve">Russell </w:t>
      </w:r>
      <w:r w:rsidRPr="00654F84">
        <w:rPr>
          <w:rStyle w:val="StyleStyleBold12pt"/>
        </w:rPr>
        <w:t>Berman</w:t>
      </w:r>
      <w:r>
        <w:t>, (staff writer) May 5, 20</w:t>
      </w:r>
      <w:r w:rsidRPr="00654F84">
        <w:rPr>
          <w:rStyle w:val="StyleStyleBold12pt"/>
        </w:rPr>
        <w:t>13</w:t>
      </w:r>
      <w:r>
        <w:t xml:space="preserve">.  Retrieved May 29, 2013 from </w:t>
      </w:r>
    </w:p>
    <w:p w:rsidR="009F6FEA" w:rsidRDefault="009F6FEA" w:rsidP="009F6FEA">
      <w:r>
        <w:t>http://thehill.com/homenews/senate/297703-immigration-reform-hits-crucial-stage-in-senate-</w:t>
      </w:r>
    </w:p>
    <w:p w:rsidR="009F6FEA" w:rsidRDefault="009F6FEA" w:rsidP="009F6FEA">
      <w:r w:rsidRPr="00654F84">
        <w:rPr>
          <w:rStyle w:val="StyleBoldUnderline"/>
          <w:highlight w:val="yellow"/>
        </w:rPr>
        <w:t>For President Obama, immigration reform remains his best hope for a major legislative achievement in his second term.</w:t>
      </w:r>
      <w:r>
        <w:t xml:space="preserve"> He has watched the Senate block his push for new gun restrictions, and his meetings with Senate Republicans on the budget have yet to yield a significant breakthrough.</w:t>
      </w:r>
    </w:p>
    <w:p w:rsidR="009F6FEA" w:rsidRDefault="009F6FEA" w:rsidP="009F6FEA">
      <w:pPr>
        <w:pStyle w:val="Heading4"/>
      </w:pPr>
      <w:r>
        <w:lastRenderedPageBreak/>
        <w:t xml:space="preserve">Immigration reform will pass in 2013. </w:t>
      </w:r>
    </w:p>
    <w:p w:rsidR="009F6FEA" w:rsidRDefault="009F6FEA" w:rsidP="009F6FEA">
      <w:r>
        <w:t xml:space="preserve">Russell </w:t>
      </w:r>
      <w:r w:rsidRPr="00654F84">
        <w:rPr>
          <w:rStyle w:val="StyleStyleBold12pt"/>
        </w:rPr>
        <w:t>Berman</w:t>
      </w:r>
      <w:r>
        <w:t>, (staff writer) May 5, 20</w:t>
      </w:r>
      <w:r w:rsidRPr="00654F84">
        <w:rPr>
          <w:rStyle w:val="StyleStyleBold12pt"/>
        </w:rPr>
        <w:t>13</w:t>
      </w:r>
      <w:r>
        <w:t xml:space="preserve">.  Retrieved May 29, 2013 from </w:t>
      </w:r>
    </w:p>
    <w:p w:rsidR="009F6FEA" w:rsidRDefault="009F6FEA" w:rsidP="009F6FEA">
      <w:r>
        <w:t>http://thehill.com/homenews/senate/297703-immigration-reform-hits-crucial-stage-in-senate-</w:t>
      </w:r>
    </w:p>
    <w:p w:rsidR="009F6FEA" w:rsidRPr="00654F84" w:rsidRDefault="009F6FEA" w:rsidP="009F6FEA">
      <w:pPr>
        <w:rPr>
          <w:rStyle w:val="StyleBoldUnderline"/>
        </w:rPr>
      </w:pPr>
      <w:r>
        <w:t>During a speech in Mexico City on Friday</w:t>
      </w:r>
      <w:r w:rsidRPr="00654F84">
        <w:rPr>
          <w:rStyle w:val="StyleBoldUnderline"/>
          <w:highlight w:val="yellow"/>
        </w:rPr>
        <w:t>, Obama said he was “absolutely convinced” immigration reform could get done in 2013.</w:t>
      </w:r>
    </w:p>
    <w:p w:rsidR="009F6FEA" w:rsidRDefault="009F6FEA" w:rsidP="009F6FEA">
      <w:pPr>
        <w:pStyle w:val="Heading4"/>
      </w:pPr>
      <w:r>
        <w:t xml:space="preserve">There is optimism that immigration reform will pass this year.  </w:t>
      </w:r>
    </w:p>
    <w:p w:rsidR="009F6FEA" w:rsidRDefault="009F6FEA" w:rsidP="009F6FEA">
      <w:r>
        <w:t xml:space="preserve">Michael </w:t>
      </w:r>
      <w:r w:rsidRPr="000A3F9C">
        <w:rPr>
          <w:rStyle w:val="StyleStyleBold12pt"/>
        </w:rPr>
        <w:t>O'Brien</w:t>
      </w:r>
      <w:r>
        <w:t>, (staff writer) May 2, 20</w:t>
      </w:r>
      <w:r w:rsidRPr="000A3F9C">
        <w:rPr>
          <w:rStyle w:val="StyleStyleBold12pt"/>
        </w:rPr>
        <w:t>13</w:t>
      </w:r>
      <w:r>
        <w:t xml:space="preserve">.  Retrieved May 29, 2013 from </w:t>
      </w:r>
    </w:p>
    <w:p w:rsidR="009F6FEA" w:rsidRDefault="009F6FEA" w:rsidP="009F6FEA">
      <w:r>
        <w:t>http://firstread.nbcnews.com/_news/2013/05/02/18023911-obama-warns-congress-not-to-delay-on-immigration-reform?lite</w:t>
      </w:r>
    </w:p>
    <w:p w:rsidR="009F6FEA" w:rsidRDefault="009F6FEA" w:rsidP="009F6FEA">
      <w:r w:rsidRPr="000A3F9C">
        <w:rPr>
          <w:rStyle w:val="StyleBoldUnderline"/>
        </w:rPr>
        <w:t xml:space="preserve"> </w:t>
      </w:r>
      <w:r w:rsidRPr="000A3F9C">
        <w:rPr>
          <w:rStyle w:val="StyleBoldUnderline"/>
          <w:highlight w:val="yellow"/>
        </w:rPr>
        <w:t>The president, following a meeting with Mexican President Enrique Peña Nieto, said that he remained “optimistic” that Congress could produce a comprehensive immigration reform law this year</w:t>
      </w:r>
      <w:r>
        <w:t xml:space="preserve"> – an issue of particular importance to millions of Mexicans and Mexican-Americans residing in the United States.</w:t>
      </w:r>
    </w:p>
    <w:p w:rsidR="009F6FEA" w:rsidRDefault="009F6FEA" w:rsidP="009F6FEA"/>
    <w:p w:rsidR="009F6FEA" w:rsidRDefault="009F6FEA" w:rsidP="009F6FEA">
      <w:pPr>
        <w:pStyle w:val="Heading4"/>
      </w:pPr>
      <w:r>
        <w:t xml:space="preserve">Immigration reform can become a reality this year.  </w:t>
      </w:r>
    </w:p>
    <w:p w:rsidR="009F6FEA" w:rsidRDefault="009F6FEA" w:rsidP="009F6FEA">
      <w:r>
        <w:t xml:space="preserve">Jake </w:t>
      </w:r>
      <w:r w:rsidRPr="000A3F9C">
        <w:rPr>
          <w:rStyle w:val="StyleStyleBold12pt"/>
        </w:rPr>
        <w:t>Miller</w:t>
      </w:r>
      <w:r>
        <w:t xml:space="preserve"> (staff writer) May 4, 20</w:t>
      </w:r>
      <w:r w:rsidRPr="000A3F9C">
        <w:rPr>
          <w:rStyle w:val="StyleStyleBold12pt"/>
        </w:rPr>
        <w:t>13</w:t>
      </w:r>
      <w:r>
        <w:t xml:space="preserve">.  Retrieved May 29, 2013 from </w:t>
      </w:r>
    </w:p>
    <w:p w:rsidR="009F6FEA" w:rsidRDefault="009F6FEA" w:rsidP="009F6FEA">
      <w:r>
        <w:t>http://www.cbsnews.com/8301-250_162-57582886/obama-no-reason-immigration-reform-cant-pass/</w:t>
      </w:r>
    </w:p>
    <w:p w:rsidR="009F6FEA" w:rsidRDefault="009F6FEA" w:rsidP="009F6FEA">
      <w:r>
        <w:t>"</w:t>
      </w:r>
      <w:r w:rsidRPr="000A3F9C">
        <w:rPr>
          <w:rStyle w:val="StyleBoldUnderline"/>
          <w:highlight w:val="yellow"/>
        </w:rPr>
        <w:t>In recent weeks, we've seen a common-sense immigration reform bill introduced in the Senate</w:t>
      </w:r>
      <w:r>
        <w:t xml:space="preserve">," the president said, referring to a bipartisan reform package devised by a "gang of eight" senators.¶ </w:t>
      </w:r>
      <w:r w:rsidRPr="000A3F9C">
        <w:rPr>
          <w:rStyle w:val="StyleBoldUnderline"/>
          <w:highlight w:val="yellow"/>
        </w:rPr>
        <w:t>That bill,</w:t>
      </w:r>
      <w:r>
        <w:t xml:space="preserve"> Mr. Obama said</w:t>
      </w:r>
      <w:r w:rsidRPr="000A3F9C">
        <w:rPr>
          <w:rStyle w:val="StyleBoldUnderline"/>
          <w:highlight w:val="yellow"/>
        </w:rPr>
        <w:t>, contains "common-sense steps that a majority of Americans support. So there's no reason that immigration reform can't become a reality this year</w:t>
      </w:r>
      <w:r>
        <w:t>."</w:t>
      </w:r>
    </w:p>
    <w:p w:rsidR="009F6FEA" w:rsidRDefault="009F6FEA" w:rsidP="009F6FEA"/>
    <w:p w:rsidR="009F6FEA" w:rsidRDefault="009F6FEA" w:rsidP="009F6FEA"/>
    <w:p w:rsidR="009F6FEA" w:rsidRDefault="009F6FEA" w:rsidP="009F6FEA"/>
    <w:p w:rsidR="009F6FEA" w:rsidRDefault="009F6FEA" w:rsidP="009F6FEA">
      <w:r>
        <w:br w:type="page"/>
      </w:r>
    </w:p>
    <w:p w:rsidR="009F6FEA" w:rsidRDefault="009F6FEA" w:rsidP="009F6FEA">
      <w:pPr>
        <w:pStyle w:val="Heading3"/>
      </w:pPr>
      <w:bookmarkStart w:id="2" w:name="_Toc359703955"/>
      <w:r>
        <w:lastRenderedPageBreak/>
        <w:t>UQ:  Obama has capital now</w:t>
      </w:r>
      <w:r>
        <w:t> </w:t>
      </w:r>
      <w:bookmarkEnd w:id="2"/>
    </w:p>
    <w:p w:rsidR="009F6FEA" w:rsidRDefault="009F6FEA" w:rsidP="009F6FEA">
      <w:pPr>
        <w:pStyle w:val="Heading4"/>
      </w:pPr>
      <w:r>
        <w:t xml:space="preserve">Obama is strong politically in the present system.  </w:t>
      </w:r>
    </w:p>
    <w:p w:rsidR="009F6FEA" w:rsidRDefault="009F6FEA" w:rsidP="009F6FEA">
      <w:r>
        <w:t xml:space="preserve">Julianna </w:t>
      </w:r>
      <w:r w:rsidRPr="000A3F9C">
        <w:rPr>
          <w:rStyle w:val="StyleStyleBold12pt"/>
        </w:rPr>
        <w:t>Goldman</w:t>
      </w:r>
      <w:r>
        <w:t xml:space="preserve"> (staff writer) May 23, 20</w:t>
      </w:r>
      <w:r w:rsidRPr="000A3F9C">
        <w:rPr>
          <w:rStyle w:val="StyleStyleBold12pt"/>
        </w:rPr>
        <w:t>13</w:t>
      </w:r>
      <w:r>
        <w:t xml:space="preserve">.  Retrieved May 29, 2013 from </w:t>
      </w:r>
    </w:p>
    <w:p w:rsidR="009F6FEA" w:rsidRDefault="009F6FEA" w:rsidP="009F6FEA">
      <w:r>
        <w:t>http://www.bloomberg.com/news/2013-05-24/obama-bully-pulpit-bullied-with-congress-probes-obscuring-agenda.html</w:t>
      </w:r>
    </w:p>
    <w:p w:rsidR="009F6FEA" w:rsidRPr="000A3F9C" w:rsidRDefault="009F6FEA" w:rsidP="009F6FEA">
      <w:pPr>
        <w:rPr>
          <w:sz w:val="16"/>
        </w:rPr>
      </w:pPr>
      <w:r w:rsidRPr="000A3F9C">
        <w:rPr>
          <w:sz w:val="16"/>
        </w:rPr>
        <w:t>Because of the schedule, it would be difficult to give what his aides call a circuit-breaker speech before July 4. The calendar itself may help. Congress begins its Memorial Day recess next week. Obama travels to Northern Ireland and Berlin in mid-June and within days of returning will head off to Africa until July 3.</w:t>
      </w:r>
      <w:r w:rsidRPr="000A3F9C">
        <w:rPr>
          <w:sz w:val="12"/>
        </w:rPr>
        <w:t>¶</w:t>
      </w:r>
      <w:r w:rsidRPr="000A3F9C">
        <w:rPr>
          <w:sz w:val="16"/>
        </w:rPr>
        <w:t xml:space="preserve"> </w:t>
      </w:r>
      <w:r w:rsidRPr="000A3F9C">
        <w:rPr>
          <w:rStyle w:val="StyleBoldUnderline"/>
          <w:highlight w:val="yellow"/>
        </w:rPr>
        <w:t>For now, he’s buoyed by an improving economy, steady approval ratings and polls that show the American public’s interest in the controversies are limited.</w:t>
      </w:r>
      <w:r w:rsidRPr="000A3F9C">
        <w:rPr>
          <w:rStyle w:val="StyleBoldUnderline"/>
          <w:b w:val="0"/>
          <w:sz w:val="12"/>
          <w:highlight w:val="yellow"/>
          <w:u w:val="none"/>
        </w:rPr>
        <w:t>¶</w:t>
      </w:r>
      <w:r w:rsidRPr="000A3F9C">
        <w:rPr>
          <w:rStyle w:val="StyleBoldUnderline"/>
          <w:highlight w:val="yellow"/>
        </w:rPr>
        <w:t xml:space="preserve"> The nation’s unemployment rate dropped</w:t>
      </w:r>
      <w:r w:rsidRPr="000A3F9C">
        <w:rPr>
          <w:sz w:val="16"/>
        </w:rPr>
        <w:t xml:space="preserve"> to 7.5 percent in April from 7.9 percent at the beginning of the year. </w:t>
      </w:r>
      <w:r w:rsidRPr="000A3F9C">
        <w:rPr>
          <w:rStyle w:val="StyleBoldUnderline"/>
          <w:highlight w:val="yellow"/>
        </w:rPr>
        <w:t>The stock market has risen to record highs</w:t>
      </w:r>
      <w:r w:rsidRPr="000A3F9C">
        <w:rPr>
          <w:sz w:val="16"/>
        </w:rPr>
        <w:t>, with the Standard &amp; Poor’s 500 Index (SPX) up more than 15 percent this year.</w:t>
      </w:r>
      <w:r w:rsidRPr="000A3F9C">
        <w:rPr>
          <w:sz w:val="12"/>
        </w:rPr>
        <w:t>¶</w:t>
      </w:r>
      <w:r w:rsidRPr="000A3F9C">
        <w:rPr>
          <w:sz w:val="16"/>
        </w:rPr>
        <w:t xml:space="preserve"> Americans are more interested in reports about the economy than they are about the IRS, Benghazi or the Justice Department’s actions, according to a survey released May 20 by the Pew Research Center.</w:t>
      </w:r>
      <w:r w:rsidRPr="000A3F9C">
        <w:rPr>
          <w:sz w:val="12"/>
        </w:rPr>
        <w:t>¶</w:t>
      </w:r>
      <w:r w:rsidRPr="000A3F9C">
        <w:rPr>
          <w:sz w:val="16"/>
        </w:rPr>
        <w:t xml:space="preserve"> Affecting Agenda</w:t>
      </w:r>
      <w:r w:rsidRPr="000A3F9C">
        <w:rPr>
          <w:sz w:val="12"/>
        </w:rPr>
        <w:t>¶</w:t>
      </w:r>
      <w:r w:rsidRPr="000A3F9C">
        <w:rPr>
          <w:sz w:val="16"/>
        </w:rPr>
        <w:t xml:space="preserve"> Still, while most Americans back Obama’s job performance, an overwhelming majority say the probes will have an impact on his agenda.</w:t>
      </w:r>
      <w:r w:rsidRPr="000A3F9C">
        <w:rPr>
          <w:sz w:val="12"/>
        </w:rPr>
        <w:t>¶</w:t>
      </w:r>
      <w:r w:rsidRPr="000A3F9C">
        <w:rPr>
          <w:sz w:val="16"/>
        </w:rPr>
        <w:t xml:space="preserve"> A USA Today poll released this week showed that 73 percent of Americans believe the IRS and Benghazi probes will make it more difficult for the president to accomplish his goals. </w:t>
      </w:r>
      <w:r w:rsidRPr="000A3F9C">
        <w:rPr>
          <w:rStyle w:val="StyleBoldUnderline"/>
          <w:highlight w:val="yellow"/>
        </w:rPr>
        <w:t>Fifty-three percent approve of the job he’s doing, virtually unchanged from early April,</w:t>
      </w:r>
      <w:r w:rsidRPr="000A3F9C">
        <w:rPr>
          <w:sz w:val="16"/>
        </w:rPr>
        <w:t xml:space="preserve"> according to a CNN/ORC International poll.</w:t>
      </w:r>
    </w:p>
    <w:p w:rsidR="009F6FEA" w:rsidRDefault="009F6FEA" w:rsidP="009F6FEA">
      <w:pPr>
        <w:pStyle w:val="Heading4"/>
      </w:pPr>
      <w:r>
        <w:t>Current scandals are not affecting Obama’s political strength.</w:t>
      </w:r>
    </w:p>
    <w:p w:rsidR="009F6FEA" w:rsidRDefault="009F6FEA" w:rsidP="009F6FEA">
      <w:r w:rsidRPr="000A3F9C">
        <w:rPr>
          <w:rStyle w:val="StyleStyleBold12pt"/>
        </w:rPr>
        <w:t>NBC News</w:t>
      </w:r>
      <w:r>
        <w:t>, May 23, 20</w:t>
      </w:r>
      <w:r w:rsidRPr="000A3F9C">
        <w:rPr>
          <w:rStyle w:val="StyleStyleBold12pt"/>
        </w:rPr>
        <w:t>13</w:t>
      </w:r>
      <w:r>
        <w:t xml:space="preserve">.  Retrieved May 29, 2013 from </w:t>
      </w:r>
    </w:p>
    <w:p w:rsidR="009F6FEA" w:rsidRDefault="009F6FEA" w:rsidP="009F6FEA">
      <w:r>
        <w:t>http://firstread.nbcnews.com/_news/2013/05/23/18443846-obama-agenda-changing-the-tone-on-drones?lite</w:t>
      </w:r>
    </w:p>
    <w:p w:rsidR="009F6FEA" w:rsidRDefault="009F6FEA" w:rsidP="009F6FEA">
      <w:r w:rsidRPr="000A3F9C">
        <w:rPr>
          <w:rStyle w:val="StyleBoldUnderline"/>
          <w:highlight w:val="yellow"/>
        </w:rPr>
        <w:t>“The economy is recovering, the White House is dealing with multiple controversies, and President Barack Obama appears generally unaffected either way</w:t>
      </w:r>
      <w:r>
        <w:t>,” AP writes. “</w:t>
      </w:r>
      <w:r w:rsidRPr="000A3F9C">
        <w:rPr>
          <w:rStyle w:val="StyleBoldUnderline"/>
          <w:highlight w:val="yellow"/>
        </w:rPr>
        <w:t>Several recent polls show the president sustaining an overall approval rating around 50 percent,</w:t>
      </w:r>
      <w:r>
        <w:t xml:space="preserve"> with no major uptick from gains in housing, jobs and the stock market, and no downtick from the recent storms over the terror attack in Benghazi, Libya, the targeting of conservative groups by the IRS and a leak investigations that has swept up the phone records of Associated Press journalists. The data suggests the economy could be insulating Obama from the immediate troubles confronting his administration. But it also indicates that while a growing number of those surveyed are more optimistic about the economy, they are evenly split on whether they approve or disapprove of his handling of it.”</w:t>
      </w:r>
    </w:p>
    <w:p w:rsidR="009F6FEA" w:rsidRDefault="009F6FEA" w:rsidP="009F6FEA">
      <w:pPr>
        <w:pStyle w:val="Heading4"/>
      </w:pPr>
      <w:r>
        <w:t xml:space="preserve">Obama’s approval rating is above 50% now.  </w:t>
      </w:r>
    </w:p>
    <w:p w:rsidR="009F6FEA" w:rsidRDefault="009F6FEA" w:rsidP="009F6FEA">
      <w:r>
        <w:t xml:space="preserve">Aliyah </w:t>
      </w:r>
      <w:r w:rsidRPr="000A3F9C">
        <w:rPr>
          <w:rStyle w:val="StyleStyleBold12pt"/>
        </w:rPr>
        <w:t>Frumin</w:t>
      </w:r>
      <w:r>
        <w:t>, (staff writer) May 24, 20</w:t>
      </w:r>
      <w:r w:rsidRPr="000A3F9C">
        <w:rPr>
          <w:rStyle w:val="StyleStyleBold12pt"/>
        </w:rPr>
        <w:t>13</w:t>
      </w:r>
      <w:r>
        <w:t xml:space="preserve">.  Retrieved May 29, 2013 from </w:t>
      </w:r>
    </w:p>
    <w:p w:rsidR="009F6FEA" w:rsidRDefault="009F6FEA" w:rsidP="009F6FEA">
      <w:r>
        <w:t>http://tv.msnbc.com/2013/05/24/the-week-that-was-obama-tries-to-refocus-on-legislative-agenda/</w:t>
      </w:r>
    </w:p>
    <w:p w:rsidR="009F6FEA" w:rsidRDefault="009F6FEA" w:rsidP="009F6FEA">
      <w:r>
        <w:t xml:space="preserve">Even with the human rights questions that remained unanswered, the national security speech was a strong performance. </w:t>
      </w:r>
      <w:r w:rsidRPr="000A3F9C">
        <w:rPr>
          <w:rStyle w:val="StyleBoldUnderline"/>
          <w:highlight w:val="yellow"/>
        </w:rPr>
        <w:t>Obama</w:t>
      </w:r>
      <w:r>
        <w:t xml:space="preserve">–with his speech about race and Rev. Wright, his defense of “just wars” when he accepted the Nobel Peace Prize–has shown an ability to communicate complex ideas to the public with nuance and authority.¶ He </w:t>
      </w:r>
      <w:r w:rsidRPr="000A3F9C">
        <w:rPr>
          <w:rStyle w:val="StyleBoldUnderline"/>
          <w:highlight w:val="yellow"/>
        </w:rPr>
        <w:t>is also apparently benefiting from optimism about the economy: despite the messy week, Obama’s approval rating stayed above 50%.</w:t>
      </w:r>
    </w:p>
    <w:p w:rsidR="009F6FEA" w:rsidRDefault="009F6FEA" w:rsidP="009F6FEA">
      <w:r>
        <w:br w:type="page"/>
      </w:r>
    </w:p>
    <w:p w:rsidR="009F6FEA" w:rsidRDefault="009F6FEA" w:rsidP="009F6FEA">
      <w:pPr>
        <w:pStyle w:val="Heading3"/>
      </w:pPr>
      <w:bookmarkStart w:id="3" w:name="_Toc359703956"/>
      <w:r>
        <w:t>Links:  Cuba Embargo</w:t>
      </w:r>
      <w:bookmarkEnd w:id="3"/>
    </w:p>
    <w:p w:rsidR="009F6FEA" w:rsidRDefault="009F6FEA" w:rsidP="009F6FEA">
      <w:pPr>
        <w:pStyle w:val="Heading4"/>
      </w:pPr>
      <w:r>
        <w:t xml:space="preserve">Lifting the Cuban embargo requires overcoming half a century of political paralysis.  </w:t>
      </w:r>
    </w:p>
    <w:p w:rsidR="009F6FEA" w:rsidRDefault="009F6FEA" w:rsidP="009F6FEA">
      <w:r>
        <w:t xml:space="preserve">Joel </w:t>
      </w:r>
      <w:r w:rsidRPr="000A3F9C">
        <w:rPr>
          <w:rStyle w:val="StyleStyleBold12pt"/>
        </w:rPr>
        <w:t>Brinkley</w:t>
      </w:r>
      <w:r>
        <w:t xml:space="preserve"> (staff writer) Dec. 18, 20</w:t>
      </w:r>
      <w:r w:rsidRPr="000A3F9C">
        <w:rPr>
          <w:rStyle w:val="StyleStyleBold12pt"/>
        </w:rPr>
        <w:t>12</w:t>
      </w:r>
      <w:r>
        <w:t xml:space="preserve">.  Retrieved May 29, 2013 from </w:t>
      </w:r>
    </w:p>
    <w:p w:rsidR="009F6FEA" w:rsidRDefault="009F6FEA" w:rsidP="009F6FEA">
      <w:r>
        <w:t>http://www.politico.com/story/2012/12/cuba-embargo-isnt-working-but-isnt-going-away-85281.html</w:t>
      </w:r>
    </w:p>
    <w:p w:rsidR="009F6FEA" w:rsidRPr="000A3F9C" w:rsidRDefault="009F6FEA" w:rsidP="009F6FEA">
      <w:pPr>
        <w:rPr>
          <w:sz w:val="16"/>
        </w:rPr>
      </w:pPr>
      <w:r w:rsidRPr="000A3F9C">
        <w:rPr>
          <w:rStyle w:val="StyleBoldUnderline"/>
          <w:highlight w:val="yellow"/>
        </w:rPr>
        <w:t>Now an argument can be made that if the half-century of political paralysis on this issue can be overcome, both Cuba and the United States would benefit</w:t>
      </w:r>
      <w:r w:rsidRPr="000A3F9C">
        <w:rPr>
          <w:sz w:val="16"/>
        </w:rPr>
        <w:t>. American tourists would most likely pour into Cuba, buying cigars, staying in beachfront hotels — spending money in the Cuban economy. And American businesses would find an eager new market for a range of products beyond the food and medicine they are already authorized to sell.</w:t>
      </w:r>
      <w:r w:rsidRPr="000A3F9C">
        <w:rPr>
          <w:sz w:val="12"/>
        </w:rPr>
        <w:t>¶</w:t>
      </w:r>
      <w:r w:rsidRPr="000A3F9C">
        <w:rPr>
          <w:sz w:val="16"/>
        </w:rPr>
        <w:t xml:space="preserve"> “We cannot afford an obsolete ideological war against Cuba,” Richard Slatta, a history professor at North Carolina State University who specializes in Latin America, wrote in an op-ed last month. “The embargo against Cuba denies North Carolina businesses and farmers access to a major, proximate market.”</w:t>
      </w:r>
      <w:r w:rsidRPr="000A3F9C">
        <w:rPr>
          <w:sz w:val="12"/>
        </w:rPr>
        <w:t>¶</w:t>
      </w:r>
      <w:r w:rsidRPr="000A3F9C">
        <w:rPr>
          <w:sz w:val="16"/>
        </w:rPr>
        <w:t xml:space="preserve"> Cuba experts say many business leaders, particularly, are making the same case, especially now that the American economy has remained in the doldrums for so long. They add that it’s an obvious second-term issue; Obama doesn’t have to worry about winning Florida again.</w:t>
      </w:r>
      <w:r w:rsidRPr="000A3F9C">
        <w:rPr>
          <w:sz w:val="12"/>
        </w:rPr>
        <w:t>¶</w:t>
      </w:r>
      <w:r w:rsidRPr="000A3F9C">
        <w:rPr>
          <w:sz w:val="16"/>
        </w:rPr>
        <w:t xml:space="preserve"> But for so many people in Washington, “Cuba doesn’t matter any more now,” said Ted Piccone, deputy director for foreign policy at the Brookings Institution and a former National Security Council official. “</w:t>
      </w:r>
      <w:r w:rsidRPr="000A3F9C">
        <w:rPr>
          <w:rStyle w:val="StyleBoldUnderline"/>
          <w:highlight w:val="yellow"/>
        </w:rPr>
        <w:t>There’s no political incentive” to change the policy</w:t>
      </w:r>
      <w:r w:rsidRPr="000A3F9C">
        <w:rPr>
          <w:sz w:val="16"/>
        </w:rPr>
        <w:t xml:space="preserve"> — even though the arguments for changing it are rife. Despite ample provocation, the U.S. doesn’t impose similar embargoes on other authoritarian states.</w:t>
      </w:r>
    </w:p>
    <w:p w:rsidR="009F6FEA" w:rsidRDefault="009F6FEA" w:rsidP="009F6FEA">
      <w:pPr>
        <w:pStyle w:val="Heading4"/>
      </w:pPr>
      <w:r>
        <w:t xml:space="preserve">Presidential leadership is needed to lift the Cuban embargo.  </w:t>
      </w:r>
    </w:p>
    <w:p w:rsidR="009F6FEA" w:rsidRDefault="009F6FEA" w:rsidP="009F6FEA">
      <w:r>
        <w:t xml:space="preserve">Peter </w:t>
      </w:r>
      <w:r w:rsidRPr="000A3F9C">
        <w:rPr>
          <w:rStyle w:val="StyleStyleBold12pt"/>
        </w:rPr>
        <w:t>Swanson</w:t>
      </w:r>
      <w:r>
        <w:t>, (executive editor of PassageMaker magazine) Jan. 16, 20</w:t>
      </w:r>
      <w:r w:rsidRPr="000A3F9C">
        <w:rPr>
          <w:rStyle w:val="StyleStyleBold12pt"/>
        </w:rPr>
        <w:t>13</w:t>
      </w:r>
      <w:r>
        <w:t>.  Retrieved May 29, 2013 from http://blog.soundingsonline.com/2013/01/16/end-the-embargo/</w:t>
      </w:r>
    </w:p>
    <w:p w:rsidR="009F6FEA" w:rsidRDefault="009F6FEA" w:rsidP="009F6FEA">
      <w:r w:rsidRPr="000A3F9C">
        <w:rPr>
          <w:rStyle w:val="StyleBoldUnderline"/>
          <w:highlight w:val="yellow"/>
        </w:rPr>
        <w:t xml:space="preserve">For the embargo to end, </w:t>
      </w:r>
      <w:r w:rsidRPr="000A3F9C">
        <w:rPr>
          <w:rStyle w:val="Emphasis"/>
          <w:highlight w:val="yellow"/>
        </w:rPr>
        <w:t>we need presidential leadership</w:t>
      </w:r>
      <w:r w:rsidRPr="000A3F9C">
        <w:rPr>
          <w:rStyle w:val="StyleBoldUnderline"/>
          <w:highlight w:val="yellow"/>
        </w:rPr>
        <w:t>. The Helms-Burton Act, which keeps this Cold War construct in place, can only be undone by another act of Congress</w:t>
      </w:r>
      <w:r>
        <w:t xml:space="preserve">. As anyone who has been alive for the past four years knows, </w:t>
      </w:r>
      <w:r w:rsidRPr="000A3F9C">
        <w:rPr>
          <w:rStyle w:val="StyleBoldUnderline"/>
          <w:highlight w:val="yellow"/>
        </w:rPr>
        <w:t xml:space="preserve">between the partisanship and the payola, our House and Senate are unlikely to accomplish anything, </w:t>
      </w:r>
      <w:r w:rsidRPr="000A3F9C">
        <w:rPr>
          <w:rStyle w:val="Emphasis"/>
          <w:highlight w:val="yellow"/>
        </w:rPr>
        <w:t>absent strong presidential leadership</w:t>
      </w:r>
      <w:r>
        <w:t>. Without re-election to worry about, Obama is well poised to bring about peace with our neighbor. Nixon went to China. McCain went back to Hanoi. All of us should be able to go to Cuba.</w:t>
      </w:r>
    </w:p>
    <w:p w:rsidR="009F6FEA" w:rsidRDefault="009F6FEA" w:rsidP="009F6FEA">
      <w:pPr>
        <w:pStyle w:val="Heading4"/>
      </w:pPr>
      <w:r>
        <w:t xml:space="preserve">Washington’s leading politicians all favor the embargo.  </w:t>
      </w:r>
    </w:p>
    <w:p w:rsidR="009F6FEA" w:rsidRDefault="009F6FEA" w:rsidP="009F6FEA">
      <w:r>
        <w:t xml:space="preserve">Jess </w:t>
      </w:r>
      <w:r w:rsidRPr="000A3F9C">
        <w:rPr>
          <w:rStyle w:val="StyleStyleBold12pt"/>
        </w:rPr>
        <w:t>Hunter-Bowman</w:t>
      </w:r>
      <w:r>
        <w:t xml:space="preserve"> (Associate Director of Witness for Peace) Apr. 2, 20</w:t>
      </w:r>
      <w:r w:rsidRPr="000A3F9C">
        <w:rPr>
          <w:rStyle w:val="StyleStyleBold12pt"/>
        </w:rPr>
        <w:t>12</w:t>
      </w:r>
      <w:r>
        <w:t>.  Retrieved May 29, 2013 from http://otherwords.org/our_failed_cuba_policy_fixation/</w:t>
      </w:r>
    </w:p>
    <w:p w:rsidR="009F6FEA" w:rsidRPr="00094905" w:rsidRDefault="009F6FEA" w:rsidP="009F6FEA">
      <w:pPr>
        <w:rPr>
          <w:rStyle w:val="StyleBoldUnderline"/>
        </w:rPr>
      </w:pPr>
      <w:r>
        <w:t xml:space="preserve">Mitt </w:t>
      </w:r>
      <w:r w:rsidRPr="00094905">
        <w:rPr>
          <w:rStyle w:val="StyleBoldUnderline"/>
          <w:highlight w:val="yellow"/>
        </w:rPr>
        <w:t>Romney seemed to suggest that he would sanction an assassination attempt against Fidel Castro</w:t>
      </w:r>
      <w:r>
        <w:t xml:space="preserve">. “If I’m fortunate to become the next president of the United States it is my expectation that Fidel Castro will finally be taken off this planet,” he said.¶ </w:t>
      </w:r>
      <w:r w:rsidRPr="00094905">
        <w:rPr>
          <w:rStyle w:val="StyleBoldUnderline"/>
          <w:highlight w:val="yellow"/>
        </w:rPr>
        <w:t>And while</w:t>
      </w:r>
      <w:r>
        <w:t xml:space="preserve"> President Barack </w:t>
      </w:r>
      <w:r w:rsidRPr="00094905">
        <w:rPr>
          <w:rStyle w:val="StyleBoldUnderline"/>
          <w:highlight w:val="yellow"/>
        </w:rPr>
        <w:t xml:space="preserve">Obama has courageously rolled back some travel and humanitarian restrictions on U.S. citizens and Cuban-Americans, he too has stated his continued support of the embargo.¶ Why, in an era of unprecedented partisanship gridlock, is there </w:t>
      </w:r>
      <w:r w:rsidRPr="00094905">
        <w:rPr>
          <w:rStyle w:val="Emphasis"/>
          <w:highlight w:val="yellow"/>
        </w:rPr>
        <w:t>such widespread support</w:t>
      </w:r>
      <w:r w:rsidRPr="00094905">
        <w:rPr>
          <w:rStyle w:val="StyleBoldUnderline"/>
          <w:highlight w:val="yellow"/>
        </w:rPr>
        <w:t xml:space="preserve"> among Washington’s leading politicians for an outdated and inhumane embargo?</w:t>
      </w:r>
    </w:p>
    <w:p w:rsidR="009F6FEA" w:rsidRDefault="009F6FEA" w:rsidP="009F6FEA">
      <w:pPr>
        <w:pStyle w:val="Heading4"/>
      </w:pPr>
      <w:r>
        <w:t xml:space="preserve">Powerful lobbies support the embargo.  </w:t>
      </w:r>
    </w:p>
    <w:p w:rsidR="009F6FEA" w:rsidRDefault="009F6FEA" w:rsidP="009F6FEA">
      <w:r>
        <w:t xml:space="preserve">Jess </w:t>
      </w:r>
      <w:r w:rsidRPr="00094905">
        <w:rPr>
          <w:rStyle w:val="StyleStyleBold12pt"/>
        </w:rPr>
        <w:t>Hunter-Bowman</w:t>
      </w:r>
      <w:r>
        <w:t xml:space="preserve"> (Associate Director of Witness for Peace) Apr. 2, 20</w:t>
      </w:r>
      <w:r w:rsidRPr="00094905">
        <w:rPr>
          <w:rStyle w:val="StyleStyleBold12pt"/>
        </w:rPr>
        <w:t>12</w:t>
      </w:r>
      <w:r>
        <w:t>.  Retrieved May 29, 2013 from http://otherwords.org/our_failed_cuba_policy_fixation/</w:t>
      </w:r>
    </w:p>
    <w:p w:rsidR="009F6FEA" w:rsidRDefault="009F6FEA" w:rsidP="009F6FEA">
      <w:r w:rsidRPr="00094905">
        <w:rPr>
          <w:rStyle w:val="StyleBoldUnderline"/>
          <w:highlight w:val="yellow"/>
        </w:rPr>
        <w:t xml:space="preserve">The reason Washington is so head-over-heels in love with this Cold-War-era failure speaks more to what’s wrong with Washington than what’s wrong with Cuba. </w:t>
      </w:r>
      <w:r w:rsidRPr="00094905">
        <w:rPr>
          <w:rStyle w:val="Emphasis"/>
          <w:highlight w:val="yellow"/>
        </w:rPr>
        <w:t>An entrenched special interest group</w:t>
      </w:r>
      <w:r w:rsidRPr="00094905">
        <w:rPr>
          <w:rStyle w:val="StyleBoldUnderline"/>
          <w:highlight w:val="yellow"/>
        </w:rPr>
        <w:t xml:space="preserve"> — the well-heeled Cuban-American lobby — has </w:t>
      </w:r>
      <w:r w:rsidRPr="00094905">
        <w:rPr>
          <w:rStyle w:val="Emphasis"/>
          <w:highlight w:val="yellow"/>
        </w:rPr>
        <w:t>scared both major political parties</w:t>
      </w:r>
      <w:r w:rsidRPr="00094905">
        <w:rPr>
          <w:rStyle w:val="StyleBoldUnderline"/>
          <w:highlight w:val="yellow"/>
        </w:rPr>
        <w:t xml:space="preserve"> into believing they must toe the line on the embargo or lose Florida</w:t>
      </w:r>
      <w:r>
        <w:t>.</w:t>
      </w:r>
    </w:p>
    <w:p w:rsidR="009F6FEA" w:rsidRDefault="009F6FEA" w:rsidP="009F6FEA">
      <w:pPr>
        <w:pStyle w:val="Heading4"/>
      </w:pPr>
      <w:r>
        <w:t xml:space="preserve">Lifting travel restrictions to Cuba is opposed by Congress.  </w:t>
      </w:r>
    </w:p>
    <w:p w:rsidR="009F6FEA" w:rsidRDefault="009F6FEA" w:rsidP="009F6FEA">
      <w:r>
        <w:t xml:space="preserve">Peter </w:t>
      </w:r>
      <w:r w:rsidRPr="00094905">
        <w:rPr>
          <w:rStyle w:val="StyleStyleBold12pt"/>
        </w:rPr>
        <w:t>Swanson</w:t>
      </w:r>
      <w:r>
        <w:t>, (executive editor of PassageMaker magazine) Jan. 16, 20</w:t>
      </w:r>
      <w:r w:rsidRPr="00094905">
        <w:rPr>
          <w:rStyle w:val="StyleStyleBold12pt"/>
        </w:rPr>
        <w:t>13</w:t>
      </w:r>
      <w:r>
        <w:t>.  Retrieved May 29, 2013 from http://blog.soundingsonline.com/2013/01/16/end-the-embargo/</w:t>
      </w:r>
    </w:p>
    <w:p w:rsidR="009F6FEA" w:rsidRDefault="009F6FEA" w:rsidP="009F6FEA">
      <w:pPr>
        <w:rPr>
          <w:rStyle w:val="Emphasis"/>
        </w:rPr>
      </w:pPr>
      <w:r w:rsidRPr="00094905">
        <w:rPr>
          <w:rStyle w:val="StyleBoldUnderline"/>
          <w:highlight w:val="yellow"/>
        </w:rPr>
        <w:t>Ironically, some of the biggest opponents of travel freedom represent the state that would likely benefit the most from normal relations</w:t>
      </w:r>
      <w:r>
        <w:t xml:space="preserve"> — two of the most prominent being Florida U.S. Rep. Ileana Ros-Lehtinen and Florida U.S. Sen. Marco Rubio. These two Republicans are among the true believers, but </w:t>
      </w:r>
      <w:r w:rsidRPr="00094905">
        <w:rPr>
          <w:rStyle w:val="StyleBoldUnderline"/>
          <w:highlight w:val="yellow"/>
        </w:rPr>
        <w:t xml:space="preserve">they are reinforced by a </w:t>
      </w:r>
      <w:r w:rsidRPr="00094905">
        <w:rPr>
          <w:rStyle w:val="Emphasis"/>
          <w:highlight w:val="yellow"/>
        </w:rPr>
        <w:t>posse of congress people</w:t>
      </w:r>
      <w:r w:rsidRPr="00094905">
        <w:rPr>
          <w:rStyle w:val="StyleBoldUnderline"/>
          <w:highlight w:val="yellow"/>
        </w:rPr>
        <w:t xml:space="preserve"> around the country who take Cuban-American campaign contributions like </w:t>
      </w:r>
      <w:r w:rsidRPr="00094905">
        <w:rPr>
          <w:rStyle w:val="Emphasis"/>
          <w:highlight w:val="yellow"/>
        </w:rPr>
        <w:t>hogs at a trough</w:t>
      </w:r>
      <w:r w:rsidRPr="00094905">
        <w:rPr>
          <w:rStyle w:val="Emphasis"/>
        </w:rPr>
        <w:t>.</w:t>
      </w:r>
    </w:p>
    <w:p w:rsidR="009F6FEA" w:rsidRDefault="009F6FEA" w:rsidP="009F6FEA">
      <w:pPr>
        <w:pStyle w:val="Heading4"/>
      </w:pPr>
      <w:r>
        <w:t>CUBAN AMERICAN HAWKS HOLD DISPROPORTIONATE POLITICAL CLOUT.</w:t>
      </w:r>
    </w:p>
    <w:p w:rsidR="009F6FEA" w:rsidRDefault="009F6FEA" w:rsidP="009F6FEA">
      <w:r>
        <w:t xml:space="preserve">Andres </w:t>
      </w:r>
      <w:r w:rsidRPr="00E12D73">
        <w:rPr>
          <w:rStyle w:val="StyleStyleBold12pt"/>
        </w:rPr>
        <w:t>Cala,</w:t>
      </w:r>
      <w:r>
        <w:t xml:space="preserve"> (energy expert), ENERGY TRIBUNE, July 7, 20</w:t>
      </w:r>
      <w:r w:rsidRPr="00E12D73">
        <w:rPr>
          <w:rStyle w:val="StyleStyleBold12pt"/>
        </w:rPr>
        <w:t>11</w:t>
      </w:r>
      <w:r>
        <w:t>.  Retrieved Apr. 21, 2013 from http://www.energytribune.com/8204/drill-cuba-drill</w:t>
      </w:r>
    </w:p>
    <w:p w:rsidR="009F6FEA" w:rsidRDefault="009F6FEA" w:rsidP="009F6FEA">
      <w:r w:rsidRPr="00E12D73">
        <w:rPr>
          <w:rStyle w:val="StyleBoldUnderline"/>
          <w:highlight w:val="yellow"/>
        </w:rPr>
        <w:t xml:space="preserve">Seriously? Will Cuban-American hawks with </w:t>
      </w:r>
      <w:r w:rsidRPr="00E12D73">
        <w:rPr>
          <w:rStyle w:val="Emphasis"/>
          <w:highlight w:val="yellow"/>
        </w:rPr>
        <w:t>disproportional political clout</w:t>
      </w:r>
      <w:r w:rsidRPr="00E12D73">
        <w:rPr>
          <w:rStyle w:val="StyleBoldUnderline"/>
          <w:highlight w:val="yellow"/>
        </w:rPr>
        <w:t xml:space="preserve"> impose their outdated Cold War mentality that has harmed US interests at least as much as the Castro regime?</w:t>
      </w:r>
      <w:r>
        <w:t xml:space="preserve"> The vast majority of Americans, including Republicans, frankly stopped caring about Cuba decades ago and even a majority of the mostly Floridian Cuban community now favors more rapprochement to influence an unstoppable democratic transition in Cuba.</w:t>
      </w:r>
    </w:p>
    <w:p w:rsidR="009F6FEA" w:rsidRDefault="009F6FEA" w:rsidP="009F6FEA">
      <w:pPr>
        <w:pStyle w:val="Heading4"/>
      </w:pPr>
      <w:r>
        <w:t>THE REPUBLICAN MAJORITY STILL SUPPORTS THE CUBAN EMBARGO.</w:t>
      </w:r>
    </w:p>
    <w:p w:rsidR="009F6FEA" w:rsidRDefault="009F6FEA" w:rsidP="009F6FEA">
      <w:r w:rsidRPr="00E12D73">
        <w:rPr>
          <w:rStyle w:val="StyleStyleBold12pt"/>
        </w:rPr>
        <w:t>THE ECONOMIST</w:t>
      </w:r>
      <w:r>
        <w:t>, Jan. 20, 20</w:t>
      </w:r>
      <w:r w:rsidRPr="00E12D73">
        <w:rPr>
          <w:rStyle w:val="StyleStyleBold12pt"/>
        </w:rPr>
        <w:t>11</w:t>
      </w:r>
      <w:r>
        <w:t>.  Retrieved Apr. 21, 2013 from http://www.economist.com/node/17967074</w:t>
      </w:r>
    </w:p>
    <w:p w:rsidR="009F6FEA" w:rsidRDefault="009F6FEA" w:rsidP="009F6FEA">
      <w:r w:rsidRPr="00E12D73">
        <w:rPr>
          <w:rStyle w:val="StyleBoldUnderline"/>
          <w:highlight w:val="yellow"/>
        </w:rPr>
        <w:t>The broader economic embargo against Cuba stands. Only Congress can scrap it, and many in the new Republican majority still support it.</w:t>
      </w:r>
      <w:r>
        <w:t xml:space="preserve"> But the administration has taken a further step in reversing George Bush’s tightening of the embargo.</w:t>
      </w:r>
    </w:p>
    <w:p w:rsidR="009F6FEA" w:rsidRDefault="009F6FEA" w:rsidP="009F6FEA"/>
    <w:p w:rsidR="009F6FEA" w:rsidRDefault="009F6FEA" w:rsidP="009F6FEA">
      <w:pPr>
        <w:pStyle w:val="Heading3"/>
      </w:pPr>
      <w:bookmarkStart w:id="4" w:name="_Toc359703957"/>
      <w:r>
        <w:t>Links:  Mexico</w:t>
      </w:r>
      <w:bookmarkEnd w:id="4"/>
    </w:p>
    <w:p w:rsidR="009F6FEA" w:rsidRDefault="009F6FEA" w:rsidP="009F6FEA">
      <w:pPr>
        <w:pStyle w:val="Heading4"/>
      </w:pPr>
      <w:r>
        <w:t xml:space="preserve">The Tea Party will oppose increasing free trade with Mexico.  </w:t>
      </w:r>
    </w:p>
    <w:p w:rsidR="009F6FEA" w:rsidRDefault="009F6FEA" w:rsidP="009F6FEA">
      <w:r>
        <w:t xml:space="preserve">Jessica </w:t>
      </w:r>
      <w:r w:rsidRPr="00094905">
        <w:rPr>
          <w:rStyle w:val="StyleStyleBold12pt"/>
        </w:rPr>
        <w:t>Hughes</w:t>
      </w:r>
      <w:r>
        <w:t>, (staff writer) Dec. 8, 20</w:t>
      </w:r>
      <w:r w:rsidRPr="00094905">
        <w:rPr>
          <w:rStyle w:val="StyleStyleBold12pt"/>
        </w:rPr>
        <w:t>10</w:t>
      </w:r>
      <w:r>
        <w:t xml:space="preserve">.  Retrieved May 29, 2013 from </w:t>
      </w:r>
    </w:p>
    <w:p w:rsidR="009F6FEA" w:rsidRDefault="009F6FEA" w:rsidP="009F6FEA">
      <w:r>
        <w:t>http://www.thefoundersalliance.org/main/?p=403</w:t>
      </w:r>
    </w:p>
    <w:p w:rsidR="009F6FEA" w:rsidRDefault="009F6FEA" w:rsidP="009F6FEA">
      <w:r w:rsidRPr="00094905">
        <w:rPr>
          <w:rStyle w:val="StyleBoldUnderline"/>
          <w:highlight w:val="yellow"/>
        </w:rPr>
        <w:t>61% of those in the Tea Party said they too believed free trade is harmful to the U.S.</w:t>
      </w:r>
      <w:r>
        <w:t xml:space="preserve">  Now the wording of the poll is not clear, so it is uncertain whether these respondents actually oppose free trade of just free trade agreements like NAFTA</w:t>
      </w:r>
      <w:r w:rsidRPr="00094905">
        <w:rPr>
          <w:rStyle w:val="StyleBoldUnderline"/>
          <w:highlight w:val="yellow"/>
        </w:rPr>
        <w:t>.  It is important that we understand the difference to avoid our passions and prejudices being harnessed by smooth-talking politicos in order to further their own big government-big business collaboration against the people</w:t>
      </w:r>
      <w:r>
        <w:t>.</w:t>
      </w:r>
    </w:p>
    <w:p w:rsidR="009F6FEA" w:rsidRPr="00094905" w:rsidRDefault="009F6FEA" w:rsidP="009F6FEA">
      <w:pPr>
        <w:pStyle w:val="Heading4"/>
        <w:rPr>
          <w:rStyle w:val="StyleStyleBold12pt"/>
          <w:b/>
        </w:rPr>
      </w:pPr>
      <w:r w:rsidRPr="00094905">
        <w:rPr>
          <w:rStyle w:val="StyleStyleBold12pt"/>
          <w:b/>
        </w:rPr>
        <w:t xml:space="preserve">The Tea Party opposes agreements like NAFTA.  </w:t>
      </w:r>
    </w:p>
    <w:p w:rsidR="009F6FEA" w:rsidRDefault="009F6FEA" w:rsidP="009F6FEA">
      <w:r>
        <w:t>Daniel</w:t>
      </w:r>
      <w:r w:rsidRPr="00094905">
        <w:rPr>
          <w:rStyle w:val="StyleStyleBold12pt"/>
        </w:rPr>
        <w:t xml:space="preserve"> Sayani, </w:t>
      </w:r>
      <w:r>
        <w:t>(staff writer) June 17, 20</w:t>
      </w:r>
      <w:r w:rsidRPr="00094905">
        <w:rPr>
          <w:rStyle w:val="StyleStyleBold12pt"/>
        </w:rPr>
        <w:t>11</w:t>
      </w:r>
      <w:r>
        <w:t xml:space="preserve">.  Retrieved May 29, 2013 from </w:t>
      </w:r>
    </w:p>
    <w:p w:rsidR="009F6FEA" w:rsidRDefault="009F6FEA" w:rsidP="009F6FEA">
      <w:r>
        <w:t>http://www.tradereform.org/tag/nafta/</w:t>
      </w:r>
    </w:p>
    <w:p w:rsidR="009F6FEA" w:rsidRPr="00094905" w:rsidRDefault="009F6FEA" w:rsidP="009F6FEA">
      <w:pPr>
        <w:rPr>
          <w:sz w:val="16"/>
        </w:rPr>
      </w:pPr>
      <w:r>
        <w:rPr>
          <w:sz w:val="16"/>
        </w:rPr>
        <w:fldChar w:fldCharType="begin"/>
      </w:r>
      <w:r>
        <w:rPr>
          <w:sz w:val="16"/>
        </w:rPr>
        <w:instrText xml:space="preserve"> </w:instrText>
      </w:r>
      <w:r w:rsidRPr="00094905">
        <w:rPr>
          <w:sz w:val="16"/>
        </w:rPr>
        <w:instrText xml:space="preserve">While the effort to repeal NAFTA clearly has strong historical and ideological precedent within the Republican Party (evident also in the fact that 43 House Republicans voted against NAFTA in 1993), it is unclear whether the current Republican Congress will support H.R. 4759, despite the fact that many Tea Partiers bemoan the consequences of free trade. In a recent poll put out by the Mellman Group and the Alliance for American Manufacturing, </w:instrText>
      </w:r>
      <w:r w:rsidRPr="00094905">
        <w:rPr>
          <w:rStyle w:val="StyleBoldUnderline"/>
          <w:highlight w:val="yellow"/>
        </w:rPr>
        <w:instrText>74 percent of self-described Tea Party supporters would support a “national manufacturing strategy to make sure that economic, tax, labor, and trade policies in this country work together to help support manufacturing in the United States</w:instrText>
      </w:r>
      <w:r w:rsidRPr="00094905">
        <w:rPr>
          <w:sz w:val="16"/>
        </w:rPr>
        <w:instrText xml:space="preserve">.” Likewise, 56 percent of self-described Tea Party supporters “favor a tariff on products imported from other countries that are cheaper because they came from a country that does not have to comply with any climate change regulations in the country where the products were made.” </w:instrText>
      </w:r>
      <w:r w:rsidRPr="00094905">
        <w:rPr>
          <w:rStyle w:val="StyleBoldUnderline"/>
          <w:highlight w:val="yellow"/>
        </w:rPr>
        <w:instrText>These sentiments are inspired by both the ill-effects of free trade on American manufacturing and the desire to preserve national sovereignty, which is a key reason to defeat NAFTA, since it is under the pretext of this free-trade agreement that plans for the North American Union and the NAFTA superhighway are secretly being moved forward.</w:instrText>
      </w:r>
    </w:p>
    <w:p w:rsidR="009F6FEA" w:rsidRDefault="009F6FEA" w:rsidP="009F6FEA">
      <w:r>
        <w:rPr>
          <w:sz w:val="16"/>
        </w:rPr>
        <w:instrText xml:space="preserve"> </w:instrText>
      </w:r>
      <w:r>
        <w:rPr>
          <w:sz w:val="16"/>
        </w:rPr>
        <w:fldChar w:fldCharType="end"/>
      </w:r>
      <w:r w:rsidRPr="00094905">
        <w:rPr>
          <w:rStyle w:val="Heading4Char"/>
        </w:rPr>
        <w:t xml:space="preserve">Free trade agreements are unpopular.  </w:t>
      </w:r>
    </w:p>
    <w:p w:rsidR="009F6FEA" w:rsidRDefault="009F6FEA" w:rsidP="009F6FEA">
      <w:r>
        <w:t xml:space="preserve">Tom </w:t>
      </w:r>
      <w:r w:rsidRPr="00094905">
        <w:rPr>
          <w:rStyle w:val="StyleStyleBold12pt"/>
        </w:rPr>
        <w:t>Piatak</w:t>
      </w:r>
      <w:r>
        <w:t xml:space="preserve"> (staff writer) Oct. 11, 20</w:t>
      </w:r>
      <w:r w:rsidRPr="00094905">
        <w:rPr>
          <w:rStyle w:val="StyleStyleBold12pt"/>
        </w:rPr>
        <w:t>10</w:t>
      </w:r>
      <w:r>
        <w:t xml:space="preserve">.  Retrieved May 29, 2013 from </w:t>
      </w:r>
    </w:p>
    <w:p w:rsidR="009F6FEA" w:rsidRDefault="009F6FEA" w:rsidP="009F6FEA">
      <w:r>
        <w:t>http://www.chroniclesmagazine.org/2010/10/11/support-for-free-trade-plummets/</w:t>
      </w:r>
    </w:p>
    <w:p w:rsidR="009F6FEA" w:rsidRPr="00094905" w:rsidRDefault="009F6FEA" w:rsidP="009F6FEA">
      <w:pPr>
        <w:rPr>
          <w:rStyle w:val="StyleBoldUnderline"/>
        </w:rPr>
      </w:pPr>
      <w:r>
        <w:t xml:space="preserve">On October 2, 2010, the Wall Street Journal ran an article detailing the results of the most recent NBC/Wall Street Journal poll. The article was entitled "Americans Sour on Trade," but </w:t>
      </w:r>
      <w:r w:rsidRPr="00094905">
        <w:rPr>
          <w:rStyle w:val="StyleBoldUnderline"/>
          <w:highlight w:val="yellow"/>
        </w:rPr>
        <w:t xml:space="preserve">what Americans are </w:t>
      </w:r>
      <w:r w:rsidRPr="00094905">
        <w:rPr>
          <w:rStyle w:val="Emphasis"/>
          <w:highlight w:val="yellow"/>
        </w:rPr>
        <w:t>really souring on is free trade</w:t>
      </w:r>
      <w:r w:rsidRPr="00094905">
        <w:rPr>
          <w:rStyle w:val="StyleBoldUnderline"/>
          <w:highlight w:val="yellow"/>
        </w:rPr>
        <w:t>: 53% of Americans now say that free trade agreements have hurt the United States, with less than 10% saying they have helped. The tea party is even more opposed to free trade than the general public, with 61% of tea party supporters saying that free trade agreements have hurt America.</w:t>
      </w:r>
    </w:p>
    <w:p w:rsidR="009F6FEA" w:rsidRDefault="009F6FEA" w:rsidP="009F6FEA">
      <w:pPr>
        <w:pStyle w:val="Heading4"/>
      </w:pPr>
      <w:r>
        <w:t xml:space="preserve">The Tea Party opposes free trade.    </w:t>
      </w:r>
    </w:p>
    <w:p w:rsidR="009F6FEA" w:rsidRDefault="009F6FEA" w:rsidP="009F6FEA">
      <w:r>
        <w:t xml:space="preserve">Noah </w:t>
      </w:r>
      <w:r w:rsidRPr="00094905">
        <w:rPr>
          <w:rStyle w:val="StyleStyleBold12pt"/>
        </w:rPr>
        <w:t>Kristula-Green</w:t>
      </w:r>
      <w:r>
        <w:t>, (staff writer) Nov. 10, 20</w:t>
      </w:r>
      <w:r w:rsidRPr="00094905">
        <w:rPr>
          <w:rStyle w:val="StyleStyleBold12pt"/>
        </w:rPr>
        <w:t>10</w:t>
      </w:r>
      <w:r>
        <w:t xml:space="preserve">.  Retrieved May 29, 2013 from </w:t>
      </w:r>
    </w:p>
    <w:p w:rsidR="009F6FEA" w:rsidRDefault="009F6FEA" w:rsidP="009F6FEA">
      <w:r>
        <w:t>http://www.frumforum.com/tea-partys-new-target-free-trade/</w:t>
      </w:r>
    </w:p>
    <w:p w:rsidR="009F6FEA" w:rsidRDefault="009F6FEA" w:rsidP="009F6FEA">
      <w:r w:rsidRPr="00094905">
        <w:rPr>
          <w:rStyle w:val="StyleBoldUnderline"/>
          <w:highlight w:val="yellow"/>
        </w:rPr>
        <w:t>Now though, these accusations are taking place in an environment of increasing American skepticism of international trade. An NBC poll released in September of 2010 showed 61% of Tea Partiers agreeing that free trade has hurt the United States</w:t>
      </w:r>
      <w:r>
        <w:t>.</w:t>
      </w:r>
    </w:p>
    <w:p w:rsidR="009F6FEA" w:rsidRDefault="009F6FEA" w:rsidP="009F6FEA">
      <w:pPr>
        <w:pStyle w:val="Heading4"/>
      </w:pPr>
      <w:r>
        <w:t xml:space="preserve">The GOP is hostile to free trade.      </w:t>
      </w:r>
    </w:p>
    <w:p w:rsidR="009F6FEA" w:rsidRDefault="009F6FEA" w:rsidP="009F6FEA">
      <w:r>
        <w:t xml:space="preserve">Noah </w:t>
      </w:r>
      <w:r w:rsidRPr="00094905">
        <w:rPr>
          <w:rStyle w:val="StyleStyleBold12pt"/>
        </w:rPr>
        <w:t>Kristula-Green</w:t>
      </w:r>
      <w:r>
        <w:t>, (staff writer) Nov. 10, 20</w:t>
      </w:r>
      <w:r w:rsidRPr="00094905">
        <w:rPr>
          <w:rStyle w:val="StyleStyleBold12pt"/>
        </w:rPr>
        <w:t>10</w:t>
      </w:r>
      <w:r>
        <w:t xml:space="preserve">.  Retrieved May 29, 2013 from </w:t>
      </w:r>
    </w:p>
    <w:p w:rsidR="009F6FEA" w:rsidRDefault="009F6FEA" w:rsidP="009F6FEA">
      <w:r>
        <w:t>http://www.frumforum.com/tea-partys-new-target-free-trade/</w:t>
      </w:r>
    </w:p>
    <w:p w:rsidR="009F6FEA" w:rsidRPr="00094905" w:rsidRDefault="009F6FEA" w:rsidP="009F6FEA">
      <w:pPr>
        <w:rPr>
          <w:rStyle w:val="StyleBoldUnderline"/>
        </w:rPr>
      </w:pPr>
      <w:r w:rsidRPr="00094905">
        <w:rPr>
          <w:rStyle w:val="StyleBoldUnderline"/>
          <w:highlight w:val="yellow"/>
        </w:rPr>
        <w:t>In the same way that an older GOP electorate has made the party more deferential to defending Medicare, it may also lead to more hostility to free trade agreements.</w:t>
      </w:r>
    </w:p>
    <w:p w:rsidR="009F6FEA" w:rsidRDefault="009F6FEA" w:rsidP="009F6FEA">
      <w:pPr>
        <w:pStyle w:val="Heading4"/>
      </w:pPr>
      <w:r>
        <w:t xml:space="preserve">Republicans and the Tea Party will oppose increased free trade.  </w:t>
      </w:r>
    </w:p>
    <w:p w:rsidR="009F6FEA" w:rsidRDefault="009F6FEA" w:rsidP="009F6FEA">
      <w:r>
        <w:t xml:space="preserve">Noah </w:t>
      </w:r>
      <w:r w:rsidRPr="00094905">
        <w:rPr>
          <w:rStyle w:val="StyleStyleBold12pt"/>
        </w:rPr>
        <w:t>Kristula-Green</w:t>
      </w:r>
      <w:r>
        <w:t>, (staff writer) Nov. 10, 20</w:t>
      </w:r>
      <w:r w:rsidRPr="00094905">
        <w:rPr>
          <w:rStyle w:val="StyleStyleBold12pt"/>
        </w:rPr>
        <w:t>10</w:t>
      </w:r>
      <w:r>
        <w:t xml:space="preserve">.  Retrieved May 29, 2013 from </w:t>
      </w:r>
    </w:p>
    <w:p w:rsidR="009F6FEA" w:rsidRDefault="009F6FEA" w:rsidP="009F6FEA">
      <w:r>
        <w:t>http://www.frumforum.com/tea-partys-new-target-free-trade/</w:t>
      </w:r>
    </w:p>
    <w:p w:rsidR="009F6FEA" w:rsidRDefault="009F6FEA" w:rsidP="009F6FEA">
      <w:r w:rsidRPr="00094905">
        <w:rPr>
          <w:rStyle w:val="StyleBoldUnderline"/>
          <w:highlight w:val="yellow"/>
        </w:rPr>
        <w:t>If the increasingly hostile Tea Party base is turning the GOP into the party of Medicare, will it also turn them into the party of protectionism?</w:t>
      </w:r>
      <w:r w:rsidRPr="00094905">
        <w:rPr>
          <w:rStyle w:val="StyleBoldUnderline"/>
        </w:rPr>
        <w:t xml:space="preserve"> </w:t>
      </w:r>
      <w:r>
        <w:t xml:space="preserve">The Republican hostility to the president’s recent trip to India suggests this is a real threat and new polling numbers bear this out. </w:t>
      </w:r>
      <w:r w:rsidRPr="00094905">
        <w:rPr>
          <w:rStyle w:val="StyleBoldUnderline"/>
          <w:highlight w:val="yellow"/>
        </w:rPr>
        <w:t>A new Pew Poll released on November 9th showed that 54% of Republicans and 63% of Tea Partiers believe that free trade agreements are “bad” for America.</w:t>
      </w:r>
      <w:r>
        <w:t xml:space="preserve"> This is higher than the numbers for both Democrats (35%) and independents (46%).</w:t>
      </w:r>
    </w:p>
    <w:p w:rsidR="009F6FEA" w:rsidRDefault="009F6FEA" w:rsidP="009F6FEA">
      <w:pPr>
        <w:pStyle w:val="Heading4"/>
      </w:pPr>
      <w:r>
        <w:t>EFFORTS TO EXPAND FREE TRADE WILL BE OPPOSED BY THE PUBLIC.</w:t>
      </w:r>
    </w:p>
    <w:p w:rsidR="009F6FEA" w:rsidRDefault="009F6FEA" w:rsidP="009F6FEA">
      <w:r w:rsidRPr="00E12D73">
        <w:rPr>
          <w:rStyle w:val="StyleStyleBold12pt"/>
        </w:rPr>
        <w:t>Pew Research Center</w:t>
      </w:r>
      <w:r>
        <w:t>, Nov. 9, 20</w:t>
      </w:r>
      <w:r w:rsidRPr="00E12D73">
        <w:rPr>
          <w:rStyle w:val="StyleStyleBold12pt"/>
        </w:rPr>
        <w:t>10</w:t>
      </w:r>
      <w:r>
        <w:t>.  Retrieved Apr. 28, 2013 from http://www.people-press.org/2010/11/09/public-support-for-increased-trade-except-with-south-korea-and-china/</w:t>
      </w:r>
    </w:p>
    <w:p w:rsidR="009F6FEA" w:rsidRDefault="009F6FEA" w:rsidP="009F6FEA">
      <w:r w:rsidRPr="00E12D73">
        <w:rPr>
          <w:rStyle w:val="StyleBoldUnderline"/>
          <w:highlight w:val="yellow"/>
        </w:rPr>
        <w:t>More generally, there is increased skepticism about the impact of trade agreements such as NAFTA</w:t>
      </w:r>
      <w:r>
        <w:t xml:space="preserve"> and the policies of the World Trade Organization.Roughly a third (35%) say that free trade agreements have been good for the United States, while 44% say they have been bad for the U.S.  Support for free trade agreements is now at one of its lowest points in 13 years of Pew Research Center surveys. In 2008, an identical percentage (35%) said free trade agreements were good for the U.S. Support for free trade agreements had increased last year, to 44% in April and 43% in November, despite the struggling economy.  </w:t>
      </w:r>
      <w:r w:rsidRPr="00E12D73">
        <w:rPr>
          <w:rStyle w:val="StyleBoldUnderline"/>
          <w:highlight w:val="yellow"/>
        </w:rPr>
        <w:t>As in past surveys on trade, many more Americans say free trade agreements have a negative rather than a positive impact on jobs in the U.S., wages for U.S. workers, and economic growth in this country. And more say their personal finances have been hurt</w:t>
      </w:r>
      <w:r>
        <w:t xml:space="preserve"> (46%) </w:t>
      </w:r>
      <w:r w:rsidRPr="00E12D73">
        <w:rPr>
          <w:rStyle w:val="StyleBoldUnderline"/>
          <w:highlight w:val="yellow"/>
        </w:rPr>
        <w:t>rather than helped</w:t>
      </w:r>
      <w:r>
        <w:t xml:space="preserve"> (26%) by free trade agreements.  The latest national survey by the Pew Research Center for the People &amp; the Press, conducted Nov. 4-7 among 1,255 adults, finds that just 28% of Republicans say that free trade agreements are good for the United States, down from 43% last November. Opinions among Democrats and independents have changed little over the past year.</w:t>
      </w:r>
    </w:p>
    <w:p w:rsidR="009F6FEA" w:rsidRDefault="009F6FEA" w:rsidP="009F6FEA"/>
    <w:p w:rsidR="009F6FEA" w:rsidRDefault="009F6FEA" w:rsidP="009F6FEA">
      <w:r>
        <w:br w:type="page"/>
      </w:r>
    </w:p>
    <w:p w:rsidR="009F6FEA" w:rsidRDefault="009F6FEA" w:rsidP="009F6FEA">
      <w:pPr>
        <w:pStyle w:val="Heading3"/>
      </w:pPr>
      <w:bookmarkStart w:id="5" w:name="_Toc359703958"/>
      <w:r>
        <w:t>Links:  Venezuela</w:t>
      </w:r>
      <w:bookmarkEnd w:id="5"/>
    </w:p>
    <w:p w:rsidR="009F6FEA" w:rsidRDefault="009F6FEA" w:rsidP="009F6FEA">
      <w:pPr>
        <w:pStyle w:val="Heading4"/>
      </w:pPr>
      <w:r>
        <w:t>EFFORTS TO ENGAGE A POST CHAVEZ VENEZUELA WILL BE OPPOSED BY REPUBLICANS.</w:t>
      </w:r>
    </w:p>
    <w:p w:rsidR="009F6FEA" w:rsidRDefault="009F6FEA" w:rsidP="009F6FEA">
      <w:r>
        <w:t xml:space="preserve">Julian </w:t>
      </w:r>
      <w:r w:rsidRPr="00E12D73">
        <w:rPr>
          <w:rStyle w:val="StyleStyleBold12pt"/>
        </w:rPr>
        <w:t>Pecquet</w:t>
      </w:r>
      <w:r>
        <w:t>, (staff writer), Mar. 26, 20</w:t>
      </w:r>
      <w:r w:rsidRPr="00E12D73">
        <w:rPr>
          <w:rStyle w:val="StyleStyleBold12pt"/>
        </w:rPr>
        <w:t>13</w:t>
      </w:r>
      <w:r>
        <w:t>.  Retrieved Apr. 28, 2013 from http://thehill.com/blogs/global-affairs/americas/290225-us-lawmaker-seeks-rapprochement-with-post-chavez-venezuela-</w:t>
      </w:r>
    </w:p>
    <w:p w:rsidR="009F6FEA" w:rsidRPr="00A86E11" w:rsidRDefault="009F6FEA" w:rsidP="009F6FEA">
      <w:pPr>
        <w:rPr>
          <w:rStyle w:val="StyleBoldUnderline"/>
        </w:rPr>
      </w:pPr>
      <w:r w:rsidRPr="00A86E11">
        <w:rPr>
          <w:rStyle w:val="StyleBoldUnderline"/>
          <w:highlight w:val="yellow"/>
        </w:rPr>
        <w:t>Meeks</w:t>
      </w:r>
      <w:r>
        <w:t xml:space="preserve"> said he's waiting to see if the April 14 election is free and fair. If that's the case, he </w:t>
      </w:r>
      <w:r w:rsidRPr="00A86E11">
        <w:rPr>
          <w:rStyle w:val="StyleBoldUnderline"/>
          <w:highlight w:val="yellow"/>
        </w:rPr>
        <w:t>hopes to revive a bipartisan legislative exchange group</w:t>
      </w:r>
      <w:r>
        <w:t xml:space="preserve"> that was disbanded after the Venezuelan opposition boycotted the 2005 elections, losing their seats.  </w:t>
      </w:r>
      <w:r w:rsidRPr="00A86E11">
        <w:rPr>
          <w:rStyle w:val="StyleBoldUnderline"/>
          <w:highlight w:val="yellow"/>
        </w:rPr>
        <w:t>The now-defunct Boston Group brought together a handful of U.S. lawmakers</w:t>
      </w:r>
      <w:r w:rsidRPr="00A86E11">
        <w:rPr>
          <w:rStyle w:val="StyleBoldUnderline"/>
        </w:rPr>
        <w:t xml:space="preserve"> </w:t>
      </w:r>
      <w:r>
        <w:t xml:space="preserve">– including Meeks and former Reps. Bill Delahunt (D-Mass.) and Cass Ballenger (R-N.C.) – alongside Chavistas and opposition members. </w:t>
      </w:r>
      <w:r w:rsidRPr="00A86E11">
        <w:rPr>
          <w:rStyle w:val="StyleBoldUnderline"/>
          <w:highlight w:val="yellow"/>
        </w:rPr>
        <w:t>The meetings paved the way for deals through which the Venezuelan oil company provided cheap heating oil to low-income people in the northeastern United States.</w:t>
      </w:r>
      <w:r>
        <w:t xml:space="preserve">  The group once met for a week in former Sen. Ted Kennedy's (D-Mass.) compound in Hyannis Port, Mass. as well as at Ballenger's home, Meeks said. It included Nicolás Maduro, the acting president who's largely expected to win next month.  </w:t>
      </w:r>
      <w:r w:rsidRPr="00A86E11">
        <w:rPr>
          <w:rStyle w:val="Emphasis"/>
          <w:highlight w:val="yellow"/>
        </w:rPr>
        <w:t>Meeks faces an uphill battle.</w:t>
      </w:r>
      <w:r w:rsidRPr="00A86E11">
        <w:rPr>
          <w:rStyle w:val="StyleBoldUnderline"/>
          <w:highlight w:val="yellow"/>
        </w:rPr>
        <w:t xml:space="preserve">  Last week, Maduro's government broke off talks with U.S. diplomats to renew full diplomatic relations, which have been suspended since 2010, accusing the Obama administration of meddling in next month's election.  “This line of communication is now suspended, postponed until the United States gives a clear message about what kind of relationship they want</w:t>
      </w:r>
      <w:r>
        <w:t xml:space="preserve">,” Venezuelan Foreign Minister Elías Jaua said.  And several Republicans openly welcomed Chavez's death. </w:t>
      </w:r>
      <w:r w:rsidRPr="00A86E11">
        <w:rPr>
          <w:rStyle w:val="StyleBoldUnderline"/>
          <w:highlight w:val="yellow"/>
        </w:rPr>
        <w:t>The former chairwoman of the House Foreign Affairs Committee,</w:t>
      </w:r>
      <w:r>
        <w:t xml:space="preserve"> Rep. Ileana Ros-Lehtinen (R-Fla.), </w:t>
      </w:r>
      <w:r w:rsidRPr="00A86E11">
        <w:rPr>
          <w:rStyle w:val="StyleBoldUnderline"/>
          <w:highlight w:val="yellow"/>
        </w:rPr>
        <w:t>for her part called Obama's decision to send a delegation “weak and irresponsible.”</w:t>
      </w:r>
    </w:p>
    <w:p w:rsidR="009F6FEA" w:rsidRDefault="009F6FEA" w:rsidP="009F6FEA"/>
    <w:p w:rsidR="009F6FEA" w:rsidRDefault="009F6FEA" w:rsidP="009F6FEA">
      <w:r>
        <w:br w:type="page"/>
      </w:r>
    </w:p>
    <w:p w:rsidR="009F6FEA" w:rsidRDefault="009F6FEA" w:rsidP="009F6FEA">
      <w:pPr>
        <w:pStyle w:val="Heading3"/>
      </w:pPr>
      <w:bookmarkStart w:id="6" w:name="_Toc359703959"/>
      <w:r>
        <w:t>Internal Links:  Political Capital Key to Immigration Reform</w:t>
      </w:r>
      <w:bookmarkEnd w:id="6"/>
    </w:p>
    <w:p w:rsidR="009F6FEA" w:rsidRDefault="009F6FEA" w:rsidP="009F6FEA">
      <w:pPr>
        <w:pStyle w:val="Heading4"/>
      </w:pPr>
      <w:r>
        <w:t>PRESIDENT OBAMA’S POLITICAL CAPITAL IS KEY TO IMMIGRATION REFORM.</w:t>
      </w:r>
    </w:p>
    <w:p w:rsidR="009F6FEA" w:rsidRDefault="009F6FEA" w:rsidP="009F6FEA">
      <w:r>
        <w:t xml:space="preserve">Gary </w:t>
      </w:r>
      <w:r w:rsidRPr="00A86E11">
        <w:rPr>
          <w:rStyle w:val="StyleStyleBold12pt"/>
        </w:rPr>
        <w:t>Martin</w:t>
      </w:r>
      <w:r>
        <w:t>, (staff writer), Mar. 28, 20</w:t>
      </w:r>
      <w:r w:rsidRPr="00A86E11">
        <w:rPr>
          <w:rStyle w:val="StyleStyleBold12pt"/>
        </w:rPr>
        <w:t>13</w:t>
      </w:r>
      <w:r>
        <w:t>.  Retrieved Apr. 28, 2013 from http://www.ctpost.com/local/article/Immigration-reform-gaining-support-in-Congress-4393187.php Immigration reform gaining support in Congress, Accessed 4/24/2013, rwg)</w:t>
      </w:r>
    </w:p>
    <w:p w:rsidR="009F6FEA" w:rsidRPr="00A86E11" w:rsidRDefault="009F6FEA" w:rsidP="009F6FEA">
      <w:pPr>
        <w:rPr>
          <w:sz w:val="16"/>
        </w:rPr>
      </w:pPr>
      <w:r w:rsidRPr="00A86E11">
        <w:rPr>
          <w:sz w:val="16"/>
        </w:rPr>
        <w:t>WASHINGTON -- A Republican Party in desperate search for relevance to Latino voters. An expanded Democratic advantage in the Senate. A second-term President with his legacy on the line.</w:t>
      </w:r>
      <w:r w:rsidRPr="00A86E11">
        <w:rPr>
          <w:sz w:val="12"/>
        </w:rPr>
        <w:t>¶</w:t>
      </w:r>
      <w:r w:rsidRPr="00A86E11">
        <w:rPr>
          <w:sz w:val="16"/>
        </w:rPr>
        <w:t xml:space="preserve"> Does all that add up to enough to break decades of impasse and produce comprehensive immigration reform? As expectations -- and tensions -- rise, the answer won't be long in coming.</w:t>
      </w:r>
      <w:r w:rsidRPr="00A86E11">
        <w:rPr>
          <w:sz w:val="12"/>
        </w:rPr>
        <w:t>¶</w:t>
      </w:r>
      <w:r w:rsidRPr="00A86E11">
        <w:rPr>
          <w:sz w:val="16"/>
        </w:rPr>
        <w:t xml:space="preserve"> A bipartisan bill could be filed in the Senate as early as next week, followed in relatively short order by a House bill, also crafted by a bipartisan group, aiming at a compromise on the key issue of citizenship.</w:t>
      </w:r>
      <w:r w:rsidRPr="00A86E11">
        <w:rPr>
          <w:sz w:val="12"/>
        </w:rPr>
        <w:t>¶</w:t>
      </w:r>
      <w:r w:rsidRPr="00A86E11">
        <w:rPr>
          <w:sz w:val="16"/>
        </w:rPr>
        <w:t xml:space="preserve"> </w:t>
      </w:r>
      <w:r w:rsidRPr="00A86E11">
        <w:rPr>
          <w:rStyle w:val="StyleBoldUnderline"/>
          <w:highlight w:val="yellow"/>
        </w:rPr>
        <w:t>The efforts are being applauded by</w:t>
      </w:r>
      <w:r w:rsidRPr="00A86E11">
        <w:rPr>
          <w:sz w:val="16"/>
        </w:rPr>
        <w:t xml:space="preserve"> President Barack </w:t>
      </w:r>
      <w:r w:rsidRPr="00A86E11">
        <w:rPr>
          <w:rStyle w:val="StyleBoldUnderline"/>
          <w:highlight w:val="yellow"/>
        </w:rPr>
        <w:t xml:space="preserve">Obama, who is using </w:t>
      </w:r>
      <w:r w:rsidRPr="00A86E11">
        <w:rPr>
          <w:rStyle w:val="Emphasis"/>
          <w:highlight w:val="yellow"/>
        </w:rPr>
        <w:t>every ounce of his political clout</w:t>
      </w:r>
      <w:r w:rsidRPr="00A86E11">
        <w:rPr>
          <w:rStyle w:val="StyleBoldUnderline"/>
          <w:highlight w:val="yellow"/>
        </w:rPr>
        <w:t xml:space="preserve"> to try to get comprehensive reform.</w:t>
      </w:r>
      <w:r w:rsidRPr="00A86E11">
        <w:rPr>
          <w:rStyle w:val="StyleBoldUnderline"/>
          <w:b w:val="0"/>
          <w:sz w:val="12"/>
          <w:highlight w:val="yellow"/>
          <w:u w:val="none"/>
        </w:rPr>
        <w:t>¶</w:t>
      </w:r>
      <w:r w:rsidRPr="00A86E11">
        <w:rPr>
          <w:rStyle w:val="StyleBoldUnderline"/>
          <w:highlight w:val="yellow"/>
        </w:rPr>
        <w:t xml:space="preserve"> Obama said the time has come "to work up the political courage to do what's required to be done</w:t>
      </w:r>
      <w:r w:rsidRPr="00A86E11">
        <w:rPr>
          <w:sz w:val="16"/>
        </w:rPr>
        <w:t>."</w:t>
      </w:r>
      <w:r w:rsidRPr="00A86E11">
        <w:rPr>
          <w:sz w:val="12"/>
        </w:rPr>
        <w:t>¶</w:t>
      </w:r>
      <w:r w:rsidRPr="00A86E11">
        <w:rPr>
          <w:sz w:val="16"/>
        </w:rPr>
        <w:t xml:space="preserve"> "I expect a bill to be put forward. I expect a debate to begin next month. I want to sign that bill into law as soon as possible," Obama said at a White House naturalization ceremony.</w:t>
      </w:r>
      <w:r w:rsidRPr="00A86E11">
        <w:rPr>
          <w:sz w:val="12"/>
        </w:rPr>
        <w:t>¶</w:t>
      </w:r>
      <w:r w:rsidRPr="00A86E11">
        <w:rPr>
          <w:sz w:val="16"/>
        </w:rPr>
        <w:t xml:space="preserve"> In addition to the issue of eventual citizenship for 11 million undocumented immigrants, Congress is expected to address the need for temporary or guest worker programs.</w:t>
      </w:r>
      <w:r w:rsidRPr="00A86E11">
        <w:rPr>
          <w:sz w:val="12"/>
        </w:rPr>
        <w:t>¶</w:t>
      </w:r>
      <w:r w:rsidRPr="00A86E11">
        <w:rPr>
          <w:sz w:val="16"/>
        </w:rPr>
        <w:t xml:space="preserve"> Congress last passed comprehensive bipartisan reform legislation in 1986, when President Ronald Reagan signed a law that granted citizenship to several million undocumented immigrants and created a guest worker program.</w:t>
      </w:r>
      <w:r w:rsidRPr="00A86E11">
        <w:rPr>
          <w:sz w:val="12"/>
        </w:rPr>
        <w:t>¶</w:t>
      </w:r>
      <w:r w:rsidRPr="00A86E11">
        <w:rPr>
          <w:sz w:val="16"/>
        </w:rPr>
        <w:t xml:space="preserve"> Up until now, Republicans have opposed citizenship programs as an "amnesty" for lawbreakers who entered the country illegally, and labor has chafed at guest worker programs.</w:t>
      </w:r>
      <w:r w:rsidRPr="00A86E11">
        <w:rPr>
          <w:sz w:val="12"/>
        </w:rPr>
        <w:t>¶</w:t>
      </w:r>
      <w:r w:rsidRPr="00A86E11">
        <w:rPr>
          <w:sz w:val="16"/>
        </w:rPr>
        <w:t xml:space="preserve"> But </w:t>
      </w:r>
      <w:r w:rsidRPr="00A86E11">
        <w:rPr>
          <w:rStyle w:val="StyleBoldUnderline"/>
          <w:highlight w:val="yellow"/>
        </w:rPr>
        <w:t>Republican losses in the 2012 elections and increased public support for reform have many in the GOP talking compromise</w:t>
      </w:r>
      <w:r w:rsidRPr="00A86E11">
        <w:rPr>
          <w:sz w:val="16"/>
        </w:rPr>
        <w:t>.</w:t>
      </w:r>
      <w:r w:rsidRPr="00A86E11">
        <w:rPr>
          <w:sz w:val="12"/>
        </w:rPr>
        <w:t>¶</w:t>
      </w:r>
      <w:r w:rsidRPr="00A86E11">
        <w:rPr>
          <w:sz w:val="16"/>
        </w:rPr>
        <w:t xml:space="preserve"> "</w:t>
      </w:r>
      <w:r w:rsidRPr="00A86E11">
        <w:rPr>
          <w:rStyle w:val="StyleBoldUnderline"/>
          <w:highlight w:val="yellow"/>
        </w:rPr>
        <w:t>If there is one issue that the two parties could produce something meaningful on in this Congress, it would be immigration</w:t>
      </w:r>
      <w:r w:rsidRPr="00A86E11">
        <w:rPr>
          <w:sz w:val="16"/>
        </w:rPr>
        <w:t>," said Stephen Hess, a political expert at The Brookings Institution.</w:t>
      </w:r>
      <w:r w:rsidRPr="00A86E11">
        <w:rPr>
          <w:sz w:val="12"/>
        </w:rPr>
        <w:t>¶</w:t>
      </w:r>
      <w:r w:rsidRPr="00A86E11">
        <w:rPr>
          <w:sz w:val="16"/>
        </w:rPr>
        <w:t xml:space="preserve"> Hess said an eventual bill "will have lots of provisos, and it will go back and forth, but it would be hard not to produce something given the general feeling that something has to be produced."</w:t>
      </w:r>
      <w:r w:rsidRPr="00A86E11">
        <w:rPr>
          <w:sz w:val="12"/>
        </w:rPr>
        <w:t>¶</w:t>
      </w:r>
      <w:r w:rsidRPr="00A86E11">
        <w:rPr>
          <w:sz w:val="16"/>
        </w:rPr>
        <w:t xml:space="preserve"> More and more Republicans are moving toward immigration-reform measures as the party seeks to reach out to Latinos, the nation's largest -- and growing -- minority voting bloc.</w:t>
      </w:r>
    </w:p>
    <w:p w:rsidR="009F6FEA" w:rsidRDefault="009F6FEA" w:rsidP="009F6FEA">
      <w:pPr>
        <w:pStyle w:val="Heading4"/>
      </w:pPr>
      <w:r>
        <w:t>POLITICAL CAPITAL IS CRITICAL TO IMMIGRATION REFORM—OBAMA MUST PLAY THE ROLE OF A STATESMAN.</w:t>
      </w:r>
    </w:p>
    <w:p w:rsidR="009F6FEA" w:rsidRDefault="009F6FEA" w:rsidP="009F6FEA">
      <w:r>
        <w:t xml:space="preserve">Elise </w:t>
      </w:r>
      <w:r w:rsidRPr="00A86E11">
        <w:rPr>
          <w:rStyle w:val="StyleStyleBold12pt"/>
        </w:rPr>
        <w:t>Foley,</w:t>
      </w:r>
      <w:r>
        <w:t xml:space="preserve"> (staff writer), Jan. 15, 20</w:t>
      </w:r>
      <w:r w:rsidRPr="00A86E11">
        <w:rPr>
          <w:rStyle w:val="StyleStyleBold12pt"/>
        </w:rPr>
        <w:t>13</w:t>
      </w:r>
      <w:r>
        <w:t>.  Retrieved Apr. 28, 2013 from http://www.huffingtonpost.com/2013/01/15/obama-immigration-reform_n_2463388.html, Accessed 4/24/2013, rwg)</w:t>
      </w:r>
    </w:p>
    <w:p w:rsidR="009F6FEA" w:rsidRPr="00A86E11" w:rsidRDefault="009F6FEA" w:rsidP="009F6FEA">
      <w:pPr>
        <w:rPr>
          <w:sz w:val="16"/>
        </w:rPr>
      </w:pPr>
      <w:r w:rsidRPr="00A86E11">
        <w:rPr>
          <w:rStyle w:val="StyleBoldUnderline"/>
          <w:highlight w:val="yellow"/>
        </w:rPr>
        <w:t>Obama has repeatedly said he will push hard for immigration reform in his second term</w:t>
      </w:r>
      <w:r w:rsidRPr="00A86E11">
        <w:rPr>
          <w:sz w:val="16"/>
        </w:rPr>
        <w:t>, and administration officials have said that other contentious legislative initiatives -- including gun control and the debt ceiling -- won't be allowed to get in the way. At least at first glance, he seems to have politics on his side. GOP lawmakers are entering -- or, in some cases, re-entering -- the immigration debate in the wake of disastrous results for their party's presidential nominee with Latino voters, who support reform by large measures. Based on those new political realities, "it would be a suicidal impulse for Republicans in Congress to continue to block [reform]," David Axelrod, a longtime adviser to the president, told The Huffington Post.</w:t>
      </w:r>
      <w:r w:rsidRPr="00A86E11">
        <w:rPr>
          <w:sz w:val="12"/>
        </w:rPr>
        <w:t>¶</w:t>
      </w:r>
      <w:r w:rsidRPr="00A86E11">
        <w:rPr>
          <w:sz w:val="16"/>
        </w:rPr>
        <w:t xml:space="preserve"> </w:t>
      </w:r>
      <w:r w:rsidRPr="00A86E11">
        <w:rPr>
          <w:rStyle w:val="StyleBoldUnderline"/>
          <w:highlight w:val="yellow"/>
        </w:rPr>
        <w:t>Now there's the question of how Obama gets there</w:t>
      </w:r>
      <w:r w:rsidRPr="00A86E11">
        <w:rPr>
          <w:sz w:val="16"/>
        </w:rPr>
        <w:t xml:space="preserve">. While confrontation might work with Republicans on other issues -- the debt ceiling, for example -- </w:t>
      </w:r>
      <w:r w:rsidRPr="00A86E11">
        <w:rPr>
          <w:rStyle w:val="StyleBoldUnderline"/>
          <w:highlight w:val="yellow"/>
        </w:rPr>
        <w:t>the consensus is that the GOP is serious enough about reform that the president can, and must, play the role of broker and statesman to get a deal</w:t>
      </w:r>
      <w:r w:rsidRPr="00A86E11">
        <w:rPr>
          <w:sz w:val="16"/>
        </w:rPr>
        <w:t>.</w:t>
      </w:r>
      <w:r w:rsidRPr="00A86E11">
        <w:rPr>
          <w:sz w:val="12"/>
        </w:rPr>
        <w:t>¶</w:t>
      </w:r>
      <w:r w:rsidRPr="00A86E11">
        <w:rPr>
          <w:sz w:val="16"/>
        </w:rPr>
        <w:t xml:space="preserve"> It starts with a lesson from his first term. Republicans have demanded that the border be secured first, before other elements of immigration reform. Yet the administration has been by many measures the strictest ever on immigration enforcement, and devotes massive sums to policing the borders. The White House has met many of the desired metrics for border security, although there is always more to be done, but Republicans are still calling for more before they will consider reform. Enforcing the border, but not sufficiently touting its record of doing so, the White House has learned, won't be enough to win over Republicans.</w:t>
      </w:r>
      <w:r w:rsidRPr="00A86E11">
        <w:rPr>
          <w:sz w:val="12"/>
        </w:rPr>
        <w:t>¶</w:t>
      </w:r>
      <w:r w:rsidRPr="00A86E11">
        <w:rPr>
          <w:sz w:val="16"/>
        </w:rPr>
        <w:t xml:space="preserve"> In a briefing with The Huffington Post, a senior administration official said the White House believes it has met enforcement goals and must now move to a comprehensive solution. The administration is highly skeptical of claims from Republicans that immigration reform can or should be done in a piecemeal fashion. Going down that road, the White House worries, could result in passage of the less politically complicated pieces, such as an enforcement mechanism and high-skilled worker visas, while leaving out more contentious items such as a pathway to citizenship for undocumented immigrants.</w:t>
      </w:r>
      <w:r w:rsidRPr="00A86E11">
        <w:rPr>
          <w:sz w:val="12"/>
        </w:rPr>
        <w:t>¶</w:t>
      </w:r>
      <w:r w:rsidRPr="00A86E11">
        <w:rPr>
          <w:sz w:val="16"/>
        </w:rPr>
        <w:t xml:space="preserve"> "Enforcement is certainly part of the picture," the official said. "But if you go back and look at the 2006 and 2007 bills, if you go back and look at John McCain's 10-point 'This is what I've got to get done before I'm prepared to talk about immigration,' and then you look at what we're actually doing, it's like 'check, check, check.' We're there. The border is as secure as it's been in a generation or two, so it's really time."</w:t>
      </w:r>
      <w:r w:rsidRPr="00A86E11">
        <w:rPr>
          <w:sz w:val="12"/>
        </w:rPr>
        <w:t>¶</w:t>
      </w:r>
      <w:r w:rsidRPr="00A86E11">
        <w:rPr>
          <w:sz w:val="16"/>
        </w:rPr>
        <w:t xml:space="preserve"> </w:t>
      </w:r>
      <w:r w:rsidRPr="00A86E11">
        <w:rPr>
          <w:rStyle w:val="StyleBoldUnderline"/>
          <w:highlight w:val="yellow"/>
        </w:rPr>
        <w:t>One key in the second term, advocates say, will be convincing skeptics</w:t>
      </w:r>
      <w:r w:rsidRPr="00A86E11">
        <w:rPr>
          <w:sz w:val="16"/>
        </w:rPr>
        <w:t xml:space="preserve"> such as Republican Sen. John Cornyn of Texas </w:t>
      </w:r>
      <w:r w:rsidRPr="00A86E11">
        <w:rPr>
          <w:rStyle w:val="StyleBoldUnderline"/>
          <w:highlight w:val="yellow"/>
        </w:rPr>
        <w:t>that the Obama administration held up its end of the bargain by proving a commitment to enforcement.</w:t>
      </w:r>
      <w:r w:rsidRPr="00A86E11">
        <w:rPr>
          <w:sz w:val="16"/>
        </w:rPr>
        <w:t xml:space="preserve"> </w:t>
      </w:r>
    </w:p>
    <w:p w:rsidR="009F6FEA" w:rsidRDefault="009F6FEA" w:rsidP="009F6FEA">
      <w:pPr>
        <w:pStyle w:val="Heading4"/>
      </w:pPr>
      <w:r>
        <w:t xml:space="preserve">Obama will use the bully pulpit to push his second term agenda. </w:t>
      </w:r>
    </w:p>
    <w:p w:rsidR="009F6FEA" w:rsidRDefault="009F6FEA" w:rsidP="009F6FEA">
      <w:r>
        <w:t xml:space="preserve">Julianna </w:t>
      </w:r>
      <w:r w:rsidRPr="00094905">
        <w:rPr>
          <w:rStyle w:val="StyleStyleBold12pt"/>
        </w:rPr>
        <w:t>Goldman</w:t>
      </w:r>
      <w:r>
        <w:t xml:space="preserve"> (staff writer) May 23, 20</w:t>
      </w:r>
      <w:r w:rsidRPr="00094905">
        <w:rPr>
          <w:rStyle w:val="StyleStyleBold12pt"/>
        </w:rPr>
        <w:t>13</w:t>
      </w:r>
      <w:r>
        <w:t xml:space="preserve">.  Retrieved May 29, 2013 from </w:t>
      </w:r>
    </w:p>
    <w:p w:rsidR="009F6FEA" w:rsidRDefault="009F6FEA" w:rsidP="009F6FEA">
      <w:r>
        <w:t>http://www.bloomberg.com/news/2013-05-24/obama-bully-pulpit-bullied-with-congress-probes-obscuring-agenda.html</w:t>
      </w:r>
    </w:p>
    <w:p w:rsidR="009F6FEA" w:rsidRDefault="009F6FEA" w:rsidP="009F6FEA">
      <w:r>
        <w:t xml:space="preserve">President Barack </w:t>
      </w:r>
      <w:r w:rsidRPr="00094905">
        <w:rPr>
          <w:rStyle w:val="StyleBoldUnderline"/>
          <w:highlight w:val="yellow"/>
        </w:rPr>
        <w:t>Obama renewed his oath of office in January vowing to use the bully pulpit to rally the American people around his second-term agenda</w:t>
      </w:r>
      <w:r>
        <w:t>.</w:t>
      </w:r>
    </w:p>
    <w:p w:rsidR="009F6FEA" w:rsidRDefault="009F6FEA" w:rsidP="009F6FEA">
      <w:pPr>
        <w:pStyle w:val="Heading4"/>
      </w:pPr>
      <w:r>
        <w:t xml:space="preserve">Even small issues can derail immigration reform.  </w:t>
      </w:r>
    </w:p>
    <w:p w:rsidR="009F6FEA" w:rsidRDefault="009F6FEA" w:rsidP="009F6FEA">
      <w:r>
        <w:t xml:space="preserve">Jack </w:t>
      </w:r>
      <w:r w:rsidRPr="00094905">
        <w:rPr>
          <w:rStyle w:val="StyleStyleBold12pt"/>
        </w:rPr>
        <w:t>Plunkett</w:t>
      </w:r>
      <w:r>
        <w:t>, (staff writer) May 14, 20</w:t>
      </w:r>
      <w:r w:rsidRPr="00094905">
        <w:rPr>
          <w:rStyle w:val="StyleStyleBold12pt"/>
        </w:rPr>
        <w:t>13</w:t>
      </w:r>
      <w:r>
        <w:t xml:space="preserve">.  Retrieved May 29, 2013 from </w:t>
      </w:r>
    </w:p>
    <w:p w:rsidR="009F6FEA" w:rsidRDefault="009F6FEA" w:rsidP="009F6FEA">
      <w:r>
        <w:t>http://www.npr.org/blogs/itsallpolitics/2013/05/14/183912123/controversies-risk-starving-obamas-agenda-of-air</w:t>
      </w:r>
    </w:p>
    <w:p w:rsidR="009F6FEA" w:rsidRDefault="009F6FEA" w:rsidP="009F6FEA">
      <w:r>
        <w:t>"</w:t>
      </w:r>
      <w:r w:rsidRPr="00094905">
        <w:rPr>
          <w:rStyle w:val="StyleBoldUnderline"/>
          <w:highlight w:val="yellow"/>
        </w:rPr>
        <w:t xml:space="preserve">The immediate problem may be with immigration. It's so close, </w:t>
      </w:r>
      <w:r w:rsidRPr="00094905">
        <w:rPr>
          <w:rStyle w:val="Emphasis"/>
          <w:highlight w:val="yellow"/>
        </w:rPr>
        <w:t>anything could upset it</w:t>
      </w:r>
      <w:r w:rsidRPr="00094905">
        <w:rPr>
          <w:rStyle w:val="StyleBoldUnderline"/>
          <w:highlight w:val="yellow"/>
        </w:rPr>
        <w:t xml:space="preserve">," Thurber said. "It could take the political oxygen out of the air for the </w:t>
      </w:r>
      <w:r w:rsidRPr="00094905">
        <w:rPr>
          <w:rStyle w:val="Emphasis"/>
          <w:highlight w:val="yellow"/>
        </w:rPr>
        <w:t>survival of immigration</w:t>
      </w:r>
      <w:r w:rsidRPr="00094905">
        <w:rPr>
          <w:rStyle w:val="StyleBoldUnderline"/>
          <w:highlight w:val="yellow"/>
        </w:rPr>
        <w:t>. ... They'll have to do it between now and August or it's going to be very hard to get one through</w:t>
      </w:r>
      <w:r>
        <w:t>. This slows it down."</w:t>
      </w:r>
    </w:p>
    <w:p w:rsidR="009F6FEA" w:rsidRDefault="009F6FEA" w:rsidP="009F6FEA">
      <w:pPr>
        <w:pStyle w:val="Heading4"/>
      </w:pPr>
      <w:r>
        <w:t xml:space="preserve">Momentum is necessary to pass immigration reform. </w:t>
      </w:r>
    </w:p>
    <w:p w:rsidR="009F6FEA" w:rsidRDefault="009F6FEA" w:rsidP="009F6FEA">
      <w:r>
        <w:t xml:space="preserve">Jack </w:t>
      </w:r>
      <w:r w:rsidRPr="00094905">
        <w:rPr>
          <w:rStyle w:val="StyleStyleBold12pt"/>
        </w:rPr>
        <w:t>Plunkett,</w:t>
      </w:r>
      <w:r>
        <w:t xml:space="preserve"> (staff writer) May 14, 20</w:t>
      </w:r>
      <w:r w:rsidRPr="00094905">
        <w:rPr>
          <w:rStyle w:val="StyleStyleBold12pt"/>
        </w:rPr>
        <w:t>13</w:t>
      </w:r>
      <w:r>
        <w:t xml:space="preserve">.  Retrieved May 29, 2013 from </w:t>
      </w:r>
    </w:p>
    <w:p w:rsidR="009F6FEA" w:rsidRDefault="009F6FEA" w:rsidP="009F6FEA">
      <w:r>
        <w:t>http://www.npr.org/blogs/itsallpolitics/2013/05/14/183912123/controversies-risk-starving-obamas-agenda-of-air</w:t>
      </w:r>
    </w:p>
    <w:p w:rsidR="009F6FEA" w:rsidRDefault="009F6FEA" w:rsidP="009F6FEA">
      <w:r w:rsidRPr="00094905">
        <w:rPr>
          <w:rStyle w:val="StyleBoldUnderline"/>
          <w:highlight w:val="yellow"/>
        </w:rPr>
        <w:t xml:space="preserve">Legislation, especially of the </w:t>
      </w:r>
      <w:r w:rsidRPr="00094905">
        <w:rPr>
          <w:rStyle w:val="Emphasis"/>
          <w:highlight w:val="yellow"/>
        </w:rPr>
        <w:t>controversial kind,</w:t>
      </w:r>
      <w:r w:rsidRPr="00094905">
        <w:rPr>
          <w:rStyle w:val="StyleBoldUnderline"/>
          <w:highlight w:val="yellow"/>
        </w:rPr>
        <w:t xml:space="preserve"> requires a </w:t>
      </w:r>
      <w:r w:rsidRPr="00094905">
        <w:rPr>
          <w:rStyle w:val="Emphasis"/>
          <w:highlight w:val="yellow"/>
        </w:rPr>
        <w:t>head of steam</w:t>
      </w:r>
      <w:r w:rsidRPr="00094905">
        <w:rPr>
          <w:rStyle w:val="StyleBoldUnderline"/>
          <w:highlight w:val="yellow"/>
        </w:rPr>
        <w:t xml:space="preserve"> to overcome opposition. The confluence of </w:t>
      </w:r>
      <w:r w:rsidRPr="00094905">
        <w:rPr>
          <w:rStyle w:val="Emphasis"/>
          <w:highlight w:val="yellow"/>
        </w:rPr>
        <w:t>controversies,</w:t>
      </w:r>
      <w:r w:rsidRPr="00094905">
        <w:rPr>
          <w:rStyle w:val="StyleBoldUnderline"/>
          <w:highlight w:val="yellow"/>
        </w:rPr>
        <w:t xml:space="preserve"> "certainly slows things down. And there needs to be a certain amount of </w:t>
      </w:r>
      <w:r w:rsidRPr="00094905">
        <w:rPr>
          <w:rStyle w:val="Emphasis"/>
          <w:highlight w:val="yellow"/>
        </w:rPr>
        <w:t>momentum and speed</w:t>
      </w:r>
      <w:r w:rsidRPr="00094905">
        <w:rPr>
          <w:rStyle w:val="StyleBoldUnderline"/>
          <w:highlight w:val="yellow"/>
        </w:rPr>
        <w:t xml:space="preserve"> on that or we will not have an immigration bill,"</w:t>
      </w:r>
      <w:r>
        <w:t xml:space="preserve"> Thurber said.</w:t>
      </w:r>
    </w:p>
    <w:p w:rsidR="009F6FEA" w:rsidRDefault="009F6FEA" w:rsidP="009F6FEA">
      <w:pPr>
        <w:pStyle w:val="Heading4"/>
      </w:pPr>
      <w:r>
        <w:t xml:space="preserve">Obama’s ability to sway the public is key to his political strength.  </w:t>
      </w:r>
    </w:p>
    <w:p w:rsidR="009F6FEA" w:rsidRDefault="009F6FEA" w:rsidP="009F6FEA">
      <w:r>
        <w:t xml:space="preserve">Julianna </w:t>
      </w:r>
      <w:r w:rsidRPr="00094905">
        <w:rPr>
          <w:rStyle w:val="StyleStyleBold12pt"/>
        </w:rPr>
        <w:t>Goldman</w:t>
      </w:r>
      <w:r>
        <w:t xml:space="preserve"> (staff writer) May 23, 2013.  Retrieved May 29, 2013 from </w:t>
      </w:r>
    </w:p>
    <w:p w:rsidR="009F6FEA" w:rsidRDefault="009F6FEA" w:rsidP="009F6FEA">
      <w:r>
        <w:t>http://www.bloomberg.com/news/2013-05-24/obama-bully-pulpit-bullied-with-congress-probes-obscuring-agenda.html</w:t>
      </w:r>
    </w:p>
    <w:p w:rsidR="009F6FEA" w:rsidRDefault="009F6FEA" w:rsidP="009F6FEA">
      <w:r w:rsidRPr="00094905">
        <w:rPr>
          <w:rStyle w:val="StyleBoldUnderline"/>
          <w:highlight w:val="yellow"/>
        </w:rPr>
        <w:t>If Obama is unable to sway the public “and there is a real, genuine distracting scandal, then he’s hurt, he’s undermined politically in terms of his effectiveness as a leader</w:t>
      </w:r>
      <w:r>
        <w:t>,” said Robert Dallek, who is among a group of historians to have met periodically with the president.¶ McCurry and other Clinton White House veterans who are no strangers to scandal have advised Obama’s aides to be patient, focus the president’s time on his economic message and try to ride out the storm. He’s taking that approach.¶ “</w:t>
      </w:r>
      <w:r w:rsidRPr="00094905">
        <w:rPr>
          <w:rStyle w:val="StyleBoldUnderline"/>
          <w:highlight w:val="yellow"/>
        </w:rPr>
        <w:t>His first order of business is to keep the faith of the American people in him</w:t>
      </w:r>
      <w:r>
        <w:t>,” said Harold Ickes, who was Clinton’s deputy chief of staff.</w:t>
      </w:r>
    </w:p>
    <w:p w:rsidR="009F6FEA" w:rsidRDefault="009F6FEA" w:rsidP="009F6FEA">
      <w:pPr>
        <w:pStyle w:val="Heading4"/>
      </w:pPr>
      <w:r>
        <w:t xml:space="preserve">Immigration reform is not guaranteed to pass.  </w:t>
      </w:r>
    </w:p>
    <w:p w:rsidR="009F6FEA" w:rsidRDefault="009F6FEA" w:rsidP="009F6FEA">
      <w:r>
        <w:t xml:space="preserve">Seung Min </w:t>
      </w:r>
      <w:r w:rsidRPr="00094905">
        <w:rPr>
          <w:rStyle w:val="StyleStyleBold12pt"/>
        </w:rPr>
        <w:t>Kim</w:t>
      </w:r>
      <w:r>
        <w:t>, (staff writer) May 17, 20</w:t>
      </w:r>
      <w:r w:rsidRPr="00094905">
        <w:rPr>
          <w:rStyle w:val="StyleStyleBold12pt"/>
        </w:rPr>
        <w:t>13</w:t>
      </w:r>
      <w:r>
        <w:t xml:space="preserve">.  Retrieved May 29, 2013 from </w:t>
      </w:r>
    </w:p>
    <w:p w:rsidR="009F6FEA" w:rsidRDefault="009F6FEA" w:rsidP="009F6FEA">
      <w:r>
        <w:t>http://www.politico.com/story/2013/05/immigration-reform-no-sure-bet-91573.html</w:t>
      </w:r>
    </w:p>
    <w:p w:rsidR="009F6FEA" w:rsidRPr="00094905" w:rsidRDefault="009F6FEA" w:rsidP="009F6FEA">
      <w:pPr>
        <w:rPr>
          <w:rStyle w:val="StyleBoldUnderline"/>
        </w:rPr>
      </w:pPr>
      <w:r w:rsidRPr="00094905">
        <w:rPr>
          <w:rStyle w:val="StyleBoldUnderline"/>
          <w:highlight w:val="yellow"/>
        </w:rPr>
        <w:t>After years of false starts, Washington finally appears to be on the path to rewriting the nation’s immigration laws</w:t>
      </w:r>
      <w:r>
        <w:t xml:space="preserve">.¶ The Senate Gang of Eight bill is holding its own in committee and is expected to hit the Senate floor in June. And in the House this week, members of a bipartisan group agreed “in principle” on a big bill to be revealed in June.¶ But in this case, looks are deceiving. </w:t>
      </w:r>
      <w:r w:rsidRPr="00094905">
        <w:rPr>
          <w:rStyle w:val="StyleBoldUnderline"/>
          <w:highlight w:val="yellow"/>
        </w:rPr>
        <w:t>There are still major hurdles before immigration reform can reach President Barack Obama’s desk. The biggest one is the GOP-controlled House.</w:t>
      </w:r>
    </w:p>
    <w:p w:rsidR="009F6FEA" w:rsidRDefault="009F6FEA" w:rsidP="009F6FEA">
      <w:pPr>
        <w:pStyle w:val="Heading4"/>
      </w:pPr>
      <w:r>
        <w:t xml:space="preserve">Republicans will work to de-rail immigration reform.  </w:t>
      </w:r>
    </w:p>
    <w:p w:rsidR="009F6FEA" w:rsidRDefault="009F6FEA" w:rsidP="009F6FEA">
      <w:r>
        <w:t xml:space="preserve">Jean-Paul </w:t>
      </w:r>
      <w:r w:rsidRPr="00094905">
        <w:rPr>
          <w:rStyle w:val="StyleStyleBold12pt"/>
        </w:rPr>
        <w:t>Salamanc</w:t>
      </w:r>
      <w:r>
        <w:t>a, (staff writer) May 22, 20</w:t>
      </w:r>
      <w:r w:rsidRPr="00094905">
        <w:rPr>
          <w:rStyle w:val="StyleStyleBold12pt"/>
        </w:rPr>
        <w:t>13</w:t>
      </w:r>
      <w:r>
        <w:t xml:space="preserve">.  Retrieved May 29, 2013 from </w:t>
      </w:r>
    </w:p>
    <w:p w:rsidR="009F6FEA" w:rsidRDefault="009F6FEA" w:rsidP="009F6FEA">
      <w:r>
        <w:t>http://www.latinospost.com/articles/19709/20130522/immigration-reform-news-2013-senate-committee-passes-obama-backed-bill.htm</w:t>
      </w:r>
    </w:p>
    <w:p w:rsidR="009F6FEA" w:rsidRPr="00094905" w:rsidRDefault="009F6FEA" w:rsidP="009F6FEA">
      <w:pPr>
        <w:rPr>
          <w:rStyle w:val="StyleBoldUnderline"/>
        </w:rPr>
      </w:pPr>
      <w:r w:rsidRPr="00094905">
        <w:rPr>
          <w:rStyle w:val="StyleBoldUnderline"/>
          <w:highlight w:val="yellow"/>
        </w:rPr>
        <w:t xml:space="preserve">Now comes the true test for the bill as it heads before the full Senate, facing the task of being approved at both the Senate and a GOP-controlled House, with Republican opponents at both levels eager to </w:t>
      </w:r>
      <w:r w:rsidRPr="00094905">
        <w:rPr>
          <w:rStyle w:val="Emphasis"/>
          <w:highlight w:val="yellow"/>
        </w:rPr>
        <w:t>derail the legislation</w:t>
      </w:r>
      <w:r w:rsidRPr="00094905">
        <w:rPr>
          <w:rStyle w:val="StyleBoldUnderline"/>
          <w:highlight w:val="yellow"/>
        </w:rPr>
        <w:t>.</w:t>
      </w:r>
      <w:r>
        <w:t xml:space="preserve">¶ Sen. Rubio, who noted the challenge ahead, noted amid the celebration of the bill's passage in committee that </w:t>
      </w:r>
      <w:r w:rsidRPr="00094905">
        <w:rPr>
          <w:rStyle w:val="StyleBoldUnderline"/>
          <w:highlight w:val="yellow"/>
        </w:rPr>
        <w:t>there was still work ahead of them in making the bill into law.</w:t>
      </w:r>
    </w:p>
    <w:p w:rsidR="009F6FEA" w:rsidRDefault="009F6FEA" w:rsidP="009F6FEA"/>
    <w:p w:rsidR="009F6FEA" w:rsidRDefault="009F6FEA" w:rsidP="009F6FEA"/>
    <w:p w:rsidR="009F6FEA" w:rsidRDefault="009F6FEA" w:rsidP="009F6FEA"/>
    <w:p w:rsidR="009F6FEA" w:rsidRDefault="009F6FEA" w:rsidP="009F6FEA">
      <w:r>
        <w:tab/>
      </w:r>
    </w:p>
    <w:p w:rsidR="009F6FEA" w:rsidRDefault="009F6FEA" w:rsidP="009F6FEA"/>
    <w:p w:rsidR="009F6FEA" w:rsidRDefault="009F6FEA" w:rsidP="009F6FEA"/>
    <w:p w:rsidR="009F6FEA" w:rsidRDefault="009F6FEA" w:rsidP="009F6FEA">
      <w:r>
        <w:br w:type="page"/>
      </w:r>
    </w:p>
    <w:p w:rsidR="009F6FEA" w:rsidRDefault="009F6FEA" w:rsidP="009F6FEA">
      <w:pPr>
        <w:pStyle w:val="Heading3"/>
      </w:pPr>
      <w:bookmarkStart w:id="7" w:name="_Toc359703960"/>
      <w:r>
        <w:t>Internal Links:  Now Key Time for Immigration Reform</w:t>
      </w:r>
      <w:bookmarkEnd w:id="7"/>
    </w:p>
    <w:p w:rsidR="009F6FEA" w:rsidRDefault="009F6FEA" w:rsidP="009F6FEA">
      <w:pPr>
        <w:pStyle w:val="Heading4"/>
      </w:pPr>
      <w:r>
        <w:t>Obama has a limited window to push his second term agenda.</w:t>
      </w:r>
    </w:p>
    <w:p w:rsidR="009F6FEA" w:rsidRDefault="009F6FEA" w:rsidP="009F6FEA">
      <w:r>
        <w:t xml:space="preserve">Julianna </w:t>
      </w:r>
      <w:r w:rsidRPr="00094905">
        <w:rPr>
          <w:rStyle w:val="StyleStyleBold12pt"/>
        </w:rPr>
        <w:t xml:space="preserve">Goldman </w:t>
      </w:r>
      <w:r>
        <w:t>(staff writer) May 23, 20</w:t>
      </w:r>
      <w:r w:rsidRPr="00094905">
        <w:rPr>
          <w:rStyle w:val="StyleStyleBold12pt"/>
        </w:rPr>
        <w:t>13</w:t>
      </w:r>
      <w:r>
        <w:t xml:space="preserve">.  Retrieved May 29, 2013 from </w:t>
      </w:r>
    </w:p>
    <w:p w:rsidR="009F6FEA" w:rsidRDefault="009F6FEA" w:rsidP="009F6FEA">
      <w:r>
        <w:t>http://www.bloomberg.com/news/2013-05-24/obama-bully-pulpit-bullied-with-congress-probes-obscuring-agenda.html</w:t>
      </w:r>
    </w:p>
    <w:p w:rsidR="009F6FEA" w:rsidRDefault="009F6FEA" w:rsidP="009F6FEA">
      <w:r w:rsidRPr="00094905">
        <w:rPr>
          <w:rStyle w:val="StyleBoldUnderline"/>
          <w:highlight w:val="yellow"/>
        </w:rPr>
        <w:t>Obama has a limited window to galvanize Americans, put his stamp on revamping the nation’s immigration laws,</w:t>
      </w:r>
      <w:r>
        <w:t xml:space="preserve"> pursue climate-change legislation and ensure that the plan to expand health coverage to tens of millions of the uninsured is carried out in the face of Republican resistance.¶ </w:t>
      </w:r>
      <w:r w:rsidRPr="00094905">
        <w:rPr>
          <w:rStyle w:val="StyleBoldUnderline"/>
          <w:highlight w:val="yellow"/>
        </w:rPr>
        <w:t>Every day that his message is overtaken by the static noise of congressional probes</w:t>
      </w:r>
      <w:r>
        <w:t xml:space="preserve"> -- into the Justice Department’s seizure of phone records from the Associated Press, the administration’s handling of the September attack on a U.S. outpost in Benghazi, Libya, and questions about what White House aides knew about the IRS scandal and when they knew it </w:t>
      </w:r>
      <w:r w:rsidRPr="00094905">
        <w:rPr>
          <w:rStyle w:val="StyleBoldUnderline"/>
          <w:highlight w:val="yellow"/>
        </w:rPr>
        <w:t>-- is a missed opportunity.</w:t>
      </w:r>
    </w:p>
    <w:p w:rsidR="009F6FEA" w:rsidRDefault="009F6FEA" w:rsidP="009F6FEA">
      <w:pPr>
        <w:pStyle w:val="Heading4"/>
      </w:pPr>
      <w:r>
        <w:t xml:space="preserve">Obama has a short window of opportunity to pass his agenda.  </w:t>
      </w:r>
    </w:p>
    <w:p w:rsidR="009F6FEA" w:rsidRDefault="009F6FEA" w:rsidP="009F6FEA">
      <w:r>
        <w:t xml:space="preserve">Jack </w:t>
      </w:r>
      <w:r w:rsidRPr="00094905">
        <w:rPr>
          <w:rStyle w:val="StyleStyleBold12pt"/>
        </w:rPr>
        <w:t>Plunkett</w:t>
      </w:r>
      <w:r>
        <w:t>, (staff writer) May 14, 20</w:t>
      </w:r>
      <w:r w:rsidRPr="00094905">
        <w:rPr>
          <w:rStyle w:val="StyleStyleBold12pt"/>
        </w:rPr>
        <w:t>13</w:t>
      </w:r>
      <w:r>
        <w:t xml:space="preserve">.  Retrieved May 29, 2013 from </w:t>
      </w:r>
    </w:p>
    <w:p w:rsidR="009F6FEA" w:rsidRDefault="009F6FEA" w:rsidP="009F6FEA">
      <w:r>
        <w:t>http://www.npr.org/blogs/itsallpolitics/2013/05/14/183912123/controversies-risk-starving-obamas-agenda-of-air</w:t>
      </w:r>
    </w:p>
    <w:p w:rsidR="009F6FEA" w:rsidRDefault="009F6FEA" w:rsidP="009F6FEA">
      <w:r>
        <w:t>"</w:t>
      </w:r>
      <w:r w:rsidRPr="00094905">
        <w:rPr>
          <w:rStyle w:val="StyleBoldUnderline"/>
          <w:highlight w:val="yellow"/>
        </w:rPr>
        <w:t>He really only has about five months to deal with some major issues like gun control, but also, of course, immigration and the grand bargain,"</w:t>
      </w:r>
      <w:r>
        <w:t xml:space="preserve"> said Thurber, referring to a deficit-reduction deal with Republicans to reduce spending and increase tax revenues.</w:t>
      </w:r>
    </w:p>
    <w:p w:rsidR="009F6FEA" w:rsidRDefault="009F6FEA" w:rsidP="009F6FEA">
      <w:r>
        <w:br w:type="page"/>
      </w:r>
    </w:p>
    <w:p w:rsidR="009F6FEA" w:rsidRDefault="009F6FEA" w:rsidP="009F6FEA">
      <w:pPr>
        <w:pStyle w:val="Heading3"/>
      </w:pPr>
      <w:bookmarkStart w:id="8" w:name="_Toc359703961"/>
      <w:r>
        <w:t>Impacts:  Cyber-Defenses Key to Solve Cyber-Terror</w:t>
      </w:r>
      <w:bookmarkEnd w:id="8"/>
    </w:p>
    <w:p w:rsidR="009F6FEA" w:rsidRDefault="009F6FEA" w:rsidP="009F6FEA">
      <w:pPr>
        <w:pStyle w:val="Heading4"/>
      </w:pPr>
      <w:r>
        <w:t xml:space="preserve">Cyber-defenses are necessary to solve and deter cyber-attacks. </w:t>
      </w:r>
    </w:p>
    <w:p w:rsidR="009F6FEA" w:rsidRDefault="009F6FEA" w:rsidP="009F6FEA">
      <w:r>
        <w:t xml:space="preserve">O. Sami </w:t>
      </w:r>
      <w:r w:rsidRPr="00094905">
        <w:rPr>
          <w:rStyle w:val="StyleStyleBold12pt"/>
        </w:rPr>
        <w:t xml:space="preserve">Saydjari </w:t>
      </w:r>
      <w:r>
        <w:t xml:space="preserve"> (Cyber Defense Agency, LLC)  20</w:t>
      </w:r>
      <w:r w:rsidRPr="00094905">
        <w:rPr>
          <w:rStyle w:val="StyleStyleBold12pt"/>
        </w:rPr>
        <w:t>08</w:t>
      </w:r>
      <w:r>
        <w:t>.  Retrieved May 29, 2013 from  Annual Computer Security Applications Conference, http://www.acsac.org/2008/program /keynotes/saydjari.pdf</w:t>
      </w:r>
    </w:p>
    <w:p w:rsidR="009F6FEA" w:rsidRDefault="009F6FEA" w:rsidP="009F6FEA">
      <w:r>
        <w:t xml:space="preserve">As a step toward a security research plan that includes such capabilities, we should identify endstates— goals in terms of how we want our systems to ideally operate. This fresh perspective includes the overall strategic picture and connects clearly with strategic actions that significantly mitigate strategic vulnerabilities. </w:t>
      </w:r>
      <w:r w:rsidRPr="00E12D73">
        <w:rPr>
          <w:rStyle w:val="StyleBoldUnderline"/>
          <w:highlight w:val="yellow"/>
        </w:rPr>
        <w:t xml:space="preserve">If, for example, the nation has a capability to quickly recover its critical information infrastructure, then the end-state is that strategic attack damages are mitigated and critical services are restored quickly, possibly </w:t>
      </w:r>
      <w:r w:rsidRPr="00E12D73">
        <w:rPr>
          <w:rStyle w:val="Emphasis"/>
          <w:highlight w:val="yellow"/>
        </w:rPr>
        <w:t>deterring adversaries</w:t>
      </w:r>
      <w:r w:rsidRPr="00E12D73">
        <w:rPr>
          <w:rStyle w:val="StyleBoldUnderline"/>
          <w:highlight w:val="yellow"/>
        </w:rPr>
        <w:t xml:space="preserve"> from attempting a future attack</w:t>
      </w:r>
      <w:r>
        <w:t xml:space="preserve">. Desired End-States. The National Cyber Defense Initiative (NCDI) Opening Moves Workshop [4] identified important end-states, the outcome of a 10- year research effort to create critical capabilities. The following end-states appear in the workshop proceedings: --Continuity of Critical Information Infrastructure Operations. </w:t>
      </w:r>
      <w:r w:rsidRPr="00E12D73">
        <w:rPr>
          <w:rStyle w:val="StyleBoldUnderline"/>
          <w:highlight w:val="yellow"/>
        </w:rPr>
        <w:t>Create technology that would be the basis for a resilient US cyber infrastructure that would sustain critical functions in the face of attacks</w:t>
      </w:r>
      <w:r>
        <w:t xml:space="preserve">, including those that could be affected by determined adversaries. --Well-Defended Critical Assets. Make it economically prohibitive for an adversary to cause strategic damage to critical US infrastructures. Currently, adversaries can attack critical systems without investing substantial resources. </w:t>
      </w:r>
    </w:p>
    <w:p w:rsidR="009F6FEA" w:rsidRDefault="009F6FEA" w:rsidP="009F6FEA">
      <w:r>
        <w:br w:type="page"/>
      </w:r>
    </w:p>
    <w:p w:rsidR="009F6FEA" w:rsidRDefault="009F6FEA" w:rsidP="009F6FEA">
      <w:pPr>
        <w:pStyle w:val="Heading3"/>
      </w:pPr>
      <w:bookmarkStart w:id="9" w:name="_Toc359703962"/>
      <w:r>
        <w:t>Impacts:  Cyber-Attacks Risk Nuclear War</w:t>
      </w:r>
      <w:bookmarkEnd w:id="9"/>
    </w:p>
    <w:p w:rsidR="009F6FEA" w:rsidRDefault="009F6FEA" w:rsidP="009F6FEA">
      <w:pPr>
        <w:pStyle w:val="Heading4"/>
      </w:pPr>
      <w:r>
        <w:t xml:space="preserve">Cyber-attacks risk a nuclear war. </w:t>
      </w:r>
    </w:p>
    <w:p w:rsidR="009F6FEA" w:rsidRDefault="009F6FEA" w:rsidP="009F6FEA">
      <w:r>
        <w:t xml:space="preserve">Sean </w:t>
      </w:r>
      <w:r w:rsidRPr="00E12D73">
        <w:rPr>
          <w:rStyle w:val="StyleStyleBold12pt"/>
        </w:rPr>
        <w:t>Lawson</w:t>
      </w:r>
      <w:r>
        <w:t xml:space="preserve"> (PhD, expert in information-age warfare) May 13, 20</w:t>
      </w:r>
      <w:r w:rsidRPr="00E12D73">
        <w:rPr>
          <w:rStyle w:val="StyleStyleBold12pt"/>
        </w:rPr>
        <w:t>09</w:t>
      </w:r>
      <w:r>
        <w:t>. Retrieved May 29, 2013 from www.seanlawson.net/?p=477</w:t>
      </w:r>
    </w:p>
    <w:p w:rsidR="009F6FEA" w:rsidRPr="00E12D73" w:rsidRDefault="009F6FEA" w:rsidP="009F6FEA">
      <w:pPr>
        <w:rPr>
          <w:sz w:val="16"/>
        </w:rPr>
      </w:pPr>
      <w:r w:rsidRPr="00E12D73">
        <w:rPr>
          <w:sz w:val="16"/>
        </w:rPr>
        <w:t xml:space="preserve">So, from a theoretical standpoint, I think his concerns are well founded. But </w:t>
      </w:r>
      <w:r w:rsidRPr="00E12D73">
        <w:rPr>
          <w:rStyle w:val="StyleBoldUnderline"/>
          <w:highlight w:val="yellow"/>
        </w:rPr>
        <w:t>the current state of U.S. policy may be cause for even greater concern</w:t>
      </w:r>
      <w:r w:rsidRPr="00E12D73">
        <w:rPr>
          <w:sz w:val="16"/>
        </w:rPr>
        <w:t xml:space="preserve">. It’s not just worrisome that a hypothetical blinding attack via cyberspace could send a signal of imminent attack and therefore trigger an irrational response from the adversary. </w:t>
      </w:r>
      <w:r w:rsidRPr="00E12D73">
        <w:rPr>
          <w:rStyle w:val="StyleBoldUnderline"/>
          <w:highlight w:val="yellow"/>
        </w:rPr>
        <w:t xml:space="preserve">What is also cause for concern is that current U.S. policy indicates that “kinetic attacks” (i.e. physical use of force) are seen as potentially legitimate responses to cyber attacks. Most worrisome is that current U.S. policy implies that a </w:t>
      </w:r>
      <w:r w:rsidRPr="00E12D73">
        <w:rPr>
          <w:rStyle w:val="Emphasis"/>
          <w:highlight w:val="yellow"/>
        </w:rPr>
        <w:t>nuclear response</w:t>
      </w:r>
      <w:r w:rsidRPr="00E12D73">
        <w:rPr>
          <w:rStyle w:val="StyleBoldUnderline"/>
          <w:highlight w:val="yellow"/>
        </w:rPr>
        <w:t xml:space="preserve"> is possible, something that policy makers have not denied</w:t>
      </w:r>
      <w:r w:rsidRPr="00E12D73">
        <w:rPr>
          <w:sz w:val="16"/>
        </w:rPr>
        <w:t xml:space="preserve"> in recent press reports.</w:t>
      </w:r>
      <w:r w:rsidRPr="00E12D73">
        <w:rPr>
          <w:sz w:val="12"/>
        </w:rPr>
        <w:t>¶</w:t>
      </w:r>
      <w:r w:rsidRPr="00E12D73">
        <w:rPr>
          <w:sz w:val="16"/>
        </w:rPr>
        <w:t xml:space="preserve"> The reason, in part, is that the U.S. defense community has increasingly come to see cyberspace as a “domain of warfare” equivalent to air, land, sea, and space. The definition of cyberspace as its own domain of warfare helps in its own right to blur the online/offline, physical-space/cyberspace boundary. But thinking logically about the potential consequences of this framing leads to some disconcerting conclusions.</w:t>
      </w:r>
      <w:r w:rsidRPr="00E12D73">
        <w:rPr>
          <w:sz w:val="12"/>
        </w:rPr>
        <w:t>¶</w:t>
      </w:r>
      <w:r w:rsidRPr="00E12D73">
        <w:rPr>
          <w:sz w:val="16"/>
        </w:rPr>
        <w:t xml:space="preserve"> If cyberspace is a domain of warfare, then it becomes possible to define “cyber attacks” (whatever those may be said to entail) as acts of war. But what happens if the U.S. is attacked in any of the other domains? It retaliates. But it usually does not respond only within the domain in which it was attacked. Rather, responses are typically “cross-domain responses”–i.e. a massive bombing on U.S. soil or vital U.S. interests abroad (e.g. think 9/11 or Pearl Harbor) might lead to air strikes against the attacker. Even more likely given a U.S. military “way of warfare” that emphasizes multidimensional, “joint” operations is a massive conventional (i.e. non-nuclear) response against the attacker in all domains (air, land, sea, space), simultaneously.</w:t>
      </w:r>
      <w:r w:rsidRPr="00E12D73">
        <w:rPr>
          <w:sz w:val="12"/>
        </w:rPr>
        <w:t>¶</w:t>
      </w:r>
      <w:r w:rsidRPr="00E12D73">
        <w:rPr>
          <w:sz w:val="16"/>
        </w:rPr>
        <w:t xml:space="preserve"> The possibility of “kinetic action” in response to cyber attack, or as part of offensive U.S. cyber operations, is part of the current (2006) National Military Strategy for Cyberspace Operations [5]:</w:t>
      </w:r>
      <w:r w:rsidRPr="00E12D73">
        <w:rPr>
          <w:sz w:val="12"/>
        </w:rPr>
        <w:t>¶</w:t>
      </w:r>
      <w:r w:rsidRPr="00E12D73">
        <w:rPr>
          <w:sz w:val="16"/>
        </w:rPr>
        <w:t xml:space="preserve"> Of course, the possibility that a cyber attack on the U.S. could lead to a U.S. nuclear reply constitutes possibly the ultimate in “cross-domain response.” And while this may seem far fetched, it has not been ruled out by U.S. defense policy makers and is, in fact, implied in current U.S. defense policy documents. From the National Military Strategy of the United States (2004):</w:t>
      </w:r>
      <w:r w:rsidRPr="00E12D73">
        <w:rPr>
          <w:sz w:val="12"/>
        </w:rPr>
        <w:t>¶</w:t>
      </w:r>
      <w:r w:rsidRPr="00E12D73">
        <w:rPr>
          <w:sz w:val="16"/>
        </w:rPr>
        <w:t xml:space="preserve"> “The term WMD/E relates to a broad range of adversary capabilities that pose potentially devastating impacts. WMD/E includes chemical, biological, radiological, nuclear, and enhanced high explosive weapons as well as other, more asymmetrical ‘weapons’. They may rely more on disruptive impact than destructive kinetic effects. For example, cyber attacks on US commercial information systems or attacks against transportation networks may have a greater economic or psychological effect than a relatively small release of a lethal agent.” [6]</w:t>
      </w:r>
    </w:p>
    <w:p w:rsidR="009F6FEA" w:rsidRDefault="009F6FEA" w:rsidP="009F6FEA">
      <w:pPr>
        <w:pStyle w:val="Heading4"/>
      </w:pPr>
      <w:r>
        <w:t xml:space="preserve">Cyber-attacks risk a nuclear war. </w:t>
      </w:r>
    </w:p>
    <w:p w:rsidR="009F6FEA" w:rsidRDefault="009F6FEA" w:rsidP="009F6FEA">
      <w:r>
        <w:t xml:space="preserve">Sean </w:t>
      </w:r>
      <w:r w:rsidRPr="00E12D73">
        <w:rPr>
          <w:rStyle w:val="StyleStyleBold12pt"/>
        </w:rPr>
        <w:t>Lawson</w:t>
      </w:r>
      <w:r>
        <w:t xml:space="preserve"> (PhD, expert in information-age warfare) May 13, 20</w:t>
      </w:r>
      <w:r w:rsidRPr="00E12D73">
        <w:rPr>
          <w:rStyle w:val="StyleStyleBold12pt"/>
        </w:rPr>
        <w:t>09</w:t>
      </w:r>
      <w:r>
        <w:t>. Retrieved May 29, 2013 from www.seanlawson.net/?p=477</w:t>
      </w:r>
    </w:p>
    <w:p w:rsidR="009F6FEA" w:rsidRPr="00E12D73" w:rsidRDefault="009F6FEA" w:rsidP="009F6FEA">
      <w:pPr>
        <w:rPr>
          <w:sz w:val="16"/>
        </w:rPr>
      </w:pPr>
      <w:r w:rsidRPr="00E12D73">
        <w:rPr>
          <w:sz w:val="16"/>
        </w:rPr>
        <w:t>The authors of a 2009 National Academies of Science report on cyberwarfare respond to this by saying,</w:t>
      </w:r>
      <w:r w:rsidRPr="00E12D73">
        <w:rPr>
          <w:sz w:val="12"/>
        </w:rPr>
        <w:t>¶</w:t>
      </w:r>
      <w:r w:rsidRPr="00E12D73">
        <w:rPr>
          <w:sz w:val="16"/>
        </w:rPr>
        <w:t xml:space="preserve"> “</w:t>
      </w:r>
      <w:r w:rsidRPr="00E12D73">
        <w:rPr>
          <w:rStyle w:val="StyleBoldUnderline"/>
          <w:highlight w:val="yellow"/>
        </w:rPr>
        <w:t>Coupled with the declaratory policy on nuclear weapons described earlier, this statement implies that the United States will regard certain kinds of cyberattacks against the United States as being in the same category as nuclear, biological, and chemical weapons, and thus that a nuclear response to certain kinds of cyberattacks</w:t>
      </w:r>
      <w:r w:rsidRPr="00E12D73">
        <w:rPr>
          <w:sz w:val="16"/>
        </w:rPr>
        <w:t xml:space="preserve"> (namely, cyberattacks with devastating impacts) </w:t>
      </w:r>
      <w:r w:rsidRPr="00E12D73">
        <w:rPr>
          <w:rStyle w:val="StyleBoldUnderline"/>
          <w:highlight w:val="yellow"/>
        </w:rPr>
        <w:t>may be possible</w:t>
      </w:r>
      <w:r w:rsidRPr="00E12D73">
        <w:rPr>
          <w:sz w:val="16"/>
        </w:rPr>
        <w:t>. It also sets a relevant scale–a cyberattack that has an impact larger than that associated with a relatively small release of a lethal agent is regarded with the same or greater seriousness.” [7]</w:t>
      </w:r>
    </w:p>
    <w:p w:rsidR="009F6FEA" w:rsidRDefault="009F6FEA" w:rsidP="009F6FEA"/>
    <w:p w:rsidR="009F6FEA" w:rsidRDefault="009F6FEA" w:rsidP="009F6FEA">
      <w:r>
        <w:br w:type="page"/>
      </w:r>
    </w:p>
    <w:p w:rsidR="009F6FEA" w:rsidRDefault="009F6FEA" w:rsidP="009F6FEA">
      <w:pPr>
        <w:pStyle w:val="Heading3"/>
      </w:pPr>
      <w:bookmarkStart w:id="10" w:name="_Toc359703963"/>
      <w:r>
        <w:t>Impacts:  Cyber-Attacks Increasing Now</w:t>
      </w:r>
      <w:bookmarkEnd w:id="10"/>
    </w:p>
    <w:p w:rsidR="009F6FEA" w:rsidRDefault="009F6FEA" w:rsidP="009F6FEA">
      <w:pPr>
        <w:pStyle w:val="Heading4"/>
      </w:pPr>
      <w:r>
        <w:t xml:space="preserve">Rates of cyber-hacking are increasing now.  </w:t>
      </w:r>
    </w:p>
    <w:p w:rsidR="009F6FEA" w:rsidRDefault="009F6FEA" w:rsidP="009F6FEA">
      <w:r>
        <w:t xml:space="preserve">Bill </w:t>
      </w:r>
      <w:r w:rsidRPr="00E12D73">
        <w:rPr>
          <w:rStyle w:val="StyleStyleBold12pt"/>
        </w:rPr>
        <w:t xml:space="preserve">Schmick </w:t>
      </w:r>
      <w:r>
        <w:t>(staff writer) “The Independent Investor: Cyber Attacks: Who Is On The Frontline?” May 10, 20</w:t>
      </w:r>
      <w:r w:rsidRPr="00E12D73">
        <w:rPr>
          <w:rStyle w:val="StyleStyleBold12pt"/>
        </w:rPr>
        <w:t>12</w:t>
      </w:r>
      <w:r>
        <w:t>.  Retrieved May 11, 2012 at http://www.iberkshires.com/blog/Independent InvestortheMarket/1659 /The-Independent-Investor-Cyber-Attacks-Who-Is-On-The-Frontline-.html?source=blogs_block</w:t>
      </w:r>
    </w:p>
    <w:p w:rsidR="009F6FEA" w:rsidRDefault="009F6FEA" w:rsidP="009F6FEA">
      <w:r w:rsidRPr="00E12D73">
        <w:rPr>
          <w:rStyle w:val="StyleBoldUnderline"/>
          <w:highlight w:val="yellow"/>
        </w:rPr>
        <w:t>Unlike other wars the United States has fought, this one is on our territory and the frontline troops are increasingly the IT departments of American corporations. To date</w:t>
      </w:r>
      <w:r>
        <w:t xml:space="preserve">, those troops have been both outnumbered and outfought by the enemy. </w:t>
      </w:r>
      <w:r w:rsidRPr="00E12D73">
        <w:rPr>
          <w:rStyle w:val="StyleBoldUnderline"/>
          <w:highlight w:val="yellow"/>
        </w:rPr>
        <w:t>The rates of infiltration by organized gangs or state-sponsored hackers are escalating. In a multinational study by the Center for Strategic and International Studies, the three countries ranked as most vulnerable to attacks were the U.S., Russia and China, while the biggest potential source of attacks was our own country</w:t>
      </w:r>
      <w:r>
        <w:t>.</w:t>
      </w:r>
    </w:p>
    <w:p w:rsidR="009F6FEA" w:rsidRDefault="009F6FEA" w:rsidP="009F6FEA">
      <w:pPr>
        <w:pStyle w:val="Heading4"/>
      </w:pPr>
      <w:r>
        <w:t>Cyber-attacks are increasing now.</w:t>
      </w:r>
    </w:p>
    <w:p w:rsidR="009F6FEA" w:rsidRDefault="009F6FEA" w:rsidP="009F6FEA">
      <w:r>
        <w:t xml:space="preserve">Margo D. </w:t>
      </w:r>
      <w:r w:rsidRPr="00E12D73">
        <w:rPr>
          <w:rStyle w:val="StyleStyleBold12pt"/>
        </w:rPr>
        <w:t>Beller,</w:t>
      </w:r>
      <w:r>
        <w:t xml:space="preserve"> (staff writer)  3/22/20</w:t>
      </w:r>
      <w:r w:rsidRPr="00E12D73">
        <w:rPr>
          <w:rStyle w:val="StyleStyleBold12pt"/>
        </w:rPr>
        <w:t>12</w:t>
      </w:r>
      <w:r>
        <w:t xml:space="preserve"> (staff writer, “US Unsure How Exposed Firms Are to Cyber Attacks: Official,” Mar. 22, 2012.  Retrieved May 11, 2012 at http://www.cnbc.com/id/46822133</w:t>
      </w:r>
    </w:p>
    <w:p w:rsidR="009F6FEA" w:rsidRDefault="009F6FEA" w:rsidP="009F6FEA">
      <w:r>
        <w:t xml:space="preserve"> “Are we doing a lot of work already? Yes,” she added. “</w:t>
      </w:r>
      <w:r w:rsidRPr="00E12D73">
        <w:rPr>
          <w:rStyle w:val="StyleBoldUnderline"/>
          <w:highlight w:val="yellow"/>
        </w:rPr>
        <w:t>We’ve responded to 106,000 attacks across the United States into various systems. We know they are going on, they’re increasing in sophistication. We know that tactics and techniques are increasingly available online to wrongdoers so</w:t>
      </w:r>
      <w:r>
        <w:t xml:space="preserve">, again, we need a statutory push. </w:t>
      </w:r>
      <w:r w:rsidRPr="00E12D73">
        <w:rPr>
          <w:rStyle w:val="StyleBoldUnderline"/>
          <w:highlight w:val="yellow"/>
        </w:rPr>
        <w:t>We need help from Congress now.”</w:t>
      </w:r>
    </w:p>
    <w:p w:rsidR="009F6FEA" w:rsidRDefault="009F6FEA" w:rsidP="009F6FEA">
      <w:r>
        <w:br w:type="page"/>
      </w:r>
    </w:p>
    <w:p w:rsidR="009F6FEA" w:rsidRDefault="009F6FEA" w:rsidP="009F6FEA">
      <w:pPr>
        <w:pStyle w:val="Heading3"/>
      </w:pPr>
      <w:bookmarkStart w:id="11" w:name="_Toc359703964"/>
      <w:r>
        <w:t>Impacts:  Cyber-Attacks Threaten US Economy</w:t>
      </w:r>
      <w:bookmarkEnd w:id="11"/>
    </w:p>
    <w:p w:rsidR="009F6FEA" w:rsidRDefault="009F6FEA" w:rsidP="009F6FEA">
      <w:pPr>
        <w:pStyle w:val="Heading4"/>
      </w:pPr>
      <w:r>
        <w:t xml:space="preserve">Cyber-attacks cost the US billions of dollars each year.  </w:t>
      </w:r>
    </w:p>
    <w:p w:rsidR="009F6FEA" w:rsidRDefault="009F6FEA" w:rsidP="009F6FEA">
      <w:r>
        <w:t xml:space="preserve">Bill </w:t>
      </w:r>
      <w:r w:rsidRPr="00E12D73">
        <w:rPr>
          <w:rStyle w:val="StyleStyleBold12pt"/>
        </w:rPr>
        <w:t>Schmick</w:t>
      </w:r>
      <w:r>
        <w:t xml:space="preserve"> (staff writer) “The Independent Investor: Cyber Attacks: Who Is On The Frontline?” May 10, 20</w:t>
      </w:r>
      <w:r w:rsidRPr="00E12D73">
        <w:rPr>
          <w:rStyle w:val="StyleStyleBold12pt"/>
        </w:rPr>
        <w:t>12</w:t>
      </w:r>
      <w:r>
        <w:t>.  Retrieved May 11, 2012 at http://www.iberkshires.com/blog/Independent InvestortheMarket/1659 /The-Independent-Investor-Cyber-Attacks-Who-Is-On-The-Frontline-.html?source=blogs_block</w:t>
      </w:r>
    </w:p>
    <w:p w:rsidR="009F6FEA" w:rsidRPr="00E12D73" w:rsidRDefault="009F6FEA" w:rsidP="009F6FEA">
      <w:pPr>
        <w:rPr>
          <w:sz w:val="16"/>
        </w:rPr>
      </w:pPr>
      <w:r w:rsidRPr="00E12D73">
        <w:rPr>
          <w:rStyle w:val="StyleBoldUnderline"/>
          <w:highlight w:val="yellow"/>
        </w:rPr>
        <w:t xml:space="preserve">There is a war being waged today in this country, one that could have severe repercussions for each and every one of us. It is costing us </w:t>
      </w:r>
      <w:r w:rsidRPr="00E12D73">
        <w:rPr>
          <w:rStyle w:val="Emphasis"/>
          <w:highlight w:val="yellow"/>
        </w:rPr>
        <w:t>billions of dollars a year</w:t>
      </w:r>
      <w:r w:rsidRPr="00E12D73">
        <w:rPr>
          <w:rStyle w:val="StyleBoldUnderline"/>
          <w:highlight w:val="yellow"/>
        </w:rPr>
        <w:t xml:space="preserve"> and yet neither business nor government wants to spend the money necessary to fight back.  This week on Capitol Hill lawmakers are getting down to debating the pros and cons of passing one of several versions of a cyber-security bill.</w:t>
      </w:r>
      <w:r w:rsidRPr="00E12D73">
        <w:rPr>
          <w:sz w:val="16"/>
        </w:rPr>
        <w:t xml:space="preserve"> Everyone hopes the eventual legislation will launch a counterattack on an army of highly sophisticated hackers bent on some serious mayhem. The debate boils down to who is going to pay for a defense system that will prevent the bad guys from accomplishing a "fire sale," a la the last "Die Hard" film.</w:t>
      </w:r>
    </w:p>
    <w:p w:rsidR="009F6FEA" w:rsidRDefault="009F6FEA" w:rsidP="009F6FEA">
      <w:pPr>
        <w:pStyle w:val="Heading4"/>
      </w:pPr>
      <w:r>
        <w:t xml:space="preserve">Cyber-attacks are costing American companies big money.  </w:t>
      </w:r>
    </w:p>
    <w:p w:rsidR="009F6FEA" w:rsidRDefault="009F6FEA" w:rsidP="009F6FEA">
      <w:r>
        <w:t xml:space="preserve">Bill </w:t>
      </w:r>
      <w:r w:rsidRPr="00E12D73">
        <w:rPr>
          <w:rStyle w:val="StyleStyleBold12pt"/>
        </w:rPr>
        <w:t>Schmick</w:t>
      </w:r>
      <w:r>
        <w:t xml:space="preserve"> (staff writer) “The Independent Investor: Cyber Attacks: Who Is On The Frontline?” May 10, 20</w:t>
      </w:r>
      <w:r w:rsidRPr="00E12D73">
        <w:rPr>
          <w:rStyle w:val="StyleStyleBold12pt"/>
        </w:rPr>
        <w:t>12</w:t>
      </w:r>
      <w:r>
        <w:t>.  Retrieved May 11, 2012 at http://www.iberkshires.com/blog/Independent InvestortheMarket/1659 /The-Independent-Investor-Cyber-Attacks-Who-Is-On-The-Frontline-.html?source=blogs_block</w:t>
      </w:r>
    </w:p>
    <w:p w:rsidR="009F6FEA" w:rsidRPr="00E12D73" w:rsidRDefault="009F6FEA" w:rsidP="009F6FEA">
      <w:pPr>
        <w:rPr>
          <w:sz w:val="16"/>
        </w:rPr>
      </w:pPr>
      <w:r w:rsidRPr="00E12D73">
        <w:rPr>
          <w:rStyle w:val="StyleBoldUnderline"/>
          <w:highlight w:val="yellow"/>
        </w:rPr>
        <w:t>Today, we only hear of the biggest cyber-attacks</w:t>
      </w:r>
      <w:r w:rsidRPr="00E12D73">
        <w:rPr>
          <w:sz w:val="16"/>
        </w:rPr>
        <w:t xml:space="preserve"> such as the 2011 theft of over 200,000 customer names, account numbers and contact details from Citigroup or the 100 million accounts pilfered from Sony Online Entertainment's PlayStation Network. I was on the receiving end of the Citigroup theft, and believe me, it drives home the danger like nothing else.  </w:t>
      </w:r>
      <w:r w:rsidRPr="00E12D73">
        <w:rPr>
          <w:rStyle w:val="StyleBoldUnderline"/>
          <w:highlight w:val="yellow"/>
        </w:rPr>
        <w:t>These attacks are costing American companies big money. It costs on average over $7.2 million in costs</w:t>
      </w:r>
      <w:r w:rsidRPr="00E12D73">
        <w:rPr>
          <w:sz w:val="16"/>
        </w:rPr>
        <w:t xml:space="preserve"> (lost business, legal defense and compliance) or $214 per customer record in costs. If it is a first time breach, it can cost 30 percent more, not to mention the inconvenience to its customers like me. Yet, the real danger is not in the consumer sector. It is in the potential for a breach in the nation's infrastructure system.</w:t>
      </w:r>
    </w:p>
    <w:p w:rsidR="009F6FEA" w:rsidRDefault="009F6FEA" w:rsidP="009F6FEA">
      <w:pPr>
        <w:pStyle w:val="Heading4"/>
      </w:pPr>
      <w:r>
        <w:t>Hackers undermine US competitiveness:</w:t>
      </w:r>
    </w:p>
    <w:p w:rsidR="009F6FEA" w:rsidRDefault="009F6FEA" w:rsidP="009F6FEA">
      <w:r>
        <w:t xml:space="preserve">Robert S. </w:t>
      </w:r>
      <w:r w:rsidRPr="00E12D73">
        <w:rPr>
          <w:rStyle w:val="Heading4Char"/>
        </w:rPr>
        <w:t>Mueller</w:t>
      </w:r>
      <w:r>
        <w:t>, (Director of FBI), “Changing Threats in a Changing World: Staying Ahead of Terrorists, Spies, and Hackers,” Nov. 17, 20</w:t>
      </w:r>
      <w:r w:rsidRPr="00E12D73">
        <w:rPr>
          <w:rStyle w:val="Heading4Char"/>
        </w:rPr>
        <w:t>11</w:t>
      </w:r>
      <w:r>
        <w:t xml:space="preserve">.  Retrieved May 11, 2012 at http://www.fbi.gov/news/speeches/changing-threats-in-a-changing-world-staying-ahead-of-terrorists-spies-and-hackers </w:t>
      </w:r>
    </w:p>
    <w:p w:rsidR="009F6FEA" w:rsidRPr="00E12D73" w:rsidRDefault="009F6FEA" w:rsidP="009F6FEA">
      <w:pPr>
        <w:rPr>
          <w:sz w:val="16"/>
        </w:rPr>
      </w:pPr>
      <w:r w:rsidRPr="00E12D73">
        <w:rPr>
          <w:rStyle w:val="StyleBoldUnderline"/>
          <w:highlight w:val="yellow"/>
        </w:rPr>
        <w:t>American companies are losing billions of dollars’ worth of intellectual property, research and development, and trade secrets. Outside attackers burrow into company networks and remain undiscovered for months or even years</w:t>
      </w:r>
      <w:r w:rsidRPr="00E12D73">
        <w:rPr>
          <w:sz w:val="16"/>
        </w:rPr>
        <w:t xml:space="preserve">. It is much like having termites in your house—often, by the time you discover them, the damage is done. And “hacktivist” groups are pioneering their own forms of digital anarchy. Here in the Bay Area, you witnessed their work firsthand when individuals hacked the BART website and released personal data of BART customers.  </w:t>
      </w:r>
      <w:r w:rsidRPr="00E12D73">
        <w:rPr>
          <w:rStyle w:val="StyleBoldUnderline"/>
          <w:highlight w:val="yellow"/>
        </w:rPr>
        <w:t>We also must consider that hostile nations or terrorist groups could launch cyber attacks against our critical infrastructure</w:t>
      </w:r>
      <w:r w:rsidRPr="00E12D73">
        <w:rPr>
          <w:sz w:val="16"/>
        </w:rPr>
        <w:t>.  The anonymity of the Internet makes it difficult to discern the identity, the motives, and the location of an intruder. And the proliferation of portable devices that connect to the Internet only increases the opportunity to steal vital information.  We in the FBI cannot merely react to computer intrusions. Hackers will seek to exploit every vulnerability, and we must be able to anticipate their moves.  Let me share one example. In April, the FBI brought down an international “botnet” known as Coreflood. Botnets are those networks of virus-infected computers controlled remotely by an attacker.  To shut down Coreflood, the FBI took control of five servers the hackers had used to infect some two million computers with malware. This malware allowed the hackers to steal personal and financial information by recording users’ keystrokes.  We not only shut down the servers—we took another unprecedented step. With court approval, the FBI responded to signals sent from infected computers in the United States. We sent those computers a command that stopped the malware, preventing harm to hundreds of thousands of users.</w:t>
      </w:r>
    </w:p>
    <w:p w:rsidR="009F6FEA" w:rsidRDefault="009F6FEA" w:rsidP="009F6FEA">
      <w:pPr>
        <w:pStyle w:val="Heading4"/>
      </w:pPr>
      <w:r>
        <w:t>Cyber-attacks can wreck financial systems:</w:t>
      </w:r>
    </w:p>
    <w:p w:rsidR="009F6FEA" w:rsidRDefault="009F6FEA" w:rsidP="009F6FEA">
      <w:r>
        <w:t xml:space="preserve">Richard </w:t>
      </w:r>
      <w:r w:rsidRPr="00E12D73">
        <w:rPr>
          <w:rStyle w:val="StyleStyleBold12pt"/>
        </w:rPr>
        <w:t>Adhikari,</w:t>
      </w:r>
      <w:r>
        <w:t xml:space="preserve"> (staff writer) (“Civilization's High Stakes Cyber-Struggle: Q&amp;A With Gen. Wesley Clark” 20</w:t>
      </w:r>
      <w:r w:rsidRPr="00E12D73">
        <w:rPr>
          <w:rStyle w:val="StyleStyleBold12pt"/>
        </w:rPr>
        <w:t>09</w:t>
      </w:r>
      <w:r>
        <w:t>.  Retrieved May 11, 2012 at http://www.technewsworld.com/story/68787.html)</w:t>
      </w:r>
    </w:p>
    <w:p w:rsidR="009F6FEA" w:rsidRDefault="009F6FEA" w:rsidP="009F6FEA">
      <w:r>
        <w:t xml:space="preserve">Clark: </w:t>
      </w:r>
      <w:r w:rsidRPr="00E12D73">
        <w:rPr>
          <w:rStyle w:val="StyleBoldUnderline"/>
          <w:highlight w:val="yellow"/>
        </w:rPr>
        <w:t>That's not the only threat, and you shouldn't overstate the ease with which people can do this. An ordinary person can't go in and wreck a financial system, but when you have skilled professionals with malign intent, with the right funding and the right technology -- and, maybe, inside information -- we don't know what damage is possible.</w:t>
      </w:r>
      <w:r>
        <w:t xml:space="preserve"> We suspect it could be significant and we have to expend a lot of effort to safeguard the system.</w:t>
      </w:r>
    </w:p>
    <w:p w:rsidR="009F6FEA" w:rsidRDefault="009F6FEA" w:rsidP="009F6FEA"/>
    <w:p w:rsidR="009F6FEA" w:rsidRDefault="009F6FEA" w:rsidP="009F6FEA">
      <w:r>
        <w:br w:type="page"/>
      </w:r>
    </w:p>
    <w:p w:rsidR="009F6FEA" w:rsidRPr="00E12D73" w:rsidRDefault="009F6FEA" w:rsidP="009F6FEA">
      <w:pPr>
        <w:pStyle w:val="Heading3"/>
        <w:rPr>
          <w:rStyle w:val="StyleStyleBold12pt"/>
          <w:b/>
          <w:sz w:val="32"/>
          <w:szCs w:val="32"/>
        </w:rPr>
      </w:pPr>
      <w:bookmarkStart w:id="12" w:name="_Toc359703965"/>
      <w:r w:rsidRPr="00E12D73">
        <w:rPr>
          <w:rStyle w:val="StyleStyleBold12pt"/>
          <w:b/>
          <w:sz w:val="32"/>
          <w:szCs w:val="32"/>
        </w:rPr>
        <w:t>Impacts:  Hegemony</w:t>
      </w:r>
      <w:bookmarkEnd w:id="12"/>
    </w:p>
    <w:p w:rsidR="009F6FEA" w:rsidRPr="00E12D73" w:rsidRDefault="009F6FEA" w:rsidP="009F6FEA">
      <w:pPr>
        <w:pStyle w:val="Heading4"/>
        <w:rPr>
          <w:rStyle w:val="StyleStyleBold12pt"/>
          <w:b/>
        </w:rPr>
      </w:pPr>
      <w:r w:rsidRPr="00E12D73">
        <w:rPr>
          <w:rStyle w:val="StyleStyleBold12pt"/>
          <w:b/>
        </w:rPr>
        <w:t xml:space="preserve">Inadequate cyber-security threatens US </w:t>
      </w:r>
      <w:r>
        <w:rPr>
          <w:rStyle w:val="StyleStyleBold12pt"/>
          <w:b/>
        </w:rPr>
        <w:t>leadership:</w:t>
      </w:r>
    </w:p>
    <w:p w:rsidR="009F6FEA" w:rsidRDefault="009F6FEA" w:rsidP="009F6FEA">
      <w:r>
        <w:t xml:space="preserve">Katrina </w:t>
      </w:r>
      <w:r w:rsidRPr="00E12D73">
        <w:rPr>
          <w:rStyle w:val="StyleStyleBold12pt"/>
        </w:rPr>
        <w:t>Timlin,</w:t>
      </w:r>
      <w:r>
        <w:t xml:space="preserve"> (Research Assistant for the Technology and Public Policy Program at the Center for Strategic and International Studies), “Partisanship jeopardizes U.S. cyber defense,” Feb. 24, 20</w:t>
      </w:r>
      <w:r w:rsidRPr="00E12D73">
        <w:rPr>
          <w:rStyle w:val="StyleStyleBold12pt"/>
        </w:rPr>
        <w:t>12</w:t>
      </w:r>
      <w:r>
        <w:t>.  Retrieved May 11, 2012 at http://globalpublicsquare.blogs.cnn.com/2012/02/24/partisanship-jeopardizes-u-s-cyber-defense/)</w:t>
      </w:r>
    </w:p>
    <w:p w:rsidR="009F6FEA" w:rsidRDefault="009F6FEA" w:rsidP="009F6FEA">
      <w:r>
        <w:t xml:space="preserve">These breaches show that no one is immune: </w:t>
      </w:r>
      <w:r w:rsidRPr="00E12D73">
        <w:rPr>
          <w:rStyle w:val="StyleBoldUnderline"/>
          <w:highlight w:val="yellow"/>
        </w:rPr>
        <w:t>the current cybersecurity infrastructure, based on voluntary security measures and marginal incentives, is woefully inadequate. The sum of exploitable vulnerabilities in U.S. critical infrastructure, financial, and defense contracting companies undermines U.S. national economic competitiveness. This is not a hypothetical or apoplectic assertion - weak cybersecurity has enabled U.S. adversaries to pilfer sensitive military technology and obtain information in advance of global summits, eroding America’s economic, political, and military strength</w:t>
      </w:r>
      <w:r>
        <w:t>.</w:t>
      </w:r>
    </w:p>
    <w:p w:rsidR="009F6FEA" w:rsidRDefault="009F6FEA" w:rsidP="009F6FEA">
      <w:pPr>
        <w:pStyle w:val="Heading4"/>
      </w:pPr>
      <w:r>
        <w:t>Cyber-warfare capabilities key to hegemony:</w:t>
      </w:r>
    </w:p>
    <w:p w:rsidR="009F6FEA" w:rsidRDefault="009F6FEA" w:rsidP="009F6FEA">
      <w:r>
        <w:t xml:space="preserve">Stephanie </w:t>
      </w:r>
      <w:r w:rsidRPr="00E12D73">
        <w:rPr>
          <w:rStyle w:val="StyleStyleBold12pt"/>
        </w:rPr>
        <w:t>Dreyer</w:t>
      </w:r>
      <w:r>
        <w:t>, (staff writer) (“Cyber Warfare: The War America is Losing,” Jan. 20</w:t>
      </w:r>
      <w:r w:rsidRPr="00E12D73">
        <w:rPr>
          <w:rStyle w:val="StyleStyleBold12pt"/>
        </w:rPr>
        <w:t>12</w:t>
      </w:r>
      <w:r>
        <w:t xml:space="preserve"> http://www.policymic.com/articles/3645/cyber-warfare-the-war-america-is-losing</w:t>
      </w:r>
    </w:p>
    <w:p w:rsidR="009F6FEA" w:rsidRPr="00F57826" w:rsidRDefault="009F6FEA" w:rsidP="009F6FEA">
      <w:r w:rsidRPr="00E12D73">
        <w:rPr>
          <w:rStyle w:val="StyleBoldUnderline"/>
          <w:highlight w:val="yellow"/>
        </w:rPr>
        <w:t>This is a good first step. If we are going to defend ourselves from 21st century threats, we need to change the way we look at cyber warfare. We must educate Americans about the real dangers that cyber-attacks pose and encourage our students to study computer science to create a new generation of professionals who know how to safeguard our nation against cyber terrorism</w:t>
      </w:r>
      <w:r>
        <w:t xml:space="preserve">.  In addition, we must not be afraid to use our intelligence and technology to our advantage. </w:t>
      </w:r>
      <w:r w:rsidRPr="00E12D73">
        <w:rPr>
          <w:rStyle w:val="StyleBoldUnderline"/>
          <w:highlight w:val="yellow"/>
        </w:rPr>
        <w:t>If America wants to remain a super power and maintain a strong geopolitical standing, we must use every weapon at our disposal to protect ourselves.</w:t>
      </w:r>
    </w:p>
    <w:p w:rsidR="000022F2" w:rsidRPr="00D17C4E" w:rsidRDefault="000022F2" w:rsidP="00D17C4E">
      <w:bookmarkStart w:id="13" w:name="_GoBack"/>
      <w:bookmarkEnd w:id="13"/>
    </w:p>
    <w:sectPr w:rsidR="000022F2" w:rsidRPr="00D17C4E">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6372" w:rsidRDefault="00C56372" w:rsidP="005F5576">
      <w:r>
        <w:separator/>
      </w:r>
    </w:p>
  </w:endnote>
  <w:endnote w:type="continuationSeparator" w:id="0">
    <w:p w:rsidR="00C56372" w:rsidRDefault="00C5637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6372" w:rsidRDefault="00C56372" w:rsidP="005F5576">
      <w:r>
        <w:separator/>
      </w:r>
    </w:p>
  </w:footnote>
  <w:footnote w:type="continuationSeparator" w:id="0">
    <w:p w:rsidR="00C56372" w:rsidRDefault="00C56372"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37403374"/>
      <w:docPartObj>
        <w:docPartGallery w:val="Page Numbers (Top of Page)"/>
        <w:docPartUnique/>
      </w:docPartObj>
    </w:sdtPr>
    <w:sdtEndPr>
      <w:rPr>
        <w:noProof/>
      </w:rPr>
    </w:sdtEndPr>
    <w:sdtContent>
      <w:p w:rsidR="00A45AFC" w:rsidRDefault="00C56372" w:rsidP="00A45AFC">
        <w:pPr>
          <w:pStyle w:val="Header"/>
          <w:jc w:val="right"/>
          <w:rPr>
            <w:noProof/>
          </w:rPr>
        </w:pPr>
        <w:r>
          <w:t>Politics DA Opening Packet</w:t>
        </w:r>
        <w:r>
          <w:tab/>
        </w:r>
        <w:r>
          <w:tab/>
        </w:r>
        <w:r>
          <w:fldChar w:fldCharType="begin"/>
        </w:r>
        <w:r>
          <w:instrText xml:space="preserve"> PAGE   \* MERGEFORMAT </w:instrText>
        </w:r>
        <w:r>
          <w:fldChar w:fldCharType="separate"/>
        </w:r>
        <w:r w:rsidR="009F6FEA">
          <w:rPr>
            <w:noProof/>
          </w:rPr>
          <w:t>6</w:t>
        </w:r>
        <w:r>
          <w:rPr>
            <w:noProof/>
          </w:rPr>
          <w:fldChar w:fldCharType="end"/>
        </w:r>
      </w:p>
      <w:p w:rsidR="00A45AFC" w:rsidRDefault="00C56372" w:rsidP="00A45AFC">
        <w:pPr>
          <w:pStyle w:val="Header"/>
          <w:jc w:val="right"/>
        </w:pPr>
        <w:r>
          <w:rPr>
            <w:noProof/>
          </w:rPr>
          <w:t>Samford Debate Institute 2013</w:t>
        </w:r>
        <w:r>
          <w:rPr>
            <w:noProof/>
          </w:rPr>
          <w:tab/>
        </w:r>
        <w:r>
          <w:rPr>
            <w:noProof/>
          </w:rPr>
          <w:tab/>
        </w:r>
      </w:p>
    </w:sdtContent>
  </w:sdt>
  <w:p w:rsidR="00A45AFC" w:rsidRDefault="00C5637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2F56F7"/>
    <w:multiLevelType w:val="hybridMultilevel"/>
    <w:tmpl w:val="F34E86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6FEA"/>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27635"/>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49BB"/>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576AD"/>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568F6"/>
    <w:rsid w:val="009706C1"/>
    <w:rsid w:val="00976675"/>
    <w:rsid w:val="00976FBF"/>
    <w:rsid w:val="00984B38"/>
    <w:rsid w:val="009A0636"/>
    <w:rsid w:val="009A6FF5"/>
    <w:rsid w:val="009B2B47"/>
    <w:rsid w:val="009B35DB"/>
    <w:rsid w:val="009C4298"/>
    <w:rsid w:val="009D318C"/>
    <w:rsid w:val="009F6FEA"/>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56372"/>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F6FEA"/>
    <w:pPr>
      <w:spacing w:after="0" w:line="240" w:lineRule="auto"/>
    </w:pPr>
    <w:rPr>
      <w:rFonts w:ascii="Times New Roman" w:hAnsi="Times New Roman"/>
      <w:sz w:val="24"/>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Style,Intense Emphasis1,Intense Emphasis2,Underline Char,HHeading 3 + 12 pt,Cards + Font: 12 pt Char,Intense Emphasis11,ci,Citation Char Char Char"/>
    <w:basedOn w:val="DefaultParagraphFont"/>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styleId="TOC3">
    <w:name w:val="toc 3"/>
    <w:basedOn w:val="Normal"/>
    <w:next w:val="Normal"/>
    <w:autoRedefine/>
    <w:uiPriority w:val="39"/>
    <w:rsid w:val="009F6FEA"/>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F6FEA"/>
    <w:pPr>
      <w:spacing w:after="0" w:line="240" w:lineRule="auto"/>
    </w:pPr>
    <w:rPr>
      <w:rFonts w:ascii="Times New Roman" w:hAnsi="Times New Roman"/>
      <w:sz w:val="24"/>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Style,Intense Emphasis1,Intense Emphasis2,Underline Char,HHeading 3 + 12 pt,Cards + Font: 12 pt Char,Intense Emphasis11,ci,Citation Char Char Char"/>
    <w:basedOn w:val="DefaultParagraphFont"/>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styleId="TOC3">
    <w:name w:val="toc 3"/>
    <w:basedOn w:val="Normal"/>
    <w:next w:val="Normal"/>
    <w:autoRedefine/>
    <w:uiPriority w:val="39"/>
    <w:rsid w:val="009F6FE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thehill.com/homenews/administration/299129-white-house-strategy-for-immigratio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nbcbayarea.com/news/local/Pelosi-Optimistic-on-Immigration-Reform-Bill-212608761.html"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7</Pages>
  <Words>9084</Words>
  <Characters>51779</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60742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Maggie</dc:creator>
  <cp:lastModifiedBy>Maggie</cp:lastModifiedBy>
  <cp:revision>1</cp:revision>
  <dcterms:created xsi:type="dcterms:W3CDTF">2013-07-24T00:28:00Z</dcterms:created>
  <dcterms:modified xsi:type="dcterms:W3CDTF">2013-07-24T00:28:00Z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