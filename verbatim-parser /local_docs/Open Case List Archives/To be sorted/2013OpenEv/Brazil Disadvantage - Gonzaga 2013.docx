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62BC" w:rsidRDefault="003B62BC" w:rsidP="003B62BC">
      <w:pPr>
        <w:pStyle w:val="Heading1"/>
      </w:pPr>
      <w:bookmarkStart w:id="0" w:name="_GoBack"/>
      <w:bookmarkEnd w:id="0"/>
      <w:r>
        <w:t>1NC Shell</w:t>
      </w:r>
    </w:p>
    <w:p w:rsidR="003B62BC" w:rsidRPr="00254B95" w:rsidRDefault="003B62BC" w:rsidP="009C7B28">
      <w:pPr>
        <w:pStyle w:val="Heading4"/>
      </w:pPr>
      <w:r>
        <w:t xml:space="preserve">A. Uniqueness: </w:t>
      </w:r>
      <w:r w:rsidRPr="00254B95">
        <w:t>US- Brazil relations strong, The Forum and other meetings list common efforts</w:t>
      </w:r>
    </w:p>
    <w:p w:rsidR="003B62BC" w:rsidRDefault="003B62BC" w:rsidP="003B62BC">
      <w:r w:rsidRPr="00914087">
        <w:rPr>
          <w:rStyle w:val="StyleStyleBold12pt"/>
        </w:rPr>
        <w:t>DOC, 3/25</w:t>
      </w:r>
      <w:r>
        <w:t xml:space="preserve">. </w:t>
      </w:r>
      <w:proofErr w:type="gramStart"/>
      <w:r>
        <w:t>The United States Department of Commerce (“</w:t>
      </w:r>
      <w:r w:rsidRPr="00195575">
        <w:t>Building on the Strength of U.S.-Brazil Economic Relationship</w:t>
      </w:r>
      <w:r>
        <w:t>.”</w:t>
      </w:r>
      <w:proofErr w:type="gramEnd"/>
      <w:r>
        <w:t xml:space="preserve"> 7/6/13. </w:t>
      </w:r>
      <w:hyperlink r:id="rId10" w:history="1">
        <w:r w:rsidRPr="003F676E">
          <w:rPr>
            <w:rStyle w:val="Hyperlink"/>
          </w:rPr>
          <w:t>http://www.commerce.gov/blog/2013/03/25/building-strength-us-brazil-economic-relationship</w:t>
        </w:r>
      </w:hyperlink>
      <w:r>
        <w:t>. KJ)</w:t>
      </w:r>
    </w:p>
    <w:p w:rsidR="003B62BC" w:rsidRDefault="003B62BC" w:rsidP="003B62BC"/>
    <w:p w:rsidR="003B62BC" w:rsidRDefault="003B62BC" w:rsidP="003B62BC">
      <w:r w:rsidRPr="00621475">
        <w:rPr>
          <w:rStyle w:val="StyleBoldUnderline"/>
        </w:rPr>
        <w:t>The U.S.-Brazil CEO Forum was created in 2007 to bring private sector leaders from both countries together to develop joint recommendations on how to deepen our commercial ties, and to present those recommendations to the U.S. and Brazilian governments</w:t>
      </w:r>
      <w:r>
        <w:t xml:space="preserve">. </w:t>
      </w:r>
      <w:r w:rsidRPr="00621475">
        <w:rPr>
          <w:rStyle w:val="StyleBoldUnderline"/>
        </w:rPr>
        <w:t>The Forum has identified five areas as priorities: tax and trade issues; education and innovation; infrastructure; energy; and aviation</w:t>
      </w:r>
      <w:r>
        <w:t>.</w:t>
      </w:r>
      <w:r w:rsidRPr="00195575">
        <w:rPr>
          <w:sz w:val="12"/>
        </w:rPr>
        <w:t xml:space="preserve">¶ </w:t>
      </w:r>
      <w:r>
        <w:t xml:space="preserve">Deputy Secretary Blank served as the U.S. Government’s co-chair for the CEO Forum along with Michael </w:t>
      </w:r>
      <w:proofErr w:type="spellStart"/>
      <w:r>
        <w:t>Froman</w:t>
      </w:r>
      <w:proofErr w:type="spellEnd"/>
      <w:r>
        <w:t xml:space="preserve">, the Deputy National Security Advisor for International Economic Affairs at the White House. They were joined by their Brazilian co-chairs, Minister of Development, Industry, and Foreign Trade Fernando Pimentel and Presidential Chief of Staff </w:t>
      </w:r>
      <w:proofErr w:type="spellStart"/>
      <w:r>
        <w:t>Gleisi</w:t>
      </w:r>
      <w:proofErr w:type="spellEnd"/>
      <w:r>
        <w:t xml:space="preserve"> Hoffman. </w:t>
      </w:r>
      <w:r w:rsidRPr="00195575">
        <w:rPr>
          <w:sz w:val="12"/>
        </w:rPr>
        <w:t xml:space="preserve">¶ </w:t>
      </w:r>
      <w:proofErr w:type="gramStart"/>
      <w:r w:rsidRPr="00621475">
        <w:rPr>
          <w:rStyle w:val="StyleBoldUnderline"/>
        </w:rPr>
        <w:t>The</w:t>
      </w:r>
      <w:proofErr w:type="gramEnd"/>
      <w:r w:rsidRPr="00621475">
        <w:rPr>
          <w:rStyle w:val="StyleBoldUnderline"/>
        </w:rPr>
        <w:t xml:space="preserve"> meeting</w:t>
      </w:r>
      <w:r>
        <w:t xml:space="preserve"> was led by about 20 CEOs from both countries, whose </w:t>
      </w:r>
      <w:r w:rsidRPr="00621475">
        <w:rPr>
          <w:rStyle w:val="StyleBoldUnderline"/>
        </w:rPr>
        <w:t>priorities for improving the economic and commercial relationship between Brazil and the U.S. set the agenda for the meeting</w:t>
      </w:r>
      <w:r>
        <w:t xml:space="preserve">. As one of the U.S. Government’s co-chairs, Deputy Secretary Blank gave an update to the members of the CEO Forum on the progress that the two governments made to implement the recommendations that the CEOs made at their previous meeting last year. </w:t>
      </w:r>
      <w:r w:rsidRPr="00914087">
        <w:rPr>
          <w:rStyle w:val="StyleBoldUnderline"/>
        </w:rPr>
        <w:t>The CEOs then led the main discussion and came up with several new recommendations</w:t>
      </w:r>
      <w:r>
        <w:t xml:space="preserve"> that will be formally released in the coming weeks, including:</w:t>
      </w:r>
      <w:r w:rsidRPr="00104FA6">
        <w:rPr>
          <w:sz w:val="12"/>
        </w:rPr>
        <w:t xml:space="preserve">¶ </w:t>
      </w:r>
      <w:r>
        <w:t>•Calling upon the governments to take advantage of the momentum from the recently-approved Tax Information Exchange Agreement (TIEA) to take on additional tax issues that could eventually pave the way for a Bilateral Tax Treaty.</w:t>
      </w:r>
      <w:r w:rsidRPr="00104FA6">
        <w:rPr>
          <w:sz w:val="12"/>
        </w:rPr>
        <w:t xml:space="preserve">¶ </w:t>
      </w:r>
      <w:r>
        <w:t>•Continuing to make progress on Brazil’s participation in the Global Entry Program, making it easier for Brazilians traveling to the United States on business to get through immigration at U.S. airports.</w:t>
      </w:r>
      <w:r w:rsidRPr="00104FA6">
        <w:rPr>
          <w:sz w:val="12"/>
        </w:rPr>
        <w:t xml:space="preserve">¶ </w:t>
      </w:r>
      <w:r>
        <w:t>•</w:t>
      </w:r>
      <w:r w:rsidRPr="00914087">
        <w:rPr>
          <w:rStyle w:val="StyleBoldUnderline"/>
        </w:rPr>
        <w:t>Continuing efforts to increase cooperation in the area of infrastructure and take advantage of the U.S. infrastructure trade mission</w:t>
      </w:r>
      <w:r>
        <w:t xml:space="preserve">, scheduled for May, </w:t>
      </w:r>
      <w:r w:rsidRPr="00914087">
        <w:rPr>
          <w:rStyle w:val="StyleBoldUnderline"/>
        </w:rPr>
        <w:t>to create opportunities for U.S. and Brazilian companies to partner on infrastructure improvements</w:t>
      </w:r>
      <w:r>
        <w:t>.</w:t>
      </w:r>
      <w:r w:rsidRPr="00104FA6">
        <w:rPr>
          <w:sz w:val="12"/>
        </w:rPr>
        <w:t xml:space="preserve">¶ </w:t>
      </w:r>
      <w:r>
        <w:t>•</w:t>
      </w:r>
      <w:r w:rsidRPr="00914087">
        <w:rPr>
          <w:rStyle w:val="StyleBoldUnderline"/>
        </w:rPr>
        <w:t>Continuing to cooperate on education and workforce development issues by supporting programs like President Obama’s “100,000 Strong in the Americas” initiative and Brazil’s “Scientific Mobility Program</w:t>
      </w:r>
      <w:r>
        <w:t>.”</w:t>
      </w:r>
      <w:r w:rsidRPr="00104FA6">
        <w:rPr>
          <w:sz w:val="12"/>
        </w:rPr>
        <w:t xml:space="preserve">¶ </w:t>
      </w:r>
      <w:r>
        <w:t>•Building upon the work of the Strategic Energy Dialogue and involve the private sector in energy infrastructure and policy discussions.</w:t>
      </w:r>
      <w:r w:rsidRPr="00104FA6">
        <w:rPr>
          <w:sz w:val="12"/>
        </w:rPr>
        <w:t xml:space="preserve">¶ </w:t>
      </w:r>
      <w:r>
        <w:t>•</w:t>
      </w:r>
      <w:r w:rsidRPr="00914087">
        <w:rPr>
          <w:rStyle w:val="StyleBoldUnderline"/>
        </w:rPr>
        <w:t xml:space="preserve">Building on cooperation between the U.S. Patent and Trademark Office (USPTO) and Brazil’s National Institute of Industrial Property (INPI) to engage in more formal </w:t>
      </w:r>
      <w:proofErr w:type="spellStart"/>
      <w:r w:rsidRPr="00914087">
        <w:rPr>
          <w:rStyle w:val="StyleBoldUnderline"/>
        </w:rPr>
        <w:t>worksharing</w:t>
      </w:r>
      <w:proofErr w:type="spellEnd"/>
      <w:r w:rsidRPr="00914087">
        <w:rPr>
          <w:rStyle w:val="StyleBoldUnderline"/>
        </w:rPr>
        <w:t xml:space="preserve"> efforts to support innovation.</w:t>
      </w:r>
      <w:r w:rsidRPr="00104FA6">
        <w:rPr>
          <w:sz w:val="12"/>
        </w:rPr>
        <w:t xml:space="preserve">¶ </w:t>
      </w:r>
      <w:r>
        <w:t>•</w:t>
      </w:r>
      <w:r w:rsidRPr="00914087">
        <w:rPr>
          <w:rStyle w:val="StyleBoldUnderline"/>
        </w:rPr>
        <w:t>Continuing work begun under the Aviation Partnership Agreement to advance aviation cooperation and use the Aviation Partnership as a model for other sectors</w:t>
      </w:r>
      <w:r>
        <w:t>.</w:t>
      </w:r>
      <w:r w:rsidRPr="00104FA6">
        <w:rPr>
          <w:sz w:val="12"/>
        </w:rPr>
        <w:t xml:space="preserve">¶ </w:t>
      </w:r>
      <w:r>
        <w:t xml:space="preserve">In Rio de Janeiro, Deputy </w:t>
      </w:r>
      <w:r w:rsidRPr="00914087">
        <w:rPr>
          <w:rStyle w:val="StyleBoldUnderline"/>
        </w:rPr>
        <w:t>Secretary Blank</w:t>
      </w:r>
      <w:r>
        <w:t xml:space="preserve"> met with more business leaders and also delivered remarks at a Columbia University event focused on innovation and economic development which was part of the launch of the university’s new Global Center in that city. She </w:t>
      </w:r>
      <w:r w:rsidRPr="00914087">
        <w:rPr>
          <w:rStyle w:val="StyleBoldUnderline"/>
        </w:rPr>
        <w:t xml:space="preserve">emphasized the importance of U.S.-Brazil collaboration in areas such as infrastructure development, clean energy, student exchanges, and more. Finally, she announced that U.S.-Brazil partnerships would continue to grow in the near future due to a high-level, infrastructure-focused trade mission to Brazil </w:t>
      </w:r>
      <w:r>
        <w:t>– as well as Colombia and Panama – that will take place in mid-May.</w:t>
      </w:r>
    </w:p>
    <w:p w:rsidR="003B62BC" w:rsidRDefault="003B62BC" w:rsidP="003B62BC">
      <w:pPr>
        <w:rPr>
          <w:rStyle w:val="StyleBoldUnderline"/>
        </w:rPr>
      </w:pPr>
    </w:p>
    <w:p w:rsidR="003B62BC" w:rsidRDefault="003B62BC" w:rsidP="003B62BC">
      <w:pPr>
        <w:rPr>
          <w:rStyle w:val="StyleBoldUnderline"/>
        </w:rPr>
      </w:pPr>
    </w:p>
    <w:p w:rsidR="003B62BC" w:rsidRPr="00635CC9" w:rsidRDefault="003B62BC" w:rsidP="009C7B28">
      <w:pPr>
        <w:pStyle w:val="Heading4"/>
      </w:pPr>
      <w:r w:rsidRPr="009F0E63">
        <w:rPr>
          <w:rStyle w:val="StyleBoldUnderline"/>
          <w:b/>
        </w:rPr>
        <w:t>B. Link:</w:t>
      </w:r>
      <w:r>
        <w:rPr>
          <w:rStyle w:val="StyleBoldUnderline"/>
        </w:rPr>
        <w:t xml:space="preserve"> </w:t>
      </w:r>
      <w:r w:rsidRPr="00456C0F">
        <w:t>Brazil is expanding its sphere of Latin American influence, they want the US to get out of the way</w:t>
      </w:r>
    </w:p>
    <w:p w:rsidR="003B62BC" w:rsidRPr="000C3AFD" w:rsidRDefault="003B62BC" w:rsidP="003B62BC">
      <w:pPr>
        <w:rPr>
          <w:sz w:val="16"/>
        </w:rPr>
      </w:pPr>
      <w:proofErr w:type="spellStart"/>
      <w:proofErr w:type="gramStart"/>
      <w:r w:rsidRPr="00997DD3">
        <w:rPr>
          <w:rStyle w:val="StyleStyleBold12pt"/>
        </w:rPr>
        <w:t>Aguado</w:t>
      </w:r>
      <w:proofErr w:type="spellEnd"/>
      <w:r w:rsidRPr="00997DD3">
        <w:rPr>
          <w:rStyle w:val="StyleStyleBold12pt"/>
        </w:rPr>
        <w:t xml:space="preserve"> 12</w:t>
      </w:r>
      <w:r>
        <w:rPr>
          <w:sz w:val="16"/>
        </w:rPr>
        <w:t xml:space="preserve"> - Research Associate at Council on Hemispheric Affairs</w:t>
      </w:r>
      <w:r w:rsidRPr="003D1369">
        <w:rPr>
          <w:sz w:val="16"/>
        </w:rPr>
        <w:t>.</w:t>
      </w:r>
      <w:proofErr w:type="gramEnd"/>
      <w:r w:rsidRPr="003D1369">
        <w:rPr>
          <w:sz w:val="16"/>
        </w:rPr>
        <w:t xml:space="preserve"> (</w:t>
      </w:r>
      <w:r>
        <w:rPr>
          <w:sz w:val="16"/>
        </w:rPr>
        <w:t>Mar</w:t>
      </w:r>
      <w:r w:rsidRPr="003D1369">
        <w:rPr>
          <w:sz w:val="16"/>
        </w:rPr>
        <w:t>, “</w:t>
      </w:r>
      <w:r>
        <w:rPr>
          <w:sz w:val="16"/>
        </w:rPr>
        <w:t>BRAZIL: PLAYING CHESS IN LATIN AMERICA</w:t>
      </w:r>
      <w:r w:rsidRPr="003D1369">
        <w:rPr>
          <w:sz w:val="16"/>
        </w:rPr>
        <w:t xml:space="preserve">”, </w:t>
      </w:r>
      <w:r>
        <w:rPr>
          <w:sz w:val="16"/>
        </w:rPr>
        <w:t>8/6/12</w:t>
      </w:r>
      <w:r w:rsidRPr="003D1369">
        <w:rPr>
          <w:sz w:val="16"/>
        </w:rPr>
        <w:t xml:space="preserve">, </w:t>
      </w:r>
      <w:r>
        <w:rPr>
          <w:sz w:val="16"/>
        </w:rPr>
        <w:t>http://www.coha.org/brazil-playing-chess-in-latin-america/, HW</w:t>
      </w:r>
      <w:r w:rsidRPr="003D1369">
        <w:rPr>
          <w:sz w:val="16"/>
        </w:rPr>
        <w:t>)</w:t>
      </w:r>
    </w:p>
    <w:p w:rsidR="003B62BC" w:rsidRDefault="003B62BC" w:rsidP="003B62BC">
      <w:pPr>
        <w:rPr>
          <w:rStyle w:val="StyleBoldUnderline"/>
        </w:rPr>
      </w:pPr>
      <w:r w:rsidRPr="005E0DE1">
        <w:rPr>
          <w:rStyle w:val="StyleBoldUnderline"/>
        </w:rPr>
        <w:t xml:space="preserve">Half a century ago, a spirit of “what is good for the USA is also good for Brazil” defined the Brazilian </w:t>
      </w:r>
      <w:r w:rsidRPr="00997DD3">
        <w:rPr>
          <w:sz w:val="16"/>
        </w:rPr>
        <w:t xml:space="preserve">government’s </w:t>
      </w:r>
      <w:r w:rsidRPr="005E0DE1">
        <w:rPr>
          <w:rStyle w:val="StyleBoldUnderline"/>
        </w:rPr>
        <w:t>approach</w:t>
      </w:r>
      <w:r w:rsidRPr="00997DD3">
        <w:rPr>
          <w:sz w:val="16"/>
        </w:rPr>
        <w:t xml:space="preserve"> to foreign policy. Yet </w:t>
      </w:r>
      <w:r w:rsidRPr="005E0DE1">
        <w:rPr>
          <w:rStyle w:val="StyleBoldUnderline"/>
        </w:rPr>
        <w:t>now Brazil is more aware of its power. As it seeks to expand its influence throughout and beyond Latin America, its foreign policy increasingly collides with the historically U.S.-dominated role in guiding issues such as trade and security matters.</w:t>
      </w:r>
      <w:r w:rsidRPr="00997DD3">
        <w:rPr>
          <w:sz w:val="16"/>
        </w:rPr>
        <w:t xml:space="preserve"> Since the 1990s, </w:t>
      </w:r>
      <w:r w:rsidRPr="005E0DE1">
        <w:rPr>
          <w:rStyle w:val="StyleBoldUnderline"/>
        </w:rPr>
        <w:t xml:space="preserve">Brazil has risen as a regional power in Latin America by crafting </w:t>
      </w:r>
      <w:r w:rsidRPr="005E0DE1">
        <w:rPr>
          <w:rStyle w:val="StyleBoldUnderline"/>
        </w:rPr>
        <w:lastRenderedPageBreak/>
        <w:t>political and economic alliances</w:t>
      </w:r>
      <w:r w:rsidRPr="00997DD3">
        <w:rPr>
          <w:sz w:val="16"/>
        </w:rPr>
        <w:t xml:space="preserve"> with its </w:t>
      </w:r>
      <w:r w:rsidRPr="005E0DE1">
        <w:rPr>
          <w:rStyle w:val="StyleBoldUnderline"/>
        </w:rPr>
        <w:t>neighbors. Its attempts to influence the outcome of elections and develop economic exchanges in the region demonstrate its pursuit of a leadership role in Latin America</w:t>
      </w:r>
      <w:r w:rsidRPr="00997DD3">
        <w:rPr>
          <w:sz w:val="16"/>
        </w:rPr>
        <w:t xml:space="preserve">—replacing the U.S. with a more likeable partner and perhaps a more agreeable mix. </w:t>
      </w:r>
      <w:r w:rsidRPr="00751626">
        <w:rPr>
          <w:rStyle w:val="StyleBoldUnderline"/>
        </w:rPr>
        <w:t xml:space="preserve">Pointedly excluding the U.S., this conflict is likely to show one of Brazil’s powerful introductory foreign policy moves as the country steps up its influence over policy thinking regarding underlying tensions. </w:t>
      </w:r>
      <w:r w:rsidRPr="00997DD3">
        <w:rPr>
          <w:sz w:val="16"/>
        </w:rPr>
        <w:t>However, the degree of Brazil’s international political power is confined by its adherence to several non-radical positions, such as its peacekeeping efforts. Regionally, several organizations have grown as Latin American trade blocs, such as UNASUR, strengthen Brasilia’s position while excluding the United States and Canada</w:t>
      </w:r>
      <w:proofErr w:type="gramStart"/>
      <w:r w:rsidRPr="00997DD3">
        <w:rPr>
          <w:sz w:val="16"/>
        </w:rPr>
        <w:t>.(</w:t>
      </w:r>
      <w:proofErr w:type="gramEnd"/>
      <w:r w:rsidRPr="00997DD3">
        <w:rPr>
          <w:sz w:val="16"/>
        </w:rPr>
        <w:t xml:space="preserve">13) </w:t>
      </w:r>
      <w:r w:rsidRPr="00AB3462">
        <w:rPr>
          <w:rStyle w:val="StyleBoldUnderline"/>
        </w:rPr>
        <w:t xml:space="preserve">However, the building up of Brazil’s hegemonic rivalry with the U.S. in Latin American policy-making amounts to a failure to seek a partnership and to open a dialogue between both countries. </w:t>
      </w:r>
      <w:r w:rsidRPr="00997DD3">
        <w:rPr>
          <w:sz w:val="16"/>
        </w:rPr>
        <w:t xml:space="preserve">Though </w:t>
      </w:r>
      <w:r w:rsidRPr="00AB3462">
        <w:rPr>
          <w:rStyle w:val="StyleBoldUnderline"/>
        </w:rPr>
        <w:t>this “good neighbor policy” has not yet encountered the many potential obstacles that await it, U.S.-Brazil relations could heat up to the discomfiture of both.</w:t>
      </w:r>
      <w:r w:rsidRPr="00997DD3">
        <w:rPr>
          <w:sz w:val="16"/>
        </w:rPr>
        <w:t xml:space="preserve"> Consequently, Brazilian foreign policy is being altered dramatically in the 21st century as the country develops. </w:t>
      </w:r>
      <w:r w:rsidRPr="00997DD3">
        <w:rPr>
          <w:rStyle w:val="StyleBoldUnderline"/>
        </w:rPr>
        <w:t>To assert and display its legitimacy as a regional power, Brazil is strategically increasing its presence through most of Latin America. The region has in many ways become a Brazilian chessboard</w:t>
      </w:r>
      <w:r w:rsidRPr="00997DD3">
        <w:rPr>
          <w:sz w:val="16"/>
        </w:rPr>
        <w:t xml:space="preserve">, in which the country is using political developments to advance its interests as well as place its strategic economic and political pieces throughout the region. </w:t>
      </w:r>
      <w:r w:rsidRPr="00997DD3">
        <w:rPr>
          <w:rStyle w:val="StyleBoldUnderline"/>
        </w:rPr>
        <w:t>Now, a more serious Brazil challenges the U.S. bickering game in Latin America, and aspires to become one of the pillars supporting the region through diverse and more integrated engagements with its neighbors.</w:t>
      </w:r>
    </w:p>
    <w:p w:rsidR="003B62BC" w:rsidRPr="00432830" w:rsidRDefault="003B62BC" w:rsidP="009C7B28">
      <w:pPr>
        <w:pStyle w:val="Heading4"/>
        <w:rPr>
          <w:sz w:val="28"/>
          <w:szCs w:val="28"/>
          <w:u w:val="single"/>
        </w:rPr>
      </w:pPr>
      <w:r w:rsidRPr="00432830">
        <w:rPr>
          <w:rStyle w:val="StyleBoldUnderline"/>
          <w:b/>
          <w:sz w:val="28"/>
          <w:szCs w:val="28"/>
          <w:u w:val="none"/>
        </w:rPr>
        <w:t>C</w:t>
      </w:r>
      <w:r w:rsidRPr="00432830">
        <w:rPr>
          <w:rStyle w:val="StyleBoldUnderline"/>
          <w:sz w:val="28"/>
          <w:szCs w:val="28"/>
          <w:u w:val="none"/>
        </w:rPr>
        <w:t xml:space="preserve">. </w:t>
      </w:r>
      <w:r w:rsidRPr="00432830">
        <w:rPr>
          <w:rStyle w:val="StyleBoldUnderline"/>
          <w:b/>
          <w:sz w:val="28"/>
          <w:szCs w:val="28"/>
          <w:u w:val="none"/>
        </w:rPr>
        <w:t>Impact:</w:t>
      </w:r>
      <w:r w:rsidR="009C7B28" w:rsidRPr="00432830">
        <w:rPr>
          <w:rStyle w:val="StyleBoldUnderline"/>
          <w:b/>
          <w:sz w:val="28"/>
          <w:szCs w:val="28"/>
          <w:u w:val="none"/>
        </w:rPr>
        <w:t xml:space="preserve"> </w:t>
      </w:r>
      <w:r w:rsidRPr="00432830">
        <w:rPr>
          <w:rStyle w:val="StyleBoldUnderline"/>
          <w:sz w:val="28"/>
          <w:szCs w:val="28"/>
        </w:rPr>
        <w:t xml:space="preserve"> </w:t>
      </w:r>
      <w:r w:rsidRPr="00432830">
        <w:rPr>
          <w:sz w:val="28"/>
          <w:szCs w:val="28"/>
        </w:rPr>
        <w:t xml:space="preserve">Decline in relations causes Brazilian </w:t>
      </w:r>
      <w:proofErr w:type="spellStart"/>
      <w:r w:rsidRPr="00432830">
        <w:rPr>
          <w:sz w:val="28"/>
          <w:szCs w:val="28"/>
        </w:rPr>
        <w:t>prolif</w:t>
      </w:r>
      <w:proofErr w:type="spellEnd"/>
      <w:r w:rsidRPr="00432830">
        <w:rPr>
          <w:sz w:val="28"/>
          <w:szCs w:val="28"/>
        </w:rPr>
        <w:t>.</w:t>
      </w:r>
    </w:p>
    <w:p w:rsidR="003B62BC" w:rsidRPr="00004414" w:rsidRDefault="003B62BC" w:rsidP="003B62BC">
      <w:proofErr w:type="spellStart"/>
      <w:r>
        <w:rPr>
          <w:b/>
        </w:rPr>
        <w:t>Stalcup</w:t>
      </w:r>
      <w:proofErr w:type="spellEnd"/>
      <w:r>
        <w:rPr>
          <w:b/>
        </w:rPr>
        <w:t xml:space="preserve">, 2012 </w:t>
      </w:r>
      <w:r w:rsidRPr="00004414">
        <w:t xml:space="preserve">(Travis, Fellow at the </w:t>
      </w:r>
      <w:proofErr w:type="spellStart"/>
      <w:r w:rsidRPr="00004414">
        <w:t>GHWBush</w:t>
      </w:r>
      <w:proofErr w:type="spellEnd"/>
      <w:r w:rsidRPr="00004414">
        <w:t xml:space="preserve"> School of Government and Public Policy at Texas A&amp;M, October 10, Georgetown Journal of International Affairs, “What is Brazil Up To With Its Nuclear Policy?”, </w:t>
      </w:r>
      <w:hyperlink r:id="rId11" w:history="1">
        <w:r w:rsidRPr="00004414">
          <w:rPr>
            <w:rStyle w:val="Hyperlink"/>
          </w:rPr>
          <w:t>http://journal.georgetown.edu/2012/10/10/what-is-brazil-up-to-with-its-nuclear-policy-by-travis-stalcup/</w:t>
        </w:r>
      </w:hyperlink>
      <w:r w:rsidRPr="00004414">
        <w:t>, DVO)</w:t>
      </w:r>
    </w:p>
    <w:p w:rsidR="003B62BC" w:rsidRPr="00004414" w:rsidRDefault="003B62BC" w:rsidP="003B62BC"/>
    <w:p w:rsidR="003B62BC" w:rsidRPr="00004414" w:rsidRDefault="003B62BC" w:rsidP="003B62BC">
      <w:r w:rsidRPr="00004414">
        <w:t>Further north, the United States, long the guarantor of South American stability, appears hamstrung by economic challenges. According to former Argentine diplomat Emilio Cárdenas, </w:t>
      </w:r>
      <w:hyperlink r:id="rId12" w:history="1">
        <w:r w:rsidRPr="00EF695D">
          <w:rPr>
            <w:rStyle w:val="Hyperlink"/>
            <w:b/>
            <w:szCs w:val="23"/>
          </w:rPr>
          <w:t>Brazil believes that the West is in gradual decline</w:t>
        </w:r>
      </w:hyperlink>
      <w:r w:rsidRPr="00EF695D">
        <w:rPr>
          <w:b/>
          <w:u w:val="single"/>
        </w:rPr>
        <w:t> and that Brazil is jockeying with other rising nations for position</w:t>
      </w:r>
      <w:r w:rsidRPr="00004414">
        <w:t xml:space="preserve">. </w:t>
      </w:r>
      <w:r w:rsidRPr="00EF695D">
        <w:rPr>
          <w:b/>
          <w:u w:val="single"/>
        </w:rPr>
        <w:t>This</w:t>
      </w:r>
      <w:r w:rsidRPr="00004414">
        <w:t xml:space="preserve"> shift in the balance of power </w:t>
      </w:r>
      <w:r w:rsidRPr="00EF695D">
        <w:rPr>
          <w:b/>
          <w:u w:val="single"/>
        </w:rPr>
        <w:t>engenders</w:t>
      </w:r>
      <w:r w:rsidRPr="00004414">
        <w:t xml:space="preserve"> a greater degree of </w:t>
      </w:r>
      <w:r w:rsidRPr="00EF695D">
        <w:rPr>
          <w:b/>
          <w:u w:val="single"/>
        </w:rPr>
        <w:t>uncertainty about U.S. capabilities and intentions</w:t>
      </w:r>
      <w:r w:rsidRPr="00004414">
        <w:t xml:space="preserve"> in the future. Such uncertainty, in addition to Brazil’s new political and economic prowess, gives it the ability to challenge the U.S. at the margins of its power. Moreover, </w:t>
      </w:r>
      <w:r w:rsidRPr="00EF695D">
        <w:rPr>
          <w:b/>
          <w:u w:val="single"/>
        </w:rPr>
        <w:t>if the ability of the U.S. to maintain order in the hemisphere is truly constrained, it is incumbent upon the Brazilian government to seek alternative sources of security</w:t>
      </w:r>
      <w:r w:rsidRPr="00004414">
        <w:t>.</w:t>
      </w:r>
    </w:p>
    <w:p w:rsidR="003B62BC" w:rsidRPr="00004414" w:rsidRDefault="003B62BC" w:rsidP="003B62BC">
      <w:r w:rsidRPr="00004414">
        <w:t>This perceived shift in the balance of power presents Brazil with an opportunity for international leadership. That is why Brazil is seeking to achieve a degree of political clout commensurate with its new economic power, setting as its chief foreign policy goal a permanent seat on the United Nations Security Council. A key component of permanent membership is the ability to share the burdens of maintaining international security. Currently, there is some question as to whether Brazil is capable of such a charge. Looking at the current permanent members as well as the other BRICs – Russia, India, and China – Brazil sees nothing but countries with nuclear weapons.</w:t>
      </w:r>
    </w:p>
    <w:p w:rsidR="003B62BC" w:rsidRPr="00004414" w:rsidRDefault="003B62BC" w:rsidP="003B62BC">
      <w:r w:rsidRPr="00004414">
        <w:t xml:space="preserve">According to Kenneth Waltz, the preeminent realist international relations scholar, states mirror other states – </w:t>
      </w:r>
      <w:r w:rsidRPr="00EF695D">
        <w:rPr>
          <w:b/>
          <w:u w:val="single"/>
        </w:rPr>
        <w:t>states without nuclear weapons see the power and prestige of states with nuclear weapons and they want in</w:t>
      </w:r>
      <w:r w:rsidRPr="00004414">
        <w:t xml:space="preserve">. Former Brazilian Vice President José </w:t>
      </w:r>
      <w:proofErr w:type="spellStart"/>
      <w:proofErr w:type="gramStart"/>
      <w:r w:rsidRPr="00004414">
        <w:t>Alencar</w:t>
      </w:r>
      <w:proofErr w:type="spellEnd"/>
      <w:proofErr w:type="gramEnd"/>
      <w:r w:rsidRPr="00004414">
        <w:t xml:space="preserve"> who died last year, remarked that </w:t>
      </w:r>
      <w:r w:rsidRPr="00774735">
        <w:rPr>
          <w:b/>
          <w:u w:val="single"/>
        </w:rPr>
        <w:t>Pakistan won international relevance “</w:t>
      </w:r>
      <w:hyperlink r:id="rId13" w:history="1">
        <w:r w:rsidRPr="00774735">
          <w:rPr>
            <w:rStyle w:val="Hyperlink"/>
            <w:b/>
            <w:szCs w:val="23"/>
          </w:rPr>
          <w:t>precisely because it has a nuclear bomb</w:t>
        </w:r>
      </w:hyperlink>
      <w:r w:rsidRPr="00774735">
        <w:rPr>
          <w:b/>
          <w:u w:val="single"/>
        </w:rPr>
        <w:t>.” A nuclear weapon would not only deter rogue neighbors but solidify Brazil’s regional dominance and prove that it possesses</w:t>
      </w:r>
      <w:r w:rsidRPr="00004414">
        <w:t xml:space="preserve"> the </w:t>
      </w:r>
      <w:r w:rsidRPr="00774735">
        <w:rPr>
          <w:b/>
          <w:u w:val="single"/>
        </w:rPr>
        <w:t>military capability</w:t>
      </w:r>
      <w:r w:rsidRPr="00004414">
        <w:t xml:space="preserve"> to contribute to international security.</w:t>
      </w:r>
    </w:p>
    <w:p w:rsidR="003B62BC" w:rsidRPr="00004414" w:rsidRDefault="003B62BC" w:rsidP="003B62BC">
      <w:r w:rsidRPr="00004414">
        <w:t xml:space="preserve">In addition to this perceived shift in the balance of power, </w:t>
      </w:r>
      <w:r w:rsidRPr="00774735">
        <w:rPr>
          <w:b/>
          <w:u w:val="single"/>
        </w:rPr>
        <w:t>consider Brazil’s more aggressive military strategy from 2003 to 2010</w:t>
      </w:r>
      <w:r w:rsidRPr="00004414">
        <w:t xml:space="preserve"> during the presidency of </w:t>
      </w:r>
      <w:proofErr w:type="spellStart"/>
      <w:r w:rsidRPr="00004414">
        <w:t>Luiz</w:t>
      </w:r>
      <w:proofErr w:type="spellEnd"/>
      <w:r w:rsidRPr="00004414">
        <w:t xml:space="preserve"> </w:t>
      </w:r>
      <w:proofErr w:type="spellStart"/>
      <w:r w:rsidRPr="00004414">
        <w:t>Inácio</w:t>
      </w:r>
      <w:proofErr w:type="spellEnd"/>
      <w:r w:rsidRPr="00004414">
        <w:t xml:space="preserve"> Lula da Silva. Part of </w:t>
      </w:r>
      <w:r w:rsidRPr="003B6E78">
        <w:rPr>
          <w:b/>
          <w:u w:val="single"/>
        </w:rPr>
        <w:t>that strategy is the development of an enormous </w:t>
      </w:r>
      <w:hyperlink r:id="rId14" w:history="1">
        <w:r w:rsidRPr="003B6E78">
          <w:rPr>
            <w:rStyle w:val="Hyperlink"/>
            <w:b/>
            <w:szCs w:val="23"/>
          </w:rPr>
          <w:t xml:space="preserve">nuclear attack submarine </w:t>
        </w:r>
        <w:r w:rsidRPr="003B6E78">
          <w:rPr>
            <w:rStyle w:val="Hyperlink"/>
            <w:szCs w:val="23"/>
          </w:rPr>
          <w:t xml:space="preserve">analogous to India’s ballistic missile-capable </w:t>
        </w:r>
        <w:proofErr w:type="spellStart"/>
        <w:r w:rsidRPr="003B6E78">
          <w:rPr>
            <w:rStyle w:val="Hyperlink"/>
            <w:szCs w:val="23"/>
          </w:rPr>
          <w:t>Arihant</w:t>
        </w:r>
        <w:proofErr w:type="spellEnd"/>
        <w:r w:rsidRPr="003B6E78">
          <w:rPr>
            <w:rStyle w:val="Hyperlink"/>
            <w:szCs w:val="23"/>
          </w:rPr>
          <w:t>-class</w:t>
        </w:r>
      </w:hyperlink>
      <w:r w:rsidRPr="00004414">
        <w:t xml:space="preserve">. In addition to its potential as a missile platform, the propulsion reactors in Brazil’s submarines would require a higher degree of uranium enrichment than those for commercial power, possibly above 90 percent. In 2004, Brazilian Ambassador to the United States Roberto </w:t>
      </w:r>
      <w:proofErr w:type="spellStart"/>
      <w:r w:rsidRPr="00004414">
        <w:t>Abdenu</w:t>
      </w:r>
      <w:proofErr w:type="spellEnd"/>
      <w:r w:rsidRPr="00004414">
        <w:t xml:space="preserve"> remarked that “</w:t>
      </w:r>
      <w:hyperlink r:id="rId15" w:history="1">
        <w:r w:rsidRPr="00004414">
          <w:rPr>
            <w:rStyle w:val="Hyperlink"/>
            <w:szCs w:val="23"/>
          </w:rPr>
          <w:t>submarines are not subject to the [IAEA] safeguards regime</w:t>
        </w:r>
      </w:hyperlink>
      <w:r w:rsidRPr="00004414">
        <w:t xml:space="preserve">.” </w:t>
      </w:r>
      <w:r w:rsidRPr="008A0B51">
        <w:rPr>
          <w:b/>
          <w:u w:val="single"/>
        </w:rPr>
        <w:t xml:space="preserve">This </w:t>
      </w:r>
      <w:r w:rsidRPr="00004414">
        <w:t xml:space="preserve">interpretation </w:t>
      </w:r>
      <w:r w:rsidRPr="008A0B51">
        <w:rPr>
          <w:b/>
          <w:u w:val="single"/>
        </w:rPr>
        <w:t>provides Brazil the capability to enrich weapons-grade uranium and develop a full fuel cycle outside of international scrutiny and without violating its agreements</w:t>
      </w:r>
      <w:r w:rsidRPr="00004414">
        <w:t>, such as the </w:t>
      </w:r>
      <w:hyperlink r:id="rId16" w:anchor="19" w:history="1">
        <w:r w:rsidRPr="00004414">
          <w:rPr>
            <w:rStyle w:val="Hyperlink"/>
            <w:szCs w:val="23"/>
          </w:rPr>
          <w:t xml:space="preserve">Treaty of </w:t>
        </w:r>
        <w:proofErr w:type="spellStart"/>
        <w:r w:rsidRPr="00004414">
          <w:rPr>
            <w:rStyle w:val="Hyperlink"/>
            <w:szCs w:val="23"/>
          </w:rPr>
          <w:t>Tlatelolco</w:t>
        </w:r>
        <w:proofErr w:type="spellEnd"/>
      </w:hyperlink>
      <w:r w:rsidRPr="00004414">
        <w:t>.</w:t>
      </w:r>
    </w:p>
    <w:p w:rsidR="003B62BC" w:rsidRPr="00004414" w:rsidRDefault="003B62BC" w:rsidP="003B62BC">
      <w:r w:rsidRPr="00004414">
        <w:t xml:space="preserve">Furthermore, although </w:t>
      </w:r>
      <w:r w:rsidRPr="00CA1F31">
        <w:rPr>
          <w:b/>
          <w:u w:val="single"/>
        </w:rPr>
        <w:t>Brazil does participate in various nonproliferation agreements, it refuses to adopt the Additional Protocol of the</w:t>
      </w:r>
      <w:r w:rsidRPr="00004414">
        <w:t xml:space="preserve"> Non-Proliferation Treaty (</w:t>
      </w:r>
      <w:r w:rsidRPr="00CA1F31">
        <w:rPr>
          <w:b/>
          <w:u w:val="single"/>
        </w:rPr>
        <w:t>NPT</w:t>
      </w:r>
      <w:r w:rsidRPr="00004414">
        <w:t>). This protocol would strengthen the International Atomic Energy Agency (IAEA)’s ability to detect clandestine weapons programs through various mechanisms, including a stronger inspections regime. According to Brazil’s </w:t>
      </w:r>
      <w:r w:rsidRPr="00004414">
        <w:rPr>
          <w:i/>
          <w:iCs/>
        </w:rPr>
        <w:t>National Strategy of Defense</w:t>
      </w:r>
      <w:r w:rsidRPr="00004414">
        <w:t xml:space="preserve">, a precondition to any additional restrictions under the NPT, such as the Additional Protocol, is the disarmament of nuclear states. However, even modest </w:t>
      </w:r>
      <w:r w:rsidRPr="00004414">
        <w:lastRenderedPageBreak/>
        <w:t xml:space="preserve">decreases in the nuclear inventories of the United States and Russia have proven difficult to accomplish. </w:t>
      </w:r>
      <w:r w:rsidRPr="00CA1F31">
        <w:rPr>
          <w:b/>
          <w:u w:val="single"/>
        </w:rPr>
        <w:t>If the U.S. and Russia are unable or unwilling to disarm, Brazil feels no responsibility to take further steps to tie its hands</w:t>
      </w:r>
      <w:r w:rsidRPr="00004414">
        <w:t xml:space="preserve"> by acceding to the Additional Protocol.</w:t>
      </w:r>
    </w:p>
    <w:p w:rsidR="003B62BC" w:rsidRPr="00004414" w:rsidRDefault="003B62BC" w:rsidP="003B62BC">
      <w:r w:rsidRPr="00CA1F31">
        <w:rPr>
          <w:b/>
          <w:u w:val="single"/>
        </w:rPr>
        <w:t>Taken independently, these actions are not necessarily provocative</w:t>
      </w:r>
      <w:r w:rsidRPr="00004414">
        <w:t xml:space="preserve">. </w:t>
      </w:r>
      <w:r w:rsidRPr="00CA1F31">
        <w:rPr>
          <w:b/>
          <w:u w:val="single"/>
        </w:rPr>
        <w:t>However, when one considers how Brazil’s security environment is changing, these actions bring Brazil’s intentions into question. The perceived decline in the United States’ willingness and ability to intervene militarily in Latin America, hostility of neighboring countries to Brazil’s economic interests, and the hopelessness of nuclear disarmament provide powerful incentives to explore nuclear capability</w:t>
      </w:r>
      <w:r w:rsidRPr="00004414">
        <w:t xml:space="preserve">. None can claim that Brazil is actively pursuing a nuclear weapon, but </w:t>
      </w:r>
      <w:r w:rsidRPr="00D407B6">
        <w:rPr>
          <w:b/>
          <w:u w:val="single"/>
        </w:rPr>
        <w:t>its more assertive military posture, refusal to sign the NPT’s Additional Protocol, and pursuit of nuclear propulsion technology should give</w:t>
      </w:r>
      <w:r w:rsidRPr="00004414">
        <w:t xml:space="preserve"> American </w:t>
      </w:r>
      <w:r w:rsidRPr="00D407B6">
        <w:rPr>
          <w:b/>
          <w:u w:val="single"/>
        </w:rPr>
        <w:t>policymakers</w:t>
      </w:r>
      <w:r w:rsidRPr="00004414">
        <w:t xml:space="preserve"> and nonproliferation analysts </w:t>
      </w:r>
      <w:r w:rsidRPr="00D407B6">
        <w:rPr>
          <w:b/>
          <w:u w:val="single"/>
        </w:rPr>
        <w:t>pause</w:t>
      </w:r>
      <w:r w:rsidRPr="00004414">
        <w:t>.</w:t>
      </w:r>
    </w:p>
    <w:p w:rsidR="003B62BC" w:rsidRDefault="003B62BC" w:rsidP="003B62BC">
      <w:pPr>
        <w:rPr>
          <w:rStyle w:val="StyleBoldUnderline"/>
        </w:rPr>
      </w:pPr>
    </w:p>
    <w:p w:rsidR="003B62BC" w:rsidRPr="00EB5E9C" w:rsidRDefault="00432830" w:rsidP="009C7B28">
      <w:pPr>
        <w:pStyle w:val="Heading4"/>
      </w:pPr>
      <w:r w:rsidRPr="00432830">
        <w:rPr>
          <w:rStyle w:val="StyleBoldUnderline"/>
          <w:b/>
          <w:sz w:val="28"/>
          <w:u w:val="none"/>
        </w:rPr>
        <w:t>D.</w:t>
      </w:r>
      <w:r>
        <w:rPr>
          <w:rStyle w:val="StyleBoldUnderline"/>
          <w:b/>
        </w:rPr>
        <w:t xml:space="preserve"> </w:t>
      </w:r>
      <w:proofErr w:type="spellStart"/>
      <w:r w:rsidR="003B62BC" w:rsidRPr="00EB5E9C">
        <w:t>Prolif</w:t>
      </w:r>
      <w:proofErr w:type="spellEnd"/>
      <w:r w:rsidR="003B62BC" w:rsidRPr="00EB5E9C">
        <w:t xml:space="preserve"> will escalate and ensure deterrence breaks down – the impact is preemptive nuclear wars around the globe</w:t>
      </w:r>
    </w:p>
    <w:p w:rsidR="003B62BC" w:rsidRPr="00EB5E9C" w:rsidRDefault="003B62BC" w:rsidP="003B62BC">
      <w:pPr>
        <w:rPr>
          <w:b/>
        </w:rPr>
      </w:pPr>
      <w:proofErr w:type="spellStart"/>
      <w:r w:rsidRPr="00EB5E9C">
        <w:rPr>
          <w:b/>
        </w:rPr>
        <w:t>Utgoff</w:t>
      </w:r>
      <w:proofErr w:type="spellEnd"/>
      <w:r w:rsidRPr="00EB5E9C">
        <w:rPr>
          <w:b/>
        </w:rPr>
        <w:t xml:space="preserve"> 2 </w:t>
      </w:r>
      <w:r w:rsidRPr="00EB5E9C">
        <w:t xml:space="preserve">[Victor, Deputy Director of the Strategy, Forces, and Resources Division of the Institute for Defense Analysis, "Proliferation, Missile Defense, and American Ambitions," Survival, </w:t>
      </w:r>
      <w:proofErr w:type="gramStart"/>
      <w:r w:rsidRPr="00EB5E9C">
        <w:t>Summer</w:t>
      </w:r>
      <w:proofErr w:type="gramEnd"/>
      <w:r w:rsidRPr="00EB5E9C">
        <w:t>, p. 87-90</w:t>
      </w:r>
      <w:r>
        <w:t>] DVO</w:t>
      </w:r>
    </w:p>
    <w:p w:rsidR="003B62BC" w:rsidRPr="00EB5E9C" w:rsidRDefault="003B62BC" w:rsidP="003B62BC">
      <w:r w:rsidRPr="00EB5E9C">
        <w:t xml:space="preserve">Further, the large number of states that became capable of building nuclear weapons over the years, but chose not to, can be reasonably well explained by the fact that most were formally allied with either the United States or the Soviet Union. Both these superpowers had strong nuclear forces and put great pressure on their allies not to build nuclear weapons. Since the Cold War, the US has retained all its allies. In addition, NATO has extended its protection to some of the previous allies of the Soviet Union and plans on taking in more. Nuclear proliferation by India and Pakistan, and proliferation </w:t>
      </w:r>
      <w:proofErr w:type="spellStart"/>
      <w:r w:rsidRPr="00EB5E9C">
        <w:t>programmes</w:t>
      </w:r>
      <w:proofErr w:type="spellEnd"/>
      <w:r w:rsidRPr="00EB5E9C">
        <w:t xml:space="preserve"> by North Korea, Iran and Iraq, all involve states in the opposite situation: all judged that they faced serious military opposition and had little prospect of establishing a reliable supporting alliance with a suitably strong, </w:t>
      </w:r>
      <w:proofErr w:type="spellStart"/>
      <w:r w:rsidRPr="00EB5E9C">
        <w:t>nuclear­armed</w:t>
      </w:r>
      <w:proofErr w:type="spellEnd"/>
      <w:r w:rsidRPr="00EB5E9C">
        <w:t xml:space="preserve"> state. What would await the world if strong protectors, especially the United States, were [was] no longer seen as willing to protect states from nuclear-backed aggression? At least </w:t>
      </w:r>
      <w:r w:rsidRPr="00EB5E9C">
        <w:rPr>
          <w:b/>
          <w:u w:val="single"/>
        </w:rPr>
        <w:t>a few additional states would begin to build their own nuclear weapons and the means to deliver them</w:t>
      </w:r>
      <w:r w:rsidRPr="00EB5E9C">
        <w:t xml:space="preserve"> to distant targets, </w:t>
      </w:r>
      <w:r w:rsidRPr="00EB5E9C">
        <w:rPr>
          <w:b/>
          <w:u w:val="single"/>
        </w:rPr>
        <w:t>and these initiatives would spur increasing numbers of the world’s capable states to follow suit. Restraint would seem</w:t>
      </w:r>
      <w:r w:rsidRPr="00EB5E9C">
        <w:t xml:space="preserve"> ever </w:t>
      </w:r>
      <w:r w:rsidRPr="00EB5E9C">
        <w:rPr>
          <w:b/>
          <w:u w:val="single"/>
        </w:rPr>
        <w:t>less necessary</w:t>
      </w:r>
      <w:r w:rsidRPr="00EB5E9C">
        <w:t xml:space="preserve"> and ever more dangerous. Meanwhile, more states are becoming capable of building nuclear weapons and long-range missiles. Many, perhaps most, of </w:t>
      </w:r>
      <w:r w:rsidRPr="00EB5E9C">
        <w:rPr>
          <w:b/>
          <w:u w:val="single"/>
        </w:rPr>
        <w:t>the world’s states are becoming sufficiently wealthy</w:t>
      </w:r>
      <w:r w:rsidRPr="00EB5E9C">
        <w:t xml:space="preserve">, and the technology for building nuclear forces continues to improve and spread. Finally, it seems highly likely that at some point, </w:t>
      </w:r>
      <w:r w:rsidRPr="00EB5E9C">
        <w:rPr>
          <w:b/>
          <w:u w:val="single"/>
        </w:rPr>
        <w:t>halting prolif</w:t>
      </w:r>
      <w:r w:rsidRPr="00EB5E9C">
        <w:t xml:space="preserve">eration </w:t>
      </w:r>
      <w:r w:rsidRPr="00EB5E9C">
        <w:rPr>
          <w:b/>
          <w:u w:val="single"/>
        </w:rPr>
        <w:t>will</w:t>
      </w:r>
      <w:r w:rsidRPr="00EB5E9C">
        <w:t xml:space="preserve"> come to </w:t>
      </w:r>
      <w:r w:rsidRPr="00EB5E9C">
        <w:rPr>
          <w:b/>
          <w:u w:val="single"/>
        </w:rPr>
        <w:t>be seen as a lost cause and</w:t>
      </w:r>
      <w:r w:rsidRPr="00EB5E9C">
        <w:t xml:space="preserve"> the </w:t>
      </w:r>
      <w:r w:rsidRPr="00EB5E9C">
        <w:rPr>
          <w:b/>
          <w:u w:val="single"/>
        </w:rPr>
        <w:t>restraints</w:t>
      </w:r>
      <w:r w:rsidRPr="00EB5E9C">
        <w:t xml:space="preserve"> on it </w:t>
      </w:r>
      <w:r w:rsidRPr="00EB5E9C">
        <w:rPr>
          <w:b/>
          <w:u w:val="single"/>
        </w:rPr>
        <w:t>will disappear</w:t>
      </w:r>
      <w:r w:rsidRPr="00EB5E9C">
        <w:t xml:space="preserve">. Once that happens, the </w:t>
      </w:r>
      <w:r w:rsidRPr="00EB5E9C">
        <w:rPr>
          <w:b/>
          <w:u w:val="single"/>
        </w:rPr>
        <w:t>transition to a highly proliferated world would probably be very rapid</w:t>
      </w:r>
      <w:r w:rsidRPr="00EB5E9C">
        <w:t xml:space="preserve">. While some regions might be able to hold the line for a time, the </w:t>
      </w:r>
      <w:r w:rsidRPr="00EB5E9C">
        <w:rPr>
          <w:b/>
          <w:u w:val="single"/>
        </w:rPr>
        <w:t>threats posed by wildfire prolif</w:t>
      </w:r>
      <w:r w:rsidRPr="00EB5E9C">
        <w:t xml:space="preserve">eration in most other areas </w:t>
      </w:r>
      <w:r w:rsidRPr="00EB5E9C">
        <w:rPr>
          <w:b/>
          <w:u w:val="single"/>
        </w:rPr>
        <w:t>could create pressures that would</w:t>
      </w:r>
      <w:r w:rsidRPr="00EB5E9C">
        <w:t xml:space="preserve"> finally </w:t>
      </w:r>
      <w:r w:rsidRPr="00EB5E9C">
        <w:rPr>
          <w:b/>
          <w:u w:val="single"/>
        </w:rPr>
        <w:t>overcome all restraint</w:t>
      </w:r>
      <w:r w:rsidRPr="00EB5E9C">
        <w:t xml:space="preserve">. Many readers are probably willing to accept that nuclear proliferation is such a grave threat to world peace that every effort should be made to avoid it. However, every effort has not been made in the past, and we are talking about much more substantial efforts now. For new and substantially more burdensome efforts to be made to slow or stop nuclear proliferation, it needs to be established that the highly proliferated nuclear world that would sooner or later evolve without such efforts is not going to be acceptable. And, for many reasons, it is not. First, the dynamics of </w:t>
      </w:r>
      <w:r w:rsidRPr="00EB5E9C">
        <w:rPr>
          <w:b/>
          <w:u w:val="single"/>
        </w:rPr>
        <w:t>getting to a highly proliferated world could be very dangerous</w:t>
      </w:r>
      <w:r w:rsidRPr="00EB5E9C">
        <w:t xml:space="preserve">. Proliferating states will feel great pressures to obtain nuclear weapons and delivery systems before any potential opponent does. </w:t>
      </w:r>
      <w:r w:rsidRPr="00EB5E9C">
        <w:rPr>
          <w:b/>
          <w:u w:val="single"/>
        </w:rPr>
        <w:t>Those who succeed in outracing an opponent may consider preemptive nuclear war before the opponent becomes capable of</w:t>
      </w:r>
      <w:r w:rsidRPr="00EB5E9C">
        <w:t xml:space="preserve"> nuclear </w:t>
      </w:r>
      <w:r w:rsidRPr="00EB5E9C">
        <w:rPr>
          <w:b/>
          <w:u w:val="single"/>
        </w:rPr>
        <w:t>retaliation. Those who lag</w:t>
      </w:r>
      <w:r w:rsidRPr="00EB5E9C">
        <w:t xml:space="preserve"> behind </w:t>
      </w:r>
      <w:r w:rsidRPr="00EB5E9C">
        <w:rPr>
          <w:b/>
          <w:u w:val="single"/>
        </w:rPr>
        <w:t xml:space="preserve">might try to preempt their opponent’s nuclear </w:t>
      </w:r>
      <w:proofErr w:type="spellStart"/>
      <w:r w:rsidRPr="00EB5E9C">
        <w:rPr>
          <w:b/>
          <w:u w:val="single"/>
        </w:rPr>
        <w:t>programme</w:t>
      </w:r>
      <w:proofErr w:type="spellEnd"/>
      <w:r w:rsidRPr="00EB5E9C">
        <w:rPr>
          <w:b/>
          <w:u w:val="single"/>
        </w:rPr>
        <w:t xml:space="preserve"> or defeat the opponent using conventional forces</w:t>
      </w:r>
      <w:r w:rsidRPr="00EB5E9C">
        <w:t xml:space="preserve">. And </w:t>
      </w:r>
      <w:r w:rsidRPr="00EB5E9C">
        <w:rPr>
          <w:b/>
          <w:u w:val="single"/>
        </w:rPr>
        <w:t>those</w:t>
      </w:r>
      <w:r w:rsidRPr="00EB5E9C">
        <w:t xml:space="preserve"> who feel threatened but are </w:t>
      </w:r>
      <w:r w:rsidRPr="00EB5E9C">
        <w:rPr>
          <w:b/>
          <w:u w:val="single"/>
        </w:rPr>
        <w:t>incapable of building nuclear weapons may</w:t>
      </w:r>
      <w:r w:rsidRPr="00EB5E9C">
        <w:t xml:space="preserve"> still be able to </w:t>
      </w:r>
      <w:r w:rsidRPr="00EB5E9C">
        <w:rPr>
          <w:b/>
          <w:u w:val="single"/>
        </w:rPr>
        <w:t>join</w:t>
      </w:r>
      <w:r w:rsidRPr="00EB5E9C">
        <w:t xml:space="preserve"> in </w:t>
      </w:r>
      <w:r w:rsidRPr="00EB5E9C">
        <w:rPr>
          <w:b/>
          <w:u w:val="single"/>
        </w:rPr>
        <w:t>this arms race by building other types of w</w:t>
      </w:r>
      <w:r w:rsidRPr="00EB5E9C">
        <w:t xml:space="preserve">eapons of </w:t>
      </w:r>
      <w:r w:rsidRPr="00EB5E9C">
        <w:rPr>
          <w:b/>
          <w:u w:val="single"/>
        </w:rPr>
        <w:t>m</w:t>
      </w:r>
      <w:r w:rsidRPr="00EB5E9C">
        <w:t xml:space="preserve">ass </w:t>
      </w:r>
      <w:r w:rsidRPr="00EB5E9C">
        <w:rPr>
          <w:b/>
          <w:u w:val="single"/>
        </w:rPr>
        <w:t>d</w:t>
      </w:r>
      <w:r w:rsidRPr="00EB5E9C">
        <w:t xml:space="preserve">estruction, </w:t>
      </w:r>
      <w:r w:rsidRPr="00EB5E9C">
        <w:rPr>
          <w:b/>
          <w:u w:val="single"/>
        </w:rPr>
        <w:t>such as bio</w:t>
      </w:r>
      <w:r w:rsidRPr="00EB5E9C">
        <w:t xml:space="preserve">logical </w:t>
      </w:r>
      <w:r w:rsidRPr="00EB5E9C">
        <w:rPr>
          <w:b/>
          <w:u w:val="single"/>
        </w:rPr>
        <w:t>weapons</w:t>
      </w:r>
      <w:r w:rsidRPr="00EB5E9C">
        <w:t xml:space="preserve">. Second, as the world approaches complete proliferation, the hazards posed by nuclear weapons today will be magnified many times over. Fifty or more nations capable of launching nuclear weapons </w:t>
      </w:r>
      <w:proofErr w:type="gramStart"/>
      <w:r w:rsidRPr="00EB5E9C">
        <w:t>means</w:t>
      </w:r>
      <w:proofErr w:type="gramEnd"/>
      <w:r w:rsidRPr="00EB5E9C">
        <w:t xml:space="preserve"> that the risk of nuclear accidents that could cause serious damage not only to their own populations and environments, but those of others, is hugely increased. </w:t>
      </w:r>
      <w:r w:rsidRPr="00EB5E9C">
        <w:rPr>
          <w:b/>
          <w:u w:val="single"/>
        </w:rPr>
        <w:t>The chances of such weapons failing into the hands of renegade military units or terrorists is</w:t>
      </w:r>
      <w:r w:rsidRPr="00EB5E9C">
        <w:t xml:space="preserve"> far </w:t>
      </w:r>
      <w:r w:rsidRPr="00EB5E9C">
        <w:rPr>
          <w:b/>
          <w:u w:val="single"/>
        </w:rPr>
        <w:t>greater</w:t>
      </w:r>
      <w:r w:rsidRPr="00EB5E9C">
        <w:t xml:space="preserve">, as is the number of nations carrying out hazardous manufacturing and storage activities. </w:t>
      </w:r>
      <w:proofErr w:type="gramStart"/>
      <w:r w:rsidRPr="00EB5E9C">
        <w:t xml:space="preserve">Worse still, in a highly proliferated world </w:t>
      </w:r>
      <w:r w:rsidRPr="00EB5E9C">
        <w:rPr>
          <w:b/>
          <w:u w:val="single"/>
        </w:rPr>
        <w:t>there would be more frequent opportunities for the use of nuclear weapons.</w:t>
      </w:r>
      <w:proofErr w:type="gramEnd"/>
      <w:r w:rsidRPr="00EB5E9C">
        <w:rPr>
          <w:b/>
          <w:u w:val="single"/>
        </w:rPr>
        <w:t xml:space="preserve"> And more</w:t>
      </w:r>
      <w:r w:rsidRPr="00EB5E9C">
        <w:t xml:space="preserve"> frequent opportunities </w:t>
      </w:r>
      <w:r w:rsidRPr="00EB5E9C">
        <w:rPr>
          <w:b/>
          <w:u w:val="single"/>
        </w:rPr>
        <w:t>means shorter expected times between conflicts in which nuclear weapons get used</w:t>
      </w:r>
      <w:r w:rsidRPr="00EB5E9C">
        <w:t xml:space="preserve">, unless the probability of use at any opportunity is actually zero. To be sure, </w:t>
      </w:r>
      <w:r w:rsidRPr="00EB5E9C">
        <w:rPr>
          <w:b/>
          <w:u w:val="single"/>
        </w:rPr>
        <w:t>some</w:t>
      </w:r>
      <w:r w:rsidRPr="00EB5E9C">
        <w:t xml:space="preserve"> theorists on nuclear deterrence appear to think that in any confrontation </w:t>
      </w:r>
      <w:r w:rsidRPr="00EB5E9C">
        <w:lastRenderedPageBreak/>
        <w:t xml:space="preserve">between two states known to have reliable nuclear capabilities, the probability of nuclear weapons being used is zero.’ These theorists </w:t>
      </w:r>
      <w:r w:rsidRPr="00EB5E9C">
        <w:rPr>
          <w:b/>
          <w:u w:val="single"/>
        </w:rPr>
        <w:t>think</w:t>
      </w:r>
      <w:r w:rsidRPr="00EB5E9C">
        <w:t xml:space="preserve"> that </w:t>
      </w:r>
      <w:r w:rsidRPr="00EB5E9C">
        <w:rPr>
          <w:b/>
          <w:u w:val="single"/>
        </w:rPr>
        <w:t>such states will be so fearful of escalation to nuclear war</w:t>
      </w:r>
      <w:r w:rsidRPr="00EB5E9C">
        <w:t xml:space="preserve"> that </w:t>
      </w:r>
      <w:r w:rsidRPr="00EB5E9C">
        <w:rPr>
          <w:b/>
          <w:u w:val="single"/>
        </w:rPr>
        <w:t>they would always avoid</w:t>
      </w:r>
      <w:r w:rsidRPr="00EB5E9C">
        <w:t xml:space="preserve"> or terminate </w:t>
      </w:r>
      <w:r w:rsidRPr="00EB5E9C">
        <w:rPr>
          <w:b/>
          <w:u w:val="single"/>
        </w:rPr>
        <w:t>confrontations</w:t>
      </w:r>
      <w:r w:rsidRPr="00EB5E9C">
        <w:t xml:space="preserve"> between them, short of even conventional war. They believe this to be true even if the two states have different cultures or leaders with very eccentric personalities. </w:t>
      </w:r>
      <w:r w:rsidRPr="00EB5E9C">
        <w:rPr>
          <w:b/>
          <w:u w:val="single"/>
        </w:rPr>
        <w:t>History and human nature, however, suggest</w:t>
      </w:r>
      <w:r w:rsidRPr="00EB5E9C">
        <w:t xml:space="preserve"> that </w:t>
      </w:r>
      <w:r w:rsidRPr="00EB5E9C">
        <w:rPr>
          <w:b/>
          <w:u w:val="single"/>
        </w:rPr>
        <w:t>they are</w:t>
      </w:r>
      <w:r w:rsidRPr="00EB5E9C">
        <w:t xml:space="preserve"> almost </w:t>
      </w:r>
      <w:r w:rsidRPr="00EB5E9C">
        <w:rPr>
          <w:b/>
          <w:u w:val="single"/>
        </w:rPr>
        <w:t>surely wrong. History includes instances in which states ‘known to possess nuclear weapons did engage in direct conventional conflict. China and Russia fought battles along their common border</w:t>
      </w:r>
      <w:r w:rsidRPr="00EB5E9C">
        <w:t xml:space="preserve"> even after both had nuclear weapons. Moreover, logic suggests that if states with nuclear weapons always avoided conflict with one another, surely states without nuclear weapons would avoid conflict with states that had them. Again, history provides counter-examples </w:t>
      </w:r>
      <w:r w:rsidRPr="00EB5E9C">
        <w:rPr>
          <w:b/>
          <w:u w:val="single"/>
        </w:rPr>
        <w:t>Egypt attacked Israel</w:t>
      </w:r>
      <w:r w:rsidRPr="00EB5E9C">
        <w:t xml:space="preserve"> in 1973 </w:t>
      </w:r>
      <w:r w:rsidRPr="00EB5E9C">
        <w:rPr>
          <w:b/>
          <w:u w:val="single"/>
        </w:rPr>
        <w:t>even though it saw Israel as a nuclear power</w:t>
      </w:r>
      <w:r w:rsidRPr="00EB5E9C">
        <w:t xml:space="preserve"> at the time. </w:t>
      </w:r>
      <w:r w:rsidRPr="00EB5E9C">
        <w:rPr>
          <w:b/>
          <w:u w:val="single"/>
        </w:rPr>
        <w:t>Argentina invaded the Falkland Islands and fought Britain</w:t>
      </w:r>
      <w:r w:rsidRPr="00EB5E9C">
        <w:t xml:space="preserve">’s efforts to take them back, even though Britain had nuclear weapons. Those who claim that two states with reliable nuclear capabilities to devastate each other will not engage in conventional conflict risking nuclear war also assume that any leader from any culture would not choose suicide for his nation. But </w:t>
      </w:r>
      <w:r w:rsidRPr="00EB5E9C">
        <w:rPr>
          <w:b/>
          <w:u w:val="single"/>
        </w:rPr>
        <w:t>history provides unhappy examples of states whose leaders were ready to choose suicide for themselves and their fellow citizens. Hitler tried to impose a ‘victory or destruction’’ policy</w:t>
      </w:r>
      <w:r w:rsidRPr="00EB5E9C">
        <w:t xml:space="preserve"> on his people as Nazi Germany was going down to defeat. And </w:t>
      </w:r>
      <w:r w:rsidRPr="00EB5E9C">
        <w:rPr>
          <w:b/>
          <w:u w:val="single"/>
        </w:rPr>
        <w:t>Japan’s war minister, during debates on how to respond to the American atomic bombing, suggested ‘Would it not be wondrous for the whole nation to be destroyed</w:t>
      </w:r>
      <w:r w:rsidRPr="00EB5E9C">
        <w:t xml:space="preserve"> like a beautiful flower?” </w:t>
      </w:r>
    </w:p>
    <w:p w:rsidR="003B62BC" w:rsidRDefault="003B62BC" w:rsidP="003B62BC">
      <w:r w:rsidRPr="00EB5E9C">
        <w:t xml:space="preserve">If leaders are willing to engage in conflict with nuclear-armed nations, use of nuclear weapons in any particular instance may not be likely, but its probability would still be dangerously significant. In particular, human nature suggests that the threat of retaliation with nuclear weapons is not a reliable guarantee against a disastrous first use of these weapons. While national leaders and their advisors everywhere are usually talented and experienced people, even their most important decisions cannot be counted on to be the product of well-informed and thorough assessments of all options from all relevant points of view. This is especially so when the stakes are so large as to defy assessment and there are substantial pressures to act quickly, as could be expected in intense and fast-moving crises between nuclear-armed states. Instead, </w:t>
      </w:r>
      <w:r w:rsidRPr="00EB5E9C">
        <w:rPr>
          <w:b/>
          <w:u w:val="single"/>
        </w:rPr>
        <w:t>like other human beings, national leaders can be seduced by wishful thinking. They can misinterpret the words or actions of opposing leaders</w:t>
      </w:r>
      <w:r w:rsidRPr="00EB5E9C">
        <w:t xml:space="preserve">. Their </w:t>
      </w:r>
      <w:r w:rsidRPr="00EB5E9C">
        <w:rPr>
          <w:b/>
          <w:u w:val="single"/>
        </w:rPr>
        <w:t>advisors</w:t>
      </w:r>
      <w:r w:rsidRPr="00EB5E9C">
        <w:t xml:space="preserve"> may </w:t>
      </w:r>
      <w:r w:rsidRPr="00EB5E9C">
        <w:rPr>
          <w:b/>
          <w:u w:val="single"/>
        </w:rPr>
        <w:t>produce answers</w:t>
      </w:r>
      <w:r w:rsidRPr="00EB5E9C">
        <w:t xml:space="preserve"> that </w:t>
      </w:r>
      <w:r w:rsidRPr="00EB5E9C">
        <w:rPr>
          <w:b/>
          <w:u w:val="single"/>
        </w:rPr>
        <w:t>they think the leader wants to hear</w:t>
      </w:r>
      <w:r w:rsidRPr="00EB5E9C">
        <w:t xml:space="preserve">, or coalesce around what they know is an inferior decision because the group urgently needs the confidence or the sharing of responsibility that results from settling on something. Moreover, leaders may not recognize clearly where their personal or party interests diverge from those of their citizens. Under great stress, human beings can lose their ability to think carefully. They can refuse to believe that the worst could really </w:t>
      </w:r>
      <w:proofErr w:type="gramStart"/>
      <w:r w:rsidRPr="00EB5E9C">
        <w:t>happen,</w:t>
      </w:r>
      <w:proofErr w:type="gramEnd"/>
      <w:r w:rsidRPr="00EB5E9C">
        <w:t xml:space="preserve"> oversimplify the problem at hand, think in terms of simplistic analogies and play hunches. The intuitive rules for how individuals should respond to insults or signs of weakness in an opponent may too readily suggest a rash course of action. </w:t>
      </w:r>
      <w:r w:rsidRPr="00EB5E9C">
        <w:rPr>
          <w:b/>
          <w:u w:val="single"/>
        </w:rPr>
        <w:t>Anger, fear, greed, ambition and pride can all lead to bad decisions. The desire for a decisive solution</w:t>
      </w:r>
      <w:r w:rsidRPr="00EB5E9C">
        <w:t xml:space="preserve"> to the problem at hand </w:t>
      </w:r>
      <w:r w:rsidRPr="00EB5E9C">
        <w:rPr>
          <w:b/>
          <w:u w:val="single"/>
        </w:rPr>
        <w:t>may lead to an unnecessarily extreme course of action</w:t>
      </w:r>
      <w:r w:rsidRPr="00EB5E9C">
        <w:t>. We can almost hear the kinds of words that could flow from discussions in nuclear crises or war. ‘These people are not willing to die for this interest’. ‘No sane person would actually use such weapons’. ‘Perhaps the opponent will back down if we show him we mean business by demonstrating a willingness to use nuclear weapons’. ‘</w:t>
      </w:r>
      <w:r w:rsidRPr="00EB5E9C">
        <w:rPr>
          <w:b/>
          <w:u w:val="single"/>
        </w:rPr>
        <w:t>If I don’t hit them back really hard, I am going to be driven from office, if not killed</w:t>
      </w:r>
      <w:r w:rsidRPr="00EB5E9C">
        <w:t xml:space="preserve">’. Whether right or wrong, in the stressful atmosphere of a nuclear crisis or war, such words from others, or silently from within, might resonate too readily with a harried leader. Thus, both history and human nature suggest that </w:t>
      </w:r>
      <w:r w:rsidRPr="00EB5E9C">
        <w:rPr>
          <w:b/>
          <w:u w:val="single"/>
        </w:rPr>
        <w:t>nuclear deterrence can be expected to fail from time to time</w:t>
      </w:r>
      <w:r w:rsidRPr="00EB5E9C">
        <w:t xml:space="preserve">, and we are fortunate it has not happened yet. But the threat of nuclear war is not just a matter of a few weapons being used. It could get much worse. Once a conflict reaches the point where nuclear weapons are employed, the stresses felt by the leaderships would rise enormously. These stresses can be expected to further degrade their decision-making. The pressures to force the enemy to stop fighting or to surrender could argue for more forceful and decisive military action, which might be the right thing to do in the circumstances, but maybe not. And the horrors of the carnage already suffered may be seen as justification for visiting the most devastating punishment possible on the enemy.’ Again, history demonstrates how intense conflict can lead the combatants to escalate violence to the maximum possible levels.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w:t>
      </w:r>
      <w:proofErr w:type="spellStart"/>
      <w:r w:rsidRPr="00EB5E9C">
        <w:t>armoured</w:t>
      </w:r>
      <w:proofErr w:type="spellEnd"/>
      <w:r w:rsidRPr="00EB5E9C">
        <w:t xml:space="preserve"> attacks on the other. </w:t>
      </w:r>
      <w:r w:rsidRPr="00EB5E9C">
        <w:rPr>
          <w:b/>
          <w:u w:val="single"/>
        </w:rPr>
        <w:t>Escalation of violence is also basic human nature</w:t>
      </w:r>
      <w:r w:rsidRPr="00EB5E9C">
        <w:t xml:space="preserve">. Once the violence starts, retaliatory exchanges of violent acts can escalate to levels unimagined by the participants </w:t>
      </w:r>
      <w:proofErr w:type="spellStart"/>
      <w:r w:rsidRPr="00EB5E9C">
        <w:t>before hand</w:t>
      </w:r>
      <w:proofErr w:type="spellEnd"/>
      <w:r w:rsidRPr="00EB5E9C">
        <w:t xml:space="preserve">. Intense and blinding anger is a common response to fear or humiliation or abuse. And such anger can lead us to impose </w:t>
      </w:r>
      <w:r w:rsidRPr="00EB5E9C">
        <w:lastRenderedPageBreak/>
        <w:t xml:space="preserve">on our opponents whatever levels of violence are readily accessible. In sum, </w:t>
      </w:r>
      <w:r w:rsidRPr="00EB5E9C">
        <w:rPr>
          <w:b/>
          <w:u w:val="single"/>
        </w:rPr>
        <w:t>widespread prolif</w:t>
      </w:r>
      <w:r w:rsidRPr="00EB5E9C">
        <w:t xml:space="preserve">eration </w:t>
      </w:r>
      <w:r w:rsidRPr="00EB5E9C">
        <w:rPr>
          <w:b/>
          <w:u w:val="single"/>
        </w:rPr>
        <w:t>is likely to lead to</w:t>
      </w:r>
      <w:r w:rsidRPr="00EB5E9C">
        <w:t xml:space="preserve"> an occasional </w:t>
      </w:r>
      <w:r w:rsidRPr="00EB5E9C">
        <w:rPr>
          <w:b/>
          <w:u w:val="single"/>
        </w:rPr>
        <w:t>shoot-out with nuclear weapons</w:t>
      </w:r>
      <w:r w:rsidRPr="00EB5E9C">
        <w:t xml:space="preserve">, and that such shoot-outs will have a substantial probability of </w:t>
      </w:r>
      <w:r w:rsidRPr="00EB5E9C">
        <w:rPr>
          <w:b/>
          <w:u w:val="single"/>
        </w:rPr>
        <w:t>escalating to the maximum destruction possible</w:t>
      </w:r>
      <w:r w:rsidRPr="00EB5E9C">
        <w:t xml:space="preserve"> with the weapons at hand. </w:t>
      </w:r>
      <w:r w:rsidRPr="00EB5E9C">
        <w:rPr>
          <w:b/>
          <w:u w:val="single"/>
        </w:rPr>
        <w:t>Unless nuclear prolif</w:t>
      </w:r>
      <w:r w:rsidRPr="00EB5E9C">
        <w:t xml:space="preserve">eration </w:t>
      </w:r>
      <w:r w:rsidRPr="00EB5E9C">
        <w:rPr>
          <w:b/>
          <w:u w:val="single"/>
        </w:rPr>
        <w:t>is stopped, we are headed toward a world that will mirror the</w:t>
      </w:r>
      <w:r w:rsidRPr="00EB5E9C">
        <w:t xml:space="preserve"> American </w:t>
      </w:r>
      <w:r w:rsidRPr="00EB5E9C">
        <w:rPr>
          <w:b/>
          <w:u w:val="single"/>
        </w:rPr>
        <w:t>Wild West</w:t>
      </w:r>
      <w:r w:rsidRPr="00EB5E9C">
        <w:t xml:space="preserve"> of the late 1800s. </w:t>
      </w:r>
      <w:r w:rsidRPr="00EB5E9C">
        <w:rPr>
          <w:b/>
          <w:u w:val="single"/>
        </w:rPr>
        <w:t>With</w:t>
      </w:r>
      <w:r w:rsidRPr="00EB5E9C">
        <w:t xml:space="preserve"> most, if not all, </w:t>
      </w:r>
      <w:r w:rsidRPr="00EB5E9C">
        <w:rPr>
          <w:b/>
          <w:u w:val="single"/>
        </w:rPr>
        <w:t>nations wearing nuclear ‘six-shooters’ on their hips</w:t>
      </w:r>
      <w:r w:rsidRPr="00EB5E9C">
        <w:t xml:space="preserve">, the world may even be a more polite place than it is today, but every once in a while </w:t>
      </w:r>
      <w:r w:rsidRPr="00EB5E9C">
        <w:rPr>
          <w:b/>
          <w:u w:val="single"/>
        </w:rPr>
        <w:t>we will all gather on a hill to bury the bodies of</w:t>
      </w:r>
      <w:r w:rsidRPr="00EB5E9C">
        <w:t xml:space="preserve"> dead cities or even </w:t>
      </w:r>
      <w:r w:rsidRPr="00EB5E9C">
        <w:rPr>
          <w:b/>
          <w:u w:val="single"/>
        </w:rPr>
        <w:t>whole nations</w:t>
      </w:r>
      <w:r w:rsidRPr="00EB5E9C">
        <w:t>. This kind of world is in no nation’s interest. The means for preventing it must be pursued vigorously. And, as argued above, a most powerful way to prevent it or slow its emergence is to encourage the more capable states to provide reliable protection to others against aggression, even when that aggression could be backed with nuclear weapons. In other words, the world needs at least one state, preferably several, willing and able to play the role of sheriff, or to be members of a sheriff’s posse, even in the face of nuclear threats.</w:t>
      </w:r>
    </w:p>
    <w:p w:rsidR="003B62BC" w:rsidRPr="00F0441C" w:rsidRDefault="003B62BC" w:rsidP="003B62BC">
      <w:pPr>
        <w:rPr>
          <w:lang/>
        </w:rPr>
      </w:pPr>
    </w:p>
    <w:p w:rsidR="003B62BC" w:rsidRDefault="003B62BC" w:rsidP="000A6705">
      <w:pPr>
        <w:pStyle w:val="Heading1"/>
      </w:pPr>
      <w:r w:rsidRPr="00C41E6A">
        <w:lastRenderedPageBreak/>
        <w:t>UNIQUENESS:</w:t>
      </w:r>
    </w:p>
    <w:p w:rsidR="003B62BC" w:rsidRPr="00C41E6A" w:rsidRDefault="003B62BC" w:rsidP="003B62BC"/>
    <w:p w:rsidR="003B62BC" w:rsidRDefault="003B62BC" w:rsidP="003B62BC">
      <w:pPr>
        <w:rPr>
          <w:rStyle w:val="StyleBoldUnderline"/>
        </w:rPr>
      </w:pPr>
    </w:p>
    <w:p w:rsidR="00D61BD1" w:rsidRDefault="00D61BD1" w:rsidP="00D61BD1">
      <w:pPr>
        <w:pStyle w:val="Heading3"/>
      </w:pPr>
      <w:r>
        <w:lastRenderedPageBreak/>
        <w:t>Generic: Strong now</w:t>
      </w:r>
    </w:p>
    <w:p w:rsidR="003B62BC" w:rsidRPr="00254B95" w:rsidRDefault="003B62BC" w:rsidP="000A6705">
      <w:pPr>
        <w:pStyle w:val="Heading4"/>
      </w:pPr>
      <w:r w:rsidRPr="00254B95">
        <w:t>U.S. – Brazil trade relationship strong and still has room to grow</w:t>
      </w:r>
    </w:p>
    <w:p w:rsidR="003B62BC" w:rsidRDefault="003B62BC" w:rsidP="003B62BC">
      <w:r w:rsidRPr="00914087">
        <w:rPr>
          <w:rStyle w:val="StyleStyleBold12pt"/>
        </w:rPr>
        <w:t>Camp, 6/5</w:t>
      </w:r>
      <w:r>
        <w:t xml:space="preserve">. Chairman </w:t>
      </w:r>
      <w:r w:rsidRPr="00195575">
        <w:t>of the Committee on Ways and Means</w:t>
      </w:r>
      <w:r>
        <w:t xml:space="preserve">, </w:t>
      </w:r>
      <w:r w:rsidRPr="00195575">
        <w:t>represents Michigan’s 4th Congressional District</w:t>
      </w:r>
      <w:r>
        <w:t xml:space="preserve">, </w:t>
      </w:r>
      <w:r w:rsidRPr="00195575">
        <w:t>on the Joint Select Committee on Deficit Reduction</w:t>
      </w:r>
      <w:r>
        <w:t>, (Dave, “</w:t>
      </w:r>
      <w:r w:rsidRPr="00195575">
        <w:t xml:space="preserve">Chairman </w:t>
      </w:r>
      <w:proofErr w:type="spellStart"/>
      <w:r w:rsidRPr="00195575">
        <w:t>Nunes</w:t>
      </w:r>
      <w:proofErr w:type="spellEnd"/>
      <w:r w:rsidRPr="00195575">
        <w:t xml:space="preserve"> Announces Hearing on U.S.-Brazil Trade and Investment Relationship: Opportunities and Challenges</w:t>
      </w:r>
      <w:r>
        <w:t xml:space="preserve">”. 7/6/13. </w:t>
      </w:r>
      <w:hyperlink r:id="rId17" w:history="1">
        <w:r w:rsidRPr="003F676E">
          <w:rPr>
            <w:rStyle w:val="Hyperlink"/>
          </w:rPr>
          <w:t>http://waysandmeans.house.gov/news/documentsingle.aspx?DocumentID=336862</w:t>
        </w:r>
      </w:hyperlink>
      <w:r>
        <w:t>. KJ)</w:t>
      </w:r>
    </w:p>
    <w:p w:rsidR="003B62BC" w:rsidRDefault="003B62BC" w:rsidP="003B62BC"/>
    <w:p w:rsidR="003B62BC" w:rsidRPr="000A6705" w:rsidRDefault="003B62BC" w:rsidP="003B62BC">
      <w:pPr>
        <w:rPr>
          <w:rStyle w:val="StyleBoldUnderline"/>
          <w:b w:val="0"/>
          <w:bCs w:val="0"/>
          <w:u w:val="none"/>
        </w:rPr>
      </w:pPr>
      <w:r w:rsidRPr="00914087">
        <w:rPr>
          <w:rStyle w:val="StyleBoldUnderline"/>
        </w:rPr>
        <w:t>The U.S.-Brazil trade is among our most important and promising trade relationships</w:t>
      </w:r>
      <w:r>
        <w:t xml:space="preserve">. </w:t>
      </w:r>
      <w:r w:rsidRPr="00914087">
        <w:rPr>
          <w:rStyle w:val="StyleBoldUnderline"/>
        </w:rPr>
        <w:t>Brazil has been the United States’ eighth largest trading partner on average over the last five years, exceeding $59 billion in two-way trade in 2012 and generating a U.S. trade surplus of over $5.5 billion</w:t>
      </w:r>
      <w:r>
        <w:t xml:space="preserve">. Yet, U.S.-Brazil trade has substantial room to grow. Brazil’s trade-to-GDP ratio is rising rapidly, from 16 percent a decade ago to 24 percent in 2011 – but its ratio remains one of the lowest in the world. </w:t>
      </w:r>
      <w:r w:rsidRPr="00914087">
        <w:rPr>
          <w:rStyle w:val="StyleBoldUnderline"/>
        </w:rPr>
        <w:t>Brazil’s economy is large and has strong growth potential</w:t>
      </w:r>
      <w:r>
        <w:t xml:space="preserve">. At over $2.4 trillion, Brazil’s gross domestic product (GDP) is roughly equal to that of the United Kingdom (the world’s sixth-largest economy), double that of Canada, a third larger than those of India and Russia, and one-third that of China. </w:t>
      </w:r>
      <w:r w:rsidRPr="00914087">
        <w:rPr>
          <w:rStyle w:val="StyleBoldUnderline"/>
        </w:rPr>
        <w:t>Brazil’s economy has grown rapidly during most of the last two decades, reaching its fastest pace of growth in 2010, with annual growth exceeding 7.5 percent.</w:t>
      </w:r>
      <w:r>
        <w:t xml:space="preserve"> GDP growth since 2011 has been slow, however. </w:t>
      </w:r>
      <w:r w:rsidRPr="00195575">
        <w:rPr>
          <w:sz w:val="12"/>
        </w:rPr>
        <w:t xml:space="preserve">¶ </w:t>
      </w:r>
      <w:r>
        <w:t>U.</w:t>
      </w:r>
      <w:r w:rsidRPr="00914087">
        <w:rPr>
          <w:rStyle w:val="StyleBoldUnderline"/>
        </w:rPr>
        <w:t>S.-Brazil investment flows are also promising. U.S. foreign direct investment (FDI) flows into Brazil grew from over $5 billion in 2000 to over $12 billion in 2012, while Brazilian FDI flows into the United States grew from over $100 million in 2000 to over $1.8 billion in 2012</w:t>
      </w:r>
      <w:r>
        <w:t>.</w:t>
      </w:r>
    </w:p>
    <w:p w:rsidR="003B62BC" w:rsidRPr="00432830" w:rsidRDefault="003B62BC" w:rsidP="000A6705">
      <w:pPr>
        <w:pStyle w:val="Heading4"/>
        <w:rPr>
          <w:rStyle w:val="StyleStyleBold12pt"/>
          <w:b/>
        </w:rPr>
      </w:pPr>
      <w:r w:rsidRPr="00432830">
        <w:rPr>
          <w:rStyle w:val="StyleStyleBold12pt"/>
          <w:b/>
        </w:rPr>
        <w:t>The U.S. and Brazil have good relations now</w:t>
      </w:r>
    </w:p>
    <w:p w:rsidR="003B62BC" w:rsidRDefault="003B62BC" w:rsidP="003B62BC">
      <w:proofErr w:type="spellStart"/>
      <w:r>
        <w:rPr>
          <w:rStyle w:val="StyleStyleBold12pt"/>
        </w:rPr>
        <w:t>Boadle</w:t>
      </w:r>
      <w:proofErr w:type="spellEnd"/>
      <w:r>
        <w:rPr>
          <w:rStyle w:val="StyleStyleBold12pt"/>
        </w:rPr>
        <w:t xml:space="preserve">, is a senior correspondent in Brazil, </w:t>
      </w:r>
      <w:r>
        <w:t>5/31/</w:t>
      </w:r>
      <w:r>
        <w:rPr>
          <w:rStyle w:val="StyleStyleBold12pt"/>
        </w:rPr>
        <w:t>13</w:t>
      </w:r>
      <w:r>
        <w:t xml:space="preserve">(Anthony “Biden says U.S. and Brazil ready for deeper relationship” </w:t>
      </w:r>
      <w:hyperlink r:id="rId18" w:history="1">
        <w:r>
          <w:rPr>
            <w:rStyle w:val="Hyperlink"/>
          </w:rPr>
          <w:t>http://www.reuters.com/article/2013/05/31/us-brazil-usa-biden-idUSBRE94U14220130531</w:t>
        </w:r>
      </w:hyperlink>
      <w:r>
        <w:t xml:space="preserve"> Date accessed: 7/6/13</w:t>
      </w:r>
      <w:proofErr w:type="gramStart"/>
      <w:r>
        <w:t>)KG</w:t>
      </w:r>
      <w:proofErr w:type="gramEnd"/>
    </w:p>
    <w:p w:rsidR="003B62BC" w:rsidRDefault="003B62BC" w:rsidP="003B62BC">
      <w:r>
        <w:t>"</w:t>
      </w:r>
      <w:r>
        <w:rPr>
          <w:rStyle w:val="StyleBoldUnderline"/>
        </w:rPr>
        <w:t>We're ready for a deeper, broader relationship across the board on everything from the military to education, trade and investment</w:t>
      </w:r>
      <w:r>
        <w:t xml:space="preserve">," </w:t>
      </w:r>
      <w:r>
        <w:rPr>
          <w:rStyle w:val="StyleBoldUnderline"/>
        </w:rPr>
        <w:t xml:space="preserve">Biden told reporters after meeting with Brazilian President </w:t>
      </w:r>
      <w:proofErr w:type="spellStart"/>
      <w:r>
        <w:t>Dilma</w:t>
      </w:r>
      <w:proofErr w:type="spellEnd"/>
      <w:r>
        <w:t xml:space="preserve"> </w:t>
      </w:r>
      <w:proofErr w:type="spellStart"/>
      <w:r>
        <w:t>Rousseff</w:t>
      </w:r>
      <w:proofErr w:type="spellEnd"/>
      <w:r>
        <w:t xml:space="preserve">. The White House announced on Wednesday that </w:t>
      </w:r>
      <w:proofErr w:type="spellStart"/>
      <w:r>
        <w:t>Rousseff</w:t>
      </w:r>
      <w:proofErr w:type="spellEnd"/>
      <w:r>
        <w:t xml:space="preserve"> will make a state visit to Washington on October 23, the only one that President Barack Obama is offering a foreign head of state this year, indicating the importance his administration is placing on closer ties with Latin America's largest nation. </w:t>
      </w:r>
      <w:r>
        <w:rPr>
          <w:rStyle w:val="StyleBoldUnderline"/>
        </w:rPr>
        <w:t xml:space="preserve">Biden </w:t>
      </w:r>
      <w:r>
        <w:t xml:space="preserve">for </w:t>
      </w:r>
      <w:r>
        <w:rPr>
          <w:rStyle w:val="StyleBoldUnderline"/>
        </w:rPr>
        <w:t>praised Brazil</w:t>
      </w:r>
      <w:r>
        <w:t xml:space="preserve"> recently writing off $900 million in African debt, saying it showed the emergence of Brazil </w:t>
      </w:r>
      <w:r>
        <w:rPr>
          <w:rStyle w:val="StyleBoldUnderline"/>
        </w:rPr>
        <w:t>as a "responsible" nation on the world stage</w:t>
      </w:r>
      <w:r>
        <w:t xml:space="preserve">. During his three-day visit, Biden also commended Brazil for lifting millions of people from poverty over the last decade and showing the world that development and democracy are not incompatible. However, he also urged Brazil to open its economy more </w:t>
      </w:r>
      <w:proofErr w:type="gramStart"/>
      <w:r>
        <w:t>to</w:t>
      </w:r>
      <w:proofErr w:type="gramEnd"/>
      <w:r>
        <w:t xml:space="preserve"> foreign bushiness and to be more vocal in defense of democracy and free-market values. </w:t>
      </w:r>
      <w:r>
        <w:rPr>
          <w:rStyle w:val="StyleBoldUnderline"/>
        </w:rPr>
        <w:t>Relations between Washington and Brasilia have improved since</w:t>
      </w:r>
      <w:r>
        <w:t xml:space="preserve"> </w:t>
      </w:r>
      <w:proofErr w:type="spellStart"/>
      <w:r>
        <w:t>Rousseff</w:t>
      </w:r>
      <w:proofErr w:type="spellEnd"/>
      <w:r>
        <w:t xml:space="preserve"> took office in </w:t>
      </w:r>
      <w:r>
        <w:rPr>
          <w:rStyle w:val="StyleBoldUnderline"/>
        </w:rPr>
        <w:t xml:space="preserve">2011 </w:t>
      </w:r>
      <w:r>
        <w:t xml:space="preserve">and adopted a less ideological foreign policy than her predecessor, </w:t>
      </w:r>
      <w:proofErr w:type="spellStart"/>
      <w:r>
        <w:t>Luiz</w:t>
      </w:r>
      <w:proofErr w:type="spellEnd"/>
      <w:r>
        <w:t xml:space="preserve"> </w:t>
      </w:r>
      <w:proofErr w:type="spellStart"/>
      <w:r>
        <w:t>Inacio</w:t>
      </w:r>
      <w:proofErr w:type="spellEnd"/>
      <w:r>
        <w:t xml:space="preserve"> Lula da Silva, who befriended Iran and drew Brazil closer to Venezuela's anti-U.S. government under the late Hugo Chavez. </w:t>
      </w:r>
      <w:r>
        <w:rPr>
          <w:rStyle w:val="StyleBoldUnderline"/>
        </w:rPr>
        <w:t>Perceiving the advent of better ties between Brasilia and Washington, U.S. and Brazilian businesses are actively pushing for a strategic partnership between their countries that would allow for more flexible investment rules</w:t>
      </w:r>
      <w:r>
        <w:t>, a treaty to eliminate double taxation and a visa waiver program to make travel easier for tourists and executives</w:t>
      </w:r>
      <w:r>
        <w:rPr>
          <w:rStyle w:val="StyleBoldUnderline"/>
        </w:rPr>
        <w:t>. "The atmospherics are improving rapidly</w:t>
      </w:r>
      <w:r>
        <w:t>, in part because Brazil has taken a lower profile on some contentious global political issues like Iran," said Eric Farnsworth, vice president of the Americas Society, a business forum dedicated to fostering ties between the United States and Latin America.</w:t>
      </w:r>
    </w:p>
    <w:p w:rsidR="003B62BC" w:rsidRDefault="003B62BC" w:rsidP="000A6705">
      <w:pPr>
        <w:pStyle w:val="Heading4"/>
      </w:pPr>
      <w:r>
        <w:t>U.S.-Brazil relations high now</w:t>
      </w:r>
    </w:p>
    <w:p w:rsidR="003B62BC" w:rsidRDefault="003B62BC" w:rsidP="003B62BC">
      <w:r>
        <w:rPr>
          <w:rStyle w:val="StyleStyleBold12pt"/>
        </w:rPr>
        <w:t>Huffington Post,</w:t>
      </w:r>
      <w:r>
        <w:t xml:space="preserve"> </w:t>
      </w:r>
      <w:r>
        <w:rPr>
          <w:rStyle w:val="StyleStyleBold12pt"/>
        </w:rPr>
        <w:t xml:space="preserve">The destination for news and original content offering coverage of US politics and world news, </w:t>
      </w:r>
      <w:r>
        <w:t>5/31/</w:t>
      </w:r>
      <w:r>
        <w:rPr>
          <w:rStyle w:val="StyleStyleBold12pt"/>
        </w:rPr>
        <w:t xml:space="preserve">13 </w:t>
      </w:r>
      <w:r>
        <w:t xml:space="preserve">(“Vice-President Biden Says Brazil-US Relations Enter New Era” </w:t>
      </w:r>
      <w:hyperlink r:id="rId19" w:history="1">
        <w:r>
          <w:rPr>
            <w:rStyle w:val="Hyperlink"/>
          </w:rPr>
          <w:t>http://www.huffingtonpost.com/2013/06/01/brazil-us-relations_n_3371818.html)KG</w:t>
        </w:r>
      </w:hyperlink>
      <w:r>
        <w:t xml:space="preserve"> </w:t>
      </w:r>
    </w:p>
    <w:p w:rsidR="003B62BC" w:rsidRDefault="003B62BC" w:rsidP="003B62BC">
      <w:pPr>
        <w:rPr>
          <w:rStyle w:val="StyleBoldUnderline"/>
        </w:rPr>
      </w:pPr>
      <w:r>
        <w:t xml:space="preserve">Brazil -- </w:t>
      </w:r>
      <w:r>
        <w:rPr>
          <w:rStyle w:val="StyleBoldUnderline"/>
        </w:rPr>
        <w:t>Stronger trade ties and closer cooperation in education, science and other fields should usher in a new era in U.S</w:t>
      </w:r>
      <w:proofErr w:type="gramStart"/>
      <w:r>
        <w:rPr>
          <w:rStyle w:val="StyleBoldUnderline"/>
        </w:rPr>
        <w:t>.-</w:t>
      </w:r>
      <w:proofErr w:type="gramEnd"/>
      <w:r>
        <w:rPr>
          <w:rStyle w:val="StyleBoldUnderline"/>
        </w:rPr>
        <w:t xml:space="preserve"> Brazil relations</w:t>
      </w:r>
      <w:r>
        <w:t xml:space="preserve"> in 2013, U.S. Vice President Joe Biden said Friday</w:t>
      </w:r>
      <w:r>
        <w:rPr>
          <w:rStyle w:val="StyleBoldUnderline"/>
        </w:rPr>
        <w:t>. Biden made his remarks after meeting with President</w:t>
      </w:r>
      <w:r>
        <w:t xml:space="preserve"> </w:t>
      </w:r>
      <w:proofErr w:type="spellStart"/>
      <w:r>
        <w:t>Dilma</w:t>
      </w:r>
      <w:proofErr w:type="spellEnd"/>
      <w:r>
        <w:t xml:space="preserve"> </w:t>
      </w:r>
      <w:proofErr w:type="spellStart"/>
      <w:r>
        <w:rPr>
          <w:rStyle w:val="StyleBoldUnderline"/>
        </w:rPr>
        <w:t>Rousseff</w:t>
      </w:r>
      <w:proofErr w:type="spellEnd"/>
      <w:r>
        <w:rPr>
          <w:rStyle w:val="StyleBoldUnderline"/>
        </w:rPr>
        <w:t xml:space="preserve"> </w:t>
      </w:r>
      <w:r>
        <w:t xml:space="preserve">and Vice president Michel </w:t>
      </w:r>
      <w:proofErr w:type="spellStart"/>
      <w:r>
        <w:t>Temer</w:t>
      </w:r>
      <w:proofErr w:type="spellEnd"/>
      <w:r>
        <w:t xml:space="preserve"> </w:t>
      </w:r>
      <w:r>
        <w:rPr>
          <w:rStyle w:val="StyleBoldUnderline"/>
        </w:rPr>
        <w:t>on the last leg of his three-day visit to Brazil.</w:t>
      </w:r>
      <w:r>
        <w:t xml:space="preserve"> "</w:t>
      </w:r>
      <w:r>
        <w:rPr>
          <w:rStyle w:val="StyleBoldUnderline"/>
        </w:rPr>
        <w:t xml:space="preserve">The president </w:t>
      </w:r>
      <w:r>
        <w:t>(Obama)</w:t>
      </w:r>
      <w:r>
        <w:rPr>
          <w:rStyle w:val="StyleBoldUnderline"/>
        </w:rPr>
        <w:t xml:space="preserve"> wanted to make a statement of the importance that the relationship with Brazil has for us</w:t>
      </w:r>
      <w:r>
        <w:t xml:space="preserve">," Biden said. "That </w:t>
      </w:r>
      <w:r>
        <w:lastRenderedPageBreak/>
        <w:t>is why the first state visit of the second administration is to your president. We are pleased that your president has accepted the invitation." "</w:t>
      </w:r>
      <w:r>
        <w:rPr>
          <w:rStyle w:val="StyleBoldUnderline"/>
        </w:rPr>
        <w:t>It is a sign of the respect we have for Brazil. I hope 2013 marks the beginning of a new era in the relations between our two countries,</w:t>
      </w:r>
      <w:r>
        <w:t xml:space="preserve">" he added </w:t>
      </w:r>
      <w:r>
        <w:rPr>
          <w:rStyle w:val="StyleBoldUnderline"/>
        </w:rPr>
        <w:t xml:space="preserve">The </w:t>
      </w:r>
      <w:r>
        <w:t xml:space="preserve">Oct. 23 </w:t>
      </w:r>
      <w:r>
        <w:rPr>
          <w:rStyle w:val="StyleBoldUnderline"/>
        </w:rPr>
        <w:t>visit will be an important diplomatic acknowledgment of Brazil's growing influence – and also a shift back toward the middle for Brazilian foreign policy</w:t>
      </w:r>
      <w:r>
        <w:t xml:space="preserve"> under </w:t>
      </w:r>
      <w:proofErr w:type="spellStart"/>
      <w:r>
        <w:t>Rousseff</w:t>
      </w:r>
      <w:proofErr w:type="spellEnd"/>
      <w:r>
        <w:t xml:space="preserve">. Brazilian Foreign Minister Antonio </w:t>
      </w:r>
      <w:proofErr w:type="spellStart"/>
      <w:r>
        <w:t>Patriota</w:t>
      </w:r>
      <w:proofErr w:type="spellEnd"/>
      <w:r>
        <w:t xml:space="preserve"> said </w:t>
      </w:r>
      <w:r>
        <w:rPr>
          <w:rStyle w:val="StyleBoldUnderline"/>
        </w:rPr>
        <w:t>U.S.-Brazil relations should "focus on areas like science, technology, innovation and education</w:t>
      </w:r>
      <w:r>
        <w:t xml:space="preserve">." Biden told reporters he had a "wide-ranging discussion" with </w:t>
      </w:r>
      <w:proofErr w:type="spellStart"/>
      <w:r>
        <w:t>Rousseff</w:t>
      </w:r>
      <w:proofErr w:type="spellEnd"/>
      <w:r>
        <w:t xml:space="preserve"> who he said was a "leader who is laser-focused on addressing the needs of the Brazilian people.</w:t>
      </w:r>
      <w:r>
        <w:rPr>
          <w:rStyle w:val="StyleBoldUnderline"/>
        </w:rPr>
        <w:t xml:space="preserve"> I now understand why President Obama considers her such a great partner."</w:t>
      </w:r>
    </w:p>
    <w:p w:rsidR="003B62BC" w:rsidRDefault="003B62BC" w:rsidP="003B62BC">
      <w:pPr>
        <w:rPr>
          <w:rStyle w:val="StyleBoldUnderline"/>
        </w:rPr>
      </w:pPr>
    </w:p>
    <w:p w:rsidR="00D61BD1" w:rsidRPr="000A6705" w:rsidRDefault="00D61BD1" w:rsidP="00D61BD1">
      <w:pPr>
        <w:pStyle w:val="Heading4"/>
      </w:pPr>
      <w:r w:rsidRPr="000A6705">
        <w:t xml:space="preserve">U.S. and Brazil work together on several issues. </w:t>
      </w:r>
    </w:p>
    <w:p w:rsidR="00D61BD1" w:rsidRDefault="00D61BD1" w:rsidP="00D61BD1">
      <w:r>
        <w:rPr>
          <w:rStyle w:val="StyleStyleBold12pt"/>
        </w:rPr>
        <w:t>Meyer, Analyst in Latin American Affairs,</w:t>
      </w:r>
      <w:r>
        <w:t xml:space="preserve"> 2/27/</w:t>
      </w:r>
      <w:r>
        <w:rPr>
          <w:rStyle w:val="StyleStyleBold12pt"/>
        </w:rPr>
        <w:t>13</w:t>
      </w:r>
      <w:r>
        <w:t xml:space="preserve"> (Peter Congressional research service: “Brazil-U.S. Relations” </w:t>
      </w:r>
      <w:hyperlink r:id="rId20" w:history="1">
        <w:r>
          <w:rPr>
            <w:rStyle w:val="Hyperlink"/>
          </w:rPr>
          <w:t>http://www.fas.org/sgp/crs/row/RL33456.pdf</w:t>
        </w:r>
      </w:hyperlink>
      <w:r>
        <w:t xml:space="preserve"> Date accessed: 7/6/13</w:t>
      </w:r>
      <w:proofErr w:type="gramStart"/>
      <w:r>
        <w:t>)KG</w:t>
      </w:r>
      <w:proofErr w:type="gramEnd"/>
      <w:r>
        <w:t xml:space="preserve"> </w:t>
      </w:r>
    </w:p>
    <w:p w:rsidR="00D61BD1" w:rsidRDefault="00D61BD1" w:rsidP="00D61BD1">
      <w:pPr>
        <w:rPr>
          <w:rStyle w:val="StyleBoldUnderline"/>
        </w:rPr>
      </w:pPr>
      <w:r>
        <w:t xml:space="preserve">As its economy has grown to be the seventh largest in the world, </w:t>
      </w:r>
      <w:r>
        <w:rPr>
          <w:rStyle w:val="StyleBoldUnderline"/>
        </w:rPr>
        <w:t>Brazil has utilized its newfound economic power to consolidate its influence in South America and play a larger role in international affairs. The Obama Administration’s National Security Strategy recognizes Brazil as an emerging center of influence, and welcomes the country’s leadership on bilateral, hemispheric, and global issues. U.S.-Brazil relations generally have been positive in recent years, though Brazil has prioritized strengthening relations with neighboring countries and expanding ties with nontraditional partners in the “developing South.”</w:t>
      </w:r>
      <w:r>
        <w:t xml:space="preserve"> While some foreign policy disagreements have emerged, </w:t>
      </w:r>
      <w:r>
        <w:rPr>
          <w:rStyle w:val="StyleBoldUnderline"/>
        </w:rPr>
        <w:t>the United States and Brazil continue to engage on issues such as security, energy, trade, human rights, and the environment.</w:t>
      </w:r>
    </w:p>
    <w:p w:rsidR="00D61BD1" w:rsidRDefault="00D61BD1" w:rsidP="00D61BD1"/>
    <w:p w:rsidR="00D61BD1" w:rsidRDefault="00D61BD1" w:rsidP="00D61BD1">
      <w:pPr>
        <w:pStyle w:val="Heading4"/>
      </w:pPr>
      <w:r>
        <w:t>U.S. and Brazil work together on trade, immigration, and defense</w:t>
      </w:r>
    </w:p>
    <w:p w:rsidR="00D61BD1" w:rsidRDefault="00D61BD1" w:rsidP="00D61BD1">
      <w:r>
        <w:rPr>
          <w:b/>
          <w:bCs/>
          <w:sz w:val="26"/>
        </w:rPr>
        <w:t>Leahy, Associate Professor of Law</w:t>
      </w:r>
      <w:r>
        <w:t xml:space="preserve"> 5/16/</w:t>
      </w:r>
      <w:r>
        <w:rPr>
          <w:b/>
          <w:bCs/>
          <w:sz w:val="26"/>
        </w:rPr>
        <w:t>13</w:t>
      </w:r>
      <w:r>
        <w:t xml:space="preserve"> (“Politics put to one side in sign of closer ties between Brazil and the US” </w:t>
      </w:r>
      <w:hyperlink r:id="rId21" w:anchor="axzz2YJ8RlFtJ" w:history="1">
        <w:r>
          <w:rPr>
            <w:rStyle w:val="Hyperlink"/>
          </w:rPr>
          <w:t>http://www.ft.com/cms/s/0/9f9d81c6-b883-11e2-869f-00144feabdc0.html#axzz2YJ8RlFtJ</w:t>
        </w:r>
      </w:hyperlink>
      <w:r>
        <w:t xml:space="preserve"> Date accessed: 7/6/13</w:t>
      </w:r>
      <w:proofErr w:type="gramStart"/>
      <w:r>
        <w:t>)KG</w:t>
      </w:r>
      <w:proofErr w:type="gramEnd"/>
      <w:r>
        <w:t xml:space="preserve"> </w:t>
      </w:r>
    </w:p>
    <w:p w:rsidR="00D61BD1" w:rsidRDefault="00D61BD1" w:rsidP="00D61BD1">
      <w:r>
        <w:rPr>
          <w:b/>
          <w:bCs/>
          <w:u w:val="single"/>
        </w:rPr>
        <w:t xml:space="preserve">Brazil is the kind of trading partner the US needs, and it supports about 300,000 jobs in its northerly </w:t>
      </w:r>
      <w:proofErr w:type="spellStart"/>
      <w:r>
        <w:rPr>
          <w:b/>
          <w:bCs/>
          <w:u w:val="single"/>
        </w:rPr>
        <w:t>neighbour</w:t>
      </w:r>
      <w:proofErr w:type="spellEnd"/>
      <w:r>
        <w:t xml:space="preserve">. </w:t>
      </w:r>
      <w:r>
        <w:rPr>
          <w:b/>
          <w:bCs/>
          <w:u w:val="single"/>
        </w:rPr>
        <w:t>It also buys the types of products the US wants to sell more of – aircraft parts, machinery and plastics.</w:t>
      </w:r>
      <w:r>
        <w:t xml:space="preserve"> </w:t>
      </w:r>
      <w:r>
        <w:rPr>
          <w:b/>
          <w:bCs/>
          <w:u w:val="single"/>
        </w:rPr>
        <w:t>US services exports to Brazil have also increased, more than tripling</w:t>
      </w:r>
      <w:r>
        <w:t xml:space="preserve"> between 2002 and 2011 to nearly $20bn</w:t>
      </w:r>
      <w:r>
        <w:rPr>
          <w:b/>
          <w:bCs/>
          <w:u w:val="single"/>
        </w:rPr>
        <w:t>. For Brazil, the US, with its transparent business practices and focus on innovation and intellectual property, is the kind of trading partner it prefers</w:t>
      </w:r>
      <w:r>
        <w:t xml:space="preserve">. After an initial honeymoon with Beijing in the first decade of this century, when China became its biggest trading partner, Brazil is growing frustrated with aspects of the business relationship. An old developing world ally, China is importing Brazil’s iron ore and </w:t>
      </w:r>
      <w:proofErr w:type="spellStart"/>
      <w:r>
        <w:t>soyabeans</w:t>
      </w:r>
      <w:proofErr w:type="spellEnd"/>
      <w:r>
        <w:t xml:space="preserve"> but in return swamps the Latin American country with cheap imports. “We are a rare example of a country that holds a sizeable trade surplus with China – $11bn in 2011 – but it’s not the quality of trade that we would like to see sometimes,” says </w:t>
      </w:r>
      <w:proofErr w:type="spellStart"/>
      <w:r>
        <w:t>Antônio</w:t>
      </w:r>
      <w:proofErr w:type="spellEnd"/>
      <w:r>
        <w:t xml:space="preserve"> </w:t>
      </w:r>
      <w:proofErr w:type="spellStart"/>
      <w:r>
        <w:t>Patriota</w:t>
      </w:r>
      <w:proofErr w:type="spellEnd"/>
      <w:r>
        <w:t xml:space="preserve">, foreign minister. </w:t>
      </w:r>
      <w:r>
        <w:rPr>
          <w:b/>
          <w:bCs/>
          <w:u w:val="single"/>
        </w:rPr>
        <w:t>Mindful that US universities are one means of improving its competitiveness, Brazil is sending a large number of students under its</w:t>
      </w:r>
      <w:r>
        <w:t xml:space="preserve"> R$3bn ($1.5bn) </w:t>
      </w:r>
      <w:r>
        <w:rPr>
          <w:b/>
          <w:bCs/>
          <w:u w:val="single"/>
        </w:rPr>
        <w:t xml:space="preserve">science without borders scholarship </w:t>
      </w:r>
      <w:proofErr w:type="spellStart"/>
      <w:r>
        <w:rPr>
          <w:b/>
          <w:bCs/>
          <w:u w:val="single"/>
        </w:rPr>
        <w:t>programme</w:t>
      </w:r>
      <w:proofErr w:type="spellEnd"/>
      <w:r>
        <w:rPr>
          <w:b/>
          <w:bCs/>
          <w:u w:val="single"/>
        </w:rPr>
        <w:t xml:space="preserve"> to colleges in the US. Brazilian companies, meanwhile, are tapping the strengthened capital markets of the US for private sector investment. </w:t>
      </w:r>
      <w:proofErr w:type="spellStart"/>
      <w:r>
        <w:rPr>
          <w:b/>
          <w:bCs/>
          <w:u w:val="single"/>
        </w:rPr>
        <w:t>Defence</w:t>
      </w:r>
      <w:proofErr w:type="spellEnd"/>
      <w:r>
        <w:rPr>
          <w:b/>
          <w:bCs/>
          <w:u w:val="single"/>
        </w:rPr>
        <w:t xml:space="preserve"> co-operation is improving, with the US maintaining an order for a group of Brazilian light attack aircraft, the country’s first such contract with the US military.</w:t>
      </w:r>
      <w:r>
        <w:t xml:space="preserve"> Embraer, the Brazilian builder of the aircraft, has signed a co-operation agreement with Boeing to develop a jet-</w:t>
      </w:r>
      <w:proofErr w:type="spellStart"/>
      <w:r>
        <w:t>engined</w:t>
      </w:r>
      <w:proofErr w:type="spellEnd"/>
      <w:r>
        <w:t xml:space="preserve"> military transport aircraft. This has strengthened aspirations in Washington that the US might eventually win a contract to supply the Brazilian air force with fighters.</w:t>
      </w:r>
    </w:p>
    <w:p w:rsidR="00D61BD1" w:rsidRDefault="00D61BD1" w:rsidP="00D61BD1"/>
    <w:p w:rsidR="00D61BD1" w:rsidRPr="00D61BD1" w:rsidRDefault="00D61BD1" w:rsidP="00D61BD1">
      <w:pPr>
        <w:pStyle w:val="Heading4"/>
        <w:rPr>
          <w:rStyle w:val="StyleStyleBold12pt"/>
          <w:b/>
        </w:rPr>
      </w:pPr>
      <w:r w:rsidRPr="00D61BD1">
        <w:rPr>
          <w:rStyle w:val="StyleStyleBold12pt"/>
          <w:b/>
        </w:rPr>
        <w:t>U.S. and Brazil have good relations now and are working toward a better relationship</w:t>
      </w:r>
    </w:p>
    <w:p w:rsidR="00D61BD1" w:rsidRDefault="00D61BD1" w:rsidP="00D61BD1">
      <w:r>
        <w:rPr>
          <w:rStyle w:val="StyleStyleBold12pt"/>
        </w:rPr>
        <w:t>Brown, is the Director of Operations for the Office of the Defense Representative</w:t>
      </w:r>
      <w:proofErr w:type="gramStart"/>
      <w:r>
        <w:t>,  2</w:t>
      </w:r>
      <w:proofErr w:type="gramEnd"/>
      <w:r>
        <w:t>/16/</w:t>
      </w:r>
      <w:r>
        <w:rPr>
          <w:rStyle w:val="StyleStyleBold12pt"/>
        </w:rPr>
        <w:t>13</w:t>
      </w:r>
      <w:r>
        <w:t xml:space="preserve"> (</w:t>
      </w:r>
      <w:proofErr w:type="spellStart"/>
      <w:r>
        <w:t>Lawerence</w:t>
      </w:r>
      <w:proofErr w:type="spellEnd"/>
      <w:r>
        <w:t xml:space="preserve">, “Restoring the "Unwritten Alliance": Brazil-U.S. Relations” </w:t>
      </w:r>
      <w:hyperlink r:id="rId22" w:history="1">
        <w:r>
          <w:rPr>
            <w:rStyle w:val="Hyperlink"/>
          </w:rPr>
          <w:t>http://www.ndu.edu/press/unwritten-alliance.html</w:t>
        </w:r>
      </w:hyperlink>
      <w:r>
        <w:t>)</w:t>
      </w:r>
    </w:p>
    <w:p w:rsidR="00D61BD1" w:rsidRDefault="00D61BD1" w:rsidP="00D61BD1">
      <w:pPr>
        <w:rPr>
          <w:rStyle w:val="StyleBoldUnderline"/>
        </w:rPr>
      </w:pPr>
      <w:r>
        <w:rPr>
          <w:rStyle w:val="StyleBoldUnderline"/>
        </w:rPr>
        <w:t>Cooperation in breaking the Brazil–West Africa narcotics connection is another area where national interests converge</w:t>
      </w:r>
      <w:r>
        <w:t xml:space="preserve">. In 2009, Brazil became the primary embarkation point for South American cocaine headed for West Africa, where “there is evidence by the U.S. Drug Enforcement [Administration] . . . that Latin American traffickers are collaborating with [al Qaeda] in the Islamic Maghreb (AQIM) and Hezbollah to smuggle cocaine to Europe.”46 </w:t>
      </w:r>
      <w:r>
        <w:rPr>
          <w:rStyle w:val="StyleBoldUnderline"/>
        </w:rPr>
        <w:t xml:space="preserve">The </w:t>
      </w:r>
      <w:r>
        <w:rPr>
          <w:rStyle w:val="StyleBoldUnderline"/>
        </w:rPr>
        <w:lastRenderedPageBreak/>
        <w:t>executive director of the UN Office on Drugs and Crime also confirmed that terrorists from Africa used money from drug-trafficking to resource operations, purchase equipment, and provide salaries for their ranks</w:t>
      </w:r>
      <w:r>
        <w:t xml:space="preserve">.47 </w:t>
      </w:r>
      <w:r>
        <w:rPr>
          <w:rStyle w:val="StyleBoldUnderline"/>
        </w:rPr>
        <w:t xml:space="preserve">It is common knowledge that the United States conducts counterterrorist operations </w:t>
      </w:r>
      <w:r>
        <w:t xml:space="preserve">against AQIM </w:t>
      </w:r>
      <w:r>
        <w:rPr>
          <w:rStyle w:val="StyleBoldUnderline"/>
        </w:rPr>
        <w:t>and seeks to stop any funding derived from the transshipment of cocaine from Latin America</w:t>
      </w:r>
      <w:r>
        <w:t xml:space="preserve">. Although Brazil itself does not produce significant amounts of cocaine, it does have 10,500 miles of mostly unsecured coastline. In addition, three of the world’s top producers of cocaine border Brazil: Bolivia, Colombia, and Peru. </w:t>
      </w:r>
      <w:r>
        <w:rPr>
          <w:rStyle w:val="StyleBoldUnderline"/>
        </w:rPr>
        <w:t>Brazil has invested more heavily in enforcing its borders since its economic boom, but the United States could assist by continuing the same intelligence-sharing mechanism</w:t>
      </w:r>
      <w:r>
        <w:t xml:space="preserve"> that has been proposed for the World Cup and Olympics. </w:t>
      </w:r>
      <w:r>
        <w:rPr>
          <w:rStyle w:val="StyleBoldUnderline"/>
        </w:rPr>
        <w:t>Additionally, Brazil’s unmanned aerial surveillance program is currently in its infancy; it could benefit from the experience and systems of the mature U.S. programs.</w:t>
      </w:r>
      <w:r>
        <w:t xml:space="preserve"> Building on the predicted intelligence successes of the World Cup and Olympics</w:t>
      </w:r>
      <w:r>
        <w:rPr>
          <w:rStyle w:val="StyleBoldUnderline"/>
        </w:rPr>
        <w:t>, this cooperation could expand to neighboring countries. Eventually, it could evolve into a hemispheric security network serving the national interests of all participating nations.</w:t>
      </w:r>
    </w:p>
    <w:p w:rsidR="00D61BD1" w:rsidRDefault="00D61BD1" w:rsidP="00D61BD1"/>
    <w:p w:rsidR="00D61BD1" w:rsidRPr="00D61BD1" w:rsidRDefault="00D61BD1" w:rsidP="00D61BD1">
      <w:pPr>
        <w:pStyle w:val="Heading4"/>
      </w:pPr>
      <w:r w:rsidRPr="00D61BD1">
        <w:t>US wants to cooperate with Brazil</w:t>
      </w:r>
    </w:p>
    <w:p w:rsidR="00D61BD1" w:rsidRPr="00D61BD1" w:rsidRDefault="00D61BD1" w:rsidP="00D61BD1">
      <w:pPr>
        <w:rPr>
          <w:rStyle w:val="StyleStyleBold12pt"/>
          <w:b w:val="0"/>
          <w:sz w:val="22"/>
        </w:rPr>
      </w:pPr>
      <w:r w:rsidRPr="00720E2B">
        <w:rPr>
          <w:rStyle w:val="StyleStyleBold12pt"/>
        </w:rPr>
        <w:t xml:space="preserve">Brown 13, </w:t>
      </w:r>
      <w:r w:rsidRPr="00D61BD1">
        <w:rPr>
          <w:rStyle w:val="StyleStyleBold12pt"/>
          <w:b w:val="0"/>
          <w:sz w:val="22"/>
        </w:rPr>
        <w:t>National Defense University, Lawrence T., Restoring the “Unwritten Alliance”: Brazil-U.S. Relations, http://www.ndu.edu/press/lib/pdf/jfq-69/JFQ-69_42-48_</w:t>
      </w:r>
      <w:proofErr w:type="gramStart"/>
      <w:r w:rsidRPr="00D61BD1">
        <w:rPr>
          <w:rStyle w:val="StyleStyleBold12pt"/>
          <w:b w:val="0"/>
          <w:sz w:val="22"/>
        </w:rPr>
        <w:t>Brown.pdf  ML</w:t>
      </w:r>
      <w:proofErr w:type="gramEnd"/>
    </w:p>
    <w:p w:rsidR="00D61BD1" w:rsidRPr="00D61BD1" w:rsidRDefault="00D61BD1" w:rsidP="00D61BD1">
      <w:pPr>
        <w:rPr>
          <w:sz w:val="18"/>
        </w:rPr>
      </w:pPr>
    </w:p>
    <w:p w:rsidR="00D61BD1" w:rsidRDefault="00D61BD1" w:rsidP="00D61BD1">
      <w:pPr>
        <w:rPr>
          <w:rStyle w:val="StyleBoldUnderline"/>
        </w:rPr>
      </w:pPr>
      <w:r>
        <w:t xml:space="preserve">Interestingly, </w:t>
      </w:r>
      <w:r w:rsidRPr="00391E18">
        <w:rPr>
          <w:rStyle w:val="StyleBoldUnderline"/>
        </w:rPr>
        <w:t>the 2011 U.S. National Military Strategy (NMS)</w:t>
      </w:r>
      <w:r>
        <w:t xml:space="preserve"> actually </w:t>
      </w:r>
      <w:r w:rsidRPr="00391E18">
        <w:rPr>
          <w:rStyle w:val="StyleBoldUnderline"/>
        </w:rPr>
        <w:t>supports South American regional structures and implies Brazil’s leadership</w:t>
      </w:r>
      <w:r>
        <w:t xml:space="preserve">: “We </w:t>
      </w:r>
      <w:r w:rsidRPr="005F7273">
        <w:rPr>
          <w:rStyle w:val="StyleBoldUnderline"/>
        </w:rPr>
        <w:t>welcome efforts by Brazil and our other regional partners to establish economic and security mechanisms, such as the South American Defense Council (SADC)</w:t>
      </w:r>
      <w:r>
        <w:t xml:space="preserve">.” The SADC is a </w:t>
      </w:r>
      <w:proofErr w:type="spellStart"/>
      <w:r>
        <w:t>suborganization</w:t>
      </w:r>
      <w:proofErr w:type="spellEnd"/>
      <w:r>
        <w:t xml:space="preserve"> of the Union of South American Nations (UNASUR). It was </w:t>
      </w:r>
      <w:r w:rsidRPr="005F7273">
        <w:rPr>
          <w:rStyle w:val="StyleBoldUnderline"/>
        </w:rPr>
        <w:t>modeled after the European Union, whose long-term goals of continental integration are similar</w:t>
      </w:r>
      <w:r>
        <w:t xml:space="preserve">. </w:t>
      </w:r>
      <w:r w:rsidRPr="005F7273">
        <w:rPr>
          <w:rStyle w:val="StyleBoldUnderline"/>
        </w:rPr>
        <w:t>Another regional South American organization not mentioned in the NMS is MERCOSUR, in which Brazil has become the natural leader due to its expansive economy</w:t>
      </w:r>
      <w:r>
        <w:t>. Through these organizations</w:t>
      </w:r>
      <w:r w:rsidRPr="005F7273">
        <w:rPr>
          <w:rStyle w:val="StyleBoldUnderline"/>
        </w:rPr>
        <w:t>, Brazil has exercised regional leadership by addressing regional problems “without having to turn to extra-regional powers, such as the United States.</w:t>
      </w:r>
      <w:r>
        <w:t xml:space="preserve">” In the NSS, </w:t>
      </w:r>
      <w:r w:rsidRPr="005F7273">
        <w:rPr>
          <w:rStyle w:val="StyleBoldUnderline"/>
        </w:rPr>
        <w:t>President Obama specifically cited Brazil’s exceptional role in Latin America: “We welcome Brazil’s leadership and seek to move beyond dated North-South divisions to pursue progress on bilateral, hemispheric, and global issues.</w:t>
      </w:r>
      <w:r>
        <w:t xml:space="preserve">” </w:t>
      </w:r>
      <w:r w:rsidRPr="005F7273">
        <w:rPr>
          <w:rStyle w:val="StyleBoldUnderline"/>
        </w:rPr>
        <w:t>These</w:t>
      </w:r>
      <w:r>
        <w:t xml:space="preserve"> policy statements clearly </w:t>
      </w:r>
      <w:r w:rsidRPr="005F7273">
        <w:rPr>
          <w:rStyle w:val="StyleBoldUnderline"/>
        </w:rPr>
        <w:t>indicate that the United States prefers to work with any organization, sovereign or multilateral, that is proactively working to solve problems</w:t>
      </w:r>
      <w:r>
        <w:t xml:space="preserve">. UNASUR, MERCOSUR, and even the Community of Latin American and Caribbean States are potential U.S. partners for hemispheric and regional progress. </w:t>
      </w:r>
      <w:r w:rsidRPr="005F7273">
        <w:rPr>
          <w:rStyle w:val="StyleBoldUnderline"/>
        </w:rPr>
        <w:t>President Obama has welcomed Brazil’s leadership in these organizations in executive policy documents, but his statements have not been matched by specific actions.</w:t>
      </w:r>
    </w:p>
    <w:p w:rsidR="00D61BD1" w:rsidRPr="00D61BD1" w:rsidRDefault="00D61BD1" w:rsidP="00D61BD1">
      <w:pPr>
        <w:pStyle w:val="Heading4"/>
        <w:rPr>
          <w:bCs w:val="0"/>
        </w:rPr>
      </w:pPr>
      <w:r w:rsidRPr="00D61BD1">
        <w:rPr>
          <w:bCs w:val="0"/>
        </w:rPr>
        <w:t>U.S. and Brazil have good relations</w:t>
      </w:r>
    </w:p>
    <w:p w:rsidR="00D61BD1" w:rsidRDefault="00D61BD1" w:rsidP="00D61BD1">
      <w:r>
        <w:rPr>
          <w:rStyle w:val="StyleStyleBold12pt"/>
        </w:rPr>
        <w:t xml:space="preserve">USDOS, the United States federal executive department responsible for international relations, </w:t>
      </w:r>
      <w:r>
        <w:t>6/15/</w:t>
      </w:r>
      <w:r>
        <w:rPr>
          <w:rStyle w:val="StyleStyleBold12pt"/>
        </w:rPr>
        <w:t>12</w:t>
      </w:r>
      <w:r>
        <w:t xml:space="preserve"> (“U.S.-BRAZIL RELATIONS” http://m.state.gov/md35640.htm)</w:t>
      </w:r>
    </w:p>
    <w:p w:rsidR="00D61BD1" w:rsidRDefault="00D61BD1" w:rsidP="00D61BD1">
      <w:r>
        <w:rPr>
          <w:rStyle w:val="StyleBoldUnderline"/>
        </w:rPr>
        <w:t xml:space="preserve">The United States and Brazil have </w:t>
      </w:r>
      <w:r>
        <w:t xml:space="preserve">traditionally </w:t>
      </w:r>
      <w:r>
        <w:rPr>
          <w:rStyle w:val="StyleBoldUnderline"/>
        </w:rPr>
        <w:t xml:space="preserve">enjoyed cooperative, active relations encompassing a broad political and economic agenda. The United States was the first country to recognize Brazil's independence from Portugal in </w:t>
      </w:r>
      <w:proofErr w:type="gramStart"/>
      <w:r>
        <w:rPr>
          <w:rStyle w:val="StyleBoldUnderline"/>
        </w:rPr>
        <w:t>1822</w:t>
      </w:r>
      <w:r>
        <w:t>,</w:t>
      </w:r>
      <w:proofErr w:type="gramEnd"/>
      <w:r>
        <w:t xml:space="preserve"> </w:t>
      </w:r>
      <w:r>
        <w:rPr>
          <w:rStyle w:val="StyleBoldUnderline"/>
        </w:rPr>
        <w:t>and as the two largest democracies and economies in the Western Hemisphere, the United States and Brazil are currently consolidating a foundation for a new partnership for the 21st century with a focus on global issues that affect both countries. Ten bilateral agreements signed during President Obama’s visit to Brazil</w:t>
      </w:r>
      <w:r>
        <w:t xml:space="preserve"> in March 2011 </w:t>
      </w:r>
      <w:r>
        <w:rPr>
          <w:rStyle w:val="StyleBoldUnderline"/>
        </w:rPr>
        <w:t xml:space="preserve">and five more signed during President </w:t>
      </w:r>
      <w:proofErr w:type="spellStart"/>
      <w:r>
        <w:rPr>
          <w:rStyle w:val="StyleBoldUnderline"/>
        </w:rPr>
        <w:t>Rousseff’s</w:t>
      </w:r>
      <w:proofErr w:type="spellEnd"/>
      <w:r>
        <w:rPr>
          <w:rStyle w:val="StyleBoldUnderline"/>
        </w:rPr>
        <w:t xml:space="preserve"> visit to the United States in April 2012 testify to an intensification of bilateral engagement in a broad range of areas of mutual interest.</w:t>
      </w:r>
      <w:r>
        <w:t xml:space="preserve"> Since 2011, a series of high-level dialogues have been created or upgraded, including four Presidential Dialogues: the Global Partnership Dialogue, Economic and Financial Dialogue, Strategic Energy Dialogue, and Defense Cooperation Dialogue</w:t>
      </w:r>
      <w:r>
        <w:rPr>
          <w:rStyle w:val="StyleBoldUnderline"/>
        </w:rPr>
        <w:t xml:space="preserve">. Formal intergovernmental dialogues engage multiple U.S. and Brazilian agencies on issues including bilateral and multilateral issues, </w:t>
      </w:r>
      <w:r>
        <w:t>economics, trade, finance, agriculture, energy, aviation, technology, innovation, the environment, education, culture, defense, and nonproliferation. These dialogues are the primary vehicles for policy coordination and for defining partnership priorities</w:t>
      </w:r>
      <w:r>
        <w:rPr>
          <w:rStyle w:val="StyleBoldUnderline"/>
        </w:rPr>
        <w:t>. Bilateral relations are complemented by people-to-people initiatives and trilateral and multilateral cooperation. The United States and Brazil’s long history of exchange in education is one example</w:t>
      </w:r>
      <w:r>
        <w:t xml:space="preserve">; the bi-national Fulbright Commission was established in 1957, and thousands of scholars have traveled between the two countries. Education cooperation continues to thrive as President Obama’s “100,000 Strong in the Americas” goal and Brazilian President </w:t>
      </w:r>
      <w:proofErr w:type="spellStart"/>
      <w:r>
        <w:t>Rousseff’s</w:t>
      </w:r>
      <w:proofErr w:type="spellEnd"/>
      <w:r>
        <w:t xml:space="preserve"> “Science without Borders” </w:t>
      </w:r>
      <w:r>
        <w:lastRenderedPageBreak/>
        <w:t xml:space="preserve">initiative create opportunities for new academic and research partnerships. </w:t>
      </w:r>
      <w:proofErr w:type="spellStart"/>
      <w:r>
        <w:t>EducationUSA</w:t>
      </w:r>
      <w:proofErr w:type="spellEnd"/>
      <w:r>
        <w:t xml:space="preserve"> centers around helping Brazil </w:t>
      </w:r>
      <w:proofErr w:type="gramStart"/>
      <w:r>
        <w:t>advise</w:t>
      </w:r>
      <w:proofErr w:type="gramEnd"/>
      <w:r>
        <w:t xml:space="preserve"> students on study in the United States and host events to assist U.S. higher education institutions recruit Brazilian students. The United States is also working closely with Brazilian counterparts to expand opportunities for English language learning and professional development for Brazilian teachers. </w:t>
      </w:r>
      <w:r>
        <w:rPr>
          <w:rStyle w:val="StyleBoldUnderline"/>
        </w:rPr>
        <w:t xml:space="preserve">These exchanges strengthen U.S. and Brazilian institutional partnerships, develop a workforce prepared for 21st century opportunities, and contribute to long-term economic growth for both countries. The United States and Brazil also share a commitment to combat discrimination based on race, gender, ethnicity, or lesbian, gay, bisexual, and transgender </w:t>
      </w:r>
      <w:r>
        <w:t xml:space="preserve">(LGBT) status; </w:t>
      </w:r>
      <w:r>
        <w:rPr>
          <w:rStyle w:val="StyleBoldUnderline"/>
        </w:rPr>
        <w:t xml:space="preserve">to advance gender equality; to fight exploitative child and forced labor; and to promote human rights. </w:t>
      </w:r>
      <w:r>
        <w:t>The U.S.-Brazil Joint Action Plan to Eliminate Racial and Ethnic Discrimination and Promote Equality, the first bilateral instrument that targets racism, and the U.S.-Brazil Memorandum of Understanding on the Advancement of Women provide platforms for cooperation to combat racial discrimination and women’s empowerment broadly, and to share best practices in tackling discrimination in STEM education, law enforcement, labor, health, gender-based violence, economic empowerment, and many other areas. Multilateral cooperation and collaboration at the United Nations and Organization of American States has also proven effective in the promotion of LGBT human rights. The United States and Brazil also partner on trilateral cooperation in third countries, particularly in support of biofuels and agricultural development, food security, health, and women’s rights. Successful programs include joint technical cooperation and training in support of trilateral development programs in Mozambique in agricultural research and technology and food security, with plans to extend this cooperation to additional countries in Africa, Central America, and the Caribbean. Multilaterally, the power of U.S.-Brazil collaboration is evidenced by the success of the Open Government Partnership, a multi-country initiative to foster transparency launched and co-chaired in its inaugural year by the United States and Brazil.</w:t>
      </w:r>
    </w:p>
    <w:p w:rsidR="00D61BD1" w:rsidRDefault="00D61BD1" w:rsidP="00D61BD1">
      <w:pPr>
        <w:rPr>
          <w:rStyle w:val="StyleBoldUnderline"/>
        </w:rPr>
      </w:pPr>
    </w:p>
    <w:p w:rsidR="00D61BD1" w:rsidRDefault="00D61BD1" w:rsidP="00D61BD1">
      <w:pPr>
        <w:pStyle w:val="Heading4"/>
      </w:pPr>
      <w:r>
        <w:t xml:space="preserve">U.S. Brazil Relations are growing and now. </w:t>
      </w:r>
    </w:p>
    <w:p w:rsidR="00D61BD1" w:rsidRDefault="00D61BD1" w:rsidP="00D61BD1">
      <w:r>
        <w:rPr>
          <w:b/>
          <w:bCs/>
          <w:sz w:val="26"/>
        </w:rPr>
        <w:t>Morse, Professor. Ella Cline Shear School of Education</w:t>
      </w:r>
      <w:r>
        <w:t>, 5/23/</w:t>
      </w:r>
      <w:r>
        <w:rPr>
          <w:b/>
          <w:bCs/>
          <w:sz w:val="26"/>
        </w:rPr>
        <w:t>13</w:t>
      </w:r>
      <w:r>
        <w:t xml:space="preserve"> (Jane, “Biden’s Trip to Latin America to Focus on Boosting Partnerships” html#ixzz2YKEeJ9Nlhttp://iipdigital.usembassy.gov/st/english/article/2013/05/20130523147886.html#axzz2YKBfCdrd Date accessed: 6/7/13</w:t>
      </w:r>
      <w:proofErr w:type="gramStart"/>
      <w:r>
        <w:t>)KG</w:t>
      </w:r>
      <w:proofErr w:type="gramEnd"/>
    </w:p>
    <w:p w:rsidR="00D61BD1" w:rsidRDefault="00D61BD1" w:rsidP="00D61BD1">
      <w:r>
        <w:rPr>
          <w:b/>
          <w:bCs/>
          <w:u w:val="single"/>
        </w:rPr>
        <w:t xml:space="preserve">Vice President Biden’s upcoming trip to Latin America </w:t>
      </w:r>
      <w:r>
        <w:t xml:space="preserve">— his fourth during the Obama administration — </w:t>
      </w:r>
      <w:r>
        <w:rPr>
          <w:b/>
          <w:bCs/>
          <w:u w:val="single"/>
        </w:rPr>
        <w:t>is testimony to the growing partnerships between the United States and the countries of that region</w:t>
      </w:r>
      <w:r>
        <w:t xml:space="preserve">, a U.S. official says. Biden is set to visit Colombia, Trinidad and Tobago, and Brazil during the week of May 27. Following so soon after President Obama’s May 2–4 visit to Mexico and Costa Rica, </w:t>
      </w:r>
      <w:r>
        <w:rPr>
          <w:b/>
          <w:bCs/>
          <w:u w:val="single"/>
        </w:rPr>
        <w:t>Biden’s trip</w:t>
      </w:r>
      <w:r>
        <w:t xml:space="preserve">, a senior administration official said in a May 22 conference call with reporters, </w:t>
      </w:r>
      <w:r>
        <w:rPr>
          <w:b/>
          <w:bCs/>
          <w:u w:val="single"/>
        </w:rPr>
        <w:t>is “our latest demonstration of the United States' commitment to reinforcing our partnerships in the Americas."</w:t>
      </w:r>
      <w:r>
        <w:t xml:space="preserve"> “</w:t>
      </w:r>
      <w:r>
        <w:rPr>
          <w:b/>
          <w:bCs/>
          <w:u w:val="single"/>
        </w:rPr>
        <w:t>It will also be our latest demonstration of an approach to engagement from the beginning that has been based on mutual respect and shared responsibility</w:t>
      </w:r>
      <w:r>
        <w:t xml:space="preserve">,” said the official, who declined to be named for the background briefing. “President Obama and Vice President Biden, right from the outset of their time in office,” the official said, “have made clear their view that the Americas represent a region of opportunity for the United States, and they're looking at the period that we've entered now as a time to really ramp up our engagement in the hemisphere, in every part of the hemisphere, in Mexico, in Central America, the Caribbean and South America.” Biden will be visiting additional countries in the region later this year, the official said, and in the coming months, leaders of Latin American countries will be visiting the United States — most immediately Chile's president, </w:t>
      </w:r>
      <w:proofErr w:type="spellStart"/>
      <w:r>
        <w:t>Sebastián</w:t>
      </w:r>
      <w:proofErr w:type="spellEnd"/>
      <w:r>
        <w:t xml:space="preserve"> </w:t>
      </w:r>
      <w:proofErr w:type="spellStart"/>
      <w:r>
        <w:t>Piñera</w:t>
      </w:r>
      <w:proofErr w:type="spellEnd"/>
      <w:r>
        <w:t xml:space="preserve">, and President </w:t>
      </w:r>
      <w:proofErr w:type="spellStart"/>
      <w:r>
        <w:t>Ollanta</w:t>
      </w:r>
      <w:proofErr w:type="spellEnd"/>
      <w:r>
        <w:t xml:space="preserve"> </w:t>
      </w:r>
      <w:proofErr w:type="spellStart"/>
      <w:r>
        <w:t>Humala</w:t>
      </w:r>
      <w:proofErr w:type="spellEnd"/>
      <w:r>
        <w:t xml:space="preserve"> of Peru. </w:t>
      </w:r>
      <w:r>
        <w:rPr>
          <w:b/>
          <w:bCs/>
          <w:u w:val="single"/>
        </w:rPr>
        <w:t>The governments of Latin America have largely embraced democratic values and have been able to reduce poverty by more than 50 percent in the last decade, allowing tens of millions of their citizens to join the middle class. As a result, these countries have become increasingly important trading partners of the United States,</w:t>
      </w:r>
      <w:r>
        <w:t xml:space="preserve"> the official said. “</w:t>
      </w:r>
      <w:r>
        <w:rPr>
          <w:b/>
          <w:bCs/>
          <w:u w:val="single"/>
        </w:rPr>
        <w:t>Our economies, our societies, our people are becoming more and more connected</w:t>
      </w:r>
      <w:r>
        <w:t>,” the official said. The U.S. objective, the official added, “is to work with our partners across the hemisphere to promote a hemisphere that's middle class, secure and democratic.”</w:t>
      </w:r>
      <w:r>
        <w:rPr>
          <w:b/>
          <w:bCs/>
          <w:u w:val="single"/>
        </w:rPr>
        <w:t xml:space="preserve"> The countries of the Americas, including Colombia and Brazil, are playing an increasingly important role in global affairs, and that, the official said, is “just one more reason for why the hemisphere and the region are so important to U.S. interests.”</w:t>
      </w:r>
    </w:p>
    <w:p w:rsidR="00D61BD1" w:rsidRDefault="00D61BD1" w:rsidP="00D61BD1"/>
    <w:p w:rsidR="00D61BD1" w:rsidRDefault="00D61BD1" w:rsidP="00D61BD1"/>
    <w:p w:rsidR="00D61BD1" w:rsidRDefault="00D61BD1" w:rsidP="00D61BD1">
      <w:pPr>
        <w:pStyle w:val="Heading3"/>
        <w:rPr>
          <w:rStyle w:val="StyleStyleBold12pt"/>
          <w:b/>
        </w:rPr>
      </w:pPr>
      <w:r>
        <w:rPr>
          <w:rStyle w:val="StyleStyleBold12pt"/>
          <w:b/>
        </w:rPr>
        <w:lastRenderedPageBreak/>
        <w:t>UQ-Government cooperation</w:t>
      </w:r>
    </w:p>
    <w:p w:rsidR="00D61BD1" w:rsidRPr="00D61BD1" w:rsidRDefault="00D61BD1" w:rsidP="00D61BD1"/>
    <w:p w:rsidR="00D61BD1" w:rsidRPr="00DC542E" w:rsidRDefault="00D61BD1" w:rsidP="00D61BD1">
      <w:pPr>
        <w:pStyle w:val="Heading4"/>
      </w:pPr>
      <w:r w:rsidRPr="00DC542E">
        <w:t xml:space="preserve">Obama made a momentous change in US-Brazil relations.  </w:t>
      </w:r>
    </w:p>
    <w:p w:rsidR="00D61BD1" w:rsidRPr="000E5DA0" w:rsidRDefault="00D61BD1" w:rsidP="00D61BD1">
      <w:pPr>
        <w:rPr>
          <w:u w:val="single"/>
        </w:rPr>
      </w:pPr>
      <w:r w:rsidRPr="00DC542E">
        <w:rPr>
          <w:b/>
        </w:rPr>
        <w:t>Mead, 2011</w:t>
      </w:r>
      <w:r w:rsidRPr="00DC542E">
        <w:t xml:space="preserve"> (Walter Russell, Professor of Foreign Affairs at Bard College and Editor At Large of American Interest Magazine, April 15, “Something Real, For a Change”, The American Interest Magazine, </w:t>
      </w:r>
      <w:hyperlink r:id="rId23" w:history="1">
        <w:r w:rsidRPr="000E5DA0">
          <w:rPr>
            <w:rStyle w:val="Hyperlink"/>
          </w:rPr>
          <w:t>http://blogs.the-american-interest.com/wrm/2011/04/15/something-real-for-a-change/</w:t>
        </w:r>
      </w:hyperlink>
      <w:r w:rsidRPr="000E5DA0">
        <w:t xml:space="preserve">, DVO) </w:t>
      </w:r>
    </w:p>
    <w:p w:rsidR="00D61BD1" w:rsidRPr="000E5DA0" w:rsidRDefault="00D61BD1" w:rsidP="00D61BD1">
      <w:pPr>
        <w:rPr>
          <w:u w:val="single"/>
        </w:rPr>
      </w:pPr>
    </w:p>
    <w:p w:rsidR="00D61BD1" w:rsidRPr="00BD39D4" w:rsidRDefault="00D61BD1" w:rsidP="00D61BD1">
      <w:pPr>
        <w:rPr>
          <w:rStyle w:val="StyleBoldUnderline"/>
        </w:rPr>
      </w:pPr>
      <w:r w:rsidRPr="000E5DA0">
        <w:t xml:space="preserve">But </w:t>
      </w:r>
      <w:r w:rsidRPr="00BD39D4">
        <w:rPr>
          <w:rStyle w:val="StyleBoldUnderline"/>
        </w:rPr>
        <w:t xml:space="preserve">every now and then something </w:t>
      </w:r>
      <w:r w:rsidRPr="000E5DA0">
        <w:t>actually</w:t>
      </w:r>
      <w:r w:rsidRPr="00BD39D4">
        <w:rPr>
          <w:rStyle w:val="StyleBoldUnderline"/>
        </w:rPr>
        <w:t xml:space="preserve"> happens, and </w:t>
      </w:r>
      <w:r w:rsidRPr="000E5DA0">
        <w:t>even a summit meeting</w:t>
      </w:r>
      <w:r w:rsidRPr="00BD39D4">
        <w:rPr>
          <w:rStyle w:val="StyleBoldUnderline"/>
        </w:rPr>
        <w:t xml:space="preserve"> can register a real change in relations</w:t>
      </w:r>
      <w:r w:rsidRPr="000E5DA0">
        <w:t xml:space="preserve"> between countries.</w:t>
      </w:r>
      <w:r>
        <w:t xml:space="preserve"> </w:t>
      </w:r>
      <w:r w:rsidRPr="00BD39D4">
        <w:rPr>
          <w:rStyle w:val="StyleBoldUnderline"/>
        </w:rPr>
        <w:t>Something like this happened</w:t>
      </w:r>
      <w:r w:rsidRPr="000E5DA0">
        <w:t xml:space="preserve"> when Edward VII</w:t>
      </w:r>
      <w:r>
        <w:t xml:space="preserve"> </w:t>
      </w:r>
      <w:hyperlink r:id="rId24" w:history="1">
        <w:r w:rsidRPr="000E5DA0">
          <w:rPr>
            <w:rStyle w:val="Hyperlink"/>
          </w:rPr>
          <w:t>visited France</w:t>
        </w:r>
      </w:hyperlink>
      <w:r>
        <w:t xml:space="preserve"> </w:t>
      </w:r>
      <w:r w:rsidRPr="000E5DA0">
        <w:t xml:space="preserve">in 1903, and it happened again </w:t>
      </w:r>
      <w:r w:rsidRPr="00BD39D4">
        <w:rPr>
          <w:rStyle w:val="StyleBoldUnderline"/>
        </w:rPr>
        <w:t>during President Obama’s recent visit to Brazil</w:t>
      </w:r>
      <w:r w:rsidRPr="00BD39D4">
        <w:t xml:space="preserve">. The relationship between the two countries is changing in </w:t>
      </w:r>
      <w:r w:rsidRPr="000E5DA0">
        <w:t xml:space="preserve">truly </w:t>
      </w:r>
      <w:r w:rsidRPr="00BD39D4">
        <w:rPr>
          <w:rStyle w:val="StyleBoldUnderline"/>
        </w:rPr>
        <w:t>momentous ways,</w:t>
      </w:r>
      <w:r w:rsidRPr="000E5DA0">
        <w:t xml:space="preserve"> and while</w:t>
      </w:r>
      <w:r w:rsidRPr="00BD39D4">
        <w:rPr>
          <w:rStyle w:val="StyleBoldUnderline"/>
        </w:rPr>
        <w:t xml:space="preserve"> the visit</w:t>
      </w:r>
      <w:r w:rsidRPr="000E5DA0">
        <w:t xml:space="preserve"> didn’t cause these changes (which have been gathering force for twenty years), it </w:t>
      </w:r>
      <w:r w:rsidRPr="00BD39D4">
        <w:rPr>
          <w:rStyle w:val="StyleBoldUnderline"/>
        </w:rPr>
        <w:t xml:space="preserve">did help crystallize perceptions.¶ </w:t>
      </w:r>
      <w:proofErr w:type="gramStart"/>
      <w:r w:rsidRPr="00BD39D4">
        <w:rPr>
          <w:rStyle w:val="StyleBoldUnderline"/>
        </w:rPr>
        <w:t>The</w:t>
      </w:r>
      <w:proofErr w:type="gramEnd"/>
      <w:r w:rsidRPr="00BD39D4">
        <w:rPr>
          <w:rStyle w:val="StyleBoldUnderline"/>
        </w:rPr>
        <w:t xml:space="preserve"> change</w:t>
      </w:r>
      <w:r w:rsidRPr="000E5DA0">
        <w:t xml:space="preserve"> </w:t>
      </w:r>
      <w:r w:rsidRPr="00BD39D4">
        <w:rPr>
          <w:rStyle w:val="StyleBoldUnderline"/>
        </w:rPr>
        <w:t>in the US-Brazil relationship is not as dramatic or consequential as the change in US-Indian relations since the Cold War. T</w:t>
      </w:r>
      <w:r w:rsidRPr="000E5DA0">
        <w:t>he US and India share two paramount strategic concerns — the possibility that China might seek hegemony in Asia and the possibility that Islamic extremism will destabilize the Middle East and beyond — that make that bilateral relationship one of the keys to the global situation.</w:t>
      </w:r>
      <w:r>
        <w:t xml:space="preserve"> </w:t>
      </w:r>
      <w:r w:rsidRPr="000E5DA0">
        <w:t>US and Indian</w:t>
      </w:r>
      <w:r>
        <w:t xml:space="preserve"> </w:t>
      </w:r>
      <w:r w:rsidRPr="000E5DA0">
        <w:t>relations may never produce a formal alliance, but the community of interest is so deep and has such obvious military and geopolitical implications that even casual newspaper readers will be increasingly aware of</w:t>
      </w:r>
      <w:r>
        <w:t xml:space="preserve"> </w:t>
      </w:r>
      <w:r w:rsidRPr="000E5DA0">
        <w:t>its importance.</w:t>
      </w:r>
      <w:r w:rsidRPr="00DC542E">
        <w:rPr>
          <w:sz w:val="12"/>
        </w:rPr>
        <w:t xml:space="preserve">¶ </w:t>
      </w:r>
      <w:r w:rsidRPr="00BD39D4">
        <w:rPr>
          <w:rStyle w:val="StyleBoldUnderline"/>
        </w:rPr>
        <w:t xml:space="preserve">The new US-Brazilian relationship does not quite live up to that, but the ramifications of the changing relations between the two dominant powers in the western hemisphere will </w:t>
      </w:r>
      <w:r w:rsidRPr="000E5DA0">
        <w:t>nevertheles</w:t>
      </w:r>
      <w:r w:rsidRPr="00BD39D4">
        <w:rPr>
          <w:rStyle w:val="StyleBoldUnderline"/>
        </w:rPr>
        <w:t>s make waves</w:t>
      </w:r>
      <w:r w:rsidRPr="000E5DA0">
        <w:t>.</w:t>
      </w:r>
      <w:r w:rsidRPr="00BD39D4">
        <w:rPr>
          <w:rStyle w:val="StyleBoldUnderline"/>
        </w:rPr>
        <w:t xml:space="preserve"> It is likely</w:t>
      </w:r>
      <w:r w:rsidRPr="000E5DA0">
        <w:t xml:space="preserve"> in the 21st century that </w:t>
      </w:r>
      <w:r w:rsidRPr="00BD39D4">
        <w:rPr>
          <w:rStyle w:val="StyleBoldUnderline"/>
        </w:rPr>
        <w:t xml:space="preserve">Brazil will join the group of countries Americans listen to and rely on the most, and the countries whose interests Americans take </w:t>
      </w:r>
      <w:r w:rsidRPr="000E5DA0">
        <w:t xml:space="preserve">the greatest </w:t>
      </w:r>
      <w:r w:rsidRPr="00BD39D4">
        <w:rPr>
          <w:rStyle w:val="StyleBoldUnderline"/>
        </w:rPr>
        <w:t>care to address.</w:t>
      </w:r>
      <w:r w:rsidRPr="00DC542E">
        <w:rPr>
          <w:sz w:val="12"/>
        </w:rPr>
        <w:t xml:space="preserve">¶ </w:t>
      </w:r>
      <w:r w:rsidRPr="00BD39D4">
        <w:rPr>
          <w:rStyle w:val="StyleBoldUnderline"/>
        </w:rPr>
        <w:t xml:space="preserve">Changes in </w:t>
      </w:r>
      <w:r w:rsidRPr="000E5DA0">
        <w:t>both</w:t>
      </w:r>
      <w:r w:rsidRPr="00BD39D4">
        <w:rPr>
          <w:rStyle w:val="StyleBoldUnderline"/>
        </w:rPr>
        <w:t xml:space="preserve"> US and Brazilian perceptions about the world have combined to create the basis for a new</w:t>
      </w:r>
      <w:r w:rsidRPr="00BD39D4">
        <w:t xml:space="preserve"> kind </w:t>
      </w:r>
      <w:r w:rsidRPr="00BD39D4">
        <w:rPr>
          <w:rStyle w:val="StyleBoldUnderline"/>
        </w:rPr>
        <w:t xml:space="preserve">of relationship. </w:t>
      </w:r>
      <w:r w:rsidRPr="000E5DA0">
        <w:t>On the US side, the end of the Cold War changed the nature of our interests in South America.</w:t>
      </w:r>
      <w:r>
        <w:t xml:space="preserve"> </w:t>
      </w:r>
      <w:r w:rsidRPr="000E5DA0">
        <w:t>Before 1940, the United States sharply differentiated between the Caribbean and Central America, where we had strong security interests, and South America, where we did not.</w:t>
      </w:r>
      <w:r>
        <w:t xml:space="preserve"> </w:t>
      </w:r>
      <w:r w:rsidRPr="000E5DA0">
        <w:t>Henry Kissinger’s famous crack that “Argentina is a dagger aimed straight at the heart of Antarctica” summarized this longtime US view.</w:t>
      </w:r>
      <w:r>
        <w:t xml:space="preserve"> </w:t>
      </w:r>
      <w:r w:rsidRPr="000E5DA0">
        <w:t>Between the early 1800′s when Brazil and its neighbors became independent from Portugal and Spain, and World War Two, the United States was happy to trade with those nations, but cared almost nothing about how those countries governed themselves or which European countries dominated their politics and trade.</w:t>
      </w:r>
      <w:r w:rsidRPr="00DC542E">
        <w:rPr>
          <w:sz w:val="12"/>
        </w:rPr>
        <w:t xml:space="preserve">¶ </w:t>
      </w:r>
      <w:r w:rsidRPr="000E5DA0">
        <w:t>That changed in World War Two.</w:t>
      </w:r>
      <w:r>
        <w:t xml:space="preserve"> </w:t>
      </w:r>
      <w:r w:rsidRPr="000E5DA0">
        <w:t>Chile, Argentina and Brazil all had deep ties with Germany.</w:t>
      </w:r>
      <w:r>
        <w:t xml:space="preserve"> </w:t>
      </w:r>
      <w:r w:rsidRPr="000E5DA0">
        <w:t>Juan Peron, the Argentine dictator whose legacy remains a dominant force in that country today, was openly pro-fascist.</w:t>
      </w:r>
      <w:r>
        <w:t xml:space="preserve"> </w:t>
      </w:r>
      <w:proofErr w:type="spellStart"/>
      <w:r w:rsidRPr="000E5DA0">
        <w:t>Getulio</w:t>
      </w:r>
      <w:proofErr w:type="spellEnd"/>
      <w:r w:rsidRPr="000E5DA0">
        <w:t xml:space="preserve"> Vargas, the Brazilian dictator, had flirted with both fascism and communism.</w:t>
      </w:r>
      <w:r>
        <w:t xml:space="preserve"> </w:t>
      </w:r>
      <w:r w:rsidRPr="000E5DA0">
        <w:t>With the fall of France and the approach of World War Two to the US, American policy-makers suddenly cared very deeply about Argentine and Brazilian foreign policy.</w:t>
      </w:r>
      <w:r>
        <w:t xml:space="preserve"> </w:t>
      </w:r>
      <w:r w:rsidRPr="000E5DA0">
        <w:t>We wanted to use northeastern Brazil as part of an ‘air bridge’ to North Africa (the airplanes of those days needed frequent refueling stops and Brazil was an excellent jumping off point for Africa), and the US wanted to prevent any of the South American countries providing aid or shelter to Axis agents.</w:t>
      </w:r>
      <w:r w:rsidRPr="00DC542E">
        <w:rPr>
          <w:sz w:val="12"/>
        </w:rPr>
        <w:t xml:space="preserve">¶ </w:t>
      </w:r>
      <w:r w:rsidRPr="000E5DA0">
        <w:t>World War Two quickly gave way to the Cold War, and Americans continued to see security interests in South America.</w:t>
      </w:r>
      <w:r>
        <w:t xml:space="preserve"> </w:t>
      </w:r>
      <w:r w:rsidRPr="000E5DA0">
        <w:t>In the global struggle with communism, there were no irrelevant countries, and the US was prepared to go to great lengths to make sure that communism did not take hold in this hemisphere.</w:t>
      </w:r>
      <w:r>
        <w:t xml:space="preserve"> </w:t>
      </w:r>
      <w:r w:rsidRPr="000E5DA0">
        <w:t>That concern grew after the Cuban Revolution; the United States became much more deeply involved than ever before in the politics and economics of South America.</w:t>
      </w:r>
      <w:r w:rsidRPr="00DC542E">
        <w:rPr>
          <w:sz w:val="12"/>
        </w:rPr>
        <w:t xml:space="preserve">¶ </w:t>
      </w:r>
      <w:r w:rsidRPr="000E5DA0">
        <w:t>This era of US activism had its bright spots — the Alliance for Progress is still fondly remembered in some quarters — but overall the intensity of US interest,</w:t>
      </w:r>
      <w:r w:rsidRPr="00BD39D4">
        <w:rPr>
          <w:rStyle w:val="StyleBoldUnderline"/>
        </w:rPr>
        <w:t xml:space="preserve"> our willingness to collaborate with military and dictatorial governments against the communist menace, and the degree to which Americans interfered in the domestic politics of the South American republics created</w:t>
      </w:r>
      <w:r w:rsidRPr="000E5DA0">
        <w:t xml:space="preserve"> a legacy of</w:t>
      </w:r>
      <w:r w:rsidRPr="00BD39D4">
        <w:rPr>
          <w:rStyle w:val="StyleBoldUnderline"/>
        </w:rPr>
        <w:t xml:space="preserve"> distrust and strengthened the perception that South American countries needed to limit US power and influence if they </w:t>
      </w:r>
      <w:r w:rsidRPr="000E5DA0">
        <w:t>ever</w:t>
      </w:r>
      <w:r w:rsidRPr="00BD39D4">
        <w:rPr>
          <w:rStyle w:val="StyleBoldUnderline"/>
        </w:rPr>
        <w:t xml:space="preserve"> wished to be</w:t>
      </w:r>
      <w:r w:rsidRPr="000E5DA0">
        <w:t xml:space="preserve"> truly </w:t>
      </w:r>
      <w:r w:rsidRPr="00BD39D4">
        <w:rPr>
          <w:rStyle w:val="StyleBoldUnderline"/>
        </w:rPr>
        <w:t xml:space="preserve">free.¶ </w:t>
      </w:r>
      <w:r w:rsidRPr="000E5DA0">
        <w:t>This is all reasonable enough from a South American point of view, and</w:t>
      </w:r>
      <w:r w:rsidRPr="00BD39D4">
        <w:rPr>
          <w:rStyle w:val="StyleBoldUnderline"/>
        </w:rPr>
        <w:t xml:space="preserve"> perceptions formed in this era continue to shape the way South Americans see us.</w:t>
      </w:r>
      <w:r>
        <w:t xml:space="preserve"> </w:t>
      </w:r>
      <w:r w:rsidRPr="000E5DA0">
        <w:t xml:space="preserve">But </w:t>
      </w:r>
      <w:r w:rsidRPr="00BD39D4">
        <w:rPr>
          <w:rStyle w:val="StyleBoldUnderline"/>
        </w:rPr>
        <w:t xml:space="preserve">the fall of the Soviet Union took the global struggle against communism off the table and removed any </w:t>
      </w:r>
      <w:r w:rsidRPr="000E5DA0">
        <w:t>serious</w:t>
      </w:r>
      <w:r w:rsidRPr="00BD39D4">
        <w:rPr>
          <w:rStyle w:val="StyleBoldUnderline"/>
        </w:rPr>
        <w:t xml:space="preserve"> reasons for heavy-handed US interference in South America. </w:t>
      </w:r>
      <w:r w:rsidRPr="000E5DA0">
        <w:t>Today</w:t>
      </w:r>
      <w:r w:rsidRPr="00BD39D4">
        <w:rPr>
          <w:rStyle w:val="StyleBoldUnderline"/>
        </w:rPr>
        <w:t xml:space="preserve"> no global American security interests are challenged by the power of any South American state; </w:t>
      </w:r>
      <w:r w:rsidRPr="00BD39D4">
        <w:t>the U</w:t>
      </w:r>
      <w:r w:rsidRPr="000E5DA0">
        <w:t xml:space="preserve">nited </w:t>
      </w:r>
      <w:r w:rsidRPr="00BD39D4">
        <w:t>S</w:t>
      </w:r>
      <w:r w:rsidRPr="000E5DA0">
        <w:t>tates and its government wish the peoples of South America well, but we no longer have a compelling security reason to meddle in their domestic affairs.</w:t>
      </w:r>
      <w:r w:rsidRPr="00DC542E">
        <w:rPr>
          <w:sz w:val="12"/>
        </w:rPr>
        <w:t xml:space="preserve">¶ </w:t>
      </w:r>
      <w:r w:rsidRPr="000E5DA0">
        <w:t xml:space="preserve">A fifty-year period of North American interference in South American affairs came to an end in 1990; unless Hugo Chavez finds a way to turn taunts and insults into a consequential security threats, the US has no need to treat him as anything worse than a </w:t>
      </w:r>
      <w:r w:rsidRPr="000E5DA0">
        <w:lastRenderedPageBreak/>
        <w:t>nuisance.</w:t>
      </w:r>
      <w:r>
        <w:t xml:space="preserve"> </w:t>
      </w:r>
      <w:r w:rsidRPr="000E5DA0">
        <w:t>Ditto for the rest of the continent;</w:t>
      </w:r>
      <w:r w:rsidRPr="00BD39D4">
        <w:rPr>
          <w:rStyle w:val="StyleBoldUnderline"/>
        </w:rPr>
        <w:t xml:space="preserve"> while US security and political interests are likely to keep us engaged in the traditional sphere of American interest in the Caribbean and Central America (extending</w:t>
      </w:r>
      <w:r w:rsidRPr="000E5DA0">
        <w:t xml:space="preserve"> at most </w:t>
      </w:r>
      <w:r w:rsidRPr="00BD39D4">
        <w:rPr>
          <w:rStyle w:val="StyleBoldUnderline"/>
        </w:rPr>
        <w:t>to the northern fringe of South America), the US no longer has any desire to interfere with the domestic politics of countries like Brazil, Argentina, Chile and their neighbors</w:t>
      </w:r>
      <w:r w:rsidRPr="000E5DA0">
        <w:t>.</w:t>
      </w:r>
      <w:r w:rsidRPr="00BD39D4">
        <w:rPr>
          <w:rStyle w:val="StyleBoldUnderline"/>
        </w:rPr>
        <w:t>¶ On the Brazilian side, something even more important has happened: Brazil has begun to believe that the world economic system might</w:t>
      </w:r>
      <w:r w:rsidRPr="000E5DA0">
        <w:t xml:space="preserve"> just</w:t>
      </w:r>
      <w:r w:rsidRPr="00BD39D4">
        <w:rPr>
          <w:rStyle w:val="StyleBoldUnderline"/>
        </w:rPr>
        <w:t xml:space="preserve"> work to Brazil’s advantage.</w:t>
      </w:r>
      <w:r>
        <w:t xml:space="preserve"> </w:t>
      </w:r>
      <w:r w:rsidRPr="000E5DA0">
        <w:t>Brazil was one of many developing countries which felt under siege by the forces of international capitalism during much of modern history.</w:t>
      </w:r>
      <w:r>
        <w:t xml:space="preserve"> </w:t>
      </w:r>
      <w:r w:rsidRPr="000E5DA0">
        <w:t>In the 19th century Brazil was part of Britain’s ‘informal empire’; Britain was the dominant foreign investor in the country and Britain controlled the markets for the primary commodities (sugar, rubber, cotton, coffee) whose falling and rising prices set the tempo for Brazil’s growth.</w:t>
      </w:r>
      <w:r>
        <w:t xml:space="preserve"> </w:t>
      </w:r>
      <w:r w:rsidRPr="000E5DA0">
        <w:t>But the system seemed rigged in Britain’s favor; Brazil could never escape its role as a commodity producer — a hewer of wood and a drawer of water in the international community.</w:t>
      </w:r>
      <w:r>
        <w:t xml:space="preserve"> </w:t>
      </w:r>
      <w:r w:rsidRPr="000E5DA0">
        <w:t>Brazil did the backbreaking labor; Britain grew rich.</w:t>
      </w:r>
      <w:r w:rsidRPr="00DC542E">
        <w:rPr>
          <w:sz w:val="12"/>
        </w:rPr>
        <w:t xml:space="preserve">¶ </w:t>
      </w:r>
      <w:r w:rsidRPr="00BD39D4">
        <w:rPr>
          <w:rStyle w:val="StyleBoldUnderline"/>
        </w:rPr>
        <w:t>After World War Two, the Americans took over Britain’s old role as the leading power in the global economic system, and the Brazilians continued to feel like second class citizens.</w:t>
      </w:r>
      <w:r>
        <w:t xml:space="preserve"> </w:t>
      </w:r>
      <w:r w:rsidRPr="000E5DA0">
        <w:t>For many Brazilians it was axiomatic that they could only develop by protecting themselves from foreign investment and foreign competition.</w:t>
      </w:r>
      <w:r>
        <w:t xml:space="preserve"> </w:t>
      </w:r>
      <w:r w:rsidRPr="000E5DA0">
        <w:t>A fierce economic nationalism combined with resentment against real and perceived American threats to Brazilian security and autonomy to create (both on the left and on the right) a hostile and defensive attitude toward the United States and the global economic system it hoped to build.</w:t>
      </w:r>
      <w:r w:rsidRPr="00DC542E">
        <w:rPr>
          <w:sz w:val="12"/>
        </w:rPr>
        <w:t xml:space="preserve">¶ </w:t>
      </w:r>
      <w:r w:rsidRPr="00BD39D4">
        <w:rPr>
          <w:rStyle w:val="StyleBoldUnderline"/>
        </w:rPr>
        <w:t>Something similar happened in India; India and Brazil both developed a mindset of permanent victimization. But in both countries, that began to change in the last fifteen or twenty years. Both countries have gradually been opening to the world, and both have been stunned to see that their companies and their economies can benefit from global exposure.</w:t>
      </w:r>
      <w:r>
        <w:t xml:space="preserve"> </w:t>
      </w:r>
      <w:r w:rsidRPr="000E5DA0">
        <w:t>India’s success in software and IT boosted India’s self-esteem and gave it new global clout.</w:t>
      </w:r>
      <w:r w:rsidRPr="00BD39D4">
        <w:rPr>
          <w:rStyle w:val="StyleBoldUnderline"/>
        </w:rPr>
        <w:t xml:space="preserve"> Brazil’s success in a range of industries, like aviation, and</w:t>
      </w:r>
      <w:r w:rsidRPr="00BD39D4">
        <w:t xml:space="preserve"> t</w:t>
      </w:r>
      <w:r w:rsidRPr="000E5DA0">
        <w:t xml:space="preserve">he success of </w:t>
      </w:r>
      <w:r w:rsidRPr="00BD39D4">
        <w:rPr>
          <w:rStyle w:val="StyleBoldUnderline"/>
        </w:rPr>
        <w:t xml:space="preserve">Brazilian companies </w:t>
      </w:r>
      <w:r w:rsidRPr="000E5DA0">
        <w:t xml:space="preserve">that </w:t>
      </w:r>
      <w:r w:rsidRPr="00BD39D4">
        <w:rPr>
          <w:rStyle w:val="StyleBoldUnderline"/>
        </w:rPr>
        <w:t xml:space="preserve">have become fully-fledged multinational players </w:t>
      </w:r>
      <w:r w:rsidRPr="000E5DA0">
        <w:t>(a Brazilian firm now owns Anheuser-Busch, for example)</w:t>
      </w:r>
      <w:r w:rsidRPr="00BD39D4">
        <w:rPr>
          <w:rStyle w:val="StyleBoldUnderline"/>
        </w:rPr>
        <w:t xml:space="preserve"> make more and more Brazilians feel that on a level playing field, Brazil can win.¶ What that means is that Brazilians, even those on the left like former president Lula, are now less inclined to think that Brazil needs to overturn the global economic system. Brazil now aims to</w:t>
      </w:r>
      <w:r w:rsidRPr="000E5DA0">
        <w:t xml:space="preserve"> tweak and</w:t>
      </w:r>
      <w:r w:rsidRPr="00BD39D4">
        <w:rPr>
          <w:rStyle w:val="StyleBoldUnderline"/>
        </w:rPr>
        <w:t xml:space="preserve"> reform that system rather than ripping it up</w:t>
      </w:r>
      <w:r w:rsidRPr="000E5DA0">
        <w:t xml:space="preserve"> by the roots.</w:t>
      </w:r>
      <w:r>
        <w:t xml:space="preserve"> </w:t>
      </w:r>
      <w:r w:rsidRPr="000E5DA0">
        <w:t>In that sense,</w:t>
      </w:r>
      <w:r w:rsidRPr="00BD39D4">
        <w:rPr>
          <w:rStyle w:val="StyleBoldUnderline"/>
        </w:rPr>
        <w:t xml:space="preserve"> Brazil is now a European country: it has certain specific policy differences with the US and fights for its positions in various international gatherings, but it agrees with the U</w:t>
      </w:r>
      <w:r w:rsidRPr="000E5DA0">
        <w:t xml:space="preserve">nited </w:t>
      </w:r>
      <w:r w:rsidRPr="00BD39D4">
        <w:rPr>
          <w:rStyle w:val="StyleBoldUnderline"/>
        </w:rPr>
        <w:t>S</w:t>
      </w:r>
      <w:r w:rsidRPr="000E5DA0">
        <w:t>tates</w:t>
      </w:r>
      <w:r w:rsidRPr="00BD39D4">
        <w:rPr>
          <w:rStyle w:val="StyleBoldUnderline"/>
        </w:rPr>
        <w:t xml:space="preserve"> that the basic architecture of the world economy is worth preservin</w:t>
      </w:r>
      <w:r w:rsidRPr="000E5DA0">
        <w:t>g.</w:t>
      </w:r>
      <w:r w:rsidRPr="00DC542E">
        <w:rPr>
          <w:sz w:val="12"/>
        </w:rPr>
        <w:t xml:space="preserve">¶ </w:t>
      </w:r>
      <w:proofErr w:type="gramStart"/>
      <w:r w:rsidRPr="000E5DA0">
        <w:t>So</w:t>
      </w:r>
      <w:proofErr w:type="gramEnd"/>
      <w:r w:rsidRPr="000E5DA0">
        <w:t xml:space="preserve"> </w:t>
      </w:r>
      <w:r w:rsidRPr="00BD39D4">
        <w:rPr>
          <w:rStyle w:val="StyleBoldUnderline"/>
        </w:rPr>
        <w:t>both countries have changed</w:t>
      </w:r>
      <w:r w:rsidRPr="000E5DA0">
        <w:t>.</w:t>
      </w:r>
      <w:r>
        <w:t xml:space="preserve"> </w:t>
      </w:r>
      <w:r w:rsidRPr="000E5DA0">
        <w:t>Since the end of the Cold War</w:t>
      </w:r>
      <w:r w:rsidRPr="00BD39D4">
        <w:rPr>
          <w:rStyle w:val="StyleBoldUnderline"/>
        </w:rPr>
        <w:t xml:space="preserve"> the U</w:t>
      </w:r>
      <w:r w:rsidRPr="000E5DA0">
        <w:t xml:space="preserve">nited </w:t>
      </w:r>
      <w:r w:rsidRPr="00BD39D4">
        <w:rPr>
          <w:rStyle w:val="StyleBoldUnderline"/>
        </w:rPr>
        <w:t>S</w:t>
      </w:r>
      <w:r w:rsidRPr="000E5DA0">
        <w:t xml:space="preserve">tates </w:t>
      </w:r>
      <w:r w:rsidRPr="00BD39D4">
        <w:rPr>
          <w:rStyle w:val="StyleBoldUnderline"/>
        </w:rPr>
        <w:t xml:space="preserve">has come to accept Brazil’s full independence and control over its own destiny; Brazil has come to accept its interdependence with the global economy. The two biggest disagreements between the two countries have vanished into the air </w:t>
      </w:r>
      <w:r w:rsidRPr="000E5DA0">
        <w:t>— though</w:t>
      </w:r>
      <w:r w:rsidRPr="00BD39D4">
        <w:rPr>
          <w:rStyle w:val="StyleBoldUnderline"/>
        </w:rPr>
        <w:t xml:space="preserve"> a nasty smell sometimes lingers.</w:t>
      </w:r>
      <w:r w:rsidRPr="00DC542E">
        <w:rPr>
          <w:sz w:val="12"/>
        </w:rPr>
        <w:t xml:space="preserve">¶ </w:t>
      </w:r>
      <w:proofErr w:type="gramStart"/>
      <w:r w:rsidRPr="000E5DA0">
        <w:t>More</w:t>
      </w:r>
      <w:proofErr w:type="gramEnd"/>
      <w:r w:rsidRPr="000E5DA0">
        <w:t xml:space="preserve">, </w:t>
      </w:r>
      <w:r w:rsidRPr="00BD39D4">
        <w:rPr>
          <w:rStyle w:val="StyleBoldUnderline"/>
        </w:rPr>
        <w:t>the two countries have also moved much closer when it comes to policies for the region</w:t>
      </w:r>
      <w:r w:rsidRPr="000E5DA0">
        <w:t>.</w:t>
      </w:r>
      <w:r>
        <w:t xml:space="preserve"> </w:t>
      </w:r>
      <w:r w:rsidRPr="000E5DA0">
        <w:t>Ten years ago, the US was pushing one vision of hemispheric cooperation — the Free Trade Area of the Americas (FTAA) — and Brazil was pushing another.</w:t>
      </w:r>
      <w:r>
        <w:t xml:space="preserve"> </w:t>
      </w:r>
      <w:r w:rsidRPr="000E5DA0">
        <w:t>Today, this dispute seems outdated.</w:t>
      </w:r>
      <w:r>
        <w:t xml:space="preserve"> </w:t>
      </w:r>
      <w:r w:rsidRPr="000E5DA0">
        <w:t>B</w:t>
      </w:r>
      <w:r w:rsidRPr="00BD39D4">
        <w:rPr>
          <w:rStyle w:val="StyleBoldUnderline"/>
        </w:rPr>
        <w:t>razil’s vision of an EU style gathering of American nations that excluded the U</w:t>
      </w:r>
      <w:r w:rsidRPr="000E5DA0">
        <w:t xml:space="preserve">nited </w:t>
      </w:r>
      <w:r w:rsidRPr="00BD39D4">
        <w:rPr>
          <w:rStyle w:val="StyleBoldUnderline"/>
        </w:rPr>
        <w:t>S</w:t>
      </w:r>
      <w:r w:rsidRPr="000E5DA0">
        <w:t>tates</w:t>
      </w:r>
      <w:r w:rsidRPr="00BD39D4">
        <w:rPr>
          <w:rStyle w:val="StyleBoldUnderline"/>
        </w:rPr>
        <w:t xml:space="preserve"> has ground</w:t>
      </w:r>
      <w:r w:rsidRPr="00BD39D4">
        <w:t xml:space="preserve"> </w:t>
      </w:r>
      <w:r w:rsidRPr="000E5DA0">
        <w:t>largely</w:t>
      </w:r>
      <w:r w:rsidRPr="00BD39D4">
        <w:rPr>
          <w:rStyle w:val="StyleBoldUnderline"/>
        </w:rPr>
        <w:t xml:space="preserve"> to a halt </w:t>
      </w:r>
      <w:r w:rsidRPr="000E5DA0">
        <w:t>(it is hard to get Chile, Colombia, Argentina and Venezuela to agree to very much), and the US has lost interest in the FTAA.</w:t>
      </w:r>
      <w:r w:rsidRPr="00DC542E">
        <w:rPr>
          <w:sz w:val="12"/>
        </w:rPr>
        <w:t>¶</w:t>
      </w:r>
      <w:r w:rsidRPr="00BD39D4">
        <w:rPr>
          <w:rStyle w:val="StyleBoldUnderline"/>
        </w:rPr>
        <w:t xml:space="preserve"> The US withdrawal from a political role in South America created a vacuum; Brazil’s cautious steps to fill some of that vacuum have created new common interests between the two most populous democracies in the hemisphere.</w:t>
      </w:r>
      <w:r>
        <w:t xml:space="preserve"> </w:t>
      </w:r>
      <w:r w:rsidRPr="000E5DA0">
        <w:t>If the US had been plotting against Hugo Chavez, for example, Brazil would have felt obligated to show Venezuela some love (however much the Brazilians disapproved of Chavez’s economic and political program).</w:t>
      </w:r>
      <w:r>
        <w:t xml:space="preserve"> </w:t>
      </w:r>
      <w:r w:rsidRPr="000E5DA0">
        <w:t>But</w:t>
      </w:r>
      <w:r w:rsidRPr="00BD39D4">
        <w:rPr>
          <w:rStyle w:val="StyleBoldUnderline"/>
        </w:rPr>
        <w:t xml:space="preserve"> with the shadow of Uncle Sam in retreat, Brazil has been free to handle the </w:t>
      </w:r>
      <w:proofErr w:type="spellStart"/>
      <w:r w:rsidRPr="00BD39D4">
        <w:rPr>
          <w:rStyle w:val="StyleBoldUnderline"/>
        </w:rPr>
        <w:t>Bolivarean</w:t>
      </w:r>
      <w:proofErr w:type="spellEnd"/>
      <w:r w:rsidRPr="00BD39D4">
        <w:rPr>
          <w:rStyle w:val="StyleBoldUnderline"/>
        </w:rPr>
        <w:t xml:space="preserve"> left in its own way, </w:t>
      </w:r>
      <w:r w:rsidRPr="000E5DA0">
        <w:t>and</w:t>
      </w:r>
      <w:r w:rsidRPr="00BD39D4">
        <w:rPr>
          <w:rStyle w:val="StyleBoldUnderline"/>
        </w:rPr>
        <w:t xml:space="preserve"> the result has been better for both Brazil and the U</w:t>
      </w:r>
      <w:r w:rsidRPr="000E5DA0">
        <w:t xml:space="preserve">nited </w:t>
      </w:r>
      <w:r w:rsidRPr="00BD39D4">
        <w:rPr>
          <w:rStyle w:val="StyleBoldUnderline"/>
        </w:rPr>
        <w:t>S</w:t>
      </w:r>
      <w:r w:rsidRPr="000E5DA0">
        <w:t xml:space="preserve">tates </w:t>
      </w:r>
      <w:r w:rsidRPr="00BD39D4">
        <w:rPr>
          <w:rStyle w:val="StyleBoldUnderline"/>
        </w:rPr>
        <w:t>than anything Washington could have done.</w:t>
      </w:r>
      <w:r w:rsidRPr="00DC542E">
        <w:rPr>
          <w:sz w:val="12"/>
        </w:rPr>
        <w:t xml:space="preserve">¶ </w:t>
      </w:r>
      <w:r w:rsidRPr="000E5DA0">
        <w:t xml:space="preserve">President Lula killed the </w:t>
      </w:r>
      <w:proofErr w:type="spellStart"/>
      <w:r w:rsidRPr="000E5DA0">
        <w:t>Bolivarean</w:t>
      </w:r>
      <w:proofErr w:type="spellEnd"/>
      <w:r w:rsidRPr="000E5DA0">
        <w:t xml:space="preserve"> revolution with kindness; he choked it with butter.</w:t>
      </w:r>
      <w:r>
        <w:t xml:space="preserve"> </w:t>
      </w:r>
      <w:r w:rsidRPr="000E5DA0">
        <w:t>Lula’s Brazil stuck up for Venezuela at international gatherings and danced with it at parties.</w:t>
      </w:r>
      <w:r>
        <w:t xml:space="preserve"> </w:t>
      </w:r>
      <w:r w:rsidRPr="000E5DA0">
        <w:t xml:space="preserve">But all the while, Lula’s Brazil was destroying the political logic of the </w:t>
      </w:r>
      <w:proofErr w:type="spellStart"/>
      <w:r w:rsidRPr="000E5DA0">
        <w:t>Bolivareans</w:t>
      </w:r>
      <w:proofErr w:type="spellEnd"/>
      <w:r w:rsidRPr="000E5DA0">
        <w:t xml:space="preserve"> by demonstrating that a pluralistic democracy integrated into the global market can do more for the poor than incompetent populist blowhards.</w:t>
      </w:r>
      <w:r>
        <w:t xml:space="preserve"> </w:t>
      </w:r>
      <w:r w:rsidRPr="000E5DA0">
        <w:t>Chavez talked; Lula delivered, giving Brazilians (and especially the poor) rising living standards while enhancing rather than reducing their civil liberties.</w:t>
      </w:r>
      <w:r>
        <w:t xml:space="preserve"> </w:t>
      </w:r>
      <w:r w:rsidRPr="000E5DA0">
        <w:t>Thanks to Lula,</w:t>
      </w:r>
      <w:r w:rsidRPr="00BD39D4">
        <w:rPr>
          <w:rStyle w:val="StyleBoldUnderline"/>
        </w:rPr>
        <w:t xml:space="preserve"> Chavez looks more like a survival from a bygone era than like the cutting edge of Latin America’s future.</w:t>
      </w:r>
    </w:p>
    <w:p w:rsidR="00D61BD1" w:rsidRDefault="00D61BD1" w:rsidP="00D61BD1">
      <w:pPr>
        <w:rPr>
          <w:rStyle w:val="StyleBoldUnderline"/>
        </w:rPr>
      </w:pPr>
    </w:p>
    <w:p w:rsidR="00D61BD1" w:rsidRPr="00254B95" w:rsidRDefault="00D61BD1" w:rsidP="00D61BD1">
      <w:pPr>
        <w:pStyle w:val="Heading4"/>
      </w:pPr>
      <w:r w:rsidRPr="00254B95">
        <w:t>US- Brazil relations strong, The Forum and other meetings list common efforts</w:t>
      </w:r>
    </w:p>
    <w:p w:rsidR="00D61BD1" w:rsidRDefault="00D61BD1" w:rsidP="00D61BD1">
      <w:r w:rsidRPr="00914087">
        <w:rPr>
          <w:rStyle w:val="StyleStyleBold12pt"/>
        </w:rPr>
        <w:t>DOC, 3/25</w:t>
      </w:r>
      <w:r>
        <w:t xml:space="preserve">. </w:t>
      </w:r>
      <w:proofErr w:type="gramStart"/>
      <w:r>
        <w:t>The United States Department of Commerce (“</w:t>
      </w:r>
      <w:r w:rsidRPr="00195575">
        <w:t>Building on the Strength of U.S.-Brazil Economic Relationship</w:t>
      </w:r>
      <w:r>
        <w:t>.”</w:t>
      </w:r>
      <w:proofErr w:type="gramEnd"/>
      <w:r>
        <w:t xml:space="preserve"> 7/6/13. </w:t>
      </w:r>
      <w:hyperlink r:id="rId25" w:history="1">
        <w:r w:rsidRPr="003F676E">
          <w:rPr>
            <w:rStyle w:val="Hyperlink"/>
          </w:rPr>
          <w:t>http://www.commerce.gov/blog/2013/03/25/building-strength-us-brazil-economic-relationship</w:t>
        </w:r>
      </w:hyperlink>
      <w:r>
        <w:t>. KJ)</w:t>
      </w:r>
    </w:p>
    <w:p w:rsidR="00D61BD1" w:rsidRDefault="00D61BD1" w:rsidP="00D61BD1">
      <w:r w:rsidRPr="00621475">
        <w:rPr>
          <w:rStyle w:val="StyleBoldUnderline"/>
        </w:rPr>
        <w:lastRenderedPageBreak/>
        <w:t>The U.S.-Brazil CEO Forum was created in 2007 to bring private sector leaders from both countries together to develop joint recommendations on how to deepen our commercial ties, and to present those recommendations to the U.S. and Brazilian governments</w:t>
      </w:r>
      <w:r>
        <w:t xml:space="preserve">. </w:t>
      </w:r>
      <w:r w:rsidRPr="00621475">
        <w:rPr>
          <w:rStyle w:val="StyleBoldUnderline"/>
        </w:rPr>
        <w:t>The Forum has identified five areas as priorities: tax and trade issues; education and innovation; infrastructure; energy; and aviation</w:t>
      </w:r>
      <w:r>
        <w:t>.</w:t>
      </w:r>
      <w:r w:rsidRPr="00195575">
        <w:rPr>
          <w:sz w:val="12"/>
        </w:rPr>
        <w:t xml:space="preserve">¶ </w:t>
      </w:r>
      <w:r>
        <w:t xml:space="preserve">Deputy Secretary Blank served as the U.S. Government’s co-chair for the CEO Forum along with Michael </w:t>
      </w:r>
      <w:proofErr w:type="spellStart"/>
      <w:r>
        <w:t>Froman</w:t>
      </w:r>
      <w:proofErr w:type="spellEnd"/>
      <w:r>
        <w:t xml:space="preserve">, the Deputy National Security Advisor for International Economic Affairs at the White House. They were joined by their Brazilian co-chairs, Minister of Development, Industry, and Foreign Trade Fernando Pimentel and Presidential Chief of Staff </w:t>
      </w:r>
      <w:proofErr w:type="spellStart"/>
      <w:r>
        <w:t>Gleisi</w:t>
      </w:r>
      <w:proofErr w:type="spellEnd"/>
      <w:r>
        <w:t xml:space="preserve"> Hoffman. </w:t>
      </w:r>
      <w:r w:rsidRPr="00195575">
        <w:rPr>
          <w:sz w:val="12"/>
        </w:rPr>
        <w:t xml:space="preserve">¶ </w:t>
      </w:r>
      <w:proofErr w:type="gramStart"/>
      <w:r w:rsidRPr="00621475">
        <w:rPr>
          <w:rStyle w:val="StyleBoldUnderline"/>
        </w:rPr>
        <w:t>The</w:t>
      </w:r>
      <w:proofErr w:type="gramEnd"/>
      <w:r w:rsidRPr="00621475">
        <w:rPr>
          <w:rStyle w:val="StyleBoldUnderline"/>
        </w:rPr>
        <w:t xml:space="preserve"> meeting</w:t>
      </w:r>
      <w:r>
        <w:t xml:space="preserve"> was led by about 20 CEOs from both countries, whose </w:t>
      </w:r>
      <w:r w:rsidRPr="00621475">
        <w:rPr>
          <w:rStyle w:val="StyleBoldUnderline"/>
        </w:rPr>
        <w:t>priorities for improving the economic and commercial relationship between Brazil and the U.S. set the agenda for the meeting</w:t>
      </w:r>
      <w:r>
        <w:t xml:space="preserve">. As one of the U.S. Government’s co-chairs, Deputy Secretary Blank gave an update to the members of the CEO Forum on the progress that the two governments made to implement the recommendations that the CEOs made at their previous meeting last year. </w:t>
      </w:r>
      <w:r w:rsidRPr="00914087">
        <w:rPr>
          <w:rStyle w:val="StyleBoldUnderline"/>
        </w:rPr>
        <w:t>The CEOs then led the main discussion and came up with several new recommendations</w:t>
      </w:r>
      <w:r>
        <w:t xml:space="preserve"> that will be formally released in the coming weeks, including:</w:t>
      </w:r>
      <w:r w:rsidRPr="00104FA6">
        <w:rPr>
          <w:sz w:val="12"/>
        </w:rPr>
        <w:t xml:space="preserve">¶ </w:t>
      </w:r>
      <w:r>
        <w:t>•Calling upon the governments to take advantage of the momentum from the recently-approved Tax Information Exchange Agreement (TIEA) to take on additional tax issues that could eventually pave the way for a Bilateral Tax Treaty.</w:t>
      </w:r>
      <w:r w:rsidRPr="00104FA6">
        <w:rPr>
          <w:sz w:val="12"/>
        </w:rPr>
        <w:t xml:space="preserve">¶ </w:t>
      </w:r>
      <w:r>
        <w:t>•Continuing to make progress on Brazil’s participation in the Global Entry Program, making it easier for Brazilians traveling to the United States on business to get through immigration at U.S. airports.</w:t>
      </w:r>
      <w:r w:rsidRPr="00104FA6">
        <w:rPr>
          <w:sz w:val="12"/>
        </w:rPr>
        <w:t xml:space="preserve">¶ </w:t>
      </w:r>
      <w:r>
        <w:t>•</w:t>
      </w:r>
      <w:r w:rsidRPr="00914087">
        <w:rPr>
          <w:rStyle w:val="StyleBoldUnderline"/>
        </w:rPr>
        <w:t>Continuing efforts to increase cooperation in the area of infrastructure and take advantage of the U.S. infrastructure trade mission</w:t>
      </w:r>
      <w:r>
        <w:t xml:space="preserve">, scheduled for May, </w:t>
      </w:r>
      <w:r w:rsidRPr="00914087">
        <w:rPr>
          <w:rStyle w:val="StyleBoldUnderline"/>
        </w:rPr>
        <w:t>to create opportunities for U.S. and Brazilian companies to partner on infrastructure improvements</w:t>
      </w:r>
      <w:r>
        <w:t>.</w:t>
      </w:r>
      <w:r w:rsidRPr="00104FA6">
        <w:rPr>
          <w:sz w:val="12"/>
        </w:rPr>
        <w:t xml:space="preserve">¶ </w:t>
      </w:r>
      <w:r>
        <w:t>•</w:t>
      </w:r>
      <w:r w:rsidRPr="00914087">
        <w:rPr>
          <w:rStyle w:val="StyleBoldUnderline"/>
        </w:rPr>
        <w:t>Continuing to cooperate on education and workforce development issues by supporting programs like President Obama’s “100,000 Strong in the Americas” initiative and Brazil’s “Scientific Mobility Program</w:t>
      </w:r>
      <w:r>
        <w:t>.”</w:t>
      </w:r>
      <w:r w:rsidRPr="00104FA6">
        <w:rPr>
          <w:sz w:val="12"/>
        </w:rPr>
        <w:t xml:space="preserve">¶ </w:t>
      </w:r>
      <w:r>
        <w:t>•Building upon the work of the Strategic Energy Dialogue and involve the private sector in energy infrastructure and policy discussions.</w:t>
      </w:r>
      <w:r w:rsidRPr="00104FA6">
        <w:rPr>
          <w:sz w:val="12"/>
        </w:rPr>
        <w:t xml:space="preserve">¶ </w:t>
      </w:r>
      <w:r>
        <w:t>•</w:t>
      </w:r>
      <w:r w:rsidRPr="00914087">
        <w:rPr>
          <w:rStyle w:val="StyleBoldUnderline"/>
        </w:rPr>
        <w:t xml:space="preserve">Building on cooperation between the U.S. Patent and Trademark Office (USPTO) and Brazil’s National Institute of Industrial Property (INPI) to engage in more formal </w:t>
      </w:r>
      <w:proofErr w:type="spellStart"/>
      <w:r w:rsidRPr="00914087">
        <w:rPr>
          <w:rStyle w:val="StyleBoldUnderline"/>
        </w:rPr>
        <w:t>worksharing</w:t>
      </w:r>
      <w:proofErr w:type="spellEnd"/>
      <w:r w:rsidRPr="00914087">
        <w:rPr>
          <w:rStyle w:val="StyleBoldUnderline"/>
        </w:rPr>
        <w:t xml:space="preserve"> efforts to support innovation.</w:t>
      </w:r>
      <w:r w:rsidRPr="00104FA6">
        <w:rPr>
          <w:sz w:val="12"/>
        </w:rPr>
        <w:t xml:space="preserve">¶ </w:t>
      </w:r>
      <w:r>
        <w:t>•</w:t>
      </w:r>
      <w:r w:rsidRPr="00914087">
        <w:rPr>
          <w:rStyle w:val="StyleBoldUnderline"/>
        </w:rPr>
        <w:t>Continuing work begun under the Aviation Partnership Agreement to advance aviation cooperation and use the Aviation Partnership as a model for other sectors</w:t>
      </w:r>
      <w:r>
        <w:t>.</w:t>
      </w:r>
      <w:r w:rsidRPr="00104FA6">
        <w:rPr>
          <w:sz w:val="12"/>
        </w:rPr>
        <w:t xml:space="preserve">¶ </w:t>
      </w:r>
      <w:r>
        <w:t xml:space="preserve">In Rio de Janeiro, Deputy </w:t>
      </w:r>
      <w:r w:rsidRPr="00914087">
        <w:rPr>
          <w:rStyle w:val="StyleBoldUnderline"/>
        </w:rPr>
        <w:t>Secretary Blank</w:t>
      </w:r>
      <w:r>
        <w:t xml:space="preserve"> met with more business leaders and also delivered remarks at a Columbia University event focused on innovation and economic development which was part of the launch of the university’s new Global Center in that city. She </w:t>
      </w:r>
      <w:r w:rsidRPr="00914087">
        <w:rPr>
          <w:rStyle w:val="StyleBoldUnderline"/>
        </w:rPr>
        <w:t xml:space="preserve">emphasized the importance of U.S.-Brazil collaboration in areas such as infrastructure development, clean energy, student exchanges, and more. Finally, she announced that U.S.-Brazil partnerships would continue to grow in the near future due to a high-level, infrastructure-focused trade mission to Brazil </w:t>
      </w:r>
      <w:r>
        <w:t>– as well as Colombia and Panama – that will take place in mid-May.</w:t>
      </w:r>
    </w:p>
    <w:p w:rsidR="00D61BD1" w:rsidRDefault="00D61BD1" w:rsidP="00D61BD1">
      <w:pPr>
        <w:pStyle w:val="Heading4"/>
        <w:rPr>
          <w:b w:val="0"/>
          <w:bCs w:val="0"/>
        </w:rPr>
      </w:pPr>
      <w:r w:rsidRPr="00D61BD1">
        <w:rPr>
          <w:bCs w:val="0"/>
        </w:rPr>
        <w:t>Biden’s visit to Brazil has set the stage for US Brazil interaction.</w:t>
      </w:r>
      <w:r w:rsidRPr="00D61BD1">
        <w:rPr>
          <w:bCs w:val="0"/>
        </w:rPr>
        <w:br/>
        <w:t>CFR 13</w:t>
      </w:r>
      <w:r>
        <w:rPr>
          <w:b w:val="0"/>
          <w:bCs w:val="0"/>
        </w:rPr>
        <w:t xml:space="preserve"> </w:t>
      </w:r>
      <w:r w:rsidRPr="00D61BD1">
        <w:rPr>
          <w:rStyle w:val="StyleStyleBold12pt"/>
          <w:bCs/>
          <w:sz w:val="20"/>
        </w:rPr>
        <w:t>(</w:t>
      </w:r>
      <w:hyperlink r:id="rId26" w:history="1">
        <w:r w:rsidRPr="00D61BD1">
          <w:rPr>
            <w:rStyle w:val="StyleStyleBold12pt"/>
            <w:bCs/>
            <w:sz w:val="20"/>
          </w:rPr>
          <w:t>Julia E. Sweig</w:t>
        </w:r>
      </w:hyperlink>
      <w:r w:rsidRPr="00D61BD1">
        <w:rPr>
          <w:rStyle w:val="StyleStyleBold12pt"/>
          <w:bCs/>
          <w:sz w:val="20"/>
        </w:rPr>
        <w:t xml:space="preserve">, Nelson and David Rockefeller, Senior Fellow for Latin America Studies and Director for Latin America Studies, The View </w:t>
      </w:r>
      <w:proofErr w:type="gramStart"/>
      <w:r w:rsidRPr="00D61BD1">
        <w:rPr>
          <w:rStyle w:val="StyleStyleBold12pt"/>
          <w:bCs/>
          <w:sz w:val="20"/>
        </w:rPr>
        <w:t>Toward</w:t>
      </w:r>
      <w:proofErr w:type="gramEnd"/>
      <w:r w:rsidRPr="00D61BD1">
        <w:rPr>
          <w:rStyle w:val="StyleStyleBold12pt"/>
          <w:bCs/>
          <w:sz w:val="20"/>
        </w:rPr>
        <w:t xml:space="preserve"> Closer U.S.-Brazil Relations, May 22, 2013, </w:t>
      </w:r>
      <w:hyperlink r:id="rId27" w:history="1">
        <w:r w:rsidRPr="00D61BD1">
          <w:rPr>
            <w:rStyle w:val="StyleStyleBold12pt"/>
            <w:bCs/>
            <w:sz w:val="20"/>
          </w:rPr>
          <w:t>http://www.cfr.org/brazil/view-toward-closer-us-brazil-relations/p30757</w:t>
        </w:r>
      </w:hyperlink>
      <w:r w:rsidRPr="00D61BD1">
        <w:rPr>
          <w:rStyle w:val="StyleStyleBold12pt"/>
          <w:bCs/>
          <w:sz w:val="20"/>
        </w:rPr>
        <w:t>, DAG)</w:t>
      </w:r>
      <w:r>
        <w:rPr>
          <w:rStyle w:val="StyleStyleBold12pt"/>
          <w:b/>
          <w:bCs/>
        </w:rPr>
        <w:tab/>
      </w:r>
    </w:p>
    <w:p w:rsidR="00D61BD1" w:rsidRDefault="00D61BD1" w:rsidP="00D61BD1">
      <w:pPr>
        <w:rPr>
          <w:rStyle w:val="StyleBoldUnderline"/>
          <w:b w:val="0"/>
          <w:bCs w:val="0"/>
        </w:rPr>
      </w:pPr>
      <w:r>
        <w:t>Vice President Joe Biden will visit Brazil, Colombia, and Trinidad and Tobago next week. Don't assume this American vice president is merely ceremonial: he has a significant domestic portfolio including immigration, guns, and the budget. Nor is his visit one of those bloated good will trips meant to dole out patronage or shore up support for some American foreign venture. Rather, it seems the Obama administration has decided to try and seize a huge, and to date largely missed opportunity related to jobs, energy, and prosperity in Latin America.</w:t>
      </w:r>
      <w:r>
        <w:rPr>
          <w:sz w:val="12"/>
        </w:rPr>
        <w:t xml:space="preserve">¶ </w:t>
      </w:r>
      <w:r>
        <w:t>Why the sudden awakening? Immigration reform, the President's top legislative priority this year, and a political must for both parties, has alerted the White House to the potential foreign policy benefit in Latin America, and not just Mexico, of solving a major domestic problem. In fact, the White House and the American public's disposition to deal with once untouchable domestic politics around immigration, guns, energy, marijuana legalization, and maybe even Cuba, open the door for potential convergence with Latin America. And provide a chance to get beyond the usual ideological battles that too often sap diplomatic energy and patience.</w:t>
      </w:r>
      <w:r>
        <w:rPr>
          <w:sz w:val="12"/>
        </w:rPr>
        <w:t xml:space="preserve">¶ </w:t>
      </w:r>
      <w:r>
        <w:rPr>
          <w:rStyle w:val="StyleBoldUnderline"/>
        </w:rPr>
        <w:t xml:space="preserve">Biden arrives in Brazil five months before President </w:t>
      </w:r>
      <w:proofErr w:type="spellStart"/>
      <w:r>
        <w:rPr>
          <w:rStyle w:val="StyleBoldUnderline"/>
        </w:rPr>
        <w:t>Rousseff's</w:t>
      </w:r>
      <w:proofErr w:type="spellEnd"/>
      <w:r>
        <w:rPr>
          <w:rStyle w:val="StyleBoldUnderline"/>
        </w:rPr>
        <w:t xml:space="preserve"> state visit to the United States and ten years since President Bush and President Lula convened their cabinets for a joint ministerial meeting, their recognition of the strategic potential for the two democracies and their economies. </w:t>
      </w:r>
      <w:r>
        <w:t xml:space="preserve">Since then, dozens, if not hundreds, of ministerial and sub-ministerial meetings have followed. And we have stitched together dozens of inter-governmental dialogues, initiatives, defense, business, scientific, and educational exchanges. Yet </w:t>
      </w:r>
      <w:r>
        <w:rPr>
          <w:rStyle w:val="StyleBoldUnderline"/>
        </w:rPr>
        <w:t xml:space="preserve">there is still something missing between the two powers—call it a lack of ambition.¶ So let me resurrect two big ideas that Vice Presidents Biden and </w:t>
      </w:r>
      <w:proofErr w:type="spellStart"/>
      <w:r>
        <w:rPr>
          <w:rStyle w:val="StyleBoldUnderline"/>
        </w:rPr>
        <w:t>Temer</w:t>
      </w:r>
      <w:proofErr w:type="spellEnd"/>
      <w:r>
        <w:rPr>
          <w:rStyle w:val="StyleBoldUnderline"/>
        </w:rPr>
        <w:t xml:space="preserve"> and Presidents Obama and </w:t>
      </w:r>
      <w:proofErr w:type="spellStart"/>
      <w:r>
        <w:rPr>
          <w:rStyle w:val="StyleBoldUnderline"/>
        </w:rPr>
        <w:t>Rousseff</w:t>
      </w:r>
      <w:proofErr w:type="spellEnd"/>
      <w:r>
        <w:rPr>
          <w:rStyle w:val="StyleBoldUnderline"/>
        </w:rPr>
        <w:t xml:space="preserve"> might finally embrace.</w:t>
      </w:r>
      <w:r>
        <w:rPr>
          <w:sz w:val="12"/>
        </w:rPr>
        <w:t xml:space="preserve">¶ </w:t>
      </w:r>
      <w:r>
        <w:t xml:space="preserve">The first idea is harder for Brasilia. </w:t>
      </w:r>
      <w:r>
        <w:rPr>
          <w:rStyle w:val="StyleBoldUnderline"/>
        </w:rPr>
        <w:t xml:space="preserve">Brazil </w:t>
      </w:r>
      <w:r>
        <w:rPr>
          <w:rStyle w:val="StyleBoldUnderline"/>
        </w:rPr>
        <w:lastRenderedPageBreak/>
        <w:t>and the United States both need middle class jobs, economic growth, and a China strategy. The benefits to both countries of economic cooperation, beyond investment and double taxation treaties, are clear: it is time to trade (more) freely and I don't mean waiting for Roberto Acevedo and the WTO to make that happen. Perhaps it's politically incorrect to think this big, but Brazil has enough social protections in place to become more open.</w:t>
      </w:r>
      <w:r>
        <w:rPr>
          <w:sz w:val="12"/>
        </w:rPr>
        <w:t xml:space="preserve">¶ </w:t>
      </w:r>
      <w:proofErr w:type="gramStart"/>
      <w:r>
        <w:t>The</w:t>
      </w:r>
      <w:proofErr w:type="gramEnd"/>
      <w:r>
        <w:t xml:space="preserve"> second idea is harder for Washington. The time has come—next week or in October—to drop the verbal caveats and unequivocally support Brazil (as India) for a seat on a reformed UN Security Council. </w:t>
      </w:r>
      <w:r>
        <w:rPr>
          <w:rStyle w:val="StyleBoldUnderline"/>
        </w:rPr>
        <w:t>Brazil is peaceful, non-nuclear, democratic, experienced in peacekeeping, and voices the rather widely held view that military answers to security threats</w:t>
      </w:r>
      <w:r>
        <w:t>—see Syria, Iran, Iraq—need not become the reflexive universal default.</w:t>
      </w:r>
      <w:r>
        <w:rPr>
          <w:sz w:val="12"/>
        </w:rPr>
        <w:t xml:space="preserve">¶ </w:t>
      </w:r>
      <w:r>
        <w:t xml:space="preserve">Both ideas require upending the conventional wisdom of their respective bureaucratic and political classes, </w:t>
      </w:r>
      <w:r>
        <w:rPr>
          <w:rStyle w:val="StyleBoldUnderline"/>
        </w:rPr>
        <w:t xml:space="preserve">but both stand to radically unlock a seemingly </w:t>
      </w:r>
      <w:proofErr w:type="spellStart"/>
      <w:r>
        <w:rPr>
          <w:rStyle w:val="StyleBoldUnderline"/>
        </w:rPr>
        <w:t>perennial,yet</w:t>
      </w:r>
      <w:proofErr w:type="spellEnd"/>
      <w:r>
        <w:rPr>
          <w:rStyle w:val="StyleBoldUnderline"/>
        </w:rPr>
        <w:t xml:space="preserve"> unrealized potential. Perhaps Biden's visit next week will set the stage.</w:t>
      </w:r>
    </w:p>
    <w:p w:rsidR="00D61BD1" w:rsidRDefault="00D61BD1" w:rsidP="00D61BD1">
      <w:pPr>
        <w:rPr>
          <w:rStyle w:val="StyleBoldUnderline"/>
        </w:rPr>
      </w:pPr>
    </w:p>
    <w:p w:rsidR="00432830" w:rsidRDefault="00D61BD1" w:rsidP="00D61BD1">
      <w:pPr>
        <w:pStyle w:val="Heading3"/>
        <w:rPr>
          <w:rStyle w:val="StyleStyleBold12pt"/>
          <w:b/>
        </w:rPr>
      </w:pPr>
      <w:r>
        <w:rPr>
          <w:rStyle w:val="StyleStyleBold12pt"/>
          <w:b/>
        </w:rPr>
        <w:lastRenderedPageBreak/>
        <w:t>UQ-Terror/military cooperation</w:t>
      </w:r>
    </w:p>
    <w:p w:rsidR="003B62BC" w:rsidRPr="00432830" w:rsidRDefault="003B62BC" w:rsidP="000A6705">
      <w:pPr>
        <w:pStyle w:val="Heading4"/>
        <w:rPr>
          <w:rStyle w:val="StyleStyleBold12pt"/>
          <w:b/>
        </w:rPr>
      </w:pPr>
      <w:r w:rsidRPr="00432830">
        <w:rPr>
          <w:rStyle w:val="StyleStyleBold12pt"/>
          <w:b/>
        </w:rPr>
        <w:t>The U.S. and Brazil work on anti-terrorism efforts</w:t>
      </w:r>
    </w:p>
    <w:p w:rsidR="003B62BC" w:rsidRDefault="003B62BC" w:rsidP="003B62BC">
      <w:r>
        <w:rPr>
          <w:rStyle w:val="StyleStyleBold12pt"/>
        </w:rPr>
        <w:t>Meyer, Analyst in Latin American Affairs,</w:t>
      </w:r>
      <w:r>
        <w:t xml:space="preserve"> 2/27/</w:t>
      </w:r>
      <w:r>
        <w:rPr>
          <w:rStyle w:val="StyleStyleBold12pt"/>
        </w:rPr>
        <w:t>13</w:t>
      </w:r>
      <w:r>
        <w:t xml:space="preserve"> (Peter Congressional research service: “Brazil-U.S. Relations” </w:t>
      </w:r>
      <w:hyperlink r:id="rId28" w:history="1">
        <w:r>
          <w:rPr>
            <w:rStyle w:val="Hyperlink"/>
          </w:rPr>
          <w:t>http://www.fas.org/sgp/crs/row/RL33456.pdf</w:t>
        </w:r>
      </w:hyperlink>
      <w:r>
        <w:t xml:space="preserve"> Date accessed: 7/6/13</w:t>
      </w:r>
      <w:proofErr w:type="gramStart"/>
      <w:r>
        <w:t>)KG</w:t>
      </w:r>
      <w:proofErr w:type="gramEnd"/>
      <w:r>
        <w:t xml:space="preserve"> </w:t>
      </w:r>
    </w:p>
    <w:p w:rsidR="003B62BC" w:rsidRDefault="003B62BC" w:rsidP="003B62BC">
      <w:r>
        <w:t xml:space="preserve">The Tri-Border Area (TBA) of Argentina, Brazil, and Paraguay has long been used for arms smuggling, money laundering, and other illicit purposes. According to the State Department’s Country Reports on Terrorism, there are no known operational cells of al Qaeda or Hezbollah related groups in the hemisphere; however, </w:t>
      </w:r>
      <w:r>
        <w:rPr>
          <w:rStyle w:val="StyleBoldUnderline"/>
        </w:rPr>
        <w:t>the United States remains concerned that proceeds from legal and illegal goods flowing through the TBA could potentially be diverted to support terrorist groups</w:t>
      </w:r>
      <w:r>
        <w:t xml:space="preserve">.94 In December 2010, the U.S. Treasury Department sanctioned Hezbollah’s chief representative in South America, Bilal Mohsen </w:t>
      </w:r>
      <w:proofErr w:type="spellStart"/>
      <w:r>
        <w:t>Wehbe</w:t>
      </w:r>
      <w:proofErr w:type="spellEnd"/>
      <w:r>
        <w:t xml:space="preserve">, for transferring funds collected in Brazil to Hezbollah in Lebanon. According to the Treasury Department, </w:t>
      </w:r>
      <w:proofErr w:type="spellStart"/>
      <w:r>
        <w:t>Wehbe</w:t>
      </w:r>
      <w:proofErr w:type="spellEnd"/>
      <w:r>
        <w:t xml:space="preserve"> and an associate raised more than $500,000 from Lebanese businessmen in the TBA following the 2006 conflict between Israel and Hezbollah. </w:t>
      </w:r>
      <w:proofErr w:type="spellStart"/>
      <w:r>
        <w:t>Wehbe</w:t>
      </w:r>
      <w:proofErr w:type="spellEnd"/>
      <w:r>
        <w:t xml:space="preserve"> also reportedly has overseen Hezbollah’s counterintelligence activity in the TBA and has worked for the office of Iranian Supreme Leader Ayatollah Ali Khamene'i.95</w:t>
      </w:r>
      <w:r>
        <w:rPr>
          <w:rStyle w:val="StyleBoldUnderline"/>
        </w:rPr>
        <w:t xml:space="preserve"> The U.S. government has worked with Brazil to </w:t>
      </w:r>
      <w:r>
        <w:t xml:space="preserve">address concerns about the TBA and </w:t>
      </w:r>
      <w:r>
        <w:rPr>
          <w:rStyle w:val="StyleBoldUnderline"/>
        </w:rPr>
        <w:t>strengthen the country’s counterterrorism capabilities</w:t>
      </w:r>
      <w:r>
        <w:t xml:space="preserve">. The countries of the TBA and the United States created the “3+1 Group on Tri-Border Area Security” in 2002, and the group built a Joint Intelligence Center to combat trans-border criminal organizations in 2007. Within Brazil, the United States has supported efforts to implement the Container Security Initiative (CSI) at the port of Santos, and U.S. authorities are currently training Brazilian airline employees to identify fraudulent documents. </w:t>
      </w:r>
      <w:r>
        <w:rPr>
          <w:rStyle w:val="StyleBoldUnderline"/>
        </w:rPr>
        <w:t>The State Department’s Country Reports on Terrorism for 2011 commends the Brazilian government for its continued support of counterterrorism-related activities, including investigating potential terrorism financing, document forgery networks, and other illicit activity</w:t>
      </w:r>
      <w:r>
        <w:t xml:space="preserve">.96 Brazil has yet to adopt legislation, however, to make terrorism and terrorism financing autonomous offenses. Like many other Latin American nations, Brazil has been reluctant to adopt specific antiterrorism legislation as a result of the difficulty of defining terrorism in a way that does not include the actions of social movements and other groups whose actions of political dissent were condemned as terrorism by repressive military regimes in the past.97 Nevertheless, some </w:t>
      </w:r>
      <w:r>
        <w:rPr>
          <w:rStyle w:val="StyleBoldUnderline"/>
        </w:rPr>
        <w:t>Brazilian officials have pushed for antiterrorism legislation, asserting that the country will face new threats</w:t>
      </w:r>
      <w:r>
        <w:t xml:space="preserve"> as a result of hosting the 2014 World Cup and the 2016 Olympics.</w:t>
      </w:r>
    </w:p>
    <w:p w:rsidR="003B62BC" w:rsidRDefault="003B62BC" w:rsidP="000A6705">
      <w:pPr>
        <w:pStyle w:val="Heading4"/>
      </w:pPr>
      <w:r>
        <w:t>Brazil and U.S. work together militarily</w:t>
      </w:r>
    </w:p>
    <w:p w:rsidR="003B62BC" w:rsidRDefault="003B62BC" w:rsidP="003B62BC">
      <w:r>
        <w:rPr>
          <w:rStyle w:val="StyleStyleBold12pt"/>
        </w:rPr>
        <w:t>Meyer, Analyst in Latin American Affairs,</w:t>
      </w:r>
      <w:r>
        <w:t xml:space="preserve"> 2/27/</w:t>
      </w:r>
      <w:r>
        <w:rPr>
          <w:rStyle w:val="StyleStyleBold12pt"/>
        </w:rPr>
        <w:t>13</w:t>
      </w:r>
      <w:r>
        <w:t xml:space="preserve"> (Peter Congressional Research service: “Brazil-U.S. Relations” </w:t>
      </w:r>
      <w:hyperlink r:id="rId29" w:history="1">
        <w:r>
          <w:rPr>
            <w:rStyle w:val="Hyperlink"/>
          </w:rPr>
          <w:t>http://www.fas.org/sgp/crs/row/RL33456.pdf</w:t>
        </w:r>
      </w:hyperlink>
      <w:r>
        <w:t xml:space="preserve"> Date accessed: 7/6/13</w:t>
      </w:r>
      <w:proofErr w:type="gramStart"/>
      <w:r>
        <w:t>)KG</w:t>
      </w:r>
      <w:proofErr w:type="gramEnd"/>
      <w:r>
        <w:t xml:space="preserve"> </w:t>
      </w:r>
    </w:p>
    <w:p w:rsidR="003B62BC" w:rsidRDefault="003B62BC" w:rsidP="003B62BC">
      <w:r>
        <w:rPr>
          <w:rStyle w:val="StyleBoldUnderline"/>
        </w:rPr>
        <w:t>According to the U.S. Department of Defense</w:t>
      </w:r>
      <w:r>
        <w:t xml:space="preserve">, </w:t>
      </w:r>
      <w:r>
        <w:rPr>
          <w:rStyle w:val="StyleBoldUnderline"/>
        </w:rPr>
        <w:t>cooperation with Brazil’s Ministry of Defense and the Brazilian military is closer today than it has been at any point in over 30 years. The U.S. and Brazilian militaries have worked together closely</w:t>
      </w:r>
      <w:r>
        <w:t xml:space="preserve"> in Haiti, where Brazil commands the U.N. Stabilization Mission (MINUSTAH). Joint efforts in the aftermath of Haiti’s January 2010 earthquake were the largest combined operations of U.S. and Brazilian military forces since World War II. In </w:t>
      </w:r>
      <w:r>
        <w:rPr>
          <w:rStyle w:val="StyleBoldUnderline"/>
        </w:rPr>
        <w:t xml:space="preserve">April 2010, the United States and Brazil signed a Defense Cooperation Agreement designed to promote cooperation in areas such as research and development, technology security, and acquisition of defense products and services. This was followed by a General Security of Military Information Agreement, signed in November 2010, which is designed to facilitate the sharing of classified defense and military information. In an effort to elevate bilateral defense ties, President </w:t>
      </w:r>
      <w:proofErr w:type="spellStart"/>
      <w:r>
        <w:rPr>
          <w:rStyle w:val="StyleBoldUnderline"/>
        </w:rPr>
        <w:t>Rousseff</w:t>
      </w:r>
      <w:proofErr w:type="spellEnd"/>
      <w:r>
        <w:rPr>
          <w:rStyle w:val="StyleBoldUnderline"/>
        </w:rPr>
        <w:t xml:space="preserve"> joined with President Obama in April 2012 to launch a presidential-level Defense Cooperation Dialogue</w:t>
      </w:r>
      <w:r>
        <w:t xml:space="preserve">. Additional areas of defense cooperation include information exchanges, combined military training, and joint military exercises.99 </w:t>
      </w:r>
      <w:r>
        <w:rPr>
          <w:rStyle w:val="StyleBoldUnderline"/>
        </w:rPr>
        <w:t xml:space="preserve">Two pending defense procurement deals could impact future military ties between the United States and Brazil. The Brazilian air force intends to purchase </w:t>
      </w:r>
      <w:r>
        <w:t xml:space="preserve">36 </w:t>
      </w:r>
      <w:r>
        <w:rPr>
          <w:rStyle w:val="StyleBoldUnderline"/>
        </w:rPr>
        <w:t>new fighter jets</w:t>
      </w:r>
      <w:r>
        <w:t xml:space="preserve">, and the Boeing F/A-18 Super Hornet is one of three finalists along with the Saab JAS-39 </w:t>
      </w:r>
      <w:proofErr w:type="spellStart"/>
      <w:r>
        <w:t>Gripen</w:t>
      </w:r>
      <w:proofErr w:type="spellEnd"/>
      <w:r>
        <w:t xml:space="preserve"> of Sweden and the </w:t>
      </w:r>
      <w:proofErr w:type="spellStart"/>
      <w:r>
        <w:t>Dassault</w:t>
      </w:r>
      <w:proofErr w:type="spellEnd"/>
      <w:r>
        <w:t xml:space="preserve"> </w:t>
      </w:r>
      <w:proofErr w:type="spellStart"/>
      <w:r>
        <w:t>Rafale</w:t>
      </w:r>
      <w:proofErr w:type="spellEnd"/>
      <w:r>
        <w:t xml:space="preserve"> of France. </w:t>
      </w:r>
      <w:r>
        <w:rPr>
          <w:rStyle w:val="StyleBoldUnderline"/>
        </w:rPr>
        <w:t>Brazil’s National Defense Strategy places significant emphasis on building the country’s domestic defense industry, and technology transfer is reportedly a top consideration in the fighter deal. According to U.S. officials, the technology transfer package the United States has offered is unprecedented in the U.S.-Brazil relationship and is the same type of package that the United States provides its closest partners in the North Atlantic Treaty Organization</w:t>
      </w:r>
      <w:r>
        <w:t xml:space="preserve"> (NATO).</w:t>
      </w:r>
    </w:p>
    <w:p w:rsidR="003B62BC" w:rsidRDefault="003B62BC" w:rsidP="003B62BC"/>
    <w:p w:rsidR="00D61BD1" w:rsidRPr="006A2193" w:rsidRDefault="00D61BD1" w:rsidP="00D61BD1">
      <w:pPr>
        <w:pStyle w:val="Heading3"/>
        <w:rPr>
          <w:rStyle w:val="StyleStyleBold12pt"/>
          <w:b/>
        </w:rPr>
      </w:pPr>
      <w:r w:rsidRPr="006A2193">
        <w:rPr>
          <w:rStyle w:val="StyleStyleBold12pt"/>
          <w:b/>
        </w:rPr>
        <w:lastRenderedPageBreak/>
        <w:t>UQ-Offshore Drilling</w:t>
      </w:r>
    </w:p>
    <w:p w:rsidR="003B62BC" w:rsidRPr="006A2193" w:rsidRDefault="003B62BC" w:rsidP="000A6705">
      <w:pPr>
        <w:pStyle w:val="Heading4"/>
        <w:rPr>
          <w:rStyle w:val="StyleStyleBold12pt"/>
          <w:b/>
        </w:rPr>
      </w:pPr>
      <w:r w:rsidRPr="006A2193">
        <w:rPr>
          <w:rStyle w:val="StyleStyleBold12pt"/>
          <w:b/>
        </w:rPr>
        <w:t>U.S. and Brazil work together to make offshore drilling safe</w:t>
      </w:r>
    </w:p>
    <w:p w:rsidR="003B62BC" w:rsidRDefault="003B62BC" w:rsidP="003B62BC">
      <w:r>
        <w:rPr>
          <w:rStyle w:val="StyleStyleBold12pt"/>
        </w:rPr>
        <w:t>Meyer, Analyst in Latin American Affairs,</w:t>
      </w:r>
      <w:r>
        <w:t xml:space="preserve"> 2/27/</w:t>
      </w:r>
      <w:r>
        <w:rPr>
          <w:rStyle w:val="StyleStyleBold12pt"/>
        </w:rPr>
        <w:t>13</w:t>
      </w:r>
      <w:r>
        <w:t xml:space="preserve"> (Peter Congressional research service: “Brazil-U.S. Relations” </w:t>
      </w:r>
      <w:hyperlink r:id="rId30" w:history="1">
        <w:r>
          <w:rPr>
            <w:rStyle w:val="Hyperlink"/>
          </w:rPr>
          <w:t>http://www.fas.org/sgp/crs/row/RL33456.pdf</w:t>
        </w:r>
      </w:hyperlink>
      <w:r>
        <w:t xml:space="preserve"> Date accessed: 7/6/13) KG</w:t>
      </w:r>
    </w:p>
    <w:p w:rsidR="003B62BC" w:rsidRDefault="003B62BC" w:rsidP="003B62BC">
      <w:pPr>
        <w:rPr>
          <w:rStyle w:val="StyleBoldUnderline"/>
        </w:rPr>
      </w:pPr>
      <w:r>
        <w:t xml:space="preserve">In December 2010, </w:t>
      </w:r>
      <w:r>
        <w:rPr>
          <w:rStyle w:val="StyleBoldUnderline"/>
        </w:rPr>
        <w:t xml:space="preserve">the Brazilian Congress approved a new regulatory framework for developing the approximately 70% of </w:t>
      </w:r>
      <w:r>
        <w:t>pre-salt</w:t>
      </w:r>
      <w:r>
        <w:rPr>
          <w:rStyle w:val="StyleBoldUnderline"/>
        </w:rPr>
        <w:t xml:space="preserve"> reserves that have not already been auctioned off</w:t>
      </w:r>
      <w:r>
        <w:t xml:space="preserve">.117 </w:t>
      </w:r>
      <w:r>
        <w:rPr>
          <w:rStyle w:val="StyleBoldUnderline"/>
        </w:rPr>
        <w:t>The new framework is designed to increase the role of the Brazilian government and use the resources to fuel long-term economic and social development</w:t>
      </w:r>
      <w:r>
        <w:t xml:space="preserve">. Among other provisions, the framework establishes state-owned </w:t>
      </w:r>
      <w:proofErr w:type="spellStart"/>
      <w:r>
        <w:t>Petróleo</w:t>
      </w:r>
      <w:proofErr w:type="spellEnd"/>
      <w:r>
        <w:t xml:space="preserve"> </w:t>
      </w:r>
      <w:proofErr w:type="spellStart"/>
      <w:r>
        <w:t>Brasileiro</w:t>
      </w:r>
      <w:proofErr w:type="spellEnd"/>
      <w:r>
        <w:t xml:space="preserve"> S.A. (</w:t>
      </w:r>
      <w:proofErr w:type="spellStart"/>
      <w:r>
        <w:t>Petrobras</w:t>
      </w:r>
      <w:proofErr w:type="spellEnd"/>
      <w:r>
        <w:t xml:space="preserve">) as the sole operator for all new offshore projects; replaces the existing concessionary model with a production sharing regime; guarantees </w:t>
      </w:r>
      <w:proofErr w:type="spellStart"/>
      <w:r>
        <w:t>Petrobras</w:t>
      </w:r>
      <w:proofErr w:type="spellEnd"/>
      <w:r>
        <w:t xml:space="preserve"> a minimum 30% stake in all new joint ventures; creates a new public company—</w:t>
      </w:r>
      <w:proofErr w:type="spellStart"/>
      <w:r>
        <w:t>Petrosal</w:t>
      </w:r>
      <w:proofErr w:type="spellEnd"/>
      <w:r>
        <w:t xml:space="preserve">—to manage the development of the offshore reserves; and creates a new social fund overseen by </w:t>
      </w:r>
      <w:r>
        <w:rPr>
          <w:rStyle w:val="StyleBoldUnderline"/>
        </w:rPr>
        <w:t>the Brazilian Congress to direct offshore revenues toward four key areas: education, infrastructure, science and technology, and poverty reduction.</w:t>
      </w:r>
      <w:r>
        <w:t xml:space="preserve">118 The development of these reserves has been delayed, however, as there is currently considerable debate within the Brazilian Congress regarding the distribution of oil royalties and </w:t>
      </w:r>
      <w:proofErr w:type="spellStart"/>
      <w:r>
        <w:t>Petrobras</w:t>
      </w:r>
      <w:proofErr w:type="spellEnd"/>
      <w:r>
        <w:t xml:space="preserve"> is unable to auction the rights to the fields until a new royalties framework is in place.119</w:t>
      </w:r>
      <w:r>
        <w:rPr>
          <w:rStyle w:val="StyleBoldUnderline"/>
        </w:rPr>
        <w:t xml:space="preserve"> Brazil and the United States are working together under the Strategic Energy Dialogue to foster the safe and efficient development of oil reserves in both countries. Through technical workshops and other activities, government regulators and private industry have exchanged best practices on issues such as spill response, well integrity, subsea containment, the use of dispersants, and national contingency plans. Brazil and the United States have also cooperated on financing</w:t>
      </w:r>
      <w:r>
        <w:t xml:space="preserve">. In April 2009, </w:t>
      </w:r>
      <w:r>
        <w:rPr>
          <w:rStyle w:val="StyleBoldUnderline"/>
        </w:rPr>
        <w:t xml:space="preserve">the Export-Import Bank of the United States offered to consider up to $2 billion in financing for </w:t>
      </w:r>
      <w:proofErr w:type="spellStart"/>
      <w:r>
        <w:rPr>
          <w:rStyle w:val="StyleBoldUnderline"/>
        </w:rPr>
        <w:t>Petrobras</w:t>
      </w:r>
      <w:proofErr w:type="spellEnd"/>
      <w:r>
        <w:rPr>
          <w:rStyle w:val="StyleBoldUnderline"/>
        </w:rPr>
        <w:t xml:space="preserve"> to purchase U.S. goods and services. The Bank has approved $300 million in financing so far, and has told </w:t>
      </w:r>
      <w:proofErr w:type="spellStart"/>
      <w:r>
        <w:rPr>
          <w:rStyle w:val="StyleBoldUnderline"/>
        </w:rPr>
        <w:t>Petrobras</w:t>
      </w:r>
      <w:proofErr w:type="spellEnd"/>
      <w:r>
        <w:rPr>
          <w:rStyle w:val="StyleBoldUnderline"/>
        </w:rPr>
        <w:t xml:space="preserve"> that it would consider increasing its offer above $2 billion if requested.</w:t>
      </w:r>
    </w:p>
    <w:p w:rsidR="003B62BC" w:rsidRDefault="003B62BC" w:rsidP="003B62BC"/>
    <w:p w:rsidR="003B62BC" w:rsidRPr="00F104BF" w:rsidRDefault="003B62BC" w:rsidP="00051F84">
      <w:pPr>
        <w:pStyle w:val="Heading1"/>
      </w:pPr>
      <w:r w:rsidRPr="00F104BF">
        <w:lastRenderedPageBreak/>
        <w:t>BRINK:</w:t>
      </w:r>
    </w:p>
    <w:p w:rsidR="00051F84" w:rsidRDefault="00051F84" w:rsidP="003B62BC">
      <w:pPr>
        <w:rPr>
          <w:rStyle w:val="StyleBoldUnderline"/>
          <w:b w:val="0"/>
          <w:u w:val="none"/>
        </w:rPr>
      </w:pPr>
    </w:p>
    <w:p w:rsidR="003B62BC" w:rsidRPr="00051F84" w:rsidRDefault="006A2193" w:rsidP="00051F84">
      <w:pPr>
        <w:pStyle w:val="Heading4"/>
        <w:rPr>
          <w:rStyle w:val="StyleBoldUnderline"/>
          <w:b/>
          <w:u w:val="none"/>
        </w:rPr>
      </w:pPr>
      <w:r>
        <w:rPr>
          <w:rStyle w:val="StyleBoldUnderline"/>
          <w:b/>
          <w:u w:val="none"/>
        </w:rPr>
        <w:t>R</w:t>
      </w:r>
      <w:r w:rsidR="003B62BC" w:rsidRPr="00051F84">
        <w:rPr>
          <w:rStyle w:val="StyleBoldUnderline"/>
          <w:b/>
          <w:u w:val="none"/>
        </w:rPr>
        <w:t>elations are on the brink—good now but trade disputes or geopolitical tensions could destroy them.</w:t>
      </w:r>
    </w:p>
    <w:p w:rsidR="003B62BC" w:rsidRPr="0074121F" w:rsidRDefault="003B62BC" w:rsidP="003B62BC">
      <w:proofErr w:type="spellStart"/>
      <w:r w:rsidRPr="0074121F">
        <w:rPr>
          <w:rStyle w:val="StyleBoldUnderline"/>
          <w:u w:val="none"/>
        </w:rPr>
        <w:t>Aramayo</w:t>
      </w:r>
      <w:proofErr w:type="spellEnd"/>
      <w:r w:rsidRPr="0074121F">
        <w:rPr>
          <w:rStyle w:val="StyleBoldUnderline"/>
          <w:u w:val="none"/>
        </w:rPr>
        <w:t xml:space="preserve"> and Pereira, 2011</w:t>
      </w:r>
      <w:r w:rsidRPr="0074121F">
        <w:rPr>
          <w:rStyle w:val="StyleBoldUnderline"/>
          <w:b w:val="0"/>
          <w:u w:val="none"/>
        </w:rPr>
        <w:t xml:space="preserve"> (Carlos and Carlos, analysts for Brookings Institution, “Obama’s Visit to Latin America: Redefining US-Brazil Relations”</w:t>
      </w:r>
      <w:proofErr w:type="gramStart"/>
      <w:r w:rsidRPr="0074121F">
        <w:rPr>
          <w:rStyle w:val="StyleBoldUnderline"/>
          <w:b w:val="0"/>
          <w:u w:val="none"/>
        </w:rPr>
        <w:t>,</w:t>
      </w:r>
      <w:proofErr w:type="gramEnd"/>
      <w:r w:rsidRPr="0074121F">
        <w:fldChar w:fldCharType="begin"/>
      </w:r>
      <w:r w:rsidRPr="0074121F">
        <w:instrText xml:space="preserve"> HYPERLINK "http://www.brookings.edu/research/opinions/2011/03/15-brazil-us-aramayo-pereira" </w:instrText>
      </w:r>
      <w:r w:rsidRPr="0074121F">
        <w:fldChar w:fldCharType="separate"/>
      </w:r>
      <w:r w:rsidRPr="0074121F">
        <w:rPr>
          <w:rStyle w:val="Hyperlink"/>
        </w:rPr>
        <w:t>http://www.brookings.edu/research/opinions/2011/03/15-brazil-us-aramayo-pereira</w:t>
      </w:r>
      <w:r w:rsidRPr="0074121F">
        <w:fldChar w:fldCharType="end"/>
      </w:r>
      <w:r w:rsidRPr="0074121F">
        <w:t>, DVO)</w:t>
      </w:r>
    </w:p>
    <w:p w:rsidR="003B62BC" w:rsidRDefault="003B62BC" w:rsidP="003B62BC">
      <w:pPr>
        <w:rPr>
          <w:rStyle w:val="StyleBoldUnderline"/>
        </w:rPr>
      </w:pPr>
    </w:p>
    <w:p w:rsidR="003B62BC" w:rsidRPr="00320174" w:rsidRDefault="003B62BC" w:rsidP="003B62BC">
      <w:pPr>
        <w:rPr>
          <w:rStyle w:val="StyleBoldUnderline"/>
        </w:rPr>
      </w:pPr>
      <w:r w:rsidRPr="00320174">
        <w:rPr>
          <w:rStyle w:val="StyleBoldUnderline"/>
        </w:rPr>
        <w:t xml:space="preserve">With </w:t>
      </w:r>
      <w:r>
        <w:t xml:space="preserve">Brazil’s new president, </w:t>
      </w:r>
      <w:proofErr w:type="spellStart"/>
      <w:r>
        <w:t>Dilma</w:t>
      </w:r>
      <w:proofErr w:type="spellEnd"/>
      <w:r w:rsidRPr="00320174">
        <w:rPr>
          <w:rStyle w:val="StyleBoldUnderline"/>
        </w:rPr>
        <w:t xml:space="preserve"> </w:t>
      </w:r>
      <w:proofErr w:type="spellStart"/>
      <w:r w:rsidRPr="00320174">
        <w:rPr>
          <w:rStyle w:val="StyleBoldUnderline"/>
        </w:rPr>
        <w:t>Rousseff</w:t>
      </w:r>
      <w:proofErr w:type="spellEnd"/>
      <w:r w:rsidRPr="00320174">
        <w:rPr>
          <w:rStyle w:val="StyleBoldUnderline"/>
        </w:rPr>
        <w:t>, there are signs of warmer relations between the two countries. Brazil’s foreign policy is</w:t>
      </w:r>
      <w:r>
        <w:t xml:space="preserve"> now</w:t>
      </w:r>
      <w:r w:rsidRPr="00320174">
        <w:rPr>
          <w:rStyle w:val="StyleBoldUnderline"/>
        </w:rPr>
        <w:t xml:space="preserve"> less ideological and more pragmatic,</w:t>
      </w:r>
      <w:r>
        <w:t xml:space="preserve"> particularly in gaining U.S. support for Brazil to have a permanent seat in the UN Security Council</w:t>
      </w:r>
      <w:r w:rsidRPr="00320174">
        <w:rPr>
          <w:rStyle w:val="StyleBoldUnderline"/>
        </w:rPr>
        <w:t xml:space="preserve">. </w:t>
      </w:r>
      <w:proofErr w:type="spellStart"/>
      <w:r w:rsidRPr="00320174">
        <w:rPr>
          <w:rStyle w:val="StyleBoldUnderline"/>
        </w:rPr>
        <w:t>Rousseff</w:t>
      </w:r>
      <w:proofErr w:type="spellEnd"/>
      <w:r w:rsidRPr="00320174">
        <w:rPr>
          <w:rStyle w:val="StyleBoldUnderline"/>
        </w:rPr>
        <w:t xml:space="preserve"> </w:t>
      </w:r>
      <w:r>
        <w:t>has</w:t>
      </w:r>
      <w:r w:rsidRPr="00320174">
        <w:rPr>
          <w:rStyle w:val="StyleBoldUnderline"/>
        </w:rPr>
        <w:t xml:space="preserve"> made clear that Brazil will abandon its ambiguous stance on human rights issues. Brazil</w:t>
      </w:r>
      <w:r w:rsidRPr="00320174">
        <w:t xml:space="preserve"> h</w:t>
      </w:r>
      <w:r>
        <w:t>as</w:t>
      </w:r>
      <w:r w:rsidRPr="00320174">
        <w:rPr>
          <w:rStyle w:val="StyleBoldUnderline"/>
        </w:rPr>
        <w:t xml:space="preserve"> softened its rhetoric on the Iranian nuclear issue and no longer wants to be part of the negotiations. </w:t>
      </w:r>
      <w:r>
        <w:t>During a recent interview, President</w:t>
      </w:r>
      <w:r w:rsidRPr="00320174">
        <w:rPr>
          <w:rStyle w:val="StyleBoldUnderline"/>
        </w:rPr>
        <w:t xml:space="preserve"> </w:t>
      </w:r>
      <w:proofErr w:type="spellStart"/>
      <w:r w:rsidRPr="00320174">
        <w:rPr>
          <w:rStyle w:val="StyleBoldUnderline"/>
        </w:rPr>
        <w:t>Rousseff</w:t>
      </w:r>
      <w:proofErr w:type="spellEnd"/>
      <w:r w:rsidRPr="00320174">
        <w:rPr>
          <w:rStyle w:val="StyleBoldUnderline"/>
        </w:rPr>
        <w:t xml:space="preserve"> made it clear she wanted t</w:t>
      </w:r>
      <w:r w:rsidR="00BD39D4" w:rsidRPr="00320174">
        <w:rPr>
          <w:rStyle w:val="StyleBoldUnderline"/>
        </w:rPr>
        <w:t>o improve U.S.-Brazilian tie</w:t>
      </w:r>
      <w:r w:rsidR="00BD39D4">
        <w:t>s.</w:t>
      </w:r>
      <w:r w:rsidR="00320174">
        <w:t xml:space="preserve"> </w:t>
      </w:r>
      <w:r>
        <w:t>Brazilian foreign diplomacy has historically advocated for creating a world order that is more welcoming to a diversity of interests. However,</w:t>
      </w:r>
      <w:r w:rsidRPr="00320174">
        <w:rPr>
          <w:rStyle w:val="StyleBoldUnderline"/>
        </w:rPr>
        <w:t xml:space="preserve"> </w:t>
      </w:r>
      <w:proofErr w:type="spellStart"/>
      <w:r w:rsidRPr="00320174">
        <w:rPr>
          <w:rStyle w:val="StyleBoldUnderline"/>
        </w:rPr>
        <w:t>Rousseff</w:t>
      </w:r>
      <w:proofErr w:type="spellEnd"/>
      <w:r w:rsidRPr="00320174">
        <w:rPr>
          <w:rStyle w:val="StyleBoldUnderline"/>
        </w:rPr>
        <w:t xml:space="preserve"> has a</w:t>
      </w:r>
      <w:r>
        <w:t xml:space="preserve"> new </w:t>
      </w:r>
      <w:r w:rsidRPr="00320174">
        <w:rPr>
          <w:rStyle w:val="StyleBoldUnderline"/>
        </w:rPr>
        <w:t>approach</w:t>
      </w:r>
      <w:r>
        <w:t xml:space="preserve"> for Brazil’s foreign policy, </w:t>
      </w:r>
      <w:r w:rsidRPr="00320174">
        <w:rPr>
          <w:rStyle w:val="StyleBoldUnderline"/>
        </w:rPr>
        <w:t xml:space="preserve">which continues to preserve </w:t>
      </w:r>
      <w:r>
        <w:t xml:space="preserve">its </w:t>
      </w:r>
      <w:r w:rsidRPr="00320174">
        <w:rPr>
          <w:rStyle w:val="StyleBoldUnderline"/>
        </w:rPr>
        <w:t>commitment to multilateralism while at the same time maintain an unwavering independent voice</w:t>
      </w:r>
      <w:r w:rsidR="00BD39D4" w:rsidRPr="00320174">
        <w:rPr>
          <w:rStyle w:val="StyleBoldUnderline"/>
        </w:rPr>
        <w:t xml:space="preserve"> in international affairs.</w:t>
      </w:r>
      <w:r w:rsidR="00320174" w:rsidRPr="00320174">
        <w:rPr>
          <w:rStyle w:val="StyleBoldUnderline"/>
        </w:rPr>
        <w:t xml:space="preserve"> </w:t>
      </w:r>
      <w:r>
        <w:t>Despite recent hiccups in the U.S.-Brazil relationship,</w:t>
      </w:r>
      <w:r w:rsidRPr="00320174">
        <w:rPr>
          <w:rStyle w:val="StyleBoldUnderline"/>
        </w:rPr>
        <w:t xml:space="preserve"> the U.S. economy is more commercially interconnected with Brazil that ever before. The U</w:t>
      </w:r>
      <w:r>
        <w:t xml:space="preserve">nited </w:t>
      </w:r>
      <w:r w:rsidRPr="00320174">
        <w:rPr>
          <w:rStyle w:val="StyleBoldUnderline"/>
        </w:rPr>
        <w:t>S</w:t>
      </w:r>
      <w:r>
        <w:t>tates</w:t>
      </w:r>
      <w:r w:rsidR="00320174">
        <w:t xml:space="preserve"> </w:t>
      </w:r>
      <w:r>
        <w:t xml:space="preserve">has </w:t>
      </w:r>
      <w:r w:rsidRPr="00320174">
        <w:rPr>
          <w:rStyle w:val="StyleBoldUnderline"/>
        </w:rPr>
        <w:t xml:space="preserve">acknowledged </w:t>
      </w:r>
      <w:r>
        <w:t>that managing</w:t>
      </w:r>
      <w:r w:rsidRPr="00320174">
        <w:rPr>
          <w:rStyle w:val="StyleBoldUnderline"/>
        </w:rPr>
        <w:t xml:space="preserve"> its relationship with the new Brazilian administration is a</w:t>
      </w:r>
      <w:r>
        <w:t xml:space="preserve"> growing</w:t>
      </w:r>
      <w:r w:rsidRPr="00320174">
        <w:rPr>
          <w:rStyle w:val="StyleBoldUnderline"/>
        </w:rPr>
        <w:t xml:space="preserve"> priority for U.S. foreign policy and economic interests. </w:t>
      </w:r>
      <w:r>
        <w:t xml:space="preserve">During Obama’s visit to Brazil, he will certainly take advantage of </w:t>
      </w:r>
      <w:proofErr w:type="spellStart"/>
      <w:r>
        <w:t>Rousseff’s</w:t>
      </w:r>
      <w:proofErr w:type="spellEnd"/>
      <w:r>
        <w:t xml:space="preserve"> foreign policy recalibration and look for Brazil’s support on a variety of issues. </w:t>
      </w:r>
      <w:r w:rsidRPr="00320174">
        <w:rPr>
          <w:rStyle w:val="StyleBoldUnderline"/>
        </w:rPr>
        <w:t>However, “currency wars,” trade disputes and other geopolitical issues will certainly test the wills of both presidents.</w:t>
      </w:r>
      <w:r w:rsidR="00320174" w:rsidRPr="00320174">
        <w:rPr>
          <w:rStyle w:val="StyleBoldUnderline"/>
        </w:rPr>
        <w:t xml:space="preserve"> </w:t>
      </w:r>
    </w:p>
    <w:p w:rsidR="003B62BC" w:rsidRPr="00BD39D4" w:rsidRDefault="003B62BC" w:rsidP="00BD39D4">
      <w:pPr>
        <w:pStyle w:val="Heading4"/>
        <w:rPr>
          <w:rStyle w:val="StyleBoldUnderline"/>
          <w:b/>
          <w:u w:val="none"/>
        </w:rPr>
      </w:pPr>
      <w:r w:rsidRPr="00BD39D4">
        <w:rPr>
          <w:rStyle w:val="StyleBoldUnderline"/>
          <w:b/>
          <w:u w:val="none"/>
        </w:rPr>
        <w:t>Relations being rebuilt now—movement towards friendship away from a tense past.</w:t>
      </w:r>
    </w:p>
    <w:p w:rsidR="003B62BC" w:rsidRPr="00D83C68" w:rsidRDefault="003B62BC" w:rsidP="003B62BC">
      <w:proofErr w:type="spellStart"/>
      <w:r w:rsidRPr="0074121F">
        <w:rPr>
          <w:rStyle w:val="StyleBoldUnderline"/>
          <w:u w:val="none"/>
        </w:rPr>
        <w:t>Sotero</w:t>
      </w:r>
      <w:proofErr w:type="spellEnd"/>
      <w:r w:rsidRPr="0074121F">
        <w:rPr>
          <w:rStyle w:val="StyleBoldUnderline"/>
          <w:u w:val="none"/>
        </w:rPr>
        <w:t xml:space="preserve">, 2012 </w:t>
      </w:r>
      <w:r w:rsidRPr="0074121F">
        <w:rPr>
          <w:rStyle w:val="StyleBoldUnderline"/>
          <w:b w:val="0"/>
          <w:u w:val="none"/>
        </w:rPr>
        <w:t>(Paulo, Director of the Brazil Institute at the Woodrow Wilson Center, April 14, NPR, “As Brazil Grows, US Refits Relationships”,</w:t>
      </w:r>
      <w:r w:rsidRPr="00D83C68">
        <w:rPr>
          <w:rStyle w:val="StyleBoldUnderline"/>
        </w:rPr>
        <w:t xml:space="preserve"> </w:t>
      </w:r>
      <w:hyperlink r:id="rId31" w:history="1">
        <w:r w:rsidRPr="00D83C68">
          <w:rPr>
            <w:rStyle w:val="Hyperlink"/>
          </w:rPr>
          <w:t>http://www.npr.org/2012/04/14/150622182/rebuilding-u-s-brazil-relations</w:t>
        </w:r>
      </w:hyperlink>
      <w:r w:rsidRPr="00D83C68">
        <w:t xml:space="preserve">, DVO) </w:t>
      </w:r>
    </w:p>
    <w:p w:rsidR="003B62BC" w:rsidRPr="00D83C68" w:rsidRDefault="003B62BC" w:rsidP="003B62BC">
      <w:pPr>
        <w:rPr>
          <w:rStyle w:val="StyleBoldUnderline"/>
        </w:rPr>
      </w:pPr>
    </w:p>
    <w:p w:rsidR="003B62BC" w:rsidRPr="00320174" w:rsidRDefault="003B62BC" w:rsidP="003B62BC">
      <w:pPr>
        <w:rPr>
          <w:rStyle w:val="StyleBoldUnderline"/>
        </w:rPr>
      </w:pPr>
      <w:r w:rsidRPr="00D83C68">
        <w:t>PAULO SOTERO: I think</w:t>
      </w:r>
      <w:r w:rsidRPr="00320174">
        <w:rPr>
          <w:rStyle w:val="StyleBoldUnderline"/>
        </w:rPr>
        <w:t xml:space="preserve"> we are in a phase of rebuilding a relationship,</w:t>
      </w:r>
      <w:r w:rsidRPr="00D83C68">
        <w:t xml:space="preserve"> rebuilding a dialogue that suffered sort of a collapse. I think</w:t>
      </w:r>
      <w:r w:rsidRPr="00320174">
        <w:rPr>
          <w:rStyle w:val="StyleBoldUnderline"/>
        </w:rPr>
        <w:t xml:space="preserve"> when </w:t>
      </w:r>
      <w:r w:rsidRPr="00D83C68">
        <w:t xml:space="preserve">President </w:t>
      </w:r>
      <w:proofErr w:type="spellStart"/>
      <w:r w:rsidRPr="00320174">
        <w:rPr>
          <w:rStyle w:val="StyleBoldUnderline"/>
        </w:rPr>
        <w:t>Rousseff</w:t>
      </w:r>
      <w:proofErr w:type="spellEnd"/>
      <w:r w:rsidRPr="00320174">
        <w:rPr>
          <w:rStyle w:val="StyleBoldUnderline"/>
        </w:rPr>
        <w:t xml:space="preserve"> succeeded</w:t>
      </w:r>
      <w:r w:rsidRPr="00D83C68">
        <w:t xml:space="preserve"> President </w:t>
      </w:r>
      <w:r w:rsidRPr="00320174">
        <w:rPr>
          <w:rStyle w:val="StyleBoldUnderline"/>
        </w:rPr>
        <w:t>Lula,</w:t>
      </w:r>
      <w:r w:rsidRPr="00D83C68">
        <w:t xml:space="preserve"> President</w:t>
      </w:r>
      <w:r w:rsidRPr="00320174">
        <w:rPr>
          <w:rStyle w:val="StyleBoldUnderline"/>
        </w:rPr>
        <w:t xml:space="preserve"> Obama </w:t>
      </w:r>
      <w:r w:rsidRPr="00D83C68">
        <w:t xml:space="preserve">made a very important </w:t>
      </w:r>
      <w:proofErr w:type="gramStart"/>
      <w:r w:rsidRPr="00D83C68">
        <w:t>gesture,</w:t>
      </w:r>
      <w:proofErr w:type="gramEnd"/>
      <w:r w:rsidRPr="00D83C68">
        <w:t xml:space="preserve"> he </w:t>
      </w:r>
      <w:r w:rsidRPr="00320174">
        <w:rPr>
          <w:rStyle w:val="StyleBoldUnderline"/>
        </w:rPr>
        <w:t>re-established a dialogue with Brazil</w:t>
      </w:r>
      <w:r w:rsidRPr="00D83C68">
        <w:t xml:space="preserve"> at the highest level</w:t>
      </w:r>
      <w:r w:rsidRPr="00320174">
        <w:rPr>
          <w:rStyle w:val="StyleBoldUnderline"/>
        </w:rPr>
        <w:t xml:space="preserve"> by going to Brasilia first. This was the first time that an American president made such an important gesture </w:t>
      </w:r>
      <w:r w:rsidRPr="00D83C68">
        <w:t>and I think the two presidents have been engaging in a rebuilding of a relationship that is very important I believe to both.</w:t>
      </w:r>
      <w:r w:rsidR="00BD39D4" w:rsidRPr="00BD39D4">
        <w:rPr>
          <w:sz w:val="12"/>
        </w:rPr>
        <w:t xml:space="preserve">¶ </w:t>
      </w:r>
      <w:r w:rsidRPr="00D83C68">
        <w:t>WERTHEIMER: We still talk though, about Brazil as an emerging economy, and it is the sixth largest economy in the world. Is it fair to still talk of it as emerging? Is that one of the issues between the two countries</w:t>
      </w:r>
      <w:proofErr w:type="gramStart"/>
      <w:r w:rsidRPr="00D83C68">
        <w:t>?</w:t>
      </w:r>
      <w:r w:rsidR="00BD39D4" w:rsidRPr="00BD39D4">
        <w:rPr>
          <w:sz w:val="12"/>
        </w:rPr>
        <w:t>¶</w:t>
      </w:r>
      <w:proofErr w:type="gramEnd"/>
      <w:r w:rsidR="00BD39D4" w:rsidRPr="00BD39D4">
        <w:rPr>
          <w:sz w:val="12"/>
        </w:rPr>
        <w:t xml:space="preserve"> </w:t>
      </w:r>
      <w:r w:rsidRPr="00D83C68">
        <w:t>SOTERO: Yeah. President Lula used to say that he was tired of being the president of an emerging country. He would rather be the leader of an emergent country.</w:t>
      </w:r>
      <w:r w:rsidR="00BD39D4" w:rsidRPr="00BD39D4">
        <w:rPr>
          <w:sz w:val="12"/>
        </w:rPr>
        <w:t xml:space="preserve">¶ </w:t>
      </w:r>
      <w:r w:rsidRPr="00D83C68">
        <w:t>(SOUNDBITE OF LAUGHTER</w:t>
      </w:r>
      <w:proofErr w:type="gramStart"/>
      <w:r w:rsidRPr="00D83C68">
        <w:t>)</w:t>
      </w:r>
      <w:r w:rsidR="00BD39D4" w:rsidRPr="00BD39D4">
        <w:rPr>
          <w:sz w:val="12"/>
        </w:rPr>
        <w:t>¶</w:t>
      </w:r>
      <w:proofErr w:type="gramEnd"/>
      <w:r w:rsidR="00BD39D4" w:rsidRPr="00BD39D4">
        <w:rPr>
          <w:sz w:val="12"/>
        </w:rPr>
        <w:t xml:space="preserve"> </w:t>
      </w:r>
      <w:r w:rsidRPr="00D83C68">
        <w:t>SOTERO: And I think that's what's being built in Brazil.</w:t>
      </w:r>
      <w:r w:rsidRPr="00320174">
        <w:rPr>
          <w:rStyle w:val="StyleBoldUnderline"/>
        </w:rPr>
        <w:t xml:space="preserve"> In many senses, Brazil is still emerging. In other senses like in agriculture, in energy, in aviation, Brazil is a developed country.</w:t>
      </w:r>
      <w:r w:rsidR="00BD39D4" w:rsidRPr="00BD39D4">
        <w:rPr>
          <w:sz w:val="12"/>
        </w:rPr>
        <w:t xml:space="preserve">¶ </w:t>
      </w:r>
      <w:r w:rsidRPr="00D83C68">
        <w:t>WERTHEIMER: But, of course,</w:t>
      </w:r>
      <w:r w:rsidRPr="00320174">
        <w:rPr>
          <w:rStyle w:val="StyleBoldUnderline"/>
        </w:rPr>
        <w:t xml:space="preserve"> there's always the possibility that</w:t>
      </w:r>
      <w:r w:rsidRPr="00320174">
        <w:t xml:space="preserve"> people in </w:t>
      </w:r>
      <w:r w:rsidRPr="00320174">
        <w:rPr>
          <w:rStyle w:val="StyleBoldUnderline"/>
        </w:rPr>
        <w:t>the U</w:t>
      </w:r>
      <w:r w:rsidRPr="00D83C68">
        <w:t>nited</w:t>
      </w:r>
      <w:r w:rsidRPr="00320174">
        <w:rPr>
          <w:rStyle w:val="StyleBoldUnderline"/>
        </w:rPr>
        <w:t xml:space="preserve"> S</w:t>
      </w:r>
      <w:r w:rsidRPr="00D83C68">
        <w:t>tates</w:t>
      </w:r>
      <w:r w:rsidRPr="00320174">
        <w:rPr>
          <w:rStyle w:val="StyleBoldUnderline"/>
        </w:rPr>
        <w:t xml:space="preserve"> will </w:t>
      </w:r>
      <w:r w:rsidRPr="00D83C68">
        <w:t xml:space="preserve">come to </w:t>
      </w:r>
      <w:r w:rsidRPr="00320174">
        <w:rPr>
          <w:rStyle w:val="StyleBoldUnderline"/>
        </w:rPr>
        <w:t>view Brazil as a competitor</w:t>
      </w:r>
      <w:r w:rsidRPr="00D83C68">
        <w:t>.</w:t>
      </w:r>
      <w:r w:rsidR="00BD39D4" w:rsidRPr="00BD39D4">
        <w:rPr>
          <w:sz w:val="12"/>
        </w:rPr>
        <w:t xml:space="preserve">¶ </w:t>
      </w:r>
      <w:r w:rsidRPr="00D83C68">
        <w:t>SOTERO: Well,</w:t>
      </w:r>
      <w:r w:rsidRPr="00320174">
        <w:rPr>
          <w:rStyle w:val="StyleBoldUnderline"/>
        </w:rPr>
        <w:t xml:space="preserve"> in agricultural trade actually we are rivals, we are competitors. In other areas we can cooperate.</w:t>
      </w:r>
      <w:r w:rsidRPr="00D83C68">
        <w:t xml:space="preserve"> Now,</w:t>
      </w:r>
      <w:r w:rsidRPr="00320174">
        <w:t xml:space="preserve"> </w:t>
      </w:r>
      <w:r w:rsidRPr="00320174">
        <w:rPr>
          <w:rStyle w:val="StyleBoldUnderline"/>
        </w:rPr>
        <w:t xml:space="preserve">what </w:t>
      </w:r>
      <w:r w:rsidRPr="00D83C68">
        <w:t>I think</w:t>
      </w:r>
      <w:r w:rsidRPr="00320174">
        <w:rPr>
          <w:rStyle w:val="StyleBoldUnderline"/>
        </w:rPr>
        <w:t xml:space="preserve"> has to</w:t>
      </w:r>
      <w:r w:rsidRPr="00D83C68">
        <w:t xml:space="preserve"> change in the United States </w:t>
      </w:r>
      <w:r w:rsidRPr="00320174">
        <w:rPr>
          <w:rStyle w:val="StyleBoldUnderline"/>
        </w:rPr>
        <w:t>is the way Americans look to Brazil.</w:t>
      </w:r>
      <w:r w:rsidRPr="00D83C68">
        <w:t xml:space="preserve"> Americans look to the continent as a bloc and they look at Brazil as a Latin American country.</w:t>
      </w:r>
      <w:r w:rsidR="00BD39D4" w:rsidRPr="00BD39D4">
        <w:rPr>
          <w:sz w:val="12"/>
        </w:rPr>
        <w:t xml:space="preserve">¶ </w:t>
      </w:r>
      <w:r w:rsidRPr="00D83C68">
        <w:t xml:space="preserve">Yes, we are - as a cultural reference - we are part of Latin America. Operationally though, Brazil is a unique nation, so diplomats - a diplomat friend of mine, Ambassador Luigi </w:t>
      </w:r>
      <w:proofErr w:type="spellStart"/>
      <w:r w:rsidRPr="00D83C68">
        <w:t>Rinaldi</w:t>
      </w:r>
      <w:proofErr w:type="spellEnd"/>
      <w:r w:rsidRPr="00D83C68">
        <w:t xml:space="preserve">, who represented the United States at the Organization of American States, recently wrote a piece where he says the fact that Americans see Brazil as part of a Latin America, and all </w:t>
      </w:r>
      <w:r w:rsidRPr="00320174">
        <w:rPr>
          <w:rStyle w:val="StyleBoldUnderline"/>
        </w:rPr>
        <w:t>the prejudices that Americans have when they look at Latin America, make them have a difficult time understanding Brazil</w:t>
      </w:r>
      <w:r w:rsidRPr="00D83C68">
        <w:t>.</w:t>
      </w:r>
      <w:r w:rsidR="00BD39D4" w:rsidRPr="00BD39D4">
        <w:rPr>
          <w:sz w:val="12"/>
        </w:rPr>
        <w:t xml:space="preserve">¶ </w:t>
      </w:r>
      <w:r w:rsidRPr="00D83C68">
        <w:t xml:space="preserve">WERTHEIMER: </w:t>
      </w:r>
      <w:r w:rsidRPr="00320174">
        <w:rPr>
          <w:rStyle w:val="StyleBoldUnderline"/>
        </w:rPr>
        <w:t xml:space="preserve">Along with a growing economy, Brazil is also looking for a much more serious role in international organizations, </w:t>
      </w:r>
      <w:r w:rsidRPr="00D83C68">
        <w:t>for example, campaigning for a permanent seat on the United Nations Security Council. The United States is not supporting that.</w:t>
      </w:r>
      <w:r w:rsidR="00BD39D4" w:rsidRPr="00BD39D4">
        <w:rPr>
          <w:sz w:val="12"/>
        </w:rPr>
        <w:t xml:space="preserve">¶ </w:t>
      </w:r>
      <w:r w:rsidRPr="00D83C68">
        <w:t xml:space="preserve">SOTERO: I think that the Brazil right now is not campaigning for that. Brazil was seriously campaigning for that under President Lula. I think President </w:t>
      </w:r>
      <w:proofErr w:type="spellStart"/>
      <w:r w:rsidRPr="00D83C68">
        <w:t>Dilma</w:t>
      </w:r>
      <w:proofErr w:type="spellEnd"/>
      <w:r w:rsidRPr="00320174">
        <w:rPr>
          <w:rStyle w:val="StyleBoldUnderline"/>
        </w:rPr>
        <w:t xml:space="preserve"> </w:t>
      </w:r>
      <w:proofErr w:type="spellStart"/>
      <w:r w:rsidRPr="00320174">
        <w:rPr>
          <w:rStyle w:val="StyleBoldUnderline"/>
        </w:rPr>
        <w:t>Rousseff</w:t>
      </w:r>
      <w:proofErr w:type="spellEnd"/>
      <w:r w:rsidRPr="00320174">
        <w:rPr>
          <w:rStyle w:val="StyleBoldUnderline"/>
        </w:rPr>
        <w:t xml:space="preserve"> </w:t>
      </w:r>
      <w:r w:rsidRPr="00D83C68">
        <w:t xml:space="preserve">understands this process in a pragmatic and different way. She's </w:t>
      </w:r>
      <w:r w:rsidRPr="00320174">
        <w:rPr>
          <w:rStyle w:val="StyleBoldUnderline"/>
        </w:rPr>
        <w:t>completely concentrated in making Brazil's economy grow because Brazil's emergence is</w:t>
      </w:r>
      <w:r w:rsidRPr="00D83C68">
        <w:t xml:space="preserve"> very much</w:t>
      </w:r>
      <w:r w:rsidRPr="00320174">
        <w:rPr>
          <w:rStyle w:val="StyleBoldUnderline"/>
        </w:rPr>
        <w:t xml:space="preserve"> a function of that.</w:t>
      </w:r>
      <w:r w:rsidR="00BD39D4" w:rsidRPr="00320174">
        <w:rPr>
          <w:rStyle w:val="StyleBoldUnderline"/>
        </w:rPr>
        <w:t>¶</w:t>
      </w:r>
      <w:r w:rsidR="00BD39D4" w:rsidRPr="00BD39D4">
        <w:rPr>
          <w:sz w:val="12"/>
        </w:rPr>
        <w:t xml:space="preserve"> </w:t>
      </w:r>
      <w:r w:rsidRPr="00D83C68">
        <w:t>I think President</w:t>
      </w:r>
      <w:r w:rsidRPr="00320174">
        <w:rPr>
          <w:rStyle w:val="StyleBoldUnderline"/>
        </w:rPr>
        <w:t xml:space="preserve"> </w:t>
      </w:r>
      <w:proofErr w:type="spellStart"/>
      <w:r w:rsidRPr="00320174">
        <w:rPr>
          <w:rStyle w:val="StyleBoldUnderline"/>
        </w:rPr>
        <w:t>Rousseff</w:t>
      </w:r>
      <w:proofErr w:type="spellEnd"/>
      <w:r w:rsidRPr="00320174">
        <w:rPr>
          <w:rStyle w:val="StyleBoldUnderline"/>
        </w:rPr>
        <w:t xml:space="preserve"> is</w:t>
      </w:r>
      <w:r w:rsidRPr="00D83C68">
        <w:t xml:space="preserve"> a </w:t>
      </w:r>
      <w:r w:rsidRPr="00320174">
        <w:rPr>
          <w:rStyle w:val="StyleBoldUnderline"/>
        </w:rPr>
        <w:t>much more pragmatic</w:t>
      </w:r>
      <w:r w:rsidRPr="00320174">
        <w:t xml:space="preserve"> leader</w:t>
      </w:r>
      <w:r w:rsidRPr="00D83C68">
        <w:t xml:space="preserve">. And </w:t>
      </w:r>
      <w:r w:rsidRPr="00320174">
        <w:rPr>
          <w:rStyle w:val="StyleBoldUnderline"/>
        </w:rPr>
        <w:lastRenderedPageBreak/>
        <w:t>the Security Council, by the way</w:t>
      </w:r>
      <w:r w:rsidRPr="00320174">
        <w:t xml:space="preserve">, </w:t>
      </w:r>
      <w:r w:rsidRPr="00D83C68">
        <w:t xml:space="preserve">this was not a subject very much discussed in the recent meeting between Obama and </w:t>
      </w:r>
      <w:proofErr w:type="spellStart"/>
      <w:r w:rsidRPr="00D83C68">
        <w:t>Dilma</w:t>
      </w:r>
      <w:proofErr w:type="spellEnd"/>
      <w:r w:rsidRPr="00D83C68">
        <w:t xml:space="preserve"> </w:t>
      </w:r>
      <w:proofErr w:type="spellStart"/>
      <w:r w:rsidRPr="00D83C68">
        <w:t>Rousseff</w:t>
      </w:r>
      <w:proofErr w:type="spellEnd"/>
      <w:r w:rsidRPr="00D83C68">
        <w:t xml:space="preserve"> because, you know, </w:t>
      </w:r>
      <w:r w:rsidRPr="00320174">
        <w:rPr>
          <w:rStyle w:val="StyleBoldUnderline"/>
        </w:rPr>
        <w:t>they know that this is not on the table right now.</w:t>
      </w:r>
    </w:p>
    <w:p w:rsidR="003B62BC" w:rsidRDefault="003B62BC" w:rsidP="003B62BC"/>
    <w:p w:rsidR="003B62BC" w:rsidRPr="00317267" w:rsidRDefault="003B62BC" w:rsidP="00317267">
      <w:pPr>
        <w:pStyle w:val="Heading1"/>
      </w:pPr>
      <w:r w:rsidRPr="00317267">
        <w:lastRenderedPageBreak/>
        <w:t>***LINK:</w:t>
      </w:r>
    </w:p>
    <w:p w:rsidR="003B62BC" w:rsidRDefault="003B62BC" w:rsidP="003B62BC">
      <w:pPr>
        <w:rPr>
          <w:rStyle w:val="StyleBoldUnderline"/>
        </w:rPr>
      </w:pPr>
    </w:p>
    <w:p w:rsidR="003B62BC" w:rsidRDefault="003B62BC" w:rsidP="00317267">
      <w:pPr>
        <w:pStyle w:val="Heading2"/>
      </w:pPr>
      <w:r w:rsidRPr="008118D7">
        <w:lastRenderedPageBreak/>
        <w:t>Generic:</w:t>
      </w:r>
    </w:p>
    <w:p w:rsidR="003B62BC" w:rsidRPr="008118D7" w:rsidRDefault="003B62BC" w:rsidP="003B62BC"/>
    <w:p w:rsidR="003B62BC" w:rsidRPr="00317267" w:rsidRDefault="003B62BC" w:rsidP="00317267">
      <w:pPr>
        <w:pStyle w:val="Heading4"/>
      </w:pPr>
      <w:r w:rsidRPr="00317267">
        <w:t>US leadership trades off with Brazilian regional power</w:t>
      </w:r>
    </w:p>
    <w:p w:rsidR="003B62BC" w:rsidRPr="00020B98" w:rsidRDefault="003B62BC" w:rsidP="003B62BC">
      <w:proofErr w:type="spellStart"/>
      <w:r w:rsidRPr="00020B98">
        <w:rPr>
          <w:b/>
        </w:rPr>
        <w:t>Espach</w:t>
      </w:r>
      <w:proofErr w:type="spellEnd"/>
      <w:r w:rsidRPr="00020B98">
        <w:rPr>
          <w:b/>
        </w:rPr>
        <w:t xml:space="preserve"> and </w:t>
      </w:r>
      <w:proofErr w:type="spellStart"/>
      <w:r w:rsidRPr="00020B98">
        <w:rPr>
          <w:b/>
        </w:rPr>
        <w:t>Tulchin</w:t>
      </w:r>
      <w:proofErr w:type="spellEnd"/>
      <w:r w:rsidRPr="00020B98">
        <w:rPr>
          <w:b/>
        </w:rPr>
        <w:t xml:space="preserve"> 2010</w:t>
      </w:r>
      <w:r w:rsidRPr="00020B98">
        <w:t xml:space="preserve"> (Joseph and Ralph, “Brazil’s Rising Influence and Its Implications for Other Latin American Nations”, CAN, http://www.cna.org/sites/default/files/CNA%20Brazils%20Rise%20and%20Implications%20for%20Neighbors.pdf)</w:t>
      </w:r>
    </w:p>
    <w:p w:rsidR="003B62BC" w:rsidRPr="00020B98" w:rsidRDefault="003B62BC" w:rsidP="003B62BC">
      <w:r w:rsidRPr="00020B98">
        <w:t xml:space="preserve">As it has emerged on the global stage, </w:t>
      </w:r>
      <w:r w:rsidRPr="00320174">
        <w:rPr>
          <w:rStyle w:val="StyleBoldUnderline"/>
        </w:rPr>
        <w:t>Brazil has strived to establish mutually supportive strategies at the regional and global levels.</w:t>
      </w:r>
      <w:r w:rsidRPr="00020B98">
        <w:t xml:space="preserve"> Most importantly,</w:t>
      </w:r>
      <w:r w:rsidRPr="00320174">
        <w:t xml:space="preserve"> </w:t>
      </w:r>
      <w:r w:rsidRPr="00320174">
        <w:rPr>
          <w:rStyle w:val="StyleBoldUnderline"/>
        </w:rPr>
        <w:t>Brazil desires a stable, peaceful, and economically vibrant South America so that Brasilia can focus its diplomatic efforts on establishing its role as a great power. However, the realization of this vision is complicated</w:t>
      </w:r>
      <w:r w:rsidRPr="00320174">
        <w:t xml:space="preserve"> by </w:t>
      </w:r>
      <w:r w:rsidRPr="00020B98">
        <w:t>several</w:t>
      </w:r>
      <w:r w:rsidRPr="00320174">
        <w:rPr>
          <w:rStyle w:val="StyleBoldUnderline"/>
        </w:rPr>
        <w:t xml:space="preserve"> factors within the hemisphere: </w:t>
      </w:r>
      <w:r w:rsidRPr="00020B98">
        <w:t>• Significant ideological fractures within Latin America that make active leadership potentially treacherous for Brazil, whose traditional policy has been to maintain friendly relations with all ten of its neighbors</w:t>
      </w:r>
    </w:p>
    <w:p w:rsidR="003B62BC" w:rsidRPr="00020B98" w:rsidRDefault="003B62BC" w:rsidP="003B62BC">
      <w:r w:rsidRPr="00020B98">
        <w:t>• Resistance to Brazilian leadership on the part of other Latin American countries, which believe that Brazil’s policies reflect self-interest more than a commitment to collective security and development</w:t>
      </w:r>
    </w:p>
    <w:p w:rsidR="003B62BC" w:rsidRPr="00020B98" w:rsidRDefault="003B62BC" w:rsidP="003B62BC">
      <w:r w:rsidRPr="00020B98">
        <w:t>• The weakness of international institutions in the Americas, which complicates regional coordination or leadership as diplomatic initiatives must be pursued country by country</w:t>
      </w:r>
    </w:p>
    <w:p w:rsidR="003B62BC" w:rsidRPr="00320174" w:rsidRDefault="003B62BC" w:rsidP="003B62BC">
      <w:pPr>
        <w:rPr>
          <w:rStyle w:val="StyleBoldUnderline"/>
        </w:rPr>
      </w:pPr>
      <w:r w:rsidRPr="00320174">
        <w:rPr>
          <w:rStyle w:val="StyleBoldUnderline"/>
        </w:rPr>
        <w:t>• The pervasive, and in many ways dominant, influence of the United States.</w:t>
      </w:r>
    </w:p>
    <w:p w:rsidR="003B62BC" w:rsidRPr="00317267" w:rsidRDefault="00320174" w:rsidP="00317267">
      <w:pPr>
        <w:pStyle w:val="Heading4"/>
        <w:rPr>
          <w:rStyle w:val="StyleBoldUnderline"/>
          <w:b/>
          <w:u w:val="none"/>
        </w:rPr>
      </w:pPr>
      <w:r>
        <w:rPr>
          <w:rStyle w:val="StyleBoldUnderline"/>
          <w:b/>
          <w:u w:val="none"/>
        </w:rPr>
        <w:t>Brazil sees</w:t>
      </w:r>
      <w:r w:rsidR="003B62BC" w:rsidRPr="00317267">
        <w:rPr>
          <w:rStyle w:val="StyleBoldUnderline"/>
          <w:b/>
          <w:u w:val="none"/>
        </w:rPr>
        <w:t xml:space="preserve"> US outreach in La</w:t>
      </w:r>
      <w:r>
        <w:rPr>
          <w:rStyle w:val="StyleBoldUnderline"/>
          <w:b/>
          <w:u w:val="none"/>
        </w:rPr>
        <w:t>tin America as opportunistic-now is the key time for genuine cooperation</w:t>
      </w:r>
    </w:p>
    <w:p w:rsidR="003B62BC" w:rsidRPr="00020B98" w:rsidRDefault="003B62BC" w:rsidP="003B62BC">
      <w:pPr>
        <w:rPr>
          <w:rStyle w:val="StyleBoldUnderline"/>
        </w:rPr>
      </w:pPr>
      <w:r w:rsidRPr="00317267">
        <w:rPr>
          <w:rStyle w:val="StyleBoldUnderline"/>
          <w:b w:val="0"/>
          <w:u w:val="none"/>
        </w:rPr>
        <w:t>Padgett, 2013</w:t>
      </w:r>
      <w:r w:rsidRPr="00317267">
        <w:rPr>
          <w:rStyle w:val="StyleBoldUnderline"/>
          <w:u w:val="none"/>
        </w:rPr>
        <w:t xml:space="preserve"> (Tim, Latin American analyst for Time Magazine, “The Obama Administration Looks to Latin America </w:t>
      </w:r>
      <w:proofErr w:type="gramStart"/>
      <w:r w:rsidRPr="00317267">
        <w:rPr>
          <w:rStyle w:val="StyleBoldUnderline"/>
          <w:u w:val="none"/>
        </w:rPr>
        <w:t>After</w:t>
      </w:r>
      <w:proofErr w:type="gramEnd"/>
      <w:r w:rsidRPr="00317267">
        <w:rPr>
          <w:rStyle w:val="StyleBoldUnderline"/>
          <w:u w:val="none"/>
        </w:rPr>
        <w:t xml:space="preserve"> Years of Neglect”, May 13, </w:t>
      </w:r>
      <w:hyperlink r:id="rId32" w:history="1">
        <w:r w:rsidRPr="00317267">
          <w:rPr>
            <w:rStyle w:val="Hyperlink"/>
          </w:rPr>
          <w:t>http://world.time.com/2013/05/13/has-washington-finally-discovered-latin-america/</w:t>
        </w:r>
      </w:hyperlink>
      <w:r w:rsidRPr="00020B98">
        <w:t xml:space="preserve"> DVO) </w:t>
      </w:r>
    </w:p>
    <w:p w:rsidR="003B62BC" w:rsidRPr="00020B98" w:rsidRDefault="003B62BC" w:rsidP="003B62BC">
      <w:pPr>
        <w:rPr>
          <w:rStyle w:val="StyleBoldUnderline"/>
        </w:rPr>
      </w:pPr>
    </w:p>
    <w:p w:rsidR="003B62BC" w:rsidRPr="00320174" w:rsidRDefault="003B62BC" w:rsidP="003B62BC">
      <w:pPr>
        <w:rPr>
          <w:rStyle w:val="StyleBoldUnderline"/>
        </w:rPr>
      </w:pPr>
      <w:r w:rsidRPr="00020B98">
        <w:t>On the other hand, Latin America can also be excused if it’s a little irked — if it’s asking the U.S.</w:t>
      </w:r>
      <w:r w:rsidRPr="00320174">
        <w:rPr>
          <w:rStyle w:val="StyleBoldUnderline"/>
        </w:rPr>
        <w:t>, Why did you wait so long to make this outreach, if you really are</w:t>
      </w:r>
      <w:r w:rsidRPr="00020B98">
        <w:t xml:space="preserve"> making a </w:t>
      </w:r>
      <w:r w:rsidRPr="00320174">
        <w:rPr>
          <w:rStyle w:val="StyleBoldUnderline"/>
        </w:rPr>
        <w:t xml:space="preserve">genuine </w:t>
      </w:r>
      <w:r w:rsidRPr="00020B98">
        <w:t>outreach?</w:t>
      </w:r>
      <w:r w:rsidRPr="00320174">
        <w:rPr>
          <w:rStyle w:val="StyleBoldUnderline"/>
        </w:rPr>
        <w:t xml:space="preserve"> Washington feels more urgency to look south</w:t>
      </w:r>
      <w:r w:rsidRPr="00020B98">
        <w:t xml:space="preserve"> at the moment largely</w:t>
      </w:r>
      <w:r w:rsidRPr="00320174">
        <w:rPr>
          <w:rStyle w:val="StyleBoldUnderline"/>
        </w:rPr>
        <w:t xml:space="preserve"> because of China’s increasing incursion into the hemisphere:</w:t>
      </w:r>
      <w:r w:rsidRPr="00020B98">
        <w:t xml:space="preserve"> </w:t>
      </w:r>
      <w:r w:rsidRPr="00320174">
        <w:rPr>
          <w:rStyle w:val="StyleBoldUnderline"/>
        </w:rPr>
        <w:t>annual China–Latin America trade exceeds $200 billion today compared with less than $10 billion in 2000</w:t>
      </w:r>
      <w:r w:rsidRPr="00020B98">
        <w:t xml:space="preserve">. </w:t>
      </w:r>
      <w:r w:rsidRPr="00320174">
        <w:rPr>
          <w:rStyle w:val="StyleBoldUnderline"/>
        </w:rPr>
        <w:t>U.S.–Latin America trade may be robus</w:t>
      </w:r>
      <w:r w:rsidRPr="00020B98">
        <w:t>t</w:t>
      </w:r>
      <w:r w:rsidRPr="00320174">
        <w:t>.</w:t>
      </w:r>
      <w:r w:rsidRPr="00320174">
        <w:rPr>
          <w:rStyle w:val="StyleBoldUnderline"/>
        </w:rPr>
        <w:t xml:space="preserve"> But this month </w:t>
      </w:r>
      <w:r w:rsidRPr="00020B98">
        <w:t>Sabatini’s publication,</w:t>
      </w:r>
      <w:r w:rsidRPr="00320174">
        <w:rPr>
          <w:rStyle w:val="StyleBoldUnderline"/>
        </w:rPr>
        <w:t> Americas Quarterly, </w:t>
      </w:r>
      <w:hyperlink r:id="rId33" w:history="1">
        <w:r w:rsidRPr="00320174">
          <w:rPr>
            <w:rStyle w:val="StyleBoldUnderline"/>
          </w:rPr>
          <w:t>lays out striking evidence</w:t>
        </w:r>
      </w:hyperlink>
      <w:r w:rsidRPr="00320174">
        <w:rPr>
          <w:rStyle w:val="StyleBoldUnderline"/>
        </w:rPr>
        <w:t xml:space="preserve"> of U.S. decline: </w:t>
      </w:r>
      <w:r w:rsidRPr="00020B98">
        <w:t xml:space="preserve">in 1995, for example, the U.S. sent Brazil, Latin America’s largest economy and now the world’s sixth largest, more than a fifth of that country’s imports; by 2011 it was 15%, the same share sent from China. Ditto with regard to Brazil’s exports: in 1995 the U.S. bought 21%, but just 10% in 2011, while for China it was 17%. China, as a result, surpassed the U.S. as Brazil’s top trading partner in 2009. What’s more, </w:t>
      </w:r>
      <w:r w:rsidRPr="00320174">
        <w:rPr>
          <w:rStyle w:val="StyleBoldUnderline"/>
        </w:rPr>
        <w:t>business with the Americas as a share of total U.S. trade has actually dropped over the past decade.</w:t>
      </w:r>
    </w:p>
    <w:p w:rsidR="003B62BC" w:rsidRPr="00320174" w:rsidRDefault="003B62BC" w:rsidP="003B62BC">
      <w:pPr>
        <w:rPr>
          <w:rStyle w:val="StyleBoldUnderline"/>
        </w:rPr>
      </w:pPr>
      <w:r w:rsidRPr="00020B98">
        <w:t>The investment tally is even more striking:</w:t>
      </w:r>
      <w:r w:rsidRPr="00320174">
        <w:rPr>
          <w:rStyle w:val="StyleBoldUnderline"/>
        </w:rPr>
        <w:t xml:space="preserve"> in</w:t>
      </w:r>
      <w:r w:rsidRPr="00020B98">
        <w:t xml:space="preserve"> 19</w:t>
      </w:r>
      <w:r w:rsidRPr="00320174">
        <w:rPr>
          <w:rStyle w:val="StyleBoldUnderline"/>
        </w:rPr>
        <w:t>95, the U.S. accounted for 37% of Brazil’s foreign direct investment vs. 10% in 2011</w:t>
      </w:r>
      <w:r w:rsidRPr="00020B98">
        <w:t xml:space="preserve"> — less than China’s. Granted, i</w:t>
      </w:r>
      <w:r w:rsidRPr="00320174">
        <w:rPr>
          <w:rStyle w:val="StyleBoldUnderline"/>
        </w:rPr>
        <w:t>t’s good for Latin America to be less dependent on the U.S. But it’s hardly unreasonable to conclude that Washington wouldn’t be facing this China syndrome in its own hemisphere if it had</w:t>
      </w:r>
      <w:r w:rsidRPr="00020B98">
        <w:t xml:space="preserve"> simply </w:t>
      </w:r>
      <w:r w:rsidRPr="00320174">
        <w:rPr>
          <w:rStyle w:val="StyleBoldUnderline"/>
        </w:rPr>
        <w:t>taken “high-level engagement on Latin America” more seriously a decade or more ago. Or even four years ago,</w:t>
      </w:r>
      <w:r w:rsidRPr="00020B98">
        <w:t xml:space="preserve"> </w:t>
      </w:r>
      <w:r w:rsidRPr="00320174">
        <w:rPr>
          <w:rStyle w:val="StyleBoldUnderline"/>
        </w:rPr>
        <w:t>when Obama took office pledging a more benign U.S. foreign policy toward the region and</w:t>
      </w:r>
      <w:r w:rsidRPr="00020B98">
        <w:t xml:space="preserve"> then </w:t>
      </w:r>
      <w:r w:rsidRPr="00320174">
        <w:rPr>
          <w:rStyle w:val="StyleBoldUnderline"/>
        </w:rPr>
        <w:t xml:space="preserve">used that, </w:t>
      </w:r>
      <w:r w:rsidRPr="00020B98">
        <w:t>say critics</w:t>
      </w:r>
      <w:r w:rsidRPr="00320174">
        <w:rPr>
          <w:rStyle w:val="StyleBoldUnderline"/>
        </w:rPr>
        <w:t>, as an excuse for benign neglect.</w:t>
      </w:r>
    </w:p>
    <w:p w:rsidR="003B62BC" w:rsidRPr="009F42F9" w:rsidRDefault="003B62BC" w:rsidP="009F42F9">
      <w:pPr>
        <w:pStyle w:val="Heading4"/>
        <w:rPr>
          <w:rStyle w:val="StyleBoldUnderline"/>
          <w:b/>
          <w:u w:val="none"/>
        </w:rPr>
      </w:pPr>
      <w:r w:rsidRPr="009F42F9">
        <w:rPr>
          <w:rStyle w:val="StyleBoldUnderline"/>
          <w:b/>
          <w:u w:val="none"/>
        </w:rPr>
        <w:t>Brazil doesn’t want the US in Latin America—they see us as a strategic competitor for trade with other Latin American countries—this tanks relations.</w:t>
      </w:r>
    </w:p>
    <w:p w:rsidR="003B62BC" w:rsidRDefault="003B62BC" w:rsidP="003B62BC">
      <w:proofErr w:type="spellStart"/>
      <w:r w:rsidRPr="009F42F9">
        <w:rPr>
          <w:rStyle w:val="StyleBoldUnderline"/>
          <w:u w:val="none"/>
        </w:rPr>
        <w:t>Wingfield</w:t>
      </w:r>
      <w:proofErr w:type="spellEnd"/>
      <w:r w:rsidRPr="009F42F9">
        <w:rPr>
          <w:rStyle w:val="StyleBoldUnderline"/>
          <w:u w:val="none"/>
        </w:rPr>
        <w:t xml:space="preserve"> and Woods, 2012 </w:t>
      </w:r>
      <w:r w:rsidRPr="009F42F9">
        <w:rPr>
          <w:rStyle w:val="StyleBoldUnderline"/>
          <w:b w:val="0"/>
          <w:u w:val="none"/>
        </w:rPr>
        <w:t>(Brian and Randall, Bloomberg News Analysts, “Romney Must Romance Brazil to Boost Latin American Trade”, October 28</w:t>
      </w:r>
      <w:r w:rsidRPr="009F42F9">
        <w:rPr>
          <w:rStyle w:val="StyleBoldUnderline"/>
          <w:u w:val="none"/>
        </w:rPr>
        <w:t>,</w:t>
      </w:r>
      <w:r>
        <w:rPr>
          <w:rStyle w:val="StyleBoldUnderline"/>
        </w:rPr>
        <w:t xml:space="preserve"> </w:t>
      </w:r>
      <w:hyperlink r:id="rId34" w:history="1">
        <w:r>
          <w:rPr>
            <w:rStyle w:val="Hyperlink"/>
          </w:rPr>
          <w:t>http://www.bloomberg.com/news/2012-10-29/romney-must-romance-brazil-to-boost-latin-american-trade.html</w:t>
        </w:r>
      </w:hyperlink>
      <w:r>
        <w:t xml:space="preserve">, DVO) </w:t>
      </w:r>
    </w:p>
    <w:p w:rsidR="003B62BC" w:rsidRDefault="00320174" w:rsidP="003B62BC">
      <w:r w:rsidRPr="00320174">
        <w:rPr>
          <w:rStyle w:val="StyleBoldUnderline"/>
          <w:sz w:val="12"/>
        </w:rPr>
        <w:t xml:space="preserve">¶ </w:t>
      </w:r>
      <w:r w:rsidR="003B62BC" w:rsidRPr="002A5FA2">
        <w:rPr>
          <w:b/>
          <w:u w:val="single"/>
        </w:rPr>
        <w:t>Establishing accords with</w:t>
      </w:r>
      <w:r w:rsidR="003B62BC" w:rsidRPr="00BD1BA6">
        <w:t xml:space="preserve"> South America’s largest economies --</w:t>
      </w:r>
      <w:r>
        <w:t xml:space="preserve"> </w:t>
      </w:r>
      <w:hyperlink r:id="rId35" w:history="1">
        <w:r w:rsidR="003B62BC" w:rsidRPr="002A5FA2">
          <w:rPr>
            <w:rStyle w:val="Hyperlink"/>
            <w:b/>
          </w:rPr>
          <w:t>Brazil</w:t>
        </w:r>
      </w:hyperlink>
      <w:r>
        <w:rPr>
          <w:b/>
          <w:u w:val="single"/>
        </w:rPr>
        <w:t xml:space="preserve"> </w:t>
      </w:r>
      <w:r w:rsidR="003B62BC" w:rsidRPr="00BD1BA6">
        <w:t xml:space="preserve">and Argentina -- would </w:t>
      </w:r>
      <w:r w:rsidR="003B62BC" w:rsidRPr="002A5FA2">
        <w:rPr>
          <w:b/>
          <w:u w:val="single"/>
        </w:rPr>
        <w:t>be difficult after</w:t>
      </w:r>
      <w:r w:rsidR="003B62BC" w:rsidRPr="00BD1BA6">
        <w:t xml:space="preserve"> leaders of </w:t>
      </w:r>
      <w:r w:rsidR="003B62BC" w:rsidRPr="002A5FA2">
        <w:rPr>
          <w:b/>
          <w:u w:val="single"/>
        </w:rPr>
        <w:t xml:space="preserve">the </w:t>
      </w:r>
      <w:r w:rsidR="003B62BC" w:rsidRPr="00BD1BA6">
        <w:t xml:space="preserve">two </w:t>
      </w:r>
      <w:r w:rsidR="003B62BC" w:rsidRPr="002A5FA2">
        <w:rPr>
          <w:b/>
          <w:u w:val="single"/>
        </w:rPr>
        <w:t>nation</w:t>
      </w:r>
      <w:r w:rsidR="003B62BC" w:rsidRPr="00BD1BA6">
        <w:t xml:space="preserve">s </w:t>
      </w:r>
      <w:r w:rsidR="003B62BC" w:rsidRPr="002A5FA2">
        <w:rPr>
          <w:b/>
          <w:u w:val="single"/>
        </w:rPr>
        <w:t xml:space="preserve">joined with </w:t>
      </w:r>
      <w:proofErr w:type="spellStart"/>
      <w:r w:rsidR="003B62BC" w:rsidRPr="002A5FA2">
        <w:rPr>
          <w:b/>
          <w:u w:val="single"/>
        </w:rPr>
        <w:t>Venezuala</w:t>
      </w:r>
      <w:r w:rsidR="003B62BC" w:rsidRPr="00BD1BA6">
        <w:t>’s</w:t>
      </w:r>
      <w:proofErr w:type="spellEnd"/>
      <w:r>
        <w:t xml:space="preserve"> </w:t>
      </w:r>
      <w:hyperlink r:id="rId36" w:history="1">
        <w:r w:rsidR="003B62BC" w:rsidRPr="00BD1BA6">
          <w:rPr>
            <w:rStyle w:val="Hyperlink"/>
          </w:rPr>
          <w:t>Hugo Chavez</w:t>
        </w:r>
      </w:hyperlink>
      <w:r>
        <w:t xml:space="preserve"> </w:t>
      </w:r>
      <w:r w:rsidR="003B62BC" w:rsidRPr="00BD1BA6">
        <w:t xml:space="preserve">in 2005 </w:t>
      </w:r>
      <w:r w:rsidR="003B62BC" w:rsidRPr="002A5FA2">
        <w:rPr>
          <w:b/>
          <w:u w:val="single"/>
        </w:rPr>
        <w:t>to sink</w:t>
      </w:r>
      <w:r w:rsidR="003B62BC" w:rsidRPr="00BD1BA6">
        <w:t xml:space="preserve"> the U.S. proposal to create </w:t>
      </w:r>
      <w:r w:rsidR="003B62BC" w:rsidRPr="002A5FA2">
        <w:rPr>
          <w:b/>
          <w:u w:val="single"/>
        </w:rPr>
        <w:t>a region-wide trade zone</w:t>
      </w:r>
      <w:r w:rsidR="003B62BC" w:rsidRPr="00BD1BA6">
        <w:t>, according to regional experts.</w:t>
      </w:r>
      <w:r w:rsidRPr="00320174">
        <w:rPr>
          <w:sz w:val="12"/>
        </w:rPr>
        <w:t xml:space="preserve">¶ </w:t>
      </w:r>
      <w:r w:rsidR="003B62BC" w:rsidRPr="00BD1BA6">
        <w:t>“</w:t>
      </w:r>
      <w:r w:rsidR="003B62BC" w:rsidRPr="0071414A">
        <w:rPr>
          <w:b/>
          <w:u w:val="single"/>
        </w:rPr>
        <w:t>We have trade agreements with the governments that want to have trade agreements with us already</w:t>
      </w:r>
      <w:r w:rsidR="003B62BC" w:rsidRPr="00BD1BA6">
        <w:t>,”</w:t>
      </w:r>
      <w:r>
        <w:t xml:space="preserve"> </w:t>
      </w:r>
      <w:hyperlink r:id="rId37" w:history="1">
        <w:r w:rsidR="003B62BC" w:rsidRPr="00BD1BA6">
          <w:rPr>
            <w:rStyle w:val="Hyperlink"/>
          </w:rPr>
          <w:t>Michael Shifter</w:t>
        </w:r>
      </w:hyperlink>
      <w:r w:rsidR="003B62BC" w:rsidRPr="00BD1BA6">
        <w:t>, president of the Washington-based</w:t>
      </w:r>
      <w:r>
        <w:t xml:space="preserve"> </w:t>
      </w:r>
      <w:hyperlink r:id="rId38" w:history="1">
        <w:r w:rsidR="003B62BC" w:rsidRPr="00BD1BA6">
          <w:rPr>
            <w:rStyle w:val="Hyperlink"/>
          </w:rPr>
          <w:t>Inter-American Dialogue</w:t>
        </w:r>
      </w:hyperlink>
      <w:r w:rsidR="003B62BC" w:rsidRPr="00BD1BA6">
        <w:t xml:space="preserve">, said in a </w:t>
      </w:r>
      <w:r w:rsidR="003B62BC" w:rsidRPr="00BD1BA6">
        <w:lastRenderedPageBreak/>
        <w:t>phone interview from Managua,</w:t>
      </w:r>
      <w:r>
        <w:t xml:space="preserve"> </w:t>
      </w:r>
      <w:hyperlink r:id="rId39" w:history="1">
        <w:r w:rsidR="003B62BC" w:rsidRPr="00BD1BA6">
          <w:rPr>
            <w:rStyle w:val="Hyperlink"/>
          </w:rPr>
          <w:t>Nicaragua</w:t>
        </w:r>
      </w:hyperlink>
      <w:r w:rsidR="003B62BC" w:rsidRPr="00BD1BA6">
        <w:t>. “</w:t>
      </w:r>
      <w:r w:rsidR="003B62BC" w:rsidRPr="0071414A">
        <w:rPr>
          <w:b/>
          <w:u w:val="single"/>
        </w:rPr>
        <w:t>The ones we don’t have trade agreements with are</w:t>
      </w:r>
      <w:r w:rsidR="003B62BC" w:rsidRPr="00BD1BA6">
        <w:t xml:space="preserve"> either </w:t>
      </w:r>
      <w:r w:rsidR="003B62BC" w:rsidRPr="0071414A">
        <w:rPr>
          <w:b/>
          <w:u w:val="single"/>
        </w:rPr>
        <w:t>not</w:t>
      </w:r>
      <w:r w:rsidR="003B62BC" w:rsidRPr="00BD1BA6">
        <w:t xml:space="preserve"> particularly </w:t>
      </w:r>
      <w:r w:rsidR="003B62BC" w:rsidRPr="0071414A">
        <w:rPr>
          <w:b/>
          <w:u w:val="single"/>
        </w:rPr>
        <w:t>interested</w:t>
      </w:r>
      <w:r w:rsidR="003B62BC" w:rsidRPr="00BD1BA6">
        <w:t xml:space="preserve"> or they’re very small markets that wouldn’t make much of a difference anyway.”</w:t>
      </w:r>
      <w:r w:rsidRPr="00320174">
        <w:rPr>
          <w:sz w:val="12"/>
        </w:rPr>
        <w:t xml:space="preserve">¶ </w:t>
      </w:r>
      <w:r w:rsidR="003B62BC" w:rsidRPr="0071414A">
        <w:rPr>
          <w:sz w:val="16"/>
          <w:szCs w:val="16"/>
        </w:rPr>
        <w:t>Romney, the Republican presidential nominee, has promoted free trade as part of his job-creation plan. President</w:t>
      </w:r>
      <w:r>
        <w:rPr>
          <w:sz w:val="16"/>
          <w:szCs w:val="16"/>
        </w:rPr>
        <w:t xml:space="preserve"> </w:t>
      </w:r>
      <w:hyperlink r:id="rId40" w:history="1">
        <w:r w:rsidR="003B62BC" w:rsidRPr="0071414A">
          <w:rPr>
            <w:rStyle w:val="Hyperlink"/>
            <w:sz w:val="16"/>
            <w:szCs w:val="16"/>
          </w:rPr>
          <w:t>Barack Obama</w:t>
        </w:r>
      </w:hyperlink>
      <w:r>
        <w:rPr>
          <w:sz w:val="16"/>
          <w:szCs w:val="16"/>
        </w:rPr>
        <w:t xml:space="preserve"> </w:t>
      </w:r>
      <w:r w:rsidR="003B62BC" w:rsidRPr="0071414A">
        <w:rPr>
          <w:sz w:val="16"/>
          <w:szCs w:val="16"/>
        </w:rPr>
        <w:t>has stressed his administration’s enforcement of trade rules, including cases involving China. While Obama, 51, last year signed three trade deals that had been under consideration since before his presidency, including ones with Colombia and</w:t>
      </w:r>
      <w:r>
        <w:rPr>
          <w:sz w:val="16"/>
          <w:szCs w:val="16"/>
        </w:rPr>
        <w:t xml:space="preserve"> </w:t>
      </w:r>
      <w:hyperlink r:id="rId41" w:history="1">
        <w:r w:rsidR="003B62BC" w:rsidRPr="0071414A">
          <w:rPr>
            <w:rStyle w:val="Hyperlink"/>
            <w:sz w:val="16"/>
            <w:szCs w:val="16"/>
          </w:rPr>
          <w:t>Panama</w:t>
        </w:r>
      </w:hyperlink>
      <w:r w:rsidR="003B62BC" w:rsidRPr="0071414A">
        <w:rPr>
          <w:sz w:val="16"/>
          <w:szCs w:val="16"/>
        </w:rPr>
        <w:t>, Romney, 65, has vowed greater focus on</w:t>
      </w:r>
      <w:r>
        <w:rPr>
          <w:sz w:val="16"/>
          <w:szCs w:val="16"/>
        </w:rPr>
        <w:t xml:space="preserve"> </w:t>
      </w:r>
      <w:hyperlink r:id="rId42" w:history="1">
        <w:r w:rsidR="003B62BC" w:rsidRPr="0071414A">
          <w:rPr>
            <w:rStyle w:val="Hyperlink"/>
            <w:sz w:val="16"/>
            <w:szCs w:val="16"/>
          </w:rPr>
          <w:t>Latin America</w:t>
        </w:r>
      </w:hyperlink>
      <w:r w:rsidR="003B62BC" w:rsidRPr="0071414A">
        <w:rPr>
          <w:sz w:val="16"/>
          <w:szCs w:val="16"/>
        </w:rPr>
        <w:t>.</w:t>
      </w:r>
      <w:r w:rsidRPr="00320174">
        <w:rPr>
          <w:sz w:val="12"/>
          <w:szCs w:val="16"/>
        </w:rPr>
        <w:t xml:space="preserve">¶ </w:t>
      </w:r>
      <w:r w:rsidR="003B62BC" w:rsidRPr="0071414A">
        <w:rPr>
          <w:sz w:val="16"/>
          <w:szCs w:val="16"/>
        </w:rPr>
        <w:t>‘Huge Opportunity’</w:t>
      </w:r>
      <w:r w:rsidRPr="00320174">
        <w:rPr>
          <w:sz w:val="12"/>
          <w:szCs w:val="16"/>
        </w:rPr>
        <w:t xml:space="preserve">¶ </w:t>
      </w:r>
      <w:r w:rsidR="003B62BC" w:rsidRPr="0071414A">
        <w:rPr>
          <w:sz w:val="16"/>
          <w:szCs w:val="16"/>
        </w:rPr>
        <w:t>“The opportunities for us in Latin America we have just not taken advantage of fully,” Romney said in the Oct. 22 presidential debate. “As a matter of fact, Latin America’s economy is almost as big as the economy of China. We’re all focused on China. Latin America is a huge opportunity.”</w:t>
      </w:r>
      <w:r w:rsidRPr="00320174">
        <w:rPr>
          <w:sz w:val="12"/>
          <w:szCs w:val="16"/>
        </w:rPr>
        <w:t xml:space="preserve">¶ </w:t>
      </w:r>
      <w:proofErr w:type="gramStart"/>
      <w:r w:rsidR="003B62BC" w:rsidRPr="0071414A">
        <w:rPr>
          <w:sz w:val="16"/>
          <w:szCs w:val="16"/>
        </w:rPr>
        <w:t>The</w:t>
      </w:r>
      <w:proofErr w:type="gramEnd"/>
      <w:r w:rsidR="003B62BC" w:rsidRPr="0071414A">
        <w:rPr>
          <w:sz w:val="16"/>
          <w:szCs w:val="16"/>
        </w:rPr>
        <w:t xml:space="preserve"> combined gross domestic product for the Latin American and Caribbean region in 2011 was about $5.8 trillion in current U.S. dollars, according to the</w:t>
      </w:r>
      <w:r>
        <w:rPr>
          <w:sz w:val="16"/>
          <w:szCs w:val="16"/>
        </w:rPr>
        <w:t xml:space="preserve"> </w:t>
      </w:r>
      <w:hyperlink r:id="rId43" w:history="1">
        <w:r w:rsidR="003B62BC" w:rsidRPr="0071414A">
          <w:rPr>
            <w:rStyle w:val="Hyperlink"/>
            <w:sz w:val="16"/>
            <w:szCs w:val="16"/>
          </w:rPr>
          <w:t>World Bank</w:t>
        </w:r>
      </w:hyperlink>
      <w:r w:rsidR="003B62BC" w:rsidRPr="0071414A">
        <w:rPr>
          <w:sz w:val="16"/>
          <w:szCs w:val="16"/>
        </w:rPr>
        <w:t>. China’s GDP was about $7.3 trillion.</w:t>
      </w:r>
      <w:r w:rsidRPr="00320174">
        <w:rPr>
          <w:sz w:val="12"/>
          <w:szCs w:val="16"/>
        </w:rPr>
        <w:t xml:space="preserve">¶ </w:t>
      </w:r>
      <w:r w:rsidR="003B62BC" w:rsidRPr="0071414A">
        <w:rPr>
          <w:sz w:val="16"/>
          <w:szCs w:val="16"/>
        </w:rPr>
        <w:t xml:space="preserve">The Clinton administration in 1994 proposed the creation of a 34-nation hemispheric trade zone known as the </w:t>
      </w:r>
      <w:proofErr w:type="spellStart"/>
      <w:r w:rsidR="003B62BC" w:rsidRPr="0071414A">
        <w:rPr>
          <w:sz w:val="16"/>
          <w:szCs w:val="16"/>
        </w:rPr>
        <w:t>the</w:t>
      </w:r>
      <w:proofErr w:type="spellEnd"/>
      <w:r w:rsidR="003B62BC" w:rsidRPr="0071414A">
        <w:rPr>
          <w:sz w:val="16"/>
          <w:szCs w:val="16"/>
        </w:rPr>
        <w:t xml:space="preserve"> Free Trade Area of the Americas, or FTAA. The effort was abandoned in 2005 after Chavez led tens of thousands of protesters who burned an effigy of President</w:t>
      </w:r>
      <w:r>
        <w:rPr>
          <w:sz w:val="16"/>
          <w:szCs w:val="16"/>
        </w:rPr>
        <w:t xml:space="preserve"> </w:t>
      </w:r>
      <w:hyperlink r:id="rId44" w:history="1">
        <w:r w:rsidR="003B62BC" w:rsidRPr="0071414A">
          <w:rPr>
            <w:rStyle w:val="Hyperlink"/>
            <w:sz w:val="16"/>
            <w:szCs w:val="16"/>
          </w:rPr>
          <w:t>George W. Bush</w:t>
        </w:r>
      </w:hyperlink>
      <w:r>
        <w:rPr>
          <w:sz w:val="16"/>
          <w:szCs w:val="16"/>
        </w:rPr>
        <w:t xml:space="preserve"> </w:t>
      </w:r>
      <w:r w:rsidR="003B62BC" w:rsidRPr="0071414A">
        <w:rPr>
          <w:sz w:val="16"/>
          <w:szCs w:val="16"/>
        </w:rPr>
        <w:t>while he was attending a regional summit in Argentina to discuss the proposed trade zone. Chavez said the failed accord was an attempt by the U.S. to “annex” Latin America.</w:t>
      </w:r>
      <w:r w:rsidRPr="00320174">
        <w:rPr>
          <w:sz w:val="12"/>
          <w:szCs w:val="16"/>
        </w:rPr>
        <w:t xml:space="preserve">¶ </w:t>
      </w:r>
      <w:r w:rsidR="003B62BC" w:rsidRPr="0071414A">
        <w:rPr>
          <w:sz w:val="16"/>
          <w:szCs w:val="16"/>
        </w:rPr>
        <w:t>Romney’s plan would seek to build upon free-trade deals the U.S. already has in place, while creating a broader accord --the Reagan Economic Zone -- open to any nation “willing to abide by the rules,” according to a</w:t>
      </w:r>
      <w:r>
        <w:rPr>
          <w:sz w:val="16"/>
          <w:szCs w:val="16"/>
        </w:rPr>
        <w:t xml:space="preserve"> </w:t>
      </w:r>
      <w:hyperlink r:id="rId45" w:tooltip="Open Web Site" w:history="1">
        <w:r w:rsidR="003B62BC" w:rsidRPr="0071414A">
          <w:rPr>
            <w:rStyle w:val="Hyperlink"/>
            <w:sz w:val="16"/>
            <w:szCs w:val="16"/>
          </w:rPr>
          <w:t>document</w:t>
        </w:r>
      </w:hyperlink>
      <w:r>
        <w:rPr>
          <w:sz w:val="16"/>
          <w:szCs w:val="16"/>
        </w:rPr>
        <w:t xml:space="preserve"> </w:t>
      </w:r>
      <w:r w:rsidR="003B62BC" w:rsidRPr="0071414A">
        <w:rPr>
          <w:sz w:val="16"/>
          <w:szCs w:val="16"/>
        </w:rPr>
        <w:t>posted on the Romney campaign’s website.</w:t>
      </w:r>
      <w:r w:rsidRPr="00320174">
        <w:rPr>
          <w:sz w:val="12"/>
          <w:szCs w:val="16"/>
        </w:rPr>
        <w:t xml:space="preserve">¶ </w:t>
      </w:r>
      <w:r w:rsidR="003B62BC" w:rsidRPr="0071414A">
        <w:rPr>
          <w:sz w:val="16"/>
          <w:szCs w:val="16"/>
        </w:rPr>
        <w:t>Free Enterprise</w:t>
      </w:r>
      <w:r w:rsidRPr="00320174">
        <w:rPr>
          <w:sz w:val="12"/>
          <w:szCs w:val="16"/>
        </w:rPr>
        <w:t xml:space="preserve">¶ </w:t>
      </w:r>
      <w:r w:rsidR="003B62BC" w:rsidRPr="0071414A">
        <w:rPr>
          <w:sz w:val="16"/>
          <w:szCs w:val="16"/>
        </w:rPr>
        <w:t xml:space="preserve">“Governor Romney is committed to expanding America’s trading relationships in the region by working to deliver on the promise of signed agreements, by pursuing new agreements, and by building a broader Reagan Economic Zone that strengthens ties among nations committed to the principles of free enterprise,” Amanda </w:t>
      </w:r>
      <w:proofErr w:type="spellStart"/>
      <w:r w:rsidR="003B62BC" w:rsidRPr="0071414A">
        <w:rPr>
          <w:sz w:val="16"/>
          <w:szCs w:val="16"/>
        </w:rPr>
        <w:t>Henneberg</w:t>
      </w:r>
      <w:proofErr w:type="spellEnd"/>
      <w:r w:rsidR="003B62BC" w:rsidRPr="0071414A">
        <w:rPr>
          <w:sz w:val="16"/>
          <w:szCs w:val="16"/>
        </w:rPr>
        <w:t>, a campaign spokeswoman, said in an e-mail.</w:t>
      </w:r>
      <w:r w:rsidRPr="00320174">
        <w:rPr>
          <w:sz w:val="12"/>
          <w:szCs w:val="16"/>
        </w:rPr>
        <w:t xml:space="preserve">¶ </w:t>
      </w:r>
      <w:r w:rsidR="003B62BC" w:rsidRPr="0071414A">
        <w:rPr>
          <w:sz w:val="16"/>
          <w:szCs w:val="16"/>
        </w:rPr>
        <w:t>The reference to</w:t>
      </w:r>
      <w:r>
        <w:rPr>
          <w:sz w:val="16"/>
          <w:szCs w:val="16"/>
        </w:rPr>
        <w:t xml:space="preserve"> </w:t>
      </w:r>
      <w:hyperlink r:id="rId46" w:history="1">
        <w:r w:rsidR="003B62BC" w:rsidRPr="0071414A">
          <w:rPr>
            <w:rStyle w:val="Hyperlink"/>
            <w:sz w:val="16"/>
            <w:szCs w:val="16"/>
          </w:rPr>
          <w:t>Ronald Reagan</w:t>
        </w:r>
      </w:hyperlink>
      <w:r>
        <w:rPr>
          <w:sz w:val="16"/>
          <w:szCs w:val="16"/>
        </w:rPr>
        <w:t xml:space="preserve"> </w:t>
      </w:r>
      <w:r w:rsidR="003B62BC" w:rsidRPr="0071414A">
        <w:rPr>
          <w:sz w:val="16"/>
          <w:szCs w:val="16"/>
        </w:rPr>
        <w:t>might face skepticism in the region, where people often associate the former president with U.S. support for the Contras in Nicaragua and the 1983 U.S. invasion of Grenada, according to Shifter.</w:t>
      </w:r>
      <w:r w:rsidRPr="00320174">
        <w:rPr>
          <w:sz w:val="12"/>
          <w:szCs w:val="16"/>
        </w:rPr>
        <w:t xml:space="preserve">¶ </w:t>
      </w:r>
      <w:r w:rsidR="003B62BC" w:rsidRPr="0071414A">
        <w:rPr>
          <w:sz w:val="16"/>
          <w:szCs w:val="16"/>
        </w:rPr>
        <w:t>“Romney would have to establish trust, and probably evoking Reagan doesn’t quite have the resonance in Latin America that it has in the</w:t>
      </w:r>
      <w:r>
        <w:rPr>
          <w:sz w:val="16"/>
          <w:szCs w:val="16"/>
        </w:rPr>
        <w:t xml:space="preserve"> </w:t>
      </w:r>
      <w:hyperlink r:id="rId47" w:history="1">
        <w:r w:rsidR="003B62BC" w:rsidRPr="0071414A">
          <w:rPr>
            <w:rStyle w:val="Hyperlink"/>
            <w:sz w:val="16"/>
            <w:szCs w:val="16"/>
          </w:rPr>
          <w:t>Tea Party</w:t>
        </w:r>
      </w:hyperlink>
      <w:r w:rsidR="003B62BC" w:rsidRPr="0071414A">
        <w:rPr>
          <w:sz w:val="16"/>
          <w:szCs w:val="16"/>
        </w:rPr>
        <w:t>,” he said, referring to the U.S. political movement that has supported Republican candidates.</w:t>
      </w:r>
      <w:r w:rsidRPr="00320174">
        <w:rPr>
          <w:sz w:val="12"/>
          <w:szCs w:val="16"/>
        </w:rPr>
        <w:t xml:space="preserve">¶ </w:t>
      </w:r>
      <w:r w:rsidR="003B62BC" w:rsidRPr="0071414A">
        <w:rPr>
          <w:sz w:val="16"/>
          <w:szCs w:val="16"/>
        </w:rPr>
        <w:t>Connect Accords</w:t>
      </w:r>
      <w:r w:rsidRPr="00320174">
        <w:rPr>
          <w:sz w:val="12"/>
          <w:szCs w:val="16"/>
        </w:rPr>
        <w:t xml:space="preserve">¶ </w:t>
      </w:r>
      <w:r w:rsidR="003B62BC" w:rsidRPr="0071414A">
        <w:rPr>
          <w:sz w:val="16"/>
          <w:szCs w:val="16"/>
        </w:rPr>
        <w:t>As president, Romney would seek to “stitch up the agreements we have” into a regional trade zone, former Commerce Secretary Carlos Gutierrez, an adviser to the Republican nominee’s campaign, said during an interview Aug. 21. Such an effort would require nations in the region that have trade pacts with the U.S. to reduce economic barriers among themselves, he said.</w:t>
      </w:r>
      <w:r w:rsidRPr="00320174">
        <w:rPr>
          <w:sz w:val="12"/>
          <w:szCs w:val="16"/>
        </w:rPr>
        <w:t xml:space="preserve">¶ </w:t>
      </w:r>
      <w:r w:rsidR="003B62BC" w:rsidRPr="0071414A">
        <w:rPr>
          <w:sz w:val="16"/>
          <w:szCs w:val="16"/>
        </w:rPr>
        <w:t>The U.S. has in place free-trade agreements with 10 Latin American and Caribbean nations: Chile, Colombia, Costa Rica, the</w:t>
      </w:r>
      <w:r>
        <w:rPr>
          <w:sz w:val="16"/>
          <w:szCs w:val="16"/>
        </w:rPr>
        <w:t xml:space="preserve"> </w:t>
      </w:r>
      <w:hyperlink r:id="rId48" w:history="1">
        <w:r w:rsidR="003B62BC" w:rsidRPr="0071414A">
          <w:rPr>
            <w:rStyle w:val="Hyperlink"/>
            <w:sz w:val="16"/>
            <w:szCs w:val="16"/>
          </w:rPr>
          <w:t>Dominican Republic</w:t>
        </w:r>
      </w:hyperlink>
      <w:r w:rsidR="003B62BC" w:rsidRPr="0071414A">
        <w:rPr>
          <w:sz w:val="16"/>
          <w:szCs w:val="16"/>
        </w:rPr>
        <w:t>, El Salvador, Guatemala, Honduras, Mexico, Nicaragua and Peru. An 11th accord, with Panama, is scheduled to take effect Oct. 31. Trade preferences in place for Ecuador are set to expire in 2013, and U.S. relations with the nation have been strained over issues including Ecuador’s ties with Iran and Chavez.</w:t>
      </w:r>
      <w:r w:rsidRPr="00320174">
        <w:rPr>
          <w:sz w:val="12"/>
          <w:szCs w:val="16"/>
        </w:rPr>
        <w:t xml:space="preserve">¶ </w:t>
      </w:r>
      <w:r w:rsidR="003B62BC" w:rsidRPr="0071414A">
        <w:rPr>
          <w:sz w:val="16"/>
          <w:szCs w:val="16"/>
        </w:rPr>
        <w:t>It would be difficult to increase the number of trade accords in Latin America because of probable opposition from nations whose leaders can be hostile to the U.S., Rubens Barbosa, Brazil’s ambassador to the U.S. from 1999 to 2004, said in a phone interview from Sao Paulo.</w:t>
      </w:r>
      <w:r w:rsidRPr="00320174">
        <w:rPr>
          <w:sz w:val="12"/>
          <w:szCs w:val="16"/>
        </w:rPr>
        <w:t xml:space="preserve">¶ </w:t>
      </w:r>
      <w:proofErr w:type="spellStart"/>
      <w:r w:rsidR="003B62BC" w:rsidRPr="001864B4">
        <w:t>Mercosur</w:t>
      </w:r>
      <w:proofErr w:type="spellEnd"/>
      <w:r w:rsidR="003B62BC" w:rsidRPr="001864B4">
        <w:t xml:space="preserve"> Bloc</w:t>
      </w:r>
      <w:r w:rsidRPr="00320174">
        <w:rPr>
          <w:sz w:val="12"/>
        </w:rPr>
        <w:t xml:space="preserve">¶ </w:t>
      </w:r>
      <w:r w:rsidR="003B62BC" w:rsidRPr="004E7B82">
        <w:rPr>
          <w:b/>
          <w:u w:val="single"/>
        </w:rPr>
        <w:t xml:space="preserve">A deal with the so-called </w:t>
      </w:r>
      <w:proofErr w:type="spellStart"/>
      <w:r w:rsidR="003B62BC" w:rsidRPr="004E7B82">
        <w:rPr>
          <w:b/>
          <w:u w:val="single"/>
        </w:rPr>
        <w:t>Mercosur</w:t>
      </w:r>
      <w:proofErr w:type="spellEnd"/>
      <w:r w:rsidR="003B62BC" w:rsidRPr="004E7B82">
        <w:rPr>
          <w:b/>
          <w:u w:val="single"/>
        </w:rPr>
        <w:t xml:space="preserve"> trade bloc, which includes Brazil,</w:t>
      </w:r>
      <w:r w:rsidR="003B62BC" w:rsidRPr="00BD1BA6">
        <w:t xml:space="preserve"> Argentina and Venezuela, </w:t>
      </w:r>
      <w:r w:rsidR="003B62BC" w:rsidRPr="004E7B82">
        <w:rPr>
          <w:b/>
          <w:u w:val="single"/>
        </w:rPr>
        <w:t xml:space="preserve">would </w:t>
      </w:r>
      <w:r w:rsidR="003B62BC" w:rsidRPr="00BD1BA6">
        <w:t xml:space="preserve">also </w:t>
      </w:r>
      <w:r w:rsidR="003B62BC" w:rsidRPr="004E7B82">
        <w:rPr>
          <w:b/>
          <w:u w:val="single"/>
        </w:rPr>
        <w:t>be a challenge because the Latin Americans would insist the U.S. reduce barriers on agricultural imports</w:t>
      </w:r>
      <w:r w:rsidR="003B62BC" w:rsidRPr="00BD1BA6">
        <w:t>, said Barbosa, who participated in the failed FTAA talks.</w:t>
      </w:r>
      <w:r w:rsidRPr="00320174">
        <w:rPr>
          <w:sz w:val="12"/>
        </w:rPr>
        <w:t xml:space="preserve">¶ </w:t>
      </w:r>
      <w:r w:rsidR="003B62BC" w:rsidRPr="00BD1BA6">
        <w:t>The U.S. filed a complaint against Argentina in August at the Geneva-based</w:t>
      </w:r>
      <w:r>
        <w:t xml:space="preserve"> </w:t>
      </w:r>
      <w:hyperlink r:id="rId49" w:history="1">
        <w:r w:rsidR="003B62BC" w:rsidRPr="00BD1BA6">
          <w:rPr>
            <w:rStyle w:val="Hyperlink"/>
          </w:rPr>
          <w:t>World Trade Organization</w:t>
        </w:r>
      </w:hyperlink>
      <w:r>
        <w:t xml:space="preserve"> </w:t>
      </w:r>
      <w:r w:rsidR="003B62BC" w:rsidRPr="00BD1BA6">
        <w:t>over restrictions on imports from the U.S. Ten days later, Argentina fired back, telling the WTO that American import restrictions on Argentine meat weren’t justified.</w:t>
      </w:r>
      <w:r w:rsidRPr="00320174">
        <w:rPr>
          <w:sz w:val="12"/>
        </w:rPr>
        <w:t xml:space="preserve">¶ </w:t>
      </w:r>
      <w:r w:rsidR="003B62BC" w:rsidRPr="004E7B82">
        <w:rPr>
          <w:b/>
          <w:u w:val="single"/>
        </w:rPr>
        <w:t>The biggest missing element in trade policy with Latin America is an accord between the U.S. and Brazil. The nation’s $2.5 trillion economy is bigger than the combined size of the 11 regional nations that have free-trade pacts with the U.S.</w:t>
      </w:r>
      <w:r w:rsidRPr="00320174">
        <w:rPr>
          <w:b/>
          <w:sz w:val="12"/>
          <w:u w:val="single"/>
        </w:rPr>
        <w:t xml:space="preserve">¶ </w:t>
      </w:r>
      <w:r w:rsidR="003B62BC" w:rsidRPr="00BD1BA6">
        <w:t xml:space="preserve">“It’s just a big </w:t>
      </w:r>
      <w:proofErr w:type="spellStart"/>
      <w:r w:rsidR="003B62BC" w:rsidRPr="00BD1BA6">
        <w:t>honkin</w:t>
      </w:r>
      <w:proofErr w:type="spellEnd"/>
      <w:r w:rsidR="003B62BC" w:rsidRPr="00BD1BA6">
        <w:t>’ economy,” Scott Miller, a senior adviser for trade policy at the Center for Strategic and International Studies in Washington, said in a phone interview. “There’s a big commercial relationship to be had.”</w:t>
      </w:r>
      <w:r w:rsidRPr="00320174">
        <w:rPr>
          <w:sz w:val="12"/>
        </w:rPr>
        <w:t xml:space="preserve">¶ </w:t>
      </w:r>
      <w:r w:rsidR="003B62BC" w:rsidRPr="001864B4">
        <w:t>Competitive Edge</w:t>
      </w:r>
      <w:r w:rsidRPr="00320174">
        <w:rPr>
          <w:sz w:val="12"/>
        </w:rPr>
        <w:t xml:space="preserve">¶ </w:t>
      </w:r>
      <w:r w:rsidR="003B62BC" w:rsidRPr="00BD1BA6">
        <w:t>A deal with Brazil could expand exports of high-tech products and services in which the U.S. has a competitive edge over China, which is also establishing a presence in the region, Miller said.</w:t>
      </w:r>
      <w:r w:rsidRPr="00320174">
        <w:rPr>
          <w:sz w:val="12"/>
        </w:rPr>
        <w:t xml:space="preserve">¶ </w:t>
      </w:r>
      <w:r w:rsidR="003B62BC" w:rsidRPr="00BD1BA6">
        <w:t>China is the biggest export market for Brazil and Chile, the world’s top copper producer, and second-largest for Peru, Costa Rica and Cuba, according to an April</w:t>
      </w:r>
      <w:r>
        <w:t xml:space="preserve"> </w:t>
      </w:r>
      <w:hyperlink r:id="rId50" w:tooltip="Open Web Site" w:history="1">
        <w:r w:rsidR="003B62BC" w:rsidRPr="00BD1BA6">
          <w:rPr>
            <w:rStyle w:val="Hyperlink"/>
          </w:rPr>
          <w:t>report</w:t>
        </w:r>
      </w:hyperlink>
      <w:r>
        <w:t xml:space="preserve"> </w:t>
      </w:r>
      <w:r w:rsidR="003B62BC" w:rsidRPr="00BD1BA6">
        <w:t xml:space="preserve">published by </w:t>
      </w:r>
      <w:proofErr w:type="spellStart"/>
      <w:r w:rsidR="003B62BC" w:rsidRPr="00BD1BA6">
        <w:t>the</w:t>
      </w:r>
      <w:hyperlink r:id="rId51" w:history="1">
        <w:r w:rsidR="003B62BC" w:rsidRPr="00BD1BA6">
          <w:rPr>
            <w:rStyle w:val="Hyperlink"/>
          </w:rPr>
          <w:t>United</w:t>
        </w:r>
        <w:proofErr w:type="spellEnd"/>
        <w:r w:rsidR="003B62BC" w:rsidRPr="00BD1BA6">
          <w:rPr>
            <w:rStyle w:val="Hyperlink"/>
          </w:rPr>
          <w:t xml:space="preserve"> Nations</w:t>
        </w:r>
      </w:hyperlink>
      <w:r w:rsidR="003B62BC" w:rsidRPr="00BD1BA6">
        <w:t xml:space="preserve">’ Economic Commission for Latin America and the Caribbean, known as </w:t>
      </w:r>
      <w:proofErr w:type="spellStart"/>
      <w:r w:rsidR="003B62BC" w:rsidRPr="00BD1BA6">
        <w:t>Eclac</w:t>
      </w:r>
      <w:proofErr w:type="spellEnd"/>
      <w:r w:rsidR="003B62BC" w:rsidRPr="00BD1BA6">
        <w:t>. China is on track to surpass the European Union as Latin America’s second-biggest trading partner, behind the U.S., it said.</w:t>
      </w:r>
      <w:r w:rsidRPr="00320174">
        <w:rPr>
          <w:sz w:val="12"/>
        </w:rPr>
        <w:t xml:space="preserve">¶ </w:t>
      </w:r>
      <w:r w:rsidR="003B62BC" w:rsidRPr="00BD1BA6">
        <w:t>“China is occupying space the U.S. has left vacant because the U.S. decided to commercially neglect the region,” according to Barbosa.</w:t>
      </w:r>
      <w:r w:rsidRPr="00320174">
        <w:rPr>
          <w:sz w:val="12"/>
        </w:rPr>
        <w:t xml:space="preserve">¶ </w:t>
      </w:r>
      <w:r w:rsidR="003B62BC" w:rsidRPr="001864B4">
        <w:t>Brazilian Tension</w:t>
      </w:r>
      <w:r w:rsidRPr="00320174">
        <w:rPr>
          <w:sz w:val="12"/>
        </w:rPr>
        <w:t xml:space="preserve">¶ </w:t>
      </w:r>
      <w:r w:rsidR="003B62BC" w:rsidRPr="004E7B82">
        <w:rPr>
          <w:b/>
          <w:u w:val="single"/>
        </w:rPr>
        <w:t>U.S. economic relations with Brazil, its eighth-largest trading partner last year, are at the moment tense. During the last two months, the countries have sparred over Brazil’s proposed tariff increases on industrial goods, U.S. monetary policy and agricultural subsidies.</w:t>
      </w:r>
      <w:r w:rsidRPr="00320174">
        <w:rPr>
          <w:b/>
          <w:sz w:val="12"/>
          <w:u w:val="single"/>
        </w:rPr>
        <w:t xml:space="preserve">¶ </w:t>
      </w:r>
      <w:r w:rsidR="003B62BC" w:rsidRPr="004E7B82">
        <w:rPr>
          <w:b/>
          <w:u w:val="single"/>
        </w:rPr>
        <w:t>“I hardly think it’s possible to have a trade agreement with Brazil because the thinking here is the U.S. cannot deliver what we want: the opening of U.S. markets and reduction of subsidies as well as other protectionist practices</w:t>
      </w:r>
      <w:r w:rsidR="003B62BC" w:rsidRPr="00BD1BA6">
        <w:t xml:space="preserve"> in the agricultural area,” Barbosa said.</w:t>
      </w:r>
    </w:p>
    <w:p w:rsidR="003B62BC" w:rsidRDefault="003B62BC" w:rsidP="003B62BC">
      <w:pPr>
        <w:rPr>
          <w:rStyle w:val="StyleBoldUnderline"/>
        </w:rPr>
      </w:pPr>
    </w:p>
    <w:p w:rsidR="003B62BC" w:rsidRDefault="003B62BC" w:rsidP="00B66C5F">
      <w:pPr>
        <w:pStyle w:val="Heading4"/>
      </w:pPr>
      <w:r>
        <w:t>Trade is the most significant source of tension between US and Brazil.</w:t>
      </w:r>
    </w:p>
    <w:p w:rsidR="003B62BC" w:rsidRDefault="003B62BC" w:rsidP="003B62BC">
      <w:proofErr w:type="spellStart"/>
      <w:r w:rsidRPr="00B66C5F">
        <w:rPr>
          <w:rStyle w:val="StyleBoldUnderline"/>
          <w:u w:val="none"/>
        </w:rPr>
        <w:t>Aramayo</w:t>
      </w:r>
      <w:proofErr w:type="spellEnd"/>
      <w:r w:rsidRPr="00B66C5F">
        <w:rPr>
          <w:rStyle w:val="StyleBoldUnderline"/>
          <w:u w:val="none"/>
        </w:rPr>
        <w:t xml:space="preserve"> and Pereira, 2011 </w:t>
      </w:r>
      <w:r w:rsidRPr="00B66C5F">
        <w:rPr>
          <w:rStyle w:val="StyleBoldUnderline"/>
          <w:b w:val="0"/>
          <w:u w:val="none"/>
        </w:rPr>
        <w:t>(Carlos and Carlos, analysts for Brookings Institution, “Obama’s Visit to Latin America: Redefining US-Brazil Relations”</w:t>
      </w:r>
      <w:r w:rsidRPr="00317267">
        <w:rPr>
          <w:rStyle w:val="StyleBoldUnderline"/>
          <w:u w:val="none"/>
        </w:rPr>
        <w:t xml:space="preserve">, </w:t>
      </w:r>
      <w:hyperlink r:id="rId52" w:history="1">
        <w:r w:rsidRPr="005A77DE">
          <w:rPr>
            <w:rStyle w:val="Hyperlink"/>
          </w:rPr>
          <w:t>http://www.brookings.edu/research/opinions/2011/03/15-brazil-us-aramayo-pereira</w:t>
        </w:r>
      </w:hyperlink>
      <w:r>
        <w:t>, DVO)</w:t>
      </w:r>
    </w:p>
    <w:p w:rsidR="003B62BC" w:rsidRDefault="003B62BC" w:rsidP="003B62BC"/>
    <w:p w:rsidR="003B62BC" w:rsidRDefault="003B62BC" w:rsidP="003B62BC">
      <w:r w:rsidRPr="00320174">
        <w:rPr>
          <w:rStyle w:val="StyleBoldUnderline"/>
        </w:rPr>
        <w:t>One issue which has been a particular source of friction in U.S.-Brazilian relations is trade</w:t>
      </w:r>
      <w:r>
        <w:t xml:space="preserve">. Last year, </w:t>
      </w:r>
      <w:r w:rsidRPr="00320174">
        <w:rPr>
          <w:rStyle w:val="StyleBoldUnderline"/>
        </w:rPr>
        <w:t>trade tensions grew</w:t>
      </w:r>
      <w:r>
        <w:t xml:space="preserve"> sharply</w:t>
      </w:r>
      <w:r w:rsidRPr="00320174">
        <w:rPr>
          <w:rStyle w:val="StyleBoldUnderline"/>
        </w:rPr>
        <w:t xml:space="preserve"> after Brazil prevailed in its WTO cotton </w:t>
      </w:r>
      <w:r w:rsidRPr="00320174">
        <w:t>subsidies</w:t>
      </w:r>
      <w:r w:rsidRPr="00320174">
        <w:rPr>
          <w:rStyle w:val="StyleBoldUnderline"/>
        </w:rPr>
        <w:t xml:space="preserve"> suit against the U</w:t>
      </w:r>
      <w:r>
        <w:t xml:space="preserve">nited </w:t>
      </w:r>
      <w:r w:rsidRPr="00320174">
        <w:rPr>
          <w:rStyle w:val="StyleBoldUnderline"/>
        </w:rPr>
        <w:t>S</w:t>
      </w:r>
      <w:r>
        <w:t>tates.</w:t>
      </w:r>
      <w:r w:rsidRPr="00320174">
        <w:rPr>
          <w:rStyle w:val="StyleBoldUnderline"/>
        </w:rPr>
        <w:t xml:space="preserve"> Brazil was granted </w:t>
      </w:r>
      <w:r>
        <w:t>p</w:t>
      </w:r>
      <w:r w:rsidRPr="00320174">
        <w:rPr>
          <w:rStyle w:val="StyleBoldUnderline"/>
        </w:rPr>
        <w:t xml:space="preserve">ermission to retaliate with trade barriers on </w:t>
      </w:r>
      <w:r>
        <w:t>several</w:t>
      </w:r>
      <w:r w:rsidRPr="00320174">
        <w:rPr>
          <w:rStyle w:val="StyleBoldUnderline"/>
        </w:rPr>
        <w:t xml:space="preserve"> U.S. goods. The U</w:t>
      </w:r>
      <w:r>
        <w:t xml:space="preserve">nited </w:t>
      </w:r>
      <w:r w:rsidRPr="00320174">
        <w:rPr>
          <w:rStyle w:val="StyleBoldUnderline"/>
        </w:rPr>
        <w:t>S</w:t>
      </w:r>
      <w:r>
        <w:t xml:space="preserve">tates quickly </w:t>
      </w:r>
      <w:r w:rsidRPr="00320174">
        <w:rPr>
          <w:rStyle w:val="StyleBoldUnderline"/>
        </w:rPr>
        <w:t>managed to buy itself a couple of years by subsidizing Brazilian cotton growers</w:t>
      </w:r>
      <w:r>
        <w:t xml:space="preserve">. However, </w:t>
      </w:r>
      <w:r w:rsidRPr="00320174">
        <w:rPr>
          <w:rStyle w:val="StyleBoldUnderline"/>
        </w:rPr>
        <w:t>this</w:t>
      </w:r>
      <w:r>
        <w:t xml:space="preserve"> approach</w:t>
      </w:r>
      <w:r w:rsidRPr="00320174">
        <w:rPr>
          <w:rStyle w:val="StyleBoldUnderline"/>
        </w:rPr>
        <w:t xml:space="preserve"> is unsustainable. Both countries are food producers and</w:t>
      </w:r>
      <w:r>
        <w:t xml:space="preserve"> are </w:t>
      </w:r>
      <w:r w:rsidRPr="00320174">
        <w:rPr>
          <w:rStyle w:val="StyleBoldUnderline"/>
        </w:rPr>
        <w:t xml:space="preserve">therefore competitors. The U.S. government should allow for its subsidies to expire so that </w:t>
      </w:r>
      <w:r w:rsidRPr="00320174">
        <w:rPr>
          <w:rStyle w:val="StyleBoldUnderline"/>
        </w:rPr>
        <w:lastRenderedPageBreak/>
        <w:t xml:space="preserve">free market competition can take place. </w:t>
      </w:r>
      <w:r>
        <w:t>The same is true for ethanol. Brazil has the technical knowhow of producing high-quality ethanol that is cheaper and cleaner than U.S. ethanol. Yet, the American ethanol market is closed for Brazil.</w:t>
      </w:r>
    </w:p>
    <w:p w:rsidR="003B62BC" w:rsidRDefault="003B62BC" w:rsidP="003B62BC"/>
    <w:p w:rsidR="003B62BC" w:rsidRPr="00456C0F" w:rsidRDefault="003B62BC" w:rsidP="00B66C5F">
      <w:pPr>
        <w:pStyle w:val="Heading4"/>
      </w:pPr>
      <w:r w:rsidRPr="00456C0F">
        <w:t>Brazil is expanding its sphere of Latin American influence, they want the US to get out of the way</w:t>
      </w:r>
    </w:p>
    <w:p w:rsidR="003B62BC" w:rsidRPr="000C3AFD" w:rsidRDefault="003B62BC" w:rsidP="003B62BC">
      <w:pPr>
        <w:rPr>
          <w:sz w:val="16"/>
        </w:rPr>
      </w:pPr>
      <w:proofErr w:type="spellStart"/>
      <w:proofErr w:type="gramStart"/>
      <w:r w:rsidRPr="00997DD3">
        <w:rPr>
          <w:rStyle w:val="StyleStyleBold12pt"/>
        </w:rPr>
        <w:t>Aguado</w:t>
      </w:r>
      <w:proofErr w:type="spellEnd"/>
      <w:r w:rsidRPr="00997DD3">
        <w:rPr>
          <w:rStyle w:val="StyleStyleBold12pt"/>
        </w:rPr>
        <w:t xml:space="preserve"> 12</w:t>
      </w:r>
      <w:r>
        <w:rPr>
          <w:sz w:val="16"/>
        </w:rPr>
        <w:t xml:space="preserve"> - Research Associate at Council on Hemispheric Affairs</w:t>
      </w:r>
      <w:r w:rsidRPr="003D1369">
        <w:rPr>
          <w:sz w:val="16"/>
        </w:rPr>
        <w:t>.</w:t>
      </w:r>
      <w:proofErr w:type="gramEnd"/>
      <w:r w:rsidRPr="003D1369">
        <w:rPr>
          <w:sz w:val="16"/>
        </w:rPr>
        <w:t xml:space="preserve"> (</w:t>
      </w:r>
      <w:r>
        <w:rPr>
          <w:sz w:val="16"/>
        </w:rPr>
        <w:t>Mar</w:t>
      </w:r>
      <w:r w:rsidRPr="003D1369">
        <w:rPr>
          <w:sz w:val="16"/>
        </w:rPr>
        <w:t>, “</w:t>
      </w:r>
      <w:r>
        <w:rPr>
          <w:sz w:val="16"/>
        </w:rPr>
        <w:t>BRAZIL: PLAYING CHESS IN LATIN AMERICA</w:t>
      </w:r>
      <w:r w:rsidRPr="003D1369">
        <w:rPr>
          <w:sz w:val="16"/>
        </w:rPr>
        <w:t xml:space="preserve">”, </w:t>
      </w:r>
      <w:r>
        <w:rPr>
          <w:sz w:val="16"/>
        </w:rPr>
        <w:t>8/6/12</w:t>
      </w:r>
      <w:r w:rsidRPr="003D1369">
        <w:rPr>
          <w:sz w:val="16"/>
        </w:rPr>
        <w:t xml:space="preserve">, </w:t>
      </w:r>
      <w:r>
        <w:rPr>
          <w:sz w:val="16"/>
        </w:rPr>
        <w:t>http://www.coha.org/brazil-playing-chess-in-latin-america/, HW</w:t>
      </w:r>
      <w:r w:rsidRPr="003D1369">
        <w:rPr>
          <w:sz w:val="16"/>
        </w:rPr>
        <w:t>)</w:t>
      </w:r>
    </w:p>
    <w:p w:rsidR="003B62BC" w:rsidRDefault="003B62BC" w:rsidP="003B62BC">
      <w:pPr>
        <w:rPr>
          <w:rStyle w:val="StyleBoldUnderline"/>
        </w:rPr>
      </w:pPr>
      <w:r w:rsidRPr="005E0DE1">
        <w:rPr>
          <w:rStyle w:val="StyleBoldUnderline"/>
        </w:rPr>
        <w:t xml:space="preserve">Half a century ago, a spirit of “what is good for the USA is also good for Brazil” defined the Brazilian </w:t>
      </w:r>
      <w:r w:rsidRPr="00997DD3">
        <w:rPr>
          <w:sz w:val="16"/>
        </w:rPr>
        <w:t xml:space="preserve">government’s </w:t>
      </w:r>
      <w:r w:rsidRPr="005E0DE1">
        <w:rPr>
          <w:rStyle w:val="StyleBoldUnderline"/>
        </w:rPr>
        <w:t>approach</w:t>
      </w:r>
      <w:r w:rsidRPr="00997DD3">
        <w:rPr>
          <w:sz w:val="16"/>
        </w:rPr>
        <w:t xml:space="preserve"> to foreign policy. Yet </w:t>
      </w:r>
      <w:r w:rsidRPr="005E0DE1">
        <w:rPr>
          <w:rStyle w:val="StyleBoldUnderline"/>
        </w:rPr>
        <w:t>now Brazil is more aware of its power. As it seeks to expand its influence throughout and beyond Latin America, its foreign policy increasingly collides with the historically U.S.-dominated role in guiding issues such as trade and security matters.</w:t>
      </w:r>
      <w:r w:rsidRPr="00997DD3">
        <w:rPr>
          <w:sz w:val="16"/>
        </w:rPr>
        <w:t xml:space="preserve"> Since the 1990s, </w:t>
      </w:r>
      <w:r w:rsidRPr="005E0DE1">
        <w:rPr>
          <w:rStyle w:val="StyleBoldUnderline"/>
        </w:rPr>
        <w:t>Brazil has risen as a regional power in Latin America by crafting political and economic alliances</w:t>
      </w:r>
      <w:r w:rsidRPr="00997DD3">
        <w:rPr>
          <w:sz w:val="16"/>
        </w:rPr>
        <w:t xml:space="preserve"> with its </w:t>
      </w:r>
      <w:r w:rsidRPr="005E0DE1">
        <w:rPr>
          <w:rStyle w:val="StyleBoldUnderline"/>
        </w:rPr>
        <w:t>neighbors. Its attempts to influence the outcome of elections and develop economic exchanges in the region demonstrate its pursuit of a leadership role in Latin America</w:t>
      </w:r>
      <w:r w:rsidRPr="00997DD3">
        <w:rPr>
          <w:sz w:val="16"/>
        </w:rPr>
        <w:t xml:space="preserve">—replacing the U.S. with a more likeable partner and perhaps a more agreeable mix. </w:t>
      </w:r>
      <w:r w:rsidRPr="00751626">
        <w:rPr>
          <w:rStyle w:val="StyleBoldUnderline"/>
        </w:rPr>
        <w:t xml:space="preserve">Pointedly excluding the U.S., this conflict is likely to show one of Brazil’s powerful introductory foreign policy moves as the country steps up its influence over policy thinking regarding underlying tensions. </w:t>
      </w:r>
      <w:r w:rsidRPr="00997DD3">
        <w:rPr>
          <w:sz w:val="16"/>
        </w:rPr>
        <w:t>However, the degree of Brazil’s international political power is confined by its adherence to several non-radical positions, such as its peacekeeping efforts. Regionally, several organizations have grown as Latin American trade blocs, such as UNASUR, strengthen Brasilia’s position while excluding the United States and Canada</w:t>
      </w:r>
      <w:proofErr w:type="gramStart"/>
      <w:r w:rsidRPr="00997DD3">
        <w:rPr>
          <w:sz w:val="16"/>
        </w:rPr>
        <w:t>.(</w:t>
      </w:r>
      <w:proofErr w:type="gramEnd"/>
      <w:r w:rsidRPr="00997DD3">
        <w:rPr>
          <w:sz w:val="16"/>
        </w:rPr>
        <w:t xml:space="preserve">13) </w:t>
      </w:r>
      <w:r w:rsidRPr="00AB3462">
        <w:rPr>
          <w:rStyle w:val="StyleBoldUnderline"/>
        </w:rPr>
        <w:t xml:space="preserve">However, the building up of Brazil’s hegemonic rivalry with the U.S. in Latin American policy-making amounts to a failure to seek a partnership and to open a dialogue between both countries. </w:t>
      </w:r>
      <w:r w:rsidRPr="00997DD3">
        <w:rPr>
          <w:sz w:val="16"/>
        </w:rPr>
        <w:t xml:space="preserve">Though </w:t>
      </w:r>
      <w:r w:rsidRPr="00AB3462">
        <w:rPr>
          <w:rStyle w:val="StyleBoldUnderline"/>
        </w:rPr>
        <w:t>this “good neighbor policy” has not yet encountered the many potential obstacles that await it, U.S.-Brazil relations could heat up to the discomfiture of both.</w:t>
      </w:r>
      <w:r w:rsidRPr="00997DD3">
        <w:rPr>
          <w:sz w:val="16"/>
        </w:rPr>
        <w:t xml:space="preserve"> Consequently, Brazilian foreign policy is being altered dramatically in the 21st century as the country develops. </w:t>
      </w:r>
      <w:r w:rsidRPr="00997DD3">
        <w:rPr>
          <w:rStyle w:val="StyleBoldUnderline"/>
        </w:rPr>
        <w:t>To assert and display its legitimacy as a regional power, Brazil is strategically increasing its presence through most of Latin America. The region has in many ways become a Brazilian chessboard</w:t>
      </w:r>
      <w:r w:rsidRPr="00997DD3">
        <w:rPr>
          <w:sz w:val="16"/>
        </w:rPr>
        <w:t xml:space="preserve">, in which the country is using political developments to advance its interests as well as place its strategic economic and political pieces throughout the region. </w:t>
      </w:r>
      <w:r w:rsidRPr="00997DD3">
        <w:rPr>
          <w:rStyle w:val="StyleBoldUnderline"/>
        </w:rPr>
        <w:t>Now, a more serious Brazil challenges the U.S. bickering game in Latin America, and aspires to become one of the pillars supporting the region through diverse and more integrated engagements with its neighbors.</w:t>
      </w:r>
    </w:p>
    <w:p w:rsidR="003B62BC" w:rsidRDefault="003B62BC" w:rsidP="003B62BC">
      <w:pPr>
        <w:rPr>
          <w:rStyle w:val="StyleBoldUnderline"/>
        </w:rPr>
      </w:pPr>
    </w:p>
    <w:p w:rsidR="003B62BC" w:rsidRDefault="003B62BC" w:rsidP="003B62BC">
      <w:pPr>
        <w:rPr>
          <w:rStyle w:val="StyleBoldUnderline"/>
        </w:rPr>
      </w:pPr>
    </w:p>
    <w:p w:rsidR="003B62BC" w:rsidRPr="00456C0F" w:rsidRDefault="003B62BC" w:rsidP="00B66C5F">
      <w:pPr>
        <w:pStyle w:val="Heading4"/>
      </w:pPr>
      <w:r w:rsidRPr="00456C0F">
        <w:t>Brazil wants the US to stay out of Latin America</w:t>
      </w:r>
    </w:p>
    <w:p w:rsidR="003B62BC" w:rsidRPr="00D46B37" w:rsidRDefault="003B62BC" w:rsidP="003B62BC">
      <w:pPr>
        <w:rPr>
          <w:sz w:val="16"/>
        </w:rPr>
      </w:pPr>
      <w:r w:rsidRPr="00456C0F">
        <w:rPr>
          <w:b/>
        </w:rPr>
        <w:t>Meyer 13</w:t>
      </w:r>
      <w:r>
        <w:t xml:space="preserve"> – </w:t>
      </w:r>
      <w:r>
        <w:rPr>
          <w:sz w:val="16"/>
        </w:rPr>
        <w:t>Analyst in Latin American affairs for the Congressional Research Service</w:t>
      </w:r>
      <w:r w:rsidRPr="003D1369">
        <w:rPr>
          <w:sz w:val="16"/>
        </w:rPr>
        <w:t>. (</w:t>
      </w:r>
      <w:r>
        <w:rPr>
          <w:sz w:val="16"/>
        </w:rPr>
        <w:t>Peter</w:t>
      </w:r>
      <w:r w:rsidRPr="003D1369">
        <w:rPr>
          <w:sz w:val="16"/>
        </w:rPr>
        <w:t>, “</w:t>
      </w:r>
      <w:r>
        <w:rPr>
          <w:sz w:val="16"/>
        </w:rPr>
        <w:t xml:space="preserve">Brazil-U.S. </w:t>
      </w:r>
      <w:proofErr w:type="gramStart"/>
      <w:r>
        <w:rPr>
          <w:sz w:val="16"/>
        </w:rPr>
        <w:t xml:space="preserve">Relations </w:t>
      </w:r>
      <w:r w:rsidRPr="003D1369">
        <w:rPr>
          <w:sz w:val="16"/>
        </w:rPr>
        <w:t>”</w:t>
      </w:r>
      <w:proofErr w:type="gramEnd"/>
      <w:r w:rsidRPr="003D1369">
        <w:rPr>
          <w:sz w:val="16"/>
        </w:rPr>
        <w:t xml:space="preserve">, </w:t>
      </w:r>
      <w:r>
        <w:rPr>
          <w:sz w:val="16"/>
        </w:rPr>
        <w:t>2/27/13</w:t>
      </w:r>
      <w:r w:rsidRPr="003D1369">
        <w:rPr>
          <w:sz w:val="16"/>
        </w:rPr>
        <w:t xml:space="preserve">, </w:t>
      </w:r>
      <w:r>
        <w:rPr>
          <w:sz w:val="16"/>
        </w:rPr>
        <w:t>http://www.fas.org/sgp/crs/row/RL33456.pdf, HW</w:t>
      </w:r>
      <w:r w:rsidRPr="003D1369">
        <w:rPr>
          <w:sz w:val="16"/>
        </w:rPr>
        <w:t>)</w:t>
      </w:r>
    </w:p>
    <w:p w:rsidR="003B62BC" w:rsidRPr="00E152E8" w:rsidRDefault="003B62BC" w:rsidP="003B62BC">
      <w:pPr>
        <w:rPr>
          <w:rStyle w:val="Emphasis"/>
        </w:rPr>
      </w:pPr>
      <w:r w:rsidRPr="00B2429F">
        <w:rPr>
          <w:rStyle w:val="StyleBoldUnderline"/>
        </w:rPr>
        <w:t>Over the past decade, Brazil has firmly established itself as a regional power.</w:t>
      </w:r>
      <w:r w:rsidRPr="00E152E8">
        <w:rPr>
          <w:sz w:val="16"/>
        </w:rPr>
        <w:t xml:space="preserve"> Within South America, </w:t>
      </w:r>
      <w:r w:rsidRPr="00E152E8">
        <w:rPr>
          <w:rStyle w:val="StyleBoldUnderline"/>
        </w:rPr>
        <w:t>Brazilian foreign policy supports economic and political integration efforts in order to reinforce long-standing relationships with its neighbors</w:t>
      </w:r>
      <w:r w:rsidRPr="00E152E8">
        <w:rPr>
          <w:sz w:val="16"/>
        </w:rPr>
        <w:t>. Although integration is the primary purpose of organizations like the Common Market of the South (</w:t>
      </w:r>
      <w:proofErr w:type="spellStart"/>
      <w:r w:rsidRPr="00E152E8">
        <w:rPr>
          <w:sz w:val="16"/>
        </w:rPr>
        <w:t>Mercosur</w:t>
      </w:r>
      <w:proofErr w:type="spellEnd"/>
      <w:r w:rsidRPr="00E152E8">
        <w:rPr>
          <w:sz w:val="16"/>
        </w:rPr>
        <w:t>) and the Union of South American Nations (</w:t>
      </w:r>
      <w:proofErr w:type="spellStart"/>
      <w:r w:rsidRPr="00E152E8">
        <w:rPr>
          <w:sz w:val="16"/>
        </w:rPr>
        <w:t>Unasur</w:t>
      </w:r>
      <w:proofErr w:type="spellEnd"/>
      <w:r w:rsidRPr="00E152E8">
        <w:rPr>
          <w:sz w:val="16"/>
        </w:rPr>
        <w:t xml:space="preserve">), they also serve as forums in which </w:t>
      </w:r>
      <w:r w:rsidRPr="00E152E8">
        <w:rPr>
          <w:rStyle w:val="StyleBoldUnderline"/>
        </w:rPr>
        <w:t>Brazil can exercise its leadership and develop consensus around its positions on regional and global issues.</w:t>
      </w:r>
      <w:r w:rsidRPr="00E152E8">
        <w:rPr>
          <w:sz w:val="16"/>
        </w:rPr>
        <w:t xml:space="preserve"> Brazil’s emphasis on forging new ties has led to increased engagement with countries in Central America and the Caribbean, </w:t>
      </w:r>
      <w:r w:rsidRPr="00E152E8">
        <w:rPr>
          <w:rStyle w:val="StyleBoldUnderline"/>
        </w:rPr>
        <w:t xml:space="preserve">areas where Brazil has not traditionally had much influence. Brazil engages in multilateral regional diplomacy through the Organization of American States </w:t>
      </w:r>
      <w:r w:rsidRPr="00E152E8">
        <w:rPr>
          <w:sz w:val="16"/>
        </w:rPr>
        <w:t>(OAS)</w:t>
      </w:r>
      <w:proofErr w:type="gramStart"/>
      <w:r w:rsidRPr="00E152E8">
        <w:rPr>
          <w:sz w:val="16"/>
        </w:rPr>
        <w:t>;48</w:t>
      </w:r>
      <w:proofErr w:type="gramEnd"/>
      <w:r w:rsidRPr="00E152E8">
        <w:rPr>
          <w:sz w:val="16"/>
        </w:rPr>
        <w:t xml:space="preserve"> </w:t>
      </w:r>
      <w:r w:rsidRPr="00E152E8">
        <w:rPr>
          <w:rStyle w:val="Emphasis"/>
        </w:rPr>
        <w:t>however, it has demonstrated a preference for resolving issues through regional forums that do not include the United States.</w:t>
      </w:r>
    </w:p>
    <w:p w:rsidR="003B62BC" w:rsidRDefault="003B62BC" w:rsidP="003B62BC">
      <w:pPr>
        <w:rPr>
          <w:rStyle w:val="StyleBoldUnderline"/>
        </w:rPr>
      </w:pPr>
    </w:p>
    <w:p w:rsidR="003B62BC" w:rsidRDefault="003B62BC" w:rsidP="003B62BC">
      <w:pPr>
        <w:rPr>
          <w:rStyle w:val="StyleBoldUnderline"/>
        </w:rPr>
      </w:pPr>
    </w:p>
    <w:p w:rsidR="003B62BC" w:rsidRPr="00F43C01" w:rsidRDefault="003B62BC" w:rsidP="00703F1E">
      <w:pPr>
        <w:pStyle w:val="Heading4"/>
      </w:pPr>
      <w:r w:rsidRPr="00F43C01">
        <w:t>Brazil and the US are at odds over trade liberalization in Latin America—they have two completely divergent perspectives.</w:t>
      </w:r>
    </w:p>
    <w:p w:rsidR="003B62BC" w:rsidRDefault="003B62BC" w:rsidP="003B62BC">
      <w:r w:rsidRPr="00F43C01">
        <w:rPr>
          <w:b/>
        </w:rPr>
        <w:t>Hornbeck, 06</w:t>
      </w:r>
      <w:r>
        <w:t xml:space="preserve"> (David, Congressional Research Service Specialist in International Trade and Finance, February 3, “Brazilian Trade Policy and the US”, </w:t>
      </w:r>
      <w:hyperlink r:id="rId53" w:history="1">
        <w:r>
          <w:rPr>
            <w:rStyle w:val="Hyperlink"/>
          </w:rPr>
          <w:t>http://new.nationalaglawcenter.org/wp-content/uploads/assets/crs/RL33258.pdf</w:t>
        </w:r>
      </w:hyperlink>
      <w:r>
        <w:t>, pages 3-4, DVO)</w:t>
      </w:r>
    </w:p>
    <w:p w:rsidR="003B62BC" w:rsidRDefault="003B62BC" w:rsidP="003B62BC"/>
    <w:p w:rsidR="003B62BC" w:rsidRPr="00B81D1F" w:rsidRDefault="003B62BC" w:rsidP="003B62BC">
      <w:r w:rsidRPr="00320174">
        <w:rPr>
          <w:rStyle w:val="StyleBoldUnderline"/>
        </w:rPr>
        <w:t>The “trade preference” framewor</w:t>
      </w:r>
      <w:r w:rsidRPr="00320174">
        <w:t xml:space="preserve">k helps explain Brazil’s trade strategy. It pegs Brazil as a “regional leader” </w:t>
      </w:r>
      <w:r w:rsidRPr="00B81D1F">
        <w:t>based on its leadership in pressing for South American</w:t>
      </w:r>
      <w:r>
        <w:t xml:space="preserve"> </w:t>
      </w:r>
      <w:r w:rsidRPr="00B81D1F">
        <w:t>economic integration, its conditional support of multilateral negotiations, and its</w:t>
      </w:r>
      <w:r>
        <w:t xml:space="preserve"> </w:t>
      </w:r>
      <w:r w:rsidRPr="00B81D1F">
        <w:t>reticence to consummate separate trade deals with developed countries.3</w:t>
      </w:r>
      <w:r w:rsidRPr="00320174">
        <w:rPr>
          <w:rStyle w:val="StyleBoldUnderline"/>
        </w:rPr>
        <w:t xml:space="preserve"> Brazil’s trade preferences in </w:t>
      </w:r>
      <w:r w:rsidRPr="00B81D1F">
        <w:t xml:space="preserve">order of </w:t>
      </w:r>
      <w:r w:rsidRPr="00320174">
        <w:rPr>
          <w:rStyle w:val="StyleBoldUnderline"/>
        </w:rPr>
        <w:lastRenderedPageBreak/>
        <w:t>priority are:</w:t>
      </w:r>
      <w:r w:rsidRPr="00B81D1F">
        <w:t xml:space="preserve"> 1)</w:t>
      </w:r>
      <w:r w:rsidRPr="00320174">
        <w:rPr>
          <w:rStyle w:val="StyleBoldUnderline"/>
        </w:rPr>
        <w:t xml:space="preserve"> expand and strengthen </w:t>
      </w:r>
      <w:proofErr w:type="spellStart"/>
      <w:r w:rsidRPr="00320174">
        <w:rPr>
          <w:rStyle w:val="StyleBoldUnderline"/>
        </w:rPr>
        <w:t>Mercosul</w:t>
      </w:r>
      <w:proofErr w:type="spellEnd"/>
      <w:r w:rsidRPr="00B81D1F">
        <w:t>, where</w:t>
      </w:r>
      <w:r>
        <w:t xml:space="preserve"> </w:t>
      </w:r>
      <w:r w:rsidRPr="00B81D1F">
        <w:t xml:space="preserve">Brazil is the undisputed industrial hub and political leader; 2) </w:t>
      </w:r>
      <w:r w:rsidRPr="00320174">
        <w:rPr>
          <w:rStyle w:val="StyleBoldUnderline"/>
        </w:rPr>
        <w:t>advocate developing country interests in the Doha Round, especially on agricultural issues,</w:t>
      </w:r>
      <w:r w:rsidRPr="00B81D1F">
        <w:t xml:space="preserve"> and; 3) </w:t>
      </w:r>
      <w:r w:rsidRPr="00320174">
        <w:rPr>
          <w:rStyle w:val="StyleBoldUnderline"/>
        </w:rPr>
        <w:t>resist what it views as a welfare reducing,</w:t>
      </w:r>
      <w:r w:rsidRPr="00B81D1F">
        <w:t xml:space="preserve"> U.S.-designed</w:t>
      </w:r>
      <w:r w:rsidRPr="00320174">
        <w:rPr>
          <w:rStyle w:val="StyleBoldUnderline"/>
        </w:rPr>
        <w:t xml:space="preserve"> FTAA, </w:t>
      </w:r>
      <w:r w:rsidRPr="00B81D1F">
        <w:t>and to a lesser extent, a</w:t>
      </w:r>
      <w:r w:rsidRPr="00320174">
        <w:rPr>
          <w:rStyle w:val="StyleBoldUnderline"/>
        </w:rPr>
        <w:t>lso a preferential trade arrangement with the European Union unless it serves as a counter influence to the FTAA</w:t>
      </w:r>
      <w:r w:rsidRPr="00B81D1F">
        <w:t>.4</w:t>
      </w:r>
    </w:p>
    <w:p w:rsidR="003B62BC" w:rsidRDefault="003B62BC" w:rsidP="003B62BC">
      <w:pPr>
        <w:autoSpaceDE w:val="0"/>
        <w:autoSpaceDN w:val="0"/>
        <w:adjustRightInd w:val="0"/>
        <w:rPr>
          <w:rFonts w:ascii="Times New Roman" w:hAnsi="Times New Roman"/>
          <w:sz w:val="24"/>
          <w:szCs w:val="24"/>
        </w:rPr>
      </w:pPr>
      <w:r w:rsidRPr="00320174">
        <w:rPr>
          <w:rStyle w:val="StyleBoldUnderline"/>
        </w:rPr>
        <w:t>Brazil and the U</w:t>
      </w:r>
      <w:r w:rsidRPr="00B81D1F">
        <w:t xml:space="preserve">nited </w:t>
      </w:r>
      <w:r w:rsidRPr="00320174">
        <w:rPr>
          <w:rStyle w:val="StyleBoldUnderline"/>
        </w:rPr>
        <w:t>S</w:t>
      </w:r>
      <w:r w:rsidRPr="00B81D1F">
        <w:t xml:space="preserve">tates </w:t>
      </w:r>
      <w:r w:rsidRPr="00320174">
        <w:rPr>
          <w:rStyle w:val="StyleBoldUnderline"/>
        </w:rPr>
        <w:t>approach trade liberalization from different perspectives. U.S. trade strategy has been characterized as “competitive liberalization,”</w:t>
      </w:r>
      <w:r>
        <w:rPr>
          <w:rFonts w:ascii="Times New Roman" w:hAnsi="Times New Roman"/>
          <w:sz w:val="14"/>
          <w:szCs w:val="14"/>
        </w:rPr>
        <w:t xml:space="preserve">5 </w:t>
      </w:r>
      <w:r>
        <w:rPr>
          <w:rFonts w:ascii="Times New Roman" w:hAnsi="Times New Roman"/>
          <w:sz w:val="24"/>
          <w:szCs w:val="24"/>
        </w:rPr>
        <w:t>where</w:t>
      </w:r>
      <w:r w:rsidRPr="00320174">
        <w:rPr>
          <w:rStyle w:val="StyleBoldUnderline"/>
        </w:rPr>
        <w:t xml:space="preserve"> simultaneously negotiating comprehensive multilateral, regional, and bilateral pacts allows gains to be achieved</w:t>
      </w:r>
      <w:r>
        <w:rPr>
          <w:rFonts w:ascii="Times New Roman" w:hAnsi="Times New Roman"/>
          <w:sz w:val="24"/>
          <w:szCs w:val="24"/>
        </w:rPr>
        <w:t xml:space="preserve"> where parties can agree. It is competitive in that </w:t>
      </w:r>
      <w:r w:rsidRPr="00320174">
        <w:rPr>
          <w:rStyle w:val="StyleBoldUnderline"/>
        </w:rPr>
        <w:t>gains at one level of negotiation</w:t>
      </w:r>
      <w:r>
        <w:rPr>
          <w:rFonts w:ascii="Times New Roman" w:hAnsi="Times New Roman"/>
          <w:sz w:val="24"/>
          <w:szCs w:val="24"/>
        </w:rPr>
        <w:t xml:space="preserve"> (e.g. bilateral or regional) can </w:t>
      </w:r>
      <w:r w:rsidRPr="00320174">
        <w:rPr>
          <w:rStyle w:val="StyleBoldUnderline"/>
        </w:rPr>
        <w:t>create</w:t>
      </w:r>
      <w:r>
        <w:rPr>
          <w:rFonts w:ascii="Times New Roman" w:hAnsi="Times New Roman"/>
          <w:sz w:val="24"/>
          <w:szCs w:val="24"/>
        </w:rPr>
        <w:t xml:space="preserve"> new incentives or pressures to make</w:t>
      </w:r>
      <w:r w:rsidRPr="00320174">
        <w:rPr>
          <w:rStyle w:val="StyleBoldUnderline"/>
        </w:rPr>
        <w:t xml:space="preserve"> breakthroughs at other levels </w:t>
      </w:r>
      <w:r>
        <w:rPr>
          <w:rFonts w:ascii="Times New Roman" w:hAnsi="Times New Roman"/>
          <w:sz w:val="24"/>
          <w:szCs w:val="24"/>
        </w:rPr>
        <w:t>(e.g. regional or multilateral).</w:t>
      </w:r>
      <w:r w:rsidRPr="00320174">
        <w:rPr>
          <w:rStyle w:val="StyleBoldUnderline"/>
        </w:rPr>
        <w:t xml:space="preserve"> It is comprehensive by</w:t>
      </w:r>
      <w:r>
        <w:rPr>
          <w:rFonts w:ascii="Times New Roman" w:hAnsi="Times New Roman"/>
          <w:sz w:val="24"/>
          <w:szCs w:val="24"/>
        </w:rPr>
        <w:t xml:space="preserve"> its</w:t>
      </w:r>
      <w:r w:rsidRPr="00320174">
        <w:rPr>
          <w:rStyle w:val="StyleBoldUnderline"/>
        </w:rPr>
        <w:t xml:space="preserve"> inclusion of issues that go beyond market access </w:t>
      </w:r>
      <w:r>
        <w:rPr>
          <w:rFonts w:ascii="Times New Roman" w:hAnsi="Times New Roman"/>
          <w:sz w:val="24"/>
          <w:szCs w:val="24"/>
        </w:rPr>
        <w:t>such as services trade, intellectual property rights, government procurement, and investment.</w:t>
      </w:r>
    </w:p>
    <w:p w:rsidR="003B62BC" w:rsidRPr="00703F1E" w:rsidRDefault="003B62BC" w:rsidP="00703F1E">
      <w:pPr>
        <w:autoSpaceDE w:val="0"/>
        <w:autoSpaceDN w:val="0"/>
        <w:adjustRightInd w:val="0"/>
        <w:rPr>
          <w:rStyle w:val="StyleBoldUnderline"/>
          <w:rFonts w:ascii="Times New Roman" w:hAnsi="Times New Roman"/>
          <w:b w:val="0"/>
          <w:bCs w:val="0"/>
          <w:sz w:val="24"/>
          <w:szCs w:val="24"/>
          <w:u w:val="none"/>
        </w:rPr>
      </w:pPr>
      <w:r w:rsidRPr="00320174">
        <w:rPr>
          <w:rStyle w:val="StyleBoldUnderline"/>
        </w:rPr>
        <w:t>Brazil has a narrower and more cautious tack, restricted</w:t>
      </w:r>
      <w:r>
        <w:rPr>
          <w:rFonts w:ascii="Times New Roman" w:hAnsi="Times New Roman"/>
          <w:sz w:val="24"/>
          <w:szCs w:val="24"/>
        </w:rPr>
        <w:t xml:space="preserve"> largely to </w:t>
      </w:r>
      <w:r w:rsidRPr="00320174">
        <w:rPr>
          <w:rStyle w:val="StyleBoldUnderline"/>
        </w:rPr>
        <w:t xml:space="preserve">market access and dominance in regional trade, </w:t>
      </w:r>
      <w:r>
        <w:rPr>
          <w:rFonts w:ascii="Times New Roman" w:hAnsi="Times New Roman"/>
          <w:sz w:val="24"/>
          <w:szCs w:val="24"/>
        </w:rPr>
        <w:t>where it feels most ready to compete.</w:t>
      </w:r>
      <w:r w:rsidRPr="00320174">
        <w:rPr>
          <w:rStyle w:val="StyleBoldUnderline"/>
        </w:rPr>
        <w:t xml:space="preserve"> The </w:t>
      </w:r>
      <w:r>
        <w:rPr>
          <w:rFonts w:ascii="Times New Roman" w:hAnsi="Times New Roman"/>
          <w:sz w:val="24"/>
          <w:szCs w:val="24"/>
        </w:rPr>
        <w:t xml:space="preserve">perceived </w:t>
      </w:r>
      <w:r w:rsidRPr="00320174">
        <w:rPr>
          <w:rStyle w:val="StyleBoldUnderline"/>
        </w:rPr>
        <w:t xml:space="preserve">benefits of Brazil’s strategy include attaining greater bargaining power through the </w:t>
      </w:r>
      <w:proofErr w:type="spellStart"/>
      <w:r w:rsidRPr="00320174">
        <w:rPr>
          <w:rStyle w:val="StyleBoldUnderline"/>
        </w:rPr>
        <w:t>Mercosul</w:t>
      </w:r>
      <w:proofErr w:type="spellEnd"/>
      <w:r w:rsidRPr="00320174">
        <w:rPr>
          <w:rStyle w:val="StyleBoldUnderline"/>
        </w:rPr>
        <w:t xml:space="preserve"> coalition, slowing the multilateral trade</w:t>
      </w:r>
      <w:r>
        <w:rPr>
          <w:rFonts w:ascii="Times New Roman" w:hAnsi="Times New Roman"/>
          <w:sz w:val="24"/>
          <w:szCs w:val="24"/>
        </w:rPr>
        <w:t xml:space="preserve"> liberalization</w:t>
      </w:r>
      <w:r w:rsidRPr="00320174">
        <w:rPr>
          <w:rStyle w:val="StyleBoldUnderline"/>
        </w:rPr>
        <w:t xml:space="preserve"> process to allow </w:t>
      </w:r>
      <w:r>
        <w:rPr>
          <w:rFonts w:ascii="Times New Roman" w:hAnsi="Times New Roman"/>
          <w:sz w:val="24"/>
          <w:szCs w:val="24"/>
        </w:rPr>
        <w:t xml:space="preserve">more time </w:t>
      </w:r>
      <w:r w:rsidRPr="00320174">
        <w:rPr>
          <w:rStyle w:val="StyleBoldUnderline"/>
        </w:rPr>
        <w:t>for economic adjustment, and enhancing</w:t>
      </w:r>
      <w:r>
        <w:rPr>
          <w:rFonts w:ascii="Times New Roman" w:hAnsi="Times New Roman"/>
          <w:sz w:val="24"/>
          <w:szCs w:val="24"/>
        </w:rPr>
        <w:t xml:space="preserve"> its </w:t>
      </w:r>
      <w:r w:rsidRPr="00320174">
        <w:rPr>
          <w:rStyle w:val="StyleBoldUnderline"/>
        </w:rPr>
        <w:t>national influence</w:t>
      </w:r>
      <w:r>
        <w:rPr>
          <w:rFonts w:ascii="Times New Roman" w:hAnsi="Times New Roman"/>
          <w:sz w:val="24"/>
          <w:szCs w:val="24"/>
        </w:rPr>
        <w:t xml:space="preserve"> in the world by</w:t>
      </w:r>
      <w:r w:rsidRPr="00320174">
        <w:rPr>
          <w:rStyle w:val="StyleBoldUnderline"/>
        </w:rPr>
        <w:t xml:space="preserve"> protecting domestic economic </w:t>
      </w:r>
      <w:r>
        <w:rPr>
          <w:rFonts w:ascii="Times New Roman" w:hAnsi="Times New Roman"/>
          <w:sz w:val="24"/>
          <w:szCs w:val="24"/>
        </w:rPr>
        <w:t>(industrial)</w:t>
      </w:r>
      <w:r w:rsidRPr="00320174">
        <w:rPr>
          <w:rStyle w:val="StyleBoldUnderline"/>
        </w:rPr>
        <w:t xml:space="preserve"> capacity</w:t>
      </w:r>
      <w:r>
        <w:rPr>
          <w:rFonts w:ascii="Times New Roman" w:hAnsi="Times New Roman"/>
          <w:sz w:val="24"/>
          <w:szCs w:val="24"/>
        </w:rPr>
        <w:t xml:space="preserve">. These </w:t>
      </w:r>
      <w:r w:rsidRPr="00320174">
        <w:rPr>
          <w:rStyle w:val="StyleBoldUnderline"/>
        </w:rPr>
        <w:t>“trade preferences” are</w:t>
      </w:r>
      <w:r>
        <w:rPr>
          <w:rFonts w:ascii="Times New Roman" w:hAnsi="Times New Roman"/>
          <w:sz w:val="24"/>
          <w:szCs w:val="24"/>
        </w:rPr>
        <w:t xml:space="preserve"> not randomly determined, but are </w:t>
      </w:r>
      <w:r w:rsidRPr="00320174">
        <w:rPr>
          <w:rStyle w:val="StyleBoldUnderline"/>
        </w:rPr>
        <w:t>deeply embedded in the country’s industrial, foreign, and macroeconomic policies</w:t>
      </w:r>
      <w:r>
        <w:rPr>
          <w:rFonts w:ascii="Times New Roman" w:hAnsi="Times New Roman"/>
          <w:sz w:val="24"/>
          <w:szCs w:val="24"/>
        </w:rPr>
        <w:t>, discussed below.</w:t>
      </w:r>
    </w:p>
    <w:p w:rsidR="003B62BC" w:rsidRDefault="003B62BC" w:rsidP="003B62BC">
      <w:pPr>
        <w:rPr>
          <w:rStyle w:val="StyleBoldUnderline"/>
        </w:rPr>
      </w:pPr>
    </w:p>
    <w:p w:rsidR="003B62BC" w:rsidRPr="00703F1E" w:rsidRDefault="003B62BC" w:rsidP="00703F1E">
      <w:pPr>
        <w:pStyle w:val="Heading4"/>
        <w:rPr>
          <w:rStyle w:val="StyleBoldUnderline"/>
          <w:b/>
          <w:u w:val="none"/>
        </w:rPr>
      </w:pPr>
      <w:r w:rsidRPr="00703F1E">
        <w:rPr>
          <w:rStyle w:val="StyleBoldUnderline"/>
          <w:b/>
          <w:u w:val="none"/>
        </w:rPr>
        <w:t xml:space="preserve">Brazil sees the US as a competitor within Latin America and seeks to deter its influence.  </w:t>
      </w:r>
    </w:p>
    <w:p w:rsidR="003B62BC" w:rsidRDefault="003B62BC" w:rsidP="003B62BC">
      <w:r w:rsidRPr="00F43C01">
        <w:rPr>
          <w:b/>
        </w:rPr>
        <w:t>Hornbeck, 06</w:t>
      </w:r>
      <w:r>
        <w:t xml:space="preserve"> (David, Congressional Research Service Specialist in International Trade and Finance, February 3, “Brazilian Trade Policy and the US”, </w:t>
      </w:r>
      <w:hyperlink r:id="rId54" w:history="1">
        <w:r>
          <w:rPr>
            <w:rStyle w:val="Hyperlink"/>
          </w:rPr>
          <w:t>http://new.nationalaglawcenter.org/wp-content/uploads/assets/crs/RL33258.pdf</w:t>
        </w:r>
      </w:hyperlink>
      <w:r>
        <w:t>, pages 5-6, DVO)</w:t>
      </w:r>
    </w:p>
    <w:p w:rsidR="003B62BC" w:rsidRDefault="003B62BC" w:rsidP="003B62BC">
      <w:pPr>
        <w:rPr>
          <w:rStyle w:val="StyleBoldUnderline"/>
        </w:rPr>
      </w:pPr>
    </w:p>
    <w:p w:rsidR="003B62BC" w:rsidRPr="001C048D" w:rsidRDefault="003B62BC" w:rsidP="003B62BC">
      <w:r w:rsidRPr="001C048D">
        <w:t>As with all countries,</w:t>
      </w:r>
      <w:r w:rsidRPr="00320174">
        <w:rPr>
          <w:rStyle w:val="StyleBoldUnderline"/>
        </w:rPr>
        <w:t xml:space="preserve"> Brazil’s foreign policy shapes its trade preferences</w:t>
      </w:r>
      <w:r w:rsidRPr="001C048D">
        <w:t>, but</w:t>
      </w:r>
      <w:r w:rsidRPr="00320174">
        <w:rPr>
          <w:rStyle w:val="StyleBoldUnderline"/>
        </w:rPr>
        <w:t xml:space="preserve"> compared to the U</w:t>
      </w:r>
      <w:r w:rsidRPr="001C048D">
        <w:t xml:space="preserve">nited </w:t>
      </w:r>
      <w:r w:rsidRPr="00320174">
        <w:rPr>
          <w:rStyle w:val="StyleBoldUnderline"/>
        </w:rPr>
        <w:t>S</w:t>
      </w:r>
      <w:r w:rsidRPr="001C048D">
        <w:t xml:space="preserve">tates </w:t>
      </w:r>
      <w:r w:rsidRPr="00320174">
        <w:rPr>
          <w:rStyle w:val="StyleBoldUnderline"/>
        </w:rPr>
        <w:t>it plays a more prominent role</w:t>
      </w:r>
      <w:r w:rsidRPr="001C048D">
        <w:t xml:space="preserve">. </w:t>
      </w:r>
      <w:r w:rsidRPr="00320174">
        <w:rPr>
          <w:rStyle w:val="StyleBoldUnderline"/>
        </w:rPr>
        <w:t>Unlike the U</w:t>
      </w:r>
      <w:r w:rsidRPr="001C048D">
        <w:t>nited</w:t>
      </w:r>
      <w:r w:rsidRPr="00320174">
        <w:rPr>
          <w:rStyle w:val="StyleBoldUnderline"/>
        </w:rPr>
        <w:t xml:space="preserve"> S</w:t>
      </w:r>
      <w:r w:rsidRPr="001C048D">
        <w:t>tates</w:t>
      </w:r>
      <w:r w:rsidRPr="00320174">
        <w:rPr>
          <w:rStyle w:val="StyleBoldUnderline"/>
        </w:rPr>
        <w:t xml:space="preserve"> where trade</w:t>
      </w:r>
      <w:r w:rsidRPr="001C048D">
        <w:t xml:space="preserve"> policy</w:t>
      </w:r>
      <w:r w:rsidRPr="00320174">
        <w:rPr>
          <w:rStyle w:val="StyleBoldUnderline"/>
        </w:rPr>
        <w:t xml:space="preserve"> is </w:t>
      </w:r>
      <w:r w:rsidRPr="001C048D">
        <w:t>constitutionally defined as</w:t>
      </w:r>
      <w:r w:rsidRPr="00320174">
        <w:rPr>
          <w:rStyle w:val="StyleBoldUnderline"/>
        </w:rPr>
        <w:t xml:space="preserve"> the responsibility of Congress and carried out in a separate cabinet-level agency </w:t>
      </w:r>
      <w:r w:rsidRPr="001C048D">
        <w:t>(the United States Trade</w:t>
      </w:r>
      <w:r>
        <w:t xml:space="preserve"> </w:t>
      </w:r>
      <w:r w:rsidRPr="001C048D">
        <w:t xml:space="preserve">Representative — USTR), </w:t>
      </w:r>
      <w:r w:rsidRPr="00320174">
        <w:rPr>
          <w:rStyle w:val="StyleBoldUnderline"/>
        </w:rPr>
        <w:t>in Brazil it is undertaken by the executive branch</w:t>
      </w:r>
      <w:r w:rsidRPr="001C048D">
        <w:t xml:space="preserve"> under</w:t>
      </w:r>
      <w:r>
        <w:t xml:space="preserve"> </w:t>
      </w:r>
      <w:r w:rsidRPr="001C048D">
        <w:t>the purview of the Ministry of Foreign Relations. The most important</w:t>
      </w:r>
      <w:r w:rsidRPr="00320174">
        <w:rPr>
          <w:rStyle w:val="StyleBoldUnderline"/>
        </w:rPr>
        <w:t xml:space="preserve"> aspects of trade policy</w:t>
      </w:r>
      <w:r w:rsidRPr="001C048D">
        <w:t>, therefore</w:t>
      </w:r>
      <w:r w:rsidRPr="00320174">
        <w:rPr>
          <w:rStyle w:val="StyleBoldUnderline"/>
        </w:rPr>
        <w:t>, are driven less by commercial interests and o</w:t>
      </w:r>
      <w:r w:rsidRPr="001C048D">
        <w:t xml:space="preserve">ften </w:t>
      </w:r>
      <w:r w:rsidRPr="00320174">
        <w:rPr>
          <w:rStyle w:val="StyleBoldUnderline"/>
        </w:rPr>
        <w:t>are subordinated to a larger foreign policy imperative</w:t>
      </w:r>
      <w:r w:rsidRPr="001C048D">
        <w:t>,</w:t>
      </w:r>
      <w:r w:rsidRPr="00320174">
        <w:rPr>
          <w:rStyle w:val="StyleBoldUnderline"/>
        </w:rPr>
        <w:t xml:space="preserve"> primarily, enhancing Brazil’s influence</w:t>
      </w:r>
      <w:r w:rsidRPr="001C048D">
        <w:t xml:space="preserve"> in Latin America and the world. In the Western Hemisphere,</w:t>
      </w:r>
      <w:r w:rsidRPr="00320174">
        <w:rPr>
          <w:rStyle w:val="StyleBoldUnderline"/>
        </w:rPr>
        <w:t xml:space="preserve"> this implies taking on the U</w:t>
      </w:r>
      <w:r w:rsidRPr="001C048D">
        <w:t xml:space="preserve">nited </w:t>
      </w:r>
      <w:r w:rsidRPr="00320174">
        <w:rPr>
          <w:rStyle w:val="StyleBoldUnderline"/>
        </w:rPr>
        <w:t>S</w:t>
      </w:r>
      <w:r w:rsidRPr="001C048D">
        <w:t>tates. In the words of one Brazilian expert,</w:t>
      </w:r>
      <w:r w:rsidRPr="00320174">
        <w:rPr>
          <w:rStyle w:val="StyleBoldUnderline"/>
        </w:rPr>
        <w:t xml:space="preserve"> “Brazil’s foreign policy over the past four decades is characterized by competition with the U</w:t>
      </w:r>
      <w:r w:rsidRPr="001C048D">
        <w:t>nited</w:t>
      </w:r>
      <w:r w:rsidRPr="00320174">
        <w:rPr>
          <w:rStyle w:val="StyleBoldUnderline"/>
        </w:rPr>
        <w:t xml:space="preserve"> S</w:t>
      </w:r>
      <w:r w:rsidRPr="001C048D">
        <w:t>tates, and the objective of developing the nation’s industrial capacity as a key</w:t>
      </w:r>
      <w:r>
        <w:t xml:space="preserve"> </w:t>
      </w:r>
      <w:r w:rsidRPr="001C048D">
        <w:t>condition for independent activities within the international system.”11</w:t>
      </w:r>
    </w:p>
    <w:p w:rsidR="003B62BC" w:rsidRDefault="003B62BC" w:rsidP="003B62BC">
      <w:r w:rsidRPr="001C048D">
        <w:t>Economically, there are two sides to this policy:</w:t>
      </w:r>
      <w:r w:rsidRPr="00320174">
        <w:rPr>
          <w:rStyle w:val="StyleBoldUnderline"/>
        </w:rPr>
        <w:t xml:space="preserve"> offensively, it seeks to integrate South America; defensively, it seeks to deter encroaching U.S. economic influence in the region</w:t>
      </w:r>
      <w:r w:rsidRPr="001C048D">
        <w:t>. Brazil’s government has taken steps recently to realize this agenda, by</w:t>
      </w:r>
      <w:r>
        <w:t xml:space="preserve"> </w:t>
      </w:r>
      <w:r w:rsidRPr="001C048D">
        <w:t>establishing in 2004 the South America Community of Nations as a loosely</w:t>
      </w:r>
      <w:r>
        <w:t xml:space="preserve"> </w:t>
      </w:r>
      <w:r w:rsidRPr="001C048D">
        <w:t>interwoven example of political and economic integration and by limiting progress</w:t>
      </w:r>
      <w:r>
        <w:t xml:space="preserve"> </w:t>
      </w:r>
      <w:r w:rsidRPr="001C048D">
        <w:t>on the U.S. version of the FTAA.</w:t>
      </w:r>
      <w:r w:rsidRPr="00320174">
        <w:rPr>
          <w:rStyle w:val="StyleBoldUnderline"/>
        </w:rPr>
        <w:t xml:space="preserve"> Although intentions may not be overtly adversarial, these two policies do present a challenge to the U.S. trade agenda</w:t>
      </w:r>
      <w:r w:rsidRPr="001C048D">
        <w:t>. By</w:t>
      </w:r>
      <w:r>
        <w:t xml:space="preserve"> </w:t>
      </w:r>
      <w:r w:rsidRPr="001C048D">
        <w:t>extension, Brazil’s leadership in the region is played out at the WTO where it is an</w:t>
      </w:r>
      <w:r>
        <w:t xml:space="preserve"> </w:t>
      </w:r>
      <w:r w:rsidRPr="001C048D">
        <w:t>unyielding force in pushing for reductions in agricultural barriers in the Doha Round.</w:t>
      </w:r>
    </w:p>
    <w:p w:rsidR="003B62BC" w:rsidRPr="0028500B" w:rsidRDefault="003B62BC" w:rsidP="00703F1E">
      <w:pPr>
        <w:pStyle w:val="Heading4"/>
      </w:pPr>
      <w:r w:rsidRPr="0028500B">
        <w:t xml:space="preserve">Brazil’s official trade stance is opposition to US encroachment in Latin America.  </w:t>
      </w:r>
    </w:p>
    <w:p w:rsidR="003B62BC" w:rsidRDefault="003B62BC" w:rsidP="003B62BC">
      <w:r w:rsidRPr="0028500B">
        <w:rPr>
          <w:b/>
        </w:rPr>
        <w:t>Hanson, 2012</w:t>
      </w:r>
      <w:r>
        <w:t xml:space="preserve"> (Stephanie, Associate Director of the Council on Foreign Relations, focusing on Latin America, July 2, “Brazil on the International Stage”, </w:t>
      </w:r>
      <w:hyperlink r:id="rId55" w:history="1">
        <w:r>
          <w:rPr>
            <w:rStyle w:val="Hyperlink"/>
          </w:rPr>
          <w:t>http://www.cfr.org/brazil/brazil-international-stage/p19883</w:t>
        </w:r>
      </w:hyperlink>
      <w:r>
        <w:t>, DVO)</w:t>
      </w:r>
    </w:p>
    <w:p w:rsidR="003B62BC" w:rsidRPr="00320174" w:rsidRDefault="003B62BC" w:rsidP="003B62BC">
      <w:pPr>
        <w:rPr>
          <w:rStyle w:val="StyleBoldUnderline"/>
        </w:rPr>
      </w:pPr>
      <w:r w:rsidRPr="00CE48F6">
        <w:t>On trade,</w:t>
      </w:r>
      <w:r w:rsidRPr="00320174">
        <w:rPr>
          <w:rStyle w:val="StyleBoldUnderline"/>
        </w:rPr>
        <w:t xml:space="preserve"> Brazil has often taken a stance that aligns it with</w:t>
      </w:r>
      <w:r w:rsidRPr="00CE48F6">
        <w:t xml:space="preserve"> other</w:t>
      </w:r>
      <w:r w:rsidRPr="00320174">
        <w:rPr>
          <w:rStyle w:val="StyleBoldUnderline"/>
        </w:rPr>
        <w:t xml:space="preserve"> developing nations and places it in opposition to developed countries, including the U</w:t>
      </w:r>
      <w:r w:rsidRPr="00CE48F6">
        <w:t xml:space="preserve">nited </w:t>
      </w:r>
      <w:r w:rsidRPr="00320174">
        <w:rPr>
          <w:rStyle w:val="StyleBoldUnderline"/>
        </w:rPr>
        <w:t>S</w:t>
      </w:r>
      <w:r w:rsidRPr="00CE48F6">
        <w:t>tates.</w:t>
      </w:r>
      <w:r w:rsidRPr="00320174">
        <w:rPr>
          <w:rStyle w:val="StyleBoldUnderline"/>
        </w:rPr>
        <w:t xml:space="preserve"> Brazil's trade policy is "</w:t>
      </w:r>
      <w:r w:rsidRPr="00CE48F6">
        <w:t>not merely</w:t>
      </w:r>
      <w:r w:rsidRPr="00320174">
        <w:rPr>
          <w:rStyle w:val="StyleBoldUnderline"/>
        </w:rPr>
        <w:t xml:space="preserve"> about</w:t>
      </w:r>
      <w:r w:rsidRPr="00CE48F6">
        <w:t xml:space="preserve"> making the nation wealthier, but making </w:t>
      </w:r>
      <w:r w:rsidRPr="00320174">
        <w:rPr>
          <w:rStyle w:val="StyleBoldUnderline"/>
        </w:rPr>
        <w:t>the nation more powerful</w:t>
      </w:r>
      <w:r w:rsidRPr="00CE48F6">
        <w:t xml:space="preserve">," says </w:t>
      </w:r>
      <w:proofErr w:type="spellStart"/>
      <w:r w:rsidRPr="00CE48F6">
        <w:t>Matias</w:t>
      </w:r>
      <w:proofErr w:type="spellEnd"/>
      <w:r w:rsidRPr="00CE48F6">
        <w:t xml:space="preserve"> </w:t>
      </w:r>
      <w:proofErr w:type="spellStart"/>
      <w:r w:rsidRPr="00CE48F6">
        <w:t>Spektor</w:t>
      </w:r>
      <w:proofErr w:type="spellEnd"/>
      <w:r w:rsidRPr="00CE48F6">
        <w:t xml:space="preserve">, senior research fellow at CPDOC, a Brazilian research center. In Latin America, </w:t>
      </w:r>
      <w:r w:rsidRPr="00320174">
        <w:rPr>
          <w:rStyle w:val="StyleBoldUnderline"/>
        </w:rPr>
        <w:t xml:space="preserve">it </w:t>
      </w:r>
      <w:proofErr w:type="spellStart"/>
      <w:r w:rsidRPr="00320174">
        <w:rPr>
          <w:rStyle w:val="StyleBoldUnderline"/>
        </w:rPr>
        <w:t>stauchly</w:t>
      </w:r>
      <w:proofErr w:type="spellEnd"/>
      <w:r w:rsidRPr="00320174">
        <w:rPr>
          <w:rStyle w:val="StyleBoldUnderline"/>
        </w:rPr>
        <w:t xml:space="preserve"> opposed the Free Trade Agreement of the Americas and announced its intention to increase trade within the </w:t>
      </w:r>
      <w:proofErr w:type="spellStart"/>
      <w:r w:rsidRPr="00320174">
        <w:rPr>
          <w:rStyle w:val="StyleBoldUnderline"/>
        </w:rPr>
        <w:fldChar w:fldCharType="begin"/>
      </w:r>
      <w:r w:rsidRPr="00320174">
        <w:rPr>
          <w:rStyle w:val="StyleBoldUnderline"/>
        </w:rPr>
        <w:instrText xml:space="preserve"> HYPERLINK "http://www.cfr.org/publication/12762/" </w:instrText>
      </w:r>
      <w:r w:rsidRPr="00320174">
        <w:rPr>
          <w:rStyle w:val="StyleBoldUnderline"/>
        </w:rPr>
        <w:fldChar w:fldCharType="separate"/>
      </w:r>
      <w:r w:rsidRPr="00320174">
        <w:rPr>
          <w:rStyle w:val="StyleBoldUnderline"/>
        </w:rPr>
        <w:t>Mercosur</w:t>
      </w:r>
      <w:proofErr w:type="spellEnd"/>
      <w:r w:rsidRPr="00320174">
        <w:rPr>
          <w:rStyle w:val="StyleBoldUnderline"/>
        </w:rPr>
        <w:t xml:space="preserve"> bloc</w:t>
      </w:r>
      <w:r w:rsidRPr="00320174">
        <w:rPr>
          <w:rStyle w:val="StyleBoldUnderline"/>
        </w:rPr>
        <w:fldChar w:fldCharType="end"/>
      </w:r>
      <w:r w:rsidRPr="00320174">
        <w:rPr>
          <w:rStyle w:val="StyleBoldUnderline"/>
        </w:rPr>
        <w:t xml:space="preserve"> of countries. </w:t>
      </w:r>
      <w:r w:rsidRPr="00CE48F6">
        <w:t>An </w:t>
      </w:r>
      <w:hyperlink r:id="rId56" w:tgtFrame="_blank" w:history="1">
        <w:r w:rsidRPr="00CE48F6">
          <w:rPr>
            <w:rStyle w:val="Hyperlink"/>
            <w:b/>
            <w:bCs/>
          </w:rPr>
          <w:t>April 2008 report (PDF)</w:t>
        </w:r>
      </w:hyperlink>
      <w:r w:rsidRPr="00CE48F6">
        <w:t> from the Wilson Center's Brazil Institute said that B</w:t>
      </w:r>
      <w:r w:rsidRPr="00320174">
        <w:rPr>
          <w:rStyle w:val="StyleBoldUnderline"/>
        </w:rPr>
        <w:t>razil is reluctant to expand its trade relations with the U</w:t>
      </w:r>
      <w:r w:rsidRPr="00CE48F6">
        <w:t>nited</w:t>
      </w:r>
      <w:r w:rsidRPr="00320174">
        <w:rPr>
          <w:rStyle w:val="StyleBoldUnderline"/>
        </w:rPr>
        <w:t xml:space="preserve"> S</w:t>
      </w:r>
      <w:r w:rsidRPr="00CE48F6">
        <w:t>tates and the European Union because "</w:t>
      </w:r>
      <w:r w:rsidRPr="00320174">
        <w:rPr>
          <w:rStyle w:val="StyleBoldUnderline"/>
        </w:rPr>
        <w:t>it fears that this would conflict with its south-south foreign policy strategy and potentially alienate its developing world allies."</w:t>
      </w:r>
    </w:p>
    <w:p w:rsidR="003B62BC" w:rsidRDefault="003B62BC" w:rsidP="003B62BC">
      <w:pPr>
        <w:rPr>
          <w:rStyle w:val="StyleBoldUnderline"/>
        </w:rPr>
      </w:pPr>
    </w:p>
    <w:p w:rsidR="003B62BC" w:rsidRPr="00B72B2E" w:rsidRDefault="003B62BC" w:rsidP="003B62BC">
      <w:pPr>
        <w:pStyle w:val="Heading4"/>
        <w:rPr>
          <w:rStyle w:val="StyleStyleBold12pt"/>
        </w:rPr>
      </w:pPr>
      <w:r w:rsidRPr="00703F1E">
        <w:lastRenderedPageBreak/>
        <w:t>Brazil views Latin America as its sphere of influence.</w:t>
      </w:r>
      <w:r w:rsidRPr="00703F1E">
        <w:br/>
      </w:r>
      <w:proofErr w:type="spellStart"/>
      <w:r w:rsidRPr="00703F1E">
        <w:t>Shanmugasundaram</w:t>
      </w:r>
      <w:proofErr w:type="spellEnd"/>
      <w:r w:rsidRPr="00703F1E">
        <w:t xml:space="preserve"> 12</w:t>
      </w:r>
      <w:r w:rsidRPr="00703F1E">
        <w:rPr>
          <w:sz w:val="18"/>
        </w:rPr>
        <w:t xml:space="preserve"> </w:t>
      </w:r>
      <w:r w:rsidRPr="00703F1E">
        <w:rPr>
          <w:rStyle w:val="StyleStyleBold12pt"/>
          <w:sz w:val="18"/>
        </w:rPr>
        <w:t>(</w:t>
      </w:r>
      <w:proofErr w:type="spellStart"/>
      <w:r w:rsidRPr="00703F1E">
        <w:rPr>
          <w:rStyle w:val="StyleStyleBold12pt"/>
          <w:sz w:val="18"/>
        </w:rPr>
        <w:t>Sasikumar</w:t>
      </w:r>
      <w:proofErr w:type="spellEnd"/>
      <w:r w:rsidRPr="00703F1E">
        <w:rPr>
          <w:rStyle w:val="StyleStyleBold12pt"/>
          <w:sz w:val="18"/>
        </w:rPr>
        <w:t xml:space="preserve"> </w:t>
      </w:r>
      <w:proofErr w:type="spellStart"/>
      <w:r w:rsidRPr="00703F1E">
        <w:rPr>
          <w:rStyle w:val="StyleStyleBold12pt"/>
          <w:sz w:val="18"/>
        </w:rPr>
        <w:t>Shanmugasundaram</w:t>
      </w:r>
      <w:proofErr w:type="spellEnd"/>
      <w:r w:rsidRPr="00703F1E">
        <w:rPr>
          <w:rStyle w:val="StyleStyleBold12pt"/>
          <w:sz w:val="18"/>
        </w:rPr>
        <w:t xml:space="preserve">, </w:t>
      </w:r>
      <w:proofErr w:type="spellStart"/>
      <w:r w:rsidRPr="00703F1E">
        <w:rPr>
          <w:rStyle w:val="StyleStyleBold12pt"/>
          <w:sz w:val="18"/>
        </w:rPr>
        <w:t>Sasikumar</w:t>
      </w:r>
      <w:proofErr w:type="spellEnd"/>
      <w:r w:rsidRPr="00703F1E">
        <w:rPr>
          <w:rStyle w:val="StyleStyleBold12pt"/>
          <w:sz w:val="18"/>
        </w:rPr>
        <w:t xml:space="preserve"> completed his Master’s degree in International Relations and European Studies at Central European University, August 4th 2012, Regional Hegemony and Emerging Powers: Theorizing India's Neighborhood Policy, </w:t>
      </w:r>
      <w:hyperlink r:id="rId57" w:history="1">
        <w:r w:rsidRPr="00703F1E">
          <w:rPr>
            <w:rStyle w:val="StyleStyleBold12pt"/>
            <w:sz w:val="18"/>
          </w:rPr>
          <w:t>https://www.google.com/url?sa=t&amp;rct=j&amp;q=&amp;esrc=s&amp;source=web&amp;cd=4&amp;ved=0CFMQFjAD&amp;url=http%3A%2F%2Fwww.etd.ceu.hu%2F2012%2Fshanmugasundaram_sasikumar.pdf&amp;ei=JmrbUd6sBOGgiQK_vIHgDw&amp;usg=AFQjCNGo2dG4xf8s3m6gQarx-3lmciPEGQ&amp;sig2=ALFAYpSuzbUxs5-uXVJzTQ</w:t>
        </w:r>
      </w:hyperlink>
      <w:r w:rsidRPr="00703F1E">
        <w:rPr>
          <w:rStyle w:val="StyleStyleBold12pt"/>
          <w:sz w:val="18"/>
        </w:rPr>
        <w:t>, 7-8-13, DAG)</w:t>
      </w:r>
      <w:r>
        <w:rPr>
          <w:rStyle w:val="StyleStyleBold12pt"/>
        </w:rPr>
        <w:br/>
      </w:r>
    </w:p>
    <w:p w:rsidR="003B62BC" w:rsidRDefault="003B62BC" w:rsidP="003B62BC">
      <w:pPr>
        <w:rPr>
          <w:rStyle w:val="StyleBoldUnderline"/>
        </w:rPr>
      </w:pPr>
      <w:r w:rsidRPr="00B72B2E">
        <w:rPr>
          <w:rStyle w:val="StyleBoldUnderline"/>
        </w:rPr>
        <w:t>Brazil, on the other hand, attempts to exercise regional hegemony in South America 'to extend its long-standing focus on sovereignty and autonomy to the continental level, wrapping it around core regional concerns.</w:t>
      </w:r>
      <w:r w:rsidRPr="008456B5">
        <w:t xml:space="preserve">"13 Its powerful foreign ministry, </w:t>
      </w:r>
      <w:proofErr w:type="spellStart"/>
      <w:r w:rsidRPr="008456B5">
        <w:t>Itamaraty</w:t>
      </w:r>
      <w:proofErr w:type="spellEnd"/>
      <w:r w:rsidRPr="008456B5">
        <w:t xml:space="preserve">. </w:t>
      </w:r>
      <w:proofErr w:type="gramStart"/>
      <w:r w:rsidRPr="008456B5">
        <w:t>is</w:t>
      </w:r>
      <w:proofErr w:type="gramEnd"/>
      <w:r>
        <w:t xml:space="preserve"> </w:t>
      </w:r>
      <w:r w:rsidRPr="008456B5">
        <w:t>keen on pursing "autonomy through diversification" of relations - combined with seeking</w:t>
      </w:r>
      <w:r>
        <w:t xml:space="preserve"> </w:t>
      </w:r>
      <w:r w:rsidRPr="008456B5">
        <w:t>autonomy from the United States.</w:t>
      </w:r>
      <w:r w:rsidRPr="00B72B2E">
        <w:rPr>
          <w:rStyle w:val="StyleBoldUnderline"/>
        </w:rPr>
        <w:t>14 In 2008 Brazil proposed the creation of a South American Defense Council (CSS) aiming at NATO like defense alliance and regional armament industry following the Colombian military incursion into Ecuadorian territory. The CSS is seen as a Brazilian strategy to exercise hegemonic power in South America.</w:t>
      </w:r>
      <w:r w:rsidRPr="008456B5">
        <w:t xml:space="preserve"> Burges calls it</w:t>
      </w:r>
      <w:r>
        <w:t xml:space="preserve"> </w:t>
      </w:r>
      <w:r w:rsidRPr="008456B5">
        <w:t>"consensual hegemony' because "[t]he imperative was not to subsume other regional states to</w:t>
      </w:r>
      <w:r>
        <w:t xml:space="preserve"> </w:t>
      </w:r>
      <w:r w:rsidRPr="008456B5">
        <w:t>Brazilian will, but instead to cycle the region-forming process through Brazil and position the</w:t>
      </w:r>
      <w:r>
        <w:t xml:space="preserve"> </w:t>
      </w:r>
      <w:r w:rsidRPr="008456B5">
        <w:t>country's propositions and prerogatives as the central unifying factor of a potential South</w:t>
      </w:r>
      <w:r>
        <w:t xml:space="preserve"> </w:t>
      </w:r>
      <w:r w:rsidRPr="008456B5">
        <w:t>American region."</w:t>
      </w:r>
      <w:r w:rsidRPr="00B72B2E">
        <w:rPr>
          <w:rStyle w:val="StyleBoldUnderline"/>
        </w:rPr>
        <w:t xml:space="preserve"> </w:t>
      </w:r>
      <w:proofErr w:type="gramStart"/>
      <w:r w:rsidRPr="008456B5">
        <w:t>Brazil's role in mediating territorial disputes between Ecuador and Peru</w:t>
      </w:r>
      <w:r>
        <w:t xml:space="preserve"> from 1995 to 199S.</w:t>
      </w:r>
      <w:proofErr w:type="gramEnd"/>
      <w:r>
        <w:t xml:space="preserve"> I</w:t>
      </w:r>
      <w:r w:rsidRPr="008456B5">
        <w:t>ts interest in solving the Colombian conflict, its leading role in troop</w:t>
      </w:r>
      <w:r>
        <w:t xml:space="preserve"> </w:t>
      </w:r>
      <w:r w:rsidRPr="008456B5">
        <w:t xml:space="preserve">commitment and funding when </w:t>
      </w:r>
      <w:r w:rsidRPr="00B72B2E">
        <w:rPr>
          <w:rStyle w:val="StyleBoldUnderline"/>
        </w:rPr>
        <w:t>the UN Security Council mandated action in Haiti, and its role in preventing coup attempts against Paraguay and Venezuela shows</w:t>
      </w:r>
      <w:r w:rsidRPr="008456B5">
        <w:t xml:space="preserve"> </w:t>
      </w:r>
      <w:r w:rsidRPr="00B72B2E">
        <w:rPr>
          <w:rStyle w:val="StyleBoldUnderline"/>
        </w:rPr>
        <w:t>Brazil's interest in exercising its hegemonic influence in the South American region.</w:t>
      </w:r>
    </w:p>
    <w:p w:rsidR="003B62BC" w:rsidRDefault="003B62BC" w:rsidP="003B62BC">
      <w:pPr>
        <w:rPr>
          <w:rStyle w:val="StyleBoldUnderline"/>
        </w:rPr>
      </w:pPr>
    </w:p>
    <w:p w:rsidR="003B62BC" w:rsidRPr="0054596F" w:rsidRDefault="003B62BC" w:rsidP="00F620CD">
      <w:pPr>
        <w:pStyle w:val="Heading4"/>
      </w:pPr>
      <w:r w:rsidRPr="0054596F">
        <w:t xml:space="preserve">Brazil hates Western hegemony and is uniting Southern countries against imperialist regimes </w:t>
      </w:r>
    </w:p>
    <w:p w:rsidR="003B62BC" w:rsidRPr="0054596F" w:rsidRDefault="003B62BC" w:rsidP="003B62BC">
      <w:pPr>
        <w:rPr>
          <w:rStyle w:val="StyleStyleBold12pt"/>
          <w:b w:val="0"/>
          <w:sz w:val="20"/>
          <w:szCs w:val="20"/>
        </w:rPr>
      </w:pPr>
      <w:proofErr w:type="spellStart"/>
      <w:r>
        <w:rPr>
          <w:rStyle w:val="StyleStyleBold12pt"/>
        </w:rPr>
        <w:t>Gratius</w:t>
      </w:r>
      <w:proofErr w:type="spellEnd"/>
      <w:r>
        <w:rPr>
          <w:rStyle w:val="StyleStyleBold12pt"/>
        </w:rPr>
        <w:t xml:space="preserve">, Gomez ’13 </w:t>
      </w:r>
      <w:r w:rsidRPr="0054596F">
        <w:rPr>
          <w:rStyle w:val="StyleStyleBold12pt"/>
          <w:b w:val="0"/>
          <w:sz w:val="20"/>
          <w:szCs w:val="20"/>
        </w:rPr>
        <w:t xml:space="preserve">(Susanne </w:t>
      </w:r>
      <w:proofErr w:type="spellStart"/>
      <w:r w:rsidRPr="0054596F">
        <w:rPr>
          <w:rStyle w:val="StyleStyleBold12pt"/>
          <w:b w:val="0"/>
          <w:sz w:val="20"/>
          <w:szCs w:val="20"/>
        </w:rPr>
        <w:t>Gratius</w:t>
      </w:r>
      <w:proofErr w:type="spellEnd"/>
      <w:r w:rsidRPr="0054596F">
        <w:rPr>
          <w:rStyle w:val="StyleStyleBold12pt"/>
          <w:b w:val="0"/>
          <w:sz w:val="20"/>
          <w:szCs w:val="20"/>
        </w:rPr>
        <w:t xml:space="preserve">, PhD in Political Science from the University of Hamburg and the University </w:t>
      </w:r>
      <w:proofErr w:type="spellStart"/>
      <w:r w:rsidRPr="0054596F">
        <w:rPr>
          <w:rStyle w:val="StyleStyleBold12pt"/>
          <w:b w:val="0"/>
          <w:sz w:val="20"/>
          <w:szCs w:val="20"/>
        </w:rPr>
        <w:t>Complutense</w:t>
      </w:r>
      <w:proofErr w:type="spellEnd"/>
      <w:r w:rsidRPr="0054596F">
        <w:rPr>
          <w:rStyle w:val="StyleStyleBold12pt"/>
          <w:b w:val="0"/>
          <w:sz w:val="20"/>
          <w:szCs w:val="20"/>
        </w:rPr>
        <w:t xml:space="preserve"> of Madrid, Her research focuses on EU-Latin American relations, Cuba, Venezuela, Brazil, and emerging powers; Miriam Gomez </w:t>
      </w:r>
      <w:proofErr w:type="spellStart"/>
      <w:r w:rsidRPr="0054596F">
        <w:rPr>
          <w:rStyle w:val="StyleStyleBold12pt"/>
          <w:b w:val="0"/>
          <w:sz w:val="20"/>
          <w:szCs w:val="20"/>
        </w:rPr>
        <w:t>Saraiva</w:t>
      </w:r>
      <w:proofErr w:type="spellEnd"/>
      <w:r w:rsidRPr="0054596F">
        <w:rPr>
          <w:rStyle w:val="StyleStyleBold12pt"/>
          <w:b w:val="0"/>
          <w:sz w:val="20"/>
          <w:szCs w:val="20"/>
        </w:rPr>
        <w:t xml:space="preserve">, Graduate Program in International Relations, State University of Rio de Janeiro, “Continental Regionalism: Brazil’s Prominent Role in the Americas”, International Relations and Security Network, 4-06-2013, http://www.fride.org/descarga/04_06_2013_ISNZURICH_SG.pdf) </w:t>
      </w:r>
    </w:p>
    <w:p w:rsidR="003B62BC" w:rsidRPr="00955765" w:rsidRDefault="003B62BC" w:rsidP="003B62BC">
      <w:pPr>
        <w:rPr>
          <w:rStyle w:val="StyleStyleBold12pt"/>
          <w:b w:val="0"/>
          <w:sz w:val="20"/>
          <w:szCs w:val="20"/>
        </w:rPr>
      </w:pPr>
    </w:p>
    <w:p w:rsidR="003B62BC" w:rsidRDefault="003B62BC" w:rsidP="003B62BC">
      <w:pPr>
        <w:rPr>
          <w:rStyle w:val="StyleBoldUnderline"/>
        </w:rPr>
      </w:pPr>
      <w:r w:rsidRPr="00955765">
        <w:rPr>
          <w:sz w:val="16"/>
          <w:szCs w:val="16"/>
        </w:rPr>
        <w:t xml:space="preserve">In these times of change in the shaping of a new world order, </w:t>
      </w:r>
      <w:r w:rsidRPr="00955765">
        <w:rPr>
          <w:rStyle w:val="StyleBoldUnderline"/>
        </w:rPr>
        <w:t xml:space="preserve">Brazil has begun to stand out for its assertive participation in international politics, where it has </w:t>
      </w:r>
      <w:proofErr w:type="spellStart"/>
      <w:r w:rsidRPr="00955765">
        <w:rPr>
          <w:rStyle w:val="StyleBoldUnderline"/>
        </w:rPr>
        <w:t>favoured</w:t>
      </w:r>
      <w:proofErr w:type="spellEnd"/>
      <w:r w:rsidRPr="00955765">
        <w:rPr>
          <w:rStyle w:val="StyleBoldUnderline"/>
        </w:rPr>
        <w:t xml:space="preserve"> anti- hegemonic, multi-polar positions and its increasingly strong leadership in its own region.</w:t>
      </w:r>
      <w:r w:rsidRPr="00955765">
        <w:rPr>
          <w:sz w:val="16"/>
          <w:szCs w:val="16"/>
        </w:rPr>
        <w:t xml:space="preserve"> During the Lula administration from 2003 to 2010, Brazil gradually started step- by-step to shoulder the costs inherent in cooperation, governance </w:t>
      </w:r>
      <w:r>
        <w:rPr>
          <w:sz w:val="16"/>
          <w:szCs w:val="16"/>
        </w:rPr>
        <w:t>and integration in the region.</w:t>
      </w:r>
      <w:r w:rsidRPr="00955765">
        <w:rPr>
          <w:sz w:val="16"/>
          <w:szCs w:val="16"/>
        </w:rPr>
        <w:t xml:space="preserve"> At that time, the Brazilian Development Bank BNDES – with a total budget that exceeds that of the Inter-American Development Bank – began to finance infrastructure projects in South American. The election of Lula da Silva at the end of 2002 and the ensuing rise of an autonomy- oriented group in Brazil’s Ministry of Foreign Affairs cast the country’s foreign policy in a new light</w:t>
      </w:r>
      <w:r>
        <w:rPr>
          <w:sz w:val="16"/>
          <w:szCs w:val="16"/>
        </w:rPr>
        <w:t xml:space="preserve">. </w:t>
      </w:r>
      <w:r w:rsidRPr="00955765">
        <w:rPr>
          <w:rStyle w:val="StyleBoldUnderline"/>
        </w:rPr>
        <w:t xml:space="preserve">Diplomatic support for existing international regimes in the 1990s gave way to a proactive push towards modifying these regimes in </w:t>
      </w:r>
      <w:proofErr w:type="spellStart"/>
      <w:r w:rsidRPr="00955765">
        <w:rPr>
          <w:rStyle w:val="StyleBoldUnderline"/>
        </w:rPr>
        <w:t>favour</w:t>
      </w:r>
      <w:proofErr w:type="spellEnd"/>
      <w:r w:rsidRPr="00955765">
        <w:rPr>
          <w:rStyle w:val="StyleBoldUnderline"/>
        </w:rPr>
        <w:t xml:space="preserve"> of</w:t>
      </w:r>
      <w:r w:rsidRPr="00955765">
        <w:rPr>
          <w:sz w:val="16"/>
          <w:szCs w:val="16"/>
        </w:rPr>
        <w:t xml:space="preserve"> southern countries or </w:t>
      </w:r>
      <w:r w:rsidRPr="00955765">
        <w:rPr>
          <w:rStyle w:val="StyleBoldUnderline"/>
        </w:rPr>
        <w:t>Brazil’s particular interests</w:t>
      </w:r>
      <w:r w:rsidRPr="00955765">
        <w:rPr>
          <w:sz w:val="16"/>
          <w:szCs w:val="16"/>
        </w:rPr>
        <w:t>, which was defined by</w:t>
      </w:r>
      <w:r>
        <w:rPr>
          <w:sz w:val="16"/>
          <w:szCs w:val="16"/>
        </w:rPr>
        <w:t xml:space="preserve"> Lima as soft revisionism. </w:t>
      </w:r>
      <w:r w:rsidRPr="00955765">
        <w:rPr>
          <w:rStyle w:val="StyleBoldUnderline"/>
        </w:rPr>
        <w:t>The idea of bringing other</w:t>
      </w:r>
      <w:r w:rsidRPr="00955765">
        <w:rPr>
          <w:sz w:val="16"/>
          <w:szCs w:val="16"/>
        </w:rPr>
        <w:t xml:space="preserve"> emerging or poorer </w:t>
      </w:r>
      <w:r w:rsidRPr="00955765">
        <w:rPr>
          <w:rStyle w:val="StyleBoldUnderline"/>
        </w:rPr>
        <w:t>southern countries on board to counterbalance the might of traditional Western powers served as the basis for the country’s international actions</w:t>
      </w:r>
      <w:r w:rsidRPr="00955765">
        <w:rPr>
          <w:sz w:val="16"/>
          <w:szCs w:val="16"/>
        </w:rPr>
        <w:t>. While coalitions with emerging partners helped boost Brazil’s g</w:t>
      </w:r>
      <w:r>
        <w:rPr>
          <w:sz w:val="16"/>
          <w:szCs w:val="16"/>
        </w:rPr>
        <w:t>lobal pretensions,</w:t>
      </w:r>
      <w:r w:rsidRPr="00955765">
        <w:rPr>
          <w:sz w:val="16"/>
          <w:szCs w:val="16"/>
        </w:rPr>
        <w:t xml:space="preserve"> its diplomatic efforts were geared towards bolstering its international standing independently of any other nation, with its role as a global player being firmly grounded in the ideas of autonomy and universalism that were the predominant diplomatic thinking at the time.</w:t>
      </w:r>
      <w:r>
        <w:rPr>
          <w:sz w:val="16"/>
          <w:szCs w:val="16"/>
        </w:rPr>
        <w:t xml:space="preserve"> </w:t>
      </w:r>
      <w:r w:rsidRPr="00955765">
        <w:rPr>
          <w:rStyle w:val="StyleBoldUnderline"/>
        </w:rPr>
        <w:t>Alongside Brazil’s international rise, its leadership in South America also started to be seen as a priority</w:t>
      </w:r>
      <w:r w:rsidRPr="00955765">
        <w:rPr>
          <w:sz w:val="16"/>
          <w:szCs w:val="16"/>
        </w:rPr>
        <w:t xml:space="preserve">. Indeed, the moves to boost its global and regional projection came simultaneously and were seen by Brazil as mutually beneficial. The cooperation with its regional </w:t>
      </w:r>
      <w:proofErr w:type="spellStart"/>
      <w:r w:rsidRPr="00955765">
        <w:rPr>
          <w:sz w:val="16"/>
          <w:szCs w:val="16"/>
        </w:rPr>
        <w:t>neighbours</w:t>
      </w:r>
      <w:proofErr w:type="spellEnd"/>
      <w:r w:rsidRPr="00955765">
        <w:rPr>
          <w:sz w:val="16"/>
          <w:szCs w:val="16"/>
        </w:rPr>
        <w:t xml:space="preserve"> was perceived by policy-makers as the best way for Brazil to </w:t>
      </w:r>
      <w:proofErr w:type="spellStart"/>
      <w:r w:rsidRPr="00955765">
        <w:rPr>
          <w:sz w:val="16"/>
          <w:szCs w:val="16"/>
        </w:rPr>
        <w:t>realise</w:t>
      </w:r>
      <w:proofErr w:type="spellEnd"/>
      <w:r w:rsidRPr="00955765">
        <w:rPr>
          <w:sz w:val="16"/>
          <w:szCs w:val="16"/>
        </w:rPr>
        <w:t xml:space="preserve"> its potential, support economic development and form a bloc with stronger international influence. The creation of the South American </w:t>
      </w:r>
      <w:proofErr w:type="spellStart"/>
      <w:r w:rsidRPr="00955765">
        <w:rPr>
          <w:sz w:val="16"/>
          <w:szCs w:val="16"/>
        </w:rPr>
        <w:t>Defence</w:t>
      </w:r>
      <w:proofErr w:type="spellEnd"/>
      <w:r w:rsidRPr="00955765">
        <w:rPr>
          <w:sz w:val="16"/>
          <w:szCs w:val="16"/>
        </w:rPr>
        <w:t xml:space="preserve"> Council and the Brazilian command of the UN peacekeeping force in Haiti, whose troops are drawn from different countries in the region, were seen as helping Brazil towards a permanent seat on the UN Security Council. According to </w:t>
      </w:r>
      <w:proofErr w:type="spellStart"/>
      <w:r w:rsidRPr="00955765">
        <w:rPr>
          <w:sz w:val="16"/>
          <w:szCs w:val="16"/>
        </w:rPr>
        <w:t>Flemes</w:t>
      </w:r>
      <w:proofErr w:type="spellEnd"/>
      <w:r w:rsidRPr="00955765">
        <w:rPr>
          <w:sz w:val="16"/>
          <w:szCs w:val="16"/>
        </w:rPr>
        <w:t xml:space="preserve">, </w:t>
      </w:r>
      <w:r w:rsidRPr="00955765">
        <w:rPr>
          <w:rStyle w:val="StyleBoldUnderline"/>
        </w:rPr>
        <w:t xml:space="preserve">in its upward progress in a new, more multi-polar world order, Brazil would need regional clout in global negotiations, but would not be tied down to any form of </w:t>
      </w:r>
      <w:proofErr w:type="spellStart"/>
      <w:r w:rsidRPr="00955765">
        <w:rPr>
          <w:rStyle w:val="StyleBoldUnderline"/>
        </w:rPr>
        <w:t>institutionalisation</w:t>
      </w:r>
      <w:proofErr w:type="spellEnd"/>
      <w:r w:rsidRPr="00955765">
        <w:rPr>
          <w:rStyle w:val="StyleBoldUnderline"/>
        </w:rPr>
        <w:t xml:space="preserve"> that might restrict its autonomy.</w:t>
      </w:r>
    </w:p>
    <w:p w:rsidR="003B62BC" w:rsidRDefault="003B62BC" w:rsidP="003B62BC">
      <w:pPr>
        <w:rPr>
          <w:rStyle w:val="StyleBoldUnderline"/>
        </w:rPr>
      </w:pPr>
    </w:p>
    <w:p w:rsidR="003B62BC" w:rsidRPr="002C1B5F" w:rsidRDefault="003B62BC" w:rsidP="00F620CD">
      <w:pPr>
        <w:pStyle w:val="Heading4"/>
      </w:pPr>
      <w:r w:rsidRPr="002C1B5F">
        <w:t>Brazil’s foreign policy has expanded to Latin America: Brazil wants to keep the US out</w:t>
      </w:r>
    </w:p>
    <w:p w:rsidR="003B62BC" w:rsidRPr="002C1B5F" w:rsidRDefault="003B62BC" w:rsidP="003B62BC">
      <w:proofErr w:type="spellStart"/>
      <w:r w:rsidRPr="002C1B5F">
        <w:rPr>
          <w:b/>
        </w:rPr>
        <w:t>Gratius</w:t>
      </w:r>
      <w:proofErr w:type="spellEnd"/>
      <w:r w:rsidRPr="002C1B5F">
        <w:rPr>
          <w:b/>
        </w:rPr>
        <w:t xml:space="preserve">, Gomez ’13 </w:t>
      </w:r>
      <w:r w:rsidRPr="002C1B5F">
        <w:t xml:space="preserve">(Susanne </w:t>
      </w:r>
      <w:proofErr w:type="spellStart"/>
      <w:r w:rsidRPr="002C1B5F">
        <w:t>Gratius</w:t>
      </w:r>
      <w:proofErr w:type="spellEnd"/>
      <w:r w:rsidRPr="002C1B5F">
        <w:t xml:space="preserve">, PhD in Political Science from the University of Hamburg and the University </w:t>
      </w:r>
      <w:proofErr w:type="spellStart"/>
      <w:r w:rsidRPr="002C1B5F">
        <w:t>Complutense</w:t>
      </w:r>
      <w:proofErr w:type="spellEnd"/>
      <w:r w:rsidRPr="002C1B5F">
        <w:t xml:space="preserve"> of Madrid, Her research focuses on EU-Latin American relations, Cuba, Venezuela, Brazil, and emerging powers; Miriam Gomez </w:t>
      </w:r>
      <w:proofErr w:type="spellStart"/>
      <w:r w:rsidRPr="002C1B5F">
        <w:t>Saraiva</w:t>
      </w:r>
      <w:proofErr w:type="spellEnd"/>
      <w:r w:rsidRPr="002C1B5F">
        <w:t xml:space="preserve">, Graduate Program in International Relations, State University of Rio de Janeiro, </w:t>
      </w:r>
      <w:r w:rsidRPr="002C1B5F">
        <w:lastRenderedPageBreak/>
        <w:t xml:space="preserve">“Continental Regionalism: Brazil’s Prominent Role in the Americas”, International Relations and Security Network, 4-06-2013, http://www.fride.org/descarga/04_06_2013_ISNZURICH_SG.pdf) </w:t>
      </w:r>
    </w:p>
    <w:p w:rsidR="003B62BC" w:rsidRPr="002C1B5F" w:rsidRDefault="003B62BC" w:rsidP="003B62BC"/>
    <w:p w:rsidR="003B62BC" w:rsidRPr="002C1B5F" w:rsidRDefault="003B62BC" w:rsidP="003B62BC">
      <w:r w:rsidRPr="002C1B5F">
        <w:rPr>
          <w:b/>
          <w:u w:val="single"/>
        </w:rPr>
        <w:t xml:space="preserve">Under the Lula Presidency, closer relations with Cuba, Brazil’s military command of the UN </w:t>
      </w:r>
      <w:proofErr w:type="spellStart"/>
      <w:r w:rsidRPr="002C1B5F">
        <w:rPr>
          <w:b/>
          <w:u w:val="single"/>
        </w:rPr>
        <w:t>stabilisation</w:t>
      </w:r>
      <w:proofErr w:type="spellEnd"/>
      <w:r w:rsidRPr="002C1B5F">
        <w:rPr>
          <w:b/>
          <w:u w:val="single"/>
        </w:rPr>
        <w:t xml:space="preserve"> mission in Haiti and its diplomatic influence in the political crisis in Honduras contributed to give the country a higher regional profile and status.</w:t>
      </w:r>
      <w:r w:rsidRPr="002C1B5F">
        <w:t xml:space="preserve"> It was also </w:t>
      </w:r>
      <w:r w:rsidRPr="002C1B5F">
        <w:rPr>
          <w:b/>
          <w:u w:val="single"/>
        </w:rPr>
        <w:t>Brazil</w:t>
      </w:r>
      <w:r w:rsidRPr="002C1B5F">
        <w:t xml:space="preserve">, together with Venezuela that </w:t>
      </w:r>
      <w:r w:rsidRPr="002C1B5F">
        <w:rPr>
          <w:b/>
          <w:u w:val="single"/>
        </w:rPr>
        <w:t>pushed for the transformation of the dialogue forum Rio Group into the Community of Latin American</w:t>
      </w:r>
      <w:r w:rsidRPr="002C1B5F">
        <w:t xml:space="preserve"> and Caribbean States (</w:t>
      </w:r>
      <w:proofErr w:type="spellStart"/>
      <w:r w:rsidRPr="002C1B5F">
        <w:t>Celac</w:t>
      </w:r>
      <w:proofErr w:type="spellEnd"/>
      <w:r w:rsidRPr="002C1B5F">
        <w:t xml:space="preserve">), which held its first meeting in Brazil and was officially created in 2011 in Caracas. Today, </w:t>
      </w:r>
      <w:r w:rsidRPr="002C1B5F">
        <w:rPr>
          <w:b/>
          <w:u w:val="single"/>
        </w:rPr>
        <w:t>Brasilia’s regional policy is no longer limited to its own sphere of influence but increasingly includes Central America and the Caribbean, the traditional backyard of the United States. There was no agreement with the U</w:t>
      </w:r>
      <w:r w:rsidRPr="002C1B5F">
        <w:t xml:space="preserve">nited </w:t>
      </w:r>
      <w:r w:rsidRPr="002C1B5F">
        <w:rPr>
          <w:b/>
          <w:u w:val="single"/>
        </w:rPr>
        <w:t>S</w:t>
      </w:r>
      <w:r w:rsidRPr="002C1B5F">
        <w:t xml:space="preserve">tates </w:t>
      </w:r>
      <w:r w:rsidRPr="002C1B5F">
        <w:rPr>
          <w:b/>
          <w:u w:val="single"/>
        </w:rPr>
        <w:t>over how regional issues should be dealt with, but the absence of a US policy for the region prevented any stand-off between the two countries. The Brazilian government has operated autonomously whenever issues relating to the continent have arisen.</w:t>
      </w:r>
      <w:r w:rsidRPr="002C1B5F">
        <w:t xml:space="preserve"> Washington’s low-profile in Latin America and the concentration of a few countries of strategic interest (Colombia, Central America and Mexico) facilitated Brazil’s proactive Latin American policy. </w:t>
      </w:r>
      <w:r w:rsidRPr="002C1B5F">
        <w:rPr>
          <w:b/>
          <w:u w:val="single"/>
        </w:rPr>
        <w:t>The Free Trade Agreement of the Americas</w:t>
      </w:r>
      <w:r w:rsidRPr="002C1B5F">
        <w:t xml:space="preserve"> (FTAA) project was the last attempt to design a</w:t>
      </w:r>
    </w:p>
    <w:p w:rsidR="003B62BC" w:rsidRPr="002C1B5F" w:rsidRDefault="003B62BC" w:rsidP="003B62BC">
      <w:pPr>
        <w:rPr>
          <w:b/>
          <w:u w:val="single"/>
        </w:rPr>
      </w:pPr>
      <w:proofErr w:type="gramStart"/>
      <w:r w:rsidRPr="002C1B5F">
        <w:t>hemispheric</w:t>
      </w:r>
      <w:proofErr w:type="gramEnd"/>
      <w:r w:rsidRPr="002C1B5F">
        <w:t xml:space="preserve"> project. Its </w:t>
      </w:r>
      <w:r w:rsidRPr="002C1B5F">
        <w:rPr>
          <w:b/>
          <w:u w:val="single"/>
        </w:rPr>
        <w:t>failure</w:t>
      </w:r>
      <w:r w:rsidRPr="002C1B5F">
        <w:t xml:space="preserve"> at the Summit in Mar del Plata in 2005 </w:t>
      </w:r>
      <w:r w:rsidRPr="002C1B5F">
        <w:rPr>
          <w:b/>
          <w:u w:val="single"/>
        </w:rPr>
        <w:t xml:space="preserve">proved the limits of Washington’s traditional hegemony in the Americas and contributed to a stronger regional profile of its rival in the South. </w:t>
      </w:r>
      <w:r w:rsidRPr="002C1B5F">
        <w:t xml:space="preserve">Without a hemispheric project, the Organization of American States (OAS) “lacks a guiding vision” [23] and lost appeal in Latin America. Although the OAS is still the most consolidated collective institution in the Americas, it lacks both leadership and followers. Moreover, a serious financial crisis is further weakening the traditional </w:t>
      </w:r>
      <w:proofErr w:type="spellStart"/>
      <w:r w:rsidRPr="002C1B5F">
        <w:t>organisation</w:t>
      </w:r>
      <w:proofErr w:type="spellEnd"/>
      <w:r w:rsidRPr="002C1B5F">
        <w:t xml:space="preserve">. Brazil is promoting regional </w:t>
      </w:r>
      <w:proofErr w:type="spellStart"/>
      <w:r w:rsidRPr="002C1B5F">
        <w:t>concertation</w:t>
      </w:r>
      <w:proofErr w:type="spellEnd"/>
      <w:r w:rsidRPr="002C1B5F">
        <w:t xml:space="preserve"> outside the traditional framework instead of increasing its weight in the inter-American environment, which reflects </w:t>
      </w:r>
      <w:proofErr w:type="gramStart"/>
      <w:r w:rsidRPr="002C1B5F">
        <w:t>a US</w:t>
      </w:r>
      <w:proofErr w:type="gramEnd"/>
      <w:r w:rsidRPr="002C1B5F">
        <w:t xml:space="preserve"> hegemony. Against that background, </w:t>
      </w:r>
      <w:r w:rsidRPr="002C1B5F">
        <w:rPr>
          <w:b/>
          <w:u w:val="single"/>
        </w:rPr>
        <w:t>Brazil perceives regional integration not only as a goal in itself but also as an instrument for autonomy and ‘soft-balancing’ the U</w:t>
      </w:r>
      <w:r w:rsidRPr="002C1B5F">
        <w:t xml:space="preserve">nited </w:t>
      </w:r>
      <w:r w:rsidRPr="002C1B5F">
        <w:rPr>
          <w:b/>
          <w:u w:val="single"/>
        </w:rPr>
        <w:t>S</w:t>
      </w:r>
      <w:r w:rsidRPr="002C1B5F">
        <w:t xml:space="preserve">tates.[24] Thus, its attitude towards integration is not free of self-interest. Apart from common regional goals, </w:t>
      </w:r>
      <w:r w:rsidRPr="002C1B5F">
        <w:rPr>
          <w:b/>
          <w:u w:val="single"/>
        </w:rPr>
        <w:t xml:space="preserve">the country also seeks to implement a </w:t>
      </w:r>
      <w:proofErr w:type="spellStart"/>
      <w:r w:rsidRPr="002C1B5F">
        <w:rPr>
          <w:b/>
          <w:u w:val="single"/>
        </w:rPr>
        <w:t>neighbourhood</w:t>
      </w:r>
      <w:proofErr w:type="spellEnd"/>
      <w:r w:rsidRPr="002C1B5F">
        <w:rPr>
          <w:b/>
          <w:u w:val="single"/>
        </w:rPr>
        <w:t xml:space="preserve"> policy that serves Brazil’s power aspirations</w:t>
      </w:r>
      <w:r w:rsidRPr="002C1B5F">
        <w:t xml:space="preserve">25 [25] </w:t>
      </w:r>
      <w:r w:rsidRPr="002C1B5F">
        <w:rPr>
          <w:b/>
          <w:u w:val="single"/>
        </w:rPr>
        <w:t xml:space="preserve">in </w:t>
      </w:r>
      <w:r w:rsidRPr="002C1B5F">
        <w:t xml:space="preserve">South America and </w:t>
      </w:r>
      <w:r w:rsidRPr="002C1B5F">
        <w:rPr>
          <w:b/>
          <w:u w:val="single"/>
        </w:rPr>
        <w:t>the Americas.</w:t>
      </w:r>
    </w:p>
    <w:p w:rsidR="003B62BC" w:rsidRPr="002C1B5F" w:rsidRDefault="003B62BC" w:rsidP="003B62BC">
      <w:pPr>
        <w:rPr>
          <w:b/>
          <w:u w:val="single"/>
        </w:rPr>
      </w:pPr>
    </w:p>
    <w:p w:rsidR="003B62BC" w:rsidRPr="002C1B5F" w:rsidRDefault="003B62BC" w:rsidP="00F620CD">
      <w:pPr>
        <w:pStyle w:val="Heading4"/>
      </w:pPr>
      <w:r w:rsidRPr="002C1B5F">
        <w:t xml:space="preserve">Brazil’s establishment of Latin American organizations are designed to keep the US out; </w:t>
      </w:r>
      <w:proofErr w:type="spellStart"/>
      <w:r w:rsidRPr="002C1B5F">
        <w:t>Celac</w:t>
      </w:r>
      <w:proofErr w:type="spellEnd"/>
      <w:r w:rsidRPr="002C1B5F">
        <w:t xml:space="preserve"> shifts Mexico’s focus towards Latin America</w:t>
      </w:r>
    </w:p>
    <w:p w:rsidR="003B62BC" w:rsidRPr="002C1B5F" w:rsidRDefault="003B62BC" w:rsidP="003B62BC">
      <w:proofErr w:type="spellStart"/>
      <w:r w:rsidRPr="002C1B5F">
        <w:rPr>
          <w:b/>
        </w:rPr>
        <w:t>Gratius</w:t>
      </w:r>
      <w:proofErr w:type="spellEnd"/>
      <w:r w:rsidRPr="002C1B5F">
        <w:rPr>
          <w:b/>
        </w:rPr>
        <w:t xml:space="preserve">, Gomez ’13 </w:t>
      </w:r>
      <w:r w:rsidRPr="002C1B5F">
        <w:t xml:space="preserve">(Susanne </w:t>
      </w:r>
      <w:proofErr w:type="spellStart"/>
      <w:r w:rsidRPr="002C1B5F">
        <w:t>Gratius</w:t>
      </w:r>
      <w:proofErr w:type="spellEnd"/>
      <w:r w:rsidRPr="002C1B5F">
        <w:t xml:space="preserve">, PhD in Political Science from the University of Hamburg and the University </w:t>
      </w:r>
      <w:proofErr w:type="spellStart"/>
      <w:r w:rsidRPr="002C1B5F">
        <w:t>Complutense</w:t>
      </w:r>
      <w:proofErr w:type="spellEnd"/>
      <w:r w:rsidRPr="002C1B5F">
        <w:t xml:space="preserve"> of Madrid, Her research focuses on EU-Latin American relations, Cuba, Venezuela, Brazil, and emerging powers; Miriam Gomez </w:t>
      </w:r>
      <w:proofErr w:type="spellStart"/>
      <w:r w:rsidRPr="002C1B5F">
        <w:t>Saraiva</w:t>
      </w:r>
      <w:proofErr w:type="spellEnd"/>
      <w:r w:rsidRPr="002C1B5F">
        <w:t xml:space="preserve">, Graduate Program in International Relations, State University of Rio de Janeiro, “Continental Regionalism: Brazil’s Prominent Role in the Americas”, International Relations and Security Network, 4-06-2013, http://www.fride.org/descarga/04_06_2013_ISNZURICH_SG.pdf) </w:t>
      </w:r>
    </w:p>
    <w:p w:rsidR="003B62BC" w:rsidRPr="002C1B5F" w:rsidRDefault="003B62BC" w:rsidP="003B62BC">
      <w:pPr>
        <w:rPr>
          <w:b/>
          <w:u w:val="single"/>
        </w:rPr>
      </w:pPr>
    </w:p>
    <w:p w:rsidR="003B62BC" w:rsidRPr="002C1B5F" w:rsidRDefault="003B62BC" w:rsidP="003B62BC">
      <w:r w:rsidRPr="002C1B5F">
        <w:t xml:space="preserve">It is probably too early to predict that the </w:t>
      </w:r>
      <w:proofErr w:type="spellStart"/>
      <w:r w:rsidRPr="002C1B5F">
        <w:t>Celac</w:t>
      </w:r>
      <w:proofErr w:type="spellEnd"/>
      <w:r w:rsidRPr="002C1B5F">
        <w:t xml:space="preserve">, launched in 2011, will become the third (and in any case less relevant) circle in Brazil’s regional policy. </w:t>
      </w:r>
      <w:r w:rsidRPr="002C1B5F">
        <w:rPr>
          <w:b/>
          <w:u w:val="single"/>
        </w:rPr>
        <w:t xml:space="preserve">The future of </w:t>
      </w:r>
      <w:proofErr w:type="spellStart"/>
      <w:r w:rsidRPr="002C1B5F">
        <w:rPr>
          <w:b/>
          <w:u w:val="single"/>
        </w:rPr>
        <w:t>Celac</w:t>
      </w:r>
      <w:proofErr w:type="spellEnd"/>
      <w:r w:rsidRPr="002C1B5F">
        <w:rPr>
          <w:b/>
          <w:u w:val="single"/>
        </w:rPr>
        <w:t xml:space="preserve"> heavily depends on the relationship between the two regional players, Brazil and Mexico. The rivalry between the countries and their diverging strategies of global assertion</w:t>
      </w:r>
      <w:r w:rsidRPr="002C1B5F">
        <w:t xml:space="preserve"> (Mexico by North-South and Brazil by South-South cooperation) still </w:t>
      </w:r>
      <w:r w:rsidRPr="002C1B5F">
        <w:rPr>
          <w:b/>
          <w:u w:val="single"/>
        </w:rPr>
        <w:t>represent a major obstacle to regional cooperation</w:t>
      </w:r>
      <w:r w:rsidRPr="002C1B5F">
        <w:t xml:space="preserve"> and a result-oriented political dialogue. </w:t>
      </w:r>
      <w:r w:rsidRPr="002C1B5F">
        <w:rPr>
          <w:b/>
          <w:u w:val="single"/>
        </w:rPr>
        <w:t xml:space="preserve">Nonetheless, the election of Enrique </w:t>
      </w:r>
      <w:proofErr w:type="spellStart"/>
      <w:r w:rsidRPr="002C1B5F">
        <w:rPr>
          <w:b/>
          <w:u w:val="single"/>
        </w:rPr>
        <w:t>Peña</w:t>
      </w:r>
      <w:proofErr w:type="spellEnd"/>
      <w:r w:rsidRPr="002C1B5F">
        <w:rPr>
          <w:b/>
          <w:u w:val="single"/>
        </w:rPr>
        <w:t xml:space="preserve"> Nieto as President of Mexico, who assumed the Presidency in</w:t>
      </w:r>
      <w:r w:rsidRPr="002C1B5F">
        <w:t xml:space="preserve"> December 2</w:t>
      </w:r>
      <w:r w:rsidRPr="002C1B5F">
        <w:rPr>
          <w:b/>
          <w:u w:val="single"/>
        </w:rPr>
        <w:t>012, could represent a shift in Mexico’s US- oriented foreign policy towards a more prominent role of Latin America and closer relations with Brazil</w:t>
      </w:r>
      <w:proofErr w:type="gramStart"/>
      <w:r w:rsidRPr="002C1B5F">
        <w:t>.[</w:t>
      </w:r>
      <w:proofErr w:type="gramEnd"/>
      <w:r w:rsidRPr="002C1B5F">
        <w:t xml:space="preserve">27] </w:t>
      </w:r>
      <w:r w:rsidRPr="002C1B5F">
        <w:rPr>
          <w:b/>
          <w:u w:val="single"/>
        </w:rPr>
        <w:t xml:space="preserve">The latter would be an important step to consolidate </w:t>
      </w:r>
      <w:proofErr w:type="spellStart"/>
      <w:r w:rsidRPr="002C1B5F">
        <w:rPr>
          <w:b/>
          <w:u w:val="single"/>
        </w:rPr>
        <w:t>Celac</w:t>
      </w:r>
      <w:proofErr w:type="spellEnd"/>
      <w:r w:rsidRPr="002C1B5F">
        <w:rPr>
          <w:b/>
          <w:u w:val="single"/>
        </w:rPr>
        <w:t xml:space="preserve"> beyond Brazil</w:t>
      </w:r>
      <w:r w:rsidRPr="002C1B5F">
        <w:t xml:space="preserve"> and Venezuela’</w:t>
      </w:r>
      <w:r w:rsidRPr="002C1B5F">
        <w:rPr>
          <w:b/>
          <w:u w:val="single"/>
        </w:rPr>
        <w:t>s power ambitions and ‘</w:t>
      </w:r>
      <w:proofErr w:type="spellStart"/>
      <w:r w:rsidRPr="002C1B5F">
        <w:rPr>
          <w:b/>
          <w:u w:val="single"/>
        </w:rPr>
        <w:t>softbalancing</w:t>
      </w:r>
      <w:proofErr w:type="spellEnd"/>
      <w:r w:rsidRPr="002C1B5F">
        <w:rPr>
          <w:b/>
          <w:u w:val="single"/>
        </w:rPr>
        <w:t>’ strategies</w:t>
      </w:r>
      <w:r w:rsidRPr="002C1B5F">
        <w:t xml:space="preserve">. The three platforms – </w:t>
      </w:r>
      <w:proofErr w:type="spellStart"/>
      <w:r w:rsidRPr="002C1B5F">
        <w:t>Mercosur</w:t>
      </w:r>
      <w:proofErr w:type="spellEnd"/>
      <w:r w:rsidRPr="002C1B5F">
        <w:t xml:space="preserve">, </w:t>
      </w:r>
      <w:proofErr w:type="spellStart"/>
      <w:r w:rsidRPr="002C1B5F">
        <w:t>Unasur</w:t>
      </w:r>
      <w:proofErr w:type="spellEnd"/>
      <w:r w:rsidRPr="002C1B5F">
        <w:t xml:space="preserve"> and </w:t>
      </w:r>
      <w:proofErr w:type="spellStart"/>
      <w:r w:rsidRPr="002C1B5F">
        <w:t>Celac</w:t>
      </w:r>
      <w:proofErr w:type="spellEnd"/>
      <w:r w:rsidRPr="002C1B5F">
        <w:t xml:space="preserve"> – are part of a complex regional and continental puzzle heavily influenced by Brazil. While </w:t>
      </w:r>
      <w:proofErr w:type="spellStart"/>
      <w:r w:rsidRPr="002C1B5F">
        <w:t>Mercosur</w:t>
      </w:r>
      <w:proofErr w:type="spellEnd"/>
      <w:r w:rsidRPr="002C1B5F">
        <w:t xml:space="preserve"> serves to consolidate the alliance with Argentina and (more recently) Venezuela, South America is a label for political </w:t>
      </w:r>
      <w:proofErr w:type="spellStart"/>
      <w:r w:rsidRPr="002C1B5F">
        <w:t>stabilisation</w:t>
      </w:r>
      <w:proofErr w:type="spellEnd"/>
      <w:r w:rsidRPr="002C1B5F">
        <w:t xml:space="preserve"> and cohesion and </w:t>
      </w:r>
      <w:proofErr w:type="spellStart"/>
      <w:r w:rsidRPr="002C1B5F">
        <w:rPr>
          <w:b/>
          <w:u w:val="single"/>
        </w:rPr>
        <w:t>Celac</w:t>
      </w:r>
      <w:proofErr w:type="spellEnd"/>
      <w:r w:rsidRPr="002C1B5F">
        <w:rPr>
          <w:b/>
          <w:u w:val="single"/>
        </w:rPr>
        <w:t xml:space="preserve"> is designed as a forum</w:t>
      </w:r>
      <w:r w:rsidRPr="002C1B5F">
        <w:t xml:space="preserve"> (or future </w:t>
      </w:r>
      <w:proofErr w:type="spellStart"/>
      <w:r w:rsidRPr="002C1B5F">
        <w:t>organisation</w:t>
      </w:r>
      <w:proofErr w:type="spellEnd"/>
      <w:r w:rsidRPr="002C1B5F">
        <w:t xml:space="preserve">) </w:t>
      </w:r>
      <w:r w:rsidRPr="002C1B5F">
        <w:rPr>
          <w:b/>
          <w:u w:val="single"/>
        </w:rPr>
        <w:t>for regional influence and autonomy from the U</w:t>
      </w:r>
      <w:r w:rsidRPr="002C1B5F">
        <w:t xml:space="preserve">nited </w:t>
      </w:r>
      <w:r w:rsidRPr="002C1B5F">
        <w:rPr>
          <w:b/>
          <w:u w:val="single"/>
        </w:rPr>
        <w:t>S</w:t>
      </w:r>
      <w:r w:rsidRPr="002C1B5F">
        <w:t xml:space="preserve">tates and, </w:t>
      </w:r>
      <w:r w:rsidRPr="002C1B5F">
        <w:rPr>
          <w:b/>
          <w:u w:val="single"/>
        </w:rPr>
        <w:t>in political terms, a declining inter-American system</w:t>
      </w:r>
      <w:r w:rsidRPr="002C1B5F">
        <w:t xml:space="preserve"> based on the OAS. In this sense, and although it is not and will probably never become a Latin American OAS, the </w:t>
      </w:r>
      <w:proofErr w:type="spellStart"/>
      <w:r w:rsidRPr="002C1B5F">
        <w:rPr>
          <w:b/>
          <w:u w:val="single"/>
        </w:rPr>
        <w:t>Celac</w:t>
      </w:r>
      <w:proofErr w:type="spellEnd"/>
      <w:r w:rsidRPr="002C1B5F">
        <w:rPr>
          <w:b/>
          <w:u w:val="single"/>
        </w:rPr>
        <w:t xml:space="preserve"> is seen as a counter-weight to a</w:t>
      </w:r>
      <w:r w:rsidRPr="002C1B5F">
        <w:t xml:space="preserve"> declining inter-American system and a </w:t>
      </w:r>
      <w:r w:rsidRPr="002C1B5F">
        <w:rPr>
          <w:b/>
          <w:u w:val="single"/>
        </w:rPr>
        <w:t>less hegemonic U</w:t>
      </w:r>
      <w:r w:rsidRPr="002C1B5F">
        <w:t xml:space="preserve">nited </w:t>
      </w:r>
      <w:r w:rsidRPr="002C1B5F">
        <w:rPr>
          <w:b/>
          <w:u w:val="single"/>
        </w:rPr>
        <w:t>S</w:t>
      </w:r>
      <w:r w:rsidRPr="002C1B5F">
        <w:t xml:space="preserve">tates. Given its own power aspirations, Brazil’s interests in the inter-American system led by the OAS and dominated by the US are rather limited. But even so, up to now Brasilia has not been able to create a regional </w:t>
      </w:r>
      <w:proofErr w:type="spellStart"/>
      <w:r w:rsidRPr="002C1B5F">
        <w:t>organisation</w:t>
      </w:r>
      <w:proofErr w:type="spellEnd"/>
      <w:r w:rsidRPr="002C1B5F">
        <w:t xml:space="preserve"> that could, even in the long run, replace the OAS’ </w:t>
      </w:r>
      <w:r w:rsidRPr="002C1B5F">
        <w:lastRenderedPageBreak/>
        <w:t>sophisticated institutional structure, including its human rights system. [28] Brazil’s regionalism is clearly limited to Latin America.</w:t>
      </w:r>
    </w:p>
    <w:p w:rsidR="003B62BC" w:rsidRPr="002C1B5F" w:rsidRDefault="003B62BC" w:rsidP="003B62BC"/>
    <w:p w:rsidR="003B62BC" w:rsidRPr="002C1B5F" w:rsidRDefault="003B62BC" w:rsidP="00F620CD">
      <w:pPr>
        <w:pStyle w:val="Heading4"/>
      </w:pPr>
      <w:r w:rsidRPr="002C1B5F">
        <w:t>Brazil is taking the US role as regional hegemon in South America</w:t>
      </w:r>
    </w:p>
    <w:p w:rsidR="003B62BC" w:rsidRPr="002C1B5F" w:rsidRDefault="003B62BC" w:rsidP="003B62BC">
      <w:r w:rsidRPr="002C1B5F">
        <w:rPr>
          <w:b/>
        </w:rPr>
        <w:t xml:space="preserve">Brand et al ’12 </w:t>
      </w:r>
      <w:r w:rsidRPr="00F620CD">
        <w:rPr>
          <w:sz w:val="16"/>
        </w:rPr>
        <w:t>(Alexander Brand, Lecturer and Post-Doc Researcher at the Department of Political Science at the University of Mainz, M.A. in Political Science, Philosophy and Media &amp; Communication Sciences; Susan McEwen-</w:t>
      </w:r>
      <w:proofErr w:type="spellStart"/>
      <w:r w:rsidRPr="00F620CD">
        <w:rPr>
          <w:sz w:val="16"/>
        </w:rPr>
        <w:t>Fial</w:t>
      </w:r>
      <w:proofErr w:type="spellEnd"/>
      <w:r w:rsidRPr="00F620CD">
        <w:rPr>
          <w:sz w:val="16"/>
        </w:rPr>
        <w:t xml:space="preserve">, Lecturer at the Department of Political Science at the University of Mainz; Wolfgang </w:t>
      </w:r>
      <w:proofErr w:type="spellStart"/>
      <w:r w:rsidRPr="00F620CD">
        <w:rPr>
          <w:sz w:val="16"/>
        </w:rPr>
        <w:t>Muno</w:t>
      </w:r>
      <w:proofErr w:type="spellEnd"/>
      <w:r w:rsidRPr="00F620CD">
        <w:rPr>
          <w:sz w:val="16"/>
        </w:rPr>
        <w:t xml:space="preserve">, Professor of Political Science; Andrea </w:t>
      </w:r>
      <w:proofErr w:type="spellStart"/>
      <w:r w:rsidRPr="00F620CD">
        <w:rPr>
          <w:sz w:val="16"/>
        </w:rPr>
        <w:t>Ribeiro</w:t>
      </w:r>
      <w:proofErr w:type="spellEnd"/>
      <w:r w:rsidRPr="00F620CD">
        <w:rPr>
          <w:sz w:val="16"/>
        </w:rPr>
        <w:t xml:space="preserve"> Hoffmann, Lecturer at the Willy Brandt School of Public Policy; “BRICs and U.S. Hegemony: Theoretical Reflections on Shifting Power Patterns and Empirical Evidence from Latin America”; Mainz Papers on International and European Politics, Mainz: Chair of International Relations, Johannes Gutenberg University; April 2012; https://international.politics.uni-mainz.de/files/2012/10/mpiep04.pdf”</w:t>
      </w:r>
    </w:p>
    <w:p w:rsidR="003B62BC" w:rsidRPr="002C1B5F" w:rsidRDefault="003B62BC" w:rsidP="003B62BC"/>
    <w:p w:rsidR="003B62BC" w:rsidRPr="002C1B5F" w:rsidRDefault="003B62BC" w:rsidP="003B62BC">
      <w:proofErr w:type="spellStart"/>
      <w:r w:rsidRPr="002C1B5F">
        <w:t>Flemes</w:t>
      </w:r>
      <w:proofErr w:type="spellEnd"/>
      <w:r w:rsidRPr="002C1B5F">
        <w:t xml:space="preserve"> and </w:t>
      </w:r>
      <w:proofErr w:type="spellStart"/>
      <w:r w:rsidRPr="002C1B5F">
        <w:t>Radseck</w:t>
      </w:r>
      <w:proofErr w:type="spellEnd"/>
      <w:r w:rsidRPr="002C1B5F">
        <w:t xml:space="preserve"> argue that, consequently, today </w:t>
      </w:r>
      <w:r w:rsidRPr="002C1B5F">
        <w:rPr>
          <w:b/>
          <w:u w:val="single"/>
        </w:rPr>
        <w:t>“Brazil</w:t>
      </w:r>
      <w:r w:rsidRPr="002C1B5F">
        <w:t xml:space="preserve"> not </w:t>
      </w:r>
      <w:r w:rsidRPr="002C1B5F">
        <w:rPr>
          <w:b/>
          <w:u w:val="single"/>
        </w:rPr>
        <w:t>only plays the leading part in defense and security cooperation</w:t>
      </w:r>
      <w:r w:rsidRPr="002C1B5F">
        <w:t xml:space="preserve"> in South America, but has recently been increasing its military spending in order </w:t>
      </w:r>
      <w:r w:rsidRPr="002C1B5F">
        <w:rPr>
          <w:b/>
          <w:u w:val="single"/>
        </w:rPr>
        <w:t>to secure its status as the regional military dominant power</w:t>
      </w:r>
      <w:r w:rsidRPr="002C1B5F">
        <w:t>” (</w:t>
      </w:r>
      <w:proofErr w:type="spellStart"/>
      <w:r w:rsidRPr="002C1B5F">
        <w:t>Flemes</w:t>
      </w:r>
      <w:proofErr w:type="spellEnd"/>
      <w:r w:rsidRPr="002C1B5F">
        <w:t>/</w:t>
      </w:r>
      <w:proofErr w:type="spellStart"/>
      <w:r w:rsidRPr="002C1B5F">
        <w:t>Radseck</w:t>
      </w:r>
      <w:proofErr w:type="spellEnd"/>
      <w:r w:rsidRPr="002C1B5F">
        <w:t xml:space="preserve"> 2009: 15). The authors call attention to the fact that Brazil is the only Latin America country which controls the technology to enrich uranium, and that “in search for state of the art military technology, Brazil entered into a strategic partnership with France in December 2008, signing armaments contracts of $ 8.5 billion. The acquisitions include four conventional </w:t>
      </w:r>
      <w:proofErr w:type="spellStart"/>
      <w:r w:rsidRPr="002C1B5F">
        <w:t>Scorpene</w:t>
      </w:r>
      <w:proofErr w:type="spellEnd"/>
      <w:r w:rsidRPr="002C1B5F">
        <w:t xml:space="preserve"> submarines, 50 trans- port helicopters, and assistance in the construction of a hull for a future Brazilian nuclear submarine. Despite Brazil ́s investments in its neglected defense sector, these expenditures relative to its GDP remain low when compared to the cases of Chile and Colombia. .. However, with respect to the relative military potential, Brazil ranks far ahead of its South American neighbors” (ibid.). </w:t>
      </w:r>
      <w:r w:rsidRPr="002C1B5F">
        <w:rPr>
          <w:b/>
          <w:u w:val="single"/>
        </w:rPr>
        <w:t xml:space="preserve">The investment in military capabilities is not directed at threatening its Latin American neighbors, but rather to reaffirm its role as holder of the monopoly of violence inside national territory (especially in light of the organized drugs problem), contribute to the peace and </w:t>
      </w:r>
      <w:proofErr w:type="spellStart"/>
      <w:r w:rsidRPr="002C1B5F">
        <w:rPr>
          <w:b/>
          <w:u w:val="single"/>
        </w:rPr>
        <w:t>sta</w:t>
      </w:r>
      <w:proofErr w:type="spellEnd"/>
      <w:r w:rsidRPr="002C1B5F">
        <w:rPr>
          <w:b/>
          <w:u w:val="single"/>
        </w:rPr>
        <w:t xml:space="preserve">- </w:t>
      </w:r>
      <w:proofErr w:type="spellStart"/>
      <w:r w:rsidRPr="002C1B5F">
        <w:rPr>
          <w:b/>
          <w:u w:val="single"/>
        </w:rPr>
        <w:t>bility</w:t>
      </w:r>
      <w:proofErr w:type="spellEnd"/>
      <w:r w:rsidRPr="002C1B5F">
        <w:rPr>
          <w:b/>
          <w:u w:val="single"/>
        </w:rPr>
        <w:t xml:space="preserve"> in South America</w:t>
      </w:r>
      <w:r w:rsidRPr="002C1B5F">
        <w:t xml:space="preserve"> (</w:t>
      </w:r>
      <w:r w:rsidRPr="002C1B5F">
        <w:rPr>
          <w:b/>
          <w:u w:val="single"/>
        </w:rPr>
        <w:t>balancing the U.S. by overtaking the hegemon’s historical role</w:t>
      </w:r>
      <w:r w:rsidRPr="002C1B5F">
        <w:t>) and indicate an aspiration for global affirmation as a power worth of respect (</w:t>
      </w:r>
      <w:proofErr w:type="spellStart"/>
      <w:r w:rsidRPr="002C1B5F">
        <w:t>Bertonha</w:t>
      </w:r>
      <w:proofErr w:type="spellEnd"/>
      <w:r w:rsidRPr="002C1B5F">
        <w:t xml:space="preserve"> 2010: 114- 115). As for the latter the Brazilian bid for a Permanent Seat the UN Security Council is a specific aspect as well. In this sense, another investment has been on the training and joint exercises of troops to participate in peacekeeping operations, the case of Haiti being the main example so far. As </w:t>
      </w:r>
      <w:proofErr w:type="spellStart"/>
      <w:r w:rsidRPr="002C1B5F">
        <w:t>Kenkel</w:t>
      </w:r>
      <w:proofErr w:type="spellEnd"/>
      <w:r w:rsidRPr="002C1B5F">
        <w:t xml:space="preserve"> states “since 2004 the states of South America have become key contributors to the UN peace operations (PKOs), and one of the largest such missions - the UN stabilizations mission in Haiti (</w:t>
      </w:r>
      <w:proofErr w:type="spellStart"/>
      <w:r w:rsidRPr="002C1B5F">
        <w:t>Minustah</w:t>
      </w:r>
      <w:proofErr w:type="spellEnd"/>
      <w:r w:rsidRPr="002C1B5F">
        <w:t xml:space="preserve">) – has become a testing ground for a joint </w:t>
      </w:r>
      <w:proofErr w:type="spellStart"/>
      <w:r w:rsidRPr="002C1B5F">
        <w:t>peacebuilding</w:t>
      </w:r>
      <w:proofErr w:type="spellEnd"/>
      <w:r w:rsidRPr="002C1B5F">
        <w:t xml:space="preserve"> model being developed by these countries. . . for South American troop contributors this is a natural vocation that , with Brazil at the fore, they have begun to exercise with growing self-confidence as their global influence has grown (</w:t>
      </w:r>
      <w:proofErr w:type="spellStart"/>
      <w:r w:rsidRPr="002C1B5F">
        <w:t>Kenkel</w:t>
      </w:r>
      <w:proofErr w:type="spellEnd"/>
      <w:r w:rsidRPr="002C1B5F">
        <w:t xml:space="preserve"> 2010: 584).</w:t>
      </w:r>
    </w:p>
    <w:p w:rsidR="003B62BC" w:rsidRPr="002C1B5F" w:rsidRDefault="003B62BC" w:rsidP="003B62BC"/>
    <w:p w:rsidR="003B62BC" w:rsidRPr="002C1B5F" w:rsidRDefault="003B62BC" w:rsidP="00F620CD">
      <w:pPr>
        <w:pStyle w:val="Heading4"/>
      </w:pPr>
      <w:r w:rsidRPr="002C1B5F">
        <w:t>Brazil hates U.S. interference in Latin America</w:t>
      </w:r>
    </w:p>
    <w:p w:rsidR="003B62BC" w:rsidRPr="002C1B5F" w:rsidRDefault="003B62BC" w:rsidP="003B62BC">
      <w:r w:rsidRPr="002C1B5F">
        <w:rPr>
          <w:b/>
        </w:rPr>
        <w:t xml:space="preserve">Brand et al ’12 </w:t>
      </w:r>
      <w:r w:rsidRPr="00F620CD">
        <w:rPr>
          <w:sz w:val="18"/>
        </w:rPr>
        <w:t>(Alexander Brand, Lecturer and Post-Doc Researcher at the Department of Political Science at the University of Mainz, M.A. in Political Science, Philosophy and Media &amp; Communication Sciences; Susan McEwen-</w:t>
      </w:r>
      <w:proofErr w:type="spellStart"/>
      <w:r w:rsidRPr="00F620CD">
        <w:rPr>
          <w:sz w:val="18"/>
        </w:rPr>
        <w:t>Fial</w:t>
      </w:r>
      <w:proofErr w:type="spellEnd"/>
      <w:r w:rsidRPr="00F620CD">
        <w:rPr>
          <w:sz w:val="18"/>
        </w:rPr>
        <w:t xml:space="preserve">, Lecturer at the Department of Political Science at the University of Mainz; Wolfgang </w:t>
      </w:r>
      <w:proofErr w:type="spellStart"/>
      <w:r w:rsidRPr="00F620CD">
        <w:rPr>
          <w:sz w:val="18"/>
        </w:rPr>
        <w:t>Muno</w:t>
      </w:r>
      <w:proofErr w:type="spellEnd"/>
      <w:r w:rsidRPr="00F620CD">
        <w:rPr>
          <w:sz w:val="18"/>
        </w:rPr>
        <w:t xml:space="preserve">, Professor of Political Science; Andrea </w:t>
      </w:r>
      <w:proofErr w:type="spellStart"/>
      <w:r w:rsidRPr="00F620CD">
        <w:rPr>
          <w:sz w:val="18"/>
        </w:rPr>
        <w:t>Ribeiro</w:t>
      </w:r>
      <w:proofErr w:type="spellEnd"/>
      <w:r w:rsidRPr="00F620CD">
        <w:rPr>
          <w:sz w:val="18"/>
        </w:rPr>
        <w:t xml:space="preserve"> Hoffmann, Lecturer at the Willy Brandt School of Public Policy; “BRICs and U.S. Hegemony: Theoretical Reflections on Shifting Power Patterns and Empirical Evidence from Latin America”; Mainz Papers on International and European Politics, Mainz: Chair of International Relations, Johannes Gutenberg University; April 2012; https://international.politics.uni-mainz.de/files/2012/10/mpiep04.pdf”</w:t>
      </w:r>
    </w:p>
    <w:p w:rsidR="003B62BC" w:rsidRPr="002C1B5F" w:rsidRDefault="003B62BC" w:rsidP="003B62BC"/>
    <w:p w:rsidR="003B62BC" w:rsidRPr="002C1B5F" w:rsidRDefault="003B62BC" w:rsidP="003B62BC">
      <w:r w:rsidRPr="002C1B5F">
        <w:rPr>
          <w:b/>
          <w:u w:val="single"/>
        </w:rPr>
        <w:t>UNASUR is</w:t>
      </w:r>
      <w:r w:rsidRPr="002C1B5F">
        <w:t xml:space="preserve"> therefore </w:t>
      </w:r>
      <w:r w:rsidRPr="002C1B5F">
        <w:rPr>
          <w:b/>
          <w:u w:val="single"/>
        </w:rPr>
        <w:t>another example in which balancing the U.S. was a main driving force in the Brazilian foreign policy. Despite a range of disagreements between Brazil and Venezuela</w:t>
      </w:r>
      <w:r w:rsidRPr="00320174">
        <w:t>, and their own dispute for sub-regional hegemony in South America,</w:t>
      </w:r>
      <w:r w:rsidRPr="002C1B5F">
        <w:rPr>
          <w:b/>
          <w:u w:val="single"/>
        </w:rPr>
        <w:t xml:space="preserve"> both countries share</w:t>
      </w:r>
      <w:r w:rsidRPr="00320174">
        <w:t xml:space="preserve"> the</w:t>
      </w:r>
      <w:r w:rsidRPr="002C1B5F">
        <w:rPr>
          <w:b/>
          <w:u w:val="single"/>
        </w:rPr>
        <w:t xml:space="preserve"> discontentment with U.S.’s historical influence in Latin America</w:t>
      </w:r>
      <w:r w:rsidRPr="002C1B5F">
        <w:t xml:space="preserve">, and also, in particular, with its militarized approach to the </w:t>
      </w:r>
      <w:proofErr w:type="spellStart"/>
      <w:r w:rsidRPr="002C1B5F">
        <w:t>narcotraffic</w:t>
      </w:r>
      <w:proofErr w:type="spellEnd"/>
      <w:r w:rsidRPr="002C1B5F">
        <w:t xml:space="preserve"> conflicts in Colombia. The inclusion of security in UNASUR’s objectives, and the creation of the South American </w:t>
      </w:r>
      <w:proofErr w:type="spellStart"/>
      <w:r w:rsidRPr="002C1B5F">
        <w:t>Defence</w:t>
      </w:r>
      <w:proofErr w:type="spellEnd"/>
      <w:r w:rsidRPr="002C1B5F">
        <w:t xml:space="preserve"> Council (SDC) under its auspices, has been a novelty to South American practices of multilateral cooperation. These </w:t>
      </w:r>
      <w:r w:rsidRPr="00320174">
        <w:rPr>
          <w:rStyle w:val="StyleBoldUnderline"/>
        </w:rPr>
        <w:t>developments have not only affected the bilateral relations between the U.S. and South American countries,</w:t>
      </w:r>
      <w:r w:rsidRPr="002C1B5F">
        <w:t xml:space="preserve"> but also the role of the OAS in the region. Its collective defense component, the Inter </w:t>
      </w:r>
      <w:proofErr w:type="spellStart"/>
      <w:r w:rsidRPr="002C1B5F">
        <w:t>american</w:t>
      </w:r>
      <w:proofErr w:type="spellEnd"/>
      <w:r w:rsidRPr="002C1B5F">
        <w:t xml:space="preserve"> Treaty of Reciprocal Assistance (TIAR) was discredited after the U.S. chose to support Great Britain and NATO over Argentina during the Falklands War in 1982, and practically dead after Mexico renounced it in 2002 (</w:t>
      </w:r>
      <w:proofErr w:type="spellStart"/>
      <w:r w:rsidRPr="002C1B5F">
        <w:t>Ribeiro</w:t>
      </w:r>
      <w:proofErr w:type="spellEnd"/>
      <w:r w:rsidRPr="002C1B5F">
        <w:t>-Hoffmann/</w:t>
      </w:r>
      <w:proofErr w:type="spellStart"/>
      <w:r w:rsidRPr="002C1B5F">
        <w:t>Herz</w:t>
      </w:r>
      <w:proofErr w:type="spellEnd"/>
      <w:r w:rsidRPr="002C1B5F">
        <w:t xml:space="preserve"> 2010).</w:t>
      </w:r>
    </w:p>
    <w:p w:rsidR="003B62BC" w:rsidRPr="002C1B5F" w:rsidRDefault="003B62BC" w:rsidP="003B62BC"/>
    <w:p w:rsidR="003B62BC" w:rsidRPr="002C1B5F" w:rsidRDefault="003B62BC" w:rsidP="00F620CD">
      <w:pPr>
        <w:pStyle w:val="Heading4"/>
      </w:pPr>
      <w:r w:rsidRPr="002C1B5F">
        <w:lastRenderedPageBreak/>
        <w:t>Latin America must resolve their own challenges- UNASUR proves</w:t>
      </w:r>
    </w:p>
    <w:p w:rsidR="003B62BC" w:rsidRPr="002C1B5F" w:rsidRDefault="003B62BC" w:rsidP="003B62BC">
      <w:proofErr w:type="spellStart"/>
      <w:r w:rsidRPr="002C1B5F">
        <w:rPr>
          <w:b/>
        </w:rPr>
        <w:t>Pothuraju</w:t>
      </w:r>
      <w:proofErr w:type="spellEnd"/>
      <w:r w:rsidRPr="002C1B5F">
        <w:rPr>
          <w:b/>
        </w:rPr>
        <w:t xml:space="preserve"> ’12 </w:t>
      </w:r>
      <w:r w:rsidRPr="002C1B5F">
        <w:t>(</w:t>
      </w:r>
      <w:proofErr w:type="spellStart"/>
      <w:r w:rsidRPr="002C1B5F">
        <w:t>Babjee</w:t>
      </w:r>
      <w:proofErr w:type="spellEnd"/>
      <w:r w:rsidRPr="002C1B5F">
        <w:t xml:space="preserve"> </w:t>
      </w:r>
      <w:proofErr w:type="spellStart"/>
      <w:r w:rsidRPr="002C1B5F">
        <w:t>Pothuraju</w:t>
      </w:r>
      <w:proofErr w:type="spellEnd"/>
      <w:r w:rsidRPr="002C1B5F">
        <w:t xml:space="preserve">, Research Assistant at the Institute for </w:t>
      </w:r>
      <w:proofErr w:type="spellStart"/>
      <w:r w:rsidRPr="002C1B5F">
        <w:t>Defence</w:t>
      </w:r>
      <w:proofErr w:type="spellEnd"/>
      <w:r w:rsidRPr="002C1B5F">
        <w:t xml:space="preserve"> Studies and Analyses, “UNASUR and Security in South America”, Institute for </w:t>
      </w:r>
      <w:proofErr w:type="spellStart"/>
      <w:r w:rsidRPr="002C1B5F">
        <w:t>Defence</w:t>
      </w:r>
      <w:proofErr w:type="spellEnd"/>
      <w:r w:rsidRPr="002C1B5F">
        <w:t xml:space="preserve"> Studies and Analyses, 10-30-2012, http://idsa.in/system/files/Backgrounder_UNASURandSecurityinSouthAmerica_Babjee.pdf)</w:t>
      </w:r>
    </w:p>
    <w:p w:rsidR="003B62BC" w:rsidRPr="002C1B5F" w:rsidRDefault="003B62BC" w:rsidP="003B62BC"/>
    <w:p w:rsidR="003B62BC" w:rsidRPr="002C1B5F" w:rsidRDefault="003B62BC" w:rsidP="003B62BC">
      <w:r w:rsidRPr="002C1B5F">
        <w:rPr>
          <w:b/>
          <w:u w:val="single"/>
        </w:rPr>
        <w:t xml:space="preserve">One of the major challenges that </w:t>
      </w:r>
      <w:proofErr w:type="gramStart"/>
      <w:r w:rsidRPr="002C1B5F">
        <w:rPr>
          <w:b/>
          <w:u w:val="single"/>
        </w:rPr>
        <w:t>has</w:t>
      </w:r>
      <w:proofErr w:type="gramEnd"/>
      <w:r w:rsidRPr="002C1B5F">
        <w:rPr>
          <w:b/>
          <w:u w:val="single"/>
        </w:rPr>
        <w:t xml:space="preserve"> tested</w:t>
      </w:r>
      <w:r w:rsidRPr="002C1B5F">
        <w:t xml:space="preserve"> the credibility of </w:t>
      </w:r>
      <w:r w:rsidRPr="002C1B5F">
        <w:rPr>
          <w:b/>
          <w:u w:val="single"/>
        </w:rPr>
        <w:t>UNASUR is the conflicting strategic interests pursued by the region’s major countries – Brazil, Chile, Colombia, Argentina and Venezuela.</w:t>
      </w:r>
      <w:r w:rsidRPr="002C1B5F">
        <w:t xml:space="preserve"> These clashes of interests have undermined the level of cooperation and integration in the region. Therefore, the Union needs to devise </w:t>
      </w:r>
      <w:r w:rsidRPr="002C1B5F">
        <w:rPr>
          <w:b/>
          <w:u w:val="single"/>
        </w:rPr>
        <w:t>methods for accommodating these conflicting interests</w:t>
      </w:r>
      <w:r w:rsidRPr="002C1B5F">
        <w:t xml:space="preserve"> in a mutually beneficial manner in order to prevent tensions. This </w:t>
      </w:r>
      <w:r w:rsidRPr="002C1B5F">
        <w:rPr>
          <w:b/>
          <w:u w:val="single"/>
        </w:rPr>
        <w:t xml:space="preserve">can be achieved by emphasizing </w:t>
      </w:r>
      <w:r w:rsidRPr="002C1B5F">
        <w:t xml:space="preserve">upon </w:t>
      </w:r>
      <w:r w:rsidRPr="002C1B5F">
        <w:rPr>
          <w:b/>
          <w:u w:val="single"/>
        </w:rPr>
        <w:t>shared values, cultural ties and security linkages. The influence of extra-regional powers, chiefly the U</w:t>
      </w:r>
      <w:r w:rsidRPr="002C1B5F">
        <w:t xml:space="preserve">nited </w:t>
      </w:r>
      <w:r w:rsidRPr="002C1B5F">
        <w:rPr>
          <w:b/>
          <w:u w:val="single"/>
        </w:rPr>
        <w:t>S</w:t>
      </w:r>
      <w:r w:rsidRPr="002C1B5F">
        <w:t xml:space="preserve">tates, </w:t>
      </w:r>
      <w:r w:rsidRPr="002C1B5F">
        <w:rPr>
          <w:b/>
          <w:u w:val="single"/>
        </w:rPr>
        <w:t>on regional developments is another challenge. The U</w:t>
      </w:r>
      <w:r w:rsidRPr="002C1B5F">
        <w:t xml:space="preserve">nited </w:t>
      </w:r>
      <w:r w:rsidRPr="002C1B5F">
        <w:rPr>
          <w:b/>
          <w:u w:val="single"/>
        </w:rPr>
        <w:t>S</w:t>
      </w:r>
      <w:r w:rsidRPr="002C1B5F">
        <w:t xml:space="preserve">tates </w:t>
      </w:r>
      <w:r w:rsidRPr="002C1B5F">
        <w:rPr>
          <w:b/>
          <w:u w:val="single"/>
        </w:rPr>
        <w:t xml:space="preserve">has been interfering in regional affairs over years through both bilateral agreements as well as through regional </w:t>
      </w:r>
      <w:proofErr w:type="spellStart"/>
      <w:r w:rsidRPr="002C1B5F">
        <w:rPr>
          <w:b/>
          <w:u w:val="single"/>
        </w:rPr>
        <w:t>organisations</w:t>
      </w:r>
      <w:proofErr w:type="spellEnd"/>
      <w:r w:rsidRPr="002C1B5F">
        <w:rPr>
          <w:b/>
          <w:u w:val="single"/>
        </w:rPr>
        <w:t xml:space="preserve"> like the Organization of American States (OAS). This has resulted in the </w:t>
      </w:r>
      <w:proofErr w:type="spellStart"/>
      <w:r w:rsidRPr="002C1B5F">
        <w:rPr>
          <w:b/>
          <w:u w:val="single"/>
        </w:rPr>
        <w:t>externalisation</w:t>
      </w:r>
      <w:proofErr w:type="spellEnd"/>
      <w:r w:rsidRPr="002C1B5F">
        <w:rPr>
          <w:b/>
          <w:u w:val="single"/>
        </w:rPr>
        <w:t xml:space="preserve"> of domestic issues and delayed their peaceful resolution. It is therefore imperative that these extra- regional influences be kept in check. </w:t>
      </w:r>
      <w:r w:rsidRPr="002C1B5F">
        <w:t xml:space="preserve">Though </w:t>
      </w:r>
      <w:r w:rsidRPr="002C1B5F">
        <w:rPr>
          <w:b/>
          <w:u w:val="single"/>
        </w:rPr>
        <w:t>the role of the U</w:t>
      </w:r>
      <w:r w:rsidRPr="002C1B5F">
        <w:t xml:space="preserve">nited </w:t>
      </w:r>
      <w:r w:rsidRPr="002C1B5F">
        <w:rPr>
          <w:b/>
          <w:u w:val="single"/>
        </w:rPr>
        <w:t>S</w:t>
      </w:r>
      <w:r w:rsidRPr="002C1B5F">
        <w:t xml:space="preserve">tates cannot be ignored in South American politics because of its geo-political location and historical factors, it </w:t>
      </w:r>
      <w:r w:rsidRPr="002C1B5F">
        <w:rPr>
          <w:b/>
          <w:u w:val="single"/>
        </w:rPr>
        <w:t>has to be reduced to the minimum extent possible by finding regional solutions for regional problems and encouraging regional players to take a proactive role in regional issues.</w:t>
      </w:r>
    </w:p>
    <w:p w:rsidR="003B62BC" w:rsidRDefault="003B62BC" w:rsidP="003B62BC">
      <w:pPr>
        <w:rPr>
          <w:rStyle w:val="StyleBoldUnderline"/>
        </w:rPr>
      </w:pPr>
    </w:p>
    <w:p w:rsidR="003B62BC" w:rsidRDefault="003B62BC" w:rsidP="00FE69A1">
      <w:pPr>
        <w:pStyle w:val="Heading4"/>
      </w:pPr>
      <w:r>
        <w:t xml:space="preserve">Brazil is the unquestioned hegemon of South America but wants to expand its hegemonic role to Latin America to counteract US influence—plan interferes.  </w:t>
      </w:r>
    </w:p>
    <w:p w:rsidR="003B62BC" w:rsidRPr="007B3CB1" w:rsidRDefault="003B62BC" w:rsidP="003B62BC">
      <w:proofErr w:type="spellStart"/>
      <w:r w:rsidRPr="00FE69A1">
        <w:rPr>
          <w:rStyle w:val="StyleBoldUnderline"/>
          <w:u w:val="none"/>
        </w:rPr>
        <w:t>Kovac</w:t>
      </w:r>
      <w:proofErr w:type="spellEnd"/>
      <w:r w:rsidRPr="00FE69A1">
        <w:rPr>
          <w:rStyle w:val="StyleBoldUnderline"/>
          <w:u w:val="none"/>
        </w:rPr>
        <w:t>, 2011</w:t>
      </w:r>
      <w:r w:rsidRPr="00F620CD">
        <w:rPr>
          <w:rStyle w:val="StyleBoldUnderline"/>
          <w:b w:val="0"/>
          <w:u w:val="none"/>
        </w:rPr>
        <w:t xml:space="preserve"> (Ivan, Professor of Political Science at </w:t>
      </w:r>
      <w:proofErr w:type="spellStart"/>
      <w:r w:rsidRPr="00F620CD">
        <w:rPr>
          <w:rStyle w:val="StyleBoldUnderline"/>
          <w:b w:val="0"/>
          <w:u w:val="none"/>
        </w:rPr>
        <w:t>Maja</w:t>
      </w:r>
      <w:proofErr w:type="spellEnd"/>
      <w:r w:rsidRPr="00F620CD">
        <w:rPr>
          <w:rStyle w:val="StyleBoldUnderline"/>
          <w:b w:val="0"/>
          <w:u w:val="none"/>
        </w:rPr>
        <w:t xml:space="preserve"> </w:t>
      </w:r>
      <w:proofErr w:type="spellStart"/>
      <w:r w:rsidRPr="00F620CD">
        <w:rPr>
          <w:rStyle w:val="StyleBoldUnderline"/>
          <w:b w:val="0"/>
          <w:u w:val="none"/>
        </w:rPr>
        <w:t>Bel</w:t>
      </w:r>
      <w:proofErr w:type="spellEnd"/>
      <w:r w:rsidRPr="00F620CD">
        <w:rPr>
          <w:rStyle w:val="StyleBoldUnderline"/>
          <w:b w:val="0"/>
          <w:u w:val="none"/>
        </w:rPr>
        <w:t xml:space="preserve"> University, Slovakia, April, “Mexico and Brazil: Forming the Regional Player’s Role”,</w:t>
      </w:r>
      <w:r w:rsidRPr="007B3CB1">
        <w:rPr>
          <w:rStyle w:val="StyleBoldUnderline"/>
        </w:rPr>
        <w:t xml:space="preserve"> </w:t>
      </w:r>
      <w:hyperlink r:id="rId58" w:history="1">
        <w:r w:rsidRPr="007B3CB1">
          <w:rPr>
            <w:rStyle w:val="Hyperlink"/>
          </w:rPr>
          <w:t>http://www.culturaldiplomacy.org/academy/content/pdf/participant-papers/2011/april/biec-roa-nua/ivan_kovac_participant_paper_-_mexico_and_brazil-forging_the_regional_players_role.pdf</w:t>
        </w:r>
      </w:hyperlink>
      <w:r w:rsidRPr="007B3CB1">
        <w:t xml:space="preserve">, DVO) </w:t>
      </w:r>
    </w:p>
    <w:p w:rsidR="003B62BC" w:rsidRPr="007B3CB1" w:rsidRDefault="003B62BC" w:rsidP="003B62BC">
      <w:pPr>
        <w:rPr>
          <w:szCs w:val="23"/>
        </w:rPr>
      </w:pPr>
    </w:p>
    <w:p w:rsidR="003B62BC" w:rsidRPr="00D274CF" w:rsidRDefault="003B62BC" w:rsidP="003B62BC">
      <w:pPr>
        <w:rPr>
          <w:rStyle w:val="StyleBoldUnderline"/>
        </w:rPr>
      </w:pPr>
      <w:r w:rsidRPr="007B3CB1">
        <w:rPr>
          <w:szCs w:val="23"/>
        </w:rPr>
        <w:t>Recent position of Brazil in the Latin American region is closely tied with its role of the leader in South American area. This</w:t>
      </w:r>
      <w:r w:rsidRPr="00D274CF">
        <w:t xml:space="preserve"> </w:t>
      </w:r>
      <w:r w:rsidRPr="00D274CF">
        <w:rPr>
          <w:rStyle w:val="StyleBoldUnderline"/>
        </w:rPr>
        <w:t xml:space="preserve">leadership, exercised </w:t>
      </w:r>
      <w:r w:rsidRPr="00D274CF">
        <w:t>i</w:t>
      </w:r>
      <w:r w:rsidRPr="00D274CF">
        <w:rPr>
          <w:rStyle w:val="StyleBoldUnderline"/>
        </w:rPr>
        <w:t xml:space="preserve">n both political and economic means, manifests itself </w:t>
      </w:r>
      <w:r w:rsidRPr="007B3CB1">
        <w:rPr>
          <w:szCs w:val="23"/>
        </w:rPr>
        <w:t>also</w:t>
      </w:r>
      <w:r w:rsidRPr="00D274CF">
        <w:rPr>
          <w:rStyle w:val="StyleBoldUnderline"/>
        </w:rPr>
        <w:t xml:space="preserve"> in integration impulses the country has offere</w:t>
      </w:r>
      <w:r w:rsidRPr="007B3CB1">
        <w:rPr>
          <w:szCs w:val="23"/>
        </w:rPr>
        <w:t xml:space="preserve">d. Core of its strong position in the mentioned sub-region is the existence of a strategic concept and framework of action that has been present in its foreign policy doctrine over the long run. Since the creation of </w:t>
      </w:r>
      <w:proofErr w:type="spellStart"/>
      <w:r w:rsidRPr="007B3CB1">
        <w:rPr>
          <w:szCs w:val="23"/>
        </w:rPr>
        <w:t>Mercosur</w:t>
      </w:r>
      <w:proofErr w:type="spellEnd"/>
      <w:r w:rsidRPr="007B3CB1">
        <w:rPr>
          <w:szCs w:val="23"/>
        </w:rPr>
        <w:t xml:space="preserve">, </w:t>
      </w:r>
      <w:r w:rsidRPr="00D274CF">
        <w:rPr>
          <w:rStyle w:val="StyleBoldUnderline"/>
        </w:rPr>
        <w:t>Brazil has continuously strived for a strong position by offering compromise and dialogue with all states of the region. T</w:t>
      </w:r>
      <w:r w:rsidRPr="007B3CB1">
        <w:rPr>
          <w:szCs w:val="23"/>
        </w:rPr>
        <w:t xml:space="preserve">he phenomena of active political and military engagement, introduced at the onset of Lula’s era, together with regional economic dominance helped the country to build a counter-pole of US influence in the region. </w:t>
      </w:r>
      <w:r w:rsidR="00320174" w:rsidRPr="00320174">
        <w:rPr>
          <w:sz w:val="12"/>
          <w:szCs w:val="23"/>
        </w:rPr>
        <w:t xml:space="preserve">¶ </w:t>
      </w:r>
      <w:r w:rsidRPr="007B3CB1">
        <w:rPr>
          <w:szCs w:val="23"/>
        </w:rPr>
        <w:t>Nowadays,</w:t>
      </w:r>
      <w:r w:rsidRPr="00D274CF">
        <w:rPr>
          <w:rStyle w:val="StyleBoldUnderline"/>
        </w:rPr>
        <w:t xml:space="preserve"> Brazil is the main engine of South American integration at all its fronts –from </w:t>
      </w:r>
      <w:proofErr w:type="spellStart"/>
      <w:r w:rsidRPr="00D274CF">
        <w:rPr>
          <w:rStyle w:val="StyleBoldUnderline"/>
        </w:rPr>
        <w:t>Mecrosur</w:t>
      </w:r>
      <w:proofErr w:type="spellEnd"/>
      <w:r w:rsidRPr="00D274CF">
        <w:rPr>
          <w:rStyle w:val="StyleBoldUnderline"/>
        </w:rPr>
        <w:t xml:space="preserve"> through UNASUR as far as energetic and military issues are concerne</w:t>
      </w:r>
      <w:r w:rsidRPr="007B3CB1">
        <w:rPr>
          <w:szCs w:val="23"/>
        </w:rPr>
        <w:t>d. Thanks to Lula’s ability to find the modus vivendi with Venezuela,</w:t>
      </w:r>
      <w:r w:rsidRPr="00D274CF">
        <w:rPr>
          <w:rStyle w:val="StyleBoldUnderline"/>
        </w:rPr>
        <w:t xml:space="preserve"> the country succeeded in hiring a player that represents the third power center in Latin America. Venezuela,</w:t>
      </w:r>
      <w:r w:rsidRPr="007B3CB1">
        <w:rPr>
          <w:szCs w:val="23"/>
        </w:rPr>
        <w:t xml:space="preserve"> unlike Brazil, is making use of petrodollar diplomacy and offers a political and ideological alternative in the fight with the US. Chávez’s influence on some countries in the region and his active engagement in integration policy make him a valuable ally for Lula who knows that a good relationship with Venezuela is a basic precondition for the realization of Brazil’s policy. </w:t>
      </w:r>
      <w:r w:rsidR="00320174" w:rsidRPr="00320174">
        <w:rPr>
          <w:sz w:val="12"/>
          <w:szCs w:val="23"/>
        </w:rPr>
        <w:t xml:space="preserve">¶ </w:t>
      </w:r>
      <w:r w:rsidRPr="00D274CF">
        <w:rPr>
          <w:rStyle w:val="StyleBoldUnderline"/>
        </w:rPr>
        <w:t>Country’s added value is the good level of relations with all members of the Latin American community,</w:t>
      </w:r>
      <w:r w:rsidRPr="007B3CB1">
        <w:rPr>
          <w:szCs w:val="23"/>
        </w:rPr>
        <w:t xml:space="preserve"> mainly thanks to the conciliatory approach to political disputes and a tendency to opt for a compromise solution in the sense of a community spirit. </w:t>
      </w:r>
      <w:r w:rsidRPr="00D274CF">
        <w:rPr>
          <w:rStyle w:val="StyleBoldUnderline"/>
        </w:rPr>
        <w:t>Wide dimension of its policy and global ambitions of the country</w:t>
      </w:r>
      <w:r w:rsidRPr="007B3CB1">
        <w:rPr>
          <w:szCs w:val="23"/>
        </w:rPr>
        <w:t>, tha</w:t>
      </w:r>
      <w:r w:rsidRPr="00D274CF">
        <w:rPr>
          <w:rStyle w:val="StyleBoldUnderline"/>
        </w:rPr>
        <w:t>t has better political and economic position in the international arena than any other country from the region,</w:t>
      </w:r>
      <w:r w:rsidRPr="007B3CB1">
        <w:rPr>
          <w:szCs w:val="23"/>
        </w:rPr>
        <w:t xml:space="preserve"> are another important factor legitimizing Brazil’s ambition to lead the whole community.</w:t>
      </w:r>
      <w:r w:rsidRPr="00D274CF">
        <w:rPr>
          <w:rStyle w:val="StyleBoldUnderline"/>
        </w:rPr>
        <w:t xml:space="preserve"> At the global level, Brazil has firmly assumed the leadership of the entire region by defending its interests in the international economic arena and is ready to continue doing so in the UN SC as well.</w:t>
      </w:r>
      <w:r w:rsidRPr="007B3CB1">
        <w:rPr>
          <w:szCs w:val="23"/>
        </w:rPr>
        <w:t xml:space="preserve"> </w:t>
      </w:r>
      <w:r w:rsidR="00320174" w:rsidRPr="00320174">
        <w:rPr>
          <w:sz w:val="12"/>
          <w:szCs w:val="23"/>
        </w:rPr>
        <w:t>¶</w:t>
      </w:r>
      <w:r w:rsidR="00320174" w:rsidRPr="00D274CF">
        <w:rPr>
          <w:rStyle w:val="StyleBoldUnderline"/>
        </w:rPr>
        <w:t xml:space="preserve"> </w:t>
      </w:r>
      <w:proofErr w:type="gramStart"/>
      <w:r w:rsidRPr="007B3CB1">
        <w:rPr>
          <w:szCs w:val="23"/>
        </w:rPr>
        <w:t>Widening</w:t>
      </w:r>
      <w:proofErr w:type="gramEnd"/>
      <w:r w:rsidRPr="007B3CB1">
        <w:rPr>
          <w:szCs w:val="23"/>
        </w:rPr>
        <w:t xml:space="preserve"> the focus scope from primarily South-American oriented to make it more Latin-American still remains a challenge for the future. Undoubtedly</w:t>
      </w:r>
      <w:r w:rsidRPr="00D274CF">
        <w:rPr>
          <w:rStyle w:val="StyleBoldUnderline"/>
        </w:rPr>
        <w:t xml:space="preserve">, Brazil has succeeded to build a leading position in South America but in order to attain its ultimate goal, it seems inevitable to enlarge the area of action by Central America as well as The Caribbean, </w:t>
      </w:r>
      <w:proofErr w:type="gramStart"/>
      <w:r w:rsidRPr="00D274CF">
        <w:rPr>
          <w:rStyle w:val="StyleBoldUnderline"/>
        </w:rPr>
        <w:t>where</w:t>
      </w:r>
      <w:proofErr w:type="gramEnd"/>
      <w:r w:rsidRPr="00D274CF">
        <w:rPr>
          <w:rStyle w:val="StyleBoldUnderline"/>
        </w:rPr>
        <w:t xml:space="preserve"> still a strong US and Mexican influence persists.</w:t>
      </w:r>
    </w:p>
    <w:p w:rsidR="003B62BC" w:rsidRDefault="003B62BC" w:rsidP="00FE69A1">
      <w:pPr>
        <w:pStyle w:val="Heading4"/>
      </w:pPr>
      <w:r>
        <w:lastRenderedPageBreak/>
        <w:t>Brazil’s foreign policy goal is to establish a united Latin America in opposition to US hegemony—plan interferes.</w:t>
      </w:r>
    </w:p>
    <w:p w:rsidR="003B62BC" w:rsidRPr="000003DF" w:rsidRDefault="003B62BC" w:rsidP="000003DF">
      <w:proofErr w:type="spellStart"/>
      <w:r w:rsidRPr="000003DF">
        <w:rPr>
          <w:b/>
        </w:rPr>
        <w:t>Kovac</w:t>
      </w:r>
      <w:proofErr w:type="spellEnd"/>
      <w:r w:rsidRPr="000003DF">
        <w:rPr>
          <w:b/>
        </w:rPr>
        <w:t xml:space="preserve">, 2011 </w:t>
      </w:r>
      <w:r w:rsidRPr="000003DF">
        <w:t xml:space="preserve">(Ivan, Professor of Political Science at </w:t>
      </w:r>
      <w:proofErr w:type="spellStart"/>
      <w:r w:rsidRPr="000003DF">
        <w:t>Maja</w:t>
      </w:r>
      <w:proofErr w:type="spellEnd"/>
      <w:r w:rsidRPr="000003DF">
        <w:t xml:space="preserve"> </w:t>
      </w:r>
      <w:proofErr w:type="spellStart"/>
      <w:r w:rsidRPr="000003DF">
        <w:t>Bel</w:t>
      </w:r>
      <w:proofErr w:type="spellEnd"/>
      <w:r w:rsidRPr="000003DF">
        <w:t xml:space="preserve"> University, Slovakia, April, “Mexico and Brazil: Forming the Regional Player’s Role”, </w:t>
      </w:r>
      <w:hyperlink r:id="rId59" w:history="1">
        <w:r w:rsidRPr="000003DF">
          <w:rPr>
            <w:rStyle w:val="Hyperlink"/>
          </w:rPr>
          <w:t>http://www.culturaldiplomacy.org/academy/content/pdf/participant-papers/2011/april/biec-roa-nua/ivan_kovac_participant_paper_-_mexico_and_brazil-forging_the_regional_players_role.pdf</w:t>
        </w:r>
      </w:hyperlink>
      <w:r w:rsidRPr="000003DF">
        <w:t xml:space="preserve">, DVO) </w:t>
      </w:r>
    </w:p>
    <w:p w:rsidR="003B62BC" w:rsidRPr="00F01C14" w:rsidRDefault="003B62BC" w:rsidP="003B62BC"/>
    <w:p w:rsidR="00FE69A1" w:rsidRPr="00D274CF" w:rsidRDefault="003B62BC" w:rsidP="00FE69A1">
      <w:pPr>
        <w:rPr>
          <w:rStyle w:val="StyleBoldUnderline"/>
        </w:rPr>
      </w:pPr>
      <w:r w:rsidRPr="00F01C14">
        <w:t>The concept of a united South America represents “a contra-project to North America (including Mexico and Central America) dominated by the US</w:t>
      </w:r>
      <w:proofErr w:type="gramStart"/>
      <w:r w:rsidRPr="00F01C14">
        <w:t>.“</w:t>
      </w:r>
      <w:proofErr w:type="gramEnd"/>
      <w:r w:rsidRPr="00F01C14">
        <w:rPr>
          <w:szCs w:val="16"/>
        </w:rPr>
        <w:t>11</w:t>
      </w:r>
      <w:r w:rsidRPr="00D274CF">
        <w:rPr>
          <w:rStyle w:val="StyleBoldUnderline"/>
        </w:rPr>
        <w:t xml:space="preserve"> Brazil as the leader </w:t>
      </w:r>
      <w:r w:rsidRPr="00F01C14">
        <w:t>of this sub-region</w:t>
      </w:r>
      <w:r w:rsidRPr="00D274CF">
        <w:rPr>
          <w:rStyle w:val="StyleBoldUnderline"/>
        </w:rPr>
        <w:t xml:space="preserve"> advocates </w:t>
      </w:r>
      <w:r w:rsidRPr="00F01C14">
        <w:t xml:space="preserve">the principles of a consensual </w:t>
      </w:r>
      <w:r w:rsidRPr="00D274CF">
        <w:rPr>
          <w:rStyle w:val="StyleBoldUnderline"/>
        </w:rPr>
        <w:t>leadership based on co-operation which contrasts with US often used unilateralism. To reach the goal, which is the</w:t>
      </w:r>
      <w:r w:rsidRPr="00D274CF">
        <w:t xml:space="preserve"> </w:t>
      </w:r>
      <w:r w:rsidRPr="00D274CF">
        <w:rPr>
          <w:rStyle w:val="StyleBoldUnderline"/>
        </w:rPr>
        <w:t>formation of a</w:t>
      </w:r>
      <w:r w:rsidRPr="00F01C14">
        <w:t xml:space="preserve"> hemispheric </w:t>
      </w:r>
      <w:r w:rsidRPr="00D274CF">
        <w:rPr>
          <w:rStyle w:val="StyleBoldUnderline"/>
        </w:rPr>
        <w:t>counterbalance to the US, Brazil wants to use</w:t>
      </w:r>
      <w:r w:rsidRPr="00F01C14">
        <w:t xml:space="preserve"> the instruments of </w:t>
      </w:r>
      <w:r w:rsidRPr="00D274CF">
        <w:rPr>
          <w:rStyle w:val="StyleBoldUnderline"/>
        </w:rPr>
        <w:t>economic co-operation amplified by a political consensus</w:t>
      </w:r>
      <w:r w:rsidRPr="00F01C14">
        <w:t xml:space="preserve"> in bilateral relations. Since Lula’s takeover,</w:t>
      </w:r>
      <w:r w:rsidRPr="00D274CF">
        <w:rPr>
          <w:rStyle w:val="StyleBoldUnderline"/>
        </w:rPr>
        <w:t xml:space="preserve"> Brazil made </w:t>
      </w:r>
      <w:r w:rsidRPr="00D274CF">
        <w:t xml:space="preserve">huge </w:t>
      </w:r>
      <w:r w:rsidRPr="00D274CF">
        <w:rPr>
          <w:rStyle w:val="StyleBoldUnderline"/>
        </w:rPr>
        <w:t>efforts for the benefit of regional integration and engaged itself in the conflict resolution within</w:t>
      </w:r>
      <w:r w:rsidRPr="00D274CF">
        <w:t xml:space="preserve"> some</w:t>
      </w:r>
      <w:r w:rsidRPr="00D274CF">
        <w:rPr>
          <w:rStyle w:val="StyleBoldUnderline"/>
        </w:rPr>
        <w:t xml:space="preserve"> countries of the region. Its diplomatic intervention in Venezuela, Bolivia as well as an offer to mediate with ELN in Colombia support the idea that the factor of political leadership has been</w:t>
      </w:r>
      <w:r w:rsidRPr="00D274CF">
        <w:t xml:space="preserve"> fully </w:t>
      </w:r>
      <w:r w:rsidRPr="00D274CF">
        <w:rPr>
          <w:rStyle w:val="StyleBoldUnderline"/>
        </w:rPr>
        <w:t>accepted as</w:t>
      </w:r>
      <w:r w:rsidRPr="00D274CF">
        <w:t xml:space="preserve"> a modus operandi of</w:t>
      </w:r>
      <w:r w:rsidRPr="00D274CF">
        <w:rPr>
          <w:rStyle w:val="StyleBoldUnderline"/>
        </w:rPr>
        <w:t xml:space="preserve"> Brazil’s diplomacy.</w:t>
      </w:r>
    </w:p>
    <w:p w:rsidR="003B62BC" w:rsidRDefault="003B62BC" w:rsidP="000003DF">
      <w:pPr>
        <w:pStyle w:val="Heading4"/>
      </w:pPr>
      <w:r>
        <w:t>Brazil is the unquestioned hegemon of Latin America—economic and military strength.</w:t>
      </w:r>
    </w:p>
    <w:p w:rsidR="003B62BC" w:rsidRPr="00EF4AF5" w:rsidRDefault="003B62BC" w:rsidP="00EF4AF5">
      <w:proofErr w:type="spellStart"/>
      <w:r w:rsidRPr="00EF4AF5">
        <w:rPr>
          <w:b/>
        </w:rPr>
        <w:t>Kovac</w:t>
      </w:r>
      <w:proofErr w:type="spellEnd"/>
      <w:r w:rsidRPr="00EF4AF5">
        <w:rPr>
          <w:b/>
        </w:rPr>
        <w:t xml:space="preserve">, 2011 </w:t>
      </w:r>
      <w:r w:rsidRPr="00EF4AF5">
        <w:t xml:space="preserve">(Ivan, Professor of Political Science at </w:t>
      </w:r>
      <w:proofErr w:type="spellStart"/>
      <w:r w:rsidRPr="00EF4AF5">
        <w:t>Maja</w:t>
      </w:r>
      <w:proofErr w:type="spellEnd"/>
      <w:r w:rsidRPr="00EF4AF5">
        <w:t xml:space="preserve"> </w:t>
      </w:r>
      <w:proofErr w:type="spellStart"/>
      <w:r w:rsidRPr="00EF4AF5">
        <w:t>Bel</w:t>
      </w:r>
      <w:proofErr w:type="spellEnd"/>
      <w:r w:rsidRPr="00EF4AF5">
        <w:t xml:space="preserve"> University, Slovakia, April, “Mexico and Brazil: Forming the Regional Player’s Role”, </w:t>
      </w:r>
      <w:hyperlink r:id="rId60" w:history="1">
        <w:r w:rsidRPr="00EF4AF5">
          <w:rPr>
            <w:rStyle w:val="Hyperlink"/>
          </w:rPr>
          <w:t>http://www.culturaldiplomacy.org/academy/content/pdf/participant-papers/2011/april/biec-roa-nua/ivan_kovac_participant_paper_-_mexico_and_brazil-forging_the_regional_players_role.pdf</w:t>
        </w:r>
      </w:hyperlink>
      <w:r w:rsidRPr="00EF4AF5">
        <w:t xml:space="preserve">, DVO) </w:t>
      </w:r>
    </w:p>
    <w:p w:rsidR="003B62BC" w:rsidRPr="00D274CF" w:rsidRDefault="003B62BC" w:rsidP="003B62BC">
      <w:pPr>
        <w:rPr>
          <w:rStyle w:val="StyleBoldUnderline"/>
        </w:rPr>
      </w:pPr>
      <w:r w:rsidRPr="00D274CF">
        <w:rPr>
          <w:rStyle w:val="StyleBoldUnderline"/>
        </w:rPr>
        <w:t>Brazil is the most populous and the largest country of Latin America.</w:t>
      </w:r>
      <w:r w:rsidRPr="00F01C14">
        <w:t xml:space="preserve"> As a giant, it has common borders with all South American countries except for Chile and Ecuador. </w:t>
      </w:r>
      <w:r w:rsidRPr="00D274CF">
        <w:rPr>
          <w:rStyle w:val="StyleBoldUnderline"/>
        </w:rPr>
        <w:t>These constant factors are a kind of predestination for Brazil to play a leading role in the</w:t>
      </w:r>
      <w:r w:rsidRPr="00F01C14">
        <w:t xml:space="preserve"> Latin American </w:t>
      </w:r>
      <w:r w:rsidRPr="00D274CF">
        <w:rPr>
          <w:rStyle w:val="StyleBoldUnderline"/>
        </w:rPr>
        <w:t>region. The influence</w:t>
      </w:r>
      <w:r w:rsidRPr="00F01C14">
        <w:t xml:space="preserve"> that</w:t>
      </w:r>
      <w:r w:rsidRPr="00D274CF">
        <w:rPr>
          <w:rStyle w:val="StyleBoldUnderline"/>
        </w:rPr>
        <w:t xml:space="preserve"> the country has been</w:t>
      </w:r>
      <w:r w:rsidRPr="00F01C14">
        <w:t xml:space="preserve"> continuously </w:t>
      </w:r>
      <w:r w:rsidRPr="00D274CF">
        <w:rPr>
          <w:rStyle w:val="StyleBoldUnderline"/>
        </w:rPr>
        <w:t>gaining makes it</w:t>
      </w:r>
      <w:r w:rsidRPr="00F01C14">
        <w:t xml:space="preserve"> nowadays</w:t>
      </w:r>
      <w:r w:rsidRPr="00D274CF">
        <w:rPr>
          <w:rStyle w:val="StyleBoldUnderline"/>
        </w:rPr>
        <w:t xml:space="preserve"> the most influential country in the region</w:t>
      </w:r>
      <w:r w:rsidRPr="00F01C14">
        <w:t xml:space="preserve">. Recent </w:t>
      </w:r>
      <w:r w:rsidRPr="00D274CF">
        <w:rPr>
          <w:rStyle w:val="StyleBoldUnderline"/>
        </w:rPr>
        <w:t xml:space="preserve">development inside the country </w:t>
      </w:r>
      <w:r w:rsidRPr="00F01C14">
        <w:t xml:space="preserve">characterized by relative stability of political scene and an explosive economic growth </w:t>
      </w:r>
      <w:r w:rsidRPr="00D274CF">
        <w:rPr>
          <w:rStyle w:val="StyleBoldUnderline"/>
        </w:rPr>
        <w:t xml:space="preserve">make it a potential big power. </w:t>
      </w:r>
      <w:r w:rsidRPr="00F01C14">
        <w:t xml:space="preserve">An important recognition is the fact that „in </w:t>
      </w:r>
      <w:r w:rsidRPr="00D274CF">
        <w:rPr>
          <w:rStyle w:val="StyleBoldUnderline"/>
        </w:rPr>
        <w:t>Brazil, unlike</w:t>
      </w:r>
      <w:r w:rsidRPr="00F01C14">
        <w:t xml:space="preserve"> in many</w:t>
      </w:r>
      <w:r w:rsidRPr="00D274CF">
        <w:rPr>
          <w:rStyle w:val="StyleBoldUnderline"/>
        </w:rPr>
        <w:t xml:space="preserve"> other countries </w:t>
      </w:r>
      <w:r w:rsidRPr="00F01C14">
        <w:t xml:space="preserve">in the region and particularly Mexico, </w:t>
      </w:r>
      <w:r w:rsidRPr="00D274CF">
        <w:rPr>
          <w:rStyle w:val="StyleBoldUnderline"/>
        </w:rPr>
        <w:t>the enormous differences in development …did not result in political polarization</w:t>
      </w:r>
      <w:proofErr w:type="gramStart"/>
      <w:r w:rsidRPr="00F01C14">
        <w:t>.“</w:t>
      </w:r>
      <w:proofErr w:type="gramEnd"/>
      <w:r w:rsidRPr="00F01C14">
        <w:t>8 Pro-active policy of Lula da Silva’s administration (2003-2010) put the country inside the game on the world’s principal forums without having omitted or underestimated the region of South America as well as Latin America in general.</w:t>
      </w:r>
      <w:r w:rsidRPr="00D274CF">
        <w:rPr>
          <w:rStyle w:val="StyleBoldUnderline"/>
        </w:rPr>
        <w:t xml:space="preserve"> Brazil is the player number one in military affairs in the entire Latin American region and its military capacities are incomparably better than those of any other state of the region. </w:t>
      </w:r>
    </w:p>
    <w:p w:rsidR="003B62BC" w:rsidRPr="00F01C14" w:rsidRDefault="003B62BC" w:rsidP="003B62BC">
      <w:r w:rsidRPr="00F01C14">
        <w:t>The mandate that Brazil derives from its military superiority enables the country to lead the effort toward deepening of regional integration in military and security affairs using a bold pattern comparable to the one of the NATO in the Northern hemisphere. Economic relations of the country give an example of a highly diversified economic policy stretching from the US, through the EU as far as the Asian-Pacific region.9</w:t>
      </w:r>
    </w:p>
    <w:p w:rsidR="003B62BC" w:rsidRDefault="003B62BC" w:rsidP="003B62BC">
      <w:r w:rsidRPr="00D274CF">
        <w:rPr>
          <w:rStyle w:val="StyleBoldUnderline"/>
        </w:rPr>
        <w:t>This balanced economic orientation,</w:t>
      </w:r>
      <w:r w:rsidRPr="00F01C14">
        <w:t xml:space="preserve"> which contrasts with Mexico’s dependence on the US economy,</w:t>
      </w:r>
      <w:r w:rsidRPr="00D274CF">
        <w:rPr>
          <w:rStyle w:val="StyleBoldUnderline"/>
        </w:rPr>
        <w:t xml:space="preserve"> makes it possible for Brazil to act effectively</w:t>
      </w:r>
      <w:r w:rsidRPr="00F01C14">
        <w:t xml:space="preserve"> on international fore </w:t>
      </w:r>
      <w:r w:rsidRPr="00D274CF">
        <w:rPr>
          <w:rStyle w:val="StyleBoldUnderline"/>
        </w:rPr>
        <w:t xml:space="preserve">and </w:t>
      </w:r>
      <w:r w:rsidRPr="00F01C14">
        <w:t>thus easily</w:t>
      </w:r>
      <w:r w:rsidRPr="00D274CF">
        <w:rPr>
          <w:rStyle w:val="StyleBoldUnderline"/>
        </w:rPr>
        <w:t xml:space="preserve"> gain the trust of other states</w:t>
      </w:r>
      <w:r w:rsidRPr="00F01C14">
        <w:t xml:space="preserve">. </w:t>
      </w:r>
      <w:proofErr w:type="spellStart"/>
      <w:r w:rsidRPr="00F01C14">
        <w:t>Mercosur’s</w:t>
      </w:r>
      <w:proofErr w:type="spellEnd"/>
      <w:r w:rsidRPr="00F01C14">
        <w:t xml:space="preserve"> </w:t>
      </w:r>
      <w:r w:rsidRPr="00D274CF">
        <w:rPr>
          <w:rStyle w:val="StyleBoldUnderline"/>
        </w:rPr>
        <w:t xml:space="preserve">strong economic structure and </w:t>
      </w:r>
      <w:r w:rsidRPr="00F01C14">
        <w:t>Brazil’s</w:t>
      </w:r>
      <w:r w:rsidRPr="00D274CF">
        <w:rPr>
          <w:rStyle w:val="StyleBoldUnderline"/>
        </w:rPr>
        <w:t xml:space="preserve"> dominance </w:t>
      </w:r>
      <w:r w:rsidRPr="00F01C14">
        <w:t xml:space="preserve">therein </w:t>
      </w:r>
      <w:r w:rsidRPr="00D274CF">
        <w:rPr>
          <w:rStyle w:val="StyleBoldUnderline"/>
        </w:rPr>
        <w:t>enables it to play an uncontested leading role in the integration effort of South America.</w:t>
      </w:r>
      <w:r w:rsidRPr="00F01C14">
        <w:t xml:space="preserve"> A prudent foreign policy with a high level of autonomy in decision-making process as well as non-conflicting actions make it possible for Brazil to pursue a proper strategy of relations with other countries of the region, which is furthermore fomented by strong economic linkages.</w:t>
      </w:r>
    </w:p>
    <w:p w:rsidR="003B62BC" w:rsidRDefault="003B62BC" w:rsidP="00EF4AF5">
      <w:pPr>
        <w:pStyle w:val="Heading4"/>
      </w:pPr>
      <w:r>
        <w:t>When the US treats Brazil as a regional junior partner, relations break—plan is an instance.</w:t>
      </w:r>
    </w:p>
    <w:p w:rsidR="003B62BC" w:rsidRPr="000E5DA0" w:rsidRDefault="003B62BC" w:rsidP="003B62BC">
      <w:r w:rsidRPr="000E5DA0">
        <w:rPr>
          <w:b/>
        </w:rPr>
        <w:t xml:space="preserve">Burnett, 2013 </w:t>
      </w:r>
      <w:r w:rsidRPr="000E5DA0">
        <w:t xml:space="preserve">(Alistair, Editor of the BBC World News Tonight, June 13, The Nation Magazine, “Brazil Balks at Serving as Junior Partner to the US”, </w:t>
      </w:r>
      <w:hyperlink r:id="rId61" w:history="1">
        <w:r w:rsidRPr="000E5DA0">
          <w:rPr>
            <w:rStyle w:val="Hyperlink"/>
          </w:rPr>
          <w:t>http://www.nationmultimedia.com/opinion/Brazil-balks-at-serving-as-junior-partner-to-the-U-30208163.html</w:t>
        </w:r>
      </w:hyperlink>
      <w:r w:rsidRPr="000E5DA0">
        <w:t>, DVO)</w:t>
      </w:r>
    </w:p>
    <w:p w:rsidR="003B62BC" w:rsidRPr="000E5DA0" w:rsidRDefault="003B62BC" w:rsidP="003B62BC"/>
    <w:p w:rsidR="003B62BC" w:rsidRPr="00D274CF" w:rsidRDefault="003B62BC" w:rsidP="003B62BC">
      <w:pPr>
        <w:rPr>
          <w:rStyle w:val="StyleBoldUnderline"/>
        </w:rPr>
      </w:pPr>
      <w:r w:rsidRPr="00D274CF">
        <w:rPr>
          <w:rStyle w:val="StyleBoldUnderline"/>
        </w:rPr>
        <w:t>Washington cuts Brasilia far less slack. One reason may be a surprising lack of knowledge and understanding</w:t>
      </w:r>
      <w:r w:rsidRPr="000E5DA0">
        <w:t xml:space="preserve"> of each other's</w:t>
      </w:r>
      <w:r w:rsidRPr="00D274CF">
        <w:rPr>
          <w:rStyle w:val="StyleBoldUnderline"/>
        </w:rPr>
        <w:t xml:space="preserve"> policies and prioritie</w:t>
      </w:r>
      <w:r w:rsidRPr="000E5DA0">
        <w:t xml:space="preserve">s. </w:t>
      </w:r>
      <w:r w:rsidRPr="00D274CF">
        <w:rPr>
          <w:rStyle w:val="StyleBoldUnderline"/>
        </w:rPr>
        <w:t>Americans seem in no hurry to make up for this deficit</w:t>
      </w:r>
      <w:r w:rsidRPr="000E5DA0">
        <w:t xml:space="preserve"> in knowledge. While tourism has increased in both directions in recent years, there are still no direct flights between Brasilia and Washington. </w:t>
      </w:r>
      <w:r w:rsidRPr="00D274CF">
        <w:rPr>
          <w:rStyle w:val="StyleBoldUnderline"/>
        </w:rPr>
        <w:t>South America is not high on Washington's list of priorities</w:t>
      </w:r>
      <w:r w:rsidRPr="000E5DA0">
        <w:t xml:space="preserve">, given the challenges from China, turmoil in the Middle East, war in Afghanistan and nuclear threats from North Korea. Historically, </w:t>
      </w:r>
      <w:r w:rsidRPr="00D274CF">
        <w:rPr>
          <w:rStyle w:val="StyleBoldUnderline"/>
        </w:rPr>
        <w:t>the US has regarded the rest of the Americas as its backyard</w:t>
      </w:r>
      <w:r w:rsidRPr="000E5DA0">
        <w:t xml:space="preserve">, taking for granted it will remain that way. Despite a direct challenge to US policies in the region from the late </w:t>
      </w:r>
      <w:r w:rsidRPr="000E5DA0">
        <w:lastRenderedPageBreak/>
        <w:t>Venezuelan president Hugo Chavez,</w:t>
      </w:r>
      <w:r w:rsidRPr="00D274CF">
        <w:rPr>
          <w:rStyle w:val="StyleBoldUnderline"/>
        </w:rPr>
        <w:t xml:space="preserve"> this US outlook </w:t>
      </w:r>
      <w:r w:rsidRPr="000E5DA0">
        <w:t xml:space="preserve">on southern </w:t>
      </w:r>
      <w:proofErr w:type="spellStart"/>
      <w:r w:rsidRPr="000E5DA0">
        <w:t>neighbours</w:t>
      </w:r>
      <w:proofErr w:type="spellEnd"/>
      <w:r w:rsidRPr="00D274CF">
        <w:rPr>
          <w:rStyle w:val="StyleBoldUnderline"/>
        </w:rPr>
        <w:t xml:space="preserve"> has not changed much</w:t>
      </w:r>
      <w:r w:rsidRPr="000E5DA0">
        <w:t>.</w:t>
      </w:r>
      <w:r w:rsidR="00320174">
        <w:t xml:space="preserve"> </w:t>
      </w:r>
      <w:r w:rsidRPr="000E5DA0">
        <w:t>President Barack</w:t>
      </w:r>
      <w:r w:rsidRPr="00D274CF">
        <w:rPr>
          <w:rStyle w:val="StyleBoldUnderline"/>
        </w:rPr>
        <w:t xml:space="preserve"> Obama</w:t>
      </w:r>
      <w:r w:rsidRPr="000E5DA0">
        <w:t xml:space="preserve">, unlike his predecessor, </w:t>
      </w:r>
      <w:r w:rsidRPr="00D274CF">
        <w:rPr>
          <w:rStyle w:val="StyleBoldUnderline"/>
        </w:rPr>
        <w:t>has stressed that Washington needs to work with allies and friends to achieve foreign-policy goals</w:t>
      </w:r>
      <w:r w:rsidRPr="000E5DA0">
        <w:t>, rather than go it alone</w:t>
      </w:r>
      <w:r w:rsidRPr="00D274CF">
        <w:rPr>
          <w:rStyle w:val="StyleBoldUnderline"/>
        </w:rPr>
        <w:t>. But old habits die hard</w:t>
      </w:r>
      <w:r w:rsidRPr="000E5DA0">
        <w:t>. Part of the reaction to Brazil's Iran initiative lies in a Washington mindset that the US is predominant; it welcomes the policies of emerging powers if they accord with Washington's.</w:t>
      </w:r>
      <w:r w:rsidR="00320174" w:rsidRPr="00D274CF">
        <w:rPr>
          <w:rStyle w:val="StyleBoldUnderline"/>
        </w:rPr>
        <w:t xml:space="preserve">¶ </w:t>
      </w:r>
      <w:r w:rsidRPr="00D274CF">
        <w:rPr>
          <w:rStyle w:val="StyleBoldUnderline"/>
        </w:rPr>
        <w:t xml:space="preserve">Brazil, too, has blinders. </w:t>
      </w:r>
      <w:r w:rsidRPr="00D274CF">
        <w:t>L</w:t>
      </w:r>
      <w:r w:rsidRPr="000E5DA0">
        <w:t xml:space="preserve">ike the US, </w:t>
      </w:r>
      <w:r w:rsidRPr="00D274CF">
        <w:rPr>
          <w:rStyle w:val="StyleBoldUnderline"/>
        </w:rPr>
        <w:t xml:space="preserve">it's a </w:t>
      </w:r>
      <w:r w:rsidRPr="000E5DA0">
        <w:t xml:space="preserve">huge, </w:t>
      </w:r>
      <w:r w:rsidRPr="00D274CF">
        <w:rPr>
          <w:rStyle w:val="StyleBoldUnderline"/>
        </w:rPr>
        <w:t>complex country more concerned with matters at home than abroad</w:t>
      </w:r>
      <w:r w:rsidRPr="00D274CF">
        <w:t>.</w:t>
      </w:r>
      <w:r w:rsidRPr="00D274CF">
        <w:rPr>
          <w:rStyle w:val="StyleBoldUnderline"/>
        </w:rPr>
        <w:t xml:space="preserve"> Like the US, it supports the interests of domestic constituencies, </w:t>
      </w:r>
      <w:r w:rsidRPr="000E5DA0">
        <w:t>such as the huge agribusinesses producing soya;</w:t>
      </w:r>
      <w:r w:rsidRPr="00D274CF">
        <w:rPr>
          <w:rStyle w:val="StyleBoldUnderline"/>
        </w:rPr>
        <w:t xml:space="preserve"> this brings it into direct competition with the US,</w:t>
      </w:r>
      <w:r w:rsidRPr="000E5DA0">
        <w:t xml:space="preserve"> also a major agricultural producer.</w:t>
      </w:r>
      <w:r w:rsidR="00320174">
        <w:t xml:space="preserve"> </w:t>
      </w:r>
      <w:r w:rsidRPr="000E5DA0">
        <w:t xml:space="preserve">With its emerging economy and burgeoning economic links with Asia and Africa, Brasilia has begun to project influence on the world stage, with an expanded diplomatic service and new embassies across the global South. </w:t>
      </w:r>
      <w:proofErr w:type="gramStart"/>
      <w:r w:rsidRPr="000E5DA0">
        <w:t>This,</w:t>
      </w:r>
      <w:proofErr w:type="gramEnd"/>
      <w:r w:rsidRPr="000E5DA0">
        <w:t xml:space="preserve"> added to its distinct policy agenda, means</w:t>
      </w:r>
      <w:r w:rsidRPr="00D274CF">
        <w:rPr>
          <w:rStyle w:val="StyleBoldUnderline"/>
        </w:rPr>
        <w:t xml:space="preserve"> it rubs against American interests</w:t>
      </w:r>
      <w:r w:rsidRPr="000E5DA0">
        <w:t xml:space="preserve"> more often. B</w:t>
      </w:r>
      <w:r w:rsidRPr="00D274CF">
        <w:rPr>
          <w:rStyle w:val="StyleBoldUnderline"/>
        </w:rPr>
        <w:t xml:space="preserve">razil sees itself as a consensus-seeker in global affairs and </w:t>
      </w:r>
      <w:proofErr w:type="spellStart"/>
      <w:r w:rsidRPr="00D274CF">
        <w:rPr>
          <w:rStyle w:val="StyleBoldUnderline"/>
        </w:rPr>
        <w:t>emphasises</w:t>
      </w:r>
      <w:proofErr w:type="spellEnd"/>
      <w:r w:rsidRPr="00D274CF">
        <w:rPr>
          <w:rStyle w:val="StyleBoldUnderline"/>
        </w:rPr>
        <w:t xml:space="preserve"> soft power, eschewing use of military force in international affairs.</w:t>
      </w:r>
      <w:r w:rsidR="00320174" w:rsidRPr="00D274CF">
        <w:rPr>
          <w:rStyle w:val="StyleBoldUnderline"/>
        </w:rPr>
        <w:t xml:space="preserve"> </w:t>
      </w:r>
      <w:r w:rsidRPr="00D274CF">
        <w:rPr>
          <w:rStyle w:val="StyleBoldUnderline"/>
        </w:rPr>
        <w:t>In many ways, Brazil represents an implicit challenge to the US's sense of its role in the world</w:t>
      </w:r>
      <w:r w:rsidRPr="000E5DA0">
        <w:t xml:space="preserve">. A strong thread through US foreign policy has been the idea of US </w:t>
      </w:r>
      <w:proofErr w:type="spellStart"/>
      <w:r w:rsidRPr="000E5DA0">
        <w:t>exceptionalism</w:t>
      </w:r>
      <w:proofErr w:type="spellEnd"/>
      <w:r w:rsidRPr="000E5DA0">
        <w:t xml:space="preserve"> - </w:t>
      </w:r>
      <w:proofErr w:type="gramStart"/>
      <w:r w:rsidRPr="000E5DA0">
        <w:t>that</w:t>
      </w:r>
      <w:proofErr w:type="gramEnd"/>
      <w:r w:rsidRPr="000E5DA0">
        <w:t xml:space="preserve"> the US serves as an example to the world. In recent years, this ideology has tempted US theorists like Samuel Huntington or Ivo </w:t>
      </w:r>
      <w:proofErr w:type="spellStart"/>
      <w:r w:rsidRPr="000E5DA0">
        <w:t>Daalder</w:t>
      </w:r>
      <w:proofErr w:type="spellEnd"/>
      <w:r w:rsidRPr="000E5DA0">
        <w:t xml:space="preserve"> to think that if only the whole world were democratic and shared "its values" there could be a true </w:t>
      </w:r>
      <w:proofErr w:type="spellStart"/>
      <w:r w:rsidRPr="000E5DA0">
        <w:t>Pax</w:t>
      </w:r>
      <w:proofErr w:type="spellEnd"/>
      <w:r w:rsidRPr="000E5DA0">
        <w:t xml:space="preserve"> Americana.</w:t>
      </w:r>
      <w:r w:rsidR="00320174">
        <w:t xml:space="preserve"> </w:t>
      </w:r>
      <w:r w:rsidRPr="000E5DA0">
        <w:t xml:space="preserve">Yet </w:t>
      </w:r>
      <w:r w:rsidRPr="00D274CF">
        <w:rPr>
          <w:rStyle w:val="StyleBoldUnderline"/>
        </w:rPr>
        <w:t>Brazil is a democracy that does not always agree with the US, especially when it comes to use of forc</w:t>
      </w:r>
      <w:r w:rsidRPr="000E5DA0">
        <w:t>e. Crucially, unlike India, which is culturally and geographically distant from the US, Brazil is a New World society and political system, and as such represents a potentially attractive alternative model to the US for emerging economies.</w:t>
      </w:r>
      <w:r w:rsidR="00320174">
        <w:t xml:space="preserve"> </w:t>
      </w:r>
      <w:r w:rsidR="00320174" w:rsidRPr="00320174">
        <w:rPr>
          <w:sz w:val="12"/>
        </w:rPr>
        <w:t xml:space="preserve">¶ </w:t>
      </w:r>
      <w:r w:rsidRPr="00D274CF">
        <w:rPr>
          <w:rStyle w:val="StyleBoldUnderline"/>
        </w:rPr>
        <w:t>This challenge, added to different approaches in how international affairs should be conducted, and the reluctance of Washington to accept the changing global balance of power, produce fundamental tensions between Brasilia and Washington, not easily resolved even if there was a will in either capital to do so.</w:t>
      </w:r>
    </w:p>
    <w:p w:rsidR="003B62BC" w:rsidRPr="00EF4AF5" w:rsidRDefault="003B62BC" w:rsidP="00EF4AF5">
      <w:pPr>
        <w:pStyle w:val="Heading4"/>
        <w:rPr>
          <w:rStyle w:val="StyleBoldUnderline"/>
          <w:b/>
          <w:u w:val="none"/>
        </w:rPr>
      </w:pPr>
      <w:r w:rsidRPr="00EF4AF5">
        <w:rPr>
          <w:rStyle w:val="StyleBoldUnderline"/>
          <w:b/>
          <w:u w:val="none"/>
        </w:rPr>
        <w:t xml:space="preserve">Brazil’s foreign policy strategy aggressively seeks to check US retrenchment in Latin America in a variety of </w:t>
      </w:r>
      <w:proofErr w:type="gramStart"/>
      <w:r w:rsidRPr="00EF4AF5">
        <w:rPr>
          <w:rStyle w:val="StyleBoldUnderline"/>
          <w:b/>
          <w:u w:val="none"/>
        </w:rPr>
        <w:t>ways,</w:t>
      </w:r>
      <w:proofErr w:type="gramEnd"/>
      <w:r w:rsidRPr="00EF4AF5">
        <w:rPr>
          <w:rStyle w:val="StyleBoldUnderline"/>
          <w:b/>
          <w:u w:val="none"/>
        </w:rPr>
        <w:t xml:space="preserve"> they would react negatively to the plan.</w:t>
      </w:r>
    </w:p>
    <w:p w:rsidR="003B62BC" w:rsidRDefault="003B62BC" w:rsidP="003B62BC">
      <w:pPr>
        <w:rPr>
          <w:rStyle w:val="StyleBoldUnderline"/>
        </w:rPr>
      </w:pPr>
      <w:r w:rsidRPr="00EF4AF5">
        <w:rPr>
          <w:rStyle w:val="StyleBoldUnderline"/>
          <w:u w:val="none"/>
        </w:rPr>
        <w:t xml:space="preserve">Center for Hemispheric Defense Studies, 2010 </w:t>
      </w:r>
      <w:r w:rsidRPr="00EF4AF5">
        <w:rPr>
          <w:rStyle w:val="StyleBoldUnderline"/>
          <w:b w:val="0"/>
          <w:sz w:val="18"/>
          <w:u w:val="none"/>
        </w:rPr>
        <w:t>(“Grand Strategy for Assertiveness: International Security and US-Brazil Relations”, National Defense University, March 24,</w:t>
      </w:r>
      <w:r w:rsidRPr="00EF4AF5">
        <w:rPr>
          <w:rStyle w:val="StyleBoldUnderline"/>
          <w:sz w:val="18"/>
          <w:u w:val="none"/>
        </w:rPr>
        <w:t xml:space="preserve"> </w:t>
      </w:r>
      <w:hyperlink r:id="rId62" w:history="1">
        <w:r w:rsidRPr="00EF4AF5">
          <w:rPr>
            <w:rStyle w:val="Hyperlink"/>
            <w:sz w:val="18"/>
          </w:rPr>
          <w:t>https://www6.miami.edu/hemispheric-policy/Task_Force_Papers/Costa-Grand_Strategy_for_Assertiveness.pdf</w:t>
        </w:r>
      </w:hyperlink>
      <w:r w:rsidRPr="00EF4AF5">
        <w:rPr>
          <w:sz w:val="18"/>
        </w:rPr>
        <w:t xml:space="preserve">, page 6-7, DVO) </w:t>
      </w:r>
    </w:p>
    <w:p w:rsidR="003B62BC" w:rsidRDefault="003B62BC" w:rsidP="003B62BC">
      <w:pPr>
        <w:rPr>
          <w:rStyle w:val="StyleBoldUnderline"/>
        </w:rPr>
      </w:pPr>
    </w:p>
    <w:p w:rsidR="003B62BC" w:rsidRPr="00D274CF" w:rsidRDefault="003B62BC" w:rsidP="003B62BC">
      <w:pPr>
        <w:pStyle w:val="Default"/>
        <w:jc w:val="both"/>
        <w:rPr>
          <w:rStyle w:val="StyleBoldUnderline"/>
        </w:rPr>
      </w:pPr>
      <w:r w:rsidRPr="00D274CF">
        <w:rPr>
          <w:rStyle w:val="StyleBoldUnderline"/>
        </w:rPr>
        <w:t>Brazil’s strategy</w:t>
      </w:r>
      <w:r w:rsidRPr="006F1D09">
        <w:rPr>
          <w:rFonts w:asciiTheme="minorHAnsi" w:hAnsiTheme="minorHAnsi"/>
        </w:rPr>
        <w:t xml:space="preserve"> also</w:t>
      </w:r>
      <w:r w:rsidRPr="00D274CF">
        <w:rPr>
          <w:rStyle w:val="StyleBoldUnderline"/>
        </w:rPr>
        <w:t xml:space="preserve"> involves </w:t>
      </w:r>
      <w:r w:rsidRPr="006F1D09">
        <w:rPr>
          <w:rFonts w:asciiTheme="minorHAnsi" w:hAnsiTheme="minorHAnsi"/>
        </w:rPr>
        <w:t>redesigning and</w:t>
      </w:r>
      <w:r w:rsidRPr="00D274CF">
        <w:rPr>
          <w:rStyle w:val="StyleBoldUnderline"/>
        </w:rPr>
        <w:t xml:space="preserve"> expanding relations with the Latin American </w:t>
      </w:r>
      <w:r w:rsidRPr="006F1D09">
        <w:rPr>
          <w:rFonts w:asciiTheme="minorHAnsi" w:hAnsiTheme="minorHAnsi"/>
        </w:rPr>
        <w:t xml:space="preserve">and the Caribbean </w:t>
      </w:r>
      <w:r w:rsidRPr="00D274CF">
        <w:rPr>
          <w:rStyle w:val="StyleBoldUnderline"/>
        </w:rPr>
        <w:t>region</w:t>
      </w:r>
      <w:r w:rsidRPr="006F1D09">
        <w:rPr>
          <w:rFonts w:asciiTheme="minorHAnsi" w:hAnsiTheme="minorHAnsi"/>
        </w:rPr>
        <w:t>.</w:t>
      </w:r>
      <w:r w:rsidRPr="00D274CF">
        <w:rPr>
          <w:rStyle w:val="StyleBoldUnderline"/>
        </w:rPr>
        <w:t xml:space="preserve"> Important</w:t>
      </w:r>
      <w:r w:rsidRPr="006F1D09">
        <w:rPr>
          <w:rFonts w:asciiTheme="minorHAnsi" w:hAnsiTheme="minorHAnsi"/>
        </w:rPr>
        <w:t xml:space="preserve"> here </w:t>
      </w:r>
      <w:r w:rsidRPr="00D274CF">
        <w:rPr>
          <w:rStyle w:val="StyleBoldUnderline"/>
        </w:rPr>
        <w:t>may be the perception that the U</w:t>
      </w:r>
      <w:r w:rsidRPr="006F1D09">
        <w:rPr>
          <w:rFonts w:asciiTheme="minorHAnsi" w:hAnsiTheme="minorHAnsi"/>
        </w:rPr>
        <w:t>nited</w:t>
      </w:r>
      <w:r w:rsidRPr="00D274CF">
        <w:rPr>
          <w:rStyle w:val="StyleBoldUnderline"/>
        </w:rPr>
        <w:t xml:space="preserve"> S</w:t>
      </w:r>
      <w:r w:rsidRPr="006F1D09">
        <w:rPr>
          <w:rFonts w:asciiTheme="minorHAnsi" w:hAnsiTheme="minorHAnsi"/>
        </w:rPr>
        <w:t xml:space="preserve">tates, either by design or as a result of the course of events, </w:t>
      </w:r>
      <w:r w:rsidRPr="00D274CF">
        <w:rPr>
          <w:rStyle w:val="StyleBoldUnderline"/>
        </w:rPr>
        <w:t xml:space="preserve">is retrenching as the dominant actor in the region. </w:t>
      </w:r>
      <w:r w:rsidRPr="006F1D09">
        <w:rPr>
          <w:rFonts w:asciiTheme="minorHAnsi" w:hAnsiTheme="minorHAnsi"/>
        </w:rPr>
        <w:t xml:space="preserve">This is illustrated by the fact that Hugo Chávez is able to expand his influence and forge an anti-U.S. movement with sympathetic partners, influencing internal politics in many countries with aid and electoral contributions, promoting constitutional changes and bullying Colombia. Such U.S. retrenchment could also partially explain China’s expanding trade and investment presence in the hemisphere, the diplomatic overtures of Iran and Russia to explore relations and gain a </w:t>
      </w:r>
      <w:r w:rsidRPr="006F1D09">
        <w:rPr>
          <w:rFonts w:asciiTheme="minorHAnsi" w:hAnsiTheme="minorHAnsi" w:cs="Times New Roman"/>
          <w:color w:val="000000"/>
          <w:sz w:val="23"/>
          <w:szCs w:val="23"/>
        </w:rPr>
        <w:t xml:space="preserve">foothold on the continent, and their efforts to gather votes </w:t>
      </w:r>
      <w:r w:rsidRPr="006F1D09">
        <w:rPr>
          <w:rFonts w:asciiTheme="minorHAnsi" w:hAnsiTheme="minorHAnsi" w:cs="Times New Roman"/>
          <w:color w:val="000000"/>
          <w:szCs w:val="22"/>
        </w:rPr>
        <w:t>from countries in the region on issues to be decided in international organizations.</w:t>
      </w:r>
      <w:r w:rsidR="006F1D09">
        <w:rPr>
          <w:rFonts w:asciiTheme="minorHAnsi" w:hAnsiTheme="minorHAnsi" w:cs="Times New Roman"/>
          <w:color w:val="000000"/>
          <w:szCs w:val="22"/>
        </w:rPr>
        <w:t xml:space="preserve"> </w:t>
      </w:r>
      <w:r w:rsidR="006F1D09" w:rsidRPr="006F1D09">
        <w:rPr>
          <w:rFonts w:asciiTheme="minorHAnsi" w:hAnsiTheme="minorHAnsi" w:cs="Times New Roman"/>
          <w:color w:val="000000"/>
          <w:sz w:val="12"/>
          <w:szCs w:val="22"/>
        </w:rPr>
        <w:t xml:space="preserve">¶ </w:t>
      </w:r>
      <w:proofErr w:type="gramStart"/>
      <w:r w:rsidRPr="006F1D09">
        <w:rPr>
          <w:rFonts w:asciiTheme="minorHAnsi" w:hAnsiTheme="minorHAnsi"/>
          <w:color w:val="000000"/>
          <w:szCs w:val="22"/>
        </w:rPr>
        <w:t>In</w:t>
      </w:r>
      <w:proofErr w:type="gramEnd"/>
      <w:r w:rsidRPr="006F1D09">
        <w:rPr>
          <w:rFonts w:asciiTheme="minorHAnsi" w:hAnsiTheme="minorHAnsi"/>
          <w:color w:val="000000"/>
          <w:szCs w:val="22"/>
        </w:rPr>
        <w:t xml:space="preserve"> this environment,</w:t>
      </w:r>
      <w:r w:rsidRPr="00D274CF">
        <w:rPr>
          <w:rStyle w:val="StyleBoldUnderline"/>
        </w:rPr>
        <w:t xml:space="preserve"> Brazil is pursuing two regional campaigns. In Central America, it expanded its diplomatic presence by opening new representative offices and with Lula making regular visits to Central America and the Caribbean. Brazil has also gradually strengthened its relations with Cuba, including investments and defense dialogues. In coordination with the United States, Brazil has introduced new ideas and processes to assist small, tropical countries to expand their use of bio-fuels to increase available energy sources and diversify their economies. </w:t>
      </w:r>
      <w:r w:rsidRPr="006F1D09">
        <w:rPr>
          <w:rFonts w:asciiTheme="minorHAnsi" w:hAnsiTheme="minorHAnsi"/>
          <w:color w:val="000000"/>
          <w:szCs w:val="22"/>
        </w:rPr>
        <w:t xml:space="preserve">Most importantly, </w:t>
      </w:r>
      <w:r w:rsidRPr="00D274CF">
        <w:rPr>
          <w:rStyle w:val="StyleBoldUnderline"/>
        </w:rPr>
        <w:t>Brazil has been a</w:t>
      </w:r>
      <w:r w:rsidRPr="006F1D09">
        <w:rPr>
          <w:rFonts w:asciiTheme="minorHAnsi" w:hAnsiTheme="minorHAnsi"/>
          <w:color w:val="000000"/>
          <w:szCs w:val="22"/>
        </w:rPr>
        <w:t xml:space="preserve"> faithful </w:t>
      </w:r>
      <w:r w:rsidRPr="00D274CF">
        <w:t>su</w:t>
      </w:r>
      <w:r w:rsidRPr="00D274CF">
        <w:rPr>
          <w:rStyle w:val="StyleBoldUnderline"/>
        </w:rPr>
        <w:t>pporter</w:t>
      </w:r>
      <w:r w:rsidRPr="006F1D09">
        <w:rPr>
          <w:rFonts w:asciiTheme="minorHAnsi" w:hAnsiTheme="minorHAnsi"/>
          <w:color w:val="000000"/>
          <w:szCs w:val="22"/>
        </w:rPr>
        <w:t xml:space="preserve">, since 2004, </w:t>
      </w:r>
      <w:r w:rsidRPr="00D274CF">
        <w:rPr>
          <w:rStyle w:val="StyleBoldUnderline"/>
        </w:rPr>
        <w:t>of UN operations</w:t>
      </w:r>
      <w:r w:rsidRPr="006F1D09">
        <w:rPr>
          <w:rFonts w:asciiTheme="minorHAnsi" w:hAnsiTheme="minorHAnsi"/>
          <w:color w:val="000000"/>
          <w:szCs w:val="22"/>
        </w:rPr>
        <w:t xml:space="preserve"> in Haiti. And with the tragic consequences of the January 2010 earthquake, Brazil’s leadership promises that it will be a leader in continuing the UN’s MINUSTAH mission and in coordinating relief and reconstruction efforts. With the largest troop contingent and credibility in coordinating with local political forces and contributing countries, Brazil’s willingness to retain forces in Haiti can be considered a leading indicator of its commitment. Of course, </w:t>
      </w:r>
      <w:r w:rsidRPr="00D274CF">
        <w:rPr>
          <w:rStyle w:val="StyleBoldUnderline"/>
        </w:rPr>
        <w:t>the collateral gains Brazil may achieve with its diplomacy and global presence will depend on how well it will compare with the overwhelming commitment of the United States in helping Haiti</w:t>
      </w:r>
      <w:r w:rsidRPr="006F1D09">
        <w:rPr>
          <w:rFonts w:asciiTheme="minorHAnsi" w:hAnsiTheme="minorHAnsi"/>
          <w:color w:val="000000"/>
          <w:szCs w:val="22"/>
        </w:rPr>
        <w:t>.</w:t>
      </w:r>
      <w:r w:rsidR="006F1D09" w:rsidRPr="006F1D09">
        <w:rPr>
          <w:rFonts w:asciiTheme="minorHAnsi" w:hAnsiTheme="minorHAnsi"/>
          <w:color w:val="000000"/>
          <w:sz w:val="12"/>
          <w:szCs w:val="22"/>
        </w:rPr>
        <w:t xml:space="preserve">¶ </w:t>
      </w:r>
      <w:r w:rsidRPr="006F1D09">
        <w:rPr>
          <w:rFonts w:asciiTheme="minorHAnsi" w:hAnsiTheme="minorHAnsi" w:cs="Times New Roman"/>
          <w:color w:val="000000"/>
          <w:szCs w:val="22"/>
        </w:rPr>
        <w:t xml:space="preserve">In South America, Brazil has designed a diplomatic campaign around the Union of the South American Nations (UNASUL) and the South American Defense Council (CDS). In practical terms, both institutions function basically for diplomatic talk </w:t>
      </w:r>
      <w:r w:rsidRPr="006F1D09">
        <w:rPr>
          <w:rFonts w:asciiTheme="minorHAnsi" w:hAnsiTheme="minorHAnsi" w:cs="Times New Roman"/>
          <w:color w:val="000000"/>
          <w:szCs w:val="22"/>
        </w:rPr>
        <w:lastRenderedPageBreak/>
        <w:t xml:space="preserve">and discreet consultation on disputes among its members - that is, they are </w:t>
      </w:r>
      <w:proofErr w:type="spellStart"/>
      <w:r w:rsidRPr="006F1D09">
        <w:rPr>
          <w:rFonts w:asciiTheme="minorHAnsi" w:hAnsiTheme="minorHAnsi" w:cs="Times New Roman"/>
          <w:color w:val="000000"/>
          <w:szCs w:val="22"/>
        </w:rPr>
        <w:t>fora</w:t>
      </w:r>
      <w:proofErr w:type="spellEnd"/>
      <w:r w:rsidRPr="006F1D09">
        <w:rPr>
          <w:rFonts w:asciiTheme="minorHAnsi" w:hAnsiTheme="minorHAnsi" w:cs="Times New Roman"/>
          <w:color w:val="000000"/>
          <w:szCs w:val="22"/>
        </w:rPr>
        <w:t xml:space="preserve"> where ideas are conveyed, tested and promoted, and where disputes and controversies can be aired publicly. Internal controversies over sovereignty issues (Peru-Chile, Bolivia-Chile and Ecuador-Colombia) and ideological differences (led by Chávez) have undermined the progress of both institutions. As a result, Brazil’s pursuit of its interests and projects continues to take place largely at the bilateral level. Thus, </w:t>
      </w:r>
      <w:r w:rsidRPr="00D274CF">
        <w:rPr>
          <w:rStyle w:val="StyleBoldUnderline"/>
        </w:rPr>
        <w:t>Brazil has woven a pattern of radial bilateral relations, characterized by dialogue and projects of bilateral interest, with all its neighbors</w:t>
      </w:r>
      <w:r w:rsidRPr="006F1D09">
        <w:rPr>
          <w:rFonts w:asciiTheme="minorHAnsi" w:hAnsiTheme="minorHAnsi" w:cs="Times New Roman"/>
          <w:color w:val="000000"/>
          <w:szCs w:val="22"/>
        </w:rPr>
        <w:t>.13</w:t>
      </w:r>
      <w:r w:rsidR="006F1D09" w:rsidRPr="006F1D09">
        <w:rPr>
          <w:rFonts w:asciiTheme="minorHAnsi" w:hAnsiTheme="minorHAnsi" w:cs="Times New Roman"/>
          <w:color w:val="000000"/>
          <w:sz w:val="12"/>
          <w:szCs w:val="22"/>
        </w:rPr>
        <w:t xml:space="preserve">¶ </w:t>
      </w:r>
      <w:proofErr w:type="gramStart"/>
      <w:r w:rsidRPr="006F1D09">
        <w:rPr>
          <w:rFonts w:asciiTheme="minorHAnsi" w:hAnsiTheme="minorHAnsi" w:cs="Times New Roman"/>
          <w:color w:val="000000"/>
          <w:szCs w:val="22"/>
        </w:rPr>
        <w:t>Since</w:t>
      </w:r>
      <w:proofErr w:type="gramEnd"/>
      <w:r w:rsidRPr="006F1D09">
        <w:rPr>
          <w:rFonts w:asciiTheme="minorHAnsi" w:hAnsiTheme="minorHAnsi" w:cs="Times New Roman"/>
          <w:color w:val="000000"/>
          <w:szCs w:val="22"/>
        </w:rPr>
        <w:t xml:space="preserve"> 1999, a dominant goal of the CDS has been to promote military and defense collaboration among member states in South America, without foreign interference. So far, however, it is not clear what form the CDS will eventually take. At this point, it has not projected itself as a political-military alliance, in the style of NATO, nor is it a substitute for diplomatic mobilization as countries face the diminished importance and effectiveness of the Organization of American States (OAS). Despite the declared support of Council members, little progress has been made. </w:t>
      </w:r>
      <w:r w:rsidRPr="00D274CF">
        <w:rPr>
          <w:rStyle w:val="StyleBoldUnderline"/>
        </w:rPr>
        <w:t>Colombia has preferred to have the U</w:t>
      </w:r>
      <w:r w:rsidRPr="006F1D09">
        <w:rPr>
          <w:rFonts w:asciiTheme="minorHAnsi" w:hAnsiTheme="minorHAnsi" w:cs="Times New Roman"/>
          <w:color w:val="000000"/>
          <w:szCs w:val="22"/>
        </w:rPr>
        <w:t xml:space="preserve">nited </w:t>
      </w:r>
      <w:r w:rsidRPr="00D274CF">
        <w:rPr>
          <w:rStyle w:val="StyleBoldUnderline"/>
        </w:rPr>
        <w:t>St</w:t>
      </w:r>
      <w:r w:rsidRPr="006F1D09">
        <w:rPr>
          <w:rFonts w:asciiTheme="minorHAnsi" w:hAnsiTheme="minorHAnsi" w:cs="Times New Roman"/>
          <w:color w:val="000000"/>
          <w:szCs w:val="22"/>
        </w:rPr>
        <w:t>ates</w:t>
      </w:r>
      <w:r w:rsidRPr="00D274CF">
        <w:rPr>
          <w:rStyle w:val="StyleBoldUnderline"/>
        </w:rPr>
        <w:t xml:space="preserve"> as its ally rather than rely on the CDS for its security</w:t>
      </w:r>
      <w:r w:rsidRPr="006F1D09">
        <w:rPr>
          <w:rFonts w:asciiTheme="minorHAnsi" w:hAnsiTheme="minorHAnsi" w:cs="Times New Roman"/>
          <w:color w:val="000000"/>
          <w:szCs w:val="22"/>
        </w:rPr>
        <w:t xml:space="preserve">. Bilateral disputes, such as those between Chile and Peru, are negotiated through other channels. Projects for joint defense industries or joint strategic studies face a lack of practical proposals and shared funding. Finally, </w:t>
      </w:r>
      <w:r w:rsidRPr="00D274CF">
        <w:rPr>
          <w:rStyle w:val="StyleBoldUnderline"/>
        </w:rPr>
        <w:t xml:space="preserve">the </w:t>
      </w:r>
      <w:r w:rsidRPr="006F1D09">
        <w:rPr>
          <w:rFonts w:asciiTheme="minorHAnsi" w:hAnsiTheme="minorHAnsi" w:cs="Times New Roman"/>
          <w:color w:val="000000"/>
          <w:szCs w:val="22"/>
        </w:rPr>
        <w:t>20</w:t>
      </w:r>
      <w:r w:rsidRPr="00D274CF">
        <w:rPr>
          <w:rStyle w:val="StyleBoldUnderline"/>
        </w:rPr>
        <w:t>09 agreement between Colombia and the U</w:t>
      </w:r>
      <w:r w:rsidRPr="006F1D09">
        <w:rPr>
          <w:rFonts w:asciiTheme="minorHAnsi" w:hAnsiTheme="minorHAnsi" w:cs="Times New Roman"/>
          <w:color w:val="000000"/>
          <w:szCs w:val="22"/>
        </w:rPr>
        <w:t xml:space="preserve">nited </w:t>
      </w:r>
      <w:r w:rsidRPr="00D274CF">
        <w:rPr>
          <w:rStyle w:val="StyleBoldUnderline"/>
        </w:rPr>
        <w:t>S</w:t>
      </w:r>
      <w:r w:rsidRPr="006F1D09">
        <w:rPr>
          <w:rFonts w:asciiTheme="minorHAnsi" w:hAnsiTheme="minorHAnsi" w:cs="Times New Roman"/>
          <w:color w:val="000000"/>
          <w:szCs w:val="22"/>
        </w:rPr>
        <w:t xml:space="preserve">tates, </w:t>
      </w:r>
      <w:r w:rsidRPr="00D274CF">
        <w:rPr>
          <w:rStyle w:val="StyleBoldUnderline"/>
        </w:rPr>
        <w:t>involving</w:t>
      </w:r>
      <w:r w:rsidRPr="006F1D09">
        <w:rPr>
          <w:rFonts w:asciiTheme="minorHAnsi" w:hAnsiTheme="minorHAnsi" w:cs="Times New Roman"/>
          <w:color w:val="000000"/>
          <w:szCs w:val="22"/>
        </w:rPr>
        <w:t xml:space="preserve"> the</w:t>
      </w:r>
      <w:r w:rsidRPr="00D274CF">
        <w:rPr>
          <w:rStyle w:val="StyleBoldUnderline"/>
        </w:rPr>
        <w:t xml:space="preserve"> U</w:t>
      </w:r>
      <w:r w:rsidRPr="006F1D09">
        <w:rPr>
          <w:rFonts w:asciiTheme="minorHAnsi" w:hAnsiTheme="minorHAnsi" w:cs="Times New Roman"/>
          <w:color w:val="000000"/>
          <w:szCs w:val="22"/>
        </w:rPr>
        <w:t xml:space="preserve">nited </w:t>
      </w:r>
      <w:r w:rsidRPr="00D274CF">
        <w:rPr>
          <w:rStyle w:val="StyleBoldUnderline"/>
        </w:rPr>
        <w:t>S</w:t>
      </w:r>
      <w:r w:rsidRPr="006F1D09">
        <w:rPr>
          <w:rFonts w:asciiTheme="minorHAnsi" w:hAnsiTheme="minorHAnsi" w:cs="Times New Roman"/>
          <w:color w:val="000000"/>
          <w:szCs w:val="22"/>
        </w:rPr>
        <w:t xml:space="preserve">tates’ </w:t>
      </w:r>
      <w:r w:rsidRPr="00D274CF">
        <w:rPr>
          <w:rStyle w:val="StyleBoldUnderline"/>
        </w:rPr>
        <w:t>use of Colombian bases for anti-drug efforts, while generating concern in Brazil and other countries, bolstered the resolve and the regional autonomy of the Colombian government and showed the limits of South American efforts to work together.</w:t>
      </w:r>
    </w:p>
    <w:p w:rsidR="003B62BC" w:rsidRPr="006F1D09" w:rsidRDefault="003B62BC" w:rsidP="006F1D09">
      <w:pPr>
        <w:pStyle w:val="Heading4"/>
      </w:pPr>
      <w:r w:rsidRPr="006F1D09">
        <w:t>Brazil views US attempts to intervene in Latin America as attempts to sideline Brazil in the international community.</w:t>
      </w:r>
    </w:p>
    <w:p w:rsidR="003B62BC" w:rsidRPr="006F1D09" w:rsidRDefault="003B62BC" w:rsidP="006F1D09">
      <w:r w:rsidRPr="006F1D09">
        <w:rPr>
          <w:b/>
        </w:rPr>
        <w:t xml:space="preserve">Center for Hemispheric Defense Studies, 2010 </w:t>
      </w:r>
      <w:r w:rsidRPr="006F1D09">
        <w:t xml:space="preserve">(“Grand Strategy for Assertiveness: International Security and US-Brazil Relations”, National Defense University, March 24, </w:t>
      </w:r>
      <w:hyperlink r:id="rId63" w:history="1">
        <w:r w:rsidRPr="006F1D09">
          <w:rPr>
            <w:rStyle w:val="Hyperlink"/>
          </w:rPr>
          <w:t>https://www6.miami.edu/hemispheric-policy/Task_Force_Papers/Costa-Grand_Strategy_for_Assertiveness.pdf</w:t>
        </w:r>
      </w:hyperlink>
      <w:r w:rsidRPr="006F1D09">
        <w:t xml:space="preserve">, page 10-11, DVO) </w:t>
      </w:r>
    </w:p>
    <w:p w:rsidR="003B62BC" w:rsidRPr="00F76337" w:rsidRDefault="003B62BC" w:rsidP="00F76337">
      <w:pPr>
        <w:pStyle w:val="Default"/>
        <w:jc w:val="both"/>
        <w:rPr>
          <w:sz w:val="23"/>
          <w:szCs w:val="23"/>
        </w:rPr>
      </w:pPr>
      <w:r w:rsidRPr="00D274CF">
        <w:rPr>
          <w:rStyle w:val="StyleBoldUnderline"/>
        </w:rPr>
        <w:t xml:space="preserve">A </w:t>
      </w:r>
      <w:r>
        <w:rPr>
          <w:rFonts w:cs="Times New Roman"/>
          <w:color w:val="000000"/>
          <w:szCs w:val="22"/>
        </w:rPr>
        <w:t>mutually-</w:t>
      </w:r>
      <w:r w:rsidRPr="00D274CF">
        <w:rPr>
          <w:rStyle w:val="StyleBoldUnderline"/>
        </w:rPr>
        <w:t>acceptable approach that could improve Brazil-U.S. collaboration in helping other countries and improving international relations</w:t>
      </w:r>
      <w:r>
        <w:rPr>
          <w:rFonts w:cs="Times New Roman"/>
          <w:color w:val="000000"/>
          <w:szCs w:val="22"/>
        </w:rPr>
        <w:t xml:space="preserve"> in the Americas</w:t>
      </w:r>
      <w:r w:rsidRPr="00D274CF">
        <w:rPr>
          <w:rStyle w:val="StyleBoldUnderline"/>
        </w:rPr>
        <w:t xml:space="preserve"> has </w:t>
      </w:r>
      <w:r>
        <w:rPr>
          <w:rFonts w:cs="Times New Roman"/>
          <w:color w:val="000000"/>
          <w:szCs w:val="22"/>
        </w:rPr>
        <w:t>so far</w:t>
      </w:r>
      <w:r w:rsidRPr="00D274CF">
        <w:rPr>
          <w:rStyle w:val="StyleBoldUnderline"/>
        </w:rPr>
        <w:t xml:space="preserve"> been elusive</w:t>
      </w:r>
      <w:r>
        <w:rPr>
          <w:rFonts w:cs="Times New Roman"/>
          <w:color w:val="000000"/>
          <w:szCs w:val="22"/>
        </w:rPr>
        <w:t xml:space="preserve">. </w:t>
      </w:r>
      <w:r w:rsidRPr="00D274CF">
        <w:rPr>
          <w:rStyle w:val="StyleBoldUnderline"/>
        </w:rPr>
        <w:t xml:space="preserve">While Washington focused on </w:t>
      </w:r>
      <w:r>
        <w:rPr>
          <w:rFonts w:cs="Times New Roman"/>
          <w:color w:val="000000"/>
          <w:szCs w:val="22"/>
        </w:rPr>
        <w:t>the struggle in</w:t>
      </w:r>
      <w:r w:rsidRPr="00D274CF">
        <w:rPr>
          <w:rStyle w:val="StyleBoldUnderline"/>
        </w:rPr>
        <w:t xml:space="preserve"> the Middle East,</w:t>
      </w:r>
      <w:r>
        <w:rPr>
          <w:rFonts w:cs="Times New Roman"/>
          <w:color w:val="000000"/>
          <w:szCs w:val="22"/>
        </w:rPr>
        <w:t xml:space="preserve"> on the global terrorist challenge and on its own financial crisis, most of </w:t>
      </w:r>
      <w:r w:rsidRPr="00D274CF">
        <w:rPr>
          <w:rStyle w:val="StyleBoldUnderline"/>
        </w:rPr>
        <w:t>the rest of the Americas, including Brazil, received little attention from the U</w:t>
      </w:r>
      <w:r>
        <w:rPr>
          <w:rFonts w:cs="Times New Roman"/>
          <w:color w:val="000000"/>
          <w:szCs w:val="22"/>
        </w:rPr>
        <w:t xml:space="preserve">nited </w:t>
      </w:r>
      <w:r w:rsidRPr="00D274CF">
        <w:rPr>
          <w:rStyle w:val="StyleBoldUnderline"/>
        </w:rPr>
        <w:t>S</w:t>
      </w:r>
      <w:r w:rsidRPr="00D274CF">
        <w:t>ta</w:t>
      </w:r>
      <w:r>
        <w:rPr>
          <w:rFonts w:cs="Times New Roman"/>
          <w:color w:val="000000"/>
          <w:szCs w:val="22"/>
        </w:rPr>
        <w:t xml:space="preserve">tes on the political agenda. Washington’s attention to security developments in Colombia and Mexico continues; however, </w:t>
      </w:r>
      <w:r w:rsidRPr="00D274CF">
        <w:rPr>
          <w:rStyle w:val="StyleBoldUnderline"/>
        </w:rPr>
        <w:t>many Brazilians feel that the political presence, interest and influence of the U</w:t>
      </w:r>
      <w:r>
        <w:rPr>
          <w:sz w:val="23"/>
          <w:szCs w:val="23"/>
        </w:rPr>
        <w:t xml:space="preserve">nited </w:t>
      </w:r>
      <w:r w:rsidRPr="00D274CF">
        <w:rPr>
          <w:rStyle w:val="StyleBoldUnderline"/>
        </w:rPr>
        <w:t>St</w:t>
      </w:r>
      <w:r>
        <w:rPr>
          <w:sz w:val="23"/>
          <w:szCs w:val="23"/>
        </w:rPr>
        <w:t xml:space="preserve">ates </w:t>
      </w:r>
      <w:r w:rsidRPr="00D274CF">
        <w:rPr>
          <w:rStyle w:val="StyleBoldUnderline"/>
        </w:rPr>
        <w:t>in the region reached its lowest point at the close of the Bush administration. Developments under</w:t>
      </w:r>
      <w:r>
        <w:rPr>
          <w:sz w:val="23"/>
          <w:szCs w:val="23"/>
        </w:rPr>
        <w:t xml:space="preserve"> President Barack </w:t>
      </w:r>
      <w:r w:rsidRPr="00D274CF">
        <w:rPr>
          <w:rStyle w:val="StyleBoldUnderline"/>
        </w:rPr>
        <w:t xml:space="preserve">Obama have either been on issues where Brazil is a player </w:t>
      </w:r>
      <w:r>
        <w:rPr>
          <w:sz w:val="23"/>
          <w:szCs w:val="23"/>
        </w:rPr>
        <w:t xml:space="preserve">(Honduras and bio-fuel exports to the United States) </w:t>
      </w:r>
      <w:r w:rsidRPr="00D274CF">
        <w:rPr>
          <w:rStyle w:val="StyleBoldUnderline"/>
        </w:rPr>
        <w:t>or have been reactions to external events,</w:t>
      </w:r>
      <w:r>
        <w:rPr>
          <w:sz w:val="23"/>
          <w:szCs w:val="23"/>
        </w:rPr>
        <w:t xml:space="preserve"> such as the earthquake in Haiti.</w:t>
      </w:r>
    </w:p>
    <w:p w:rsidR="003B62BC" w:rsidRDefault="003B62BC" w:rsidP="003B62BC">
      <w:pPr>
        <w:rPr>
          <w:rStyle w:val="StyleBoldUnderline"/>
        </w:rPr>
      </w:pPr>
    </w:p>
    <w:p w:rsidR="003B62BC" w:rsidRPr="009B288E" w:rsidRDefault="009B288E" w:rsidP="009B288E">
      <w:pPr>
        <w:pStyle w:val="Heading2"/>
      </w:pPr>
      <w:r>
        <w:lastRenderedPageBreak/>
        <w:t>Mexico</w:t>
      </w:r>
    </w:p>
    <w:p w:rsidR="003B62BC" w:rsidRDefault="003B62BC" w:rsidP="00F76337">
      <w:pPr>
        <w:pStyle w:val="Heading4"/>
      </w:pPr>
      <w:r>
        <w:t>US involvement in Mexico is unpopular in Latin America.</w:t>
      </w:r>
    </w:p>
    <w:p w:rsidR="003B62BC" w:rsidRPr="00604280" w:rsidRDefault="003B62BC" w:rsidP="003B62BC">
      <w:proofErr w:type="spellStart"/>
      <w:r w:rsidRPr="00F76337">
        <w:rPr>
          <w:rStyle w:val="StyleBoldUnderline"/>
          <w:u w:val="none"/>
        </w:rPr>
        <w:t>Kovac</w:t>
      </w:r>
      <w:proofErr w:type="spellEnd"/>
      <w:r w:rsidRPr="00F76337">
        <w:rPr>
          <w:rStyle w:val="StyleBoldUnderline"/>
          <w:u w:val="none"/>
        </w:rPr>
        <w:t>, 2011</w:t>
      </w:r>
      <w:r w:rsidRPr="00F76337">
        <w:rPr>
          <w:rStyle w:val="StyleBoldUnderline"/>
          <w:b w:val="0"/>
          <w:u w:val="none"/>
        </w:rPr>
        <w:t xml:space="preserve"> (Ivan, Professor of Political Science at </w:t>
      </w:r>
      <w:proofErr w:type="spellStart"/>
      <w:r w:rsidRPr="00F76337">
        <w:rPr>
          <w:rStyle w:val="StyleBoldUnderline"/>
          <w:b w:val="0"/>
          <w:u w:val="none"/>
        </w:rPr>
        <w:t>Maja</w:t>
      </w:r>
      <w:proofErr w:type="spellEnd"/>
      <w:r w:rsidRPr="00F76337">
        <w:rPr>
          <w:rStyle w:val="StyleBoldUnderline"/>
          <w:b w:val="0"/>
          <w:u w:val="none"/>
        </w:rPr>
        <w:t xml:space="preserve"> </w:t>
      </w:r>
      <w:proofErr w:type="spellStart"/>
      <w:r w:rsidRPr="00F76337">
        <w:rPr>
          <w:rStyle w:val="StyleBoldUnderline"/>
          <w:b w:val="0"/>
          <w:u w:val="none"/>
        </w:rPr>
        <w:t>Bel</w:t>
      </w:r>
      <w:proofErr w:type="spellEnd"/>
      <w:r w:rsidRPr="00F76337">
        <w:rPr>
          <w:rStyle w:val="StyleBoldUnderline"/>
          <w:b w:val="0"/>
          <w:u w:val="none"/>
        </w:rPr>
        <w:t xml:space="preserve"> University, Slovakia, April, “Mexico and Brazil: Forming the Regional Player’s Role”,</w:t>
      </w:r>
      <w:r w:rsidRPr="00F76337">
        <w:rPr>
          <w:rStyle w:val="StyleBoldUnderline"/>
          <w:u w:val="none"/>
        </w:rPr>
        <w:t xml:space="preserve"> </w:t>
      </w:r>
      <w:hyperlink r:id="rId64" w:history="1">
        <w:r w:rsidRPr="00604280">
          <w:rPr>
            <w:rStyle w:val="Hyperlink"/>
          </w:rPr>
          <w:t>http://www.culturaldiplomacy.org/academy/content/pdf/participant-papers/2011/april/biec-roa-nua/ivan_kovac_participant_paper_-_mexico_and_brazil-forging_the_regional_players_role.pdf</w:t>
        </w:r>
      </w:hyperlink>
      <w:r w:rsidRPr="00604280">
        <w:t xml:space="preserve">, DVO) </w:t>
      </w:r>
    </w:p>
    <w:p w:rsidR="003B62BC" w:rsidRPr="00604280" w:rsidRDefault="003B62BC" w:rsidP="003B62BC">
      <w:pPr>
        <w:rPr>
          <w:szCs w:val="23"/>
        </w:rPr>
      </w:pPr>
    </w:p>
    <w:p w:rsidR="003B62BC" w:rsidRPr="00604280" w:rsidRDefault="003B62BC" w:rsidP="003B62BC">
      <w:pPr>
        <w:rPr>
          <w:rStyle w:val="StyleBoldUnderline"/>
          <w:b w:val="0"/>
        </w:rPr>
      </w:pPr>
      <w:r w:rsidRPr="00D274CF">
        <w:rPr>
          <w:rStyle w:val="StyleBoldUnderline"/>
        </w:rPr>
        <w:t>The position of Mexico within Latin America is determined by its geographical</w:t>
      </w:r>
      <w:r w:rsidRPr="00604280">
        <w:rPr>
          <w:szCs w:val="23"/>
        </w:rPr>
        <w:t xml:space="preserve"> and geopolitica</w:t>
      </w:r>
      <w:r w:rsidRPr="00D274CF">
        <w:rPr>
          <w:rStyle w:val="StyleBoldUnderline"/>
        </w:rPr>
        <w:t>l surroundings and the government’s foreign policy</w:t>
      </w:r>
      <w:r w:rsidRPr="00604280">
        <w:rPr>
          <w:szCs w:val="23"/>
        </w:rPr>
        <w:t xml:space="preserve">. From the historical point of view, it is worth mentioning that </w:t>
      </w:r>
      <w:r w:rsidRPr="00D274CF">
        <w:rPr>
          <w:rStyle w:val="StyleBoldUnderline"/>
        </w:rPr>
        <w:t>“Mexico’s dual geopolitical position</w:t>
      </w:r>
      <w:r w:rsidRPr="00604280">
        <w:rPr>
          <w:szCs w:val="23"/>
        </w:rPr>
        <w:t xml:space="preserve"> as both the North of Latin America and the South of North America </w:t>
      </w:r>
      <w:r w:rsidRPr="00D274CF">
        <w:rPr>
          <w:rStyle w:val="StyleBoldUnderline"/>
        </w:rPr>
        <w:t>implicates troubles to find a place in the Latin American game and to integrate the vision of connector of both sides of the triangle</w:t>
      </w:r>
      <w:r w:rsidRPr="00604280">
        <w:rPr>
          <w:szCs w:val="23"/>
        </w:rPr>
        <w:t>.“</w:t>
      </w:r>
      <w:r w:rsidRPr="00604280">
        <w:rPr>
          <w:szCs w:val="16"/>
        </w:rPr>
        <w:t>7</w:t>
      </w:r>
      <w:r w:rsidRPr="00D274CF">
        <w:rPr>
          <w:rStyle w:val="StyleBoldUnderline"/>
        </w:rPr>
        <w:t xml:space="preserve"> After</w:t>
      </w:r>
      <w:r w:rsidRPr="00604280">
        <w:rPr>
          <w:szCs w:val="23"/>
        </w:rPr>
        <w:t xml:space="preserve"> the tenure of</w:t>
      </w:r>
      <w:r w:rsidRPr="00D274CF">
        <w:rPr>
          <w:rStyle w:val="StyleBoldUnderline"/>
        </w:rPr>
        <w:t xml:space="preserve"> Fox, when the country witnessed weakening of its position</w:t>
      </w:r>
      <w:r w:rsidRPr="00604280">
        <w:rPr>
          <w:szCs w:val="23"/>
        </w:rPr>
        <w:t xml:space="preserve"> in the region, the </w:t>
      </w:r>
      <w:r w:rsidRPr="00D274CF">
        <w:rPr>
          <w:rStyle w:val="StyleBoldUnderline"/>
        </w:rPr>
        <w:t>new times</w:t>
      </w:r>
      <w:r w:rsidRPr="00604280">
        <w:rPr>
          <w:szCs w:val="23"/>
        </w:rPr>
        <w:t xml:space="preserve"> have come with </w:t>
      </w:r>
      <w:proofErr w:type="spellStart"/>
      <w:r w:rsidRPr="00604280">
        <w:rPr>
          <w:szCs w:val="23"/>
        </w:rPr>
        <w:t>Calderón</w:t>
      </w:r>
      <w:proofErr w:type="spellEnd"/>
      <w:r w:rsidRPr="00604280">
        <w:rPr>
          <w:szCs w:val="23"/>
        </w:rPr>
        <w:t xml:space="preserve"> in December 2006 which </w:t>
      </w:r>
      <w:proofErr w:type="gramStart"/>
      <w:r w:rsidRPr="00604280">
        <w:rPr>
          <w:szCs w:val="23"/>
        </w:rPr>
        <w:t>a</w:t>
      </w:r>
      <w:r w:rsidRPr="00D274CF">
        <w:rPr>
          <w:rStyle w:val="StyleBoldUnderline"/>
        </w:rPr>
        <w:t>llow</w:t>
      </w:r>
      <w:proofErr w:type="gramEnd"/>
      <w:r w:rsidRPr="00D274CF">
        <w:rPr>
          <w:rStyle w:val="StyleBoldUnderline"/>
        </w:rPr>
        <w:t xml:space="preserve"> to hope for a formulation of Mexico’s new strategy towards Latin America</w:t>
      </w:r>
      <w:r w:rsidRPr="00604280">
        <w:rPr>
          <w:szCs w:val="23"/>
        </w:rPr>
        <w:t>. In order to implement this new policy, i</w:t>
      </w:r>
      <w:r w:rsidRPr="00D274CF">
        <w:rPr>
          <w:rStyle w:val="StyleBoldUnderline"/>
        </w:rPr>
        <w:t>t is inevitable to gain the trust of all relevant community member</w:t>
      </w:r>
      <w:r w:rsidRPr="00604280">
        <w:rPr>
          <w:szCs w:val="23"/>
        </w:rPr>
        <w:t xml:space="preserve">s, something that </w:t>
      </w:r>
      <w:proofErr w:type="spellStart"/>
      <w:r w:rsidRPr="00604280">
        <w:rPr>
          <w:szCs w:val="23"/>
        </w:rPr>
        <w:t>Calderón</w:t>
      </w:r>
      <w:proofErr w:type="spellEnd"/>
      <w:r w:rsidRPr="00604280">
        <w:rPr>
          <w:szCs w:val="23"/>
        </w:rPr>
        <w:t xml:space="preserve"> partially succeeded in after having rebuilt the relationship with both Venezuela and Cuba. </w:t>
      </w:r>
      <w:r w:rsidRPr="00D274CF">
        <w:rPr>
          <w:rStyle w:val="StyleBoldUnderline"/>
        </w:rPr>
        <w:t>Clear definition of country’s stance towards the US policy in the region remains another important aspect of success. The reason to do that is that the US has continuously been acting as a divisive actor in the region</w:t>
      </w:r>
      <w:r w:rsidRPr="00604280">
        <w:rPr>
          <w:szCs w:val="23"/>
        </w:rPr>
        <w:t xml:space="preserve"> and the alleged nexus of Mexico to Washington is misused by anti-American regimes of Latin America as an argument to avoid the acceptation of Mexico’s influence in the region. Thus</w:t>
      </w:r>
      <w:r w:rsidRPr="00D274CF">
        <w:rPr>
          <w:rStyle w:val="StyleBoldUnderline"/>
        </w:rPr>
        <w:t xml:space="preserve"> the major failure of Fox’s administration was the pursuing, </w:t>
      </w:r>
      <w:r w:rsidRPr="00D274CF">
        <w:t xml:space="preserve">if not copying, </w:t>
      </w:r>
      <w:r w:rsidRPr="00D274CF">
        <w:rPr>
          <w:rStyle w:val="StyleBoldUnderline"/>
        </w:rPr>
        <w:t>of the US policy towards the region, which would</w:t>
      </w:r>
      <w:r w:rsidRPr="00604280">
        <w:rPr>
          <w:szCs w:val="23"/>
        </w:rPr>
        <w:t xml:space="preserve"> later </w:t>
      </w:r>
      <w:r w:rsidRPr="00D274CF">
        <w:rPr>
          <w:rStyle w:val="StyleBoldUnderline"/>
        </w:rPr>
        <w:t>cause</w:t>
      </w:r>
      <w:r w:rsidRPr="00604280">
        <w:rPr>
          <w:szCs w:val="23"/>
        </w:rPr>
        <w:t xml:space="preserve"> not only </w:t>
      </w:r>
      <w:r w:rsidRPr="00D274CF">
        <w:rPr>
          <w:rStyle w:val="StyleBoldUnderline"/>
        </w:rPr>
        <w:t>a loss of autonomy in foreign-policy building but lead also to grave misunderstandings in relations with some states.</w:t>
      </w:r>
    </w:p>
    <w:p w:rsidR="003B62BC" w:rsidRPr="00F76337" w:rsidRDefault="003B62BC" w:rsidP="009B288E">
      <w:pPr>
        <w:pStyle w:val="Heading4"/>
        <w:rPr>
          <w:rStyle w:val="StyleBoldUnderline"/>
          <w:b/>
          <w:u w:val="none"/>
        </w:rPr>
      </w:pPr>
      <w:r w:rsidRPr="00F76337">
        <w:rPr>
          <w:rStyle w:val="StyleBoldUnderline"/>
          <w:b/>
          <w:u w:val="none"/>
        </w:rPr>
        <w:t>Mexico aff link—plan props up Mexico which makes them a strategic competitor against Brazil for regional hegemony, angering Brazil.</w:t>
      </w:r>
    </w:p>
    <w:p w:rsidR="003B62BC" w:rsidRPr="00604280" w:rsidRDefault="003B62BC" w:rsidP="003B62BC">
      <w:pPr>
        <w:rPr>
          <w:rStyle w:val="StyleBoldUnderline"/>
        </w:rPr>
      </w:pPr>
      <w:proofErr w:type="spellStart"/>
      <w:r w:rsidRPr="00F76337">
        <w:rPr>
          <w:rStyle w:val="StyleBoldUnderline"/>
          <w:u w:val="none"/>
        </w:rPr>
        <w:t>Kovac</w:t>
      </w:r>
      <w:proofErr w:type="spellEnd"/>
      <w:r w:rsidRPr="00F76337">
        <w:rPr>
          <w:rStyle w:val="StyleBoldUnderline"/>
          <w:u w:val="none"/>
        </w:rPr>
        <w:t>, 2011</w:t>
      </w:r>
      <w:r w:rsidRPr="00F76337">
        <w:rPr>
          <w:rStyle w:val="StyleBoldUnderline"/>
          <w:b w:val="0"/>
          <w:u w:val="none"/>
        </w:rPr>
        <w:t xml:space="preserve"> (Ivan, Professor of Political Science at </w:t>
      </w:r>
      <w:proofErr w:type="spellStart"/>
      <w:r w:rsidRPr="00F76337">
        <w:rPr>
          <w:rStyle w:val="StyleBoldUnderline"/>
          <w:b w:val="0"/>
          <w:u w:val="none"/>
        </w:rPr>
        <w:t>Maja</w:t>
      </w:r>
      <w:proofErr w:type="spellEnd"/>
      <w:r w:rsidRPr="00F76337">
        <w:rPr>
          <w:rStyle w:val="StyleBoldUnderline"/>
          <w:b w:val="0"/>
          <w:u w:val="none"/>
        </w:rPr>
        <w:t xml:space="preserve"> </w:t>
      </w:r>
      <w:proofErr w:type="spellStart"/>
      <w:r w:rsidRPr="00F76337">
        <w:rPr>
          <w:rStyle w:val="StyleBoldUnderline"/>
          <w:b w:val="0"/>
          <w:u w:val="none"/>
        </w:rPr>
        <w:t>Bel</w:t>
      </w:r>
      <w:proofErr w:type="spellEnd"/>
      <w:r w:rsidRPr="00F76337">
        <w:rPr>
          <w:rStyle w:val="StyleBoldUnderline"/>
          <w:b w:val="0"/>
          <w:u w:val="none"/>
        </w:rPr>
        <w:t xml:space="preserve"> University, Slovakia, April, “Mexico and Brazil: Forming the Regional Player’s Role”</w:t>
      </w:r>
      <w:r w:rsidRPr="00F76337">
        <w:rPr>
          <w:rStyle w:val="StyleBoldUnderline"/>
          <w:b w:val="0"/>
        </w:rPr>
        <w:t>,</w:t>
      </w:r>
      <w:r w:rsidRPr="00604280">
        <w:rPr>
          <w:rStyle w:val="StyleBoldUnderline"/>
        </w:rPr>
        <w:t xml:space="preserve"> </w:t>
      </w:r>
      <w:hyperlink r:id="rId65" w:history="1">
        <w:r w:rsidRPr="00604280">
          <w:rPr>
            <w:rStyle w:val="Hyperlink"/>
          </w:rPr>
          <w:t>http://www.culturaldiplomacy.org/academy/content/pdf/participant-papers/2011/april/biec-roa-nua/ivan_kovac_participant_paper_-_mexico_and_brazil-forging_the_regional_players_role.pdf</w:t>
        </w:r>
      </w:hyperlink>
      <w:r w:rsidRPr="00604280">
        <w:t xml:space="preserve">, DVO) </w:t>
      </w:r>
    </w:p>
    <w:p w:rsidR="003B62BC" w:rsidRPr="00604280" w:rsidRDefault="003B62BC" w:rsidP="003B62BC">
      <w:pPr>
        <w:rPr>
          <w:color w:val="000000"/>
          <w:szCs w:val="24"/>
        </w:rPr>
      </w:pPr>
    </w:p>
    <w:p w:rsidR="003B62BC" w:rsidRPr="00604280" w:rsidRDefault="003B62BC" w:rsidP="003B62BC">
      <w:pPr>
        <w:rPr>
          <w:color w:val="000000"/>
          <w:szCs w:val="23"/>
        </w:rPr>
      </w:pPr>
      <w:r w:rsidRPr="00604280">
        <w:rPr>
          <w:color w:val="000000"/>
          <w:szCs w:val="24"/>
        </w:rPr>
        <w:t xml:space="preserve"> </w:t>
      </w:r>
      <w:r w:rsidRPr="00604280">
        <w:rPr>
          <w:color w:val="000000"/>
          <w:szCs w:val="23"/>
        </w:rPr>
        <w:t xml:space="preserve">The </w:t>
      </w:r>
      <w:r w:rsidRPr="00D274CF">
        <w:rPr>
          <w:rStyle w:val="StyleBoldUnderline"/>
        </w:rPr>
        <w:t xml:space="preserve">prospects of </w:t>
      </w:r>
      <w:r w:rsidRPr="00604280">
        <w:rPr>
          <w:color w:val="000000"/>
          <w:szCs w:val="23"/>
        </w:rPr>
        <w:t xml:space="preserve">an eventual </w:t>
      </w:r>
      <w:r w:rsidRPr="00D274CF">
        <w:rPr>
          <w:rStyle w:val="StyleBoldUnderline"/>
        </w:rPr>
        <w:t xml:space="preserve">Mexico’s or Brazil’s leadership in Latin American </w:t>
      </w:r>
      <w:r w:rsidRPr="00604280">
        <w:rPr>
          <w:color w:val="000000"/>
          <w:szCs w:val="23"/>
        </w:rPr>
        <w:t xml:space="preserve">region </w:t>
      </w:r>
      <w:r w:rsidRPr="00D274CF">
        <w:rPr>
          <w:rStyle w:val="StyleBoldUnderline"/>
        </w:rPr>
        <w:t>stem from</w:t>
      </w:r>
      <w:r w:rsidRPr="00604280">
        <w:rPr>
          <w:color w:val="000000"/>
          <w:szCs w:val="23"/>
        </w:rPr>
        <w:t xml:space="preserve"> at least </w:t>
      </w:r>
      <w:r w:rsidRPr="00D274CF">
        <w:rPr>
          <w:rStyle w:val="StyleBoldUnderline"/>
        </w:rPr>
        <w:t>two kinds of aspects – constant and variable ones. Constant factors such as the geographic allocatio</w:t>
      </w:r>
      <w:r w:rsidRPr="00604280">
        <w:rPr>
          <w:color w:val="000000"/>
          <w:szCs w:val="23"/>
        </w:rPr>
        <w:t xml:space="preserve">n or the area </w:t>
      </w:r>
      <w:r w:rsidRPr="00D274CF">
        <w:rPr>
          <w:rStyle w:val="StyleBoldUnderline"/>
        </w:rPr>
        <w:t>make it easier for Brazil to achieve the leading position in South Ameri</w:t>
      </w:r>
      <w:r w:rsidRPr="00604280">
        <w:rPr>
          <w:color w:val="000000"/>
          <w:szCs w:val="23"/>
        </w:rPr>
        <w:t xml:space="preserve">ca, whereas Mexico has to cope with the role of a country stuck in between two blocks with conflicting interests. Its NAFTA membership had become a watershed event and made the country play two games at once, which partially led to abandonment of a purely Latin American dimension of Mexico’s foreign policy. Besides this fact, </w:t>
      </w:r>
      <w:r w:rsidRPr="00D274CF">
        <w:rPr>
          <w:rStyle w:val="StyleBoldUnderline"/>
        </w:rPr>
        <w:t>Mexico’s reputation in Latin America had been seriously harmed by a series of disputes with regional partners during the tenure of previous president Vicente Fox</w:t>
      </w:r>
      <w:r w:rsidRPr="00604280">
        <w:rPr>
          <w:color w:val="000000"/>
          <w:szCs w:val="23"/>
        </w:rPr>
        <w:t xml:space="preserve"> (2000-2006). Thus, </w:t>
      </w:r>
      <w:r w:rsidRPr="00D274CF">
        <w:rPr>
          <w:rStyle w:val="StyleBoldUnderline"/>
        </w:rPr>
        <w:t>Mexico has lost the prospect to become the uncontested leader of the region, but still has a way to take.</w:t>
      </w:r>
      <w:r w:rsidRPr="00604280">
        <w:rPr>
          <w:color w:val="000000"/>
          <w:szCs w:val="23"/>
        </w:rPr>
        <w:t xml:space="preserve"> Its future depends on the ability to position itself into the role of a connector being able to understand the interests of its own community vis-à-vis the US and to act as a facilitator in the mutual interaction of the North and the South of the hemisphere.</w:t>
      </w:r>
    </w:p>
    <w:p w:rsidR="003B62BC" w:rsidRPr="00604280" w:rsidRDefault="003B62BC" w:rsidP="003B62BC">
      <w:pPr>
        <w:rPr>
          <w:color w:val="000000"/>
          <w:szCs w:val="24"/>
        </w:rPr>
      </w:pPr>
    </w:p>
    <w:p w:rsidR="003B62BC" w:rsidRPr="00D274CF" w:rsidRDefault="003B62BC" w:rsidP="003B62BC">
      <w:pPr>
        <w:rPr>
          <w:rStyle w:val="StyleBoldUnderline"/>
        </w:rPr>
      </w:pPr>
      <w:r w:rsidRPr="00604280">
        <w:rPr>
          <w:color w:val="000000"/>
          <w:szCs w:val="24"/>
        </w:rPr>
        <w:t xml:space="preserve"> </w:t>
      </w:r>
      <w:r w:rsidRPr="00604280">
        <w:rPr>
          <w:color w:val="000000"/>
          <w:szCs w:val="23"/>
        </w:rPr>
        <w:t xml:space="preserve">On the other hand, </w:t>
      </w:r>
      <w:r w:rsidRPr="00D274CF">
        <w:rPr>
          <w:rStyle w:val="StyleBoldUnderline"/>
        </w:rPr>
        <w:t>Brazil is an uncontested leader of South America</w:t>
      </w:r>
      <w:r w:rsidRPr="00604280">
        <w:rPr>
          <w:color w:val="000000"/>
          <w:szCs w:val="23"/>
        </w:rPr>
        <w:t xml:space="preserve"> and was able to find an effective </w:t>
      </w:r>
      <w:r w:rsidRPr="00604280">
        <w:rPr>
          <w:i/>
          <w:iCs/>
          <w:color w:val="000000"/>
          <w:szCs w:val="23"/>
        </w:rPr>
        <w:t xml:space="preserve">modus vivendi </w:t>
      </w:r>
      <w:r w:rsidRPr="00604280">
        <w:rPr>
          <w:color w:val="000000"/>
          <w:szCs w:val="23"/>
        </w:rPr>
        <w:t xml:space="preserve">with the most complicated regimes of the region. </w:t>
      </w:r>
      <w:r w:rsidRPr="00D274CF">
        <w:rPr>
          <w:rStyle w:val="StyleBoldUnderline"/>
        </w:rPr>
        <w:t>If it retains a high level of co-operation with Chávez’s regime, there will be no obstacles to achieve its vision of a more stable and secure South America</w:t>
      </w:r>
      <w:r w:rsidRPr="00604280">
        <w:rPr>
          <w:color w:val="000000"/>
          <w:szCs w:val="23"/>
        </w:rPr>
        <w:t xml:space="preserve">. Brazil’s desire to unite South America by means of various forms of integration and co-operation demonstrates its bold ambitions and helps gain prestige in the global context as well. </w:t>
      </w:r>
      <w:r w:rsidRPr="00D274CF">
        <w:rPr>
          <w:rStyle w:val="StyleBoldUnderline"/>
        </w:rPr>
        <w:t>However, taking into account that Brazil’s activities are almost exclusively concentrated in South America, an impediment comes up on the way to achieve the desired position of the leader of the entire region.</w:t>
      </w:r>
    </w:p>
    <w:p w:rsidR="003B62BC" w:rsidRPr="008118D7" w:rsidRDefault="003B62BC" w:rsidP="003B62BC"/>
    <w:p w:rsidR="003B62BC" w:rsidRDefault="003B62BC" w:rsidP="003B62BC">
      <w:pPr>
        <w:pStyle w:val="Heading2"/>
        <w:rPr>
          <w:rStyle w:val="StyleBoldUnderline"/>
          <w:u w:val="none"/>
        </w:rPr>
      </w:pPr>
      <w:r>
        <w:rPr>
          <w:rStyle w:val="StyleBoldUnderline"/>
          <w:u w:val="none"/>
        </w:rPr>
        <w:lastRenderedPageBreak/>
        <w:t>***LINK MAGNIFIERS:</w:t>
      </w:r>
    </w:p>
    <w:p w:rsidR="003B62BC" w:rsidRDefault="003B62BC" w:rsidP="003B62BC">
      <w:pPr>
        <w:rPr>
          <w:rStyle w:val="StyleBoldUnderline"/>
        </w:rPr>
      </w:pPr>
    </w:p>
    <w:p w:rsidR="003B62BC" w:rsidRDefault="003B62BC" w:rsidP="00B53B94">
      <w:pPr>
        <w:pStyle w:val="Heading4"/>
      </w:pPr>
      <w:r>
        <w:t xml:space="preserve">Status quo solves US-Brazil cooperation and Brazilian regional influence </w:t>
      </w:r>
      <w:r>
        <w:rPr>
          <w:u w:val="single"/>
        </w:rPr>
        <w:t>but</w:t>
      </w:r>
      <w:r>
        <w:t xml:space="preserve"> – Brazil is suspicious of US policy – only a risk of a link</w:t>
      </w:r>
    </w:p>
    <w:p w:rsidR="003B62BC" w:rsidRDefault="003B62BC" w:rsidP="003B62BC">
      <w:proofErr w:type="spellStart"/>
      <w:r>
        <w:rPr>
          <w:rStyle w:val="StyleStyleBold12pt"/>
        </w:rPr>
        <w:t>Espach</w:t>
      </w:r>
      <w:proofErr w:type="spellEnd"/>
      <w:r>
        <w:rPr>
          <w:rStyle w:val="StyleStyleBold12pt"/>
        </w:rPr>
        <w:t xml:space="preserve"> and </w:t>
      </w:r>
      <w:proofErr w:type="spellStart"/>
      <w:r>
        <w:rPr>
          <w:rStyle w:val="StyleStyleBold12pt"/>
        </w:rPr>
        <w:t>Tulchin</w:t>
      </w:r>
      <w:proofErr w:type="spellEnd"/>
      <w:r>
        <w:rPr>
          <w:rStyle w:val="StyleStyleBold12pt"/>
        </w:rPr>
        <w:t xml:space="preserve"> 2010</w:t>
      </w:r>
      <w:r>
        <w:t xml:space="preserve"> (Joseph and Ralph, “Brazil’s Rising Influence and Its Implications for Other Latin American </w:t>
      </w:r>
      <w:r w:rsidR="00B53B94">
        <w:t xml:space="preserve">Nations”, CAN, </w:t>
      </w:r>
      <w:r>
        <w:t>http://www.cna.org/sites/default/files/CNA%20Brazils%20Rise%20and%20Implications%20for%20Neighbors.pdf)</w:t>
      </w:r>
    </w:p>
    <w:p w:rsidR="003B62BC" w:rsidRDefault="003B62BC" w:rsidP="003B62BC">
      <w:pPr>
        <w:rPr>
          <w:rStyle w:val="StyleBoldUnderline"/>
        </w:rPr>
      </w:pPr>
      <w:r>
        <w:t xml:space="preserve">Perhaps the central question for U.S. strategists regarding Latin America is: Does the United States prefer a region under Brazilian leadership, especially on security issues, or a region with a less coherent power structure in which security threats are managed in an ad hoc fashion? The posture of </w:t>
      </w:r>
      <w:r>
        <w:rPr>
          <w:rStyle w:val="StyleBoldUnderline"/>
        </w:rPr>
        <w:t>the U.S. government recently has been supportive of Brazilian leadership</w:t>
      </w:r>
      <w:r>
        <w:t xml:space="preserve">. </w:t>
      </w:r>
      <w:r>
        <w:rPr>
          <w:rStyle w:val="Emphasis"/>
        </w:rPr>
        <w:t>However, Brazilian suspicions about the United States and its true interests in the region run deep</w:t>
      </w:r>
      <w:r>
        <w:t xml:space="preserve">. </w:t>
      </w:r>
      <w:r>
        <w:rPr>
          <w:rStyle w:val="StyleBoldUnderline"/>
        </w:rPr>
        <w:t xml:space="preserve">Until Brazil’s internal debates regarding overall strategy are resolved, Brazil likely will maintain positive, cooperative relations with the United States, </w:t>
      </w:r>
      <w:r>
        <w:rPr>
          <w:rStyle w:val="Emphasis"/>
        </w:rPr>
        <w:t>but not at the cost of limiting its broader global strategic options</w:t>
      </w:r>
      <w:r>
        <w:rPr>
          <w:rStyle w:val="StyleBoldUnderline"/>
        </w:rPr>
        <w:t>.</w:t>
      </w:r>
    </w:p>
    <w:p w:rsidR="003B62BC" w:rsidRDefault="003B62BC" w:rsidP="003B62BC">
      <w:pPr>
        <w:rPr>
          <w:rStyle w:val="StyleBoldUnderline"/>
        </w:rPr>
      </w:pPr>
    </w:p>
    <w:p w:rsidR="003B62BC" w:rsidRDefault="003B62BC" w:rsidP="00B53B94">
      <w:pPr>
        <w:pStyle w:val="Heading4"/>
      </w:pPr>
      <w:r>
        <w:t xml:space="preserve">Low Threshold for a link – Brazil </w:t>
      </w:r>
      <w:r>
        <w:rPr>
          <w:u w:val="single"/>
        </w:rPr>
        <w:t>perceives itself</w:t>
      </w:r>
      <w:r>
        <w:t xml:space="preserve"> as a regional power</w:t>
      </w:r>
    </w:p>
    <w:p w:rsidR="003B62BC" w:rsidRDefault="003B62BC" w:rsidP="003B62BC">
      <w:proofErr w:type="spellStart"/>
      <w:r>
        <w:rPr>
          <w:rStyle w:val="StyleStyleBold12pt"/>
        </w:rPr>
        <w:t>Espach</w:t>
      </w:r>
      <w:proofErr w:type="spellEnd"/>
      <w:r>
        <w:rPr>
          <w:rStyle w:val="StyleStyleBold12pt"/>
        </w:rPr>
        <w:t xml:space="preserve"> and </w:t>
      </w:r>
      <w:proofErr w:type="spellStart"/>
      <w:r>
        <w:rPr>
          <w:rStyle w:val="StyleStyleBold12pt"/>
        </w:rPr>
        <w:t>Tulchin</w:t>
      </w:r>
      <w:proofErr w:type="spellEnd"/>
      <w:r>
        <w:rPr>
          <w:rStyle w:val="StyleStyleBold12pt"/>
        </w:rPr>
        <w:t xml:space="preserve"> 2010</w:t>
      </w:r>
      <w:r>
        <w:t xml:space="preserve"> (Joseph and Ralph, “Brazil’s Rising Influence and Its Implications for Other Latin American Nations”, CAN, http://www.cna.org/sites/default/files/CNA%20Brazils%20Rise%20and%20Implications%20for%20Neighbors.pdf)</w:t>
      </w:r>
    </w:p>
    <w:p w:rsidR="003B62BC" w:rsidRDefault="003B62BC" w:rsidP="003B62BC">
      <w:pPr>
        <w:rPr>
          <w:rStyle w:val="StyleBoldUnderline"/>
        </w:rPr>
      </w:pPr>
      <w:r>
        <w:t xml:space="preserve">International </w:t>
      </w:r>
      <w:r>
        <w:rPr>
          <w:rStyle w:val="StyleBoldUnderline"/>
        </w:rPr>
        <w:t>pundits and analysts have only recently decided that Brazil qualifies as a rising global power</w:t>
      </w:r>
      <w:proofErr w:type="gramStart"/>
      <w:r>
        <w:t>,1</w:t>
      </w:r>
      <w:proofErr w:type="gramEnd"/>
      <w:r>
        <w:t xml:space="preserve"> </w:t>
      </w:r>
      <w:r>
        <w:rPr>
          <w:rStyle w:val="Emphasis"/>
        </w:rPr>
        <w:t>but generations of Brazilians</w:t>
      </w:r>
      <w:r>
        <w:t xml:space="preserve"> have </w:t>
      </w:r>
      <w:r>
        <w:rPr>
          <w:rStyle w:val="Emphasis"/>
        </w:rPr>
        <w:t>assumed</w:t>
      </w:r>
      <w:r>
        <w:t xml:space="preserve"> that </w:t>
      </w:r>
      <w:r>
        <w:rPr>
          <w:rStyle w:val="Emphasis"/>
        </w:rPr>
        <w:t>it was destined to become o</w:t>
      </w:r>
      <w:r>
        <w:t xml:space="preserve">ne. </w:t>
      </w:r>
      <w:r>
        <w:rPr>
          <w:rStyle w:val="StyleBoldUnderline"/>
        </w:rPr>
        <w:t>Since</w:t>
      </w:r>
      <w:r>
        <w:t xml:space="preserve"> its </w:t>
      </w:r>
      <w:r>
        <w:rPr>
          <w:rStyle w:val="StyleBoldUnderline"/>
        </w:rPr>
        <w:t>independence</w:t>
      </w:r>
      <w:r>
        <w:t xml:space="preserve"> in 1889, </w:t>
      </w:r>
      <w:r>
        <w:rPr>
          <w:rStyle w:val="StyleBoldUnderline"/>
        </w:rPr>
        <w:t>Brazilians have shared with the U</w:t>
      </w:r>
      <w:r>
        <w:t xml:space="preserve">nited </w:t>
      </w:r>
      <w:r>
        <w:rPr>
          <w:rStyle w:val="StyleBoldUnderline"/>
        </w:rPr>
        <w:t>S</w:t>
      </w:r>
      <w:r>
        <w:t xml:space="preserve">tates </w:t>
      </w:r>
      <w:r>
        <w:rPr>
          <w:rStyle w:val="StyleBoldUnderline"/>
        </w:rPr>
        <w:t>a bedrock self-perception of uniqueness and destiny.</w:t>
      </w:r>
      <w:r>
        <w:t xml:space="preserve"> Like the United States’ notion of Manifest Destiny, Brazilians have imagined themselves distinct from their smaller neighbors and blessed with an abundance of land and resources to support a prosperous, industrial, and independent nation capable of global leadership and worthy of emulation. </w:t>
      </w:r>
      <w:r>
        <w:rPr>
          <w:rStyle w:val="StyleBoldUnderline"/>
        </w:rPr>
        <w:t>Brazil has only needed to develop its internal resources, and industrialize its economy; regional leadership and global influence would naturally follow.</w:t>
      </w:r>
    </w:p>
    <w:p w:rsidR="003B62BC" w:rsidRDefault="003B62BC" w:rsidP="003B62BC">
      <w:pPr>
        <w:rPr>
          <w:rStyle w:val="StyleBoldUnderline"/>
        </w:rPr>
      </w:pPr>
    </w:p>
    <w:p w:rsidR="003B62BC" w:rsidRDefault="003B62BC" w:rsidP="003B62BC">
      <w:pPr>
        <w:rPr>
          <w:rStyle w:val="StyleBoldUnderline"/>
        </w:rPr>
      </w:pPr>
    </w:p>
    <w:p w:rsidR="003B62BC" w:rsidRDefault="003B62BC" w:rsidP="00B53B94">
      <w:pPr>
        <w:pStyle w:val="Heading1"/>
      </w:pPr>
      <w:r>
        <w:lastRenderedPageBreak/>
        <w:t>***IMPACT MODULES</w:t>
      </w:r>
      <w:r w:rsidRPr="001E3723">
        <w:t>:</w:t>
      </w:r>
    </w:p>
    <w:p w:rsidR="003B62BC" w:rsidRDefault="003B62BC" w:rsidP="003B62BC"/>
    <w:p w:rsidR="003B62BC" w:rsidRDefault="003B62BC" w:rsidP="00B53B94">
      <w:pPr>
        <w:pStyle w:val="Heading2"/>
      </w:pPr>
      <w:r w:rsidRPr="001E3723">
        <w:lastRenderedPageBreak/>
        <w:t>Stability</w:t>
      </w:r>
      <w:r>
        <w:t xml:space="preserve"> Internals</w:t>
      </w:r>
      <w:r w:rsidRPr="001E3723">
        <w:t>:</w:t>
      </w:r>
    </w:p>
    <w:p w:rsidR="003B62BC" w:rsidRPr="001E3723" w:rsidRDefault="003B62BC" w:rsidP="00B53B94"/>
    <w:p w:rsidR="003B62BC" w:rsidRDefault="003B62BC" w:rsidP="00B53B94">
      <w:pPr>
        <w:rPr>
          <w:rStyle w:val="StyleBoldUnderline"/>
        </w:rPr>
      </w:pPr>
    </w:p>
    <w:p w:rsidR="003B62BC" w:rsidRDefault="003B62BC" w:rsidP="00B53B94">
      <w:pPr>
        <w:pStyle w:val="Heading4"/>
      </w:pPr>
      <w:r>
        <w:t>Brazil-US relations key to maintaining global stability</w:t>
      </w:r>
    </w:p>
    <w:p w:rsidR="003B62BC" w:rsidRDefault="003B62BC" w:rsidP="00B53B94">
      <w:r>
        <w:rPr>
          <w:rStyle w:val="StyleStyleBold12pt"/>
        </w:rPr>
        <w:t>Lobe 12-</w:t>
      </w:r>
      <w:r>
        <w:t xml:space="preserve">Journalist for the Inter Press Service (Jim, “Brazil, Turkey, India, Indonesia Key to U.S.-Backed Global Order”, 11/8/12, </w:t>
      </w:r>
      <w:hyperlink r:id="rId66" w:history="1">
        <w:r>
          <w:rPr>
            <w:rStyle w:val="Hyperlink"/>
          </w:rPr>
          <w:t>http://www.ipsnews.net/2012/11/brazil-turkey-india-indonesia-key-to-u-s-backed-global-order/</w:t>
        </w:r>
      </w:hyperlink>
      <w:r>
        <w:t>, MB)</w:t>
      </w:r>
    </w:p>
    <w:p w:rsidR="003B62BC" w:rsidRPr="009C1949" w:rsidRDefault="003B62BC" w:rsidP="00B53B94">
      <w:pPr>
        <w:rPr>
          <w:rStyle w:val="StyleBoldUnderline"/>
          <w:b w:val="0"/>
          <w:bCs w:val="0"/>
          <w:sz w:val="16"/>
          <w:u w:val="none"/>
        </w:rPr>
      </w:pPr>
      <w:r>
        <w:rPr>
          <w:sz w:val="16"/>
        </w:rPr>
        <w:t xml:space="preserve">WASHINGTON, Nov 28 2012 (IPS) </w:t>
      </w:r>
      <w:r>
        <w:rPr>
          <w:rStyle w:val="StyleBoldUnderline"/>
        </w:rPr>
        <w:t>- The U</w:t>
      </w:r>
      <w:r>
        <w:rPr>
          <w:sz w:val="16"/>
        </w:rPr>
        <w:t xml:space="preserve">nited </w:t>
      </w:r>
      <w:r>
        <w:rPr>
          <w:rStyle w:val="StyleBoldUnderline"/>
        </w:rPr>
        <w:t>S</w:t>
      </w:r>
      <w:r>
        <w:rPr>
          <w:sz w:val="16"/>
        </w:rPr>
        <w:t xml:space="preserve">tates </w:t>
      </w:r>
      <w:r>
        <w:rPr>
          <w:rStyle w:val="StyleBoldUnderline"/>
        </w:rPr>
        <w:t xml:space="preserve">should focus increasingly on courting </w:t>
      </w:r>
      <w:r>
        <w:rPr>
          <w:rStyle w:val="Emphasis"/>
        </w:rPr>
        <w:t>Brazil,</w:t>
      </w:r>
      <w:r>
        <w:rPr>
          <w:rStyle w:val="StyleBoldUnderline"/>
        </w:rPr>
        <w:t xml:space="preserve"> India, Indonesia and Turkey,</w:t>
      </w:r>
      <w:r>
        <w:rPr>
          <w:sz w:val="16"/>
        </w:rPr>
        <w:t xml:space="preserve"> four “</w:t>
      </w:r>
      <w:r>
        <w:rPr>
          <w:rStyle w:val="StyleBoldUnderline"/>
        </w:rPr>
        <w:t>global swing states</w:t>
      </w:r>
      <w:r>
        <w:rPr>
          <w:sz w:val="16"/>
        </w:rPr>
        <w:t xml:space="preserve">” </w:t>
      </w:r>
      <w:r>
        <w:rPr>
          <w:rStyle w:val="StyleBoldUnderline"/>
        </w:rPr>
        <w:t>critical to the preservation of the Western-dominated international order</w:t>
      </w:r>
      <w:r>
        <w:rPr>
          <w:sz w:val="16"/>
        </w:rPr>
        <w:t>, according to a new report released here Tuesday by two major U.S. think tanks.</w:t>
      </w:r>
      <w:r>
        <w:rPr>
          <w:sz w:val="12"/>
        </w:rPr>
        <w:t>¶</w:t>
      </w:r>
      <w:r>
        <w:rPr>
          <w:sz w:val="16"/>
        </w:rPr>
        <w:t xml:space="preserve"> With the post-World War II global order </w:t>
      </w:r>
      <w:r>
        <w:rPr>
          <w:rStyle w:val="StyleBoldUnderline"/>
        </w:rPr>
        <w:t>facing challenges such as the rise of China, the fiscal difficulties of Western governments, and unresolved crises over North Korea</w:t>
      </w:r>
      <w:r>
        <w:rPr>
          <w:sz w:val="16"/>
        </w:rPr>
        <w:t>’</w:t>
      </w:r>
      <w:r>
        <w:rPr>
          <w:rStyle w:val="StyleBoldUnderline"/>
        </w:rPr>
        <w:t xml:space="preserve">s and Iran’s nuclear </w:t>
      </w:r>
      <w:proofErr w:type="spellStart"/>
      <w:r>
        <w:rPr>
          <w:rStyle w:val="StyleBoldUnderline"/>
        </w:rPr>
        <w:t>programmes</w:t>
      </w:r>
      <w:proofErr w:type="spellEnd"/>
      <w:r>
        <w:rPr>
          <w:rStyle w:val="StyleBoldUnderline"/>
        </w:rPr>
        <w:t>, these</w:t>
      </w:r>
      <w:r>
        <w:rPr>
          <w:sz w:val="16"/>
        </w:rPr>
        <w:t xml:space="preserve"> four </w:t>
      </w:r>
      <w:r>
        <w:rPr>
          <w:rStyle w:val="StyleBoldUnderline"/>
        </w:rPr>
        <w:t>nations,</w:t>
      </w:r>
      <w:r>
        <w:rPr>
          <w:sz w:val="16"/>
        </w:rPr>
        <w:t xml:space="preserve"> if given incentives, </w:t>
      </w:r>
      <w:r>
        <w:rPr>
          <w:rStyle w:val="StyleBoldUnderline"/>
        </w:rPr>
        <w:t>can play a crucial role maintaining and renewing the strength</w:t>
      </w:r>
      <w:r>
        <w:rPr>
          <w:sz w:val="16"/>
        </w:rPr>
        <w:t xml:space="preserve"> of existing international institutions, it says.</w:t>
      </w:r>
      <w:r>
        <w:rPr>
          <w:sz w:val="12"/>
        </w:rPr>
        <w:t>¶</w:t>
      </w:r>
      <w:r>
        <w:rPr>
          <w:sz w:val="16"/>
        </w:rPr>
        <w:t xml:space="preserve"> “The United</w:t>
      </w:r>
      <w:r>
        <w:rPr>
          <w:rStyle w:val="StyleBoldUnderline"/>
        </w:rPr>
        <w:t xml:space="preserve"> </w:t>
      </w:r>
      <w:r>
        <w:rPr>
          <w:sz w:val="16"/>
        </w:rPr>
        <w:t xml:space="preserve">should …seize the opportunity to enlarge the international order’s base of supporters to include Brazil, India, Indonesia, and Turkey,” according to the two main authors, Daniel </w:t>
      </w:r>
      <w:proofErr w:type="spellStart"/>
      <w:r>
        <w:rPr>
          <w:sz w:val="16"/>
        </w:rPr>
        <w:t>Kliman</w:t>
      </w:r>
      <w:proofErr w:type="spellEnd"/>
      <w:r>
        <w:rPr>
          <w:sz w:val="16"/>
        </w:rPr>
        <w:t xml:space="preserve"> of the German Marshall Fund (GMF) and Richard Fontaine, president of the Center for a New American Security (CNAS), a think tank that has enjoyed significant influence with the administration of President Barack Obama.</w:t>
      </w:r>
      <w:r>
        <w:rPr>
          <w:sz w:val="12"/>
        </w:rPr>
        <w:t>¶</w:t>
      </w:r>
      <w:r>
        <w:rPr>
          <w:sz w:val="16"/>
        </w:rPr>
        <w:t xml:space="preserve"> “</w:t>
      </w:r>
      <w:r>
        <w:rPr>
          <w:rStyle w:val="Emphasis"/>
        </w:rPr>
        <w:t xml:space="preserve">These four nations each possess a large and growing economy, a strategic location in their region and a commitment to democratic institutions. </w:t>
      </w:r>
      <w:r>
        <w:rPr>
          <w:rStyle w:val="StyleBoldUnderline"/>
        </w:rPr>
        <w:t>And critically, each nation’s precise international role is now in flux,”</w:t>
      </w:r>
      <w:r>
        <w:rPr>
          <w:sz w:val="16"/>
        </w:rPr>
        <w:t xml:space="preserve"> they noted.</w:t>
      </w:r>
      <w:r>
        <w:rPr>
          <w:sz w:val="12"/>
        </w:rPr>
        <w:t>¶</w:t>
      </w:r>
      <w:r>
        <w:rPr>
          <w:sz w:val="16"/>
        </w:rPr>
        <w:t xml:space="preserve"> As with “swing states” in the U.S. electoral system, focusing on </w:t>
      </w:r>
      <w:r>
        <w:rPr>
          <w:rStyle w:val="StyleBoldUnderline"/>
        </w:rPr>
        <w:t xml:space="preserve">the </w:t>
      </w:r>
      <w:r>
        <w:rPr>
          <w:sz w:val="16"/>
        </w:rPr>
        <w:t xml:space="preserve">four </w:t>
      </w:r>
      <w:r>
        <w:rPr>
          <w:rStyle w:val="StyleBoldUnderline"/>
        </w:rPr>
        <w:t>countries “can deliver a geopolitical payoff, because their approach to the international order is more fluid and open than those of China or Russia</w:t>
      </w:r>
      <w:r>
        <w:rPr>
          <w:sz w:val="16"/>
        </w:rPr>
        <w:t>,” according to the report.</w:t>
      </w:r>
      <w:r>
        <w:rPr>
          <w:sz w:val="12"/>
        </w:rPr>
        <w:t>¶</w:t>
      </w:r>
      <w:r>
        <w:rPr>
          <w:sz w:val="16"/>
        </w:rPr>
        <w:t xml:space="preserve"> “In addition, </w:t>
      </w:r>
      <w:r>
        <w:rPr>
          <w:rStyle w:val="StyleBoldUnderline"/>
        </w:rPr>
        <w:t>the choices</w:t>
      </w:r>
      <w:r>
        <w:rPr>
          <w:sz w:val="16"/>
        </w:rPr>
        <w:t xml:space="preserve"> that </w:t>
      </w:r>
      <w:r>
        <w:rPr>
          <w:rStyle w:val="StyleBoldUnderline"/>
        </w:rPr>
        <w:t xml:space="preserve">(they) make – </w:t>
      </w:r>
      <w:r>
        <w:rPr>
          <w:sz w:val="16"/>
        </w:rPr>
        <w:t xml:space="preserve">about whether </w:t>
      </w:r>
      <w:r>
        <w:rPr>
          <w:rStyle w:val="StyleBoldUnderline"/>
        </w:rPr>
        <w:t>to take on new global responsibilities</w:t>
      </w:r>
      <w:r>
        <w:rPr>
          <w:sz w:val="16"/>
        </w:rPr>
        <w:t xml:space="preserve">, free ride on the efforts of established powers or complicate the solving of key challenges – </w:t>
      </w:r>
      <w:r>
        <w:rPr>
          <w:rStyle w:val="StyleBoldUnderline"/>
        </w:rPr>
        <w:t>may, together, decisively influence the trajectory of the current international order.”</w:t>
      </w:r>
      <w:r>
        <w:rPr>
          <w:rStyle w:val="StyleBoldUnderline"/>
          <w:sz w:val="12"/>
        </w:rPr>
        <w:t xml:space="preserve">¶ </w:t>
      </w:r>
      <w:r>
        <w:rPr>
          <w:sz w:val="16"/>
        </w:rPr>
        <w:t>The new report comes amidst a lengthy debate sparked in major part by the 2008 financial crisis and the subsequent Euro crisis and the widespread perception – or reality – that the West, including the U.S., is in decline relative to “the Rest”, notably China and other emerging powers.</w:t>
      </w:r>
      <w:r>
        <w:rPr>
          <w:sz w:val="12"/>
        </w:rPr>
        <w:t>¶</w:t>
      </w:r>
      <w:r>
        <w:rPr>
          <w:sz w:val="16"/>
        </w:rPr>
        <w:t xml:space="preserve"> How Washington should react to this perception or reality – particularly with respect to preserving an international structure of institutions that have served the West well – has been the subject of a flood of books and reports, not to mention an endless number of think tank discussions.</w:t>
      </w:r>
      <w:r>
        <w:rPr>
          <w:sz w:val="12"/>
        </w:rPr>
        <w:t>¶</w:t>
      </w:r>
      <w:r>
        <w:rPr>
          <w:sz w:val="16"/>
        </w:rPr>
        <w:t xml:space="preserve"> America’s engagement with these four countries is critical and can influence their choices and enlarge their capacity to take on new responsibilities – but it remains a work in progress.”</w:t>
      </w:r>
      <w:r>
        <w:rPr>
          <w:sz w:val="12"/>
        </w:rPr>
        <w:t>¶</w:t>
      </w:r>
      <w:r>
        <w:rPr>
          <w:sz w:val="16"/>
        </w:rPr>
        <w:t xml:space="preserve"> </w:t>
      </w:r>
      <w:proofErr w:type="gramStart"/>
      <w:r>
        <w:rPr>
          <w:sz w:val="16"/>
        </w:rPr>
        <w:t>The</w:t>
      </w:r>
      <w:proofErr w:type="gramEnd"/>
      <w:r>
        <w:rPr>
          <w:sz w:val="16"/>
        </w:rPr>
        <w:t xml:space="preserve"> report divides the current order into five components – trade, finance, maritime, non-proliferation, and human rights – and notes each country’s record – and areas of agreement and disagreement with the U.S. – with regard to each component.</w:t>
      </w:r>
    </w:p>
    <w:p w:rsidR="003B62BC" w:rsidRDefault="003B62BC" w:rsidP="009C1949">
      <w:pPr>
        <w:pStyle w:val="Heading4"/>
      </w:pPr>
      <w:r>
        <w:t>US-Brazil Cooperation is key to resolving Cuba and FARC</w:t>
      </w:r>
    </w:p>
    <w:p w:rsidR="003B62BC" w:rsidRDefault="003B62BC" w:rsidP="00B53B94">
      <w:r>
        <w:rPr>
          <w:rStyle w:val="StyleStyleBold12pt"/>
        </w:rPr>
        <w:t>ITF 11, Independent Task Force Report No. 66</w:t>
      </w:r>
      <w:r>
        <w:t xml:space="preserve"> (Council on Foreign Relations, “Global Brazil and</w:t>
      </w:r>
      <w:r>
        <w:rPr>
          <w:sz w:val="12"/>
        </w:rPr>
        <w:t xml:space="preserve">? </w:t>
      </w:r>
      <w:r>
        <w:t>U.S.-Brazil Relations”, 2011, i.cfr.org/content/publications/attachments/Brazil_TFR_66.pdf</w:t>
      </w:r>
      <w:r>
        <w:rPr>
          <w:rFonts w:ascii="Times New Roman" w:hAnsi="Times New Roman"/>
        </w:rPr>
        <w:t>‎</w:t>
      </w:r>
      <w:r>
        <w:rPr>
          <w:rFonts w:cs="Georgia"/>
        </w:rPr>
        <w:t>)</w:t>
      </w:r>
    </w:p>
    <w:p w:rsidR="003B62BC" w:rsidRDefault="003B62BC" w:rsidP="00B53B94">
      <w:pPr>
        <w:rPr>
          <w:rStyle w:val="StyleBoldUnderline"/>
        </w:rPr>
      </w:pPr>
      <w:r>
        <w:t>In the Americas, the Task Force likewise encourages USAID and</w:t>
      </w:r>
      <w:r>
        <w:rPr>
          <w:sz w:val="12"/>
        </w:rPr>
        <w:t xml:space="preserve">? </w:t>
      </w:r>
      <w:r>
        <w:t>ABC to advance cooperation in Haiti and applauds existing bilateral</w:t>
      </w:r>
      <w:r>
        <w:rPr>
          <w:sz w:val="12"/>
        </w:rPr>
        <w:t xml:space="preserve">? </w:t>
      </w:r>
      <w:proofErr w:type="gramStart"/>
      <w:r>
        <w:t>and</w:t>
      </w:r>
      <w:proofErr w:type="gramEnd"/>
      <w:r>
        <w:t xml:space="preserve"> multilateral collaboration under Brazil’s leadership of Minus -</w:t>
      </w:r>
      <w:r>
        <w:rPr>
          <w:sz w:val="12"/>
        </w:rPr>
        <w:t xml:space="preserve">? </w:t>
      </w:r>
      <w:proofErr w:type="spellStart"/>
      <w:proofErr w:type="gramStart"/>
      <w:r>
        <w:t>tah</w:t>
      </w:r>
      <w:proofErr w:type="spellEnd"/>
      <w:r>
        <w:t xml:space="preserve"> .</w:t>
      </w:r>
      <w:proofErr w:type="gramEnd"/>
      <w:r>
        <w:t xml:space="preserve"> Also in the Caribbean, the Task Force considers that the </w:t>
      </w:r>
      <w:r>
        <w:rPr>
          <w:rStyle w:val="StyleBoldUnderline"/>
        </w:rPr>
        <w:t xml:space="preserve">United? States can learn from Brazil’s presence in Cuba. </w:t>
      </w:r>
      <w:proofErr w:type="gramStart"/>
      <w:r>
        <w:rPr>
          <w:rStyle w:val="StyleBoldUnderline"/>
        </w:rPr>
        <w:t>The Brazilian government?</w:t>
      </w:r>
      <w:proofErr w:type="gramEnd"/>
      <w:r>
        <w:rPr>
          <w:rStyle w:val="StyleBoldUnderline"/>
        </w:rPr>
        <w:t xml:space="preserve"> </w:t>
      </w:r>
      <w:proofErr w:type="gramStart"/>
      <w:r>
        <w:rPr>
          <w:rStyle w:val="StyleBoldUnderline"/>
        </w:rPr>
        <w:t>and</w:t>
      </w:r>
      <w:proofErr w:type="gramEnd"/>
      <w:r>
        <w:rPr>
          <w:rStyle w:val="StyleBoldUnderline"/>
        </w:rPr>
        <w:t xml:space="preserve"> private sector engages Cubans across a number of issues and? </w:t>
      </w:r>
      <w:proofErr w:type="gramStart"/>
      <w:r>
        <w:rPr>
          <w:rStyle w:val="StyleBoldUnderline"/>
        </w:rPr>
        <w:t>industries</w:t>
      </w:r>
      <w:proofErr w:type="gramEnd"/>
      <w:r>
        <w:rPr>
          <w:rStyle w:val="StyleBoldUnderline"/>
        </w:rPr>
        <w:t xml:space="preserve">, including energy and agriculture, and can share instructive? </w:t>
      </w:r>
      <w:proofErr w:type="gramStart"/>
      <w:r>
        <w:rPr>
          <w:rStyle w:val="StyleBoldUnderline"/>
        </w:rPr>
        <w:t>experience</w:t>
      </w:r>
      <w:proofErr w:type="gramEnd"/>
      <w:r>
        <w:rPr>
          <w:rStyle w:val="StyleBoldUnderline"/>
        </w:rPr>
        <w:t xml:space="preserve"> with respect to the many dimensions of Cuba’s transition.? Colombia is fruitful ground for U.S.-Brazil collaboration on? </w:t>
      </w:r>
      <w:proofErr w:type="gramStart"/>
      <w:r>
        <w:rPr>
          <w:rStyle w:val="StyleBoldUnderline"/>
        </w:rPr>
        <w:t>gender</w:t>
      </w:r>
      <w:proofErr w:type="gramEnd"/>
      <w:r>
        <w:rPr>
          <w:rStyle w:val="StyleBoldUnderline"/>
        </w:rPr>
        <w:t xml:space="preserve">, health, security, and social issues. </w:t>
      </w:r>
      <w:proofErr w:type="gramStart"/>
      <w:r>
        <w:rPr>
          <w:rStyle w:val="StyleBoldUnderline"/>
        </w:rPr>
        <w:t>More than three million?</w:t>
      </w:r>
      <w:proofErr w:type="gramEnd"/>
      <w:r>
        <w:rPr>
          <w:rStyle w:val="StyleBoldUnderline"/>
        </w:rPr>
        <w:t xml:space="preserve"> Colombians (largely women and children of indigenous or African? descent) have been displaced from their land, making them, according? </w:t>
      </w:r>
      <w:proofErr w:type="gramStart"/>
      <w:r>
        <w:rPr>
          <w:rStyle w:val="StyleBoldUnderline"/>
        </w:rPr>
        <w:t>to</w:t>
      </w:r>
      <w:proofErr w:type="gramEnd"/>
      <w:r>
        <w:rPr>
          <w:rStyle w:val="StyleBoldUnderline"/>
        </w:rPr>
        <w:t xml:space="preserve"> the UN High Commission for Refugees, the world’s largest? </w:t>
      </w:r>
      <w:proofErr w:type="gramStart"/>
      <w:r>
        <w:rPr>
          <w:rStyle w:val="StyleBoldUnderline"/>
        </w:rPr>
        <w:t>population</w:t>
      </w:r>
      <w:proofErr w:type="gramEnd"/>
      <w:r>
        <w:rPr>
          <w:rStyle w:val="StyleBoldUnderline"/>
        </w:rPr>
        <w:t xml:space="preserve"> of internally displaced persons (IDPs). </w:t>
      </w:r>
      <w:proofErr w:type="gramStart"/>
      <w:r>
        <w:rPr>
          <w:rStyle w:val="StyleBoldUnderline"/>
        </w:rPr>
        <w:t>Arguably, a critical?</w:t>
      </w:r>
      <w:proofErr w:type="gramEnd"/>
      <w:r>
        <w:rPr>
          <w:rStyle w:val="StyleBoldUnderline"/>
        </w:rPr>
        <w:t xml:space="preserve"> </w:t>
      </w:r>
      <w:proofErr w:type="gramStart"/>
      <w:r>
        <w:rPr>
          <w:rStyle w:val="StyleBoldUnderline"/>
        </w:rPr>
        <w:t>dimension</w:t>
      </w:r>
      <w:proofErr w:type="gramEnd"/>
      <w:r>
        <w:rPr>
          <w:rStyle w:val="StyleBoldUnderline"/>
        </w:rPr>
        <w:t xml:space="preserve"> of resolving Colombia’s conflict resides in a sound rural? </w:t>
      </w:r>
      <w:proofErr w:type="gramStart"/>
      <w:r>
        <w:rPr>
          <w:rStyle w:val="StyleBoldUnderline"/>
        </w:rPr>
        <w:t>strategy</w:t>
      </w:r>
      <w:proofErr w:type="gramEnd"/>
      <w:r>
        <w:rPr>
          <w:rStyle w:val="StyleBoldUnderline"/>
        </w:rPr>
        <w:t xml:space="preserve"> that includes the redistribution of ill-gotten land, among? </w:t>
      </w:r>
      <w:proofErr w:type="gramStart"/>
      <w:r>
        <w:rPr>
          <w:rStyle w:val="StyleBoldUnderline"/>
        </w:rPr>
        <w:t>other</w:t>
      </w:r>
      <w:proofErr w:type="gramEnd"/>
      <w:r>
        <w:rPr>
          <w:rStyle w:val="StyleBoldUnderline"/>
        </w:rPr>
        <w:t xml:space="preserve"> measures.53 To advance peace and security in Colombia, Brazil? </w:t>
      </w:r>
      <w:proofErr w:type="gramStart"/>
      <w:r>
        <w:rPr>
          <w:rStyle w:val="StyleBoldUnderline"/>
        </w:rPr>
        <w:t>and</w:t>
      </w:r>
      <w:proofErr w:type="gramEnd"/>
      <w:r>
        <w:rPr>
          <w:rStyle w:val="StyleBoldUnderline"/>
        </w:rPr>
        <w:t xml:space="preserve"> the United States each have significant resources and expertise? </w:t>
      </w:r>
      <w:proofErr w:type="gramStart"/>
      <w:r>
        <w:rPr>
          <w:rStyle w:val="StyleBoldUnderline"/>
        </w:rPr>
        <w:t>that</w:t>
      </w:r>
      <w:proofErr w:type="gramEnd"/>
      <w:r>
        <w:rPr>
          <w:rStyle w:val="StyleBoldUnderline"/>
        </w:rPr>
        <w:t xml:space="preserve"> together could help Colombia protect and assist its IDPs and? </w:t>
      </w:r>
      <w:proofErr w:type="gramStart"/>
      <w:r>
        <w:rPr>
          <w:rStyle w:val="StyleBoldUnderline"/>
        </w:rPr>
        <w:t>develop</w:t>
      </w:r>
      <w:proofErr w:type="gramEnd"/>
      <w:r>
        <w:rPr>
          <w:rStyle w:val="StyleBoldUnderline"/>
        </w:rPr>
        <w:t xml:space="preserve"> its rural regions in a socially, economically, and environmentally? </w:t>
      </w:r>
      <w:proofErr w:type="gramStart"/>
      <w:r>
        <w:rPr>
          <w:rStyle w:val="StyleBoldUnderline"/>
        </w:rPr>
        <w:t>sustainable</w:t>
      </w:r>
      <w:proofErr w:type="gramEnd"/>
      <w:r>
        <w:rPr>
          <w:rStyle w:val="StyleBoldUnderline"/>
        </w:rPr>
        <w:t xml:space="preserve"> way.</w:t>
      </w:r>
    </w:p>
    <w:p w:rsidR="003B62BC" w:rsidRDefault="003B62BC" w:rsidP="00B53B94">
      <w:pPr>
        <w:rPr>
          <w:rStyle w:val="StyleBoldUnderline"/>
        </w:rPr>
      </w:pPr>
    </w:p>
    <w:p w:rsidR="003B62BC" w:rsidRDefault="003B62BC" w:rsidP="009C1949">
      <w:pPr>
        <w:pStyle w:val="Heading4"/>
      </w:pPr>
      <w:r>
        <w:t>Key to regional stability</w:t>
      </w:r>
    </w:p>
    <w:p w:rsidR="003B62BC" w:rsidRDefault="003B62BC" w:rsidP="00B53B94">
      <w:pPr>
        <w:rPr>
          <w:rStyle w:val="StyleStyleBold12pt"/>
        </w:rPr>
      </w:pPr>
      <w:proofErr w:type="gramStart"/>
      <w:r>
        <w:rPr>
          <w:rStyle w:val="StyleStyleBold12pt"/>
        </w:rPr>
        <w:t xml:space="preserve">FP 12, Foreign Policy </w:t>
      </w:r>
      <w:r>
        <w:t xml:space="preserve">(Ian </w:t>
      </w:r>
      <w:proofErr w:type="spellStart"/>
      <w:r>
        <w:t>Bremmer</w:t>
      </w:r>
      <w:proofErr w:type="spellEnd"/>
      <w:r>
        <w:t>, “Brazil wants some Security Council love.</w:t>
      </w:r>
      <w:proofErr w:type="gramEnd"/>
      <w:r>
        <w:t xml:space="preserve"> But it won't get it (yet)”, April 3, 2012, http://eurasia.foreignpolicy.com/posts/2012/04/03/brazil_wants_some_security_council_love_but_won_t_get_it_yet)</w:t>
      </w:r>
    </w:p>
    <w:p w:rsidR="003B62BC" w:rsidRDefault="003B62BC" w:rsidP="00B53B94">
      <w:r>
        <w:t xml:space="preserve">When Brazilian President </w:t>
      </w:r>
      <w:proofErr w:type="spellStart"/>
      <w:r>
        <w:t>Dilma</w:t>
      </w:r>
      <w:proofErr w:type="spellEnd"/>
      <w:r>
        <w:t xml:space="preserve"> </w:t>
      </w:r>
      <w:proofErr w:type="spellStart"/>
      <w:r>
        <w:t>Rousseff</w:t>
      </w:r>
      <w:proofErr w:type="spellEnd"/>
      <w:r>
        <w:t xml:space="preserve"> travels to Washington next week, she won't be looking for a free trade deal or military assistance. Her country, the "B" that begins the "BRICS," primarily wants recognition -- specifically U.S. support </w:t>
      </w:r>
      <w:r>
        <w:lastRenderedPageBreak/>
        <w:t xml:space="preserve">for a permanent seat on a revamped U.N. Security Council. But this time around, </w:t>
      </w:r>
      <w:proofErr w:type="spellStart"/>
      <w:r>
        <w:t>Rousseff</w:t>
      </w:r>
      <w:proofErr w:type="spellEnd"/>
      <w:r>
        <w:t xml:space="preserve"> won't even be getting a state </w:t>
      </w:r>
      <w:proofErr w:type="gramStart"/>
      <w:r>
        <w:t>dinner.</w:t>
      </w:r>
      <w:r>
        <w:rPr>
          <w:sz w:val="12"/>
        </w:rPr>
        <w:t>?</w:t>
      </w:r>
      <w:proofErr w:type="gramEnd"/>
      <w:r>
        <w:rPr>
          <w:sz w:val="12"/>
        </w:rPr>
        <w:t xml:space="preserve"> </w:t>
      </w:r>
      <w:r>
        <w:t xml:space="preserve">Washington, due mainly to bureaucratic inertia, isn't ready to give Brazil the recognition it wants. Its reluctance may actually encourage other nations to behave in ways contrary to U.S. </w:t>
      </w:r>
      <w:proofErr w:type="gramStart"/>
      <w:r>
        <w:t>interests.</w:t>
      </w:r>
      <w:r>
        <w:rPr>
          <w:sz w:val="12"/>
        </w:rPr>
        <w:t>?</w:t>
      </w:r>
      <w:proofErr w:type="gramEnd"/>
      <w:r>
        <w:rPr>
          <w:sz w:val="12"/>
        </w:rPr>
        <w:t xml:space="preserve"> </w:t>
      </w:r>
      <w:r>
        <w:rPr>
          <w:rStyle w:val="StyleBoldUnderline"/>
        </w:rPr>
        <w:t xml:space="preserve">Years of macroeconomic stability, sustainable economic growth, and a cluster of successful social policies gave rise not only to a new and thriving Brazilian middle class, but also to Brazilian multinational companies, the so-called national champions. Externally, these changes translated into greater confidence -- inside and outside official circles -- and a wider scope of international </w:t>
      </w:r>
      <w:proofErr w:type="gramStart"/>
      <w:r>
        <w:rPr>
          <w:rStyle w:val="StyleBoldUnderline"/>
        </w:rPr>
        <w:t>ambitions</w:t>
      </w:r>
      <w:r>
        <w:rPr>
          <w:rStyle w:val="Emphasis"/>
        </w:rPr>
        <w:t>.?</w:t>
      </w:r>
      <w:proofErr w:type="gramEnd"/>
      <w:r>
        <w:rPr>
          <w:rStyle w:val="Emphasis"/>
        </w:rPr>
        <w:t xml:space="preserve"> Brazil is beginning to display the characteristics of a regional hegemon -- it has attracted more illegal immigrants from surrounding countries, and helped Colombia's government conduct rescue missions for hostages held by the FARC. And since 2004, Brazil has been leading the U.N. stabilization mission in Haiti</w:t>
      </w:r>
      <w:r>
        <w:rPr>
          <w:rStyle w:val="StyleBoldUnderline"/>
        </w:rPr>
        <w:t>.</w:t>
      </w:r>
      <w:r>
        <w:t xml:space="preserve"> But Brazil's "holy grail" remains a seat at the Security Council table. And it won't get recognition (yet) from the most important member of the Permanent Five, whose support it very much </w:t>
      </w:r>
      <w:proofErr w:type="gramStart"/>
      <w:r>
        <w:t>covets.</w:t>
      </w:r>
      <w:r>
        <w:rPr>
          <w:sz w:val="12"/>
        </w:rPr>
        <w:t>?</w:t>
      </w:r>
      <w:proofErr w:type="gramEnd"/>
      <w:r>
        <w:rPr>
          <w:sz w:val="12"/>
        </w:rPr>
        <w:t xml:space="preserve"> </w:t>
      </w:r>
      <w:r>
        <w:t xml:space="preserve">According to many foreign policy specialists in Washington, Brazil does not deserve a place in the top echelons of the U.N. because it is not a nuclear power and is unwilling to share the burden of leadership. Another line of reasoning highlights the fact that the U.S. does not endorse Brazil's bid -- as it did with India -- because South America is not a very relevant region in the U.S. strategic chessboard. The remaining argument point to the fact that a potential endorsement could hurt U.S. interests with other key allies in the region, specifically Mexico and </w:t>
      </w:r>
      <w:proofErr w:type="gramStart"/>
      <w:r>
        <w:t>Colombia.</w:t>
      </w:r>
      <w:r>
        <w:rPr>
          <w:sz w:val="12"/>
        </w:rPr>
        <w:t>?</w:t>
      </w:r>
      <w:proofErr w:type="gramEnd"/>
      <w:r>
        <w:rPr>
          <w:sz w:val="12"/>
        </w:rPr>
        <w:t xml:space="preserve"> </w:t>
      </w:r>
      <w:r>
        <w:t xml:space="preserve">Even if some of these considerations may hold elements of truth, at the end of the day they hamper the deepening of relations between the two largest democracies and economies in the Western hemisphere. Brazil could do a better job explaining to the U.S. -- and the world -- how it would behave as a permanent member of the Security Council; but the U.S. could also rethink some of its arguments against </w:t>
      </w:r>
      <w:proofErr w:type="gramStart"/>
      <w:r>
        <w:t>Brazil.</w:t>
      </w:r>
      <w:r>
        <w:rPr>
          <w:sz w:val="12"/>
        </w:rPr>
        <w:t>?</w:t>
      </w:r>
      <w:proofErr w:type="gramEnd"/>
      <w:r>
        <w:rPr>
          <w:sz w:val="12"/>
        </w:rPr>
        <w:t xml:space="preserve"> </w:t>
      </w:r>
      <w:r>
        <w:rPr>
          <w:rStyle w:val="StyleBoldUnderline"/>
        </w:rPr>
        <w:t>The fact that Brazil is not a nuclear power and that South America is not a relevant strategic hotspot should count in favor of Brazil's aspirations, not against. If the region is relatively calm, it is because of the collective effort of Brazil and Argentina to end their economic and military rivalry in the 1980s. As a matter of fact, the rapprochement also defused the nuclear component of the rivalry, something that India and Pakistan were not able to do.</w:t>
      </w:r>
      <w:r>
        <w:t xml:space="preserve"> The U.S. decision to endorse India's bid and ignore Brazil's sends a perverse message. It awards a country that snubbed every major nonproliferation regime while punishing a country that willingly adhered to these very same </w:t>
      </w:r>
      <w:proofErr w:type="gramStart"/>
      <w:r>
        <w:t>regimes.</w:t>
      </w:r>
      <w:r>
        <w:rPr>
          <w:sz w:val="12"/>
        </w:rPr>
        <w:t>?</w:t>
      </w:r>
      <w:proofErr w:type="gramEnd"/>
      <w:r>
        <w:rPr>
          <w:sz w:val="12"/>
        </w:rPr>
        <w:t xml:space="preserve"> </w:t>
      </w:r>
      <w:r>
        <w:t>Although the repercussion of the endorsement of Brazil's bid over U.S. interests with key allies in the region is likely to be negative, its importance is widely overplayed. Even nuclear Pakistan's outright resistance did not factor in U.S. geopolitical calculus when it endorsed India's bid</w:t>
      </w:r>
      <w:r>
        <w:rPr>
          <w:rStyle w:val="StyleBoldUnderline"/>
        </w:rPr>
        <w:t xml:space="preserve">. In addition, for some time now, the U.S.-Latin American agenda is in fact a collage of increasingly specific bilateral relations. Any dissatisfaction, therefore, could be dealt with bilaterally without any relevant repercussion on the regional </w:t>
      </w:r>
      <w:proofErr w:type="gramStart"/>
      <w:r>
        <w:rPr>
          <w:rStyle w:val="StyleBoldUnderline"/>
        </w:rPr>
        <w:t>agenda.?</w:t>
      </w:r>
      <w:proofErr w:type="gramEnd"/>
      <w:r>
        <w:rPr>
          <w:rStyle w:val="StyleBoldUnderline"/>
        </w:rPr>
        <w:t xml:space="preserve"> </w:t>
      </w:r>
      <w:r>
        <w:t xml:space="preserve">Next week's visit by </w:t>
      </w:r>
      <w:proofErr w:type="spellStart"/>
      <w:r>
        <w:t>Rousseff</w:t>
      </w:r>
      <w:proofErr w:type="spellEnd"/>
      <w:r>
        <w:t xml:space="preserve"> is likely to pass without the words that Brazil wants to hear from President Barack Obama. Those words will eventually come from Obama or a future U.S. president, but their absence in the short term will keep relations between the Western Hemisphere's two most important democracies from reaching their productive potential.</w:t>
      </w:r>
    </w:p>
    <w:p w:rsidR="003B62BC" w:rsidRDefault="003B62BC" w:rsidP="00B53B94"/>
    <w:p w:rsidR="003B62BC" w:rsidRDefault="003B62BC" w:rsidP="009C1949">
      <w:pPr>
        <w:pStyle w:val="Heading4"/>
      </w:pPr>
      <w:r>
        <w:t>US-Brazil Cooperation key to international relations</w:t>
      </w:r>
    </w:p>
    <w:p w:rsidR="003B62BC" w:rsidRDefault="003B62BC" w:rsidP="00B53B94">
      <w:r>
        <w:rPr>
          <w:rStyle w:val="StyleStyleBold12pt"/>
        </w:rPr>
        <w:t xml:space="preserve">INSS 12, Institute for National Strategic Studies </w:t>
      </w:r>
      <w:r>
        <w:t xml:space="preserve">(E. Richard </w:t>
      </w:r>
      <w:proofErr w:type="spellStart"/>
      <w:r>
        <w:t>Downes</w:t>
      </w:r>
      <w:proofErr w:type="spellEnd"/>
      <w:r>
        <w:t xml:space="preserve">, “Trust, Engagement, </w:t>
      </w:r>
      <w:proofErr w:type="gramStart"/>
      <w:r>
        <w:t xml:space="preserve">and </w:t>
      </w:r>
      <w:r>
        <w:rPr>
          <w:sz w:val="12"/>
        </w:rPr>
        <w:t>?</w:t>
      </w:r>
      <w:proofErr w:type="gramEnd"/>
      <w:r>
        <w:rPr>
          <w:sz w:val="12"/>
        </w:rPr>
        <w:t xml:space="preserve"> </w:t>
      </w:r>
      <w:r>
        <w:t>Technology Transfer</w:t>
      </w:r>
      <w:proofErr w:type="gramStart"/>
      <w:r>
        <w:t xml:space="preserve">: </w:t>
      </w:r>
      <w:r>
        <w:rPr>
          <w:sz w:val="12"/>
        </w:rPr>
        <w:t>?</w:t>
      </w:r>
      <w:proofErr w:type="gramEnd"/>
      <w:r>
        <w:rPr>
          <w:sz w:val="12"/>
        </w:rPr>
        <w:t xml:space="preserve"> </w:t>
      </w:r>
      <w:r>
        <w:t>Underpinnings for U.S.-</w:t>
      </w:r>
      <w:proofErr w:type="gramStart"/>
      <w:r>
        <w:t xml:space="preserve">Brazil </w:t>
      </w:r>
      <w:r>
        <w:rPr>
          <w:sz w:val="12"/>
        </w:rPr>
        <w:t>?</w:t>
      </w:r>
      <w:proofErr w:type="gramEnd"/>
      <w:r>
        <w:rPr>
          <w:sz w:val="12"/>
        </w:rPr>
        <w:t xml:space="preserve"> </w:t>
      </w:r>
      <w:r>
        <w:t xml:space="preserve">Defense Cooperation”, August 2012, </w:t>
      </w:r>
      <w:hyperlink r:id="rId67" w:history="1">
        <w:r w:rsidRPr="00BB6802">
          <w:rPr>
            <w:rStyle w:val="Hyperlink"/>
          </w:rPr>
          <w:t>http://www.ndu.edu/press/lib/pdf/StrForum/SF-279.pdf</w:t>
        </w:r>
      </w:hyperlink>
      <w:r>
        <w:t>)</w:t>
      </w:r>
    </w:p>
    <w:p w:rsidR="003B62BC" w:rsidRDefault="003B62BC" w:rsidP="00B53B94"/>
    <w:p w:rsidR="003B62BC" w:rsidRDefault="003B62BC" w:rsidP="00B53B94">
      <w:r>
        <w:rPr>
          <w:rStyle w:val="StyleBoldUnderline"/>
        </w:rPr>
        <w:t xml:space="preserve">Decisions by the United States and Brazil </w:t>
      </w:r>
      <w:proofErr w:type="gramStart"/>
      <w:r>
        <w:rPr>
          <w:rStyle w:val="StyleBoldUnderline"/>
        </w:rPr>
        <w:t>either ?</w:t>
      </w:r>
      <w:proofErr w:type="gramEnd"/>
      <w:r>
        <w:rPr>
          <w:rStyle w:val="StyleBoldUnderline"/>
        </w:rPr>
        <w:t xml:space="preserve"> </w:t>
      </w:r>
      <w:proofErr w:type="gramStart"/>
      <w:r>
        <w:rPr>
          <w:rStyle w:val="StyleBoldUnderline"/>
        </w:rPr>
        <w:t>to</w:t>
      </w:r>
      <w:proofErr w:type="gramEnd"/>
      <w:r>
        <w:rPr>
          <w:rStyle w:val="StyleBoldUnderline"/>
        </w:rPr>
        <w:t xml:space="preserve"> continue the current level of dialogue and engagement on defense and security issues</w:t>
      </w:r>
      <w:r>
        <w:t xml:space="preserve"> or enhance the </w:t>
      </w:r>
      <w:r>
        <w:rPr>
          <w:sz w:val="12"/>
        </w:rPr>
        <w:t xml:space="preserve">? </w:t>
      </w:r>
      <w:proofErr w:type="gramStart"/>
      <w:r>
        <w:t>relationship</w:t>
      </w:r>
      <w:proofErr w:type="gramEnd"/>
      <w:r>
        <w:t xml:space="preserve"> </w:t>
      </w:r>
      <w:r>
        <w:rPr>
          <w:rStyle w:val="StyleBoldUnderline"/>
        </w:rPr>
        <w:t>will define future bilateral security cooperation both globally and within the Americas</w:t>
      </w:r>
      <w:r>
        <w:t xml:space="preserve">. </w:t>
      </w:r>
      <w:proofErr w:type="gramStart"/>
      <w:r>
        <w:t xml:space="preserve">Only </w:t>
      </w:r>
      <w:r>
        <w:rPr>
          <w:sz w:val="12"/>
        </w:rPr>
        <w:t>?</w:t>
      </w:r>
      <w:proofErr w:type="gramEnd"/>
      <w:r>
        <w:rPr>
          <w:sz w:val="12"/>
        </w:rPr>
        <w:t xml:space="preserve"> </w:t>
      </w:r>
      <w:proofErr w:type="gramStart"/>
      <w:r>
        <w:t>a</w:t>
      </w:r>
      <w:proofErr w:type="gramEnd"/>
      <w:r>
        <w:t xml:space="preserve"> conviction by political leaders and senior defense </w:t>
      </w:r>
      <w:r>
        <w:rPr>
          <w:sz w:val="12"/>
        </w:rPr>
        <w:t xml:space="preserve">? </w:t>
      </w:r>
      <w:proofErr w:type="gramStart"/>
      <w:r>
        <w:t>officials</w:t>
      </w:r>
      <w:proofErr w:type="gramEnd"/>
      <w:r>
        <w:t xml:space="preserve"> in both countries that major benefits will accrue to each nation’s posture can move the reinvigorated relationship to higher levels. President </w:t>
      </w:r>
      <w:proofErr w:type="gramStart"/>
      <w:r>
        <w:t xml:space="preserve">Obama </w:t>
      </w:r>
      <w:r>
        <w:rPr>
          <w:sz w:val="12"/>
        </w:rPr>
        <w:t>?</w:t>
      </w:r>
      <w:proofErr w:type="gramEnd"/>
      <w:r>
        <w:rPr>
          <w:sz w:val="12"/>
        </w:rPr>
        <w:t xml:space="preserve"> </w:t>
      </w:r>
      <w:proofErr w:type="gramStart"/>
      <w:r>
        <w:t>and</w:t>
      </w:r>
      <w:proofErr w:type="gramEnd"/>
      <w:r>
        <w:t xml:space="preserve"> President </w:t>
      </w:r>
      <w:proofErr w:type="spellStart"/>
      <w:r>
        <w:t>Rousseff</w:t>
      </w:r>
      <w:proofErr w:type="spellEnd"/>
      <w:r>
        <w:t xml:space="preserve"> took such a step during their </w:t>
      </w:r>
      <w:r>
        <w:rPr>
          <w:sz w:val="12"/>
        </w:rPr>
        <w:t xml:space="preserve">? </w:t>
      </w:r>
      <w:r>
        <w:t xml:space="preserve">April 2012 Washington meeting by establishing </w:t>
      </w:r>
      <w:proofErr w:type="gramStart"/>
      <w:r>
        <w:t xml:space="preserve">a </w:t>
      </w:r>
      <w:r>
        <w:rPr>
          <w:sz w:val="12"/>
        </w:rPr>
        <w:t>?</w:t>
      </w:r>
      <w:proofErr w:type="gramEnd"/>
      <w:r>
        <w:rPr>
          <w:sz w:val="12"/>
        </w:rPr>
        <w:t xml:space="preserve"> </w:t>
      </w:r>
      <w:proofErr w:type="gramStart"/>
      <w:r>
        <w:t>U.S.-Brazil Defense Cooperation Dialogue.</w:t>
      </w:r>
      <w:proofErr w:type="gramEnd"/>
      <w:r>
        <w:t xml:space="preserve"> The presidents noted the importance of enhanced dialogue </w:t>
      </w:r>
      <w:proofErr w:type="gramStart"/>
      <w:r>
        <w:t xml:space="preserve">in </w:t>
      </w:r>
      <w:r>
        <w:rPr>
          <w:sz w:val="12"/>
        </w:rPr>
        <w:t>?</w:t>
      </w:r>
      <w:proofErr w:type="gramEnd"/>
      <w:r>
        <w:rPr>
          <w:sz w:val="12"/>
        </w:rPr>
        <w:t xml:space="preserve"> </w:t>
      </w:r>
      <w:proofErr w:type="gramStart"/>
      <w:r>
        <w:t>enabling</w:t>
      </w:r>
      <w:proofErr w:type="gramEnd"/>
      <w:r>
        <w:t xml:space="preserve"> closer bilateral cooperation, based on mutual </w:t>
      </w:r>
      <w:r>
        <w:rPr>
          <w:sz w:val="12"/>
        </w:rPr>
        <w:t xml:space="preserve">? </w:t>
      </w:r>
      <w:proofErr w:type="gramStart"/>
      <w:r>
        <w:t>respect</w:t>
      </w:r>
      <w:proofErr w:type="gramEnd"/>
      <w:r>
        <w:t xml:space="preserve"> and trust, and providing a forum for exchanging views and identifying opportunities for collaboration on defense issues around the world. The </w:t>
      </w:r>
      <w:proofErr w:type="gramStart"/>
      <w:r>
        <w:t xml:space="preserve">first </w:t>
      </w:r>
      <w:r>
        <w:rPr>
          <w:sz w:val="12"/>
        </w:rPr>
        <w:t>?</w:t>
      </w:r>
      <w:proofErr w:type="gramEnd"/>
      <w:r>
        <w:rPr>
          <w:sz w:val="12"/>
        </w:rPr>
        <w:t xml:space="preserve"> </w:t>
      </w:r>
      <w:proofErr w:type="gramStart"/>
      <w:r>
        <w:t>meeting</w:t>
      </w:r>
      <w:proofErr w:type="gramEnd"/>
      <w:r>
        <w:t xml:space="preserve"> of the Defense Cooperation Dialogue took </w:t>
      </w:r>
      <w:r>
        <w:rPr>
          <w:sz w:val="12"/>
        </w:rPr>
        <w:t xml:space="preserve">? </w:t>
      </w:r>
      <w:proofErr w:type="gramStart"/>
      <w:r>
        <w:t>place</w:t>
      </w:r>
      <w:proofErr w:type="gramEnd"/>
      <w:r>
        <w:t xml:space="preserve"> in Brasilia 2 weeks later. Consistent with </w:t>
      </w:r>
      <w:proofErr w:type="gramStart"/>
      <w:r>
        <w:t xml:space="preserve">the </w:t>
      </w:r>
      <w:r>
        <w:rPr>
          <w:sz w:val="12"/>
        </w:rPr>
        <w:t>?</w:t>
      </w:r>
      <w:proofErr w:type="gramEnd"/>
      <w:r>
        <w:rPr>
          <w:sz w:val="12"/>
        </w:rPr>
        <w:t xml:space="preserve"> </w:t>
      </w:r>
      <w:r>
        <w:t xml:space="preserve">2010 Defense Cooperation Agreement, Defense Secretary Leon Panetta and Defense Minister </w:t>
      </w:r>
      <w:proofErr w:type="spellStart"/>
      <w:proofErr w:type="gramStart"/>
      <w:r>
        <w:t>Amorim</w:t>
      </w:r>
      <w:proofErr w:type="spellEnd"/>
      <w:r>
        <w:t xml:space="preserve"> </w:t>
      </w:r>
      <w:r>
        <w:rPr>
          <w:sz w:val="12"/>
        </w:rPr>
        <w:t>?</w:t>
      </w:r>
      <w:proofErr w:type="gramEnd"/>
      <w:r>
        <w:rPr>
          <w:sz w:val="12"/>
        </w:rPr>
        <w:t xml:space="preserve"> </w:t>
      </w:r>
      <w:proofErr w:type="gramStart"/>
      <w:r>
        <w:t>stated</w:t>
      </w:r>
      <w:proofErr w:type="gramEnd"/>
      <w:r>
        <w:t xml:space="preserve"> that </w:t>
      </w:r>
      <w:r>
        <w:rPr>
          <w:rStyle w:val="StyleBoldUnderline"/>
        </w:rPr>
        <w:t xml:space="preserve">they intend for defense cooperation to focus on six priority categories of activity during 2012: ? </w:t>
      </w:r>
      <w:proofErr w:type="gramStart"/>
      <w:r>
        <w:rPr>
          <w:rStyle w:val="StyleBoldUnderline"/>
        </w:rPr>
        <w:t>science</w:t>
      </w:r>
      <w:proofErr w:type="gramEnd"/>
      <w:r>
        <w:rPr>
          <w:rStyle w:val="StyleBoldUnderline"/>
        </w:rPr>
        <w:t xml:space="preserve">, innovation, and technology transfer; logistics; ? </w:t>
      </w:r>
      <w:proofErr w:type="gramStart"/>
      <w:r>
        <w:rPr>
          <w:rStyle w:val="StyleBoldUnderline"/>
        </w:rPr>
        <w:t>communications</w:t>
      </w:r>
      <w:proofErr w:type="gramEnd"/>
      <w:r>
        <w:rPr>
          <w:rStyle w:val="StyleBoldUnderline"/>
        </w:rPr>
        <w:t xml:space="preserve">; </w:t>
      </w:r>
      <w:r>
        <w:rPr>
          <w:rStyle w:val="StyleBoldUnderline"/>
        </w:rPr>
        <w:lastRenderedPageBreak/>
        <w:t xml:space="preserve">humanitarian assistance and disaster ? </w:t>
      </w:r>
      <w:proofErr w:type="gramStart"/>
      <w:r>
        <w:rPr>
          <w:rStyle w:val="StyleBoldUnderline"/>
        </w:rPr>
        <w:t>response</w:t>
      </w:r>
      <w:proofErr w:type="gramEnd"/>
      <w:r>
        <w:rPr>
          <w:rStyle w:val="StyleBoldUnderline"/>
        </w:rPr>
        <w:t xml:space="preserve">; cooperation in support of African nations; ? </w:t>
      </w:r>
      <w:proofErr w:type="gramStart"/>
      <w:r>
        <w:rPr>
          <w:rStyle w:val="StyleBoldUnderline"/>
        </w:rPr>
        <w:t>and</w:t>
      </w:r>
      <w:proofErr w:type="gramEnd"/>
      <w:r>
        <w:rPr>
          <w:rStyle w:val="StyleBoldUnderline"/>
        </w:rPr>
        <w:t xml:space="preserve"> cybersecurity</w:t>
      </w:r>
      <w:r>
        <w:t>.35</w:t>
      </w:r>
      <w:r>
        <w:rPr>
          <w:sz w:val="12"/>
        </w:rPr>
        <w:t xml:space="preserve">? </w:t>
      </w:r>
      <w:r>
        <w:t xml:space="preserve">If Brazil gains confidence that a powerful </w:t>
      </w:r>
      <w:proofErr w:type="gramStart"/>
      <w:r>
        <w:t xml:space="preserve">northern </w:t>
      </w:r>
      <w:r>
        <w:rPr>
          <w:sz w:val="12"/>
        </w:rPr>
        <w:t>?</w:t>
      </w:r>
      <w:proofErr w:type="gramEnd"/>
      <w:r>
        <w:rPr>
          <w:sz w:val="12"/>
        </w:rPr>
        <w:t xml:space="preserve"> </w:t>
      </w:r>
      <w:proofErr w:type="gramStart"/>
      <w:r>
        <w:t>neighbor</w:t>
      </w:r>
      <w:proofErr w:type="gramEnd"/>
      <w:r>
        <w:t xml:space="preserve"> is its partner in defense, instead of an indifferent bystander or worse, </w:t>
      </w:r>
      <w:r>
        <w:rPr>
          <w:rStyle w:val="StyleBoldUnderline"/>
        </w:rPr>
        <w:t xml:space="preserve">the South American state can ? </w:t>
      </w:r>
      <w:proofErr w:type="gramStart"/>
      <w:r>
        <w:rPr>
          <w:rStyle w:val="StyleBoldUnderline"/>
        </w:rPr>
        <w:t>focus</w:t>
      </w:r>
      <w:proofErr w:type="gramEnd"/>
      <w:r>
        <w:rPr>
          <w:rStyle w:val="StyleBoldUnderline"/>
        </w:rPr>
        <w:t xml:space="preserve"> on advancing its national security and development without unnecessary defense burdens. The </w:t>
      </w:r>
      <w:proofErr w:type="gramStart"/>
      <w:r>
        <w:rPr>
          <w:rStyle w:val="StyleBoldUnderline"/>
        </w:rPr>
        <w:t>United ?</w:t>
      </w:r>
      <w:proofErr w:type="gramEnd"/>
      <w:r>
        <w:rPr>
          <w:rStyle w:val="StyleBoldUnderline"/>
        </w:rPr>
        <w:t xml:space="preserve"> States benefits from having the trust and </w:t>
      </w:r>
      <w:proofErr w:type="gramStart"/>
      <w:r>
        <w:rPr>
          <w:rStyle w:val="StyleBoldUnderline"/>
        </w:rPr>
        <w:t>confidence ?</w:t>
      </w:r>
      <w:proofErr w:type="gramEnd"/>
      <w:r>
        <w:rPr>
          <w:rStyle w:val="StyleBoldUnderline"/>
        </w:rPr>
        <w:t xml:space="preserve"> </w:t>
      </w:r>
      <w:proofErr w:type="gramStart"/>
      <w:r>
        <w:rPr>
          <w:rStyle w:val="StyleBoldUnderline"/>
        </w:rPr>
        <w:t>of</w:t>
      </w:r>
      <w:proofErr w:type="gramEnd"/>
      <w:r>
        <w:rPr>
          <w:rStyle w:val="StyleBoldUnderline"/>
        </w:rPr>
        <w:t xml:space="preserve"> a new international and regional power</w:t>
      </w:r>
      <w:r>
        <w:t xml:space="preserve">, although </w:t>
      </w:r>
      <w:r>
        <w:rPr>
          <w:sz w:val="12"/>
        </w:rPr>
        <w:t xml:space="preserve">? </w:t>
      </w:r>
      <w:proofErr w:type="gramStart"/>
      <w:r>
        <w:t>there</w:t>
      </w:r>
      <w:proofErr w:type="gramEnd"/>
      <w:r>
        <w:t xml:space="preserve"> may not be full agreement on every matter of </w:t>
      </w:r>
      <w:r>
        <w:rPr>
          <w:sz w:val="12"/>
        </w:rPr>
        <w:t xml:space="preserve">? </w:t>
      </w:r>
      <w:proofErr w:type="gramStart"/>
      <w:r>
        <w:t>policy</w:t>
      </w:r>
      <w:proofErr w:type="gramEnd"/>
      <w:r>
        <w:rPr>
          <w:rStyle w:val="StyleBoldUnderline"/>
        </w:rPr>
        <w:t xml:space="preserve">. The United States can focus on ways to </w:t>
      </w:r>
      <w:proofErr w:type="gramStart"/>
      <w:r>
        <w:rPr>
          <w:rStyle w:val="StyleBoldUnderline"/>
        </w:rPr>
        <w:t>achieve ?</w:t>
      </w:r>
      <w:proofErr w:type="gramEnd"/>
      <w:r>
        <w:rPr>
          <w:rStyle w:val="StyleBoldUnderline"/>
        </w:rPr>
        <w:t xml:space="preserve"> “</w:t>
      </w:r>
      <w:proofErr w:type="gramStart"/>
      <w:r>
        <w:rPr>
          <w:rStyle w:val="StyleBoldUnderline"/>
        </w:rPr>
        <w:t>real</w:t>
      </w:r>
      <w:proofErr w:type="gramEnd"/>
      <w:r>
        <w:rPr>
          <w:rStyle w:val="StyleBoldUnderline"/>
        </w:rPr>
        <w:t xml:space="preserve"> progress on bilateral, hemispheric, and global issues” through a more constructive relationship with an ? </w:t>
      </w:r>
      <w:proofErr w:type="gramStart"/>
      <w:r>
        <w:rPr>
          <w:rStyle w:val="StyleBoldUnderline"/>
        </w:rPr>
        <w:t>emerging</w:t>
      </w:r>
      <w:proofErr w:type="gramEnd"/>
      <w:r>
        <w:rPr>
          <w:rStyle w:val="StyleBoldUnderline"/>
        </w:rPr>
        <w:t xml:space="preserve"> regional player</w:t>
      </w:r>
      <w:r>
        <w:t>. A more fluid transfer of U.S</w:t>
      </w:r>
      <w:proofErr w:type="gramStart"/>
      <w:r>
        <w:t xml:space="preserve">. </w:t>
      </w:r>
      <w:r>
        <w:rPr>
          <w:sz w:val="12"/>
        </w:rPr>
        <w:t>?</w:t>
      </w:r>
      <w:proofErr w:type="gramEnd"/>
      <w:r>
        <w:rPr>
          <w:sz w:val="12"/>
        </w:rPr>
        <w:t xml:space="preserve"> </w:t>
      </w:r>
      <w:proofErr w:type="gramStart"/>
      <w:r>
        <w:t>defense</w:t>
      </w:r>
      <w:proofErr w:type="gramEnd"/>
      <w:r>
        <w:t xml:space="preserve"> technology, by understanding Brazilian terms, </w:t>
      </w:r>
      <w:r>
        <w:rPr>
          <w:sz w:val="12"/>
        </w:rPr>
        <w:t xml:space="preserve">? </w:t>
      </w:r>
      <w:proofErr w:type="gramStart"/>
      <w:r>
        <w:t>can</w:t>
      </w:r>
      <w:proofErr w:type="gramEnd"/>
      <w:r>
        <w:t xml:space="preserve"> be a catalyst and a test case for interactive cooperation. </w:t>
      </w:r>
      <w:r>
        <w:rPr>
          <w:rStyle w:val="StyleBoldUnderline"/>
        </w:rPr>
        <w:t xml:space="preserve">Given appropriate levels of political will on </w:t>
      </w:r>
      <w:proofErr w:type="gramStart"/>
      <w:r>
        <w:rPr>
          <w:rStyle w:val="StyleBoldUnderline"/>
        </w:rPr>
        <w:t>both ?</w:t>
      </w:r>
      <w:proofErr w:type="gramEnd"/>
      <w:r>
        <w:rPr>
          <w:rStyle w:val="StyleBoldUnderline"/>
        </w:rPr>
        <w:t xml:space="preserve"> </w:t>
      </w:r>
      <w:proofErr w:type="gramStart"/>
      <w:r>
        <w:rPr>
          <w:rStyle w:val="StyleBoldUnderline"/>
        </w:rPr>
        <w:t>sides</w:t>
      </w:r>
      <w:proofErr w:type="gramEnd"/>
      <w:r>
        <w:rPr>
          <w:rStyle w:val="StyleBoldUnderline"/>
        </w:rPr>
        <w:t xml:space="preserve">, increasing the intensity of defense engagement ? </w:t>
      </w:r>
      <w:proofErr w:type="gramStart"/>
      <w:r>
        <w:rPr>
          <w:rStyle w:val="StyleBoldUnderline"/>
        </w:rPr>
        <w:t>and</w:t>
      </w:r>
      <w:proofErr w:type="gramEnd"/>
      <w:r>
        <w:rPr>
          <w:rStyle w:val="StyleBoldUnderline"/>
        </w:rPr>
        <w:t xml:space="preserve"> cooperation between “friends at the same level,”</w:t>
      </w:r>
      <w:r>
        <w:t xml:space="preserve"> in </w:t>
      </w:r>
      <w:r>
        <w:rPr>
          <w:sz w:val="12"/>
        </w:rPr>
        <w:t xml:space="preserve">? </w:t>
      </w:r>
      <w:proofErr w:type="gramStart"/>
      <w:r>
        <w:t>the</w:t>
      </w:r>
      <w:proofErr w:type="gramEnd"/>
      <w:r>
        <w:t xml:space="preserve"> words of former Minister Jobim,36 </w:t>
      </w:r>
      <w:r>
        <w:rPr>
          <w:rStyle w:val="StyleBoldUnderline"/>
        </w:rPr>
        <w:t xml:space="preserve">could result in a ? </w:t>
      </w:r>
      <w:proofErr w:type="gramStart"/>
      <w:r>
        <w:rPr>
          <w:rStyle w:val="StyleBoldUnderline"/>
        </w:rPr>
        <w:t>major</w:t>
      </w:r>
      <w:proofErr w:type="gramEnd"/>
      <w:r>
        <w:rPr>
          <w:rStyle w:val="StyleBoldUnderline"/>
        </w:rPr>
        <w:t xml:space="preserve"> transformation in Brazil-U.S. security relations ? </w:t>
      </w:r>
      <w:proofErr w:type="gramStart"/>
      <w:r>
        <w:rPr>
          <w:rStyle w:val="StyleBoldUnderline"/>
        </w:rPr>
        <w:t>and</w:t>
      </w:r>
      <w:proofErr w:type="gramEnd"/>
      <w:r>
        <w:rPr>
          <w:rStyle w:val="StyleBoldUnderline"/>
        </w:rPr>
        <w:t xml:space="preserve"> bring important benefits to both countries.? The United States should welcome Brazil as a </w:t>
      </w:r>
      <w:proofErr w:type="gramStart"/>
      <w:r>
        <w:rPr>
          <w:rStyle w:val="StyleBoldUnderline"/>
        </w:rPr>
        <w:t>true ?</w:t>
      </w:r>
      <w:proofErr w:type="gramEnd"/>
      <w:r>
        <w:rPr>
          <w:rStyle w:val="StyleBoldUnderline"/>
        </w:rPr>
        <w:t xml:space="preserve"> </w:t>
      </w:r>
      <w:proofErr w:type="gramStart"/>
      <w:r>
        <w:rPr>
          <w:rStyle w:val="StyleBoldUnderline"/>
        </w:rPr>
        <w:t>and</w:t>
      </w:r>
      <w:proofErr w:type="gramEnd"/>
      <w:r>
        <w:rPr>
          <w:rStyle w:val="StyleBoldUnderline"/>
        </w:rPr>
        <w:t xml:space="preserve"> equal partner in international affairs. Each shares </w:t>
      </w:r>
      <w:proofErr w:type="gramStart"/>
      <w:r>
        <w:rPr>
          <w:rStyle w:val="StyleBoldUnderline"/>
        </w:rPr>
        <w:t>a ?</w:t>
      </w:r>
      <w:proofErr w:type="gramEnd"/>
      <w:r>
        <w:rPr>
          <w:rStyle w:val="StyleBoldUnderline"/>
        </w:rPr>
        <w:t xml:space="preserve"> </w:t>
      </w:r>
      <w:proofErr w:type="gramStart"/>
      <w:r>
        <w:rPr>
          <w:rStyle w:val="StyleBoldUnderline"/>
        </w:rPr>
        <w:t>vital</w:t>
      </w:r>
      <w:proofErr w:type="gramEnd"/>
      <w:r>
        <w:rPr>
          <w:rStyle w:val="StyleBoldUnderline"/>
        </w:rPr>
        <w:t xml:space="preserve"> interest in hemispheric prosperity and peace and ? </w:t>
      </w:r>
      <w:proofErr w:type="gramStart"/>
      <w:r>
        <w:rPr>
          <w:rStyle w:val="StyleBoldUnderline"/>
        </w:rPr>
        <w:t>in</w:t>
      </w:r>
      <w:proofErr w:type="gramEnd"/>
      <w:r>
        <w:rPr>
          <w:rStyle w:val="StyleBoldUnderline"/>
        </w:rPr>
        <w:t xml:space="preserve"> a strong normative </w:t>
      </w:r>
      <w:proofErr w:type="spellStart"/>
      <w:r>
        <w:rPr>
          <w:rStyle w:val="StyleBoldUnderline"/>
        </w:rPr>
        <w:t>antiproliferation</w:t>
      </w:r>
      <w:proofErr w:type="spellEnd"/>
      <w:r>
        <w:rPr>
          <w:rStyle w:val="StyleBoldUnderline"/>
        </w:rPr>
        <w:t xml:space="preserve"> regime. With </w:t>
      </w:r>
      <w:proofErr w:type="gramStart"/>
      <w:r>
        <w:rPr>
          <w:rStyle w:val="StyleBoldUnderline"/>
        </w:rPr>
        <w:t>no ?</w:t>
      </w:r>
      <w:proofErr w:type="gramEnd"/>
      <w:r>
        <w:rPr>
          <w:rStyle w:val="StyleBoldUnderline"/>
        </w:rPr>
        <w:t xml:space="preserve"> </w:t>
      </w:r>
      <w:proofErr w:type="gramStart"/>
      <w:r>
        <w:rPr>
          <w:rStyle w:val="StyleBoldUnderline"/>
        </w:rPr>
        <w:t>territorial</w:t>
      </w:r>
      <w:proofErr w:type="gramEnd"/>
      <w:r>
        <w:rPr>
          <w:rStyle w:val="StyleBoldUnderline"/>
        </w:rPr>
        <w:t xml:space="preserve"> or imperial ambitions, the two powers ought ? </w:t>
      </w:r>
      <w:proofErr w:type="gramStart"/>
      <w:r>
        <w:rPr>
          <w:rStyle w:val="StyleBoldUnderline"/>
        </w:rPr>
        <w:t>to</w:t>
      </w:r>
      <w:proofErr w:type="gramEnd"/>
      <w:r>
        <w:rPr>
          <w:rStyle w:val="StyleBoldUnderline"/>
        </w:rPr>
        <w:t xml:space="preserve"> see each other as equally interested in bolstering international peace and security as the best way to buttress the world against terrorism, crime, and the threat ? </w:t>
      </w:r>
      <w:proofErr w:type="gramStart"/>
      <w:r>
        <w:rPr>
          <w:rStyle w:val="StyleBoldUnderline"/>
        </w:rPr>
        <w:t>of</w:t>
      </w:r>
      <w:proofErr w:type="gramEnd"/>
      <w:r>
        <w:rPr>
          <w:rStyle w:val="StyleBoldUnderline"/>
        </w:rPr>
        <w:t xml:space="preserve"> nuclear war.</w:t>
      </w:r>
      <w:r>
        <w:t xml:space="preserve"> It is long past time for the two </w:t>
      </w:r>
      <w:proofErr w:type="gramStart"/>
      <w:r>
        <w:t xml:space="preserve">giants </w:t>
      </w:r>
      <w:r>
        <w:rPr>
          <w:sz w:val="12"/>
        </w:rPr>
        <w:t>?</w:t>
      </w:r>
      <w:proofErr w:type="gramEnd"/>
      <w:r>
        <w:rPr>
          <w:sz w:val="12"/>
        </w:rPr>
        <w:t xml:space="preserve"> </w:t>
      </w:r>
      <w:proofErr w:type="gramStart"/>
      <w:r>
        <w:t>of</w:t>
      </w:r>
      <w:proofErr w:type="gramEnd"/>
      <w:r>
        <w:t xml:space="preserve"> the Western Hemisphere to increase their defense </w:t>
      </w:r>
      <w:r>
        <w:rPr>
          <w:sz w:val="12"/>
        </w:rPr>
        <w:t xml:space="preserve">? </w:t>
      </w:r>
      <w:proofErr w:type="gramStart"/>
      <w:r>
        <w:t>cooperation</w:t>
      </w:r>
      <w:proofErr w:type="gramEnd"/>
      <w:r>
        <w:t>, whatever may be the titles given to agreements between them.</w:t>
      </w:r>
    </w:p>
    <w:p w:rsidR="003B62BC" w:rsidRDefault="003B62BC" w:rsidP="00B53B94"/>
    <w:p w:rsidR="003B62BC" w:rsidRPr="005B7546" w:rsidRDefault="003B62BC" w:rsidP="009C1949">
      <w:pPr>
        <w:pStyle w:val="Heading4"/>
      </w:pPr>
      <w:r w:rsidRPr="005B7546">
        <w:t>US-Brazil relations key to defense</w:t>
      </w:r>
    </w:p>
    <w:p w:rsidR="003B62BC" w:rsidRDefault="003B62BC" w:rsidP="003B62BC">
      <w:r w:rsidRPr="00CD3542">
        <w:rPr>
          <w:rStyle w:val="StyleStyleBold12pt"/>
        </w:rPr>
        <w:t>Meyer 13</w:t>
      </w:r>
      <w:r>
        <w:t xml:space="preserve"> (Peter, 2/27, Analyst in Latin American Affairs, “Brazil-U.S. Relations”, Date accessed: 7/6/13, </w:t>
      </w:r>
      <w:hyperlink r:id="rId68" w:history="1">
        <w:r w:rsidRPr="00CC7DC9">
          <w:rPr>
            <w:rStyle w:val="Hyperlink"/>
          </w:rPr>
          <w:t>http://www.fas.org/sgp/crs/row/RL33456.pdf</w:t>
        </w:r>
      </w:hyperlink>
      <w:r>
        <w:t>, LE)</w:t>
      </w:r>
    </w:p>
    <w:p w:rsidR="003B62BC" w:rsidRPr="00EE5CD7" w:rsidRDefault="003B62BC" w:rsidP="003B62BC"/>
    <w:p w:rsidR="003B62BC" w:rsidRDefault="003B62BC" w:rsidP="003B62BC">
      <w:r w:rsidRPr="00EE5CD7">
        <w:rPr>
          <w:sz w:val="12"/>
        </w:rPr>
        <w:t xml:space="preserve"> </w:t>
      </w:r>
      <w:r w:rsidRPr="00EE5CD7">
        <w:t xml:space="preserve">According to the U.S. Department of Defense, </w:t>
      </w:r>
      <w:r w:rsidRPr="00EE5CD7">
        <w:rPr>
          <w:rStyle w:val="StyleBoldUnderline"/>
        </w:rPr>
        <w:t>cooperation with Brazil’s Ministry of Defense and ¶ the Brazilian military is closer today than it has been at any point in over 30 years.</w:t>
      </w:r>
      <w:r w:rsidRPr="00EE5CD7">
        <w:t xml:space="preserve"> The U.S. and </w:t>
      </w:r>
      <w:r w:rsidRPr="00EE5CD7">
        <w:rPr>
          <w:sz w:val="12"/>
        </w:rPr>
        <w:t xml:space="preserve">¶ </w:t>
      </w:r>
      <w:r w:rsidRPr="00EE5CD7">
        <w:t xml:space="preserve">Brazilian militaries have worked together closely in Haiti, where Brazil commands the U.N. </w:t>
      </w:r>
      <w:r w:rsidRPr="00EE5CD7">
        <w:rPr>
          <w:sz w:val="12"/>
        </w:rPr>
        <w:t xml:space="preserve">¶ </w:t>
      </w:r>
      <w:r w:rsidRPr="00EE5CD7">
        <w:t xml:space="preserve">Stabilization Mission (MINUSTAH). </w:t>
      </w:r>
      <w:r w:rsidRPr="00EE5CD7">
        <w:rPr>
          <w:rStyle w:val="StyleBoldUnderline"/>
        </w:rPr>
        <w:t>Joint efforts in the aftermath of Haiti’s January 2010 ¶ earthquake were the largest combined operations of U.S. and Brazilian military forces since ¶ World War II</w:t>
      </w:r>
      <w:r w:rsidRPr="00EE5CD7">
        <w:t xml:space="preserve">. In April 2010, </w:t>
      </w:r>
      <w:r w:rsidRPr="00EE5CD7">
        <w:rPr>
          <w:rStyle w:val="StyleBoldUnderline"/>
        </w:rPr>
        <w:t>the United States and Brazil signed a Defense Cooperation ¶ Agreement designed to promote cooperation in areas such as research and development, ¶ technology security, and acquisition of defense products and services.</w:t>
      </w:r>
      <w:r w:rsidRPr="00EE5CD7">
        <w:t xml:space="preserve"> This was followed by a </w:t>
      </w:r>
      <w:r w:rsidRPr="00EE5CD7">
        <w:rPr>
          <w:sz w:val="12"/>
        </w:rPr>
        <w:t xml:space="preserve">¶ </w:t>
      </w:r>
      <w:r w:rsidRPr="00EE5CD7">
        <w:t xml:space="preserve">General Security of Military Information Agreement, signed in November 2010, which is </w:t>
      </w:r>
      <w:r w:rsidRPr="00EE5CD7">
        <w:rPr>
          <w:sz w:val="12"/>
        </w:rPr>
        <w:t xml:space="preserve">¶ </w:t>
      </w:r>
      <w:r w:rsidRPr="00EE5CD7">
        <w:t xml:space="preserve">designed to facilitate the sharing of classified defense and military information. In an effort to ¶ elevate bilateral defense ties, President </w:t>
      </w:r>
      <w:proofErr w:type="spellStart"/>
      <w:r w:rsidRPr="00EE5CD7">
        <w:t>Rousseff</w:t>
      </w:r>
      <w:proofErr w:type="spellEnd"/>
      <w:r w:rsidRPr="00EE5CD7">
        <w:t xml:space="preserve">¶ joined with President Obama in April 2012 to ¶ launch a presidential-level Defense Cooperation Dialogue. Additional areas of defense ¶ cooperation include information exchanges, combined military training, and joint military ¶ exercises.¶ 99¶ </w:t>
      </w:r>
      <w:r w:rsidRPr="00EE5CD7">
        <w:rPr>
          <w:rStyle w:val="StyleBoldUnderline"/>
        </w:rPr>
        <w:t>Two pending defense procurement deals could impact future military ties between the United ¶ States and Brazil</w:t>
      </w:r>
      <w:r w:rsidRPr="00EE5CD7">
        <w:t xml:space="preserve">. The Brazilian air force intends to purchase 36 new fighter jets, and the Boeing ¶ F/A-18 Super Hornet is one of three finalists al¶ </w:t>
      </w:r>
      <w:proofErr w:type="spellStart"/>
      <w:r w:rsidRPr="00EE5CD7">
        <w:t>ong</w:t>
      </w:r>
      <w:proofErr w:type="spellEnd"/>
      <w:r w:rsidRPr="00EE5CD7">
        <w:t xml:space="preserve"> with the Saab JAS-39 </w:t>
      </w:r>
      <w:proofErr w:type="spellStart"/>
      <w:r w:rsidRPr="00EE5CD7">
        <w:t>Gripen</w:t>
      </w:r>
      <w:proofErr w:type="spellEnd"/>
      <w:r w:rsidRPr="00EE5CD7">
        <w:t xml:space="preserve"> of Sweden and ¶ the </w:t>
      </w:r>
      <w:proofErr w:type="spellStart"/>
      <w:r w:rsidRPr="00EE5CD7">
        <w:t>Dassault</w:t>
      </w:r>
      <w:proofErr w:type="spellEnd"/>
      <w:r w:rsidRPr="00EE5CD7">
        <w:t xml:space="preserve"> </w:t>
      </w:r>
      <w:proofErr w:type="spellStart"/>
      <w:r w:rsidRPr="00EE5CD7">
        <w:t>Rafale</w:t>
      </w:r>
      <w:proofErr w:type="spellEnd"/>
      <w:r w:rsidRPr="00EE5CD7">
        <w:t xml:space="preserve"> of France. </w:t>
      </w:r>
      <w:r w:rsidRPr="00EE5CD7">
        <w:rPr>
          <w:rStyle w:val="StyleBoldUnderline"/>
        </w:rPr>
        <w:t>Brazil’s National Defense Strategy places significant emphasis on ¶ building the country’s domestic defense industry, and technology transfer is reportedly a top ¶ consideration in the fighter deal. According to U.¶ S. officials, the technology transfer package the ¶ United States has offered is unprecedented in the U.S.-Brazil relationship and is the same type of ¶ package that the United States provides its closest partners in the North Atlantic Treaty ¶ Organization</w:t>
      </w:r>
      <w:r w:rsidRPr="00EE5CD7">
        <w:t xml:space="preserve"> (NATO).¶ 100¶ Nevertheless, </w:t>
      </w:r>
      <w:r w:rsidRPr="00EE5CD7">
        <w:rPr>
          <w:rStyle w:val="StyleBoldUnderline"/>
        </w:rPr>
        <w:t>Brazilian officials remain wary of relying on U.S. ¶ hardware as a result of past experiences¶ 101¶ in which the U.S. government blocked sales of ¶ Brazilian arms containing U.S. technology</w:t>
      </w:r>
      <w:r w:rsidRPr="00EE5CD7">
        <w:t>.</w:t>
      </w:r>
      <w:r w:rsidRPr="00EE5CD7">
        <w:rPr>
          <w:sz w:val="12"/>
        </w:rPr>
        <w:t xml:space="preserve">¶ </w:t>
      </w:r>
      <w:r w:rsidRPr="00EE5CD7">
        <w:t>102</w:t>
      </w:r>
      <w:r w:rsidRPr="00EE5CD7">
        <w:rPr>
          <w:sz w:val="12"/>
        </w:rPr>
        <w:t xml:space="preserve">¶ </w:t>
      </w:r>
      <w:r w:rsidRPr="00EE5CD7">
        <w:t xml:space="preserve">A final decision has been delayed for several years </w:t>
      </w:r>
      <w:r w:rsidRPr="00EE5CD7">
        <w:rPr>
          <w:sz w:val="12"/>
        </w:rPr>
        <w:t xml:space="preserve">¶ </w:t>
      </w:r>
      <w:r w:rsidRPr="00EE5CD7">
        <w:t>and is reportedly now scheduled for mid-2013.</w:t>
      </w:r>
      <w:r w:rsidRPr="00EE5CD7">
        <w:rPr>
          <w:sz w:val="12"/>
        </w:rPr>
        <w:t xml:space="preserve">¶ </w:t>
      </w:r>
      <w:r w:rsidRPr="00EE5CD7">
        <w:t>10</w:t>
      </w:r>
    </w:p>
    <w:p w:rsidR="003B62BC" w:rsidRDefault="003B62BC" w:rsidP="003B62BC"/>
    <w:p w:rsidR="003B62BC" w:rsidRPr="00B22C96" w:rsidRDefault="003B62BC" w:rsidP="009C1949">
      <w:pPr>
        <w:pStyle w:val="Heading4"/>
      </w:pPr>
      <w:r w:rsidRPr="00B22C96">
        <w:t>US-Brazil cooperation is key to regional stability</w:t>
      </w:r>
    </w:p>
    <w:p w:rsidR="003B62BC" w:rsidRPr="00B22C96" w:rsidRDefault="003B62BC" w:rsidP="003B62BC">
      <w:r w:rsidRPr="00B22C96">
        <w:rPr>
          <w:b/>
        </w:rPr>
        <w:t xml:space="preserve">Council on Foreign Relations ’12 </w:t>
      </w:r>
      <w:r w:rsidRPr="00B22C96">
        <w:t>(Council on Foreign Relations, Joint Statement from the Fourth US-Brazil Global Partnership Dialogue, “Joint Statement from the Fourth US-Brazil Global Partnership Dialogue, October 2012”; 10-24-2012, http://www.cfr.org/brazil/joint-statement-fourth-us-brazil-global-partnership-dialogue-october-2012/p29340)</w:t>
      </w:r>
    </w:p>
    <w:p w:rsidR="003B62BC" w:rsidRPr="00B22C96" w:rsidRDefault="003B62BC" w:rsidP="003B62BC"/>
    <w:p w:rsidR="003B62BC" w:rsidRPr="00B22C96" w:rsidRDefault="003B62BC" w:rsidP="003B62BC">
      <w:r w:rsidRPr="00B22C96">
        <w:t xml:space="preserve">On October 24, </w:t>
      </w:r>
      <w:r w:rsidRPr="00B22C96">
        <w:rPr>
          <w:b/>
          <w:u w:val="single"/>
        </w:rPr>
        <w:t>Secretary of State Hillary</w:t>
      </w:r>
      <w:r w:rsidRPr="00B22C96">
        <w:t xml:space="preserve"> Rodham </w:t>
      </w:r>
      <w:r w:rsidRPr="00B22C96">
        <w:rPr>
          <w:b/>
          <w:u w:val="single"/>
        </w:rPr>
        <w:t xml:space="preserve">Clinton and Minister of External Relations Antonio de </w:t>
      </w:r>
      <w:proofErr w:type="spellStart"/>
      <w:r w:rsidRPr="00B22C96">
        <w:rPr>
          <w:b/>
          <w:u w:val="single"/>
        </w:rPr>
        <w:t>Aguiar</w:t>
      </w:r>
      <w:proofErr w:type="spellEnd"/>
      <w:r w:rsidRPr="00B22C96">
        <w:rPr>
          <w:b/>
          <w:u w:val="single"/>
        </w:rPr>
        <w:t xml:space="preserve"> </w:t>
      </w:r>
      <w:proofErr w:type="spellStart"/>
      <w:r w:rsidRPr="00B22C96">
        <w:rPr>
          <w:b/>
          <w:u w:val="single"/>
        </w:rPr>
        <w:t>Patriota</w:t>
      </w:r>
      <w:proofErr w:type="spellEnd"/>
      <w:r w:rsidRPr="00B22C96">
        <w:rPr>
          <w:b/>
          <w:u w:val="single"/>
        </w:rPr>
        <w:t xml:space="preserve"> conducted the fourth meeting of the U</w:t>
      </w:r>
      <w:r w:rsidRPr="00B22C96">
        <w:t xml:space="preserve">nited </w:t>
      </w:r>
      <w:r w:rsidRPr="00B22C96">
        <w:rPr>
          <w:b/>
          <w:u w:val="single"/>
        </w:rPr>
        <w:t>S</w:t>
      </w:r>
      <w:r w:rsidRPr="00B22C96">
        <w:t xml:space="preserve">tates - </w:t>
      </w:r>
      <w:r w:rsidRPr="00B22C96">
        <w:rPr>
          <w:b/>
          <w:u w:val="single"/>
        </w:rPr>
        <w:t>Brazil Global Partnership Dialogue</w:t>
      </w:r>
      <w:r w:rsidRPr="00B22C96">
        <w:t xml:space="preserve"> (GPD) in Washington, </w:t>
      </w:r>
      <w:r w:rsidRPr="00B22C96">
        <w:lastRenderedPageBreak/>
        <w:t xml:space="preserve">D.C. The GPD was first established in 2010 and elevated to the presidential level by President Barack Obama and President </w:t>
      </w:r>
      <w:proofErr w:type="spellStart"/>
      <w:r w:rsidRPr="00B22C96">
        <w:t>Dilma</w:t>
      </w:r>
      <w:proofErr w:type="spellEnd"/>
      <w:r w:rsidRPr="00B22C96">
        <w:t xml:space="preserve"> </w:t>
      </w:r>
      <w:proofErr w:type="spellStart"/>
      <w:r w:rsidRPr="00B22C96">
        <w:t>Rousseff</w:t>
      </w:r>
      <w:proofErr w:type="spellEnd"/>
      <w:r w:rsidRPr="00B22C96">
        <w:t xml:space="preserve"> in March 2011. This meeting was preceded by senior-level regional consultations on Africa, Asia and Pacific, South Asia, and the Middle East. </w:t>
      </w:r>
      <w:r w:rsidRPr="00B22C96">
        <w:rPr>
          <w:b/>
          <w:u w:val="single"/>
        </w:rPr>
        <w:t xml:space="preserve">Secretary Clinton and Minister </w:t>
      </w:r>
      <w:proofErr w:type="spellStart"/>
      <w:r w:rsidRPr="00B22C96">
        <w:rPr>
          <w:b/>
          <w:u w:val="single"/>
        </w:rPr>
        <w:t>Patriota</w:t>
      </w:r>
      <w:proofErr w:type="spellEnd"/>
      <w:r w:rsidRPr="00B22C96">
        <w:t xml:space="preserve"> stressed the important role the GPD has played in strengthening cooperation between our two countries, and </w:t>
      </w:r>
      <w:r w:rsidRPr="00B22C96">
        <w:rPr>
          <w:b/>
          <w:u w:val="single"/>
        </w:rPr>
        <w:t>reaffirmed the joint commitment to form a U.S.-Brazil Partnership</w:t>
      </w:r>
      <w:r w:rsidRPr="00B22C96">
        <w:t xml:space="preserve"> for the 21st Century between the governments and peoples of the two nations. The GPD provides a forum </w:t>
      </w:r>
      <w:r w:rsidRPr="00B22C96">
        <w:rPr>
          <w:b/>
          <w:u w:val="single"/>
        </w:rPr>
        <w:t xml:space="preserve">through which our countries work together to promote cooperation </w:t>
      </w:r>
      <w:r w:rsidRPr="00B22C96">
        <w:t xml:space="preserve">and dialogue </w:t>
      </w:r>
      <w:r w:rsidRPr="00B22C96">
        <w:rPr>
          <w:b/>
          <w:u w:val="single"/>
        </w:rPr>
        <w:t>on a broad range of bilateral, regional, and multilateral issues.</w:t>
      </w:r>
      <w:r w:rsidRPr="00B22C96">
        <w:t xml:space="preserve"> The participants expressed satisfaction with the progress under the GPD since the last ministerial on April 16, 2012 in Brasilia. Consultations have been held on the Middle East and Asia that complement dialogues on Africa, Latin America and the Caribbean; economic and commercial issues; science, technology, innovation, and the environment; internet communication and cyber-related issues; and education, culture, and social inclusion. These consultations will continue to facilitate understanding and cooperation between our two countries. Noting the interdependence among peace, security, and development, Secretary Clinton and Minister </w:t>
      </w:r>
      <w:proofErr w:type="spellStart"/>
      <w:r w:rsidRPr="00B22C96">
        <w:t>Patriota</w:t>
      </w:r>
      <w:proofErr w:type="spellEnd"/>
      <w:r w:rsidRPr="00B22C96">
        <w:t xml:space="preserve"> reaffirmed their desire to build a just and inclusive world order that promotes democracy, open government, human rights, and social justice. The two participants concurred that just as other international organizations have had to change to be more responsive to the challenges of the 21st century, the United Nations Security Council (UNSC) also needs to be reformed, and expressed their support for a modest expansion of the Security Council that improves its effectiveness and efficiency, as well as its representativeness. Secretary Clinton reaffirmed the United States' appreciation for Brazil's aspiration to become a permanent member of the Security Council and acknowledged its assumption of global responsibilities. The participants agreed they would continue discussions on United Nations Security Council reform. The participants underlined the political, institutional, humanitarian, and security-related achievements of Haiti and expressed their appreciation for the critical contribution of the UN Stabilization Mission in Haiti (MINUSTAH). They stressed the integrated nature of MINUSTAH's mandate. Brazil and the United States encouraged the Government of Haiti to work toward strengthening governance and the rule of law and, in this context, further encouraged Haiti to continue to pursue the development of the Haitian National Police. Minister </w:t>
      </w:r>
      <w:proofErr w:type="spellStart"/>
      <w:r w:rsidRPr="00B22C96">
        <w:t>Patriota</w:t>
      </w:r>
      <w:proofErr w:type="spellEnd"/>
      <w:r w:rsidRPr="00B22C96">
        <w:t xml:space="preserve"> and Secretary Clinton underscored the importance of strengthening bilateral trade and investment and their positive contribution to their respective economies and to create job opportunities. They praised the successful completion of the first meeting of the U.S.-Brazil Investment Dialogue and the VII U.S.-Brazil Economic Partnership Dialogue (EPD) and welcomed the arrival of a Transportation Security Administration Representative to Brazil to promote cooperation on civil aviation issues. Participants reviewed progress in implementing the Memorandum of Understanding on the Aviation Partnership and the first meeting of its Coordinating Committee in Brasilia on October 10, 2012. Public and private sector participants in the meeting identified thirteen activities to be carried out over the next year, such as workshops on airport service quality and safety practices during construction; specialized training for aviation safety inspectors and air traffic controllers; capacity building; support for the creation of internships in fields such as aviation engineering; strengthening of industry supply chains; and certification for aircraft parts and components. Both governments underscored their commitment to work together as partners to promote development, food security and nutrition, and agreed to further strengthen the partnership between the U.S. Agency for International Development and the Brazilian Cooperation Agency, as formalized in the 2010 Memorandum of Understanding for the Implementation of Technical Cooperation Activities in Third Countries and the 2012 Memorandum of Understanding for the Implementation of Technical Cooperation Activities in Third Countries to Improve Food Security. The U.S. and Brazil are currently working together to improve agricultural productivity and agriculture research in Mozambique, and are now planning joint projects to increase agriculture production, decrease malnutrition, and promote renewable energy in Haiti and Honduras. Both governments will seek to finalize a separate Memorandum of Understanding that will promote trilateral cooperation in agriculture technology and will continue to explore opportunities for bilateral and regional cooperation in disaster risk management and response. Minister </w:t>
      </w:r>
      <w:proofErr w:type="spellStart"/>
      <w:r w:rsidRPr="00B22C96">
        <w:t>Patriota</w:t>
      </w:r>
      <w:proofErr w:type="spellEnd"/>
      <w:r w:rsidRPr="00B22C96">
        <w:t xml:space="preserve"> and Secretary Clinton praised the Domestic Finance for Development (DF4D) Workshop that was held in Brasilia and co-hosted by the United States and Brazil on October 9-10, which set the stage for follow-on collaboration with participating countries to encourage fiscal transparency and discourage corruption while making tax administration and budget execution more efficient and effective. The participants noted the continued increase in travel between our two countries and expressed satisfaction at the significant progress by the Department of State to reduce U.S. visa appointment wait times in Brazil. Secretary Clinton and Minister </w:t>
      </w:r>
      <w:proofErr w:type="spellStart"/>
      <w:r w:rsidRPr="00B22C96">
        <w:t>Patriota</w:t>
      </w:r>
      <w:proofErr w:type="spellEnd"/>
      <w:r w:rsidRPr="00B22C96">
        <w:t xml:space="preserve"> appreciated the many actions taken to facilitate the travel of U.S. and Brazilian citizens, including the extension of visas from five to 10 years, the opening of a 10th Brazilian Consulate in the United States, in Hartford, Connecticut, the planned opening of new U.S. consulates in Belo Horizonte and Porto </w:t>
      </w:r>
      <w:proofErr w:type="spellStart"/>
      <w:r w:rsidRPr="00B22C96">
        <w:t>Alegre</w:t>
      </w:r>
      <w:proofErr w:type="spellEnd"/>
      <w:r w:rsidRPr="00B22C96">
        <w:t xml:space="preserve">, the latest U.S.-Brazil </w:t>
      </w:r>
      <w:r w:rsidRPr="00B22C96">
        <w:lastRenderedPageBreak/>
        <w:t xml:space="preserve">Consular Dialogue on October 4 in Brasilia, and the first meeting of the Working Group on Visa Issues in Washington, D.C. on October 22. They agreed to continue to strengthen the dialogue in this area. Recognizing the growing opportunities, threats, and challenges in cyberspace, participants welcomed the first meeting in July 2012 of the Internet and Information Communication Technology (ICT) Working Group, during which interagency representatives from both governments exchanged views and best practices on a broad range of cyber issues. Both sides affirmed the value of open discussion of Internet and ICT issues and pledged to continue these efforts, including consultations on positions in multilateral </w:t>
      </w:r>
      <w:proofErr w:type="spellStart"/>
      <w:r w:rsidRPr="00B22C96">
        <w:t>fora</w:t>
      </w:r>
      <w:proofErr w:type="spellEnd"/>
      <w:r w:rsidRPr="00B22C96">
        <w:t xml:space="preserve">. The participants reaffirmed the shared commitment to remove barriers to access economic opportunity, education, health, and justice for historically marginalized groups, including people of African descent through the ongoing implementation of the U.S.–Brazil Joint Action Plan to Eliminate Racial and Ethnic Discrimination and Promote Equality, and lauded the successful Joint Action Plan technical meeting and seminar on Equity in Education, both held in Brasilia in August 2012. The participants further agreed that empowering and protecting women and girls requires strong, coordinated action by the international community. As examples of our shared commitment, our two countries are collaborating with Haiti on efforts to combat gender-based violence. The U.S.-Brazil Steering Group to Advance Women in Science was established in August as a direct result of the U.S.-Brazil Joint Commission Meeting on Science and Technology Cooperation hosted in Brasilia in March 2012. The Steering Group will provide recommendations to enhance international cooperation among women and establish a network of U.S. and Brazilian female scientists. Participants welcomed continued implementation of the Action Plan on Education, and our joint efforts to support the U.S. "100,000 Strong in the Americas" initiative and Brazil's "Scientific Mobility Program" (also known as "Science </w:t>
      </w:r>
      <w:proofErr w:type="gramStart"/>
      <w:r w:rsidRPr="00B22C96">
        <w:t>Without</w:t>
      </w:r>
      <w:proofErr w:type="gramEnd"/>
      <w:r w:rsidRPr="00B22C96">
        <w:t xml:space="preserve"> Borders"). They lauded the Department of Commerce-led Education Trade Mission that visited Brazil in September 2012. The mission comprised representatives from 66 U.S. institutions of higher education, making this the largest ever such mission. Participants emphasized the importance of the private sector and research centers in promoting academic mobility between Brazil and the United States, in particular by means of internship offers. Participants welcomed the Memorandum of Understanding (MOU) Concerning Labor Cooperation signed on May 17 by the U.S. Department of Labor and the Brazilian Ministry of Labor and Employment, and the first meeting of the U.S.-Brazil Labor and Employment Dialogue on October 23 in Brasilia. This initiative will further strengthen efforts under the 2011 MOU for the Implementation of Technical Cooperation Activities in Third Countries in the Field of Decent Work, through which the United States and Brazil have jointly supported a $1.29 million dollar trilateral program to combat and prevent child labor in Haiti, and provided complementary funding of close to $10 million dollars to combat child labor in South American countries and </w:t>
      </w:r>
      <w:proofErr w:type="spellStart"/>
      <w:r w:rsidRPr="00B22C96">
        <w:t>Lusophone</w:t>
      </w:r>
      <w:proofErr w:type="spellEnd"/>
      <w:r w:rsidRPr="00B22C96">
        <w:t xml:space="preserve"> Africa. The participants stressed the need to mobilize innovation and investment around critical global challenges and to introduce businesses, investors, entrepreneurs, and universities to new market opportunities that accelerate economic development and promote sustainable economies. Both parties noted the new "Accelerating Market-Driven Partnerships" (AMP) initiative as an important mechanism for cross-</w:t>
      </w:r>
      <w:proofErr w:type="spellStart"/>
      <w:r w:rsidRPr="00B22C96">
        <w:t>sectoral</w:t>
      </w:r>
      <w:proofErr w:type="spellEnd"/>
      <w:r w:rsidRPr="00B22C96">
        <w:t xml:space="preserve"> collaboration to catalyze innovative solutions. Participants also observed with pleasure the successful visit of an Innovation Delegation comprised of entrepreneurs, educators, and technology leaders to Brazil in August 2012, as Secretary Clinton announced in the April 2012 GPD. They also welcomed the ongoing preparations for the first meeting of the Brazil-U.S. Working Group on Innovation, due to take place in the next few months, in fulfillment of the commitments made at the third meeting of the Joint Commission on Science and Technological Cooperation held last March. Participants also agreed on the importance of identifying areas of cooperation on sports, including through initiatives encouraging the promotion of social inclusion, investment, innovation, education, and women's advancement related to sports programs. Secretary Clinton and Minister </w:t>
      </w:r>
      <w:proofErr w:type="spellStart"/>
      <w:r w:rsidRPr="00B22C96">
        <w:t>Patriota</w:t>
      </w:r>
      <w:proofErr w:type="spellEnd"/>
      <w:r w:rsidRPr="00B22C96">
        <w:t xml:space="preserve"> reinforced their commitment to Rio+20 outcomes and highlighted the success of the conference in advancing the common vision of the global community on sustainable development. They emphasized the importance of continuing to advance key global priorities, in particular the elaboration of Sustainable Development Goals, strengthening of the institutional framework for sustainable development, and the promotion of sensible approaches to improve the management of our vital natural resources. It is also crucial to integrate the expertise, energy, and commitment of civil society and the private sector in the implementation of sustainable development. </w:t>
      </w:r>
      <w:r w:rsidRPr="00B22C96">
        <w:rPr>
          <w:b/>
          <w:u w:val="single"/>
        </w:rPr>
        <w:t xml:space="preserve">Secretary Clinton and Minister </w:t>
      </w:r>
      <w:proofErr w:type="spellStart"/>
      <w:r w:rsidRPr="00B22C96">
        <w:rPr>
          <w:b/>
          <w:u w:val="single"/>
        </w:rPr>
        <w:t>Patriota</w:t>
      </w:r>
      <w:proofErr w:type="spellEnd"/>
      <w:r w:rsidRPr="00B22C96">
        <w:rPr>
          <w:b/>
          <w:u w:val="single"/>
        </w:rPr>
        <w:t xml:space="preserve"> reaffirmed the importance of </w:t>
      </w:r>
      <w:r w:rsidRPr="00B22C96">
        <w:t>both sub-regional and</w:t>
      </w:r>
      <w:r w:rsidRPr="00B22C96">
        <w:rPr>
          <w:b/>
          <w:u w:val="single"/>
        </w:rPr>
        <w:t xml:space="preserve"> regional processes and noted their important contribution to promoting democracy, peace, cooperation, security, development, and stability in the region.</w:t>
      </w:r>
      <w:r w:rsidRPr="00B22C96">
        <w:t xml:space="preserve"> The participants agreed they would continue discussions on these topics. Participants emphasized the importance of continued high-level consultations, including the upcoming Strategic Energy Dialogue, which will highlight bilateral cooperation across a range of energy technologies, and the Economic and Financial Dialogue, underscoring the importance of private sector engagement, as well as </w:t>
      </w:r>
      <w:r w:rsidRPr="00B22C96">
        <w:lastRenderedPageBreak/>
        <w:t xml:space="preserve">meetings of the Defense Cooperation Dialogue, Defense Bilateral Working Group, Joint Staff Talks, Space Security Dialogue, Political-Military Dialogue, and the Disarmament and Nonproliferation Dialogue. </w:t>
      </w:r>
    </w:p>
    <w:p w:rsidR="003B62BC" w:rsidRPr="00EE5CD7" w:rsidRDefault="003B62BC" w:rsidP="003B62BC"/>
    <w:p w:rsidR="003B62BC" w:rsidRPr="009C1949" w:rsidRDefault="003B62BC" w:rsidP="009C1949">
      <w:pPr>
        <w:pStyle w:val="Heading4"/>
        <w:rPr>
          <w:rStyle w:val="StyleBoldUnderline"/>
          <w:b/>
        </w:rPr>
      </w:pPr>
      <w:r w:rsidRPr="009C1949">
        <w:t xml:space="preserve">US-Brazil relations key to global stability and peace.  </w:t>
      </w:r>
    </w:p>
    <w:p w:rsidR="003B62BC" w:rsidRDefault="003B62BC" w:rsidP="003B62BC">
      <w:pPr>
        <w:rPr>
          <w:rStyle w:val="StyleBoldUnderline"/>
        </w:rPr>
      </w:pPr>
      <w:r w:rsidRPr="009C1949">
        <w:rPr>
          <w:rStyle w:val="StyleBoldUnderline"/>
          <w:u w:val="none"/>
        </w:rPr>
        <w:t xml:space="preserve">Mead, 2011 </w:t>
      </w:r>
      <w:r w:rsidRPr="009C1949">
        <w:rPr>
          <w:rStyle w:val="StyleBoldUnderline"/>
          <w:b w:val="0"/>
          <w:u w:val="none"/>
        </w:rPr>
        <w:t>(Walter Russell, Professor of Foreign Affairs at Bard College and Editor At Large of American Interest Magazine, April 15, “Something Real, For a Change”, The American Interest Magazine</w:t>
      </w:r>
      <w:r>
        <w:rPr>
          <w:rStyle w:val="StyleBoldUnderline"/>
        </w:rPr>
        <w:t xml:space="preserve">, </w:t>
      </w:r>
      <w:hyperlink r:id="rId69" w:history="1">
        <w:r>
          <w:rPr>
            <w:rStyle w:val="Hyperlink"/>
          </w:rPr>
          <w:t>http://blogs.the-american-interest.com/wrm/2011/04/15/something-real-for-a-change/</w:t>
        </w:r>
      </w:hyperlink>
      <w:r>
        <w:t xml:space="preserve">, DVO) </w:t>
      </w:r>
    </w:p>
    <w:p w:rsidR="003B62BC" w:rsidRDefault="003B62BC" w:rsidP="003B62BC">
      <w:pPr>
        <w:rPr>
          <w:rStyle w:val="StyleBoldUnderline"/>
        </w:rPr>
      </w:pPr>
    </w:p>
    <w:p w:rsidR="003B62BC" w:rsidRDefault="003B62BC" w:rsidP="003B62BC">
      <w:r>
        <w:t>Foreigners, and perhaps especially people in the US, often think of Brazilians as emotional and hotheaded.</w:t>
      </w:r>
      <w:r w:rsidR="00D274CF">
        <w:t xml:space="preserve"> </w:t>
      </w:r>
      <w:r>
        <w:t>We’ve never gotten over the impression that</w:t>
      </w:r>
      <w:r w:rsidR="00D274CF">
        <w:t xml:space="preserve"> </w:t>
      </w:r>
      <w:hyperlink r:id="rId70" w:history="1">
        <w:r>
          <w:rPr>
            <w:rStyle w:val="Hyperlink"/>
          </w:rPr>
          <w:t>Carmen Miranda</w:t>
        </w:r>
      </w:hyperlink>
      <w:r w:rsidR="00D274CF">
        <w:t xml:space="preserve"> </w:t>
      </w:r>
      <w:r>
        <w:t>made in the 1940s and 1950s when the Portuguese born ‘Brazilian’ entertainer was said to be</w:t>
      </w:r>
      <w:r w:rsidR="00D274CF">
        <w:t xml:space="preserve"> </w:t>
      </w:r>
      <w:hyperlink r:id="rId71" w:history="1">
        <w:r>
          <w:rPr>
            <w:rStyle w:val="Hyperlink"/>
          </w:rPr>
          <w:t>highest paid woman in the United States</w:t>
        </w:r>
      </w:hyperlink>
      <w:r>
        <w:t>.</w:t>
      </w:r>
      <w:r w:rsidR="00D274CF">
        <w:t xml:space="preserve"> </w:t>
      </w:r>
      <w:r>
        <w:t xml:space="preserve">Land of the samba, land of Carnival, </w:t>
      </w:r>
      <w:proofErr w:type="gramStart"/>
      <w:r>
        <w:t>land</w:t>
      </w:r>
      <w:proofErr w:type="gramEnd"/>
      <w:r>
        <w:t xml:space="preserve"> of Rio.</w:t>
      </w:r>
      <w:r w:rsidR="00D274CF" w:rsidRPr="00D274CF">
        <w:rPr>
          <w:sz w:val="12"/>
        </w:rPr>
        <w:t xml:space="preserve">¶ </w:t>
      </w:r>
      <w:r>
        <w:t>It is all true; Brazil is every bit of that and more — but there is another side to the country and the people.</w:t>
      </w:r>
      <w:r w:rsidR="00D274CF">
        <w:t xml:space="preserve"> </w:t>
      </w:r>
      <w:r w:rsidRPr="00D274CF">
        <w:rPr>
          <w:rStyle w:val="StyleBoldUnderline"/>
        </w:rPr>
        <w:t>Brazilians have built the largest and best performing economy south of the US border in the hemisphere;</w:t>
      </w:r>
      <w:r>
        <w:t xml:space="preserve"> the state of </w:t>
      </w:r>
      <w:proofErr w:type="spellStart"/>
      <w:r>
        <w:t>Saõ</w:t>
      </w:r>
      <w:proofErr w:type="spellEnd"/>
      <w:r>
        <w:t xml:space="preserve"> Paulo alone has a GDP larger than any Spanish-speaking South American economy.</w:t>
      </w:r>
      <w:r w:rsidR="00D274CF">
        <w:t xml:space="preserve"> </w:t>
      </w:r>
      <w:r>
        <w:t>Their agribusiness in particular is world class</w:t>
      </w:r>
      <w:r w:rsidRPr="00D274CF">
        <w:rPr>
          <w:rStyle w:val="StyleBoldUnderline"/>
        </w:rPr>
        <w:t>.</w:t>
      </w:r>
      <w:r w:rsidR="00D274CF" w:rsidRPr="00D274CF">
        <w:rPr>
          <w:rStyle w:val="StyleBoldUnderline"/>
        </w:rPr>
        <w:t xml:space="preserve"> </w:t>
      </w:r>
      <w:r w:rsidRPr="00D274CF">
        <w:rPr>
          <w:rStyle w:val="StyleBoldUnderline"/>
        </w:rPr>
        <w:t>Brazilians have an immense capacity for hard and focused work.</w:t>
      </w:r>
      <w:r w:rsidR="00D274CF">
        <w:t xml:space="preserve"> </w:t>
      </w:r>
      <w:r>
        <w:t>The evangelical revival sweeping across Brazil is creating a new Bible belt.</w:t>
      </w:r>
      <w:r w:rsidR="00D274CF" w:rsidRPr="00D274CF">
        <w:rPr>
          <w:sz w:val="12"/>
        </w:rPr>
        <w:t xml:space="preserve">¶ </w:t>
      </w:r>
      <w:proofErr w:type="gramStart"/>
      <w:r>
        <w:t>Politically,</w:t>
      </w:r>
      <w:proofErr w:type="gramEnd"/>
      <w:r>
        <w:t xml:space="preserve"> Brazilians have tended to be moderate almost to a fault.</w:t>
      </w:r>
      <w:r w:rsidR="00D274CF">
        <w:t xml:space="preserve"> </w:t>
      </w:r>
      <w:r>
        <w:t>They achieved their independence bloodlessly when the son of the King of Portugal declined to return to the home country after Napoleon’s defeat allowed the exiled royals to go back to Lisbon.</w:t>
      </w:r>
      <w:r w:rsidR="00D274CF">
        <w:t xml:space="preserve"> </w:t>
      </w:r>
      <w:r>
        <w:t>“I remain,” he said, and became the Emperor of Brazil.</w:t>
      </w:r>
      <w:r w:rsidR="00D274CF">
        <w:t xml:space="preserve"> </w:t>
      </w:r>
      <w:r>
        <w:t>That empire ended bloodlessly sixty years later when his son peacefully abdicated and sailed away to Europe; Brazil’s history since then had its share of upheavals but lacks the drama and the extremism found in some other places.</w:t>
      </w:r>
      <w:r w:rsidR="00D274CF">
        <w:t xml:space="preserve"> </w:t>
      </w:r>
      <w:r>
        <w:t>The military dictatorship was less harsh than regimes in neighboring Chile and Argentina; the return to democracy was gradual and bloodless.</w:t>
      </w:r>
      <w:r w:rsidR="00D274CF" w:rsidRPr="00D274CF">
        <w:rPr>
          <w:sz w:val="12"/>
        </w:rPr>
        <w:t xml:space="preserve">¶ </w:t>
      </w:r>
      <w:r>
        <w:t>Former president Lula was elected on his fourth try — only after he convinced voters that despite his left wing rhetoric and trade union past he was actually a reasonable man who would stick to the successful economic programs of his predecessor.</w:t>
      </w:r>
      <w:r w:rsidR="00D274CF" w:rsidRPr="00D274CF">
        <w:rPr>
          <w:sz w:val="12"/>
        </w:rPr>
        <w:t xml:space="preserve">¶ </w:t>
      </w:r>
      <w:r>
        <w:t>Lula’s Brazilian model of a Latin American left that is pragmatic and results-focused could not be more different from the self-destructive radicalism of a Chavez or a Castro.</w:t>
      </w:r>
      <w:r w:rsidR="00D274CF">
        <w:t xml:space="preserve"> </w:t>
      </w:r>
      <w:r>
        <w:t>“</w:t>
      </w:r>
      <w:proofErr w:type="spellStart"/>
      <w:r>
        <w:t>Lulaism</w:t>
      </w:r>
      <w:proofErr w:type="spellEnd"/>
      <w:r>
        <w:t xml:space="preserve">” is the best possible antidote to </w:t>
      </w:r>
      <w:proofErr w:type="spellStart"/>
      <w:r>
        <w:t>Chavezismo</w:t>
      </w:r>
      <w:proofErr w:type="spellEnd"/>
      <w:r>
        <w:t xml:space="preserve"> and the consolidation of an economically progressive and socially moderate Brazil that provides an anchor of stability and can help the entire continent move forward.</w:t>
      </w:r>
      <w:r w:rsidR="00D274CF">
        <w:t xml:space="preserve"> </w:t>
      </w:r>
      <w:r>
        <w:t>While Lula’s grandstanding on a handful of international issues (most notably his regrettable embrace of Iranian president Ahmadinejad and his statement that the global economic crisis was caused by people with blond hair and blue eyes) raised some eyebrows in Washington, the steady course of the country under his leadership testified to a much more sophisticated understanding of Brazil’s interests.</w:t>
      </w:r>
      <w:r w:rsidR="00D274CF" w:rsidRPr="00D274CF">
        <w:rPr>
          <w:sz w:val="12"/>
        </w:rPr>
        <w:t xml:space="preserve">¶ </w:t>
      </w:r>
      <w:r>
        <w:t xml:space="preserve">Lula’s successor, </w:t>
      </w:r>
      <w:proofErr w:type="spellStart"/>
      <w:r>
        <w:t>Dilma</w:t>
      </w:r>
      <w:proofErr w:type="spellEnd"/>
      <w:r>
        <w:t xml:space="preserve"> </w:t>
      </w:r>
      <w:proofErr w:type="spellStart"/>
      <w:r>
        <w:t>Rousseff</w:t>
      </w:r>
      <w:proofErr w:type="spellEnd"/>
      <w:r>
        <w:t>, was tortured by a US backed military dictatorship as a young woman; thankfully the experience made her more pro-human rights than anti-American.</w:t>
      </w:r>
      <w:r w:rsidR="00D274CF">
        <w:t xml:space="preserve"> </w:t>
      </w:r>
      <w:r>
        <w:t>One of her early acts as president was to put Brazil behind the push for a UN report on the state of human rights in Iran.</w:t>
      </w:r>
      <w:r w:rsidR="00D274CF" w:rsidRPr="00D274CF">
        <w:rPr>
          <w:sz w:val="12"/>
        </w:rPr>
        <w:t xml:space="preserve">¶ </w:t>
      </w:r>
      <w:r>
        <w:t>Brazil is an old nation but a young power; it is likely to make some sudden and startling moves as it tests its new abilities and pushes the envelope.</w:t>
      </w:r>
      <w:r w:rsidR="00D274CF">
        <w:t xml:space="preserve"> </w:t>
      </w:r>
      <w:r>
        <w:t xml:space="preserve">But as far as I can see, </w:t>
      </w:r>
      <w:r w:rsidRPr="00D274CF">
        <w:rPr>
          <w:rStyle w:val="StyleBoldUnderline"/>
        </w:rPr>
        <w:t>the major strategic interests of the US and Brazil are so closely aligned that cooperation between the two countries will be one of the building blocks of the new century.</w:t>
      </w:r>
      <w:r w:rsidR="00D274CF" w:rsidRPr="00D274CF">
        <w:rPr>
          <w:rStyle w:val="StyleBoldUnderline"/>
        </w:rPr>
        <w:t xml:space="preserve"> </w:t>
      </w:r>
      <w:r w:rsidRPr="00D274CF">
        <w:rPr>
          <w:rStyle w:val="StyleBoldUnderline"/>
        </w:rPr>
        <w:t xml:space="preserve">Brazil’s growing influence will </w:t>
      </w:r>
      <w:r>
        <w:t>tend to</w:t>
      </w:r>
      <w:r w:rsidRPr="00D274CF">
        <w:rPr>
          <w:rStyle w:val="StyleBoldUnderline"/>
        </w:rPr>
        <w:t xml:space="preserve"> make its neighborhood and the world richer,</w:t>
      </w:r>
      <w:r>
        <w:t xml:space="preserve"> </w:t>
      </w:r>
      <w:proofErr w:type="gramStart"/>
      <w:r>
        <w:t>more free</w:t>
      </w:r>
      <w:proofErr w:type="gramEnd"/>
      <w:r>
        <w:t xml:space="preserve">, </w:t>
      </w:r>
      <w:r w:rsidRPr="00D274CF">
        <w:rPr>
          <w:rStyle w:val="StyleBoldUnderline"/>
        </w:rPr>
        <w:t>and more stable.</w:t>
      </w:r>
      <w:r w:rsidR="00D274CF">
        <w:t xml:space="preserve"> </w:t>
      </w:r>
      <w:r>
        <w:t>I</w:t>
      </w:r>
      <w:r w:rsidRPr="00D274CF">
        <w:rPr>
          <w:rStyle w:val="StyleBoldUnderline"/>
        </w:rPr>
        <w:t>t brings the experiences</w:t>
      </w:r>
      <w:r>
        <w:t xml:space="preserve">, sometimes painful, </w:t>
      </w:r>
      <w:r w:rsidRPr="00D274CF">
        <w:rPr>
          <w:rStyle w:val="StyleBoldUnderline"/>
        </w:rPr>
        <w:t>of a developing country</w:t>
      </w:r>
      <w:r>
        <w:t xml:space="preserve"> to the high table of world powers;</w:t>
      </w:r>
      <w:r w:rsidRPr="00D274CF">
        <w:rPr>
          <w:rStyle w:val="StyleBoldUnderline"/>
        </w:rPr>
        <w:t xml:space="preserve"> its instinct for “order and progress” </w:t>
      </w:r>
      <w:r>
        <w:t xml:space="preserve">(the slogan appears on its flag) </w:t>
      </w:r>
      <w:r w:rsidRPr="00D274CF">
        <w:rPr>
          <w:rStyle w:val="StyleBoldUnderline"/>
        </w:rPr>
        <w:t>dovetails</w:t>
      </w:r>
      <w:r>
        <w:t xml:space="preserve"> very</w:t>
      </w:r>
      <w:r w:rsidRPr="00D274CF">
        <w:rPr>
          <w:rStyle w:val="StyleBoldUnderline"/>
        </w:rPr>
        <w:t xml:space="preserve"> closely with</w:t>
      </w:r>
      <w:r>
        <w:t xml:space="preserve"> </w:t>
      </w:r>
      <w:r w:rsidRPr="00D274CF">
        <w:rPr>
          <w:rStyle w:val="StyleBoldUnderline"/>
        </w:rPr>
        <w:t>what the U</w:t>
      </w:r>
      <w:r>
        <w:t>nited</w:t>
      </w:r>
      <w:r w:rsidRPr="00D274CF">
        <w:rPr>
          <w:rStyle w:val="StyleBoldUnderline"/>
        </w:rPr>
        <w:t xml:space="preserve"> S</w:t>
      </w:r>
      <w:r>
        <w:t>tates</w:t>
      </w:r>
      <w:r w:rsidRPr="00D274CF">
        <w:rPr>
          <w:rStyle w:val="StyleBoldUnderline"/>
        </w:rPr>
        <w:t xml:space="preserve"> wants to see in the world.</w:t>
      </w:r>
      <w:r w:rsidR="00D274CF" w:rsidRPr="00D274CF">
        <w:rPr>
          <w:sz w:val="12"/>
        </w:rPr>
        <w:t xml:space="preserve">¶ </w:t>
      </w:r>
      <w:r>
        <w:t xml:space="preserve">A post-racial </w:t>
      </w:r>
      <w:r w:rsidRPr="00D274CF">
        <w:rPr>
          <w:rStyle w:val="StyleBoldUnderline"/>
        </w:rPr>
        <w:t>U</w:t>
      </w:r>
      <w:r>
        <w:t>nited</w:t>
      </w:r>
      <w:r w:rsidRPr="00D274CF">
        <w:rPr>
          <w:rStyle w:val="StyleBoldUnderline"/>
        </w:rPr>
        <w:t xml:space="preserve"> S</w:t>
      </w:r>
      <w:r>
        <w:t>tates a</w:t>
      </w:r>
      <w:r w:rsidRPr="00D274CF">
        <w:rPr>
          <w:rStyle w:val="StyleBoldUnderline"/>
        </w:rPr>
        <w:t>nd a post-Third World Brazil can get a lot done together as long as both countries think the relationship true and work to keep it on track.</w:t>
      </w:r>
      <w:r w:rsidR="00D274CF">
        <w:t xml:space="preserve"> </w:t>
      </w:r>
      <w:r>
        <w:t>Things are by no means perfect — in Brazil itself and in the US-Brazil relationship; I’ll be posting about some the pitfalls as well.</w:t>
      </w:r>
      <w:r w:rsidR="00D274CF" w:rsidRPr="00D274CF">
        <w:rPr>
          <w:sz w:val="12"/>
        </w:rPr>
        <w:t xml:space="preserve">¶ </w:t>
      </w:r>
      <w:r>
        <w:t>But if you want reasons to be optimistic about where the human race, the western hemisphere and American foreign policy are going — watch Brazil.</w:t>
      </w:r>
    </w:p>
    <w:p w:rsidR="003B62BC" w:rsidRDefault="003B62BC" w:rsidP="003B62BC"/>
    <w:p w:rsidR="003B62BC" w:rsidRDefault="003B62BC" w:rsidP="003B62BC">
      <w:pPr>
        <w:rPr>
          <w:rStyle w:val="StyleBoldUnderline"/>
        </w:rPr>
      </w:pPr>
    </w:p>
    <w:p w:rsidR="003B62BC" w:rsidRDefault="003B62BC" w:rsidP="00CC495B">
      <w:pPr>
        <w:pStyle w:val="Heading2"/>
      </w:pPr>
      <w:r w:rsidRPr="009C1949">
        <w:lastRenderedPageBreak/>
        <w:t>Stability Impacts:</w:t>
      </w:r>
    </w:p>
    <w:p w:rsidR="003B62BC" w:rsidRPr="00D70189" w:rsidRDefault="003B62BC" w:rsidP="00CC495B">
      <w:pPr>
        <w:pStyle w:val="Heading4"/>
        <w:rPr>
          <w:rFonts w:eastAsia="Times New Roman"/>
        </w:rPr>
      </w:pPr>
      <w:r w:rsidRPr="00D70189">
        <w:rPr>
          <w:rFonts w:eastAsia="Times New Roman"/>
        </w:rPr>
        <w:t>State failure causes global disease and WMD conflict</w:t>
      </w:r>
    </w:p>
    <w:p w:rsidR="003B62BC" w:rsidRPr="00D70189" w:rsidRDefault="003B62BC" w:rsidP="003B62BC">
      <w:pPr>
        <w:rPr>
          <w:b/>
          <w:bCs/>
          <w:sz w:val="26"/>
        </w:rPr>
      </w:pPr>
      <w:proofErr w:type="spellStart"/>
      <w:r w:rsidRPr="00D70189">
        <w:rPr>
          <w:b/>
          <w:bCs/>
          <w:sz w:val="26"/>
        </w:rPr>
        <w:t>Emmott</w:t>
      </w:r>
      <w:proofErr w:type="spellEnd"/>
      <w:r w:rsidRPr="00D70189">
        <w:rPr>
          <w:b/>
          <w:bCs/>
          <w:sz w:val="26"/>
        </w:rPr>
        <w:t xml:space="preserve"> ‘3, </w:t>
      </w:r>
    </w:p>
    <w:p w:rsidR="003B62BC" w:rsidRPr="00D70189" w:rsidRDefault="003B62BC" w:rsidP="003B62BC">
      <w:pPr>
        <w:rPr>
          <w:sz w:val="16"/>
        </w:rPr>
      </w:pPr>
      <w:r w:rsidRPr="00D70189">
        <w:rPr>
          <w:sz w:val="16"/>
        </w:rPr>
        <w:t xml:space="preserve">Bill, Editor-in-Chief of </w:t>
      </w:r>
      <w:proofErr w:type="gramStart"/>
      <w:r w:rsidRPr="00D70189">
        <w:rPr>
          <w:sz w:val="16"/>
        </w:rPr>
        <w:t>The</w:t>
      </w:r>
      <w:proofErr w:type="gramEnd"/>
      <w:r w:rsidRPr="00D70189">
        <w:rPr>
          <w:sz w:val="16"/>
        </w:rPr>
        <w:t xml:space="preserve"> Economist, 2003, 20:21 Vision, pp. 265-266, 277-278</w:t>
      </w:r>
    </w:p>
    <w:p w:rsidR="00CC495B" w:rsidRPr="00CC495B" w:rsidRDefault="003B62BC" w:rsidP="00CC495B">
      <w:pPr>
        <w:rPr>
          <w:rFonts w:eastAsia="Times New Roman"/>
          <w:color w:val="000000"/>
          <w:sz w:val="16"/>
          <w:szCs w:val="20"/>
        </w:rPr>
      </w:pPr>
      <w:r w:rsidRPr="00D70189">
        <w:rPr>
          <w:sz w:val="16"/>
        </w:rPr>
        <w:t>There are other self-serving reasons to be worried about inequality and its handmaiden, poverty. One is that a poorer country is more likely to have</w:t>
      </w:r>
      <w:r w:rsidRPr="00D70189">
        <w:rPr>
          <w:rFonts w:eastAsia="Times New Roman"/>
          <w:color w:val="000000"/>
          <w:sz w:val="16"/>
          <w:szCs w:val="20"/>
        </w:rPr>
        <w:t xml:space="preserve"> </w:t>
      </w:r>
      <w:r w:rsidRPr="00D70189">
        <w:rPr>
          <w:b/>
          <w:bCs/>
          <w:u w:val="single"/>
        </w:rPr>
        <w:t>weak political and social institutions</w:t>
      </w:r>
      <w:r w:rsidRPr="00D70189">
        <w:rPr>
          <w:rFonts w:eastAsia="Times New Roman"/>
          <w:color w:val="000000"/>
          <w:sz w:val="16"/>
          <w:szCs w:val="20"/>
        </w:rPr>
        <w:t xml:space="preserve">, which </w:t>
      </w:r>
      <w:r w:rsidRPr="00D70189">
        <w:rPr>
          <w:b/>
          <w:bCs/>
          <w:u w:val="single"/>
        </w:rPr>
        <w:t>are</w:t>
      </w:r>
      <w:r w:rsidRPr="00D70189">
        <w:rPr>
          <w:rFonts w:eastAsia="Times New Roman"/>
          <w:color w:val="000000"/>
          <w:sz w:val="16"/>
          <w:szCs w:val="20"/>
        </w:rPr>
        <w:t xml:space="preserve"> then more </w:t>
      </w:r>
      <w:r w:rsidRPr="00D70189">
        <w:rPr>
          <w:b/>
          <w:bCs/>
          <w:u w:val="single"/>
        </w:rPr>
        <w:t>likely to collapse into chaos or civil war</w:t>
      </w:r>
      <w:r w:rsidRPr="00D70189">
        <w:rPr>
          <w:rFonts w:eastAsia="Times New Roman"/>
          <w:color w:val="000000"/>
          <w:sz w:val="16"/>
          <w:szCs w:val="20"/>
        </w:rPr>
        <w:t>. That is especially likely when the country is poor in terms of the direct economic activity of its citizenry but is nevertheless home to some valuable natural resources, such as the diamonds of Sierra Leone. Forces within, and forces from outside, are liable to fight to get their hands on those resources. Chaos and civil war are essentially local troubles that need not affect the rest of the world, but they are</w:t>
      </w:r>
      <w:r w:rsidRPr="00D70189">
        <w:rPr>
          <w:rFonts w:eastAsia="Times New Roman"/>
          <w:color w:val="000000"/>
          <w:sz w:val="20"/>
          <w:szCs w:val="20"/>
          <w:u w:val="single"/>
        </w:rPr>
        <w:t xml:space="preserve"> </w:t>
      </w:r>
      <w:r w:rsidRPr="00D70189">
        <w:rPr>
          <w:b/>
          <w:bCs/>
          <w:u w:val="single"/>
        </w:rPr>
        <w:t>liable to draw in neighbors, risking a wider regional conflict</w:t>
      </w:r>
      <w:r w:rsidRPr="00D70189">
        <w:rPr>
          <w:rFonts w:eastAsia="Times New Roman"/>
          <w:color w:val="000000"/>
          <w:sz w:val="16"/>
          <w:szCs w:val="20"/>
        </w:rPr>
        <w:t xml:space="preserve"> as countries or factions vie to exploit the vacuum left in the collapsing state. Poorer, </w:t>
      </w:r>
      <w:r w:rsidRPr="00D70189">
        <w:rPr>
          <w:b/>
          <w:bCs/>
          <w:u w:val="single"/>
        </w:rPr>
        <w:t>unstable countries</w:t>
      </w:r>
      <w:r w:rsidRPr="00D70189">
        <w:rPr>
          <w:rFonts w:eastAsia="Times New Roman"/>
          <w:color w:val="000000"/>
          <w:sz w:val="16"/>
          <w:szCs w:val="20"/>
        </w:rPr>
        <w:t xml:space="preserve"> are also likely to harbor and to </w:t>
      </w:r>
      <w:r w:rsidRPr="00D70189">
        <w:rPr>
          <w:b/>
          <w:bCs/>
          <w:u w:val="single"/>
        </w:rPr>
        <w:t>foster</w:t>
      </w:r>
      <w:r w:rsidRPr="00D70189">
        <w:rPr>
          <w:rFonts w:eastAsia="Times New Roman"/>
          <w:color w:val="000000"/>
          <w:sz w:val="16"/>
          <w:szCs w:val="20"/>
        </w:rPr>
        <w:t xml:space="preserve"> two other ills: </w:t>
      </w:r>
      <w:r w:rsidRPr="00D70189">
        <w:rPr>
          <w:b/>
          <w:bCs/>
          <w:u w:val="single"/>
        </w:rPr>
        <w:t>disease and terrorism</w:t>
      </w:r>
      <w:r w:rsidRPr="00D70189">
        <w:rPr>
          <w:rFonts w:eastAsia="Times New Roman"/>
          <w:color w:val="000000"/>
          <w:sz w:val="16"/>
          <w:szCs w:val="20"/>
        </w:rPr>
        <w:t xml:space="preserve">. Disease may well contribute to poverty rather than being a consequence of it, but it is also the case that </w:t>
      </w:r>
      <w:r w:rsidRPr="00D70189">
        <w:rPr>
          <w:b/>
          <w:bCs/>
          <w:u w:val="single"/>
        </w:rPr>
        <w:t>a poor country [are] likely to lack the</w:t>
      </w:r>
      <w:r w:rsidRPr="00D70189">
        <w:rPr>
          <w:rFonts w:eastAsia="Times New Roman"/>
          <w:color w:val="000000"/>
          <w:sz w:val="16"/>
          <w:szCs w:val="20"/>
        </w:rPr>
        <w:t xml:space="preserve"> infrastructure as well as</w:t>
      </w:r>
      <w:r w:rsidRPr="00D70189">
        <w:rPr>
          <w:b/>
          <w:bCs/>
          <w:u w:val="single"/>
        </w:rPr>
        <w:t xml:space="preserve"> money to</w:t>
      </w:r>
      <w:r w:rsidRPr="00D70189">
        <w:rPr>
          <w:rFonts w:eastAsia="Times New Roman"/>
          <w:color w:val="000000"/>
          <w:sz w:val="16"/>
          <w:szCs w:val="20"/>
        </w:rPr>
        <w:t xml:space="preserve"> be able to </w:t>
      </w:r>
      <w:r w:rsidRPr="00D70189">
        <w:rPr>
          <w:b/>
          <w:bCs/>
          <w:u w:val="single"/>
        </w:rPr>
        <w:t>deal with epidemic diseases such as</w:t>
      </w:r>
      <w:r w:rsidRPr="00D70189">
        <w:rPr>
          <w:rFonts w:eastAsia="Times New Roman"/>
          <w:color w:val="000000"/>
          <w:sz w:val="16"/>
          <w:szCs w:val="20"/>
        </w:rPr>
        <w:t xml:space="preserve"> the human </w:t>
      </w:r>
      <w:proofErr w:type="spellStart"/>
      <w:r w:rsidRPr="00D70189">
        <w:rPr>
          <w:rFonts w:eastAsia="Times New Roman"/>
          <w:color w:val="000000"/>
          <w:sz w:val="16"/>
          <w:szCs w:val="20"/>
        </w:rPr>
        <w:t>irumunodeficiency</w:t>
      </w:r>
      <w:proofErr w:type="spellEnd"/>
      <w:r w:rsidRPr="00D70189">
        <w:rPr>
          <w:rFonts w:eastAsia="Times New Roman"/>
          <w:color w:val="000000"/>
          <w:sz w:val="16"/>
          <w:szCs w:val="20"/>
        </w:rPr>
        <w:t xml:space="preserve"> virus that causes </w:t>
      </w:r>
      <w:r w:rsidRPr="00D70189">
        <w:rPr>
          <w:b/>
          <w:bCs/>
          <w:u w:val="single"/>
        </w:rPr>
        <w:t>AIDS, or Ebola</w:t>
      </w:r>
      <w:r w:rsidRPr="00D70189">
        <w:rPr>
          <w:rFonts w:eastAsia="Times New Roman"/>
          <w:color w:val="000000"/>
          <w:sz w:val="16"/>
          <w:szCs w:val="20"/>
        </w:rPr>
        <w:t>, and</w:t>
      </w:r>
      <w:r w:rsidRPr="00D70189">
        <w:rPr>
          <w:b/>
          <w:bCs/>
          <w:u w:val="single"/>
        </w:rPr>
        <w:t xml:space="preserve"> those diseases might then</w:t>
      </w:r>
      <w:r w:rsidRPr="00D70189">
        <w:rPr>
          <w:rFonts w:eastAsia="Times New Roman"/>
          <w:color w:val="000000"/>
          <w:sz w:val="16"/>
          <w:szCs w:val="20"/>
        </w:rPr>
        <w:t xml:space="preserve"> be able to </w:t>
      </w:r>
      <w:proofErr w:type="gramStart"/>
      <w:r w:rsidRPr="00D70189">
        <w:rPr>
          <w:b/>
          <w:bCs/>
          <w:u w:val="single"/>
        </w:rPr>
        <w:t>spread(</w:t>
      </w:r>
      <w:proofErr w:type="gramEnd"/>
      <w:r w:rsidRPr="00D70189">
        <w:rPr>
          <w:b/>
          <w:bCs/>
          <w:u w:val="single"/>
        </w:rPr>
        <w:t>.)</w:t>
      </w:r>
      <w:r w:rsidRPr="00D70189">
        <w:rPr>
          <w:rFonts w:eastAsia="Times New Roman"/>
          <w:color w:val="000000"/>
          <w:sz w:val="16"/>
          <w:szCs w:val="20"/>
        </w:rPr>
        <w:t xml:space="preserve"> across other borders. The danger of terrorism is more </w:t>
      </w:r>
      <w:r w:rsidRPr="00D70189">
        <w:rPr>
          <w:sz w:val="16"/>
        </w:rPr>
        <w:t xml:space="preserve">obvious: discontented, otherwise hopeless people may wish to take out their sense of grievance on the luckier rich, and will be likely to find plenty of willing recruits for dangerous or even suicidal terrorist missions. The terrorist attacks on 11 September 2001 confirm this only indirectly, since the terrorists concerned were neither poor nor hopeless. But they and their followers did, it seems, feel that Islamic countries in general were poor and lacking in hope, following centuries of humiliation at the hands of the West. And the argument applies directly to Afghanistan: if that country had not been dirt-poor, it would have been unlikely to have acted as a host to the al-Qaeda terrorists. Rich countries can give rise to terrorism too, even without the separatist movements found in the Basque Country and Northern Ireland; Germany had its </w:t>
      </w:r>
      <w:proofErr w:type="spellStart"/>
      <w:r w:rsidRPr="00D70189">
        <w:rPr>
          <w:sz w:val="16"/>
        </w:rPr>
        <w:t>Baader-Meinhof</w:t>
      </w:r>
      <w:proofErr w:type="spellEnd"/>
      <w:r w:rsidRPr="00D70189">
        <w:rPr>
          <w:sz w:val="16"/>
        </w:rPr>
        <w:t xml:space="preserve"> gang in the 1970s, Italy its Red Brigades, and even America had the </w:t>
      </w:r>
      <w:proofErr w:type="spellStart"/>
      <w:r w:rsidRPr="00D70189">
        <w:rPr>
          <w:sz w:val="16"/>
        </w:rPr>
        <w:t>Symbionese</w:t>
      </w:r>
      <w:proofErr w:type="spellEnd"/>
      <w:r w:rsidRPr="00D70189">
        <w:rPr>
          <w:sz w:val="16"/>
        </w:rPr>
        <w:t xml:space="preserve"> Liberation Front. But they have not been numerous enough to pose a danger to their governments or to any other country. Poverty and despair act as a more powerful recruiting sergeant for terrorists than</w:t>
      </w:r>
      <w:r w:rsidRPr="00D70189">
        <w:rPr>
          <w:rFonts w:eastAsia="Times New Roman"/>
          <w:color w:val="000000"/>
          <w:sz w:val="16"/>
          <w:szCs w:val="20"/>
        </w:rPr>
        <w:t xml:space="preserve"> </w:t>
      </w:r>
      <w:proofErr w:type="gramStart"/>
      <w:r w:rsidRPr="00D70189">
        <w:rPr>
          <w:rFonts w:eastAsia="Times New Roman"/>
          <w:color w:val="000000"/>
          <w:sz w:val="16"/>
          <w:szCs w:val="20"/>
        </w:rPr>
        <w:t>do</w:t>
      </w:r>
      <w:proofErr w:type="gramEnd"/>
      <w:r w:rsidRPr="00D70189">
        <w:rPr>
          <w:rFonts w:eastAsia="Times New Roman"/>
          <w:color w:val="000000"/>
          <w:sz w:val="16"/>
          <w:szCs w:val="20"/>
        </w:rPr>
        <w:t xml:space="preserve"> mere alienation or beliefs in anarchism. Other people worry about inequality because of a fear of war: the fear that</w:t>
      </w:r>
      <w:r w:rsidRPr="00D70189">
        <w:rPr>
          <w:b/>
          <w:bCs/>
          <w:u w:val="single"/>
        </w:rPr>
        <w:t xml:space="preserve"> countries which feel that they are unable to advance their living standards </w:t>
      </w:r>
      <w:r w:rsidRPr="00D70189">
        <w:rPr>
          <w:rFonts w:eastAsia="Times New Roman"/>
          <w:color w:val="000000"/>
          <w:sz w:val="16"/>
          <w:szCs w:val="20"/>
        </w:rPr>
        <w:t xml:space="preserve">and sense of power </w:t>
      </w:r>
      <w:r w:rsidRPr="00D70189">
        <w:rPr>
          <w:b/>
          <w:bCs/>
          <w:u w:val="single"/>
        </w:rPr>
        <w:t>by conventional economic means may be tempted to use military methods as a shortcut</w:t>
      </w:r>
      <w:r w:rsidRPr="00D70189">
        <w:rPr>
          <w:rFonts w:eastAsia="Times New Roman"/>
          <w:color w:val="000000"/>
          <w:sz w:val="16"/>
          <w:szCs w:val="20"/>
        </w:rPr>
        <w:t xml:space="preserve">. </w:t>
      </w:r>
      <w:r w:rsidRPr="00D70189">
        <w:rPr>
          <w:rFonts w:eastAsia="Times New Roman"/>
          <w:color w:val="000000"/>
          <w:sz w:val="16"/>
          <w:szCs w:val="12"/>
        </w:rPr>
        <w:t xml:space="preserve">As a general proposition, this argument is unconvincing, for a poorer country is also often militarily weak, though that still made the Soviet-led Warsaw Pact countries a formidable enemy to NATO during the cold war. By and large, however, the rich will always be able to defeat poor countries in anything other than a guerrilla war—and such fighting methods may be common in civil wars or m wars of liberation, but they do not put other countries themselves in physical danger, except from terrorism. But in some circumstances this argument may hold good. North Korea, for example, has long used the threat of military attack either on its southern compatriot, or on Japan or the United States, as a means by which to blackmail the rich. Iraq invaded Kuwait in 1990 in order to grab its oil as well as merely to make a territorial point. </w:t>
      </w:r>
      <w:r w:rsidRPr="00D70189">
        <w:rPr>
          <w:b/>
          <w:bCs/>
          <w:u w:val="single"/>
        </w:rPr>
        <w:t>Inequality</w:t>
      </w:r>
      <w:r w:rsidRPr="00D70189">
        <w:rPr>
          <w:rFonts w:eastAsia="Times New Roman"/>
          <w:color w:val="000000"/>
          <w:sz w:val="16"/>
          <w:szCs w:val="20"/>
        </w:rPr>
        <w:t xml:space="preserve">, in other words, </w:t>
      </w:r>
      <w:r w:rsidRPr="00D70189">
        <w:rPr>
          <w:b/>
          <w:bCs/>
          <w:u w:val="single"/>
        </w:rPr>
        <w:t>may lead to</w:t>
      </w:r>
      <w:r w:rsidRPr="00D70189">
        <w:rPr>
          <w:rFonts w:eastAsia="Times New Roman"/>
          <w:color w:val="000000"/>
          <w:sz w:val="16"/>
          <w:szCs w:val="20"/>
        </w:rPr>
        <w:t xml:space="preserve"> an increase in the number of </w:t>
      </w:r>
      <w:r w:rsidRPr="00D70189">
        <w:rPr>
          <w:b/>
          <w:bCs/>
          <w:u w:val="single"/>
        </w:rPr>
        <w:t>unpredictable dictators</w:t>
      </w:r>
      <w:r w:rsidRPr="00D70189">
        <w:rPr>
          <w:rFonts w:eastAsia="Times New Roman"/>
          <w:color w:val="000000"/>
          <w:sz w:val="16"/>
          <w:szCs w:val="20"/>
        </w:rPr>
        <w:t xml:space="preserve">— slightly euphemistically known as rogue states (even more euphemistically known, by America's State Department, as "states of concern"). These rogues have become more dangerous as technology has advanced sufficiently to make long-range missiles cheap enough to buy and develop, and to use as a threat. They could become </w:t>
      </w:r>
      <w:r w:rsidRPr="00D70189">
        <w:rPr>
          <w:b/>
          <w:bCs/>
          <w:u w:val="single"/>
        </w:rPr>
        <w:t>extremely deadly if any obtain</w:t>
      </w:r>
      <w:r w:rsidRPr="00D70189">
        <w:rPr>
          <w:rFonts w:eastAsia="Times New Roman"/>
          <w:color w:val="000000"/>
          <w:sz w:val="16"/>
          <w:szCs w:val="20"/>
        </w:rPr>
        <w:t xml:space="preserve"> the means to develop and deploy </w:t>
      </w:r>
      <w:r w:rsidRPr="00D70189">
        <w:rPr>
          <w:b/>
          <w:bCs/>
          <w:u w:val="single"/>
        </w:rPr>
        <w:t>nuclear</w:t>
      </w:r>
      <w:r w:rsidRPr="00D70189">
        <w:rPr>
          <w:rFonts w:eastAsia="Times New Roman"/>
          <w:color w:val="000000"/>
          <w:sz w:val="16"/>
          <w:szCs w:val="20"/>
        </w:rPr>
        <w:t xml:space="preserve">, chemical </w:t>
      </w:r>
      <w:r w:rsidRPr="00D70189">
        <w:rPr>
          <w:b/>
          <w:bCs/>
          <w:u w:val="single"/>
        </w:rPr>
        <w:t>or biological weapons</w:t>
      </w:r>
      <w:r w:rsidRPr="00D70189">
        <w:rPr>
          <w:rFonts w:eastAsia="Times New Roman"/>
          <w:color w:val="000000"/>
          <w:sz w:val="16"/>
          <w:szCs w:val="20"/>
        </w:rPr>
        <w:t>.</w:t>
      </w:r>
    </w:p>
    <w:p w:rsidR="003B62BC" w:rsidRPr="00775B98" w:rsidRDefault="003B62BC" w:rsidP="00CC495B">
      <w:pPr>
        <w:pStyle w:val="Heading4"/>
        <w:rPr>
          <w:rFonts w:eastAsia="Times New Roman"/>
        </w:rPr>
      </w:pPr>
      <w:r w:rsidRPr="00775B98">
        <w:rPr>
          <w:rFonts w:eastAsia="Times New Roman"/>
        </w:rPr>
        <w:t>Latin American instability causes state failure - extinction</w:t>
      </w:r>
    </w:p>
    <w:p w:rsidR="003B62BC" w:rsidRPr="00775B98" w:rsidRDefault="003B62BC" w:rsidP="003B62BC">
      <w:proofErr w:type="spellStart"/>
      <w:r w:rsidRPr="00775B98">
        <w:rPr>
          <w:b/>
          <w:bCs/>
          <w:sz w:val="26"/>
        </w:rPr>
        <w:t>Manwaring</w:t>
      </w:r>
      <w:proofErr w:type="spellEnd"/>
      <w:r w:rsidRPr="00775B98">
        <w:rPr>
          <w:b/>
          <w:bCs/>
          <w:sz w:val="26"/>
        </w:rPr>
        <w:t xml:space="preserve"> 5</w:t>
      </w:r>
      <w:r w:rsidRPr="00775B98">
        <w:t xml:space="preserve"> </w:t>
      </w:r>
    </w:p>
    <w:p w:rsidR="003B62BC" w:rsidRPr="00775B98" w:rsidRDefault="003B62BC" w:rsidP="003B62BC">
      <w:r w:rsidRPr="00775B98">
        <w:t xml:space="preserve">Max G., Retired U.S. Army colonel and an Adjunct Professor of International Politics at Dickinson College, </w:t>
      </w:r>
      <w:proofErr w:type="spellStart"/>
      <w:proofErr w:type="gramStart"/>
      <w:r w:rsidRPr="00775B98">
        <w:t>venezuela’s</w:t>
      </w:r>
      <w:proofErr w:type="spellEnd"/>
      <w:proofErr w:type="gramEnd"/>
      <w:r w:rsidRPr="00775B98">
        <w:t xml:space="preserve"> </w:t>
      </w:r>
      <w:proofErr w:type="spellStart"/>
      <w:r w:rsidRPr="00775B98">
        <w:t>hugo</w:t>
      </w:r>
      <w:proofErr w:type="spellEnd"/>
      <w:r w:rsidRPr="00775B98">
        <w:t xml:space="preserve"> </w:t>
      </w:r>
      <w:proofErr w:type="spellStart"/>
      <w:r w:rsidRPr="00775B98">
        <w:t>chávez</w:t>
      </w:r>
      <w:proofErr w:type="spellEnd"/>
      <w:r w:rsidRPr="00775B98">
        <w:t xml:space="preserve">, </w:t>
      </w:r>
      <w:proofErr w:type="spellStart"/>
      <w:r w:rsidRPr="00775B98">
        <w:t>bolivarian</w:t>
      </w:r>
      <w:proofErr w:type="spellEnd"/>
      <w:r w:rsidRPr="00775B98">
        <w:t xml:space="preserve"> socialism, and asymmetric warfare, October 2005, pg. PUB628.pdf</w:t>
      </w:r>
    </w:p>
    <w:p w:rsidR="003B62BC" w:rsidRDefault="003B62BC" w:rsidP="003B62BC">
      <w:pPr>
        <w:ind w:left="288" w:right="288"/>
        <w:rPr>
          <w:rFonts w:eastAsia="Times New Roman"/>
          <w:sz w:val="16"/>
          <w:szCs w:val="24"/>
        </w:rPr>
      </w:pPr>
      <w:r w:rsidRPr="00775B98">
        <w:rPr>
          <w:rFonts w:eastAsia="Times New Roman"/>
          <w:sz w:val="16"/>
          <w:szCs w:val="16"/>
        </w:rPr>
        <w:t xml:space="preserve">President </w:t>
      </w:r>
      <w:r w:rsidRPr="00775B98">
        <w:rPr>
          <w:rFonts w:eastAsia="Times New Roman"/>
          <w:sz w:val="16"/>
          <w:szCs w:val="24"/>
        </w:rPr>
        <w:t>Chávez</w:t>
      </w:r>
      <w:r w:rsidRPr="00775B98">
        <w:rPr>
          <w:rFonts w:eastAsia="Times New Roman"/>
          <w:sz w:val="16"/>
          <w:szCs w:val="16"/>
        </w:rPr>
        <w:t xml:space="preserve"> also </w:t>
      </w:r>
      <w:r w:rsidRPr="00775B98">
        <w:rPr>
          <w:rFonts w:eastAsia="Times New Roman"/>
          <w:sz w:val="16"/>
          <w:szCs w:val="24"/>
        </w:rPr>
        <w:t>understands</w:t>
      </w:r>
      <w:r w:rsidRPr="00775B98">
        <w:rPr>
          <w:rFonts w:eastAsia="Times New Roman"/>
          <w:sz w:val="16"/>
          <w:szCs w:val="16"/>
        </w:rPr>
        <w:t xml:space="preserve"> that the process leading to</w:t>
      </w:r>
      <w:r w:rsidRPr="00775B98">
        <w:rPr>
          <w:rFonts w:eastAsia="Times New Roman"/>
          <w:sz w:val="16"/>
          <w:szCs w:val="24"/>
        </w:rPr>
        <w:t xml:space="preserve"> </w:t>
      </w:r>
      <w:r w:rsidRPr="00775B98">
        <w:rPr>
          <w:rFonts w:eastAsia="Times New Roman"/>
          <w:b/>
          <w:bCs/>
          <w:szCs w:val="24"/>
          <w:u w:val="single"/>
        </w:rPr>
        <w:t>state failure is the most dangerous</w:t>
      </w:r>
      <w:r w:rsidRPr="00775B98">
        <w:rPr>
          <w:rFonts w:eastAsia="Times New Roman"/>
          <w:sz w:val="16"/>
          <w:szCs w:val="24"/>
        </w:rPr>
        <w:t xml:space="preserve"> long-term </w:t>
      </w:r>
      <w:r w:rsidRPr="00775B98">
        <w:rPr>
          <w:rFonts w:eastAsia="Times New Roman"/>
          <w:b/>
          <w:bCs/>
          <w:szCs w:val="24"/>
          <w:u w:val="single"/>
        </w:rPr>
        <w:t>security challenge facing the global community</w:t>
      </w:r>
      <w:r w:rsidRPr="00775B98">
        <w:rPr>
          <w:rFonts w:eastAsia="Times New Roman"/>
          <w:sz w:val="16"/>
          <w:szCs w:val="24"/>
        </w:rPr>
        <w:t xml:space="preserve"> today. The argument in general is that failing and </w:t>
      </w:r>
      <w:r w:rsidRPr="00775B98">
        <w:rPr>
          <w:rFonts w:eastAsia="Times New Roman"/>
          <w:b/>
          <w:bCs/>
          <w:szCs w:val="24"/>
          <w:u w:val="single"/>
        </w:rPr>
        <w:t>failed state status is the breeding ground for instability,</w:t>
      </w:r>
      <w:r w:rsidRPr="00775B98">
        <w:rPr>
          <w:rFonts w:eastAsia="Times New Roman"/>
          <w:sz w:val="16"/>
          <w:szCs w:val="24"/>
        </w:rPr>
        <w:t xml:space="preserve"> criminality</w:t>
      </w:r>
      <w:r w:rsidRPr="00775B98">
        <w:rPr>
          <w:rFonts w:eastAsia="Times New Roman"/>
          <w:b/>
          <w:bCs/>
          <w:szCs w:val="24"/>
          <w:u w:val="single"/>
        </w:rPr>
        <w:t>, insurgency, regional conflict, and terrorism</w:t>
      </w:r>
      <w:r w:rsidRPr="00775B98">
        <w:rPr>
          <w:rFonts w:eastAsia="Times New Roman"/>
          <w:sz w:val="16"/>
          <w:szCs w:val="24"/>
        </w:rPr>
        <w:t xml:space="preserve">. These conditions breed massive humanitarian disasters and major refugee flows. They can host “evil” networks of all kinds, whether they involve criminal business enterprise, </w:t>
      </w:r>
      <w:proofErr w:type="spellStart"/>
      <w:r w:rsidRPr="00775B98">
        <w:rPr>
          <w:rFonts w:eastAsia="Times New Roman"/>
          <w:sz w:val="16"/>
          <w:szCs w:val="24"/>
        </w:rPr>
        <w:t>narco</w:t>
      </w:r>
      <w:proofErr w:type="spellEnd"/>
      <w:r w:rsidRPr="00775B98">
        <w:rPr>
          <w:rFonts w:eastAsia="Times New Roman"/>
          <w:sz w:val="16"/>
          <w:szCs w:val="24"/>
        </w:rPr>
        <w:t xml:space="preserve">-trafficking, or some form of ideological crusade such as </w:t>
      </w:r>
      <w:proofErr w:type="spellStart"/>
      <w:r w:rsidRPr="00775B98">
        <w:rPr>
          <w:rFonts w:eastAsia="Times New Roman"/>
          <w:i/>
          <w:iCs/>
          <w:sz w:val="16"/>
          <w:szCs w:val="24"/>
        </w:rPr>
        <w:t>Bolivarianismo</w:t>
      </w:r>
      <w:proofErr w:type="spellEnd"/>
      <w:r w:rsidRPr="00775B98">
        <w:rPr>
          <w:rFonts w:eastAsia="Times New Roman"/>
          <w:i/>
          <w:iCs/>
          <w:sz w:val="16"/>
          <w:szCs w:val="24"/>
        </w:rPr>
        <w:t xml:space="preserve">. </w:t>
      </w:r>
      <w:r w:rsidRPr="00775B98">
        <w:rPr>
          <w:rFonts w:eastAsia="Times New Roman"/>
          <w:sz w:val="16"/>
          <w:szCs w:val="24"/>
        </w:rPr>
        <w:t xml:space="preserve">More specifically, these conditions spawn all kinds of things people in general do not like such as murder, kidnapping, corruption, intimidation, and destruction of infrastructure. </w:t>
      </w:r>
      <w:r w:rsidRPr="00775B98">
        <w:rPr>
          <w:rFonts w:eastAsia="Times New Roman"/>
          <w:b/>
          <w:bCs/>
          <w:szCs w:val="24"/>
          <w:u w:val="single"/>
        </w:rPr>
        <w:t>These</w:t>
      </w:r>
      <w:r w:rsidRPr="00775B98">
        <w:rPr>
          <w:rFonts w:eastAsia="Times New Roman"/>
          <w:sz w:val="16"/>
          <w:szCs w:val="24"/>
        </w:rPr>
        <w:t xml:space="preserve"> means of coercion and persuasion </w:t>
      </w:r>
      <w:r w:rsidRPr="00775B98">
        <w:rPr>
          <w:rFonts w:eastAsia="Times New Roman"/>
          <w:b/>
          <w:bCs/>
          <w:szCs w:val="24"/>
          <w:u w:val="single"/>
        </w:rPr>
        <w:t>can spawn</w:t>
      </w:r>
      <w:r w:rsidRPr="00775B98">
        <w:rPr>
          <w:rFonts w:eastAsia="Times New Roman"/>
          <w:sz w:val="16"/>
          <w:szCs w:val="24"/>
        </w:rPr>
        <w:t xml:space="preserve"> further </w:t>
      </w:r>
      <w:r w:rsidRPr="00775B98">
        <w:rPr>
          <w:rFonts w:eastAsia="Times New Roman"/>
          <w:b/>
          <w:bCs/>
          <w:szCs w:val="24"/>
          <w:u w:val="single"/>
        </w:rPr>
        <w:t>human rights violations, torture, poverty, starvation, disease</w:t>
      </w:r>
      <w:r w:rsidRPr="00775B98">
        <w:rPr>
          <w:rFonts w:eastAsia="Times New Roman"/>
          <w:sz w:val="16"/>
          <w:szCs w:val="24"/>
        </w:rPr>
        <w:t xml:space="preserve">, the recruitment and use of child soldiers, trafficking in women and body parts, trafficking </w:t>
      </w:r>
      <w:r w:rsidRPr="00775B98">
        <w:rPr>
          <w:rFonts w:eastAsia="Times New Roman"/>
          <w:b/>
          <w:bCs/>
          <w:szCs w:val="24"/>
          <w:u w:val="single"/>
        </w:rPr>
        <w:t xml:space="preserve">and proliferation of conventional weapons </w:t>
      </w:r>
      <w:r w:rsidRPr="00775B98">
        <w:rPr>
          <w:rFonts w:eastAsia="Times New Roman"/>
          <w:sz w:val="16"/>
          <w:szCs w:val="24"/>
        </w:rPr>
        <w:t xml:space="preserve">systems </w:t>
      </w:r>
      <w:r w:rsidRPr="00775B98">
        <w:rPr>
          <w:rFonts w:eastAsia="Times New Roman"/>
          <w:b/>
          <w:bCs/>
          <w:szCs w:val="24"/>
          <w:u w:val="single"/>
        </w:rPr>
        <w:t>and WMD, genocide, ethnic cleansing</w:t>
      </w:r>
      <w:r w:rsidRPr="00775B98">
        <w:rPr>
          <w:rFonts w:eastAsia="Times New Roman"/>
          <w:sz w:val="16"/>
          <w:szCs w:val="24"/>
        </w:rPr>
        <w:t xml:space="preserve">, </w:t>
      </w:r>
      <w:proofErr w:type="spellStart"/>
      <w:r w:rsidRPr="00775B98">
        <w:rPr>
          <w:rFonts w:eastAsia="Times New Roman"/>
          <w:sz w:val="16"/>
          <w:szCs w:val="24"/>
        </w:rPr>
        <w:t>warlordism</w:t>
      </w:r>
      <w:proofErr w:type="spellEnd"/>
      <w:r w:rsidRPr="00775B98">
        <w:rPr>
          <w:rFonts w:eastAsia="Times New Roman"/>
          <w:sz w:val="16"/>
          <w:szCs w:val="24"/>
        </w:rPr>
        <w:t xml:space="preserve">, </w:t>
      </w:r>
      <w:r w:rsidRPr="00775B98">
        <w:rPr>
          <w:rFonts w:eastAsia="Times New Roman"/>
          <w:b/>
          <w:bCs/>
          <w:szCs w:val="24"/>
          <w:u w:val="single"/>
        </w:rPr>
        <w:t>and criminal anarchy</w:t>
      </w:r>
      <w:r w:rsidRPr="00775B98">
        <w:rPr>
          <w:rFonts w:eastAsia="Times New Roman"/>
          <w:sz w:val="16"/>
          <w:szCs w:val="24"/>
        </w:rPr>
        <w:t xml:space="preserve">. At the same time, </w:t>
      </w:r>
      <w:r w:rsidRPr="00775B98">
        <w:rPr>
          <w:rFonts w:eastAsia="Times New Roman"/>
          <w:b/>
          <w:bCs/>
          <w:szCs w:val="24"/>
          <w:u w:val="single"/>
        </w:rPr>
        <w:t>these</w:t>
      </w:r>
      <w:r w:rsidRPr="00775B98">
        <w:rPr>
          <w:rFonts w:eastAsia="Times New Roman"/>
          <w:sz w:val="16"/>
          <w:szCs w:val="24"/>
        </w:rPr>
        <w:t xml:space="preserve"> actions are usually unconfined and </w:t>
      </w:r>
      <w:r w:rsidRPr="00775B98">
        <w:rPr>
          <w:rFonts w:eastAsia="Times New Roman"/>
          <w:b/>
          <w:bCs/>
          <w:szCs w:val="24"/>
          <w:u w:val="single"/>
        </w:rPr>
        <w:t>spill over into regional syndromes of poverty, destabilization, and conflict</w:t>
      </w:r>
      <w:r w:rsidRPr="00775B98">
        <w:rPr>
          <w:rFonts w:eastAsia="Times New Roman"/>
          <w:sz w:val="16"/>
          <w:szCs w:val="24"/>
        </w:rPr>
        <w:t xml:space="preserve">.62 </w:t>
      </w:r>
      <w:r w:rsidRPr="00775B98">
        <w:rPr>
          <w:rFonts w:eastAsia="Times New Roman"/>
          <w:sz w:val="16"/>
          <w:szCs w:val="16"/>
        </w:rPr>
        <w:t xml:space="preserve">Peru’s </w:t>
      </w:r>
      <w:proofErr w:type="spellStart"/>
      <w:r w:rsidRPr="00775B98">
        <w:rPr>
          <w:rFonts w:eastAsia="Times New Roman"/>
          <w:i/>
          <w:iCs/>
          <w:sz w:val="16"/>
          <w:szCs w:val="16"/>
        </w:rPr>
        <w:t>Sendero</w:t>
      </w:r>
      <w:proofErr w:type="spellEnd"/>
      <w:r w:rsidRPr="00775B98">
        <w:rPr>
          <w:rFonts w:eastAsia="Times New Roman"/>
          <w:i/>
          <w:iCs/>
          <w:sz w:val="16"/>
          <w:szCs w:val="16"/>
        </w:rPr>
        <w:t xml:space="preserve"> </w:t>
      </w:r>
      <w:proofErr w:type="spellStart"/>
      <w:r w:rsidRPr="00775B98">
        <w:rPr>
          <w:rFonts w:eastAsia="Times New Roman"/>
          <w:i/>
          <w:iCs/>
          <w:sz w:val="16"/>
          <w:szCs w:val="16"/>
        </w:rPr>
        <w:t>Luminoso</w:t>
      </w:r>
      <w:proofErr w:type="spellEnd"/>
      <w:r w:rsidRPr="00775B98">
        <w:rPr>
          <w:rFonts w:eastAsia="Times New Roman"/>
          <w:i/>
          <w:iCs/>
          <w:sz w:val="16"/>
          <w:szCs w:val="16"/>
        </w:rPr>
        <w:t xml:space="preserve"> </w:t>
      </w:r>
      <w:r w:rsidRPr="00775B98">
        <w:rPr>
          <w:rFonts w:eastAsia="Times New Roman"/>
          <w:sz w:val="16"/>
          <w:szCs w:val="16"/>
        </w:rPr>
        <w:t xml:space="preserve">calls violent and destructive activities that facilitate the processes of state failure “armed propaganda.” Drug cartels operating throughout the Andean Ridge of South America and elsewhere call these activities “business incentives.”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w:t>
      </w:r>
      <w:proofErr w:type="spellStart"/>
      <w:r w:rsidRPr="00775B98">
        <w:rPr>
          <w:rFonts w:eastAsia="Times New Roman"/>
          <w:sz w:val="16"/>
          <w:szCs w:val="16"/>
        </w:rPr>
        <w:t>nonstate</w:t>
      </w:r>
      <w:proofErr w:type="spellEnd"/>
      <w:r w:rsidRPr="00775B98">
        <w:rPr>
          <w:rFonts w:eastAsia="Times New Roman"/>
          <w:sz w:val="16"/>
          <w:szCs w:val="16"/>
        </w:rPr>
        <w:t xml:space="preserve"> actors’ strategic efforts are aimed at progressively lessening a targeted regime’s credibility and capability in terms of its ability and willingness to govern and develop its national territory and society. </w:t>
      </w:r>
      <w:r w:rsidRPr="00775B98">
        <w:rPr>
          <w:rFonts w:eastAsia="Times New Roman"/>
          <w:b/>
          <w:bCs/>
          <w:szCs w:val="24"/>
          <w:u w:val="single"/>
        </w:rPr>
        <w:t xml:space="preserve">Chávez’s intent is to focus his primary attack </w:t>
      </w:r>
      <w:r w:rsidRPr="00775B98">
        <w:rPr>
          <w:rFonts w:eastAsia="Times New Roman"/>
          <w:sz w:val="16"/>
          <w:szCs w:val="16"/>
        </w:rPr>
        <w:t xml:space="preserve">politically and psychologically </w:t>
      </w:r>
      <w:r w:rsidRPr="00775B98">
        <w:rPr>
          <w:rFonts w:eastAsia="Times New Roman"/>
          <w:b/>
          <w:bCs/>
          <w:szCs w:val="24"/>
          <w:u w:val="single"/>
        </w:rPr>
        <w:t>on selected Latin American governments’ ability and right to govern.</w:t>
      </w:r>
      <w:r w:rsidRPr="00775B98">
        <w:rPr>
          <w:rFonts w:eastAsia="Times New Roman"/>
          <w:sz w:val="16"/>
          <w:szCs w:val="16"/>
        </w:rPr>
        <w:t xml:space="preserve">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w:t>
      </w:r>
      <w:r w:rsidRPr="00775B98">
        <w:rPr>
          <w:rFonts w:eastAsia="Times New Roman"/>
          <w:sz w:val="16"/>
          <w:szCs w:val="24"/>
        </w:rPr>
        <w:t xml:space="preserve"> </w:t>
      </w:r>
      <w:r w:rsidRPr="00775B98">
        <w:rPr>
          <w:rFonts w:eastAsia="Times New Roman"/>
          <w:b/>
          <w:bCs/>
          <w:szCs w:val="24"/>
          <w:u w:val="single"/>
        </w:rPr>
        <w:t>instability</w:t>
      </w:r>
      <w:r w:rsidRPr="00775B98">
        <w:rPr>
          <w:rFonts w:eastAsia="Times New Roman"/>
          <w:sz w:val="16"/>
          <w:szCs w:val="24"/>
        </w:rPr>
        <w:t xml:space="preserve"> and the threat of subverting or </w:t>
      </w:r>
      <w:r w:rsidRPr="00775B98">
        <w:rPr>
          <w:rFonts w:eastAsia="Times New Roman"/>
          <w:b/>
          <w:bCs/>
          <w:szCs w:val="24"/>
          <w:u w:val="single"/>
        </w:rPr>
        <w:t>destroying such a government are real</w:t>
      </w:r>
      <w:r w:rsidRPr="00775B98">
        <w:rPr>
          <w:rFonts w:eastAsia="Times New Roman"/>
          <w:sz w:val="16"/>
          <w:szCs w:val="24"/>
        </w:rPr>
        <w:t>.64</w:t>
      </w:r>
      <w:r w:rsidRPr="00775B98">
        <w:rPr>
          <w:rFonts w:ascii="BookAntiqua" w:eastAsia="Times New Roman" w:hAnsi="BookAntiqua" w:cs="BookAntiqua"/>
          <w:sz w:val="16"/>
          <w:szCs w:val="14"/>
        </w:rPr>
        <w:t xml:space="preserve"> </w:t>
      </w:r>
      <w:proofErr w:type="gramStart"/>
      <w:r w:rsidRPr="00775B98">
        <w:rPr>
          <w:rFonts w:eastAsia="Times New Roman"/>
          <w:sz w:val="16"/>
          <w:szCs w:val="16"/>
        </w:rPr>
        <w:t>But</w:t>
      </w:r>
      <w:proofErr w:type="gramEnd"/>
      <w:r w:rsidRPr="00775B98">
        <w:rPr>
          <w:rFonts w:eastAsia="Times New Roman"/>
          <w:sz w:val="16"/>
          <w:szCs w:val="16"/>
        </w:rPr>
        <w:t xml:space="preserve"> failing and failed states simply do not go away. </w:t>
      </w:r>
      <w:r w:rsidRPr="00775B98">
        <w:rPr>
          <w:rFonts w:eastAsia="Times New Roman"/>
          <w:sz w:val="16"/>
          <w:szCs w:val="16"/>
        </w:rPr>
        <w:lastRenderedPageBreak/>
        <w:t xml:space="preserve">Virtually anyone can take advantage of such an unstable situation. The tendency is that the best motivated and best armed organization on the scene will control that instability. As a consequence, </w:t>
      </w:r>
      <w:r w:rsidRPr="00775B98">
        <w:rPr>
          <w:rFonts w:eastAsia="Times New Roman"/>
          <w:sz w:val="16"/>
          <w:szCs w:val="24"/>
        </w:rPr>
        <w:t xml:space="preserve">failing and failed states become dysfunctional states, rogue states, criminal states, </w:t>
      </w:r>
      <w:proofErr w:type="spellStart"/>
      <w:r w:rsidRPr="00775B98">
        <w:rPr>
          <w:rFonts w:eastAsia="Times New Roman"/>
          <w:sz w:val="16"/>
          <w:szCs w:val="24"/>
        </w:rPr>
        <w:t>narco</w:t>
      </w:r>
      <w:proofErr w:type="spellEnd"/>
      <w:r w:rsidRPr="00775B98">
        <w:rPr>
          <w:rFonts w:eastAsia="Times New Roman"/>
          <w:sz w:val="16"/>
          <w:szCs w:val="24"/>
        </w:rPr>
        <w:t xml:space="preserve">-states, </w:t>
      </w:r>
      <w:r w:rsidRPr="00775B98">
        <w:rPr>
          <w:rFonts w:eastAsia="Times New Roman"/>
          <w:sz w:val="16"/>
          <w:szCs w:val="16"/>
        </w:rPr>
        <w:t xml:space="preserve">or new people’s democracies. In connection with the creation of new people’s democracies, one can rest assured that Chávez and his Bolivarian populist allies will be available to provide money, arms, and leadership at any given opportunity. And, of course, </w:t>
      </w:r>
      <w:r w:rsidRPr="00775B98">
        <w:rPr>
          <w:rFonts w:eastAsia="Times New Roman"/>
          <w:b/>
          <w:bCs/>
          <w:szCs w:val="24"/>
          <w:u w:val="single"/>
        </w:rPr>
        <w:t>the longer dysfunctional,</w:t>
      </w:r>
      <w:r w:rsidRPr="00775B98">
        <w:rPr>
          <w:rFonts w:eastAsia="Times New Roman"/>
          <w:sz w:val="16"/>
          <w:szCs w:val="16"/>
        </w:rPr>
        <w:t xml:space="preserve"> rogue, criminal, and </w:t>
      </w:r>
      <w:proofErr w:type="spellStart"/>
      <w:r w:rsidRPr="00775B98">
        <w:rPr>
          <w:rFonts w:eastAsia="Times New Roman"/>
          <w:sz w:val="16"/>
          <w:szCs w:val="16"/>
        </w:rPr>
        <w:t>narco</w:t>
      </w:r>
      <w:proofErr w:type="spellEnd"/>
      <w:r w:rsidRPr="00775B98">
        <w:rPr>
          <w:rFonts w:eastAsia="Times New Roman"/>
          <w:sz w:val="16"/>
          <w:szCs w:val="16"/>
        </w:rPr>
        <w:t>-</w:t>
      </w:r>
      <w:r w:rsidRPr="00775B98">
        <w:rPr>
          <w:rFonts w:eastAsia="Times New Roman"/>
          <w:b/>
          <w:bCs/>
          <w:szCs w:val="24"/>
          <w:u w:val="single"/>
        </w:rPr>
        <w:t>states</w:t>
      </w:r>
      <w:r w:rsidRPr="00775B98">
        <w:rPr>
          <w:rFonts w:eastAsia="Times New Roman"/>
          <w:sz w:val="16"/>
          <w:szCs w:val="16"/>
        </w:rPr>
        <w:t xml:space="preserve"> and people’s democracies </w:t>
      </w:r>
      <w:r w:rsidRPr="00775B98">
        <w:rPr>
          <w:rFonts w:eastAsia="Times New Roman"/>
          <w:b/>
          <w:bCs/>
          <w:szCs w:val="24"/>
          <w:u w:val="single"/>
        </w:rPr>
        <w:t>persist, the more they and their</w:t>
      </w:r>
      <w:r w:rsidRPr="00775B98">
        <w:rPr>
          <w:rFonts w:eastAsia="Times New Roman"/>
          <w:sz w:val="16"/>
          <w:szCs w:val="24"/>
        </w:rPr>
        <w:t xml:space="preserve"> associated </w:t>
      </w:r>
      <w:r w:rsidRPr="00775B98">
        <w:rPr>
          <w:rFonts w:eastAsia="Times New Roman"/>
          <w:b/>
          <w:bCs/>
          <w:szCs w:val="24"/>
          <w:u w:val="single"/>
        </w:rPr>
        <w:t>problems endanger global security, peace, and prosperity.</w:t>
      </w:r>
      <w:r w:rsidRPr="00775B98">
        <w:rPr>
          <w:rFonts w:eastAsia="Times New Roman"/>
          <w:sz w:val="16"/>
          <w:szCs w:val="24"/>
        </w:rPr>
        <w:t>65</w:t>
      </w:r>
    </w:p>
    <w:p w:rsidR="003B62BC" w:rsidRDefault="003B62BC" w:rsidP="003B62BC">
      <w:pPr>
        <w:ind w:left="288" w:right="288"/>
        <w:rPr>
          <w:rFonts w:eastAsia="Times New Roman"/>
          <w:sz w:val="16"/>
          <w:szCs w:val="24"/>
        </w:rPr>
      </w:pPr>
    </w:p>
    <w:p w:rsidR="003B62BC" w:rsidRDefault="003B62BC" w:rsidP="003B62BC">
      <w:pPr>
        <w:ind w:left="288" w:right="288"/>
        <w:rPr>
          <w:rFonts w:eastAsia="Times New Roman"/>
          <w:sz w:val="16"/>
          <w:szCs w:val="24"/>
        </w:rPr>
      </w:pPr>
    </w:p>
    <w:p w:rsidR="009C1949" w:rsidRDefault="009C1949" w:rsidP="009C1949">
      <w:pPr>
        <w:pStyle w:val="Heading1"/>
      </w:pPr>
      <w:r w:rsidRPr="00DA053C">
        <w:lastRenderedPageBreak/>
        <w:t>Energy Impacts:</w:t>
      </w:r>
    </w:p>
    <w:p w:rsidR="009C1949" w:rsidRPr="000C2C0C" w:rsidRDefault="009C1949" w:rsidP="00CC495B">
      <w:pPr>
        <w:pStyle w:val="Heading4"/>
      </w:pPr>
      <w:proofErr w:type="gramStart"/>
      <w:r w:rsidRPr="000C2C0C">
        <w:t>Biomass key to solve warming.</w:t>
      </w:r>
      <w:proofErr w:type="gramEnd"/>
    </w:p>
    <w:p w:rsidR="009C1949" w:rsidRDefault="009C1949" w:rsidP="009C1949">
      <w:r w:rsidRPr="000C2C0C">
        <w:rPr>
          <w:b/>
        </w:rPr>
        <w:t>Caribbean News Now, 2013</w:t>
      </w:r>
      <w:r>
        <w:t xml:space="preserve"> (March 7, “Renewable Energy: The Trending Dominant Climate Change Solution”, </w:t>
      </w:r>
      <w:hyperlink r:id="rId72" w:history="1">
        <w:r>
          <w:rPr>
            <w:rStyle w:val="Hyperlink"/>
          </w:rPr>
          <w:t>http://www.caribbeannewsnow.com/topstory-Commentary%3A-Renewable-energy%3A-The-trending-dominant-climate-change-solution-14443.html</w:t>
        </w:r>
      </w:hyperlink>
      <w:r>
        <w:t xml:space="preserve">) </w:t>
      </w:r>
    </w:p>
    <w:p w:rsidR="009C1949" w:rsidRDefault="009C1949" w:rsidP="009C1949">
      <w:r w:rsidRPr="00DA053C">
        <w:t>Scientifically, renewable energy (RE) flows include natural phenomena, namely, wind, tides, geothermal heat and sunlight. More so, renewable energy is derived from natural processes that are continually restored. </w:t>
      </w:r>
    </w:p>
    <w:p w:rsidR="009C1949" w:rsidRPr="00DA053C" w:rsidRDefault="009C1949" w:rsidP="009C1949">
      <w:r w:rsidRPr="00DA053C">
        <w:t xml:space="preserve">According to the Union of Concerned Scientists, trends indicate </w:t>
      </w:r>
      <w:r w:rsidRPr="00D274CF">
        <w:rPr>
          <w:rStyle w:val="StyleBoldUnderline"/>
        </w:rPr>
        <w:t xml:space="preserve">renewable energy is likely to become dominant climate change solution around the globe by 2050, </w:t>
      </w:r>
      <w:r w:rsidRPr="00DA053C">
        <w:t>referring to a new United Nations (UN) Intergovernmental Panel study on Climate Change (IPPCC). The study indicates that r</w:t>
      </w:r>
      <w:r w:rsidRPr="00D274CF">
        <w:rPr>
          <w:rStyle w:val="StyleBoldUnderline"/>
        </w:rPr>
        <w:t>enewable energy has the potential to be more competitive than nuclear power, fossil fuels with carbon capture and various low carbon energy options athwart a mass of the sc</w:t>
      </w:r>
      <w:r w:rsidR="00CC495B" w:rsidRPr="00D274CF">
        <w:rPr>
          <w:rStyle w:val="StyleBoldUnderline"/>
        </w:rPr>
        <w:t>enarios analyzed by the report.</w:t>
      </w:r>
      <w:r w:rsidRPr="00DA053C">
        <w:br/>
        <w:t xml:space="preserve">In William </w:t>
      </w:r>
      <w:proofErr w:type="spellStart"/>
      <w:r w:rsidRPr="00DA053C">
        <w:t>Moomaw’s</w:t>
      </w:r>
      <w:proofErr w:type="spellEnd"/>
      <w:r w:rsidRPr="00DA053C">
        <w:t xml:space="preserve">, et al, report, “Renewable Energy and Climate Change”, he submitted his research on </w:t>
      </w:r>
      <w:r w:rsidRPr="00D274CF">
        <w:rPr>
          <w:rStyle w:val="StyleBoldUnderline"/>
        </w:rPr>
        <w:t xml:space="preserve">“Renewable as an Option to Mitigate Climate Change”. </w:t>
      </w:r>
      <w:r w:rsidRPr="00DA053C">
        <w:t>Williams confronted the issue on a global basis, stating that is estimated that R</w:t>
      </w:r>
      <w:r w:rsidRPr="00D274CF">
        <w:rPr>
          <w:rStyle w:val="StyleBoldUnderline"/>
        </w:rPr>
        <w:t xml:space="preserve">E accounted for 12.9 percent of the total 492 electric power (EJ) of </w:t>
      </w:r>
      <w:r w:rsidR="00CC495B" w:rsidRPr="00D274CF">
        <w:rPr>
          <w:rStyle w:val="StyleBoldUnderline"/>
        </w:rPr>
        <w:t>primary energy supply in 2008. </w:t>
      </w:r>
      <w:r w:rsidRPr="00D274CF">
        <w:rPr>
          <w:rStyle w:val="StyleBoldUnderline"/>
        </w:rPr>
        <w:br/>
      </w:r>
      <w:r w:rsidRPr="00DA053C">
        <w:t>Additionally, he reiterated that t</w:t>
      </w:r>
      <w:r w:rsidRPr="00D274CF">
        <w:rPr>
          <w:rStyle w:val="StyleBoldUnderline"/>
        </w:rPr>
        <w:t>he largest RE contributor was biomass (10.2%), having the majority – about 60 percent -- of the biomass fuel used in conventional cooking and heating applications in developing countries considering the rapid increase use of modern biomass.</w:t>
      </w:r>
      <w:r w:rsidRPr="00DA053C">
        <w:t xml:space="preserve"> Coupled with this, hydropower represented 2.3 percent, whereas other RE sources accounted for 0.4 percent.</w:t>
      </w:r>
      <w:r w:rsidRPr="00DA053C">
        <w:br/>
      </w:r>
    </w:p>
    <w:p w:rsidR="009C1949" w:rsidRPr="00CC495B" w:rsidRDefault="009C1949" w:rsidP="00CC495B">
      <w:pPr>
        <w:pStyle w:val="Heading4"/>
        <w:rPr>
          <w:rFonts w:asciiTheme="minorHAnsi" w:hAnsiTheme="minorHAnsi"/>
        </w:rPr>
      </w:pPr>
      <w:r w:rsidRPr="00CC495B">
        <w:rPr>
          <w:rFonts w:asciiTheme="minorHAnsi" w:hAnsiTheme="minorHAnsi"/>
        </w:rPr>
        <w:t>Unchecked warming causes extinction – positive feedbacks leads to disease, heat waves, drought, starvation, and the death of billions</w:t>
      </w:r>
    </w:p>
    <w:p w:rsidR="009C1949" w:rsidRPr="00CC495B" w:rsidRDefault="009C1949" w:rsidP="009C1949">
      <w:pPr>
        <w:rPr>
          <w:rFonts w:asciiTheme="minorHAnsi" w:hAnsiTheme="minorHAnsi"/>
          <w:sz w:val="16"/>
        </w:rPr>
      </w:pPr>
      <w:r w:rsidRPr="00CC495B">
        <w:rPr>
          <w:rStyle w:val="cite"/>
          <w:rFonts w:asciiTheme="minorHAnsi" w:hAnsiTheme="minorHAnsi"/>
        </w:rPr>
        <w:t>Associated Press 2007</w:t>
      </w:r>
      <w:r w:rsidRPr="00CC495B">
        <w:rPr>
          <w:rFonts w:asciiTheme="minorHAnsi" w:hAnsiTheme="minorHAnsi"/>
          <w:sz w:val="16"/>
        </w:rPr>
        <w:t xml:space="preserve"> (Climate Report Maps Out ‘Highway to Extinction’) April 1, </w:t>
      </w:r>
      <w:hyperlink r:id="rId73" w:history="1">
        <w:r w:rsidRPr="00CC495B">
          <w:rPr>
            <w:rStyle w:val="Hyperlink"/>
            <w:rFonts w:asciiTheme="minorHAnsi" w:hAnsiTheme="minorHAnsi"/>
            <w:sz w:val="16"/>
          </w:rPr>
          <w:t>http://www.msnbc.msn.com/id/17889856/</w:t>
        </w:r>
      </w:hyperlink>
    </w:p>
    <w:p w:rsidR="009C1949" w:rsidRPr="00CC495B" w:rsidRDefault="009C1949" w:rsidP="009C1949">
      <w:pPr>
        <w:rPr>
          <w:rFonts w:asciiTheme="minorHAnsi" w:hAnsiTheme="minorHAnsi"/>
          <w:sz w:val="16"/>
        </w:rPr>
      </w:pPr>
    </w:p>
    <w:p w:rsidR="009C1949" w:rsidRPr="00CC495B" w:rsidRDefault="009C1949" w:rsidP="009C1949">
      <w:pPr>
        <w:pStyle w:val="card"/>
        <w:ind w:left="0" w:right="0"/>
        <w:rPr>
          <w:rFonts w:asciiTheme="minorHAnsi" w:hAnsiTheme="minorHAnsi"/>
          <w:sz w:val="16"/>
        </w:rPr>
      </w:pPr>
      <w:r w:rsidRPr="00CC495B">
        <w:rPr>
          <w:rFonts w:asciiTheme="minorHAnsi" w:hAnsiTheme="minorHAnsi"/>
          <w:sz w:val="16"/>
        </w:rPr>
        <w:t xml:space="preserve">WASHINGTON - A key element of the second major report on climate change being released Friday in Belgium is a chart that maps out the effects of global warming with every degree of temperature rise, most of them bad. There’s one bright spot: A minimal heat rise means more food production in northern regions of the world. However, </w:t>
      </w:r>
      <w:r w:rsidRPr="00CC495B">
        <w:rPr>
          <w:rStyle w:val="underline"/>
          <w:rFonts w:asciiTheme="minorHAnsi" w:hAnsiTheme="minorHAnsi"/>
        </w:rPr>
        <w:t>the</w:t>
      </w:r>
      <w:r w:rsidRPr="00CC495B">
        <w:rPr>
          <w:rFonts w:asciiTheme="minorHAnsi" w:hAnsiTheme="minorHAnsi"/>
          <w:sz w:val="24"/>
          <w:u w:val="single"/>
        </w:rPr>
        <w:t xml:space="preserve"> </w:t>
      </w:r>
      <w:r w:rsidRPr="00CC495B">
        <w:rPr>
          <w:rStyle w:val="underline"/>
          <w:rFonts w:asciiTheme="minorHAnsi" w:hAnsiTheme="minorHAnsi"/>
        </w:rPr>
        <w:t>number of species</w:t>
      </w:r>
      <w:r w:rsidRPr="00CC495B">
        <w:rPr>
          <w:rFonts w:asciiTheme="minorHAnsi" w:hAnsiTheme="minorHAnsi"/>
          <w:b/>
          <w:sz w:val="16"/>
        </w:rPr>
        <w:t xml:space="preserve"> </w:t>
      </w:r>
      <w:r w:rsidRPr="00CC495B">
        <w:rPr>
          <w:rStyle w:val="underline"/>
          <w:rFonts w:asciiTheme="minorHAnsi" w:hAnsiTheme="minorHAnsi"/>
        </w:rPr>
        <w:t>going extinct rises with the heat, as does the number of people who may starve, or face water shortages, or floods,</w:t>
      </w:r>
      <w:r w:rsidRPr="00CC495B">
        <w:rPr>
          <w:rFonts w:asciiTheme="minorHAnsi" w:hAnsiTheme="minorHAnsi"/>
          <w:sz w:val="16"/>
        </w:rPr>
        <w:t xml:space="preserve"> according to the projections in the draft report obtained by The Associated Press. Some scientists are calling this degree-by-degree projection a “highway to extinction.” It’s likely to be the source of sharp closed-door debate, some scientists say, along with a multitude of other issues in the 20-chapter draft report from the Intergovernmental Panel on Climate Change. While the wording in the draft is almost guaranteed to change at this week’s meeting in Brussels, several scientists say the focus won’t. The final document will be the product of a United Nations network of 2,000 scientists as authors and reviewers, along with representatives of more than 120 governments as last-minute editors. It will be the second of a four-volume authoritative assessment of Earth’s climate released this year. The last such effort was in 2001.University of Victoria climate scientist Andrew Weaver said </w:t>
      </w:r>
      <w:r w:rsidRPr="00CC495B">
        <w:rPr>
          <w:rStyle w:val="underline"/>
          <w:rFonts w:asciiTheme="minorHAnsi" w:hAnsiTheme="minorHAnsi"/>
        </w:rPr>
        <w:t>the chart of results from various temperature levels is “a</w:t>
      </w:r>
      <w:r w:rsidRPr="00CC495B">
        <w:rPr>
          <w:rFonts w:asciiTheme="minorHAnsi" w:hAnsiTheme="minorHAnsi"/>
          <w:b/>
          <w:sz w:val="16"/>
        </w:rPr>
        <w:t xml:space="preserve"> </w:t>
      </w:r>
      <w:r w:rsidRPr="00CC495B">
        <w:rPr>
          <w:rStyle w:val="underline"/>
          <w:rFonts w:asciiTheme="minorHAnsi" w:hAnsiTheme="minorHAnsi"/>
        </w:rPr>
        <w:t>highway to extinction</w:t>
      </w:r>
      <w:r w:rsidRPr="00CC495B">
        <w:rPr>
          <w:rFonts w:asciiTheme="minorHAnsi" w:hAnsiTheme="minorHAnsi"/>
          <w:sz w:val="12"/>
          <w:u w:val="single"/>
        </w:rPr>
        <w:t>,</w:t>
      </w:r>
      <w:r w:rsidRPr="00CC495B">
        <w:rPr>
          <w:rFonts w:asciiTheme="minorHAnsi" w:hAnsiTheme="minorHAnsi"/>
          <w:sz w:val="16"/>
        </w:rPr>
        <w:t xml:space="preserve"> but on this highway there are many turnoffs. This is showing you where the road is heading. The road is heading toward </w:t>
      </w:r>
      <w:proofErr w:type="spellStart"/>
      <w:r w:rsidRPr="00CC495B">
        <w:rPr>
          <w:rFonts w:asciiTheme="minorHAnsi" w:hAnsiTheme="minorHAnsi"/>
          <w:sz w:val="16"/>
        </w:rPr>
        <w:t>extinction.”Weaver</w:t>
      </w:r>
      <w:proofErr w:type="spellEnd"/>
      <w:r w:rsidRPr="00CC495B">
        <w:rPr>
          <w:rFonts w:asciiTheme="minorHAnsi" w:hAnsiTheme="minorHAnsi"/>
          <w:sz w:val="16"/>
        </w:rPr>
        <w:t xml:space="preserve"> is one of the lead authors of the first report, issued in February. </w:t>
      </w:r>
      <w:r w:rsidRPr="00CC495B">
        <w:rPr>
          <w:rStyle w:val="underline"/>
          <w:rFonts w:asciiTheme="minorHAnsi" w:hAnsiTheme="minorHAnsi"/>
        </w:rPr>
        <w:t>While humanity will survive, hundreds of millions, maybe billions of people may not</w:t>
      </w:r>
      <w:r w:rsidRPr="00CC495B">
        <w:rPr>
          <w:rFonts w:asciiTheme="minorHAnsi" w:hAnsiTheme="minorHAnsi"/>
          <w:b/>
          <w:u w:val="single"/>
        </w:rPr>
        <w:t>,</w:t>
      </w:r>
      <w:r w:rsidRPr="00CC495B">
        <w:rPr>
          <w:rFonts w:asciiTheme="minorHAnsi" w:hAnsiTheme="minorHAnsi"/>
          <w:b/>
          <w:sz w:val="16"/>
        </w:rPr>
        <w:t xml:space="preserve"> </w:t>
      </w:r>
      <w:r w:rsidRPr="00CC495B">
        <w:rPr>
          <w:rFonts w:asciiTheme="minorHAnsi" w:hAnsiTheme="minorHAnsi"/>
          <w:sz w:val="16"/>
        </w:rPr>
        <w:t xml:space="preserve">according to the chart—if the worst </w:t>
      </w:r>
      <w:proofErr w:type="gramStart"/>
      <w:r w:rsidRPr="00CC495B">
        <w:rPr>
          <w:rFonts w:asciiTheme="minorHAnsi" w:hAnsiTheme="minorHAnsi"/>
          <w:sz w:val="16"/>
        </w:rPr>
        <w:t>scenarios happens</w:t>
      </w:r>
      <w:proofErr w:type="gramEnd"/>
      <w:r w:rsidRPr="00CC495B">
        <w:rPr>
          <w:rFonts w:asciiTheme="minorHAnsi" w:hAnsiTheme="minorHAnsi"/>
          <w:sz w:val="16"/>
        </w:rPr>
        <w:t xml:space="preserve">. The report says </w:t>
      </w:r>
      <w:r w:rsidRPr="00CC495B">
        <w:rPr>
          <w:rStyle w:val="underline"/>
          <w:rFonts w:asciiTheme="minorHAnsi" w:hAnsiTheme="minorHAnsi"/>
        </w:rPr>
        <w:t>global warming has already degraded conditions for many species, coastal areas and poor</w:t>
      </w:r>
      <w:r w:rsidRPr="00CC495B">
        <w:rPr>
          <w:rFonts w:asciiTheme="minorHAnsi" w:hAnsiTheme="minorHAnsi"/>
          <w:b/>
          <w:sz w:val="16"/>
        </w:rPr>
        <w:t xml:space="preserve"> </w:t>
      </w:r>
      <w:r w:rsidRPr="00CC495B">
        <w:rPr>
          <w:rStyle w:val="underline"/>
          <w:rFonts w:asciiTheme="minorHAnsi" w:hAnsiTheme="minorHAnsi"/>
        </w:rPr>
        <w:t>people. With a more than 90 percent level of confidence,</w:t>
      </w:r>
      <w:r w:rsidRPr="00CC495B">
        <w:rPr>
          <w:rFonts w:asciiTheme="minorHAnsi" w:hAnsiTheme="minorHAnsi"/>
          <w:u w:val="single"/>
        </w:rPr>
        <w:t xml:space="preserve"> the </w:t>
      </w:r>
      <w:r w:rsidRPr="00CC495B">
        <w:rPr>
          <w:rStyle w:val="underline"/>
          <w:rFonts w:asciiTheme="minorHAnsi" w:hAnsiTheme="minorHAnsi"/>
        </w:rPr>
        <w:t>scientists</w:t>
      </w:r>
      <w:r w:rsidRPr="00CC495B">
        <w:rPr>
          <w:rFonts w:asciiTheme="minorHAnsi" w:hAnsiTheme="minorHAnsi"/>
          <w:sz w:val="24"/>
          <w:u w:val="single"/>
        </w:rPr>
        <w:t xml:space="preserve"> </w:t>
      </w:r>
      <w:r w:rsidRPr="00CC495B">
        <w:rPr>
          <w:rFonts w:asciiTheme="minorHAnsi" w:hAnsiTheme="minorHAnsi"/>
          <w:sz w:val="16"/>
        </w:rPr>
        <w:t xml:space="preserve">in the draft report </w:t>
      </w:r>
      <w:r w:rsidRPr="00CC495B">
        <w:rPr>
          <w:rStyle w:val="underline"/>
          <w:rFonts w:asciiTheme="minorHAnsi" w:hAnsiTheme="minorHAnsi"/>
        </w:rPr>
        <w:t>say</w:t>
      </w:r>
      <w:r w:rsidRPr="00CC495B">
        <w:rPr>
          <w:rFonts w:asciiTheme="minorHAnsi" w:hAnsiTheme="minorHAnsi"/>
          <w:sz w:val="16"/>
        </w:rPr>
        <w:t xml:space="preserve"> man-made globa</w:t>
      </w:r>
      <w:r w:rsidRPr="00CC495B">
        <w:rPr>
          <w:rFonts w:asciiTheme="minorHAnsi" w:hAnsiTheme="minorHAnsi"/>
          <w:b/>
          <w:sz w:val="16"/>
        </w:rPr>
        <w:t xml:space="preserve">l </w:t>
      </w:r>
      <w:r w:rsidRPr="00CC495B">
        <w:rPr>
          <w:rStyle w:val="underline"/>
          <w:rFonts w:asciiTheme="minorHAnsi" w:hAnsiTheme="minorHAnsi"/>
        </w:rPr>
        <w:t>warming “over the last three</w:t>
      </w:r>
      <w:r w:rsidRPr="00CC495B">
        <w:rPr>
          <w:rFonts w:asciiTheme="minorHAnsi" w:hAnsiTheme="minorHAnsi"/>
          <w:b/>
          <w:sz w:val="16"/>
        </w:rPr>
        <w:t xml:space="preserve"> </w:t>
      </w:r>
      <w:r w:rsidRPr="00CC495B">
        <w:rPr>
          <w:rStyle w:val="underline"/>
          <w:rFonts w:asciiTheme="minorHAnsi" w:hAnsiTheme="minorHAnsi"/>
        </w:rPr>
        <w:t>decades has had a discernible influence on many physical and biological systems</w:t>
      </w:r>
      <w:r w:rsidRPr="00CC495B">
        <w:rPr>
          <w:rFonts w:asciiTheme="minorHAnsi" w:hAnsiTheme="minorHAnsi"/>
          <w:sz w:val="16"/>
        </w:rPr>
        <w:t xml:space="preserve">.” But as the world’s average temperature warms from 1990 levels, the projections get </w:t>
      </w:r>
      <w:proofErr w:type="gramStart"/>
      <w:r w:rsidRPr="00CC495B">
        <w:rPr>
          <w:rFonts w:asciiTheme="minorHAnsi" w:hAnsiTheme="minorHAnsi"/>
          <w:sz w:val="16"/>
        </w:rPr>
        <w:t>more dire</w:t>
      </w:r>
      <w:proofErr w:type="gramEnd"/>
      <w:r w:rsidRPr="00CC495B">
        <w:rPr>
          <w:rFonts w:asciiTheme="minorHAnsi" w:hAnsiTheme="minorHAnsi"/>
          <w:sz w:val="16"/>
        </w:rPr>
        <w:t xml:space="preserve">. </w:t>
      </w:r>
      <w:r w:rsidRPr="00CC495B">
        <w:rPr>
          <w:rFonts w:asciiTheme="minorHAnsi" w:hAnsiTheme="minorHAnsi"/>
          <w:u w:val="single"/>
        </w:rPr>
        <w:t>Add 1.8 degrees</w:t>
      </w:r>
      <w:r w:rsidRPr="00CC495B">
        <w:rPr>
          <w:rFonts w:asciiTheme="minorHAnsi" w:hAnsiTheme="minorHAnsi"/>
          <w:sz w:val="16"/>
        </w:rPr>
        <w:t xml:space="preserve"> Fahrenheit -- 1 degree Celsius is the calculation </w:t>
      </w:r>
      <w:proofErr w:type="gramStart"/>
      <w:r w:rsidRPr="00CC495B">
        <w:rPr>
          <w:rFonts w:asciiTheme="minorHAnsi" w:hAnsiTheme="minorHAnsi"/>
          <w:sz w:val="16"/>
        </w:rPr>
        <w:t>scientists</w:t>
      </w:r>
      <w:proofErr w:type="gramEnd"/>
      <w:r w:rsidRPr="00CC495B">
        <w:rPr>
          <w:rFonts w:asciiTheme="minorHAnsi" w:hAnsiTheme="minorHAnsi"/>
          <w:sz w:val="16"/>
        </w:rPr>
        <w:t xml:space="preserve"> use—and between 400 million </w:t>
      </w:r>
      <w:r w:rsidRPr="00CC495B">
        <w:rPr>
          <w:rStyle w:val="underline"/>
          <w:rFonts w:asciiTheme="minorHAnsi" w:hAnsiTheme="minorHAnsi"/>
        </w:rPr>
        <w:t>and 1.7 billion extra people can’t get</w:t>
      </w:r>
      <w:r w:rsidRPr="00CC495B">
        <w:rPr>
          <w:rFonts w:asciiTheme="minorHAnsi" w:hAnsiTheme="minorHAnsi"/>
          <w:b/>
          <w:sz w:val="16"/>
        </w:rPr>
        <w:t xml:space="preserve"> </w:t>
      </w:r>
      <w:r w:rsidRPr="00CC495B">
        <w:rPr>
          <w:rStyle w:val="underline"/>
          <w:rFonts w:asciiTheme="minorHAnsi" w:hAnsiTheme="minorHAnsi"/>
        </w:rPr>
        <w:t>enough water, some infectious diseases and allergenic pollens rise, and some amphibians go extinct</w:t>
      </w:r>
      <w:r w:rsidRPr="00CC495B">
        <w:rPr>
          <w:rFonts w:asciiTheme="minorHAnsi" w:hAnsiTheme="minorHAnsi"/>
          <w:sz w:val="16"/>
        </w:rPr>
        <w:t xml:space="preserve">. But the world’s food supply, especially in northern areas, could increase. That’s the likely outcome around 2020, according to the draft. </w:t>
      </w:r>
      <w:r w:rsidRPr="00CC495B">
        <w:rPr>
          <w:rFonts w:asciiTheme="minorHAnsi" w:hAnsiTheme="minorHAnsi"/>
          <w:u w:val="single"/>
        </w:rPr>
        <w:t xml:space="preserve">Add </w:t>
      </w:r>
      <w:r w:rsidRPr="00CC495B">
        <w:rPr>
          <w:rStyle w:val="underline"/>
          <w:rFonts w:asciiTheme="minorHAnsi" w:hAnsiTheme="minorHAnsi"/>
        </w:rPr>
        <w:t>another 1.8 degrees and as many as 2 billion people could be</w:t>
      </w:r>
      <w:r w:rsidRPr="00CC495B">
        <w:rPr>
          <w:rFonts w:asciiTheme="minorHAnsi" w:hAnsiTheme="minorHAnsi"/>
          <w:b/>
          <w:sz w:val="16"/>
        </w:rPr>
        <w:t xml:space="preserve"> </w:t>
      </w:r>
      <w:r w:rsidRPr="00CC495B">
        <w:rPr>
          <w:rStyle w:val="underline"/>
          <w:rFonts w:asciiTheme="minorHAnsi" w:hAnsiTheme="minorHAnsi"/>
        </w:rPr>
        <w:t>without water and about 20 percent to 30 percent of the world’s species near extinction</w:t>
      </w:r>
      <w:r w:rsidRPr="00CC495B">
        <w:rPr>
          <w:rFonts w:asciiTheme="minorHAnsi" w:hAnsiTheme="minorHAnsi"/>
          <w:u w:val="single"/>
        </w:rPr>
        <w:t xml:space="preserve">. Also, </w:t>
      </w:r>
      <w:r w:rsidRPr="00CC495B">
        <w:rPr>
          <w:rStyle w:val="underline"/>
          <w:rFonts w:asciiTheme="minorHAnsi" w:hAnsiTheme="minorHAnsi"/>
        </w:rPr>
        <w:t>more people start dying because of</w:t>
      </w:r>
      <w:r w:rsidRPr="00CC495B">
        <w:rPr>
          <w:rFonts w:asciiTheme="minorHAnsi" w:hAnsiTheme="minorHAnsi"/>
          <w:b/>
          <w:sz w:val="16"/>
        </w:rPr>
        <w:t xml:space="preserve"> </w:t>
      </w:r>
      <w:r w:rsidRPr="00CC495B">
        <w:rPr>
          <w:rStyle w:val="underline"/>
          <w:rFonts w:asciiTheme="minorHAnsi" w:hAnsiTheme="minorHAnsi"/>
        </w:rPr>
        <w:t>malnutrition, disease, heat waves, floods and droughts—all caused by global warming</w:t>
      </w:r>
      <w:r w:rsidRPr="00CC495B">
        <w:rPr>
          <w:rFonts w:asciiTheme="minorHAnsi" w:hAnsiTheme="minorHAnsi"/>
          <w:b/>
          <w:bCs/>
          <w:sz w:val="16"/>
        </w:rPr>
        <w:t xml:space="preserve">. </w:t>
      </w:r>
      <w:r w:rsidRPr="00CC495B">
        <w:rPr>
          <w:rFonts w:asciiTheme="minorHAnsi" w:hAnsiTheme="minorHAnsi"/>
          <w:sz w:val="16"/>
        </w:rPr>
        <w:t xml:space="preserve">That would happen around 2050, depending on the level of greenhouse gases from the burning of fossil </w:t>
      </w:r>
      <w:proofErr w:type="spellStart"/>
      <w:r w:rsidRPr="00CC495B">
        <w:rPr>
          <w:rFonts w:asciiTheme="minorHAnsi" w:hAnsiTheme="minorHAnsi"/>
          <w:sz w:val="16"/>
        </w:rPr>
        <w:t>fuels.At</w:t>
      </w:r>
      <w:proofErr w:type="spellEnd"/>
      <w:r w:rsidRPr="00CC495B">
        <w:rPr>
          <w:rFonts w:asciiTheme="minorHAnsi" w:hAnsiTheme="minorHAnsi"/>
          <w:sz w:val="16"/>
        </w:rPr>
        <w:t xml:space="preserve"> the extreme end of the projections, a 7- to 9-degree average temperature increase, the chart predicts: “Up to one-fifth of the world population affected by increased flood events ... “1.1 to 3.2 billion people with increased water scarcity” ...”major extinctions around the globe.” </w:t>
      </w:r>
      <w:r w:rsidRPr="00CC495B">
        <w:rPr>
          <w:rFonts w:asciiTheme="minorHAnsi" w:hAnsiTheme="minorHAnsi"/>
          <w:u w:val="single"/>
        </w:rPr>
        <w:t>Despite that dire outlook</w:t>
      </w:r>
      <w:r w:rsidRPr="00CC495B">
        <w:rPr>
          <w:rStyle w:val="underline"/>
          <w:rFonts w:asciiTheme="minorHAnsi" w:hAnsiTheme="minorHAnsi"/>
        </w:rPr>
        <w:t xml:space="preserve">, several scientists involved in the process say they are optimistic that such a drastic temperature rise won’t happen because people will </w:t>
      </w:r>
      <w:r w:rsidRPr="00CC495B">
        <w:rPr>
          <w:rStyle w:val="underline"/>
          <w:rFonts w:asciiTheme="minorHAnsi" w:hAnsiTheme="minorHAnsi"/>
        </w:rPr>
        <w:lastRenderedPageBreak/>
        <w:t>reduce carbon dioxide emissions that cause global warming</w:t>
      </w:r>
      <w:r w:rsidRPr="00CC495B">
        <w:rPr>
          <w:rFonts w:asciiTheme="minorHAnsi" w:hAnsiTheme="minorHAnsi"/>
          <w:u w:val="single"/>
        </w:rPr>
        <w:t>.</w:t>
      </w:r>
      <w:r w:rsidRPr="00CC495B">
        <w:rPr>
          <w:rFonts w:asciiTheme="minorHAnsi" w:hAnsiTheme="minorHAnsi"/>
          <w:sz w:val="16"/>
        </w:rPr>
        <w:t xml:space="preserve"> “The worst stuff is not going to happen because we can’t be that stupid,” said Harvard University oceanographer James McCarthy, who was a top author of the 2001 version of this report. “Not that I think the projections aren’t that good, but because </w:t>
      </w:r>
      <w:r w:rsidRPr="00CC495B">
        <w:rPr>
          <w:rFonts w:asciiTheme="minorHAnsi" w:hAnsiTheme="minorHAnsi"/>
          <w:bCs/>
          <w:sz w:val="16"/>
        </w:rPr>
        <w:t>we can’t be that stupid</w:t>
      </w:r>
      <w:r w:rsidRPr="00CC495B">
        <w:rPr>
          <w:rFonts w:asciiTheme="minorHAnsi" w:hAnsiTheme="minorHAnsi"/>
          <w:sz w:val="16"/>
        </w:rPr>
        <w:t>.”</w:t>
      </w:r>
    </w:p>
    <w:p w:rsidR="009C1949" w:rsidRDefault="009C1949" w:rsidP="009C1949"/>
    <w:p w:rsidR="003B62BC" w:rsidRDefault="003B62BC" w:rsidP="003B62BC">
      <w:pPr>
        <w:pStyle w:val="Heading1"/>
      </w:pPr>
      <w:r>
        <w:lastRenderedPageBreak/>
        <w:t>Energy Internals</w:t>
      </w:r>
      <w:r w:rsidRPr="00E2795C">
        <w:t>:</w:t>
      </w:r>
    </w:p>
    <w:p w:rsidR="003B62BC" w:rsidRPr="00E2795C" w:rsidRDefault="003B62BC" w:rsidP="003B62BC"/>
    <w:p w:rsidR="003B62BC" w:rsidRDefault="003B62BC" w:rsidP="003B62BC">
      <w:pPr>
        <w:pStyle w:val="Heading4"/>
        <w:rPr>
          <w:b w:val="0"/>
          <w:bCs w:val="0"/>
        </w:rPr>
      </w:pPr>
      <w:r w:rsidRPr="004E6716">
        <w:t>US Brazil relations key to clean energy.</w:t>
      </w:r>
      <w:r w:rsidRPr="004E6716">
        <w:br/>
      </w:r>
      <w:r w:rsidRPr="004E6716">
        <w:rPr>
          <w:bCs w:val="0"/>
        </w:rPr>
        <w:t xml:space="preserve">Blank 13 </w:t>
      </w:r>
      <w:r w:rsidRPr="004E6716">
        <w:rPr>
          <w:rStyle w:val="StyleStyleBold12pt"/>
          <w:bCs/>
          <w:sz w:val="20"/>
        </w:rPr>
        <w:t>(Rebecca Blank, Deputy Secretary of Commerce, Remarks on Strengthening U.S.-Brazil Relations at Columbia University Event in Rio de Janeiro, Brazil, http://www.commerce.gov/news/deputy-secretary-speeches/2013/03/20/remarks-strengthening-us-brazil-relations-columbia-univers, 3-20-12</w:t>
      </w:r>
      <w:proofErr w:type="gramStart"/>
      <w:r w:rsidRPr="004E6716">
        <w:rPr>
          <w:rStyle w:val="StyleStyleBold12pt"/>
          <w:bCs/>
          <w:sz w:val="20"/>
        </w:rPr>
        <w:t>,DAG</w:t>
      </w:r>
      <w:proofErr w:type="gramEnd"/>
      <w:r w:rsidRPr="004E6716">
        <w:rPr>
          <w:rStyle w:val="StyleStyleBold12pt"/>
          <w:bCs/>
          <w:sz w:val="20"/>
        </w:rPr>
        <w:t xml:space="preserve">) </w:t>
      </w:r>
      <w:r w:rsidRPr="004E6716">
        <w:rPr>
          <w:rStyle w:val="StyleStyleBold12pt"/>
          <w:bCs/>
        </w:rPr>
        <w:br/>
      </w:r>
    </w:p>
    <w:p w:rsidR="003B62BC" w:rsidRDefault="003B62BC" w:rsidP="003B62BC">
      <w:proofErr w:type="gramStart"/>
      <w:r>
        <w:t xml:space="preserve">Boa </w:t>
      </w:r>
      <w:proofErr w:type="spellStart"/>
      <w:r>
        <w:t>tarde</w:t>
      </w:r>
      <w:proofErr w:type="spellEnd"/>
      <w:r>
        <w:t>.</w:t>
      </w:r>
      <w:proofErr w:type="gramEnd"/>
      <w:r>
        <w:t xml:space="preserve"> Thank you, President Bollinger. Lee hired me in 1999 to work for him as the dean of the public policy school at the University of Michigan. I have watched him over the last decade become a major leader in higher education in the United States. It’s a pleasure to be with you today, Lee, to celebrate a new beginning–the Global Center of Columbia University in Rio de Janeiro.</w:t>
      </w:r>
      <w:r>
        <w:rPr>
          <w:sz w:val="12"/>
        </w:rPr>
        <w:t xml:space="preserve">¶ </w:t>
      </w:r>
      <w:r>
        <w:t xml:space="preserve">Of </w:t>
      </w:r>
      <w:proofErr w:type="gramStart"/>
      <w:r>
        <w:t>course,</w:t>
      </w:r>
      <w:proofErr w:type="gramEnd"/>
      <w:r>
        <w:t xml:space="preserve"> I also want to thank Governor Cabral for hosting us here in the beautiful Palace. </w:t>
      </w:r>
      <w:proofErr w:type="spellStart"/>
      <w:proofErr w:type="gramStart"/>
      <w:r>
        <w:t>Obrigada</w:t>
      </w:r>
      <w:proofErr w:type="spellEnd"/>
      <w:r>
        <w:t>.</w:t>
      </w:r>
      <w:proofErr w:type="gramEnd"/>
      <w:r>
        <w:t xml:space="preserve"> Thank you.</w:t>
      </w:r>
      <w:r>
        <w:rPr>
          <w:sz w:val="12"/>
        </w:rPr>
        <w:t xml:space="preserve">¶ </w:t>
      </w:r>
      <w:r>
        <w:t xml:space="preserve">Columbia is just one of many leading U.S. institutions that are recognizing Brazil’s dramatic transformation in the 21st century. </w:t>
      </w:r>
      <w:r>
        <w:rPr>
          <w:sz w:val="12"/>
        </w:rPr>
        <w:t xml:space="preserve">¶ </w:t>
      </w:r>
      <w:proofErr w:type="gramStart"/>
      <w:r>
        <w:t>Over</w:t>
      </w:r>
      <w:proofErr w:type="gramEnd"/>
      <w:r>
        <w:t xml:space="preserve"> the last decade,</w:t>
      </w:r>
      <w:r>
        <w:rPr>
          <w:rStyle w:val="StyleBoldUnderline"/>
        </w:rPr>
        <w:t xml:space="preserve"> the fruits of democracy have spread quickly in Brazil. Millions of Brazilians have been lifted out of poverty and into a vibrant and powerful middle class.¶ As a result of this progress, in recent </w:t>
      </w:r>
      <w:proofErr w:type="gramStart"/>
      <w:r>
        <w:rPr>
          <w:rStyle w:val="StyleBoldUnderline"/>
        </w:rPr>
        <w:t>years,</w:t>
      </w:r>
      <w:proofErr w:type="gramEnd"/>
      <w:r>
        <w:rPr>
          <w:rStyle w:val="StyleBoldUnderline"/>
        </w:rPr>
        <w:t xml:space="preserve"> the United States and Brazil have seen increased opportunities for partnership, shared growth, and mutual prosperity. Our commercial and economic ties have blossomed.</w:t>
      </w:r>
      <w:r>
        <w:rPr>
          <w:sz w:val="12"/>
        </w:rPr>
        <w:t xml:space="preserve">¶ </w:t>
      </w:r>
      <w:r>
        <w:t xml:space="preserve">For </w:t>
      </w:r>
      <w:proofErr w:type="gramStart"/>
      <w:r>
        <w:t>example,</w:t>
      </w:r>
      <w:proofErr w:type="gramEnd"/>
      <w:r>
        <w:t xml:space="preserve"> our two-way trade has more than doubled in just a decade, reaching nearly $76 billion last year. Also, every day, thousands of Brazilians wake up and go to work at U.S. firms operating here in Brazil due to investments from companies like GE, who you will hear from on the panel. Thousands of United States citizens, too, work in at Brazil-based firms in the United States.</w:t>
      </w:r>
      <w:r>
        <w:rPr>
          <w:sz w:val="12"/>
        </w:rPr>
        <w:t xml:space="preserve">¶ </w:t>
      </w:r>
      <w:r>
        <w:t>So the question is: Where do we go from here? What are the next steps in our journey together</w:t>
      </w:r>
      <w:proofErr w:type="gramStart"/>
      <w:r>
        <w:t>?</w:t>
      </w:r>
      <w:r>
        <w:rPr>
          <w:sz w:val="12"/>
        </w:rPr>
        <w:t>¶</w:t>
      </w:r>
      <w:proofErr w:type="gramEnd"/>
      <w:r>
        <w:rPr>
          <w:sz w:val="12"/>
        </w:rPr>
        <w:t xml:space="preserve"> </w:t>
      </w:r>
      <w:r>
        <w:rPr>
          <w:rStyle w:val="StyleBoldUnderline"/>
        </w:rPr>
        <w:t>We are now embarking on the next natural stage in the U.S.-Brazil relationship</w:t>
      </w:r>
      <w:r>
        <w:t>. From a foundation of robust exchange in goods, services, and investments–all of which will continue to grow–we are now moving into sharing knowledge, ideas and innovation.</w:t>
      </w:r>
      <w:r>
        <w:rPr>
          <w:sz w:val="12"/>
        </w:rPr>
        <w:t xml:space="preserve">¶ </w:t>
      </w:r>
      <w:r>
        <w:t>The new Global Center provides a great example of our maturing relations.</w:t>
      </w:r>
      <w:r>
        <w:rPr>
          <w:sz w:val="12"/>
        </w:rPr>
        <w:t xml:space="preserve">¶ </w:t>
      </w:r>
      <w:r>
        <w:t>Prior to the establishment of this Center, the ties between Columbia University’s faculty and Brazil’s scholars were already flourishing. But the faculty and alumni here–along with President Bollinger, Governor Cabral, and others–felt the need to deepen this relationship. . . because we are all realizing that the challenges and opportunities in the United States are very similar to the challenges and opportunities here in Brazil. In fact, many of these challenges–from public health, to environmental sustainability, to education itself–are shared with other countries around the world.</w:t>
      </w:r>
      <w:r>
        <w:rPr>
          <w:sz w:val="12"/>
        </w:rPr>
        <w:t xml:space="preserve">¶ </w:t>
      </w:r>
      <w:r>
        <w:t xml:space="preserve">Columbia’s Global Centers recognize this. For universities to fulfill their mission in the 21st century, they must take the deep and sometimes narrow expertise that faculty members pride themselves on–and find ways to share that knowledge outside of their own campus. They must show how knowledge can be both gained and applied in communities around the world, broadening the impact of university-based research and education across the globe. </w:t>
      </w:r>
      <w:r>
        <w:rPr>
          <w:sz w:val="12"/>
        </w:rPr>
        <w:t xml:space="preserve">¶ </w:t>
      </w:r>
      <w:r>
        <w:t xml:space="preserve">Leaders in both of our nations are beginning to understand the need for this type of outreach from our knowledge communities. </w:t>
      </w:r>
      <w:r>
        <w:rPr>
          <w:sz w:val="12"/>
        </w:rPr>
        <w:t xml:space="preserve">¶ </w:t>
      </w:r>
      <w:r>
        <w:t xml:space="preserve">And I think that this week’s celebration of this Global Center provides a perfect backdrop to discuss </w:t>
      </w:r>
      <w:r>
        <w:rPr>
          <w:rStyle w:val="StyleBoldUnderline"/>
        </w:rPr>
        <w:t>the two things that are really going to matter in driving the long-term competitiveness of both the U.S. and Brazilian economies: the presence of a skilled workforce, and our ability to stay on the cutting edge of innovation and invention.</w:t>
      </w:r>
      <w:r>
        <w:t xml:space="preserve"> Let me talk about each of these in turn.</w:t>
      </w:r>
      <w:r>
        <w:rPr>
          <w:sz w:val="12"/>
        </w:rPr>
        <w:t xml:space="preserve">¶ </w:t>
      </w:r>
      <w:r>
        <w:t xml:space="preserve">Both President Obama and President </w:t>
      </w:r>
      <w:proofErr w:type="spellStart"/>
      <w:r>
        <w:t>Rousseff</w:t>
      </w:r>
      <w:proofErr w:type="spellEnd"/>
      <w:r>
        <w:t xml:space="preserve"> know that investing in education is crucial if we want to make sure that the next generation–tomorrow’s workforce– is equipped with the skills they need to lead. It’s particularly important that our young people learn to understand and operate in a global world. This means they need to feel comfortable in countries other than their own. </w:t>
      </w:r>
      <w:r>
        <w:rPr>
          <w:sz w:val="12"/>
        </w:rPr>
        <w:t xml:space="preserve">¶ </w:t>
      </w:r>
      <w:r>
        <w:t>Beyond the new Global Center itself, I’ll give two examples of what each of our nations is doing to make that happen.</w:t>
      </w:r>
      <w:r>
        <w:rPr>
          <w:sz w:val="12"/>
        </w:rPr>
        <w:t xml:space="preserve">¶ </w:t>
      </w:r>
      <w:r>
        <w:t>President Obama launched an initiative two years ago called “100,000 Strong in the Americas.” It aims to increase the number of U.S. students studying abroad in the Western Hemisphere to 100,000 while also attracting 100,000 students from throughout the Hemisphere to come to the United States.</w:t>
      </w:r>
      <w:r>
        <w:rPr>
          <w:sz w:val="12"/>
        </w:rPr>
        <w:t xml:space="preserve">¶ </w:t>
      </w:r>
      <w:r>
        <w:t xml:space="preserve">Meanwhile, President </w:t>
      </w:r>
      <w:proofErr w:type="spellStart"/>
      <w:r>
        <w:t>Rousseff</w:t>
      </w:r>
      <w:proofErr w:type="spellEnd"/>
      <w:r>
        <w:t xml:space="preserve"> has launched Brazil’s Science Without Borders–known in the U.S. as the Scientific Mobility program. It aims to send 101,000 students from Brazil to places like the U.S.–for one year–to study in the areas of Science, Technology, Engineering and Mathematics–the crucial STEM fields that help drive innovation in both of our countries.</w:t>
      </w:r>
      <w:r>
        <w:rPr>
          <w:sz w:val="12"/>
        </w:rPr>
        <w:t xml:space="preserve">¶ </w:t>
      </w:r>
      <w:r>
        <w:t>Not surprisingly, business leaders in both of our countries are strongly supportive of these efforts.</w:t>
      </w:r>
      <w:r>
        <w:rPr>
          <w:sz w:val="12"/>
        </w:rPr>
        <w:t xml:space="preserve">¶ </w:t>
      </w:r>
      <w:r>
        <w:t xml:space="preserve">In fact, I just came from co-chairing a meeting </w:t>
      </w:r>
      <w:r>
        <w:lastRenderedPageBreak/>
        <w:t>of the U.S.-Brazil CEO Forum in Brasilia. The companies in the CEO Forum have endorsed these efforts. Many of the U.S. companies in the CEO Forum have already hosted Brazilian interns while the Brazilian companies have provided financial support to students studying abroad.</w:t>
      </w:r>
      <w:r>
        <w:rPr>
          <w:sz w:val="12"/>
        </w:rPr>
        <w:t xml:space="preserve">¶ </w:t>
      </w:r>
      <w:proofErr w:type="gramStart"/>
      <w:r>
        <w:t>They</w:t>
      </w:r>
      <w:proofErr w:type="gramEnd"/>
      <w:r>
        <w:t xml:space="preserve"> are doing this because they know that students in these programs will be tomorrow’s leaders and innovators in the private sector</w:t>
      </w:r>
      <w:r>
        <w:rPr>
          <w:rStyle w:val="StyleBoldUnderline"/>
        </w:rPr>
        <w:t>. They need a pipeline of globally trained students with diverse perspectives coming into their companies in the years ahead</w:t>
      </w:r>
      <w:r>
        <w:t>.</w:t>
      </w:r>
      <w:r>
        <w:rPr>
          <w:sz w:val="12"/>
        </w:rPr>
        <w:t xml:space="preserve">¶ </w:t>
      </w:r>
      <w:proofErr w:type="gramStart"/>
      <w:r>
        <w:t>We</w:t>
      </w:r>
      <w:proofErr w:type="gramEnd"/>
      <w:r>
        <w:t xml:space="preserve">, too, are promoting these exchanges at the U.S. Department of Commerce. Last fall, our Undersecretary for International Trade led the largest-ever educational trade mission in U.S. history. He took representatives from 66 U.S. colleges and universities to Brasilia, São Paulo, and Rio de Janeiro–including Columbia University’s School of Continuing Education. At three fairs, these schools met with 7,500 students and parents who wanted to learn more. </w:t>
      </w:r>
      <w:r>
        <w:rPr>
          <w:sz w:val="12"/>
        </w:rPr>
        <w:t xml:space="preserve">¶ </w:t>
      </w:r>
      <w:r>
        <w:t>We must undertake these kinds of efforts because we know–like all of you here today know–that a globally competitive economy requires a globally competitive workforce.</w:t>
      </w:r>
      <w:r>
        <w:rPr>
          <w:sz w:val="12"/>
        </w:rPr>
        <w:t xml:space="preserve">¶ </w:t>
      </w:r>
      <w:r>
        <w:t>But we can’t stop there.</w:t>
      </w:r>
      <w:r>
        <w:rPr>
          <w:sz w:val="12"/>
        </w:rPr>
        <w:t xml:space="preserve">¶ </w:t>
      </w:r>
      <w:r>
        <w:t xml:space="preserve">The other key driver of 21st century competitiveness is “innovation and economic development”–which is the title of your panel discussion in just a few moments. </w:t>
      </w:r>
      <w:r>
        <w:rPr>
          <w:rStyle w:val="StyleBoldUnderline"/>
        </w:rPr>
        <w:t>Innovation has driven the U.S. economy for decades. Some studies suggest that innovation–in both products and processes – accounts for two-thirds of U.S. economic growth since World War II</w:t>
      </w:r>
      <w:r>
        <w:t xml:space="preserve">. </w:t>
      </w:r>
      <w:r>
        <w:rPr>
          <w:sz w:val="12"/>
        </w:rPr>
        <w:t xml:space="preserve">¶ </w:t>
      </w:r>
      <w:r>
        <w:t>There have never been more opportunities for the United States and Brazil to work together to encourage economic development and foster innovation–often at the same time.</w:t>
      </w:r>
      <w:r>
        <w:rPr>
          <w:sz w:val="12"/>
        </w:rPr>
        <w:t xml:space="preserve">¶ </w:t>
      </w:r>
      <w:r>
        <w:t xml:space="preserve">Developing infrastructure is an excellent and timely example of this. And we are already seeing successful collaborations. </w:t>
      </w:r>
      <w:r>
        <w:rPr>
          <w:sz w:val="12"/>
        </w:rPr>
        <w:t xml:space="preserve">¶ </w:t>
      </w:r>
      <w:r>
        <w:t xml:space="preserve">For example, in December, the United States company CH2M Hill was selected to help develop an Economic Master Plan for a 270-square mile region around Belo Horizonte the capital city of Minas </w:t>
      </w:r>
      <w:proofErr w:type="spellStart"/>
      <w:r>
        <w:t>Gerais</w:t>
      </w:r>
      <w:proofErr w:type="spellEnd"/>
      <w:r>
        <w:t>. The company will work with local officials to create a framework for smart growth over the next 20 years for that region – leveraging their knowledge in mixed land use, transportation, and environmental sustainability. They will serve as a true partner in helping the region achieve its vision of attracting more investments, more jobs, and a better quality of life for millions of people.</w:t>
      </w:r>
      <w:r>
        <w:rPr>
          <w:sz w:val="12"/>
        </w:rPr>
        <w:t xml:space="preserve">¶ </w:t>
      </w:r>
      <w:proofErr w:type="gramStart"/>
      <w:r>
        <w:rPr>
          <w:rStyle w:val="StyleBoldUnderline"/>
        </w:rPr>
        <w:t>Our</w:t>
      </w:r>
      <w:proofErr w:type="gramEnd"/>
      <w:r>
        <w:rPr>
          <w:rStyle w:val="StyleBoldUnderline"/>
        </w:rPr>
        <w:t xml:space="preserve"> two governments want to see more of these successful collaborations.¶ In fact, the Brazilian government recently hosted an Infrastructure Road Show in New York. The conference highlighted the many infrastructure projects in Brazil related to ports, airports, highways, railroads, oil and gas, and more. U.S. companies learned about where needs exist–and how they can partner with Brazilian firms to get the job done</w:t>
      </w:r>
      <w:r>
        <w:t>.</w:t>
      </w:r>
      <w:r>
        <w:rPr>
          <w:sz w:val="12"/>
        </w:rPr>
        <w:t xml:space="preserve">¶ </w:t>
      </w:r>
      <w:r>
        <w:t>So, Brazil has reached out to the United States. And I’m pleased to announce that the United States will be reaching out to Brazil as well.</w:t>
      </w:r>
      <w:r>
        <w:rPr>
          <w:sz w:val="12"/>
        </w:rPr>
        <w:t xml:space="preserve">¶ </w:t>
      </w:r>
      <w:proofErr w:type="gramStart"/>
      <w:r>
        <w:t>In</w:t>
      </w:r>
      <w:proofErr w:type="gramEnd"/>
      <w:r>
        <w:t xml:space="preserve"> mid-May of this year, the Commerce Department will lead a Secretarial Trade Mission on infrastructure business development to Brazil.</w:t>
      </w:r>
      <w:r>
        <w:rPr>
          <w:rStyle w:val="StyleBoldUnderline"/>
        </w:rPr>
        <w:t xml:space="preserve"> </w:t>
      </w:r>
      <w:r>
        <w:t>We will bring some of our brightest minds in project management and engineering services–including construction, architecture, transportation, energy, safety and security.</w:t>
      </w:r>
      <w:r>
        <w:rPr>
          <w:sz w:val="12"/>
        </w:rPr>
        <w:t xml:space="preserve">¶ </w:t>
      </w:r>
      <w:proofErr w:type="gramStart"/>
      <w:r>
        <w:t>These</w:t>
      </w:r>
      <w:proofErr w:type="gramEnd"/>
      <w:r>
        <w:t xml:space="preserve"> companies are aware that Brazil has a set of ambitious goals–such as a sustainable and environmentally-responsible Olympics. U.S. businesses stand ready to serve as partners in helping achieve that. </w:t>
      </w:r>
      <w:r>
        <w:rPr>
          <w:sz w:val="12"/>
        </w:rPr>
        <w:t xml:space="preserve">¶ </w:t>
      </w:r>
      <w:proofErr w:type="gramStart"/>
      <w:r>
        <w:t>If</w:t>
      </w:r>
      <w:proofErr w:type="gramEnd"/>
      <w:r>
        <w:t xml:space="preserve"> we harness the innovative spirit of our companies, the World Cup and the Brazilian Olympics will be–as the students at this Global Center are likely to try to say–</w:t>
      </w:r>
      <w:proofErr w:type="spellStart"/>
      <w:r>
        <w:t>Muito</w:t>
      </w:r>
      <w:proofErr w:type="spellEnd"/>
      <w:r>
        <w:t xml:space="preserve"> legal! Very cool</w:t>
      </w:r>
      <w:proofErr w:type="gramStart"/>
      <w:r>
        <w:t>!</w:t>
      </w:r>
      <w:r>
        <w:rPr>
          <w:sz w:val="12"/>
        </w:rPr>
        <w:t>¶</w:t>
      </w:r>
      <w:proofErr w:type="gramEnd"/>
      <w:r>
        <w:rPr>
          <w:sz w:val="12"/>
        </w:rPr>
        <w:t xml:space="preserve"> </w:t>
      </w:r>
      <w:r>
        <w:t xml:space="preserve">Energy is another area that is ripe for the joint innovation and development by the United States and Brazil. I have been joined by Daniel </w:t>
      </w:r>
      <w:proofErr w:type="spellStart"/>
      <w:r>
        <w:t>Poneman</w:t>
      </w:r>
      <w:proofErr w:type="spellEnd"/>
      <w:r>
        <w:t xml:space="preserve">, our Deputy Secretary of Energy, who co-leads the U.S.-Brazil Strategic Energy Dialogue, which met yesterday. </w:t>
      </w:r>
      <w:r>
        <w:rPr>
          <w:sz w:val="12"/>
        </w:rPr>
        <w:t xml:space="preserve">¶ </w:t>
      </w:r>
      <w:proofErr w:type="gramStart"/>
      <w:r>
        <w:rPr>
          <w:rStyle w:val="StyleBoldUnderline"/>
        </w:rPr>
        <w:t>Over</w:t>
      </w:r>
      <w:proofErr w:type="gramEnd"/>
      <w:r>
        <w:rPr>
          <w:rStyle w:val="StyleBoldUnderline"/>
        </w:rPr>
        <w:t xml:space="preserve"> the past two years, this dialogue has hosted numerous events in both countries focused on everything from natural gas development, to civil nuclear energy, to adopting renewable energy</w:t>
      </w:r>
      <w:r>
        <w:t>.</w:t>
      </w:r>
      <w:r>
        <w:rPr>
          <w:sz w:val="12"/>
        </w:rPr>
        <w:t>¶</w:t>
      </w:r>
      <w:r>
        <w:rPr>
          <w:rStyle w:val="StyleBoldUnderline"/>
        </w:rPr>
        <w:t xml:space="preserve"> It’s clear that both nations have much to gain from working together in this area</w:t>
      </w:r>
      <w:r>
        <w:t>. For example, the United States can learn from Brazil’s leadership in areas such as hydropower, biofuels, and, increasingly, wind power.</w:t>
      </w:r>
      <w:r>
        <w:rPr>
          <w:sz w:val="12"/>
        </w:rPr>
        <w:t xml:space="preserve">¶ </w:t>
      </w:r>
      <w:r>
        <w:rPr>
          <w:rStyle w:val="StyleBoldUnderline"/>
        </w:rPr>
        <w:t xml:space="preserve">Together we can jointly uncover the technologies and innovations that will build greener economies in both of our nations and throughout the world–creating good jobs and ensuring a cleaner and brighter future for our children.¶ </w:t>
      </w:r>
      <w:proofErr w:type="gramStart"/>
      <w:r>
        <w:t>Our</w:t>
      </w:r>
      <w:proofErr w:type="gramEnd"/>
      <w:r>
        <w:t xml:space="preserve"> choice is clear. </w:t>
      </w:r>
      <w:r>
        <w:rPr>
          <w:sz w:val="12"/>
        </w:rPr>
        <w:t xml:space="preserve">¶ </w:t>
      </w:r>
      <w:r>
        <w:t>Brazil and the United States can each work separately to build and innovate within their own economies. We are both large and diverse nations and we will both be reasonably successful on our own. But we can accomplish much more if we collaborate, building our economic ties, sharing our knowledge, and educating each other’s youth.</w:t>
      </w:r>
      <w:r>
        <w:rPr>
          <w:sz w:val="12"/>
        </w:rPr>
        <w:t xml:space="preserve">¶ </w:t>
      </w:r>
      <w:proofErr w:type="gramStart"/>
      <w:r>
        <w:t>So</w:t>
      </w:r>
      <w:proofErr w:type="gramEnd"/>
      <w:r>
        <w:t xml:space="preserve"> today, let us give the young people in both our nations the true global education they need to succeed, through places like the Global Center</w:t>
      </w:r>
      <w:r>
        <w:rPr>
          <w:rStyle w:val="StyleBoldUnderline"/>
        </w:rPr>
        <w:t>. And let us continue to foster the exchange of new ideas and innovations that will bolster economic development and competitiveness for both nations in the 21st century.¶</w:t>
      </w:r>
      <w:r>
        <w:rPr>
          <w:sz w:val="12"/>
        </w:rPr>
        <w:t xml:space="preserve"> </w:t>
      </w:r>
      <w:r>
        <w:t>President Obama has stated his commitment to this vision. Let me quote what he himself said here in this great city exactly two years ago to this very day: “Let us stand together–not as senior and junior partners–but as equal partners, joined in a spirit of mutual interest and mutual respect, committed to the progress that I know we can make together.”</w:t>
      </w:r>
      <w:proofErr w:type="gramStart"/>
      <w:r>
        <w:rPr>
          <w:sz w:val="12"/>
        </w:rPr>
        <w:t xml:space="preserve">¶ </w:t>
      </w:r>
      <w:r>
        <w:t>Congratulations again to Columbia University and to Rio de Janeiro on their historic partnership.</w:t>
      </w:r>
      <w:proofErr w:type="gramEnd"/>
      <w:r>
        <w:t xml:space="preserve"> This is only the beginning. Thank you.</w:t>
      </w:r>
    </w:p>
    <w:p w:rsidR="003B62BC" w:rsidRDefault="003B62BC" w:rsidP="003B62BC"/>
    <w:p w:rsidR="003B62BC" w:rsidRDefault="003B62BC" w:rsidP="003B62BC">
      <w:pPr>
        <w:pStyle w:val="Heading4"/>
        <w:rPr>
          <w:b w:val="0"/>
          <w:bCs w:val="0"/>
        </w:rPr>
      </w:pPr>
      <w:r w:rsidRPr="004E6716">
        <w:lastRenderedPageBreak/>
        <w:t>US Brazil energy promotes clean energy and cooperation.</w:t>
      </w:r>
      <w:r w:rsidRPr="004E6716">
        <w:rPr>
          <w:bCs w:val="0"/>
        </w:rPr>
        <w:br/>
        <w:t>Brazil US Business Council 11</w:t>
      </w:r>
      <w:r>
        <w:rPr>
          <w:b w:val="0"/>
          <w:bCs w:val="0"/>
        </w:rPr>
        <w:t xml:space="preserve"> </w:t>
      </w:r>
      <w:r w:rsidRPr="004E6716">
        <w:rPr>
          <w:rStyle w:val="StyleStyleBold12pt"/>
          <w:bCs/>
        </w:rPr>
        <w:t>(Brazil US Business Council,</w:t>
      </w:r>
      <w:r w:rsidRPr="004E6716">
        <w:rPr>
          <w:bCs w:val="0"/>
        </w:rPr>
        <w:t xml:space="preserve"> </w:t>
      </w:r>
      <w:r w:rsidRPr="004E6716">
        <w:rPr>
          <w:rStyle w:val="StyleStyleBold12pt"/>
          <w:bCs/>
        </w:rPr>
        <w:t xml:space="preserve">premier business advocacy </w:t>
      </w:r>
      <w:r w:rsidRPr="004E6716">
        <w:rPr>
          <w:rStyle w:val="StyleStyleBold12pt"/>
          <w:bCs/>
          <w:sz w:val="12"/>
        </w:rPr>
        <w:t xml:space="preserve">¶ </w:t>
      </w:r>
      <w:r w:rsidRPr="004E6716">
        <w:rPr>
          <w:rStyle w:val="StyleStyleBold12pt"/>
          <w:bCs/>
        </w:rPr>
        <w:t xml:space="preserve">organization dedicated to strengthening the economic and commercial relationship </w:t>
      </w:r>
      <w:r w:rsidRPr="004E6716">
        <w:rPr>
          <w:rStyle w:val="StyleStyleBold12pt"/>
          <w:bCs/>
          <w:sz w:val="12"/>
        </w:rPr>
        <w:t xml:space="preserve">¶ </w:t>
      </w:r>
      <w:r w:rsidRPr="004E6716">
        <w:rPr>
          <w:rStyle w:val="StyleStyleBold12pt"/>
          <w:bCs/>
        </w:rPr>
        <w:t xml:space="preserve">between Brazil and the United States, Bolstering Security Growth and Job Creation, March 19, 2011, </w:t>
      </w:r>
      <w:hyperlink r:id="rId74" w:history="1">
        <w:r w:rsidRPr="004E6716">
          <w:rPr>
            <w:rStyle w:val="StyleStyleBold12pt"/>
            <w:bCs/>
          </w:rPr>
          <w:t>http://www.brazilcouncil.org/sites/default/files/Brazil_EnergyReport.pdf</w:t>
        </w:r>
      </w:hyperlink>
      <w:r w:rsidRPr="004E6716">
        <w:rPr>
          <w:rStyle w:val="StyleStyleBold12pt"/>
          <w:bCs/>
        </w:rPr>
        <w:t>, DAG)</w:t>
      </w:r>
      <w:r w:rsidRPr="004E6716">
        <w:rPr>
          <w:bCs w:val="0"/>
        </w:rPr>
        <w:br/>
      </w:r>
    </w:p>
    <w:p w:rsidR="003B62BC" w:rsidRDefault="003B62BC" w:rsidP="003B62BC">
      <w:r>
        <w:rPr>
          <w:rStyle w:val="StyleBoldUnderline"/>
        </w:rPr>
        <w:t xml:space="preserve">Cooperation between the United States and Brazil on energy and energy-related ¶ issues has traditionally focused on information exchange, technical assistance, and ¶ capacity building. </w:t>
      </w:r>
      <w:r>
        <w:t xml:space="preserve">Much of this activity has been through regular workshops between </w:t>
      </w:r>
      <w:r>
        <w:rPr>
          <w:sz w:val="12"/>
        </w:rPr>
        <w:t xml:space="preserve">¶ </w:t>
      </w:r>
      <w:r>
        <w:t xml:space="preserve">both countries’ government officials and private sector representatives. However, as </w:t>
      </w:r>
      <w:r>
        <w:rPr>
          <w:sz w:val="12"/>
        </w:rPr>
        <w:t xml:space="preserve">¶ </w:t>
      </w:r>
      <w:r>
        <w:t xml:space="preserve">the energy sector moves to the forefront of public policy in both countries because </w:t>
      </w:r>
      <w:r>
        <w:rPr>
          <w:sz w:val="12"/>
        </w:rPr>
        <w:t xml:space="preserve">¶ </w:t>
      </w:r>
      <w:r>
        <w:t xml:space="preserve">of its powerful growth and job-creating potential, additional dimensions have been </w:t>
      </w:r>
      <w:r>
        <w:rPr>
          <w:sz w:val="12"/>
        </w:rPr>
        <w:t xml:space="preserve">¶ </w:t>
      </w:r>
      <w:r>
        <w:t>incorporated into the bilateral energy agenda.</w:t>
      </w:r>
      <w:r>
        <w:rPr>
          <w:sz w:val="12"/>
        </w:rPr>
        <w:t xml:space="preserve">¶ </w:t>
      </w:r>
      <w:r>
        <w:rPr>
          <w:rStyle w:val="StyleBoldUnderline"/>
        </w:rPr>
        <w:t xml:space="preserve">These new dimensions include trilateral cooperation in Central America, the ¶ Caribbean, and Africa; multilateral cooperation on standards development and ¶ clean energy promotion; joint research and development; diplomatic coordination in ¶ multilateral </w:t>
      </w:r>
      <w:proofErr w:type="spellStart"/>
      <w:r>
        <w:rPr>
          <w:rStyle w:val="StyleBoldUnderline"/>
        </w:rPr>
        <w:t>fora</w:t>
      </w:r>
      <w:proofErr w:type="spellEnd"/>
      <w:r>
        <w:rPr>
          <w:rStyle w:val="StyleBoldUnderline"/>
        </w:rPr>
        <w:t>; regulatory cooperation; and trade and investment promotion.</w:t>
      </w:r>
      <w:r>
        <w:t xml:space="preserve"> Public </w:t>
      </w:r>
      <w:r>
        <w:rPr>
          <w:sz w:val="12"/>
        </w:rPr>
        <w:t xml:space="preserve">¶ </w:t>
      </w:r>
      <w:r>
        <w:t xml:space="preserve">policy reform and harmonization, as well as business development, are additional areas </w:t>
      </w:r>
      <w:r>
        <w:rPr>
          <w:sz w:val="12"/>
        </w:rPr>
        <w:t xml:space="preserve">¶ </w:t>
      </w:r>
      <w:r>
        <w:t>in which to further this partnership.</w:t>
      </w:r>
    </w:p>
    <w:p w:rsidR="003B62BC" w:rsidRDefault="003B62BC" w:rsidP="003B62BC">
      <w:pPr>
        <w:pStyle w:val="Heading4"/>
        <w:rPr>
          <w:b w:val="0"/>
          <w:bCs w:val="0"/>
        </w:rPr>
      </w:pPr>
      <w:r w:rsidRPr="004E6716">
        <w:t>Brazil has opened its arms to US energy cooperation in the past.</w:t>
      </w:r>
      <w:r w:rsidRPr="004E6716">
        <w:br/>
      </w:r>
      <w:r w:rsidRPr="004E6716">
        <w:rPr>
          <w:bCs w:val="0"/>
        </w:rPr>
        <w:t xml:space="preserve">Brazil US Business Council 11 </w:t>
      </w:r>
      <w:r w:rsidRPr="004E6716">
        <w:rPr>
          <w:rStyle w:val="StyleStyleBold12pt"/>
          <w:bCs/>
          <w:sz w:val="18"/>
          <w:szCs w:val="18"/>
        </w:rPr>
        <w:t>(Brazil US Business Council,</w:t>
      </w:r>
      <w:r w:rsidRPr="004E6716">
        <w:rPr>
          <w:bCs w:val="0"/>
          <w:sz w:val="18"/>
          <w:szCs w:val="18"/>
        </w:rPr>
        <w:t xml:space="preserve"> </w:t>
      </w:r>
      <w:r w:rsidRPr="004E6716">
        <w:rPr>
          <w:rStyle w:val="StyleStyleBold12pt"/>
          <w:bCs/>
          <w:sz w:val="18"/>
          <w:szCs w:val="18"/>
        </w:rPr>
        <w:t xml:space="preserve">premier business advocacy ¶ organization dedicated to strengthening the economic and commercial relationship ¶ between Brazil and the United States, Bolstering Security Growth and Job Creation, March 19, 2011, </w:t>
      </w:r>
      <w:hyperlink r:id="rId75" w:history="1">
        <w:r w:rsidRPr="004E6716">
          <w:rPr>
            <w:rStyle w:val="StyleStyleBold12pt"/>
            <w:bCs/>
            <w:sz w:val="18"/>
            <w:szCs w:val="18"/>
          </w:rPr>
          <w:t>http://www.brazilcouncil.org/sites/default/files/Brazil_EnergyReport.pdf</w:t>
        </w:r>
      </w:hyperlink>
      <w:r w:rsidRPr="004E6716">
        <w:rPr>
          <w:rStyle w:val="StyleStyleBold12pt"/>
          <w:bCs/>
          <w:sz w:val="18"/>
          <w:szCs w:val="18"/>
        </w:rPr>
        <w:t>, DAG)</w:t>
      </w:r>
      <w:r w:rsidRPr="004E6716">
        <w:rPr>
          <w:rStyle w:val="StyleStyleBold12pt"/>
          <w:bCs/>
          <w:sz w:val="18"/>
          <w:szCs w:val="18"/>
        </w:rPr>
        <w:br/>
      </w:r>
    </w:p>
    <w:p w:rsidR="003B62BC" w:rsidRDefault="003B62BC" w:rsidP="003B62BC">
      <w:pPr>
        <w:rPr>
          <w:rStyle w:val="StyleBoldUnderline"/>
          <w:b w:val="0"/>
          <w:bCs w:val="0"/>
        </w:rPr>
      </w:pPr>
      <w:r>
        <w:t xml:space="preserve">On March 19, 2011, </w:t>
      </w:r>
      <w:r>
        <w:rPr>
          <w:rStyle w:val="StyleBoldUnderline"/>
        </w:rPr>
        <w:t>President Barack Obama and Brazil</w:t>
      </w:r>
      <w:r>
        <w:t xml:space="preserve">ian President </w:t>
      </w:r>
      <w:proofErr w:type="spellStart"/>
      <w:r>
        <w:t>Dilma</w:t>
      </w:r>
      <w:proofErr w:type="spellEnd"/>
      <w:r>
        <w:t xml:space="preserve"> </w:t>
      </w:r>
      <w:proofErr w:type="spellStart"/>
      <w:r>
        <w:t>Rousseff</w:t>
      </w:r>
      <w:proofErr w:type="spellEnd"/>
      <w:r>
        <w:t xml:space="preserve"> </w:t>
      </w:r>
      <w:r>
        <w:rPr>
          <w:sz w:val="12"/>
        </w:rPr>
        <w:t xml:space="preserve">¶ </w:t>
      </w:r>
      <w:r>
        <w:rPr>
          <w:rStyle w:val="StyleBoldUnderline"/>
        </w:rPr>
        <w:t>launched a U.S.-Brazil Strategic Energy Dialogue (</w:t>
      </w:r>
      <w:r>
        <w:t xml:space="preserve">SED), one of four presidential level mechanisms between both countries </w:t>
      </w:r>
      <w:r>
        <w:rPr>
          <w:rStyle w:val="StyleBoldUnderline"/>
        </w:rPr>
        <w:t>to deepen their political and economic ¶ relations.</w:t>
      </w:r>
      <w:r>
        <w:t xml:space="preserve"> The SED is the only dialogue labeled “strategic</w:t>
      </w:r>
      <w:r>
        <w:rPr>
          <w:rStyle w:val="StyleBoldUnderline"/>
        </w:rPr>
        <w:t>,” reflecting U.S. and Brazilian ¶ policymakers’ vision of a bold bilateral partnership with positive implications for ¶ energy security, economic growth, and job creation.¶</w:t>
      </w:r>
      <w:r>
        <w:rPr>
          <w:sz w:val="12"/>
        </w:rPr>
        <w:t xml:space="preserve"> </w:t>
      </w:r>
      <w:r>
        <w:t xml:space="preserve">The SED, co-chaired by the U.S. Department of Energy (DOE) and the Brazilian Ministry </w:t>
      </w:r>
      <w:r>
        <w:rPr>
          <w:sz w:val="12"/>
        </w:rPr>
        <w:t xml:space="preserve">¶ </w:t>
      </w:r>
      <w:r>
        <w:t xml:space="preserve">of Mines and Energy (MME), includes other government agencies in both countries. Its </w:t>
      </w:r>
      <w:r>
        <w:rPr>
          <w:sz w:val="12"/>
        </w:rPr>
        <w:t xml:space="preserve">¶ </w:t>
      </w:r>
      <w:r>
        <w:t xml:space="preserve">first meeting took place on August 17, 2011, in Brasília, </w:t>
      </w:r>
      <w:proofErr w:type="gramStart"/>
      <w:r>
        <w:t>Brazil,</w:t>
      </w:r>
      <w:proofErr w:type="gramEnd"/>
      <w:r>
        <w:t xml:space="preserve"> at the deputy secretary level.</w:t>
      </w:r>
      <w:r>
        <w:rPr>
          <w:sz w:val="12"/>
        </w:rPr>
        <w:t xml:space="preserve">¶ </w:t>
      </w:r>
      <w:r>
        <w:rPr>
          <w:rStyle w:val="StyleBoldUnderline"/>
        </w:rPr>
        <w:t>The SED is a result of a decade-old effort to institutionalize the energy partnership ¶ between the United States and Brazil. In fact, it incorporates a two-track approach ¶ to bilateral cooperation.</w:t>
      </w:r>
      <w:r>
        <w:t xml:space="preserve"> In 2003, the DOE and the MME established an </w:t>
      </w:r>
      <w:proofErr w:type="spellStart"/>
      <w:r>
        <w:t>allencompassing</w:t>
      </w:r>
      <w:proofErr w:type="spellEnd"/>
      <w:r>
        <w:t xml:space="preserve"> mechanism, including oil and gas, coal, nuclear, renewables, efficiency, </w:t>
      </w:r>
      <w:r>
        <w:rPr>
          <w:sz w:val="12"/>
        </w:rPr>
        <w:t xml:space="preserve">¶ </w:t>
      </w:r>
      <w:r>
        <w:t xml:space="preserve">and R&amp;D. In 2007, a second, separate biofuels-only track was established under the </w:t>
      </w:r>
      <w:r>
        <w:rPr>
          <w:sz w:val="12"/>
        </w:rPr>
        <w:t xml:space="preserve">¶ </w:t>
      </w:r>
      <w:r>
        <w:t xml:space="preserve">leadership of the U.S. Department of State and the Brazilian Ministry of External </w:t>
      </w:r>
      <w:r>
        <w:rPr>
          <w:sz w:val="12"/>
        </w:rPr>
        <w:t xml:space="preserve">¶ </w:t>
      </w:r>
      <w:r>
        <w:t>Relations (MRE</w:t>
      </w:r>
      <w:r>
        <w:rPr>
          <w:rStyle w:val="StyleBoldUnderline"/>
        </w:rPr>
        <w:t>). The SED allows for more synergies between both tracks and ¶ greater priority for energy-related issues by both governments.</w:t>
      </w:r>
    </w:p>
    <w:p w:rsidR="003B62BC" w:rsidRDefault="003B62BC" w:rsidP="003B62BC">
      <w:pPr>
        <w:rPr>
          <w:rStyle w:val="StyleBoldUnderline"/>
        </w:rPr>
      </w:pPr>
    </w:p>
    <w:p w:rsidR="003B62BC" w:rsidRDefault="003B62BC" w:rsidP="003B62BC">
      <w:pPr>
        <w:pStyle w:val="Heading4"/>
        <w:rPr>
          <w:rStyle w:val="StyleBoldUnderline"/>
          <w:rFonts w:eastAsia="Batang"/>
        </w:rPr>
      </w:pPr>
      <w:r w:rsidRPr="004E6716">
        <w:t>When the US and Brazil engage in energy trade their clean energy goals are reflected.</w:t>
      </w:r>
      <w:r w:rsidRPr="004E6716">
        <w:br/>
      </w:r>
      <w:r w:rsidRPr="004E6716">
        <w:rPr>
          <w:bCs w:val="0"/>
        </w:rPr>
        <w:t>Brazil US Business Council 11</w:t>
      </w:r>
      <w:r>
        <w:rPr>
          <w:b w:val="0"/>
          <w:bCs w:val="0"/>
        </w:rPr>
        <w:t xml:space="preserve"> </w:t>
      </w:r>
      <w:r w:rsidRPr="004E6716">
        <w:rPr>
          <w:rStyle w:val="StyleStyleBold12pt"/>
          <w:bCs/>
          <w:sz w:val="20"/>
        </w:rPr>
        <w:t>(Brazil US Business Council,</w:t>
      </w:r>
      <w:r w:rsidRPr="004E6716">
        <w:rPr>
          <w:bCs w:val="0"/>
          <w:sz w:val="20"/>
        </w:rPr>
        <w:t xml:space="preserve"> </w:t>
      </w:r>
      <w:r w:rsidRPr="004E6716">
        <w:rPr>
          <w:rStyle w:val="StyleStyleBold12pt"/>
          <w:bCs/>
          <w:sz w:val="20"/>
        </w:rPr>
        <w:t xml:space="preserve">premier business advocacy </w:t>
      </w:r>
      <w:r w:rsidRPr="004E6716">
        <w:rPr>
          <w:rStyle w:val="StyleStyleBold12pt"/>
          <w:bCs/>
          <w:sz w:val="6"/>
        </w:rPr>
        <w:t xml:space="preserve">¶ </w:t>
      </w:r>
      <w:r w:rsidRPr="004E6716">
        <w:rPr>
          <w:rStyle w:val="StyleStyleBold12pt"/>
          <w:bCs/>
          <w:sz w:val="20"/>
        </w:rPr>
        <w:t xml:space="preserve">organization dedicated to strengthening the economic and commercial relationship </w:t>
      </w:r>
      <w:r w:rsidRPr="004E6716">
        <w:rPr>
          <w:rStyle w:val="StyleStyleBold12pt"/>
          <w:bCs/>
          <w:sz w:val="6"/>
        </w:rPr>
        <w:t xml:space="preserve">¶ </w:t>
      </w:r>
      <w:r w:rsidRPr="004E6716">
        <w:rPr>
          <w:rStyle w:val="StyleStyleBold12pt"/>
          <w:bCs/>
          <w:sz w:val="20"/>
        </w:rPr>
        <w:t xml:space="preserve">between Brazil and the United States, Bolstering Security Growth and Job Creation, March 19, 2011, </w:t>
      </w:r>
      <w:hyperlink r:id="rId76" w:history="1">
        <w:r w:rsidRPr="004E6716">
          <w:rPr>
            <w:rStyle w:val="StyleStyleBold12pt"/>
            <w:bCs/>
            <w:sz w:val="20"/>
          </w:rPr>
          <w:t>http://www.brazilcouncil.org/sites/default/files/Brazil_EnergyReport.pdf</w:t>
        </w:r>
      </w:hyperlink>
      <w:r w:rsidRPr="004E6716">
        <w:rPr>
          <w:rStyle w:val="StyleStyleBold12pt"/>
          <w:bCs/>
          <w:sz w:val="20"/>
        </w:rPr>
        <w:t>, DAG)</w:t>
      </w:r>
      <w:r w:rsidRPr="004E6716">
        <w:rPr>
          <w:rStyle w:val="StyleStyleBold12pt"/>
          <w:bCs/>
          <w:sz w:val="20"/>
        </w:rPr>
        <w:br/>
      </w:r>
    </w:p>
    <w:p w:rsidR="003B62BC" w:rsidRDefault="003B62BC" w:rsidP="003B62BC">
      <w:r>
        <w:rPr>
          <w:rStyle w:val="StyleBoldUnderline"/>
        </w:rPr>
        <w:t>U.S. energy production is largely focused on nonrenewable sources, with coal, natural ¶ gas, oil, and nuclear energy</w:t>
      </w:r>
      <w:r>
        <w:t xml:space="preserve"> representing more than 90% of the total energy produced </w:t>
      </w:r>
      <w:r>
        <w:rPr>
          <w:rStyle w:val="StyleBoldUnderline"/>
        </w:rPr>
        <w:t>¶ in the United States. In Brazil, oil represents the largest share of energy production in ¶ the country, followed closely by biomass and hydropower. In addition, Brazilian power ¶ generation is dominated by hydropower, representing more than 80% of all electricity</w:t>
      </w:r>
      <w:r>
        <w:t xml:space="preserve"> </w:t>
      </w:r>
      <w:r>
        <w:rPr>
          <w:sz w:val="12"/>
        </w:rPr>
        <w:t xml:space="preserve">¶ </w:t>
      </w:r>
      <w:r>
        <w:t xml:space="preserve">in Brazil. These complementarities, as well as </w:t>
      </w:r>
      <w:r>
        <w:rPr>
          <w:rStyle w:val="StyleBoldUnderline"/>
        </w:rPr>
        <w:t>both governments’ goals toward a clean ¶ energy economy, are reflected in bilateral energy trade</w:t>
      </w:r>
      <w:r>
        <w:t>.</w:t>
      </w:r>
      <w:r>
        <w:rPr>
          <w:sz w:val="12"/>
        </w:rPr>
        <w:t xml:space="preserve">¶ </w:t>
      </w:r>
      <w:r>
        <w:t xml:space="preserve">In 2001, bilateral energy trade between the United States and Brazil was </w:t>
      </w:r>
      <w:r>
        <w:rPr>
          <w:sz w:val="12"/>
        </w:rPr>
        <w:t xml:space="preserve">¶ </w:t>
      </w:r>
      <w:r>
        <w:t xml:space="preserve">$1.4 billion. In 2011, it reached more than $13 billion. While total trade </w:t>
      </w:r>
      <w:r>
        <w:rPr>
          <w:sz w:val="12"/>
        </w:rPr>
        <w:t xml:space="preserve">¶ </w:t>
      </w:r>
      <w:r>
        <w:t xml:space="preserve">between both countries increased during this period and has already surpassed </w:t>
      </w:r>
      <w:r>
        <w:rPr>
          <w:sz w:val="12"/>
        </w:rPr>
        <w:t xml:space="preserve">¶ </w:t>
      </w:r>
      <w:r>
        <w:t xml:space="preserve">the pre-2008 and 2009 crisis level, trade in energy products increased at a greater </w:t>
      </w:r>
      <w:r>
        <w:rPr>
          <w:sz w:val="12"/>
        </w:rPr>
        <w:t xml:space="preserve">¶ </w:t>
      </w:r>
      <w:r>
        <w:t>rate than bilateral trade as a whole.</w:t>
      </w:r>
      <w:r>
        <w:rPr>
          <w:sz w:val="12"/>
        </w:rPr>
        <w:t xml:space="preserve">¶ </w:t>
      </w:r>
      <w:r>
        <w:t xml:space="preserve">In 2001, energy products represented only 7% of Brazilian exports to the United </w:t>
      </w:r>
      <w:r>
        <w:rPr>
          <w:sz w:val="12"/>
        </w:rPr>
        <w:t xml:space="preserve">¶ </w:t>
      </w:r>
      <w:r>
        <w:t xml:space="preserve">States and less than 4% of U.S. exports to Brazil. In 2011, 25% of all Brazilian exports </w:t>
      </w:r>
      <w:r>
        <w:rPr>
          <w:sz w:val="12"/>
        </w:rPr>
        <w:t xml:space="preserve">¶ </w:t>
      </w:r>
      <w:r>
        <w:t>to the United States and 21% of all U.S. exports to Brazil were energy products.</w:t>
      </w:r>
      <w:r>
        <w:rPr>
          <w:sz w:val="12"/>
        </w:rPr>
        <w:t xml:space="preserve">¶ </w:t>
      </w:r>
      <w:r>
        <w:t xml:space="preserve">Brazil’s top energy products exports to the United States in 2011 included oil </w:t>
      </w:r>
      <w:r>
        <w:rPr>
          <w:sz w:val="12"/>
        </w:rPr>
        <w:t xml:space="preserve">¶ </w:t>
      </w:r>
      <w:r>
        <w:t xml:space="preserve">($5.8 billion) and </w:t>
      </w:r>
      <w:r>
        <w:lastRenderedPageBreak/>
        <w:t xml:space="preserve">ethanol ($567 million). </w:t>
      </w:r>
      <w:r>
        <w:rPr>
          <w:rStyle w:val="StyleBoldUnderline"/>
        </w:rPr>
        <w:t>The United States’ top energy products ¶ exports to Brazil in 2011 included oil and oil products, diesel in particular ¶ ($4.5 billion); coal ($1.9 billion); and ethanol ($791 million).¶ While these are impressive amounts, they reflect trade in energy products, not in ¶ all energy-related goods, such as machinery and equipment</w:t>
      </w:r>
      <w:r>
        <w:t xml:space="preserve">. In addition, there is </w:t>
      </w:r>
      <w:r>
        <w:rPr>
          <w:sz w:val="12"/>
        </w:rPr>
        <w:t xml:space="preserve">¶ </w:t>
      </w:r>
      <w:r>
        <w:t xml:space="preserve">untapped potential in trade of other energy products, such as liquefied natural gas </w:t>
      </w:r>
      <w:r>
        <w:rPr>
          <w:sz w:val="12"/>
        </w:rPr>
        <w:t xml:space="preserve">¶ </w:t>
      </w:r>
      <w:r>
        <w:t>(LNG) and uranium.</w:t>
      </w:r>
    </w:p>
    <w:p w:rsidR="003B62BC" w:rsidRDefault="003B62BC" w:rsidP="003B62BC"/>
    <w:p w:rsidR="003B62BC" w:rsidRDefault="003B62BC" w:rsidP="00C83544">
      <w:pPr>
        <w:pStyle w:val="Heading4"/>
      </w:pPr>
      <w:r>
        <w:t>Relations key to energy development</w:t>
      </w:r>
    </w:p>
    <w:p w:rsidR="003B62BC" w:rsidRDefault="003B62BC" w:rsidP="003B62BC">
      <w:pPr>
        <w:rPr>
          <w:rStyle w:val="StyleStyleBold12pt"/>
        </w:rPr>
      </w:pPr>
      <w:r>
        <w:rPr>
          <w:rStyle w:val="StyleStyleBold12pt"/>
        </w:rPr>
        <w:t>CRS 13, Congressional Research Service</w:t>
      </w:r>
      <w:r>
        <w:t xml:space="preserve"> (Peter Meyer, “Brazil-US Relations”, February 27, 2013, http://www.fas.org/sgp/crs/row/RL33456.pdf) </w:t>
      </w:r>
    </w:p>
    <w:p w:rsidR="003B62BC" w:rsidRDefault="003B62BC" w:rsidP="003B62BC">
      <w:r>
        <w:rPr>
          <w:rStyle w:val="StyleBoldUnderline"/>
        </w:rPr>
        <w:t xml:space="preserve">Energy has been another important area of U.S.-Brazilian cooperation in recent years. Brazil </w:t>
      </w:r>
      <w:proofErr w:type="gramStart"/>
      <w:r>
        <w:rPr>
          <w:rStyle w:val="StyleBoldUnderline"/>
        </w:rPr>
        <w:t>is ?</w:t>
      </w:r>
      <w:proofErr w:type="gramEnd"/>
      <w:r>
        <w:rPr>
          <w:rStyle w:val="StyleBoldUnderline"/>
        </w:rPr>
        <w:t xml:space="preserve"> </w:t>
      </w:r>
      <w:proofErr w:type="gramStart"/>
      <w:r>
        <w:rPr>
          <w:rStyle w:val="StyleBoldUnderline"/>
        </w:rPr>
        <w:t>widely</w:t>
      </w:r>
      <w:proofErr w:type="gramEnd"/>
      <w:r>
        <w:rPr>
          <w:rStyle w:val="StyleBoldUnderline"/>
        </w:rPr>
        <w:t xml:space="preserve"> regarded as a world leader in energy policy for successfully reducing its reliance on ? </w:t>
      </w:r>
      <w:proofErr w:type="gramStart"/>
      <w:r>
        <w:rPr>
          <w:rStyle w:val="StyleBoldUnderline"/>
        </w:rPr>
        <w:t>foreign</w:t>
      </w:r>
      <w:proofErr w:type="gramEnd"/>
      <w:r>
        <w:rPr>
          <w:rStyle w:val="StyleBoldUnderline"/>
        </w:rPr>
        <w:t xml:space="preserve"> oil through the development of alternative energy resources and increased domestic ? </w:t>
      </w:r>
      <w:proofErr w:type="gramStart"/>
      <w:r>
        <w:rPr>
          <w:rStyle w:val="StyleBoldUnderline"/>
        </w:rPr>
        <w:t>production</w:t>
      </w:r>
      <w:proofErr w:type="gramEnd"/>
      <w:r>
        <w:rPr>
          <w:rStyle w:val="StyleBoldUnderline"/>
        </w:rPr>
        <w:t xml:space="preserve">. In addition to being the world’s second-largest producer of ethanol (after the </w:t>
      </w:r>
      <w:proofErr w:type="gramStart"/>
      <w:r>
        <w:rPr>
          <w:rStyle w:val="StyleBoldUnderline"/>
        </w:rPr>
        <w:t>United ?</w:t>
      </w:r>
      <w:proofErr w:type="gramEnd"/>
      <w:r>
        <w:rPr>
          <w:rStyle w:val="StyleBoldUnderline"/>
        </w:rPr>
        <w:t xml:space="preserve"> States), Brazil currently generates 85% of its electricity through hydropower. Brazil also </w:t>
      </w:r>
      <w:proofErr w:type="gramStart"/>
      <w:r>
        <w:rPr>
          <w:rStyle w:val="StyleBoldUnderline"/>
        </w:rPr>
        <w:t>has ?</w:t>
      </w:r>
      <w:proofErr w:type="gramEnd"/>
      <w:r>
        <w:rPr>
          <w:rStyle w:val="StyleBoldUnderline"/>
        </w:rPr>
        <w:t xml:space="preserve"> </w:t>
      </w:r>
      <w:proofErr w:type="gramStart"/>
      <w:r>
        <w:rPr>
          <w:rStyle w:val="StyleBoldUnderline"/>
        </w:rPr>
        <w:t>recently</w:t>
      </w:r>
      <w:proofErr w:type="gramEnd"/>
      <w:r>
        <w:rPr>
          <w:rStyle w:val="StyleBoldUnderline"/>
        </w:rPr>
        <w:t xml:space="preserve"> discovered large offshore oil deposits that have the potential to turn the country into a ? </w:t>
      </w:r>
      <w:proofErr w:type="gramStart"/>
      <w:r>
        <w:rPr>
          <w:rStyle w:val="StyleBoldUnderline"/>
        </w:rPr>
        <w:t>major</w:t>
      </w:r>
      <w:proofErr w:type="gramEnd"/>
      <w:r>
        <w:rPr>
          <w:rStyle w:val="StyleBoldUnderline"/>
        </w:rPr>
        <w:t xml:space="preserve"> oil and gas producer and an important source of energy for the United States</w:t>
      </w:r>
      <w:r>
        <w:t xml:space="preserve">.106 To </w:t>
      </w:r>
      <w:r>
        <w:rPr>
          <w:sz w:val="12"/>
        </w:rPr>
        <w:t xml:space="preserve">? </w:t>
      </w:r>
      <w:proofErr w:type="gramStart"/>
      <w:r>
        <w:t>facilitate</w:t>
      </w:r>
      <w:proofErr w:type="gramEnd"/>
      <w:r>
        <w:t xml:space="preserve"> greater cooperation in the development of safe, secure, and affordable energy, President </w:t>
      </w:r>
      <w:r>
        <w:rPr>
          <w:sz w:val="12"/>
        </w:rPr>
        <w:t xml:space="preserve">? </w:t>
      </w:r>
      <w:r>
        <w:t xml:space="preserve">Obama and President </w:t>
      </w:r>
      <w:proofErr w:type="spellStart"/>
      <w:r>
        <w:t>Rousseff</w:t>
      </w:r>
      <w:proofErr w:type="spellEnd"/>
      <w:r>
        <w:t xml:space="preserve"> launched a Strategic Energy Dialogue in March 2011. </w:t>
      </w:r>
    </w:p>
    <w:p w:rsidR="003B62BC" w:rsidRDefault="003B62BC" w:rsidP="003B62BC"/>
    <w:p w:rsidR="003B62BC" w:rsidRDefault="003B62BC" w:rsidP="00C83544">
      <w:pPr>
        <w:pStyle w:val="Heading4"/>
      </w:pPr>
      <w:r>
        <w:t>Key to Biofuel distribution</w:t>
      </w:r>
    </w:p>
    <w:p w:rsidR="003B62BC" w:rsidRDefault="003B62BC" w:rsidP="003B62BC">
      <w:r>
        <w:rPr>
          <w:rStyle w:val="StyleStyleBold12pt"/>
        </w:rPr>
        <w:t>ITF 11, Independent Task Force Report No. 66</w:t>
      </w:r>
      <w:r>
        <w:t xml:space="preserve"> (Council on Foreign Relations, “Global Brazil and</w:t>
      </w:r>
      <w:r>
        <w:rPr>
          <w:sz w:val="12"/>
        </w:rPr>
        <w:t xml:space="preserve">? </w:t>
      </w:r>
      <w:r>
        <w:t>U.S.-Brazil Relations”, 2011, i.cfr.org/content/publications/attachments/Brazil_TFR_66.pdf</w:t>
      </w:r>
      <w:r>
        <w:rPr>
          <w:rFonts w:ascii="Times New Roman" w:hAnsi="Times New Roman"/>
        </w:rPr>
        <w:t>‎</w:t>
      </w:r>
      <w:r>
        <w:rPr>
          <w:rFonts w:cs="Georgia"/>
        </w:rPr>
        <w:t>)</w:t>
      </w:r>
    </w:p>
    <w:p w:rsidR="003B62BC" w:rsidRDefault="003B62BC" w:rsidP="003B62BC">
      <w:r>
        <w:t>Developing biofuel programs in the Western Hemisphere is a principal</w:t>
      </w:r>
      <w:r>
        <w:rPr>
          <w:sz w:val="12"/>
        </w:rPr>
        <w:t xml:space="preserve">? </w:t>
      </w:r>
      <w:proofErr w:type="gramStart"/>
      <w:r>
        <w:t>goal</w:t>
      </w:r>
      <w:proofErr w:type="gramEnd"/>
      <w:r>
        <w:t xml:space="preserve"> of a 2007 MOU signed by Brazil and the United States. </w:t>
      </w:r>
      <w:proofErr w:type="gramStart"/>
      <w:r>
        <w:t xml:space="preserve">In 2009, </w:t>
      </w:r>
      <w:r>
        <w:rPr>
          <w:rStyle w:val="StyleBoldUnderline"/>
        </w:rPr>
        <w:t>the?</w:t>
      </w:r>
      <w:proofErr w:type="gramEnd"/>
      <w:r>
        <w:rPr>
          <w:rStyle w:val="StyleBoldUnderline"/>
        </w:rPr>
        <w:t xml:space="preserve"> </w:t>
      </w:r>
      <w:proofErr w:type="gramStart"/>
      <w:r>
        <w:rPr>
          <w:rStyle w:val="StyleBoldUnderline"/>
        </w:rPr>
        <w:t>two</w:t>
      </w:r>
      <w:proofErr w:type="gramEnd"/>
      <w:r>
        <w:rPr>
          <w:rStyle w:val="StyleBoldUnderline"/>
        </w:rPr>
        <w:t xml:space="preserve"> countries agreed to expand science cooperation on standards and? </w:t>
      </w:r>
      <w:proofErr w:type="gramStart"/>
      <w:r>
        <w:rPr>
          <w:rStyle w:val="StyleBoldUnderline"/>
        </w:rPr>
        <w:t>research</w:t>
      </w:r>
      <w:proofErr w:type="gramEnd"/>
      <w:r>
        <w:rPr>
          <w:rStyle w:val="StyleBoldUnderline"/>
        </w:rPr>
        <w:t xml:space="preserve"> on biofuels.? El Salvador and Haiti were among the first nations, along with the? </w:t>
      </w:r>
      <w:proofErr w:type="gramStart"/>
      <w:r>
        <w:rPr>
          <w:rStyle w:val="StyleBoldUnderline"/>
        </w:rPr>
        <w:t>Dominican Republic and St. Kitts and Nevis, to receive bilateral biofuels?</w:t>
      </w:r>
      <w:proofErr w:type="gramEnd"/>
      <w:r>
        <w:rPr>
          <w:rStyle w:val="StyleBoldUnderline"/>
        </w:rPr>
        <w:t xml:space="preserve"> </w:t>
      </w:r>
      <w:proofErr w:type="gramStart"/>
      <w:r>
        <w:rPr>
          <w:rStyle w:val="StyleBoldUnderline"/>
        </w:rPr>
        <w:t>assistance</w:t>
      </w:r>
      <w:proofErr w:type="gramEnd"/>
      <w:r>
        <w:rPr>
          <w:rStyle w:val="StyleBoldUnderline"/>
        </w:rPr>
        <w:t xml:space="preserve"> from Brazil and the United States. </w:t>
      </w:r>
      <w:proofErr w:type="gramStart"/>
      <w:r>
        <w:rPr>
          <w:rStyle w:val="StyleBoldUnderline"/>
        </w:rPr>
        <w:t>In 2008, Brazil and the?</w:t>
      </w:r>
      <w:proofErr w:type="gramEnd"/>
      <w:r>
        <w:rPr>
          <w:rStyle w:val="StyleBoldUnderline"/>
        </w:rPr>
        <w:t xml:space="preserve"> United States expanded this biofuel cooperation to include Guatemala</w:t>
      </w:r>
      <w:proofErr w:type="gramStart"/>
      <w:r>
        <w:rPr>
          <w:rStyle w:val="StyleBoldUnderline"/>
        </w:rPr>
        <w:t>,?</w:t>
      </w:r>
      <w:proofErr w:type="gramEnd"/>
      <w:r>
        <w:rPr>
          <w:rStyle w:val="StyleBoldUnderline"/>
        </w:rPr>
        <w:t xml:space="preserve"> </w:t>
      </w:r>
      <w:proofErr w:type="gramStart"/>
      <w:r>
        <w:rPr>
          <w:rStyle w:val="StyleBoldUnderline"/>
        </w:rPr>
        <w:t>Honduras, Jamaica, Guinea-Bissau, and Senegal.</w:t>
      </w:r>
      <w:proofErr w:type="gramEnd"/>
      <w:r>
        <w:rPr>
          <w:rStyle w:val="StyleBoldUnderline"/>
        </w:rPr>
        <w:t xml:space="preserve"> </w:t>
      </w:r>
      <w:proofErr w:type="gramStart"/>
      <w:r>
        <w:rPr>
          <w:rStyle w:val="StyleBoldUnderline"/>
        </w:rPr>
        <w:t>These primarily Central?</w:t>
      </w:r>
      <w:proofErr w:type="gramEnd"/>
      <w:r>
        <w:rPr>
          <w:rStyle w:val="StyleBoldUnderline"/>
        </w:rPr>
        <w:t xml:space="preserve"> American and Caribbean countries benefit from the development of? </w:t>
      </w:r>
      <w:proofErr w:type="gramStart"/>
      <w:r>
        <w:rPr>
          <w:rStyle w:val="StyleBoldUnderline"/>
        </w:rPr>
        <w:t>biofuels</w:t>
      </w:r>
      <w:proofErr w:type="gramEnd"/>
      <w:r>
        <w:rPr>
          <w:rStyle w:val="StyleBoldUnderline"/>
        </w:rPr>
        <w:t xml:space="preserve"> for domestic consumption. At the same time, expanding these? </w:t>
      </w:r>
      <w:proofErr w:type="gramStart"/>
      <w:r>
        <w:rPr>
          <w:rStyle w:val="StyleBoldUnderline"/>
        </w:rPr>
        <w:t>markets</w:t>
      </w:r>
      <w:proofErr w:type="gramEnd"/>
      <w:r>
        <w:rPr>
          <w:rStyle w:val="StyleBoldUnderline"/>
        </w:rPr>
        <w:t xml:space="preserve"> aims to entice investors into producing biofuels in the region,? </w:t>
      </w:r>
      <w:proofErr w:type="gramStart"/>
      <w:r>
        <w:rPr>
          <w:rStyle w:val="StyleBoldUnderline"/>
        </w:rPr>
        <w:t>which</w:t>
      </w:r>
      <w:proofErr w:type="gramEnd"/>
      <w:r>
        <w:rPr>
          <w:rStyle w:val="StyleBoldUnderline"/>
        </w:rPr>
        <w:t xml:space="preserve"> has preferential access to the U.S. market through the Caribbean? </w:t>
      </w:r>
      <w:proofErr w:type="gramStart"/>
      <w:r>
        <w:rPr>
          <w:rStyle w:val="StyleBoldUnderline"/>
        </w:rPr>
        <w:t>Basin Initiative</w:t>
      </w:r>
      <w:r>
        <w:t>.</w:t>
      </w:r>
      <w:proofErr w:type="gramEnd"/>
      <w:r>
        <w:t xml:space="preserve"> (The Task Force encourages lifting U.S. protectionist</w:t>
      </w:r>
      <w:r>
        <w:rPr>
          <w:sz w:val="12"/>
        </w:rPr>
        <w:t xml:space="preserve">? </w:t>
      </w:r>
      <w:r>
        <w:t xml:space="preserve">measures that limit the expansion of Brazilian biofuels in the American market, as discussed earlier.) </w:t>
      </w:r>
      <w:r>
        <w:rPr>
          <w:rStyle w:val="StyleBoldUnderline"/>
        </w:rPr>
        <w:t xml:space="preserve">Brazil is also in the early stages of helping? Cuba </w:t>
      </w:r>
      <w:proofErr w:type="gramStart"/>
      <w:r>
        <w:rPr>
          <w:rStyle w:val="StyleBoldUnderline"/>
        </w:rPr>
        <w:t>develop</w:t>
      </w:r>
      <w:proofErr w:type="gramEnd"/>
      <w:r>
        <w:rPr>
          <w:rStyle w:val="StyleBoldUnderline"/>
        </w:rPr>
        <w:t xml:space="preserve"> its nascent biofuels capacity.</w:t>
      </w:r>
    </w:p>
    <w:p w:rsidR="003B62BC" w:rsidRDefault="00C83544" w:rsidP="00C83544">
      <w:pPr>
        <w:pStyle w:val="Heading4"/>
      </w:pPr>
      <w:r>
        <w:t xml:space="preserve">Brazil relations key to </w:t>
      </w:r>
      <w:r w:rsidR="003B62BC">
        <w:t>Ethanol</w:t>
      </w:r>
    </w:p>
    <w:p w:rsidR="003B62BC" w:rsidRDefault="003B62BC" w:rsidP="003B62BC">
      <w:pPr>
        <w:rPr>
          <w:b/>
          <w:bCs/>
          <w:sz w:val="26"/>
        </w:rPr>
      </w:pPr>
      <w:r>
        <w:rPr>
          <w:rStyle w:val="StyleStyleBold12pt"/>
        </w:rPr>
        <w:t>CRS 13, Congressional Research Service</w:t>
      </w:r>
      <w:r>
        <w:t xml:space="preserve"> (Peter Meyer, “Brazil-US Relations”, February 27, 2013, http://www.fas.org/sgp/crs/row/RL33456.pdf) </w:t>
      </w:r>
    </w:p>
    <w:p w:rsidR="003B62BC" w:rsidRDefault="003B62BC" w:rsidP="003B62BC">
      <w:r>
        <w:rPr>
          <w:rStyle w:val="StyleBoldUnderline"/>
        </w:rPr>
        <w:t xml:space="preserve">Brazil stands out as an example of a country that has become a net exporter of energy, partially </w:t>
      </w:r>
      <w:proofErr w:type="gramStart"/>
      <w:r>
        <w:rPr>
          <w:rStyle w:val="StyleBoldUnderline"/>
        </w:rPr>
        <w:t>by ?</w:t>
      </w:r>
      <w:proofErr w:type="gramEnd"/>
      <w:r>
        <w:rPr>
          <w:rStyle w:val="StyleBoldUnderline"/>
        </w:rPr>
        <w:t xml:space="preserve"> </w:t>
      </w:r>
      <w:proofErr w:type="gramStart"/>
      <w:r>
        <w:rPr>
          <w:rStyle w:val="StyleBoldUnderline"/>
        </w:rPr>
        <w:t>increasing</w:t>
      </w:r>
      <w:proofErr w:type="gramEnd"/>
      <w:r>
        <w:rPr>
          <w:rStyle w:val="StyleBoldUnderline"/>
        </w:rPr>
        <w:t xml:space="preserve"> its use and production of ethanol. In 1975, in response to sharp increases in global </w:t>
      </w:r>
      <w:proofErr w:type="gramStart"/>
      <w:r>
        <w:rPr>
          <w:rStyle w:val="StyleBoldUnderline"/>
        </w:rPr>
        <w:t>oil ?</w:t>
      </w:r>
      <w:proofErr w:type="gramEnd"/>
      <w:r>
        <w:rPr>
          <w:rStyle w:val="StyleBoldUnderline"/>
        </w:rPr>
        <w:t xml:space="preserve"> </w:t>
      </w:r>
      <w:proofErr w:type="gramStart"/>
      <w:r>
        <w:rPr>
          <w:rStyle w:val="StyleBoldUnderline"/>
        </w:rPr>
        <w:t>prices</w:t>
      </w:r>
      <w:proofErr w:type="gramEnd"/>
      <w:r>
        <w:rPr>
          <w:rStyle w:val="StyleBoldUnderline"/>
        </w:rPr>
        <w:t xml:space="preserve">, the Brazilian government began a national program to promote the production and ? </w:t>
      </w:r>
      <w:proofErr w:type="gramStart"/>
      <w:r>
        <w:rPr>
          <w:rStyle w:val="StyleBoldUnderline"/>
        </w:rPr>
        <w:t>consumption</w:t>
      </w:r>
      <w:proofErr w:type="gramEnd"/>
      <w:r>
        <w:rPr>
          <w:rStyle w:val="StyleBoldUnderline"/>
        </w:rPr>
        <w:t xml:space="preserve"> of sugarcane ethanol. Brazil now produces some 390,000 barrels per day.108 </w:t>
      </w:r>
      <w:proofErr w:type="gramStart"/>
      <w:r>
        <w:rPr>
          <w:rStyle w:val="StyleBoldUnderline"/>
        </w:rPr>
        <w:t>Within ?</w:t>
      </w:r>
      <w:proofErr w:type="gramEnd"/>
      <w:r>
        <w:rPr>
          <w:rStyle w:val="StyleBoldUnderline"/>
        </w:rPr>
        <w:t xml:space="preserve"> Brazil, pure ethanol is available at nearly every fueling station and gasoline is required to </w:t>
      </w:r>
      <w:proofErr w:type="gramStart"/>
      <w:r>
        <w:rPr>
          <w:rStyle w:val="StyleBoldUnderline"/>
        </w:rPr>
        <w:t>include ?</w:t>
      </w:r>
      <w:proofErr w:type="gramEnd"/>
      <w:r>
        <w:rPr>
          <w:rStyle w:val="StyleBoldUnderline"/>
        </w:rPr>
        <w:t xml:space="preserve"> </w:t>
      </w:r>
      <w:proofErr w:type="gramStart"/>
      <w:r>
        <w:rPr>
          <w:rStyle w:val="StyleBoldUnderline"/>
        </w:rPr>
        <w:t>a</w:t>
      </w:r>
      <w:proofErr w:type="gramEnd"/>
      <w:r>
        <w:rPr>
          <w:rStyle w:val="StyleBoldUnderline"/>
        </w:rPr>
        <w:t xml:space="preserve"> 20% ethanol blend. About 90% of new cars sold in Brazil each year are fitted with “flex-fuel” engines capable of running on fuel blends ranging from pure ethanol to pure gasoline. As a result</w:t>
      </w:r>
      <w:proofErr w:type="gramStart"/>
      <w:r>
        <w:rPr>
          <w:rStyle w:val="StyleBoldUnderline"/>
        </w:rPr>
        <w:t>, ?</w:t>
      </w:r>
      <w:proofErr w:type="gramEnd"/>
      <w:r>
        <w:rPr>
          <w:rStyle w:val="StyleBoldUnderline"/>
        </w:rPr>
        <w:t xml:space="preserve"> </w:t>
      </w:r>
      <w:proofErr w:type="gramStart"/>
      <w:r>
        <w:rPr>
          <w:rStyle w:val="StyleBoldUnderline"/>
        </w:rPr>
        <w:t>ethanol</w:t>
      </w:r>
      <w:proofErr w:type="gramEnd"/>
      <w:r>
        <w:rPr>
          <w:rStyle w:val="StyleBoldUnderline"/>
        </w:rPr>
        <w:t xml:space="preserve"> accounts for over half of all fuel pumped in Brazil</w:t>
      </w:r>
      <w:r>
        <w:t>.109</w:t>
      </w:r>
      <w:r>
        <w:rPr>
          <w:sz w:val="12"/>
        </w:rPr>
        <w:t xml:space="preserve">? </w:t>
      </w:r>
      <w:r>
        <w:t>On March 9, 2007, the United States and Brazil, the world’s two largest ethanol-</w:t>
      </w:r>
      <w:proofErr w:type="gramStart"/>
      <w:r>
        <w:t xml:space="preserve">producing </w:t>
      </w:r>
      <w:r>
        <w:rPr>
          <w:sz w:val="12"/>
        </w:rPr>
        <w:t>?</w:t>
      </w:r>
      <w:proofErr w:type="gramEnd"/>
      <w:r>
        <w:rPr>
          <w:sz w:val="12"/>
        </w:rPr>
        <w:t xml:space="preserve"> </w:t>
      </w:r>
      <w:proofErr w:type="gramStart"/>
      <w:r>
        <w:t>countries</w:t>
      </w:r>
      <w:proofErr w:type="gramEnd"/>
      <w:r>
        <w:t xml:space="preserve">, signed a memorandum of understanding to promote greater cooperation on ethanol and </w:t>
      </w:r>
      <w:r>
        <w:rPr>
          <w:sz w:val="12"/>
        </w:rPr>
        <w:t xml:space="preserve">? </w:t>
      </w:r>
      <w:proofErr w:type="gramStart"/>
      <w:r>
        <w:t>biofuels</w:t>
      </w:r>
      <w:proofErr w:type="gramEnd"/>
      <w:r>
        <w:t xml:space="preserve">. The agreement involves (1) </w:t>
      </w:r>
      <w:r>
        <w:rPr>
          <w:rStyle w:val="StyleBoldUnderline"/>
        </w:rPr>
        <w:t>technology sharing between the United States and Brazil</w:t>
      </w:r>
      <w:proofErr w:type="gramStart"/>
      <w:r>
        <w:t xml:space="preserve">; </w:t>
      </w:r>
      <w:r>
        <w:rPr>
          <w:sz w:val="12"/>
        </w:rPr>
        <w:t>?</w:t>
      </w:r>
      <w:proofErr w:type="gramEnd"/>
      <w:r>
        <w:rPr>
          <w:sz w:val="12"/>
        </w:rPr>
        <w:t xml:space="preserve"> </w:t>
      </w:r>
      <w:r>
        <w:t xml:space="preserve">(2) </w:t>
      </w:r>
      <w:proofErr w:type="gramStart"/>
      <w:r>
        <w:rPr>
          <w:rStyle w:val="StyleBoldUnderline"/>
        </w:rPr>
        <w:t>feasibility</w:t>
      </w:r>
      <w:proofErr w:type="gramEnd"/>
      <w:r>
        <w:rPr>
          <w:rStyle w:val="StyleBoldUnderline"/>
        </w:rPr>
        <w:t xml:space="preserve"> studies and technical assistance to build domestic biofuels industries in third ? </w:t>
      </w:r>
      <w:proofErr w:type="gramStart"/>
      <w:r>
        <w:rPr>
          <w:rStyle w:val="StyleBoldUnderline"/>
        </w:rPr>
        <w:t>countries</w:t>
      </w:r>
      <w:proofErr w:type="gramEnd"/>
      <w:r>
        <w:t xml:space="preserve">; and (3) </w:t>
      </w:r>
      <w:r>
        <w:rPr>
          <w:rStyle w:val="StyleBoldUnderline"/>
        </w:rPr>
        <w:t>multilateral efforts to advance the global development of biofuels</w:t>
      </w:r>
      <w:r>
        <w:t xml:space="preserve">.110 </w:t>
      </w:r>
      <w:r>
        <w:rPr>
          <w:rStyle w:val="StyleBoldUnderline"/>
        </w:rPr>
        <w:t xml:space="preserve">Over the ? </w:t>
      </w:r>
      <w:proofErr w:type="gramStart"/>
      <w:r>
        <w:rPr>
          <w:rStyle w:val="StyleBoldUnderline"/>
        </w:rPr>
        <w:t>past</w:t>
      </w:r>
      <w:proofErr w:type="gramEnd"/>
      <w:r>
        <w:rPr>
          <w:rStyle w:val="StyleBoldUnderline"/>
        </w:rPr>
        <w:t xml:space="preserve"> six years, the United States and Brazil have moved forward on all three facets of the ? </w:t>
      </w:r>
      <w:proofErr w:type="gramStart"/>
      <w:r>
        <w:rPr>
          <w:rStyle w:val="StyleBoldUnderline"/>
        </w:rPr>
        <w:t>agreement</w:t>
      </w:r>
      <w:proofErr w:type="gramEnd"/>
      <w:r>
        <w:t xml:space="preserve">. Presidents Obama and </w:t>
      </w:r>
      <w:proofErr w:type="spellStart"/>
      <w:r>
        <w:t>Rousseff</w:t>
      </w:r>
      <w:proofErr w:type="spellEnd"/>
      <w:r>
        <w:t xml:space="preserve"> signed onto a partnership agreement for </w:t>
      </w:r>
      <w:proofErr w:type="gramStart"/>
      <w:r>
        <w:t xml:space="preserve">the </w:t>
      </w:r>
      <w:r>
        <w:rPr>
          <w:sz w:val="12"/>
        </w:rPr>
        <w:t>?</w:t>
      </w:r>
      <w:proofErr w:type="gramEnd"/>
      <w:r>
        <w:rPr>
          <w:sz w:val="12"/>
        </w:rPr>
        <w:t xml:space="preserve"> </w:t>
      </w:r>
      <w:proofErr w:type="gramStart"/>
      <w:r>
        <w:t>development</w:t>
      </w:r>
      <w:proofErr w:type="gramEnd"/>
      <w:r>
        <w:t xml:space="preserve"> of aviation biofuels in March 2011,111 and in October 2011, Boeing and Brazil’s </w:t>
      </w:r>
      <w:r>
        <w:rPr>
          <w:sz w:val="12"/>
        </w:rPr>
        <w:t xml:space="preserve">? </w:t>
      </w:r>
      <w:r>
        <w:t xml:space="preserve">Embraer announced plans to build a joint research center.112 Brazil and the United States </w:t>
      </w:r>
      <w:proofErr w:type="gramStart"/>
      <w:r>
        <w:t xml:space="preserve">have </w:t>
      </w:r>
      <w:r>
        <w:rPr>
          <w:sz w:val="12"/>
        </w:rPr>
        <w:t>?</w:t>
      </w:r>
      <w:proofErr w:type="gramEnd"/>
      <w:r>
        <w:rPr>
          <w:sz w:val="12"/>
        </w:rPr>
        <w:t xml:space="preserve"> </w:t>
      </w:r>
      <w:proofErr w:type="gramStart"/>
      <w:r>
        <w:t>also</w:t>
      </w:r>
      <w:proofErr w:type="gramEnd"/>
      <w:r>
        <w:t xml:space="preserve"> worked together in a number of Latin American, Caribbean, and African countries. In </w:t>
      </w:r>
      <w:proofErr w:type="gramStart"/>
      <w:r>
        <w:t xml:space="preserve">March </w:t>
      </w:r>
      <w:r>
        <w:rPr>
          <w:sz w:val="12"/>
        </w:rPr>
        <w:t>?</w:t>
      </w:r>
      <w:proofErr w:type="gramEnd"/>
      <w:r>
        <w:rPr>
          <w:sz w:val="12"/>
        </w:rPr>
        <w:t xml:space="preserve"> </w:t>
      </w:r>
      <w:r>
        <w:t xml:space="preserve">2011, </w:t>
      </w:r>
      <w:r>
        <w:rPr>
          <w:rStyle w:val="StyleBoldUnderline"/>
        </w:rPr>
        <w:t xml:space="preserve">Presidents Obama and </w:t>
      </w:r>
      <w:proofErr w:type="spellStart"/>
      <w:r>
        <w:rPr>
          <w:rStyle w:val="StyleBoldUnderline"/>
        </w:rPr>
        <w:t>Rousseff</w:t>
      </w:r>
      <w:proofErr w:type="spellEnd"/>
      <w:r>
        <w:rPr>
          <w:rStyle w:val="StyleBoldUnderline"/>
        </w:rPr>
        <w:t xml:space="preserve"> agreed to </w:t>
      </w:r>
      <w:r>
        <w:rPr>
          <w:rStyle w:val="StyleBoldUnderline"/>
        </w:rPr>
        <w:lastRenderedPageBreak/>
        <w:t xml:space="preserve">commit $3 million to support the development </w:t>
      </w:r>
      <w:proofErr w:type="gramStart"/>
      <w:r>
        <w:rPr>
          <w:rStyle w:val="StyleBoldUnderline"/>
        </w:rPr>
        <w:t>of ?</w:t>
      </w:r>
      <w:proofErr w:type="gramEnd"/>
      <w:r>
        <w:rPr>
          <w:rStyle w:val="StyleBoldUnderline"/>
        </w:rPr>
        <w:t xml:space="preserve"> </w:t>
      </w:r>
      <w:proofErr w:type="gramStart"/>
      <w:r>
        <w:rPr>
          <w:rStyle w:val="StyleBoldUnderline"/>
        </w:rPr>
        <w:t>legal</w:t>
      </w:r>
      <w:proofErr w:type="gramEnd"/>
      <w:r>
        <w:rPr>
          <w:rStyle w:val="StyleBoldUnderline"/>
        </w:rPr>
        <w:t xml:space="preserve"> regimes and domestic biofuels production in the Dominican Republic, El Salvador, ? Guatemala, Haiti, Honduras, Jamaica, and Senegal.113 Additionally, the United States and </w:t>
      </w:r>
      <w:proofErr w:type="gramStart"/>
      <w:r>
        <w:rPr>
          <w:rStyle w:val="StyleBoldUnderline"/>
        </w:rPr>
        <w:t>Brazil ?</w:t>
      </w:r>
      <w:proofErr w:type="gramEnd"/>
      <w:r>
        <w:rPr>
          <w:rStyle w:val="StyleBoldUnderline"/>
        </w:rPr>
        <w:t xml:space="preserve"> </w:t>
      </w:r>
      <w:proofErr w:type="gramStart"/>
      <w:r>
        <w:rPr>
          <w:rStyle w:val="StyleBoldUnderline"/>
        </w:rPr>
        <w:t>are</w:t>
      </w:r>
      <w:proofErr w:type="gramEnd"/>
      <w:r>
        <w:rPr>
          <w:rStyle w:val="StyleBoldUnderline"/>
        </w:rPr>
        <w:t xml:space="preserve"> working with other members of the International Biofuels Forum (IBF) to make biofuels ? </w:t>
      </w:r>
      <w:proofErr w:type="gramStart"/>
      <w:r>
        <w:rPr>
          <w:rStyle w:val="StyleBoldUnderline"/>
        </w:rPr>
        <w:t>standards</w:t>
      </w:r>
      <w:proofErr w:type="gramEnd"/>
      <w:r>
        <w:rPr>
          <w:rStyle w:val="StyleBoldUnderline"/>
        </w:rPr>
        <w:t xml:space="preserve"> and codes more uniform. ? Brazil and the United States have taken steps to liberalize trade in ethanol over the past year. </w:t>
      </w:r>
      <w:proofErr w:type="gramStart"/>
      <w:r>
        <w:t xml:space="preserve">In </w:t>
      </w:r>
      <w:r>
        <w:rPr>
          <w:sz w:val="12"/>
        </w:rPr>
        <w:t>?</w:t>
      </w:r>
      <w:proofErr w:type="gramEnd"/>
      <w:r>
        <w:rPr>
          <w:sz w:val="12"/>
        </w:rPr>
        <w:t xml:space="preserve"> </w:t>
      </w:r>
      <w:r>
        <w:t xml:space="preserve">December 2011, the Brazilian government issued a resolution to extend its duty-free treatment </w:t>
      </w:r>
      <w:proofErr w:type="gramStart"/>
      <w:r>
        <w:t xml:space="preserve">of </w:t>
      </w:r>
      <w:r>
        <w:rPr>
          <w:sz w:val="12"/>
        </w:rPr>
        <w:t>?</w:t>
      </w:r>
      <w:proofErr w:type="gramEnd"/>
      <w:r>
        <w:rPr>
          <w:sz w:val="12"/>
        </w:rPr>
        <w:t xml:space="preserve"> </w:t>
      </w:r>
      <w:proofErr w:type="gramStart"/>
      <w:r>
        <w:t>imported</w:t>
      </w:r>
      <w:proofErr w:type="gramEnd"/>
      <w:r>
        <w:t xml:space="preserve"> ethanol until December 31, 2015.114 Similarly, the U.S. Congress allowed a 54-cent-pergallon duty on imported ethanol to expire at the end of 2011. Prior to its expiration, the </w:t>
      </w:r>
      <w:proofErr w:type="gramStart"/>
      <w:r>
        <w:t xml:space="preserve">duty </w:t>
      </w:r>
      <w:r>
        <w:rPr>
          <w:sz w:val="12"/>
        </w:rPr>
        <w:t>?</w:t>
      </w:r>
      <w:proofErr w:type="gramEnd"/>
      <w:r>
        <w:rPr>
          <w:sz w:val="12"/>
        </w:rPr>
        <w:t xml:space="preserve"> </w:t>
      </w:r>
      <w:proofErr w:type="gramStart"/>
      <w:r>
        <w:t>served</w:t>
      </w:r>
      <w:proofErr w:type="gramEnd"/>
      <w:r>
        <w:t xml:space="preserve"> as a significant barrier to direct imports of Brazilian ethanol in most years. Although </w:t>
      </w:r>
      <w:proofErr w:type="gramStart"/>
      <w:r>
        <w:t xml:space="preserve">some </w:t>
      </w:r>
      <w:r>
        <w:rPr>
          <w:sz w:val="12"/>
        </w:rPr>
        <w:t>?</w:t>
      </w:r>
      <w:proofErr w:type="gramEnd"/>
      <w:r>
        <w:rPr>
          <w:sz w:val="12"/>
        </w:rPr>
        <w:t xml:space="preserve"> </w:t>
      </w:r>
      <w:r>
        <w:t xml:space="preserve">Brazilian ethanol was allowed to enter the United States duty-free after being reprocessed </w:t>
      </w:r>
      <w:proofErr w:type="gramStart"/>
      <w:r>
        <w:t xml:space="preserve">in </w:t>
      </w:r>
      <w:r>
        <w:rPr>
          <w:sz w:val="12"/>
        </w:rPr>
        <w:t>?</w:t>
      </w:r>
      <w:proofErr w:type="gramEnd"/>
      <w:r>
        <w:rPr>
          <w:sz w:val="12"/>
        </w:rPr>
        <w:t xml:space="preserve"> </w:t>
      </w:r>
      <w:r>
        <w:t xml:space="preserve">Caribbean Basin Initiative (CBI) countries, such imports could only account for up to 7% of </w:t>
      </w:r>
      <w:proofErr w:type="gramStart"/>
      <w:r>
        <w:t xml:space="preserve">the </w:t>
      </w:r>
      <w:r>
        <w:rPr>
          <w:sz w:val="12"/>
        </w:rPr>
        <w:t>?</w:t>
      </w:r>
      <w:proofErr w:type="gramEnd"/>
      <w:r>
        <w:rPr>
          <w:sz w:val="12"/>
        </w:rPr>
        <w:t xml:space="preserve"> </w:t>
      </w:r>
      <w:proofErr w:type="gramStart"/>
      <w:r>
        <w:t>U.S. ethanol market.</w:t>
      </w:r>
      <w:proofErr w:type="gramEnd"/>
      <w:r>
        <w:t xml:space="preserve"> A 2.5% ad valorem tariff on ethanol imports to the United States remains </w:t>
      </w:r>
      <w:proofErr w:type="gramStart"/>
      <w:r>
        <w:t xml:space="preserve">in </w:t>
      </w:r>
      <w:r>
        <w:rPr>
          <w:sz w:val="12"/>
        </w:rPr>
        <w:t>?</w:t>
      </w:r>
      <w:proofErr w:type="gramEnd"/>
      <w:r>
        <w:rPr>
          <w:sz w:val="12"/>
        </w:rPr>
        <w:t xml:space="preserve"> </w:t>
      </w:r>
      <w:proofErr w:type="gramStart"/>
      <w:r>
        <w:t>place</w:t>
      </w:r>
      <w:proofErr w:type="gramEnd"/>
      <w:r>
        <w:t xml:space="preserve"> permanently unless the Harmonized Tariff Schedule code is changed.</w:t>
      </w:r>
    </w:p>
    <w:p w:rsidR="003B62BC" w:rsidRDefault="003B62BC" w:rsidP="003B62BC"/>
    <w:p w:rsidR="003B62BC" w:rsidRPr="0036602E" w:rsidRDefault="003B62BC" w:rsidP="00C83544">
      <w:pPr>
        <w:pStyle w:val="Heading4"/>
      </w:pPr>
      <w:r w:rsidRPr="0036602E">
        <w:t>US-Brazil relations key to US energy</w:t>
      </w:r>
    </w:p>
    <w:p w:rsidR="003B62BC" w:rsidRPr="00D337DE" w:rsidRDefault="003B62BC" w:rsidP="003B62BC">
      <w:r w:rsidRPr="00CD3542">
        <w:rPr>
          <w:rStyle w:val="StyleStyleBold12pt"/>
        </w:rPr>
        <w:t>Meyer 13</w:t>
      </w:r>
      <w:r>
        <w:t xml:space="preserve"> (Peter, 2/27, Analyst in Latin American Affairs, “Brazil-U.S. Relations”, Date accessed: 7/6/13, </w:t>
      </w:r>
      <w:hyperlink r:id="rId77" w:history="1">
        <w:r w:rsidRPr="00CC7DC9">
          <w:rPr>
            <w:rStyle w:val="Hyperlink"/>
          </w:rPr>
          <w:t>http://www.fas.org/sgp/crs/row/RL33456.pdf</w:t>
        </w:r>
      </w:hyperlink>
      <w:r>
        <w:t>, LE)</w:t>
      </w:r>
    </w:p>
    <w:p w:rsidR="003B62BC" w:rsidRPr="00D337DE" w:rsidRDefault="003B62BC" w:rsidP="003B62BC">
      <w:pPr>
        <w:rPr>
          <w:rStyle w:val="StyleBoldUnderline"/>
        </w:rPr>
      </w:pPr>
      <w:r w:rsidRPr="00D337DE">
        <w:rPr>
          <w:rStyle w:val="StyleBoldUnderline"/>
        </w:rPr>
        <w:t>Energy has been another important area of U.S.-Brazilian cooperation in recent years</w:t>
      </w:r>
      <w:r w:rsidRPr="00EE5CD7">
        <w:t xml:space="preserve">. </w:t>
      </w:r>
      <w:r w:rsidRPr="00D337DE">
        <w:rPr>
          <w:rStyle w:val="StyleBoldUnderline"/>
        </w:rPr>
        <w:t>Brazil is ¶ widely regarded as a world leader in energy policy for successfully reducing its reliance on ¶ foreign oil</w:t>
      </w:r>
      <w:r w:rsidRPr="00EE5CD7">
        <w:t xml:space="preserve"> through the development of alternative energy resources and increased domestic </w:t>
      </w:r>
      <w:r w:rsidRPr="00EE5CD7">
        <w:rPr>
          <w:sz w:val="12"/>
        </w:rPr>
        <w:t xml:space="preserve">¶ </w:t>
      </w:r>
      <w:r w:rsidRPr="00EE5CD7">
        <w:t>production. In addition to being the world’s second-la</w:t>
      </w:r>
      <w:r w:rsidRPr="00EE5CD7">
        <w:rPr>
          <w:sz w:val="12"/>
        </w:rPr>
        <w:t xml:space="preserve">¶ </w:t>
      </w:r>
      <w:proofErr w:type="spellStart"/>
      <w:r w:rsidRPr="00EE5CD7">
        <w:t>rgest</w:t>
      </w:r>
      <w:proofErr w:type="spellEnd"/>
      <w:r w:rsidRPr="00EE5CD7">
        <w:t xml:space="preserve"> producer of ethanol (after the United </w:t>
      </w:r>
      <w:r w:rsidRPr="00EE5CD7">
        <w:rPr>
          <w:sz w:val="12"/>
        </w:rPr>
        <w:t xml:space="preserve">¶ </w:t>
      </w:r>
      <w:r w:rsidRPr="00EE5CD7">
        <w:t xml:space="preserve">States), Brazil currently generates 85% of its electricity through hydropower. </w:t>
      </w:r>
      <w:r w:rsidRPr="00D337DE">
        <w:rPr>
          <w:rStyle w:val="StyleBoldUnderline"/>
        </w:rPr>
        <w:t>Brazil also has ¶ recently discovered large offshore oil deposits that have the potential to turn the country into a ¶ major oil and gas producer and an important source of energy for the United States.</w:t>
      </w:r>
      <w:r w:rsidRPr="00EE5CD7">
        <w:rPr>
          <w:sz w:val="12"/>
        </w:rPr>
        <w:t xml:space="preserve">¶ </w:t>
      </w:r>
      <w:r w:rsidRPr="00EE5CD7">
        <w:t>106</w:t>
      </w:r>
      <w:r w:rsidRPr="00EE5CD7">
        <w:rPr>
          <w:sz w:val="12"/>
        </w:rPr>
        <w:t xml:space="preserve">¶ </w:t>
      </w:r>
      <w:r w:rsidRPr="00EE5CD7">
        <w:t xml:space="preserve">To </w:t>
      </w:r>
      <w:r w:rsidRPr="00EE5CD7">
        <w:rPr>
          <w:sz w:val="12"/>
        </w:rPr>
        <w:t xml:space="preserve">¶ </w:t>
      </w:r>
      <w:r w:rsidRPr="00D337DE">
        <w:rPr>
          <w:rStyle w:val="StyleBoldUnderline"/>
        </w:rPr>
        <w:t xml:space="preserve">facilitate greater cooperation in the development of safe, secure, and affordable energy, President ¶ Obama and President </w:t>
      </w:r>
      <w:proofErr w:type="spellStart"/>
      <w:r w:rsidRPr="00D337DE">
        <w:rPr>
          <w:rStyle w:val="StyleBoldUnderline"/>
        </w:rPr>
        <w:t>Rousseff</w:t>
      </w:r>
      <w:proofErr w:type="spellEnd"/>
      <w:r w:rsidRPr="00D337DE">
        <w:rPr>
          <w:rStyle w:val="StyleBoldUnderline"/>
        </w:rPr>
        <w:t xml:space="preserve"> launched a Strategic Energy Dialogue in March 2011. </w:t>
      </w:r>
    </w:p>
    <w:p w:rsidR="003B62BC" w:rsidRDefault="003B62BC" w:rsidP="003B62BC"/>
    <w:p w:rsidR="003B62BC" w:rsidRPr="0036602E" w:rsidRDefault="003B62BC" w:rsidP="00C83544">
      <w:pPr>
        <w:pStyle w:val="Heading4"/>
      </w:pPr>
      <w:r w:rsidRPr="0036602E">
        <w:t>US-Brazil relations key to oil</w:t>
      </w:r>
    </w:p>
    <w:p w:rsidR="003B62BC" w:rsidRPr="00CD3542" w:rsidRDefault="003B62BC" w:rsidP="003B62BC">
      <w:r w:rsidRPr="00CD3542">
        <w:rPr>
          <w:rStyle w:val="StyleStyleBold12pt"/>
        </w:rPr>
        <w:t>Meyer 13</w:t>
      </w:r>
      <w:r>
        <w:t xml:space="preserve"> (Peter, 2/27, Analyst in Latin American Affairs, “Brazil-U.S. Relations”, Date accessed: 7/6/13, </w:t>
      </w:r>
      <w:hyperlink r:id="rId78" w:history="1">
        <w:r w:rsidRPr="00CC7DC9">
          <w:rPr>
            <w:rStyle w:val="Hyperlink"/>
          </w:rPr>
          <w:t>http://www.fas.org/sgp/crs/row/RL33456.pdf</w:t>
        </w:r>
      </w:hyperlink>
      <w:r>
        <w:t>, LE)</w:t>
      </w:r>
    </w:p>
    <w:p w:rsidR="003B62BC" w:rsidRDefault="003B62BC" w:rsidP="003B62BC">
      <w:r w:rsidRPr="00D337DE">
        <w:rPr>
          <w:rStyle w:val="StyleBoldUnderline"/>
        </w:rPr>
        <w:t>Brazil and the United States are working together under the Strategic Energy Dialogue to foster ¶ the safe and efficient development of oil reserves in both countries</w:t>
      </w:r>
      <w:r w:rsidRPr="00D337DE">
        <w:t xml:space="preserve">. Through technical workshops </w:t>
      </w:r>
      <w:r w:rsidRPr="00D337DE">
        <w:rPr>
          <w:sz w:val="12"/>
        </w:rPr>
        <w:t xml:space="preserve">¶ </w:t>
      </w:r>
      <w:r w:rsidRPr="00D337DE">
        <w:t xml:space="preserve">and other activities, </w:t>
      </w:r>
      <w:r w:rsidRPr="00D337DE">
        <w:rPr>
          <w:rStyle w:val="StyleBoldUnderline"/>
        </w:rPr>
        <w:t>government regulators and private industry have exchanged best practices on ¶ issues such as spill response, well integrity, subsea containment, the use of dispersants, and ¶ national contingency plans. Brazil and the United States have also cooperated on financing</w:t>
      </w:r>
      <w:r w:rsidRPr="00D337DE">
        <w:t xml:space="preserve">. In </w:t>
      </w:r>
      <w:r w:rsidRPr="00D337DE">
        <w:rPr>
          <w:sz w:val="12"/>
        </w:rPr>
        <w:t xml:space="preserve">¶ </w:t>
      </w:r>
      <w:r w:rsidRPr="00D337DE">
        <w:t xml:space="preserve">April 2009, </w:t>
      </w:r>
      <w:r w:rsidRPr="00D337DE">
        <w:rPr>
          <w:rStyle w:val="StyleBoldUnderline"/>
        </w:rPr>
        <w:t xml:space="preserve">the Export-Import Bank of the United States offered to consider up to $2 billion in ¶ financing for </w:t>
      </w:r>
      <w:proofErr w:type="spellStart"/>
      <w:r w:rsidRPr="00D337DE">
        <w:rPr>
          <w:rStyle w:val="StyleBoldUnderline"/>
        </w:rPr>
        <w:t>Petrobras</w:t>
      </w:r>
      <w:proofErr w:type="spellEnd"/>
      <w:r w:rsidRPr="00D337DE">
        <w:rPr>
          <w:rStyle w:val="StyleBoldUnderline"/>
        </w:rPr>
        <w:t xml:space="preserve"> to purchase U.S. goods and services</w:t>
      </w:r>
      <w:r w:rsidRPr="00D337DE">
        <w:t xml:space="preserve">. The Bank has approved $300 million </w:t>
      </w:r>
      <w:r w:rsidRPr="00D337DE">
        <w:rPr>
          <w:sz w:val="12"/>
        </w:rPr>
        <w:t xml:space="preserve">¶ </w:t>
      </w:r>
      <w:r w:rsidRPr="00D337DE">
        <w:t>located beneath layers of rock and salt more than18</w:t>
      </w:r>
      <w:proofErr w:type="gramStart"/>
      <w:r w:rsidRPr="00D337DE">
        <w:t>,000</w:t>
      </w:r>
      <w:proofErr w:type="gramEnd"/>
      <w:r w:rsidRPr="00D337DE">
        <w:t xml:space="preserve"> feet below the ocean surface. </w:t>
      </w:r>
      <w:r w:rsidRPr="00D337DE">
        <w:rPr>
          <w:rStyle w:val="StyleBoldUnderline"/>
        </w:rPr>
        <w:t>Analysts ¶ have estimated that the total recoverable reserves of pre-salt oil and natural gas may exceed 50 ¶ billion barrels of oil equivalent</w:t>
      </w:r>
      <w:r w:rsidRPr="00D337DE">
        <w:t>.</w:t>
      </w:r>
      <w:r w:rsidRPr="00D337DE">
        <w:rPr>
          <w:sz w:val="12"/>
        </w:rPr>
        <w:t xml:space="preserve">¶ </w:t>
      </w:r>
      <w:r w:rsidRPr="00D337DE">
        <w:t>116</w:t>
      </w:r>
    </w:p>
    <w:p w:rsidR="003B62BC" w:rsidRDefault="003B62BC" w:rsidP="003B62BC"/>
    <w:p w:rsidR="003B62BC" w:rsidRDefault="003B62BC" w:rsidP="003B62BC">
      <w:pPr>
        <w:pStyle w:val="Heading1"/>
      </w:pPr>
      <w:r w:rsidRPr="0028219C">
        <w:lastRenderedPageBreak/>
        <w:t>Trade</w:t>
      </w:r>
      <w:r>
        <w:t xml:space="preserve"> Internals</w:t>
      </w:r>
      <w:r w:rsidRPr="0028219C">
        <w:t>:</w:t>
      </w:r>
    </w:p>
    <w:p w:rsidR="003B62BC" w:rsidRDefault="003B62BC" w:rsidP="003B62BC">
      <w:pPr>
        <w:pStyle w:val="Heading4"/>
        <w:rPr>
          <w:b w:val="0"/>
          <w:bCs w:val="0"/>
        </w:rPr>
      </w:pPr>
      <w:r w:rsidRPr="00C83544">
        <w:t xml:space="preserve">US Brazil relations are </w:t>
      </w:r>
      <w:proofErr w:type="gramStart"/>
      <w:r w:rsidRPr="00C83544">
        <w:t>key</w:t>
      </w:r>
      <w:proofErr w:type="gramEnd"/>
      <w:r w:rsidRPr="00C83544">
        <w:t xml:space="preserve"> to trade</w:t>
      </w:r>
      <w:r w:rsidRPr="00C83544">
        <w:rPr>
          <w:bCs w:val="0"/>
        </w:rPr>
        <w:t>.</w:t>
      </w:r>
      <w:r w:rsidRPr="00C83544">
        <w:rPr>
          <w:bCs w:val="0"/>
        </w:rPr>
        <w:br/>
      </w:r>
      <w:proofErr w:type="spellStart"/>
      <w:r w:rsidRPr="00C83544">
        <w:rPr>
          <w:bCs w:val="0"/>
        </w:rPr>
        <w:t>Boadle</w:t>
      </w:r>
      <w:proofErr w:type="spellEnd"/>
      <w:r w:rsidRPr="00C83544">
        <w:rPr>
          <w:bCs w:val="0"/>
        </w:rPr>
        <w:t xml:space="preserve"> 13</w:t>
      </w:r>
      <w:r w:rsidRPr="00C83544">
        <w:rPr>
          <w:bCs w:val="0"/>
          <w:sz w:val="20"/>
        </w:rPr>
        <w:t xml:space="preserve"> </w:t>
      </w:r>
      <w:r w:rsidRPr="00C83544">
        <w:rPr>
          <w:rStyle w:val="StyleStyleBold12pt"/>
          <w:bCs/>
          <w:sz w:val="20"/>
        </w:rPr>
        <w:t xml:space="preserve">(Anthony </w:t>
      </w:r>
      <w:proofErr w:type="spellStart"/>
      <w:r w:rsidRPr="00C83544">
        <w:rPr>
          <w:rStyle w:val="StyleStyleBold12pt"/>
          <w:bCs/>
          <w:sz w:val="20"/>
        </w:rPr>
        <w:t>Boadle</w:t>
      </w:r>
      <w:proofErr w:type="spellEnd"/>
      <w:r w:rsidRPr="00C83544">
        <w:rPr>
          <w:rStyle w:val="StyleStyleBold12pt"/>
          <w:bCs/>
          <w:sz w:val="20"/>
        </w:rPr>
        <w:t xml:space="preserve">, senior correspondent in Brazil and writes about politics, (Reuters) - U.S. Vice President Joe Biden wound up a visit to Brazil on Friday saying it was high time the two largest economies in the Americas became closer partners in trade, investment and energy, </w:t>
      </w:r>
      <w:hyperlink r:id="rId79" w:history="1">
        <w:r w:rsidRPr="00C83544">
          <w:rPr>
            <w:rStyle w:val="StyleStyleBold12pt"/>
            <w:bCs/>
            <w:sz w:val="20"/>
          </w:rPr>
          <w:t>http://www.reuters.com/article/2013/05/31/us-brazil-usa-biden-idUSBRE94U14220130531</w:t>
        </w:r>
      </w:hyperlink>
      <w:r w:rsidRPr="00C83544">
        <w:rPr>
          <w:rStyle w:val="StyleStyleBold12pt"/>
          <w:bCs/>
          <w:sz w:val="20"/>
        </w:rPr>
        <w:t>, 5-31-13, DAG)</w:t>
      </w:r>
      <w:r w:rsidRPr="00C83544">
        <w:rPr>
          <w:bCs w:val="0"/>
          <w:sz w:val="20"/>
        </w:rPr>
        <w:br/>
      </w:r>
    </w:p>
    <w:p w:rsidR="003B62BC" w:rsidRDefault="003B62BC" w:rsidP="003B62BC">
      <w:r>
        <w:rPr>
          <w:rStyle w:val="StyleBoldUnderline"/>
        </w:rPr>
        <w:t>"We're ready for a deeper, broader relationship across the board on everything from the military to education, trade and investment,</w:t>
      </w:r>
      <w:r>
        <w:t xml:space="preserve">" Biden told reporters after meeting with Brazilian President </w:t>
      </w:r>
      <w:proofErr w:type="spellStart"/>
      <w:r>
        <w:t>Dilma</w:t>
      </w:r>
      <w:proofErr w:type="spellEnd"/>
      <w:r>
        <w:t xml:space="preserve"> </w:t>
      </w:r>
      <w:proofErr w:type="spellStart"/>
      <w:r>
        <w:t>Rousseff</w:t>
      </w:r>
      <w:proofErr w:type="spellEnd"/>
      <w:r>
        <w:t>.</w:t>
      </w:r>
      <w:r>
        <w:rPr>
          <w:sz w:val="12"/>
        </w:rPr>
        <w:t xml:space="preserve">¶ </w:t>
      </w:r>
      <w:r>
        <w:t xml:space="preserve">The White House announced on Wednesday that </w:t>
      </w:r>
      <w:proofErr w:type="spellStart"/>
      <w:r>
        <w:t>Rousseff</w:t>
      </w:r>
      <w:proofErr w:type="spellEnd"/>
      <w:r>
        <w:t xml:space="preserve"> will make a state visit to Washington on October 23, the only one that President Barack Obama is offering a foreign head of state this year, indicating the importance his administration is placing on closer ties with Latin America's largest nation.</w:t>
      </w:r>
      <w:r>
        <w:rPr>
          <w:sz w:val="12"/>
        </w:rPr>
        <w:t xml:space="preserve">¶ </w:t>
      </w:r>
      <w:r>
        <w:rPr>
          <w:rStyle w:val="StyleBoldUnderline"/>
        </w:rPr>
        <w:t>Biden praised Brazil for recently writing off $900 million in African debt, saying it showed the emergence of Brazil as a "responsible" nation on the world stage.¶</w:t>
      </w:r>
      <w:r>
        <w:rPr>
          <w:sz w:val="12"/>
        </w:rPr>
        <w:t xml:space="preserve"> </w:t>
      </w:r>
      <w:r>
        <w:t xml:space="preserve">During his three-day visit, Biden also commended Brazil for lifting millions of people from poverty over the last decade and showing the world that development and democracy are not incompatible. However, </w:t>
      </w:r>
      <w:r>
        <w:rPr>
          <w:rStyle w:val="StyleBoldUnderline"/>
        </w:rPr>
        <w:t>he also urged Brazil to open its economy more to foreign bushiness and to be more vocal in defense of democracy and free-market values.¶ Relations between Washington and Brasilia have improved</w:t>
      </w:r>
      <w:r>
        <w:t xml:space="preserve"> since </w:t>
      </w:r>
      <w:proofErr w:type="spellStart"/>
      <w:r>
        <w:t>Rousseff</w:t>
      </w:r>
      <w:proofErr w:type="spellEnd"/>
      <w:r>
        <w:t xml:space="preserve"> took office in 2011 and adopted a less ideological foreign policy than her predecessor, </w:t>
      </w:r>
      <w:proofErr w:type="spellStart"/>
      <w:r>
        <w:t>Luiz</w:t>
      </w:r>
      <w:proofErr w:type="spellEnd"/>
      <w:r>
        <w:t xml:space="preserve"> </w:t>
      </w:r>
      <w:proofErr w:type="spellStart"/>
      <w:r>
        <w:t>Inacio</w:t>
      </w:r>
      <w:proofErr w:type="spellEnd"/>
      <w:r>
        <w:t xml:space="preserve"> Lula da Silva, who befriended Iran and drew Brazil closer to Venezuela's anti-U.S. government under the late Hugo Chavez.</w:t>
      </w:r>
      <w:r>
        <w:rPr>
          <w:sz w:val="12"/>
        </w:rPr>
        <w:t xml:space="preserve">¶ </w:t>
      </w:r>
      <w:r>
        <w:rPr>
          <w:rStyle w:val="StyleBoldUnderline"/>
        </w:rPr>
        <w:t>As the Brazilian economy surged on a commodity boom in the last decade, China displaced the United States as Brazil's largest trading partner due to its massive purchases of Brazilian iron ore and soy</w:t>
      </w:r>
      <w:r>
        <w:t>.</w:t>
      </w:r>
      <w:r>
        <w:rPr>
          <w:sz w:val="12"/>
        </w:rPr>
        <w:t xml:space="preserve">¶ </w:t>
      </w:r>
      <w:r>
        <w:t xml:space="preserve">Perceiving the advent of better ties between Brasilia and Washington, U.S. and </w:t>
      </w:r>
      <w:r>
        <w:rPr>
          <w:rStyle w:val="StyleBoldUnderline"/>
        </w:rPr>
        <w:t>Brazilian businesses are actively pushing for a strategic partnership between their countries that would allow for more flexible investment rules, a treaty to eliminate double taxation and a visa waiver program to make travel easier for tourists and executives.</w:t>
      </w:r>
      <w:r>
        <w:rPr>
          <w:sz w:val="12"/>
        </w:rPr>
        <w:t xml:space="preserve">¶ </w:t>
      </w:r>
      <w:r>
        <w:t>"The atmospherics are improving rapidly, in part because Brazil has taken a lower profile on some contentious global political issues like Iran," said Eric Farnsworth, vice president of the Americas Society, a business forum dedicated to fostering ties between the United States and Latin America.</w:t>
      </w:r>
      <w:r>
        <w:rPr>
          <w:sz w:val="12"/>
        </w:rPr>
        <w:t xml:space="preserve">¶ </w:t>
      </w:r>
      <w:r>
        <w:t>B</w:t>
      </w:r>
      <w:r>
        <w:rPr>
          <w:rStyle w:val="StyleBoldUnderline"/>
        </w:rPr>
        <w:t>razil is also beginning to understand that China and other leading emerging nations are not yet substitutes for economic ties with the United States.</w:t>
      </w:r>
      <w:r>
        <w:t xml:space="preserve"> While the so-called BRIC countries have rapidly gained a greater share of the global economy, they still are no match for American businesses in terms of providing the investment and technology Brazil needs, Farnsworth said.</w:t>
      </w:r>
      <w:r>
        <w:rPr>
          <w:sz w:val="12"/>
        </w:rPr>
        <w:t xml:space="preserve">¶ </w:t>
      </w:r>
      <w:r>
        <w:t>"There seems to be a growing sense that the United States may unnecessarily and gratuitously have been pushed away by the previous government, particularly as China slows and commodities markets soften," he said.</w:t>
      </w:r>
      <w:r>
        <w:rPr>
          <w:sz w:val="12"/>
        </w:rPr>
        <w:t xml:space="preserve">¶ </w:t>
      </w:r>
      <w:r>
        <w:t>EMERGING POWER</w:t>
      </w:r>
      <w:r>
        <w:rPr>
          <w:sz w:val="12"/>
        </w:rPr>
        <w:t xml:space="preserve">¶ </w:t>
      </w:r>
      <w:r>
        <w:rPr>
          <w:rStyle w:val="StyleBoldUnderline"/>
        </w:rPr>
        <w:t>Much of the future relationship with the United States will depend on whether Brazil, whose economy still remains relatively protected by high tariffs and other barriers, can make trade easier</w:t>
      </w:r>
      <w:r>
        <w:t>, Biden said in a speech in Rio de Janeiro.</w:t>
      </w:r>
      <w:r>
        <w:rPr>
          <w:sz w:val="12"/>
        </w:rPr>
        <w:t xml:space="preserve">¶ </w:t>
      </w:r>
      <w:r>
        <w:t>Among many pending issues between the two nations are a longstanding effort to ease visa restrictions for travel and a push by U.S. companies for protection of intellectual property rights in a Brazilian marketplace rife with pirated software.</w:t>
      </w:r>
      <w:r>
        <w:rPr>
          <w:sz w:val="12"/>
        </w:rPr>
        <w:t xml:space="preserve">¶ </w:t>
      </w:r>
      <w:r>
        <w:rPr>
          <w:rStyle w:val="StyleBoldUnderline"/>
        </w:rPr>
        <w:t>U.S. oil companies are keen to tap enormous offshore oil deposits that promise to turn Brazil into a major oil producer</w:t>
      </w:r>
      <w:r>
        <w:t>.</w:t>
      </w:r>
      <w:r>
        <w:rPr>
          <w:sz w:val="12"/>
        </w:rPr>
        <w:t xml:space="preserve">¶ </w:t>
      </w:r>
      <w:r>
        <w:t>The United States is also urging Brazil to buy F-18s made by Boeing Co. to upgrade its fighter jet fleet, a multi-billion-dollar deal that would mark a significant jump in the strategic and security relationship between the two nations</w:t>
      </w:r>
      <w:r>
        <w:rPr>
          <w:rStyle w:val="StyleBoldUnderline"/>
        </w:rPr>
        <w:t>.¶ Brazil is seeking U.S. backing for a long-coveted permanent seat on the U.N. Security Council. Washington has said it "appreciates" Brazil's ambitions at the United Nations, but has stopped short of backing its call for a place on the council</w:t>
      </w:r>
      <w:r>
        <w:t>.</w:t>
      </w:r>
      <w:r>
        <w:rPr>
          <w:sz w:val="12"/>
        </w:rPr>
        <w:t xml:space="preserve">¶ </w:t>
      </w:r>
      <w:r>
        <w:t xml:space="preserve">While Biden stressed the potential of the world's largest and seventh-largest economies to grow </w:t>
      </w:r>
      <w:proofErr w:type="gramStart"/>
      <w:r>
        <w:t>closer,</w:t>
      </w:r>
      <w:proofErr w:type="gramEnd"/>
      <w:r>
        <w:t xml:space="preserve"> a free trade agreement is not on the cards because Brazil is part of the South American customs union </w:t>
      </w:r>
      <w:proofErr w:type="spellStart"/>
      <w:r>
        <w:t>Mercosur</w:t>
      </w:r>
      <w:proofErr w:type="spellEnd"/>
      <w:r>
        <w:t>. The bloc's rules say member countries must act in unison on trade issues.</w:t>
      </w:r>
      <w:r>
        <w:rPr>
          <w:sz w:val="12"/>
        </w:rPr>
        <w:t xml:space="preserve">¶ </w:t>
      </w:r>
      <w:r>
        <w:t>Some observers think it is not realistic to expect any dramatic move towards a full-fledged strategic partnership any time soon.</w:t>
      </w:r>
      <w:r>
        <w:rPr>
          <w:sz w:val="12"/>
        </w:rPr>
        <w:t xml:space="preserve">¶ </w:t>
      </w:r>
      <w:r>
        <w:t>"Brazil has achieved the stature and recognition it enjoys today in part by maintaining its independence from the United States," said Michael Shifter of the Inter-American Dialogue think tank in Washington.</w:t>
      </w:r>
      <w:r>
        <w:rPr>
          <w:sz w:val="12"/>
        </w:rPr>
        <w:t xml:space="preserve">¶ </w:t>
      </w:r>
      <w:r>
        <w:t>"It will want to keep some distance, while seeking to take advantage of what the United States has to offer."</w:t>
      </w:r>
    </w:p>
    <w:p w:rsidR="003B62BC" w:rsidRDefault="003B62BC" w:rsidP="003B62BC"/>
    <w:p w:rsidR="003B62BC" w:rsidRDefault="003B62BC" w:rsidP="00C83544">
      <w:pPr>
        <w:pStyle w:val="Heading4"/>
      </w:pPr>
      <w:r>
        <w:t>Cooperation key to regional development</w:t>
      </w:r>
    </w:p>
    <w:p w:rsidR="003B62BC" w:rsidRDefault="003B62BC" w:rsidP="003B62BC">
      <w:r>
        <w:rPr>
          <w:rStyle w:val="StyleStyleBold12pt"/>
        </w:rPr>
        <w:t>ITF 11, Independent Task Force Report No. 66</w:t>
      </w:r>
      <w:r>
        <w:t xml:space="preserve"> (Council on Foreign Relations, “Global Brazil and</w:t>
      </w:r>
      <w:r>
        <w:rPr>
          <w:sz w:val="12"/>
        </w:rPr>
        <w:t xml:space="preserve">? </w:t>
      </w:r>
      <w:r>
        <w:t>U.S.-Brazil Relations”, 2011, i.cfr.org/content/publications/attachments/Brazil_TFR_66.pdf</w:t>
      </w:r>
      <w:r>
        <w:rPr>
          <w:rFonts w:ascii="Times New Roman" w:hAnsi="Times New Roman"/>
        </w:rPr>
        <w:t>‎</w:t>
      </w:r>
      <w:r>
        <w:rPr>
          <w:rFonts w:cs="Georgia"/>
        </w:rPr>
        <w:t>)</w:t>
      </w:r>
    </w:p>
    <w:p w:rsidR="003B62BC" w:rsidRDefault="003B62BC" w:rsidP="003B62BC">
      <w:r>
        <w:rPr>
          <w:rStyle w:val="StyleBoldUnderline"/>
        </w:rPr>
        <w:t xml:space="preserve">Brazil and the United States are working together on development? </w:t>
      </w:r>
      <w:proofErr w:type="gramStart"/>
      <w:r>
        <w:rPr>
          <w:rStyle w:val="StyleBoldUnderline"/>
        </w:rPr>
        <w:t>and</w:t>
      </w:r>
      <w:proofErr w:type="gramEnd"/>
      <w:r>
        <w:rPr>
          <w:rStyle w:val="StyleBoldUnderline"/>
        </w:rPr>
        <w:t xml:space="preserve"> health issues in Central America and the Caribbean and</w:t>
      </w:r>
      <w:r>
        <w:t xml:space="preserve"> in </w:t>
      </w:r>
      <w:proofErr w:type="spellStart"/>
      <w:r>
        <w:t>lusophone</w:t>
      </w:r>
      <w:proofErr w:type="spellEnd"/>
      <w:r>
        <w:rPr>
          <w:sz w:val="12"/>
        </w:rPr>
        <w:t xml:space="preserve">? </w:t>
      </w:r>
      <w:r>
        <w:rPr>
          <w:rStyle w:val="StyleBoldUnderline"/>
        </w:rPr>
        <w:t xml:space="preserve">Africa. Indeed, ABC and USAID have now stationed staff in one? </w:t>
      </w:r>
      <w:proofErr w:type="gramStart"/>
      <w:r>
        <w:rPr>
          <w:rStyle w:val="StyleBoldUnderline"/>
        </w:rPr>
        <w:t>another’s</w:t>
      </w:r>
      <w:proofErr w:type="gramEnd"/>
      <w:r>
        <w:rPr>
          <w:rStyle w:val="StyleBoldUnderline"/>
        </w:rPr>
        <w:t xml:space="preserve"> agencies to advance third-country cooperation</w:t>
      </w:r>
      <w:r>
        <w:t xml:space="preserve">. </w:t>
      </w:r>
      <w:r>
        <w:rPr>
          <w:rStyle w:val="StyleBoldUnderline"/>
        </w:rPr>
        <w:t>For example</w:t>
      </w:r>
      <w:proofErr w:type="gramStart"/>
      <w:r>
        <w:rPr>
          <w:rStyle w:val="StyleBoldUnderline"/>
        </w:rPr>
        <w:t>,?</w:t>
      </w:r>
      <w:proofErr w:type="gramEnd"/>
      <w:r>
        <w:rPr>
          <w:rStyle w:val="StyleBoldUnderline"/>
        </w:rPr>
        <w:t xml:space="preserve"> Brazilian and U.S. health and aid institutions support the U.S.-Brazil-? </w:t>
      </w:r>
      <w:proofErr w:type="gramStart"/>
      <w:r>
        <w:rPr>
          <w:rStyle w:val="StyleBoldUnderline"/>
        </w:rPr>
        <w:t>Mozambique trilateral technical assistance cooperation that works to?</w:t>
      </w:r>
      <w:proofErr w:type="gramEnd"/>
      <w:r>
        <w:rPr>
          <w:rStyle w:val="StyleBoldUnderline"/>
        </w:rPr>
        <w:t xml:space="preserve"> </w:t>
      </w:r>
      <w:proofErr w:type="gramStart"/>
      <w:r>
        <w:rPr>
          <w:rStyle w:val="StyleBoldUnderline"/>
        </w:rPr>
        <w:t>strengthen</w:t>
      </w:r>
      <w:proofErr w:type="gramEnd"/>
      <w:r>
        <w:rPr>
          <w:rStyle w:val="StyleBoldUnderline"/>
        </w:rPr>
        <w:t xml:space="preserve"> the Mozambican response to its HIV/AIDS epidemic</w:t>
      </w:r>
      <w:r>
        <w:t xml:space="preserve">. </w:t>
      </w:r>
      <w:proofErr w:type="gramStart"/>
      <w:r>
        <w:t>In?</w:t>
      </w:r>
      <w:proofErr w:type="gramEnd"/>
      <w:r>
        <w:t xml:space="preserve"> 2010, a USAID-ABC-</w:t>
      </w:r>
      <w:proofErr w:type="spellStart"/>
      <w:r>
        <w:t>Embrapa</w:t>
      </w:r>
      <w:proofErr w:type="spellEnd"/>
      <w:r>
        <w:t xml:space="preserve"> partnership launched</w:t>
      </w:r>
      <w:r>
        <w:rPr>
          <w:rStyle w:val="StyleBoldUnderline"/>
        </w:rPr>
        <w:t xml:space="preserve"> a program to support? NGOs that will establish food security projects in </w:t>
      </w:r>
      <w:proofErr w:type="gramStart"/>
      <w:r>
        <w:rPr>
          <w:rStyle w:val="StyleBoldUnderline"/>
        </w:rPr>
        <w:t>Mozambique</w:t>
      </w:r>
      <w:r>
        <w:t>.?</w:t>
      </w:r>
      <w:proofErr w:type="gramEnd"/>
      <w:r>
        <w:t xml:space="preserve"> </w:t>
      </w:r>
      <w:proofErr w:type="gramStart"/>
      <w:r>
        <w:t>In São Tomé and Príncipe, off the West Coast of Africa, Brazil and the?</w:t>
      </w:r>
      <w:proofErr w:type="gramEnd"/>
      <w:r>
        <w:t xml:space="preserve"> United States have committed to multiyear funding for </w:t>
      </w:r>
      <w:proofErr w:type="gramStart"/>
      <w:r>
        <w:t xml:space="preserve">an </w:t>
      </w:r>
      <w:proofErr w:type="spellStart"/>
      <w:r>
        <w:t>antimalaria</w:t>
      </w:r>
      <w:proofErr w:type="spellEnd"/>
      <w:proofErr w:type="gramEnd"/>
      <w:r>
        <w:t xml:space="preserve">? </w:t>
      </w:r>
      <w:proofErr w:type="gramStart"/>
      <w:r>
        <w:t>project</w:t>
      </w:r>
      <w:proofErr w:type="gramEnd"/>
      <w:r>
        <w:t>.</w:t>
      </w:r>
      <w:r>
        <w:rPr>
          <w:rStyle w:val="StyleBoldUnderline"/>
        </w:rPr>
        <w:t xml:space="preserve"> In El Salvador, Brazilian and U.S. entities are helping develop a? National Public Health </w:t>
      </w:r>
      <w:proofErr w:type="gramStart"/>
      <w:r>
        <w:rPr>
          <w:rStyle w:val="StyleBoldUnderline"/>
        </w:rPr>
        <w:t>Institute.?</w:t>
      </w:r>
      <w:proofErr w:type="gramEnd"/>
      <w:r>
        <w:rPr>
          <w:sz w:val="12"/>
        </w:rPr>
        <w:t xml:space="preserve"> </w:t>
      </w:r>
      <w:r>
        <w:rPr>
          <w:rStyle w:val="StyleBoldUnderline"/>
        </w:rPr>
        <w:t xml:space="preserve">Even before the 2010 earthquake, U.S. and Brazilian officials had? </w:t>
      </w:r>
      <w:proofErr w:type="gramStart"/>
      <w:r>
        <w:rPr>
          <w:rStyle w:val="StyleBoldUnderline"/>
        </w:rPr>
        <w:t>identified</w:t>
      </w:r>
      <w:proofErr w:type="gramEnd"/>
      <w:r>
        <w:rPr>
          <w:rStyle w:val="StyleBoldUnderline"/>
        </w:rPr>
        <w:t xml:space="preserve"> Haiti as ground where the two countries could work together</w:t>
      </w:r>
      <w:r>
        <w:t>.</w:t>
      </w:r>
      <w:r>
        <w:rPr>
          <w:sz w:val="12"/>
        </w:rPr>
        <w:t xml:space="preserve">? </w:t>
      </w:r>
      <w:r>
        <w:rPr>
          <w:rStyle w:val="StyleBoldUnderline"/>
        </w:rPr>
        <w:t xml:space="preserve">In 2009, ABC and USAID made a joint trip to Port-au-Prince to explore? </w:t>
      </w:r>
      <w:proofErr w:type="gramStart"/>
      <w:r>
        <w:rPr>
          <w:rStyle w:val="StyleBoldUnderline"/>
        </w:rPr>
        <w:t>trilateral</w:t>
      </w:r>
      <w:proofErr w:type="gramEnd"/>
      <w:r>
        <w:rPr>
          <w:rStyle w:val="StyleBoldUnderline"/>
        </w:rPr>
        <w:t xml:space="preserve"> cooperation opportunities, including joint technical assistance? </w:t>
      </w:r>
      <w:proofErr w:type="gramStart"/>
      <w:r>
        <w:rPr>
          <w:rStyle w:val="StyleBoldUnderline"/>
        </w:rPr>
        <w:t>to</w:t>
      </w:r>
      <w:proofErr w:type="gramEnd"/>
      <w:r>
        <w:rPr>
          <w:rStyle w:val="StyleBoldUnderline"/>
        </w:rPr>
        <w:t xml:space="preserve"> train garment sector workers and U.S. Southern Command? </w:t>
      </w:r>
      <w:proofErr w:type="gramStart"/>
      <w:r>
        <w:rPr>
          <w:rStyle w:val="StyleBoldUnderline"/>
        </w:rPr>
        <w:t>collaboration</w:t>
      </w:r>
      <w:proofErr w:type="gramEnd"/>
      <w:r>
        <w:rPr>
          <w:rStyle w:val="StyleBoldUnderline"/>
        </w:rPr>
        <w:t xml:space="preserve"> with the Brazilian engineering battalion of </w:t>
      </w:r>
      <w:proofErr w:type="spellStart"/>
      <w:r>
        <w:rPr>
          <w:rStyle w:val="StyleBoldUnderline"/>
        </w:rPr>
        <w:t>Minustah</w:t>
      </w:r>
      <w:proofErr w:type="spellEnd"/>
      <w:r>
        <w:rPr>
          <w:rStyle w:val="StyleBoldUnderline"/>
        </w:rPr>
        <w:t xml:space="preserve">? </w:t>
      </w:r>
      <w:proofErr w:type="gramStart"/>
      <w:r>
        <w:rPr>
          <w:rStyle w:val="StyleBoldUnderline"/>
        </w:rPr>
        <w:t>on</w:t>
      </w:r>
      <w:proofErr w:type="gramEnd"/>
      <w:r>
        <w:rPr>
          <w:rStyle w:val="StyleBoldUnderline"/>
        </w:rPr>
        <w:t xml:space="preserve"> infrastructure projects.</w:t>
      </w:r>
      <w:r>
        <w:t xml:space="preserve"> </w:t>
      </w:r>
      <w:proofErr w:type="gramStart"/>
      <w:r>
        <w:rPr>
          <w:rStyle w:val="StyleBoldUnderline"/>
        </w:rPr>
        <w:t>After the earthquake and under the auspices?</w:t>
      </w:r>
      <w:proofErr w:type="gramEnd"/>
      <w:r>
        <w:rPr>
          <w:rStyle w:val="StyleBoldUnderline"/>
        </w:rPr>
        <w:t xml:space="preserve"> </w:t>
      </w:r>
      <w:proofErr w:type="gramStart"/>
      <w:r>
        <w:rPr>
          <w:rStyle w:val="StyleBoldUnderline"/>
        </w:rPr>
        <w:t>of</w:t>
      </w:r>
      <w:proofErr w:type="gramEnd"/>
      <w:r>
        <w:rPr>
          <w:rStyle w:val="StyleBoldUnderline"/>
        </w:rPr>
        <w:t xml:space="preserve"> the Brazilian-led UN mission, the United States and Brazil have? </w:t>
      </w:r>
      <w:proofErr w:type="gramStart"/>
      <w:r>
        <w:rPr>
          <w:rStyle w:val="StyleBoldUnderline"/>
        </w:rPr>
        <w:t>worked</w:t>
      </w:r>
      <w:proofErr w:type="gramEnd"/>
      <w:r>
        <w:rPr>
          <w:rStyle w:val="StyleBoldUnderline"/>
        </w:rPr>
        <w:t xml:space="preserve"> together, along with a number of other partners, to provide? </w:t>
      </w:r>
      <w:proofErr w:type="gramStart"/>
      <w:r>
        <w:rPr>
          <w:rStyle w:val="StyleBoldUnderline"/>
        </w:rPr>
        <w:t>security</w:t>
      </w:r>
      <w:proofErr w:type="gramEnd"/>
      <w:r>
        <w:rPr>
          <w:rStyle w:val="StyleBoldUnderline"/>
        </w:rPr>
        <w:t xml:space="preserve"> and rebuild infrastructure in Haiti.</w:t>
      </w:r>
    </w:p>
    <w:p w:rsidR="003B62BC" w:rsidRDefault="003B62BC" w:rsidP="003B62BC"/>
    <w:p w:rsidR="003B62BC" w:rsidRPr="00CD7611" w:rsidRDefault="003B62BC" w:rsidP="00C83544">
      <w:pPr>
        <w:pStyle w:val="Heading4"/>
      </w:pPr>
      <w:r w:rsidRPr="00CD7611">
        <w:t>US-Brazil relations key to trade</w:t>
      </w:r>
    </w:p>
    <w:p w:rsidR="003B62BC" w:rsidRPr="00146860" w:rsidRDefault="003B62BC" w:rsidP="003B62BC">
      <w:r w:rsidRPr="00CD3542">
        <w:rPr>
          <w:rStyle w:val="StyleStyleBold12pt"/>
        </w:rPr>
        <w:t>Meyer 13</w:t>
      </w:r>
      <w:r>
        <w:t xml:space="preserve"> (Peter, 2/27, Analyst in Latin American Affairs, “Brazil-U.S. Relations”, Date accessed: 7/6/13, </w:t>
      </w:r>
      <w:hyperlink r:id="rId80" w:history="1">
        <w:r w:rsidRPr="00CC7DC9">
          <w:rPr>
            <w:rStyle w:val="Hyperlink"/>
          </w:rPr>
          <w:t>http://www.fas.org/sgp/crs/row/RL33456.pdf</w:t>
        </w:r>
      </w:hyperlink>
      <w:r>
        <w:t>, LE)</w:t>
      </w:r>
    </w:p>
    <w:p w:rsidR="003B62BC" w:rsidRDefault="003B62BC" w:rsidP="003B62BC">
      <w:r w:rsidRPr="00D337DE">
        <w:rPr>
          <w:rStyle w:val="StyleBoldUnderline"/>
        </w:rPr>
        <w:t>Trade issues play a central role in U.S.-Brazil relations. Although both countries have been ¶ closely involved in global, regional, and sub-regional trade talks, they have frequently disagreed ¶ on the substance of trade agreements</w:t>
      </w:r>
      <w:r w:rsidRPr="00D337DE">
        <w:t xml:space="preserve">. Within the Doha Round of WTO trade negotiations that </w:t>
      </w:r>
      <w:r w:rsidRPr="00D337DE">
        <w:rPr>
          <w:sz w:val="12"/>
        </w:rPr>
        <w:t xml:space="preserve">¶ </w:t>
      </w:r>
      <w:r w:rsidRPr="00D337DE">
        <w:t xml:space="preserve">began in 2001, for example, Brazil has led the G-20 group of developing countries in insisting </w:t>
      </w:r>
      <w:r w:rsidRPr="00D337DE">
        <w:rPr>
          <w:sz w:val="12"/>
        </w:rPr>
        <w:t xml:space="preserve">¶ </w:t>
      </w:r>
      <w:r w:rsidRPr="00D337DE">
        <w:t xml:space="preserve">that developed countries agree to reduce and eventually eliminate agricultural subsidies as part of </w:t>
      </w:r>
      <w:r w:rsidRPr="00D337DE">
        <w:rPr>
          <w:sz w:val="12"/>
        </w:rPr>
        <w:t xml:space="preserve">¶ </w:t>
      </w:r>
      <w:r w:rsidRPr="00D337DE">
        <w:t xml:space="preserve">any settlement. Similarly, opposition from Brazil and several other South American countries </w:t>
      </w:r>
      <w:r w:rsidRPr="00D337DE">
        <w:rPr>
          <w:sz w:val="12"/>
        </w:rPr>
        <w:t xml:space="preserve">¶ </w:t>
      </w:r>
      <w:r w:rsidRPr="00D337DE">
        <w:t xml:space="preserve">effectively killed the U.S.-backed Free Trade Area of the Americas (FTAA) in 2005. </w:t>
      </w:r>
      <w:r w:rsidRPr="00D337DE">
        <w:rPr>
          <w:sz w:val="12"/>
        </w:rPr>
        <w:t xml:space="preserve">¶ </w:t>
      </w:r>
      <w:r w:rsidRPr="00D337DE">
        <w:t xml:space="preserve">During President Obama’s March 2011 visit to Brazil, the </w:t>
      </w:r>
      <w:r w:rsidRPr="00D337DE">
        <w:rPr>
          <w:rStyle w:val="StyleBoldUnderline"/>
        </w:rPr>
        <w:t xml:space="preserve">U.S. and Brazilian </w:t>
      </w:r>
      <w:proofErr w:type="gramStart"/>
      <w:r w:rsidRPr="00D337DE">
        <w:rPr>
          <w:rStyle w:val="StyleBoldUnderline"/>
        </w:rPr>
        <w:t>governments</w:t>
      </w:r>
      <w:proofErr w:type="gramEnd"/>
      <w:r w:rsidRPr="00D337DE">
        <w:rPr>
          <w:rStyle w:val="StyleBoldUnderline"/>
        </w:rPr>
        <w:t xml:space="preserve"> ¶ concluded a Trade and Economic Cooperation Agreement. The agreement creates a new bilateral ¶ trade dialogue designed to foster deeper cooperation on issues such as intellectual property rights, ¶ trade facilitation, and technical barriers to trade</w:t>
      </w:r>
      <w:r w:rsidRPr="00D337DE">
        <w:t>.</w:t>
      </w:r>
      <w:r w:rsidRPr="00D337DE">
        <w:rPr>
          <w:sz w:val="12"/>
        </w:rPr>
        <w:t xml:space="preserve">¶ </w:t>
      </w:r>
      <w:r w:rsidRPr="00D337DE">
        <w:t>124</w:t>
      </w:r>
      <w:r w:rsidRPr="00D337DE">
        <w:rPr>
          <w:sz w:val="12"/>
        </w:rPr>
        <w:t xml:space="preserve">¶ </w:t>
      </w:r>
      <w:r w:rsidRPr="00D337DE">
        <w:t xml:space="preserve">During Secretary of State Clinton’s April 2012 </w:t>
      </w:r>
      <w:r w:rsidRPr="00D337DE">
        <w:rPr>
          <w:sz w:val="12"/>
        </w:rPr>
        <w:t xml:space="preserve">¶ </w:t>
      </w:r>
      <w:r w:rsidRPr="00D337DE">
        <w:t xml:space="preserve">visit to Brazil, she indicated that </w:t>
      </w:r>
      <w:r w:rsidRPr="00146860">
        <w:rPr>
          <w:rStyle w:val="StyleBoldUnderline"/>
        </w:rPr>
        <w:t>the United States is interested in furthering trade relations by ¶ negotiating a bilateral investment treaty and eventually a free trade agreement</w:t>
      </w:r>
      <w:r w:rsidRPr="00D337DE">
        <w:t>.</w:t>
      </w:r>
      <w:r w:rsidRPr="00D337DE">
        <w:rPr>
          <w:sz w:val="12"/>
        </w:rPr>
        <w:t xml:space="preserve">¶ </w:t>
      </w:r>
      <w:r w:rsidRPr="00D337DE">
        <w:t>125</w:t>
      </w:r>
      <w:r w:rsidRPr="00D337DE">
        <w:rPr>
          <w:sz w:val="12"/>
        </w:rPr>
        <w:t xml:space="preserve">¶ </w:t>
      </w:r>
      <w:r w:rsidRPr="00D337DE">
        <w:t xml:space="preserve">It is unlikely </w:t>
      </w:r>
      <w:r w:rsidRPr="00D337DE">
        <w:rPr>
          <w:sz w:val="12"/>
        </w:rPr>
        <w:t xml:space="preserve">¶ </w:t>
      </w:r>
      <w:r w:rsidRPr="00D337DE">
        <w:t xml:space="preserve">that the United States and Brazil will complete such agreements in the near-term, however, as </w:t>
      </w:r>
      <w:r w:rsidRPr="00D337DE">
        <w:rPr>
          <w:sz w:val="12"/>
        </w:rPr>
        <w:t xml:space="preserve">¶ </w:t>
      </w:r>
      <w:r w:rsidRPr="00D337DE">
        <w:t xml:space="preserve">Brazil has never ratified a bilateral investment treaty and the two countries continue to have </w:t>
      </w:r>
      <w:r w:rsidRPr="00D337DE">
        <w:rPr>
          <w:sz w:val="12"/>
        </w:rPr>
        <w:t xml:space="preserve">¶ </w:t>
      </w:r>
      <w:r w:rsidRPr="00D337DE">
        <w:t>significant differences regarding trade issues.</w:t>
      </w:r>
      <w:r w:rsidRPr="00D337DE">
        <w:rPr>
          <w:sz w:val="12"/>
        </w:rPr>
        <w:t xml:space="preserve">¶ </w:t>
      </w:r>
      <w:r w:rsidRPr="00D337DE">
        <w:t>126</w:t>
      </w:r>
      <w:r w:rsidRPr="00D337DE">
        <w:rPr>
          <w:sz w:val="12"/>
        </w:rPr>
        <w:t xml:space="preserve">¶ </w:t>
      </w:r>
      <w:r w:rsidRPr="00D337DE">
        <w:t xml:space="preserve">Despite these differences and the lack of a free trade agreement, </w:t>
      </w:r>
      <w:r w:rsidRPr="00146860">
        <w:rPr>
          <w:rStyle w:val="StyleBoldUnderline"/>
        </w:rPr>
        <w:t>U.S.-Brazil trade has grown ¶ considerably over the past decade</w:t>
      </w:r>
      <w:r w:rsidRPr="00D337DE">
        <w:t xml:space="preserve"> (see </w:t>
      </w:r>
      <w:r w:rsidRPr="00D337DE">
        <w:rPr>
          <w:sz w:val="12"/>
        </w:rPr>
        <w:t xml:space="preserve">¶ </w:t>
      </w:r>
      <w:r w:rsidRPr="00D337DE">
        <w:t>Figure 2</w:t>
      </w:r>
      <w:r w:rsidRPr="00D337DE">
        <w:rPr>
          <w:sz w:val="12"/>
        </w:rPr>
        <w:t xml:space="preserve">¶ </w:t>
      </w:r>
      <w:r w:rsidRPr="00D337DE">
        <w:t xml:space="preserve">). Whereas total U.S. trade in goods with the </w:t>
      </w:r>
      <w:r w:rsidRPr="00D337DE">
        <w:rPr>
          <w:sz w:val="12"/>
        </w:rPr>
        <w:t xml:space="preserve">¶ </w:t>
      </w:r>
      <w:r w:rsidRPr="00D337DE">
        <w:t xml:space="preserve">world increased 93% between 2003 and 2012, </w:t>
      </w:r>
      <w:r w:rsidRPr="00146860">
        <w:rPr>
          <w:rStyle w:val="StyleBoldUnderline"/>
        </w:rPr>
        <w:t>U.S.-Brazil trade increased 161% to $75.8 billion ¶ during the same time period. U.S. goods exports to Brazil increased 283% to $43.7 billion and ¶ U.S. goods imports from Brazil increased 75% to $32.1 billion. As a result of the relatively faster ¶ growth of U.S. exports compared to imports</w:t>
      </w:r>
      <w:r w:rsidRPr="00D337DE">
        <w:t xml:space="preserve"> (which</w:t>
      </w:r>
      <w:r w:rsidRPr="00D337DE">
        <w:rPr>
          <w:sz w:val="12"/>
        </w:rPr>
        <w:t xml:space="preserve">¶ </w:t>
      </w:r>
      <w:r w:rsidRPr="00D337DE">
        <w:t xml:space="preserve">declined significantly in the aftermath of the </w:t>
      </w:r>
      <w:r w:rsidRPr="00D337DE">
        <w:rPr>
          <w:sz w:val="12"/>
        </w:rPr>
        <w:t xml:space="preserve">¶ </w:t>
      </w:r>
      <w:r w:rsidRPr="00D337DE">
        <w:t xml:space="preserve">financial crisis), the United States has run a trade surplus in goods with Brazil since 2008. In </w:t>
      </w:r>
      <w:r w:rsidRPr="00D337DE">
        <w:rPr>
          <w:sz w:val="12"/>
        </w:rPr>
        <w:t xml:space="preserve">¶ </w:t>
      </w:r>
      <w:r w:rsidRPr="00D337DE">
        <w:t>2012, the surplus was valued at $11.6 billion.</w:t>
      </w:r>
      <w:r w:rsidRPr="00D337DE">
        <w:rPr>
          <w:sz w:val="12"/>
        </w:rPr>
        <w:t xml:space="preserve">¶ </w:t>
      </w:r>
      <w:r w:rsidRPr="00D337DE">
        <w:t>127</w:t>
      </w:r>
      <w:r w:rsidRPr="00D337DE">
        <w:rPr>
          <w:sz w:val="12"/>
        </w:rPr>
        <w:t xml:space="preserve">¶ </w:t>
      </w:r>
      <w:r w:rsidRPr="00D337DE">
        <w:t xml:space="preserve">Top U.S. exports to Brazil included heavy and </w:t>
      </w:r>
      <w:r w:rsidRPr="00D337DE">
        <w:rPr>
          <w:sz w:val="12"/>
        </w:rPr>
        <w:t xml:space="preserve">¶ </w:t>
      </w:r>
      <w:r w:rsidRPr="00D337DE">
        <w:t xml:space="preserve">electric machinery, oil, and civilian aircraft and parts. Top U.S. imports from Brazil included </w:t>
      </w:r>
      <w:r w:rsidRPr="00D337DE">
        <w:rPr>
          <w:sz w:val="12"/>
        </w:rPr>
        <w:t xml:space="preserve">¶ </w:t>
      </w:r>
      <w:r w:rsidRPr="00D337DE">
        <w:t>crude oil, iron and steel, machinery, ethanol, and coffee.</w:t>
      </w:r>
      <w:r w:rsidRPr="00D337DE">
        <w:rPr>
          <w:sz w:val="12"/>
        </w:rPr>
        <w:t xml:space="preserve">¶ </w:t>
      </w:r>
      <w:r w:rsidRPr="00D337DE">
        <w:t>128</w:t>
      </w:r>
      <w:r w:rsidRPr="00D337DE">
        <w:rPr>
          <w:sz w:val="12"/>
        </w:rPr>
        <w:t xml:space="preserve">¶ </w:t>
      </w:r>
      <w:r w:rsidRPr="00146860">
        <w:rPr>
          <w:rStyle w:val="StyleBoldUnderline"/>
        </w:rPr>
        <w:t>U.S.-Brazil trade in services has ¶ grown even more quickly, increasing by 336% between 2003 and 2011. In 2011, total trade in ¶ services amounted to $28.6 billion. The United States continued to run a substantial trade surplus ¶ ($14.8 billion), with U.S. services exports to ¶ Brazil totaling $21.7 billion and U.S. services ¶ imports from Brazil totaling $6.9 billion</w:t>
      </w:r>
      <w:r w:rsidRPr="00D337DE">
        <w:t>.</w:t>
      </w:r>
      <w:r w:rsidRPr="00D337DE">
        <w:rPr>
          <w:sz w:val="12"/>
        </w:rPr>
        <w:t xml:space="preserve">¶ </w:t>
      </w:r>
      <w:r w:rsidRPr="00D337DE">
        <w:t>129</w:t>
      </w:r>
    </w:p>
    <w:p w:rsidR="003B62BC" w:rsidRPr="000B17A5" w:rsidRDefault="003B62BC" w:rsidP="00C83544">
      <w:pPr>
        <w:pStyle w:val="Heading4"/>
      </w:pPr>
      <w:r w:rsidRPr="000B17A5">
        <w:t xml:space="preserve">US-Brazil relations key to Latin America influence </w:t>
      </w:r>
    </w:p>
    <w:p w:rsidR="003B62BC" w:rsidRPr="00216113" w:rsidRDefault="003B62BC" w:rsidP="003B62BC">
      <w:r w:rsidRPr="00216113">
        <w:rPr>
          <w:rStyle w:val="StyleStyleBold12pt"/>
        </w:rPr>
        <w:t>The American Magazine 13</w:t>
      </w:r>
      <w:r>
        <w:t xml:space="preserve"> (1/21-28, “Looking South”, </w:t>
      </w:r>
      <w:hyperlink r:id="rId81" w:history="1">
        <w:r w:rsidRPr="00CC7DC9">
          <w:rPr>
            <w:rStyle w:val="Hyperlink"/>
          </w:rPr>
          <w:t>http://americamagazine.org/issue/looking-south</w:t>
        </w:r>
      </w:hyperlink>
      <w:r>
        <w:t>, LE)</w:t>
      </w:r>
    </w:p>
    <w:p w:rsidR="003B62BC" w:rsidRPr="00216113" w:rsidRDefault="003B62BC" w:rsidP="003B62BC">
      <w:pPr>
        <w:rPr>
          <w:rStyle w:val="StyleBoldUnderline"/>
        </w:rPr>
      </w:pPr>
      <w:r w:rsidRPr="00216113">
        <w:rPr>
          <w:rStyle w:val="StyleBoldUnderline"/>
        </w:rPr>
        <w:lastRenderedPageBreak/>
        <w:t>Brazil. A growing economic force, Brazil is asserting power in the region and on the global stage</w:t>
      </w:r>
      <w:r w:rsidRPr="00216113">
        <w:t xml:space="preserve">. Under President </w:t>
      </w:r>
      <w:proofErr w:type="spellStart"/>
      <w:r w:rsidRPr="00216113">
        <w:t>Dilma</w:t>
      </w:r>
      <w:proofErr w:type="spellEnd"/>
      <w:r w:rsidRPr="00216113">
        <w:t xml:space="preserve"> </w:t>
      </w:r>
      <w:proofErr w:type="spellStart"/>
      <w:r w:rsidRPr="00216113">
        <w:t>Rousseff</w:t>
      </w:r>
      <w:proofErr w:type="spellEnd"/>
      <w:r w:rsidRPr="00216113">
        <w:t xml:space="preserve">, Brazil refused to support U.N. intervention in Libya and Syria. </w:t>
      </w:r>
      <w:r w:rsidRPr="00216113">
        <w:rPr>
          <w:rStyle w:val="StyleBoldUnderline"/>
        </w:rPr>
        <w:t>Brazil will continue to exert influence on other powers in the region, including Venezuela, where anti-American sentiment is strong. Yet Brazil should not be seen as a rival to the United States, but instead a major player worthy of engagement and collaboration</w:t>
      </w:r>
      <w:r w:rsidRPr="00216113">
        <w:t xml:space="preserve">. “We’re all focused on China. </w:t>
      </w:r>
      <w:r w:rsidRPr="00216113">
        <w:rPr>
          <w:rStyle w:val="StyleBoldUnderline"/>
        </w:rPr>
        <w:t>Latin America is a huge opportunity for us</w:t>
      </w:r>
      <w:r w:rsidRPr="00216113">
        <w:t xml:space="preserve">,” Governor Mitt Romney said during a presidential debate. </w:t>
      </w:r>
      <w:r w:rsidRPr="00216113">
        <w:rPr>
          <w:rStyle w:val="StyleBoldUnderline"/>
        </w:rPr>
        <w:t>He was right, and that opportunity is nowhere greater than in Brazil.</w:t>
      </w:r>
    </w:p>
    <w:p w:rsidR="003B62BC" w:rsidRPr="008B7437" w:rsidRDefault="003B62BC" w:rsidP="003B62BC">
      <w:pPr>
        <w:rPr>
          <w:b/>
          <w:bCs/>
          <w:u w:val="single"/>
        </w:rPr>
      </w:pPr>
      <w:r w:rsidRPr="00216113">
        <w:t xml:space="preserve">Brazil will host three major world events in the next four years: World Youth Day in 2013, the World Cup in 2014 and the Summer Olympics in 2016. </w:t>
      </w:r>
      <w:r w:rsidRPr="00216113">
        <w:rPr>
          <w:rStyle w:val="StyleBoldUnderline"/>
        </w:rPr>
        <w:t>The government is using this opportunity to improve living conditions in the infamous slums of Rio, an important step but one that should not emphasize gentrification over the needs of Brazil’s poor. The Obama administration seems to understand that Brazil must be cultivated;</w:t>
      </w:r>
      <w:r w:rsidRPr="00216113">
        <w:t xml:space="preserve"> in 2011 Mr. Obama visited the country even as the Arab Spring raged. </w:t>
      </w:r>
      <w:r w:rsidRPr="00216113">
        <w:rPr>
          <w:rStyle w:val="StyleBoldUnderline"/>
        </w:rPr>
        <w:t>Brazil’s combination of state-owned industry and free-market policies may seem an odd mix to American observers, but it is a historic trend in Latin America, and one that is working in Brazil despite a recent slowdown in growth.</w:t>
      </w:r>
    </w:p>
    <w:p w:rsidR="003B62BC" w:rsidRPr="004C0F3F" w:rsidRDefault="003B62BC" w:rsidP="008B7437">
      <w:pPr>
        <w:pStyle w:val="Heading4"/>
      </w:pPr>
      <w:r w:rsidRPr="004C0F3F">
        <w:t>Brazil is an emerging economic hegemon</w:t>
      </w:r>
    </w:p>
    <w:p w:rsidR="003B62BC" w:rsidRPr="006F44F1" w:rsidRDefault="003B62BC" w:rsidP="003B62BC">
      <w:r w:rsidRPr="006F44F1">
        <w:rPr>
          <w:rStyle w:val="StyleStyleBold12pt"/>
        </w:rPr>
        <w:t>Sells 12</w:t>
      </w:r>
      <w:r>
        <w:t xml:space="preserve"> (Heather, CBN News reporter, 6/23, “Brazil's Northeast Emerging as Economic Powerhouse”, Date Accessed: 7/8/13, </w:t>
      </w:r>
      <w:hyperlink r:id="rId82" w:history="1">
        <w:r w:rsidRPr="00387838">
          <w:rPr>
            <w:rStyle w:val="Hyperlink"/>
          </w:rPr>
          <w:t>http://www.cbn.com/cbnnews/world/2012/July/Brazils-Northeast-Emerging-as-Economic-Powerhouse/</w:t>
        </w:r>
      </w:hyperlink>
      <w:r>
        <w:t>, LE)</w:t>
      </w:r>
    </w:p>
    <w:p w:rsidR="003B62BC" w:rsidRPr="0005517C" w:rsidRDefault="003B62BC" w:rsidP="003B62BC">
      <w:r w:rsidRPr="0005517C">
        <w:t>"</w:t>
      </w:r>
      <w:r w:rsidRPr="0005517C">
        <w:rPr>
          <w:rStyle w:val="StyleBoldUnderline"/>
        </w:rPr>
        <w:t>Brazil has become this global economic powerhouse and then we're talking about a region within Brazil that's growing even faster than the rest of the country</w:t>
      </w:r>
      <w:r w:rsidRPr="0005517C">
        <w:t xml:space="preserve">," </w:t>
      </w:r>
      <w:proofErr w:type="spellStart"/>
      <w:r w:rsidRPr="0005517C">
        <w:t>Usha</w:t>
      </w:r>
      <w:proofErr w:type="spellEnd"/>
      <w:r w:rsidRPr="0005517C">
        <w:t xml:space="preserve"> Pitts, principal officer at the U.S. Consulate in Recife, said.  Recife is a coastal city of 1.5 million in the Northeastern state of </w:t>
      </w:r>
      <w:proofErr w:type="spellStart"/>
      <w:r w:rsidRPr="0005517C">
        <w:t>Pernambuco</w:t>
      </w:r>
      <w:proofErr w:type="spellEnd"/>
      <w:r w:rsidRPr="0005517C">
        <w:t>.</w:t>
      </w:r>
    </w:p>
    <w:p w:rsidR="003B62BC" w:rsidRPr="0005517C" w:rsidRDefault="003B62BC" w:rsidP="003B62BC">
      <w:r w:rsidRPr="0005517C">
        <w:t xml:space="preserve">In the last two years, </w:t>
      </w:r>
      <w:r w:rsidRPr="006F44F1">
        <w:rPr>
          <w:rStyle w:val="StyleBoldUnderline"/>
        </w:rPr>
        <w:t>Brazil's gross domestic product grew 7.5 and 2.7 percent respectively</w:t>
      </w:r>
      <w:r w:rsidRPr="0005517C">
        <w:t xml:space="preserve">. That is compared with 9.3 and 4.5 percent in </w:t>
      </w:r>
      <w:proofErr w:type="spellStart"/>
      <w:r w:rsidRPr="0005517C">
        <w:t>Pernambuco</w:t>
      </w:r>
      <w:proofErr w:type="spellEnd"/>
      <w:r w:rsidRPr="0005517C">
        <w:t xml:space="preserve"> and 7.9 and 4.3 percent in </w:t>
      </w:r>
      <w:proofErr w:type="spellStart"/>
      <w:r w:rsidRPr="0005517C">
        <w:t>Ceara</w:t>
      </w:r>
      <w:proofErr w:type="spellEnd"/>
      <w:r w:rsidRPr="0005517C">
        <w:t>, another northeastern state, according to the Brazilian Institute of Geography and Statistics.</w:t>
      </w:r>
    </w:p>
    <w:p w:rsidR="003B62BC" w:rsidRPr="006F44F1" w:rsidRDefault="003B62BC" w:rsidP="003B62BC">
      <w:pPr>
        <w:rPr>
          <w:rStyle w:val="StyleBoldUnderline"/>
        </w:rPr>
      </w:pPr>
      <w:r w:rsidRPr="006F44F1">
        <w:rPr>
          <w:rStyle w:val="StyleBoldUnderline"/>
        </w:rPr>
        <w:t>The other driver of this boom is the more than 50 million people living in the region's nine states. The Northeast is Brazil's fastest growing population center.</w:t>
      </w:r>
    </w:p>
    <w:p w:rsidR="003B62BC" w:rsidRPr="006F44F1" w:rsidRDefault="003B62BC" w:rsidP="003B62BC">
      <w:pPr>
        <w:rPr>
          <w:rStyle w:val="StyleBoldUnderline"/>
        </w:rPr>
      </w:pPr>
      <w:r w:rsidRPr="006F44F1">
        <w:rPr>
          <w:rStyle w:val="StyleBoldUnderline"/>
        </w:rPr>
        <w:t xml:space="preserve">Many credit former President </w:t>
      </w:r>
      <w:proofErr w:type="spellStart"/>
      <w:r w:rsidRPr="006F44F1">
        <w:rPr>
          <w:rStyle w:val="StyleBoldUnderline"/>
        </w:rPr>
        <w:t>Luiz</w:t>
      </w:r>
      <w:proofErr w:type="spellEnd"/>
      <w:r w:rsidRPr="006F44F1">
        <w:rPr>
          <w:rStyle w:val="StyleBoldUnderline"/>
        </w:rPr>
        <w:t xml:space="preserve"> </w:t>
      </w:r>
      <w:proofErr w:type="spellStart"/>
      <w:r w:rsidRPr="006F44F1">
        <w:rPr>
          <w:rStyle w:val="StyleBoldUnderline"/>
        </w:rPr>
        <w:t>Inacio</w:t>
      </w:r>
      <w:proofErr w:type="spellEnd"/>
      <w:r w:rsidRPr="006F44F1">
        <w:rPr>
          <w:rStyle w:val="StyleBoldUnderline"/>
        </w:rPr>
        <w:t xml:space="preserve"> Lula da Silva, himself a product of the Northeast, for leading the charge to insist the government invest here.</w:t>
      </w:r>
    </w:p>
    <w:p w:rsidR="003B62BC" w:rsidRDefault="003B62BC" w:rsidP="003B62BC">
      <w:r w:rsidRPr="006F44F1">
        <w:rPr>
          <w:rStyle w:val="StyleBoldUnderline"/>
        </w:rPr>
        <w:t>Today the payoff is a northeast migration as Brazilians from Rio de Janeiro and Sao Paulo find jobs here</w:t>
      </w:r>
      <w:r w:rsidRPr="0005517C">
        <w:t>.</w:t>
      </w:r>
    </w:p>
    <w:p w:rsidR="003B62BC" w:rsidRDefault="003B62BC" w:rsidP="003B62BC"/>
    <w:p w:rsidR="003B62BC" w:rsidRPr="002E589C" w:rsidRDefault="003B62BC" w:rsidP="002E589C">
      <w:pPr>
        <w:pStyle w:val="Heading4"/>
        <w:rPr>
          <w:rStyle w:val="StyleBoldUnderline"/>
          <w:b/>
          <w:u w:val="none"/>
        </w:rPr>
      </w:pPr>
      <w:r w:rsidRPr="002E589C">
        <w:rPr>
          <w:rStyle w:val="StyleBoldUnderline"/>
          <w:b/>
          <w:iCs w:val="0"/>
          <w:sz w:val="26"/>
          <w:u w:val="none"/>
        </w:rPr>
        <w:t>US-Brazil relations key to trade—now is the key time</w:t>
      </w:r>
      <w:r w:rsidRPr="002E589C">
        <w:rPr>
          <w:rStyle w:val="StyleBoldUnderline"/>
          <w:b/>
          <w:u w:val="none"/>
        </w:rPr>
        <w:t>.</w:t>
      </w:r>
    </w:p>
    <w:p w:rsidR="003B62BC" w:rsidRDefault="003B62BC" w:rsidP="003B62BC">
      <w:pPr>
        <w:rPr>
          <w:rStyle w:val="StyleBoldUnderline"/>
        </w:rPr>
      </w:pPr>
      <w:r w:rsidRPr="008B7437">
        <w:rPr>
          <w:rStyle w:val="StyleBoldUnderline"/>
          <w:u w:val="none"/>
        </w:rPr>
        <w:t xml:space="preserve">Biden, 2013 </w:t>
      </w:r>
      <w:r w:rsidRPr="008B7437">
        <w:rPr>
          <w:rStyle w:val="StyleBoldUnderline"/>
          <w:b w:val="0"/>
          <w:u w:val="none"/>
        </w:rPr>
        <w:t xml:space="preserve">(Joseph, Vice President of the US, May 31, “Remarks to the Press by Vice President Biden and Brazilian Vice President </w:t>
      </w:r>
      <w:proofErr w:type="spellStart"/>
      <w:r w:rsidRPr="008B7437">
        <w:rPr>
          <w:rStyle w:val="StyleBoldUnderline"/>
          <w:b w:val="0"/>
          <w:u w:val="none"/>
        </w:rPr>
        <w:t>Temer</w:t>
      </w:r>
      <w:proofErr w:type="spellEnd"/>
      <w:r w:rsidRPr="008B7437">
        <w:rPr>
          <w:rStyle w:val="StyleBoldUnderline"/>
          <w:b w:val="0"/>
          <w:u w:val="none"/>
        </w:rPr>
        <w:t>”,</w:t>
      </w:r>
      <w:r w:rsidRPr="008B7437">
        <w:rPr>
          <w:rStyle w:val="StyleBoldUnderline"/>
          <w:u w:val="none"/>
        </w:rPr>
        <w:t xml:space="preserve"> </w:t>
      </w:r>
      <w:hyperlink r:id="rId83" w:history="1">
        <w:r>
          <w:rPr>
            <w:rStyle w:val="Hyperlink"/>
          </w:rPr>
          <w:t>http://www.whitehouse.gov/the-press-office/2013/05/31/remarks-press-vice-president-biden-and-brazilian-vice-president-temer</w:t>
        </w:r>
      </w:hyperlink>
      <w:r>
        <w:t xml:space="preserve">, DVO) </w:t>
      </w:r>
    </w:p>
    <w:p w:rsidR="003B62BC" w:rsidRDefault="003B62BC" w:rsidP="003B62BC">
      <w:pPr>
        <w:rPr>
          <w:rStyle w:val="StyleBoldUnderline"/>
        </w:rPr>
      </w:pPr>
    </w:p>
    <w:p w:rsidR="003B62BC" w:rsidRDefault="003B62BC" w:rsidP="003B62BC">
      <w:r>
        <w:t>As I said on Wednesday, I believe that</w:t>
      </w:r>
      <w:r w:rsidRPr="00D274CF">
        <w:rPr>
          <w:rStyle w:val="StyleBoldUnderline"/>
        </w:rPr>
        <w:t xml:space="preserve"> 2013 can and should mark the beginning of a new era in U.S.-Brazil relations</w:t>
      </w:r>
      <w:r>
        <w:t xml:space="preserve">.  But </w:t>
      </w:r>
      <w:r w:rsidRPr="00D274CF">
        <w:rPr>
          <w:rStyle w:val="StyleBoldUnderline"/>
        </w:rPr>
        <w:t>words will not get us there.</w:t>
      </w:r>
      <w:r>
        <w:t>  We have a good deal of work that we have to get done between now and the end of the year to make that promise a reality.  But we’re on our way.</w:t>
      </w:r>
    </w:p>
    <w:p w:rsidR="003B62BC" w:rsidRDefault="003B62BC" w:rsidP="003B62BC">
      <w:r>
        <w:t>Over the past four years, the President of the United States has been here.  I have been here.  Ten of our Cabinet members have been here.  That has never happened before in the history of the relationship to the best of my knowledge between our country and yours.   And it is a clear reflection of how important we believe this relationship to be. </w:t>
      </w:r>
    </w:p>
    <w:p w:rsidR="003B62BC" w:rsidRDefault="003B62BC" w:rsidP="003B62BC">
      <w:r w:rsidRPr="00D274CF">
        <w:rPr>
          <w:rStyle w:val="StyleBoldUnderline"/>
        </w:rPr>
        <w:t xml:space="preserve">We both acknowledge that there are gaps between what we have accomplished together and what we are capable of together.  </w:t>
      </w:r>
      <w:r>
        <w:t>And I discussed with your President and Vice President the ambitious agenda that I think we should be focusing on to bridge that gap.</w:t>
      </w:r>
    </w:p>
    <w:p w:rsidR="003B62BC" w:rsidRPr="00D274CF" w:rsidRDefault="003B62BC" w:rsidP="003B62BC">
      <w:pPr>
        <w:rPr>
          <w:rStyle w:val="StyleBoldUnderline"/>
        </w:rPr>
      </w:pPr>
      <w:r w:rsidRPr="00D274CF">
        <w:rPr>
          <w:rStyle w:val="StyleBoldUnderline"/>
        </w:rPr>
        <w:t>We spoke about how to deepen trade and investment in both our nations.  Our annual trading relationship has now surpassed $100 billion a year, but there is</w:t>
      </w:r>
      <w:r>
        <w:t xml:space="preserve"> literally </w:t>
      </w:r>
      <w:r w:rsidRPr="00D274CF">
        <w:rPr>
          <w:rStyle w:val="StyleBoldUnderline"/>
        </w:rPr>
        <w:t>no reason -</w:t>
      </w:r>
      <w:r>
        <w:t xml:space="preserve">- no reason </w:t>
      </w:r>
      <w:r w:rsidRPr="00D274CF">
        <w:rPr>
          <w:rStyle w:val="StyleBoldUnderline"/>
        </w:rPr>
        <w:t>why the world’s largest and seventh largest economies can’t increase that fivefold over time.  That would generate so many jobs in both our countries and further tighten the relationships between our countries.</w:t>
      </w:r>
    </w:p>
    <w:p w:rsidR="003B62BC" w:rsidRDefault="003B62BC" w:rsidP="003B62BC">
      <w:r w:rsidRPr="00D274CF">
        <w:rPr>
          <w:rStyle w:val="StyleBoldUnderline"/>
        </w:rPr>
        <w:t>We spoke about how to remove barriers to trade and also how to achieve greater certainty for investors in both our countries. </w:t>
      </w:r>
      <w:r>
        <w:t xml:space="preserve"> You have significantly increased direct foreign investment in the United States, and we welcome it, and we seek more.</w:t>
      </w:r>
    </w:p>
    <w:p w:rsidR="003B62BC" w:rsidRPr="008B7437" w:rsidRDefault="003B62BC" w:rsidP="002E589C">
      <w:pPr>
        <w:pStyle w:val="Heading4"/>
      </w:pPr>
      <w:r w:rsidRPr="008B7437">
        <w:lastRenderedPageBreak/>
        <w:t>Latin American economies key to US economy.</w:t>
      </w:r>
    </w:p>
    <w:p w:rsidR="008B7437" w:rsidRPr="008B7437" w:rsidRDefault="008B7437" w:rsidP="008B7437">
      <w:r w:rsidRPr="008B7437">
        <w:rPr>
          <w:b/>
        </w:rPr>
        <w:t>Cardenas, 2011 (</w:t>
      </w:r>
      <w:proofErr w:type="spellStart"/>
      <w:r w:rsidRPr="008B7437">
        <w:t>Mauricia</w:t>
      </w:r>
      <w:proofErr w:type="spellEnd"/>
      <w:r w:rsidRPr="008B7437">
        <w:t>, March 17, Director of the Latin American Initiative at Brookings Institution, “Thanks Again: Latin America” Foreign Policy Magazine</w:t>
      </w:r>
    </w:p>
    <w:p w:rsidR="003B62BC" w:rsidRPr="008B7437" w:rsidRDefault="003B62BC" w:rsidP="008B7437">
      <w:hyperlink r:id="rId84" w:history="1">
        <w:r w:rsidRPr="008B7437">
          <w:rPr>
            <w:rStyle w:val="Hyperlink"/>
          </w:rPr>
          <w:t>http://www.foreignpolicy.com/articles/2011/03/17/think_again_latin_america?page=0,3</w:t>
        </w:r>
      </w:hyperlink>
      <w:r w:rsidRPr="008B7437">
        <w:t>, DVO)</w:t>
      </w:r>
    </w:p>
    <w:p w:rsidR="003B62BC" w:rsidRPr="008B7437" w:rsidRDefault="003B62BC" w:rsidP="008B7437"/>
    <w:p w:rsidR="003B62BC" w:rsidRPr="008B7437" w:rsidRDefault="003B62BC" w:rsidP="008B7437">
      <w:r w:rsidRPr="008B7437">
        <w:t>Listen to some of the rhetoric in Washington and you would think that Latin America only impacts the U.S. economy by sucking away manufacturing jobs and flooding the country with illegal immigrants. The truth is that</w:t>
      </w:r>
      <w:r w:rsidRPr="00D274CF">
        <w:rPr>
          <w:rStyle w:val="StyleBoldUnderline"/>
        </w:rPr>
        <w:t xml:space="preserve"> U.S. economic interests are more entwined with those of its southern neighbors than ever.</w:t>
      </w:r>
      <w:r w:rsidRPr="008B7437">
        <w:t xml:space="preserve"> This is an overwhelmingly positive development.</w:t>
      </w:r>
    </w:p>
    <w:p w:rsidR="003B62BC" w:rsidRPr="00D274CF" w:rsidRDefault="003B62BC" w:rsidP="008B7437">
      <w:pPr>
        <w:rPr>
          <w:rStyle w:val="StyleBoldUnderline"/>
        </w:rPr>
      </w:pPr>
      <w:r w:rsidRPr="008B7437">
        <w:t xml:space="preserve">For instance, </w:t>
      </w:r>
      <w:r w:rsidRPr="00D274CF">
        <w:rPr>
          <w:rStyle w:val="StyleBoldUnderline"/>
        </w:rPr>
        <w:t>U.S. oil imports from Latin America are larger than those from the Middle East. Saudi Arabia, Iraq, and Kuwait combined</w:t>
      </w:r>
      <w:r w:rsidRPr="008B7437">
        <w:t xml:space="preserve"> make up only 20 percent of U.S. oil imports.</w:t>
      </w:r>
      <w:r w:rsidRPr="00D274CF">
        <w:rPr>
          <w:rStyle w:val="StyleBoldUnderline"/>
        </w:rPr>
        <w:t xml:space="preserve"> Latin American countries</w:t>
      </w:r>
      <w:r w:rsidRPr="008B7437">
        <w:t xml:space="preserve"> -- specifically Venezuela, Mexico, Ecuador, Colombia, and Trinidad and Tobago --</w:t>
      </w:r>
      <w:r w:rsidRPr="00D274CF">
        <w:rPr>
          <w:rStyle w:val="StyleBoldUnderline"/>
        </w:rPr>
        <w:t xml:space="preserve"> account for one third of U.S imports.</w:t>
      </w:r>
      <w:r w:rsidRPr="008B7437">
        <w:t xml:space="preserve"> For the United States, </w:t>
      </w:r>
      <w:r w:rsidRPr="00D274CF">
        <w:rPr>
          <w:rStyle w:val="StyleBoldUnderline"/>
        </w:rPr>
        <w:t xml:space="preserve">assuring a stable oil supply from </w:t>
      </w:r>
      <w:r w:rsidRPr="008B7437">
        <w:t xml:space="preserve">its </w:t>
      </w:r>
      <w:r w:rsidRPr="00D274CF">
        <w:rPr>
          <w:rStyle w:val="StyleBoldUnderline"/>
        </w:rPr>
        <w:t>Latin American neighbors should be no less important than preserving stability in the Middle East.</w:t>
      </w:r>
    </w:p>
    <w:p w:rsidR="003B62BC" w:rsidRPr="008B7437" w:rsidRDefault="003B62BC" w:rsidP="008B7437">
      <w:r w:rsidRPr="008B7437">
        <w:t>Also, the Latin American consumer market is by no means irrelevant for U.S. companies. The region's GDP is $4.2 trillion, roughly 84 percent of China's $5 trillion. With only 40 percent of China's population</w:t>
      </w:r>
      <w:r w:rsidRPr="00D274CF">
        <w:rPr>
          <w:rStyle w:val="StyleBoldUnderline"/>
        </w:rPr>
        <w:t xml:space="preserve">, Latin America's average per capita income is twice that of China's. </w:t>
      </w:r>
      <w:r w:rsidRPr="008B7437">
        <w:t>Therefore,</w:t>
      </w:r>
      <w:r w:rsidRPr="00D274CF">
        <w:rPr>
          <w:rStyle w:val="StyleBoldUnderline"/>
        </w:rPr>
        <w:t xml:space="preserve"> Latin American households are important consumers of U.S. manufactured goods and services.</w:t>
      </w:r>
      <w:r w:rsidRPr="008B7437">
        <w:t xml:space="preserve"> For example, in 2010, 20 percent of Citicorp's overall profits came from Latin America.</w:t>
      </w:r>
    </w:p>
    <w:p w:rsidR="003B62BC" w:rsidRPr="00D274CF" w:rsidRDefault="003B62BC" w:rsidP="008B7437">
      <w:pPr>
        <w:rPr>
          <w:rStyle w:val="StyleBoldUnderline"/>
        </w:rPr>
      </w:pPr>
      <w:r w:rsidRPr="008B7437">
        <w:t>While the Middle East is currently forging its own path toward democracy and Asian nations are rapidly competing with the United States for global market share, the</w:t>
      </w:r>
      <w:r w:rsidRPr="00D274CF">
        <w:rPr>
          <w:rStyle w:val="StyleBoldUnderline"/>
        </w:rPr>
        <w:t xml:space="preserve"> United States can partner with its democratic Latin American neighbors to set a strong path toward mutual economic prosperity.</w:t>
      </w:r>
    </w:p>
    <w:p w:rsidR="003B62BC" w:rsidRPr="008B7437" w:rsidRDefault="003B62BC" w:rsidP="008B7437">
      <w:r w:rsidRPr="00D274CF">
        <w:rPr>
          <w:rStyle w:val="StyleBoldUnderline"/>
        </w:rPr>
        <w:t>Stronger hemispheric economic integration is the natural first step</w:t>
      </w:r>
      <w:r w:rsidRPr="00D274CF">
        <w:t xml:space="preserve">. But moving forward in this direction requires </w:t>
      </w:r>
      <w:r w:rsidRPr="008B7437">
        <w:t xml:space="preserve">debunking the most pernicious myth. Many in Washington still believe that the United States is exporting jobs to Latin America. Rather, the opposite is true: </w:t>
      </w:r>
      <w:r w:rsidRPr="00D274CF">
        <w:rPr>
          <w:rStyle w:val="StyleBoldUnderline"/>
        </w:rPr>
        <w:t>The region buys goods and services that generate jobs in the United States.</w:t>
      </w:r>
      <w:r w:rsidRPr="008B7437">
        <w:t xml:space="preserve"> Mexico is the second-largest market for U.S. exports, Brazil the 8th, and Colombia the 20th -- even without the passage of the pending free-trade agreement. </w:t>
      </w:r>
      <w:r w:rsidRPr="00D274CF">
        <w:rPr>
          <w:rStyle w:val="StyleBoldUnderline"/>
        </w:rPr>
        <w:t xml:space="preserve">Their combined imports from the United States in 2010 exceeded $210 billion, which represent thousands of jobs in America, especially in the manufacturing sector. </w:t>
      </w:r>
      <w:r w:rsidRPr="008B7437">
        <w:t>But today, Latin America has signed free-trade agreements with countries like Canada and South Korea that can supply similar goods. Signing the pending free-trade agreements with Panama and Colombia would be an effective way to preserve U.S. competitiveness in the region.</w:t>
      </w:r>
    </w:p>
    <w:p w:rsidR="003B62BC" w:rsidRPr="00D274CF" w:rsidRDefault="003B62BC" w:rsidP="008B7437">
      <w:pPr>
        <w:rPr>
          <w:rStyle w:val="StyleBoldUnderline"/>
        </w:rPr>
      </w:pPr>
      <w:r w:rsidRPr="008B7437">
        <w:t xml:space="preserve">Economic success, social inclusion, and political assertiveness are the buzzwords of the new Latin America, a region that now exudes confidence and optimism. </w:t>
      </w:r>
      <w:r w:rsidRPr="00D274CF">
        <w:rPr>
          <w:rStyle w:val="StyleBoldUnderline"/>
        </w:rPr>
        <w:t>Long-term U.S. strategic interests will be much better served by a re-engagement with this often-ignored neighbor.</w:t>
      </w:r>
    </w:p>
    <w:p w:rsidR="003B62BC" w:rsidRDefault="003B62BC" w:rsidP="003B62BC"/>
    <w:p w:rsidR="003B62BC" w:rsidRDefault="003B62BC" w:rsidP="003B62BC">
      <w:pPr>
        <w:pStyle w:val="Heading1"/>
      </w:pPr>
      <w:r w:rsidRPr="00BA481D">
        <w:lastRenderedPageBreak/>
        <w:t>Trade Impacts</w:t>
      </w:r>
    </w:p>
    <w:p w:rsidR="003B62BC" w:rsidRDefault="003B62BC" w:rsidP="003B62BC">
      <w:pPr>
        <w:rPr>
          <w:b/>
          <w:bCs/>
          <w:iCs/>
        </w:rPr>
      </w:pPr>
    </w:p>
    <w:p w:rsidR="003B62BC" w:rsidRPr="00BA481D" w:rsidRDefault="003B62BC" w:rsidP="003B62BC">
      <w:pPr>
        <w:rPr>
          <w:b/>
          <w:bCs/>
          <w:iCs/>
        </w:rPr>
      </w:pPr>
      <w:r w:rsidRPr="00BA481D">
        <w:rPr>
          <w:b/>
          <w:bCs/>
          <w:iCs/>
        </w:rPr>
        <w:t>Protectionism will lead to terrorism, genocide, world war, and extinction.</w:t>
      </w:r>
    </w:p>
    <w:p w:rsidR="003B62BC" w:rsidRDefault="003B62BC" w:rsidP="003B62BC">
      <w:proofErr w:type="spellStart"/>
      <w:r w:rsidRPr="00BA481D">
        <w:rPr>
          <w:b/>
          <w:bCs/>
        </w:rPr>
        <w:t>Panzner</w:t>
      </w:r>
      <w:proofErr w:type="spellEnd"/>
      <w:r w:rsidRPr="00BA481D">
        <w:rPr>
          <w:b/>
          <w:bCs/>
        </w:rPr>
        <w:t xml:space="preserve"> 8 </w:t>
      </w:r>
      <w:r w:rsidRPr="00BA481D">
        <w:t xml:space="preserve">(faculty at the New York Institute of Finance, 25-year veteran of the global stock, bond, and currency markets who has worked in New York and London for HSBC, Soros Funds, ABN </w:t>
      </w:r>
      <w:proofErr w:type="spellStart"/>
      <w:r w:rsidRPr="00BA481D">
        <w:t>Amro</w:t>
      </w:r>
      <w:proofErr w:type="spellEnd"/>
      <w:r w:rsidRPr="00BA481D">
        <w:t xml:space="preserve">, Dresdner Bank, and JPMorgan Chase (Michael, Financial Armageddon: Protect Your Future from Economic Collapse, Revised and Updated Edition, p. 136-138, </w:t>
      </w:r>
      <w:proofErr w:type="spellStart"/>
      <w:r w:rsidRPr="00BA481D">
        <w:t>googlebooks</w:t>
      </w:r>
      <w:proofErr w:type="spellEnd"/>
      <w:r w:rsidRPr="00BA481D">
        <w:t>)</w:t>
      </w:r>
    </w:p>
    <w:p w:rsidR="003B62BC" w:rsidRPr="00BA481D" w:rsidRDefault="003B62BC" w:rsidP="003B62BC"/>
    <w:p w:rsidR="003B62BC" w:rsidRDefault="003B62BC" w:rsidP="003B62BC">
      <w:r w:rsidRPr="00BA481D">
        <w:rPr>
          <w:b/>
          <w:bCs/>
          <w:u w:val="single"/>
        </w:rPr>
        <w:t>Continuing calls for curbs on the flow of</w:t>
      </w:r>
      <w:r w:rsidRPr="00BA481D">
        <w:t> finance and</w:t>
      </w:r>
      <w:r w:rsidRPr="00BA481D">
        <w:rPr>
          <w:b/>
          <w:bCs/>
          <w:u w:val="single"/>
        </w:rPr>
        <w:t> trade will inspire the </w:t>
      </w:r>
      <w:r w:rsidRPr="00BA481D">
        <w:rPr>
          <w:b/>
          <w:bCs/>
          <w:i/>
          <w:iCs/>
          <w:u w:val="single"/>
        </w:rPr>
        <w:t>U</w:t>
      </w:r>
      <w:r w:rsidRPr="00BA481D">
        <w:rPr>
          <w:b/>
          <w:bCs/>
          <w:u w:val="single"/>
        </w:rPr>
        <w:t>n</w:t>
      </w:r>
      <w:r w:rsidRPr="00BA481D">
        <w:t>ited </w:t>
      </w:r>
      <w:r w:rsidRPr="00BA481D">
        <w:rPr>
          <w:b/>
          <w:bCs/>
          <w:i/>
          <w:iCs/>
          <w:u w:val="single"/>
        </w:rPr>
        <w:t>S</w:t>
      </w:r>
      <w:r w:rsidRPr="00BA481D">
        <w:t>tates </w:t>
      </w:r>
      <w:r w:rsidRPr="00BA481D">
        <w:rPr>
          <w:b/>
          <w:bCs/>
          <w:u w:val="single"/>
        </w:rPr>
        <w:t>and other nations to spew forth protectionist legislation</w:t>
      </w:r>
      <w:r w:rsidRPr="00BA481D">
        <w:t> like the notorious Smoot-Hawley bill. Introduced at the start of the Great Depression, it </w:t>
      </w:r>
      <w:r w:rsidRPr="00BA481D">
        <w:rPr>
          <w:b/>
          <w:bCs/>
          <w:u w:val="single"/>
        </w:rPr>
        <w:t>trigger</w:t>
      </w:r>
      <w:r w:rsidRPr="00BA481D">
        <w:t>ed a series of </w:t>
      </w:r>
      <w:r w:rsidRPr="00BA481D">
        <w:rPr>
          <w:b/>
          <w:bCs/>
          <w:u w:val="single"/>
        </w:rPr>
        <w:t>tit-for-tat economic responses,</w:t>
      </w:r>
      <w:r w:rsidRPr="00BA481D">
        <w:t> which many commentators believe helped </w:t>
      </w:r>
      <w:r w:rsidRPr="00BA481D">
        <w:rPr>
          <w:b/>
          <w:bCs/>
          <w:u w:val="single"/>
        </w:rPr>
        <w:t>turn </w:t>
      </w:r>
      <w:r w:rsidRPr="00BA481D">
        <w:t>a serious economic downturn </w:t>
      </w:r>
      <w:r w:rsidRPr="00BA481D">
        <w:rPr>
          <w:b/>
          <w:bCs/>
          <w:u w:val="single"/>
        </w:rPr>
        <w:t>into </w:t>
      </w:r>
      <w:r w:rsidRPr="00BA481D">
        <w:t>a prolonged and </w:t>
      </w:r>
      <w:r w:rsidRPr="00BA481D">
        <w:rPr>
          <w:b/>
          <w:bCs/>
          <w:u w:val="single"/>
        </w:rPr>
        <w:t>devastating global disaster</w:t>
      </w:r>
      <w:r w:rsidRPr="00BA481D">
        <w:t>,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The </w:t>
      </w:r>
      <w:r w:rsidRPr="00BA481D">
        <w:rPr>
          <w:b/>
          <w:bCs/>
          <w:u w:val="single"/>
        </w:rPr>
        <w:t>rise in</w:t>
      </w:r>
      <w:r w:rsidRPr="00BA481D">
        <w:t> isolationism and </w:t>
      </w:r>
      <w:r w:rsidRPr="00BA481D">
        <w:rPr>
          <w:b/>
          <w:bCs/>
          <w:u w:val="single"/>
        </w:rPr>
        <w:t>protectionism will bring about </w:t>
      </w:r>
      <w:r w:rsidRPr="00BA481D">
        <w:t>ever more heated arguments and </w:t>
      </w:r>
      <w:r w:rsidRPr="00BA481D">
        <w:rPr>
          <w:b/>
          <w:bCs/>
          <w:u w:val="single"/>
        </w:rPr>
        <w:t>dangerous confrontations over shared sources of </w:t>
      </w:r>
      <w:r w:rsidRPr="00BA481D">
        <w:t>oil, gas, and other</w:t>
      </w:r>
      <w:r w:rsidRPr="00BA481D">
        <w:rPr>
          <w:b/>
          <w:bCs/>
          <w:u w:val="single"/>
        </w:rPr>
        <w:t> key commodities</w:t>
      </w:r>
      <w:r w:rsidRPr="00BA481D">
        <w:t>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BA481D">
        <w:rPr>
          <w:b/>
          <w:bCs/>
          <w:u w:val="single"/>
        </w:rPr>
        <w:t>Disputes over </w:t>
      </w:r>
      <w:r w:rsidRPr="00BA481D">
        <w:t>the misuse, overuse, and pollution of </w:t>
      </w:r>
      <w:r w:rsidRPr="00BA481D">
        <w:rPr>
          <w:b/>
          <w:bCs/>
          <w:u w:val="single"/>
        </w:rPr>
        <w:t>the environment </w:t>
      </w:r>
      <w:r w:rsidRPr="00BA481D">
        <w:t>and natural resources will </w:t>
      </w:r>
      <w:r w:rsidRPr="00BA481D">
        <w:rPr>
          <w:b/>
          <w:bCs/>
          <w:u w:val="single"/>
        </w:rPr>
        <w:t>become </w:t>
      </w:r>
      <w:r w:rsidRPr="00BA481D">
        <w:t>more </w:t>
      </w:r>
      <w:r w:rsidRPr="00BA481D">
        <w:rPr>
          <w:b/>
          <w:bCs/>
          <w:u w:val="single"/>
        </w:rPr>
        <w:t>commonplace</w:t>
      </w:r>
      <w:r w:rsidRPr="00BA481D">
        <w:t>. Around the world, such </w:t>
      </w:r>
      <w:r w:rsidRPr="00BA481D">
        <w:rPr>
          <w:b/>
          <w:bCs/>
          <w:u w:val="single"/>
        </w:rPr>
        <w:t>tensions will give rise to full-scale military encounters</w:t>
      </w:r>
      <w:r w:rsidRPr="00BA481D">
        <w:t xml:space="preserve">, often with minimal provocation.  In some instances, economic conditions will serve as a convenient pretext for conflicts that stem from cultural and religious differences. </w:t>
      </w:r>
      <w:proofErr w:type="spellStart"/>
      <w:r w:rsidRPr="00BA481D">
        <w:t>Alternatively</w:t>
      </w:r>
      <w:proofErr w:type="gramStart"/>
      <w:r w:rsidRPr="00BA481D">
        <w:t>,</w:t>
      </w:r>
      <w:r w:rsidRPr="00BA481D">
        <w:rPr>
          <w:b/>
          <w:bCs/>
          <w:u w:val="single"/>
        </w:rPr>
        <w:t>nations</w:t>
      </w:r>
      <w:proofErr w:type="spellEnd"/>
      <w:proofErr w:type="gramEnd"/>
      <w:r w:rsidRPr="00BA481D">
        <w:rPr>
          <w:b/>
          <w:bCs/>
          <w:u w:val="single"/>
        </w:rPr>
        <w:t> </w:t>
      </w:r>
      <w:r w:rsidRPr="00BA481D">
        <w:t>may look to</w:t>
      </w:r>
      <w:r w:rsidRPr="00BA481D">
        <w:rPr>
          <w:b/>
          <w:bCs/>
          <w:u w:val="single"/>
        </w:rPr>
        <w:t> divert attention</w:t>
      </w:r>
      <w:r w:rsidRPr="00BA481D">
        <w:t> away </w:t>
      </w:r>
      <w:r w:rsidRPr="00BA481D">
        <w:rPr>
          <w:b/>
          <w:bCs/>
          <w:u w:val="single"/>
        </w:rPr>
        <w:t>from domestic problems</w:t>
      </w:r>
      <w:r w:rsidRPr="00BA481D">
        <w:t xml:space="preserve"> by channeling frustration and populist </w:t>
      </w:r>
      <w:proofErr w:type="spellStart"/>
      <w:r w:rsidRPr="00BA481D">
        <w:t>sentiment</w:t>
      </w:r>
      <w:r w:rsidRPr="00BA481D">
        <w:rPr>
          <w:b/>
          <w:bCs/>
          <w:u w:val="single"/>
        </w:rPr>
        <w:t>toward</w:t>
      </w:r>
      <w:proofErr w:type="spellEnd"/>
      <w:r w:rsidRPr="00BA481D">
        <w:rPr>
          <w:b/>
          <w:bCs/>
          <w:u w:val="single"/>
        </w:rPr>
        <w:t xml:space="preserve"> other countries and cultures. </w:t>
      </w:r>
      <w:r w:rsidRPr="00BA481D">
        <w:t xml:space="preserve">Enabled by cheap technology and the waning threat of American </w:t>
      </w:r>
      <w:proofErr w:type="spellStart"/>
      <w:r w:rsidRPr="00BA481D">
        <w:t>retribution</w:t>
      </w:r>
      <w:proofErr w:type="gramStart"/>
      <w:r w:rsidRPr="00BA481D">
        <w:t>,</w:t>
      </w:r>
      <w:r w:rsidRPr="00BA481D">
        <w:rPr>
          <w:b/>
          <w:bCs/>
          <w:u w:val="single"/>
        </w:rPr>
        <w:t>terrorist</w:t>
      </w:r>
      <w:proofErr w:type="spellEnd"/>
      <w:proofErr w:type="gramEnd"/>
      <w:r w:rsidRPr="00BA481D">
        <w:rPr>
          <w:b/>
          <w:bCs/>
          <w:u w:val="single"/>
        </w:rPr>
        <w:t xml:space="preserve"> groups will likely boost the frequency and scale of their horrifying attacks, bringing </w:t>
      </w:r>
      <w:r w:rsidRPr="00BA481D">
        <w:t>the threat of </w:t>
      </w:r>
      <w:r w:rsidRPr="00BA481D">
        <w:rPr>
          <w:b/>
          <w:bCs/>
          <w:u w:val="single"/>
        </w:rPr>
        <w:t>random violence to a </w:t>
      </w:r>
      <w:r w:rsidRPr="00BA481D">
        <w:t>whole </w:t>
      </w:r>
      <w:r w:rsidRPr="00BA481D">
        <w:rPr>
          <w:b/>
          <w:bCs/>
          <w:u w:val="single"/>
        </w:rPr>
        <w:t>new level.</w:t>
      </w:r>
      <w:r w:rsidRPr="00BA481D">
        <w:t xml:space="preserve">  Turbulent conditions will encourage aggressive saber rattling and interdictions by rogue nations running amok. Age-old clashes will also take on a new, more healed sense of urgency. China </w:t>
      </w:r>
      <w:proofErr w:type="gramStart"/>
      <w:r w:rsidRPr="00BA481D">
        <w:t>will</w:t>
      </w:r>
      <w:proofErr w:type="gramEnd"/>
      <w:r w:rsidRPr="00BA481D">
        <w:t> likely </w:t>
      </w:r>
      <w:proofErr w:type="spellStart"/>
      <w:r w:rsidRPr="00BA481D">
        <w:t>assumean</w:t>
      </w:r>
      <w:proofErr w:type="spellEnd"/>
      <w:r w:rsidRPr="00BA481D">
        <w:t xml:space="preserve"> increasingly belligerent posture toward Taiwan, while Iran may embark on overt colonization of its neighbors in the Mideast. Israel, for its part, may look to draw a dwindling list of allies from around the world into a growing number of conflicts. Some observers, like John </w:t>
      </w:r>
      <w:proofErr w:type="spellStart"/>
      <w:r w:rsidRPr="00BA481D">
        <w:t>Mearsheimer</w:t>
      </w:r>
      <w:proofErr w:type="spellEnd"/>
      <w:r w:rsidRPr="00BA481D">
        <w:t>, a political scientist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Terrorists employing biological or nuclear weapons will vie with conventional forces using jets, cruise missiles, and bunker-busting bombs to cause widespread destruction. Many will interpret stepped-up conflicts between Muslims and Western societies as the beginnings of a new world war.</w:t>
      </w:r>
    </w:p>
    <w:p w:rsidR="003B62BC" w:rsidRPr="00DA053C" w:rsidRDefault="003B62BC" w:rsidP="002E589C">
      <w:pPr>
        <w:pStyle w:val="Heading4"/>
      </w:pPr>
      <w:r w:rsidRPr="00DA053C">
        <w:lastRenderedPageBreak/>
        <w:t>FREE TRADE PREVENTS NUCLEAR WAR.</w:t>
      </w:r>
    </w:p>
    <w:p w:rsidR="003B62BC" w:rsidRPr="00DA053C" w:rsidRDefault="003B62BC" w:rsidP="003B62BC">
      <w:r w:rsidRPr="00DA053C">
        <w:rPr>
          <w:b/>
          <w:bCs/>
          <w:iCs/>
        </w:rPr>
        <w:t>Copley News Service</w:t>
      </w:r>
      <w:r w:rsidRPr="00DA053C">
        <w:t xml:space="preserve">, December 1, </w:t>
      </w:r>
      <w:r w:rsidRPr="00DA053C">
        <w:rPr>
          <w:b/>
          <w:bCs/>
          <w:iCs/>
        </w:rPr>
        <w:t>1999</w:t>
      </w:r>
      <w:r w:rsidRPr="00DA053C">
        <w:t xml:space="preserve"> [Winner of the 2006 Pulitzer </w:t>
      </w:r>
      <w:proofErr w:type="gramStart"/>
      <w:r w:rsidRPr="00DA053C">
        <w:t>prize</w:t>
      </w:r>
      <w:proofErr w:type="gramEnd"/>
      <w:r w:rsidRPr="00DA053C">
        <w:t>]</w:t>
      </w:r>
    </w:p>
    <w:p w:rsidR="003B62BC" w:rsidRPr="00DA053C" w:rsidRDefault="003B62BC" w:rsidP="003B62BC">
      <w:pPr>
        <w:rPr>
          <w:u w:val="single"/>
        </w:rPr>
      </w:pPr>
      <w:r w:rsidRPr="00DA053C">
        <w:rPr>
          <w:u w:val="single"/>
        </w:rPr>
        <w:t>For decades, many children</w:t>
      </w:r>
      <w:r w:rsidRPr="00DA053C">
        <w:rPr>
          <w:u w:val="thick"/>
        </w:rPr>
        <w:t xml:space="preserve"> </w:t>
      </w:r>
      <w:r w:rsidRPr="00DA053C">
        <w:t xml:space="preserve">in America and other countries </w:t>
      </w:r>
      <w:r w:rsidRPr="00DA053C">
        <w:rPr>
          <w:u w:val="single"/>
        </w:rPr>
        <w:t xml:space="preserve">went to bed fearing annihilation by nuclear war. The specter of nuclear winter freezing the life out of planet Earth seemed very real. </w:t>
      </w:r>
      <w:r w:rsidRPr="00DA053C">
        <w:t xml:space="preserve">Activists protesting the World Trade Organization's meeting in Seattle apparently have forgotten that threat. The truth is that </w:t>
      </w:r>
      <w:r w:rsidRPr="00DA053C">
        <w:rPr>
          <w:u w:val="single"/>
        </w:rPr>
        <w:t xml:space="preserve">nations join together in groups like the WTO </w:t>
      </w:r>
      <w:r w:rsidRPr="00DA053C">
        <w:t xml:space="preserve">not just to further their own prosperity, but also </w:t>
      </w:r>
      <w:r w:rsidRPr="00DA053C">
        <w:rPr>
          <w:u w:val="single"/>
        </w:rPr>
        <w:t>to forestall conflict with other nations.</w:t>
      </w:r>
      <w:r w:rsidRPr="00DA053C">
        <w:rPr>
          <w:u w:val="thick"/>
        </w:rPr>
        <w:t xml:space="preserve"> </w:t>
      </w:r>
      <w:r w:rsidRPr="00DA053C">
        <w:t xml:space="preserve">In a way, </w:t>
      </w:r>
      <w:r w:rsidRPr="00DA053C">
        <w:rPr>
          <w:u w:val="single"/>
        </w:rPr>
        <w:t xml:space="preserve">our planet has traded in the threat of a worldwide nuclear war for the benefit of cooperative global economics. </w:t>
      </w:r>
      <w:r w:rsidRPr="00DA053C">
        <w:t>Some Seattle protesters clearly fancy themselves to be in the mold of nuclear disarmament or anti-Vietnam War protesters of decades past. But they're not. They're special-interest activists, whether the cause is environmental, labor or paranoia about global government. Actually, most of the demonstrators in Seattle are very much unlike yesterday's peace activists, such as Beatle John Lennon or philosopher Bertrand Russell, the father of the nuclear disarmament movement, both of whom urged people and nations to work together rather than strive against each other. These and other war protesters would probably approve of 135 WTO nations sitting down peacefully to discuss economic issues that in the past might have been settled by bullets and bombs</w:t>
      </w:r>
      <w:r w:rsidRPr="00DA053C">
        <w:rPr>
          <w:u w:val="single"/>
        </w:rPr>
        <w:t>. As long as nations are trading peacefully, and their economies are built on exports to other countries, they have a major disincentive to wage war.</w:t>
      </w:r>
      <w:r w:rsidRPr="00DA053C">
        <w:rPr>
          <w:u w:val="thick"/>
        </w:rPr>
        <w:t xml:space="preserve"> </w:t>
      </w:r>
      <w:proofErr w:type="gramStart"/>
      <w:r w:rsidRPr="00DA053C">
        <w:t>That's why bringing China, a budding superpower, into the WTO is so important.</w:t>
      </w:r>
      <w:proofErr w:type="gramEnd"/>
      <w:r w:rsidRPr="00DA053C">
        <w:t xml:space="preserve"> As exports to the United States and the rest of the world feed Chinese prosperity, and that prosperity increases demand for the goods we produce, the threat of hostility diminishes. Many anti-trade protesters in Seattle claim that only multinational corporations benefit from global trade, and that it's the everyday wage earners who get hurt. That's just plain wrong. First of all, it's not the military-industrial complex benefiting. </w:t>
      </w:r>
      <w:proofErr w:type="gramStart"/>
      <w:r w:rsidRPr="00DA053C">
        <w:t>It's</w:t>
      </w:r>
      <w:proofErr w:type="gramEnd"/>
      <w:r w:rsidRPr="00DA053C">
        <w:t xml:space="preserve"> U.S. companies that make high-tech goods. And those companies provide a growing number of jobs for Americans. In San Diego, many people have good jobs at Qualcomm, Solar Turbines and other companies for whom overseas markets are essential. In Seattle, many of the 100,000 people who work at Boeing would lose their livelihoods without world trade. Foreign trade today accounts for 30 percent of our gross domestic product. That's a lot of jobs for everyday workers. </w:t>
      </w:r>
      <w:r w:rsidRPr="00DA053C">
        <w:rPr>
          <w:u w:val="single"/>
        </w:rPr>
        <w:t>Growing global prosperity has helped counter the specter of nuclear winter. Nations of the world are learning to live and work together, like the singers of anti-war songs once imagined. Those who care about world peace shouldn't be protesting world trade. They should be celebrating it.</w:t>
      </w:r>
    </w:p>
    <w:p w:rsidR="003B62BC" w:rsidRPr="00DA053C" w:rsidRDefault="003B62BC" w:rsidP="00DA127F">
      <w:pPr>
        <w:pStyle w:val="Heading4"/>
      </w:pPr>
      <w:r w:rsidRPr="00DA053C">
        <w:t>Lack of trade causes nuclear war</w:t>
      </w:r>
    </w:p>
    <w:p w:rsidR="003B62BC" w:rsidRPr="00DA053C" w:rsidRDefault="003B62BC" w:rsidP="003B62BC">
      <w:r w:rsidRPr="00DA053C">
        <w:t xml:space="preserve">Michael </w:t>
      </w:r>
      <w:r w:rsidRPr="00DA053C">
        <w:rPr>
          <w:b/>
        </w:rPr>
        <w:t>Spicer</w:t>
      </w:r>
      <w:r w:rsidRPr="00DA053C">
        <w:t>, economist; member of the British Parliament, The Challenge from the East and the Rebirth of the West, 19</w:t>
      </w:r>
      <w:r w:rsidRPr="00DA053C">
        <w:rPr>
          <w:b/>
        </w:rPr>
        <w:t>96</w:t>
      </w:r>
      <w:r w:rsidRPr="00DA053C">
        <w:t>, p. 1211</w:t>
      </w:r>
    </w:p>
    <w:p w:rsidR="003B62BC" w:rsidRPr="00DA053C" w:rsidRDefault="003B62BC" w:rsidP="003B62BC">
      <w:pPr>
        <w:rPr>
          <w:b/>
          <w:bCs/>
          <w:u w:val="single"/>
        </w:rPr>
      </w:pPr>
      <w:r w:rsidRPr="00DA053C">
        <w:t xml:space="preserve">The choice facing the West today is much the same as that which faced the Soviet bloc after World War II: between meeting head-on the challenge of world trade with the adjustments and the benefits that it will bring, or of attempting to shut out markets that are growing and where a dynamic new pace is being set for innovative production. The problem about the second approach is not simply that it won't hold: satellite technology alone will ensure that he consumers will begin to demand those goods that the East is able to provide most cheaply. More fundamentally, it will guarantee the emergence of a fragmented world in which natural fears will be fanned and inflamed. </w:t>
      </w:r>
      <w:r w:rsidRPr="00DA053C">
        <w:rPr>
          <w:b/>
          <w:bCs/>
          <w:u w:val="single"/>
        </w:rPr>
        <w:t>A world divided into rigid trade blocs will be a deeply troubled and unstable place in which suspicion and ultimately envy will possibly erupt into a major war</w:t>
      </w:r>
      <w:r w:rsidRPr="00DA053C">
        <w:t xml:space="preserve">. I do not say that the converse will necessarily be true, that in a free trading world there will be an absence of all strife. Such a proposition would manifestly be absurd. But </w:t>
      </w:r>
      <w:r w:rsidRPr="00DA053C">
        <w:rPr>
          <w:b/>
          <w:bCs/>
          <w:u w:val="single"/>
        </w:rPr>
        <w:t>to trade is to become interdependent, and that is a good step in the direction of world stability. With nuclear weapons at two a penny, stability will be at a premium in the years ahead.</w:t>
      </w:r>
    </w:p>
    <w:p w:rsidR="003B62BC" w:rsidRPr="007328F0" w:rsidRDefault="003B62BC" w:rsidP="00DA127F">
      <w:pPr>
        <w:pStyle w:val="Heading4"/>
      </w:pPr>
      <w:r w:rsidRPr="007328F0">
        <w:t>Free trade solves war and promotes peace</w:t>
      </w:r>
      <w:r>
        <w:t>.</w:t>
      </w:r>
    </w:p>
    <w:p w:rsidR="003B62BC" w:rsidRDefault="003B62BC" w:rsidP="003B62BC">
      <w:r w:rsidRPr="007905EC">
        <w:rPr>
          <w:rStyle w:val="StyleStyleBold12pt"/>
        </w:rPr>
        <w:t>Unger 7</w:t>
      </w:r>
      <w:r>
        <w:t xml:space="preserve">-- </w:t>
      </w:r>
      <w:r w:rsidRPr="007905EC">
        <w:rPr>
          <w:sz w:val="16"/>
          <w:szCs w:val="16"/>
        </w:rPr>
        <w:t xml:space="preserve">Roberto </w:t>
      </w:r>
      <w:proofErr w:type="spellStart"/>
      <w:r w:rsidRPr="007905EC">
        <w:rPr>
          <w:sz w:val="16"/>
          <w:szCs w:val="16"/>
        </w:rPr>
        <w:t>Mangabeira</w:t>
      </w:r>
      <w:proofErr w:type="spellEnd"/>
      <w:r>
        <w:rPr>
          <w:sz w:val="16"/>
          <w:szCs w:val="16"/>
        </w:rPr>
        <w:t xml:space="preserve"> Unger</w:t>
      </w:r>
      <w:r w:rsidRPr="007905EC">
        <w:rPr>
          <w:sz w:val="16"/>
          <w:szCs w:val="16"/>
        </w:rPr>
        <w:t xml:space="preserve"> is a philosopher, social theorist, and politician. His writings offer a comprehensive view of our humanity, and present a path by which humankind and each individual can hope to rise to a greater life.  In 1976, at 29 years old, Unger became one of the youngest faculty members to receive tenure from the Harvard Law School. In that same year, he also won a coveted Guggenheim Fellowship.</w:t>
      </w:r>
      <w:r>
        <w:rPr>
          <w:sz w:val="16"/>
          <w:szCs w:val="16"/>
        </w:rPr>
        <w:t xml:space="preserve"> (“Free Trade Reimagined: The World Division of Labor and the Method of Economics”—2007 www.law.harvard.edu/unger/english/docs/FREE%20TRADE.doc)</w:t>
      </w:r>
    </w:p>
    <w:p w:rsidR="003B62BC" w:rsidRDefault="003B62BC" w:rsidP="003B62BC">
      <w:r w:rsidRPr="00BC5988">
        <w:t>A fourth source of the magnetism of free-trade doctrine is the power of the political hopes concealed within its prosaic frame. Remember the political emphasis in David Ricardo's canonical statement of the theory of free trade and comparative advantage: "</w:t>
      </w:r>
      <w:r w:rsidRPr="00BC5988">
        <w:rPr>
          <w:rStyle w:val="StyleBoldUnderline"/>
        </w:rPr>
        <w:t>Under a system of perfectly free commerce each country naturally devotes its capital and labor to such employments as are most beneficial to each. By stimulating industry, by rewarding ingenuity,</w:t>
      </w:r>
      <w:r w:rsidRPr="00BC5988">
        <w:t xml:space="preserve"> and by using efficaciously the peculiar powers bestowed by nature, </w:t>
      </w:r>
      <w:r w:rsidRPr="00BC5988">
        <w:rPr>
          <w:rStyle w:val="StyleBoldUnderline"/>
        </w:rPr>
        <w:t>it distributes labor most effectively and economically</w:t>
      </w:r>
      <w:r w:rsidRPr="00BC5988">
        <w:t xml:space="preserve">; while, by increasing the general mass of productions, it diffuses benefit, and binds together, by one common interest </w:t>
      </w:r>
      <w:r w:rsidRPr="00BC5988">
        <w:lastRenderedPageBreak/>
        <w:t>and intercourse, the universal society of nations throughout the civilized world" (On the Principles of Political Economy and Taxation, Chapter VII, On Foreign Trade.)</w:t>
      </w:r>
      <w:r w:rsidRPr="00BC5988">
        <w:rPr>
          <w:sz w:val="12"/>
        </w:rPr>
        <w:t xml:space="preserve">¶ </w:t>
      </w:r>
      <w:proofErr w:type="gramStart"/>
      <w:r w:rsidRPr="00BC5988">
        <w:t>The</w:t>
      </w:r>
      <w:proofErr w:type="gramEnd"/>
      <w:r w:rsidRPr="00BC5988">
        <w:t xml:space="preserve"> theme of trade as a union of interests capable of smothering or diluting the passions of national glory and power had been a familiar idea for at least several generations before Ricardo wrote. The </w:t>
      </w:r>
      <w:proofErr w:type="spellStart"/>
      <w:r w:rsidRPr="00BC5988">
        <w:t>Ricardian</w:t>
      </w:r>
      <w:proofErr w:type="spellEnd"/>
      <w:r w:rsidRPr="00BC5988">
        <w:t xml:space="preserve"> conception of open commerce on the basis of comparative advantage added a vital twist: common sense and material interest, although relatively uncontroversial, would lend support to a project of untrammeled commercial intercourse among nations that was very controversial. </w:t>
      </w:r>
      <w:r w:rsidRPr="00BC5988">
        <w:rPr>
          <w:rStyle w:val="StyleBoldUnderline"/>
        </w:rPr>
        <w:t>Once the controversial implications of free trade acquired the authority and the solidity of the much less controversial premises, we would all find a way of buying and selling instead of making war or lighting ideological fires. Free-trade liberalism</w:t>
      </w:r>
      <w:r w:rsidRPr="00BC5988">
        <w:t xml:space="preserve"> not only seemed less dangerous than pre-liberal mercantilism; it also held out the prospect of helping to get beyond the savage and inconclusive contest of national rivalries, further aroused and poisoned by wars</w:t>
      </w:r>
      <w:r w:rsidRPr="00BC5988">
        <w:rPr>
          <w:sz w:val="12"/>
        </w:rPr>
        <w:t>¶</w:t>
      </w:r>
      <w:r>
        <w:rPr>
          <w:sz w:val="12"/>
        </w:rPr>
        <w:t xml:space="preserve"> </w:t>
      </w:r>
      <w:r w:rsidRPr="00BC5988">
        <w:t xml:space="preserve">of religion and of ideology. Commercial interest would do more than foster economic growth; it would serve civilization. It </w:t>
      </w:r>
      <w:r w:rsidRPr="007905EC">
        <w:rPr>
          <w:rStyle w:val="StyleBoldUnderline"/>
        </w:rPr>
        <w:t xml:space="preserve">would help establish </w:t>
      </w:r>
      <w:r w:rsidRPr="007905EC">
        <w:t>intercourse and</w:t>
      </w:r>
      <w:r w:rsidRPr="007905EC">
        <w:rPr>
          <w:rStyle w:val="StyleBoldUnderline"/>
        </w:rPr>
        <w:t xml:space="preserve"> peace on a basis more solid than philosophy, fear, and fellow feeling. Free trade among nations would be a way of agreeing to disagree.</w:t>
      </w:r>
      <w:r w:rsidRPr="00BC5988">
        <w:t xml:space="preserve"> It is impossible to contemplate the contemporary rhetorical expressions and political uses of the doctrine I study here without concluding that this view still lives.</w:t>
      </w:r>
    </w:p>
    <w:p w:rsidR="003B62BC" w:rsidRDefault="003B62BC" w:rsidP="00DA127F">
      <w:pPr>
        <w:pStyle w:val="Heading4"/>
      </w:pPr>
      <w:r>
        <w:t>Free trade is vital to the U.S. economy—saves jobs and promotes economic growth</w:t>
      </w:r>
    </w:p>
    <w:p w:rsidR="003B62BC" w:rsidRDefault="003B62BC" w:rsidP="003B62BC">
      <w:proofErr w:type="gramStart"/>
      <w:r w:rsidRPr="00B94812">
        <w:rPr>
          <w:b/>
        </w:rPr>
        <w:t>Brewer’11</w:t>
      </w:r>
      <w:r>
        <w:t>, (Jason Brewer</w:t>
      </w:r>
      <w:r w:rsidRPr="00B94812">
        <w:t xml:space="preserve"> Jason Brewer's business profile as Vice President of Communications and Advocacy at Retail Industry Leaders Association</w:t>
      </w:r>
      <w:r>
        <w:t>,</w:t>
      </w:r>
      <w:r w:rsidRPr="00D9200B">
        <w:t xml:space="preserve"> http://www.rila.org/news/topnews/Pages/PutAmericaBacktoWorkFreeTradeisKeytoEconomicGrowth.aspx</w:t>
      </w:r>
      <w:r>
        <w:t>).</w:t>
      </w:r>
      <w:proofErr w:type="gramEnd"/>
    </w:p>
    <w:p w:rsidR="003B62BC" w:rsidRDefault="003B62BC" w:rsidP="003B62BC"/>
    <w:p w:rsidR="003B62BC" w:rsidRPr="00BA481D" w:rsidRDefault="003B62BC" w:rsidP="003B62BC">
      <w:r>
        <w:t>The Retail Industry Leaders Association (RILA) joined over 1,655 business groups and employers from across the country today in sending a letter to incoming members of the House and Senate to urge the 112th Congress to expand free trade to promote economic growth and job creation. “</w:t>
      </w:r>
      <w:r w:rsidRPr="00D9200B">
        <w:rPr>
          <w:rStyle w:val="StyleBoldUnderline"/>
        </w:rPr>
        <w:t>The ability for American businesses to buy, create and sell products around the world through free trade is vital to expanding our economy</w:t>
      </w:r>
      <w:r>
        <w:t xml:space="preserve">, </w:t>
      </w:r>
      <w:r w:rsidRPr="00D9200B">
        <w:rPr>
          <w:rStyle w:val="StyleBoldUnderline"/>
        </w:rPr>
        <w:t>promoting economic growth and putting America back to work,</w:t>
      </w:r>
      <w:r>
        <w:t xml:space="preserve">” said Stephanie Lester, RILA’s vice president for international trade. Lester said the letter serves as an important statement to incoming members of Congress from the nation’s job creators that free trade is vital to virtually every sector of the American economy. With trade supporting 38 million jobs in the United States—more than one in five American jobs—it’s an issue Congress should make a priority in its economic agenda. “Over 95 percent of the world’s consumers live outside the United States,” said Lester. </w:t>
      </w:r>
      <w:r w:rsidRPr="00D9200B">
        <w:rPr>
          <w:rStyle w:val="StyleBoldUnderline"/>
        </w:rPr>
        <w:t>“As the global economy creates new demand for goods and services, we need to be ahead of the curve, ready to sell American-made products around the globe.</w:t>
      </w:r>
      <w:r>
        <w:t xml:space="preserve">” Despite a severe economic slump, the United States remains the world’s largest economy and the largest exporter and importer of goods and services. </w:t>
      </w:r>
      <w:r w:rsidRPr="00D9200B">
        <w:rPr>
          <w:rStyle w:val="StyleBoldUnderline"/>
        </w:rPr>
        <w:t>To remain at the top, Lester urged lawmakers to continue opening markets and giving America companies the chance to compete.</w:t>
      </w:r>
      <w:r>
        <w:t xml:space="preserve"> “In a competitive global economy, the United States can ill-afford to fall behind other nations in forging mutually-beneficial trading relationships,” said Lester. “</w:t>
      </w:r>
      <w:r w:rsidRPr="00D9200B">
        <w:rPr>
          <w:rStyle w:val="StyleBoldUnderline"/>
        </w:rPr>
        <w:t>To stay on top and put America back to work, Congress should make free trade policies one of its top priorities.”</w:t>
      </w:r>
      <w:r>
        <w:rPr>
          <w:rStyle w:val="StyleBoldUnderline"/>
        </w:rPr>
        <w:t xml:space="preserve"> </w:t>
      </w:r>
      <w:r w:rsidRPr="00DB152C">
        <w:rPr>
          <w:rStyle w:val="StyleBoldUnderline"/>
        </w:rPr>
        <w:t>The relative importance of trade to the U.S. economy has also increased. Trade supports 38 million jobs in the United States — more than one in five American jobs. Nearly 18 million of these U.S. jobs depend on trade with America’s free trade agreement partners. Twenty years ago, the total value of U.S. exports and imports amounted to 17 percent of America’s GDP. In recent years, trade has accounted for as much as a quarter of our economic output.</w:t>
      </w:r>
      <w:r>
        <w:rPr>
          <w:rStyle w:val="StyleBoldUnderline"/>
        </w:rPr>
        <w:t xml:space="preserve"> </w:t>
      </w:r>
      <w:r w:rsidRPr="00DB152C">
        <w:rPr>
          <w:rStyle w:val="StyleBoldUnderline"/>
        </w:rPr>
        <w:t>1. The United States remains an economic phenomenon, with annual output exceeding $14 trillion – greater than the total output of the next five most productive economies combined. This unprecedented economic success is not due to the size of the U.S. population or its natural resources – other countries have more – but to the free-market principles and policies around which the economy is organized. Free trade is a critical ingredient in that proven recipe for prosperity. Because international trade and investment are vital to growing the American economy and creating new jobs, they must be a focus of bipartisan cooperation between Congress and the Administration. We strongly urge the 112th Congress to pursue trade and investment policies and agreements that will help American companies and workers to remain the most competitive in world. A great first step would be for Congress to consider and approve pending trade initiatives, such as the free trade agreements with Korea, Colombia and Panama. We look forward to working with you on these and other important economic growth and job creation issues in the 112th Congress.</w:t>
      </w:r>
    </w:p>
    <w:p w:rsidR="003B62BC" w:rsidRDefault="003B62BC" w:rsidP="003B62BC"/>
    <w:p w:rsidR="003B62BC" w:rsidRDefault="003B62BC" w:rsidP="003B62BC">
      <w:pPr>
        <w:pStyle w:val="Heading1"/>
      </w:pPr>
      <w:r w:rsidRPr="002B127C">
        <w:lastRenderedPageBreak/>
        <w:t>Drugs</w:t>
      </w:r>
      <w:r>
        <w:t xml:space="preserve"> Internals</w:t>
      </w:r>
      <w:r w:rsidRPr="002B127C">
        <w:t>:</w:t>
      </w:r>
    </w:p>
    <w:p w:rsidR="003B62BC" w:rsidRDefault="003B62BC" w:rsidP="003B62BC"/>
    <w:p w:rsidR="003B62BC" w:rsidRDefault="003B62BC" w:rsidP="00DA127F">
      <w:pPr>
        <w:pStyle w:val="Heading4"/>
      </w:pPr>
      <w:r>
        <w:t xml:space="preserve">Key to Bolivian </w:t>
      </w:r>
      <w:r w:rsidR="00DA127F">
        <w:t>Counter narcotics</w:t>
      </w:r>
    </w:p>
    <w:p w:rsidR="003B62BC" w:rsidRDefault="003B62BC" w:rsidP="003B62BC">
      <w:r>
        <w:rPr>
          <w:rStyle w:val="StyleStyleBold12pt"/>
        </w:rPr>
        <w:t>ITF 11, Independent Task Force Report No. 66</w:t>
      </w:r>
      <w:r>
        <w:t xml:space="preserve"> (Council on Foreign Relations, “Global Brazil and</w:t>
      </w:r>
      <w:r>
        <w:rPr>
          <w:sz w:val="12"/>
        </w:rPr>
        <w:t xml:space="preserve">? </w:t>
      </w:r>
      <w:r>
        <w:t>U.S.-Brazil Relations”, 2011, i.cfr.org/content/publications/attachments/Brazil_TFR_66.pdf</w:t>
      </w:r>
      <w:r>
        <w:rPr>
          <w:rFonts w:ascii="Times New Roman" w:hAnsi="Times New Roman"/>
        </w:rPr>
        <w:t>‎</w:t>
      </w:r>
      <w:r>
        <w:rPr>
          <w:rFonts w:cs="Georgia"/>
        </w:rPr>
        <w:t>)</w:t>
      </w:r>
    </w:p>
    <w:p w:rsidR="003B62BC" w:rsidRDefault="003B62BC" w:rsidP="003B62BC">
      <w:proofErr w:type="spellStart"/>
      <w:r>
        <w:rPr>
          <w:rStyle w:val="StyleBoldUnderline"/>
        </w:rPr>
        <w:t>Counternarcotics</w:t>
      </w:r>
      <w:proofErr w:type="spellEnd"/>
      <w:r>
        <w:rPr>
          <w:rStyle w:val="StyleBoldUnderline"/>
        </w:rPr>
        <w:t xml:space="preserve"> efforts in Bolivia represent an opportunity for effective? </w:t>
      </w:r>
      <w:proofErr w:type="gramStart"/>
      <w:r>
        <w:rPr>
          <w:rStyle w:val="StyleBoldUnderline"/>
        </w:rPr>
        <w:t>third-country</w:t>
      </w:r>
      <w:proofErr w:type="gramEnd"/>
      <w:r>
        <w:rPr>
          <w:rStyle w:val="StyleBoldUnderline"/>
        </w:rPr>
        <w:t xml:space="preserve"> cooperation that maximizes Brazilian and U.S. capabilities? </w:t>
      </w:r>
      <w:proofErr w:type="gramStart"/>
      <w:r>
        <w:rPr>
          <w:rStyle w:val="StyleBoldUnderline"/>
        </w:rPr>
        <w:t>and</w:t>
      </w:r>
      <w:proofErr w:type="gramEnd"/>
      <w:r>
        <w:rPr>
          <w:rStyle w:val="StyleBoldUnderline"/>
        </w:rPr>
        <w:t xml:space="preserve"> allows for all three countries to learn from one anothe</w:t>
      </w:r>
      <w:r>
        <w:t xml:space="preserve">r. </w:t>
      </w:r>
      <w:r>
        <w:rPr>
          <w:rStyle w:val="StyleBoldUnderline"/>
        </w:rPr>
        <w:t xml:space="preserve">Just? </w:t>
      </w:r>
      <w:proofErr w:type="gramStart"/>
      <w:r>
        <w:rPr>
          <w:rStyle w:val="StyleBoldUnderline"/>
        </w:rPr>
        <w:t>weeks</w:t>
      </w:r>
      <w:proofErr w:type="gramEnd"/>
      <w:r>
        <w:rPr>
          <w:rStyle w:val="StyleBoldUnderline"/>
        </w:rPr>
        <w:t xml:space="preserve"> after</w:t>
      </w:r>
      <w:r>
        <w:t xml:space="preserve"> </w:t>
      </w:r>
      <w:proofErr w:type="spellStart"/>
      <w:r>
        <w:t>Evo</w:t>
      </w:r>
      <w:proofErr w:type="spellEnd"/>
      <w:r>
        <w:t xml:space="preserve"> </w:t>
      </w:r>
      <w:r>
        <w:rPr>
          <w:rStyle w:val="StyleBoldUnderline"/>
        </w:rPr>
        <w:t>Morales expelled the U.S. Drug Enforcement Agency</w:t>
      </w:r>
      <w:r>
        <w:rPr>
          <w:sz w:val="12"/>
        </w:rPr>
        <w:t xml:space="preserve">? </w:t>
      </w:r>
      <w:r>
        <w:t xml:space="preserve">(DEA) </w:t>
      </w:r>
      <w:r>
        <w:rPr>
          <w:rStyle w:val="StyleBoldUnderline"/>
        </w:rPr>
        <w:t>from Bolivia</w:t>
      </w:r>
      <w:r>
        <w:t xml:space="preserve"> in 2008, </w:t>
      </w:r>
      <w:r>
        <w:rPr>
          <w:rStyle w:val="StyleBoldUnderline"/>
        </w:rPr>
        <w:t xml:space="preserve">Brazil and Bolivia announced a strategic? </w:t>
      </w:r>
      <w:proofErr w:type="gramStart"/>
      <w:r>
        <w:rPr>
          <w:rStyle w:val="StyleBoldUnderline"/>
        </w:rPr>
        <w:t>alliance</w:t>
      </w:r>
      <w:proofErr w:type="gramEnd"/>
      <w:r>
        <w:rPr>
          <w:rStyle w:val="StyleBoldUnderline"/>
        </w:rPr>
        <w:t xml:space="preserve"> to combat drug production and trafficking. Brazil has a significant? </w:t>
      </w:r>
      <w:proofErr w:type="gramStart"/>
      <w:r>
        <w:rPr>
          <w:rStyle w:val="StyleBoldUnderline"/>
        </w:rPr>
        <w:t>national</w:t>
      </w:r>
      <w:proofErr w:type="gramEnd"/>
      <w:r>
        <w:rPr>
          <w:rStyle w:val="StyleBoldUnderline"/>
        </w:rPr>
        <w:t xml:space="preserve"> interest in Bolivia’s drug war: the shared Brazilian-? Bolivian border is longer than that between the United States and? Mexico</w:t>
      </w:r>
      <w:r>
        <w:t>, and Brazil’s police estimate that 60 percent of cocaine entering</w:t>
      </w:r>
      <w:r>
        <w:rPr>
          <w:sz w:val="12"/>
        </w:rPr>
        <w:t xml:space="preserve">? </w:t>
      </w:r>
      <w:proofErr w:type="gramStart"/>
      <w:r>
        <w:t>the</w:t>
      </w:r>
      <w:proofErr w:type="gramEnd"/>
      <w:r>
        <w:t xml:space="preserve"> country comes from Bolivia.50 </w:t>
      </w:r>
      <w:r>
        <w:rPr>
          <w:rStyle w:val="StyleBoldUnderline"/>
        </w:rPr>
        <w:t xml:space="preserve">Brazilians have acknowledged that they are unable to match the U.S.? </w:t>
      </w:r>
      <w:proofErr w:type="gramStart"/>
      <w:r>
        <w:rPr>
          <w:rStyle w:val="StyleBoldUnderline"/>
        </w:rPr>
        <w:t>capacity</w:t>
      </w:r>
      <w:proofErr w:type="gramEnd"/>
      <w:r>
        <w:rPr>
          <w:rStyle w:val="StyleBoldUnderline"/>
        </w:rPr>
        <w:t xml:space="preserve"> to fund Bolivian police forces and equip them with expensive? </w:t>
      </w:r>
      <w:proofErr w:type="gramStart"/>
      <w:r>
        <w:rPr>
          <w:rStyle w:val="StyleBoldUnderline"/>
        </w:rPr>
        <w:t>hardware</w:t>
      </w:r>
      <w:proofErr w:type="gramEnd"/>
      <w:r>
        <w:t xml:space="preserve"> like patrol helicopters. </w:t>
      </w:r>
      <w:proofErr w:type="gramStart"/>
      <w:r>
        <w:t>In August 2009, just eight months</w:t>
      </w:r>
      <w:r>
        <w:rPr>
          <w:sz w:val="12"/>
        </w:rPr>
        <w:t>?</w:t>
      </w:r>
      <w:proofErr w:type="gramEnd"/>
      <w:r>
        <w:rPr>
          <w:sz w:val="12"/>
        </w:rPr>
        <w:t xml:space="preserve"> </w:t>
      </w:r>
      <w:proofErr w:type="gramStart"/>
      <w:r>
        <w:t>after</w:t>
      </w:r>
      <w:proofErr w:type="gramEnd"/>
      <w:r>
        <w:t xml:space="preserve"> the Brazil-Bolivia treaty went into effect, officials </w:t>
      </w:r>
      <w:r>
        <w:rPr>
          <w:rStyle w:val="StyleBoldUnderline"/>
        </w:rPr>
        <w:t xml:space="preserve">from Brazil’s? Ministry of External Relations—or </w:t>
      </w:r>
      <w:proofErr w:type="spellStart"/>
      <w:r>
        <w:rPr>
          <w:rStyle w:val="StyleBoldUnderline"/>
        </w:rPr>
        <w:t>Itamaraty</w:t>
      </w:r>
      <w:proofErr w:type="spellEnd"/>
      <w:r>
        <w:rPr>
          <w:rStyle w:val="StyleBoldUnderline"/>
        </w:rPr>
        <w:t xml:space="preserve">—began a series of discussions? </w:t>
      </w:r>
      <w:proofErr w:type="gramStart"/>
      <w:r>
        <w:rPr>
          <w:rStyle w:val="StyleBoldUnderline"/>
        </w:rPr>
        <w:t>with</w:t>
      </w:r>
      <w:proofErr w:type="gramEnd"/>
      <w:r>
        <w:rPr>
          <w:rStyle w:val="StyleBoldUnderline"/>
        </w:rPr>
        <w:t xml:space="preserve"> U.S. diplomats about Bolivia’s interest in trilateral cooperation? </w:t>
      </w:r>
      <w:proofErr w:type="gramStart"/>
      <w:r>
        <w:rPr>
          <w:rStyle w:val="StyleBoldUnderline"/>
        </w:rPr>
        <w:t>with</w:t>
      </w:r>
      <w:proofErr w:type="gramEnd"/>
      <w:r>
        <w:rPr>
          <w:rStyle w:val="StyleBoldUnderline"/>
        </w:rPr>
        <w:t xml:space="preserve"> the United States. </w:t>
      </w:r>
      <w:proofErr w:type="gramStart"/>
      <w:r>
        <w:t>According to American diplomats, the</w:t>
      </w:r>
      <w:r>
        <w:rPr>
          <w:sz w:val="12"/>
        </w:rPr>
        <w:t>?</w:t>
      </w:r>
      <w:proofErr w:type="gramEnd"/>
      <w:r>
        <w:rPr>
          <w:sz w:val="12"/>
        </w:rPr>
        <w:t xml:space="preserve"> </w:t>
      </w:r>
      <w:proofErr w:type="gramStart"/>
      <w:r>
        <w:t xml:space="preserve">Brazilian willingness to collaborate with the United States on </w:t>
      </w:r>
      <w:proofErr w:type="spellStart"/>
      <w:r>
        <w:t>counternarcotics</w:t>
      </w:r>
      <w:proofErr w:type="spellEnd"/>
      <w:r>
        <w:rPr>
          <w:sz w:val="12"/>
        </w:rPr>
        <w:t>?</w:t>
      </w:r>
      <w:proofErr w:type="gramEnd"/>
      <w:r>
        <w:rPr>
          <w:sz w:val="12"/>
        </w:rPr>
        <w:t xml:space="preserve"> </w:t>
      </w:r>
      <w:proofErr w:type="gramStart"/>
      <w:r>
        <w:t>signaled</w:t>
      </w:r>
      <w:proofErr w:type="gramEnd"/>
      <w:r>
        <w:t xml:space="preserve"> “a significant departure” from the status quo and an</w:t>
      </w:r>
      <w:r>
        <w:rPr>
          <w:sz w:val="12"/>
        </w:rPr>
        <w:t xml:space="preserve">? </w:t>
      </w:r>
      <w:r>
        <w:t>“</w:t>
      </w:r>
      <w:proofErr w:type="gramStart"/>
      <w:r>
        <w:t>about</w:t>
      </w:r>
      <w:proofErr w:type="gramEnd"/>
      <w:r>
        <w:t xml:space="preserve"> face” within Itamaraty.51</w:t>
      </w:r>
      <w:r>
        <w:rPr>
          <w:rStyle w:val="StyleBoldUnderline"/>
        </w:rPr>
        <w:t xml:space="preserve">? Trilateral </w:t>
      </w:r>
      <w:proofErr w:type="spellStart"/>
      <w:r>
        <w:rPr>
          <w:rStyle w:val="StyleBoldUnderline"/>
        </w:rPr>
        <w:t>counternarcotics</w:t>
      </w:r>
      <w:proofErr w:type="spellEnd"/>
      <w:r>
        <w:rPr>
          <w:rStyle w:val="StyleBoldUnderline"/>
        </w:rPr>
        <w:t xml:space="preserve"> efforts in Bolivia have the potential for? </w:t>
      </w:r>
      <w:proofErr w:type="gramStart"/>
      <w:r>
        <w:rPr>
          <w:rStyle w:val="StyleBoldUnderline"/>
        </w:rPr>
        <w:t>greater</w:t>
      </w:r>
      <w:proofErr w:type="gramEnd"/>
      <w:r>
        <w:rPr>
          <w:rStyle w:val="StyleBoldUnderline"/>
        </w:rPr>
        <w:t xml:space="preserve"> effectiveness in reducing coca cultivation and drug trafficking,? </w:t>
      </w:r>
      <w:proofErr w:type="gramStart"/>
      <w:r>
        <w:rPr>
          <w:rStyle w:val="StyleBoldUnderline"/>
        </w:rPr>
        <w:t>and</w:t>
      </w:r>
      <w:proofErr w:type="gramEnd"/>
      <w:r>
        <w:rPr>
          <w:rStyle w:val="StyleBoldUnderline"/>
        </w:rPr>
        <w:t xml:space="preserve"> increase opportunities for discussion, partnership, and confidence-? </w:t>
      </w:r>
      <w:proofErr w:type="gramStart"/>
      <w:r>
        <w:rPr>
          <w:rStyle w:val="StyleBoldUnderline"/>
        </w:rPr>
        <w:t>building</w:t>
      </w:r>
      <w:proofErr w:type="gramEnd"/>
      <w:r>
        <w:rPr>
          <w:rStyle w:val="StyleBoldUnderline"/>
        </w:rPr>
        <w:t xml:space="preserve"> between Brazil and the United States. At the same time</w:t>
      </w:r>
      <w:proofErr w:type="gramStart"/>
      <w:r>
        <w:rPr>
          <w:rStyle w:val="StyleBoldUnderline"/>
        </w:rPr>
        <w:t>,?</w:t>
      </w:r>
      <w:proofErr w:type="gramEnd"/>
      <w:r>
        <w:rPr>
          <w:rStyle w:val="StyleBoldUnderline"/>
        </w:rPr>
        <w:t xml:space="preserve"> </w:t>
      </w:r>
      <w:proofErr w:type="gramStart"/>
      <w:r>
        <w:rPr>
          <w:rStyle w:val="StyleBoldUnderline"/>
        </w:rPr>
        <w:t>while</w:t>
      </w:r>
      <w:proofErr w:type="gramEnd"/>
      <w:r>
        <w:rPr>
          <w:rStyle w:val="StyleBoldUnderline"/>
        </w:rPr>
        <w:t xml:space="preserve"> advancing a common agenda, the United States and Brazil can? </w:t>
      </w:r>
      <w:proofErr w:type="gramStart"/>
      <w:r>
        <w:rPr>
          <w:rStyle w:val="StyleBoldUnderline"/>
        </w:rPr>
        <w:t>capitalize</w:t>
      </w:r>
      <w:proofErr w:type="gramEnd"/>
      <w:r>
        <w:rPr>
          <w:rStyle w:val="StyleBoldUnderline"/>
        </w:rPr>
        <w:t xml:space="preserve"> on their comparative advantages. The United States provides? </w:t>
      </w:r>
      <w:proofErr w:type="gramStart"/>
      <w:r>
        <w:rPr>
          <w:rStyle w:val="StyleBoldUnderline"/>
        </w:rPr>
        <w:t>experience</w:t>
      </w:r>
      <w:proofErr w:type="gramEnd"/>
      <w:r>
        <w:rPr>
          <w:rStyle w:val="StyleBoldUnderline"/>
        </w:rPr>
        <w:t xml:space="preserve"> and funding but avoids leaving a heavy footprint. Brazil—? </w:t>
      </w:r>
      <w:proofErr w:type="gramStart"/>
      <w:r>
        <w:rPr>
          <w:rStyle w:val="StyleBoldUnderline"/>
        </w:rPr>
        <w:t>without</w:t>
      </w:r>
      <w:proofErr w:type="gramEnd"/>
      <w:r>
        <w:rPr>
          <w:rStyle w:val="StyleBoldUnderline"/>
        </w:rPr>
        <w:t xml:space="preserve"> the storied and controversial U.S. </w:t>
      </w:r>
      <w:proofErr w:type="spellStart"/>
      <w:r>
        <w:rPr>
          <w:rStyle w:val="StyleBoldUnderline"/>
        </w:rPr>
        <w:t>counternarcotics</w:t>
      </w:r>
      <w:proofErr w:type="spellEnd"/>
      <w:r>
        <w:rPr>
          <w:rStyle w:val="StyleBoldUnderline"/>
        </w:rPr>
        <w:t xml:space="preserve"> profile in? </w:t>
      </w:r>
      <w:proofErr w:type="gramStart"/>
      <w:r>
        <w:rPr>
          <w:rStyle w:val="StyleBoldUnderline"/>
        </w:rPr>
        <w:t>the</w:t>
      </w:r>
      <w:proofErr w:type="gramEnd"/>
      <w:r>
        <w:rPr>
          <w:rStyle w:val="StyleBoldUnderline"/>
        </w:rPr>
        <w:t xml:space="preserve"> region—takes on greater responsibility, living up to expectations? </w:t>
      </w:r>
      <w:proofErr w:type="gramStart"/>
      <w:r>
        <w:rPr>
          <w:rStyle w:val="StyleBoldUnderline"/>
        </w:rPr>
        <w:t>that</w:t>
      </w:r>
      <w:proofErr w:type="gramEnd"/>
      <w:r>
        <w:rPr>
          <w:rStyle w:val="StyleBoldUnderline"/>
        </w:rPr>
        <w:t xml:space="preserve"> a regional powerhouse uses its resources for the good of the neighborhood.</w:t>
      </w:r>
      <w:r>
        <w:rPr>
          <w:sz w:val="12"/>
        </w:rPr>
        <w:t xml:space="preserve">? </w:t>
      </w:r>
      <w:r>
        <w:t>Currently, negotiations are under way with the Bolivian government</w:t>
      </w:r>
      <w:r>
        <w:rPr>
          <w:sz w:val="12"/>
        </w:rPr>
        <w:t xml:space="preserve">? </w:t>
      </w:r>
      <w:proofErr w:type="gramStart"/>
      <w:r>
        <w:t>about</w:t>
      </w:r>
      <w:proofErr w:type="gramEnd"/>
      <w:r>
        <w:t xml:space="preserve"> joint monitoring efforts. </w:t>
      </w:r>
      <w:proofErr w:type="gramStart"/>
      <w:r>
        <w:t>Despite good intentions and a</w:t>
      </w:r>
      <w:r>
        <w:rPr>
          <w:sz w:val="12"/>
        </w:rPr>
        <w:t>?</w:t>
      </w:r>
      <w:proofErr w:type="gramEnd"/>
      <w:r>
        <w:rPr>
          <w:sz w:val="12"/>
        </w:rPr>
        <w:t xml:space="preserve"> </w:t>
      </w:r>
      <w:proofErr w:type="gramStart"/>
      <w:r>
        <w:t>high</w:t>
      </w:r>
      <w:proofErr w:type="gramEnd"/>
      <w:r>
        <w:t xml:space="preserve"> degree of openness and cooperation between Brazil and the United</w:t>
      </w:r>
      <w:r>
        <w:rPr>
          <w:sz w:val="12"/>
        </w:rPr>
        <w:t xml:space="preserve">? </w:t>
      </w:r>
      <w:r>
        <w:t>States, successful trilateral collaboration requires a commitment from</w:t>
      </w:r>
      <w:r>
        <w:rPr>
          <w:sz w:val="12"/>
        </w:rPr>
        <w:t xml:space="preserve">? </w:t>
      </w:r>
      <w:proofErr w:type="gramStart"/>
      <w:r>
        <w:t>Bolivia in addition to the existing goodwill and bilateral consensus.</w:t>
      </w:r>
      <w:proofErr w:type="gramEnd"/>
    </w:p>
    <w:p w:rsidR="003B62BC" w:rsidRDefault="003B62BC" w:rsidP="003B62BC"/>
    <w:p w:rsidR="003B62BC" w:rsidRPr="005B7546" w:rsidRDefault="003B62BC" w:rsidP="00DA127F">
      <w:pPr>
        <w:pStyle w:val="Heading4"/>
      </w:pPr>
      <w:r w:rsidRPr="005B7546">
        <w:t>US-Brazil Relations key to counter</w:t>
      </w:r>
      <w:r w:rsidR="00DA127F">
        <w:t xml:space="preserve"> </w:t>
      </w:r>
      <w:r w:rsidRPr="005B7546">
        <w:t>narcotics</w:t>
      </w:r>
    </w:p>
    <w:p w:rsidR="003B62BC" w:rsidRPr="00EE5CD7" w:rsidRDefault="003B62BC" w:rsidP="003B62BC">
      <w:r w:rsidRPr="00CD3542">
        <w:rPr>
          <w:rStyle w:val="StyleStyleBold12pt"/>
        </w:rPr>
        <w:t>Meyer 13</w:t>
      </w:r>
      <w:r>
        <w:t xml:space="preserve"> (Peter, 2/27, Analyst in Latin American Affairs, “Brazil-U.S. Relations”, Date accessed: 7/6/13, </w:t>
      </w:r>
      <w:hyperlink r:id="rId85" w:history="1">
        <w:r w:rsidRPr="00CC7DC9">
          <w:rPr>
            <w:rStyle w:val="Hyperlink"/>
          </w:rPr>
          <w:t>http://www.fas.org/sgp/crs/row/RL33456.pdf</w:t>
        </w:r>
      </w:hyperlink>
      <w:r>
        <w:t>, LE)</w:t>
      </w:r>
    </w:p>
    <w:p w:rsidR="003B62BC" w:rsidRDefault="003B62BC" w:rsidP="003B62BC">
      <w:r w:rsidRPr="00EE5CD7">
        <w:rPr>
          <w:rStyle w:val="StyleBoldUnderline"/>
        </w:rPr>
        <w:t xml:space="preserve">The United States and Brazil cooperate on </w:t>
      </w:r>
      <w:proofErr w:type="spellStart"/>
      <w:r w:rsidRPr="00EE5CD7">
        <w:rPr>
          <w:rStyle w:val="StyleBoldUnderline"/>
        </w:rPr>
        <w:t>counternarcotics</w:t>
      </w:r>
      <w:proofErr w:type="spellEnd"/>
      <w:r w:rsidRPr="00EE5CD7">
        <w:rPr>
          <w:rStyle w:val="StyleBoldUnderline"/>
        </w:rPr>
        <w:t xml:space="preserve"> issues in a number of ways. U.S. ¶ </w:t>
      </w:r>
      <w:proofErr w:type="spellStart"/>
      <w:r w:rsidRPr="00EE5CD7">
        <w:rPr>
          <w:rStyle w:val="StyleBoldUnderline"/>
        </w:rPr>
        <w:t>counternarcotics</w:t>
      </w:r>
      <w:proofErr w:type="spellEnd"/>
      <w:r w:rsidRPr="00EE5CD7">
        <w:rPr>
          <w:rStyle w:val="StyleBoldUnderline"/>
        </w:rPr>
        <w:t xml:space="preserve"> assistance provides training for Brazilian law enforcement, assists interdiction ¶ programs at Brazil’s international airports, supports drug prevention programs, and is designed to ¶ improve Brazil’s capacity to dismantle criminal organizations</w:t>
      </w:r>
      <w:r w:rsidRPr="003B6392">
        <w:t xml:space="preserve">. Brazil received $1 million in U.S. </w:t>
      </w:r>
      <w:r w:rsidRPr="003B6392">
        <w:rPr>
          <w:sz w:val="12"/>
        </w:rPr>
        <w:t xml:space="preserve">¶ </w:t>
      </w:r>
      <w:proofErr w:type="spellStart"/>
      <w:r w:rsidRPr="003B6392">
        <w:t>counternarcotics</w:t>
      </w:r>
      <w:proofErr w:type="spellEnd"/>
      <w:r w:rsidRPr="003B6392">
        <w:t xml:space="preserve"> assistance in FY2010, $1 million in FY2011, and an estimated $2.9 million in </w:t>
      </w:r>
      <w:r w:rsidRPr="003B6392">
        <w:rPr>
          <w:sz w:val="12"/>
        </w:rPr>
        <w:t xml:space="preserve">¶ </w:t>
      </w:r>
      <w:r w:rsidRPr="003B6392">
        <w:t xml:space="preserve">FY2012. Under the Obama Administration’s request for FY2013, Brazil would receive $1.9 </w:t>
      </w:r>
      <w:r w:rsidRPr="003B6392">
        <w:rPr>
          <w:sz w:val="12"/>
        </w:rPr>
        <w:t xml:space="preserve">¶ </w:t>
      </w:r>
      <w:r w:rsidRPr="003B6392">
        <w:t xml:space="preserve">million in </w:t>
      </w:r>
      <w:proofErr w:type="spellStart"/>
      <w:r w:rsidRPr="003B6392">
        <w:t>counternarcotics</w:t>
      </w:r>
      <w:proofErr w:type="spellEnd"/>
      <w:r w:rsidRPr="003B6392">
        <w:t xml:space="preserve"> assistance.</w:t>
      </w:r>
      <w:r w:rsidRPr="003B6392">
        <w:rPr>
          <w:sz w:val="12"/>
        </w:rPr>
        <w:t xml:space="preserve">¶ </w:t>
      </w:r>
      <w:r w:rsidRPr="003B6392">
        <w:t>91</w:t>
      </w:r>
      <w:r w:rsidRPr="003B6392">
        <w:rPr>
          <w:sz w:val="12"/>
        </w:rPr>
        <w:t xml:space="preserve">¶ </w:t>
      </w:r>
      <w:r w:rsidRPr="00EE5CD7">
        <w:rPr>
          <w:rStyle w:val="StyleBoldUnderline"/>
        </w:rPr>
        <w:t xml:space="preserve">Brazil has also served as a bridge between the United States and Bolivia, which expelled the Drug ¶ Enforcement Administration (DEA) </w:t>
      </w:r>
      <w:proofErr w:type="spellStart"/>
      <w:r w:rsidRPr="00EE5CD7">
        <w:rPr>
          <w:rStyle w:val="StyleBoldUnderline"/>
        </w:rPr>
        <w:t>fr</w:t>
      </w:r>
      <w:proofErr w:type="spellEnd"/>
      <w:r w:rsidRPr="00EE5CD7">
        <w:rPr>
          <w:rStyle w:val="StyleBoldUnderline"/>
        </w:rPr>
        <w:t xml:space="preserve">¶ </w:t>
      </w:r>
      <w:proofErr w:type="spellStart"/>
      <w:proofErr w:type="gramStart"/>
      <w:r w:rsidRPr="00EE5CD7">
        <w:rPr>
          <w:rStyle w:val="StyleBoldUnderline"/>
        </w:rPr>
        <w:t>om</w:t>
      </w:r>
      <w:proofErr w:type="spellEnd"/>
      <w:proofErr w:type="gramEnd"/>
      <w:r w:rsidRPr="00EE5CD7">
        <w:rPr>
          <w:rStyle w:val="StyleBoldUnderline"/>
        </w:rPr>
        <w:t xml:space="preserve"> its territory in 2008</w:t>
      </w:r>
      <w:r w:rsidRPr="003B6392">
        <w:t xml:space="preserve"> as a result of alleged interference in </w:t>
      </w:r>
      <w:r w:rsidRPr="003B6392">
        <w:rPr>
          <w:sz w:val="12"/>
        </w:rPr>
        <w:t xml:space="preserve">¶ </w:t>
      </w:r>
      <w:r w:rsidRPr="003B6392">
        <w:t xml:space="preserve">the country’s internal affairs. </w:t>
      </w:r>
      <w:r w:rsidRPr="00EE5CD7">
        <w:rPr>
          <w:rStyle w:val="StyleBoldUnderline"/>
        </w:rPr>
        <w:t xml:space="preserve">Under a trilateral ¶ anti-drug cooperation agreement signed in January ¶ 2012, the United States and Brazil are providing assistance to Bolivia in the monitoring and ¶ eradication of coca crops. According to the agreement, the United States is responsible for ¶ providing monitoring equipment, Brazil is responsible for obtaining and interpreting satellite ¶ images, and Bolivia is responsible for conducting any necessary field work.¶ </w:t>
      </w:r>
      <w:r w:rsidRPr="00EE5CD7">
        <w:t>92</w:t>
      </w:r>
    </w:p>
    <w:p w:rsidR="003B62BC" w:rsidRDefault="003B62BC" w:rsidP="003B62BC"/>
    <w:p w:rsidR="003B62BC" w:rsidRDefault="003B62BC" w:rsidP="003B62BC">
      <w:pPr>
        <w:pStyle w:val="Heading1"/>
      </w:pPr>
      <w:r w:rsidRPr="00205226">
        <w:lastRenderedPageBreak/>
        <w:t>Drugs Impacts:</w:t>
      </w:r>
    </w:p>
    <w:p w:rsidR="003B62BC" w:rsidRPr="00205226" w:rsidRDefault="003B62BC" w:rsidP="003B62BC">
      <w:pPr>
        <w:rPr>
          <w:b/>
          <w:bCs/>
          <w:iCs/>
        </w:rPr>
      </w:pPr>
      <w:r w:rsidRPr="00205226">
        <w:rPr>
          <w:b/>
          <w:bCs/>
          <w:iCs/>
        </w:rPr>
        <w:t>The Drug Trade is Funding Genocide</w:t>
      </w:r>
    </w:p>
    <w:p w:rsidR="003B62BC" w:rsidRPr="00205226" w:rsidRDefault="003B62BC" w:rsidP="003B62BC">
      <w:pPr>
        <w:rPr>
          <w:b/>
          <w:bCs/>
        </w:rPr>
      </w:pPr>
      <w:r w:rsidRPr="00205226">
        <w:rPr>
          <w:b/>
          <w:bCs/>
        </w:rPr>
        <w:t>Chalk ‘11</w:t>
      </w:r>
    </w:p>
    <w:p w:rsidR="003B62BC" w:rsidRPr="00205226" w:rsidRDefault="003B62BC" w:rsidP="003B62BC">
      <w:r w:rsidRPr="00205226">
        <w:t>Peter Chalk is a senior political scientist at the RAND Corporation He is a correspondent for Jane's Intelligence Review and associate editor of Studies in Conflict and Terrorism, one of the foremost journals in the international security field. Chalk has regularly testified before the U.S. Senate on issues pertaining to national and international terrorism and is author of numerous publications on various aspects of low-intensity conflict in the contemporary world. Chalk is also an adjunct professor at the Postgraduate Naval School in Monterey, California, and contractor for the Asia Pacific Center for Security Studies in Honolulu, Hawaii, and the United States Institute of Peace in Washington, D.C. Before coming to RAND, Chalk was an assistant professor of politics at the University of Queensland, Brisbane, and a postdoctoral fellow in the Strategic and Defense Studies Centre of the Australian National University, Canberra. Chalk earned his M.A. in political studies and international relations at the University of Aberdeen and his Ph.D. in political science at the University of British Columbia.</w:t>
      </w:r>
    </w:p>
    <w:p w:rsidR="003B62BC" w:rsidRPr="00205226" w:rsidRDefault="003B62BC" w:rsidP="003B62BC">
      <w:r w:rsidRPr="00205226">
        <w:t>http://www.rand.org/about/people/c/chalk_peter.html</w:t>
      </w:r>
      <w:r w:rsidR="00D07348">
        <w:t>)</w:t>
      </w:r>
    </w:p>
    <w:p w:rsidR="003B62BC" w:rsidRPr="00205226" w:rsidRDefault="003B62BC" w:rsidP="003B62BC">
      <w:r w:rsidRPr="00205226">
        <w:rPr>
          <w:b/>
          <w:bCs/>
          <w:u w:val="single"/>
        </w:rPr>
        <w:t xml:space="preserve">The Latin American drug trade has had a pervasive </w:t>
      </w:r>
      <w:r w:rsidRPr="00205226">
        <w:t>and insidious</w:t>
      </w:r>
      <w:r w:rsidRPr="00205226">
        <w:rPr>
          <w:b/>
          <w:bCs/>
          <w:u w:val="single"/>
        </w:rPr>
        <w:t xml:space="preserve"> impact that has affected a wide spectrum of national, regional, and even international security interests. </w:t>
      </w:r>
      <w:r w:rsidRPr="00205226">
        <w:t>In Colombia, revenue from the production and</w:t>
      </w:r>
      <w:r w:rsidRPr="00205226">
        <w:rPr>
          <w:b/>
          <w:bCs/>
          <w:u w:val="single"/>
        </w:rPr>
        <w:t xml:space="preserve"> trafficking of heroin and cocaine has provided FARC with </w:t>
      </w:r>
      <w:r w:rsidRPr="00205226">
        <w:t>sufficient operational</w:t>
      </w:r>
      <w:r w:rsidRPr="00205226">
        <w:rPr>
          <w:b/>
          <w:bCs/>
          <w:u w:val="single"/>
        </w:rPr>
        <w:t xml:space="preserve"> capital to maintain a</w:t>
      </w:r>
      <w:r w:rsidRPr="00205226">
        <w:t xml:space="preserve">n active </w:t>
      </w:r>
      <w:r w:rsidRPr="00205226">
        <w:rPr>
          <w:b/>
          <w:bCs/>
          <w:u w:val="single"/>
        </w:rPr>
        <w:t xml:space="preserve">war </w:t>
      </w:r>
      <w:r w:rsidRPr="00205226">
        <w:t>footing in its ongoing conflict against Bogotá</w:t>
      </w:r>
      <w:r w:rsidRPr="00205226">
        <w:rPr>
          <w:b/>
          <w:bCs/>
          <w:u w:val="single"/>
        </w:rPr>
        <w:t>.</w:t>
      </w:r>
      <w:r w:rsidRPr="00205226">
        <w:t xml:space="preserve"> Although the organization does not pose a strategic threat to the central government, </w:t>
      </w:r>
      <w:r w:rsidRPr="00205226">
        <w:rPr>
          <w:b/>
          <w:bCs/>
          <w:u w:val="single"/>
        </w:rPr>
        <w:t>its activities have</w:t>
      </w:r>
      <w:r w:rsidRPr="00205226">
        <w:t xml:space="preserve"> undermined popular confidence in the administration’s ability to project a concerted territorial presence, guarantee public security, and maintain </w:t>
      </w:r>
      <w:r w:rsidRPr="00205226">
        <w:rPr>
          <w:b/>
          <w:bCs/>
          <w:u w:val="single"/>
        </w:rPr>
        <w:t xml:space="preserve">a </w:t>
      </w:r>
      <w:r w:rsidRPr="00205226">
        <w:t>(legitimate)</w:t>
      </w:r>
      <w:r w:rsidRPr="00205226">
        <w:rPr>
          <w:b/>
          <w:bCs/>
          <w:u w:val="single"/>
        </w:rPr>
        <w:t xml:space="preserve"> monopoly of violence</w:t>
      </w:r>
      <w:r w:rsidRPr="00205226">
        <w:t xml:space="preserve">—all key components of sovereign statehood. There is little question that, without access to the enormous profits availed by the drug trade, FARC’s ability to “achieve” these debilitating effects would have been greatly curtailed.1 Compounding the situation in Colombia are the activities of reemerging paramilitary gangs. In particular, fighting and competition between these groups has contributed to an increasingly serious humanitarian crisis. Beyond Colombia, </w:t>
      </w:r>
      <w:r w:rsidRPr="00205226">
        <w:rPr>
          <w:b/>
          <w:bCs/>
          <w:u w:val="single"/>
        </w:rPr>
        <w:t>the drug trade is helping to reenergize the SL guerrilla war in Peru,</w:t>
      </w:r>
      <w:r w:rsidRPr="00205226">
        <w:t xml:space="preserve"> which supposedly ended in 2000. According to analysts with the Catholic University in Lima, at least two factions of the organization are currently seeking to entrench themselves in the country’s cocaine trade by acting as security subcontractors for indigenous farmers.4 These blocs allegedly employ about 350 combatants to protect farmers and their fields and, in 2008, were linked to the deaths of at least 26 people (including 22 soldiers and police), </w:t>
      </w:r>
      <w:r w:rsidRPr="00205226">
        <w:rPr>
          <w:b/>
          <w:bCs/>
          <w:u w:val="single"/>
        </w:rPr>
        <w:t>making it the bloodiest year in almost a decade.</w:t>
      </w:r>
      <w:r w:rsidRPr="00205226">
        <w:t xml:space="preserve"> According to Guillermo Valdés </w:t>
      </w:r>
      <w:proofErr w:type="spellStart"/>
      <w:r w:rsidRPr="00205226">
        <w:t>Castellanos</w:t>
      </w:r>
      <w:proofErr w:type="spellEnd"/>
      <w:r w:rsidRPr="00205226">
        <w:t xml:space="preserve">, director of the National Security and Intelligence Center (Centro de </w:t>
      </w:r>
      <w:proofErr w:type="spellStart"/>
      <w:r w:rsidRPr="00205226">
        <w:t>Investigación</w:t>
      </w:r>
      <w:proofErr w:type="spellEnd"/>
      <w:r w:rsidRPr="00205226">
        <w:t xml:space="preserve"> y </w:t>
      </w:r>
      <w:proofErr w:type="spellStart"/>
      <w:r w:rsidRPr="00205226">
        <w:t>Seguridad</w:t>
      </w:r>
      <w:proofErr w:type="spellEnd"/>
      <w:r w:rsidRPr="00205226">
        <w:t xml:space="preserve"> </w:t>
      </w:r>
      <w:proofErr w:type="spellStart"/>
      <w:r w:rsidRPr="00205226">
        <w:t>Nacional</w:t>
      </w:r>
      <w:proofErr w:type="spellEnd"/>
      <w:r w:rsidRPr="00205226">
        <w:t xml:space="preserve">, or CISEN), </w:t>
      </w:r>
      <w:r w:rsidRPr="00205226">
        <w:rPr>
          <w:b/>
          <w:bCs/>
          <w:u w:val="single"/>
        </w:rPr>
        <w:t xml:space="preserve">more than 28,000 drug-related murders have occurred </w:t>
      </w:r>
      <w:r w:rsidRPr="00205226">
        <w:t xml:space="preserve">since Felipe </w:t>
      </w:r>
      <w:proofErr w:type="spellStart"/>
      <w:r w:rsidRPr="00205226">
        <w:t>Calderón</w:t>
      </w:r>
      <w:proofErr w:type="spellEnd"/>
      <w:r w:rsidRPr="00205226">
        <w:t xml:space="preserve"> launched an all-out offensive on the country’s cartels in 2006.9 To put these figures in perspective, note that fewer than 4,300 U.S. soldiers lost their lives in Iraq between 2003 and 2008. The enormous human toll has triggered the formation of various self-defense forces across the border provinces. In January 2009, for instance, a group calling itself the </w:t>
      </w:r>
      <w:proofErr w:type="spellStart"/>
      <w:r w:rsidRPr="00205226">
        <w:t>Juárez</w:t>
      </w:r>
      <w:proofErr w:type="spellEnd"/>
      <w:r w:rsidRPr="00205226">
        <w:t xml:space="preserve"> Citizens Command announced that it was preparing to take the law into its own hands and would execute a criminal every 24 hours to bring order to the city.10. </w:t>
      </w:r>
      <w:r w:rsidRPr="00205226">
        <w:rPr>
          <w:b/>
          <w:bCs/>
          <w:u w:val="single"/>
        </w:rPr>
        <w:t>It is not unusual for victims to be dismembered, beheaded, boiled in giant pots filled with lye</w:t>
      </w:r>
      <w:r w:rsidRPr="00205226">
        <w:t xml:space="preserve"> (a process known as </w:t>
      </w:r>
      <w:proofErr w:type="spellStart"/>
      <w:r w:rsidRPr="00205226">
        <w:t>pozole</w:t>
      </w:r>
      <w:proofErr w:type="spellEnd"/>
      <w:r w:rsidRPr="00205226">
        <w:t xml:space="preserve"> after the Mexican word for stew),</w:t>
      </w:r>
      <w:r w:rsidRPr="00205226">
        <w:rPr>
          <w:b/>
          <w:bCs/>
          <w:u w:val="single"/>
        </w:rPr>
        <w:t xml:space="preserve"> or even skinned.</w:t>
      </w:r>
      <w:r w:rsidRPr="00205226">
        <w:t xml:space="preserve">13 As one official in Tijuana candidly remarked, Criminals earn respect and credibility with creative killing methods. Your status is based on your capacity to commit the most sadistic acts. Burning corpses, using acid, beheading victims. . . . This generation is setting a new standard for savagery.14 </w:t>
      </w:r>
      <w:proofErr w:type="gramStart"/>
      <w:r w:rsidRPr="00205226">
        <w:rPr>
          <w:b/>
          <w:bCs/>
          <w:u w:val="single"/>
        </w:rPr>
        <w:t>The</w:t>
      </w:r>
      <w:proofErr w:type="gramEnd"/>
      <w:r w:rsidRPr="00205226">
        <w:rPr>
          <w:b/>
          <w:bCs/>
          <w:u w:val="single"/>
        </w:rPr>
        <w:t xml:space="preserve"> extent of cartel violence has begun </w:t>
      </w:r>
      <w:r w:rsidRPr="00205226">
        <w:t xml:space="preserve">to take on a disturbing new dimension with the deliberate </w:t>
      </w:r>
      <w:r w:rsidRPr="00205226">
        <w:rPr>
          <w:b/>
          <w:bCs/>
          <w:u w:val="single"/>
        </w:rPr>
        <w:t>targeting of ordinary civilians.</w:t>
      </w:r>
      <w:r w:rsidRPr="00205226">
        <w:t xml:space="preserve"> A particularly bloody attack took place in September 2008, when two fragmentation grenades were hurled into a crowd celebrating Mexico’s Independence Day at the Plaza </w:t>
      </w:r>
      <w:proofErr w:type="spellStart"/>
      <w:r w:rsidRPr="00205226">
        <w:t>Melchor</w:t>
      </w:r>
      <w:proofErr w:type="spellEnd"/>
      <w:r w:rsidRPr="00205226">
        <w:t xml:space="preserve"> </w:t>
      </w:r>
      <w:proofErr w:type="spellStart"/>
      <w:r w:rsidRPr="00205226">
        <w:t>Ocampo</w:t>
      </w:r>
      <w:proofErr w:type="spellEnd"/>
      <w:r w:rsidRPr="00205226">
        <w:t xml:space="preserve"> in Morelia, Michoacán state. </w:t>
      </w:r>
      <w:r w:rsidRPr="00205226">
        <w:rPr>
          <w:b/>
          <w:bCs/>
          <w:u w:val="single"/>
        </w:rPr>
        <w:t xml:space="preserve">One atrocity, </w:t>
      </w:r>
      <w:r w:rsidRPr="00205226">
        <w:t xml:space="preserve">which was originally blamed on La </w:t>
      </w:r>
      <w:proofErr w:type="spellStart"/>
      <w:r w:rsidRPr="00205226">
        <w:t>Familia</w:t>
      </w:r>
      <w:proofErr w:type="spellEnd"/>
      <w:r w:rsidRPr="00205226">
        <w:t xml:space="preserve"> but ultimately tied to Los Zetas, </w:t>
      </w:r>
      <w:r w:rsidRPr="00205226">
        <w:rPr>
          <w:b/>
          <w:bCs/>
          <w:u w:val="single"/>
        </w:rPr>
        <w:t>resulted in eight deaths and more than 12,100 injuries.</w:t>
      </w:r>
      <w:r w:rsidRPr="00205226">
        <w:t xml:space="preserve">15 According to the daily El </w:t>
      </w:r>
      <w:proofErr w:type="spellStart"/>
      <w:r w:rsidRPr="00205226">
        <w:t>Diario</w:t>
      </w:r>
      <w:proofErr w:type="spellEnd"/>
      <w:r w:rsidRPr="00205226">
        <w:t xml:space="preserve">, one of the victims had been a witness to a multiple homicide and was due to have testified in an upcoming trial.17 </w:t>
      </w:r>
    </w:p>
    <w:p w:rsidR="003B62BC" w:rsidRPr="00205226" w:rsidRDefault="003B62BC" w:rsidP="003B62BC">
      <w:pPr>
        <w:rPr>
          <w:bCs/>
          <w:iCs/>
        </w:rPr>
      </w:pPr>
    </w:p>
    <w:p w:rsidR="003B62BC" w:rsidRPr="00205226" w:rsidRDefault="003B62BC" w:rsidP="00B25AFE">
      <w:pPr>
        <w:pStyle w:val="Heading4"/>
      </w:pPr>
      <w:r w:rsidRPr="00205226">
        <w:lastRenderedPageBreak/>
        <w:t xml:space="preserve">Genocide will eat away at the structure of global society and civilization </w:t>
      </w:r>
    </w:p>
    <w:p w:rsidR="003B62BC" w:rsidRPr="00205226" w:rsidRDefault="003B62BC" w:rsidP="003B62BC">
      <w:pPr>
        <w:rPr>
          <w:b/>
          <w:bCs/>
        </w:rPr>
      </w:pPr>
      <w:r w:rsidRPr="00205226">
        <w:rPr>
          <w:b/>
          <w:bCs/>
        </w:rPr>
        <w:t xml:space="preserve">Campbell 01 </w:t>
      </w:r>
    </w:p>
    <w:p w:rsidR="003B62BC" w:rsidRPr="00205226" w:rsidRDefault="003B62BC" w:rsidP="003B62BC">
      <w:r w:rsidRPr="00205226">
        <w:t>(Kenneth, associate professor of political science and international relations and director of the international relations program at the University of Delaware, Genocide and the Global Village, p. 26)</w:t>
      </w:r>
    </w:p>
    <w:p w:rsidR="00B25AFE" w:rsidRPr="00B25AFE" w:rsidRDefault="003B62BC" w:rsidP="003B62BC">
      <w:r w:rsidRPr="00205226">
        <w:t> </w:t>
      </w:r>
      <w:r w:rsidRPr="00205226">
        <w:rPr>
          <w:u w:val="single"/>
        </w:rPr>
        <w:t>Genocide is</w:t>
      </w:r>
      <w:r w:rsidRPr="00205226">
        <w:t xml:space="preserve"> </w:t>
      </w:r>
      <w:r w:rsidRPr="00205226">
        <w:rPr>
          <w:u w:val="single"/>
        </w:rPr>
        <w:t>the supreme crime</w:t>
      </w:r>
      <w:r w:rsidRPr="00205226">
        <w:t xml:space="preserve">! </w:t>
      </w:r>
      <w:r w:rsidRPr="00205226">
        <w:rPr>
          <w:b/>
          <w:u w:val="single"/>
        </w:rPr>
        <w:t>It is arguably the worst crime that can be committed</w:t>
      </w:r>
      <w:r w:rsidRPr="00205226">
        <w:rPr>
          <w:u w:val="single"/>
        </w:rPr>
        <w:t xml:space="preserve"> in the present global system of nation-states and peoples</w:t>
      </w:r>
      <w:r w:rsidRPr="00205226">
        <w:t xml:space="preserve">. </w:t>
      </w:r>
      <w:r w:rsidRPr="00205226">
        <w:rPr>
          <w:u w:val="single"/>
        </w:rPr>
        <w:t>Genocide is</w:t>
      </w:r>
      <w:r w:rsidRPr="00205226">
        <w:t xml:space="preserve"> equal to or </w:t>
      </w:r>
      <w:r w:rsidRPr="00205226">
        <w:rPr>
          <w:u w:val="single"/>
        </w:rPr>
        <w:t xml:space="preserve">worse than the crime of aggression. </w:t>
      </w:r>
      <w:r w:rsidRPr="00205226">
        <w:rPr>
          <w:b/>
          <w:bCs/>
          <w:u w:val="single"/>
        </w:rPr>
        <w:t>Genocide attacks civilization itself</w:t>
      </w:r>
      <w:r w:rsidRPr="00205226">
        <w:t xml:space="preserve">. Contemporary civilization is based upon certain fundamental shared moral values; one of which is the principle that groups of people have the right to exist as a distinct nationality, race, ethnicity, and religion. The International Court of Justice (ICJ) spoke to this point in an Advisory Opinion on the Genocide Convention in 1951: The Convention was manifestly adopted for a purely humanitarian and civilizing purpose…its object on the one had is to safeguard the very existence of certain human groups and on the other to confirm and endorse the most elementary principles of morality.  In such a convention the contracting states do not have any interests of their own; they merely have, one and all, a common interest, mainly, the accomplishment of those high purposes. If left unchecked, </w:t>
      </w:r>
      <w:r w:rsidRPr="00205226">
        <w:rPr>
          <w:b/>
          <w:bCs/>
          <w:u w:val="single"/>
        </w:rPr>
        <w:t>genocide eats away like a cancer at the structure of global society</w:t>
      </w:r>
      <w:r w:rsidRPr="00205226">
        <w:t xml:space="preserve">, eventually undermining and </w:t>
      </w:r>
      <w:r w:rsidRPr="00205226">
        <w:rPr>
          <w:b/>
          <w:bCs/>
          <w:u w:val="single"/>
        </w:rPr>
        <w:t>destroying</w:t>
      </w:r>
      <w:r w:rsidRPr="00205226">
        <w:t xml:space="preserve"> just those </w:t>
      </w:r>
      <w:r w:rsidRPr="00205226">
        <w:rPr>
          <w:b/>
          <w:bCs/>
          <w:u w:val="single"/>
        </w:rPr>
        <w:t>international institutions designed to foster global cooperation, mitigate global conflict, and avoid global catastrophe such as</w:t>
      </w:r>
      <w:r w:rsidRPr="00205226">
        <w:t xml:space="preserve"> the world </w:t>
      </w:r>
      <w:r w:rsidRPr="00205226">
        <w:rPr>
          <w:b/>
          <w:bCs/>
          <w:u w:val="single"/>
        </w:rPr>
        <w:t>experienced in the</w:t>
      </w:r>
      <w:r w:rsidRPr="00205226">
        <w:t xml:space="preserve"> 19</w:t>
      </w:r>
      <w:r w:rsidRPr="00205226">
        <w:rPr>
          <w:b/>
          <w:bCs/>
          <w:u w:val="single"/>
        </w:rPr>
        <w:t>30s and</w:t>
      </w:r>
      <w:r w:rsidRPr="00205226">
        <w:t xml:space="preserve"> 19</w:t>
      </w:r>
      <w:r w:rsidRPr="00205226">
        <w:rPr>
          <w:b/>
          <w:bCs/>
          <w:u w:val="single"/>
        </w:rPr>
        <w:t>40s</w:t>
      </w:r>
      <w:r w:rsidRPr="00205226">
        <w:t xml:space="preserve">. Most scholars, political analysts, and policymakers, unfortunately, treat genocide as a mere humanitarian concern, having little to do with the traditional interests of nation-states.  </w:t>
      </w:r>
      <w:r w:rsidRPr="00205226">
        <w:rPr>
          <w:u w:val="single"/>
        </w:rPr>
        <w:t>They</w:t>
      </w:r>
      <w:r w:rsidRPr="00205226">
        <w:t xml:space="preserve"> too often </w:t>
      </w:r>
      <w:r w:rsidRPr="00205226">
        <w:rPr>
          <w:u w:val="single"/>
        </w:rPr>
        <w:t xml:space="preserve">fail to see genocide is a threat to </w:t>
      </w:r>
      <w:r w:rsidRPr="00205226">
        <w:rPr>
          <w:i/>
          <w:iCs/>
          <w:u w:val="single"/>
        </w:rPr>
        <w:t>strategic global</w:t>
      </w:r>
      <w:r w:rsidRPr="00205226">
        <w:rPr>
          <w:u w:val="single"/>
        </w:rPr>
        <w:t xml:space="preserve"> interests</w:t>
      </w:r>
      <w:r w:rsidRPr="00205226">
        <w:t xml:space="preserve">, such as </w:t>
      </w:r>
      <w:r w:rsidRPr="00205226">
        <w:rPr>
          <w:u w:val="single"/>
        </w:rPr>
        <w:t xml:space="preserve">political stability, economic prosperity, peace, and security. </w:t>
      </w:r>
      <w:r w:rsidRPr="00205226">
        <w:t xml:space="preserve">Genocide, in fact, occupies a </w:t>
      </w:r>
      <w:r w:rsidRPr="00205226">
        <w:rPr>
          <w:i/>
          <w:iCs/>
        </w:rPr>
        <w:t>unique area of overlap</w:t>
      </w:r>
      <w:r w:rsidRPr="00205226">
        <w:t xml:space="preserve"> between humanitarian concerns and more traditional state interests to the degree that international peace and security are indivisible in a world of rapidly increasing globalization. For globalization not only speeds up the positive effects of open markets, open technologies, and open societies, it increases the spread of pathological behavior such as genocide.</w:t>
      </w:r>
    </w:p>
    <w:p w:rsidR="003B62BC" w:rsidRPr="00205226" w:rsidRDefault="003B62BC" w:rsidP="00B25AFE">
      <w:pPr>
        <w:pStyle w:val="Heading4"/>
      </w:pPr>
      <w:r w:rsidRPr="00205226">
        <w:t>Hezbollah is creating ties with drug cartels</w:t>
      </w:r>
    </w:p>
    <w:p w:rsidR="003B62BC" w:rsidRPr="00205226" w:rsidRDefault="003B62BC" w:rsidP="003B62BC">
      <w:pPr>
        <w:rPr>
          <w:b/>
          <w:bCs/>
        </w:rPr>
      </w:pPr>
      <w:r w:rsidRPr="00205226">
        <w:rPr>
          <w:b/>
          <w:bCs/>
        </w:rPr>
        <w:t>Davis 4/27/12</w:t>
      </w:r>
    </w:p>
    <w:p w:rsidR="003B62BC" w:rsidRPr="00205226" w:rsidRDefault="003B62BC" w:rsidP="003B62BC">
      <w:r w:rsidRPr="00205226">
        <w:t>Writer for the International Project on Terrorism, former professor of international relations at Berkeley</w:t>
      </w:r>
    </w:p>
    <w:p w:rsidR="003B62BC" w:rsidRPr="00205226" w:rsidRDefault="003B62BC" w:rsidP="003B62BC">
      <w:r w:rsidRPr="00205226">
        <w:t>http://www.investigativeproject.org/3358/hizballah-fundraising-and-operations-in-the-us</w:t>
      </w:r>
    </w:p>
    <w:p w:rsidR="00B25AFE" w:rsidRPr="00B25AFE" w:rsidRDefault="003B62BC" w:rsidP="003B62BC">
      <w:r w:rsidRPr="00205226">
        <w:rPr>
          <w:b/>
          <w:bCs/>
          <w:u w:val="single"/>
        </w:rPr>
        <w:t>The</w:t>
      </w:r>
      <w:r w:rsidRPr="00205226">
        <w:t xml:space="preserve"> growing </w:t>
      </w:r>
      <w:r w:rsidRPr="00205226">
        <w:rPr>
          <w:b/>
          <w:bCs/>
          <w:u w:val="single"/>
        </w:rPr>
        <w:t xml:space="preserve">nexus between </w:t>
      </w:r>
      <w:proofErr w:type="spellStart"/>
      <w:r w:rsidRPr="00205226">
        <w:rPr>
          <w:b/>
          <w:bCs/>
          <w:u w:val="single"/>
        </w:rPr>
        <w:t>Hizballah</w:t>
      </w:r>
      <w:proofErr w:type="spellEnd"/>
      <w:r w:rsidRPr="00205226">
        <w:rPr>
          <w:b/>
          <w:bCs/>
          <w:u w:val="single"/>
        </w:rPr>
        <w:t xml:space="preserve"> and Mexican drug cartels is for the Iran-backed extremist group to make use of drug cartel transit routes to gain entry into the United States</w:t>
      </w:r>
      <w:r w:rsidRPr="00205226">
        <w:t xml:space="preserve"> through its porous border with Mexico. </w:t>
      </w:r>
      <w:proofErr w:type="spellStart"/>
      <w:r w:rsidRPr="00205226">
        <w:rPr>
          <w:b/>
          <w:bCs/>
          <w:u w:val="single"/>
        </w:rPr>
        <w:t>Hizballah</w:t>
      </w:r>
      <w:proofErr w:type="spellEnd"/>
      <w:r w:rsidRPr="00205226">
        <w:t xml:space="preserve">, in turn, </w:t>
      </w:r>
      <w:r w:rsidRPr="00205226">
        <w:rPr>
          <w:b/>
          <w:bCs/>
          <w:u w:val="single"/>
        </w:rPr>
        <w:t>offers</w:t>
      </w:r>
      <w:r w:rsidRPr="00205226">
        <w:t xml:space="preserve"> Mexican syndicates </w:t>
      </w:r>
      <w:r w:rsidRPr="00205226">
        <w:rPr>
          <w:b/>
          <w:bCs/>
          <w:u w:val="single"/>
        </w:rPr>
        <w:t>expertise on smuggling and explosives as well as access to its drug trafficking networks</w:t>
      </w:r>
      <w:r w:rsidRPr="00205226">
        <w:t xml:space="preserve"> in the Middle East and South Asia. </w:t>
      </w:r>
      <w:proofErr w:type="spellStart"/>
      <w:r w:rsidRPr="00205226">
        <w:rPr>
          <w:b/>
          <w:bCs/>
          <w:u w:val="single"/>
        </w:rPr>
        <w:t>Hizballah</w:t>
      </w:r>
      <w:proofErr w:type="spellEnd"/>
      <w:r w:rsidRPr="00205226">
        <w:rPr>
          <w:b/>
          <w:bCs/>
          <w:u w:val="single"/>
        </w:rPr>
        <w:t xml:space="preserve"> has a long history of violent attacks against U.S. and Israeli targets.</w:t>
      </w:r>
      <w:r w:rsidRPr="00205226">
        <w:t xml:space="preserve"> In 1983 the Lebanon-based group was accused of bombing the U.S. Marine barracks in Beirut that killed 240 soldiers. </w:t>
      </w:r>
      <w:proofErr w:type="spellStart"/>
      <w:r w:rsidRPr="00205226">
        <w:rPr>
          <w:b/>
          <w:bCs/>
          <w:u w:val="single"/>
        </w:rPr>
        <w:t>Hizballah</w:t>
      </w:r>
      <w:proofErr w:type="spellEnd"/>
      <w:r w:rsidRPr="00205226">
        <w:t xml:space="preserve">, </w:t>
      </w:r>
      <w:r w:rsidRPr="00205226">
        <w:rPr>
          <w:b/>
          <w:bCs/>
          <w:u w:val="single"/>
        </w:rPr>
        <w:t>along with</w:t>
      </w:r>
      <w:r w:rsidRPr="00205226">
        <w:t xml:space="preserve"> its patron </w:t>
      </w:r>
      <w:r w:rsidRPr="00205226">
        <w:rPr>
          <w:b/>
          <w:bCs/>
          <w:u w:val="single"/>
        </w:rPr>
        <w:t>Iran, have been</w:t>
      </w:r>
      <w:r w:rsidRPr="00205226">
        <w:t xml:space="preserve"> considered </w:t>
      </w:r>
      <w:r w:rsidRPr="00205226">
        <w:rPr>
          <w:b/>
          <w:bCs/>
          <w:u w:val="single"/>
        </w:rPr>
        <w:t>responsible for the attacks on the Israeli Embassy</w:t>
      </w:r>
      <w:r w:rsidRPr="00205226">
        <w:t xml:space="preserve"> in Argentina in 1992</w:t>
      </w:r>
      <w:r w:rsidRPr="00205226">
        <w:rPr>
          <w:b/>
          <w:bCs/>
          <w:u w:val="single"/>
        </w:rPr>
        <w:t xml:space="preserve"> and a Jewish cultural center</w:t>
      </w:r>
      <w:r w:rsidRPr="00205226">
        <w:t xml:space="preserve"> in Buenos Aires in 1994.</w:t>
      </w:r>
    </w:p>
    <w:p w:rsidR="003B62BC" w:rsidRPr="00205226" w:rsidRDefault="003B62BC" w:rsidP="00B25AFE">
      <w:pPr>
        <w:pStyle w:val="Heading4"/>
      </w:pPr>
      <w:r w:rsidRPr="00205226">
        <w:t>A terrorist attack escalates to a global nuclear exchange</w:t>
      </w:r>
    </w:p>
    <w:p w:rsidR="003B62BC" w:rsidRPr="00205226" w:rsidRDefault="003B62BC" w:rsidP="003B62BC">
      <w:pPr>
        <w:rPr>
          <w:b/>
          <w:bCs/>
        </w:rPr>
      </w:pPr>
      <w:proofErr w:type="spellStart"/>
      <w:r w:rsidRPr="00205226">
        <w:rPr>
          <w:b/>
          <w:bCs/>
        </w:rPr>
        <w:t>Speice</w:t>
      </w:r>
      <w:proofErr w:type="spellEnd"/>
      <w:r w:rsidRPr="00205226">
        <w:rPr>
          <w:b/>
          <w:bCs/>
        </w:rPr>
        <w:t xml:space="preserve"> 06 </w:t>
      </w:r>
    </w:p>
    <w:p w:rsidR="003B62BC" w:rsidRPr="00205226" w:rsidRDefault="003B62BC" w:rsidP="003B62BC">
      <w:r w:rsidRPr="00205226">
        <w:t xml:space="preserve">06 JD Candidate @ College of William and Mary [Patrick F. </w:t>
      </w:r>
      <w:proofErr w:type="spellStart"/>
      <w:r w:rsidRPr="00205226">
        <w:t>Speice</w:t>
      </w:r>
      <w:proofErr w:type="spellEnd"/>
      <w:r w:rsidRPr="00205226">
        <w:t xml:space="preserve">, Jr., “NEGLIGENCE AND NUCLEAR NONPROLIFERATION: ELIMINATING THE CURRENT LIABILITY BARRIER TO BILATERAL U.S.-RUSSIAN NONPROLIFERATION ASSISTANCE PROGRAMS,” William &amp; Mary Law Review, February 2006, 47 </w:t>
      </w:r>
      <w:proofErr w:type="spellStart"/>
      <w:r w:rsidRPr="00205226">
        <w:t>Wm</w:t>
      </w:r>
      <w:proofErr w:type="spellEnd"/>
      <w:r w:rsidRPr="00205226">
        <w:t xml:space="preserve"> and Mary L. Rev. 1427</w:t>
      </w:r>
      <w:proofErr w:type="gramStart"/>
      <w:r w:rsidRPr="00205226">
        <w:t>]</w:t>
      </w:r>
      <w:proofErr w:type="spellStart"/>
      <w:r w:rsidRPr="00205226">
        <w:t>edlee</w:t>
      </w:r>
      <w:proofErr w:type="spellEnd"/>
      <w:proofErr w:type="gramEnd"/>
    </w:p>
    <w:p w:rsidR="003B62BC" w:rsidRPr="00205226" w:rsidRDefault="003B62BC" w:rsidP="003B62BC">
      <w:pPr>
        <w:rPr>
          <w:b/>
          <w:bCs/>
          <w:u w:val="single"/>
        </w:rPr>
      </w:pPr>
      <w:r w:rsidRPr="00205226">
        <w:t xml:space="preserve">Accordingly, </w:t>
      </w:r>
      <w:r w:rsidRPr="00205226">
        <w:rPr>
          <w:b/>
          <w:bCs/>
          <w:u w:val="single"/>
        </w:rPr>
        <w:t>there is a significant and ever-present risk that terrorists could acquire a nuclear device</w:t>
      </w:r>
      <w:r w:rsidRPr="00205226">
        <w:t xml:space="preserve"> or fissile material from Russia as a result of the confluence of Russian economic decline and the end of stringent Soviet-era nuclear security measures. 39Terrorist groups could acquire a nuclear weapon by a number of methods, including "steal[</w:t>
      </w:r>
      <w:proofErr w:type="spellStart"/>
      <w:r w:rsidRPr="00205226">
        <w:t>ing</w:t>
      </w:r>
      <w:proofErr w:type="spellEnd"/>
      <w:r w:rsidRPr="00205226">
        <w:t>] one intact from the stockpile of a country possessing such weapons, or ... [being] sold or given one by  [*1438]  such a country, or [buying or stealing] one from another subnational group that had obtained it in one of these ways." 40 Equally threatening, however, is the risk that terrorists will steal or purchase fissile material and construct a nuclear device on their own.</w:t>
      </w:r>
      <w:r w:rsidRPr="00205226">
        <w:rPr>
          <w:b/>
          <w:bCs/>
          <w:u w:val="single"/>
        </w:rPr>
        <w:t xml:space="preserve"> Very little material is necessary to construct a highly destructive nuclear weapon. </w:t>
      </w:r>
      <w:r w:rsidRPr="00205226">
        <w:t xml:space="preserve">41 Although nuclear devices are extraordinarily complex, the technical barriers to constructing a workable weapon are not significant. 42 Moreover, </w:t>
      </w:r>
      <w:r w:rsidRPr="00205226">
        <w:rPr>
          <w:b/>
          <w:bCs/>
          <w:u w:val="single"/>
        </w:rPr>
        <w:t>the sheer number of methods that could be used to deliver a nuclear device into the United States makes it incredibly likely that terrorists could successfully employ a nuclear weapon</w:t>
      </w:r>
      <w:r w:rsidRPr="00205226">
        <w:t xml:space="preserve"> once it was built. 43 Accordingly, supply-side controls that are aimed at preventing terrorists from acquiring nuclear material in the first place are the most effective means of countering the risk of nuclear terrorism. 44Moreover, the end of the Cold War </w:t>
      </w:r>
      <w:r w:rsidRPr="00205226">
        <w:lastRenderedPageBreak/>
        <w:t xml:space="preserve">eliminated the rationale for maintaining a large military-industrial complex in Russia, and the nuclear cities were closed. 45 This resulted in at least 35,000 nuclear scientists becoming unemployed in an economy that was collapsing. 46 Although the economy has stabilized somewhat, there  [*1439] are still at least 20,000 former scientists who are unemployed or underpaid and who are too young to retire, 47 raising the chilling prospect that these scientists will be tempted to sell their nuclear knowledge, or steal nuclear material to sell, to states or terrorist organizations with nuclear ambitions. 48The potential consequences of the unchecked spread of nuclear knowledge and material to terrorist groups that seek to cause mass destruction in the United States are truly horrifying. </w:t>
      </w:r>
      <w:r w:rsidRPr="00205226">
        <w:rPr>
          <w:b/>
          <w:bCs/>
          <w:u w:val="single"/>
        </w:rPr>
        <w:t>A terrorist attack with a nuclear weapon would be devastating in terms of immediate human and economic losses</w:t>
      </w:r>
      <w:r w:rsidRPr="00205226">
        <w:t xml:space="preserve">. 49 Moreover, </w:t>
      </w:r>
      <w:r w:rsidRPr="00205226">
        <w:rPr>
          <w:b/>
          <w:bCs/>
          <w:u w:val="single"/>
        </w:rPr>
        <w:t xml:space="preserve">there would be immense </w:t>
      </w:r>
      <w:r w:rsidRPr="00205226">
        <w:t>political</w:t>
      </w:r>
      <w:r w:rsidRPr="00205226">
        <w:rPr>
          <w:b/>
          <w:bCs/>
          <w:u w:val="single"/>
        </w:rPr>
        <w:t xml:space="preserve"> pressure in the United States to</w:t>
      </w:r>
      <w:r w:rsidRPr="00205226">
        <w:t xml:space="preserve"> discover the perpetrators and </w:t>
      </w:r>
      <w:r w:rsidRPr="00205226">
        <w:rPr>
          <w:b/>
          <w:bCs/>
          <w:u w:val="single"/>
        </w:rPr>
        <w:t>retaliate with nuclear weapons, massively increasing the number of casualties and</w:t>
      </w:r>
      <w:r w:rsidRPr="00205226">
        <w:t xml:space="preserve"> potentially </w:t>
      </w:r>
      <w:r w:rsidRPr="00205226">
        <w:rPr>
          <w:b/>
          <w:iCs/>
          <w:u w:val="single"/>
        </w:rPr>
        <w:t>triggering a full-scale nuclear conflict.</w:t>
      </w:r>
      <w:r w:rsidRPr="00205226">
        <w:t xml:space="preserve"> 50 In addition to the threat posed by terrorists, leakage of nuclear knowledge and material from Russia will reduce the barriers that states with nuclear ambitions face and may trigger widespread proliferation of nuclear weapons. 51 </w:t>
      </w:r>
      <w:r w:rsidRPr="00205226">
        <w:rPr>
          <w:b/>
          <w:bCs/>
          <w:u w:val="single"/>
        </w:rPr>
        <w:t>This</w:t>
      </w:r>
      <w:r w:rsidRPr="00205226">
        <w:rPr>
          <w:u w:val="single"/>
        </w:rPr>
        <w:t xml:space="preserve"> </w:t>
      </w:r>
      <w:r w:rsidRPr="00205226">
        <w:t xml:space="preserve">proliferation </w:t>
      </w:r>
      <w:r w:rsidRPr="00205226">
        <w:rPr>
          <w:b/>
          <w:bCs/>
          <w:u w:val="single"/>
        </w:rPr>
        <w:t>will</w:t>
      </w:r>
      <w:r w:rsidRPr="00205226">
        <w:t xml:space="preserve"> increase the risk of nuclear attacks against the United States  [*1440]  or its allies by hostile states, 52 as well as </w:t>
      </w:r>
      <w:r w:rsidRPr="00205226">
        <w:rPr>
          <w:b/>
          <w:bCs/>
          <w:u w:val="single"/>
        </w:rPr>
        <w:t>increase the likelihood that regional conflicts will draw in the United States and escalate to the use of nuclear weapons.</w:t>
      </w:r>
    </w:p>
    <w:p w:rsidR="00B25AFE" w:rsidRDefault="00B25AFE" w:rsidP="003B62BC">
      <w:pPr>
        <w:rPr>
          <w:b/>
          <w:bCs/>
          <w:iCs/>
        </w:rPr>
      </w:pPr>
    </w:p>
    <w:p w:rsidR="003B62BC" w:rsidRPr="00205226" w:rsidRDefault="003B62BC" w:rsidP="00B25AFE">
      <w:pPr>
        <w:pStyle w:val="Heading4"/>
      </w:pPr>
      <w:r w:rsidRPr="00205226">
        <w:t>The drug trade has undermined Mexico’s political standpoint</w:t>
      </w:r>
    </w:p>
    <w:p w:rsidR="003B62BC" w:rsidRPr="00B25AFE" w:rsidRDefault="003B62BC" w:rsidP="003B62BC">
      <w:pPr>
        <w:rPr>
          <w:b/>
          <w:bCs/>
        </w:rPr>
      </w:pPr>
      <w:r w:rsidRPr="00205226">
        <w:rPr>
          <w:b/>
          <w:bCs/>
        </w:rPr>
        <w:t>Chalk 11</w:t>
      </w:r>
      <w:r w:rsidR="00B25AFE">
        <w:rPr>
          <w:b/>
          <w:bCs/>
        </w:rPr>
        <w:t xml:space="preserve"> </w:t>
      </w:r>
      <w:r w:rsidR="00B25AFE">
        <w:t>(</w:t>
      </w:r>
      <w:r w:rsidRPr="00205226">
        <w:t>Peter Chalk is a senior political scientist at the RAND Corporation He is a correspondent for Jane's Intelligence Review and associate editor of Studies in Conflict and Terrorism, one of the foremost journals in the international security field. Chalk has regularly testified before the U.S. Senate on issues pertaining to national and international terrorism and is author of numerous publications on various aspects of low-intensity conflict in the contemporary world. Chalk is also an adjunct professor at the Postgraduate Naval School in Monterey, California, and contractor for the Asia Pacific Center for Security Studies in Honolulu, Hawaii, and the United States Institute of Peace in Washington, D.C. Before coming to RAND, Chalk was an assistant professor of politics at the University of Queensland, Brisbane, and a postdoctoral fellow in the Strategic and Defense Studies Centre of the Australian National University, Canberra. Chalk earned his M.A. in political studies and international relations at the University of Aberdeen and his Ph.D. in political science at the University of British Columbia.</w:t>
      </w:r>
    </w:p>
    <w:p w:rsidR="003B62BC" w:rsidRPr="00205226" w:rsidRDefault="003B62BC" w:rsidP="003B62BC">
      <w:r w:rsidRPr="00205226">
        <w:t>http://www.rand.org/about/people/c/chalk_peter.html</w:t>
      </w:r>
      <w:r w:rsidR="00B25AFE">
        <w:t>)</w:t>
      </w:r>
    </w:p>
    <w:p w:rsidR="00B25AFE" w:rsidRDefault="00B25AFE" w:rsidP="003B62BC">
      <w:pPr>
        <w:rPr>
          <w:b/>
          <w:bCs/>
          <w:u w:val="single"/>
        </w:rPr>
      </w:pPr>
    </w:p>
    <w:p w:rsidR="00B25AFE" w:rsidRPr="00B25AFE" w:rsidRDefault="003B62BC" w:rsidP="003B62BC">
      <w:r w:rsidRPr="00205226">
        <w:rPr>
          <w:b/>
          <w:bCs/>
          <w:u w:val="single"/>
        </w:rPr>
        <w:t xml:space="preserve">Apart from fostering extreme violence, the narcotics trade has </w:t>
      </w:r>
      <w:r w:rsidRPr="00205226">
        <w:t>decisively</w:t>
      </w:r>
      <w:r w:rsidRPr="00205226">
        <w:rPr>
          <w:b/>
          <w:bCs/>
          <w:u w:val="single"/>
        </w:rPr>
        <w:t xml:space="preserve"> undermined political stability in Mexico </w:t>
      </w:r>
      <w:r w:rsidRPr="00205226">
        <w:t xml:space="preserve">by feeding pervasive corruption throughout the police and administrative bureaucracy. 18 Although the overall extent of the problem is unknown, </w:t>
      </w:r>
      <w:r w:rsidRPr="00205226">
        <w:rPr>
          <w:b/>
          <w:bCs/>
          <w:u w:val="single"/>
        </w:rPr>
        <w:t>its seriousness can be gauged by the following statistics:</w:t>
      </w:r>
      <w:r w:rsidRPr="00205226">
        <w:t xml:space="preserve"> </w:t>
      </w:r>
      <w:r w:rsidRPr="00205226">
        <w:rPr>
          <w:b/>
          <w:bCs/>
          <w:u w:val="single"/>
        </w:rPr>
        <w:t>One-fifth of Mexico’s</w:t>
      </w:r>
      <w:r w:rsidRPr="00205226">
        <w:t xml:space="preserve"> entire federal </w:t>
      </w:r>
      <w:r w:rsidRPr="00205226">
        <w:rPr>
          <w:b/>
          <w:bCs/>
          <w:u w:val="single"/>
        </w:rPr>
        <w:t>police force was under investigation for corruption</w:t>
      </w:r>
      <w:r w:rsidRPr="00205226">
        <w:t xml:space="preserve"> as of 2005.19 • Between 2006 and 2008, </w:t>
      </w:r>
      <w:r w:rsidRPr="00205226">
        <w:rPr>
          <w:b/>
          <w:bCs/>
          <w:u w:val="single"/>
        </w:rPr>
        <w:t xml:space="preserve">11,500 public servants were fined or suspended </w:t>
      </w:r>
      <w:r w:rsidRPr="00205226">
        <w:t>from their jobs</w:t>
      </w:r>
      <w:r w:rsidRPr="00205226">
        <w:rPr>
          <w:b/>
          <w:bCs/>
          <w:u w:val="single"/>
        </w:rPr>
        <w:t xml:space="preserve"> for corruption</w:t>
      </w:r>
      <w:r w:rsidRPr="00205226">
        <w:t xml:space="preserve">.20 • In April 2007, the Monterrey state government arrested an unprecedented 141 police officers for collaborating with the Gulf cartel and accepting kickbacks in exchange for intelligence or ignoring trafficking activities taking place in their respective jurisdictions.21 • </w:t>
      </w:r>
      <w:r w:rsidRPr="00205226">
        <w:rPr>
          <w:b/>
          <w:bCs/>
          <w:u w:val="single"/>
        </w:rPr>
        <w:t xml:space="preserve">In 2008, more than 35 high-ranking security officials were detained, </w:t>
      </w:r>
      <w:r w:rsidRPr="00205226">
        <w:t xml:space="preserve">notably including </w:t>
      </w:r>
      <w:proofErr w:type="spellStart"/>
      <w:r w:rsidRPr="00205226">
        <w:t>Noe</w:t>
      </w:r>
      <w:proofErr w:type="spellEnd"/>
      <w:r w:rsidRPr="00205226">
        <w:t xml:space="preserve"> </w:t>
      </w:r>
      <w:proofErr w:type="spellStart"/>
      <w:r w:rsidRPr="00205226">
        <w:t>Ramírez</w:t>
      </w:r>
      <w:proofErr w:type="spellEnd"/>
      <w:r w:rsidRPr="00205226">
        <w:t>, a former head of the anti–organized crime unit in the attorney general’s office, and Ricardo Gutiérrez Vargas, director for International Police Affairs at the Federal Investigative Agency (FIA).22 •</w:t>
      </w:r>
    </w:p>
    <w:p w:rsidR="003B62BC" w:rsidRPr="00205226" w:rsidRDefault="003B62BC" w:rsidP="00B25AFE">
      <w:pPr>
        <w:pStyle w:val="Heading4"/>
      </w:pPr>
      <w:r w:rsidRPr="00205226">
        <w:t>Mexican drug cartels are powerful because they get money and consumers from the US</w:t>
      </w:r>
    </w:p>
    <w:p w:rsidR="003B62BC" w:rsidRPr="00B25AFE" w:rsidRDefault="003B62BC" w:rsidP="003B62BC">
      <w:pPr>
        <w:rPr>
          <w:b/>
          <w:bCs/>
        </w:rPr>
      </w:pPr>
      <w:proofErr w:type="gramStart"/>
      <w:r w:rsidRPr="00205226">
        <w:rPr>
          <w:b/>
          <w:bCs/>
        </w:rPr>
        <w:t>Keefe 6/12/12</w:t>
      </w:r>
      <w:r w:rsidR="00B25AFE">
        <w:rPr>
          <w:b/>
          <w:bCs/>
        </w:rPr>
        <w:t xml:space="preserve"> (</w:t>
      </w:r>
      <w:r w:rsidRPr="00205226">
        <w:t xml:space="preserve">Patrick </w:t>
      </w:r>
      <w:proofErr w:type="spellStart"/>
      <w:r w:rsidRPr="00205226">
        <w:t>Radden</w:t>
      </w:r>
      <w:proofErr w:type="spellEnd"/>
      <w:r w:rsidRPr="00205226">
        <w:t xml:space="preserve"> Keefe is a staff writer for The New Yorker and a fellow at the Century Foundation.</w:t>
      </w:r>
      <w:proofErr w:type="gramEnd"/>
      <w:r w:rsidRPr="00205226">
        <w:t xml:space="preserve"> From 2010 to 2011, he was a policy adviser in the Office of the Secretary of Defense.</w:t>
      </w:r>
    </w:p>
    <w:p w:rsidR="003B62BC" w:rsidRPr="00205226" w:rsidRDefault="003B62BC" w:rsidP="003B62BC">
      <w:r w:rsidRPr="00205226">
        <w:t>http://www.nytimes.com/2012/06/17/magazine/how-a-mexican-drug-cartel-makes-its-billions.html?pagewanted=all</w:t>
      </w:r>
      <w:r w:rsidR="00B25AFE">
        <w:t>)</w:t>
      </w:r>
    </w:p>
    <w:p w:rsidR="003B62BC" w:rsidRPr="00205226" w:rsidRDefault="003B62BC" w:rsidP="003B62BC">
      <w:pPr>
        <w:rPr>
          <w:b/>
          <w:bCs/>
          <w:u w:val="single"/>
        </w:rPr>
      </w:pPr>
      <w:r w:rsidRPr="00205226">
        <w:t xml:space="preserve">When Pablo Escobar was </w:t>
      </w:r>
      <w:proofErr w:type="spellStart"/>
      <w:r w:rsidRPr="00205226">
        <w:t>Chapo’s</w:t>
      </w:r>
      <w:proofErr w:type="spellEnd"/>
      <w:r w:rsidRPr="00205226">
        <w:t xml:space="preserve"> age, he had been dead for more than a decade. In fact, according to the Drug Enforcement Administration, </w:t>
      </w:r>
      <w:proofErr w:type="spellStart"/>
      <w:r w:rsidRPr="00205226">
        <w:t>Chapo</w:t>
      </w:r>
      <w:proofErr w:type="spellEnd"/>
      <w:r w:rsidRPr="00205226">
        <w:t xml:space="preserve"> sells more drugs today than Escobar did at the height of his career. To some extent, this </w:t>
      </w:r>
      <w:r w:rsidRPr="00205226">
        <w:rPr>
          <w:b/>
          <w:bCs/>
          <w:u w:val="single"/>
        </w:rPr>
        <w:t xml:space="preserve">success is easily explained: as Hillary Clinton acknowledged </w:t>
      </w:r>
      <w:r w:rsidRPr="00205226">
        <w:t>several years ago</w:t>
      </w:r>
      <w:r w:rsidRPr="00205226">
        <w:rPr>
          <w:b/>
          <w:bCs/>
          <w:u w:val="single"/>
        </w:rPr>
        <w:t>, America’s “insatiable demand for illegal drugs” is what drives the clandestine industry. It’s no accident that the world’s biggest supplier of narcotics and the world’s biggest consumer of narcotics just happen to be neighbors. “Poor Mexico,”</w:t>
      </w:r>
      <w:r w:rsidRPr="00205226">
        <w:t xml:space="preserve"> its former president </w:t>
      </w:r>
      <w:proofErr w:type="spellStart"/>
      <w:r w:rsidRPr="00205226">
        <w:t>Porfirio</w:t>
      </w:r>
      <w:proofErr w:type="spellEnd"/>
      <w:r w:rsidRPr="00205226">
        <w:t xml:space="preserve"> </w:t>
      </w:r>
      <w:proofErr w:type="spellStart"/>
      <w:r w:rsidRPr="00205226">
        <w:t>Díaz</w:t>
      </w:r>
      <w:proofErr w:type="spellEnd"/>
      <w:r w:rsidRPr="00205226">
        <w:t xml:space="preserve"> is said to have remarked. </w:t>
      </w:r>
      <w:proofErr w:type="gramStart"/>
      <w:r w:rsidRPr="00205226">
        <w:rPr>
          <w:b/>
          <w:bCs/>
          <w:u w:val="single"/>
        </w:rPr>
        <w:t>“So far from God and so close to the United States.”</w:t>
      </w:r>
      <w:proofErr w:type="gramEnd"/>
      <w:r w:rsidRPr="00205226">
        <w:rPr>
          <w:b/>
          <w:bCs/>
          <w:u w:val="single"/>
        </w:rPr>
        <w:t xml:space="preserve"> </w:t>
      </w:r>
      <w:r w:rsidRPr="00205226">
        <w:t xml:space="preserve">And </w:t>
      </w:r>
      <w:proofErr w:type="spellStart"/>
      <w:r w:rsidRPr="00205226">
        <w:t>Chapo’s</w:t>
      </w:r>
      <w:proofErr w:type="spellEnd"/>
      <w:r w:rsidRPr="00205226">
        <w:t xml:space="preserve"> great comparative advantage still lies along that fraught boundary between Mexico and the United States. Even if the kingpin is killed or </w:t>
      </w:r>
      <w:r w:rsidRPr="00205226">
        <w:lastRenderedPageBreak/>
        <w:t xml:space="preserve">captured, one of his associates will quite likely take his place, and the </w:t>
      </w:r>
      <w:r w:rsidRPr="00205226">
        <w:rPr>
          <w:b/>
          <w:bCs/>
          <w:u w:val="single"/>
        </w:rPr>
        <w:t>smuggling</w:t>
      </w:r>
      <w:r w:rsidRPr="00205226">
        <w:t xml:space="preserve"> infrastructure that </w:t>
      </w:r>
      <w:proofErr w:type="spellStart"/>
      <w:r w:rsidRPr="00205226">
        <w:t>Chapo</w:t>
      </w:r>
      <w:proofErr w:type="spellEnd"/>
      <w:r w:rsidRPr="00205226">
        <w:t xml:space="preserve"> created</w:t>
      </w:r>
      <w:r w:rsidRPr="00205226">
        <w:rPr>
          <w:b/>
          <w:bCs/>
          <w:u w:val="single"/>
        </w:rPr>
        <w:t xml:space="preserve"> will endure</w:t>
      </w:r>
      <w:r w:rsidRPr="00205226">
        <w:t>, channeling the product, reaping the profits and feeding, with barely a blip in service, the enduring demand on this side of the border —</w:t>
      </w:r>
      <w:r w:rsidRPr="00205226">
        <w:rPr>
          <w:b/>
          <w:bCs/>
          <w:u w:val="single"/>
        </w:rPr>
        <w:t xml:space="preserve"> with what</w:t>
      </w:r>
      <w:r w:rsidRPr="00205226">
        <w:t xml:space="preserve"> the historian </w:t>
      </w:r>
      <w:proofErr w:type="spellStart"/>
      <w:r w:rsidRPr="00205226">
        <w:t>Héctor</w:t>
      </w:r>
      <w:proofErr w:type="spellEnd"/>
      <w:r w:rsidRPr="00205226">
        <w:t xml:space="preserve"> Aguilar </w:t>
      </w:r>
      <w:proofErr w:type="spellStart"/>
      <w:r w:rsidRPr="00205226">
        <w:rPr>
          <w:b/>
          <w:bCs/>
          <w:u w:val="single"/>
        </w:rPr>
        <w:t>Camín</w:t>
      </w:r>
      <w:proofErr w:type="spellEnd"/>
      <w:r w:rsidRPr="00205226">
        <w:rPr>
          <w:b/>
          <w:bCs/>
          <w:u w:val="single"/>
        </w:rPr>
        <w:t xml:space="preserve"> once referred to as “the insatiable North American nose.”</w:t>
      </w:r>
    </w:p>
    <w:p w:rsidR="00B25AFE" w:rsidRDefault="00B25AFE" w:rsidP="003B62BC">
      <w:pPr>
        <w:rPr>
          <w:b/>
          <w:bCs/>
          <w:iCs/>
        </w:rPr>
      </w:pPr>
    </w:p>
    <w:p w:rsidR="003B62BC" w:rsidRPr="00205226" w:rsidRDefault="003B62BC" w:rsidP="00B25AFE">
      <w:pPr>
        <w:pStyle w:val="Heading4"/>
      </w:pPr>
      <w:r w:rsidRPr="00205226">
        <w:t>Drug trafficking destroys the Amazon rainforest – U.S. consumption is a direct cause.</w:t>
      </w:r>
    </w:p>
    <w:p w:rsidR="003B62BC" w:rsidRPr="00205226" w:rsidRDefault="003B62BC" w:rsidP="003B62BC">
      <w:proofErr w:type="spellStart"/>
      <w:r w:rsidRPr="00205226">
        <w:rPr>
          <w:b/>
          <w:bCs/>
        </w:rPr>
        <w:t>Mongabay</w:t>
      </w:r>
      <w:proofErr w:type="spellEnd"/>
      <w:r w:rsidRPr="00205226">
        <w:rPr>
          <w:b/>
        </w:rPr>
        <w:t xml:space="preserve">, </w:t>
      </w:r>
      <w:r w:rsidR="006B7981">
        <w:rPr>
          <w:b/>
        </w:rPr>
        <w:t xml:space="preserve">’08 </w:t>
      </w:r>
      <w:r w:rsidRPr="00205226">
        <w:t>(Environmental News Source</w:t>
      </w:r>
      <w:proofErr w:type="gramStart"/>
      <w:r w:rsidRPr="00205226">
        <w:t>,</w:t>
      </w:r>
      <w:r w:rsidR="006B7981">
        <w:t>5</w:t>
      </w:r>
      <w:proofErr w:type="gramEnd"/>
      <w:r w:rsidR="006B7981">
        <w:t>-26-08</w:t>
      </w:r>
      <w:r w:rsidRPr="00205226">
        <w:t xml:space="preserve"> “Cocaine use is destroying the Amazon”, http://news.mongabay.com/2008/0526-cocaine.html, ACC: 9.23.11, p. online</w:t>
      </w:r>
      <w:r w:rsidR="006B7981">
        <w:t>)</w:t>
      </w:r>
    </w:p>
    <w:p w:rsidR="003B62BC" w:rsidRPr="006B7981" w:rsidRDefault="003B62BC" w:rsidP="003B62BC">
      <w:pPr>
        <w:rPr>
          <w:rStyle w:val="StyleBoldUnderline"/>
        </w:rPr>
      </w:pPr>
      <w:r w:rsidRPr="00205226">
        <w:t>The campaign estimates that</w:t>
      </w:r>
      <w:r w:rsidRPr="006B7981">
        <w:t xml:space="preserve"> </w:t>
      </w:r>
      <w:r w:rsidRPr="006B7981">
        <w:rPr>
          <w:rStyle w:val="StyleBoldUnderline"/>
        </w:rPr>
        <w:t>2.2 million hectares of forest have been cleared for cocaine production in Colombia. Pollution from production — kerosene, sulfuric acid, acetone, and carbide are used to process the leaves — has fouled waterways while armed groups operating in forests areas have decimated wildlife. "The</w:t>
      </w:r>
      <w:r w:rsidRPr="006B7981">
        <w:t xml:space="preserve"> real p</w:t>
      </w:r>
      <w:r w:rsidRPr="006B7981">
        <w:rPr>
          <w:rStyle w:val="StyleBoldUnderline"/>
        </w:rPr>
        <w:t>rice of cocaine is not just among communities and on the streets</w:t>
      </w:r>
      <w:r w:rsidRPr="00205226">
        <w:t xml:space="preserve"> here,</w:t>
      </w:r>
      <w:r w:rsidRPr="006B7981">
        <w:rPr>
          <w:rStyle w:val="StyleBoldUnderline"/>
        </w:rPr>
        <w:t xml:space="preserve"> but in communities and on the streets of Colombia,</w:t>
      </w:r>
      <w:r w:rsidRPr="006B7981">
        <w:t xml:space="preserve">" </w:t>
      </w:r>
      <w:r w:rsidRPr="00205226">
        <w:t xml:space="preserve">British Home Office Minister Vernon </w:t>
      </w:r>
      <w:proofErr w:type="spellStart"/>
      <w:r w:rsidRPr="00205226">
        <w:t>Coaker</w:t>
      </w:r>
      <w:proofErr w:type="spellEnd"/>
      <w:r w:rsidRPr="00205226">
        <w:t xml:space="preserve"> was quoted as saying by Reuters</w:t>
      </w:r>
      <w:r w:rsidRPr="006B7981">
        <w:rPr>
          <w:rStyle w:val="StyleBoldUnderline"/>
        </w:rPr>
        <w:t>. A new campaign has linked cocaine consumption in the U</w:t>
      </w:r>
      <w:r w:rsidRPr="006B7981">
        <w:t>nited</w:t>
      </w:r>
      <w:r w:rsidRPr="006B7981">
        <w:rPr>
          <w:rStyle w:val="StyleBoldUnderline"/>
        </w:rPr>
        <w:t xml:space="preserve"> S</w:t>
      </w:r>
      <w:r w:rsidRPr="006B7981">
        <w:t xml:space="preserve">tates </w:t>
      </w:r>
      <w:r w:rsidRPr="006B7981">
        <w:rPr>
          <w:rStyle w:val="StyleBoldUnderline"/>
        </w:rPr>
        <w:t>to destruction of the Amazon rainforest in Colombia</w:t>
      </w:r>
      <w:r w:rsidRPr="00205226">
        <w:t xml:space="preserve">. The "Shared Responsibility" drive, a joint initiative by the British and Colombian governments, features a collection of photographs showing the destruction of rainforest for coca plantations, the raw ingredient used for cocaine </w:t>
      </w:r>
      <w:proofErr w:type="spellStart"/>
      <w:r w:rsidRPr="00205226">
        <w:t>production.Cocaine</w:t>
      </w:r>
      <w:proofErr w:type="spellEnd"/>
      <w:r w:rsidRPr="00205226">
        <w:t xml:space="preserve"> production destroys rainforest</w:t>
      </w:r>
      <w:r w:rsidRPr="006B7981">
        <w:t xml:space="preserve"> In a speech in London marketing the launch of the initiative, Francisco Santos, Colombia's Vice President, said that </w:t>
      </w:r>
      <w:r w:rsidRPr="006B7981">
        <w:rPr>
          <w:rStyle w:val="StyleBoldUnderline"/>
        </w:rPr>
        <w:t>every gram of cocaine consumed "destroys four square meters of rainforest."</w:t>
      </w:r>
    </w:p>
    <w:p w:rsidR="003B62BC" w:rsidRPr="00205226" w:rsidRDefault="003B62BC" w:rsidP="003B62BC"/>
    <w:p w:rsidR="003B62BC" w:rsidRPr="002B127C" w:rsidRDefault="003B62BC" w:rsidP="003B62BC"/>
    <w:p w:rsidR="003B62BC" w:rsidRPr="0028219C" w:rsidRDefault="003B62BC" w:rsidP="003B62BC"/>
    <w:p w:rsidR="003B62BC" w:rsidRDefault="003B62BC" w:rsidP="003B62BC">
      <w:pPr>
        <w:pStyle w:val="Heading1"/>
      </w:pPr>
      <w:r w:rsidRPr="00CD7611">
        <w:lastRenderedPageBreak/>
        <w:t>Human Rights:</w:t>
      </w:r>
    </w:p>
    <w:p w:rsidR="003B62BC" w:rsidRDefault="003B62BC" w:rsidP="003B62BC"/>
    <w:p w:rsidR="003B62BC" w:rsidRPr="009557E9" w:rsidRDefault="003B62BC" w:rsidP="00944F6D">
      <w:pPr>
        <w:pStyle w:val="Heading4"/>
      </w:pPr>
      <w:r w:rsidRPr="009557E9">
        <w:t>US-Brazil relations key to human rights</w:t>
      </w:r>
    </w:p>
    <w:p w:rsidR="003B62BC" w:rsidRPr="00146860" w:rsidRDefault="003B62BC" w:rsidP="003B62BC">
      <w:r w:rsidRPr="00CD3542">
        <w:rPr>
          <w:rStyle w:val="StyleStyleBold12pt"/>
        </w:rPr>
        <w:t>Meyer 13</w:t>
      </w:r>
      <w:r>
        <w:t xml:space="preserve"> (Peter, 2/27, Analyst in Latin American Affairs, “Brazil-U.S. Relations”, Date accessed: 7/6/13, </w:t>
      </w:r>
      <w:hyperlink r:id="rId86" w:history="1">
        <w:r w:rsidRPr="00CC7DC9">
          <w:rPr>
            <w:rStyle w:val="Hyperlink"/>
          </w:rPr>
          <w:t>http://www.fas.org/sgp/crs/row/RL33456.pdf</w:t>
        </w:r>
      </w:hyperlink>
      <w:r>
        <w:t>, LE)</w:t>
      </w:r>
    </w:p>
    <w:p w:rsidR="003B62BC" w:rsidRDefault="003B62BC" w:rsidP="003B62BC">
      <w:r w:rsidRPr="00146860">
        <w:t xml:space="preserve">In March 2008, </w:t>
      </w:r>
      <w:r w:rsidRPr="00146860">
        <w:rPr>
          <w:rStyle w:val="StyleBoldUnderline"/>
        </w:rPr>
        <w:t>Brazil and the United States signed an agreement known as the United States-¶ Brazil Joint Action Plan to Eliminate Racial and Ethnic Discrimination and Promote Equality</w:t>
      </w:r>
      <w:r w:rsidRPr="00146860">
        <w:t xml:space="preserve">. </w:t>
      </w:r>
      <w:r w:rsidRPr="00146860">
        <w:rPr>
          <w:sz w:val="12"/>
        </w:rPr>
        <w:t xml:space="preserve">¶ </w:t>
      </w:r>
      <w:proofErr w:type="gramStart"/>
      <w:r w:rsidRPr="00146860">
        <w:rPr>
          <w:rStyle w:val="StyleBoldUnderline"/>
        </w:rPr>
        <w:t>The</w:t>
      </w:r>
      <w:proofErr w:type="gramEnd"/>
      <w:r w:rsidRPr="00146860">
        <w:rPr>
          <w:rStyle w:val="StyleBoldUnderline"/>
        </w:rPr>
        <w:t xml:space="preserve"> initiative recognizes that Brazil and the United States are multi-ethnic, multi-racial ¶ democracies, and seeks to promote equality of opportunity for the members of all racial and ¶ ethnic communities</w:t>
      </w:r>
      <w:r w:rsidRPr="00146860">
        <w:t xml:space="preserve">. To that end, Brazil and the United States share best practices through </w:t>
      </w:r>
      <w:r w:rsidRPr="00146860">
        <w:rPr>
          <w:sz w:val="12"/>
        </w:rPr>
        <w:t xml:space="preserve">¶ </w:t>
      </w:r>
      <w:r w:rsidRPr="00146860">
        <w:t xml:space="preserve">activities such as training programs, workshops, technical expert exchanges, scholarships, and </w:t>
      </w:r>
      <w:r w:rsidRPr="00146860">
        <w:rPr>
          <w:sz w:val="12"/>
        </w:rPr>
        <w:t xml:space="preserve">¶ </w:t>
      </w:r>
      <w:r w:rsidRPr="00146860">
        <w:t>public-private partnerships.</w:t>
      </w:r>
      <w:r w:rsidRPr="00146860">
        <w:rPr>
          <w:sz w:val="12"/>
        </w:rPr>
        <w:t xml:space="preserve">¶ </w:t>
      </w:r>
      <w:r w:rsidRPr="00146860">
        <w:t>157</w:t>
      </w:r>
      <w:r w:rsidRPr="00146860">
        <w:rPr>
          <w:sz w:val="12"/>
        </w:rPr>
        <w:t xml:space="preserve">¶ </w:t>
      </w:r>
      <w:r w:rsidRPr="00146860">
        <w:rPr>
          <w:rStyle w:val="StyleBoldUnderline"/>
        </w:rPr>
        <w:t xml:space="preserve">Current areas of focus include expanding access to education for ¶ students of African descent, eliminating racial health disparities, mitigating environmental ¶ impacts in communities of African descent, </w:t>
      </w:r>
      <w:proofErr w:type="spellStart"/>
      <w:r w:rsidRPr="00146860">
        <w:rPr>
          <w:rStyle w:val="StyleBoldUnderline"/>
        </w:rPr>
        <w:t>addressi</w:t>
      </w:r>
      <w:proofErr w:type="spellEnd"/>
      <w:r w:rsidRPr="00146860">
        <w:rPr>
          <w:rStyle w:val="StyleBoldUnderline"/>
        </w:rPr>
        <w:t xml:space="preserve">¶ </w:t>
      </w:r>
      <w:proofErr w:type="spellStart"/>
      <w:r w:rsidRPr="00146860">
        <w:rPr>
          <w:rStyle w:val="StyleBoldUnderline"/>
        </w:rPr>
        <w:t>ng</w:t>
      </w:r>
      <w:proofErr w:type="spellEnd"/>
      <w:r w:rsidRPr="00146860">
        <w:rPr>
          <w:rStyle w:val="StyleBoldUnderline"/>
        </w:rPr>
        <w:t xml:space="preserve"> challenges in criminal justice systems, and ¶ guaranteeing equal access to economic opportunities.¶ 158¶ Congress called for continued U.S. ¶ support for the Joint Action Plan in the report</w:t>
      </w:r>
      <w:r w:rsidRPr="00146860">
        <w:t xml:space="preserve"> </w:t>
      </w:r>
      <w:r w:rsidRPr="00146860">
        <w:rPr>
          <w:sz w:val="12"/>
        </w:rPr>
        <w:t xml:space="preserve">¶ </w:t>
      </w:r>
      <w:r w:rsidRPr="00146860">
        <w:t>(</w:t>
      </w:r>
      <w:proofErr w:type="spellStart"/>
      <w:r w:rsidRPr="00146860">
        <w:t>H.Rept</w:t>
      </w:r>
      <w:proofErr w:type="spellEnd"/>
      <w:r w:rsidRPr="00146860">
        <w:t xml:space="preserve">. 112-331) accompanying the Consolidated </w:t>
      </w:r>
      <w:r w:rsidRPr="00146860">
        <w:rPr>
          <w:sz w:val="12"/>
        </w:rPr>
        <w:t xml:space="preserve">¶ </w:t>
      </w:r>
      <w:r w:rsidRPr="00146860">
        <w:t xml:space="preserve">Appropriations Act of 2012 (P.L. 112-74). </w:t>
      </w:r>
    </w:p>
    <w:p w:rsidR="003B62BC" w:rsidRPr="00713336" w:rsidRDefault="003B62BC" w:rsidP="00944F6D">
      <w:pPr>
        <w:pStyle w:val="Heading4"/>
        <w:rPr>
          <w:shd w:val="clear" w:color="auto" w:fill="FFFFFF"/>
        </w:rPr>
      </w:pPr>
      <w:r w:rsidRPr="00713336">
        <w:rPr>
          <w:shd w:val="clear" w:color="auto" w:fill="FFFFFF"/>
        </w:rPr>
        <w:t xml:space="preserve">Brazil is key to democracy in the Americas </w:t>
      </w:r>
    </w:p>
    <w:p w:rsidR="003B62BC" w:rsidRPr="00F066C8" w:rsidRDefault="003B62BC" w:rsidP="003B62BC">
      <w:pPr>
        <w:rPr>
          <w:b/>
          <w:bCs/>
        </w:rPr>
      </w:pPr>
      <w:proofErr w:type="spellStart"/>
      <w:r w:rsidRPr="00F066C8">
        <w:rPr>
          <w:b/>
          <w:bCs/>
        </w:rPr>
        <w:t>Walser</w:t>
      </w:r>
      <w:proofErr w:type="spellEnd"/>
      <w:r w:rsidRPr="00F066C8">
        <w:rPr>
          <w:b/>
          <w:bCs/>
        </w:rPr>
        <w:t xml:space="preserve">, </w:t>
      </w:r>
      <w:proofErr w:type="spellStart"/>
      <w:r w:rsidRPr="00F066C8">
        <w:rPr>
          <w:b/>
          <w:bCs/>
        </w:rPr>
        <w:t>Ph.D.Senior</w:t>
      </w:r>
      <w:proofErr w:type="spellEnd"/>
      <w:r w:rsidRPr="00F066C8">
        <w:rPr>
          <w:b/>
          <w:bCs/>
        </w:rPr>
        <w:t xml:space="preserve"> Policy Analyst, 12 </w:t>
      </w:r>
    </w:p>
    <w:p w:rsidR="003B62BC" w:rsidRPr="00F066C8" w:rsidRDefault="003B62BC" w:rsidP="003B62BC">
      <w:pPr>
        <w:rPr>
          <w:color w:val="000000"/>
          <w:sz w:val="18"/>
          <w:szCs w:val="10"/>
        </w:rPr>
      </w:pPr>
      <w:r w:rsidRPr="00F066C8">
        <w:rPr>
          <w:color w:val="000000"/>
          <w:sz w:val="18"/>
          <w:szCs w:val="10"/>
        </w:rPr>
        <w:t>[</w:t>
      </w:r>
      <w:r w:rsidR="00944F6D" w:rsidRPr="00F066C8">
        <w:rPr>
          <w:color w:val="000000"/>
          <w:sz w:val="18"/>
          <w:szCs w:val="10"/>
        </w:rPr>
        <w:t>Ray</w:t>
      </w:r>
      <w:r w:rsidRPr="00F066C8">
        <w:rPr>
          <w:color w:val="000000"/>
          <w:sz w:val="18"/>
          <w:szCs w:val="10"/>
        </w:rPr>
        <w:t xml:space="preserve"> 3/2/12, heritage.org, “U.S.–Brazil Summit Must Address Differences on Democracy, Human Rights, and Iran,” http://www.heritage.org/research/reports/2012/04/us-brazil-summit-must-address-democracy-human-rights-and-iran, 7/6/13, MVL]</w:t>
      </w:r>
    </w:p>
    <w:p w:rsidR="003B62BC" w:rsidRPr="004E1CB5" w:rsidRDefault="003B62BC" w:rsidP="003B62BC">
      <w:pPr>
        <w:rPr>
          <w:rFonts w:ascii="Arial" w:hAnsi="Arial" w:cs="Arial"/>
          <w:color w:val="333333"/>
          <w:szCs w:val="10"/>
          <w:shd w:val="clear" w:color="auto" w:fill="FFFFFF"/>
        </w:rPr>
      </w:pPr>
    </w:p>
    <w:p w:rsidR="003B62BC" w:rsidRPr="004E1CB5" w:rsidRDefault="003B62BC" w:rsidP="003B62BC">
      <w:pPr>
        <w:rPr>
          <w:rStyle w:val="StyleBoldUnderline"/>
        </w:rPr>
      </w:pPr>
      <w:r>
        <w:rPr>
          <w:rFonts w:ascii="Arial" w:hAnsi="Arial" w:cs="Arial"/>
          <w:color w:val="333333"/>
          <w:sz w:val="20"/>
          <w:szCs w:val="20"/>
          <w:shd w:val="clear" w:color="auto" w:fill="FFFFFF"/>
        </w:rPr>
        <w:t xml:space="preserve">In 2001, </w:t>
      </w:r>
      <w:r w:rsidRPr="004E1CB5">
        <w:rPr>
          <w:rStyle w:val="StyleBoldUnderline"/>
        </w:rPr>
        <w:t>the U.S. and Brazil signed the Inter-American Democratic Charter</w:t>
      </w:r>
      <w:r>
        <w:rPr>
          <w:rFonts w:ascii="Arial" w:hAnsi="Arial" w:cs="Arial"/>
          <w:color w:val="333333"/>
          <w:sz w:val="20"/>
          <w:szCs w:val="20"/>
          <w:shd w:val="clear" w:color="auto" w:fill="FFFFFF"/>
        </w:rPr>
        <w:t xml:space="preserve">. Former Secretary of State </w:t>
      </w:r>
      <w:r w:rsidRPr="004E1CB5">
        <w:rPr>
          <w:rStyle w:val="StyleBoldUnderline"/>
        </w:rPr>
        <w:t>Condoleezza Rice observed that “the Democratic Charter must become the core of a principled, effective multilateralism for the Americas</w:t>
      </w:r>
      <w:r>
        <w:rPr>
          <w:rFonts w:ascii="Arial" w:hAnsi="Arial" w:cs="Arial"/>
          <w:color w:val="333333"/>
          <w:sz w:val="20"/>
          <w:szCs w:val="20"/>
          <w:shd w:val="clear" w:color="auto" w:fill="FFFFFF"/>
        </w:rPr>
        <w:t xml:space="preserve">. </w:t>
      </w:r>
      <w:r w:rsidRPr="004E1CB5">
        <w:rPr>
          <w:rStyle w:val="StyleBoldUnderline"/>
        </w:rPr>
        <w:t>Together, we must insist that leaders who are elected democratically have a responsibility to govern democratically</w:t>
      </w:r>
      <w:r>
        <w:rPr>
          <w:rFonts w:ascii="Arial" w:hAnsi="Arial" w:cs="Arial"/>
          <w:color w:val="333333"/>
          <w:sz w:val="20"/>
          <w:szCs w:val="20"/>
          <w:shd w:val="clear" w:color="auto" w:fill="FFFFFF"/>
        </w:rPr>
        <w:t xml:space="preserve">.” Differences between Brazil and the U.S. over recent events in Honduras and the challenges to democratic governance in Ecuador, Nicaragua, and Venezuela merit serious review of the democratic norms enshrined in the Democratic Charter. </w:t>
      </w:r>
      <w:r w:rsidRPr="004E1CB5">
        <w:rPr>
          <w:rStyle w:val="StyleBoldUnderline"/>
        </w:rPr>
        <w:t>Without Brazil’s commitment to an effective Organization of American States (OAS) and other inter-American bodies, multilateral efforts to protect democracy and human rights will continue to diminish.</w:t>
      </w:r>
    </w:p>
    <w:p w:rsidR="003B62BC" w:rsidRDefault="003B62BC" w:rsidP="003B62BC"/>
    <w:p w:rsidR="003B62BC" w:rsidRDefault="003B62BC" w:rsidP="003B62BC">
      <w:pPr>
        <w:pStyle w:val="Heading1"/>
      </w:pPr>
      <w:r w:rsidRPr="009557E9">
        <w:lastRenderedPageBreak/>
        <w:t>Amazon</w:t>
      </w:r>
      <w:r>
        <w:t xml:space="preserve"> Internals</w:t>
      </w:r>
      <w:r w:rsidRPr="009557E9">
        <w:t>:</w:t>
      </w:r>
    </w:p>
    <w:p w:rsidR="003B62BC" w:rsidRDefault="003B62BC" w:rsidP="003B62BC"/>
    <w:p w:rsidR="003B62BC" w:rsidRPr="00F066C8" w:rsidRDefault="00F066C8" w:rsidP="00F066C8">
      <w:pPr>
        <w:pStyle w:val="Heading4"/>
        <w:rPr>
          <w:rStyle w:val="StyleStyleBold12pt"/>
          <w:b/>
        </w:rPr>
      </w:pPr>
      <w:r w:rsidRPr="00F066C8">
        <w:rPr>
          <w:b w:val="0"/>
          <w:sz w:val="28"/>
        </w:rPr>
        <w:t>T</w:t>
      </w:r>
      <w:r w:rsidR="003B62BC" w:rsidRPr="00F066C8">
        <w:rPr>
          <w:rStyle w:val="StyleStyleBold12pt"/>
          <w:b/>
        </w:rPr>
        <w:t xml:space="preserve">he U.S. and Brazil work together to preserve the Amazon which is </w:t>
      </w:r>
      <w:proofErr w:type="gramStart"/>
      <w:r w:rsidR="003B62BC" w:rsidRPr="00F066C8">
        <w:rPr>
          <w:rStyle w:val="StyleStyleBold12pt"/>
          <w:b/>
        </w:rPr>
        <w:t>key</w:t>
      </w:r>
      <w:proofErr w:type="gramEnd"/>
      <w:r w:rsidR="003B62BC" w:rsidRPr="00F066C8">
        <w:rPr>
          <w:rStyle w:val="StyleStyleBold12pt"/>
          <w:b/>
        </w:rPr>
        <w:t xml:space="preserve"> to stop warming.</w:t>
      </w:r>
    </w:p>
    <w:p w:rsidR="003B62BC" w:rsidRDefault="003B62BC" w:rsidP="003B62BC">
      <w:r>
        <w:rPr>
          <w:rStyle w:val="StyleStyleBold12pt"/>
        </w:rPr>
        <w:t>Meyer, Analyst in Latin American Affairs,</w:t>
      </w:r>
      <w:r>
        <w:t xml:space="preserve"> 2/27/</w:t>
      </w:r>
      <w:r>
        <w:rPr>
          <w:rStyle w:val="StyleStyleBold12pt"/>
        </w:rPr>
        <w:t>13</w:t>
      </w:r>
      <w:r>
        <w:t xml:space="preserve"> (Peter Congressional research service: “Brazil-U.S. Relations” </w:t>
      </w:r>
      <w:hyperlink r:id="rId87" w:history="1">
        <w:r>
          <w:rPr>
            <w:rStyle w:val="Hyperlink"/>
          </w:rPr>
          <w:t>http://www.fas.org/sgp/crs/row/RL33456.pdf</w:t>
        </w:r>
      </w:hyperlink>
      <w:r>
        <w:t xml:space="preserve"> Date accessed: 7/6/13</w:t>
      </w:r>
      <w:proofErr w:type="gramStart"/>
      <w:r>
        <w:t>)KG</w:t>
      </w:r>
      <w:proofErr w:type="gramEnd"/>
    </w:p>
    <w:p w:rsidR="003B62BC" w:rsidRDefault="003B62BC" w:rsidP="003B62BC">
      <w:r>
        <w:rPr>
          <w:rStyle w:val="StyleBoldUnderline"/>
        </w:rPr>
        <w:t xml:space="preserve">The Amazon basin spans the borders of eight countries and is the most </w:t>
      </w:r>
      <w:proofErr w:type="spellStart"/>
      <w:r>
        <w:rPr>
          <w:rStyle w:val="StyleBoldUnderline"/>
        </w:rPr>
        <w:t>biodiverse</w:t>
      </w:r>
      <w:proofErr w:type="spellEnd"/>
      <w:r>
        <w:rPr>
          <w:rStyle w:val="StyleBoldUnderline"/>
        </w:rPr>
        <w:t xml:space="preserve"> tract of tropical rainforest in the world.</w:t>
      </w:r>
      <w:r>
        <w:t xml:space="preserve"> </w:t>
      </w:r>
      <w:r>
        <w:rPr>
          <w:rStyle w:val="StyleBoldUnderline"/>
        </w:rPr>
        <w:t>It holds 20% of the Earth’s fresh water and 10% of all known species. The Amazon also holds 10% of the world’s carbon stores and absorbs nearly 2 billion tons of carbon dioxide each year,</w:t>
      </w:r>
      <w:r>
        <w:t xml:space="preserve"> </w:t>
      </w:r>
      <w:r>
        <w:rPr>
          <w:rStyle w:val="StyleBoldUnderline"/>
        </w:rPr>
        <w:t xml:space="preserve">making it a sink for global carbon emissions and an important asset in the mitigation of climate change. Approximately 60% of the Amazon falls within Brazilian borders, making Brazil home to 40% of the world’s remaining tropical forests. </w:t>
      </w:r>
      <w:r>
        <w:t>159 The Brazilian Amazon was largely undeveloped until the 1960s, when the military government began subsidizing the settlement and development of the region as a matter of national security. The human population grew from 6 million in 1960 to 25 million in 2010, and approximately 20% of the Brazilian Amazon has now been deforested as a result of settlements, roads, logging, farming and other activities.160</w:t>
      </w:r>
      <w:r>
        <w:rPr>
          <w:rStyle w:val="StyleBoldUnderline"/>
        </w:rPr>
        <w:t xml:space="preserve"> U.S. environment programs in Brazil are designed to support tropical forest conservation through the promotion of proper land-use and encouragement of environmentally friendly income generation activities for the rural poor.</w:t>
      </w:r>
      <w:r>
        <w:t xml:space="preserve"> In FY2006, </w:t>
      </w:r>
      <w:r>
        <w:rPr>
          <w:rStyle w:val="StyleBoldUnderline"/>
        </w:rPr>
        <w:t>USAID initiated the Amazon Basin Conservation Initiative, which supports community groups, governments, and other organizations working throughout the Amazon Basin to conserve the forest’s biodiversity</w:t>
      </w:r>
      <w:r>
        <w:t xml:space="preserve">. </w:t>
      </w:r>
      <w:r>
        <w:rPr>
          <w:rStyle w:val="StyleBoldUnderline"/>
        </w:rPr>
        <w:t>USAID provided Brazil with $14 million for environmental programs in</w:t>
      </w:r>
      <w:r>
        <w:t xml:space="preserve"> FY</w:t>
      </w:r>
      <w:r>
        <w:rPr>
          <w:rStyle w:val="StyleBoldUnderline"/>
        </w:rPr>
        <w:t>2010</w:t>
      </w:r>
      <w:r>
        <w:t xml:space="preserve">, </w:t>
      </w:r>
      <w:r>
        <w:rPr>
          <w:rStyle w:val="StyleBoldUnderline"/>
        </w:rPr>
        <w:t>$11.5 million in FY2011,</w:t>
      </w:r>
      <w:r>
        <w:t xml:space="preserve"> and an estimated $10 million in FY2012.169 The Obama Administration did not request any aid for environmental programs in Brazil in FY2013; however</w:t>
      </w:r>
      <w:r>
        <w:rPr>
          <w:rStyle w:val="StyleBoldUnderline"/>
        </w:rPr>
        <w:t>, Congress has specifically directed USAID to fund such programs in previous appropriations measures and could do so once again</w:t>
      </w:r>
      <w:r>
        <w:t xml:space="preserve">. </w:t>
      </w:r>
      <w:r>
        <w:rPr>
          <w:rStyle w:val="StyleBoldUnderline"/>
        </w:rPr>
        <w:t>In August 2010, the United States and Brazil signed a debt-for-nature agreement under the Tropical Forest Conservation Act of 2008</w:t>
      </w:r>
      <w:r>
        <w:t xml:space="preserve"> (P.L. 105-214). </w:t>
      </w:r>
      <w:r>
        <w:rPr>
          <w:rStyle w:val="StyleBoldUnderline"/>
        </w:rPr>
        <w:t xml:space="preserve">According to the agreement, the United States will reduce Brazil’s debt payments by $21 million over five years. In exchange, the Brazilian government will commit those funds to activities to conserve protected areas, improve natural resource management, and develop sustainable livelihoods in endangered areas outside of the Amazon such as the Atlantic Rainforest, </w:t>
      </w:r>
      <w:proofErr w:type="spellStart"/>
      <w:r>
        <w:t>Caatinga</w:t>
      </w:r>
      <w:proofErr w:type="spellEnd"/>
      <w:r>
        <w:t xml:space="preserve">, and </w:t>
      </w:r>
      <w:proofErr w:type="spellStart"/>
      <w:r>
        <w:t>Cerrado</w:t>
      </w:r>
      <w:proofErr w:type="spellEnd"/>
      <w:r>
        <w:rPr>
          <w:rStyle w:val="StyleBoldUnderline"/>
        </w:rPr>
        <w:t xml:space="preserve"> ecosystems</w:t>
      </w:r>
      <w:r>
        <w:t>.</w:t>
      </w:r>
    </w:p>
    <w:p w:rsidR="003B62BC" w:rsidRDefault="003B62BC" w:rsidP="003B62BC">
      <w:pPr>
        <w:rPr>
          <w:rStyle w:val="StyleStyleBold12pt"/>
        </w:rPr>
      </w:pPr>
    </w:p>
    <w:p w:rsidR="003B62BC" w:rsidRPr="00F066C8" w:rsidRDefault="003B62BC" w:rsidP="00F066C8">
      <w:pPr>
        <w:pStyle w:val="Heading4"/>
        <w:rPr>
          <w:rStyle w:val="StyleStyleBold12pt"/>
          <w:b/>
        </w:rPr>
      </w:pPr>
      <w:r w:rsidRPr="00F066C8">
        <w:rPr>
          <w:rStyle w:val="StyleStyleBold12pt"/>
          <w:b/>
        </w:rPr>
        <w:t>US Brazil cooperation solves the Amazon.</w:t>
      </w:r>
    </w:p>
    <w:p w:rsidR="003B62BC" w:rsidRPr="00146860" w:rsidRDefault="003B62BC" w:rsidP="003B62BC">
      <w:r w:rsidRPr="00CD3542">
        <w:rPr>
          <w:rStyle w:val="StyleStyleBold12pt"/>
        </w:rPr>
        <w:t>Meyer 13</w:t>
      </w:r>
      <w:r>
        <w:t xml:space="preserve"> (Peter, 2/27, Analyst in Latin American Affairs, “Brazil-U.S. Relations”, Date accessed: 7/6/13, </w:t>
      </w:r>
      <w:hyperlink r:id="rId88" w:history="1">
        <w:r w:rsidRPr="00CC7DC9">
          <w:rPr>
            <w:rStyle w:val="Hyperlink"/>
          </w:rPr>
          <w:t>http://www.fas.org/sgp/crs/row/RL33456.pdf</w:t>
        </w:r>
      </w:hyperlink>
      <w:r>
        <w:t>, LE)</w:t>
      </w:r>
    </w:p>
    <w:p w:rsidR="003B62BC" w:rsidRPr="00146860" w:rsidRDefault="003B62BC" w:rsidP="003B62BC">
      <w:r w:rsidRPr="00CD3542">
        <w:rPr>
          <w:rStyle w:val="StyleBoldUnderline"/>
        </w:rPr>
        <w:t>U.S. environment programs in Brazil are designed to support tropical forest conservation through ¶ the promotion of proper land-use and encouragement of environmentally friendly income ¶ generation activities for the rural poor</w:t>
      </w:r>
      <w:r w:rsidRPr="00146860">
        <w:t xml:space="preserve">. In FY2006, USAID initiated the </w:t>
      </w:r>
      <w:r w:rsidRPr="00CD3542">
        <w:rPr>
          <w:rStyle w:val="StyleBoldUnderline"/>
        </w:rPr>
        <w:t>Amazon Basin ¶ Conservation Initiative, which supports community groups, governments, and other organizations ¶ working throughout the Amazon Basin to conserve the forest’s biodiversity</w:t>
      </w:r>
      <w:r w:rsidRPr="00146860">
        <w:t xml:space="preserve">. USAID provided </w:t>
      </w:r>
      <w:r w:rsidRPr="00146860">
        <w:rPr>
          <w:sz w:val="12"/>
        </w:rPr>
        <w:t xml:space="preserve">¶ </w:t>
      </w:r>
      <w:r w:rsidRPr="00146860">
        <w:t xml:space="preserve">Brazil with $14 million for environmental programs in FY2010, $11.5 million in FY2011, and an </w:t>
      </w:r>
      <w:r w:rsidRPr="00146860">
        <w:rPr>
          <w:sz w:val="12"/>
        </w:rPr>
        <w:t xml:space="preserve">¶ </w:t>
      </w:r>
      <w:r w:rsidRPr="00146860">
        <w:t>estimated $10 million in FY2012.</w:t>
      </w:r>
      <w:r w:rsidRPr="00146860">
        <w:rPr>
          <w:sz w:val="12"/>
        </w:rPr>
        <w:t xml:space="preserve">¶ </w:t>
      </w:r>
      <w:r w:rsidRPr="00146860">
        <w:t>169</w:t>
      </w:r>
      <w:r w:rsidRPr="00146860">
        <w:rPr>
          <w:sz w:val="12"/>
        </w:rPr>
        <w:t xml:space="preserve">¶ </w:t>
      </w:r>
      <w:r w:rsidRPr="00CD3542">
        <w:rPr>
          <w:rStyle w:val="StyleBoldUnderline"/>
        </w:rPr>
        <w:t xml:space="preserve">The Obama Administration did not request any aid for ¶ environmental programs in Brazil in FY2013; ¶ however, Congress has specifically directed ¶ USAID to fund such programs in previous </w:t>
      </w:r>
      <w:proofErr w:type="spellStart"/>
      <w:r w:rsidRPr="00CD3542">
        <w:rPr>
          <w:rStyle w:val="StyleBoldUnderline"/>
        </w:rPr>
        <w:t>appr</w:t>
      </w:r>
      <w:proofErr w:type="spellEnd"/>
      <w:r w:rsidRPr="00CD3542">
        <w:rPr>
          <w:rStyle w:val="StyleBoldUnderline"/>
        </w:rPr>
        <w:t xml:space="preserve">¶ </w:t>
      </w:r>
      <w:proofErr w:type="spellStart"/>
      <w:r w:rsidRPr="00CD3542">
        <w:rPr>
          <w:rStyle w:val="StyleBoldUnderline"/>
        </w:rPr>
        <w:t>opriations</w:t>
      </w:r>
      <w:proofErr w:type="spellEnd"/>
      <w:r w:rsidRPr="00CD3542">
        <w:rPr>
          <w:rStyle w:val="StyleBoldUnderline"/>
        </w:rPr>
        <w:t xml:space="preserve"> measures and could do so once again</w:t>
      </w:r>
      <w:r w:rsidRPr="00146860">
        <w:t xml:space="preserve">. </w:t>
      </w:r>
      <w:r w:rsidRPr="00146860">
        <w:rPr>
          <w:sz w:val="12"/>
        </w:rPr>
        <w:t xml:space="preserve">¶ </w:t>
      </w:r>
      <w:r w:rsidRPr="00146860">
        <w:t xml:space="preserve">In August 2010, </w:t>
      </w:r>
      <w:r w:rsidRPr="00CD3542">
        <w:rPr>
          <w:rStyle w:val="StyleBoldUnderline"/>
        </w:rPr>
        <w:t>the United States and Brazil ¶ signed a debt-for-nature agreement under the ¶ Tropical Forest Conservation Act</w:t>
      </w:r>
      <w:r w:rsidRPr="00146860">
        <w:t xml:space="preserve"> of 2008 (P.L. 105-214). According to the agreement, </w:t>
      </w:r>
      <w:r w:rsidRPr="00CD3542">
        <w:rPr>
          <w:rStyle w:val="StyleBoldUnderline"/>
        </w:rPr>
        <w:t xml:space="preserve">the United ¶ States will reduce Brazil’s debt payments by $21 million over five years. In exchange, the ¶ Brazilian government will commit those funds to activities to conserve protected areas, improve ¶ Brazil-U.S. Relations ¶ Congressional Research Service ¶ </w:t>
      </w:r>
      <w:proofErr w:type="gramStart"/>
      <w:r w:rsidRPr="00CD3542">
        <w:rPr>
          <w:rStyle w:val="StyleBoldUnderline"/>
        </w:rPr>
        <w:t>31 ¶ natural resource management,</w:t>
      </w:r>
      <w:proofErr w:type="gramEnd"/>
      <w:r w:rsidRPr="00CD3542">
        <w:rPr>
          <w:rStyle w:val="StyleBoldUnderline"/>
        </w:rPr>
        <w:t xml:space="preserve"> and develop sustainable livelihoods in endangered areas outside of ¶ the Amazon such as the Atlantic Rainforest, </w:t>
      </w:r>
      <w:proofErr w:type="spellStart"/>
      <w:r w:rsidRPr="00CD3542">
        <w:rPr>
          <w:rStyle w:val="StyleBoldUnderline"/>
        </w:rPr>
        <w:t>Caatinga</w:t>
      </w:r>
      <w:proofErr w:type="spellEnd"/>
      <w:r w:rsidRPr="00CD3542">
        <w:rPr>
          <w:rStyle w:val="StyleBoldUnderline"/>
        </w:rPr>
        <w:t xml:space="preserve">, and </w:t>
      </w:r>
      <w:proofErr w:type="spellStart"/>
      <w:r w:rsidRPr="00CD3542">
        <w:rPr>
          <w:rStyle w:val="StyleBoldUnderline"/>
        </w:rPr>
        <w:t>Cerrado</w:t>
      </w:r>
      <w:proofErr w:type="spellEnd"/>
      <w:r w:rsidRPr="00CD3542">
        <w:rPr>
          <w:rStyle w:val="StyleBoldUnderline"/>
        </w:rPr>
        <w:t xml:space="preserve"> ecosystems.</w:t>
      </w:r>
      <w:r w:rsidRPr="00146860">
        <w:rPr>
          <w:sz w:val="12"/>
        </w:rPr>
        <w:t xml:space="preserve">¶ </w:t>
      </w:r>
      <w:r w:rsidRPr="00146860">
        <w:t>170</w:t>
      </w:r>
    </w:p>
    <w:p w:rsidR="003B62BC" w:rsidRDefault="003B62BC" w:rsidP="003B62BC"/>
    <w:p w:rsidR="003B62BC" w:rsidRDefault="003B62BC" w:rsidP="003B62BC"/>
    <w:p w:rsidR="003B62BC" w:rsidRDefault="003B62BC" w:rsidP="003B62BC">
      <w:pPr>
        <w:pStyle w:val="Heading1"/>
      </w:pPr>
      <w:r w:rsidRPr="003942F1">
        <w:lastRenderedPageBreak/>
        <w:t>Amazon Impacts:</w:t>
      </w:r>
    </w:p>
    <w:p w:rsidR="003B62BC" w:rsidRPr="00F066C8" w:rsidRDefault="003B62BC" w:rsidP="00F066C8">
      <w:pPr>
        <w:pStyle w:val="Heading4"/>
        <w:rPr>
          <w:rStyle w:val="StyleStyleBold12pt"/>
          <w:b/>
        </w:rPr>
      </w:pPr>
      <w:r w:rsidRPr="00F066C8">
        <w:rPr>
          <w:rStyle w:val="StyleStyleBold12pt"/>
          <w:b/>
        </w:rPr>
        <w:t>And, Amazon destruction causes extinction</w:t>
      </w:r>
    </w:p>
    <w:p w:rsidR="003B62BC" w:rsidRPr="00CA7502" w:rsidRDefault="003B62BC" w:rsidP="003B62BC">
      <w:pPr>
        <w:widowControl w:val="0"/>
        <w:autoSpaceDE w:val="0"/>
        <w:autoSpaceDN w:val="0"/>
        <w:adjustRightInd w:val="0"/>
      </w:pPr>
      <w:proofErr w:type="spellStart"/>
      <w:r w:rsidRPr="00CA7502">
        <w:rPr>
          <w:rStyle w:val="StyleStyleBold12pt"/>
        </w:rPr>
        <w:t>Takacs</w:t>
      </w:r>
      <w:proofErr w:type="spellEnd"/>
      <w:r w:rsidRPr="00CA7502">
        <w:rPr>
          <w:rStyle w:val="StyleStyleBold12pt"/>
        </w:rPr>
        <w:t xml:space="preserve"> 96 </w:t>
      </w:r>
      <w:r w:rsidRPr="00CA7502">
        <w:t>- Ph.D. in science and technology studies @ Cornell, Professor of Environmental Humanities, Institute for Earth Systems Science and Policy, California State University, Monterey Bay, David, The Idea of Biodiversity: Philosophies of Paradise, p. 200-1]</w:t>
      </w:r>
    </w:p>
    <w:p w:rsidR="003B62BC" w:rsidRPr="00655719" w:rsidRDefault="003B62BC" w:rsidP="003B62BC">
      <w:pPr>
        <w:widowControl w:val="0"/>
        <w:autoSpaceDE w:val="0"/>
        <w:autoSpaceDN w:val="0"/>
        <w:adjustRightInd w:val="0"/>
        <w:jc w:val="both"/>
        <w:rPr>
          <w:sz w:val="16"/>
        </w:rPr>
      </w:pPr>
      <w:r w:rsidRPr="00CA7502">
        <w:rPr>
          <w:b/>
          <w:bCs/>
          <w:u w:val="single"/>
        </w:rPr>
        <w:t>"Habitat destruction and conversion are eliminating species at such a frightening pace that extinction of many contemporary species and the systems they live in and support ... may lead to ecological disaster and severe alteration of the evolutionary process</w:t>
      </w:r>
      <w:r w:rsidRPr="00CA7502">
        <w:rPr>
          <w:sz w:val="16"/>
        </w:rPr>
        <w:t xml:space="preserve">," Terry Erwin writes." </w:t>
      </w:r>
      <w:proofErr w:type="gramStart"/>
      <w:r w:rsidRPr="00CA7502">
        <w:rPr>
          <w:sz w:val="16"/>
        </w:rPr>
        <w:t>And E. 0.</w:t>
      </w:r>
      <w:proofErr w:type="gramEnd"/>
      <w:r w:rsidRPr="00CA7502">
        <w:rPr>
          <w:sz w:val="16"/>
        </w:rPr>
        <w:t xml:space="preserve"> Wilson notes: "The question I am asked most frequently about the diversity of life: </w:t>
      </w:r>
      <w:r w:rsidRPr="00F7039A">
        <w:rPr>
          <w:b/>
          <w:bCs/>
          <w:highlight w:val="cyan"/>
          <w:u w:val="single"/>
        </w:rPr>
        <w:t xml:space="preserve">if </w:t>
      </w:r>
      <w:r w:rsidRPr="005C4D0A">
        <w:rPr>
          <w:b/>
          <w:bCs/>
          <w:u w:val="single"/>
        </w:rPr>
        <w:t xml:space="preserve">enough </w:t>
      </w:r>
      <w:r w:rsidRPr="00F7039A">
        <w:rPr>
          <w:b/>
          <w:bCs/>
          <w:highlight w:val="cyan"/>
          <w:u w:val="single"/>
        </w:rPr>
        <w:t xml:space="preserve">species are extinguished, </w:t>
      </w:r>
      <w:r w:rsidRPr="005C4D0A">
        <w:rPr>
          <w:b/>
          <w:bCs/>
          <w:u w:val="single"/>
        </w:rPr>
        <w:t xml:space="preserve">will </w:t>
      </w:r>
      <w:r w:rsidRPr="00F7039A">
        <w:rPr>
          <w:b/>
          <w:bCs/>
          <w:highlight w:val="cyan"/>
          <w:u w:val="single"/>
        </w:rPr>
        <w:t xml:space="preserve">the ecosystem collapse, and </w:t>
      </w:r>
      <w:r w:rsidRPr="005C4D0A">
        <w:rPr>
          <w:b/>
          <w:bCs/>
          <w:u w:val="single"/>
        </w:rPr>
        <w:t xml:space="preserve">will </w:t>
      </w:r>
      <w:r w:rsidRPr="00F7039A">
        <w:rPr>
          <w:b/>
          <w:bCs/>
          <w:highlight w:val="cyan"/>
          <w:u w:val="single"/>
        </w:rPr>
        <w:t xml:space="preserve">the extinction of </w:t>
      </w:r>
      <w:r w:rsidRPr="005C4D0A">
        <w:rPr>
          <w:b/>
          <w:bCs/>
          <w:u w:val="single"/>
        </w:rPr>
        <w:t xml:space="preserve">most </w:t>
      </w:r>
      <w:r w:rsidRPr="00F7039A">
        <w:rPr>
          <w:b/>
          <w:bCs/>
          <w:highlight w:val="cyan"/>
          <w:u w:val="single"/>
        </w:rPr>
        <w:t xml:space="preserve">other species follow </w:t>
      </w:r>
      <w:r w:rsidRPr="005C4D0A">
        <w:rPr>
          <w:b/>
          <w:bCs/>
          <w:u w:val="single"/>
        </w:rPr>
        <w:t xml:space="preserve">soon </w:t>
      </w:r>
      <w:r w:rsidRPr="00F7039A">
        <w:rPr>
          <w:b/>
          <w:bCs/>
          <w:highlight w:val="cyan"/>
          <w:u w:val="single"/>
        </w:rPr>
        <w:t>afterward</w:t>
      </w:r>
      <w:r w:rsidRPr="00F7039A">
        <w:rPr>
          <w:sz w:val="16"/>
          <w:highlight w:val="cyan"/>
        </w:rPr>
        <w:t>?</w:t>
      </w:r>
      <w:r w:rsidRPr="00CA7502">
        <w:rPr>
          <w:sz w:val="16"/>
        </w:rPr>
        <w:t xml:space="preserve"> The only answer anyone can give is: possibly. </w:t>
      </w:r>
      <w:r w:rsidRPr="00CA7502">
        <w:rPr>
          <w:b/>
          <w:bCs/>
          <w:u w:val="single"/>
        </w:rPr>
        <w:t>By the time we find out, however, it might be too late</w:t>
      </w:r>
      <w:r w:rsidRPr="00CA7502">
        <w:rPr>
          <w:sz w:val="16"/>
        </w:rPr>
        <w:t xml:space="preserve">. </w:t>
      </w:r>
      <w:proofErr w:type="gramStart"/>
      <w:r w:rsidRPr="00CA7502">
        <w:rPr>
          <w:sz w:val="16"/>
        </w:rPr>
        <w:t>One planet, one experiment.""</w:t>
      </w:r>
      <w:proofErr w:type="gramEnd"/>
      <w:r w:rsidRPr="00CA7502">
        <w:rPr>
          <w:sz w:val="16"/>
        </w:rPr>
        <w:t xml:space="preserve"> So biodiversity keeps the world running. It has value in and for itself, as well as for us. Raven, Erwin, and Wilson oblige us to think about the value of biodiversity for our own lives. The </w:t>
      </w:r>
      <w:proofErr w:type="spellStart"/>
      <w:r w:rsidRPr="00CA7502">
        <w:rPr>
          <w:sz w:val="16"/>
        </w:rPr>
        <w:t>Ehrlichs</w:t>
      </w:r>
      <w:proofErr w:type="spellEnd"/>
      <w:r w:rsidRPr="00CA7502">
        <w:rPr>
          <w:sz w:val="16"/>
        </w:rPr>
        <w:t xml:space="preserve">' rivet-popper trope makes this same point; by eliminating rivets, we play Russian roulette with global ecology and human futures: "It is likely that </w:t>
      </w:r>
      <w:r w:rsidRPr="00F7039A">
        <w:rPr>
          <w:b/>
          <w:bCs/>
          <w:highlight w:val="cyan"/>
          <w:u w:val="single"/>
        </w:rPr>
        <w:t>destruction of the rich complex of species in the Amazon basin could trigger rapid changes in global climate patterns.</w:t>
      </w:r>
      <w:r w:rsidRPr="00CA7502">
        <w:rPr>
          <w:b/>
          <w:bCs/>
          <w:u w:val="single"/>
        </w:rPr>
        <w:t xml:space="preserve"> Agriculture remains heavily dependent on stable climate, and human beings remain heavily dependent on food. </w:t>
      </w:r>
      <w:r w:rsidRPr="00F7039A">
        <w:rPr>
          <w:b/>
          <w:bCs/>
          <w:highlight w:val="cyan"/>
          <w:u w:val="single"/>
        </w:rPr>
        <w:t>By the end of the century the extinction of perhaps a million species in the Amazon basin could have entrained famines in which a billion human beings perished</w:t>
      </w:r>
      <w:r w:rsidRPr="00CA7502">
        <w:rPr>
          <w:b/>
          <w:bCs/>
          <w:u w:val="single"/>
        </w:rPr>
        <w:t xml:space="preserve">. And if our species is very unlucky, </w:t>
      </w:r>
      <w:r w:rsidRPr="00F7039A">
        <w:rPr>
          <w:b/>
          <w:bCs/>
          <w:highlight w:val="cyan"/>
          <w:u w:val="single"/>
        </w:rPr>
        <w:t xml:space="preserve">the famines could lead to a </w:t>
      </w:r>
      <w:r w:rsidRPr="00F7039A">
        <w:rPr>
          <w:rStyle w:val="StyleBoldUnderline"/>
          <w:highlight w:val="cyan"/>
        </w:rPr>
        <w:t>thermonuclear war, which could extinguish civilization</w:t>
      </w:r>
      <w:r w:rsidRPr="00CA7502">
        <w:rPr>
          <w:b/>
          <w:bCs/>
          <w:u w:val="single"/>
        </w:rPr>
        <w:t>.</w:t>
      </w:r>
      <w:r w:rsidRPr="00CA7502">
        <w:rPr>
          <w:sz w:val="16"/>
        </w:rPr>
        <w:t>""</w:t>
      </w:r>
    </w:p>
    <w:p w:rsidR="003B62BC" w:rsidRDefault="003B62BC" w:rsidP="003B62BC"/>
    <w:p w:rsidR="003B62BC" w:rsidRPr="00BC4D67" w:rsidRDefault="003B62BC" w:rsidP="00F066C8">
      <w:pPr>
        <w:pStyle w:val="Heading4"/>
      </w:pPr>
      <w:r w:rsidRPr="00BC4D67">
        <w:t>The Amazon is key to medicine and solving warming</w:t>
      </w:r>
    </w:p>
    <w:p w:rsidR="003B62BC" w:rsidRPr="000A72A3" w:rsidRDefault="003B62BC" w:rsidP="003B62BC">
      <w:r w:rsidRPr="00F8537F">
        <w:rPr>
          <w:rStyle w:val="StyleStyleBold12pt"/>
        </w:rPr>
        <w:t>Brown, President of the Amazon International Rain Forest Reserve,</w:t>
      </w:r>
      <w:r>
        <w:t xml:space="preserve"> 7/12/</w:t>
      </w:r>
      <w:r w:rsidRPr="00F8537F">
        <w:rPr>
          <w:rStyle w:val="StyleStyleBold12pt"/>
        </w:rPr>
        <w:t>13</w:t>
      </w:r>
      <w:r w:rsidRPr="007145F6">
        <w:t>(</w:t>
      </w:r>
      <w:r>
        <w:t>Annett, President of Amazon International Rain Forest Reserve, “</w:t>
      </w:r>
      <w:r w:rsidRPr="007145F6">
        <w:t>WHY SHOULD I H</w:t>
      </w:r>
      <w:r>
        <w:t xml:space="preserve">ELP SAVE THE AMAZON RAINFOREST” </w:t>
      </w:r>
      <w:hyperlink r:id="rId89" w:history="1">
        <w:r w:rsidRPr="00660DFE">
          <w:rPr>
            <w:rStyle w:val="Hyperlink"/>
          </w:rPr>
          <w:t>http://en.amazonrainforest.org/Community/Letters/WhyShouldIHelpSaveTheAmazonRainforest/tabid/78/Default.aspx</w:t>
        </w:r>
      </w:hyperlink>
      <w:r>
        <w:t xml:space="preserve"> Date accessed: 7/12/13</w:t>
      </w:r>
      <w:proofErr w:type="gramStart"/>
      <w:r>
        <w:t>)KG</w:t>
      </w:r>
      <w:proofErr w:type="gramEnd"/>
    </w:p>
    <w:p w:rsidR="003B62BC" w:rsidRDefault="003B62BC" w:rsidP="003B62BC">
      <w:r w:rsidRPr="000A2828">
        <w:rPr>
          <w:rStyle w:val="StyleBoldUnderline"/>
        </w:rPr>
        <w:t>Although the rainforest is the Earth’s oldest living ecosystem</w:t>
      </w:r>
      <w:r w:rsidRPr="000A2828">
        <w:t xml:space="preserve"> and has been around for millions of years, </w:t>
      </w:r>
      <w:r w:rsidRPr="000A2828">
        <w:rPr>
          <w:rStyle w:val="StyleBoldUnderline"/>
        </w:rPr>
        <w:t>it may not be around for much longer</w:t>
      </w:r>
      <w:r w:rsidRPr="000A2828">
        <w:t xml:space="preserve">. </w:t>
      </w:r>
      <w:r w:rsidRPr="000A2828">
        <w:rPr>
          <w:rStyle w:val="StyleBoldUnderline"/>
        </w:rPr>
        <w:t>At the present rate of destruction, the rainforest will be gone in 20 years or less. And,</w:t>
      </w:r>
      <w:r w:rsidRPr="000A2828">
        <w:t xml:space="preserve"> unlike North American rainforests, </w:t>
      </w:r>
      <w:r w:rsidRPr="000A2828">
        <w:rPr>
          <w:rStyle w:val="StyleBoldUnderline"/>
        </w:rPr>
        <w:t>once the Amazon Rainforest is destroyed, it doesn’t come back. The Amazon Rainforest supplies most of the air in our lungs and when the rainforest is gone, so is most of our air</w:t>
      </w:r>
      <w:r w:rsidRPr="000A2828">
        <w:t xml:space="preserve">. This definitely caught my attention. I work in a hospital and see many people having to pull oxygen tanks around with them in order to catch a breath of air. </w:t>
      </w:r>
      <w:r w:rsidRPr="000A2828">
        <w:rPr>
          <w:rStyle w:val="StyleBoldUnderline"/>
        </w:rPr>
        <w:t xml:space="preserve">Without the rainforest, in 20 years or less, none of us will be able to breathe without </w:t>
      </w:r>
      <w:r w:rsidRPr="000A2828">
        <w:t>these</w:t>
      </w:r>
      <w:r w:rsidRPr="000A2828">
        <w:rPr>
          <w:rStyle w:val="StyleBoldUnderline"/>
        </w:rPr>
        <w:t xml:space="preserve"> tanks. Destruction of the rainforest is the second largest cause of global warming</w:t>
      </w:r>
      <w:r w:rsidRPr="000A2828">
        <w:t xml:space="preserve">. </w:t>
      </w:r>
      <w:r w:rsidRPr="000A2828">
        <w:rPr>
          <w:rStyle w:val="StyleBoldUnderline"/>
        </w:rPr>
        <w:t>Scientists believe that if global warming continues, it could cause serious problems like floods and droughts in different parts of the world. We have already seen evidence of this worldwide.</w:t>
      </w:r>
      <w:r w:rsidRPr="000A2828">
        <w:t xml:space="preserve"> I live in Texas, and last summer we experienced the longest drought in our state’s history.</w:t>
      </w:r>
      <w:r>
        <w:t xml:space="preserve"> </w:t>
      </w:r>
      <w:r w:rsidRPr="000A2828">
        <w:rPr>
          <w:rStyle w:val="StyleBoldUnderline"/>
        </w:rPr>
        <w:t>One out of every four medicines in pharmacies today comes from the rainforest</w:t>
      </w:r>
      <w:r w:rsidRPr="000A2828">
        <w:t xml:space="preserve">. </w:t>
      </w:r>
      <w:r w:rsidRPr="000A2828">
        <w:rPr>
          <w:rStyle w:val="StyleBoldUnderline"/>
        </w:rPr>
        <w:t>These include treatments for serious diseases like cancer, heart disease, arthritis, and childhood leukemia. However, many of these plants are being destroyed before even being studied for their life saving qualities</w:t>
      </w:r>
      <w:r w:rsidRPr="000A2828">
        <w:t>. My grandmother and my father have had cancer. Is there a cure out there? Three thousand plants have anti-cancer properties. Of these, 70% inhabit the rainforest and right now they are going up in smoke.</w:t>
      </w:r>
      <w:r>
        <w:t xml:space="preserve"> </w:t>
      </w:r>
      <w:r w:rsidRPr="000A2828">
        <w:t>Land half the size of San Francisco contains 845 kinds of birds, 100 species of dragonflies, and 729 types of butterflies. It has 205 kinds of mammals and 10,000 different varieties of plants and trees. I live in North Texas, and I don’t even have a tree in my yard.</w:t>
      </w:r>
      <w:r>
        <w:t xml:space="preserve"> </w:t>
      </w:r>
      <w:r w:rsidRPr="000A2828">
        <w:t>About one million people call the Amazon home</w:t>
      </w:r>
      <w:r w:rsidRPr="0061353D">
        <w:t>. These people’s ancestors have lived in the Amazon for thousands of years, and the survival of their culture depends on the rainforest’s survival</w:t>
      </w:r>
      <w:r w:rsidRPr="0061353D">
        <w:rPr>
          <w:rStyle w:val="StyleBoldUnderline"/>
        </w:rPr>
        <w:t>. The rate of destruction is approximately two football fields per second</w:t>
      </w:r>
      <w:r w:rsidRPr="000A2828">
        <w:t>. In the time it takes to read this editorial, hundreds of lives have been destroyed or changed forever.</w:t>
      </w:r>
      <w:r>
        <w:t xml:space="preserve"> </w:t>
      </w:r>
      <w:r w:rsidRPr="000A2828">
        <w:t xml:space="preserve">Am I an activist? I never thought I was, but I am indeed passionate about something I believe in. </w:t>
      </w:r>
      <w:r w:rsidRPr="0061353D">
        <w:rPr>
          <w:rStyle w:val="StyleBoldUnderline"/>
        </w:rPr>
        <w:t xml:space="preserve">The destruction of the Amazon Rainforest is not just a horrible thing happening somewhere else. The actual cause may be happening somewhere in South America in the Amazon, but the effect is right here, right now, right where you </w:t>
      </w:r>
      <w:r w:rsidRPr="0061353D">
        <w:t>and I</w:t>
      </w:r>
      <w:r w:rsidRPr="0061353D">
        <w:rPr>
          <w:rStyle w:val="StyleBoldUnderline"/>
        </w:rPr>
        <w:t xml:space="preserve"> live</w:t>
      </w:r>
      <w:r w:rsidRPr="000A2828">
        <w:t xml:space="preserve">. </w:t>
      </w:r>
    </w:p>
    <w:p w:rsidR="003B62BC" w:rsidRPr="003942F1" w:rsidRDefault="003B62BC" w:rsidP="003B62BC"/>
    <w:p w:rsidR="003B62BC" w:rsidRDefault="003B62BC" w:rsidP="003B62BC"/>
    <w:p w:rsidR="003B62BC" w:rsidRDefault="003B62BC" w:rsidP="003B62BC">
      <w:pPr>
        <w:pStyle w:val="Heading1"/>
      </w:pPr>
      <w:r w:rsidRPr="001C47C1">
        <w:lastRenderedPageBreak/>
        <w:t>Heg:</w:t>
      </w:r>
    </w:p>
    <w:p w:rsidR="003B62BC" w:rsidRDefault="003B62BC" w:rsidP="003B62BC"/>
    <w:p w:rsidR="003B62BC" w:rsidRDefault="003B62BC" w:rsidP="00F066C8">
      <w:pPr>
        <w:pStyle w:val="Heading4"/>
      </w:pPr>
      <w:r>
        <w:t>Strong US-Brazil relations bolster US soft power and heg</w:t>
      </w:r>
    </w:p>
    <w:p w:rsidR="003B62BC" w:rsidRPr="00917E83" w:rsidRDefault="003B62BC" w:rsidP="003B62BC">
      <w:pPr>
        <w:rPr>
          <w:rStyle w:val="StyleStyleBold12pt"/>
          <w:b w:val="0"/>
          <w:sz w:val="20"/>
          <w:szCs w:val="20"/>
        </w:rPr>
      </w:pPr>
      <w:r>
        <w:rPr>
          <w:rStyle w:val="StyleStyleBold12pt"/>
        </w:rPr>
        <w:t xml:space="preserve">Brown ’13 </w:t>
      </w:r>
      <w:r>
        <w:rPr>
          <w:rStyle w:val="StyleStyleBold12pt"/>
          <w:sz w:val="20"/>
          <w:szCs w:val="20"/>
        </w:rPr>
        <w:t xml:space="preserve">(Lawrence T. Brown, </w:t>
      </w:r>
      <w:r w:rsidRPr="00917E83">
        <w:rPr>
          <w:rStyle w:val="StyleStyleBold12pt"/>
          <w:sz w:val="20"/>
          <w:szCs w:val="20"/>
        </w:rPr>
        <w:t xml:space="preserve">Director of Operations for the Office of the </w:t>
      </w:r>
      <w:r>
        <w:rPr>
          <w:rStyle w:val="StyleStyleBold12pt"/>
          <w:sz w:val="20"/>
          <w:szCs w:val="20"/>
        </w:rPr>
        <w:t>Defense Representative–Pakistan, “</w:t>
      </w:r>
      <w:r w:rsidRPr="00917E83">
        <w:rPr>
          <w:rStyle w:val="StyleStyleBold12pt"/>
          <w:sz w:val="20"/>
          <w:szCs w:val="20"/>
        </w:rPr>
        <w:t>Res</w:t>
      </w:r>
      <w:r>
        <w:rPr>
          <w:rStyle w:val="StyleStyleBold12pt"/>
          <w:sz w:val="20"/>
          <w:szCs w:val="20"/>
        </w:rPr>
        <w:t xml:space="preserve">toring the ‘Unwritten </w:t>
      </w:r>
      <w:proofErr w:type="spellStart"/>
      <w:r>
        <w:rPr>
          <w:rStyle w:val="StyleStyleBold12pt"/>
          <w:sz w:val="20"/>
          <w:szCs w:val="20"/>
        </w:rPr>
        <w:t>Alliance’</w:t>
      </w:r>
      <w:proofErr w:type="gramStart"/>
      <w:r>
        <w:rPr>
          <w:rStyle w:val="StyleStyleBold12pt"/>
          <w:sz w:val="20"/>
          <w:szCs w:val="20"/>
        </w:rPr>
        <w:t>:Brazil</w:t>
      </w:r>
      <w:proofErr w:type="gramEnd"/>
      <w:r>
        <w:rPr>
          <w:rStyle w:val="StyleStyleBold12pt"/>
          <w:sz w:val="20"/>
          <w:szCs w:val="20"/>
        </w:rPr>
        <w:t>-U.S</w:t>
      </w:r>
      <w:proofErr w:type="spellEnd"/>
      <w:r w:rsidRPr="00917E83">
        <w:rPr>
          <w:rStyle w:val="StyleStyleBold12pt"/>
          <w:sz w:val="20"/>
          <w:szCs w:val="20"/>
        </w:rPr>
        <w:t>. Relations</w:t>
      </w:r>
      <w:r>
        <w:rPr>
          <w:rStyle w:val="StyleStyleBold12pt"/>
          <w:sz w:val="20"/>
          <w:szCs w:val="20"/>
        </w:rPr>
        <w:t xml:space="preserve">”, </w:t>
      </w:r>
      <w:r w:rsidRPr="00917E83">
        <w:rPr>
          <w:rStyle w:val="StyleStyleBold12pt"/>
          <w:sz w:val="20"/>
          <w:szCs w:val="20"/>
        </w:rPr>
        <w:t>National Defense University Enterprise</w:t>
      </w:r>
      <w:r>
        <w:rPr>
          <w:rStyle w:val="StyleStyleBold12pt"/>
          <w:sz w:val="20"/>
          <w:szCs w:val="20"/>
        </w:rPr>
        <w:t xml:space="preserve"> issue 69, second quarter 2013, </w:t>
      </w:r>
      <w:r w:rsidRPr="00917E83">
        <w:rPr>
          <w:rStyle w:val="StyleStyleBold12pt"/>
          <w:sz w:val="20"/>
          <w:szCs w:val="20"/>
        </w:rPr>
        <w:t>http://www.ndu.edu/press/lib/pdf/jfq-69/JFQ-69_42-48_Brown.pdf</w:t>
      </w:r>
      <w:r>
        <w:rPr>
          <w:rStyle w:val="StyleStyleBold12pt"/>
          <w:sz w:val="20"/>
          <w:szCs w:val="20"/>
        </w:rPr>
        <w:t>)</w:t>
      </w:r>
    </w:p>
    <w:p w:rsidR="003B62BC" w:rsidRPr="00917E83" w:rsidRDefault="003B62BC" w:rsidP="003B62BC">
      <w:pPr>
        <w:rPr>
          <w:rStyle w:val="StyleStyleBold12pt"/>
        </w:rPr>
      </w:pPr>
    </w:p>
    <w:p w:rsidR="003B62BC" w:rsidRDefault="003B62BC" w:rsidP="003B62BC">
      <w:pPr>
        <w:rPr>
          <w:rStyle w:val="StyleBoldUnderline"/>
        </w:rPr>
      </w:pPr>
      <w:r w:rsidRPr="002E2B10">
        <w:rPr>
          <w:rStyle w:val="StyleBoldUnderline"/>
        </w:rPr>
        <w:t>The primary challenge the U</w:t>
      </w:r>
      <w:r w:rsidRPr="002E2B10">
        <w:rPr>
          <w:sz w:val="16"/>
          <w:szCs w:val="16"/>
        </w:rPr>
        <w:t xml:space="preserve">nited </w:t>
      </w:r>
      <w:r w:rsidRPr="002E2B10">
        <w:rPr>
          <w:rStyle w:val="StyleBoldUnderline"/>
        </w:rPr>
        <w:t>S</w:t>
      </w:r>
      <w:r w:rsidRPr="002E2B10">
        <w:rPr>
          <w:sz w:val="16"/>
          <w:szCs w:val="16"/>
        </w:rPr>
        <w:t xml:space="preserve">tates </w:t>
      </w:r>
      <w:r w:rsidRPr="002E2B10">
        <w:rPr>
          <w:rStyle w:val="StyleBoldUnderline"/>
        </w:rPr>
        <w:t>faces in the 21st century</w:t>
      </w:r>
      <w:r w:rsidRPr="002E2B10">
        <w:rPr>
          <w:sz w:val="16"/>
          <w:szCs w:val="16"/>
        </w:rPr>
        <w:t>, according to historian and diplomat Joseph Nye, “</w:t>
      </w:r>
      <w:r w:rsidRPr="002E2B10">
        <w:rPr>
          <w:rStyle w:val="StyleBoldUnderline"/>
        </w:rPr>
        <w:t>is not one of decline but what to do in light of the realization that even the largest country cannot achieve the outcomes it wants without the help of others.”</w:t>
      </w:r>
      <w:r w:rsidRPr="002E2B10">
        <w:rPr>
          <w:sz w:val="16"/>
          <w:szCs w:val="16"/>
        </w:rPr>
        <w:t xml:space="preserve">1 Acknowledging Brazil as a genuine partner is problematic for American leaders since the United States exercised tremendous unilateral influence in South American affairs throughout the 19th and 20th centuries. </w:t>
      </w:r>
      <w:r w:rsidRPr="002E2B10">
        <w:rPr>
          <w:rStyle w:val="StyleBoldUnderline"/>
        </w:rPr>
        <w:t>Today, U.S. hubris lingers in relations with Brazil.</w:t>
      </w:r>
      <w:r w:rsidRPr="002E2B10">
        <w:rPr>
          <w:sz w:val="16"/>
          <w:szCs w:val="16"/>
        </w:rPr>
        <w:t xml:space="preserve"> This residual attitude prompts some U.S. leaders to consider any Brazilian disregard for U.S. interests as an affront. </w:t>
      </w:r>
      <w:r w:rsidRPr="002E2B10">
        <w:rPr>
          <w:rStyle w:val="StyleBoldUnderline"/>
        </w:rPr>
        <w:t>Instead of regarding Brazil’s economic growth as a challenge to U.S. hegemony, U.S. leaders should commend it as a regional achievement.</w:t>
      </w:r>
      <w:r w:rsidRPr="002E2B10">
        <w:rPr>
          <w:sz w:val="16"/>
          <w:szCs w:val="16"/>
        </w:rPr>
        <w:t xml:space="preserve"> Additionally, some current perceptions of the two countries’ strategic interests as continuing to diverge are historically shortsighted. Such a view affirms a U.S. failure to adapt long-range diplomatic strategies to match the global rise of many countries. </w:t>
      </w:r>
      <w:r w:rsidRPr="002E2B10">
        <w:rPr>
          <w:rStyle w:val="StyleBoldUnderline"/>
        </w:rPr>
        <w:t>Undeniably, the United States needs Brazil—now and in the future.</w:t>
      </w:r>
    </w:p>
    <w:p w:rsidR="003B62BC" w:rsidRDefault="003B62BC" w:rsidP="003B62BC">
      <w:pPr>
        <w:rPr>
          <w:rStyle w:val="StyleBoldUnderline"/>
        </w:rPr>
      </w:pPr>
    </w:p>
    <w:p w:rsidR="003B62BC" w:rsidRDefault="003B62BC" w:rsidP="003B62BC">
      <w:pPr>
        <w:pStyle w:val="Heading1"/>
      </w:pPr>
      <w:proofErr w:type="spellStart"/>
      <w:r>
        <w:lastRenderedPageBreak/>
        <w:t>Prolif</w:t>
      </w:r>
      <w:proofErr w:type="spellEnd"/>
      <w:r>
        <w:t>:</w:t>
      </w:r>
    </w:p>
    <w:p w:rsidR="003B62BC" w:rsidRPr="00311D6A" w:rsidRDefault="003B62BC" w:rsidP="00F066C8">
      <w:pPr>
        <w:pStyle w:val="Heading4"/>
      </w:pPr>
      <w:r w:rsidRPr="00311D6A">
        <w:t>Tensions in relations risk Brazilian proliferation</w:t>
      </w:r>
    </w:p>
    <w:p w:rsidR="003B62BC" w:rsidRDefault="003B62BC" w:rsidP="003B62BC">
      <w:pPr>
        <w:rPr>
          <w:rStyle w:val="StyleStyleBold12pt"/>
        </w:rPr>
      </w:pPr>
      <w:r>
        <w:rPr>
          <w:rStyle w:val="StyleStyleBold12pt"/>
        </w:rPr>
        <w:t>Hakim 10</w:t>
      </w:r>
    </w:p>
    <w:p w:rsidR="003B62BC" w:rsidRDefault="003B62BC" w:rsidP="003B62BC">
      <w:r>
        <w:t>[Peter, senior fellow of the Inter-American Dialogue, October 21, 2010, “US-Brazil Relations: Expect More Conflict,” http://www.thedialogue.org/page.cfm?pageID=32&amp;pubID=2490] WD</w:t>
      </w:r>
    </w:p>
    <w:p w:rsidR="003B62BC" w:rsidRPr="00F0352C" w:rsidRDefault="003B62BC" w:rsidP="003B62BC">
      <w:pPr>
        <w:rPr>
          <w:rStyle w:val="StyleStyleBold12pt"/>
        </w:rPr>
      </w:pPr>
    </w:p>
    <w:p w:rsidR="003B62BC" w:rsidRDefault="003B62BC" w:rsidP="003B62BC">
      <w:pPr>
        <w:rPr>
          <w:rStyle w:val="StyleBoldUnderline"/>
        </w:rPr>
      </w:pPr>
      <w:r w:rsidRPr="00C303DF">
        <w:rPr>
          <w:rStyle w:val="StyleBoldUnderline"/>
        </w:rPr>
        <w:t>Brazil’s close, supportive ties with Iran have most exasperated Washington and unsettled the US-Brazilian relations in recent years</w:t>
      </w:r>
      <w:r>
        <w:t xml:space="preserve">. And there is considerable justification in the US position. Brazil has long defended Iran’s nuclear program—claiming, despite mounting and broadly accepted evidence to the contrary, that it is directed only toward civilian purposes. It has overlooked Iran’s repression at home, its continuing support of terrorist groups abroad, and its unrelenting threats toward Israel. Washington was particularly galled when, this past May, Brazil joined with Turkey to negotiate an agreement with Iran to halt a US-led drive for new UN sanctions against Tehran for its persistent violations of UN resolutions regarding its nuclear development activities. Neither Brazil nor the US managed this incident particularly well. A letter from Barack Obama to Lula da Silva initially appeared to encourage the Brazil-Turkey-Iran talks—although Washington subsequently made clear its strong opposition to the talks, and its unwillingness to back down from its demand for harsher sanctions. At the same, however, the US—if it had not been so narrowly focused on preserving a big power consensus for the sanctions—might well have recognized that there was potentially some value in the deal negotiated by Brazil and Turkey and not simply rejected it out of hand. </w:t>
      </w:r>
      <w:r w:rsidRPr="00C303DF">
        <w:rPr>
          <w:rStyle w:val="StyleBoldUnderline"/>
        </w:rPr>
        <w:t>Iran will surely be a cause of continuing friction in the US-Brazilian relation, primarily because of Brazil’s defense of Iran’s uranium enrichment efforts—while the US is persuaded these are directed toward building a nuclear bomb. Brazil will almost certainly continue to oppose sanctions against Iran</w:t>
      </w:r>
      <w:r>
        <w:t xml:space="preserve"> (although it has pledged to respect those that have been imposed by the UN). </w:t>
      </w:r>
      <w:r w:rsidRPr="00C303DF">
        <w:rPr>
          <w:rStyle w:val="StyleBoldUnderline"/>
        </w:rPr>
        <w:t>The US and Brazil together might usefully explore the question of what evidence would be sufficient to conclude either that Tehran is pursuing a weapons capability or that its intentions are peaceful</w:t>
      </w:r>
      <w:r w:rsidRPr="00C303DF">
        <w:t xml:space="preserve">. </w:t>
      </w:r>
      <w:r w:rsidRPr="00C303DF">
        <w:rPr>
          <w:rStyle w:val="StyleBoldUnderline"/>
        </w:rPr>
        <w:t xml:space="preserve">Narrowing the gap between the two countries on this issue would help to ease tensions. </w:t>
      </w:r>
      <w:r>
        <w:t xml:space="preserve">Over time, </w:t>
      </w:r>
      <w:r w:rsidRPr="00C303DF">
        <w:rPr>
          <w:rStyle w:val="StyleBoldUnderline"/>
        </w:rPr>
        <w:t>Brazil’s own nuclear program may emerge as an even more contentious issue than Iran for US-Brazilian relations</w:t>
      </w:r>
      <w:r>
        <w:t xml:space="preserve">. To be sure, </w:t>
      </w:r>
      <w:r w:rsidRPr="00C303DF">
        <w:rPr>
          <w:rStyle w:val="StyleBoldUnderline"/>
        </w:rPr>
        <w:t>Brazil has signed the Nuclear Nonproliferation Treaty</w:t>
      </w:r>
      <w:r>
        <w:t xml:space="preserve"> (NPT), and is bound to forego nuclear weaponry by its own constitution, by an agreement with Argentina, and by the Latin American-wide </w:t>
      </w:r>
      <w:proofErr w:type="spellStart"/>
      <w:r>
        <w:t>Tlateloco</w:t>
      </w:r>
      <w:proofErr w:type="spellEnd"/>
      <w:r>
        <w:t xml:space="preserve"> treaty. The US today has little concern that Brazil is preparing to develop an atomic weapon. </w:t>
      </w:r>
      <w:r w:rsidRPr="00C303DF">
        <w:rPr>
          <w:rStyle w:val="StyleBoldUnderline"/>
        </w:rPr>
        <w:t>But Brazil has embarked on a uranium enrichment program, and will almost certainly acquire the capacity to build such a weapon.</w:t>
      </w:r>
      <w:r>
        <w:t xml:space="preserve"> Today, </w:t>
      </w:r>
      <w:r w:rsidRPr="00C303DF">
        <w:rPr>
          <w:rStyle w:val="StyleBoldUnderline"/>
        </w:rPr>
        <w:t>Brazil and the US are at odds over Brazil’s refusal to sign the NPT’s additional protocol, which requires far more intrusive inspections of enrichment facilities than the original treaty.</w:t>
      </w:r>
      <w:r>
        <w:t xml:space="preserve"> </w:t>
      </w:r>
      <w:r w:rsidRPr="00C303DF">
        <w:rPr>
          <w:rStyle w:val="StyleBoldUnderline"/>
        </w:rPr>
        <w:t>Washington sees Brazil’s rejection of the NPT’s additional protocol as vitiating an already weakened non-proliferation regime</w:t>
      </w:r>
      <w:r>
        <w:t xml:space="preserve">. Brazil, on the other hand, claims it is entirely within its rights, and asserts that it is the US and Russia who are most in violation of the NPT provision because of their failure to vigorously pursue its nuclear disarmament provisions. </w:t>
      </w:r>
      <w:r w:rsidRPr="00C303DF">
        <w:rPr>
          <w:rStyle w:val="StyleBoldUnderline"/>
        </w:rPr>
        <w:t>US-Brazilian frictions over the issues involved may increase as Brazil and several other countries come closer to a weapons capacity.</w:t>
      </w:r>
      <w:r>
        <w:t xml:space="preserve"> </w:t>
      </w:r>
      <w:r w:rsidRPr="00C303DF">
        <w:rPr>
          <w:rStyle w:val="StyleBoldUnderline"/>
        </w:rPr>
        <w:t>Ironically, nuclear development could be an area for cooperation between the US and Brazil. Certainly US scientific and technical resources could importantly bolster Brazil’s efforts to develop its nuclear energy industry</w:t>
      </w:r>
      <w:r>
        <w:t xml:space="preserve">. The recent US agreement with India (a country that has already has a nuclear arsenal) may serve as model for US technology transfer to Brazil. </w:t>
      </w:r>
      <w:r w:rsidRPr="00C303DF">
        <w:rPr>
          <w:rStyle w:val="StyleBoldUnderline"/>
        </w:rPr>
        <w:t xml:space="preserve">What the US would surely want from Brazil in exchange, however, is sustained support for enhanced nonproliferation policies. </w:t>
      </w:r>
    </w:p>
    <w:p w:rsidR="003B62BC" w:rsidRPr="00C303DF" w:rsidRDefault="003B62BC" w:rsidP="003B62BC">
      <w:pPr>
        <w:rPr>
          <w:rStyle w:val="StyleBoldUnderline"/>
        </w:rPr>
      </w:pPr>
    </w:p>
    <w:p w:rsidR="003B62BC" w:rsidRPr="00311D6A" w:rsidRDefault="003B62BC" w:rsidP="00C2107B">
      <w:pPr>
        <w:pStyle w:val="Heading4"/>
      </w:pPr>
      <w:r w:rsidRPr="00311D6A">
        <w:t>US-Brazil relations solve global nuclear proliferation</w:t>
      </w:r>
    </w:p>
    <w:p w:rsidR="003B62BC" w:rsidRDefault="003B62BC" w:rsidP="003B62BC">
      <w:pPr>
        <w:rPr>
          <w:rStyle w:val="StyleStyleBold12pt"/>
        </w:rPr>
      </w:pPr>
      <w:r>
        <w:rPr>
          <w:rStyle w:val="StyleStyleBold12pt"/>
        </w:rPr>
        <w:t>Hakim 10</w:t>
      </w:r>
    </w:p>
    <w:p w:rsidR="003B62BC" w:rsidRDefault="003B62BC" w:rsidP="003B62BC">
      <w:r>
        <w:t xml:space="preserve">[Peter, senior fellow of the Inter-American Dialogue, December 19, 2010, “Why Brazil-US Relations Will Remain Tense,” </w:t>
      </w:r>
      <w:hyperlink r:id="rId90" w:history="1">
        <w:r w:rsidRPr="00BC591D">
          <w:rPr>
            <w:rStyle w:val="Hyperlink"/>
          </w:rPr>
          <w:t>http://www.thedialogue.org/page.cfm?pageID=32&amp;pubID=2542</w:t>
        </w:r>
      </w:hyperlink>
      <w:r>
        <w:t>] WD</w:t>
      </w:r>
    </w:p>
    <w:p w:rsidR="003B62BC" w:rsidRPr="00C303DF" w:rsidRDefault="003B62BC" w:rsidP="003B62BC">
      <w:pPr>
        <w:rPr>
          <w:rStyle w:val="StyleBoldUnderline"/>
          <w:b w:val="0"/>
          <w:bCs w:val="0"/>
        </w:rPr>
      </w:pPr>
    </w:p>
    <w:p w:rsidR="003B62BC" w:rsidRPr="00C303DF" w:rsidRDefault="003B62BC" w:rsidP="003B62BC">
      <w:pPr>
        <w:rPr>
          <w:rStyle w:val="StyleBoldUnderline"/>
        </w:rPr>
      </w:pPr>
      <w:proofErr w:type="spellStart"/>
      <w:r w:rsidRPr="00C303DF">
        <w:rPr>
          <w:rStyle w:val="StyleBoldUnderline"/>
        </w:rPr>
        <w:lastRenderedPageBreak/>
        <w:t>Dilma</w:t>
      </w:r>
      <w:proofErr w:type="spellEnd"/>
      <w:r w:rsidRPr="00C303DF">
        <w:rPr>
          <w:rStyle w:val="StyleBoldUnderline"/>
        </w:rPr>
        <w:t xml:space="preserve"> </w:t>
      </w:r>
      <w:proofErr w:type="spellStart"/>
      <w:r w:rsidRPr="00C303DF">
        <w:rPr>
          <w:rStyle w:val="StyleBoldUnderline"/>
        </w:rPr>
        <w:t>Rouseff</w:t>
      </w:r>
      <w:proofErr w:type="spellEnd"/>
      <w:r w:rsidRPr="00C303DF">
        <w:rPr>
          <w:rStyle w:val="StyleBoldUnderline"/>
        </w:rPr>
        <w:t xml:space="preserve"> inherits a deeply strained US-Brazilian relationship.</w:t>
      </w:r>
      <w:r>
        <w:t xml:space="preserve"> No matter how adroitly she manages foreign policy, it is now almost inevitable that the two countries will, for years to come, be colliding with one another. Their international agendas reflect divergent interests, priorities, and approaches. They will not always be able to keep disagreements in check. In regional affairs, Brazil deeply irritated the US last year when it opposed the US’s access to Colombian bases—even though it later reached its own, albeit more modest, military accord with Washington. Brazil and the US continue to quarrel over Honduras, sustaining a divisive standoff in hemispheric relations. They also have polar opposite positions regarding Cuba. But, </w:t>
      </w:r>
      <w:r w:rsidRPr="00C303DF">
        <w:rPr>
          <w:rStyle w:val="StyleBoldUnderline"/>
        </w:rPr>
        <w:t>US-Brazil ties will be most buffeted in the coming period by global, not regional, issues. What most exasperates Washington is Brazil’s unwavering defense of Iran’s nuclear program along with its seeming indifference to Iran’s repression at home, support of terrorist groups, and unrelenting threats against Israel</w:t>
      </w:r>
      <w:r w:rsidRPr="00C303DF">
        <w:t>.</w:t>
      </w:r>
      <w:r w:rsidRPr="00C303DF">
        <w:rPr>
          <w:rStyle w:val="StyleBoldUnderline"/>
        </w:rPr>
        <w:t xml:space="preserve"> Brazil’s own nuclear program may soon become a contentious issue in US-Brazilian relations. The US</w:t>
      </w:r>
      <w:r>
        <w:t xml:space="preserve"> is not today concerned about Brazil developing atomic weapons—but </w:t>
      </w:r>
      <w:r w:rsidRPr="00C303DF">
        <w:rPr>
          <w:rStyle w:val="StyleBoldUnderline"/>
        </w:rPr>
        <w:t>is troubled that its position on Iran and limits on inspections of its nuclear facilities will weaken global nonproliferation efforts</w:t>
      </w:r>
      <w:r>
        <w:t>. Ideally</w:t>
      </w:r>
      <w:r w:rsidRPr="00C303DF">
        <w:rPr>
          <w:rStyle w:val="StyleBoldUnderline"/>
        </w:rPr>
        <w:t>, nuclear development should be an area of cooperation</w:t>
      </w:r>
      <w:r>
        <w:t xml:space="preserve">. </w:t>
      </w:r>
      <w:r w:rsidRPr="00C303DF">
        <w:rPr>
          <w:rStyle w:val="StyleBoldUnderline"/>
        </w:rPr>
        <w:t>Washington’s three-year old agreement with India could serve as model for US technology transfer to Brazil—if Brazil were willing to actively support nonproliferation initiatives.</w:t>
      </w:r>
      <w:r>
        <w:t xml:space="preserve"> Trade is another source of friction. Last year, trade tensions rose sharply after Brazil prevailed in its WTO suit, which found US cotton subsidies to be illegal. Washington has defused the dispute by compensating Brazil for its lost cotton sales. But rampant US agriculture protectionism will remain a source of discord in bilateral relations. Brazil and the US share many interests in global commercial arrangements. Although it now appears unlikely, by joining forces, the US and Brazil would substantially increase the chances that the nearly moribund Doha global trade talks would have a productive outcome. Brazil and the US will have major roles in addressing problems of climate change and </w:t>
      </w:r>
      <w:proofErr w:type="gramStart"/>
      <w:r>
        <w:t>energy .</w:t>
      </w:r>
      <w:proofErr w:type="gramEnd"/>
      <w:r>
        <w:t xml:space="preserve"> What is uncertain is whether on these and other issues, they will end up cooperating or clashing, but they will surely confront one another time and again in many different arenas. </w:t>
      </w:r>
      <w:r w:rsidRPr="00C303DF">
        <w:rPr>
          <w:rStyle w:val="StyleBoldUnderline"/>
        </w:rPr>
        <w:t>Brazil has demonstrated its independence from the US and shown its ability to pursue its international aims without US support.</w:t>
      </w:r>
      <w:r>
        <w:t xml:space="preserve"> Brazil is not ready to shift to a close, cooperative relationship. Despite its rising profile and influence, the US does not yet view Brazil as a potential strategic ally either as a crucial economic actor or as a major player on critical security issues. And the US sees Brazil’s foreign policy on issues of human rights, democracy, and nonproliferation as erratic. Still, even with their strained relations, Brazil and the US have never considered themselves adversaries. Both governments are willing to tolerate considerable disagreement and cooperate in specific instances. </w:t>
      </w:r>
      <w:r w:rsidRPr="00C303DF">
        <w:rPr>
          <w:rStyle w:val="StyleBoldUnderline"/>
        </w:rPr>
        <w:t>For the US and an increasingly powerful Brazil to build a constructive relationship into the future, however, will demand far greater effort and attention by both governments than has been the case to date.</w:t>
      </w:r>
      <w:r>
        <w:t xml:space="preserve"> Still, </w:t>
      </w:r>
      <w:r w:rsidRPr="00C303DF">
        <w:rPr>
          <w:rStyle w:val="StyleBoldUnderline"/>
        </w:rPr>
        <w:t>conflict</w:t>
      </w:r>
      <w:r>
        <w:t xml:space="preserve"> may be more common than partnership. That </w:t>
      </w:r>
      <w:r w:rsidRPr="00C303DF">
        <w:rPr>
          <w:rStyle w:val="StyleBoldUnderline"/>
        </w:rPr>
        <w:t>should be expected when two powerful countries have to contend with one another.</w:t>
      </w:r>
    </w:p>
    <w:p w:rsidR="003B62BC" w:rsidRDefault="003B62BC" w:rsidP="003B62BC"/>
    <w:p w:rsidR="003B62BC" w:rsidRDefault="003B62BC" w:rsidP="00C2107B">
      <w:pPr>
        <w:pStyle w:val="Heading4"/>
      </w:pPr>
      <w:r>
        <w:t>Brazil is developing nuclear weapons under the cover of nuclear submarines</w:t>
      </w:r>
    </w:p>
    <w:p w:rsidR="003B62BC" w:rsidRDefault="003B62BC" w:rsidP="003B62BC">
      <w:proofErr w:type="spellStart"/>
      <w:r w:rsidRPr="00A978D5">
        <w:rPr>
          <w:rStyle w:val="StyleStyleBold12pt"/>
        </w:rPr>
        <w:t>Rühle</w:t>
      </w:r>
      <w:proofErr w:type="spellEnd"/>
      <w:r w:rsidRPr="00A978D5">
        <w:rPr>
          <w:rStyle w:val="StyleStyleBold12pt"/>
        </w:rPr>
        <w:t xml:space="preserve"> 10</w:t>
      </w:r>
      <w:r>
        <w:t>--</w:t>
      </w:r>
      <w:r w:rsidRPr="00A978D5">
        <w:rPr>
          <w:sz w:val="16"/>
          <w:szCs w:val="16"/>
        </w:rPr>
        <w:t xml:space="preserve">Hans </w:t>
      </w:r>
      <w:proofErr w:type="spellStart"/>
      <w:r w:rsidRPr="00A978D5">
        <w:rPr>
          <w:sz w:val="16"/>
          <w:szCs w:val="16"/>
        </w:rPr>
        <w:t>Rühle</w:t>
      </w:r>
      <w:proofErr w:type="spellEnd"/>
      <w:r w:rsidRPr="00A978D5">
        <w:rPr>
          <w:sz w:val="16"/>
          <w:szCs w:val="16"/>
        </w:rPr>
        <w:t xml:space="preserve"> was head of the Social Science Institute of the </w:t>
      </w:r>
      <w:proofErr w:type="spellStart"/>
      <w:r w:rsidRPr="00A978D5">
        <w:rPr>
          <w:sz w:val="16"/>
          <w:szCs w:val="16"/>
        </w:rPr>
        <w:t>Konrad</w:t>
      </w:r>
      <w:proofErr w:type="spellEnd"/>
      <w:r w:rsidRPr="00A978D5">
        <w:rPr>
          <w:sz w:val="16"/>
          <w:szCs w:val="16"/>
        </w:rPr>
        <w:t xml:space="preserve"> Adenauer Foundation. From 1982 to 1988 he was director of the Policy Planning Staff at the Federal Ministry of </w:t>
      </w:r>
      <w:proofErr w:type="spellStart"/>
      <w:r w:rsidRPr="00A978D5">
        <w:rPr>
          <w:sz w:val="16"/>
          <w:szCs w:val="16"/>
        </w:rPr>
        <w:t>Defence</w:t>
      </w:r>
      <w:proofErr w:type="spellEnd"/>
      <w:r w:rsidRPr="00A978D5">
        <w:rPr>
          <w:sz w:val="16"/>
          <w:szCs w:val="16"/>
        </w:rPr>
        <w:t>. (“Nuclear Proliferation in Latin America: Is Brazil Developing the Bomb?”—5/7/2010 http://www.spiegel.de/international/world/nuclear-proliferation-in-latin-america-is-brazil-developing-the-bomb-a-693336.html)</w:t>
      </w:r>
    </w:p>
    <w:p w:rsidR="003B62BC" w:rsidRDefault="003B62BC" w:rsidP="003B62BC">
      <w:pPr>
        <w:rPr>
          <w:sz w:val="16"/>
        </w:rPr>
      </w:pPr>
      <w:r w:rsidRPr="00A978D5">
        <w:rPr>
          <w:sz w:val="16"/>
        </w:rPr>
        <w:t xml:space="preserve">In October 2009, the prestigious American periodical Foreign Policy published an article titled "The Future Nuclear Powers You Should Be Worried About." According to the author, Kazakhstan, Bangladesh, Burma, the United Arab Emirates and Venezuela are the next candidates -- after Iran -- for membership in the club of nuclear powers. Despite his interesting arguments, the author neglected to mention </w:t>
      </w:r>
      <w:r w:rsidRPr="00A978D5">
        <w:rPr>
          <w:rStyle w:val="StyleBoldUnderline"/>
        </w:rPr>
        <w:t>the most important potential nuclear power: Brazil.</w:t>
      </w:r>
      <w:r w:rsidRPr="00A978D5">
        <w:rPr>
          <w:rStyle w:val="StyleBoldUnderline"/>
          <w:sz w:val="12"/>
        </w:rPr>
        <w:t xml:space="preserve">¶ </w:t>
      </w:r>
      <w:r w:rsidRPr="00A978D5">
        <w:rPr>
          <w:sz w:val="16"/>
        </w:rPr>
        <w:t xml:space="preserve">Nowadays, Brazil is held in high esteem by the rest of the world. Its president, </w:t>
      </w:r>
      <w:proofErr w:type="spellStart"/>
      <w:r w:rsidRPr="00A978D5">
        <w:rPr>
          <w:sz w:val="16"/>
        </w:rPr>
        <w:t>Luiz</w:t>
      </w:r>
      <w:proofErr w:type="spellEnd"/>
      <w:r w:rsidRPr="00A978D5">
        <w:rPr>
          <w:sz w:val="16"/>
        </w:rPr>
        <w:t xml:space="preserve"> </w:t>
      </w:r>
      <w:proofErr w:type="spellStart"/>
      <w:r w:rsidRPr="00A978D5">
        <w:rPr>
          <w:sz w:val="16"/>
        </w:rPr>
        <w:t>Inácio</w:t>
      </w:r>
      <w:proofErr w:type="spellEnd"/>
      <w:r w:rsidRPr="00A978D5">
        <w:rPr>
          <w:sz w:val="16"/>
        </w:rPr>
        <w:t xml:space="preserve"> Lula da Silva, has become a star on the international stage. "That's my man right here," US President Barack Obama once said, in praise of his Brazilian counterpart. Lula, as he is known, can even afford to receive Iranian President Mahmoud Ahmadinejad with all honors and demonstratively endorse his nuclear program, for which Iran is now ostracized around the world.</w:t>
      </w:r>
      <w:r w:rsidRPr="00A978D5">
        <w:rPr>
          <w:sz w:val="12"/>
        </w:rPr>
        <w:t>¶</w:t>
      </w:r>
      <w:r w:rsidRPr="00A978D5">
        <w:rPr>
          <w:sz w:val="16"/>
        </w:rPr>
        <w:t xml:space="preserve"> Lula da Silva's self-confidence is indicative of Brazil's claim to the status of a major power -- including in military terms. The military claim is reflected in the country's National Defense Strategy, which was unveiled in late 2008. In addition to the mastery of the complete nuclear fuel cycle -- which has since been achieved -- the document calls for the building of nuclear-powered submarines.</w:t>
      </w:r>
      <w:r w:rsidRPr="00A978D5">
        <w:rPr>
          <w:sz w:val="12"/>
        </w:rPr>
        <w:t>¶</w:t>
      </w:r>
      <w:r w:rsidRPr="00A978D5">
        <w:rPr>
          <w:sz w:val="16"/>
        </w:rPr>
        <w:t xml:space="preserve"> Close to Building a Bomb</w:t>
      </w:r>
      <w:r w:rsidRPr="00A978D5">
        <w:rPr>
          <w:sz w:val="12"/>
        </w:rPr>
        <w:t>¶</w:t>
      </w:r>
      <w:r w:rsidRPr="00A978D5">
        <w:rPr>
          <w:sz w:val="16"/>
        </w:rPr>
        <w:t xml:space="preserve"> It sounds harmless enough, but it isn't, because the term "nuclear-powered submarines" could in fact be a cover for a nuclear weapons program. </w:t>
      </w:r>
      <w:r w:rsidRPr="00A978D5">
        <w:rPr>
          <w:rStyle w:val="StyleBoldUnderline"/>
        </w:rPr>
        <w:t>Brazil already had three secret military nuclear programs between 1975 and 1990, with each branch of its armed forces pursuing its own route</w:t>
      </w:r>
      <w:r w:rsidRPr="00A978D5">
        <w:rPr>
          <w:sz w:val="16"/>
        </w:rPr>
        <w:t>. The navy's approach proved to be the most successful: using imported high-performance centrifuges to produce highly enriched uranium from imported uranium hexafluoride, so as to be able to operate small reactors for submarines. At the appropriate time, the country's newly acquired nuclear capabilities were to be revealed to the world with a "peaceful nuclear explosion," based on the example set by India. The 300-meter (984-foot) shaft for the test had already been drilled. According to statements by the former president of the National Nuclear Energy Commission, in 1990 the Brazilian military was on the verge of building a bomb.</w:t>
      </w:r>
      <w:r w:rsidRPr="00A978D5">
        <w:rPr>
          <w:sz w:val="12"/>
        </w:rPr>
        <w:t>¶</w:t>
      </w:r>
      <w:r w:rsidRPr="00A978D5">
        <w:rPr>
          <w:sz w:val="16"/>
        </w:rPr>
        <w:t xml:space="preserve"> Brazil is developing nuclear weapons under the cover of nuclear submarines</w:t>
      </w:r>
      <w:r w:rsidRPr="00A978D5">
        <w:rPr>
          <w:sz w:val="12"/>
        </w:rPr>
        <w:t>¶</w:t>
      </w:r>
      <w:r w:rsidRPr="00A978D5">
        <w:rPr>
          <w:sz w:val="16"/>
        </w:rPr>
        <w:t xml:space="preserve"> </w:t>
      </w:r>
      <w:proofErr w:type="gramStart"/>
      <w:r w:rsidRPr="00A978D5">
        <w:rPr>
          <w:sz w:val="16"/>
        </w:rPr>
        <w:t>But</w:t>
      </w:r>
      <w:proofErr w:type="gramEnd"/>
      <w:r w:rsidRPr="00A978D5">
        <w:rPr>
          <w:sz w:val="16"/>
        </w:rPr>
        <w:t xml:space="preserve"> it never came to that. During the course of Brazil's democratization, the secret nuclear programs were effectively abandoned. Under the country's 1988 constitution, nuclear activities were restricted to "peaceful uses." Brazil ratified the Treaty for the Prohibition of Nuclear Weapons in Latin America and the Caribbean in 1994 and, in 1998, the Nuclear Nonproliferation Treaty (NPT) and the Comprehensive Nuclear-Test-Ban Treaty. Brazil's flirtation with the bomb had apparently ended.</w:t>
      </w:r>
      <w:r w:rsidRPr="00A978D5">
        <w:rPr>
          <w:sz w:val="12"/>
        </w:rPr>
        <w:t>¶</w:t>
      </w:r>
      <w:r w:rsidRPr="00A978D5">
        <w:rPr>
          <w:sz w:val="16"/>
        </w:rPr>
        <w:t xml:space="preserve"> Under Lula da Silva, however, this flirtation has now been reignited, and the </w:t>
      </w:r>
      <w:r w:rsidRPr="00A978D5">
        <w:rPr>
          <w:rStyle w:val="StyleBoldUnderline"/>
        </w:rPr>
        <w:t xml:space="preserve">Brazilians are becoming less and less hesitant about toying with their own nuclear option. Only a few months after Lula's inauguration in 2003, the country officially resumed the development </w:t>
      </w:r>
      <w:r w:rsidRPr="00A978D5">
        <w:rPr>
          <w:rStyle w:val="StyleBoldUnderline"/>
        </w:rPr>
        <w:lastRenderedPageBreak/>
        <w:t>of a nuclear-powered submarine.</w:t>
      </w:r>
      <w:r w:rsidRPr="00A978D5">
        <w:rPr>
          <w:rStyle w:val="StyleBoldUnderline"/>
          <w:sz w:val="12"/>
        </w:rPr>
        <w:t>¶</w:t>
      </w:r>
      <w:r w:rsidRPr="00A978D5">
        <w:rPr>
          <w:sz w:val="16"/>
        </w:rPr>
        <w:t xml:space="preserve"> </w:t>
      </w:r>
      <w:proofErr w:type="gramStart"/>
      <w:r w:rsidRPr="00A978D5">
        <w:rPr>
          <w:sz w:val="16"/>
        </w:rPr>
        <w:t>Even</w:t>
      </w:r>
      <w:proofErr w:type="gramEnd"/>
      <w:r w:rsidRPr="00A978D5">
        <w:rPr>
          <w:sz w:val="16"/>
        </w:rPr>
        <w:t xml:space="preserve"> during his election campaign, Lula criticized the NPT, calling it unfair and obsolete. Although Brazil did not withdraw from the treaty, it demonstratively tightened working conditions for inspectors from the International Atomic Energy Authority (IAEA). </w:t>
      </w:r>
      <w:r w:rsidRPr="00A978D5">
        <w:rPr>
          <w:rStyle w:val="StyleBoldUnderline"/>
        </w:rPr>
        <w:t xml:space="preserve">The situation became tense in April 2004, when the IAEA was denied unlimited access to a newly built enrichment facility in </w:t>
      </w:r>
      <w:proofErr w:type="spellStart"/>
      <w:r w:rsidRPr="00A978D5">
        <w:rPr>
          <w:rStyle w:val="StyleBoldUnderline"/>
        </w:rPr>
        <w:t>Resende</w:t>
      </w:r>
      <w:proofErr w:type="spellEnd"/>
      <w:r w:rsidRPr="00A978D5">
        <w:rPr>
          <w:rStyle w:val="StyleBoldUnderline"/>
        </w:rPr>
        <w:t>, near Rio de Janeiro.</w:t>
      </w:r>
      <w:r w:rsidRPr="00A978D5">
        <w:rPr>
          <w:sz w:val="16"/>
        </w:rPr>
        <w:t xml:space="preserve"> The Brazilian government also made it clear that it did not intend to sign the additional protocol to the NPT, which would have required it to open previously undeclared facilities to inspection.</w:t>
      </w:r>
      <w:r w:rsidRPr="00A978D5">
        <w:rPr>
          <w:sz w:val="12"/>
        </w:rPr>
        <w:t>¶</w:t>
      </w:r>
      <w:r w:rsidRPr="00A978D5">
        <w:rPr>
          <w:sz w:val="16"/>
        </w:rPr>
        <w:t xml:space="preserve"> In mid-January 2009, during a meeting of the Nuclear Suppliers Group, a group of nuclear supplier countries that works toward nonproliferation by controlling exports of nuclear materials, the reasons for this restrictive policy became clear to attendees when Brazil's representative did his utmost to fight requirements that would have made the nuclear submarine program transparent.</w:t>
      </w:r>
      <w:r w:rsidRPr="00A978D5">
        <w:rPr>
          <w:sz w:val="12"/>
        </w:rPr>
        <w:t>¶</w:t>
      </w:r>
      <w:r w:rsidRPr="00A978D5">
        <w:rPr>
          <w:sz w:val="16"/>
        </w:rPr>
        <w:t xml:space="preserve"> 'Open to Negotiation'</w:t>
      </w:r>
      <w:r w:rsidRPr="00A978D5">
        <w:rPr>
          <w:sz w:val="12"/>
        </w:rPr>
        <w:t>¶</w:t>
      </w:r>
      <w:r w:rsidRPr="00A978D5">
        <w:rPr>
          <w:sz w:val="16"/>
        </w:rPr>
        <w:t xml:space="preserve"> </w:t>
      </w:r>
      <w:r w:rsidRPr="00A978D5">
        <w:rPr>
          <w:rStyle w:val="StyleBoldUnderline"/>
        </w:rPr>
        <w:t>Why all this secrecy? What is there to hide in the development of small reactors to power submarines, systems that several countries have had for decades? The answer is</w:t>
      </w:r>
      <w:r w:rsidRPr="00A978D5">
        <w:rPr>
          <w:sz w:val="16"/>
        </w:rPr>
        <w:t xml:space="preserve"> as </w:t>
      </w:r>
      <w:r w:rsidRPr="00A978D5">
        <w:rPr>
          <w:rStyle w:val="StyleBoldUnderline"/>
        </w:rPr>
        <w:t xml:space="preserve">simple </w:t>
      </w:r>
      <w:r w:rsidRPr="00A978D5">
        <w:rPr>
          <w:sz w:val="16"/>
        </w:rPr>
        <w:t xml:space="preserve">as it is unsettling: </w:t>
      </w:r>
      <w:r w:rsidRPr="00A978D5">
        <w:rPr>
          <w:rStyle w:val="StyleBoldUnderline"/>
        </w:rPr>
        <w:t xml:space="preserve">Brazil is </w:t>
      </w:r>
      <w:r w:rsidRPr="00A978D5">
        <w:rPr>
          <w:sz w:val="16"/>
        </w:rPr>
        <w:t xml:space="preserve">probably </w:t>
      </w:r>
      <w:r w:rsidRPr="00A978D5">
        <w:rPr>
          <w:rStyle w:val="StyleBoldUnderline"/>
        </w:rPr>
        <w:t>also developing</w:t>
      </w:r>
      <w:r w:rsidRPr="00A978D5">
        <w:rPr>
          <w:sz w:val="16"/>
        </w:rPr>
        <w:t xml:space="preserve"> something else in the plants it has declared as production facilities for nuclear submarines: </w:t>
      </w:r>
      <w:r w:rsidRPr="00A978D5">
        <w:rPr>
          <w:rStyle w:val="StyleBoldUnderline"/>
        </w:rPr>
        <w:t>nuclear weapons</w:t>
      </w:r>
      <w:r w:rsidRPr="00A978D5">
        <w:rPr>
          <w:sz w:val="16"/>
        </w:rPr>
        <w:t xml:space="preserve">. Vice President José </w:t>
      </w:r>
      <w:proofErr w:type="spellStart"/>
      <w:r w:rsidRPr="00A978D5">
        <w:rPr>
          <w:sz w:val="16"/>
        </w:rPr>
        <w:t>Alencar</w:t>
      </w:r>
      <w:proofErr w:type="spellEnd"/>
      <w:r w:rsidRPr="00A978D5">
        <w:rPr>
          <w:sz w:val="16"/>
        </w:rPr>
        <w:t xml:space="preserve"> offered a reason when he openly advocated Brazil's acquisition of nuclear weapons in September 2009. For a country with a 15,000-kilometer border and rich offshore oil reserves, </w:t>
      </w:r>
      <w:proofErr w:type="spellStart"/>
      <w:r w:rsidRPr="00A978D5">
        <w:rPr>
          <w:sz w:val="16"/>
        </w:rPr>
        <w:t>Alencar</w:t>
      </w:r>
      <w:proofErr w:type="spellEnd"/>
      <w:r w:rsidRPr="00A978D5">
        <w:rPr>
          <w:sz w:val="16"/>
        </w:rPr>
        <w:t xml:space="preserve"> says, these weapons would not only be an important tool of "deterrence," but would also give Brazil the means to increase its importance on the international stage. When it was pointed out that Brazil had signed the NPT, </w:t>
      </w:r>
      <w:proofErr w:type="spellStart"/>
      <w:r w:rsidRPr="00A978D5">
        <w:rPr>
          <w:sz w:val="16"/>
        </w:rPr>
        <w:t>Alencar</w:t>
      </w:r>
      <w:proofErr w:type="spellEnd"/>
      <w:r w:rsidRPr="00A978D5">
        <w:rPr>
          <w:sz w:val="16"/>
        </w:rPr>
        <w:t xml:space="preserve"> reacted calmly, saying it was "a matter that was open to negotiation."</w:t>
      </w:r>
      <w:r w:rsidRPr="00A978D5">
        <w:rPr>
          <w:sz w:val="12"/>
        </w:rPr>
        <w:t>¶</w:t>
      </w:r>
      <w:r w:rsidRPr="00A978D5">
        <w:rPr>
          <w:sz w:val="16"/>
        </w:rPr>
        <w:t xml:space="preserve"> </w:t>
      </w:r>
      <w:proofErr w:type="gramStart"/>
      <w:r w:rsidRPr="00A978D5">
        <w:rPr>
          <w:sz w:val="16"/>
        </w:rPr>
        <w:t>How</w:t>
      </w:r>
      <w:proofErr w:type="gramEnd"/>
      <w:r w:rsidRPr="00A978D5">
        <w:rPr>
          <w:sz w:val="16"/>
        </w:rPr>
        <w:t xml:space="preserve"> exactly could Brazil go about building nuclear weapons? The answer, unfortunately, is that it would be relatively easy. A precondition for the legal construction of small reactors for submarine engines is that nuclear material regulated by the IAEA is approved. But because Brazil designates its production facilities for nuclear submarine construction as restricted military areas, the IAEA inspectors are no longer given access. In other words, </w:t>
      </w:r>
      <w:r w:rsidRPr="00A978D5">
        <w:rPr>
          <w:rStyle w:val="StyleBoldUnderline"/>
        </w:rPr>
        <w:t>once the legally supplied enriched uranium has passed through the gate of the plant where nuclear submarines are being built, it can be used for any purpose, including the production of nuclear weapons</w:t>
      </w:r>
      <w:r w:rsidRPr="00A978D5">
        <w:rPr>
          <w:sz w:val="16"/>
        </w:rPr>
        <w:t>. And because almost all nuclear submarines are operated with highly enriched uranium, which also happens to be weapons grade uranium, Brazil can easily justify producing highly enriched nuclear fuel.</w:t>
      </w:r>
      <w:r w:rsidRPr="00A978D5">
        <w:rPr>
          <w:sz w:val="12"/>
        </w:rPr>
        <w:t>¶</w:t>
      </w:r>
      <w:r w:rsidRPr="00A978D5">
        <w:rPr>
          <w:sz w:val="16"/>
        </w:rPr>
        <w:t xml:space="preserve"> Even if there is no definitive proof of Brazil's nuclear activities (yet</w:t>
      </w:r>
      <w:r w:rsidRPr="00A978D5">
        <w:rPr>
          <w:rStyle w:val="StyleBoldUnderline"/>
        </w:rPr>
        <w:t>), past events suggest that it is highly likely that Brazil is developing nuclear weapon</w:t>
      </w:r>
      <w:r w:rsidRPr="00A978D5">
        <w:rPr>
          <w:sz w:val="16"/>
        </w:rPr>
        <w:t>s. Neither the constitutional prohibition nor the NPT will prevent this from happening. All it would take to obtain a parliamentary resolution to eliminate these obstacles would be for Lula da Silva to say that the United States is not entitled to a monopoly on nuclear weapons in the Americas. If that happens, Latin America would no longer be a nuclear weapons-free zone -- and Obama's vision of a nuclear-free world would be finished.</w:t>
      </w:r>
    </w:p>
    <w:p w:rsidR="003B62BC" w:rsidRPr="00464C7D" w:rsidRDefault="003B62BC" w:rsidP="003B62BC"/>
    <w:p w:rsidR="003B62BC" w:rsidRDefault="003B62BC" w:rsidP="00C2107B">
      <w:pPr>
        <w:pStyle w:val="Heading4"/>
      </w:pPr>
      <w:r w:rsidRPr="00464C7D">
        <w:t>Brazil has had a nuclear weapons program and is working to enrich uranium</w:t>
      </w:r>
    </w:p>
    <w:p w:rsidR="003B62BC" w:rsidRPr="00464C7D" w:rsidRDefault="003B62BC" w:rsidP="003B62BC">
      <w:r w:rsidRPr="006D550D">
        <w:rPr>
          <w:rStyle w:val="StyleStyleBold12pt"/>
        </w:rPr>
        <w:t>Global Security 12</w:t>
      </w:r>
      <w:r>
        <w:t>—</w:t>
      </w:r>
      <w:r w:rsidRPr="006D550D">
        <w:rPr>
          <w:sz w:val="16"/>
          <w:szCs w:val="16"/>
        </w:rPr>
        <w:t>globalsecurity.org GlobalSecurity.org is the leading source for reliable news and security information, directed by John Pike. (“Nuclear Weapons Programs”—9/21/2012 http://www.globalsecurity.org/wmd/world/brazil/nuke.htm)</w:t>
      </w:r>
    </w:p>
    <w:p w:rsidR="003B62BC" w:rsidRPr="00C2107B" w:rsidRDefault="003B62BC" w:rsidP="00C2107B">
      <w:pPr>
        <w:rPr>
          <w:sz w:val="16"/>
        </w:rPr>
      </w:pPr>
      <w:r w:rsidRPr="00442ED4">
        <w:rPr>
          <w:rStyle w:val="StyleBoldUnderline"/>
        </w:rPr>
        <w:t>Brazil pursued a covert nuclear weapons program in response to Argentina's program. It developed a</w:t>
      </w:r>
      <w:r>
        <w:rPr>
          <w:sz w:val="16"/>
        </w:rPr>
        <w:t xml:space="preserve"> modest </w:t>
      </w:r>
      <w:r w:rsidRPr="00442ED4">
        <w:rPr>
          <w:rStyle w:val="StyleBoldUnderline"/>
        </w:rPr>
        <w:t>nuclear power program, enrichment facilities</w:t>
      </w:r>
      <w:r>
        <w:rPr>
          <w:sz w:val="16"/>
        </w:rPr>
        <w:t xml:space="preserve"> (including a large ultracentrifuge enrichment plant and several laboratory-scale facilities), a limited reprocessing capability, </w:t>
      </w:r>
      <w:r w:rsidRPr="00442ED4">
        <w:rPr>
          <w:rStyle w:val="StyleBoldUnderline"/>
        </w:rPr>
        <w:t>a missile program, a uranium mining and processing industry, and fuel fabrication facilities. Brazil was supplied with nuclear materials and equipment by West Germany</w:t>
      </w:r>
      <w:r>
        <w:rPr>
          <w:sz w:val="16"/>
        </w:rPr>
        <w:t xml:space="preserve"> (which supplied reactors, enrichment and reprocessing facilities), </w:t>
      </w:r>
      <w:r w:rsidRPr="00442ED4">
        <w:rPr>
          <w:rStyle w:val="StyleBoldUnderline"/>
        </w:rPr>
        <w:t>France, and the US.</w:t>
      </w:r>
      <w:r>
        <w:rPr>
          <w:sz w:val="16"/>
        </w:rPr>
        <w:t xml:space="preserve"> The country has a dependable raw material base for developing atomic power engineering, highly skilled scientific cadres have been trained, technologies for enriching uranium have been obtained, and there are several nuclear research centers.</w:t>
      </w:r>
      <w:r w:rsidRPr="00442ED4">
        <w:rPr>
          <w:sz w:val="12"/>
        </w:rPr>
        <w:t xml:space="preserve">¶ </w:t>
      </w:r>
      <w:r>
        <w:rPr>
          <w:sz w:val="16"/>
        </w:rPr>
        <w:t xml:space="preserve">Brazil's nuclear capabilities are the most advanced in Latin America; only Argentina has provided serious competition. </w:t>
      </w:r>
      <w:r w:rsidRPr="00442ED4">
        <w:rPr>
          <w:rStyle w:val="StyleBoldUnderline"/>
        </w:rPr>
        <w:t>Brazil has two nuclear power plants in operation</w:t>
      </w:r>
      <w:r>
        <w:rPr>
          <w:sz w:val="16"/>
        </w:rPr>
        <w:t xml:space="preserve"> (</w:t>
      </w:r>
      <w:proofErr w:type="spellStart"/>
      <w:r>
        <w:rPr>
          <w:sz w:val="16"/>
        </w:rPr>
        <w:t>Angra</w:t>
      </w:r>
      <w:proofErr w:type="spellEnd"/>
      <w:r>
        <w:rPr>
          <w:sz w:val="16"/>
        </w:rPr>
        <w:t xml:space="preserve"> I and </w:t>
      </w:r>
      <w:proofErr w:type="spellStart"/>
      <w:r>
        <w:rPr>
          <w:sz w:val="16"/>
        </w:rPr>
        <w:t>Angra</w:t>
      </w:r>
      <w:proofErr w:type="spellEnd"/>
      <w:r>
        <w:rPr>
          <w:sz w:val="16"/>
        </w:rPr>
        <w:t xml:space="preserve"> II) </w:t>
      </w:r>
      <w:r w:rsidRPr="00442ED4">
        <w:rPr>
          <w:rStyle w:val="StyleBoldUnderline"/>
        </w:rPr>
        <w:t>and one under construction</w:t>
      </w:r>
      <w:r>
        <w:rPr>
          <w:sz w:val="16"/>
        </w:rPr>
        <w:t xml:space="preserve"> (</w:t>
      </w:r>
      <w:proofErr w:type="spellStart"/>
      <w:r>
        <w:rPr>
          <w:sz w:val="16"/>
        </w:rPr>
        <w:t>Angra</w:t>
      </w:r>
      <w:proofErr w:type="spellEnd"/>
      <w:r>
        <w:rPr>
          <w:sz w:val="16"/>
        </w:rPr>
        <w:t xml:space="preserve"> III). Its fissile material production program was multifaceted, with the military services involved in separate projects: the navy, centrifuge enrichment; the air force, laser enrichment; and the army, gas graphite reactor for plutonium production.</w:t>
      </w:r>
      <w:r w:rsidRPr="00442ED4">
        <w:rPr>
          <w:sz w:val="12"/>
        </w:rPr>
        <w:t xml:space="preserve"> </w:t>
      </w:r>
      <w:r>
        <w:rPr>
          <w:sz w:val="16"/>
        </w:rPr>
        <w:t xml:space="preserve">With the return of democracy in both Brazil and Argentina, the two countries abandoned their nuclear weapons programs in 1990. Later in 1998, Brazil joined the NPT. As late as mid-2008, despite growing resistance from the Ministry of Defense (MOD) some within the </w:t>
      </w:r>
      <w:proofErr w:type="spellStart"/>
      <w:r>
        <w:rPr>
          <w:sz w:val="16"/>
        </w:rPr>
        <w:t>GoB</w:t>
      </w:r>
      <w:proofErr w:type="spellEnd"/>
      <w:r>
        <w:rPr>
          <w:sz w:val="16"/>
        </w:rPr>
        <w:t xml:space="preserve"> were considering the possibility of signing an International Atomic Energy Agency (IAEA) Additional Protocol. In December 2008 the </w:t>
      </w:r>
      <w:proofErr w:type="spellStart"/>
      <w:r>
        <w:rPr>
          <w:sz w:val="16"/>
        </w:rPr>
        <w:t>GoB</w:t>
      </w:r>
      <w:proofErr w:type="spellEnd"/>
      <w:r>
        <w:rPr>
          <w:sz w:val="16"/>
        </w:rPr>
        <w:t xml:space="preserve"> adopted a new Defense Strategy that rejects accepting any new non-proliferation measures unless the nuclear powers "disarm." This hardening of position by Brazil undercut USG efforts to have the Nuclear Suppliers Group (NSG) adopt a new rule regarding a criteria based procedure for transferring enrichment and reprocessing (ENR) technology, including the requirement that the recipient have an IAEA Additional Protocol in place. Brazil's opposition to an IAEA Additional Protocol has had the collateral effect of preventing Argentina from signing one, both for legal reasons (Brazil and Argentina are linked with the IAEA by the </w:t>
      </w:r>
      <w:proofErr w:type="spellStart"/>
      <w:r>
        <w:rPr>
          <w:sz w:val="16"/>
        </w:rPr>
        <w:t>Quadpartite</w:t>
      </w:r>
      <w:proofErr w:type="spellEnd"/>
      <w:r>
        <w:rPr>
          <w:sz w:val="16"/>
        </w:rPr>
        <w:t xml:space="preserve"> Agreement) and political grounds, not wanting to upset its large neighbor.</w:t>
      </w:r>
      <w:r w:rsidRPr="00442ED4">
        <w:rPr>
          <w:sz w:val="12"/>
        </w:rPr>
        <w:t xml:space="preserve">¶ </w:t>
      </w:r>
      <w:r>
        <w:rPr>
          <w:sz w:val="16"/>
        </w:rPr>
        <w:t xml:space="preserve">The </w:t>
      </w:r>
      <w:proofErr w:type="spellStart"/>
      <w:r>
        <w:rPr>
          <w:sz w:val="16"/>
        </w:rPr>
        <w:t>GoB</w:t>
      </w:r>
      <w:proofErr w:type="spellEnd"/>
      <w:r>
        <w:rPr>
          <w:sz w:val="16"/>
        </w:rPr>
        <w:t xml:space="preserve"> has not clearly articulated its rationale for opposing an Additional Protocol; several reasons have been offered from time to time. </w:t>
      </w:r>
      <w:proofErr w:type="spellStart"/>
      <w:r>
        <w:rPr>
          <w:sz w:val="16"/>
        </w:rPr>
        <w:t>GoB</w:t>
      </w:r>
      <w:proofErr w:type="spellEnd"/>
      <w:r>
        <w:rPr>
          <w:sz w:val="16"/>
        </w:rPr>
        <w:t xml:space="preserve"> officials have said that an Additional Protocol would mean that the IAEA is suspicious of Brazil's intentions regarding its future nuclear program. The MRE's Director of the Division for Disarmament and Sensitive Technologies, Santiago </w:t>
      </w:r>
      <w:proofErr w:type="spellStart"/>
      <w:r>
        <w:rPr>
          <w:sz w:val="16"/>
        </w:rPr>
        <w:t>Mourao</w:t>
      </w:r>
      <w:proofErr w:type="spellEnd"/>
      <w:r>
        <w:rPr>
          <w:sz w:val="16"/>
        </w:rPr>
        <w:t xml:space="preserve">, opined that this would be treating Brazil "as if it were Iraq or Iran." At the same time, </w:t>
      </w:r>
      <w:proofErr w:type="spellStart"/>
      <w:r>
        <w:rPr>
          <w:sz w:val="16"/>
        </w:rPr>
        <w:t>Mourao</w:t>
      </w:r>
      <w:proofErr w:type="spellEnd"/>
      <w:r>
        <w:rPr>
          <w:sz w:val="16"/>
        </w:rPr>
        <w:t xml:space="preserve"> and civilian officials from National Commission on Nuclear Energy (CNEN) have indicated that technically there is not a problem with complying with an Additional Protocol. The obstacle is a political one, and </w:t>
      </w:r>
      <w:proofErr w:type="spellStart"/>
      <w:r>
        <w:rPr>
          <w:sz w:val="16"/>
        </w:rPr>
        <w:t>Mourao</w:t>
      </w:r>
      <w:proofErr w:type="spellEnd"/>
      <w:r>
        <w:rPr>
          <w:sz w:val="16"/>
        </w:rPr>
        <w:t xml:space="preserve"> and others have consistently pointed to the MOD, particularly the Navy, as the primary source of opposition.</w:t>
      </w:r>
      <w:r w:rsidRPr="00442ED4">
        <w:rPr>
          <w:sz w:val="12"/>
        </w:rPr>
        <w:t xml:space="preserve">¶ </w:t>
      </w:r>
      <w:r>
        <w:rPr>
          <w:sz w:val="16"/>
        </w:rPr>
        <w:t xml:space="preserve">Admiral </w:t>
      </w:r>
      <w:proofErr w:type="spellStart"/>
      <w:r>
        <w:rPr>
          <w:sz w:val="16"/>
        </w:rPr>
        <w:t>Othon</w:t>
      </w:r>
      <w:proofErr w:type="spellEnd"/>
      <w:r>
        <w:rPr>
          <w:sz w:val="16"/>
        </w:rPr>
        <w:t xml:space="preserve"> </w:t>
      </w:r>
      <w:proofErr w:type="spellStart"/>
      <w:r>
        <w:rPr>
          <w:sz w:val="16"/>
        </w:rPr>
        <w:t>Pinheiro</w:t>
      </w:r>
      <w:proofErr w:type="spellEnd"/>
      <w:r>
        <w:rPr>
          <w:sz w:val="16"/>
        </w:rPr>
        <w:t xml:space="preserve">, the President of </w:t>
      </w:r>
      <w:proofErr w:type="spellStart"/>
      <w:r>
        <w:rPr>
          <w:sz w:val="16"/>
        </w:rPr>
        <w:t>Eletronuclear</w:t>
      </w:r>
      <w:proofErr w:type="spellEnd"/>
      <w:r>
        <w:rPr>
          <w:sz w:val="16"/>
        </w:rPr>
        <w:t xml:space="preserve"> (the operator of Brazil's nuclear power plants), commented that the Navy was very concerned about obtrusive inspections, which could reveal to outsiders Brazil's most sensitive technology. There is also a faction of the Brazilian leadership that believes joining the NPT was a mistake because it meant accepting a sort of second class status for Brazil. This group believes an Additional Protocol would compound this mistake. Whatever the reasons, the </w:t>
      </w:r>
      <w:proofErr w:type="spellStart"/>
      <w:r>
        <w:rPr>
          <w:sz w:val="16"/>
        </w:rPr>
        <w:t>GoB</w:t>
      </w:r>
      <w:proofErr w:type="spellEnd"/>
      <w:r>
        <w:rPr>
          <w:sz w:val="16"/>
        </w:rPr>
        <w:t xml:space="preserve"> has moved from a position of leaning toward signing an IAEA Additional Protocol just a year ago to stiff opposition. It is generally supposed that Brazilian enrichment technology may have been illegally obtained from Germany, and Brazil may want to hide evidence of this.</w:t>
      </w:r>
      <w:r w:rsidRPr="00442ED4">
        <w:rPr>
          <w:sz w:val="12"/>
        </w:rPr>
        <w:t xml:space="preserve">¶ </w:t>
      </w:r>
      <w:proofErr w:type="gramStart"/>
      <w:r>
        <w:rPr>
          <w:sz w:val="16"/>
        </w:rPr>
        <w:t>Multilaterally</w:t>
      </w:r>
      <w:proofErr w:type="gramEnd"/>
      <w:r>
        <w:rPr>
          <w:sz w:val="16"/>
        </w:rPr>
        <w:t xml:space="preserve">, the </w:t>
      </w:r>
      <w:proofErr w:type="spellStart"/>
      <w:r>
        <w:rPr>
          <w:sz w:val="16"/>
        </w:rPr>
        <w:t>GoB</w:t>
      </w:r>
      <w:proofErr w:type="spellEnd"/>
      <w:r>
        <w:rPr>
          <w:sz w:val="16"/>
        </w:rPr>
        <w:t xml:space="preserve"> is cautious about taking an active role on non-proliferation and has consistently refused to take a strong position against Iran's nuclear efforts. Brazil strives not to break ranks with the G-77. Although the </w:t>
      </w:r>
      <w:proofErr w:type="spellStart"/>
      <w:r>
        <w:rPr>
          <w:sz w:val="16"/>
        </w:rPr>
        <w:t>GoB</w:t>
      </w:r>
      <w:proofErr w:type="spellEnd"/>
      <w:r>
        <w:rPr>
          <w:sz w:val="16"/>
        </w:rPr>
        <w:t xml:space="preserve"> has been careful to comply fully with UN sanctions against Iran and has asserted the importance of Iranian compliance with UN resolutions, the </w:t>
      </w:r>
      <w:proofErr w:type="spellStart"/>
      <w:r>
        <w:rPr>
          <w:sz w:val="16"/>
        </w:rPr>
        <w:t>GoB</w:t>
      </w:r>
      <w:proofErr w:type="spellEnd"/>
      <w:r>
        <w:rPr>
          <w:sz w:val="16"/>
        </w:rPr>
        <w:t xml:space="preserve"> has also stressed Iran's right to develop nuclear energy for peaceful purposes and occasionally cast doubts on IAEA findings that certain Iranian activities were inconsistent with a peaceful nuclear program. The </w:t>
      </w:r>
      <w:proofErr w:type="spellStart"/>
      <w:r>
        <w:rPr>
          <w:sz w:val="16"/>
        </w:rPr>
        <w:t>GoB</w:t>
      </w:r>
      <w:proofErr w:type="spellEnd"/>
      <w:r>
        <w:rPr>
          <w:sz w:val="16"/>
        </w:rPr>
        <w:t xml:space="preserve"> is looking to improve political and economic ties with Iran. President Lula met with Iran's President Ahmadinejad in New York in September 2009.</w:t>
      </w:r>
      <w:r w:rsidRPr="00442ED4">
        <w:rPr>
          <w:sz w:val="12"/>
        </w:rPr>
        <w:t xml:space="preserve">¶ </w:t>
      </w:r>
      <w:r>
        <w:rPr>
          <w:sz w:val="16"/>
        </w:rPr>
        <w:t xml:space="preserve">Citing efforts with North Korea, the </w:t>
      </w:r>
      <w:proofErr w:type="spellStart"/>
      <w:r>
        <w:rPr>
          <w:sz w:val="16"/>
        </w:rPr>
        <w:t>GoB</w:t>
      </w:r>
      <w:proofErr w:type="spellEnd"/>
      <w:r>
        <w:rPr>
          <w:sz w:val="16"/>
        </w:rPr>
        <w:t xml:space="preserve"> has made clear that it believes dialogue is the best option to ensure Iran is not a threat to the global community, and has commended P5+1 efforts to engage Iran. North Korea's testing of a nuclear device in early 2009 only delayed Brazil's opening of an Embassy there temporarily. In discussions on non-proliferation, </w:t>
      </w:r>
      <w:proofErr w:type="spellStart"/>
      <w:r>
        <w:rPr>
          <w:sz w:val="16"/>
        </w:rPr>
        <w:t>GoB</w:t>
      </w:r>
      <w:proofErr w:type="spellEnd"/>
      <w:r>
        <w:rPr>
          <w:sz w:val="16"/>
        </w:rPr>
        <w:t xml:space="preserve"> officials frequently avoid supporting non-proliferation efforts by resorting to oft-repeated protestations that the nuclear powers are not doing enough on disarmament ignoring progress being made in this area.</w:t>
      </w:r>
      <w:r w:rsidRPr="00442ED4">
        <w:rPr>
          <w:sz w:val="12"/>
        </w:rPr>
        <w:t xml:space="preserve"> </w:t>
      </w:r>
      <w:r w:rsidRPr="00464C7D">
        <w:rPr>
          <w:rStyle w:val="StyleBoldUnderline"/>
        </w:rPr>
        <w:t xml:space="preserve">In addition to building more reactors, Brazil is seeking </w:t>
      </w:r>
      <w:r w:rsidRPr="00464C7D">
        <w:rPr>
          <w:rStyle w:val="StyleBoldUnderline"/>
        </w:rPr>
        <w:lastRenderedPageBreak/>
        <w:t>to complete the nuclear fuel cycle and master enrichment and reprocessing</w:t>
      </w:r>
      <w:r>
        <w:rPr>
          <w:sz w:val="16"/>
        </w:rPr>
        <w:t xml:space="preserve"> (ENR) </w:t>
      </w:r>
      <w:r w:rsidRPr="00464C7D">
        <w:rPr>
          <w:rStyle w:val="StyleBoldUnderline"/>
        </w:rPr>
        <w:t>technologies. Brazil is installing</w:t>
      </w:r>
      <w:r>
        <w:rPr>
          <w:sz w:val="16"/>
        </w:rPr>
        <w:t xml:space="preserve"> cascades of </w:t>
      </w:r>
      <w:r w:rsidRPr="00464C7D">
        <w:rPr>
          <w:rStyle w:val="StyleBoldUnderline"/>
        </w:rPr>
        <w:t>centrifuges to enrich uranium</w:t>
      </w:r>
      <w:r>
        <w:rPr>
          <w:sz w:val="16"/>
        </w:rPr>
        <w:t xml:space="preserve">. While rich in uranium, with the sixth largest reserves in the world, Brazil ships yellowcake to Canada and then to Europe (URENCO) for processing into fuel. President Lula has directed the </w:t>
      </w:r>
      <w:proofErr w:type="spellStart"/>
      <w:r>
        <w:rPr>
          <w:sz w:val="16"/>
        </w:rPr>
        <w:t>GoB</w:t>
      </w:r>
      <w:proofErr w:type="spellEnd"/>
      <w:r>
        <w:rPr>
          <w:sz w:val="16"/>
        </w:rPr>
        <w:t xml:space="preserve"> to develop the skills to do the processing itself and become self-sufficient. This is estimated to take through 2030, after which Brazil may become a supplier within South America and possibly elsewhere of nuclear fuel. The Presidents of Brazil and Argentina have announced that they will form a joint entity to process nuclear fuel, but there has been little progress. While Brazil uses centrifuges for enrichment, Argentina uses gas technology. Brazilians sometimes regard efforts to urge them to join the Additional Protocol with concern that such efforts could be part of an agenda to deny Brazilian mastery of the full fuel cycle.</w:t>
      </w:r>
    </w:p>
    <w:p w:rsidR="003B62BC" w:rsidRDefault="003B62BC" w:rsidP="00C2107B">
      <w:pPr>
        <w:pStyle w:val="Heading4"/>
      </w:pPr>
      <w:r>
        <w:t xml:space="preserve">Decline in relations causes Brazilian </w:t>
      </w:r>
      <w:proofErr w:type="spellStart"/>
      <w:r>
        <w:t>prolif</w:t>
      </w:r>
      <w:proofErr w:type="spellEnd"/>
      <w:r>
        <w:t>.</w:t>
      </w:r>
    </w:p>
    <w:p w:rsidR="003B62BC" w:rsidRPr="00004414" w:rsidRDefault="003B62BC" w:rsidP="003B62BC">
      <w:proofErr w:type="spellStart"/>
      <w:r>
        <w:rPr>
          <w:b/>
        </w:rPr>
        <w:t>Stalcup</w:t>
      </w:r>
      <w:proofErr w:type="spellEnd"/>
      <w:r>
        <w:rPr>
          <w:b/>
        </w:rPr>
        <w:t xml:space="preserve">, 2012 </w:t>
      </w:r>
      <w:r w:rsidRPr="00004414">
        <w:t xml:space="preserve">(Travis, Fellow at the </w:t>
      </w:r>
      <w:proofErr w:type="spellStart"/>
      <w:r w:rsidRPr="00004414">
        <w:t>GHWBush</w:t>
      </w:r>
      <w:proofErr w:type="spellEnd"/>
      <w:r w:rsidRPr="00004414">
        <w:t xml:space="preserve"> School of Government and Public Policy at Texas A&amp;M, October 10, Georgetown Journal of International Affairs, “What is Brazil Up To With Its Nuclear Policy?”, </w:t>
      </w:r>
      <w:hyperlink r:id="rId91" w:history="1">
        <w:r w:rsidRPr="00004414">
          <w:rPr>
            <w:rStyle w:val="Hyperlink"/>
          </w:rPr>
          <w:t>http://journal.georgetown.edu/2012/10/10/what-is-brazil-up-to-with-its-nuclear-policy-by-travis-stalcup/</w:t>
        </w:r>
      </w:hyperlink>
      <w:r w:rsidRPr="00004414">
        <w:t>, DVO)</w:t>
      </w:r>
    </w:p>
    <w:p w:rsidR="003B62BC" w:rsidRPr="00004414" w:rsidRDefault="003B62BC" w:rsidP="003B62BC"/>
    <w:p w:rsidR="003B62BC" w:rsidRPr="00004414" w:rsidRDefault="003B62BC" w:rsidP="003B62BC">
      <w:r w:rsidRPr="00004414">
        <w:t>Further north, the United States, long the guarantor of South American stability, appears hamstrung by economic challenges. According to former Argentine diplomat Emilio Cárdenas,</w:t>
      </w:r>
      <w:r w:rsidRPr="00D274CF">
        <w:rPr>
          <w:rStyle w:val="StyleBoldUnderline"/>
        </w:rPr>
        <w:t> </w:t>
      </w:r>
      <w:hyperlink r:id="rId92" w:history="1">
        <w:r w:rsidRPr="00D274CF">
          <w:rPr>
            <w:rStyle w:val="StyleBoldUnderline"/>
          </w:rPr>
          <w:t>Brazil believes that the West is in gradual decline</w:t>
        </w:r>
      </w:hyperlink>
      <w:r w:rsidRPr="00D274CF">
        <w:rPr>
          <w:rStyle w:val="StyleBoldUnderline"/>
        </w:rPr>
        <w:t xml:space="preserve"> and that Brazil is jockeying with other rising nations for position. This shift in the balance of power engenders a greater degree of uncertainty about U.S. capabilities and intentions in the future. Such uncertainty, in addition to Brazil’s new political and economic prowess, gives it the ability to challenge the U.S. at the margins of its power. </w:t>
      </w:r>
      <w:r w:rsidRPr="00004414">
        <w:t>Moreover, if the ability of the U.S. to maintain order in the hemisphere is truly constrained, it is incumbent upon the Brazilian government to seek alternative sources of security.</w:t>
      </w:r>
    </w:p>
    <w:p w:rsidR="003B62BC" w:rsidRPr="00D274CF" w:rsidRDefault="003B62BC" w:rsidP="003B62BC">
      <w:pPr>
        <w:rPr>
          <w:rStyle w:val="StyleBoldUnderline"/>
        </w:rPr>
      </w:pPr>
      <w:r w:rsidRPr="00004414">
        <w:t xml:space="preserve">This perceived </w:t>
      </w:r>
      <w:r w:rsidRPr="00D274CF">
        <w:rPr>
          <w:rStyle w:val="StyleBoldUnderline"/>
        </w:rPr>
        <w:t>shift i</w:t>
      </w:r>
      <w:r w:rsidRPr="00004414">
        <w:t xml:space="preserve">n the balance </w:t>
      </w:r>
      <w:r w:rsidRPr="00D274CF">
        <w:rPr>
          <w:rStyle w:val="StyleBoldUnderline"/>
        </w:rPr>
        <w:t>of power presents Brazil with an opportunity for international leadership. That is why Brazil is seeking to achieve a degree of political clout commensurate with its new economic powe</w:t>
      </w:r>
      <w:r w:rsidRPr="00004414">
        <w:t xml:space="preserve">r, setting as its chief foreign policy goal a permanent seat on the United Nations Security Council. </w:t>
      </w:r>
      <w:r w:rsidRPr="00D274CF">
        <w:rPr>
          <w:rStyle w:val="StyleBoldUnderline"/>
        </w:rPr>
        <w:t>A key component of permanent membership is the ability to share the burdens of maintaining international securit</w:t>
      </w:r>
      <w:r w:rsidRPr="00004414">
        <w:t xml:space="preserve">y. Currently, there is some question as to whether Brazil is capable of such a charge. Looking at the current permanent members as well as the other BRICs – Russia, India, and China – </w:t>
      </w:r>
      <w:r w:rsidRPr="00D274CF">
        <w:rPr>
          <w:rStyle w:val="StyleBoldUnderline"/>
        </w:rPr>
        <w:t>Brazil sees nothing but countries with nuclear weapons.</w:t>
      </w:r>
    </w:p>
    <w:p w:rsidR="003B62BC" w:rsidRPr="00D274CF" w:rsidRDefault="003B62BC" w:rsidP="003B62BC">
      <w:pPr>
        <w:rPr>
          <w:rStyle w:val="StyleBoldUnderline"/>
        </w:rPr>
      </w:pPr>
      <w:r w:rsidRPr="00004414">
        <w:t>According to Kenneth Waltz, the preeminent realist international relations scholar, states mirror other states –</w:t>
      </w:r>
      <w:r w:rsidRPr="00D274CF">
        <w:rPr>
          <w:rStyle w:val="StyleBoldUnderline"/>
        </w:rPr>
        <w:t xml:space="preserve"> states without nuclear weapons see the power and prestige of states with nuclear weapons and they want in. </w:t>
      </w:r>
      <w:r w:rsidRPr="00004414">
        <w:t xml:space="preserve">Former Brazilian Vice President José </w:t>
      </w:r>
      <w:proofErr w:type="spellStart"/>
      <w:proofErr w:type="gramStart"/>
      <w:r w:rsidRPr="00004414">
        <w:t>Alencar</w:t>
      </w:r>
      <w:proofErr w:type="spellEnd"/>
      <w:proofErr w:type="gramEnd"/>
      <w:r w:rsidRPr="00004414">
        <w:t xml:space="preserve"> who died last year, remarked that Pakistan won international relevance “</w:t>
      </w:r>
      <w:hyperlink r:id="rId93" w:history="1">
        <w:r w:rsidRPr="00004414">
          <w:rPr>
            <w:rStyle w:val="Hyperlink"/>
            <w:szCs w:val="23"/>
          </w:rPr>
          <w:t>precisely because it has a nuclear bomb</w:t>
        </w:r>
      </w:hyperlink>
      <w:r w:rsidRPr="00004414">
        <w:t xml:space="preserve">.” </w:t>
      </w:r>
      <w:r w:rsidRPr="00D274CF">
        <w:rPr>
          <w:rStyle w:val="StyleBoldUnderline"/>
        </w:rPr>
        <w:t>A nuclear weapon would not only deter rogue neighbors but solidify Brazil’s regional dominance and prove that it possesses the military capability to contribute to international security.</w:t>
      </w:r>
    </w:p>
    <w:p w:rsidR="003B62BC" w:rsidRPr="00004414" w:rsidRDefault="003B62BC" w:rsidP="003B62BC">
      <w:r w:rsidRPr="00D274CF">
        <w:rPr>
          <w:rStyle w:val="StyleBoldUnderline"/>
        </w:rPr>
        <w:t xml:space="preserve">In addition to this perceived shift in the balance of power, consider Brazil’s more aggressive military strategy from 2003 to 2010 during the presidency of </w:t>
      </w:r>
      <w:proofErr w:type="spellStart"/>
      <w:r w:rsidRPr="00D274CF">
        <w:rPr>
          <w:rStyle w:val="StyleBoldUnderline"/>
        </w:rPr>
        <w:t>Luiz</w:t>
      </w:r>
      <w:proofErr w:type="spellEnd"/>
      <w:r w:rsidRPr="00D274CF">
        <w:rPr>
          <w:rStyle w:val="StyleBoldUnderline"/>
        </w:rPr>
        <w:t xml:space="preserve"> </w:t>
      </w:r>
      <w:proofErr w:type="spellStart"/>
      <w:r w:rsidRPr="00D274CF">
        <w:rPr>
          <w:rStyle w:val="StyleBoldUnderline"/>
        </w:rPr>
        <w:t>Inácio</w:t>
      </w:r>
      <w:proofErr w:type="spellEnd"/>
      <w:r w:rsidRPr="00D274CF">
        <w:rPr>
          <w:rStyle w:val="StyleBoldUnderline"/>
        </w:rPr>
        <w:t xml:space="preserve"> Lula da Silva. Part of that strategy is the development of an enormous </w:t>
      </w:r>
      <w:hyperlink r:id="rId94" w:history="1">
        <w:r w:rsidRPr="00D274CF">
          <w:rPr>
            <w:rStyle w:val="StyleBoldUnderline"/>
          </w:rPr>
          <w:t xml:space="preserve">nuclear attack submarine analogous to India’s ballistic missile-capable </w:t>
        </w:r>
        <w:proofErr w:type="spellStart"/>
        <w:r w:rsidRPr="00D274CF">
          <w:rPr>
            <w:rStyle w:val="StyleBoldUnderline"/>
          </w:rPr>
          <w:t>Arihant</w:t>
        </w:r>
        <w:proofErr w:type="spellEnd"/>
        <w:r w:rsidRPr="00D274CF">
          <w:rPr>
            <w:rStyle w:val="StyleBoldUnderline"/>
          </w:rPr>
          <w:t>-class</w:t>
        </w:r>
      </w:hyperlink>
      <w:r w:rsidRPr="00D274CF">
        <w:rPr>
          <w:rStyle w:val="StyleBoldUnderline"/>
        </w:rPr>
        <w:t>.</w:t>
      </w:r>
      <w:r w:rsidRPr="00004414">
        <w:t xml:space="preserve"> In addition to its potential as a missile platform</w:t>
      </w:r>
      <w:r w:rsidRPr="00D274CF">
        <w:rPr>
          <w:rStyle w:val="StyleBoldUnderline"/>
        </w:rPr>
        <w:t>, the propulsion reactors in Brazil’s submarines would require a higher degree of uranium enrichment than those for commercial power</w:t>
      </w:r>
      <w:r w:rsidRPr="00004414">
        <w:t xml:space="preserve">, possibly above 90 percent. In 2004, Brazilian Ambassador to the United States Roberto </w:t>
      </w:r>
      <w:proofErr w:type="spellStart"/>
      <w:r w:rsidRPr="00004414">
        <w:t>Abdenu</w:t>
      </w:r>
      <w:proofErr w:type="spellEnd"/>
      <w:r w:rsidRPr="00004414">
        <w:t xml:space="preserve"> remarked that “</w:t>
      </w:r>
      <w:hyperlink r:id="rId95" w:history="1">
        <w:r w:rsidRPr="00004414">
          <w:rPr>
            <w:rStyle w:val="Hyperlink"/>
            <w:szCs w:val="23"/>
          </w:rPr>
          <w:t>submarines are not subject to the [IAEA] safeguards regime</w:t>
        </w:r>
      </w:hyperlink>
      <w:r w:rsidRPr="00004414">
        <w:t>.” This interpretation provides Brazil the capability to enrich weapons-grade uranium and develop a full fuel cycle outside of international scrutiny and without violating its agreements, such as the </w:t>
      </w:r>
      <w:hyperlink r:id="rId96" w:anchor="19" w:history="1">
        <w:r w:rsidRPr="00004414">
          <w:rPr>
            <w:rStyle w:val="Hyperlink"/>
            <w:szCs w:val="23"/>
          </w:rPr>
          <w:t xml:space="preserve">Treaty of </w:t>
        </w:r>
        <w:proofErr w:type="spellStart"/>
        <w:r w:rsidRPr="00004414">
          <w:rPr>
            <w:rStyle w:val="Hyperlink"/>
            <w:szCs w:val="23"/>
          </w:rPr>
          <w:t>Tlatelolco</w:t>
        </w:r>
        <w:proofErr w:type="spellEnd"/>
      </w:hyperlink>
      <w:r w:rsidRPr="00004414">
        <w:t>.</w:t>
      </w:r>
    </w:p>
    <w:p w:rsidR="003B62BC" w:rsidRPr="00004414" w:rsidRDefault="003B62BC" w:rsidP="003B62BC">
      <w:r w:rsidRPr="00004414">
        <w:t>Furthermore, although</w:t>
      </w:r>
      <w:r w:rsidRPr="00D274CF">
        <w:rPr>
          <w:rStyle w:val="StyleBoldUnderline"/>
        </w:rPr>
        <w:t xml:space="preserve"> Brazil </w:t>
      </w:r>
      <w:r w:rsidRPr="00004414">
        <w:t>does participate in various nonproliferation agreements, it r</w:t>
      </w:r>
      <w:r w:rsidRPr="00D274CF">
        <w:rPr>
          <w:rStyle w:val="StyleBoldUnderline"/>
        </w:rPr>
        <w:t>efuses to adopt</w:t>
      </w:r>
      <w:r w:rsidRPr="00004414">
        <w:t xml:space="preserve"> the Additional Protocol of the Non-Proliferation Treaty </w:t>
      </w:r>
      <w:r w:rsidRPr="00D274CF">
        <w:rPr>
          <w:rStyle w:val="StyleBoldUnderline"/>
        </w:rPr>
        <w:t>(NPT</w:t>
      </w:r>
      <w:r w:rsidRPr="00004414">
        <w:t>). This protocol would strengthen the International Atomic Energy Agency (IAEA)’s ability to detect clandestine weapons programs through various mechanisms, including a stronger inspections regime. According to Brazil’s </w:t>
      </w:r>
      <w:r w:rsidRPr="00004414">
        <w:rPr>
          <w:i/>
          <w:iCs/>
        </w:rPr>
        <w:t>National Strategy of Defense</w:t>
      </w:r>
      <w:r w:rsidRPr="00004414">
        <w:t>, a precondition to any additional restrictions under the NPT, such as the Additional Protocol, is the disarmament of nuclear states. However, even modest decreases in the nuclear inventories of the United States and Russia have proven difficult to accomplish. If the U.S. and Russia are unable or unwilling to disarm, Brazil feels no responsibility to take further steps to tie its hands by acceding to the Additional Protocol.</w:t>
      </w:r>
    </w:p>
    <w:p w:rsidR="003B62BC" w:rsidRPr="00D274CF" w:rsidRDefault="003B62BC" w:rsidP="003B62BC">
      <w:pPr>
        <w:rPr>
          <w:rStyle w:val="StyleBoldUnderline"/>
        </w:rPr>
      </w:pPr>
      <w:r w:rsidRPr="00004414">
        <w:t>Taken independently,</w:t>
      </w:r>
      <w:r w:rsidRPr="00D274CF">
        <w:rPr>
          <w:rStyle w:val="StyleBoldUnderline"/>
        </w:rPr>
        <w:t xml:space="preserve"> these actions are not necessarily provocative. However, when one considers how Brazil’s security environment is changing</w:t>
      </w:r>
      <w:r w:rsidRPr="00004414">
        <w:t>, these</w:t>
      </w:r>
      <w:r w:rsidRPr="00D274CF">
        <w:rPr>
          <w:rStyle w:val="StyleBoldUnderline"/>
        </w:rPr>
        <w:t xml:space="preserve"> actions bring Brazil’s intentions into question</w:t>
      </w:r>
      <w:r w:rsidRPr="00004414">
        <w:t>. The perceived decline in the United States’ willingness and ability to intervene militarily in Latin America, hostility of neighboring countries to Brazil’s economic interests, and the hopelessness of nuclear disarmament provide powerful incentives to explore nuclear capability. None can claim that</w:t>
      </w:r>
      <w:r w:rsidRPr="00D274CF">
        <w:rPr>
          <w:rStyle w:val="StyleBoldUnderline"/>
        </w:rPr>
        <w:t xml:space="preserve"> Brazil is</w:t>
      </w:r>
      <w:r w:rsidRPr="00004414">
        <w:t xml:space="preserve"> actively</w:t>
      </w:r>
      <w:r w:rsidRPr="00D274CF">
        <w:rPr>
          <w:rStyle w:val="StyleBoldUnderline"/>
        </w:rPr>
        <w:t xml:space="preserve"> pursuing a</w:t>
      </w:r>
      <w:r w:rsidRPr="00004414">
        <w:t xml:space="preserve"> nuclear weapon, but its</w:t>
      </w:r>
      <w:r w:rsidRPr="00D274CF">
        <w:rPr>
          <w:rStyle w:val="StyleBoldUnderline"/>
        </w:rPr>
        <w:t xml:space="preserve"> more assertive military posture, refusal to sign the NPT’s Additional Protocol, and pursuit of nuclear propulsion technology should give American policymakers and nonproliferation analysts pause.</w:t>
      </w:r>
    </w:p>
    <w:p w:rsidR="003B62BC" w:rsidRPr="00C2107B" w:rsidRDefault="003B62BC" w:rsidP="00C2107B">
      <w:pPr>
        <w:pStyle w:val="Heading1"/>
      </w:pPr>
      <w:r w:rsidRPr="00C2107B">
        <w:lastRenderedPageBreak/>
        <w:t>***CONSULT CP CARDS:</w:t>
      </w:r>
    </w:p>
    <w:p w:rsidR="003B62BC" w:rsidRDefault="003B62BC" w:rsidP="003B62BC">
      <w:pPr>
        <w:rPr>
          <w:rStyle w:val="StyleBoldUnderline"/>
        </w:rPr>
      </w:pPr>
    </w:p>
    <w:p w:rsidR="003B62BC" w:rsidRPr="006631B9" w:rsidRDefault="003B62BC" w:rsidP="00EB1754">
      <w:pPr>
        <w:pStyle w:val="Heading4"/>
      </w:pPr>
      <w:r w:rsidRPr="006631B9">
        <w:t xml:space="preserve">Brazil – US relations are growing the </w:t>
      </w:r>
      <w:proofErr w:type="spellStart"/>
      <w:r w:rsidRPr="006631B9">
        <w:t>squo</w:t>
      </w:r>
      <w:proofErr w:type="spellEnd"/>
      <w:r w:rsidRPr="006631B9">
        <w:t>, Brazil needs to considered and cooperated with for US measures taken in the region</w:t>
      </w:r>
    </w:p>
    <w:p w:rsidR="003B62BC" w:rsidRPr="007F4AA9" w:rsidRDefault="003B62BC" w:rsidP="003B62BC">
      <w:pPr>
        <w:rPr>
          <w:sz w:val="16"/>
        </w:rPr>
      </w:pPr>
      <w:proofErr w:type="spellStart"/>
      <w:r w:rsidRPr="007F4AA9">
        <w:rPr>
          <w:rStyle w:val="StyleStyleBold12pt"/>
        </w:rPr>
        <w:t>Sotero</w:t>
      </w:r>
      <w:proofErr w:type="spellEnd"/>
      <w:r w:rsidRPr="007F4AA9">
        <w:rPr>
          <w:rStyle w:val="StyleStyleBold12pt"/>
        </w:rPr>
        <w:t xml:space="preserve"> 12</w:t>
      </w:r>
      <w:r>
        <w:t xml:space="preserve"> - </w:t>
      </w:r>
      <w:r>
        <w:rPr>
          <w:sz w:val="16"/>
        </w:rPr>
        <w:t>Director of the Brazil Institute at the Woodrow Wilson International Center for Scholars, in Washington</w:t>
      </w:r>
      <w:r w:rsidRPr="003D1369">
        <w:rPr>
          <w:sz w:val="16"/>
        </w:rPr>
        <w:t>. (</w:t>
      </w:r>
      <w:r>
        <w:rPr>
          <w:sz w:val="16"/>
        </w:rPr>
        <w:t>Paulo</w:t>
      </w:r>
      <w:r w:rsidRPr="003D1369">
        <w:rPr>
          <w:sz w:val="16"/>
        </w:rPr>
        <w:t>, “</w:t>
      </w:r>
      <w:r>
        <w:rPr>
          <w:sz w:val="16"/>
        </w:rPr>
        <w:t>Why United States and Brazil Will Pursue a More Productive Bilateral Relationship</w:t>
      </w:r>
      <w:r w:rsidRPr="003D1369">
        <w:rPr>
          <w:sz w:val="16"/>
        </w:rPr>
        <w:t xml:space="preserve">”, </w:t>
      </w:r>
      <w:r>
        <w:rPr>
          <w:sz w:val="16"/>
        </w:rPr>
        <w:t>11/9/12</w:t>
      </w:r>
      <w:r w:rsidRPr="003D1369">
        <w:rPr>
          <w:sz w:val="16"/>
        </w:rPr>
        <w:t xml:space="preserve">, </w:t>
      </w:r>
      <w:r>
        <w:rPr>
          <w:sz w:val="16"/>
        </w:rPr>
        <w:t>http://www.huffingtonpost.com/paulo-sotero/why-united-states-and-bra_b_2102004.html, HW</w:t>
      </w:r>
      <w:r w:rsidRPr="003D1369">
        <w:rPr>
          <w:sz w:val="16"/>
        </w:rPr>
        <w:t>)</w:t>
      </w:r>
    </w:p>
    <w:p w:rsidR="003B62BC" w:rsidRDefault="003B62BC" w:rsidP="003B62BC">
      <w:pPr>
        <w:rPr>
          <w:rStyle w:val="Emphasis"/>
        </w:rPr>
      </w:pPr>
      <w:r w:rsidRPr="006D5444">
        <w:rPr>
          <w:rStyle w:val="StyleBoldUnderline"/>
        </w:rPr>
        <w:t>The growing presence of Brazilian global companies in the United Stated, complementing traditionally strong American investments in Brazil, has created a two-way street where common interests are more visible and pressure both governments to recognize the benefits of working together or risk paying a political price for not doing so</w:t>
      </w:r>
      <w:r w:rsidRPr="008D5138">
        <w:rPr>
          <w:rStyle w:val="StyleBoldUnderline"/>
        </w:rPr>
        <w:t xml:space="preserve">. Converging economic interests and similar challenges are emerging as the principal driver of United States-Brazil relations in the years ahead. </w:t>
      </w:r>
      <w:r w:rsidRPr="00F32CE4">
        <w:rPr>
          <w:sz w:val="16"/>
        </w:rPr>
        <w:t xml:space="preserve">A reelected President Barack Obama and President </w:t>
      </w:r>
      <w:proofErr w:type="spellStart"/>
      <w:r w:rsidRPr="00F32CE4">
        <w:rPr>
          <w:sz w:val="16"/>
        </w:rPr>
        <w:t>Dilma</w:t>
      </w:r>
      <w:proofErr w:type="spellEnd"/>
      <w:r w:rsidRPr="00F32CE4">
        <w:rPr>
          <w:sz w:val="16"/>
        </w:rPr>
        <w:t xml:space="preserve"> </w:t>
      </w:r>
      <w:proofErr w:type="spellStart"/>
      <w:r w:rsidRPr="00F32CE4">
        <w:rPr>
          <w:sz w:val="16"/>
        </w:rPr>
        <w:t>Rousseff</w:t>
      </w:r>
      <w:proofErr w:type="spellEnd"/>
      <w:r w:rsidRPr="00F32CE4">
        <w:rPr>
          <w:sz w:val="16"/>
        </w:rPr>
        <w:t xml:space="preserve">, at the half mark of her government, are confronted with daunting tasks. Both need to significantly improve the economic performance of their countries in the face of political major obstacles at home, and an adverse economic outlook abroad. In both countries, sustainable growth will require investment in infrastructure, education and innovation more than consumption. </w:t>
      </w:r>
      <w:r w:rsidRPr="008D5138">
        <w:rPr>
          <w:rStyle w:val="StyleBoldUnderline"/>
        </w:rPr>
        <w:t>How they respond will determine the success or failure of their administrations. It will also affect the two countries' bilateral relationship and their regional and global standing.</w:t>
      </w:r>
      <w:r w:rsidRPr="00F32CE4">
        <w:rPr>
          <w:sz w:val="16"/>
        </w:rPr>
        <w:t xml:space="preserve"> After four years of anemic recovery and a victory on November 6th without a clear political mandate, President Obama has now to find a path of economic growth that reduces unemployment while avoiding the pitfalls of a fragile fiscal and financial situation, which, if mishandled, could easily throw the United States and the world economy back into recession. </w:t>
      </w:r>
      <w:r w:rsidRPr="002821FF">
        <w:rPr>
          <w:rStyle w:val="StyleBoldUnderline"/>
        </w:rPr>
        <w:t>Both governments and the private sector have recognized the importance of constructive engagement between the Americas' two economic and political powerhouses.</w:t>
      </w:r>
      <w:r w:rsidRPr="00F32CE4">
        <w:rPr>
          <w:sz w:val="16"/>
        </w:rPr>
        <w:t xml:space="preserve"> After a period of estrangement caused by foreign policy differences at the end of the Lula da Silva administration, </w:t>
      </w:r>
      <w:r w:rsidRPr="002821FF">
        <w:rPr>
          <w:rStyle w:val="StyleBoldUnderline"/>
        </w:rPr>
        <w:t xml:space="preserve">Washington and Brasilia kissed and made up right before </w:t>
      </w:r>
      <w:proofErr w:type="spellStart"/>
      <w:r w:rsidRPr="002821FF">
        <w:rPr>
          <w:rStyle w:val="StyleBoldUnderline"/>
        </w:rPr>
        <w:t>Rousseff's</w:t>
      </w:r>
      <w:proofErr w:type="spellEnd"/>
      <w:r w:rsidRPr="002821FF">
        <w:rPr>
          <w:rStyle w:val="StyleBoldUnderline"/>
        </w:rPr>
        <w:t xml:space="preserve"> inauguration in January 2011. Since then, the two capitals have spurred an array of bilateral and global initiatives and intensified the frequency of their mid and high-level </w:t>
      </w:r>
      <w:r w:rsidRPr="006E3F85">
        <w:rPr>
          <w:rStyle w:val="StyleBoldUnderline"/>
        </w:rPr>
        <w:t>meetings. Whereas previous conversations between Brazilian and American policymakers might have been limited to a few areas of core interest, it is now all-encompassing.</w:t>
      </w:r>
      <w:r w:rsidRPr="00F32CE4">
        <w:rPr>
          <w:sz w:val="16"/>
        </w:rPr>
        <w:t xml:space="preserve"> </w:t>
      </w:r>
      <w:r w:rsidRPr="00F76F52">
        <w:rPr>
          <w:rStyle w:val="StyleBoldUnderline"/>
        </w:rPr>
        <w:t>There are mechanisms for regular ministerial cooperation and consultation ranging from challenging topics such as trade, finance and defense</w:t>
      </w:r>
      <w:r w:rsidRPr="00F32CE4">
        <w:rPr>
          <w:sz w:val="16"/>
        </w:rPr>
        <w:t xml:space="preserve">, to 21st century concerns such as cyber security, open government, and innovation in science and technology, to issues that directly affect the average citizen such as education and social policies. People to people exchanges are on the rise, strengthening and expanding networks particularly in education and scientific research. Viewed by skeptics as window dressing and no substitute for concrete agreements on hard issues such as trade and taxation, the rapid increase in the breadth and depth of </w:t>
      </w:r>
      <w:r w:rsidRPr="00F76F52">
        <w:rPr>
          <w:rStyle w:val="StyleBoldUnderline"/>
        </w:rPr>
        <w:t>the bilateral dialogue and the Brazilian and American governments' efforts to maintain the doors open for a more productive and consequential relationship suggest, at a minimum, that they understand they need each other, benefit from working together and risk paying a political price for not doing so. Brazil and the U.S. have also taken on global challenges together</w:t>
      </w:r>
      <w:r w:rsidRPr="00F32CE4">
        <w:rPr>
          <w:sz w:val="16"/>
        </w:rPr>
        <w:t xml:space="preserve">, benefiting from Brazil's ability to wield soft power and newfound status in multilateral </w:t>
      </w:r>
      <w:proofErr w:type="spellStart"/>
      <w:r w:rsidRPr="00F32CE4">
        <w:rPr>
          <w:sz w:val="16"/>
        </w:rPr>
        <w:t>fora</w:t>
      </w:r>
      <w:proofErr w:type="spellEnd"/>
      <w:r w:rsidRPr="00F32CE4">
        <w:rPr>
          <w:sz w:val="16"/>
        </w:rPr>
        <w:t xml:space="preserve">. The Open Government Initiative (OGI) that Brazil and the United States launched last year has attracted over forty countries committed to promoting transparency, fighting corruption and harnessing new technologies to make government more open, effective, and accountable. </w:t>
      </w:r>
      <w:r w:rsidRPr="00F32CE4">
        <w:rPr>
          <w:rStyle w:val="StyleBoldUnderline"/>
        </w:rPr>
        <w:t>On the positive side, under the Obama administration the United States has increasingly recognized Brazil's growing weight and relevance in a region where the United States was once the hegemon and where today Brazil faces new challenges to advance its interest and values</w:t>
      </w:r>
      <w:r w:rsidRPr="00F32CE4">
        <w:rPr>
          <w:sz w:val="16"/>
        </w:rPr>
        <w:t xml:space="preserve">, and to assert leadership. </w:t>
      </w:r>
      <w:r w:rsidRPr="00F32CE4">
        <w:rPr>
          <w:rStyle w:val="Emphasis"/>
        </w:rPr>
        <w:t>Pursuing a strategy of cooperation rather than competition is the wiser decision for both countries.</w:t>
      </w:r>
    </w:p>
    <w:p w:rsidR="003B62BC" w:rsidRDefault="003B62BC" w:rsidP="003B62BC">
      <w:pPr>
        <w:rPr>
          <w:rStyle w:val="StyleBoldUnderline"/>
        </w:rPr>
      </w:pPr>
    </w:p>
    <w:p w:rsidR="003B62BC" w:rsidRDefault="003B62BC" w:rsidP="003B62BC">
      <w:pPr>
        <w:rPr>
          <w:rStyle w:val="StyleBoldUnderline"/>
        </w:rPr>
      </w:pPr>
    </w:p>
    <w:p w:rsidR="003B62BC" w:rsidRPr="00721001" w:rsidRDefault="003B62BC" w:rsidP="00EB1754">
      <w:pPr>
        <w:pStyle w:val="Heading4"/>
      </w:pPr>
      <w:r>
        <w:t xml:space="preserve">Cooperation is </w:t>
      </w:r>
      <w:proofErr w:type="gramStart"/>
      <w:r>
        <w:t>key</w:t>
      </w:r>
      <w:proofErr w:type="gramEnd"/>
      <w:r>
        <w:t xml:space="preserve"> to future relations.</w:t>
      </w:r>
    </w:p>
    <w:p w:rsidR="003B62BC" w:rsidRDefault="003B62BC" w:rsidP="003B62BC">
      <w:r w:rsidRPr="0028500B">
        <w:rPr>
          <w:b/>
        </w:rPr>
        <w:t>Hanson, 2012</w:t>
      </w:r>
      <w:r>
        <w:t xml:space="preserve"> (Stephanie, Associate Director of the Council on Foreign Relations, focusing on Latin America, July 2, “Brazil on the International Stage”, </w:t>
      </w:r>
      <w:hyperlink r:id="rId97" w:history="1">
        <w:r>
          <w:rPr>
            <w:rStyle w:val="Hyperlink"/>
          </w:rPr>
          <w:t>http://www.cfr.org/brazil/brazil-international-stage/p19883</w:t>
        </w:r>
      </w:hyperlink>
      <w:r>
        <w:t>, DVO)</w:t>
      </w:r>
    </w:p>
    <w:p w:rsidR="003B62BC" w:rsidRDefault="003B62BC" w:rsidP="003B62BC"/>
    <w:p w:rsidR="003B62BC" w:rsidRPr="00721001" w:rsidRDefault="003B62BC" w:rsidP="003B62BC">
      <w:r w:rsidRPr="00C52B0B">
        <w:t>Br</w:t>
      </w:r>
      <w:r w:rsidRPr="00C52B0B">
        <w:rPr>
          <w:rStyle w:val="StyleBoldUnderline"/>
        </w:rPr>
        <w:t>azil's ascendancy poses opportunities and challenges for the U</w:t>
      </w:r>
      <w:r w:rsidRPr="00721001">
        <w:t xml:space="preserve">nited </w:t>
      </w:r>
      <w:r w:rsidRPr="00C52B0B">
        <w:rPr>
          <w:rStyle w:val="StyleBoldUnderline"/>
        </w:rPr>
        <w:t>S</w:t>
      </w:r>
      <w:r w:rsidRPr="00721001">
        <w:t xml:space="preserve">tates, </w:t>
      </w:r>
      <w:r w:rsidRPr="00C52B0B">
        <w:rPr>
          <w:rStyle w:val="StyleBoldUnderline"/>
        </w:rPr>
        <w:t>which would like to have a stronger partnership with the country on security, trade, and energy matters.</w:t>
      </w:r>
      <w:r w:rsidRPr="00721001">
        <w:t xml:space="preserve"> Under the Bush and Obama administrations, </w:t>
      </w:r>
      <w:r w:rsidRPr="00C52B0B">
        <w:rPr>
          <w:rStyle w:val="StyleBoldUnderline"/>
        </w:rPr>
        <w:t>the U</w:t>
      </w:r>
      <w:r w:rsidRPr="00721001">
        <w:t xml:space="preserve">nited </w:t>
      </w:r>
      <w:r w:rsidRPr="00C52B0B">
        <w:rPr>
          <w:rStyle w:val="StyleBoldUnderline"/>
        </w:rPr>
        <w:t>S</w:t>
      </w:r>
      <w:r w:rsidRPr="00721001">
        <w:t>tates</w:t>
      </w:r>
      <w:r w:rsidRPr="00C52B0B">
        <w:rPr>
          <w:rStyle w:val="StyleBoldUnderline"/>
        </w:rPr>
        <w:t xml:space="preserve"> has increasingly regarded Brazil as a significant power,</w:t>
      </w:r>
      <w:r w:rsidRPr="00721001">
        <w:t xml:space="preserve"> especially in its role as a stabilizing force in Latin America.</w:t>
      </w:r>
      <w:r w:rsidR="00EB1754">
        <w:t xml:space="preserve"> </w:t>
      </w:r>
      <w:r w:rsidRPr="00721001">
        <w:t>While Brazil and the United States share common goals for regional stability,</w:t>
      </w:r>
      <w:r w:rsidRPr="00C52B0B">
        <w:rPr>
          <w:rStyle w:val="StyleBoldUnderline"/>
        </w:rPr>
        <w:t xml:space="preserve"> Brazil's independent approach to foreign policy has led to periodic disputes with the U</w:t>
      </w:r>
      <w:r w:rsidRPr="00721001">
        <w:t xml:space="preserve">nited </w:t>
      </w:r>
      <w:r w:rsidRPr="00C52B0B">
        <w:rPr>
          <w:rStyle w:val="StyleBoldUnderline"/>
        </w:rPr>
        <w:t>S</w:t>
      </w:r>
      <w:r w:rsidRPr="00721001">
        <w:t>tates</w:t>
      </w:r>
      <w:r w:rsidRPr="00C52B0B">
        <w:rPr>
          <w:rStyle w:val="StyleBoldUnderline"/>
        </w:rPr>
        <w:t xml:space="preserve"> on trade and political issues</w:t>
      </w:r>
      <w:r w:rsidRPr="00721001">
        <w:t>,</w:t>
      </w:r>
      <w:r w:rsidRPr="00C52B0B">
        <w:rPr>
          <w:rStyle w:val="StyleBoldUnderline"/>
        </w:rPr>
        <w:t xml:space="preserve"> including </w:t>
      </w:r>
      <w:r w:rsidRPr="00721001">
        <w:t xml:space="preserve">how and </w:t>
      </w:r>
      <w:r w:rsidRPr="00721001">
        <w:lastRenderedPageBreak/>
        <w:t>whether to create a Free Trade Area of the Americas</w:t>
      </w:r>
      <w:r w:rsidRPr="00C52B0B">
        <w:rPr>
          <w:rStyle w:val="StyleBoldUnderline"/>
        </w:rPr>
        <w:t xml:space="preserve"> (FTAA), </w:t>
      </w:r>
      <w:r w:rsidRPr="00721001">
        <w:t>Brazil's vocal opposition to the war in Iraq, and the U.S. embargo of Cuba.</w:t>
      </w:r>
      <w:r w:rsidR="00EB1754">
        <w:t xml:space="preserve"> </w:t>
      </w:r>
      <w:r w:rsidRPr="00721001">
        <w:t xml:space="preserve">Experts differ on how the United States should handle this tension. David </w:t>
      </w:r>
      <w:proofErr w:type="spellStart"/>
      <w:r w:rsidRPr="00C52B0B">
        <w:rPr>
          <w:rStyle w:val="StyleBoldUnderline"/>
        </w:rPr>
        <w:t>Rothkopf</w:t>
      </w:r>
      <w:proofErr w:type="spellEnd"/>
      <w:r w:rsidRPr="00C52B0B">
        <w:rPr>
          <w:rStyle w:val="StyleBoldUnderline"/>
        </w:rPr>
        <w:t xml:space="preserve"> suggests that the United States should seek "a new special relationship with Brazil" to keep Brazil from feeling slighted by U.S. prioritization of other matters.</w:t>
      </w:r>
      <w:r w:rsidRPr="00721001">
        <w:t xml:space="preserve"> I</w:t>
      </w:r>
      <w:r w:rsidRPr="00C52B0B">
        <w:rPr>
          <w:rStyle w:val="StyleBoldUnderline"/>
        </w:rPr>
        <w:t xml:space="preserve">f the Obama administration "only pays lip service to Brazil but slow walks the most important issues while seeking disproportionate payment in turn from the Brazilians ... then tension and distrust are likely to manifest </w:t>
      </w:r>
      <w:proofErr w:type="gramStart"/>
      <w:r w:rsidRPr="00C52B0B">
        <w:rPr>
          <w:rStyle w:val="StyleBoldUnderline"/>
        </w:rPr>
        <w:t>themselves</w:t>
      </w:r>
      <w:proofErr w:type="gramEnd"/>
      <w:r w:rsidRPr="00C52B0B">
        <w:rPr>
          <w:rStyle w:val="StyleBoldUnderline"/>
        </w:rPr>
        <w:t xml:space="preserve">," </w:t>
      </w:r>
      <w:r w:rsidRPr="00721001">
        <w:t>he writes. Other analysts say the United States just needs to treat Brazil on more equal footing.</w:t>
      </w:r>
    </w:p>
    <w:p w:rsidR="003B62BC" w:rsidRDefault="003B62BC" w:rsidP="003B62BC">
      <w:pPr>
        <w:rPr>
          <w:rStyle w:val="StyleBoldUnderline"/>
        </w:rPr>
      </w:pPr>
    </w:p>
    <w:p w:rsidR="003B62BC" w:rsidRPr="00EB1754" w:rsidRDefault="003B62BC" w:rsidP="00EB1754">
      <w:pPr>
        <w:pStyle w:val="Heading4"/>
        <w:rPr>
          <w:rStyle w:val="StyleBoldUnderline"/>
          <w:b/>
          <w:u w:val="none"/>
        </w:rPr>
      </w:pPr>
      <w:r w:rsidRPr="00EB1754">
        <w:rPr>
          <w:rStyle w:val="StyleBoldUnderline"/>
          <w:b/>
          <w:u w:val="none"/>
        </w:rPr>
        <w:t xml:space="preserve">Consult card—consultation on trade key.  </w:t>
      </w:r>
    </w:p>
    <w:p w:rsidR="003B62BC" w:rsidRPr="00EB1754" w:rsidRDefault="003B62BC" w:rsidP="003B62BC">
      <w:pPr>
        <w:rPr>
          <w:rStyle w:val="StyleBoldUnderline"/>
          <w:u w:val="none"/>
        </w:rPr>
      </w:pPr>
      <w:r w:rsidRPr="00EB1754">
        <w:rPr>
          <w:rStyle w:val="StyleBoldUnderline"/>
          <w:u w:val="none"/>
        </w:rPr>
        <w:t xml:space="preserve">Council on Foreign Relations, 2011 </w:t>
      </w:r>
      <w:r w:rsidRPr="00EB1754">
        <w:rPr>
          <w:rStyle w:val="StyleBoldUnderline"/>
          <w:b w:val="0"/>
          <w:u w:val="none"/>
        </w:rPr>
        <w:t xml:space="preserve">(“Global Brazil and US-Brazil Relations”, July 19, Independent Task Force Report No. 66, Samuel W </w:t>
      </w:r>
      <w:proofErr w:type="spellStart"/>
      <w:r w:rsidRPr="00EB1754">
        <w:rPr>
          <w:rStyle w:val="StyleBoldUnderline"/>
          <w:b w:val="0"/>
          <w:u w:val="none"/>
        </w:rPr>
        <w:t>Bodman</w:t>
      </w:r>
      <w:proofErr w:type="spellEnd"/>
      <w:r w:rsidRPr="00EB1754">
        <w:rPr>
          <w:rStyle w:val="StyleBoldUnderline"/>
          <w:b w:val="0"/>
          <w:u w:val="none"/>
        </w:rPr>
        <w:t xml:space="preserve"> and James D </w:t>
      </w:r>
      <w:proofErr w:type="spellStart"/>
      <w:r w:rsidRPr="00EB1754">
        <w:rPr>
          <w:rStyle w:val="StyleBoldUnderline"/>
          <w:b w:val="0"/>
          <w:u w:val="none"/>
        </w:rPr>
        <w:t>Wolfensohn</w:t>
      </w:r>
      <w:proofErr w:type="spellEnd"/>
      <w:r w:rsidRPr="00EB1754">
        <w:rPr>
          <w:rStyle w:val="StyleBoldUnderline"/>
          <w:b w:val="0"/>
          <w:u w:val="none"/>
        </w:rPr>
        <w:t xml:space="preserve">, Chairs, </w:t>
      </w:r>
      <w:hyperlink r:id="rId98" w:history="1">
        <w:r w:rsidRPr="00EB1754">
          <w:t>http://www.cfr.org/brazil/global-brazil-us-brazil-relations/p25407</w:t>
        </w:r>
      </w:hyperlink>
      <w:r w:rsidRPr="00EB1754">
        <w:t>, DVO)</w:t>
      </w:r>
    </w:p>
    <w:p w:rsidR="003B62BC" w:rsidRDefault="003B62BC" w:rsidP="003B62BC">
      <w:pPr>
        <w:rPr>
          <w:rStyle w:val="StyleBoldUnderline"/>
        </w:rPr>
      </w:pPr>
    </w:p>
    <w:p w:rsidR="003B62BC" w:rsidRPr="00C52B0B" w:rsidRDefault="003B62BC" w:rsidP="003B62BC">
      <w:r w:rsidRPr="00C52B0B">
        <w:rPr>
          <w:rStyle w:val="StyleBoldUnderline"/>
        </w:rPr>
        <w:t>The Task Force finds that it is in the interest of the U</w:t>
      </w:r>
      <w:r w:rsidRPr="00493EC4">
        <w:t xml:space="preserve">nited </w:t>
      </w:r>
      <w:r w:rsidRPr="00C52B0B">
        <w:rPr>
          <w:rStyle w:val="StyleBoldUnderline"/>
        </w:rPr>
        <w:t>S</w:t>
      </w:r>
      <w:r w:rsidRPr="00493EC4">
        <w:t>tates</w:t>
      </w:r>
      <w:r w:rsidRPr="00C52B0B">
        <w:rPr>
          <w:rStyle w:val="StyleBoldUnderline"/>
        </w:rPr>
        <w:t xml:space="preserve"> to welcome Brazil’s regional leadership and encourage Brazil’s promotion of inclusiveness, development, and democracy. Developing a </w:t>
      </w:r>
      <w:r w:rsidRPr="00C52B0B">
        <w:t>more</w:t>
      </w:r>
      <w:r w:rsidRPr="00C52B0B">
        <w:rPr>
          <w:rStyle w:val="StyleBoldUnderline"/>
        </w:rPr>
        <w:t xml:space="preserve"> comprehensive U.S. policy toward Brazil should not come at the expense of deepening U.S. relationships with its other partners in the Americas.</w:t>
      </w:r>
    </w:p>
    <w:p w:rsidR="003B62BC" w:rsidRDefault="003B62BC" w:rsidP="003B62BC">
      <w:r w:rsidRPr="00C52B0B">
        <w:rPr>
          <w:rStyle w:val="StyleBoldUnderline"/>
        </w:rPr>
        <w:t>The U</w:t>
      </w:r>
      <w:r w:rsidRPr="00493EC4">
        <w:t xml:space="preserve">nited </w:t>
      </w:r>
      <w:r w:rsidRPr="00C52B0B">
        <w:rPr>
          <w:rStyle w:val="StyleBoldUnderline"/>
        </w:rPr>
        <w:t>S</w:t>
      </w:r>
      <w:r w:rsidRPr="00493EC4">
        <w:t>tates</w:t>
      </w:r>
      <w:r w:rsidRPr="00C52B0B">
        <w:rPr>
          <w:rStyle w:val="StyleBoldUnderline"/>
        </w:rPr>
        <w:t xml:space="preserve"> will need to adjust to a more assertive </w:t>
      </w:r>
      <w:r w:rsidRPr="00C52B0B">
        <w:t>a</w:t>
      </w:r>
      <w:r w:rsidRPr="00493EC4">
        <w:t>nd independent</w:t>
      </w:r>
      <w:r w:rsidRPr="00C52B0B">
        <w:rPr>
          <w:rStyle w:val="StyleBoldUnderline"/>
        </w:rPr>
        <w:t xml:space="preserve"> Brazil. </w:t>
      </w:r>
      <w:r w:rsidRPr="00493EC4">
        <w:t>An</w:t>
      </w:r>
      <w:r w:rsidRPr="00C52B0B">
        <w:rPr>
          <w:rStyle w:val="StyleBoldUnderline"/>
        </w:rPr>
        <w:t>d Brazil must adjust to its new role as a global pow</w:t>
      </w:r>
      <w:r w:rsidRPr="00493EC4">
        <w:t>er.</w:t>
      </w:r>
      <w:r>
        <w:t xml:space="preserve"> </w:t>
      </w:r>
      <w:r w:rsidRPr="00493EC4">
        <w:t xml:space="preserve">While </w:t>
      </w:r>
      <w:r w:rsidRPr="00C52B0B">
        <w:rPr>
          <w:rStyle w:val="StyleBoldUnderline"/>
        </w:rPr>
        <w:t xml:space="preserve">the United States </w:t>
      </w:r>
      <w:r w:rsidRPr="00493EC4">
        <w:t xml:space="preserve">adapts to Brazil, it </w:t>
      </w:r>
      <w:r w:rsidRPr="00C52B0B">
        <w:t>sh</w:t>
      </w:r>
      <w:r w:rsidRPr="00C52B0B">
        <w:rPr>
          <w:rStyle w:val="StyleBoldUnderline"/>
        </w:rPr>
        <w:t>ould</w:t>
      </w:r>
      <w:r w:rsidRPr="00493EC4">
        <w:t xml:space="preserve"> also e</w:t>
      </w:r>
      <w:r w:rsidRPr="00C52B0B">
        <w:rPr>
          <w:rStyle w:val="StyleBoldUnderline"/>
        </w:rPr>
        <w:t>ncourage Brazil to use its newfound multilateral and diplomatic influence in ways that look not only to its own national interests but to those of its neighbors and beyo</w:t>
      </w:r>
      <w:r w:rsidRPr="00493EC4">
        <w:t>nd.</w:t>
      </w:r>
    </w:p>
    <w:p w:rsidR="003B62BC" w:rsidRPr="00493EC4" w:rsidRDefault="003B62BC" w:rsidP="003B62BC">
      <w:r w:rsidRPr="00C52B0B">
        <w:t>Br</w:t>
      </w:r>
      <w:r w:rsidRPr="00C52B0B">
        <w:rPr>
          <w:rStyle w:val="StyleBoldUnderline"/>
        </w:rPr>
        <w:t>azil and the United States face similar domestic challenges—including education, innovation, health care, and infrastructure—</w:t>
      </w:r>
      <w:r w:rsidRPr="00493EC4">
        <w:t>that</w:t>
      </w:r>
      <w:r>
        <w:t xml:space="preserve"> </w:t>
      </w:r>
      <w:r w:rsidRPr="00493EC4">
        <w:t>should serve as an opportunity for deepening bilateral understanding</w:t>
      </w:r>
      <w:r>
        <w:t xml:space="preserve"> </w:t>
      </w:r>
      <w:r w:rsidRPr="00493EC4">
        <w:t>and cooperation. The Task Force notes the critical importance of</w:t>
      </w:r>
    </w:p>
    <w:p w:rsidR="003B62BC" w:rsidRDefault="003B62BC" w:rsidP="003B62BC">
      <w:r w:rsidRPr="00493EC4">
        <w:t>Brazil’s continued progress in redressing its significant domestic constraints,</w:t>
      </w:r>
      <w:r>
        <w:t xml:space="preserve"> </w:t>
      </w:r>
      <w:r w:rsidRPr="00493EC4">
        <w:t>which could jeopardize the sustainability of Brazil’s long-term</w:t>
      </w:r>
      <w:r>
        <w:t xml:space="preserve"> </w:t>
      </w:r>
      <w:r w:rsidRPr="00493EC4">
        <w:t>economic growth and deter its international ambitions.</w:t>
      </w:r>
    </w:p>
    <w:p w:rsidR="001B4A65" w:rsidRDefault="001B4A65" w:rsidP="003B62BC">
      <w:pPr>
        <w:rPr>
          <w:b/>
        </w:rPr>
      </w:pPr>
    </w:p>
    <w:p w:rsidR="003B62BC" w:rsidRPr="00BD5260" w:rsidRDefault="001B4A65" w:rsidP="003B62BC">
      <w:pPr>
        <w:rPr>
          <w:b/>
        </w:rPr>
      </w:pPr>
      <w:proofErr w:type="gramStart"/>
      <w:r>
        <w:rPr>
          <w:b/>
        </w:rPr>
        <w:t>C</w:t>
      </w:r>
      <w:r w:rsidR="003B62BC" w:rsidRPr="00BD5260">
        <w:rPr>
          <w:b/>
        </w:rPr>
        <w:t>onsultation key to check China’s influence in Latin America.</w:t>
      </w:r>
      <w:proofErr w:type="gramEnd"/>
    </w:p>
    <w:p w:rsidR="003B62BC" w:rsidRPr="00EB1754" w:rsidRDefault="003B62BC" w:rsidP="003B62BC">
      <w:r w:rsidRPr="00EB1754">
        <w:rPr>
          <w:rStyle w:val="StyleBoldUnderline"/>
          <w:u w:val="none"/>
        </w:rPr>
        <w:t>Council on Foreign Relations, 2011</w:t>
      </w:r>
      <w:r w:rsidRPr="00EB1754">
        <w:rPr>
          <w:rStyle w:val="StyleBoldUnderline"/>
          <w:b w:val="0"/>
          <w:u w:val="none"/>
        </w:rPr>
        <w:t xml:space="preserve"> (“Global Brazil and US-Brazil Relations”, July 19, Independent Task Force Report No. 66, Samuel W </w:t>
      </w:r>
      <w:proofErr w:type="spellStart"/>
      <w:r w:rsidRPr="00EB1754">
        <w:rPr>
          <w:rStyle w:val="StyleBoldUnderline"/>
          <w:b w:val="0"/>
          <w:u w:val="none"/>
        </w:rPr>
        <w:t>Bodman</w:t>
      </w:r>
      <w:proofErr w:type="spellEnd"/>
      <w:r w:rsidRPr="00EB1754">
        <w:rPr>
          <w:rStyle w:val="StyleBoldUnderline"/>
          <w:b w:val="0"/>
          <w:u w:val="none"/>
        </w:rPr>
        <w:t xml:space="preserve"> and James D </w:t>
      </w:r>
      <w:proofErr w:type="spellStart"/>
      <w:r w:rsidRPr="00EB1754">
        <w:rPr>
          <w:rStyle w:val="StyleBoldUnderline"/>
          <w:b w:val="0"/>
          <w:u w:val="none"/>
        </w:rPr>
        <w:t>Wolfensohn</w:t>
      </w:r>
      <w:proofErr w:type="spellEnd"/>
      <w:r w:rsidRPr="00EB1754">
        <w:rPr>
          <w:rStyle w:val="StyleBoldUnderline"/>
          <w:b w:val="0"/>
          <w:u w:val="none"/>
        </w:rPr>
        <w:t xml:space="preserve">, Chairs, </w:t>
      </w:r>
      <w:hyperlink r:id="rId99" w:history="1">
        <w:r w:rsidRPr="00EB1754">
          <w:rPr>
            <w:rStyle w:val="Hyperlink"/>
          </w:rPr>
          <w:t>http://www.cfr.org/brazil/global-brazil-us-brazil-relations/p25407</w:t>
        </w:r>
      </w:hyperlink>
      <w:r w:rsidRPr="00EB1754">
        <w:t>, DVO)</w:t>
      </w:r>
    </w:p>
    <w:p w:rsidR="003B62BC" w:rsidRDefault="003B62BC" w:rsidP="003B62BC"/>
    <w:p w:rsidR="003B62BC" w:rsidRPr="00EB1754" w:rsidRDefault="003B62BC" w:rsidP="003B62BC">
      <w:pPr>
        <w:rPr>
          <w:rStyle w:val="StyleBoldUnderline"/>
          <w:b w:val="0"/>
          <w:bCs w:val="0"/>
          <w:u w:val="none"/>
        </w:rPr>
      </w:pPr>
      <w:r w:rsidRPr="00C52B0B">
        <w:rPr>
          <w:rStyle w:val="StyleBoldUnderline"/>
        </w:rPr>
        <w:t>The Task Force encourages both governments to maintain and expand channels of communication on trade and monetary policy</w:t>
      </w:r>
      <w:r w:rsidRPr="00C52B0B">
        <w:t>, especially with respect to China</w:t>
      </w:r>
      <w:r w:rsidRPr="00C52B0B">
        <w:rPr>
          <w:rStyle w:val="StyleBoldUnderline"/>
        </w:rPr>
        <w:t>. Brazil and the United States each approach China carefully,</w:t>
      </w:r>
      <w:r w:rsidRPr="00835106">
        <w:t xml:space="preserve"> </w:t>
      </w:r>
      <w:r w:rsidRPr="00C52B0B">
        <w:rPr>
          <w:rStyle w:val="StyleBoldUnderline"/>
        </w:rPr>
        <w:t>balancing relationships that are</w:t>
      </w:r>
      <w:r w:rsidRPr="00835106">
        <w:t xml:space="preserve"> both </w:t>
      </w:r>
      <w:r w:rsidRPr="00C52B0B">
        <w:rPr>
          <w:rStyle w:val="StyleBoldUnderline"/>
        </w:rPr>
        <w:t>complementary and competitive.</w:t>
      </w:r>
      <w:r w:rsidRPr="00C52B0B">
        <w:t xml:space="preserve"> B</w:t>
      </w:r>
      <w:r w:rsidRPr="00835106">
        <w:t xml:space="preserve">oth </w:t>
      </w:r>
      <w:r w:rsidRPr="00C52B0B">
        <w:rPr>
          <w:rStyle w:val="StyleBoldUnderline"/>
        </w:rPr>
        <w:t>Brazil and the U</w:t>
      </w:r>
      <w:r w:rsidRPr="00835106">
        <w:t>nited</w:t>
      </w:r>
      <w:r w:rsidRPr="00C52B0B">
        <w:rPr>
          <w:rStyle w:val="StyleBoldUnderline"/>
        </w:rPr>
        <w:t xml:space="preserve"> St</w:t>
      </w:r>
      <w:r w:rsidRPr="00835106">
        <w:t>ates h</w:t>
      </w:r>
      <w:r w:rsidRPr="00C52B0B">
        <w:rPr>
          <w:rStyle w:val="StyleBoldUnderline"/>
        </w:rPr>
        <w:t xml:space="preserve">ave concerns about China’s undervalued </w:t>
      </w:r>
      <w:proofErr w:type="spellStart"/>
      <w:r w:rsidRPr="00C52B0B">
        <w:rPr>
          <w:rStyle w:val="StyleBoldUnderline"/>
        </w:rPr>
        <w:t>yuan</w:t>
      </w:r>
      <w:proofErr w:type="spellEnd"/>
      <w:r w:rsidRPr="00835106">
        <w:t>, and though a joint approach is unrealistic,</w:t>
      </w:r>
      <w:r>
        <w:t xml:space="preserve"> </w:t>
      </w:r>
      <w:r w:rsidRPr="00835106">
        <w:t xml:space="preserve">the Task Force suggests that </w:t>
      </w:r>
      <w:r w:rsidRPr="00C52B0B">
        <w:rPr>
          <w:rStyle w:val="StyleBoldUnderline"/>
        </w:rPr>
        <w:t>Brazil and the United States agree on common language to describe the currency challenges presented by China</w:t>
      </w:r>
      <w:r w:rsidRPr="00C52B0B">
        <w:t xml:space="preserve"> in </w:t>
      </w:r>
      <w:r w:rsidRPr="00835106">
        <w:t xml:space="preserve">order to encourage China to allow its </w:t>
      </w:r>
      <w:proofErr w:type="spellStart"/>
      <w:r w:rsidRPr="00835106">
        <w:t>yuan</w:t>
      </w:r>
      <w:proofErr w:type="spellEnd"/>
      <w:r w:rsidRPr="00835106">
        <w:t xml:space="preserve"> to appreciate.</w:t>
      </w:r>
    </w:p>
    <w:p w:rsidR="003B62BC" w:rsidRPr="00EB1754" w:rsidRDefault="001B4A65" w:rsidP="00EB1754">
      <w:pPr>
        <w:pStyle w:val="Heading4"/>
        <w:rPr>
          <w:rStyle w:val="StyleBoldUnderline"/>
          <w:rFonts w:cs="HaarlemmerMTPro-Regular"/>
          <w:b/>
          <w:u w:val="none"/>
        </w:rPr>
      </w:pPr>
      <w:proofErr w:type="gramStart"/>
      <w:r>
        <w:rPr>
          <w:rStyle w:val="StyleBoldUnderline"/>
          <w:rFonts w:cs="HaarlemmerMTPro-Regular"/>
          <w:b/>
          <w:u w:val="none"/>
        </w:rPr>
        <w:t>Th</w:t>
      </w:r>
      <w:r w:rsidR="003B62BC" w:rsidRPr="00EB1754">
        <w:rPr>
          <w:rStyle w:val="StyleBoldUnderline"/>
          <w:rFonts w:cs="HaarlemmerMTPro-Regular"/>
          <w:b/>
          <w:u w:val="none"/>
        </w:rPr>
        <w:t>ird party collaboration key to deepening US-Brazil relations.</w:t>
      </w:r>
      <w:proofErr w:type="gramEnd"/>
    </w:p>
    <w:p w:rsidR="003B62BC" w:rsidRPr="00EB1754" w:rsidRDefault="003B62BC" w:rsidP="003B62BC">
      <w:pPr>
        <w:rPr>
          <w:rStyle w:val="StyleBoldUnderline"/>
          <w:u w:val="none"/>
        </w:rPr>
      </w:pPr>
      <w:r w:rsidRPr="00EB1754">
        <w:rPr>
          <w:rStyle w:val="StyleBoldUnderline"/>
          <w:u w:val="none"/>
        </w:rPr>
        <w:t xml:space="preserve">Council on Foreign Relations, 2011 </w:t>
      </w:r>
      <w:r w:rsidRPr="00EB1754">
        <w:rPr>
          <w:rStyle w:val="StyleBoldUnderline"/>
          <w:b w:val="0"/>
          <w:u w:val="none"/>
        </w:rPr>
        <w:t xml:space="preserve">(“Global Brazil and US-Brazil Relations”, July 19, Independent Task Force Report No. 66, Samuel W </w:t>
      </w:r>
      <w:proofErr w:type="spellStart"/>
      <w:r w:rsidRPr="00EB1754">
        <w:rPr>
          <w:rStyle w:val="StyleBoldUnderline"/>
          <w:b w:val="0"/>
          <w:u w:val="none"/>
        </w:rPr>
        <w:t>Bodman</w:t>
      </w:r>
      <w:proofErr w:type="spellEnd"/>
      <w:r w:rsidRPr="00EB1754">
        <w:rPr>
          <w:rStyle w:val="StyleBoldUnderline"/>
          <w:b w:val="0"/>
          <w:u w:val="none"/>
        </w:rPr>
        <w:t xml:space="preserve"> and James D </w:t>
      </w:r>
      <w:proofErr w:type="spellStart"/>
      <w:r w:rsidRPr="00EB1754">
        <w:rPr>
          <w:rStyle w:val="StyleBoldUnderline"/>
          <w:b w:val="0"/>
          <w:u w:val="none"/>
        </w:rPr>
        <w:t>Wolfensohn</w:t>
      </w:r>
      <w:proofErr w:type="spellEnd"/>
      <w:r w:rsidRPr="00EB1754">
        <w:rPr>
          <w:rStyle w:val="StyleBoldUnderline"/>
          <w:b w:val="0"/>
          <w:u w:val="none"/>
        </w:rPr>
        <w:t xml:space="preserve">, Chairs, </w:t>
      </w:r>
      <w:hyperlink r:id="rId100" w:history="1">
        <w:r w:rsidRPr="00EB1754">
          <w:t>http://www.cfr.org/brazil/global-brazil-us-brazil-relations/p25407</w:t>
        </w:r>
      </w:hyperlink>
      <w:r w:rsidRPr="00EB1754">
        <w:t>, DVO)</w:t>
      </w:r>
    </w:p>
    <w:p w:rsidR="003B62BC" w:rsidRDefault="003B62BC" w:rsidP="003B62BC">
      <w:pPr>
        <w:autoSpaceDE w:val="0"/>
        <w:autoSpaceDN w:val="0"/>
        <w:adjustRightInd w:val="0"/>
        <w:rPr>
          <w:rStyle w:val="StyleBoldUnderline"/>
          <w:rFonts w:cs="HaarlemmerMTPro-Regular"/>
        </w:rPr>
      </w:pPr>
    </w:p>
    <w:p w:rsidR="003B62BC" w:rsidRPr="0093554B" w:rsidRDefault="003B62BC" w:rsidP="003B62BC">
      <w:pPr>
        <w:autoSpaceDE w:val="0"/>
        <w:autoSpaceDN w:val="0"/>
        <w:adjustRightInd w:val="0"/>
        <w:rPr>
          <w:rFonts w:cs="HaarlemmerMTPro-Regular"/>
        </w:rPr>
      </w:pPr>
      <w:r w:rsidRPr="00C52B0B">
        <w:rPr>
          <w:rStyle w:val="StyleBoldUnderline"/>
        </w:rPr>
        <w:t>The richest and deepest connections between Brazil and the United States tend not to involve direct bilateral relations between the governments, but rather third-country or subnational collaboration and private-sector partnerships. Some of the most promising collaborations between Brazil and the United States take place outside both countries’ borders</w:t>
      </w:r>
      <w:r w:rsidRPr="0093554B">
        <w:rPr>
          <w:rFonts w:cs="HaarlemmerMTPro-Regular"/>
        </w:rPr>
        <w:t xml:space="preserve"> on </w:t>
      </w:r>
      <w:proofErr w:type="spellStart"/>
      <w:r w:rsidRPr="0093554B">
        <w:rPr>
          <w:rFonts w:cs="HaarlemmerMTPro-Regular"/>
        </w:rPr>
        <w:t>counternarcotics</w:t>
      </w:r>
      <w:proofErr w:type="spellEnd"/>
      <w:r w:rsidRPr="0093554B">
        <w:rPr>
          <w:rFonts w:cs="HaarlemmerMTPro-Regular"/>
        </w:rPr>
        <w:t>, health and development goals,</w:t>
      </w:r>
      <w:r>
        <w:rPr>
          <w:rFonts w:cs="HaarlemmerMTPro-Regular"/>
        </w:rPr>
        <w:t xml:space="preserve"> </w:t>
      </w:r>
      <w:r w:rsidRPr="0093554B">
        <w:rPr>
          <w:rFonts w:cs="HaarlemmerMTPro-Regular"/>
        </w:rPr>
        <w:t>promotion of decent work, and biofuels cooperation.</w:t>
      </w:r>
    </w:p>
    <w:p w:rsidR="003B62BC" w:rsidRPr="00C52B0B" w:rsidRDefault="003B62BC" w:rsidP="003B62BC">
      <w:pPr>
        <w:autoSpaceDE w:val="0"/>
        <w:autoSpaceDN w:val="0"/>
        <w:adjustRightInd w:val="0"/>
        <w:rPr>
          <w:rStyle w:val="StyleBoldUnderline"/>
        </w:rPr>
      </w:pPr>
      <w:r w:rsidRPr="0093554B">
        <w:rPr>
          <w:rFonts w:cs="HaarlemmerMTPro-Regular"/>
        </w:rPr>
        <w:t>The Task Force finds that</w:t>
      </w:r>
      <w:r w:rsidRPr="00C52B0B">
        <w:rPr>
          <w:rStyle w:val="StyleBoldUnderline"/>
        </w:rPr>
        <w:t xml:space="preserve"> there is ample room for the federal governments of the United States and Brazil to capitalize on the relationships being built in third countries and by the countries’ governors, private sectors, trade unions, and civil society organizations. The growth </w:t>
      </w:r>
      <w:r w:rsidRPr="0093554B">
        <w:rPr>
          <w:rFonts w:cs="HaarlemmerMTPro-Regular"/>
        </w:rPr>
        <w:t xml:space="preserve">of these secondary and tertiary </w:t>
      </w:r>
      <w:r w:rsidRPr="00C52B0B">
        <w:rPr>
          <w:rStyle w:val="StyleBoldUnderline"/>
        </w:rPr>
        <w:t xml:space="preserve">interactions presents an opportunity to build </w:t>
      </w:r>
      <w:r w:rsidRPr="00C52B0B">
        <w:rPr>
          <w:rStyle w:val="StyleBoldUnderline"/>
        </w:rPr>
        <w:lastRenderedPageBreak/>
        <w:t>confidence and demonstrate commonality</w:t>
      </w:r>
      <w:r w:rsidRPr="0093554B">
        <w:rPr>
          <w:rFonts w:cs="HaarlemmerMTPro-Regular"/>
        </w:rPr>
        <w:t xml:space="preserve"> to the</w:t>
      </w:r>
      <w:r>
        <w:rPr>
          <w:rFonts w:cs="HaarlemmerMTPro-Regular"/>
        </w:rPr>
        <w:t xml:space="preserve"> </w:t>
      </w:r>
      <w:r w:rsidRPr="0093554B">
        <w:rPr>
          <w:rFonts w:cs="HaarlemmerMTPro-Regular"/>
        </w:rPr>
        <w:t xml:space="preserve">two societies, at the same time </w:t>
      </w:r>
      <w:r w:rsidRPr="00C52B0B">
        <w:rPr>
          <w:rStyle w:val="StyleBoldUnderline"/>
        </w:rPr>
        <w:t>laying the groundwork for more structured bilateral relations that benefit from the confidence and partnerships already in place.</w:t>
      </w:r>
    </w:p>
    <w:p w:rsidR="003B62BC" w:rsidRDefault="003B62BC" w:rsidP="003B62BC">
      <w:pPr>
        <w:autoSpaceDE w:val="0"/>
        <w:autoSpaceDN w:val="0"/>
        <w:adjustRightInd w:val="0"/>
        <w:rPr>
          <w:rFonts w:cs="HaarlemmerMTPro-Regular"/>
        </w:rPr>
      </w:pPr>
    </w:p>
    <w:p w:rsidR="003B62BC" w:rsidRPr="00BD5260" w:rsidRDefault="003B62BC" w:rsidP="001B4A65">
      <w:pPr>
        <w:pStyle w:val="Heading4"/>
      </w:pPr>
      <w:proofErr w:type="gramStart"/>
      <w:r w:rsidRPr="00BD5260">
        <w:t>Consultation on counter</w:t>
      </w:r>
      <w:r w:rsidR="001B4A65">
        <w:t xml:space="preserve"> </w:t>
      </w:r>
      <w:r w:rsidRPr="00BD5260">
        <w:t>narcotics good.</w:t>
      </w:r>
      <w:proofErr w:type="gramEnd"/>
    </w:p>
    <w:p w:rsidR="003B62BC" w:rsidRPr="001B4A65" w:rsidRDefault="003B62BC" w:rsidP="003B62BC">
      <w:pPr>
        <w:rPr>
          <w:rStyle w:val="StyleBoldUnderline"/>
          <w:u w:val="none"/>
        </w:rPr>
      </w:pPr>
      <w:r w:rsidRPr="001B4A65">
        <w:rPr>
          <w:rStyle w:val="StyleBoldUnderline"/>
          <w:u w:val="none"/>
        </w:rPr>
        <w:t xml:space="preserve">Council on Foreign Relations, 2011 </w:t>
      </w:r>
      <w:r w:rsidRPr="001B4A65">
        <w:rPr>
          <w:rStyle w:val="StyleBoldUnderline"/>
          <w:b w:val="0"/>
          <w:u w:val="none"/>
        </w:rPr>
        <w:t xml:space="preserve">(“Global Brazil and US-Brazil Relations”, July 19, Independent Task Force Report No. 66, Samuel W </w:t>
      </w:r>
      <w:proofErr w:type="spellStart"/>
      <w:r w:rsidRPr="001B4A65">
        <w:rPr>
          <w:rStyle w:val="StyleBoldUnderline"/>
          <w:b w:val="0"/>
          <w:u w:val="none"/>
        </w:rPr>
        <w:t>Bodman</w:t>
      </w:r>
      <w:proofErr w:type="spellEnd"/>
      <w:r w:rsidRPr="001B4A65">
        <w:rPr>
          <w:rStyle w:val="StyleBoldUnderline"/>
          <w:b w:val="0"/>
          <w:u w:val="none"/>
        </w:rPr>
        <w:t xml:space="preserve"> and James D </w:t>
      </w:r>
      <w:proofErr w:type="spellStart"/>
      <w:r w:rsidRPr="001B4A65">
        <w:rPr>
          <w:rStyle w:val="StyleBoldUnderline"/>
          <w:b w:val="0"/>
          <w:u w:val="none"/>
        </w:rPr>
        <w:t>Wolfensohn</w:t>
      </w:r>
      <w:proofErr w:type="spellEnd"/>
      <w:r w:rsidRPr="001B4A65">
        <w:rPr>
          <w:rStyle w:val="StyleBoldUnderline"/>
          <w:b w:val="0"/>
          <w:u w:val="none"/>
        </w:rPr>
        <w:t>, Chairs</w:t>
      </w:r>
      <w:r w:rsidRPr="001B4A65">
        <w:rPr>
          <w:rStyle w:val="StyleBoldUnderline"/>
          <w:u w:val="none"/>
        </w:rPr>
        <w:t xml:space="preserve">, </w:t>
      </w:r>
      <w:hyperlink r:id="rId101" w:history="1">
        <w:r w:rsidRPr="001B4A65">
          <w:t>http://www.cfr.org/brazil/global-brazil-us-brazil-relations/p25407</w:t>
        </w:r>
      </w:hyperlink>
      <w:r w:rsidRPr="001B4A65">
        <w:t>, DVO)</w:t>
      </w:r>
    </w:p>
    <w:p w:rsidR="003B62BC" w:rsidRDefault="003B62BC" w:rsidP="003B62BC">
      <w:pPr>
        <w:autoSpaceDE w:val="0"/>
        <w:autoSpaceDN w:val="0"/>
        <w:adjustRightInd w:val="0"/>
        <w:rPr>
          <w:rFonts w:cs="HaarlemmerMTPro-Regular"/>
        </w:rPr>
      </w:pPr>
    </w:p>
    <w:p w:rsidR="003B62BC" w:rsidRPr="00C52B0B" w:rsidRDefault="003B62BC" w:rsidP="003B62BC">
      <w:pPr>
        <w:autoSpaceDE w:val="0"/>
        <w:autoSpaceDN w:val="0"/>
        <w:adjustRightInd w:val="0"/>
        <w:rPr>
          <w:rStyle w:val="StyleBoldUnderline"/>
        </w:rPr>
      </w:pPr>
      <w:proofErr w:type="spellStart"/>
      <w:r w:rsidRPr="00C52B0B">
        <w:rPr>
          <w:rStyle w:val="StyleBoldUnderline"/>
        </w:rPr>
        <w:t>Counternarcotics</w:t>
      </w:r>
      <w:proofErr w:type="spellEnd"/>
      <w:r w:rsidRPr="0053129D">
        <w:rPr>
          <w:rFonts w:cs="HaarlemmerMTPro-Regular"/>
        </w:rPr>
        <w:t xml:space="preserve"> efforts i</w:t>
      </w:r>
      <w:r w:rsidRPr="00C52B0B">
        <w:rPr>
          <w:rStyle w:val="StyleBoldUnderline"/>
        </w:rPr>
        <w:t>n Bolivia represent an opportunity for effective third-country cooperation that maximizes Brazilian and U.S. capabilitie</w:t>
      </w:r>
      <w:r w:rsidRPr="0053129D">
        <w:rPr>
          <w:rFonts w:cs="HaarlemmerMTPro-Regular"/>
        </w:rPr>
        <w:t>s</w:t>
      </w:r>
      <w:r>
        <w:rPr>
          <w:rFonts w:cs="HaarlemmerMTPro-Regular"/>
        </w:rPr>
        <w:t xml:space="preserve"> </w:t>
      </w:r>
      <w:r w:rsidRPr="0053129D">
        <w:rPr>
          <w:rFonts w:cs="HaarlemmerMTPro-Regular"/>
        </w:rPr>
        <w:t>and allows for all three countries to learn from one another.</w:t>
      </w:r>
      <w:r w:rsidRPr="00C52B0B">
        <w:rPr>
          <w:rStyle w:val="StyleBoldUnderline"/>
        </w:rPr>
        <w:t xml:space="preserve"> Just weeks after </w:t>
      </w:r>
      <w:proofErr w:type="spellStart"/>
      <w:r w:rsidRPr="00C52B0B">
        <w:rPr>
          <w:rStyle w:val="StyleBoldUnderline"/>
        </w:rPr>
        <w:t>Evo</w:t>
      </w:r>
      <w:proofErr w:type="spellEnd"/>
      <w:r w:rsidRPr="00C52B0B">
        <w:rPr>
          <w:rStyle w:val="StyleBoldUnderline"/>
        </w:rPr>
        <w:t xml:space="preserve"> Morales expelled the U.S. Drug Enforcement Agency (DEA) from Bolivia in 2008, Brazil and Bolivia announced a strategic alliance to combat drug production and trafficking. Brazil has a significant national interest in Bolivia’s drug war:</w:t>
      </w:r>
      <w:r w:rsidRPr="00C52B0B">
        <w:t xml:space="preserve"> the shared Brazilian-Bolivian border is longer than that between the United States and Mexico, and</w:t>
      </w:r>
      <w:r w:rsidRPr="00C52B0B">
        <w:rPr>
          <w:rStyle w:val="StyleBoldUnderline"/>
        </w:rPr>
        <w:t xml:space="preserve"> Brazil’s police estimate that 60 percent of cocaine entering the country comes from Bolivia.50</w:t>
      </w:r>
    </w:p>
    <w:p w:rsidR="003B62BC" w:rsidRPr="00AE7543" w:rsidRDefault="003B62BC" w:rsidP="003B62BC">
      <w:pPr>
        <w:autoSpaceDE w:val="0"/>
        <w:autoSpaceDN w:val="0"/>
        <w:adjustRightInd w:val="0"/>
        <w:rPr>
          <w:rFonts w:cs="HaarlemmerMTPro-Regular"/>
        </w:rPr>
      </w:pPr>
      <w:r w:rsidRPr="00C52B0B">
        <w:rPr>
          <w:rStyle w:val="StyleBoldUnderline"/>
        </w:rPr>
        <w:t>Brazilians</w:t>
      </w:r>
      <w:r w:rsidRPr="00AE7543">
        <w:rPr>
          <w:rFonts w:cs="HaarlemmerMTPro-Regular"/>
        </w:rPr>
        <w:t xml:space="preserve"> have acknowledged that they </w:t>
      </w:r>
      <w:r w:rsidRPr="00C52B0B">
        <w:rPr>
          <w:rStyle w:val="StyleBoldUnderline"/>
        </w:rPr>
        <w:t>are unable to match the U.S. capacity to fund Bolivian police forces and equip them</w:t>
      </w:r>
      <w:r w:rsidRPr="00AE7543">
        <w:rPr>
          <w:rFonts w:cs="HaarlemmerMTPro-Regular"/>
        </w:rPr>
        <w:t xml:space="preserve"> with expensive hardware like patrol helicopters. In August 2009, just eight months after the Brazil-Bolivia treaty went into effect, officials from Brazil’s Ministry of External Relations—or </w:t>
      </w:r>
      <w:proofErr w:type="spellStart"/>
      <w:r w:rsidRPr="00AE7543">
        <w:rPr>
          <w:rFonts w:cs="HaarlemmerMTPro-Regular"/>
        </w:rPr>
        <w:t>Itamaraty</w:t>
      </w:r>
      <w:proofErr w:type="spellEnd"/>
      <w:r w:rsidRPr="00AE7543">
        <w:rPr>
          <w:rFonts w:cs="HaarlemmerMTPro-Regular"/>
        </w:rPr>
        <w:t xml:space="preserve">—began a series of discussions with U.S. diplomats about Bolivia’s interest in trilateral cooperation with the United States. According to American diplomats, the Brazilian willingness to collaborate with the United States on </w:t>
      </w:r>
      <w:proofErr w:type="spellStart"/>
      <w:r w:rsidRPr="00AE7543">
        <w:rPr>
          <w:rFonts w:cs="HaarlemmerMTPro-Regular"/>
        </w:rPr>
        <w:t>counternarcotics</w:t>
      </w:r>
      <w:proofErr w:type="spellEnd"/>
      <w:r w:rsidRPr="00AE7543">
        <w:rPr>
          <w:rFonts w:cs="HaarlemmerMTPro-Regular"/>
        </w:rPr>
        <w:t xml:space="preserve"> signaled “a significant departure” from the status quo and an “about face” within Itamaraty.51</w:t>
      </w:r>
    </w:p>
    <w:p w:rsidR="003B62BC" w:rsidRPr="00C52B0B" w:rsidRDefault="003B62BC" w:rsidP="003B62BC">
      <w:pPr>
        <w:autoSpaceDE w:val="0"/>
        <w:autoSpaceDN w:val="0"/>
        <w:adjustRightInd w:val="0"/>
        <w:rPr>
          <w:rStyle w:val="StyleBoldUnderline"/>
        </w:rPr>
      </w:pPr>
      <w:r w:rsidRPr="00C52B0B">
        <w:rPr>
          <w:rStyle w:val="StyleBoldUnderline"/>
        </w:rPr>
        <w:t xml:space="preserve">Trilateral </w:t>
      </w:r>
      <w:proofErr w:type="spellStart"/>
      <w:r w:rsidRPr="00C52B0B">
        <w:rPr>
          <w:rStyle w:val="StyleBoldUnderline"/>
        </w:rPr>
        <w:t>counternarcotics</w:t>
      </w:r>
      <w:proofErr w:type="spellEnd"/>
      <w:r w:rsidRPr="00C52B0B">
        <w:rPr>
          <w:rStyle w:val="StyleBoldUnderline"/>
        </w:rPr>
        <w:t xml:space="preserve"> efforts in Bolivia have the potential for greater effectiveness in reducing coca cultivation and drug trafficking, and increase opportunities for discussion, partnership, and confidence-building between Brazil and the United States</w:t>
      </w:r>
      <w:r w:rsidRPr="00AE7543">
        <w:rPr>
          <w:rFonts w:cs="HaarlemmerMTPro-Regular"/>
        </w:rPr>
        <w:t xml:space="preserve">. At the same time, </w:t>
      </w:r>
      <w:r w:rsidRPr="00C52B0B">
        <w:rPr>
          <w:rStyle w:val="StyleBoldUnderline"/>
        </w:rPr>
        <w:t>while advancing a common agenda, the United States and Brazil can capitalize on their comparative advantages</w:t>
      </w:r>
      <w:r w:rsidRPr="00AE7543">
        <w:rPr>
          <w:rFonts w:cs="HaarlemmerMTPro-Regular"/>
        </w:rPr>
        <w:t xml:space="preserve">. </w:t>
      </w:r>
      <w:r w:rsidRPr="00C52B0B">
        <w:rPr>
          <w:rStyle w:val="StyleBoldUnderline"/>
        </w:rPr>
        <w:t xml:space="preserve">The United States provides experience and funding but avoids leaving a heavy footprint. Brazil—without the storied and controversial U.S. </w:t>
      </w:r>
      <w:proofErr w:type="spellStart"/>
      <w:r w:rsidRPr="00C52B0B">
        <w:rPr>
          <w:rStyle w:val="StyleBoldUnderline"/>
        </w:rPr>
        <w:t>counternarcotics</w:t>
      </w:r>
      <w:proofErr w:type="spellEnd"/>
      <w:r w:rsidRPr="00C52B0B">
        <w:rPr>
          <w:rStyle w:val="StyleBoldUnderline"/>
        </w:rPr>
        <w:t xml:space="preserve"> profile in the region—takes on greater responsibility, living up to expectations that a regional powerhouse uses its resources for the good of the neighborhood.</w:t>
      </w:r>
    </w:p>
    <w:p w:rsidR="003B62BC" w:rsidRPr="00AE7543" w:rsidRDefault="003B62BC" w:rsidP="003B62BC">
      <w:pPr>
        <w:autoSpaceDE w:val="0"/>
        <w:autoSpaceDN w:val="0"/>
        <w:adjustRightInd w:val="0"/>
        <w:rPr>
          <w:rFonts w:cs="HaarlemmerMTPro-Regular"/>
        </w:rPr>
      </w:pPr>
      <w:r w:rsidRPr="00AE7543">
        <w:rPr>
          <w:rFonts w:cs="HaarlemmerMTPro-Regular"/>
        </w:rPr>
        <w:t>Currently, negotiations are under way with the Bolivian government about joint monitoring efforts. Despite good intentions and a high degree of openness and cooperation between Brazil and the United States, successful trilateral collaboration requires a commitment from Bolivia in addition to the existing goodwill and bilateral consensus.</w:t>
      </w:r>
    </w:p>
    <w:p w:rsidR="003B62BC" w:rsidRPr="00AE7543" w:rsidRDefault="003B62BC" w:rsidP="003B62BC">
      <w:pPr>
        <w:autoSpaceDE w:val="0"/>
        <w:autoSpaceDN w:val="0"/>
        <w:adjustRightInd w:val="0"/>
        <w:rPr>
          <w:rFonts w:cs="HaarlemmerMTPro-MediumIt"/>
          <w:i/>
          <w:iCs/>
        </w:rPr>
      </w:pPr>
      <w:r w:rsidRPr="00AE7543">
        <w:rPr>
          <w:rFonts w:cs="HaarlemmerMTPro-MediumIt"/>
          <w:i/>
          <w:iCs/>
        </w:rPr>
        <w:t>Conclusions and Recommendations</w:t>
      </w:r>
    </w:p>
    <w:p w:rsidR="003B62BC" w:rsidRPr="00C52B0B" w:rsidRDefault="003B62BC" w:rsidP="003B62BC">
      <w:pPr>
        <w:autoSpaceDE w:val="0"/>
        <w:autoSpaceDN w:val="0"/>
        <w:adjustRightInd w:val="0"/>
        <w:rPr>
          <w:rStyle w:val="StyleBoldUnderline"/>
        </w:rPr>
      </w:pPr>
      <w:r w:rsidRPr="00C52B0B">
        <w:rPr>
          <w:rStyle w:val="StyleBoldUnderline"/>
        </w:rPr>
        <w:t xml:space="preserve">The Task Force welcomes Brazil’s involvement in </w:t>
      </w:r>
      <w:proofErr w:type="spellStart"/>
      <w:r w:rsidRPr="00C52B0B">
        <w:rPr>
          <w:rStyle w:val="StyleBoldUnderline"/>
        </w:rPr>
        <w:t>counternarcotics</w:t>
      </w:r>
      <w:proofErr w:type="spellEnd"/>
      <w:r w:rsidRPr="00C52B0B">
        <w:rPr>
          <w:rStyle w:val="StyleBoldUnderline"/>
        </w:rPr>
        <w:t xml:space="preserve">, </w:t>
      </w:r>
      <w:proofErr w:type="gramStart"/>
      <w:r w:rsidRPr="00C52B0B">
        <w:rPr>
          <w:rStyle w:val="StyleBoldUnderline"/>
        </w:rPr>
        <w:t>harm</w:t>
      </w:r>
      <w:proofErr w:type="gramEnd"/>
      <w:r w:rsidRPr="00C52B0B">
        <w:rPr>
          <w:rStyle w:val="StyleBoldUnderline"/>
        </w:rPr>
        <w:t xml:space="preserve"> reduction, and transnational crime issues on its borders, especially in Bolivia, and encourages other such cooperation between Brazil and the United States elsewhere. The Task Force encourages Brazil’s leadership as a voice for reform of the region’s </w:t>
      </w:r>
      <w:proofErr w:type="spellStart"/>
      <w:r w:rsidRPr="00C52B0B">
        <w:rPr>
          <w:rStyle w:val="StyleBoldUnderline"/>
        </w:rPr>
        <w:t>counternarcotics</w:t>
      </w:r>
      <w:proofErr w:type="spellEnd"/>
      <w:r w:rsidRPr="00C52B0B">
        <w:rPr>
          <w:rStyle w:val="StyleBoldUnderline"/>
        </w:rPr>
        <w:t xml:space="preserve"> strategy.</w:t>
      </w:r>
    </w:p>
    <w:p w:rsidR="003B62BC" w:rsidRPr="00AE7543" w:rsidRDefault="003B62BC" w:rsidP="003B62BC">
      <w:pPr>
        <w:autoSpaceDE w:val="0"/>
        <w:autoSpaceDN w:val="0"/>
        <w:adjustRightInd w:val="0"/>
        <w:rPr>
          <w:rFonts w:cs="HaarlemmerMTPro-Regular"/>
        </w:rPr>
      </w:pPr>
      <w:r w:rsidRPr="00AE7543">
        <w:rPr>
          <w:rFonts w:cs="HaarlemmerMTPro-Regular"/>
        </w:rPr>
        <w:t xml:space="preserve">The Task Force supports Brazil’s promotion, by former president Cardoso with former presidents Ricardo Lagos (Chile), Ernesto Zedillo (Mexico), and César </w:t>
      </w:r>
      <w:proofErr w:type="spellStart"/>
      <w:r w:rsidRPr="00AE7543">
        <w:rPr>
          <w:rFonts w:cs="HaarlemmerMTPro-Regular"/>
        </w:rPr>
        <w:t>Gaviria</w:t>
      </w:r>
      <w:proofErr w:type="spellEnd"/>
      <w:r w:rsidRPr="00AE7543">
        <w:rPr>
          <w:rFonts w:cs="HaarlemmerMTPro-Regular"/>
        </w:rPr>
        <w:t xml:space="preserve"> (Colombia), of harm reduction policies (which treat drug use as a public health issue and promote the reduction of drug consumption) in addition to interdiction and eradication.</w:t>
      </w:r>
    </w:p>
    <w:p w:rsidR="003B62BC" w:rsidRPr="00AE7543" w:rsidRDefault="003B62BC" w:rsidP="003B62BC">
      <w:pPr>
        <w:autoSpaceDE w:val="0"/>
        <w:autoSpaceDN w:val="0"/>
        <w:adjustRightInd w:val="0"/>
        <w:rPr>
          <w:rFonts w:cs="HaarlemmerMTPro-Regular"/>
        </w:rPr>
      </w:pPr>
      <w:r w:rsidRPr="00AE7543">
        <w:rPr>
          <w:rFonts w:cs="HaarlemmerMTPro-Regular"/>
        </w:rPr>
        <w:t xml:space="preserve">52 The Task Force encourages the DEA and USAID and their Brazilian counterparts working in Bolivia to reinforce one another’s efforts to reassure the Bolivian government that outside </w:t>
      </w:r>
      <w:proofErr w:type="spellStart"/>
      <w:r w:rsidRPr="00AE7543">
        <w:rPr>
          <w:rFonts w:cs="HaarlemmerMTPro-Regular"/>
        </w:rPr>
        <w:t>counternarcotics</w:t>
      </w:r>
      <w:proofErr w:type="spellEnd"/>
      <w:r w:rsidRPr="00AE7543">
        <w:rPr>
          <w:rFonts w:cs="HaarlemmerMTPro-Regular"/>
        </w:rPr>
        <w:t xml:space="preserve"> support—like monitoring of coca cultivation and eradication—does not threaten Bolivian sovereignty.</w:t>
      </w:r>
    </w:p>
    <w:p w:rsidR="003B62BC" w:rsidRDefault="003B62BC" w:rsidP="003B62BC">
      <w:pPr>
        <w:rPr>
          <w:rStyle w:val="StyleBoldUnderline"/>
        </w:rPr>
      </w:pPr>
    </w:p>
    <w:p w:rsidR="003B62BC" w:rsidRDefault="003B62BC" w:rsidP="003B62BC">
      <w:pPr>
        <w:pStyle w:val="Heading2"/>
      </w:pPr>
      <w:r>
        <w:lastRenderedPageBreak/>
        <w:t>***AFF</w:t>
      </w:r>
      <w:r w:rsidRPr="00C41E6A">
        <w:t xml:space="preserve"> ANSWERS:</w:t>
      </w:r>
    </w:p>
    <w:p w:rsidR="003B62BC" w:rsidRDefault="003B62BC" w:rsidP="003B62BC">
      <w:pPr>
        <w:pStyle w:val="Heading1"/>
      </w:pPr>
      <w:r w:rsidRPr="009468CE">
        <w:lastRenderedPageBreak/>
        <w:t>Relations Down:</w:t>
      </w:r>
    </w:p>
    <w:p w:rsidR="003B62BC" w:rsidRPr="009468CE" w:rsidRDefault="003B62BC" w:rsidP="003B62BC"/>
    <w:p w:rsidR="00830AB3" w:rsidRDefault="00830AB3" w:rsidP="00830AB3">
      <w:pPr>
        <w:pStyle w:val="Heading3"/>
      </w:pPr>
      <w:r>
        <w:lastRenderedPageBreak/>
        <w:t>Generic</w:t>
      </w:r>
    </w:p>
    <w:p w:rsidR="003B62BC" w:rsidRDefault="003B62BC" w:rsidP="001B4A65">
      <w:pPr>
        <w:pStyle w:val="Heading4"/>
      </w:pPr>
      <w:r>
        <w:t>No relations now—Brazil gains international clout by disagreeing with the US publicly.</w:t>
      </w:r>
    </w:p>
    <w:p w:rsidR="003B62BC" w:rsidRPr="001B4A65" w:rsidRDefault="003B62BC" w:rsidP="003B62BC">
      <w:r w:rsidRPr="00FB358F">
        <w:rPr>
          <w:b/>
        </w:rPr>
        <w:t>Hakim, 2012</w:t>
      </w:r>
      <w:r w:rsidRPr="00FB358F">
        <w:t xml:space="preserve"> (</w:t>
      </w:r>
      <w:r w:rsidRPr="001B4A65">
        <w:t xml:space="preserve">Peter, President Emeritus of the Inter-American Dialogue, April 09, PBS </w:t>
      </w:r>
      <w:proofErr w:type="spellStart"/>
      <w:r w:rsidRPr="001B4A65">
        <w:t>Newshour</w:t>
      </w:r>
      <w:proofErr w:type="spellEnd"/>
      <w:r w:rsidRPr="001B4A65">
        <w:t xml:space="preserve">, “US, Brazil Disagree More Than They Agree, Analyst Says”, </w:t>
      </w:r>
      <w:hyperlink r:id="rId102" w:history="1">
        <w:r w:rsidRPr="001B4A65">
          <w:rPr>
            <w:rStyle w:val="Hyperlink"/>
          </w:rPr>
          <w:t>http://www.pbs.org/newshour/bb/world/jan-june12/brazil_04-09.html</w:t>
        </w:r>
      </w:hyperlink>
      <w:r w:rsidRPr="001B4A65">
        <w:t>, DVO)</w:t>
      </w:r>
    </w:p>
    <w:p w:rsidR="003B62BC" w:rsidRPr="00FB358F" w:rsidRDefault="003B62BC" w:rsidP="003B62BC"/>
    <w:p w:rsidR="003B62BC" w:rsidRPr="00D274CF" w:rsidRDefault="003B62BC" w:rsidP="003B62BC">
      <w:pPr>
        <w:rPr>
          <w:rStyle w:val="StyleBoldUnderline"/>
        </w:rPr>
      </w:pPr>
      <w:r w:rsidRPr="00FB358F">
        <w:rPr>
          <w:bCs/>
        </w:rPr>
        <w:t>MARGARET WARNER</w:t>
      </w:r>
      <w:r w:rsidRPr="00FB358F">
        <w:rPr>
          <w:b/>
          <w:bCs/>
        </w:rPr>
        <w:t>: </w:t>
      </w:r>
      <w:r w:rsidRPr="00FB358F">
        <w:t xml:space="preserve">A country once best known by Americans for postcard-perfect beaches and a passion for the game of soccer, </w:t>
      </w:r>
      <w:r w:rsidRPr="00D274CF">
        <w:rPr>
          <w:rStyle w:val="StyleBoldUnderline"/>
        </w:rPr>
        <w:t xml:space="preserve">Brazil has emerged as a powerhouse competitor in the global economy, achieving the number six </w:t>
      </w:r>
      <w:r w:rsidRPr="00FB358F">
        <w:t xml:space="preserve">world </w:t>
      </w:r>
      <w:r w:rsidRPr="00D274CF">
        <w:rPr>
          <w:rStyle w:val="StyleBoldUnderline"/>
        </w:rPr>
        <w:t>GDP ranking this year.</w:t>
      </w:r>
    </w:p>
    <w:p w:rsidR="003B62BC" w:rsidRPr="00FB358F" w:rsidRDefault="003B62BC" w:rsidP="003B62BC">
      <w:r w:rsidRPr="00FB358F">
        <w:t xml:space="preserve">Along with Russia, India and China, </w:t>
      </w:r>
      <w:proofErr w:type="gramStart"/>
      <w:r w:rsidRPr="00FB358F">
        <w:t>it's</w:t>
      </w:r>
      <w:proofErr w:type="gramEnd"/>
      <w:r w:rsidRPr="00FB358F">
        <w:t xml:space="preserve"> part of the so- called BRIC club of rapidly developing economies. Now t</w:t>
      </w:r>
      <w:r w:rsidRPr="00D274CF">
        <w:rPr>
          <w:rStyle w:val="StyleBoldUnderline"/>
        </w:rPr>
        <w:t>his country</w:t>
      </w:r>
      <w:r w:rsidRPr="00FB358F">
        <w:t xml:space="preserve"> of 200 million, Latin America's largest</w:t>
      </w:r>
      <w:r w:rsidRPr="00D274CF">
        <w:rPr>
          <w:rStyle w:val="StyleBoldUnderline"/>
        </w:rPr>
        <w:t>, is demanding to be taken more seriously</w:t>
      </w:r>
      <w:r w:rsidRPr="00FB358F">
        <w:t xml:space="preserve"> on the world political stage as well. And, today, President </w:t>
      </w:r>
      <w:proofErr w:type="spellStart"/>
      <w:r w:rsidRPr="00FB358F">
        <w:t>Dilma</w:t>
      </w:r>
      <w:proofErr w:type="spellEnd"/>
      <w:r w:rsidRPr="00FB358F">
        <w:t xml:space="preserve"> </w:t>
      </w:r>
      <w:proofErr w:type="spellStart"/>
      <w:r w:rsidRPr="00FB358F">
        <w:t>Rousseff</w:t>
      </w:r>
      <w:proofErr w:type="spellEnd"/>
      <w:r w:rsidRPr="00FB358F">
        <w:t xml:space="preserve"> was given a cordial welcome by President Obama at the White House.</w:t>
      </w:r>
    </w:p>
    <w:p w:rsidR="003B62BC" w:rsidRPr="00FB358F" w:rsidRDefault="003B62BC" w:rsidP="003B62BC">
      <w:r w:rsidRPr="00FB358F">
        <w:rPr>
          <w:bCs/>
        </w:rPr>
        <w:t>PRESIDENT BARACK OBAMA</w:t>
      </w:r>
      <w:r w:rsidRPr="00FB358F">
        <w:rPr>
          <w:b/>
          <w:bCs/>
        </w:rPr>
        <w:t>:</w:t>
      </w:r>
      <w:r w:rsidRPr="00FB358F">
        <w:t xml:space="preserve"> I'm -- feel very fortunate to have such a capable and far-sighted partner as President </w:t>
      </w:r>
      <w:proofErr w:type="spellStart"/>
      <w:r w:rsidRPr="00FB358F">
        <w:t>Rousseff</w:t>
      </w:r>
      <w:proofErr w:type="spellEnd"/>
      <w:r w:rsidRPr="00FB358F">
        <w:t>.</w:t>
      </w:r>
    </w:p>
    <w:p w:rsidR="003B62BC" w:rsidRPr="00FB358F" w:rsidRDefault="003B62BC" w:rsidP="003B62BC">
      <w:r w:rsidRPr="00FB358F">
        <w:t>DILMA ROUSSEFF, President of Brazil (through translator): The U.S.-Brazil bilateral relations are, for Brazil, a very important relationship, not only from a bilateral but also from a multilateral perspective.</w:t>
      </w:r>
    </w:p>
    <w:p w:rsidR="003B62BC" w:rsidRPr="00D274CF" w:rsidRDefault="003B62BC" w:rsidP="003B62BC">
      <w:pPr>
        <w:rPr>
          <w:rStyle w:val="StyleBoldUnderline"/>
        </w:rPr>
      </w:pPr>
      <w:r w:rsidRPr="00FB358F">
        <w:rPr>
          <w:bCs/>
        </w:rPr>
        <w:t>MARGARET WARNER: </w:t>
      </w:r>
      <w:r w:rsidRPr="00FB358F">
        <w:t xml:space="preserve">But </w:t>
      </w:r>
      <w:r w:rsidRPr="00D274CF">
        <w:rPr>
          <w:rStyle w:val="StyleBoldUnderline"/>
        </w:rPr>
        <w:t>though the hemisphere's two biggest democracies should be natural allies, they often don't see eye to eye.</w:t>
      </w:r>
    </w:p>
    <w:p w:rsidR="003B62BC" w:rsidRPr="00FB358F" w:rsidRDefault="003B62BC" w:rsidP="003B62BC">
      <w:r w:rsidRPr="00FB358F">
        <w:rPr>
          <w:bCs/>
        </w:rPr>
        <w:t>PETER HAKIM,</w:t>
      </w:r>
      <w:r w:rsidRPr="00FB358F">
        <w:t xml:space="preserve"> president emeritus, Inter-American Dialogue: It would certainly be hard to say the </w:t>
      </w:r>
      <w:r w:rsidRPr="00D274CF">
        <w:rPr>
          <w:rStyle w:val="StyleBoldUnderline"/>
        </w:rPr>
        <w:t xml:space="preserve">U.S. and Brazil </w:t>
      </w:r>
      <w:r w:rsidRPr="00FB358F">
        <w:t xml:space="preserve">are adversaries or in conflict, but the fact is, they </w:t>
      </w:r>
      <w:r w:rsidRPr="00D274CF">
        <w:rPr>
          <w:rStyle w:val="StyleBoldUnderline"/>
        </w:rPr>
        <w:t>disagree more than they agree.</w:t>
      </w:r>
    </w:p>
    <w:p w:rsidR="003B62BC" w:rsidRPr="00FB358F" w:rsidRDefault="003B62BC" w:rsidP="003B62BC">
      <w:r w:rsidRPr="00FB358F">
        <w:rPr>
          <w:bCs/>
        </w:rPr>
        <w:t>MARGARET WARNER: </w:t>
      </w:r>
      <w:r w:rsidRPr="00FB358F">
        <w:t>Peter Hakim is senior fellow and president emeritus at Inter-American Dialogue in Washington.</w:t>
      </w:r>
    </w:p>
    <w:p w:rsidR="003B62BC" w:rsidRPr="00D274CF" w:rsidRDefault="003B62BC" w:rsidP="003B62BC">
      <w:pPr>
        <w:rPr>
          <w:rStyle w:val="StyleBoldUnderline"/>
        </w:rPr>
      </w:pPr>
      <w:r w:rsidRPr="00FB358F">
        <w:rPr>
          <w:bCs/>
        </w:rPr>
        <w:t>PETER HAKIM:</w:t>
      </w:r>
      <w:r w:rsidRPr="00D274CF">
        <w:rPr>
          <w:rStyle w:val="StyleBoldUnderline"/>
        </w:rPr>
        <w:t> Americans and Brazilians love to talk about a strategic relationship. Yet, the U.S. rarely consults with Brazil on the important global issues.</w:t>
      </w:r>
    </w:p>
    <w:p w:rsidR="003B62BC" w:rsidRPr="00D274CF" w:rsidRDefault="003B62BC" w:rsidP="003B62BC">
      <w:pPr>
        <w:rPr>
          <w:rStyle w:val="StyleBoldUnderline"/>
        </w:rPr>
      </w:pPr>
      <w:r w:rsidRPr="00FB358F">
        <w:rPr>
          <w:bCs/>
        </w:rPr>
        <w:t>MARGARET WARNER: </w:t>
      </w:r>
      <w:r w:rsidRPr="00D274CF">
        <w:rPr>
          <w:rStyle w:val="StyleBoldUnderline"/>
        </w:rPr>
        <w:t xml:space="preserve">That shouldn't be surprising, given Brazil's history of being a thorn in the U.S. side. In 2010, </w:t>
      </w:r>
      <w:r w:rsidRPr="00FB358F">
        <w:t xml:space="preserve">then President </w:t>
      </w:r>
      <w:proofErr w:type="spellStart"/>
      <w:r w:rsidRPr="00FB358F">
        <w:t>Luiz</w:t>
      </w:r>
      <w:proofErr w:type="spellEnd"/>
      <w:r w:rsidRPr="00FB358F">
        <w:t xml:space="preserve"> </w:t>
      </w:r>
      <w:proofErr w:type="spellStart"/>
      <w:r w:rsidRPr="00FB358F">
        <w:t>Inacio</w:t>
      </w:r>
      <w:proofErr w:type="spellEnd"/>
      <w:r w:rsidRPr="00D274CF">
        <w:rPr>
          <w:rStyle w:val="StyleBoldUnderline"/>
        </w:rPr>
        <w:t xml:space="preserve"> Lula </w:t>
      </w:r>
      <w:r w:rsidRPr="00FB358F">
        <w:t xml:space="preserve">da Silva </w:t>
      </w:r>
      <w:r w:rsidRPr="00D274CF">
        <w:rPr>
          <w:rStyle w:val="StyleBoldUnderline"/>
        </w:rPr>
        <w:t>tried to broker a deal with Turkey on Iran's nuclear program and derail Secretary of State Clinton's push for U.N. sanctions against Tehran.</w:t>
      </w:r>
    </w:p>
    <w:p w:rsidR="003B62BC" w:rsidRPr="00FB358F" w:rsidRDefault="003B62BC" w:rsidP="003B62BC">
      <w:r w:rsidRPr="00D274CF">
        <w:rPr>
          <w:rStyle w:val="StyleBoldUnderline"/>
        </w:rPr>
        <w:t xml:space="preserve">Brazil has staked out positions contrary to Washington's on Cuba, climate change, and the </w:t>
      </w:r>
      <w:r w:rsidRPr="00FB358F">
        <w:t>20</w:t>
      </w:r>
      <w:r w:rsidRPr="00D274CF">
        <w:rPr>
          <w:rStyle w:val="StyleBoldUnderline"/>
        </w:rPr>
        <w:t>09 coup in Honduras</w:t>
      </w:r>
      <w:r w:rsidRPr="00FB358F">
        <w:t xml:space="preserve"> as well.</w:t>
      </w:r>
    </w:p>
    <w:p w:rsidR="003B62BC" w:rsidRPr="00D274CF" w:rsidRDefault="003B62BC" w:rsidP="003B62BC">
      <w:pPr>
        <w:rPr>
          <w:rStyle w:val="StyleBoldUnderline"/>
        </w:rPr>
      </w:pPr>
      <w:r w:rsidRPr="00FB358F">
        <w:rPr>
          <w:bCs/>
        </w:rPr>
        <w:t>PETER HAKIM:</w:t>
      </w:r>
      <w:r w:rsidRPr="00D274CF">
        <w:rPr>
          <w:rStyle w:val="StyleBoldUnderline"/>
        </w:rPr>
        <w:t> Brazil is i</w:t>
      </w:r>
      <w:r w:rsidRPr="00FB358F">
        <w:t xml:space="preserve">n many respects </w:t>
      </w:r>
      <w:r w:rsidRPr="00D274CF">
        <w:rPr>
          <w:rStyle w:val="StyleBoldUnderline"/>
        </w:rPr>
        <w:t>still learning</w:t>
      </w:r>
      <w:r w:rsidRPr="00FB358F">
        <w:t xml:space="preserve"> what it means to be a global power. And t</w:t>
      </w:r>
      <w:r w:rsidRPr="00D274CF">
        <w:rPr>
          <w:rStyle w:val="StyleBoldUnderline"/>
        </w:rPr>
        <w:t>he way it's been successful</w:t>
      </w:r>
      <w:r w:rsidRPr="00FB358F">
        <w:t>, ironically,</w:t>
      </w:r>
      <w:r w:rsidRPr="00D274CF">
        <w:rPr>
          <w:rStyle w:val="StyleBoldUnderline"/>
        </w:rPr>
        <w:t xml:space="preserve"> is not by joining with the U</w:t>
      </w:r>
      <w:r w:rsidRPr="00FB358F">
        <w:t xml:space="preserve">nited </w:t>
      </w:r>
      <w:r w:rsidRPr="00D274CF">
        <w:rPr>
          <w:rStyle w:val="StyleBoldUnderline"/>
        </w:rPr>
        <w:t>S</w:t>
      </w:r>
      <w:r w:rsidRPr="00FB358F">
        <w:t xml:space="preserve">tates, which would have been one route, but rather in opposition to the United States, that </w:t>
      </w:r>
      <w:r w:rsidRPr="00D274CF">
        <w:rPr>
          <w:rStyle w:val="StyleBoldUnderline"/>
        </w:rPr>
        <w:t>it s</w:t>
      </w:r>
      <w:r w:rsidRPr="00FB358F">
        <w:t xml:space="preserve">ort of </w:t>
      </w:r>
      <w:r w:rsidRPr="00D274CF">
        <w:rPr>
          <w:rStyle w:val="StyleBoldUnderline"/>
        </w:rPr>
        <w:t>has gained its international prestige precisely by showing its independence of the United States.</w:t>
      </w:r>
    </w:p>
    <w:p w:rsidR="003B62BC" w:rsidRPr="001B4A65" w:rsidRDefault="003B62BC" w:rsidP="001B4A65">
      <w:pPr>
        <w:pStyle w:val="Heading4"/>
        <w:rPr>
          <w:rStyle w:val="StyleBoldUnderline"/>
          <w:b/>
          <w:u w:val="none"/>
        </w:rPr>
      </w:pPr>
      <w:r w:rsidRPr="001B4A65">
        <w:rPr>
          <w:rStyle w:val="StyleBoldUnderline"/>
          <w:b/>
          <w:u w:val="none"/>
        </w:rPr>
        <w:t>No relations now—US refuses to openly support Brazil’s campaign for permanent Security Council seat.</w:t>
      </w:r>
    </w:p>
    <w:p w:rsidR="003B62BC" w:rsidRPr="001B4A65" w:rsidRDefault="003B62BC" w:rsidP="003B62BC">
      <w:pPr>
        <w:rPr>
          <w:rStyle w:val="StyleBoldUnderline"/>
          <w:u w:val="none"/>
        </w:rPr>
      </w:pPr>
      <w:proofErr w:type="spellStart"/>
      <w:r w:rsidRPr="001B4A65">
        <w:rPr>
          <w:rStyle w:val="StyleBoldUnderline"/>
          <w:u w:val="none"/>
        </w:rPr>
        <w:t>Neves</w:t>
      </w:r>
      <w:proofErr w:type="spellEnd"/>
      <w:r w:rsidRPr="001B4A65">
        <w:rPr>
          <w:rStyle w:val="StyleBoldUnderline"/>
          <w:u w:val="none"/>
        </w:rPr>
        <w:t xml:space="preserve">, 2012 </w:t>
      </w:r>
      <w:r w:rsidRPr="001B4A65">
        <w:rPr>
          <w:rStyle w:val="StyleBoldUnderline"/>
          <w:b w:val="0"/>
          <w:u w:val="none"/>
        </w:rPr>
        <w:t xml:space="preserve">(Joao Augusto De Castro </w:t>
      </w:r>
      <w:proofErr w:type="spellStart"/>
      <w:r w:rsidRPr="001B4A65">
        <w:rPr>
          <w:rStyle w:val="StyleBoldUnderline"/>
          <w:b w:val="0"/>
          <w:u w:val="none"/>
        </w:rPr>
        <w:t>Neves</w:t>
      </w:r>
      <w:proofErr w:type="spellEnd"/>
      <w:r w:rsidRPr="001B4A65">
        <w:rPr>
          <w:rStyle w:val="StyleBoldUnderline"/>
          <w:b w:val="0"/>
          <w:u w:val="none"/>
        </w:rPr>
        <w:t xml:space="preserve">, Eurasia Group Analyst, </w:t>
      </w:r>
      <w:r w:rsidRPr="001B4A65">
        <w:t xml:space="preserve">April 09, PBS </w:t>
      </w:r>
      <w:proofErr w:type="spellStart"/>
      <w:r w:rsidRPr="001B4A65">
        <w:t>Newshour</w:t>
      </w:r>
      <w:proofErr w:type="spellEnd"/>
      <w:r w:rsidRPr="001B4A65">
        <w:t xml:space="preserve">, “US, Brazil Disagree More Than They Agree, Analyst Says”, </w:t>
      </w:r>
      <w:hyperlink r:id="rId103" w:history="1">
        <w:r w:rsidRPr="001B4A65">
          <w:rPr>
            <w:rStyle w:val="Hyperlink"/>
          </w:rPr>
          <w:t>http://www.pbs.org/newshour/bb/world/jan-june12/brazil_04-09.html</w:t>
        </w:r>
      </w:hyperlink>
      <w:r w:rsidRPr="001B4A65">
        <w:t>, DVO)</w:t>
      </w:r>
    </w:p>
    <w:p w:rsidR="003B62BC" w:rsidRPr="00FB358F" w:rsidRDefault="003B62BC" w:rsidP="003B62BC">
      <w:pPr>
        <w:rPr>
          <w:rStyle w:val="StyleBoldUnderline"/>
        </w:rPr>
      </w:pPr>
    </w:p>
    <w:p w:rsidR="003B62BC" w:rsidRPr="00FB358F" w:rsidRDefault="003B62BC" w:rsidP="003B62BC">
      <w:r w:rsidRPr="00FB358F">
        <w:rPr>
          <w:bCs/>
        </w:rPr>
        <w:t>MARGARET WARNER: </w:t>
      </w:r>
      <w:r w:rsidRPr="00FB358F">
        <w:t xml:space="preserve">When </w:t>
      </w:r>
      <w:proofErr w:type="spellStart"/>
      <w:r w:rsidRPr="00FB358F">
        <w:t>Dilma</w:t>
      </w:r>
      <w:proofErr w:type="spellEnd"/>
      <w:r w:rsidRPr="00FB358F">
        <w:t xml:space="preserve"> </w:t>
      </w:r>
      <w:proofErr w:type="spellStart"/>
      <w:r w:rsidRPr="00FB358F">
        <w:t>Rousseff</w:t>
      </w:r>
      <w:proofErr w:type="spellEnd"/>
      <w:r w:rsidRPr="00FB358F">
        <w:t xml:space="preserve"> won Brazil's 2010 presidential election campaign, Washington had high hopes she would be easier to work with than her one-time boss and mentor Lula. The former Marxist-guerrilla-turned-technocrat has been less assertive and flamboyant on the global stage.</w:t>
      </w:r>
    </w:p>
    <w:p w:rsidR="003B62BC" w:rsidRPr="00FB358F" w:rsidRDefault="003B62BC" w:rsidP="003B62BC">
      <w:proofErr w:type="gramStart"/>
      <w:r w:rsidRPr="00FB358F">
        <w:t xml:space="preserve">Noted Eurasia group analyst Joao Augusto de Castro </w:t>
      </w:r>
      <w:proofErr w:type="spellStart"/>
      <w:r w:rsidRPr="00FB358F">
        <w:t>Neves</w:t>
      </w:r>
      <w:proofErr w:type="spellEnd"/>
      <w:r w:rsidRPr="00FB358F">
        <w:t>.</w:t>
      </w:r>
      <w:proofErr w:type="gramEnd"/>
    </w:p>
    <w:p w:rsidR="003B62BC" w:rsidRPr="00C52B0B" w:rsidRDefault="003B62BC" w:rsidP="003B62BC">
      <w:pPr>
        <w:rPr>
          <w:rStyle w:val="StyleBoldUnderline"/>
        </w:rPr>
      </w:pPr>
      <w:r w:rsidRPr="00FB358F">
        <w:rPr>
          <w:bCs/>
        </w:rPr>
        <w:t>JOAO AUGUSTO DE CASTRO NEVES,</w:t>
      </w:r>
      <w:r w:rsidRPr="00FB358F">
        <w:t xml:space="preserve"> analyst, Eurasia Group: President </w:t>
      </w:r>
      <w:proofErr w:type="spellStart"/>
      <w:r w:rsidRPr="00C52B0B">
        <w:rPr>
          <w:rStyle w:val="StyleBoldUnderline"/>
        </w:rPr>
        <w:t>Dilma's</w:t>
      </w:r>
      <w:proofErr w:type="spellEnd"/>
      <w:r w:rsidRPr="00C52B0B">
        <w:rPr>
          <w:rStyle w:val="StyleBoldUnderline"/>
        </w:rPr>
        <w:t xml:space="preserve"> foreign policy is a little bit less rhetorical or ideological than </w:t>
      </w:r>
      <w:r w:rsidRPr="00FB358F">
        <w:t>President</w:t>
      </w:r>
      <w:r w:rsidRPr="00C52B0B">
        <w:rPr>
          <w:rStyle w:val="StyleBoldUnderline"/>
        </w:rPr>
        <w:t xml:space="preserve"> Lula's, </w:t>
      </w:r>
      <w:r w:rsidRPr="00FB358F">
        <w:t>her predecessor, was. I think that in the sense that more risk-averse diplomacy,</w:t>
      </w:r>
      <w:r w:rsidRPr="00C52B0B">
        <w:rPr>
          <w:rStyle w:val="StyleBoldUnderline"/>
        </w:rPr>
        <w:t xml:space="preserve"> that more conservative in some sense diplomacy is good for not only relations with Brazil and the United States, but actually for Brazil's goals abroad.</w:t>
      </w:r>
    </w:p>
    <w:p w:rsidR="003B62BC" w:rsidRPr="00FB358F" w:rsidRDefault="003B62BC" w:rsidP="003B62BC">
      <w:r w:rsidRPr="00FB358F">
        <w:rPr>
          <w:bCs/>
        </w:rPr>
        <w:t>MARGARET WARNER: </w:t>
      </w:r>
      <w:r w:rsidRPr="00FB358F">
        <w:t xml:space="preserve">President Obama made a point of visiting Brazil just two months after </w:t>
      </w:r>
      <w:proofErr w:type="spellStart"/>
      <w:r w:rsidRPr="00FB358F">
        <w:t>Rousseff</w:t>
      </w:r>
      <w:proofErr w:type="spellEnd"/>
      <w:r w:rsidRPr="00FB358F">
        <w:t xml:space="preserve"> took office. But it wasn't long before </w:t>
      </w:r>
      <w:proofErr w:type="spellStart"/>
      <w:r w:rsidRPr="00FB358F">
        <w:t>Rousseff</w:t>
      </w:r>
      <w:proofErr w:type="spellEnd"/>
      <w:r w:rsidRPr="00FB358F">
        <w:t xml:space="preserve"> was renewing Brazil's call for greater global recognition. She used her first appearance at the U.N. General Assembly last fall to declare that Brazil and other emerging powers like India should have permanent seats on the Security Council.</w:t>
      </w:r>
    </w:p>
    <w:p w:rsidR="003B62BC" w:rsidRPr="00C52B0B" w:rsidRDefault="003B62BC" w:rsidP="003B62BC">
      <w:pPr>
        <w:rPr>
          <w:rStyle w:val="StyleBoldUnderline"/>
        </w:rPr>
      </w:pPr>
      <w:r w:rsidRPr="00FB358F">
        <w:rPr>
          <w:bCs/>
        </w:rPr>
        <w:lastRenderedPageBreak/>
        <w:t>DILMA ROUSSEFF</w:t>
      </w:r>
      <w:r w:rsidRPr="00FB358F">
        <w:t xml:space="preserve"> (through translator): </w:t>
      </w:r>
      <w:r w:rsidRPr="00C52B0B">
        <w:rPr>
          <w:rStyle w:val="StyleBoldUnderline"/>
        </w:rPr>
        <w:t xml:space="preserve">It is not possible, Mr. President, to delay this </w:t>
      </w:r>
      <w:proofErr w:type="spellStart"/>
      <w:r w:rsidRPr="00C52B0B">
        <w:rPr>
          <w:rStyle w:val="StyleBoldUnderline"/>
        </w:rPr>
        <w:t>any more</w:t>
      </w:r>
      <w:proofErr w:type="spellEnd"/>
      <w:r w:rsidRPr="00C52B0B">
        <w:rPr>
          <w:rStyle w:val="StyleBoldUnderline"/>
        </w:rPr>
        <w:t>. The world needs a Security Council that reflects the contemporary reality we're living in, a council that includes new permanent and non-permanent members.</w:t>
      </w:r>
    </w:p>
    <w:p w:rsidR="003B62BC" w:rsidRPr="00FB358F" w:rsidRDefault="003B62BC" w:rsidP="003B62BC">
      <w:r w:rsidRPr="00FB358F">
        <w:rPr>
          <w:bCs/>
        </w:rPr>
        <w:t>MARGARET WARNER: </w:t>
      </w:r>
      <w:r w:rsidRPr="00FB358F">
        <w:t>President Obama endorsed another BRIC country, India's bid for a seat in 2010, but has not done the same for Brazil. And that's galling to Brazilians.</w:t>
      </w:r>
    </w:p>
    <w:p w:rsidR="003B62BC" w:rsidRPr="00C52B0B" w:rsidRDefault="003B62BC" w:rsidP="003B62BC">
      <w:pPr>
        <w:rPr>
          <w:rStyle w:val="StyleBoldUnderline"/>
        </w:rPr>
      </w:pPr>
      <w:r w:rsidRPr="00FB358F">
        <w:rPr>
          <w:bCs/>
        </w:rPr>
        <w:t>JOAO AUGUSTO DE CASTRO NEVES:</w:t>
      </w:r>
      <w:r w:rsidRPr="00FB358F">
        <w:t> </w:t>
      </w:r>
      <w:r w:rsidRPr="00C52B0B">
        <w:rPr>
          <w:rStyle w:val="StyleBoldUnderline"/>
        </w:rPr>
        <w:t>What Brazil expects from the U.S. today</w:t>
      </w:r>
      <w:r w:rsidRPr="00C52B0B">
        <w:t>, I think,</w:t>
      </w:r>
      <w:r w:rsidRPr="00C52B0B">
        <w:rPr>
          <w:rStyle w:val="StyleBoldUnderline"/>
        </w:rPr>
        <w:t xml:space="preserve"> is a treatment similar that the U.S. has with China and India, with other big, large, rising countries. And Brazil thinks that it holds many credentials to be in that seat, to have that permanent seat. And it's quite puzzling in Brazil to try to understand, why hasn't this endorsement come?</w:t>
      </w:r>
    </w:p>
    <w:p w:rsidR="003B62BC" w:rsidRDefault="003B62BC" w:rsidP="003B62BC">
      <w:pPr>
        <w:rPr>
          <w:rStyle w:val="StyleBoldUnderline"/>
        </w:rPr>
      </w:pPr>
    </w:p>
    <w:p w:rsidR="003B62BC" w:rsidRPr="001B4A65" w:rsidRDefault="003B62BC" w:rsidP="001B4A65">
      <w:pPr>
        <w:pStyle w:val="Heading4"/>
        <w:rPr>
          <w:rStyle w:val="StyleBoldUnderline"/>
          <w:b/>
          <w:u w:val="none"/>
        </w:rPr>
      </w:pPr>
      <w:proofErr w:type="gramStart"/>
      <w:r w:rsidRPr="001B4A65">
        <w:rPr>
          <w:rStyle w:val="StyleBoldUnderline"/>
          <w:b/>
          <w:u w:val="none"/>
        </w:rPr>
        <w:t>Variety of alternate causes prevent</w:t>
      </w:r>
      <w:proofErr w:type="gramEnd"/>
      <w:r w:rsidRPr="001B4A65">
        <w:rPr>
          <w:rStyle w:val="StyleBoldUnderline"/>
          <w:b/>
          <w:u w:val="none"/>
        </w:rPr>
        <w:t xml:space="preserve"> relations; US only pays lip service to Brazil’s importance.</w:t>
      </w:r>
    </w:p>
    <w:p w:rsidR="003B62BC" w:rsidRPr="00FB358F" w:rsidRDefault="003B62BC" w:rsidP="003B62BC">
      <w:pPr>
        <w:rPr>
          <w:rStyle w:val="StyleBoldUnderline"/>
        </w:rPr>
      </w:pPr>
      <w:r w:rsidRPr="001B4A65">
        <w:rPr>
          <w:rStyle w:val="StyleBoldUnderline"/>
          <w:u w:val="none"/>
        </w:rPr>
        <w:t xml:space="preserve">PBS News Hour, 2012 </w:t>
      </w:r>
      <w:r w:rsidRPr="001B4A65">
        <w:rPr>
          <w:rStyle w:val="StyleBoldUnderline"/>
        </w:rPr>
        <w:t>(</w:t>
      </w:r>
      <w:r w:rsidRPr="00FB358F">
        <w:t xml:space="preserve">April 09, PBS </w:t>
      </w:r>
      <w:proofErr w:type="spellStart"/>
      <w:r w:rsidRPr="00FB358F">
        <w:t>Newshour</w:t>
      </w:r>
      <w:proofErr w:type="spellEnd"/>
      <w:r w:rsidRPr="00FB358F">
        <w:t xml:space="preserve">, “US, Brazil Disagree More Than They Agree, Analyst Says”, </w:t>
      </w:r>
      <w:hyperlink r:id="rId104" w:history="1">
        <w:r w:rsidRPr="00FB358F">
          <w:rPr>
            <w:rStyle w:val="Hyperlink"/>
          </w:rPr>
          <w:t>http://www.pbs.org/newshour/bb/world/jan-june12/brazil_04-09.html</w:t>
        </w:r>
      </w:hyperlink>
      <w:r w:rsidRPr="00FB358F">
        <w:t>, DVO)</w:t>
      </w:r>
    </w:p>
    <w:p w:rsidR="003B62BC" w:rsidRPr="00C52B0B" w:rsidRDefault="003B62BC" w:rsidP="003B62BC">
      <w:pPr>
        <w:rPr>
          <w:rStyle w:val="StyleBoldUnderline"/>
        </w:rPr>
      </w:pPr>
      <w:r w:rsidRPr="00FB358F">
        <w:rPr>
          <w:bCs/>
        </w:rPr>
        <w:t>MARGARET WARNER:</w:t>
      </w:r>
      <w:r w:rsidR="001B4A65">
        <w:rPr>
          <w:bCs/>
        </w:rPr>
        <w:t xml:space="preserve"> </w:t>
      </w:r>
      <w:r w:rsidRPr="00FB358F">
        <w:t xml:space="preserve">Paulo </w:t>
      </w:r>
      <w:proofErr w:type="spellStart"/>
      <w:r w:rsidRPr="00FB358F">
        <w:t>Sotero</w:t>
      </w:r>
      <w:proofErr w:type="spellEnd"/>
      <w:r w:rsidRPr="00FB358F">
        <w:t>, director of the Woodrow Wilson Center's Brazil Institute, believes the slight is a source of real tension in the relationship.</w:t>
      </w:r>
      <w:r w:rsidR="001B4A65" w:rsidRPr="001B4A65">
        <w:rPr>
          <w:sz w:val="12"/>
        </w:rPr>
        <w:t xml:space="preserve">¶ </w:t>
      </w:r>
      <w:r w:rsidRPr="00FB358F">
        <w:rPr>
          <w:bCs/>
        </w:rPr>
        <w:t>PAULO SOTERO,</w:t>
      </w:r>
      <w:r w:rsidR="001B4A65">
        <w:t xml:space="preserve"> </w:t>
      </w:r>
      <w:r w:rsidRPr="00FB358F">
        <w:t>director, Woodrow Wilson Center's Brazil Institute: Br</w:t>
      </w:r>
      <w:r w:rsidRPr="00C52B0B">
        <w:rPr>
          <w:rStyle w:val="StyleBoldUnderline"/>
        </w:rPr>
        <w:t>azil has always had this aspiration to sit at the table.</w:t>
      </w:r>
      <w:r w:rsidR="001B4A65" w:rsidRPr="001B4A65">
        <w:rPr>
          <w:sz w:val="12"/>
        </w:rPr>
        <w:t xml:space="preserve">¶ </w:t>
      </w:r>
      <w:r w:rsidRPr="00FB358F">
        <w:rPr>
          <w:bCs/>
        </w:rPr>
        <w:t>MARGARET WARNER:</w:t>
      </w:r>
      <w:r w:rsidR="001B4A65">
        <w:rPr>
          <w:bCs/>
        </w:rPr>
        <w:t xml:space="preserve"> </w:t>
      </w:r>
      <w:r w:rsidRPr="00FB358F">
        <w:t>What does this say to Brazil and to Latin America that President Obama isn't ready to endorse that?</w:t>
      </w:r>
      <w:r w:rsidR="001B4A65" w:rsidRPr="001B4A65">
        <w:rPr>
          <w:sz w:val="12"/>
        </w:rPr>
        <w:t xml:space="preserve">¶ </w:t>
      </w:r>
      <w:r w:rsidRPr="00FB358F">
        <w:rPr>
          <w:bCs/>
        </w:rPr>
        <w:t>PAULO SOTERO:</w:t>
      </w:r>
      <w:r w:rsidR="001B4A65">
        <w:t xml:space="preserve"> </w:t>
      </w:r>
      <w:r w:rsidRPr="00FB358F">
        <w:t>It says that -- well, that t</w:t>
      </w:r>
      <w:r w:rsidRPr="00C52B0B">
        <w:rPr>
          <w:rStyle w:val="StyleBoldUnderline"/>
        </w:rPr>
        <w:t>he United States is not ready to recognize Brazil's role. It pays lip service to it from time to time. President Obama needs to recognize that Brazil's rise is real.</w:t>
      </w:r>
      <w:r w:rsidRPr="00FB358F">
        <w:t xml:space="preserve"> I think that he doesn't.</w:t>
      </w:r>
      <w:r w:rsidR="001B4A65" w:rsidRPr="001B4A65">
        <w:rPr>
          <w:sz w:val="12"/>
        </w:rPr>
        <w:t xml:space="preserve">¶ </w:t>
      </w:r>
      <w:r w:rsidRPr="00FB358F">
        <w:rPr>
          <w:bCs/>
        </w:rPr>
        <w:t>MARGARET WARNER:</w:t>
      </w:r>
      <w:r w:rsidR="001B4A65">
        <w:rPr>
          <w:bCs/>
        </w:rPr>
        <w:t xml:space="preserve"> </w:t>
      </w:r>
      <w:r w:rsidRPr="00FB358F">
        <w:t>None of that political tension was apparent today. Both leaders stressed basic economic issues.</w:t>
      </w:r>
      <w:r w:rsidR="001B4A65" w:rsidRPr="001B4A65">
        <w:rPr>
          <w:sz w:val="12"/>
        </w:rPr>
        <w:t xml:space="preserve">¶ </w:t>
      </w:r>
      <w:r w:rsidRPr="00FB358F">
        <w:rPr>
          <w:bCs/>
        </w:rPr>
        <w:t>BARACK OBAMA:</w:t>
      </w:r>
      <w:r w:rsidR="001B4A65">
        <w:t xml:space="preserve"> </w:t>
      </w:r>
      <w:r w:rsidRPr="00C52B0B">
        <w:rPr>
          <w:rStyle w:val="StyleBoldUnderline"/>
        </w:rPr>
        <w:t xml:space="preserve">Brazil's been </w:t>
      </w:r>
      <w:proofErr w:type="spellStart"/>
      <w:proofErr w:type="gramStart"/>
      <w:r w:rsidRPr="00C52B0B">
        <w:rPr>
          <w:rStyle w:val="StyleBoldUnderline"/>
        </w:rPr>
        <w:t>a</w:t>
      </w:r>
      <w:proofErr w:type="spellEnd"/>
      <w:proofErr w:type="gramEnd"/>
      <w:r w:rsidRPr="00C52B0B">
        <w:rPr>
          <w:rStyle w:val="StyleBoldUnderline"/>
        </w:rPr>
        <w:t xml:space="preserve"> extraordinary leader in biofuels and </w:t>
      </w:r>
      <w:r w:rsidRPr="00FB358F">
        <w:t xml:space="preserve">obviously </w:t>
      </w:r>
      <w:r w:rsidRPr="00C52B0B">
        <w:rPr>
          <w:rStyle w:val="StyleBoldUnderline"/>
        </w:rPr>
        <w:t xml:space="preserve">is </w:t>
      </w:r>
      <w:r w:rsidRPr="00FB358F">
        <w:t>also</w:t>
      </w:r>
      <w:r w:rsidRPr="00C52B0B">
        <w:rPr>
          <w:rStyle w:val="StyleBoldUnderline"/>
        </w:rPr>
        <w:t xml:space="preserve"> becoming a world player </w:t>
      </w:r>
      <w:r w:rsidRPr="00FB358F">
        <w:t xml:space="preserve">when it comes to oil and gas development. And </w:t>
      </w:r>
      <w:r w:rsidRPr="00C52B0B">
        <w:rPr>
          <w:rStyle w:val="StyleBoldUnderline"/>
        </w:rPr>
        <w:t>the United States is not only a potential large customer to Brazil, but we think that we can cooperate closely on a whole range of energy projects together</w:t>
      </w:r>
      <w:r w:rsidRPr="00FB358F">
        <w:t>.</w:t>
      </w:r>
      <w:r w:rsidR="001B4A65" w:rsidRPr="001B4A65">
        <w:rPr>
          <w:sz w:val="12"/>
        </w:rPr>
        <w:t xml:space="preserve">¶ </w:t>
      </w:r>
      <w:r w:rsidRPr="00FB358F">
        <w:rPr>
          <w:bCs/>
        </w:rPr>
        <w:t>MARGARET WARNER:</w:t>
      </w:r>
      <w:r w:rsidR="001B4A65">
        <w:rPr>
          <w:bCs/>
        </w:rPr>
        <w:t xml:space="preserve"> </w:t>
      </w:r>
      <w:proofErr w:type="spellStart"/>
      <w:r w:rsidRPr="00FB358F">
        <w:t>Rousseff</w:t>
      </w:r>
      <w:proofErr w:type="spellEnd"/>
      <w:r w:rsidRPr="00FB358F">
        <w:t xml:space="preserve"> spoke bluntly about the blowback on developing countries from the monetary policies of the U.S. and Europe.</w:t>
      </w:r>
      <w:r w:rsidR="001B4A65" w:rsidRPr="001B4A65">
        <w:rPr>
          <w:sz w:val="12"/>
        </w:rPr>
        <w:t xml:space="preserve">¶ </w:t>
      </w:r>
      <w:r w:rsidRPr="00FB358F">
        <w:rPr>
          <w:bCs/>
        </w:rPr>
        <w:t>DILMA ROUSSEFF</w:t>
      </w:r>
      <w:r w:rsidR="001B4A65">
        <w:t xml:space="preserve"> </w:t>
      </w:r>
      <w:r w:rsidRPr="00FB358F">
        <w:t>(through translator): They lead to a depreciation in the value of the currencies of developed countries, thus impairing growth outlooks in emerging countries.</w:t>
      </w:r>
      <w:r w:rsidR="001B4A65" w:rsidRPr="001B4A65">
        <w:rPr>
          <w:sz w:val="12"/>
        </w:rPr>
        <w:t xml:space="preserve">¶ </w:t>
      </w:r>
      <w:r w:rsidRPr="00FB358F">
        <w:rPr>
          <w:bCs/>
        </w:rPr>
        <w:t>MARGARET WARNER:</w:t>
      </w:r>
      <w:r w:rsidR="001B4A65">
        <w:rPr>
          <w:bCs/>
        </w:rPr>
        <w:t xml:space="preserve"> </w:t>
      </w:r>
      <w:r w:rsidRPr="00FB358F">
        <w:t>Brazilian journalist Luciana Coelho said the tone is in keeping with each leader's cool, businesslike personality.</w:t>
      </w:r>
      <w:r w:rsidR="001B4A65" w:rsidRPr="001B4A65">
        <w:rPr>
          <w:sz w:val="12"/>
        </w:rPr>
        <w:t xml:space="preserve">¶ </w:t>
      </w:r>
      <w:r w:rsidRPr="00FB358F">
        <w:rPr>
          <w:bCs/>
        </w:rPr>
        <w:t>LUCIANA COELHO,</w:t>
      </w:r>
      <w:r w:rsidR="001B4A65">
        <w:t xml:space="preserve"> </w:t>
      </w:r>
      <w:r w:rsidRPr="00FB358F">
        <w:t>Brazilian journalist: I</w:t>
      </w:r>
      <w:r w:rsidRPr="00C52B0B">
        <w:rPr>
          <w:rStyle w:val="StyleBoldUnderline"/>
        </w:rPr>
        <w:t xml:space="preserve"> don't think we will be seeing something like President Bush and President Lula,</w:t>
      </w:r>
      <w:r w:rsidRPr="00FB358F">
        <w:t xml:space="preserve"> you know, the two guys who could go for a beer. I would never imagine President</w:t>
      </w:r>
      <w:r w:rsidRPr="00C52B0B">
        <w:rPr>
          <w:rStyle w:val="StyleBoldUnderline"/>
        </w:rPr>
        <w:t xml:space="preserve"> </w:t>
      </w:r>
      <w:proofErr w:type="spellStart"/>
      <w:r w:rsidRPr="00C52B0B">
        <w:rPr>
          <w:rStyle w:val="StyleBoldUnderline"/>
        </w:rPr>
        <w:t>Roussef</w:t>
      </w:r>
      <w:r w:rsidRPr="00FB358F">
        <w:t>f</w:t>
      </w:r>
      <w:proofErr w:type="spellEnd"/>
      <w:r w:rsidRPr="00FB358F">
        <w:t xml:space="preserve"> going for a beer with President Obama. But she's</w:t>
      </w:r>
      <w:r w:rsidRPr="00C52B0B">
        <w:rPr>
          <w:rStyle w:val="StyleBoldUnderline"/>
        </w:rPr>
        <w:t xml:space="preserve"> a very focused and hands on-person</w:t>
      </w:r>
      <w:r w:rsidRPr="00FB358F">
        <w:t>. And I think people in Brazil like that.</w:t>
      </w:r>
      <w:r w:rsidR="001B4A65" w:rsidRPr="001B4A65">
        <w:rPr>
          <w:sz w:val="12"/>
        </w:rPr>
        <w:t xml:space="preserve">¶ </w:t>
      </w:r>
      <w:r w:rsidRPr="00FB358F">
        <w:rPr>
          <w:bCs/>
        </w:rPr>
        <w:t>MARGARET WARNER:</w:t>
      </w:r>
      <w:r w:rsidR="001B4A65">
        <w:rPr>
          <w:bCs/>
        </w:rPr>
        <w:t xml:space="preserve"> </w:t>
      </w:r>
      <w:proofErr w:type="spellStart"/>
      <w:r w:rsidRPr="00FB358F">
        <w:t>R</w:t>
      </w:r>
      <w:r w:rsidRPr="00C52B0B">
        <w:rPr>
          <w:rStyle w:val="StyleBoldUnderline"/>
        </w:rPr>
        <w:t>ousseff</w:t>
      </w:r>
      <w:proofErr w:type="spellEnd"/>
      <w:r w:rsidRPr="00C52B0B">
        <w:rPr>
          <w:rStyle w:val="StyleBoldUnderline"/>
        </w:rPr>
        <w:t xml:space="preserve"> will concentrate on addressing what's been a sudden economic slowdown at home,</w:t>
      </w:r>
      <w:r w:rsidRPr="00FB358F">
        <w:t xml:space="preserve"> </w:t>
      </w:r>
      <w:proofErr w:type="spellStart"/>
      <w:r w:rsidRPr="00FB358F">
        <w:t>Sotero</w:t>
      </w:r>
      <w:proofErr w:type="spellEnd"/>
      <w:r w:rsidRPr="00FB358F">
        <w:t xml:space="preserve"> predicts, with less time for diplomatic adventures abroad like Lula's bid to get in the Iran game.</w:t>
      </w:r>
      <w:r w:rsidR="001B4A65" w:rsidRPr="001B4A65">
        <w:rPr>
          <w:sz w:val="12"/>
        </w:rPr>
        <w:t xml:space="preserve">¶ </w:t>
      </w:r>
      <w:r w:rsidRPr="00FB358F">
        <w:rPr>
          <w:bCs/>
        </w:rPr>
        <w:t>PAULO SOTERO:</w:t>
      </w:r>
      <w:r w:rsidR="001B4A65">
        <w:t xml:space="preserve"> </w:t>
      </w:r>
      <w:r w:rsidRPr="00FB358F">
        <w:t xml:space="preserve">I believe that you will not see Brazil doing the same type of initiative under President </w:t>
      </w:r>
      <w:proofErr w:type="spellStart"/>
      <w:r w:rsidRPr="00FB358F">
        <w:t>Dilma</w:t>
      </w:r>
      <w:proofErr w:type="spellEnd"/>
      <w:r w:rsidRPr="00FB358F">
        <w:t xml:space="preserve"> </w:t>
      </w:r>
      <w:proofErr w:type="spellStart"/>
      <w:r w:rsidRPr="00FB358F">
        <w:t>Rousseff</w:t>
      </w:r>
      <w:proofErr w:type="spellEnd"/>
      <w:r w:rsidRPr="00FB358F">
        <w:t xml:space="preserve">. </w:t>
      </w:r>
      <w:proofErr w:type="spellStart"/>
      <w:r w:rsidRPr="00FB358F">
        <w:t>Dilma</w:t>
      </w:r>
      <w:proofErr w:type="spellEnd"/>
      <w:r w:rsidRPr="00FB358F">
        <w:t xml:space="preserve"> </w:t>
      </w:r>
      <w:proofErr w:type="spellStart"/>
      <w:r w:rsidRPr="00FB358F">
        <w:t>Rousseff</w:t>
      </w:r>
      <w:proofErr w:type="spellEnd"/>
      <w:r w:rsidRPr="00FB358F">
        <w:t xml:space="preserve"> I think understands that Brazil's presence and influence in the world depends much more on what happens in Brazil.</w:t>
      </w:r>
      <w:r w:rsidR="001B4A65" w:rsidRPr="001B4A65">
        <w:rPr>
          <w:sz w:val="12"/>
        </w:rPr>
        <w:t xml:space="preserve">¶ </w:t>
      </w:r>
      <w:r w:rsidRPr="00FB358F">
        <w:rPr>
          <w:bCs/>
        </w:rPr>
        <w:t>MARGARET WARNER:</w:t>
      </w:r>
      <w:r w:rsidR="001B4A65">
        <w:rPr>
          <w:bCs/>
        </w:rPr>
        <w:t xml:space="preserve"> </w:t>
      </w:r>
      <w:proofErr w:type="spellStart"/>
      <w:r w:rsidRPr="00FB358F">
        <w:t>Rousseff</w:t>
      </w:r>
      <w:proofErr w:type="spellEnd"/>
      <w:r w:rsidRPr="00FB358F">
        <w:t xml:space="preserve"> left the White House today with deals on expanding economic, education and energy cooperation, but without support for a Security Council seat. One administration official described the evolving relationship as a slow courtship, saying you can't expect a great leap forward from any single visit.</w:t>
      </w:r>
      <w:r w:rsidR="001B4A65" w:rsidRPr="001B4A65">
        <w:rPr>
          <w:sz w:val="12"/>
        </w:rPr>
        <w:t xml:space="preserve">¶ </w:t>
      </w:r>
      <w:r w:rsidRPr="00FB358F">
        <w:t xml:space="preserve">That's a law, said Castro </w:t>
      </w:r>
      <w:proofErr w:type="spellStart"/>
      <w:r w:rsidRPr="00FB358F">
        <w:t>Neves</w:t>
      </w:r>
      <w:proofErr w:type="spellEnd"/>
      <w:r w:rsidRPr="00FB358F">
        <w:t>.</w:t>
      </w:r>
      <w:r w:rsidR="001B4A65" w:rsidRPr="001B4A65">
        <w:rPr>
          <w:sz w:val="12"/>
        </w:rPr>
        <w:t xml:space="preserve">¶ </w:t>
      </w:r>
      <w:r w:rsidRPr="00FB358F">
        <w:rPr>
          <w:bCs/>
        </w:rPr>
        <w:t>JOAO AUGUSTO DE CASTRO NEVES:</w:t>
      </w:r>
      <w:r w:rsidR="001B4A65">
        <w:t xml:space="preserve"> </w:t>
      </w:r>
      <w:r w:rsidRPr="00C52B0B">
        <w:rPr>
          <w:rStyle w:val="StyleBoldUnderline"/>
        </w:rPr>
        <w:t>These two countries could have a -- could do a lot, much more than they do today. The agenda is not as ambitious as it should be</w:t>
      </w:r>
      <w:r w:rsidRPr="00FB358F">
        <w:t>.</w:t>
      </w:r>
      <w:r w:rsidR="001B4A65" w:rsidRPr="001B4A65">
        <w:rPr>
          <w:sz w:val="12"/>
        </w:rPr>
        <w:t xml:space="preserve">¶ </w:t>
      </w:r>
      <w:r w:rsidRPr="00FB358F">
        <w:rPr>
          <w:bCs/>
        </w:rPr>
        <w:t>MARGARET WARNER:</w:t>
      </w:r>
      <w:r w:rsidR="001B4A65">
        <w:rPr>
          <w:bCs/>
        </w:rPr>
        <w:t xml:space="preserve"> </w:t>
      </w:r>
      <w:r w:rsidRPr="00FB358F">
        <w:t>So a missed opportunity</w:t>
      </w:r>
      <w:proofErr w:type="gramStart"/>
      <w:r w:rsidRPr="00FB358F">
        <w:t>?</w:t>
      </w:r>
      <w:r w:rsidR="001B4A65" w:rsidRPr="001B4A65">
        <w:rPr>
          <w:sz w:val="12"/>
        </w:rPr>
        <w:t>¶</w:t>
      </w:r>
      <w:proofErr w:type="gramEnd"/>
      <w:r w:rsidR="001B4A65" w:rsidRPr="001B4A65">
        <w:rPr>
          <w:sz w:val="12"/>
        </w:rPr>
        <w:t xml:space="preserve"> </w:t>
      </w:r>
      <w:r w:rsidRPr="00FB358F">
        <w:rPr>
          <w:bCs/>
        </w:rPr>
        <w:t>JOAO AUGUSTO DE CASTRO NEVES:</w:t>
      </w:r>
      <w:r w:rsidR="001B4A65" w:rsidRPr="00C52B0B">
        <w:rPr>
          <w:rStyle w:val="StyleBoldUnderline"/>
        </w:rPr>
        <w:t xml:space="preserve"> </w:t>
      </w:r>
      <w:r w:rsidRPr="00C52B0B">
        <w:rPr>
          <w:rStyle w:val="StyleBoldUnderline"/>
        </w:rPr>
        <w:t xml:space="preserve">It's a missed opportunity. </w:t>
      </w:r>
      <w:r w:rsidRPr="00FB358F">
        <w:t xml:space="preserve">Or some people would say </w:t>
      </w:r>
      <w:proofErr w:type="gramStart"/>
      <w:r w:rsidRPr="00FB358F">
        <w:t>it's</w:t>
      </w:r>
      <w:proofErr w:type="gramEnd"/>
      <w:r w:rsidRPr="00FB358F">
        <w:t xml:space="preserve"> benign indifference.</w:t>
      </w:r>
      <w:r w:rsidR="001B4A65" w:rsidRPr="001B4A65">
        <w:rPr>
          <w:sz w:val="12"/>
        </w:rPr>
        <w:t xml:space="preserve">¶ </w:t>
      </w:r>
      <w:r w:rsidRPr="00FB358F">
        <w:rPr>
          <w:bCs/>
        </w:rPr>
        <w:t>MARGARET WARNER:</w:t>
      </w:r>
      <w:r w:rsidR="001B4A65" w:rsidRPr="00C52B0B">
        <w:rPr>
          <w:rStyle w:val="StyleBoldUnderline"/>
        </w:rPr>
        <w:t xml:space="preserve"> </w:t>
      </w:r>
      <w:r w:rsidRPr="00C52B0B">
        <w:rPr>
          <w:rStyle w:val="StyleBoldUnderline"/>
        </w:rPr>
        <w:t>For these two leaders, preoccupied with more pressing problems, this step-by-step diplomacy might be the most that can be expected for now.</w:t>
      </w:r>
    </w:p>
    <w:p w:rsidR="003B62BC" w:rsidRPr="00C52B0B" w:rsidRDefault="003B62BC" w:rsidP="003B62BC">
      <w:pPr>
        <w:rPr>
          <w:rStyle w:val="StyleBoldUnderline"/>
        </w:rPr>
      </w:pPr>
    </w:p>
    <w:p w:rsidR="003B62BC" w:rsidRPr="00433149" w:rsidRDefault="003B62BC" w:rsidP="00433149">
      <w:pPr>
        <w:pStyle w:val="Heading4"/>
        <w:rPr>
          <w:rStyle w:val="StyleBoldUnderline"/>
          <w:b/>
          <w:u w:val="none"/>
        </w:rPr>
      </w:pPr>
      <w:r w:rsidRPr="00433149">
        <w:rPr>
          <w:rStyle w:val="StyleBoldUnderline"/>
          <w:b/>
          <w:u w:val="none"/>
        </w:rPr>
        <w:t>Multiple historical tensions sour relations.</w:t>
      </w:r>
    </w:p>
    <w:p w:rsidR="003B62BC" w:rsidRPr="001B4A65" w:rsidRDefault="003B62BC" w:rsidP="003B62BC">
      <w:pPr>
        <w:rPr>
          <w:rStyle w:val="StyleBoldUnderline"/>
          <w:u w:val="none"/>
        </w:rPr>
      </w:pPr>
      <w:proofErr w:type="spellStart"/>
      <w:r w:rsidRPr="00433149">
        <w:rPr>
          <w:rStyle w:val="StyleBoldUnderline"/>
          <w:u w:val="none"/>
        </w:rPr>
        <w:t>Steunkel</w:t>
      </w:r>
      <w:proofErr w:type="spellEnd"/>
      <w:r w:rsidRPr="00433149">
        <w:rPr>
          <w:rStyle w:val="StyleBoldUnderline"/>
          <w:u w:val="none"/>
        </w:rPr>
        <w:t>, 2012</w:t>
      </w:r>
      <w:r w:rsidRPr="001B4A65">
        <w:rPr>
          <w:rStyle w:val="StyleBoldUnderline"/>
          <w:u w:val="none"/>
        </w:rPr>
        <w:t xml:space="preserve"> </w:t>
      </w:r>
      <w:r w:rsidRPr="00433149">
        <w:rPr>
          <w:rStyle w:val="StyleBoldUnderline"/>
          <w:b w:val="0"/>
          <w:u w:val="none"/>
        </w:rPr>
        <w:t xml:space="preserve">(Oliver, Professor of IR at the </w:t>
      </w:r>
      <w:proofErr w:type="spellStart"/>
      <w:r w:rsidRPr="00433149">
        <w:rPr>
          <w:rStyle w:val="StyleBoldUnderline"/>
          <w:b w:val="0"/>
          <w:u w:val="none"/>
        </w:rPr>
        <w:t>Getulio</w:t>
      </w:r>
      <w:proofErr w:type="spellEnd"/>
      <w:r w:rsidRPr="00433149">
        <w:rPr>
          <w:rStyle w:val="StyleBoldUnderline"/>
          <w:b w:val="0"/>
          <w:u w:val="none"/>
        </w:rPr>
        <w:t xml:space="preserve"> Vargas Foundation in Sao Paolo, February 26, “Can </w:t>
      </w:r>
      <w:proofErr w:type="spellStart"/>
      <w:r w:rsidRPr="00433149">
        <w:rPr>
          <w:rStyle w:val="StyleBoldUnderline"/>
          <w:b w:val="0"/>
          <w:u w:val="none"/>
        </w:rPr>
        <w:t>Dilma</w:t>
      </w:r>
      <w:proofErr w:type="spellEnd"/>
      <w:r w:rsidRPr="00433149">
        <w:rPr>
          <w:rStyle w:val="StyleBoldUnderline"/>
          <w:b w:val="0"/>
          <w:u w:val="none"/>
        </w:rPr>
        <w:t xml:space="preserve"> </w:t>
      </w:r>
      <w:proofErr w:type="spellStart"/>
      <w:r w:rsidRPr="00433149">
        <w:rPr>
          <w:rStyle w:val="StyleBoldUnderline"/>
          <w:b w:val="0"/>
          <w:u w:val="none"/>
        </w:rPr>
        <w:t>Roussef</w:t>
      </w:r>
      <w:proofErr w:type="spellEnd"/>
      <w:r w:rsidRPr="00433149">
        <w:rPr>
          <w:rStyle w:val="StyleBoldUnderline"/>
          <w:b w:val="0"/>
          <w:u w:val="none"/>
        </w:rPr>
        <w:t xml:space="preserve"> fix US Brazil Relations?”, Post Western World, </w:t>
      </w:r>
      <w:hyperlink r:id="rId105" w:history="1">
        <w:r w:rsidRPr="001B4A65">
          <w:rPr>
            <w:rStyle w:val="Hyperlink"/>
          </w:rPr>
          <w:t>http://www.postwesternworld.com/2012/02/26/can-dilma-rousseff-fix-u-s-brazil-relations/</w:t>
        </w:r>
      </w:hyperlink>
      <w:r w:rsidRPr="001B4A65">
        <w:t>, DVO)</w:t>
      </w:r>
    </w:p>
    <w:p w:rsidR="003B62BC" w:rsidRDefault="003B62BC" w:rsidP="003B62BC">
      <w:r>
        <w:t xml:space="preserve">At the same time, </w:t>
      </w:r>
      <w:r w:rsidRPr="00C52B0B">
        <w:rPr>
          <w:rStyle w:val="StyleBoldUnderline"/>
        </w:rPr>
        <w:t>Brazil's rise has not gone unnoticed in Washington, D.C.,</w:t>
      </w:r>
      <w:r>
        <w:t xml:space="preserve"> but the report's key recommendation that t</w:t>
      </w:r>
      <w:r w:rsidRPr="00C52B0B">
        <w:rPr>
          <w:rStyle w:val="StyleBoldUnderline"/>
        </w:rPr>
        <w:t xml:space="preserve">he U.S. should "recognize Brazil as a global actor" and adopt a strategy that "reflects the new regional reality" </w:t>
      </w:r>
      <w:r>
        <w:t xml:space="preserve">may still strike U.S. American policy makers as difficult to implement - after all, </w:t>
      </w:r>
      <w:r w:rsidRPr="00C52B0B">
        <w:rPr>
          <w:rStyle w:val="StyleBoldUnderline"/>
        </w:rPr>
        <w:t>US-Brazil relations are complicated by several thorny issue</w:t>
      </w:r>
      <w:r>
        <w:t xml:space="preserve">s, ranging from Brazil's break with the Inter-American Commission on Human Rights (IACHR), its </w:t>
      </w:r>
      <w:r>
        <w:lastRenderedPageBreak/>
        <w:t>stance on Libya, Syria, and differing positions on climate change and the question of how to deal with Iran, Cuba and Venezuela.</w:t>
      </w:r>
    </w:p>
    <w:p w:rsidR="003B62BC" w:rsidRDefault="003B62BC" w:rsidP="003B62BC">
      <w:r>
        <w:t>Historically,</w:t>
      </w:r>
      <w:r w:rsidRPr="00C52B0B">
        <w:rPr>
          <w:rStyle w:val="StyleBoldUnderline"/>
        </w:rPr>
        <w:t xml:space="preserve"> the United States' often reacted angrily whenever it felt its generous policy towards an emerging power did not create the unbreakable alliance and eternal thankfulness it expected in return</w:t>
      </w:r>
      <w:r>
        <w:t xml:space="preserve"> - a problem particularly visible in its policy towards India, which, just like </w:t>
      </w:r>
      <w:r w:rsidRPr="00C52B0B">
        <w:rPr>
          <w:rStyle w:val="StyleBoldUnderline"/>
        </w:rPr>
        <w:t xml:space="preserve">Brazil, would never agree to a formal alliance with the United States. </w:t>
      </w:r>
      <w:r>
        <w:t xml:space="preserve">Such an agreement would simply reduce their space for </w:t>
      </w:r>
      <w:proofErr w:type="spellStart"/>
      <w:r>
        <w:t>maneuvre</w:t>
      </w:r>
      <w:proofErr w:type="spellEnd"/>
      <w:r>
        <w:t xml:space="preserve"> too much, complicating ties with countries that dislike the U.S.</w:t>
      </w:r>
    </w:p>
    <w:p w:rsidR="003B62BC" w:rsidRDefault="003B62BC" w:rsidP="003B62BC">
      <w:r w:rsidRPr="00C52B0B">
        <w:rPr>
          <w:rStyle w:val="StyleBoldUnderline"/>
        </w:rPr>
        <w:t>Brazil is also likely to react allergically to blunt attempts by the United States to drive a wedge between Brazil and the other BRICS</w:t>
      </w:r>
      <w:r>
        <w:t xml:space="preserve"> - as I have mentioned in previous </w:t>
      </w:r>
      <w:hyperlink r:id="rId106" w:history="1">
        <w:r>
          <w:rPr>
            <w:rStyle w:val="Hyperlink"/>
          </w:rPr>
          <w:t>posts</w:t>
        </w:r>
      </w:hyperlink>
      <w:r>
        <w:t xml:space="preserve">, U.S. </w:t>
      </w:r>
      <w:proofErr w:type="spellStart"/>
      <w:r>
        <w:t>dipomats</w:t>
      </w:r>
      <w:proofErr w:type="spellEnd"/>
      <w:r>
        <w:t xml:space="preserve"> sometimes state such objectives explicitly during meetings, a practice that justifiably causes suspicion among Brazilian scholars and policy makers who do not see any contradiction between stronger ties with both the United States and other emerging powers. </w:t>
      </w:r>
    </w:p>
    <w:p w:rsidR="003B62BC" w:rsidRPr="00433149" w:rsidRDefault="003B62BC" w:rsidP="00433149">
      <w:pPr>
        <w:pStyle w:val="Heading4"/>
        <w:rPr>
          <w:rStyle w:val="StyleBoldUnderline"/>
          <w:u w:val="none"/>
        </w:rPr>
      </w:pPr>
      <w:r w:rsidRPr="00433149">
        <w:rPr>
          <w:rStyle w:val="StyleBoldUnderline"/>
          <w:b/>
          <w:u w:val="none"/>
        </w:rPr>
        <w:t>No relations—US and Brazil happy with distant status quo</w:t>
      </w:r>
      <w:r w:rsidRPr="00433149">
        <w:rPr>
          <w:rStyle w:val="StyleBoldUnderline"/>
          <w:u w:val="none"/>
        </w:rPr>
        <w:t>.</w:t>
      </w:r>
    </w:p>
    <w:p w:rsidR="003B62BC" w:rsidRPr="00433149" w:rsidRDefault="003B62BC" w:rsidP="003B62BC">
      <w:r w:rsidRPr="00433149">
        <w:rPr>
          <w:rStyle w:val="StyleBoldUnderline"/>
          <w:u w:val="none"/>
        </w:rPr>
        <w:t xml:space="preserve">Hakim, 2012 </w:t>
      </w:r>
      <w:r w:rsidRPr="00433149">
        <w:rPr>
          <w:rStyle w:val="StyleBoldUnderline"/>
          <w:b w:val="0"/>
          <w:u w:val="none"/>
        </w:rPr>
        <w:t xml:space="preserve">(Peter, President Emeritus of Inter-American Dialogue, April 9, “A US Brazil Respect Deficit”, LA Times, </w:t>
      </w:r>
      <w:hyperlink r:id="rId107" w:history="1">
        <w:r w:rsidRPr="00433149">
          <w:rPr>
            <w:rStyle w:val="Hyperlink"/>
          </w:rPr>
          <w:t>http://articles.latimes.com/2012/apr/09/opinion/la-oe-hakim-brazil-policy-20120409</w:t>
        </w:r>
      </w:hyperlink>
      <w:r w:rsidRPr="00433149">
        <w:t>, DVO)</w:t>
      </w:r>
    </w:p>
    <w:p w:rsidR="003B62BC" w:rsidRDefault="003B62BC" w:rsidP="003B62BC">
      <w:pPr>
        <w:rPr>
          <w:rStyle w:val="StyleBoldUnderline"/>
        </w:rPr>
      </w:pPr>
    </w:p>
    <w:p w:rsidR="003B62BC" w:rsidRDefault="003B62BC" w:rsidP="003B62BC">
      <w:r>
        <w:t>But beyond disagreements on economic issues,</w:t>
      </w:r>
      <w:r w:rsidRPr="00C52B0B">
        <w:rPr>
          <w:rStyle w:val="StyleBoldUnderline"/>
        </w:rPr>
        <w:t xml:space="preserve"> U.S.-Brazil relations are strained by geopolitical tensions.</w:t>
      </w:r>
      <w:r>
        <w:t xml:space="preserve"> </w:t>
      </w:r>
      <w:r w:rsidRPr="00C52B0B">
        <w:rPr>
          <w:rStyle w:val="StyleBoldUnderline"/>
        </w:rPr>
        <w:t>Particularly galling for Brazil has been Washington's reluctance to support its bid for a permanent seat on the U.N. Security Council, e</w:t>
      </w:r>
      <w:r>
        <w:t xml:space="preserve">ven though President Obama gave U.S. backing to India two years ago. For its part, Brazil has pursued its global aspirations largely by standing apart from the U.S. and emphasizing its differences on critical regional and world issues, most disturbingly on </w:t>
      </w:r>
      <w:proofErr w:type="spellStart"/>
      <w:r>
        <w:t>Iran'snuclear</w:t>
      </w:r>
      <w:proofErr w:type="spellEnd"/>
      <w:r>
        <w:t xml:space="preserve"> program.</w:t>
      </w:r>
    </w:p>
    <w:p w:rsidR="003B62BC" w:rsidRPr="00C52B0B" w:rsidRDefault="003B62BC" w:rsidP="003B62BC">
      <w:pPr>
        <w:rPr>
          <w:rStyle w:val="StyleBoldUnderline"/>
        </w:rPr>
      </w:pPr>
      <w:r w:rsidRPr="00C52B0B">
        <w:rPr>
          <w:rStyle w:val="StyleBoldUnderline"/>
        </w:rPr>
        <w:t xml:space="preserve">Washington hoped </w:t>
      </w:r>
      <w:proofErr w:type="spellStart"/>
      <w:r w:rsidRPr="00C52B0B">
        <w:rPr>
          <w:rStyle w:val="StyleBoldUnderline"/>
        </w:rPr>
        <w:t>Rousseff</w:t>
      </w:r>
      <w:proofErr w:type="spellEnd"/>
      <w:r>
        <w:t xml:space="preserve">, who took office in January 2011, </w:t>
      </w:r>
      <w:r w:rsidRPr="00C52B0B">
        <w:rPr>
          <w:rStyle w:val="StyleBoldUnderline"/>
        </w:rPr>
        <w:t>would set a new tone by initiating a more pragmatic and moderate foreign policy than that of her flamboyant predecessor.</w:t>
      </w:r>
      <w:r>
        <w:t xml:space="preserve"> There have been differences, but they are modest, and</w:t>
      </w:r>
      <w:r w:rsidRPr="00C52B0B">
        <w:rPr>
          <w:rStyle w:val="StyleBoldUnderline"/>
        </w:rPr>
        <w:t xml:space="preserve"> the U.S. has not responded to the changes in any significant way.</w:t>
      </w:r>
    </w:p>
    <w:p w:rsidR="003B62BC" w:rsidRDefault="003B62BC" w:rsidP="003B62BC">
      <w:r>
        <w:t>No one anticipates that the Brazilian president's visit will alter bilateral relations in any substantial way.</w:t>
      </w:r>
    </w:p>
    <w:p w:rsidR="003B62BC" w:rsidRDefault="003B62BC" w:rsidP="003B62BC">
      <w:r>
        <w:t>Still, it is time for the U.S. to consider dropping its ambivalence over Brazil's international ambitions and acknowledge — more than halfheartedly — its emergence as a powerful nation. The U.S. should support Brazil's pursuit of a Security Council seat (which Brazil will almost surely occupy within several years). There is no good reason for Washington to continue favoring India over Brazil. Brazil does not have an untarnished record on foreign policy, but it has a better profile than India on most global questions that concern the U.S. — including the Middle East generally. And Brazil could play a helpful role in negotiations on these issues because it enjoys the confidence of many countries that remain wary of the United States and its European allies.</w:t>
      </w:r>
    </w:p>
    <w:p w:rsidR="003B62BC" w:rsidRDefault="003B62BC" w:rsidP="003B62BC">
      <w:r w:rsidRPr="00C52B0B">
        <w:rPr>
          <w:rStyle w:val="StyleBoldUnderline"/>
        </w:rPr>
        <w:t>Brazil has made clear it would welcome U.S. assistance to create a robust scientific and technological industry. Although Washington says it wants to be helpful, its efforts have been modest and lackluster</w:t>
      </w:r>
      <w:r>
        <w:t>. Again, India provides a model. A U.S.-Brazil accord, similar to Washington's 3-year-old nuclear technology agreement with New Delhi, would contribute greatly to Brazil's development of a world-class nuclear energy industry, and might be the best way to secure Brazil's active support for nonproliferation initiatives.</w:t>
      </w:r>
    </w:p>
    <w:p w:rsidR="003B62BC" w:rsidRPr="00C52B0B" w:rsidRDefault="003B62BC" w:rsidP="003B62BC">
      <w:pPr>
        <w:rPr>
          <w:rStyle w:val="StyleBoldUnderline"/>
        </w:rPr>
      </w:pPr>
      <w:r w:rsidRPr="00C52B0B">
        <w:rPr>
          <w:rStyle w:val="StyleBoldUnderline"/>
        </w:rPr>
        <w:t>The two countries need to be more respectful of each other. Frequently, the U.S. treats Brazil as an interloper in world affairs, which does not match the status it has achieved. For its part, Brazil seems intent on demonstrating its influence by flaunting its independence of the U.S. and, on many issues, showing off its opposition, even when bedrock U.S. interests are at stake.</w:t>
      </w:r>
    </w:p>
    <w:p w:rsidR="003B62BC" w:rsidRPr="00C52B0B" w:rsidRDefault="003B62BC" w:rsidP="003B62BC">
      <w:pPr>
        <w:rPr>
          <w:rStyle w:val="StyleBoldUnderline"/>
        </w:rPr>
      </w:pPr>
      <w:r w:rsidRPr="00C52B0B">
        <w:rPr>
          <w:rStyle w:val="StyleBoldUnderline"/>
        </w:rPr>
        <w:t>Changes in approach would benefit both nations. For now, however, they seem comfortable with the status quo, with two governments tolerating and accommodating each other, while maintaining their distance. Unfortunately, neither is prepared to invest very much in building a more robust relationship.</w:t>
      </w:r>
    </w:p>
    <w:p w:rsidR="003B62BC" w:rsidRPr="00C52B0B" w:rsidRDefault="003B62BC" w:rsidP="003B62BC">
      <w:pPr>
        <w:rPr>
          <w:rStyle w:val="StyleBoldUnderline"/>
        </w:rPr>
      </w:pPr>
    </w:p>
    <w:p w:rsidR="001571BB" w:rsidRPr="00C41E6A" w:rsidRDefault="001571BB" w:rsidP="001571BB">
      <w:pPr>
        <w:pStyle w:val="Heading4"/>
        <w:rPr>
          <w:b w:val="0"/>
        </w:rPr>
      </w:pPr>
      <w:r w:rsidRPr="00C41E6A">
        <w:rPr>
          <w:b w:val="0"/>
        </w:rPr>
        <w:t>US Brazil relations down</w:t>
      </w:r>
    </w:p>
    <w:p w:rsidR="001571BB" w:rsidRPr="00233C12" w:rsidRDefault="001571BB" w:rsidP="001571BB">
      <w:pPr>
        <w:rPr>
          <w:rStyle w:val="StyleStyleBold12pt"/>
        </w:rPr>
      </w:pPr>
      <w:proofErr w:type="spellStart"/>
      <w:r w:rsidRPr="00233C12">
        <w:rPr>
          <w:rStyle w:val="StyleStyleBold12pt"/>
        </w:rPr>
        <w:t>Rapalyea</w:t>
      </w:r>
      <w:proofErr w:type="spellEnd"/>
      <w:r w:rsidRPr="00233C12">
        <w:rPr>
          <w:rStyle w:val="StyleStyleBold12pt"/>
        </w:rPr>
        <w:t>, Council on Foreign Relations, 2013</w:t>
      </w:r>
    </w:p>
    <w:p w:rsidR="001571BB" w:rsidRDefault="001571BB" w:rsidP="001571BB">
      <w:r>
        <w:t>[Blair, March 2013, University of North Carolina, “</w:t>
      </w:r>
      <w:r w:rsidRPr="00233C12">
        <w:t>The Future of United States Public Diplomacy in Brazil</w:t>
      </w:r>
      <w:r>
        <w:t xml:space="preserve">”, </w:t>
      </w:r>
      <w:hyperlink r:id="rId108" w:history="1">
        <w:r w:rsidRPr="00640E56">
          <w:rPr>
            <w:rStyle w:val="Hyperlink"/>
          </w:rPr>
          <w:t>http://www.unc.edu/depts/diplomat/item/2013/0105/ca/rapalyea_uspd.html</w:t>
        </w:r>
      </w:hyperlink>
      <w:r>
        <w:t>, 7-6-13, JB]</w:t>
      </w:r>
    </w:p>
    <w:p w:rsidR="001571BB" w:rsidRPr="006B6008" w:rsidRDefault="001571BB" w:rsidP="001571BB"/>
    <w:p w:rsidR="001571BB" w:rsidRDefault="001571BB" w:rsidP="001571BB">
      <w:r w:rsidRPr="00000241">
        <w:rPr>
          <w:rStyle w:val="StyleBoldUnderline"/>
        </w:rPr>
        <w:lastRenderedPageBreak/>
        <w:t>Brazil and the United States are not</w:t>
      </w:r>
      <w:r w:rsidRPr="00000241">
        <w:t xml:space="preserve"> always </w:t>
      </w:r>
      <w:r w:rsidRPr="00000241">
        <w:rPr>
          <w:rStyle w:val="StyleBoldUnderline"/>
        </w:rPr>
        <w:t>on the most stable footing</w:t>
      </w:r>
      <w:r w:rsidRPr="00000241">
        <w:t xml:space="preserve"> – </w:t>
      </w:r>
      <w:r w:rsidRPr="00000241">
        <w:rPr>
          <w:rStyle w:val="StyleBoldUnderline"/>
        </w:rPr>
        <w:t>take, for example, Brazil’s offer of assistance to Iran regarding their nuclear energy program.</w:t>
      </w:r>
      <w:r w:rsidRPr="00000241">
        <w:t xml:space="preserve"> This action stood in direct contrast to U.S. directives in the region, but </w:t>
      </w:r>
      <w:r w:rsidRPr="00000241">
        <w:rPr>
          <w:rStyle w:val="StyleBoldUnderline"/>
        </w:rPr>
        <w:t>Brazil saw Iran as a potential partner in development and disregarded the wishes of the U.S. government</w:t>
      </w:r>
      <w:r w:rsidRPr="00000241">
        <w:t>. Though a change in leadership in Brazil prevented this plan from coming to fruition</w:t>
      </w:r>
      <w:r w:rsidRPr="00000241">
        <w:rPr>
          <w:rStyle w:val="StyleBoldUnderline"/>
        </w:rPr>
        <w:t>, it provides an example of how a sense of obligation deep enough to prevent an action undermining U.S. interests does not exist</w:t>
      </w:r>
      <w:r w:rsidRPr="00000241">
        <w:t>.</w:t>
      </w:r>
    </w:p>
    <w:p w:rsidR="001571BB" w:rsidRDefault="001571BB" w:rsidP="001571BB"/>
    <w:p w:rsidR="003E4186" w:rsidRDefault="003E4186" w:rsidP="003E4186">
      <w:pPr>
        <w:pStyle w:val="Heading4"/>
      </w:pPr>
      <w:r>
        <w:t>Relations impossible-Laundry list</w:t>
      </w:r>
    </w:p>
    <w:p w:rsidR="003E4186" w:rsidRPr="003E4186" w:rsidRDefault="003E4186" w:rsidP="003E4186">
      <w:r w:rsidRPr="003E4186">
        <w:rPr>
          <w:b/>
        </w:rPr>
        <w:t>Yale Global 13</w:t>
      </w:r>
      <w:r w:rsidRPr="003E4186">
        <w:t xml:space="preserve"> (Alistair Burnett, He editor of The World Tonight, a BBC News program, Brazil and the US – Not on Same Page, 12 April 2013, </w:t>
      </w:r>
      <w:hyperlink r:id="rId109" w:history="1">
        <w:r w:rsidRPr="003E4186">
          <w:rPr>
            <w:rStyle w:val="Hyperlink"/>
          </w:rPr>
          <w:t>http://yaleglobal.yale.edu/content/brazil-and-us-%E2%80%93-not-same-page</w:t>
        </w:r>
      </w:hyperlink>
      <w:r w:rsidRPr="003E4186">
        <w:t>, 7-8-13, DAG)</w:t>
      </w:r>
      <w:r w:rsidRPr="003E4186">
        <w:br/>
      </w:r>
    </w:p>
    <w:p w:rsidR="003E4186" w:rsidRDefault="003E4186" w:rsidP="003E4186">
      <w:r>
        <w:t>RIO DE JANEIRO</w:t>
      </w:r>
      <w:r w:rsidRPr="00443ADD">
        <w:rPr>
          <w:rStyle w:val="StyleBoldUnderline"/>
        </w:rPr>
        <w:t>: Relations between the two giant democracies of the Americas, Brazil and the US, should be easy</w:t>
      </w:r>
      <w:r>
        <w:t>. After all, the two countries have much in common</w:t>
      </w:r>
      <w:r w:rsidRPr="00443ADD">
        <w:rPr>
          <w:rStyle w:val="StyleBoldUnderline"/>
        </w:rPr>
        <w:t>. Both are complex societies, with territory stretching across their respective continents and a history of European colonists taking land from indigenous Americans.</w:t>
      </w:r>
      <w:r>
        <w:t xml:space="preserve"> Granting differences between British and Portuguese colonial traditions, both were built by immigrants, most who came willingly and others like slaves, indentured servants or prisoners who didn’t. Both are well-established democratic federal republics.</w:t>
      </w:r>
      <w:r w:rsidRPr="00003ABA">
        <w:rPr>
          <w:sz w:val="12"/>
        </w:rPr>
        <w:t xml:space="preserve">¶ </w:t>
      </w:r>
      <w:proofErr w:type="gramStart"/>
      <w:r w:rsidRPr="00443ADD">
        <w:rPr>
          <w:rStyle w:val="StyleBoldUnderline"/>
        </w:rPr>
        <w:t>Yet</w:t>
      </w:r>
      <w:proofErr w:type="gramEnd"/>
      <w:r w:rsidRPr="00443ADD">
        <w:rPr>
          <w:rStyle w:val="StyleBoldUnderline"/>
        </w:rPr>
        <w:t>, when it comes to foreign policy and trade relations there are constant tensions.</w:t>
      </w:r>
      <w:r>
        <w:t xml:space="preserve"> These could be addressed soon, with reports that President </w:t>
      </w:r>
      <w:proofErr w:type="spellStart"/>
      <w:r>
        <w:t>Dilma</w:t>
      </w:r>
      <w:proofErr w:type="spellEnd"/>
      <w:r>
        <w:t xml:space="preserve"> </w:t>
      </w:r>
      <w:proofErr w:type="spellStart"/>
      <w:r>
        <w:t>Rousseff</w:t>
      </w:r>
      <w:proofErr w:type="spellEnd"/>
      <w:r>
        <w:t xml:space="preserve"> will make a formal state visit to the United States, the first of a Brazilian leader in two decades.</w:t>
      </w:r>
      <w:r w:rsidRPr="00003ABA">
        <w:rPr>
          <w:sz w:val="12"/>
        </w:rPr>
        <w:t xml:space="preserve">¶ </w:t>
      </w:r>
      <w:r>
        <w:t>To the irritation of Washington</w:t>
      </w:r>
      <w:r w:rsidRPr="00443ADD">
        <w:rPr>
          <w:rStyle w:val="StyleBoldUnderline"/>
        </w:rPr>
        <w:t>, Brazil has failed to extend support on issues such as the 2011 intervention in Libya, where Brasilia thought the Western powers were jumping the gun and abused the UN mandate to pursue regime change. For its part, Brazil has been irked by US failure to support its long-held ambition for a permanent seat on the UN Security Council</w:t>
      </w:r>
      <w:r>
        <w:t>.</w:t>
      </w:r>
      <w:r w:rsidRPr="00003ABA">
        <w:rPr>
          <w:sz w:val="12"/>
        </w:rPr>
        <w:t xml:space="preserve">¶ </w:t>
      </w:r>
      <w:r>
        <w:t xml:space="preserve">Washington, traditionally the main foreign-arms supplier to the Brazilian armed forces, won’t overlook Russian Prime Minister Dmitri Medvedev’s February visit to Brazil to sign an agreement on selling air-defense equipment with President </w:t>
      </w:r>
      <w:proofErr w:type="spellStart"/>
      <w:r>
        <w:t>Rousseff</w:t>
      </w:r>
      <w:proofErr w:type="spellEnd"/>
      <w:r>
        <w:t xml:space="preserve">. </w:t>
      </w:r>
      <w:r w:rsidRPr="00003ABA">
        <w:rPr>
          <w:sz w:val="12"/>
        </w:rPr>
        <w:t xml:space="preserve">¶ </w:t>
      </w:r>
      <w:r>
        <w:t xml:space="preserve">But the highest profile disagreement between the two has been over the Brazilian attempt, along with Turkey, to break the deadlock between Iran and the West over Tehran’s nuclear program. Former Brazilian President </w:t>
      </w:r>
      <w:proofErr w:type="spellStart"/>
      <w:r>
        <w:t>Luiz</w:t>
      </w:r>
      <w:proofErr w:type="spellEnd"/>
      <w:r>
        <w:t xml:space="preserve"> </w:t>
      </w:r>
      <w:proofErr w:type="spellStart"/>
      <w:r>
        <w:t>Inácio</w:t>
      </w:r>
      <w:proofErr w:type="spellEnd"/>
      <w:r>
        <w:t xml:space="preserve"> Lula da Silva went to Iran with Turkish Prime Minister </w:t>
      </w:r>
      <w:proofErr w:type="spellStart"/>
      <w:r>
        <w:t>Recep</w:t>
      </w:r>
      <w:proofErr w:type="spellEnd"/>
      <w:r>
        <w:t xml:space="preserve"> </w:t>
      </w:r>
      <w:proofErr w:type="spellStart"/>
      <w:r>
        <w:t>Tayyip</w:t>
      </w:r>
      <w:proofErr w:type="spellEnd"/>
      <w:r>
        <w:t xml:space="preserve"> </w:t>
      </w:r>
      <w:proofErr w:type="spellStart"/>
      <w:r>
        <w:t>Erdoğan</w:t>
      </w:r>
      <w:proofErr w:type="spellEnd"/>
      <w:r>
        <w:t xml:space="preserve">, in May 2010 to sign a confidence-building deal with President Mahmoud Ahmadinejad to send some Iranian-enriched uranium for reprocessing abroad, so it could not be diverted to any weapons program. </w:t>
      </w:r>
      <w:r w:rsidRPr="00443ADD">
        <w:rPr>
          <w:rStyle w:val="StyleBoldUnderline"/>
        </w:rPr>
        <w:t>¶ Brazil has tried, along with Turkey, to break the deadlock between Iran and the US over Tehran’s nuclear program.¶ The US immediately rejected the deal. Secretary of State Hillary Clinton accused Brazil and Turkey of making the world “a more dangerous place.</w:t>
      </w:r>
      <w:r>
        <w:t xml:space="preserve">” Then Foreign Minister </w:t>
      </w:r>
      <w:proofErr w:type="spellStart"/>
      <w:r>
        <w:t>Celso</w:t>
      </w:r>
      <w:proofErr w:type="spellEnd"/>
      <w:r>
        <w:t xml:space="preserve"> </w:t>
      </w:r>
      <w:proofErr w:type="spellStart"/>
      <w:r>
        <w:t>Amorim</w:t>
      </w:r>
      <w:proofErr w:type="spellEnd"/>
      <w:r>
        <w:t xml:space="preserve"> insisted the US had been kept abreast of the negotiations</w:t>
      </w:r>
      <w:r w:rsidRPr="00443ADD">
        <w:rPr>
          <w:rStyle w:val="StyleBoldUnderline"/>
        </w:rPr>
        <w:t>; when asked at an international security conference later in the year why the US had later rejected the deal, he said “some people just can’t take ‘Yes’ for an answer.” He suggests the Americans were happy to go along with the initiative because they thought it would fail; when it succeeded, they turned on Brasilia. The agreement was essentially the same as a proposed deal that Iran and the UN Security Council’s permanent five powers, plus Germany, almost signed eight months before in Geneva – another reason Brazil was taken aback by the US condemnation.¶ US diplomats and analysts take the view that Brazil is often unhelpful, by which they seem to mean it doesn’t always support US policy. For their part, the Brazilians say the US doesn’t want to accept that the world has changed and Washington can’t accept that it must deal with emerging economies on an equal footing.</w:t>
      </w:r>
      <w:r w:rsidRPr="00003ABA">
        <w:rPr>
          <w:sz w:val="12"/>
        </w:rPr>
        <w:t xml:space="preserve">¶ </w:t>
      </w:r>
      <w:r>
        <w:t>The countries have also had their share of trade disputes over products from orange juice to cotton, whereas the US has tried to limit access to its markets for Brazilian produce. Since the 2008 crash, Brazil has accused the US of currency manipulation by using quantitative easing to devalue the dollar.</w:t>
      </w:r>
      <w:r w:rsidRPr="00003ABA">
        <w:rPr>
          <w:sz w:val="12"/>
        </w:rPr>
        <w:t xml:space="preserve">¶ </w:t>
      </w:r>
      <w:proofErr w:type="gramStart"/>
      <w:r>
        <w:t>There</w:t>
      </w:r>
      <w:proofErr w:type="gramEnd"/>
      <w:r>
        <w:t xml:space="preserve"> may be more to US-Brazil tensions than simple policy disagreements. Comparing US relations with another emerging power, India, is instructive.</w:t>
      </w:r>
      <w:r w:rsidRPr="00003ABA">
        <w:rPr>
          <w:sz w:val="12"/>
        </w:rPr>
        <w:t xml:space="preserve">¶ </w:t>
      </w:r>
      <w:r w:rsidRPr="00443ADD">
        <w:rPr>
          <w:rStyle w:val="StyleBoldUnderline"/>
        </w:rPr>
        <w:t>US analysts take a view that Brazil is often unhelpful. Brazilians say the US doesn’t accept that the world has changed.</w:t>
      </w:r>
      <w:r w:rsidRPr="00003ABA">
        <w:rPr>
          <w:sz w:val="12"/>
        </w:rPr>
        <w:t xml:space="preserve">¶ </w:t>
      </w:r>
      <w:r>
        <w:t>India, like Brazil, is an emerging power and, unlike China and Russia, a multiparty democracy. The US has come out in support of Delhi’s bid for a permanent seat on the UN Security Council, despite the fact that India also refused to follow US lead on issues like Libya. The US has courted India, partly for the obvious reason that it borders China and both countries share suspicion of growing Chinese military power. But the US has received little in return for its support of India – not even a guaranteed market for arms exports. Last year, for instance, US companies lost out to French competitors on a contract to sell fighter jets to Delhi.</w:t>
      </w:r>
      <w:r w:rsidRPr="00003ABA">
        <w:rPr>
          <w:sz w:val="12"/>
        </w:rPr>
        <w:t xml:space="preserve">¶ </w:t>
      </w:r>
      <w:r>
        <w:t xml:space="preserve">Washington cuts Brasilia far less slack. One reason may be a surprising lack of knowledge and understanding of each other’s policies and priorities. </w:t>
      </w:r>
      <w:r w:rsidRPr="00443ADD">
        <w:rPr>
          <w:rStyle w:val="StyleBoldUnderline"/>
        </w:rPr>
        <w:t>A member of a leading Washington think tank recently confided that relations are poor, partly because of a lack of US expertise on Brazil.</w:t>
      </w:r>
      <w:r>
        <w:t xml:space="preserve"> With a few exceptions, like historian Thomas Skidmore or former </w:t>
      </w:r>
      <w:r>
        <w:lastRenderedPageBreak/>
        <w:t xml:space="preserve">journalist Paulo </w:t>
      </w:r>
      <w:proofErr w:type="spellStart"/>
      <w:r>
        <w:t>Sotero</w:t>
      </w:r>
      <w:proofErr w:type="spellEnd"/>
      <w:r>
        <w:t xml:space="preserve"> at the Wilson Center, </w:t>
      </w:r>
      <w:r w:rsidRPr="00443ADD">
        <w:rPr>
          <w:rStyle w:val="StyleBoldUnderline"/>
        </w:rPr>
        <w:t>few in the US specialize in Brazil. While tourism has increased in both directions in recent years, it’s noteworthy there are still no direct flights between Brasilia and Washington</w:t>
      </w:r>
      <w:r>
        <w:t>.</w:t>
      </w:r>
      <w:r w:rsidRPr="00003ABA">
        <w:rPr>
          <w:sz w:val="12"/>
        </w:rPr>
        <w:t xml:space="preserve">¶ </w:t>
      </w:r>
      <w:r>
        <w:t>Americans seem in no hurry to make up for this deficit in knowledge.</w:t>
      </w:r>
      <w:r w:rsidRPr="00443ADD">
        <w:rPr>
          <w:rStyle w:val="StyleBoldUnderline"/>
        </w:rPr>
        <w:t xml:space="preserve"> South America is not high on Washington’s list of priorities, given the challenges from an increasingly powerful China, turmoil in the Middle East, war in Afghanistan and nuclear threats from North Korea. Historically, the US has regarded the rest of the Americas as its backyard, taking for granted it will remain that way. </w:t>
      </w:r>
      <w:r>
        <w:t xml:space="preserve">Despite direct challenge to US policies in the region from the late Venezuelan President Hugo Chavez, this US outlook on southern neighbors has not changed much. </w:t>
      </w:r>
      <w:r w:rsidRPr="00003ABA">
        <w:rPr>
          <w:sz w:val="12"/>
        </w:rPr>
        <w:t xml:space="preserve">¶ </w:t>
      </w:r>
      <w:r>
        <w:t>Brasilia has begun to project influence on the world stage – greater activism means it rubs against US interests more often.</w:t>
      </w:r>
      <w:r w:rsidRPr="00003ABA">
        <w:rPr>
          <w:sz w:val="12"/>
        </w:rPr>
        <w:t xml:space="preserve">¶ </w:t>
      </w:r>
      <w:r>
        <w:t xml:space="preserve">President Barack Obama, unlike his predecessor, has stressed that Washington needs to work with allies and friends to achieve foreign-policy goals, rather than go it alone. But old habits die hard. </w:t>
      </w:r>
      <w:r w:rsidRPr="00443ADD">
        <w:rPr>
          <w:rStyle w:val="StyleBoldUnderline"/>
        </w:rPr>
        <w:t>Part of the reaction to Brazil’s Iran initiative lies in a Washington mindset that the US is predominant; it welcomes policies of emerging powers if they accord with Washington’s.¶ Brazil, too, has blinders. Like the US, it’s a huge, complex country more concerned with matters at home than abroad.</w:t>
      </w:r>
      <w:r>
        <w:t xml:space="preserve"> Like the US, it supports the interests of domestic constituencies, such as the huge agribusinesses producing soya; this brings it into direct competition with the US, also a major agricultural producer.</w:t>
      </w:r>
      <w:r w:rsidRPr="00003ABA">
        <w:rPr>
          <w:sz w:val="12"/>
        </w:rPr>
        <w:t xml:space="preserve">¶ </w:t>
      </w:r>
      <w:r>
        <w:t xml:space="preserve">With its recently established status as a BRIC nation and an emerging economy with burgeoning economic links with Asia and Africa, </w:t>
      </w:r>
      <w:r w:rsidRPr="00443ADD">
        <w:rPr>
          <w:rStyle w:val="StyleBoldUnderline"/>
        </w:rPr>
        <w:t>Brasilia has begun to project influence on the world stage with an expanded diplomatic service and new embassies across the global South.</w:t>
      </w:r>
      <w:r>
        <w:t xml:space="preserve"> This greater activism, added to its distinct policy agenda, means it rubs against American interests more often. </w:t>
      </w:r>
      <w:r w:rsidRPr="00443ADD">
        <w:rPr>
          <w:rStyle w:val="StyleBoldUnderline"/>
        </w:rPr>
        <w:t xml:space="preserve">Brazil sees itself as a consensus-seeker in global affairs and emphasizes soft power, eschewing use of military force in international affairs. ¶ </w:t>
      </w:r>
      <w:proofErr w:type="gramStart"/>
      <w:r w:rsidRPr="00443ADD">
        <w:rPr>
          <w:rStyle w:val="StyleBoldUnderline"/>
        </w:rPr>
        <w:t>In</w:t>
      </w:r>
      <w:proofErr w:type="gramEnd"/>
      <w:r w:rsidRPr="00443ADD">
        <w:rPr>
          <w:rStyle w:val="StyleBoldUnderline"/>
        </w:rPr>
        <w:t xml:space="preserve"> many ways, Brazil represents an implicit challenge to the US sense of its role in the world.¶</w:t>
      </w:r>
      <w:r w:rsidRPr="00003ABA">
        <w:rPr>
          <w:sz w:val="12"/>
        </w:rPr>
        <w:t xml:space="preserve"> </w:t>
      </w:r>
      <w:r>
        <w:t xml:space="preserve">A strong thread through US foreign policy has been the idea of US </w:t>
      </w:r>
      <w:proofErr w:type="spellStart"/>
      <w:r>
        <w:t>exceptionalism</w:t>
      </w:r>
      <w:proofErr w:type="spellEnd"/>
      <w:r>
        <w:t xml:space="preserve"> – that the US serves as an example to the world. In recent years, this ideology has tempted US theorists like Samuel Huntington or Ivo </w:t>
      </w:r>
      <w:proofErr w:type="spellStart"/>
      <w:r>
        <w:t>Daalder</w:t>
      </w:r>
      <w:proofErr w:type="spellEnd"/>
      <w:r>
        <w:t xml:space="preserve"> to think that if only the whole world were democratic and shared “its values” there could be a true </w:t>
      </w:r>
      <w:proofErr w:type="spellStart"/>
      <w:r>
        <w:t>Pax</w:t>
      </w:r>
      <w:proofErr w:type="spellEnd"/>
      <w:r>
        <w:t xml:space="preserve"> Americana.</w:t>
      </w:r>
      <w:r w:rsidRPr="00003ABA">
        <w:rPr>
          <w:sz w:val="12"/>
        </w:rPr>
        <w:t xml:space="preserve">¶ </w:t>
      </w:r>
      <w:r>
        <w:t>Yet Brazil is a democracy that does not always agree with the US, especially when it comes to use of force. Crucially, unlike India, which is culturally and geographically distant from the US</w:t>
      </w:r>
      <w:r w:rsidRPr="00443ADD">
        <w:rPr>
          <w:rStyle w:val="StyleBoldUnderline"/>
        </w:rPr>
        <w:t>, Brazil is a New World society and political system and as such represents a potentially attractive alternative model to a US for emerging economies.</w:t>
      </w:r>
      <w:r>
        <w:t xml:space="preserve"> </w:t>
      </w:r>
      <w:r w:rsidRPr="00003ABA">
        <w:rPr>
          <w:sz w:val="12"/>
        </w:rPr>
        <w:t xml:space="preserve">¶ </w:t>
      </w:r>
      <w:r>
        <w:t xml:space="preserve">This ideational challenge, added to different approaches in how international affairs should be conducted, and the reluctance of Washington to accept the changing global balance of power produce fundamental tensions between Brasilia and Washington, not easily resolved even if there was a will in either capital to do so. </w:t>
      </w:r>
    </w:p>
    <w:p w:rsidR="003E4186" w:rsidRDefault="003E4186" w:rsidP="003E4186"/>
    <w:p w:rsidR="003E4186" w:rsidRDefault="003E4186" w:rsidP="003E4186">
      <w:pPr>
        <w:pStyle w:val="Heading4"/>
      </w:pPr>
      <w:r>
        <w:t xml:space="preserve">Brazil-US tensions in the </w:t>
      </w:r>
      <w:proofErr w:type="spellStart"/>
      <w:r>
        <w:t>sqou</w:t>
      </w:r>
      <w:proofErr w:type="spellEnd"/>
      <w:r>
        <w:t xml:space="preserve"> means relations are low</w:t>
      </w:r>
    </w:p>
    <w:p w:rsidR="003E4186" w:rsidRDefault="003E4186" w:rsidP="003E4186">
      <w:r>
        <w:rPr>
          <w:rStyle w:val="StyleStyleBold12pt"/>
        </w:rPr>
        <w:t xml:space="preserve">Burnett </w:t>
      </w:r>
      <w:r>
        <w:t>4/12/</w:t>
      </w:r>
      <w:r>
        <w:rPr>
          <w:rStyle w:val="StyleStyleBold12pt"/>
        </w:rPr>
        <w:t>13</w:t>
      </w:r>
      <w:r>
        <w:t xml:space="preserve">- is the editor of The World Tonight, a BBC News program (Alistair, “Brazil and the US – Not on Same Page”, </w:t>
      </w:r>
      <w:proofErr w:type="spellStart"/>
      <w:r>
        <w:t>YaleGlobal</w:t>
      </w:r>
      <w:proofErr w:type="spellEnd"/>
      <w:r>
        <w:t xml:space="preserve"> 4/12/13, </w:t>
      </w:r>
      <w:hyperlink r:id="rId110" w:history="1">
        <w:r>
          <w:rPr>
            <w:rStyle w:val="Hyperlink"/>
          </w:rPr>
          <w:t>http://yaleglobal.yale.edu/content/about-yaleglobal</w:t>
        </w:r>
      </w:hyperlink>
      <w:r>
        <w:t>, MB</w:t>
      </w:r>
      <w:proofErr w:type="gramStart"/>
      <w:r>
        <w:t>)¶</w:t>
      </w:r>
      <w:proofErr w:type="gramEnd"/>
      <w:r>
        <w:t xml:space="preserve"> </w:t>
      </w:r>
    </w:p>
    <w:p w:rsidR="003E4186" w:rsidRDefault="003E4186" w:rsidP="003E4186">
      <w:pPr>
        <w:rPr>
          <w:sz w:val="16"/>
        </w:rPr>
      </w:pPr>
      <w:r>
        <w:rPr>
          <w:rStyle w:val="StyleBoldUnderline"/>
        </w:rPr>
        <w:t>The US is</w:t>
      </w:r>
      <w:r>
        <w:rPr>
          <w:sz w:val="16"/>
        </w:rPr>
        <w:t xml:space="preserve"> reported to be </w:t>
      </w:r>
      <w:r>
        <w:rPr>
          <w:rStyle w:val="StyleBoldUnderline"/>
        </w:rPr>
        <w:t>planning a state visit for Brazil’s president</w:t>
      </w:r>
      <w:r>
        <w:rPr>
          <w:sz w:val="16"/>
        </w:rPr>
        <w:t xml:space="preserve">, the first of a Brazilian leader in two decades. </w:t>
      </w:r>
      <w:r>
        <w:rPr>
          <w:rStyle w:val="StyleBoldUnderline"/>
        </w:rPr>
        <w:t>The two largest democracies</w:t>
      </w:r>
      <w:r>
        <w:rPr>
          <w:sz w:val="16"/>
        </w:rPr>
        <w:t xml:space="preserve"> in the Western Hemisphere have much in common, yet </w:t>
      </w:r>
      <w:r>
        <w:rPr>
          <w:rStyle w:val="StyleBoldUnderline"/>
        </w:rPr>
        <w:t xml:space="preserve">are often at odds. </w:t>
      </w:r>
      <w:r>
        <w:rPr>
          <w:sz w:val="16"/>
        </w:rPr>
        <w:t xml:space="preserve">The US has the world’s largest military, Brazil’s ranks 10th; the US has the world’s largest economy, Brazil ranks sixth. </w:t>
      </w:r>
      <w:r>
        <w:rPr>
          <w:rStyle w:val="StyleBoldUnderline"/>
        </w:rPr>
        <w:t>Some in the US are surprised by the notion that its neighbor does not automatically follow a superpower’s lead on trade or foreign policy. A key example:</w:t>
      </w:r>
      <w:r>
        <w:rPr>
          <w:sz w:val="16"/>
        </w:rPr>
        <w:t xml:space="preserve"> </w:t>
      </w:r>
      <w:r>
        <w:rPr>
          <w:rStyle w:val="StyleBoldUnderline"/>
        </w:rPr>
        <w:t>US disapproval of a joint initiative by Brazil</w:t>
      </w:r>
      <w:r>
        <w:rPr>
          <w:sz w:val="16"/>
        </w:rPr>
        <w:t xml:space="preserve"> and Turkey to broker a deal with Iran, </w:t>
      </w:r>
      <w:r>
        <w:rPr>
          <w:rStyle w:val="StyleBoldUnderline"/>
        </w:rPr>
        <w:t>sending Iranian enriched uranium for reprocessing abroad to prevent diversion to weapons programs</w:t>
      </w:r>
      <w:r>
        <w:rPr>
          <w:sz w:val="16"/>
        </w:rPr>
        <w:t xml:space="preserve">, reports Alistair Burnett, editor of the BBC’s The World Tonight. The US, busy elsewhere in the world, often assigns low priority to regional relationships to the point of neglect. As a consensus-seeker in global affairs, one that emphasizes soft power, </w:t>
      </w:r>
      <w:r>
        <w:rPr>
          <w:rStyle w:val="StyleBoldUnderline"/>
        </w:rPr>
        <w:t>Brazil is building global influence, offering other emerging economies an alternative to an American point of view.</w:t>
      </w:r>
      <w:r>
        <w:rPr>
          <w:sz w:val="16"/>
        </w:rPr>
        <w:t xml:space="preserve"> – </w:t>
      </w:r>
      <w:proofErr w:type="spellStart"/>
      <w:r>
        <w:rPr>
          <w:sz w:val="16"/>
        </w:rPr>
        <w:t>YaleGlobal</w:t>
      </w:r>
      <w:proofErr w:type="spellEnd"/>
      <w:r>
        <w:rPr>
          <w:sz w:val="12"/>
        </w:rPr>
        <w:t>¶</w:t>
      </w:r>
      <w:r>
        <w:rPr>
          <w:sz w:val="16"/>
        </w:rPr>
        <w:t xml:space="preserve"> Yet, </w:t>
      </w:r>
      <w:r>
        <w:rPr>
          <w:rStyle w:val="StyleBoldUnderline"/>
        </w:rPr>
        <w:t>when it comes to foreign policy and trade relations there are constant tensions</w:t>
      </w:r>
      <w:r>
        <w:rPr>
          <w:sz w:val="16"/>
        </w:rPr>
        <w:t xml:space="preserve">. These could be addressed soon, with reports that President </w:t>
      </w:r>
      <w:proofErr w:type="spellStart"/>
      <w:r>
        <w:rPr>
          <w:sz w:val="16"/>
        </w:rPr>
        <w:t>Dilma</w:t>
      </w:r>
      <w:proofErr w:type="spellEnd"/>
      <w:r>
        <w:rPr>
          <w:sz w:val="16"/>
        </w:rPr>
        <w:t xml:space="preserve"> </w:t>
      </w:r>
      <w:proofErr w:type="spellStart"/>
      <w:r>
        <w:rPr>
          <w:sz w:val="16"/>
        </w:rPr>
        <w:t>Rousseff</w:t>
      </w:r>
      <w:proofErr w:type="spellEnd"/>
      <w:r>
        <w:rPr>
          <w:sz w:val="16"/>
        </w:rPr>
        <w:t xml:space="preserve"> will make a formal state visit to the United States, the first of a Brazilian leader in two decades.</w:t>
      </w:r>
      <w:r>
        <w:rPr>
          <w:sz w:val="12"/>
        </w:rPr>
        <w:t>¶</w:t>
      </w:r>
      <w:r>
        <w:rPr>
          <w:sz w:val="16"/>
        </w:rPr>
        <w:t xml:space="preserve"> </w:t>
      </w:r>
      <w:r>
        <w:rPr>
          <w:rStyle w:val="StyleBoldUnderline"/>
        </w:rPr>
        <w:t>To the irritation of Washington, Brazil has failed to extend support on issues such as the 2011 intervention in Libya</w:t>
      </w:r>
      <w:r>
        <w:rPr>
          <w:sz w:val="16"/>
        </w:rPr>
        <w:t>, where Brasilia thought the Western powers were jumping the gun and abused the UN mandate to pursue regime change. For its part</w:t>
      </w:r>
      <w:r>
        <w:rPr>
          <w:rStyle w:val="StyleBoldUnderline"/>
        </w:rPr>
        <w:t>, Brazil has been irked by US failure to support its long-held ambition for a permanent seat on the UN Security Council.</w:t>
      </w:r>
      <w:r>
        <w:rPr>
          <w:sz w:val="12"/>
        </w:rPr>
        <w:t>¶</w:t>
      </w:r>
      <w:r>
        <w:rPr>
          <w:sz w:val="16"/>
        </w:rPr>
        <w:t xml:space="preserve"> Washington, traditionally the main foreign-arms supplier to the Brazilian armed forces, won’t overlook Russian Prime Minister Dmitri Medvedev’s February visit to Brazil to sign an agreement on selling air-defense equipment with President </w:t>
      </w:r>
      <w:proofErr w:type="spellStart"/>
      <w:r>
        <w:rPr>
          <w:sz w:val="16"/>
        </w:rPr>
        <w:t>Rousseff</w:t>
      </w:r>
      <w:proofErr w:type="spellEnd"/>
      <w:r>
        <w:rPr>
          <w:sz w:val="16"/>
        </w:rPr>
        <w:t xml:space="preserve">. </w:t>
      </w:r>
      <w:r>
        <w:rPr>
          <w:sz w:val="12"/>
        </w:rPr>
        <w:t>¶</w:t>
      </w:r>
      <w:r>
        <w:rPr>
          <w:sz w:val="16"/>
        </w:rPr>
        <w:t xml:space="preserve"> But </w:t>
      </w:r>
      <w:r>
        <w:rPr>
          <w:rStyle w:val="StyleBoldUnderline"/>
        </w:rPr>
        <w:t>the highest profile disagreement between the two has been over the Brazilian attempt, along with Turkey, to break the deadlock between Iran and the West over Tehran’s nuclear program</w:t>
      </w:r>
      <w:r>
        <w:rPr>
          <w:sz w:val="16"/>
        </w:rPr>
        <w:t xml:space="preserve">. Former Brazilian President </w:t>
      </w:r>
      <w:proofErr w:type="spellStart"/>
      <w:r>
        <w:rPr>
          <w:sz w:val="16"/>
        </w:rPr>
        <w:t>Luiz</w:t>
      </w:r>
      <w:proofErr w:type="spellEnd"/>
      <w:r>
        <w:rPr>
          <w:sz w:val="16"/>
        </w:rPr>
        <w:t xml:space="preserve"> </w:t>
      </w:r>
      <w:proofErr w:type="spellStart"/>
      <w:r>
        <w:rPr>
          <w:sz w:val="16"/>
        </w:rPr>
        <w:t>Inácio</w:t>
      </w:r>
      <w:proofErr w:type="spellEnd"/>
      <w:r>
        <w:rPr>
          <w:sz w:val="16"/>
        </w:rPr>
        <w:t xml:space="preserve"> Lula da Silva went to Iran with Turkish Prime Minister </w:t>
      </w:r>
      <w:proofErr w:type="spellStart"/>
      <w:r>
        <w:rPr>
          <w:sz w:val="16"/>
        </w:rPr>
        <w:t>Recep</w:t>
      </w:r>
      <w:proofErr w:type="spellEnd"/>
      <w:r>
        <w:rPr>
          <w:sz w:val="16"/>
        </w:rPr>
        <w:t xml:space="preserve"> </w:t>
      </w:r>
      <w:proofErr w:type="spellStart"/>
      <w:r>
        <w:rPr>
          <w:sz w:val="16"/>
        </w:rPr>
        <w:t>Tayyip</w:t>
      </w:r>
      <w:proofErr w:type="spellEnd"/>
      <w:r>
        <w:rPr>
          <w:sz w:val="16"/>
        </w:rPr>
        <w:t xml:space="preserve"> </w:t>
      </w:r>
      <w:proofErr w:type="spellStart"/>
      <w:r>
        <w:rPr>
          <w:sz w:val="16"/>
        </w:rPr>
        <w:t>Erdoğan</w:t>
      </w:r>
      <w:proofErr w:type="spellEnd"/>
      <w:r>
        <w:rPr>
          <w:sz w:val="16"/>
        </w:rPr>
        <w:t xml:space="preserve">, in May 2010 to sign a confidence-building deal with President Mahmoud Ahmadinejad to send some Iranian-enriched uranium for reprocessing abroad, so it could not be diverted to any weapons program. </w:t>
      </w:r>
      <w:r>
        <w:rPr>
          <w:sz w:val="12"/>
        </w:rPr>
        <w:t>¶</w:t>
      </w:r>
      <w:r>
        <w:rPr>
          <w:sz w:val="16"/>
        </w:rPr>
        <w:t xml:space="preserve"> </w:t>
      </w:r>
      <w:proofErr w:type="gramStart"/>
      <w:r>
        <w:rPr>
          <w:sz w:val="16"/>
        </w:rPr>
        <w:t>In</w:t>
      </w:r>
      <w:proofErr w:type="gramEnd"/>
      <w:r>
        <w:rPr>
          <w:sz w:val="16"/>
        </w:rPr>
        <w:t xml:space="preserve"> many ways, </w:t>
      </w:r>
      <w:r>
        <w:rPr>
          <w:rStyle w:val="StyleBoldUnderline"/>
        </w:rPr>
        <w:t>Brazil represents an implicit challenge to the US sense of its role in the world.</w:t>
      </w:r>
      <w:r>
        <w:rPr>
          <w:sz w:val="12"/>
        </w:rPr>
        <w:t>¶</w:t>
      </w:r>
      <w:r>
        <w:rPr>
          <w:sz w:val="16"/>
        </w:rPr>
        <w:t xml:space="preserve"> A strong thread through US foreign policy has been the idea of US </w:t>
      </w:r>
      <w:proofErr w:type="spellStart"/>
      <w:r>
        <w:rPr>
          <w:sz w:val="16"/>
        </w:rPr>
        <w:t>exceptionalism</w:t>
      </w:r>
      <w:proofErr w:type="spellEnd"/>
      <w:r>
        <w:rPr>
          <w:sz w:val="16"/>
        </w:rPr>
        <w:t xml:space="preserve"> – that the US serves as an example to the world. In recent years, this ideology has tempted US theorists like Samuel Huntington or Ivo </w:t>
      </w:r>
      <w:proofErr w:type="spellStart"/>
      <w:r>
        <w:rPr>
          <w:sz w:val="16"/>
        </w:rPr>
        <w:t>Daalder</w:t>
      </w:r>
      <w:proofErr w:type="spellEnd"/>
      <w:r>
        <w:rPr>
          <w:sz w:val="16"/>
        </w:rPr>
        <w:t xml:space="preserve"> to think that if only the whole world were democratic and </w:t>
      </w:r>
      <w:r>
        <w:rPr>
          <w:sz w:val="16"/>
        </w:rPr>
        <w:lastRenderedPageBreak/>
        <w:t xml:space="preserve">shared “its values” there could be a true </w:t>
      </w:r>
      <w:proofErr w:type="spellStart"/>
      <w:r>
        <w:rPr>
          <w:sz w:val="16"/>
        </w:rPr>
        <w:t>Pax</w:t>
      </w:r>
      <w:proofErr w:type="spellEnd"/>
      <w:r>
        <w:rPr>
          <w:sz w:val="16"/>
        </w:rPr>
        <w:t xml:space="preserve"> Americana.</w:t>
      </w:r>
      <w:r>
        <w:rPr>
          <w:sz w:val="12"/>
        </w:rPr>
        <w:t>¶</w:t>
      </w:r>
      <w:r>
        <w:rPr>
          <w:sz w:val="16"/>
        </w:rPr>
        <w:t xml:space="preserve"> Yet </w:t>
      </w:r>
      <w:r>
        <w:rPr>
          <w:rStyle w:val="StyleBoldUnderline"/>
        </w:rPr>
        <w:t>Brazil is a democracy that does not always agree with the US, especially when it comes to use of force.</w:t>
      </w:r>
      <w:r>
        <w:rPr>
          <w:sz w:val="16"/>
        </w:rPr>
        <w:t xml:space="preserve"> Crucially, unlike India, which is culturally and geographically distant from the US, Brazil is a New World society and political system and as such represents a potentially attractive alternative model to a US for emerging economies. </w:t>
      </w:r>
    </w:p>
    <w:p w:rsidR="003E4186" w:rsidRDefault="003E4186" w:rsidP="003E4186"/>
    <w:p w:rsidR="009E0E06" w:rsidRDefault="009E0E06" w:rsidP="009E0E06">
      <w:pPr>
        <w:pStyle w:val="Heading4"/>
      </w:pPr>
      <w:r>
        <w:t>US-Brazil relations stalled in the status quo—posturing and tension between leaders</w:t>
      </w:r>
    </w:p>
    <w:p w:rsidR="009E0E06" w:rsidRDefault="009E0E06" w:rsidP="009E0E06">
      <w:proofErr w:type="spellStart"/>
      <w:r>
        <w:rPr>
          <w:rStyle w:val="StyleStyleBold12pt"/>
        </w:rPr>
        <w:t>Kozloff</w:t>
      </w:r>
      <w:proofErr w:type="spellEnd"/>
      <w:r>
        <w:rPr>
          <w:rStyle w:val="StyleStyleBold12pt"/>
        </w:rPr>
        <w:t xml:space="preserve"> 12</w:t>
      </w:r>
      <w:r>
        <w:t xml:space="preserve">-the author of Revolution! South America and the Rise of the New Left and journalist for Aljazeera (Nikolas, “Is Obama wary of Brazil and </w:t>
      </w:r>
      <w:proofErr w:type="spellStart"/>
      <w:r>
        <w:t>Dilma</w:t>
      </w:r>
      <w:proofErr w:type="spellEnd"/>
      <w:r>
        <w:t xml:space="preserve"> </w:t>
      </w:r>
      <w:proofErr w:type="spellStart"/>
      <w:r>
        <w:t>Rousseff</w:t>
      </w:r>
      <w:proofErr w:type="spellEnd"/>
      <w:r>
        <w:t>?</w:t>
      </w:r>
      <w:proofErr w:type="gramStart"/>
      <w:r>
        <w:t>”,</w:t>
      </w:r>
      <w:proofErr w:type="gramEnd"/>
      <w:r>
        <w:t xml:space="preserve"> </w:t>
      </w:r>
      <w:proofErr w:type="spellStart"/>
      <w:r>
        <w:t>Algezeera</w:t>
      </w:r>
      <w:proofErr w:type="spellEnd"/>
      <w:r>
        <w:t xml:space="preserve"> 5/5/12, </w:t>
      </w:r>
      <w:hyperlink r:id="rId111" w:history="1">
        <w:r>
          <w:rPr>
            <w:rStyle w:val="Hyperlink"/>
          </w:rPr>
          <w:t>http://www.aljazeera.com/indepth/opinion/2012/04/2012428134850333757.html</w:t>
        </w:r>
      </w:hyperlink>
      <w:r>
        <w:t xml:space="preserve">, MB) </w:t>
      </w:r>
    </w:p>
    <w:p w:rsidR="009E0E06" w:rsidRDefault="009E0E06" w:rsidP="009E0E06">
      <w:pPr>
        <w:rPr>
          <w:rStyle w:val="StyleBoldUnderline"/>
        </w:rPr>
      </w:pPr>
      <w:r>
        <w:rPr>
          <w:rStyle w:val="StyleBoldUnderline"/>
        </w:rPr>
        <w:t xml:space="preserve">Are there hidden tensions which stand to undermine the important diplomatic relationship between Washington and </w:t>
      </w:r>
      <w:r>
        <w:rPr>
          <w:sz w:val="16"/>
        </w:rPr>
        <w:t xml:space="preserve">rising star </w:t>
      </w:r>
      <w:r>
        <w:rPr>
          <w:rStyle w:val="StyleBoldUnderline"/>
        </w:rPr>
        <w:t>Brazil?</w:t>
      </w:r>
      <w:r>
        <w:rPr>
          <w:sz w:val="16"/>
        </w:rPr>
        <w:t xml:space="preserve"> During a recent meeting at the White House, </w:t>
      </w:r>
      <w:r>
        <w:rPr>
          <w:rStyle w:val="StyleBoldUnderline"/>
        </w:rPr>
        <w:t xml:space="preserve">Obama and Brazilian President </w:t>
      </w:r>
      <w:proofErr w:type="spellStart"/>
      <w:r>
        <w:rPr>
          <w:rStyle w:val="StyleBoldUnderline"/>
        </w:rPr>
        <w:t>Dilma</w:t>
      </w:r>
      <w:proofErr w:type="spellEnd"/>
      <w:r>
        <w:rPr>
          <w:rStyle w:val="StyleBoldUnderline"/>
        </w:rPr>
        <w:t xml:space="preserve"> </w:t>
      </w:r>
      <w:proofErr w:type="spellStart"/>
      <w:r>
        <w:rPr>
          <w:rStyle w:val="StyleBoldUnderline"/>
        </w:rPr>
        <w:t>Rousseff</w:t>
      </w:r>
      <w:proofErr w:type="spellEnd"/>
      <w:r>
        <w:rPr>
          <w:rStyle w:val="StyleBoldUnderline"/>
        </w:rPr>
        <w:t xml:space="preserve"> sought to put on a good face</w:t>
      </w:r>
      <w:r>
        <w:rPr>
          <w:sz w:val="16"/>
        </w:rPr>
        <w:t xml:space="preserve">. Brazil had made "extraordinary progress" under </w:t>
      </w:r>
      <w:proofErr w:type="spellStart"/>
      <w:r>
        <w:rPr>
          <w:sz w:val="16"/>
        </w:rPr>
        <w:t>Rousseff</w:t>
      </w:r>
      <w:proofErr w:type="spellEnd"/>
      <w:r>
        <w:rPr>
          <w:sz w:val="16"/>
        </w:rPr>
        <w:t xml:space="preserve">, Obama declared effusively. Returning the praise, </w:t>
      </w:r>
      <w:proofErr w:type="spellStart"/>
      <w:r>
        <w:rPr>
          <w:sz w:val="16"/>
        </w:rPr>
        <w:t>Rousseff</w:t>
      </w:r>
      <w:proofErr w:type="spellEnd"/>
      <w:r>
        <w:rPr>
          <w:sz w:val="16"/>
        </w:rPr>
        <w:t xml:space="preserve"> called for greater Brazilian-US economic cooperation. </w:t>
      </w:r>
      <w:r>
        <w:rPr>
          <w:sz w:val="12"/>
        </w:rPr>
        <w:t>¶</w:t>
      </w:r>
      <w:r>
        <w:rPr>
          <w:sz w:val="16"/>
        </w:rPr>
        <w:t xml:space="preserve"> </w:t>
      </w:r>
      <w:proofErr w:type="gramStart"/>
      <w:r>
        <w:rPr>
          <w:sz w:val="16"/>
        </w:rPr>
        <w:t>The</w:t>
      </w:r>
      <w:proofErr w:type="gramEnd"/>
      <w:r>
        <w:rPr>
          <w:sz w:val="16"/>
        </w:rPr>
        <w:t xml:space="preserve"> meeting built upon a flurry of back and forth visits intended to solidify greater ties: in March, the US deputy secretary of state travelled to Brasilia, where he lobbied for greater joint trade and investment. On the </w:t>
      </w:r>
      <w:proofErr w:type="spellStart"/>
      <w:r>
        <w:rPr>
          <w:sz w:val="16"/>
        </w:rPr>
        <w:t>defence</w:t>
      </w:r>
      <w:proofErr w:type="spellEnd"/>
      <w:r>
        <w:rPr>
          <w:sz w:val="16"/>
        </w:rPr>
        <w:t xml:space="preserve"> front, too, the two nations recently signed an important cooperation agreement. Officially then, the US and Brazil enjoy cordial relations. </w:t>
      </w:r>
      <w:r>
        <w:rPr>
          <w:sz w:val="12"/>
        </w:rPr>
        <w:t>¶</w:t>
      </w:r>
      <w:r>
        <w:rPr>
          <w:sz w:val="16"/>
        </w:rPr>
        <w:t xml:space="preserve"> </w:t>
      </w:r>
      <w:r>
        <w:rPr>
          <w:rStyle w:val="StyleBoldUnderline"/>
        </w:rPr>
        <w:t>Look below the surface, however, and all is not well. Washington</w:t>
      </w:r>
      <w:r>
        <w:t>, which is used to calling the shots in South America</w:t>
      </w:r>
      <w:r>
        <w:rPr>
          <w:rStyle w:val="StyleBoldUnderline"/>
        </w:rPr>
        <w:t>, is wary of Brasilia's intentions, and has been slow to accommodate the region's newest up and coming player</w:t>
      </w:r>
      <w:r>
        <w:rPr>
          <w:sz w:val="16"/>
        </w:rPr>
        <w:t xml:space="preserve">. In </w:t>
      </w:r>
      <w:r>
        <w:rPr>
          <w:rStyle w:val="StyleBoldUnderline"/>
        </w:rPr>
        <w:t>Brazil,</w:t>
      </w:r>
      <w:r>
        <w:rPr>
          <w:sz w:val="16"/>
        </w:rPr>
        <w:t xml:space="preserve"> many commentators </w:t>
      </w:r>
      <w:r>
        <w:rPr>
          <w:rStyle w:val="StyleBoldUnderline"/>
        </w:rPr>
        <w:t xml:space="preserve">claimed that Obama snubbed </w:t>
      </w:r>
      <w:proofErr w:type="spellStart"/>
      <w:r>
        <w:rPr>
          <w:rStyle w:val="StyleBoldUnderline"/>
        </w:rPr>
        <w:t>Rousseff</w:t>
      </w:r>
      <w:proofErr w:type="spellEnd"/>
      <w:r>
        <w:rPr>
          <w:rStyle w:val="StyleBoldUnderline"/>
        </w:rPr>
        <w:t xml:space="preserve"> in Washington by not granting her</w:t>
      </w:r>
      <w:r>
        <w:rPr>
          <w:sz w:val="16"/>
        </w:rPr>
        <w:t xml:space="preserve"> leader the </w:t>
      </w:r>
      <w:proofErr w:type="spellStart"/>
      <w:r>
        <w:rPr>
          <w:sz w:val="16"/>
        </w:rPr>
        <w:t>honour</w:t>
      </w:r>
      <w:proofErr w:type="spellEnd"/>
      <w:r>
        <w:rPr>
          <w:sz w:val="16"/>
        </w:rPr>
        <w:t xml:space="preserve"> of </w:t>
      </w:r>
      <w:r>
        <w:rPr>
          <w:rStyle w:val="StyleBoldUnderline"/>
        </w:rPr>
        <w:t>a full White House dinner</w:t>
      </w:r>
      <w:r>
        <w:rPr>
          <w:sz w:val="16"/>
        </w:rPr>
        <w:t>.</w:t>
      </w:r>
      <w:r>
        <w:rPr>
          <w:sz w:val="12"/>
        </w:rPr>
        <w:t>¶</w:t>
      </w:r>
      <w:r>
        <w:rPr>
          <w:sz w:val="16"/>
        </w:rPr>
        <w:t xml:space="preserve"> Such slights were not lost on the likes of </w:t>
      </w:r>
      <w:proofErr w:type="spellStart"/>
      <w:r>
        <w:rPr>
          <w:sz w:val="16"/>
        </w:rPr>
        <w:t>Caio</w:t>
      </w:r>
      <w:proofErr w:type="spellEnd"/>
      <w:r>
        <w:rPr>
          <w:sz w:val="16"/>
        </w:rPr>
        <w:t xml:space="preserve"> Blinder, </w:t>
      </w:r>
      <w:r>
        <w:rPr>
          <w:rStyle w:val="StyleBoldUnderline"/>
        </w:rPr>
        <w:t>a columnist for Brazilian magazine</w:t>
      </w:r>
      <w:r>
        <w:rPr>
          <w:sz w:val="16"/>
        </w:rPr>
        <w:t xml:space="preserve"> </w:t>
      </w:r>
      <w:proofErr w:type="spellStart"/>
      <w:r>
        <w:rPr>
          <w:sz w:val="16"/>
        </w:rPr>
        <w:t>Veja</w:t>
      </w:r>
      <w:proofErr w:type="spellEnd"/>
      <w:r>
        <w:rPr>
          <w:sz w:val="16"/>
        </w:rPr>
        <w:t xml:space="preserve">, who </w:t>
      </w:r>
      <w:r>
        <w:rPr>
          <w:rStyle w:val="StyleBoldUnderline"/>
        </w:rPr>
        <w:t xml:space="preserve">declared that Obama had intentionally "downgraded" </w:t>
      </w:r>
      <w:proofErr w:type="spellStart"/>
      <w:r>
        <w:rPr>
          <w:rStyle w:val="StyleBoldUnderline"/>
        </w:rPr>
        <w:t>Rousseff's</w:t>
      </w:r>
      <w:proofErr w:type="spellEnd"/>
      <w:r>
        <w:rPr>
          <w:rStyle w:val="StyleBoldUnderline"/>
        </w:rPr>
        <w:t xml:space="preserve"> visit.</w:t>
      </w:r>
      <w:r>
        <w:rPr>
          <w:sz w:val="16"/>
        </w:rPr>
        <w:t xml:space="preserve"> Going yet further, the </w:t>
      </w:r>
      <w:proofErr w:type="spellStart"/>
      <w:r>
        <w:rPr>
          <w:sz w:val="16"/>
        </w:rPr>
        <w:t>Veja</w:t>
      </w:r>
      <w:proofErr w:type="spellEnd"/>
      <w:r>
        <w:rPr>
          <w:sz w:val="16"/>
        </w:rPr>
        <w:t xml:space="preserve"> writer lamented </w:t>
      </w:r>
      <w:r>
        <w:rPr>
          <w:rStyle w:val="StyleBoldUnderline"/>
        </w:rPr>
        <w:t>the "considerable lack of mutual respect" between the US and Brazil</w:t>
      </w:r>
      <w:r>
        <w:rPr>
          <w:sz w:val="16"/>
        </w:rPr>
        <w:t>.</w:t>
      </w:r>
      <w:r>
        <w:rPr>
          <w:sz w:val="12"/>
        </w:rPr>
        <w:t>¶</w:t>
      </w:r>
      <w:r>
        <w:rPr>
          <w:sz w:val="16"/>
        </w:rPr>
        <w:t xml:space="preserve"> According to the New York Times</w:t>
      </w:r>
      <w:r>
        <w:rPr>
          <w:rStyle w:val="StyleBoldUnderline"/>
        </w:rPr>
        <w:t xml:space="preserve">, the tension between </w:t>
      </w:r>
      <w:proofErr w:type="spellStart"/>
      <w:r>
        <w:rPr>
          <w:rStyle w:val="StyleBoldUnderline"/>
        </w:rPr>
        <w:t>Rousseff</w:t>
      </w:r>
      <w:proofErr w:type="spellEnd"/>
      <w:r>
        <w:rPr>
          <w:rStyle w:val="StyleBoldUnderline"/>
        </w:rPr>
        <w:t xml:space="preserve"> and Obama was palpably apparent</w:t>
      </w:r>
      <w:r>
        <w:rPr>
          <w:sz w:val="16"/>
        </w:rPr>
        <w:t xml:space="preserve"> at times. During the Washington summit, the paper noted,</w:t>
      </w:r>
      <w:r>
        <w:rPr>
          <w:rStyle w:val="StyleBoldUnderline"/>
        </w:rPr>
        <w:t xml:space="preserve"> </w:t>
      </w:r>
      <w:r>
        <w:rPr>
          <w:sz w:val="16"/>
        </w:rPr>
        <w:t xml:space="preserve">the "leaders' eyes rarely met and </w:t>
      </w:r>
      <w:proofErr w:type="spellStart"/>
      <w:r>
        <w:rPr>
          <w:sz w:val="16"/>
        </w:rPr>
        <w:t>Ms</w:t>
      </w:r>
      <w:proofErr w:type="spellEnd"/>
      <w:r>
        <w:rPr>
          <w:sz w:val="16"/>
        </w:rPr>
        <w:t xml:space="preserve"> </w:t>
      </w:r>
      <w:proofErr w:type="spellStart"/>
      <w:r>
        <w:rPr>
          <w:sz w:val="16"/>
        </w:rPr>
        <w:t>Rousseff</w:t>
      </w:r>
      <w:proofErr w:type="spellEnd"/>
      <w:r>
        <w:rPr>
          <w:sz w:val="16"/>
        </w:rPr>
        <w:t xml:space="preserve"> rarely looked at </w:t>
      </w:r>
      <w:proofErr w:type="spellStart"/>
      <w:r>
        <w:rPr>
          <w:sz w:val="16"/>
        </w:rPr>
        <w:t>Mr</w:t>
      </w:r>
      <w:proofErr w:type="spellEnd"/>
      <w:r>
        <w:rPr>
          <w:sz w:val="16"/>
        </w:rPr>
        <w:t xml:space="preserve"> Obama as he spoke. He looked intently at her during her remarks, nodding in agreement at times. But </w:t>
      </w:r>
      <w:r>
        <w:rPr>
          <w:rStyle w:val="StyleBoldUnderline"/>
        </w:rPr>
        <w:t>he seemed to bristle when she expressed concern that America's 'monetary expansion policy' could impair growth in emerging economies like Brazil's".</w:t>
      </w:r>
    </w:p>
    <w:p w:rsidR="009E0E06" w:rsidRDefault="009E0E06" w:rsidP="009E0E06"/>
    <w:p w:rsidR="009E0E06" w:rsidRDefault="009E0E06" w:rsidP="009E0E06">
      <w:pPr>
        <w:pStyle w:val="Heading4"/>
      </w:pPr>
      <w:r>
        <w:t>Geopolitical conflict between the US and Brazil hurts relations now</w:t>
      </w:r>
    </w:p>
    <w:p w:rsidR="009E0E06" w:rsidRDefault="009E0E06" w:rsidP="009E0E06">
      <w:proofErr w:type="spellStart"/>
      <w:r>
        <w:rPr>
          <w:rStyle w:val="StyleStyleBold12pt"/>
        </w:rPr>
        <w:t>Broder</w:t>
      </w:r>
      <w:proofErr w:type="spellEnd"/>
      <w:r>
        <w:rPr>
          <w:rStyle w:val="StyleStyleBold12pt"/>
        </w:rPr>
        <w:t xml:space="preserve"> 12</w:t>
      </w:r>
      <w:r>
        <w:t xml:space="preserve">-Writer for CQ Weekly news (Jonathan, “A Surprisingly Uneasy Alliance </w:t>
      </w:r>
      <w:proofErr w:type="gramStart"/>
      <w:r>
        <w:t>With</w:t>
      </w:r>
      <w:proofErr w:type="gramEnd"/>
      <w:r>
        <w:t xml:space="preserve"> Brazil”, CQ Weekly 10/6/12, </w:t>
      </w:r>
      <w:hyperlink r:id="rId112" w:history="1">
        <w:r>
          <w:rPr>
            <w:rStyle w:val="Hyperlink"/>
          </w:rPr>
          <w:t>http://public.cq.com/docs/weeklyreport/weeklyreport-000004163405.html</w:t>
        </w:r>
      </w:hyperlink>
      <w:r>
        <w:t>, MB)</w:t>
      </w:r>
    </w:p>
    <w:p w:rsidR="009E0E06" w:rsidRDefault="009E0E06" w:rsidP="009E0E06">
      <w:pPr>
        <w:rPr>
          <w:sz w:val="16"/>
        </w:rPr>
      </w:pPr>
      <w:r>
        <w:rPr>
          <w:sz w:val="16"/>
        </w:rPr>
        <w:t xml:space="preserve">As </w:t>
      </w:r>
      <w:r>
        <w:rPr>
          <w:rStyle w:val="StyleBoldUnderline"/>
        </w:rPr>
        <w:t>the two most populous democracies in the Western Hemisphere, the U</w:t>
      </w:r>
      <w:r>
        <w:rPr>
          <w:sz w:val="16"/>
        </w:rPr>
        <w:t xml:space="preserve">nited </w:t>
      </w:r>
      <w:r>
        <w:rPr>
          <w:rStyle w:val="StyleBoldUnderline"/>
        </w:rPr>
        <w:t>S</w:t>
      </w:r>
      <w:r>
        <w:rPr>
          <w:sz w:val="16"/>
        </w:rPr>
        <w:t xml:space="preserve">tates </w:t>
      </w:r>
      <w:r>
        <w:rPr>
          <w:rStyle w:val="StyleBoldUnderline"/>
        </w:rPr>
        <w:t>and Brazil seem like natural allies. But their relationship has been tumultuous, roiled most recently by Brazil’s decision</w:t>
      </w:r>
      <w:r>
        <w:rPr>
          <w:sz w:val="16"/>
        </w:rPr>
        <w:t xml:space="preserve"> </w:t>
      </w:r>
      <w:r>
        <w:rPr>
          <w:rStyle w:val="StyleBoldUnderline"/>
        </w:rPr>
        <w:t>to</w:t>
      </w:r>
      <w:r>
        <w:rPr>
          <w:sz w:val="16"/>
        </w:rPr>
        <w:t xml:space="preserve"> move ahead with a controversial program to </w:t>
      </w:r>
      <w:r>
        <w:rPr>
          <w:rStyle w:val="StyleBoldUnderline"/>
        </w:rPr>
        <w:t>build,</w:t>
      </w:r>
      <w:r>
        <w:rPr>
          <w:sz w:val="16"/>
        </w:rPr>
        <w:t xml:space="preserve"> of all things, </w:t>
      </w:r>
      <w:r>
        <w:rPr>
          <w:rStyle w:val="StyleBoldUnderline"/>
        </w:rPr>
        <w:t>a nuclear submarine.</w:t>
      </w:r>
      <w:r>
        <w:rPr>
          <w:rStyle w:val="StyleBoldUnderline"/>
          <w:sz w:val="12"/>
        </w:rPr>
        <w:t>¶</w:t>
      </w:r>
      <w:r>
        <w:rPr>
          <w:sz w:val="16"/>
        </w:rPr>
        <w:t xml:space="preserve"> </w:t>
      </w:r>
      <w:proofErr w:type="gramStart"/>
      <w:r>
        <w:rPr>
          <w:sz w:val="16"/>
        </w:rPr>
        <w:t>The</w:t>
      </w:r>
      <w:proofErr w:type="gramEnd"/>
      <w:r>
        <w:rPr>
          <w:sz w:val="16"/>
        </w:rPr>
        <w:t xml:space="preserve"> dispute threatens to reverberate beyond this hemisphere to the Middle East. Iran, citing a loophole in the nuclear Non-Proliferation Treaty which Brazil has used to justify its program, now says it too plans to build nuclear submarines. </w:t>
      </w:r>
      <w:r>
        <w:rPr>
          <w:rStyle w:val="StyleBoldUnderline"/>
        </w:rPr>
        <w:t>The U</w:t>
      </w:r>
      <w:r>
        <w:rPr>
          <w:sz w:val="16"/>
        </w:rPr>
        <w:t xml:space="preserve">nited </w:t>
      </w:r>
      <w:r>
        <w:rPr>
          <w:rStyle w:val="StyleBoldUnderline"/>
        </w:rPr>
        <w:t>S</w:t>
      </w:r>
      <w:r>
        <w:rPr>
          <w:sz w:val="16"/>
        </w:rPr>
        <w:t xml:space="preserve">tates </w:t>
      </w:r>
      <w:r>
        <w:rPr>
          <w:rStyle w:val="StyleBoldUnderline"/>
        </w:rPr>
        <w:t>wants Brazil to abandon its program</w:t>
      </w:r>
      <w:r>
        <w:rPr>
          <w:sz w:val="16"/>
        </w:rPr>
        <w:t xml:space="preserve"> in order to deny Iran another precedent. </w:t>
      </w:r>
      <w:r>
        <w:rPr>
          <w:rStyle w:val="StyleBoldUnderline"/>
        </w:rPr>
        <w:t>But so far, Brazil refuses to bend.</w:t>
      </w:r>
      <w:r>
        <w:rPr>
          <w:rStyle w:val="StyleBoldUnderline"/>
          <w:sz w:val="12"/>
        </w:rPr>
        <w:t>¶</w:t>
      </w:r>
      <w:r>
        <w:rPr>
          <w:sz w:val="16"/>
        </w:rPr>
        <w:t xml:space="preserve"> </w:t>
      </w:r>
      <w:proofErr w:type="gramStart"/>
      <w:r>
        <w:rPr>
          <w:rStyle w:val="StyleBoldUnderline"/>
        </w:rPr>
        <w:t>The</w:t>
      </w:r>
      <w:proofErr w:type="gramEnd"/>
      <w:r>
        <w:rPr>
          <w:rStyle w:val="StyleBoldUnderline"/>
        </w:rPr>
        <w:t xml:space="preserve"> nuclear dispute plays into a larger issue that Brazil watchers call a “respect deficit” </w:t>
      </w:r>
      <w:r>
        <w:rPr>
          <w:sz w:val="16"/>
        </w:rPr>
        <w:t xml:space="preserve">on both sides. Dynamic, fast-growing </w:t>
      </w:r>
      <w:r>
        <w:rPr>
          <w:rStyle w:val="StyleBoldUnderline"/>
        </w:rPr>
        <w:t>Brazil feels it deserves more respect from the U</w:t>
      </w:r>
      <w:r>
        <w:rPr>
          <w:sz w:val="16"/>
        </w:rPr>
        <w:t xml:space="preserve">nited </w:t>
      </w:r>
      <w:r>
        <w:rPr>
          <w:rStyle w:val="StyleBoldUnderline"/>
        </w:rPr>
        <w:t>S</w:t>
      </w:r>
      <w:r>
        <w:rPr>
          <w:sz w:val="16"/>
        </w:rPr>
        <w:t xml:space="preserve">tates </w:t>
      </w:r>
      <w:r>
        <w:rPr>
          <w:rStyle w:val="StyleBoldUnderline"/>
        </w:rPr>
        <w:t>as befits a new global power, while Washington sees Brazil in less grandiose terms.</w:t>
      </w:r>
      <w:r>
        <w:rPr>
          <w:sz w:val="16"/>
        </w:rPr>
        <w:t xml:space="preserve"> At the same time, </w:t>
      </w:r>
      <w:r>
        <w:rPr>
          <w:rStyle w:val="StyleBoldUnderline"/>
        </w:rPr>
        <w:t>the U</w:t>
      </w:r>
      <w:r>
        <w:rPr>
          <w:sz w:val="16"/>
        </w:rPr>
        <w:t xml:space="preserve">nited </w:t>
      </w:r>
      <w:r>
        <w:rPr>
          <w:rStyle w:val="StyleBoldUnderline"/>
        </w:rPr>
        <w:t>S</w:t>
      </w:r>
      <w:r>
        <w:rPr>
          <w:sz w:val="16"/>
        </w:rPr>
        <w:t xml:space="preserve">tates, asserting its historic role as the hemisphere’s overlord, </w:t>
      </w:r>
      <w:r>
        <w:rPr>
          <w:rStyle w:val="StyleBoldUnderline"/>
        </w:rPr>
        <w:t>expects Brazil to show it more deference — a posture Brazil feels it has outgrown.</w:t>
      </w:r>
      <w:r>
        <w:rPr>
          <w:rStyle w:val="StyleBoldUnderline"/>
          <w:sz w:val="12"/>
        </w:rPr>
        <w:t>¶</w:t>
      </w:r>
      <w:r>
        <w:rPr>
          <w:sz w:val="16"/>
        </w:rPr>
        <w:t xml:space="preserve"> This is playing out in several disputes, including nuclear policy, Middle East diplomacy and Brazil’s ambitions for a permanent membership on the United Nations Security Council. There are also long-running disputes over trade and U.S. tourist visas that have been aggravated by the deadlock on Capitol Hill.</w:t>
      </w:r>
      <w:r>
        <w:rPr>
          <w:sz w:val="12"/>
        </w:rPr>
        <w:t>¶</w:t>
      </w:r>
      <w:r>
        <w:rPr>
          <w:sz w:val="16"/>
        </w:rPr>
        <w:t xml:space="preserve"> Yet despite the economic benefits to both sides, </w:t>
      </w:r>
      <w:r>
        <w:rPr>
          <w:rStyle w:val="StyleBoldUnderline"/>
        </w:rPr>
        <w:t xml:space="preserve">geopolitical tensions have prevented the United States and Brazil from developing the strategic relationship </w:t>
      </w:r>
      <w:r>
        <w:rPr>
          <w:sz w:val="16"/>
        </w:rPr>
        <w:t>that both claim to want. At the top of the list of Washington’s complaints is the independent position Brazil has taken on its own nuclear efforts.</w:t>
      </w:r>
      <w:r>
        <w:rPr>
          <w:sz w:val="12"/>
        </w:rPr>
        <w:t>¶</w:t>
      </w:r>
      <w:r>
        <w:rPr>
          <w:sz w:val="16"/>
        </w:rPr>
        <w:t xml:space="preserve"> In addition to its refusal to halt its submarine program, </w:t>
      </w:r>
      <w:r>
        <w:rPr>
          <w:rStyle w:val="StyleBoldUnderline"/>
        </w:rPr>
        <w:t>Brazil defied the United States when it joined with Turkey in 2010 to broker a deal under which Iran would export most of its low-enriched uranium in exchange for processed nuclear fuel</w:t>
      </w:r>
      <w:r>
        <w:rPr>
          <w:sz w:val="16"/>
        </w:rPr>
        <w:t xml:space="preserve">. The deal went nowhere after </w:t>
      </w:r>
      <w:r>
        <w:rPr>
          <w:rStyle w:val="StyleBoldUnderline"/>
        </w:rPr>
        <w:t>the U</w:t>
      </w:r>
      <w:r>
        <w:rPr>
          <w:sz w:val="16"/>
        </w:rPr>
        <w:t xml:space="preserve">nited </w:t>
      </w:r>
      <w:r>
        <w:rPr>
          <w:rStyle w:val="StyleBoldUnderline"/>
        </w:rPr>
        <w:t>S</w:t>
      </w:r>
      <w:r>
        <w:rPr>
          <w:sz w:val="16"/>
        </w:rPr>
        <w:t xml:space="preserve">tates </w:t>
      </w:r>
      <w:r>
        <w:rPr>
          <w:rStyle w:val="StyleBoldUnderline"/>
        </w:rPr>
        <w:t>angrily rejected it,</w:t>
      </w:r>
      <w:r>
        <w:rPr>
          <w:sz w:val="16"/>
        </w:rPr>
        <w:t xml:space="preserve"> saying there was no guarantee Iran would stop enriching uranium, a process that violates five U.N. resolutions, as part of its suspected nuclear-weapons ambitions.</w:t>
      </w:r>
      <w:r>
        <w:rPr>
          <w:sz w:val="12"/>
        </w:rPr>
        <w:t>¶</w:t>
      </w:r>
      <w:r>
        <w:rPr>
          <w:sz w:val="16"/>
        </w:rPr>
        <w:t xml:space="preserve"> The episode was a sign of the tensions that have emerged as rising powers such as Brazil have challenged major powers such as the United States on the international stage. Many Brazilians thought the White House tried to put Brazil in its place in April when it denied a visiting </w:t>
      </w:r>
      <w:proofErr w:type="spellStart"/>
      <w:r>
        <w:rPr>
          <w:sz w:val="16"/>
        </w:rPr>
        <w:t>Rousseff</w:t>
      </w:r>
      <w:proofErr w:type="spellEnd"/>
      <w:r>
        <w:rPr>
          <w:sz w:val="16"/>
        </w:rPr>
        <w:t xml:space="preserve"> the pomp and ceremony of a full state dinner.</w:t>
      </w:r>
    </w:p>
    <w:p w:rsidR="009E0E06" w:rsidRDefault="009E0E06" w:rsidP="009E0E06">
      <w:pPr>
        <w:rPr>
          <w:sz w:val="16"/>
        </w:rPr>
      </w:pPr>
    </w:p>
    <w:p w:rsidR="009E0E06" w:rsidRDefault="009E0E06" w:rsidP="009E0E06">
      <w:pPr>
        <w:pStyle w:val="Heading4"/>
      </w:pPr>
      <w:r>
        <w:t>US-Brazil relations poor now</w:t>
      </w:r>
    </w:p>
    <w:p w:rsidR="009E0E06" w:rsidRDefault="009E0E06" w:rsidP="009E0E06">
      <w:pPr>
        <w:rPr>
          <w:rStyle w:val="StyleStyleBold12pt"/>
        </w:rPr>
      </w:pPr>
      <w:r>
        <w:rPr>
          <w:rStyle w:val="StyleStyleBold12pt"/>
        </w:rPr>
        <w:t>Hakim 12</w:t>
      </w:r>
      <w:r>
        <w:t xml:space="preserve">- </w:t>
      </w:r>
      <w:proofErr w:type="gramStart"/>
      <w:r>
        <w:t>Senior</w:t>
      </w:r>
      <w:proofErr w:type="gramEnd"/>
      <w:r>
        <w:t xml:space="preserve"> fellow for Inter-American Dialogue, a Washington based think-tank (Peter, “Inter-American Discord: Brazil and the United States”, Inter-American Dialogue 2012, </w:t>
      </w:r>
      <w:hyperlink r:id="rId113" w:history="1">
        <w:r>
          <w:rPr>
            <w:rStyle w:val="Hyperlink"/>
          </w:rPr>
          <w:t>http://www.thedialogue.org/page.cfm?pageID=32&amp;pubID=3115</w:t>
        </w:r>
      </w:hyperlink>
      <w:r>
        <w:t>, MB)</w:t>
      </w:r>
    </w:p>
    <w:p w:rsidR="009E0E06" w:rsidRDefault="009E0E06" w:rsidP="009E0E06">
      <w:pPr>
        <w:rPr>
          <w:rStyle w:val="StyleBoldUnderline"/>
          <w:b w:val="0"/>
          <w:bCs w:val="0"/>
          <w:sz w:val="26"/>
        </w:rPr>
      </w:pPr>
      <w:r>
        <w:rPr>
          <w:rStyle w:val="StyleBoldUnderline"/>
        </w:rPr>
        <w:lastRenderedPageBreak/>
        <w:t>The US and Brazil have not had an easy time with each other in recent years.</w:t>
      </w:r>
      <w:r>
        <w:rPr>
          <w:sz w:val="16"/>
        </w:rPr>
        <w:t xml:space="preserve"> Although relations between the two countries are by no means adversarial or even unfriendly, they have featured more discord than cooperation—both regionally and globally. And </w:t>
      </w:r>
      <w:r>
        <w:rPr>
          <w:rStyle w:val="StyleBoldUnderline"/>
        </w:rPr>
        <w:t>there is little reason to expect dramatic change any time soon.</w:t>
      </w:r>
      <w:r>
        <w:rPr>
          <w:sz w:val="12"/>
        </w:rPr>
        <w:t>¶</w:t>
      </w:r>
      <w:r>
        <w:rPr>
          <w:sz w:val="16"/>
        </w:rPr>
        <w:t xml:space="preserve"> </w:t>
      </w:r>
      <w:proofErr w:type="gramStart"/>
      <w:r>
        <w:rPr>
          <w:rStyle w:val="StyleBoldUnderline"/>
        </w:rPr>
        <w:t>Even</w:t>
      </w:r>
      <w:proofErr w:type="gramEnd"/>
      <w:r>
        <w:rPr>
          <w:rStyle w:val="StyleBoldUnderline"/>
        </w:rPr>
        <w:t xml:space="preserve"> more unsettling for US-Brazilian relations have been the clashes over global issues</w:t>
      </w:r>
      <w:r>
        <w:rPr>
          <w:sz w:val="16"/>
        </w:rPr>
        <w:t xml:space="preserve">. </w:t>
      </w:r>
      <w:r>
        <w:rPr>
          <w:rStyle w:val="StyleBoldUnderline"/>
        </w:rPr>
        <w:t>Washington has been especially troubled</w:t>
      </w:r>
      <w:r>
        <w:rPr>
          <w:sz w:val="16"/>
        </w:rPr>
        <w:t xml:space="preserve">, and the bilateral relationship most bruised, </w:t>
      </w:r>
      <w:r>
        <w:rPr>
          <w:rStyle w:val="StyleBoldUnderline"/>
        </w:rPr>
        <w:t>by Brazil’s defense of Iran’s nuclear program and its opposition to UN sanctions on Iran</w:t>
      </w:r>
      <w:r>
        <w:t xml:space="preserve">. The two countries have </w:t>
      </w:r>
      <w:r>
        <w:rPr>
          <w:rStyle w:val="StyleBoldUnderline"/>
        </w:rPr>
        <w:t>also</w:t>
      </w:r>
      <w:r>
        <w:t xml:space="preserve"> taken </w:t>
      </w:r>
      <w:r>
        <w:rPr>
          <w:rStyle w:val="StyleBoldUnderline"/>
        </w:rPr>
        <w:t xml:space="preserve">conflicting positions on nonproliferation </w:t>
      </w:r>
      <w:r>
        <w:t>questions</w:t>
      </w:r>
      <w:r>
        <w:rPr>
          <w:rStyle w:val="StyleBoldUnderline"/>
        </w:rPr>
        <w:t>, the Israeli-Palestinian conflict, and international responses to the uprisings in Syria and Libya</w:t>
      </w:r>
      <w:r>
        <w:rPr>
          <w:sz w:val="16"/>
        </w:rPr>
        <w:t xml:space="preserve">. </w:t>
      </w:r>
      <w:r>
        <w:rPr>
          <w:rStyle w:val="StyleBoldUnderline"/>
        </w:rPr>
        <w:t>World trade negotiations have</w:t>
      </w:r>
      <w:r>
        <w:rPr>
          <w:sz w:val="16"/>
        </w:rPr>
        <w:t xml:space="preserve"> long </w:t>
      </w:r>
      <w:r>
        <w:rPr>
          <w:rStyle w:val="StyleBoldUnderline"/>
        </w:rPr>
        <w:t>been a matter of contention for both nations.</w:t>
      </w:r>
      <w:r>
        <w:rPr>
          <w:rStyle w:val="StyleBoldUnderline"/>
          <w:sz w:val="12"/>
        </w:rPr>
        <w:t>¶</w:t>
      </w:r>
      <w:r>
        <w:rPr>
          <w:sz w:val="16"/>
        </w:rPr>
        <w:t xml:space="preserve"> Even when the two nations have identified shared objectives that would advance the interests of both, </w:t>
      </w:r>
      <w:r>
        <w:rPr>
          <w:rStyle w:val="StyleBoldUnderline"/>
        </w:rPr>
        <w:t>they have rarely developed the cooperation needed to pursue them.</w:t>
      </w:r>
      <w:r>
        <w:rPr>
          <w:sz w:val="16"/>
        </w:rPr>
        <w:t xml:space="preserve"> The US and Brazil clearly have an array of common economic interests. Yet, they have not signed a single major economic pact in more than two decades—a period when Washington has reached free trade accords with some 20 countries worldwide, 11 in Latin America alone. In 2007, the two countries, which produce nearly 90 percent of the world’s ethanol, agreed to work together to establish world markets for the fuel and develop improved technologies for its production. But they have made little progress on either front. </w:t>
      </w:r>
      <w:r>
        <w:rPr>
          <w:sz w:val="12"/>
        </w:rPr>
        <w:t>¶</w:t>
      </w:r>
      <w:r>
        <w:rPr>
          <w:sz w:val="16"/>
        </w:rPr>
        <w:t xml:space="preserve"> </w:t>
      </w:r>
      <w:proofErr w:type="gramStart"/>
      <w:r>
        <w:rPr>
          <w:sz w:val="16"/>
        </w:rPr>
        <w:t>More</w:t>
      </w:r>
      <w:proofErr w:type="gramEnd"/>
      <w:r>
        <w:rPr>
          <w:sz w:val="16"/>
        </w:rPr>
        <w:t xml:space="preserve"> generally, as the world’s two largest agricultural exporters, Brazil and the US are well aware of how much they would gain by diminishing global trade barriers to food products. But they have never been able to collaborate effectively to achieve that goal. On the contrary, </w:t>
      </w:r>
      <w:r>
        <w:rPr>
          <w:rStyle w:val="StyleBoldUnderline"/>
        </w:rPr>
        <w:t>agricultural trade issues remain a source of bitter dispute between the two countries</w:t>
      </w:r>
      <w:r>
        <w:rPr>
          <w:sz w:val="16"/>
        </w:rPr>
        <w:t xml:space="preserve">. </w:t>
      </w:r>
      <w:r>
        <w:rPr>
          <w:rStyle w:val="StyleBoldUnderline"/>
        </w:rPr>
        <w:t xml:space="preserve">Cooperation has been equally elusive </w:t>
      </w:r>
      <w:r>
        <w:rPr>
          <w:sz w:val="16"/>
        </w:rPr>
        <w:t xml:space="preserve">and disappointing </w:t>
      </w:r>
      <w:r>
        <w:rPr>
          <w:rStyle w:val="StyleBoldUnderline"/>
        </w:rPr>
        <w:t xml:space="preserve">in </w:t>
      </w:r>
      <w:r>
        <w:rPr>
          <w:sz w:val="16"/>
        </w:rPr>
        <w:t xml:space="preserve">many </w:t>
      </w:r>
      <w:r>
        <w:rPr>
          <w:rStyle w:val="StyleBoldUnderline"/>
        </w:rPr>
        <w:t>other areas</w:t>
      </w:r>
      <w:r>
        <w:rPr>
          <w:sz w:val="16"/>
        </w:rPr>
        <w:t xml:space="preserve"> of interest to both governments including, </w:t>
      </w:r>
      <w:r>
        <w:rPr>
          <w:rStyle w:val="StyleBoldUnderline"/>
        </w:rPr>
        <w:t xml:space="preserve">for example, nuclear nonproliferation, transnational drug and crime challenges, and climate change. </w:t>
      </w:r>
      <w:r>
        <w:rPr>
          <w:rStyle w:val="StyleBoldUnderline"/>
          <w:sz w:val="12"/>
        </w:rPr>
        <w:t xml:space="preserve">¶ </w:t>
      </w:r>
    </w:p>
    <w:p w:rsidR="009E0E06" w:rsidRDefault="009E0E06" w:rsidP="009E0E06">
      <w:pPr>
        <w:rPr>
          <w:sz w:val="16"/>
        </w:rPr>
      </w:pPr>
    </w:p>
    <w:p w:rsidR="00433149" w:rsidRDefault="003B62BC" w:rsidP="00830AB3">
      <w:pPr>
        <w:pStyle w:val="Heading3"/>
      </w:pPr>
      <w:r>
        <w:lastRenderedPageBreak/>
        <w:t>Alt causes</w:t>
      </w:r>
    </w:p>
    <w:p w:rsidR="009E0E06" w:rsidRDefault="009E0E06" w:rsidP="00830AB3">
      <w:pPr>
        <w:pStyle w:val="Heading4"/>
      </w:pPr>
      <w:r>
        <w:t>Rising Brazil</w:t>
      </w:r>
    </w:p>
    <w:p w:rsidR="009E0E06" w:rsidRDefault="009E0E06" w:rsidP="00830AB3">
      <w:pPr>
        <w:pStyle w:val="Heading5"/>
      </w:pPr>
      <w:r>
        <w:rPr>
          <w:b/>
          <w:bCs/>
        </w:rPr>
        <w:t>Brazil’s growing economy challenges US power</w:t>
      </w:r>
    </w:p>
    <w:p w:rsidR="009E0E06" w:rsidRDefault="009E0E06" w:rsidP="00830AB3">
      <w:pPr>
        <w:rPr>
          <w:rStyle w:val="StyleStyleBold12pt"/>
        </w:rPr>
      </w:pPr>
      <w:proofErr w:type="spellStart"/>
      <w:r>
        <w:rPr>
          <w:rStyle w:val="StyleStyleBold12pt"/>
        </w:rPr>
        <w:t>Sweig</w:t>
      </w:r>
      <w:proofErr w:type="spellEnd"/>
      <w:r>
        <w:rPr>
          <w:rStyle w:val="StyleStyleBold12pt"/>
        </w:rPr>
        <w:t>, CFR Project Director, 2010</w:t>
      </w:r>
    </w:p>
    <w:p w:rsidR="009E0E06" w:rsidRDefault="009E0E06" w:rsidP="00830AB3">
      <w:r>
        <w:t xml:space="preserve">[Julia E. </w:t>
      </w:r>
      <w:proofErr w:type="spellStart"/>
      <w:r>
        <w:t>Sweig</w:t>
      </w:r>
      <w:proofErr w:type="spellEnd"/>
      <w:r>
        <w:t>, December 2010, Council on Foreign Relations, “A New Global Player: Brazil's Far-Flung Agenda,” http://www.foreignaffairs.com/articles/66868/julia-e-sweig/a-new-global-player?cid=oth-partner_site-cfr-a_new_global_player-102610</w:t>
      </w:r>
      <w:r>
        <w:rPr>
          <w:rFonts w:ascii="Times New Roman" w:hAnsi="Times New Roman"/>
        </w:rPr>
        <w:t>‎</w:t>
      </w:r>
      <w:r>
        <w:rPr>
          <w:rFonts w:cs="Georgia"/>
        </w:rPr>
        <w:t>, 7-5-1</w:t>
      </w:r>
      <w:r>
        <w:t>3, JZ]</w:t>
      </w:r>
    </w:p>
    <w:p w:rsidR="009E0E06" w:rsidRDefault="009E0E06" w:rsidP="00830AB3">
      <w:pPr>
        <w:rPr>
          <w:rStyle w:val="StyleStyleBold12pt"/>
        </w:rPr>
      </w:pPr>
    </w:p>
    <w:p w:rsidR="009E0E06" w:rsidRPr="009E0E06" w:rsidRDefault="009E0E06" w:rsidP="00830AB3">
      <w:pPr>
        <w:rPr>
          <w:rStyle w:val="StyleBoldUnderline"/>
          <w:b w:val="0"/>
          <w:bCs w:val="0"/>
        </w:rPr>
      </w:pPr>
      <w:r>
        <w:rPr>
          <w:rStyle w:val="StyleBoldUnderline"/>
        </w:rPr>
        <w:t>In the last decade, Brazil has recast itself as a global brand and a global power. It is home to the world's fifth-largest land mass and eighth-largest economy and is one of the top global producers of stuff everyone else needs: from animals, vegetables, and minerals to water, energy, and airplanes.</w:t>
      </w:r>
      <w:r>
        <w:t xml:space="preserve"> The </w:t>
      </w:r>
      <w:r>
        <w:rPr>
          <w:rStyle w:val="StyleBoldUnderline"/>
        </w:rPr>
        <w:t>new conventional wisdom suggests that Brazil is now poised to make its name on the global stage and balance</w:t>
      </w:r>
      <w:r>
        <w:t xml:space="preserve"> the other power in its neck of the woods, </w:t>
      </w:r>
      <w:r>
        <w:rPr>
          <w:rStyle w:val="StyleBoldUnderline"/>
        </w:rPr>
        <w:t>the United States. Brazil's ascent coincides with the relative decline of U.S. influence in Latin America and the rise of new centers of power in Asia. This dynamic reinforces Brazil's central foreign policy message: with both place and purpose for a new global player on the world stage, Brazil can be the Mac to the United States' PC -- with an ethos and an international agenda to match.</w:t>
      </w:r>
    </w:p>
    <w:p w:rsidR="009E0E06" w:rsidRDefault="009E0E06" w:rsidP="00830AB3">
      <w:pPr>
        <w:rPr>
          <w:rStyle w:val="StyleBoldUnderline"/>
        </w:rPr>
      </w:pPr>
    </w:p>
    <w:p w:rsidR="009E0E06" w:rsidRPr="009E0E06" w:rsidRDefault="009E0E06" w:rsidP="00830AB3">
      <w:pPr>
        <w:pStyle w:val="Heading5"/>
        <w:rPr>
          <w:rFonts w:eastAsia="Batang"/>
        </w:rPr>
      </w:pPr>
      <w:r>
        <w:rPr>
          <w:b/>
          <w:bCs/>
        </w:rPr>
        <w:t>Rising Brazil undermines U.S. influence</w:t>
      </w:r>
    </w:p>
    <w:p w:rsidR="009E0E06" w:rsidRDefault="009E0E06" w:rsidP="00830AB3">
      <w:pPr>
        <w:rPr>
          <w:rStyle w:val="StyleStyleBold12pt"/>
        </w:rPr>
      </w:pPr>
      <w:r>
        <w:rPr>
          <w:rStyle w:val="StyleStyleBold12pt"/>
        </w:rPr>
        <w:t>Sabatini, founder and editor-in-chief of Americas Quarterly, 11</w:t>
      </w:r>
    </w:p>
    <w:p w:rsidR="009E0E06" w:rsidRDefault="009E0E06" w:rsidP="00830AB3">
      <w:r>
        <w:t>[Christopher Sabatini, 10-11-11, World Politics Review, “U.S.-South America Relations: Rising Rivalry, Prickly Partnership,” http://www.worldpoliticsreview.com/articles/10300/u-s-south-america-relations-rising-rivalry-prickly-partnership</w:t>
      </w:r>
      <w:r>
        <w:rPr>
          <w:rFonts w:ascii="Times New Roman" w:hAnsi="Times New Roman"/>
        </w:rPr>
        <w:t>‎</w:t>
      </w:r>
      <w:r>
        <w:rPr>
          <w:rFonts w:cs="Georgia"/>
        </w:rPr>
        <w:t>, 7-6-13, JZ]</w:t>
      </w:r>
    </w:p>
    <w:p w:rsidR="009E0E06" w:rsidRDefault="009E0E06" w:rsidP="00830AB3"/>
    <w:p w:rsidR="009E0E06" w:rsidRDefault="009E0E06" w:rsidP="00830AB3">
      <w:pPr>
        <w:rPr>
          <w:rStyle w:val="StyleBoldUnderline"/>
        </w:rPr>
      </w:pPr>
      <w:r>
        <w:rPr>
          <w:rStyle w:val="StyleBoldUnderline"/>
        </w:rPr>
        <w:t>Recent developments in South America have upended the United States'</w:t>
      </w:r>
      <w:r>
        <w:t xml:space="preserve"> historical -- and often </w:t>
      </w:r>
      <w:r>
        <w:rPr>
          <w:rStyle w:val="StyleBoldUnderline"/>
        </w:rPr>
        <w:t>misguided</w:t>
      </w:r>
      <w:r>
        <w:t xml:space="preserve"> -- </w:t>
      </w:r>
      <w:r>
        <w:rPr>
          <w:rStyle w:val="StyleBoldUnderline"/>
        </w:rPr>
        <w:t xml:space="preserve">tendency to lump the region into a one-size-fits-all policy. A politically and economically muscular Brazil, the rise of an anti-American bloc of countries led by Venezuela, and the emergence of economic and even political </w:t>
      </w:r>
      <w:proofErr w:type="spellStart"/>
      <w:r>
        <w:rPr>
          <w:rStyle w:val="StyleBoldUnderline"/>
        </w:rPr>
        <w:t>extraregional</w:t>
      </w:r>
      <w:proofErr w:type="spellEnd"/>
      <w:r>
        <w:rPr>
          <w:rStyle w:val="StyleBoldUnderline"/>
        </w:rPr>
        <w:t xml:space="preserve"> rivals in the hemisphere have created a more diverse, independent and contentious region for the United States.  </w:t>
      </w:r>
      <w:r>
        <w:t xml:space="preserve">At the same time, </w:t>
      </w:r>
      <w:r>
        <w:rPr>
          <w:rStyle w:val="StyleBoldUnderline"/>
        </w:rPr>
        <w:t>the looming shadow of a double-dip U.S. recession and the spectacle of partisan intransigence leaving Washington paralyzed have led to an overwhelming impression across the region that the U.S. is broken and in decline, economically and politically. Combined with the fact that the past two administrations in Washington have often struggled to pay consistent attention to the region and failed to stay ahead of trends, this has led</w:t>
      </w:r>
      <w:r>
        <w:t xml:space="preserve"> many </w:t>
      </w:r>
      <w:r>
        <w:rPr>
          <w:rStyle w:val="StyleBoldUnderline"/>
        </w:rPr>
        <w:t>to</w:t>
      </w:r>
      <w:r>
        <w:t xml:space="preserve"> declare </w:t>
      </w:r>
      <w:r>
        <w:rPr>
          <w:rStyle w:val="StyleBoldUnderline"/>
        </w:rPr>
        <w:t>the end of U.S. influence in the Western Hemisphere.</w:t>
      </w:r>
    </w:p>
    <w:p w:rsidR="009E0E06" w:rsidRDefault="009E0E06" w:rsidP="00830AB3"/>
    <w:p w:rsidR="001571BB" w:rsidRDefault="001571BB" w:rsidP="00830AB3">
      <w:pPr>
        <w:pStyle w:val="Heading4"/>
      </w:pPr>
      <w:r>
        <w:t>Defense Bid</w:t>
      </w:r>
    </w:p>
    <w:p w:rsidR="001571BB" w:rsidRDefault="001571BB" w:rsidP="00830AB3">
      <w:pPr>
        <w:pStyle w:val="Heading5"/>
        <w:rPr>
          <w:b/>
          <w:bCs/>
        </w:rPr>
      </w:pPr>
      <w:r>
        <w:rPr>
          <w:b/>
          <w:bCs/>
        </w:rPr>
        <w:t>Suspended defense bid will destroy Brazil relations in the status quo</w:t>
      </w:r>
    </w:p>
    <w:p w:rsidR="001571BB" w:rsidRDefault="001571BB" w:rsidP="00830AB3">
      <w:pPr>
        <w:rPr>
          <w:rStyle w:val="StyleStyleBold12pt"/>
        </w:rPr>
      </w:pPr>
      <w:proofErr w:type="spellStart"/>
      <w:r>
        <w:rPr>
          <w:rStyle w:val="StyleStyleBold12pt"/>
        </w:rPr>
        <w:t>Sreeharsha</w:t>
      </w:r>
      <w:proofErr w:type="spellEnd"/>
      <w:r>
        <w:rPr>
          <w:rStyle w:val="StyleStyleBold12pt"/>
        </w:rPr>
        <w:t xml:space="preserve"> 12</w:t>
      </w:r>
    </w:p>
    <w:p w:rsidR="001571BB" w:rsidRDefault="001571BB" w:rsidP="00830AB3">
      <w:r>
        <w:t>[</w:t>
      </w:r>
      <w:proofErr w:type="spellStart"/>
      <w:r>
        <w:t>Vinod</w:t>
      </w:r>
      <w:proofErr w:type="spellEnd"/>
      <w:r>
        <w:t xml:space="preserve">, McClatchy Newspapers, April 6, 2012, “Brazil-U.S. dispute over planes for Afghanistan likely topic of presidential talks,” </w:t>
      </w:r>
      <w:hyperlink r:id="rId114" w:history="1">
        <w:r>
          <w:rPr>
            <w:rStyle w:val="Hyperlink"/>
          </w:rPr>
          <w:t>http://www.mcclatchydc.com/2012/04/06/144456/brazil-us-dispute-over-planes.html</w:t>
        </w:r>
      </w:hyperlink>
      <w:r>
        <w:t>] WD</w:t>
      </w:r>
    </w:p>
    <w:p w:rsidR="001571BB" w:rsidRDefault="001571BB" w:rsidP="00830AB3"/>
    <w:p w:rsidR="001571BB" w:rsidRDefault="001571BB" w:rsidP="00830AB3">
      <w:r>
        <w:rPr>
          <w:rStyle w:val="StyleBoldUnderline"/>
        </w:rPr>
        <w:t xml:space="preserve">When Brazilian President </w:t>
      </w:r>
      <w:proofErr w:type="spellStart"/>
      <w:r>
        <w:rPr>
          <w:rStyle w:val="StyleBoldUnderline"/>
        </w:rPr>
        <w:t>Dilma</w:t>
      </w:r>
      <w:proofErr w:type="spellEnd"/>
      <w:r>
        <w:rPr>
          <w:rStyle w:val="StyleBoldUnderline"/>
        </w:rPr>
        <w:t xml:space="preserve"> </w:t>
      </w:r>
      <w:proofErr w:type="spellStart"/>
      <w:r>
        <w:rPr>
          <w:rStyle w:val="StyleBoldUnderline"/>
        </w:rPr>
        <w:t>Rousseff</w:t>
      </w:r>
      <w:proofErr w:type="spellEnd"/>
      <w:r>
        <w:rPr>
          <w:rStyle w:val="StyleBoldUnderline"/>
        </w:rPr>
        <w:t xml:space="preserve"> meets with President Barack Obama</w:t>
      </w:r>
      <w:r>
        <w:t xml:space="preserve"> on Monday at the White House, the two leaders are likely to publicly use phrases like "deepening friendship" and "partnership" and highlight collaborations in science and education. </w:t>
      </w:r>
      <w:r>
        <w:rPr>
          <w:rStyle w:val="StyleBoldUnderline"/>
        </w:rPr>
        <w:t>They are less likely to call attention to a recent source of tension between the two countries — a dispute involving American military aircraft procurement.</w:t>
      </w:r>
      <w:r>
        <w:t xml:space="preserve"> </w:t>
      </w:r>
      <w:r>
        <w:rPr>
          <w:rStyle w:val="StyleBoldUnderline"/>
        </w:rPr>
        <w:t xml:space="preserve">The conflict began in December when Brazil's top aviation company and one of the </w:t>
      </w:r>
      <w:proofErr w:type="gramStart"/>
      <w:r>
        <w:rPr>
          <w:rStyle w:val="StyleBoldUnderline"/>
        </w:rPr>
        <w:t>world's</w:t>
      </w:r>
      <w:proofErr w:type="gramEnd"/>
      <w:r>
        <w:rPr>
          <w:rStyle w:val="StyleBoldUnderline"/>
        </w:rPr>
        <w:t xml:space="preserve"> largest plane manufacturers, Embraer, partnered with Sierra Nevada Corp. of Sparks, Nev., to win a U.S. Air Force contract for $355 million to make 20 fighter aircraft for Afghanistan's military. The losing bidder, Hawker-Beechcraft Defense Corp., based in Wichita, Kan., complained of unfair treatment and sued.</w:t>
      </w:r>
      <w:r>
        <w:t xml:space="preserve"> After the </w:t>
      </w:r>
      <w:r>
        <w:lastRenderedPageBreak/>
        <w:t xml:space="preserve">Department of Justice found documentation errors, </w:t>
      </w:r>
      <w:r>
        <w:rPr>
          <w:rStyle w:val="StyleBoldUnderline"/>
        </w:rPr>
        <w:t>the Air Force suspended the contract and is now conducting an internal investigation</w:t>
      </w:r>
      <w:r>
        <w:t xml:space="preserve">. </w:t>
      </w:r>
      <w:r>
        <w:rPr>
          <w:rStyle w:val="StyleBoldUnderline"/>
        </w:rPr>
        <w:t>The about-face created consternation in Brazil. The country's foreign ministry expressed surprise and cautioned that "this development is not considered conducive to strengthening relations between the two countries on defense affairs</w:t>
      </w:r>
      <w:r>
        <w:t xml:space="preserve">." Embraer is not a state company. But similar to U.S. officials lobbying foreign governments on behalf of American companies, </w:t>
      </w:r>
      <w:r>
        <w:rPr>
          <w:rStyle w:val="StyleBoldUnderline"/>
        </w:rPr>
        <w:t>Brazilian leaders promote their own country's interests</w:t>
      </w:r>
      <w:r>
        <w:t xml:space="preserve">. Brazil's minister of trade and development, Fernando Pimentel, recently told reporters that </w:t>
      </w:r>
      <w:r>
        <w:rPr>
          <w:rStyle w:val="StyleBoldUnderline"/>
        </w:rPr>
        <w:t xml:space="preserve">he expects President </w:t>
      </w:r>
      <w:proofErr w:type="spellStart"/>
      <w:r>
        <w:rPr>
          <w:rStyle w:val="StyleBoldUnderline"/>
        </w:rPr>
        <w:t>Rousseff</w:t>
      </w:r>
      <w:proofErr w:type="spellEnd"/>
      <w:r>
        <w:rPr>
          <w:rStyle w:val="StyleBoldUnderline"/>
        </w:rPr>
        <w:t xml:space="preserve"> to raise the issue with Obama</w:t>
      </w:r>
      <w:r>
        <w:t xml:space="preserve">. </w:t>
      </w:r>
      <w:r>
        <w:rPr>
          <w:rStyle w:val="StyleBoldUnderline"/>
        </w:rPr>
        <w:t>The case is important to Brazil. At a time when the country's economy remains highly dependent on the export of commodities such as soy beans and orange juice, and its manufacturing sector is losing out to Chinese imports and an overvalued currency, Embraer is a great source of pride</w:t>
      </w:r>
      <w:r>
        <w:t xml:space="preserve"> here, a reminder of Brazil's industrial and technical capabilities. The company, which has had a U.S. headquarters in Fort Lauderdale, Fla., since 1979, has tried previously to crack the U.S. defense sector. It has won two prior contracts and has leased planes to the U.S. Navy, though Congress later killed the program. The then congressman from Wichita, Republican Todd Tiahrt, played a role in killing that contract in 2010, arguing, as his office did in a news release, that "the Navy's planned Brazilian lease project ... would have cost taxpayers more than the purchase price of an American-made version." Tiahrt left office last year after he ran unsuccessfully for the U.S. Senate. </w:t>
      </w:r>
      <w:r>
        <w:rPr>
          <w:rStyle w:val="StyleBoldUnderline"/>
        </w:rPr>
        <w:t>Winning the bid to provide light attack aircraft to the Afghan air force was seen finally as a success for Embraer overcoming American favoritism.</w:t>
      </w:r>
      <w:r>
        <w:t xml:space="preserve"> </w:t>
      </w:r>
      <w:r>
        <w:rPr>
          <w:rStyle w:val="StyleBoldUnderline"/>
        </w:rPr>
        <w:t>Brazilian officials say the reversal of the contract smacks of politics.</w:t>
      </w:r>
      <w:r>
        <w:t xml:space="preserve"> </w:t>
      </w:r>
    </w:p>
    <w:p w:rsidR="001571BB" w:rsidRDefault="001571BB" w:rsidP="00830AB3">
      <w:pPr>
        <w:pStyle w:val="Heading4"/>
      </w:pPr>
      <w:r>
        <w:t>Cotton</w:t>
      </w:r>
    </w:p>
    <w:p w:rsidR="003B62BC" w:rsidRDefault="00433149" w:rsidP="00830AB3">
      <w:pPr>
        <w:pStyle w:val="Heading5"/>
        <w:rPr>
          <w:b/>
          <w:bCs/>
        </w:rPr>
      </w:pPr>
      <w:r>
        <w:rPr>
          <w:b/>
          <w:bCs/>
        </w:rPr>
        <w:t>C</w:t>
      </w:r>
      <w:r w:rsidR="003B62BC">
        <w:rPr>
          <w:b/>
          <w:bCs/>
        </w:rPr>
        <w:t>otton dispute and farm bill</w:t>
      </w:r>
    </w:p>
    <w:p w:rsidR="003B62BC" w:rsidRDefault="003B62BC" w:rsidP="00830AB3">
      <w:pPr>
        <w:rPr>
          <w:rStyle w:val="StyleStyleBold12pt"/>
        </w:rPr>
      </w:pPr>
      <w:r>
        <w:rPr>
          <w:rStyle w:val="StyleStyleBold12pt"/>
        </w:rPr>
        <w:t>McClanahan 6-4-13</w:t>
      </w:r>
    </w:p>
    <w:p w:rsidR="003B62BC" w:rsidRDefault="003B62BC" w:rsidP="00830AB3">
      <w:r>
        <w:t xml:space="preserve">[Paige, The Guardian, June 4, 2013, “US farm bill promises reduced cotton subsidies as Brazil pressure pays off,” </w:t>
      </w:r>
      <w:hyperlink r:id="rId115" w:history="1">
        <w:r>
          <w:rPr>
            <w:rStyle w:val="Hyperlink"/>
          </w:rPr>
          <w:t>http://www.guardian.co.uk/global-development/2013/jun/04/us-farm-bill-reduced-cotton-subsidies</w:t>
        </w:r>
      </w:hyperlink>
      <w:r>
        <w:t>] WD</w:t>
      </w:r>
    </w:p>
    <w:p w:rsidR="003B62BC" w:rsidRDefault="003B62BC" w:rsidP="00830AB3"/>
    <w:p w:rsidR="003B62BC" w:rsidRDefault="003B62BC" w:rsidP="00830AB3">
      <w:r>
        <w:rPr>
          <w:rStyle w:val="StyleBoldUnderline"/>
        </w:rPr>
        <w:t>US lawmakers are getting closer to bringing American cotton subsidies in line with global trade rules, a move that would help to level the playing field for cotton farmers in the developing world. The potential changes come after many years of intense pressure from Brazil, which won an international trade dispute against US cotton subsidies in 2004.</w:t>
      </w:r>
      <w:r>
        <w:rPr>
          <w:sz w:val="12"/>
        </w:rPr>
        <w:t xml:space="preserve"> </w:t>
      </w:r>
      <w:r>
        <w:t xml:space="preserve">"Cotton now will have the lowest subsidies of all US field crops, when it used to have the highest," says Harry de </w:t>
      </w:r>
      <w:proofErr w:type="spellStart"/>
      <w:r>
        <w:t>Gorter</w:t>
      </w:r>
      <w:proofErr w:type="spellEnd"/>
      <w:r>
        <w:t>, a professor of economics at Cornell University and author of a report (</w:t>
      </w:r>
      <w:proofErr w:type="spellStart"/>
      <w:r>
        <w:t>pdf</w:t>
      </w:r>
      <w:proofErr w:type="spellEnd"/>
      <w:r>
        <w:t xml:space="preserve">) on the potential effects of the new cotton policies, which are being debated in Congress. "Instead of a poster child for bad </w:t>
      </w:r>
      <w:proofErr w:type="spellStart"/>
      <w:r>
        <w:t>behaviour</w:t>
      </w:r>
      <w:proofErr w:type="spellEnd"/>
      <w:r>
        <w:t>, [cotton] is now the poster child of policy reform."</w:t>
      </w:r>
      <w:r>
        <w:rPr>
          <w:sz w:val="12"/>
        </w:rPr>
        <w:t xml:space="preserve"> </w:t>
      </w:r>
      <w:r>
        <w:t xml:space="preserve">The changes have been proposed under the latest version of the US farm bill, a five-year, $500bn piece of legislation that regulates farm subsidies, domestic nutritional assistance and overseas food aid, among other </w:t>
      </w:r>
      <w:proofErr w:type="spellStart"/>
      <w:r>
        <w:t>programmes</w:t>
      </w:r>
      <w:proofErr w:type="spellEnd"/>
      <w:r>
        <w:t>.</w:t>
      </w:r>
      <w:r>
        <w:rPr>
          <w:sz w:val="12"/>
        </w:rPr>
        <w:t xml:space="preserve"> </w:t>
      </w:r>
      <w:r>
        <w:t xml:space="preserve">The Senate has been debating the bill since mid-May; a vote is expected in early June. The House of Representatives should begin debates on the bill in the next few weeks. Committees in both houses have already passed drafts of the bill that include substantial changes to the cotton </w:t>
      </w:r>
      <w:proofErr w:type="spellStart"/>
      <w:r>
        <w:t>programme</w:t>
      </w:r>
      <w:proofErr w:type="spellEnd"/>
      <w:r>
        <w:t>.</w:t>
      </w:r>
      <w:r>
        <w:rPr>
          <w:sz w:val="12"/>
        </w:rPr>
        <w:t xml:space="preserve"> </w:t>
      </w:r>
      <w:r>
        <w:t xml:space="preserve">As they stand, </w:t>
      </w:r>
      <w:r>
        <w:rPr>
          <w:rStyle w:val="StyleBoldUnderline"/>
        </w:rPr>
        <w:t>both the Senate and House versions of the farm bill would eliminate several of the most trade-distorting aspects of US cotton subsidies</w:t>
      </w:r>
      <w:r>
        <w:t>, including direct payments to farmers and counter-cyclical payments, which prop up farmers' incomes when prices drop. Both versions of the bill would also require farmers' loan deficiency payments to fluctuate with market prices, a change from the past.</w:t>
      </w:r>
      <w:r>
        <w:rPr>
          <w:sz w:val="12"/>
        </w:rPr>
        <w:t xml:space="preserve"> </w:t>
      </w:r>
      <w:r>
        <w:t xml:space="preserve">The House and Senate bills include a new policy, the stacked income protection </w:t>
      </w:r>
      <w:proofErr w:type="spellStart"/>
      <w:r>
        <w:t>programme</w:t>
      </w:r>
      <w:proofErr w:type="spellEnd"/>
      <w:r>
        <w:t xml:space="preserve"> (</w:t>
      </w:r>
      <w:proofErr w:type="spellStart"/>
      <w:r>
        <w:t>Stax</w:t>
      </w:r>
      <w:proofErr w:type="spellEnd"/>
      <w:r>
        <w:t xml:space="preserve">), which would effectively serve as a form of income insurance for cotton farmers. </w:t>
      </w:r>
      <w:proofErr w:type="spellStart"/>
      <w:r>
        <w:t>Stax</w:t>
      </w:r>
      <w:proofErr w:type="spellEnd"/>
      <w:r>
        <w:t xml:space="preserve"> could skew the international market, De </w:t>
      </w:r>
      <w:proofErr w:type="spellStart"/>
      <w:r>
        <w:t>Gorter</w:t>
      </w:r>
      <w:proofErr w:type="spellEnd"/>
      <w:r>
        <w:t xml:space="preserve"> says, but overall the </w:t>
      </w:r>
      <w:proofErr w:type="spellStart"/>
      <w:r>
        <w:t>programme</w:t>
      </w:r>
      <w:proofErr w:type="spellEnd"/>
      <w:r>
        <w:t xml:space="preserve"> is "less pernicious" than the measures that are being phased out.</w:t>
      </w:r>
      <w:r>
        <w:rPr>
          <w:sz w:val="12"/>
        </w:rPr>
        <w:t xml:space="preserve"> </w:t>
      </w:r>
      <w:r>
        <w:t xml:space="preserve">"In good faith, the United States has changed their </w:t>
      </w:r>
      <w:proofErr w:type="spellStart"/>
      <w:r>
        <w:t>programme</w:t>
      </w:r>
      <w:proofErr w:type="spellEnd"/>
      <w:r>
        <w:t xml:space="preserve"> substantially," says De </w:t>
      </w:r>
      <w:proofErr w:type="spellStart"/>
      <w:r>
        <w:t>Gorter</w:t>
      </w:r>
      <w:proofErr w:type="spellEnd"/>
      <w:r>
        <w:t>. "</w:t>
      </w:r>
      <w:r>
        <w:rPr>
          <w:rStyle w:val="StyleBoldUnderline"/>
        </w:rPr>
        <w:t xml:space="preserve">It's possible that [Brazil] wouldn't win if they reopened the dispute based on the way the legislation stands right now." The changes come after more than a decade of pressure from Brazil, which launched a suit against US cotton subsidies at the World Trade </w:t>
      </w:r>
      <w:proofErr w:type="spellStart"/>
      <w:r>
        <w:rPr>
          <w:rStyle w:val="StyleBoldUnderline"/>
        </w:rPr>
        <w:t>Organisation's</w:t>
      </w:r>
      <w:proofErr w:type="spellEnd"/>
      <w:r>
        <w:rPr>
          <w:rStyle w:val="StyleBoldUnderline"/>
        </w:rPr>
        <w:t xml:space="preserve"> (WTO) dispute settlement body in 2002. A panel ruled largely in Brazil's </w:t>
      </w:r>
      <w:proofErr w:type="spellStart"/>
      <w:r>
        <w:rPr>
          <w:rStyle w:val="StyleBoldUnderline"/>
        </w:rPr>
        <w:t>favour</w:t>
      </w:r>
      <w:proofErr w:type="spellEnd"/>
      <w:r>
        <w:rPr>
          <w:rStyle w:val="StyleBoldUnderline"/>
        </w:rPr>
        <w:t xml:space="preserve"> in 2004; five years later, a WTO panel granted Brazil the right to "retaliate" against US products as recompense for the damage caused by America's illegal cotton subsidies</w:t>
      </w:r>
      <w:r>
        <w:t>.</w:t>
      </w:r>
      <w:r>
        <w:rPr>
          <w:sz w:val="12"/>
        </w:rPr>
        <w:t xml:space="preserve">  </w:t>
      </w:r>
      <w:r>
        <w:rPr>
          <w:rStyle w:val="StyleBoldUnderline"/>
        </w:rPr>
        <w:t>Brazil came "very</w:t>
      </w:r>
      <w:r>
        <w:t xml:space="preserve">, very, very </w:t>
      </w:r>
      <w:r>
        <w:rPr>
          <w:rStyle w:val="StyleBoldUnderline"/>
        </w:rPr>
        <w:t>close" to imposing sanctions</w:t>
      </w:r>
      <w:r>
        <w:t xml:space="preserve">, which would have targeted US intellectual property, says Pedro Camargo </w:t>
      </w:r>
      <w:proofErr w:type="spellStart"/>
      <w:r>
        <w:t>Neto</w:t>
      </w:r>
      <w:proofErr w:type="spellEnd"/>
      <w:r>
        <w:t xml:space="preserve">, who was serving as secretary of production and trade at Brazil's ministry of agriculture when the WTO case was brought in 2002. The threat of sanctions, which would have lifted patents on American goods such as films and pharmaceuticals, was enough to bring US officials to the negotiating table, Camargo </w:t>
      </w:r>
      <w:proofErr w:type="spellStart"/>
      <w:r>
        <w:t>Neto</w:t>
      </w:r>
      <w:proofErr w:type="spellEnd"/>
      <w:r>
        <w:t xml:space="preserve"> says.</w:t>
      </w:r>
      <w:r>
        <w:rPr>
          <w:sz w:val="12"/>
        </w:rPr>
        <w:t xml:space="preserve">  </w:t>
      </w:r>
      <w:r>
        <w:t xml:space="preserve">Under terms that were negotiated in an 11th-hour meeting to prevent sanctions taking effect, </w:t>
      </w:r>
      <w:r>
        <w:rPr>
          <w:rStyle w:val="StyleBoldUnderline"/>
        </w:rPr>
        <w:t xml:space="preserve">US officials </w:t>
      </w:r>
      <w:r>
        <w:rPr>
          <w:rStyle w:val="StyleBoldUnderline"/>
        </w:rPr>
        <w:lastRenderedPageBreak/>
        <w:t xml:space="preserve">agreed to pay the Brazilian government $147m annually, money that is passed on to Brazilian cotton farmers. They also agreed to make immediate changes to one of the most egregious subsidy policies.  That agreement, which was struck in April 2010, was enough to delay Brazilian sanctions in the short term, but only a new farm bill can end the dispute. </w:t>
      </w:r>
      <w:r>
        <w:t xml:space="preserve">The current draft of the legislation is promising, says Camargo </w:t>
      </w:r>
      <w:proofErr w:type="spellStart"/>
      <w:r>
        <w:t>Neto</w:t>
      </w:r>
      <w:proofErr w:type="spellEnd"/>
      <w:r>
        <w:t>.</w:t>
      </w:r>
      <w:r>
        <w:rPr>
          <w:sz w:val="12"/>
        </w:rPr>
        <w:t xml:space="preserve">  </w:t>
      </w:r>
      <w:r>
        <w:t>"You never know until the last day – you know how Congress is – but it looks like everything is going to be OK," he says. "It's a pity that it took so long."</w:t>
      </w:r>
      <w:r>
        <w:rPr>
          <w:sz w:val="12"/>
        </w:rPr>
        <w:t xml:space="preserve">  </w:t>
      </w:r>
      <w:r>
        <w:t xml:space="preserve">US cotton subsidies have long been a delicate topic of negotiations in the WTO's Doha round trade talks, but years of pressure from Brazil and cotton-producing African nations – Benin, Burkina Faso, Chad, and Mali – have produced no tangible changes to the subsidy </w:t>
      </w:r>
      <w:proofErr w:type="spellStart"/>
      <w:r>
        <w:t>programme</w:t>
      </w:r>
      <w:proofErr w:type="spellEnd"/>
      <w:r>
        <w:t xml:space="preserve">. Ultimately, </w:t>
      </w:r>
      <w:r>
        <w:rPr>
          <w:rStyle w:val="StyleBoldUnderline"/>
        </w:rPr>
        <w:t>it took a dispute – and the threat of sanctions – to force the hand of the US.</w:t>
      </w:r>
      <w:r>
        <w:rPr>
          <w:sz w:val="12"/>
        </w:rPr>
        <w:t xml:space="preserve">  </w:t>
      </w:r>
      <w:r>
        <w:t xml:space="preserve">Despite the delay, other cotton-producing countries in the global south would gain from the changes that may soon be introduced to American cotton subsidies, says Aisha </w:t>
      </w:r>
      <w:proofErr w:type="spellStart"/>
      <w:r>
        <w:t>Moriani</w:t>
      </w:r>
      <w:proofErr w:type="spellEnd"/>
      <w:r>
        <w:t xml:space="preserve">, the economic </w:t>
      </w:r>
      <w:proofErr w:type="spellStart"/>
      <w:r>
        <w:t>counsellor</w:t>
      </w:r>
      <w:proofErr w:type="spellEnd"/>
      <w:r>
        <w:t xml:space="preserve"> at Pakistan's mission to the WTO in Geneva.</w:t>
      </w:r>
      <w:r>
        <w:rPr>
          <w:sz w:val="12"/>
        </w:rPr>
        <w:t xml:space="preserve">  </w:t>
      </w:r>
      <w:r>
        <w:t xml:space="preserve">"I think that all cotton-producing countries have benefited" from Brazil's WTO case against the US, says </w:t>
      </w:r>
      <w:proofErr w:type="spellStart"/>
      <w:r>
        <w:t>Moriani</w:t>
      </w:r>
      <w:proofErr w:type="spellEnd"/>
      <w:r>
        <w:t xml:space="preserve">. "We would very much like that no one would </w:t>
      </w:r>
      <w:proofErr w:type="spellStart"/>
      <w:r>
        <w:t>subsidise</w:t>
      </w:r>
      <w:proofErr w:type="spellEnd"/>
      <w:r>
        <w:t xml:space="preserve"> cotton, because we don't have the money to </w:t>
      </w:r>
      <w:proofErr w:type="spellStart"/>
      <w:r>
        <w:t>subsidise</w:t>
      </w:r>
      <w:proofErr w:type="spellEnd"/>
      <w:r>
        <w:t xml:space="preserve"> cotton … If prices fall, everyone should feel the pressure the same way."</w:t>
      </w:r>
    </w:p>
    <w:p w:rsidR="003B62BC" w:rsidRDefault="003B62BC" w:rsidP="00830AB3"/>
    <w:p w:rsidR="001571BB" w:rsidRDefault="001571BB" w:rsidP="00830AB3">
      <w:pPr>
        <w:pStyle w:val="Heading4"/>
      </w:pPr>
      <w:r>
        <w:t>Iran</w:t>
      </w:r>
    </w:p>
    <w:p w:rsidR="00830AB3" w:rsidRPr="001B4A65" w:rsidRDefault="00830AB3" w:rsidP="00830AB3">
      <w:pPr>
        <w:pStyle w:val="Heading5"/>
        <w:rPr>
          <w:rStyle w:val="StyleBoldUnderline"/>
          <w:b w:val="0"/>
          <w:u w:val="none"/>
        </w:rPr>
      </w:pPr>
      <w:r w:rsidRPr="001B4A65">
        <w:rPr>
          <w:rStyle w:val="StyleBoldUnderline"/>
          <w:b w:val="0"/>
          <w:u w:val="none"/>
        </w:rPr>
        <w:t xml:space="preserve">Relations low now—military conflicts, Iran, trade, climate change, energy all areas of clash.  </w:t>
      </w:r>
    </w:p>
    <w:p w:rsidR="00830AB3" w:rsidRPr="00FB358F" w:rsidRDefault="00830AB3" w:rsidP="00830AB3">
      <w:pPr>
        <w:rPr>
          <w:rStyle w:val="StyleBoldUnderline"/>
        </w:rPr>
      </w:pPr>
      <w:r w:rsidRPr="001B4A65">
        <w:rPr>
          <w:rStyle w:val="StyleBoldUnderline"/>
          <w:u w:val="none"/>
        </w:rPr>
        <w:t xml:space="preserve">Hakim, 2010 </w:t>
      </w:r>
      <w:r w:rsidRPr="001B4A65">
        <w:rPr>
          <w:rStyle w:val="StyleBoldUnderline"/>
          <w:b w:val="0"/>
          <w:u w:val="none"/>
        </w:rPr>
        <w:t xml:space="preserve">(Peter, President Emeritus of the Inter-American Dialogue, December 19, “Why Brazil US Relations Will Remain Tense”, </w:t>
      </w:r>
      <w:hyperlink r:id="rId116" w:history="1">
        <w:r w:rsidRPr="00FB358F">
          <w:rPr>
            <w:rStyle w:val="Hyperlink"/>
          </w:rPr>
          <w:t>http://www.thedialogue.org/page.cfm?pageID=32&amp;pubID=2542</w:t>
        </w:r>
      </w:hyperlink>
      <w:r w:rsidRPr="00FB358F">
        <w:t xml:space="preserve">, DVO) </w:t>
      </w:r>
    </w:p>
    <w:p w:rsidR="00830AB3" w:rsidRPr="00FB358F" w:rsidRDefault="00830AB3" w:rsidP="00830AB3">
      <w:proofErr w:type="spellStart"/>
      <w:r w:rsidRPr="00FB358F">
        <w:t>Dilma</w:t>
      </w:r>
      <w:proofErr w:type="spellEnd"/>
      <w:r w:rsidRPr="00C52B0B">
        <w:rPr>
          <w:rStyle w:val="StyleBoldUnderline"/>
        </w:rPr>
        <w:t xml:space="preserve"> </w:t>
      </w:r>
      <w:proofErr w:type="spellStart"/>
      <w:r w:rsidRPr="00C52B0B">
        <w:rPr>
          <w:rStyle w:val="StyleBoldUnderline"/>
        </w:rPr>
        <w:t>Rouseff</w:t>
      </w:r>
      <w:proofErr w:type="spellEnd"/>
      <w:r w:rsidRPr="00C52B0B">
        <w:rPr>
          <w:rStyle w:val="StyleBoldUnderline"/>
        </w:rPr>
        <w:t xml:space="preserve"> inherits a deeply strained US-Brazilian relationship. N</w:t>
      </w:r>
      <w:r w:rsidRPr="00FB358F">
        <w:t xml:space="preserve">o matter how adroitly she manages foreign policy, it is now almost inevitable that the two countries will, for years to come, be colliding with one another. Their </w:t>
      </w:r>
      <w:r w:rsidRPr="00C52B0B">
        <w:rPr>
          <w:rStyle w:val="StyleBoldUnderline"/>
        </w:rPr>
        <w:t xml:space="preserve">international agendas reflect divergent interests, priorities, and approaches. </w:t>
      </w:r>
      <w:r w:rsidRPr="00FB358F">
        <w:t>They will not always be able to keep disagreements in check.</w:t>
      </w:r>
    </w:p>
    <w:p w:rsidR="00830AB3" w:rsidRPr="00FB358F" w:rsidRDefault="00830AB3" w:rsidP="00830AB3">
      <w:r w:rsidRPr="00FB358F">
        <w:t>In regional affairs, Brazil deeply irritated the US last year when it opposed the US’s access to Colombian bases—even though it later reached its own, albeit more modest, military accord with Washington. Brazil and the US continue to quarrel over Honduras, sustaining a divisive standoff in hemispheric relations. They also have polar opposite positions regarding Cuba.</w:t>
      </w:r>
    </w:p>
    <w:p w:rsidR="00830AB3" w:rsidRPr="00FB358F" w:rsidRDefault="00830AB3" w:rsidP="00830AB3">
      <w:r w:rsidRPr="00FB358F">
        <w:t>But, US-Brazil ties will be most buffeted in the coming period by global, not regional, issues.</w:t>
      </w:r>
    </w:p>
    <w:p w:rsidR="00830AB3" w:rsidRPr="00C52B0B" w:rsidRDefault="00830AB3" w:rsidP="00830AB3">
      <w:pPr>
        <w:rPr>
          <w:rStyle w:val="StyleBoldUnderline"/>
        </w:rPr>
      </w:pPr>
      <w:r w:rsidRPr="00C52B0B">
        <w:rPr>
          <w:rStyle w:val="StyleBoldUnderline"/>
        </w:rPr>
        <w:t>What most exasperates Washington is Brazil’s unwavering defense of Iran’s nuclear program along with its seeming indifference to Iran’s repression at home, support of terrorist groups, and unrelenting threats against Israel.</w:t>
      </w:r>
    </w:p>
    <w:p w:rsidR="00830AB3" w:rsidRPr="00FB358F" w:rsidRDefault="00830AB3" w:rsidP="00830AB3">
      <w:r w:rsidRPr="00C52B0B">
        <w:rPr>
          <w:rStyle w:val="StyleBoldUnderline"/>
        </w:rPr>
        <w:t xml:space="preserve">Brazil’s own nuclear program may soon become a contentious issue in US-Brazilian relations.  The US </w:t>
      </w:r>
      <w:r w:rsidRPr="00FB358F">
        <w:t xml:space="preserve">is not today concerned about Brazil developing atomic weapons—but </w:t>
      </w:r>
      <w:r w:rsidRPr="00C52B0B">
        <w:rPr>
          <w:rStyle w:val="StyleBoldUnderline"/>
        </w:rPr>
        <w:t xml:space="preserve">is troubled that its position on Iran and limits on inspections of its nuclear facilities will weaken global nonproliferation efforts. </w:t>
      </w:r>
      <w:r w:rsidRPr="00FB358F">
        <w:t>Ideally, nuclear development should be an area of cooperation. Washington’s three-year old agreement with India could serve as model for US technology transfer to Brazil—if Brazil were willing to actively support nonproliferation initiatives.</w:t>
      </w:r>
    </w:p>
    <w:p w:rsidR="00830AB3" w:rsidRPr="00FB358F" w:rsidRDefault="00830AB3" w:rsidP="00830AB3">
      <w:r w:rsidRPr="00C52B0B">
        <w:rPr>
          <w:rStyle w:val="StyleBoldUnderline"/>
        </w:rPr>
        <w:t>Trade is another source of friction. Last year, trade tensions rose sharply after Brazil prevailed in its WTO suit, which found US cotton subsidies to be illegal. Washington has defused the dispute by compensating Brazil for its lost cotton sales. But rampant US agriculture protectionism will remain a source of discord in bilateral relations. Brazil and the US share many interests in global commercial arrangements.</w:t>
      </w:r>
      <w:r w:rsidRPr="00FB358F">
        <w:t xml:space="preserve"> Although it now appears unlikely, by joining forces, the US and Brazil would substantially increase the chances that the nearly moribund Doha global trade talks would have a productive outcome.</w:t>
      </w:r>
      <w:r w:rsidRPr="00FB358F">
        <w:br/>
      </w:r>
      <w:r w:rsidRPr="00C52B0B">
        <w:rPr>
          <w:rStyle w:val="StyleBoldUnderline"/>
        </w:rPr>
        <w:t xml:space="preserve">Brazil and the US will have major roles in addressing problems of climate change and </w:t>
      </w:r>
      <w:proofErr w:type="gramStart"/>
      <w:r w:rsidRPr="00C52B0B">
        <w:rPr>
          <w:rStyle w:val="StyleBoldUnderline"/>
        </w:rPr>
        <w:t xml:space="preserve">energy </w:t>
      </w:r>
      <w:r w:rsidRPr="00FB358F">
        <w:t>.</w:t>
      </w:r>
      <w:proofErr w:type="gramEnd"/>
      <w:r w:rsidRPr="00FB358F">
        <w:t xml:space="preserve"> What is uncertain is whether on these and other</w:t>
      </w:r>
      <w:proofErr w:type="gramStart"/>
      <w:r w:rsidRPr="00FB358F">
        <w:t>  issues</w:t>
      </w:r>
      <w:proofErr w:type="gramEnd"/>
      <w:r w:rsidRPr="00FB358F">
        <w:t>, they will end up cooperating or clashing, but they will surely confront one another time and again in many different arenas.</w:t>
      </w:r>
    </w:p>
    <w:p w:rsidR="00830AB3" w:rsidRPr="00FB358F" w:rsidRDefault="00830AB3" w:rsidP="00830AB3">
      <w:r w:rsidRPr="00C52B0B">
        <w:rPr>
          <w:rStyle w:val="StyleBoldUnderline"/>
        </w:rPr>
        <w:t xml:space="preserve">Brazil has demonstrated its independence from the US and shown its ability to pursue its international aims without US support. Brazil is not ready to shift to a close, cooperative relationship. </w:t>
      </w:r>
      <w:r w:rsidRPr="00FB358F">
        <w:t>Despite its rising profile and influence, the US does not yet view Brazil as a potential strategic ally either as a crucial economic actor or as a major player on critical security issues. And the US sees Brazil’s foreign policy on issues of human rights, democracy, and nonproliferation as erratic.</w:t>
      </w:r>
    </w:p>
    <w:p w:rsidR="00830AB3" w:rsidRDefault="00830AB3" w:rsidP="00830AB3"/>
    <w:p w:rsidR="001571BB" w:rsidRPr="00BD5260" w:rsidRDefault="001571BB" w:rsidP="00830AB3">
      <w:pPr>
        <w:pStyle w:val="Heading5"/>
        <w:rPr>
          <w:b/>
        </w:rPr>
      </w:pPr>
      <w:r>
        <w:rPr>
          <w:b/>
        </w:rPr>
        <w:lastRenderedPageBreak/>
        <w:t>R</w:t>
      </w:r>
      <w:r w:rsidRPr="00BD5260">
        <w:rPr>
          <w:b/>
        </w:rPr>
        <w:t>elations low now, Iranian nuclear program.</w:t>
      </w:r>
    </w:p>
    <w:p w:rsidR="001571BB" w:rsidRPr="001571BB" w:rsidRDefault="001571BB" w:rsidP="00830AB3">
      <w:pPr>
        <w:rPr>
          <w:rStyle w:val="StyleBoldUnderline"/>
          <w:u w:val="none"/>
        </w:rPr>
      </w:pPr>
      <w:r w:rsidRPr="001571BB">
        <w:rPr>
          <w:rStyle w:val="StyleBoldUnderline"/>
          <w:u w:val="none"/>
        </w:rPr>
        <w:t xml:space="preserve">Council on Foreign Relations, 2011 </w:t>
      </w:r>
      <w:r w:rsidRPr="001571BB">
        <w:rPr>
          <w:rStyle w:val="StyleBoldUnderline"/>
          <w:b w:val="0"/>
          <w:u w:val="none"/>
        </w:rPr>
        <w:t xml:space="preserve">(“Global Brazil and US-Brazil Relations”, July 19, Independent Task Force Report No. 66, Samuel W </w:t>
      </w:r>
      <w:proofErr w:type="spellStart"/>
      <w:r w:rsidRPr="001571BB">
        <w:rPr>
          <w:rStyle w:val="StyleBoldUnderline"/>
          <w:b w:val="0"/>
          <w:u w:val="none"/>
        </w:rPr>
        <w:t>Bodman</w:t>
      </w:r>
      <w:proofErr w:type="spellEnd"/>
      <w:r w:rsidRPr="001571BB">
        <w:rPr>
          <w:rStyle w:val="StyleBoldUnderline"/>
          <w:b w:val="0"/>
          <w:u w:val="none"/>
        </w:rPr>
        <w:t xml:space="preserve"> and James D </w:t>
      </w:r>
      <w:proofErr w:type="spellStart"/>
      <w:r w:rsidRPr="001571BB">
        <w:rPr>
          <w:rStyle w:val="StyleBoldUnderline"/>
          <w:b w:val="0"/>
          <w:u w:val="none"/>
        </w:rPr>
        <w:t>Wolfensohn</w:t>
      </w:r>
      <w:proofErr w:type="spellEnd"/>
      <w:r w:rsidRPr="001571BB">
        <w:rPr>
          <w:rStyle w:val="StyleBoldUnderline"/>
          <w:b w:val="0"/>
          <w:u w:val="none"/>
        </w:rPr>
        <w:t>, Chairs,</w:t>
      </w:r>
      <w:r w:rsidRPr="001571BB">
        <w:rPr>
          <w:rStyle w:val="StyleBoldUnderline"/>
          <w:u w:val="none"/>
        </w:rPr>
        <w:t xml:space="preserve"> </w:t>
      </w:r>
      <w:hyperlink r:id="rId117" w:history="1">
        <w:r w:rsidRPr="001571BB">
          <w:t>http://www.cfr.org/brazil/global-brazil-us-brazil-relations/p25407</w:t>
        </w:r>
      </w:hyperlink>
      <w:r w:rsidRPr="001571BB">
        <w:t>, DVO)</w:t>
      </w:r>
    </w:p>
    <w:p w:rsidR="001571BB" w:rsidRPr="00BF2B31" w:rsidRDefault="001571BB" w:rsidP="00830AB3"/>
    <w:p w:rsidR="001571BB" w:rsidRDefault="001571BB" w:rsidP="00830AB3">
      <w:pPr>
        <w:autoSpaceDE w:val="0"/>
        <w:autoSpaceDN w:val="0"/>
        <w:adjustRightInd w:val="0"/>
        <w:rPr>
          <w:rFonts w:cs="HaarlemmerMTPro-Regular"/>
        </w:rPr>
      </w:pPr>
      <w:r w:rsidRPr="00BF2B31">
        <w:rPr>
          <w:rFonts w:cs="HaarlemmerMTPro-Regular"/>
        </w:rPr>
        <w:t xml:space="preserve">Despite national affinities, U.S.-Brazil relations have often been characterized by misperception and misunderstanding, most recently demonstrated by conflict over how best to contain Iran’s nuclear program. This disagreement was instructive to both countries: the </w:t>
      </w:r>
      <w:proofErr w:type="spellStart"/>
      <w:r w:rsidRPr="00BF2B31">
        <w:rPr>
          <w:rFonts w:cs="HaarlemmerMTPro-Regular"/>
        </w:rPr>
        <w:t>UnitedStates</w:t>
      </w:r>
      <w:proofErr w:type="spellEnd"/>
      <w:r w:rsidRPr="00BF2B31">
        <w:rPr>
          <w:rFonts w:cs="HaarlemmerMTPro-Regular"/>
        </w:rPr>
        <w:t xml:space="preserve"> learned to anticipate independence from Brazil and both countries learned that expressions of friendship do not easily translate into coordinated action. Brazil also learned that engagement in Iran’s nuclear program risks diluting its credentials to negotiate on other issues of international concern. But Brazil and the United States have begun a dialogue on cooperation regarding food security and labor rights in the Middle East, following the upheaval in the Arab world. In addition, Brazil and the United States are collaborating on a number of issues in third countries in the Americas and Africa.</w:t>
      </w:r>
    </w:p>
    <w:p w:rsidR="001571BB" w:rsidRPr="00BD5260" w:rsidRDefault="001571BB" w:rsidP="00830AB3">
      <w:pPr>
        <w:pStyle w:val="Heading5"/>
        <w:rPr>
          <w:rFonts w:cs="HaarlemmerMTPro-Regular"/>
          <w:b/>
        </w:rPr>
      </w:pPr>
      <w:proofErr w:type="gramStart"/>
      <w:r>
        <w:rPr>
          <w:rFonts w:cs="HaarlemmerMTPro-Regular"/>
          <w:b/>
        </w:rPr>
        <w:t>R</w:t>
      </w:r>
      <w:r w:rsidRPr="00BD5260">
        <w:rPr>
          <w:rFonts w:cs="HaarlemmerMTPro-Regular"/>
          <w:b/>
        </w:rPr>
        <w:t>elations low, Iran crisis.</w:t>
      </w:r>
      <w:proofErr w:type="gramEnd"/>
    </w:p>
    <w:p w:rsidR="001571BB" w:rsidRPr="001571BB" w:rsidRDefault="001571BB" w:rsidP="001571BB">
      <w:pPr>
        <w:rPr>
          <w:rStyle w:val="StyleBoldUnderline"/>
          <w:u w:val="none"/>
        </w:rPr>
      </w:pPr>
      <w:r w:rsidRPr="001571BB">
        <w:rPr>
          <w:rStyle w:val="StyleBoldUnderline"/>
          <w:u w:val="none"/>
        </w:rPr>
        <w:t>Council on Foreign Relations, 2011</w:t>
      </w:r>
      <w:r w:rsidRPr="001571BB">
        <w:rPr>
          <w:rStyle w:val="StyleBoldUnderline"/>
          <w:b w:val="0"/>
          <w:u w:val="none"/>
        </w:rPr>
        <w:t xml:space="preserve"> (“Global Brazil and US-Brazil Relations”, July 19, Independent Task Force Report No. 66, Samuel W </w:t>
      </w:r>
      <w:proofErr w:type="spellStart"/>
      <w:r w:rsidRPr="001571BB">
        <w:rPr>
          <w:rStyle w:val="StyleBoldUnderline"/>
          <w:b w:val="0"/>
          <w:u w:val="none"/>
        </w:rPr>
        <w:t>Bodman</w:t>
      </w:r>
      <w:proofErr w:type="spellEnd"/>
      <w:r w:rsidRPr="001571BB">
        <w:rPr>
          <w:rStyle w:val="StyleBoldUnderline"/>
          <w:b w:val="0"/>
          <w:u w:val="none"/>
        </w:rPr>
        <w:t xml:space="preserve"> and James D </w:t>
      </w:r>
      <w:proofErr w:type="spellStart"/>
      <w:r w:rsidRPr="001571BB">
        <w:rPr>
          <w:rStyle w:val="StyleBoldUnderline"/>
          <w:b w:val="0"/>
          <w:u w:val="none"/>
        </w:rPr>
        <w:t>Wolfensohn</w:t>
      </w:r>
      <w:proofErr w:type="spellEnd"/>
      <w:r w:rsidRPr="001571BB">
        <w:rPr>
          <w:rStyle w:val="StyleBoldUnderline"/>
          <w:b w:val="0"/>
          <w:u w:val="none"/>
        </w:rPr>
        <w:t>, Chairs,</w:t>
      </w:r>
      <w:r w:rsidRPr="001571BB">
        <w:rPr>
          <w:rStyle w:val="StyleBoldUnderline"/>
          <w:u w:val="none"/>
        </w:rPr>
        <w:t xml:space="preserve"> </w:t>
      </w:r>
      <w:hyperlink r:id="rId118" w:history="1">
        <w:r w:rsidRPr="001571BB">
          <w:t>http://www.cfr.org/brazil/global-brazil-us-brazil-relations/p25407</w:t>
        </w:r>
      </w:hyperlink>
      <w:r w:rsidRPr="001571BB">
        <w:t>, DVO)</w:t>
      </w:r>
    </w:p>
    <w:p w:rsidR="001571BB" w:rsidRDefault="001571BB" w:rsidP="001571BB">
      <w:pPr>
        <w:autoSpaceDE w:val="0"/>
        <w:autoSpaceDN w:val="0"/>
        <w:adjustRightInd w:val="0"/>
        <w:rPr>
          <w:rFonts w:cs="HaarlemmerMTPro-Regular"/>
        </w:rPr>
      </w:pPr>
    </w:p>
    <w:p w:rsidR="001571BB" w:rsidRPr="0011010E" w:rsidRDefault="001571BB" w:rsidP="001571BB">
      <w:pPr>
        <w:autoSpaceDE w:val="0"/>
        <w:autoSpaceDN w:val="0"/>
        <w:adjustRightInd w:val="0"/>
        <w:rPr>
          <w:rFonts w:cs="HaarlemmerMTPro-Regular"/>
        </w:rPr>
      </w:pPr>
      <w:r w:rsidRPr="00C52B0B">
        <w:rPr>
          <w:rStyle w:val="StyleBoldUnderline"/>
        </w:rPr>
        <w:t>Despite growing potential on the bilateral front, forging cooperative ties on an international security issue—Iran—proved much more difficult</w:t>
      </w:r>
      <w:r w:rsidRPr="0011010E">
        <w:rPr>
          <w:rFonts w:cs="HaarlemmerMTPro-Regular"/>
        </w:rPr>
        <w:t xml:space="preserve">. </w:t>
      </w:r>
      <w:r w:rsidRPr="00C52B0B">
        <w:rPr>
          <w:rStyle w:val="StyleBoldUnderline"/>
        </w:rPr>
        <w:t xml:space="preserve">Early in Obama’s presidency, he and Lula discussed containing Iran’s nuclear ambitions. Lula and his foreign minister understood, </w:t>
      </w:r>
      <w:r w:rsidRPr="00C52B0B">
        <w:t xml:space="preserve">some say mistakenly, </w:t>
      </w:r>
      <w:r w:rsidRPr="00C52B0B">
        <w:rPr>
          <w:rStyle w:val="StyleBoldUnderline"/>
        </w:rPr>
        <w:t>the White House to have offered a green light to pursue what</w:t>
      </w:r>
      <w:r w:rsidRPr="00C52B0B">
        <w:t xml:space="preserve"> ultimately </w:t>
      </w:r>
      <w:r w:rsidRPr="00C52B0B">
        <w:rPr>
          <w:rStyle w:val="StyleBoldUnderline"/>
        </w:rPr>
        <w:t>became the Brazil-Turkey nuclear fuel swap deal negotiated with Iran in spring 2010</w:t>
      </w:r>
      <w:r w:rsidRPr="00C52B0B">
        <w:t>.48 Brazil envisioned the deal as the first step toward ensuring that Iran’s nuclear program remained peacefu</w:t>
      </w:r>
      <w:r w:rsidRPr="0011010E">
        <w:rPr>
          <w:rFonts w:cs="HaarlemmerMTPro-Regular"/>
        </w:rPr>
        <w:t>l.</w:t>
      </w:r>
      <w:r w:rsidRPr="00C52B0B">
        <w:rPr>
          <w:rStyle w:val="StyleBoldUnderline"/>
        </w:rPr>
        <w:t xml:space="preserve"> But by the time the agreement was reached, the United States and other P5 members had grown convinced that sanctions were the best strategy for bringing Iran to the negotiating table. </w:t>
      </w:r>
      <w:r w:rsidRPr="0011010E">
        <w:rPr>
          <w:rFonts w:cs="HaarlemmerMTPro-Regular"/>
        </w:rPr>
        <w:t>Indeed, Washington asked Brazil to support the sanctions and had dispatched Clinton to Brazil in March 2010 to solicit Brasília’s cooperation. After the nuclear fuel swap agreement was announced and after Washington’s negative reaction, Brazil manifested its sense of betrayal with a “no” vote at the Security Council on a new round of sanctions.</w:t>
      </w:r>
    </w:p>
    <w:p w:rsidR="001571BB" w:rsidRDefault="001571BB" w:rsidP="001571BB">
      <w:pPr>
        <w:autoSpaceDE w:val="0"/>
        <w:autoSpaceDN w:val="0"/>
        <w:adjustRightInd w:val="0"/>
        <w:rPr>
          <w:rFonts w:cs="HaarlemmerMTPro-Regular"/>
        </w:rPr>
      </w:pPr>
      <w:r w:rsidRPr="0011010E">
        <w:rPr>
          <w:rFonts w:cs="HaarlemmerMTPro-Regular"/>
        </w:rPr>
        <w:t>Though</w:t>
      </w:r>
      <w:r w:rsidRPr="00C52B0B">
        <w:rPr>
          <w:rStyle w:val="StyleBoldUnderline"/>
        </w:rPr>
        <w:t xml:space="preserve"> it seems that </w:t>
      </w:r>
      <w:proofErr w:type="spellStart"/>
      <w:r w:rsidRPr="00C52B0B">
        <w:rPr>
          <w:rStyle w:val="StyleBoldUnderline"/>
        </w:rPr>
        <w:t>Rousseff</w:t>
      </w:r>
      <w:proofErr w:type="spellEnd"/>
      <w:r w:rsidRPr="00C52B0B">
        <w:rPr>
          <w:rStyle w:val="StyleBoldUnderline"/>
        </w:rPr>
        <w:t xml:space="preserve"> has deemphasized the security dimension of relations with Iran, Brazil’s initiative to negotiate with Iran last year was not merely a product of the personalities in office at the time. Rather, engagement with Iran demonstrated Brazil’s belief in the intrinsic value of its participation and contribution on major international security issues. Brazil paid a high cost, domestically and diplomaticall</w:t>
      </w:r>
      <w:r w:rsidRPr="0011010E">
        <w:rPr>
          <w:rFonts w:cs="HaarlemmerMTPro-Regular"/>
        </w:rPr>
        <w:t xml:space="preserve">y, for the failure of the initiative in the short term. To date, </w:t>
      </w:r>
      <w:r w:rsidRPr="00C52B0B">
        <w:rPr>
          <w:rStyle w:val="StyleBoldUnderline"/>
        </w:rPr>
        <w:t xml:space="preserve">the </w:t>
      </w:r>
      <w:proofErr w:type="spellStart"/>
      <w:r w:rsidRPr="00C52B0B">
        <w:rPr>
          <w:rStyle w:val="StyleBoldUnderline"/>
        </w:rPr>
        <w:t>Rousseff</w:t>
      </w:r>
      <w:proofErr w:type="spellEnd"/>
      <w:r w:rsidRPr="00C52B0B">
        <w:rPr>
          <w:rStyle w:val="StyleBoldUnderline"/>
        </w:rPr>
        <w:t xml:space="preserve"> administration has steered clear of engaging again on this issue. </w:t>
      </w:r>
      <w:r w:rsidRPr="0011010E">
        <w:rPr>
          <w:rFonts w:cs="HaarlemmerMTPro-Regular"/>
        </w:rPr>
        <w:t>Brazil’s participation alerted the major powers to its presence on global security issues and served notice that Brazil would remain a significant international actor.</w:t>
      </w:r>
    </w:p>
    <w:p w:rsidR="001571BB" w:rsidRDefault="001571BB" w:rsidP="001571BB"/>
    <w:p w:rsidR="003B62BC" w:rsidRDefault="003B62BC" w:rsidP="003B62BC">
      <w:pPr>
        <w:pStyle w:val="Heading1"/>
      </w:pPr>
      <w:r>
        <w:lastRenderedPageBreak/>
        <w:t>Relations Resilient</w:t>
      </w:r>
    </w:p>
    <w:p w:rsidR="003B62BC" w:rsidRDefault="003B62BC" w:rsidP="003B62BC"/>
    <w:p w:rsidR="003B62BC" w:rsidRPr="00830AB3" w:rsidRDefault="003B62BC" w:rsidP="00830AB3">
      <w:pPr>
        <w:pStyle w:val="Heading4"/>
      </w:pPr>
      <w:r w:rsidRPr="00830AB3">
        <w:t>US-Brazil military interdependence checks relations decline.</w:t>
      </w:r>
    </w:p>
    <w:p w:rsidR="003B62BC" w:rsidRPr="0073388A" w:rsidRDefault="003B62BC" w:rsidP="003B62BC">
      <w:r w:rsidRPr="00830AB3">
        <w:rPr>
          <w:b/>
        </w:rPr>
        <w:t>US Department of Defense, 2009</w:t>
      </w:r>
      <w:r w:rsidRPr="00830AB3">
        <w:t xml:space="preserve"> (March 3, “Mullen Notes Importance of US Relationship with Brazil”, </w:t>
      </w:r>
      <w:hyperlink r:id="rId119" w:history="1">
        <w:r w:rsidRPr="00830AB3">
          <w:rPr>
            <w:rStyle w:val="Hyperlink"/>
          </w:rPr>
          <w:t>http://www.defense.gov/News/NewsArticle.aspx?ID=53296</w:t>
        </w:r>
      </w:hyperlink>
      <w:r w:rsidRPr="0073388A">
        <w:t>, DVO)</w:t>
      </w:r>
    </w:p>
    <w:p w:rsidR="003B62BC" w:rsidRPr="0073388A" w:rsidRDefault="003B62BC" w:rsidP="003B62BC">
      <w:pPr>
        <w:rPr>
          <w:u w:val="single"/>
        </w:rPr>
      </w:pPr>
    </w:p>
    <w:p w:rsidR="003B62BC" w:rsidRPr="00C52B0B" w:rsidRDefault="003B62BC" w:rsidP="003B62BC">
      <w:pPr>
        <w:rPr>
          <w:rStyle w:val="StyleBoldUnderline"/>
        </w:rPr>
      </w:pPr>
      <w:r w:rsidRPr="0073388A">
        <w:t xml:space="preserve">In his first visit to Brazil, the chairman of </w:t>
      </w:r>
      <w:r w:rsidRPr="00C52B0B">
        <w:rPr>
          <w:rStyle w:val="StyleBoldUnderline"/>
        </w:rPr>
        <w:t>the Joint Chiefs of Staff</w:t>
      </w:r>
      <w:r w:rsidRPr="0073388A">
        <w:t xml:space="preserve"> met with top leaders here yesterday and </w:t>
      </w:r>
      <w:r w:rsidRPr="00C52B0B">
        <w:rPr>
          <w:rStyle w:val="StyleBoldUnderline"/>
        </w:rPr>
        <w:t>emphasized the importance of military-to-military cooperation as part of the overall U.S.-Brazilian relationship.</w:t>
      </w:r>
      <w:r w:rsidR="00830AB3" w:rsidRPr="00830AB3">
        <w:rPr>
          <w:sz w:val="12"/>
        </w:rPr>
        <w:t xml:space="preserve">¶ </w:t>
      </w:r>
      <w:r w:rsidRPr="0073388A">
        <w:t xml:space="preserve">Navy Adm. Mike Mullen met with Brazilian Defense Minister Nelson </w:t>
      </w:r>
      <w:proofErr w:type="spellStart"/>
      <w:r w:rsidRPr="0073388A">
        <w:t>Jobim</w:t>
      </w:r>
      <w:proofErr w:type="spellEnd"/>
      <w:r w:rsidRPr="0073388A">
        <w:t xml:space="preserve"> and the leaders of the Brazilian armed forces. Brazilian officials said having the meetings here, in the heart of the Amazon rain forest, would give Mullen a good idea of the country’s military capabilities and the challenges of defending areas such as the Amazon Basin.</w:t>
      </w:r>
      <w:r w:rsidR="00830AB3">
        <w:t xml:space="preserve"> </w:t>
      </w:r>
      <w:r w:rsidRPr="00C52B0B">
        <w:rPr>
          <w:rStyle w:val="StyleBoldUnderline"/>
        </w:rPr>
        <w:t xml:space="preserve">Military-to-military contacts between the two nations are important to the overall relationship between Brazil and the United States, Mullen </w:t>
      </w:r>
      <w:r w:rsidRPr="0073388A">
        <w:t xml:space="preserve">said at an impromptu news conference before meetings at the Amazon Military Command headquarters. He </w:t>
      </w:r>
      <w:r w:rsidRPr="00C52B0B">
        <w:rPr>
          <w:rStyle w:val="StyleBoldUnderline"/>
        </w:rPr>
        <w:t xml:space="preserve">said he was impressed by the discipline and professionalism the Brazilian </w:t>
      </w:r>
      <w:proofErr w:type="spellStart"/>
      <w:r w:rsidRPr="00C52B0B">
        <w:rPr>
          <w:rStyle w:val="StyleBoldUnderline"/>
        </w:rPr>
        <w:t>servicemembers</w:t>
      </w:r>
      <w:proofErr w:type="spellEnd"/>
      <w:r w:rsidRPr="00C52B0B">
        <w:rPr>
          <w:rStyle w:val="StyleBoldUnderline"/>
        </w:rPr>
        <w:t xml:space="preserve"> </w:t>
      </w:r>
      <w:r w:rsidRPr="0073388A">
        <w:t xml:space="preserve">displayed, and that he enjoyed meeting the leaders and </w:t>
      </w:r>
      <w:proofErr w:type="spellStart"/>
      <w:r w:rsidRPr="0073388A">
        <w:t>servicemembers</w:t>
      </w:r>
      <w:proofErr w:type="spellEnd"/>
      <w:r w:rsidRPr="0073388A">
        <w:t xml:space="preserve"> in the field.</w:t>
      </w:r>
      <w:r w:rsidR="00830AB3">
        <w:t xml:space="preserve"> </w:t>
      </w:r>
      <w:r w:rsidRPr="0073388A">
        <w:t>“You learn a great deal more being in the field than being in the capital,” the chairman said. “I can really see what the command does every single day, and how important the command is to the country of Brazil.”</w:t>
      </w:r>
      <w:r w:rsidR="00830AB3">
        <w:t xml:space="preserve"> </w:t>
      </w:r>
      <w:r w:rsidRPr="00C52B0B">
        <w:rPr>
          <w:rStyle w:val="StyleBoldUnderline"/>
        </w:rPr>
        <w:t>Brazil is at the heart of a region that is vital not just to South America, but to the United States and countries around the world</w:t>
      </w:r>
      <w:r w:rsidRPr="0073388A">
        <w:t>, the admiral said. “</w:t>
      </w:r>
      <w:r w:rsidRPr="00C52B0B">
        <w:rPr>
          <w:rStyle w:val="StyleBoldUnderline"/>
        </w:rPr>
        <w:t xml:space="preserve">We are greatly dependent and have a great deal of respect for the leadership of Brazil,” </w:t>
      </w:r>
      <w:r w:rsidRPr="0073388A">
        <w:t>he added.</w:t>
      </w:r>
      <w:r w:rsidR="00830AB3">
        <w:t xml:space="preserve"> </w:t>
      </w:r>
      <w:proofErr w:type="spellStart"/>
      <w:r w:rsidRPr="0073388A">
        <w:t>Jobim</w:t>
      </w:r>
      <w:proofErr w:type="spellEnd"/>
      <w:r w:rsidRPr="0073388A">
        <w:t xml:space="preserve"> echoed Mullen’s emphasis on the importance of the U.S.-Brazil relationship, and noted that trust is essential to that relationship. The </w:t>
      </w:r>
      <w:r w:rsidRPr="00C52B0B">
        <w:rPr>
          <w:rStyle w:val="StyleBoldUnderline"/>
        </w:rPr>
        <w:t>Brazilian defense minister</w:t>
      </w:r>
      <w:r w:rsidRPr="0073388A">
        <w:t xml:space="preserve"> turned to Mullen and </w:t>
      </w:r>
      <w:r w:rsidRPr="00C52B0B">
        <w:rPr>
          <w:rStyle w:val="StyleBoldUnderline"/>
        </w:rPr>
        <w:t>said, “We trust Admiral Mullen.</w:t>
      </w:r>
      <w:r w:rsidRPr="0073388A">
        <w:t>”</w:t>
      </w:r>
      <w:r w:rsidR="00830AB3">
        <w:t xml:space="preserve"> </w:t>
      </w:r>
      <w:r w:rsidRPr="0073388A">
        <w:t>Brazil is the fifth-largest nation in the world by population. The global economic crisis seems to have affected the country less than other nations, with an economy that experienced 5.8 percent growth in 2008. U.S. and Brazilian forces have worked together in United Nations peacekeeping operations in Haiti and elsewhere.</w:t>
      </w:r>
      <w:r w:rsidR="00830AB3" w:rsidRPr="00C52B0B">
        <w:rPr>
          <w:rStyle w:val="StyleBoldUnderline"/>
        </w:rPr>
        <w:t xml:space="preserve"> </w:t>
      </w:r>
      <w:r w:rsidRPr="00C52B0B">
        <w:rPr>
          <w:rStyle w:val="StyleBoldUnderline"/>
        </w:rPr>
        <w:t xml:space="preserve">U.S. and Brazilian </w:t>
      </w:r>
      <w:proofErr w:type="spellStart"/>
      <w:r w:rsidRPr="00C52B0B">
        <w:rPr>
          <w:rStyle w:val="StyleBoldUnderline"/>
        </w:rPr>
        <w:t>servicemembers</w:t>
      </w:r>
      <w:proofErr w:type="spellEnd"/>
      <w:r w:rsidRPr="00C52B0B">
        <w:rPr>
          <w:rStyle w:val="StyleBoldUnderline"/>
        </w:rPr>
        <w:t xml:space="preserve"> conduct military exercises together, and military-to-military cooperation also includes an extensive exchange program. U.S. Army noncommissioned officers attend the Brazilian Jungle School, and Brazilian cadets attend the U.S. Military Academy at West Point, N.Y.</w:t>
      </w:r>
      <w:r w:rsidR="00830AB3" w:rsidRPr="00C52B0B">
        <w:rPr>
          <w:rStyle w:val="StyleBoldUnderline"/>
        </w:rPr>
        <w:t xml:space="preserve"> </w:t>
      </w:r>
    </w:p>
    <w:p w:rsidR="003B62BC" w:rsidRDefault="003B62BC" w:rsidP="007150CB">
      <w:pPr>
        <w:pStyle w:val="Heading4"/>
      </w:pPr>
      <w:r>
        <w:t>US-Brazil relations are incredibly resilient – recent NSA scandal proves</w:t>
      </w:r>
    </w:p>
    <w:p w:rsidR="003B62BC" w:rsidRDefault="003B62BC" w:rsidP="003B62BC">
      <w:pPr>
        <w:rPr>
          <w:rStyle w:val="StyleStyleBold12pt"/>
        </w:rPr>
      </w:pPr>
      <w:proofErr w:type="spellStart"/>
      <w:r>
        <w:rPr>
          <w:rStyle w:val="StyleStyleBold12pt"/>
        </w:rPr>
        <w:t>Sibaja</w:t>
      </w:r>
      <w:proofErr w:type="spellEnd"/>
      <w:r>
        <w:rPr>
          <w:rStyle w:val="StyleStyleBold12pt"/>
        </w:rPr>
        <w:t xml:space="preserve"> 7-10-13</w:t>
      </w:r>
    </w:p>
    <w:p w:rsidR="003B62BC" w:rsidRDefault="003B62BC" w:rsidP="003B62BC">
      <w:r>
        <w:t xml:space="preserve">[Marco </w:t>
      </w:r>
      <w:proofErr w:type="spellStart"/>
      <w:r>
        <w:t>Sibaja</w:t>
      </w:r>
      <w:proofErr w:type="spellEnd"/>
      <w:r>
        <w:t xml:space="preserve">, Associated Press, July 10, 2013, “Brazilian lawmaker: US spying won't hurt relations,” </w:t>
      </w:r>
      <w:hyperlink r:id="rId120" w:history="1">
        <w:r>
          <w:rPr>
            <w:rStyle w:val="Hyperlink"/>
          </w:rPr>
          <w:t>http://www.usatoday.com/story/news/world/2013/07/10/brazil-us-spying/2506541/</w:t>
        </w:r>
      </w:hyperlink>
      <w:r>
        <w:t>] WD</w:t>
      </w:r>
    </w:p>
    <w:p w:rsidR="003B62BC" w:rsidRDefault="003B62BC" w:rsidP="003B62BC"/>
    <w:p w:rsidR="003B62BC" w:rsidRDefault="003B62BC" w:rsidP="003B62BC">
      <w:r>
        <w:rPr>
          <w:rStyle w:val="StyleBoldUnderline"/>
        </w:rPr>
        <w:t>Disclosures alleging that the United States has collected data on billions of telephone and email conversations in Latin America's biggest country will not affect Brazil-U.S. relations, the head of Brazil's joint congressional committee on intelligence said</w:t>
      </w:r>
      <w:r>
        <w:t xml:space="preserve"> Wednesday. Congressman Nelson Pellegrino told foreign correspondents in Brasilia that </w:t>
      </w:r>
      <w:r>
        <w:rPr>
          <w:rStyle w:val="StyleBoldUnderline"/>
        </w:rPr>
        <w:t xml:space="preserve">despite Brazil's strong repudiation of the U.S. information gathering activities in Brazil "the good relations we have with the United States will not be interrupted." </w:t>
      </w:r>
      <w:r>
        <w:t>"</w:t>
      </w:r>
      <w:r>
        <w:rPr>
          <w:rStyle w:val="StyleBoldUnderline"/>
        </w:rPr>
        <w:t>We have sent Washington a clear message that we are interested in maintaining good relations, but that we will not accept these kinds of practices</w:t>
      </w:r>
      <w:r>
        <w:t xml:space="preserve">," he said. "We cannot accept that a country spies another, on its citizens, its companies and its authorities." He said </w:t>
      </w:r>
      <w:r>
        <w:rPr>
          <w:rStyle w:val="StyleBoldUnderline"/>
        </w:rPr>
        <w:t xml:space="preserve">President </w:t>
      </w:r>
      <w:proofErr w:type="spellStart"/>
      <w:r>
        <w:rPr>
          <w:rStyle w:val="StyleBoldUnderline"/>
        </w:rPr>
        <w:t>Dilma</w:t>
      </w:r>
      <w:proofErr w:type="spellEnd"/>
      <w:r>
        <w:rPr>
          <w:rStyle w:val="StyleBoldUnderline"/>
        </w:rPr>
        <w:t xml:space="preserve"> </w:t>
      </w:r>
      <w:proofErr w:type="spellStart"/>
      <w:r>
        <w:rPr>
          <w:rStyle w:val="StyleBoldUnderline"/>
        </w:rPr>
        <w:t>Rousseff's</w:t>
      </w:r>
      <w:proofErr w:type="spellEnd"/>
      <w:r>
        <w:rPr>
          <w:rStyle w:val="StyleBoldUnderline"/>
        </w:rPr>
        <w:t xml:space="preserve"> state visit to Washington October was still on and that it would not be affected by the recent disclosures. </w:t>
      </w:r>
      <w:r>
        <w:t xml:space="preserve">Meanwhile Wednesday, Defense Minister </w:t>
      </w:r>
      <w:proofErr w:type="spellStart"/>
      <w:r>
        <w:t>Celso</w:t>
      </w:r>
      <w:proofErr w:type="spellEnd"/>
      <w:r>
        <w:t xml:space="preserve"> </w:t>
      </w:r>
      <w:proofErr w:type="spellStart"/>
      <w:r>
        <w:t>Amorim</w:t>
      </w:r>
      <w:proofErr w:type="spellEnd"/>
      <w:r>
        <w:t xml:space="preserve"> acknowledged that the country invests little in cyber-security, with just $22 million earmarked in the 2013 budget. Still, he insisted that no amount of money can create a totally secure system. "No country has the capacity to establish absolute protection" of its communication networks, </w:t>
      </w:r>
      <w:proofErr w:type="spellStart"/>
      <w:r>
        <w:t>Amorim</w:t>
      </w:r>
      <w:proofErr w:type="spellEnd"/>
      <w:r>
        <w:t xml:space="preserve"> told the Senate's foreign relations committee. "Even in an ideal situation, there would not be a shield that could completely protect us." The O </w:t>
      </w:r>
      <w:proofErr w:type="spellStart"/>
      <w:r>
        <w:t>Globo</w:t>
      </w:r>
      <w:proofErr w:type="spellEnd"/>
      <w:r>
        <w:t xml:space="preserve"> newspaper reported last week that </w:t>
      </w:r>
      <w:r>
        <w:rPr>
          <w:rStyle w:val="StyleBoldUnderline"/>
        </w:rPr>
        <w:t>information released by National Security Agency leaker Edward Snowden showed Brazil is the top target in Latin America for the NSA's massive intelligence-gathering effort</w:t>
      </w:r>
      <w:r>
        <w:t xml:space="preserve"> aimed at monitoring communications around the world. Snowden's disclosures indicate that the NSA widely collects phone and </w:t>
      </w:r>
      <w:r>
        <w:lastRenderedPageBreak/>
        <w:t xml:space="preserve">Internet "metadata" — logs of message times, addresses and other information rather than the content of the messages. The documents have indicated that the NSA has been collecting the phone records of millions of U.S. phone customers, and has gathered data on phone and Internet usage outside the U.S., including those people who use any of nine U.S.-based internet providers such as Google. Earlier, O </w:t>
      </w:r>
      <w:proofErr w:type="spellStart"/>
      <w:r>
        <w:t>Globo</w:t>
      </w:r>
      <w:proofErr w:type="spellEnd"/>
      <w:r>
        <w:t xml:space="preserve"> reported that </w:t>
      </w:r>
      <w:r>
        <w:rPr>
          <w:rStyle w:val="StyleBoldUnderline"/>
        </w:rPr>
        <w:t>in Brazil, the NSA collected data through an association between U.S. and Brazilian telecommunications companies.</w:t>
      </w:r>
      <w:r>
        <w:t xml:space="preserve"> It said it could not verify which Brazilian companies were involved or if they were even aware their links were being used to collect the data.</w:t>
      </w:r>
    </w:p>
    <w:p w:rsidR="003B62BC" w:rsidRPr="0073388A" w:rsidRDefault="003B62BC" w:rsidP="003B62BC"/>
    <w:p w:rsidR="003B62BC" w:rsidRDefault="003B62BC" w:rsidP="003B62BC"/>
    <w:p w:rsidR="003B62BC" w:rsidRDefault="003B62BC" w:rsidP="003B62BC"/>
    <w:p w:rsidR="003B62BC" w:rsidRDefault="003B62BC" w:rsidP="003B62BC">
      <w:pPr>
        <w:pStyle w:val="Heading1"/>
      </w:pPr>
      <w:r w:rsidRPr="009468CE">
        <w:lastRenderedPageBreak/>
        <w:t>Link Uniqueness</w:t>
      </w:r>
      <w:r>
        <w:t>--Economy</w:t>
      </w:r>
      <w:r w:rsidRPr="009468CE">
        <w:t>:</w:t>
      </w:r>
    </w:p>
    <w:p w:rsidR="003B62BC" w:rsidRPr="009468CE" w:rsidRDefault="003B62BC" w:rsidP="003B62BC"/>
    <w:p w:rsidR="003B62BC" w:rsidRDefault="003B62BC" w:rsidP="003B62BC">
      <w:pPr>
        <w:rPr>
          <w:rStyle w:val="StyleBoldUnderline"/>
        </w:rPr>
      </w:pPr>
    </w:p>
    <w:p w:rsidR="003B62BC" w:rsidRPr="00812225" w:rsidRDefault="003B62BC" w:rsidP="007150CB">
      <w:pPr>
        <w:pStyle w:val="Heading4"/>
      </w:pPr>
      <w:r w:rsidRPr="00812225">
        <w:t>Brazil’s Economy declining</w:t>
      </w:r>
    </w:p>
    <w:p w:rsidR="003B62BC" w:rsidRDefault="003B62BC" w:rsidP="003B62BC">
      <w:r w:rsidRPr="0005517C">
        <w:rPr>
          <w:rStyle w:val="StyleStyleBold12pt"/>
        </w:rPr>
        <w:t>Winter &amp; Pereira 12</w:t>
      </w:r>
      <w:r>
        <w:t xml:space="preserve"> (Brian and Vivian, 11/30, “Brazil economy surprisingly weak, adds to global fears”, Date accessed: 7/8/13, </w:t>
      </w:r>
      <w:hyperlink r:id="rId121" w:history="1">
        <w:r w:rsidRPr="00387838">
          <w:rPr>
            <w:rStyle w:val="Hyperlink"/>
          </w:rPr>
          <w:t>http://www.reuters.com/article/2012/11/30/us-brazil-economy-gdp-idUSBRE8AT0KM20121130</w:t>
        </w:r>
      </w:hyperlink>
      <w:r>
        <w:t>, LE</w:t>
      </w:r>
    </w:p>
    <w:p w:rsidR="003B62BC" w:rsidRPr="009D1199" w:rsidRDefault="003B62BC" w:rsidP="003B62BC">
      <w:pPr>
        <w:rPr>
          <w:rStyle w:val="StyleBoldUnderline"/>
        </w:rPr>
      </w:pPr>
      <w:r w:rsidRPr="009D1199">
        <w:rPr>
          <w:rStyle w:val="StyleBoldUnderline"/>
        </w:rPr>
        <w:t>Brazil has been stuck in a pattern of slow growth</w:t>
      </w:r>
      <w:r w:rsidRPr="009D1199">
        <w:t xml:space="preserve"> since Ms. </w:t>
      </w:r>
      <w:proofErr w:type="spellStart"/>
      <w:r w:rsidRPr="009D1199">
        <w:t>Rousseff</w:t>
      </w:r>
      <w:proofErr w:type="spellEnd"/>
      <w:r w:rsidRPr="009D1199">
        <w:t xml:space="preserve"> took office last year, </w:t>
      </w:r>
      <w:r w:rsidRPr="009D1199">
        <w:rPr>
          <w:rStyle w:val="StyleBoldUnderline"/>
        </w:rPr>
        <w:t xml:space="preserve">as companies struggle with high costs and severe infrastructure and </w:t>
      </w:r>
      <w:proofErr w:type="spellStart"/>
      <w:r w:rsidRPr="009D1199">
        <w:rPr>
          <w:rStyle w:val="StyleBoldUnderline"/>
        </w:rPr>
        <w:t>labour</w:t>
      </w:r>
      <w:proofErr w:type="spellEnd"/>
      <w:r w:rsidRPr="009D1199">
        <w:rPr>
          <w:rStyle w:val="StyleBoldUnderline"/>
        </w:rPr>
        <w:t xml:space="preserve"> bottlenecks. Ms. </w:t>
      </w:r>
      <w:proofErr w:type="spellStart"/>
      <w:r w:rsidRPr="009D1199">
        <w:rPr>
          <w:rStyle w:val="StyleBoldUnderline"/>
        </w:rPr>
        <w:t>Rousseff</w:t>
      </w:r>
      <w:proofErr w:type="spellEnd"/>
      <w:r w:rsidRPr="009D1199">
        <w:rPr>
          <w:rStyle w:val="StyleBoldUnderline"/>
        </w:rPr>
        <w:t xml:space="preserve"> has tried to revive activity with numerous tax cuts and other stimulus, but Friday’s data showed that companies are not responding, as investment fell for a fifth straight quarter.¶ The continued weakness of Latin America’s biggest economy was likely to reverberate in global markets, especially after India also posted lower-than-expected growth on Friday, putting it on track for its worst year in a decade</w:t>
      </w:r>
      <w:r w:rsidRPr="009D1199">
        <w:t>.</w:t>
      </w:r>
      <w:r w:rsidRPr="009D1199">
        <w:rPr>
          <w:sz w:val="12"/>
        </w:rPr>
        <w:t xml:space="preserve">¶ </w:t>
      </w:r>
      <w:r w:rsidRPr="009D1199">
        <w:t>Russia’s economy is also slowing down, with growth of just 3.2 per cent expected next year, according to a Reuters poll published Friday. China, which has been Brazil’s biggest trading partner, is on course to post its slowest annual expansion in 13 years.</w:t>
      </w:r>
      <w:r w:rsidRPr="009D1199">
        <w:rPr>
          <w:sz w:val="12"/>
        </w:rPr>
        <w:t xml:space="preserve">¶ </w:t>
      </w:r>
      <w:r w:rsidRPr="009D1199">
        <w:rPr>
          <w:rStyle w:val="StyleBoldUnderline"/>
        </w:rPr>
        <w:t>For Brazil, Friday’s data renews concerns that its slow growth is not a cyclical issue, but the result of deeply rooted structural problems after strong growth of the previous decade.¶ “The measures that the government imagined would be capable of bringing Brazil out of the global crisis weren’t enough</w:t>
      </w:r>
      <w:r w:rsidRPr="009D1199">
        <w:t xml:space="preserve">,” said Walter Cover, president of </w:t>
      </w:r>
      <w:proofErr w:type="spellStart"/>
      <w:r w:rsidRPr="009D1199">
        <w:t>Abramat</w:t>
      </w:r>
      <w:proofErr w:type="spellEnd"/>
      <w:r w:rsidRPr="009D1199">
        <w:t>, an association of construction materials companies.</w:t>
      </w:r>
      <w:r w:rsidRPr="009D1199">
        <w:rPr>
          <w:sz w:val="12"/>
        </w:rPr>
        <w:t xml:space="preserve">¶ </w:t>
      </w:r>
      <w:r w:rsidRPr="009D1199">
        <w:t>The IBGE also revised down second-quarter growth to just 0.2 per cent compared to the first quarter from a previously reported 0.4 per cent.</w:t>
      </w:r>
      <w:r w:rsidRPr="009D1199">
        <w:rPr>
          <w:sz w:val="12"/>
        </w:rPr>
        <w:t xml:space="preserve">¶ </w:t>
      </w:r>
      <w:r w:rsidRPr="009D1199">
        <w:t xml:space="preserve">Brazil’s economy had been expected to grow about 1.5 per cent this year but several analysts said they were now likely to sharply lower their forecasts. Rafael </w:t>
      </w:r>
      <w:proofErr w:type="spellStart"/>
      <w:r w:rsidRPr="009D1199">
        <w:t>Bacciotti</w:t>
      </w:r>
      <w:proofErr w:type="spellEnd"/>
      <w:r w:rsidRPr="009D1199">
        <w:t xml:space="preserve">, an economist at </w:t>
      </w:r>
      <w:proofErr w:type="spellStart"/>
      <w:r w:rsidRPr="009D1199">
        <w:t>Tendencias</w:t>
      </w:r>
      <w:proofErr w:type="spellEnd"/>
      <w:r w:rsidRPr="009D1199">
        <w:t xml:space="preserve"> consultancy in Sao Paulo, said the economy now looks set to grow a “maximum of 1 per cent” in 2012.</w:t>
      </w:r>
      <w:r w:rsidRPr="009D1199">
        <w:rPr>
          <w:sz w:val="12"/>
        </w:rPr>
        <w:t xml:space="preserve">¶ </w:t>
      </w:r>
      <w:r w:rsidRPr="009D1199">
        <w:t>“</w:t>
      </w:r>
      <w:r w:rsidRPr="009D1199">
        <w:rPr>
          <w:rStyle w:val="StyleBoldUnderline"/>
        </w:rPr>
        <w:t>In truth, (Brazil’s economic) model is not working out very well</w:t>
      </w:r>
      <w:r w:rsidRPr="009D1199">
        <w:t xml:space="preserve">,” Mr. </w:t>
      </w:r>
      <w:proofErr w:type="spellStart"/>
      <w:r w:rsidRPr="009D1199">
        <w:t>Bacciotti</w:t>
      </w:r>
      <w:proofErr w:type="spellEnd"/>
      <w:r w:rsidRPr="009D1199">
        <w:t xml:space="preserve"> said.</w:t>
      </w:r>
      <w:r w:rsidRPr="009D1199">
        <w:rPr>
          <w:sz w:val="12"/>
        </w:rPr>
        <w:t xml:space="preserve">¶ </w:t>
      </w:r>
      <w:r w:rsidRPr="009D1199">
        <w:rPr>
          <w:rStyle w:val="StyleBoldUnderline"/>
        </w:rPr>
        <w:t>That model for years hinged on expanding consumer credit, which gave many poor Brazilians access to cars, TVs and other middle-class goods for the first time. Data indicates that many consumers have reached their debt limit, despite a massive year-long cycle of interest rate cuts, leaving few other strong motors to power Brazil’s $2.5-trillion economy</w:t>
      </w:r>
    </w:p>
    <w:p w:rsidR="003B62BC" w:rsidRDefault="003B62BC" w:rsidP="003B62BC"/>
    <w:p w:rsidR="003B62BC" w:rsidRPr="00812225" w:rsidRDefault="003B62BC" w:rsidP="007150CB">
      <w:pPr>
        <w:pStyle w:val="Heading4"/>
      </w:pPr>
      <w:r w:rsidRPr="00812225">
        <w:t>Brazil no longer Latin Americas economic powerhouse</w:t>
      </w:r>
    </w:p>
    <w:p w:rsidR="003B62BC" w:rsidRDefault="003B62BC" w:rsidP="003B62BC">
      <w:r w:rsidRPr="006F541A">
        <w:rPr>
          <w:rStyle w:val="StyleStyleBold12pt"/>
        </w:rPr>
        <w:t>Boyle 13</w:t>
      </w:r>
      <w:r>
        <w:rPr>
          <w:rStyle w:val="submitted-by"/>
        </w:rPr>
        <w:t xml:space="preserve"> (Catherine, Writer for CNBC, 1/17, “Why Brazil's economy is losing its shine”, Date Accessed: 7/8/13, </w:t>
      </w:r>
      <w:hyperlink r:id="rId122" w:history="1">
        <w:r w:rsidRPr="00387838">
          <w:rPr>
            <w:rStyle w:val="Hyperlink"/>
          </w:rPr>
          <w:t>http://www.globalpost.com/dispatch/news/business/global-economy/130117/brazil-brazilian-economy-powerhouse-downturn</w:t>
        </w:r>
      </w:hyperlink>
      <w:r>
        <w:rPr>
          <w:rStyle w:val="submitted-by"/>
        </w:rPr>
        <w:t>, LE)</w:t>
      </w:r>
    </w:p>
    <w:p w:rsidR="003B62BC" w:rsidRDefault="003B62BC" w:rsidP="003B62BC">
      <w:r w:rsidRPr="0013798E">
        <w:rPr>
          <w:rStyle w:val="StyleBoldUnderline"/>
        </w:rPr>
        <w:t>Brazil</w:t>
      </w:r>
      <w:r w:rsidRPr="0013798E">
        <w:t xml:space="preserve">, long viewed as one of the most promising emerging markets, </w:t>
      </w:r>
      <w:r w:rsidRPr="0013798E">
        <w:rPr>
          <w:rStyle w:val="StyleBoldUnderline"/>
        </w:rPr>
        <w:t xml:space="preserve">has seen its crown slip slightly in recent months. The country has been enshrined as </w:t>
      </w:r>
      <w:hyperlink r:id="rId123" w:tgtFrame="_blank" w:history="1">
        <w:r w:rsidRPr="0013798E">
          <w:rPr>
            <w:rStyle w:val="StyleBoldUnderline"/>
          </w:rPr>
          <w:t>Latin America's economic powerhouse</w:t>
        </w:r>
      </w:hyperlink>
      <w:r w:rsidRPr="0013798E">
        <w:rPr>
          <w:rStyle w:val="StyleBoldUnderline"/>
        </w:rPr>
        <w:t xml:space="preserve"> for more than a decade, fuelled by vast resource wealth and investment from China.¶ Yet its dominance is under threat as other emerging markets compete fiercely on cost</w:t>
      </w:r>
      <w:r w:rsidRPr="0013798E">
        <w:t>.</w:t>
      </w:r>
      <w:r w:rsidRPr="0013798E">
        <w:rPr>
          <w:sz w:val="12"/>
        </w:rPr>
        <w:t xml:space="preserve">¶ </w:t>
      </w:r>
      <w:r w:rsidRPr="0013798E">
        <w:t xml:space="preserve">"The last decade was very good for Brazil," James Lockhart Smith, head of Latin America, </w:t>
      </w:r>
      <w:proofErr w:type="spellStart"/>
      <w:r w:rsidRPr="0013798E">
        <w:t>Maplecroft</w:t>
      </w:r>
      <w:proofErr w:type="spellEnd"/>
      <w:r w:rsidRPr="0013798E">
        <w:t>, told CNBC.</w:t>
      </w:r>
      <w:r w:rsidRPr="0013798E">
        <w:rPr>
          <w:sz w:val="12"/>
        </w:rPr>
        <w:t xml:space="preserve">¶ </w:t>
      </w:r>
      <w:r w:rsidRPr="0013798E">
        <w:t>"</w:t>
      </w:r>
      <w:r w:rsidRPr="0013798E">
        <w:rPr>
          <w:rStyle w:val="StyleBoldUnderline"/>
        </w:rPr>
        <w:t>Now, Brazil is having to compete with a lot of other countries and it has an Achilles heel in the cost of doing business, so it's much more complicated to generate growth.</w:t>
      </w:r>
      <w:r w:rsidRPr="0013798E">
        <w:t>"</w:t>
      </w:r>
      <w:r w:rsidRPr="0013798E">
        <w:rPr>
          <w:sz w:val="12"/>
        </w:rPr>
        <w:t xml:space="preserve">¶ </w:t>
      </w:r>
      <w:proofErr w:type="gramStart"/>
      <w:r w:rsidRPr="0013798E">
        <w:t>After</w:t>
      </w:r>
      <w:proofErr w:type="gramEnd"/>
      <w:r w:rsidRPr="0013798E">
        <w:t xml:space="preserve"> roaring to growth of 7.5 percent in 2010, gross domestic product is expected to grow by 3.2 percent in 2013 by the </w:t>
      </w:r>
      <w:hyperlink r:id="rId124" w:tgtFrame="_blank" w:history="1">
        <w:proofErr w:type="spellStart"/>
        <w:r w:rsidRPr="0013798E">
          <w:rPr>
            <w:rStyle w:val="Hyperlink"/>
          </w:rPr>
          <w:t>Banco</w:t>
        </w:r>
        <w:proofErr w:type="spellEnd"/>
        <w:r w:rsidRPr="0013798E">
          <w:rPr>
            <w:rStyle w:val="Hyperlink"/>
          </w:rPr>
          <w:t xml:space="preserve"> Central do </w:t>
        </w:r>
        <w:proofErr w:type="spellStart"/>
        <w:r w:rsidRPr="0013798E">
          <w:rPr>
            <w:rStyle w:val="Hyperlink"/>
          </w:rPr>
          <w:t>Brasil</w:t>
        </w:r>
        <w:proofErr w:type="spellEnd"/>
      </w:hyperlink>
      <w:r w:rsidRPr="0013798E">
        <w:t>, the country's central bank. Of course, these figures are still much higher than the slow or negative growth forecast in the US and Europe.</w:t>
      </w:r>
      <w:r w:rsidRPr="0013798E">
        <w:rPr>
          <w:sz w:val="12"/>
        </w:rPr>
        <w:t xml:space="preserve">¶ </w:t>
      </w:r>
      <w:r w:rsidRPr="0013798E">
        <w:rPr>
          <w:rStyle w:val="StyleBoldUnderline"/>
        </w:rPr>
        <w:t>Brazil's stock market has also been moribund</w:t>
      </w:r>
      <w:r w:rsidRPr="0013798E">
        <w:t xml:space="preserve">. The benchmark index, </w:t>
      </w:r>
      <w:hyperlink r:id="rId125" w:tgtFrame="_blank" w:history="1">
        <w:proofErr w:type="spellStart"/>
        <w:r w:rsidRPr="0013798E">
          <w:rPr>
            <w:rStyle w:val="Hyperlink"/>
          </w:rPr>
          <w:t>Bovespa</w:t>
        </w:r>
        <w:proofErr w:type="spellEnd"/>
      </w:hyperlink>
      <w:r w:rsidRPr="0013798E">
        <w:t xml:space="preserve"> is up just 4 percent over the past year and only $7.6 billion was raised by companies listing in Sao Paulo last year, compared to almost $50 billion in 2010, a record year.</w:t>
      </w:r>
      <w:r w:rsidRPr="0013798E">
        <w:rPr>
          <w:sz w:val="12"/>
        </w:rPr>
        <w:t xml:space="preserve">¶ </w:t>
      </w:r>
      <w:r w:rsidRPr="0013798E">
        <w:t xml:space="preserve">Inflation hit a 10-month high of 5.8 percent in December, despite a decline in the </w:t>
      </w:r>
      <w:hyperlink r:id="rId126" w:tgtFrame="_blank" w:history="1">
        <w:r w:rsidRPr="0013798E">
          <w:rPr>
            <w:rStyle w:val="Hyperlink"/>
          </w:rPr>
          <w:t>food price inflation</w:t>
        </w:r>
      </w:hyperlink>
      <w:r w:rsidRPr="0013798E">
        <w:t xml:space="preserve"> which the country suffered from earlier in 2012. Wages are continuing to rise, which is good news for the country's emerging middle class and for consumption, but that is also causing concern about competitiveness.</w:t>
      </w:r>
      <w:r w:rsidRPr="0013798E">
        <w:rPr>
          <w:sz w:val="12"/>
        </w:rPr>
        <w:t xml:space="preserve">¶ </w:t>
      </w:r>
      <w:proofErr w:type="gramStart"/>
      <w:r w:rsidRPr="0013798E">
        <w:t>The</w:t>
      </w:r>
      <w:proofErr w:type="gramEnd"/>
      <w:r w:rsidRPr="0013798E">
        <w:t xml:space="preserve"> central bank has already cut interest rates from 10.5 percent at the start of 2012 to the current rate of 7.25 percent. But it can't cut much further because of the threat of inflation.</w:t>
      </w:r>
      <w:r w:rsidRPr="0013798E">
        <w:rPr>
          <w:sz w:val="12"/>
        </w:rPr>
        <w:t xml:space="preserve">¶ </w:t>
      </w:r>
      <w:r w:rsidRPr="0013798E">
        <w:t>Late on Wednesday, the country's central bank left rates on hold even as it warned that the country's domestic recovery had been less intense than expected.</w:t>
      </w:r>
      <w:r w:rsidRPr="0013798E">
        <w:rPr>
          <w:sz w:val="12"/>
        </w:rPr>
        <w:t xml:space="preserve">¶ </w:t>
      </w:r>
      <w:r w:rsidRPr="0013798E">
        <w:rPr>
          <w:rStyle w:val="StyleBoldUnderline"/>
        </w:rPr>
        <w:t xml:space="preserve">The central bank also acknowledged </w:t>
      </w:r>
      <w:hyperlink r:id="rId127" w:tgtFrame="_blank" w:history="1">
        <w:r w:rsidRPr="0013798E">
          <w:rPr>
            <w:rStyle w:val="StyleBoldUnderline"/>
          </w:rPr>
          <w:t>inflation had worsened</w:t>
        </w:r>
      </w:hyperlink>
      <w:r w:rsidRPr="0013798E">
        <w:rPr>
          <w:rStyle w:val="StyleBoldUnderline"/>
        </w:rPr>
        <w:t xml:space="preserve"> in the short term.¶ "Rates aren't particularly high in historical terms as inflation is so high. The central bank has been extremely aggressive in lowering rates,"</w:t>
      </w:r>
      <w:r w:rsidRPr="0013798E">
        <w:t xml:space="preserve"> Julian Thompson, global head of emerging markets at AXA, told CNBC. "</w:t>
      </w:r>
      <w:r w:rsidRPr="0013798E">
        <w:rPr>
          <w:rStyle w:val="StyleBoldUnderline"/>
        </w:rPr>
        <w:t>Repeated government intervention is undermining confidence and investment has been weak. Labor costs are quite high and Brazil's a pretty protected market</w:t>
      </w:r>
      <w:r w:rsidRPr="0013798E">
        <w:t>."</w:t>
      </w:r>
      <w:r w:rsidRPr="0013798E">
        <w:rPr>
          <w:sz w:val="12"/>
        </w:rPr>
        <w:t xml:space="preserve">¶ </w:t>
      </w:r>
      <w:r w:rsidRPr="0013798E">
        <w:t>He expects the central bank to keep rates on hold until March and then cut again if disappointing growth continues.</w:t>
      </w:r>
      <w:r w:rsidRPr="0013798E">
        <w:rPr>
          <w:sz w:val="12"/>
        </w:rPr>
        <w:t xml:space="preserve">¶ </w:t>
      </w:r>
      <w:r w:rsidRPr="0013798E">
        <w:t>Inflation is also expected to be dampened by cuts to energy tariffs – although Neil Shearing, chief emerging markets economist at Capital Economics, cautioned that severe droughts last year could delay plans to cut the tariffs. The majority of Brazil's power comes from hydro-electricity.</w:t>
      </w:r>
      <w:r w:rsidRPr="0013798E">
        <w:rPr>
          <w:sz w:val="12"/>
        </w:rPr>
        <w:t xml:space="preserve">¶ </w:t>
      </w:r>
      <w:proofErr w:type="gramStart"/>
      <w:r w:rsidRPr="0013798E">
        <w:t>There</w:t>
      </w:r>
      <w:proofErr w:type="gramEnd"/>
      <w:r w:rsidRPr="0013798E">
        <w:t xml:space="preserve"> are some hopes that China, one of the biggest investors in Brazil, may provide more investment, as it did before the global financial crisis. </w:t>
      </w:r>
      <w:r w:rsidRPr="0013798E">
        <w:rPr>
          <w:rStyle w:val="StyleBoldUnderline"/>
        </w:rPr>
        <w:t>Yet relatively subdued growth in China itself may limit the country's capacity to invest in Brazil</w:t>
      </w:r>
      <w:r w:rsidRPr="0013798E">
        <w:t>, Thompson said.</w:t>
      </w:r>
    </w:p>
    <w:p w:rsidR="003B62BC" w:rsidRDefault="003B62BC" w:rsidP="003B62BC"/>
    <w:p w:rsidR="003B62BC" w:rsidRPr="0065044D" w:rsidRDefault="003B62BC" w:rsidP="007150CB">
      <w:pPr>
        <w:pStyle w:val="Heading4"/>
      </w:pPr>
      <w:r w:rsidRPr="0065044D">
        <w:t>L</w:t>
      </w:r>
      <w:r w:rsidRPr="007150CB">
        <w:t>atin America depends on U.S. trade and investment</w:t>
      </w:r>
    </w:p>
    <w:p w:rsidR="003B62BC" w:rsidRPr="0065044D" w:rsidRDefault="003B62BC" w:rsidP="003B62BC">
      <w:r w:rsidRPr="0065044D">
        <w:rPr>
          <w:b/>
        </w:rPr>
        <w:t xml:space="preserve">Brand et al ’12 </w:t>
      </w:r>
      <w:r w:rsidRPr="0065044D">
        <w:t>(Alexander Brand, Lecturer and Post-Doc Researcher at the Department of Political Science at the University of Mainz, M.A. in Political Science, Philosophy and Media &amp; Communication Sciences; Susan McEwen-</w:t>
      </w:r>
      <w:proofErr w:type="spellStart"/>
      <w:r w:rsidRPr="0065044D">
        <w:t>Fial</w:t>
      </w:r>
      <w:proofErr w:type="spellEnd"/>
      <w:r w:rsidRPr="0065044D">
        <w:t xml:space="preserve">, Lecturer at the Department of Political Science at the University of Mainz; Wolfgang </w:t>
      </w:r>
      <w:proofErr w:type="spellStart"/>
      <w:r w:rsidRPr="0065044D">
        <w:t>Muno</w:t>
      </w:r>
      <w:proofErr w:type="spellEnd"/>
      <w:r w:rsidRPr="0065044D">
        <w:t xml:space="preserve">, Professor of Political Science; Andrea </w:t>
      </w:r>
      <w:proofErr w:type="spellStart"/>
      <w:r w:rsidRPr="0065044D">
        <w:t>Ribeiro</w:t>
      </w:r>
      <w:proofErr w:type="spellEnd"/>
      <w:r w:rsidRPr="0065044D">
        <w:t xml:space="preserve"> Hoffmann, Lecturer at the Willy Brandt School of Public Policy; “BRICs and U.S. Hegemony: Theoretical Reflections on Shifting Power Patterns and Empirical Evidence from Latin America”; Mainz Papers on International and European Politics, Mainz: Chair of International Relations, Johannes Gutenberg University; April 2012; https://international.politics.uni-mainz.de/files/2012/10/mpiep04.pdf”</w:t>
      </w:r>
    </w:p>
    <w:p w:rsidR="003B62BC" w:rsidRPr="0065044D" w:rsidRDefault="003B62BC" w:rsidP="003B62BC"/>
    <w:p w:rsidR="003B62BC" w:rsidRDefault="003B62BC" w:rsidP="003B62BC">
      <w:r w:rsidRPr="0065044D">
        <w:t xml:space="preserve">In general, however, </w:t>
      </w:r>
      <w:r w:rsidRPr="0065044D">
        <w:rPr>
          <w:b/>
          <w:u w:val="single"/>
        </w:rPr>
        <w:t>Latin America is not the most important trade partner for the U.S., except for the case of Mexico. Mexico accounts for 11.7% of U.S. trade, the rest of Latin America constitutes only 8.3%</w:t>
      </w:r>
      <w:r w:rsidRPr="0065044D">
        <w:t xml:space="preserve"> (see Hornbeck 2011).</w:t>
      </w:r>
      <w:r w:rsidRPr="0065044D">
        <w:rPr>
          <w:b/>
          <w:u w:val="single"/>
        </w:rPr>
        <w:t>The other way round it is different. The U.S. is the most important trade partner for Latin America</w:t>
      </w:r>
      <w:r w:rsidRPr="0065044D">
        <w:t xml:space="preserve"> as a whole, although we see remarkable </w:t>
      </w:r>
      <w:proofErr w:type="spellStart"/>
      <w:r w:rsidRPr="0065044D">
        <w:t>subregional</w:t>
      </w:r>
      <w:proofErr w:type="spellEnd"/>
      <w:r w:rsidRPr="0065044D">
        <w:t xml:space="preserve"> differences (see table). </w:t>
      </w:r>
      <w:r w:rsidRPr="0065044D">
        <w:rPr>
          <w:b/>
          <w:u w:val="single"/>
        </w:rPr>
        <w:t>Considering foreign direct investment</w:t>
      </w:r>
      <w:r w:rsidRPr="0065044D">
        <w:t xml:space="preserve"> (FDI), </w:t>
      </w:r>
      <w:r w:rsidRPr="0065044D">
        <w:rPr>
          <w:b/>
          <w:u w:val="single"/>
        </w:rPr>
        <w:t>we see the same pattern</w:t>
      </w:r>
      <w:r w:rsidRPr="0065044D">
        <w:t xml:space="preserve"> (e.g. </w:t>
      </w:r>
      <w:proofErr w:type="spellStart"/>
      <w:r w:rsidRPr="0065044D">
        <w:t>Rösler</w:t>
      </w:r>
      <w:proofErr w:type="spellEnd"/>
      <w:r w:rsidRPr="0065044D">
        <w:t xml:space="preserve"> 2012). </w:t>
      </w:r>
      <w:r w:rsidRPr="0065044D">
        <w:rPr>
          <w:b/>
          <w:u w:val="single"/>
        </w:rPr>
        <w:t>The U.S. is the single most important investor in Latin America</w:t>
      </w:r>
      <w:r w:rsidRPr="0065044D">
        <w:t xml:space="preserve">, but investment primarily went into the Caribbean offshore financial centers (OFCs), second to Mexico, third to Brazil. Latin America is the second most important investment area for the United States, but data include OFCs. Excluding OFCs, Asia would be the second most important investment region for U.S. capital (see table). </w:t>
      </w:r>
      <w:r w:rsidRPr="0065044D">
        <w:rPr>
          <w:b/>
          <w:u w:val="single"/>
        </w:rPr>
        <w:t>In terms of monetary policy, the U.S.-Dollar is the dominant currency</w:t>
      </w:r>
      <w:r w:rsidRPr="0065044D">
        <w:t xml:space="preserve"> worldwide (e.g. </w:t>
      </w:r>
      <w:proofErr w:type="spellStart"/>
      <w:r w:rsidRPr="0065044D">
        <w:t>Eichengreen</w:t>
      </w:r>
      <w:proofErr w:type="spellEnd"/>
      <w:r w:rsidRPr="0065044D">
        <w:t xml:space="preserve"> 2011), despite all crises, and so </w:t>
      </w:r>
      <w:r w:rsidRPr="0065044D">
        <w:rPr>
          <w:b/>
          <w:u w:val="single"/>
        </w:rPr>
        <w:t>in Latin America</w:t>
      </w:r>
      <w:r w:rsidRPr="0065044D">
        <w:t xml:space="preserve">, too. With the exception of Brazil, where the Real is based on a basket of the euro, dollar and yen, we can speak of a solid dollar bloc. Several countries have pegged their currency to the dollar or are de facto dollar- </w:t>
      </w:r>
      <w:proofErr w:type="spellStart"/>
      <w:r w:rsidRPr="0065044D">
        <w:t>ized</w:t>
      </w:r>
      <w:proofErr w:type="spellEnd"/>
      <w:r w:rsidRPr="0065044D">
        <w:t xml:space="preserve">. Many Caribbean and Central American countries accept the dollar officially as a second currency, so do Peru, Bolivia and Uruguay. Panama, El Salvador and Ecuador even have com- </w:t>
      </w:r>
      <w:proofErr w:type="spellStart"/>
      <w:r w:rsidRPr="0065044D">
        <w:t>pletely</w:t>
      </w:r>
      <w:proofErr w:type="spellEnd"/>
      <w:r w:rsidRPr="0065044D">
        <w:t xml:space="preserve"> dollarized their economies, i.e. the U.S. dollar is the official currency. In this respect, </w:t>
      </w:r>
      <w:r w:rsidRPr="0065044D">
        <w:rPr>
          <w:b/>
          <w:u w:val="single"/>
        </w:rPr>
        <w:t>“the dollar standard is alive and well in Latin America”</w:t>
      </w:r>
      <w:r w:rsidRPr="0065044D">
        <w:t xml:space="preserve"> (Click 2007: 30). So far, we have to add (see </w:t>
      </w:r>
      <w:proofErr w:type="spellStart"/>
      <w:r w:rsidRPr="0065044D">
        <w:t>Cobarrubia</w:t>
      </w:r>
      <w:proofErr w:type="spellEnd"/>
      <w:r w:rsidRPr="0065044D">
        <w:t xml:space="preserve"> </w:t>
      </w:r>
      <w:proofErr w:type="spellStart"/>
      <w:r w:rsidRPr="0065044D">
        <w:t>Gómez</w:t>
      </w:r>
      <w:proofErr w:type="spellEnd"/>
      <w:r w:rsidRPr="0065044D">
        <w:t xml:space="preserve"> 2011). To sum up, </w:t>
      </w:r>
      <w:r w:rsidRPr="0065044D">
        <w:rPr>
          <w:b/>
          <w:u w:val="single"/>
        </w:rPr>
        <w:t>we see an asymmetrical economic situation. For Latin America</w:t>
      </w:r>
      <w:r w:rsidRPr="0065044D">
        <w:t xml:space="preserve"> as a whole, </w:t>
      </w:r>
      <w:r w:rsidRPr="0065044D">
        <w:rPr>
          <w:b/>
          <w:u w:val="single"/>
        </w:rPr>
        <w:t>the U</w:t>
      </w:r>
      <w:r w:rsidRPr="0065044D">
        <w:t xml:space="preserve">nited </w:t>
      </w:r>
      <w:r w:rsidRPr="0065044D">
        <w:rPr>
          <w:b/>
          <w:u w:val="single"/>
        </w:rPr>
        <w:t>S</w:t>
      </w:r>
      <w:r w:rsidRPr="0065044D">
        <w:t xml:space="preserve">tates </w:t>
      </w:r>
      <w:r w:rsidRPr="0065044D">
        <w:rPr>
          <w:b/>
          <w:u w:val="single"/>
        </w:rPr>
        <w:t>is a pivotal economic partner, while Latin America</w:t>
      </w:r>
      <w:r w:rsidRPr="0065044D">
        <w:t xml:space="preserve"> as a whole </w:t>
      </w:r>
      <w:r w:rsidRPr="0065044D">
        <w:rPr>
          <w:b/>
          <w:u w:val="single"/>
        </w:rPr>
        <w:t>is of lesser importance for the U.S.</w:t>
      </w:r>
      <w:r w:rsidRPr="0065044D">
        <w:t xml:space="preserve"> Differentiating the region, only Mexico plays a central role for the U.S. economy and, to a lesser extent, Venezuela which supplies one-eighth of U.S. oil imports (</w:t>
      </w:r>
      <w:proofErr w:type="spellStart"/>
      <w:r w:rsidRPr="0065044D">
        <w:t>Hellinger</w:t>
      </w:r>
      <w:proofErr w:type="spellEnd"/>
      <w:r w:rsidRPr="0065044D">
        <w:t xml:space="preserve"> 2011). </w:t>
      </w:r>
      <w:r w:rsidRPr="0065044D">
        <w:rPr>
          <w:b/>
          <w:u w:val="single"/>
        </w:rPr>
        <w:t>Mexico, Central America and the Caribbean, as well as the Andean countries are highly dependent on the U.S. economy, both in terms of trade and investment.</w:t>
      </w:r>
      <w:r w:rsidRPr="0065044D">
        <w:t xml:space="preserve"> More south- </w:t>
      </w:r>
      <w:proofErr w:type="spellStart"/>
      <w:r w:rsidRPr="0065044D">
        <w:t>ern</w:t>
      </w:r>
      <w:proofErr w:type="spellEnd"/>
      <w:r w:rsidRPr="0065044D">
        <w:t xml:space="preserve"> countries, on the other side, are more diversified and more oriented towards the EU and China. However, with the partial exception of Brazil, the U.S. dollar still continues to play a pivotal role in Latin America.</w:t>
      </w:r>
    </w:p>
    <w:p w:rsidR="003B62BC" w:rsidRDefault="003B62BC" w:rsidP="003B62BC"/>
    <w:p w:rsidR="003B62BC" w:rsidRPr="007150CB" w:rsidRDefault="003B62BC" w:rsidP="007150CB">
      <w:pPr>
        <w:pStyle w:val="Heading4"/>
      </w:pPr>
      <w:r w:rsidRPr="007150CB">
        <w:t>Brazil’s economy still expanding—it’s a global player.</w:t>
      </w:r>
    </w:p>
    <w:p w:rsidR="003B62BC" w:rsidRPr="00BC0B11" w:rsidRDefault="003B62BC" w:rsidP="003B62BC">
      <w:proofErr w:type="spellStart"/>
      <w:r w:rsidRPr="00BC0B11">
        <w:rPr>
          <w:b/>
        </w:rPr>
        <w:t>Periera</w:t>
      </w:r>
      <w:proofErr w:type="spellEnd"/>
      <w:r w:rsidRPr="00BC0B11">
        <w:rPr>
          <w:b/>
        </w:rPr>
        <w:t>, 2013</w:t>
      </w:r>
      <w:r w:rsidRPr="00BC0B11">
        <w:t xml:space="preserve"> (Anthony, Director of the Brazil Institute at Kings College London, June 11, CNN, “Does Brazil Deserve Its B for BRIC?</w:t>
      </w:r>
      <w:proofErr w:type="gramStart"/>
      <w:r w:rsidRPr="00BC0B11">
        <w:t>”,</w:t>
      </w:r>
      <w:proofErr w:type="gramEnd"/>
      <w:r w:rsidRPr="00BC0B11">
        <w:t xml:space="preserve"> </w:t>
      </w:r>
      <w:hyperlink r:id="rId128" w:history="1">
        <w:r w:rsidRPr="00BC0B11">
          <w:rPr>
            <w:rStyle w:val="Hyperlink"/>
          </w:rPr>
          <w:t>http://edition.cnn.com/2013/06/03/business/opinion-pereira-brazil-bric-economies</w:t>
        </w:r>
      </w:hyperlink>
      <w:r w:rsidRPr="00BC0B11">
        <w:t>, DVO)</w:t>
      </w:r>
    </w:p>
    <w:p w:rsidR="003B62BC" w:rsidRPr="00BC0B11" w:rsidRDefault="003B62BC" w:rsidP="003B62BC">
      <w:pPr>
        <w:rPr>
          <w:u w:val="single"/>
        </w:rPr>
      </w:pPr>
    </w:p>
    <w:p w:rsidR="003B62BC" w:rsidRPr="00BC0B11" w:rsidRDefault="003B62BC" w:rsidP="007150CB">
      <w:r w:rsidRPr="00D274CF">
        <w:rPr>
          <w:rStyle w:val="StyleBoldUnderline"/>
        </w:rPr>
        <w:t xml:space="preserve">There are three </w:t>
      </w:r>
      <w:r w:rsidRPr="00BC0B11">
        <w:t xml:space="preserve">main sets of </w:t>
      </w:r>
      <w:r w:rsidRPr="00D274CF">
        <w:rPr>
          <w:rStyle w:val="StyleBoldUnderline"/>
        </w:rPr>
        <w:t>reasons why it is too early to count Brazil out as a global economic player.</w:t>
      </w:r>
      <w:r w:rsidR="007150CB" w:rsidRPr="00D274CF">
        <w:rPr>
          <w:rStyle w:val="StyleBoldUnderline"/>
        </w:rPr>
        <w:t xml:space="preserve">¶ </w:t>
      </w:r>
      <w:r w:rsidRPr="00D274CF">
        <w:rPr>
          <w:rStyle w:val="StyleBoldUnderline"/>
        </w:rPr>
        <w:t>T</w:t>
      </w:r>
      <w:r w:rsidRPr="00BC0B11">
        <w:t xml:space="preserve">he first has to do with fundamentals of its economy that are often ignored by short-term investors. </w:t>
      </w:r>
      <w:r w:rsidRPr="00D274CF">
        <w:rPr>
          <w:rStyle w:val="StyleBoldUnderline"/>
        </w:rPr>
        <w:t>Brazil's economy has a higher per capita GDP than both China and India, and as a more mature economy,</w:t>
      </w:r>
      <w:r w:rsidRPr="00BC0B11">
        <w:t xml:space="preserve"> it is not surprising that its growth rate is slower.</w:t>
      </w:r>
      <w:r w:rsidR="007150CB" w:rsidRPr="007150CB">
        <w:rPr>
          <w:sz w:val="12"/>
        </w:rPr>
        <w:t xml:space="preserve">¶ </w:t>
      </w:r>
      <w:proofErr w:type="gramStart"/>
      <w:r w:rsidRPr="00BC0B11">
        <w:t>More</w:t>
      </w:r>
      <w:proofErr w:type="gramEnd"/>
      <w:r w:rsidRPr="00BC0B11">
        <w:t xml:space="preserve"> importantly, t</w:t>
      </w:r>
      <w:r w:rsidRPr="00D274CF">
        <w:rPr>
          <w:rStyle w:val="StyleBoldUnderline"/>
        </w:rPr>
        <w:t xml:space="preserve">he country is much less vulnerable to external shocks </w:t>
      </w:r>
      <w:r w:rsidRPr="00BC0B11">
        <w:t>than it used to be. P</w:t>
      </w:r>
      <w:r w:rsidRPr="00D274CF">
        <w:rPr>
          <w:rStyle w:val="StyleBoldUnderline"/>
        </w:rPr>
        <w:t>ublic debt</w:t>
      </w:r>
      <w:r w:rsidRPr="00BC0B11">
        <w:t xml:space="preserve"> as a </w:t>
      </w:r>
      <w:r w:rsidRPr="00BC0B11">
        <w:lastRenderedPageBreak/>
        <w:t>percentage of GDP</w:t>
      </w:r>
      <w:r w:rsidRPr="00D274CF">
        <w:rPr>
          <w:rStyle w:val="StyleBoldUnderline"/>
        </w:rPr>
        <w:t xml:space="preserve"> declined from about 60% to 35% </w:t>
      </w:r>
      <w:r w:rsidRPr="00BC0B11">
        <w:t>of GDP between 2002 and 2012.</w:t>
      </w:r>
      <w:r w:rsidR="007150CB" w:rsidRPr="007150CB">
        <w:rPr>
          <w:sz w:val="12"/>
        </w:rPr>
        <w:t xml:space="preserve">¶ </w:t>
      </w:r>
      <w:r w:rsidRPr="00D274CF">
        <w:rPr>
          <w:rStyle w:val="StyleBoldUnderline"/>
        </w:rPr>
        <w:t>International reserves are now $377 billion. Brazil attracted around $62 billion in foreign direct investment in 2012</w:t>
      </w:r>
      <w:r w:rsidRPr="00BC0B11">
        <w:t>,</w:t>
      </w:r>
      <w:r w:rsidRPr="00D274CF">
        <w:rPr>
          <w:rStyle w:val="StyleBoldUnderline"/>
        </w:rPr>
        <w:t xml:space="preserve"> making it the largest recipient of FDI in the world after China and the U</w:t>
      </w:r>
      <w:r w:rsidRPr="00BC0B11">
        <w:t xml:space="preserve">nited </w:t>
      </w:r>
      <w:r w:rsidRPr="00D274CF">
        <w:rPr>
          <w:rStyle w:val="StyleBoldUnderline"/>
        </w:rPr>
        <w:t>St</w:t>
      </w:r>
      <w:r w:rsidRPr="00BC0B11">
        <w:t>ates.</w:t>
      </w:r>
      <w:r w:rsidR="007150CB" w:rsidRPr="007150CB">
        <w:rPr>
          <w:sz w:val="12"/>
        </w:rPr>
        <w:t xml:space="preserve">¶ </w:t>
      </w:r>
      <w:r w:rsidRPr="00BC0B11">
        <w:t>All of these factors are reasons to be confident in the capacity of the Brazilian economy to continue to advance in an unspectacular but steady fashion.</w:t>
      </w:r>
      <w:r w:rsidR="007150CB" w:rsidRPr="007150CB">
        <w:rPr>
          <w:sz w:val="12"/>
        </w:rPr>
        <w:t xml:space="preserve">¶ </w:t>
      </w:r>
      <w:r w:rsidRPr="00BC0B11">
        <w:t xml:space="preserve">Second, Brazil has a number of enviable attributes. </w:t>
      </w:r>
      <w:r w:rsidRPr="00D274CF">
        <w:rPr>
          <w:rStyle w:val="StyleBoldUnderline"/>
        </w:rPr>
        <w:t>It has few threats to its security,</w:t>
      </w:r>
      <w:r w:rsidRPr="00BC0B11">
        <w:t xml:space="preserve"> meaning that</w:t>
      </w:r>
      <w:r w:rsidRPr="00D274CF">
        <w:rPr>
          <w:rStyle w:val="StyleBoldUnderline"/>
        </w:rPr>
        <w:t xml:space="preserve"> it can afford to spend</w:t>
      </w:r>
      <w:r w:rsidRPr="00BC0B11">
        <w:t xml:space="preserve"> relatively </w:t>
      </w:r>
      <w:r w:rsidRPr="00D274CF">
        <w:rPr>
          <w:rStyle w:val="StyleBoldUnderline"/>
        </w:rPr>
        <w:t xml:space="preserve">little on national </w:t>
      </w:r>
      <w:proofErr w:type="spellStart"/>
      <w:r w:rsidRPr="00D274CF">
        <w:rPr>
          <w:rStyle w:val="StyleBoldUnderline"/>
        </w:rPr>
        <w:t>defence</w:t>
      </w:r>
      <w:proofErr w:type="spellEnd"/>
      <w:r w:rsidRPr="00BC0B11">
        <w:t>. Brazil is alone among the BRIC countries in not possessing nuclear weapons.</w:t>
      </w:r>
      <w:r w:rsidR="007150CB" w:rsidRPr="007150CB">
        <w:rPr>
          <w:sz w:val="12"/>
        </w:rPr>
        <w:t xml:space="preserve">¶ </w:t>
      </w:r>
      <w:r w:rsidRPr="00BC0B11">
        <w:t>Brazil also has a generous land to people ratio, with a large basket of natural resources, including petroleum, for a population that is relatively small (200 million) compared to China and India. It boasts a world-class agricultural sector that has not yet reached its potential.</w:t>
      </w:r>
      <w:r w:rsidR="007150CB" w:rsidRPr="007150CB">
        <w:rPr>
          <w:sz w:val="12"/>
        </w:rPr>
        <w:t xml:space="preserve">¶ </w:t>
      </w:r>
      <w:proofErr w:type="gramStart"/>
      <w:r w:rsidRPr="00BC0B11">
        <w:t>Already</w:t>
      </w:r>
      <w:proofErr w:type="gramEnd"/>
      <w:r w:rsidRPr="00BC0B11">
        <w:t xml:space="preserve"> the largest producer in the world of soy and beef, it has the capacity to adapt more crops to its tropical soils and develop its vast land frontier.</w:t>
      </w:r>
      <w:r w:rsidR="007150CB" w:rsidRPr="007150CB">
        <w:rPr>
          <w:sz w:val="12"/>
        </w:rPr>
        <w:t xml:space="preserve">¶ </w:t>
      </w:r>
      <w:r w:rsidRPr="00BC0B11">
        <w:t>In addition, Brazil is becoming an environmental leader. Its management of the Amazon rainforest is crucial to the health of the planet, which is why the recent large reduction in the rate of deforestation has been so encouraging. It has some of the largest reserves of fresh water in the world</w:t>
      </w:r>
      <w:r w:rsidRPr="00D274CF">
        <w:rPr>
          <w:rStyle w:val="StyleBoldUnderline"/>
        </w:rPr>
        <w:t>.</w:t>
      </w:r>
      <w:r w:rsidR="007150CB" w:rsidRPr="00D274CF">
        <w:rPr>
          <w:rStyle w:val="StyleBoldUnderline"/>
        </w:rPr>
        <w:t xml:space="preserve">¶ </w:t>
      </w:r>
      <w:proofErr w:type="gramStart"/>
      <w:r w:rsidRPr="00D274CF">
        <w:rPr>
          <w:rStyle w:val="StyleBoldUnderline"/>
        </w:rPr>
        <w:t>Almost</w:t>
      </w:r>
      <w:proofErr w:type="gramEnd"/>
      <w:r w:rsidRPr="00D274CF">
        <w:rPr>
          <w:rStyle w:val="StyleBoldUnderline"/>
        </w:rPr>
        <w:t xml:space="preserve"> half of all energy coming from renewable sources, mainly hydroelectric but also biofuels.</w:t>
      </w:r>
      <w:r w:rsidR="007150CB" w:rsidRPr="00D274CF">
        <w:rPr>
          <w:rStyle w:val="StyleBoldUnderline"/>
        </w:rPr>
        <w:t>¶</w:t>
      </w:r>
      <w:r w:rsidR="007150CB" w:rsidRPr="007150CB">
        <w:rPr>
          <w:sz w:val="12"/>
        </w:rPr>
        <w:t xml:space="preserve"> </w:t>
      </w:r>
      <w:r w:rsidRPr="00BC0B11">
        <w:t>There is a third and final set of factors that make Brazil stand out.</w:t>
      </w:r>
      <w:r w:rsidR="007150CB" w:rsidRPr="007150CB">
        <w:rPr>
          <w:sz w:val="12"/>
        </w:rPr>
        <w:t xml:space="preserve">¶ </w:t>
      </w:r>
      <w:r w:rsidRPr="00BC0B11">
        <w:t>Together with Russia, and unlike China and India,</w:t>
      </w:r>
      <w:r w:rsidRPr="00D274CF">
        <w:rPr>
          <w:rStyle w:val="StyleBoldUnderline"/>
        </w:rPr>
        <w:t xml:space="preserve"> Brazil has reduced economic inequality in recent years</w:t>
      </w:r>
      <w:r w:rsidRPr="00BC0B11">
        <w:t xml:space="preserve">. Its </w:t>
      </w:r>
      <w:proofErr w:type="spellStart"/>
      <w:r w:rsidRPr="00BC0B11">
        <w:t>Gini</w:t>
      </w:r>
      <w:proofErr w:type="spellEnd"/>
      <w:r w:rsidRPr="00BC0B11">
        <w:t xml:space="preserve"> index, a measure of income inequality, dropped from 0.63 to 0.52 from 1989 to 2009.</w:t>
      </w:r>
      <w:r w:rsidR="007150CB" w:rsidRPr="007150CB">
        <w:rPr>
          <w:sz w:val="12"/>
        </w:rPr>
        <w:t xml:space="preserve">¶ </w:t>
      </w:r>
      <w:r w:rsidRPr="00BC0B11">
        <w:t xml:space="preserve">Between 2003 and 2011, </w:t>
      </w:r>
      <w:r w:rsidRPr="00D274CF">
        <w:rPr>
          <w:rStyle w:val="StyleBoldUnderline"/>
        </w:rPr>
        <w:t>about 30 million Brazilians joined the so-called "new middle class,"</w:t>
      </w:r>
      <w:r w:rsidRPr="00BC0B11">
        <w:t xml:space="preserve"> earning between GBP100 and GBP400 per capita per month, and gaining access to formal sector employment, credit, and the country's large consumer market.</w:t>
      </w:r>
      <w:r w:rsidR="007150CB" w:rsidRPr="007150CB">
        <w:rPr>
          <w:sz w:val="12"/>
        </w:rPr>
        <w:t xml:space="preserve">¶ </w:t>
      </w:r>
      <w:r w:rsidRPr="00BC0B11">
        <w:t>This reduction in inequality has a racial component, because 75% of the new middle class is non-white. It also has a gender component -- formal sector employment for females has increased 136% in the last twenty years.</w:t>
      </w:r>
      <w:r w:rsidR="007150CB" w:rsidRPr="007150CB">
        <w:rPr>
          <w:sz w:val="12"/>
        </w:rPr>
        <w:t>¶</w:t>
      </w:r>
      <w:r w:rsidR="007150CB" w:rsidRPr="00D274CF">
        <w:rPr>
          <w:rStyle w:val="StyleBoldUnderline"/>
        </w:rPr>
        <w:t xml:space="preserve"> </w:t>
      </w:r>
      <w:r w:rsidRPr="00D274CF">
        <w:rPr>
          <w:rStyle w:val="StyleBoldUnderline"/>
        </w:rPr>
        <w:t>It is true that Brazil's rate of economic growth is slow compared to China and India.</w:t>
      </w:r>
      <w:r w:rsidR="007150CB" w:rsidRPr="00D274CF">
        <w:rPr>
          <w:rStyle w:val="StyleBoldUnderline"/>
        </w:rPr>
        <w:t xml:space="preserve">¶ </w:t>
      </w:r>
      <w:r w:rsidRPr="00D274CF">
        <w:rPr>
          <w:rStyle w:val="StyleBoldUnderline"/>
        </w:rPr>
        <w:t>But so are the growth rates of most countri</w:t>
      </w:r>
      <w:r w:rsidRPr="00BC0B11">
        <w:t>es. Brazil tends to be the focus of exaggerated analyses of its economy.</w:t>
      </w:r>
      <w:r w:rsidR="007150CB" w:rsidRPr="007150CB">
        <w:rPr>
          <w:sz w:val="12"/>
        </w:rPr>
        <w:t xml:space="preserve">¶ </w:t>
      </w:r>
      <w:proofErr w:type="gramStart"/>
      <w:r w:rsidRPr="00BC0B11">
        <w:t>If</w:t>
      </w:r>
      <w:proofErr w:type="gramEnd"/>
      <w:r w:rsidRPr="00BC0B11">
        <w:t xml:space="preserve"> one looks past the superficial concern about growth at Brazil's economic fundamentals, its resources, and the extraordinary social progress that the country has made in recent decades, it seems premature to remove the "B" from BRIC.</w:t>
      </w:r>
    </w:p>
    <w:p w:rsidR="003B62BC" w:rsidRPr="007150CB" w:rsidRDefault="003B62BC" w:rsidP="007150CB">
      <w:pPr>
        <w:pStyle w:val="Heading4"/>
      </w:pPr>
      <w:r w:rsidRPr="007150CB">
        <w:t>Brazil still economically dependent o</w:t>
      </w:r>
      <w:r w:rsidR="007150CB">
        <w:t>n US—China decline means now is key</w:t>
      </w:r>
    </w:p>
    <w:p w:rsidR="003B62BC" w:rsidRPr="00BC0B11" w:rsidRDefault="003B62BC" w:rsidP="003B62BC">
      <w:pPr>
        <w:rPr>
          <w:u w:val="single"/>
        </w:rPr>
      </w:pPr>
      <w:r w:rsidRPr="007150CB">
        <w:rPr>
          <w:b/>
        </w:rPr>
        <w:t xml:space="preserve">Diplomatic Courier, 2013 </w:t>
      </w:r>
      <w:r w:rsidRPr="007150CB">
        <w:t>(June 27, “Breaking Apart: the End of BRIC”,</w:t>
      </w:r>
      <w:r w:rsidRPr="00BC0B11">
        <w:rPr>
          <w:u w:val="single"/>
        </w:rPr>
        <w:t xml:space="preserve"> </w:t>
      </w:r>
      <w:hyperlink r:id="rId129" w:history="1">
        <w:r w:rsidRPr="00BC0B11">
          <w:rPr>
            <w:rStyle w:val="Hyperlink"/>
          </w:rPr>
          <w:t>http://www.diplomaticourier.com/news/regions/brics/1504-breaking-apart-the-end-of-bric</w:t>
        </w:r>
      </w:hyperlink>
      <w:r w:rsidRPr="00BC0B11">
        <w:t xml:space="preserve">, DVO) </w:t>
      </w:r>
    </w:p>
    <w:p w:rsidR="003B62BC" w:rsidRPr="00D274CF" w:rsidRDefault="003B62BC" w:rsidP="003B62BC">
      <w:pPr>
        <w:rPr>
          <w:rStyle w:val="StyleBoldUnderline"/>
        </w:rPr>
      </w:pPr>
      <w:r w:rsidRPr="00BC0B11">
        <w:t>Not too long ago, Brazil, Russia, India, and China were looked upon with envy by the international arena. Predictions of decoupling—a theory in which emerging economies have strengthened so much that they no longer depend on the United States for economic growth—were seen as a foregone conclusion for the BRIC nations. To the surprise of many, what was once a mere formality is now a distant reality.</w:t>
      </w:r>
      <w:r w:rsidR="007150CB" w:rsidRPr="007150CB">
        <w:rPr>
          <w:sz w:val="12"/>
        </w:rPr>
        <w:t xml:space="preserve">¶ </w:t>
      </w:r>
      <w:r w:rsidRPr="00BC0B11">
        <w:t xml:space="preserve">Lately, BRIC nations have encountered different degrees of turbulence with engineering economic growth. </w:t>
      </w:r>
      <w:r w:rsidRPr="00D274CF">
        <w:rPr>
          <w:rStyle w:val="StyleBoldUnderline"/>
        </w:rPr>
        <w:t xml:space="preserve">The European economic crisis, coupled with sluggish U.S. growth, has hindered the BRIC’s economic growth when analyzed </w:t>
      </w:r>
      <w:r w:rsidRPr="00D274CF">
        <w:t>a</w:t>
      </w:r>
      <w:r w:rsidRPr="00BC0B11">
        <w:t xml:space="preserve">s a single bloc—discarding the decoupling phenomenon and proving the opposite is still the norm, to the chagrin of BRIC leaders. In addition, </w:t>
      </w:r>
      <w:r w:rsidRPr="00D274CF">
        <w:rPr>
          <w:rStyle w:val="StyleBoldUnderline"/>
        </w:rPr>
        <w:t>corruption continues to be an endemic problem for all BRIC members</w:t>
      </w:r>
      <w:r w:rsidRPr="00BC0B11">
        <w:t xml:space="preserve">, dampening not only their political systems, but also investor confidence. </w:t>
      </w:r>
      <w:r w:rsidRPr="00D274CF">
        <w:rPr>
          <w:rStyle w:val="StyleBoldUnderline"/>
        </w:rPr>
        <w:t>High taxes and heavy regulation are thorny matters that never appear to cease, stalling future productivity, investment and growth, especially in Brazil and India</w:t>
      </w:r>
      <w:r w:rsidRPr="00BC0B11">
        <w:t>. In shor</w:t>
      </w:r>
      <w:r w:rsidRPr="00D274CF">
        <w:rPr>
          <w:rStyle w:val="StyleBoldUnderline"/>
        </w:rPr>
        <w:t>t, not all is rosy in BRIC land</w:t>
      </w:r>
      <w:r w:rsidRPr="00BC0B11">
        <w:t>.</w:t>
      </w:r>
      <w:r w:rsidR="007150CB" w:rsidRPr="007150CB">
        <w:rPr>
          <w:sz w:val="12"/>
        </w:rPr>
        <w:t xml:space="preserve">¶ </w:t>
      </w:r>
      <w:r w:rsidRPr="00D274CF">
        <w:rPr>
          <w:sz w:val="10"/>
        </w:rPr>
        <w:t>However, to undervalue these emerging economies now would be a mistake, or living in a state of denial. Most importantly, the state of the global economy should not be perceived as a G7 vs. BRICs battle for economic supremacy. Instead, the BRIC nations should be viewed as a market for exports not only for the United States, but also for the European Union and emerging Latin American and Asian nations—another vehicle fueling the engines of economic growth.</w:t>
      </w:r>
      <w:r w:rsidR="007150CB" w:rsidRPr="00D274CF">
        <w:rPr>
          <w:sz w:val="2"/>
        </w:rPr>
        <w:t xml:space="preserve">¶ </w:t>
      </w:r>
      <w:r w:rsidRPr="00D274CF">
        <w:rPr>
          <w:sz w:val="10"/>
        </w:rPr>
        <w:t>If we were to include South Africa in the BRIC bloc, as is increasingly common, the five nations would represent 40 percent of the world’s population and approximately 25 percent of the world’s GDP. South Africa has participated in the last two BRIC summits and will host the next summit in March 2013. I say the more the merrier, as long as the goal for BRIC nations is to integrate more profoundly with the world economy, instead of designing a model of ‘us’ against ‘them’.</w:t>
      </w:r>
      <w:r w:rsidR="007150CB" w:rsidRPr="00D274CF">
        <w:rPr>
          <w:sz w:val="2"/>
        </w:rPr>
        <w:t xml:space="preserve">¶ </w:t>
      </w:r>
      <w:proofErr w:type="gramStart"/>
      <w:r w:rsidRPr="00D274CF">
        <w:rPr>
          <w:sz w:val="10"/>
        </w:rPr>
        <w:t>The</w:t>
      </w:r>
      <w:proofErr w:type="gramEnd"/>
      <w:r w:rsidRPr="00D274CF">
        <w:rPr>
          <w:sz w:val="10"/>
        </w:rPr>
        <w:t xml:space="preserve"> problems for BRIC nations are threefold. First, the BRIC economies are not performing at a rate that was forecasted by domestic and foreign economists. Second, although all BRIC nations appear to stutter simultaneously, the notion that they are similar cannot be further from the truth. Each country has a unique economic model that is not duplicated by other BRIC members; in fact, the only two commonalities are that they are both emerging economies and they happen to be lumped together in a catchy acronym. Third, no one can really answer who is leading the BRIC group, whereas the G7 and Western nations look to Washington, D.C. for leadership, The BRIC nations seem to jockeying for the leadership role, or at times shying away from it (i.e. China).</w:t>
      </w:r>
      <w:r w:rsidR="007150CB" w:rsidRPr="00D274CF">
        <w:rPr>
          <w:sz w:val="2"/>
        </w:rPr>
        <w:t xml:space="preserve">¶ </w:t>
      </w:r>
      <w:proofErr w:type="gramStart"/>
      <w:r w:rsidRPr="00D274CF">
        <w:rPr>
          <w:sz w:val="10"/>
        </w:rPr>
        <w:t>If</w:t>
      </w:r>
      <w:proofErr w:type="gramEnd"/>
      <w:r w:rsidRPr="00D274CF">
        <w:rPr>
          <w:sz w:val="10"/>
        </w:rPr>
        <w:t xml:space="preserve"> there were to be a leader of the BRIC nations, the obvious candidate would be China. However, China is dealing with its own set of woes. In 2012, for the first time this century, China grew at a rate below 8 percent. Although a figure near 8 percent would be a miracle for crisis-laden EU countries and the United States, for China it is seen as average or less. Why the drop? China’s labor force is no longer growing as fast as before, the so-called labor dividend (a surplus of a cheap labor pool) has been exhausted; moreover, wages in China are increasing, especially in factory labor, which causes a severe dent in China’s competitiveness. This has opened a new space for Mexico to reignite their exports for the United States, placing China in a position where it now has to compete against other nations based on strategy, efficiency, and optimal productivity instead of relying on dirt-cheap labor. A portion of the slowdown can be also attributed to Chinese leaders, who made a bold decision earlier this year to increase interest rates in order to tame inflation and cool the county’s real estate craze</w:t>
      </w:r>
      <w:r w:rsidR="00D274CF" w:rsidRPr="00D274CF">
        <w:rPr>
          <w:sz w:val="10"/>
        </w:rPr>
        <w:t xml:space="preserve"> </w:t>
      </w:r>
      <w:r w:rsidRPr="00D274CF">
        <w:rPr>
          <w:sz w:val="10"/>
        </w:rPr>
        <w:t>and avoid property bubbles similar to episodes in Japan during the 90s and the United States in 2008.</w:t>
      </w:r>
      <w:r w:rsidR="007150CB" w:rsidRPr="00D274CF">
        <w:rPr>
          <w:sz w:val="2"/>
        </w:rPr>
        <w:t xml:space="preserve">¶ </w:t>
      </w:r>
      <w:r w:rsidRPr="00D274CF">
        <w:rPr>
          <w:sz w:val="10"/>
        </w:rPr>
        <w:t xml:space="preserve">China is still the second largest economy in the world, and out of all the BRIC members, it is still the fasting growing economy. The country is projected to bounce back in 2013, avoiding a hard landing, and targeting the ever-important 8 percent growth rate for 2013. However, according to </w:t>
      </w:r>
      <w:proofErr w:type="spellStart"/>
      <w:r w:rsidRPr="00D274CF">
        <w:rPr>
          <w:sz w:val="10"/>
        </w:rPr>
        <w:t>Ruchir</w:t>
      </w:r>
      <w:proofErr w:type="spellEnd"/>
      <w:r w:rsidRPr="00D274CF">
        <w:rPr>
          <w:sz w:val="10"/>
        </w:rPr>
        <w:t xml:space="preserve"> Sharma, author of</w:t>
      </w:r>
      <w:r w:rsidR="007150CB" w:rsidRPr="00D274CF">
        <w:rPr>
          <w:sz w:val="10"/>
        </w:rPr>
        <w:t xml:space="preserve"> </w:t>
      </w:r>
      <w:r w:rsidRPr="00D274CF">
        <w:rPr>
          <w:i/>
          <w:iCs/>
          <w:sz w:val="10"/>
        </w:rPr>
        <w:t>Breakout Nations</w:t>
      </w:r>
      <w:r w:rsidRPr="00D274CF">
        <w:rPr>
          <w:sz w:val="10"/>
        </w:rPr>
        <w:t xml:space="preserve">, if China’s growth were to fall to a GDP rate of 6 to 7 percent, recession would occur, but it would not be on the same scale as the Euro crisis or the United States’ Great Recession. The bad news is that a </w:t>
      </w:r>
      <w:r w:rsidRPr="00D274CF">
        <w:rPr>
          <w:rStyle w:val="StyleBoldUnderline"/>
        </w:rPr>
        <w:t>decelerated China will hurt other growing nations, including BRIC partners India, South Africa, and Brazil.</w:t>
      </w:r>
      <w:r w:rsidR="007150CB" w:rsidRPr="00D274CF">
        <w:rPr>
          <w:rStyle w:val="StyleBoldUnderline"/>
        </w:rPr>
        <w:t>¶</w:t>
      </w:r>
      <w:r w:rsidR="007150CB" w:rsidRPr="007150CB">
        <w:rPr>
          <w:sz w:val="12"/>
        </w:rPr>
        <w:t xml:space="preserve"> </w:t>
      </w:r>
      <w:r w:rsidRPr="00BC0B11">
        <w:t>The darling of the America</w:t>
      </w:r>
      <w:r w:rsidRPr="00D274CF">
        <w:t>s,</w:t>
      </w:r>
      <w:r w:rsidRPr="00D274CF">
        <w:rPr>
          <w:rStyle w:val="StyleBoldUnderline"/>
        </w:rPr>
        <w:t xml:space="preserve"> Brazil, is no longer feeling the confidence it exuberated when they were awarded the 2014 World Cup and 2016 Rio Olympics. </w:t>
      </w:r>
      <w:r w:rsidRPr="00BC0B11">
        <w:t>The nation’s</w:t>
      </w:r>
      <w:r w:rsidRPr="00D274CF">
        <w:rPr>
          <w:rStyle w:val="StyleBoldUnderline"/>
        </w:rPr>
        <w:t xml:space="preserve"> 2012 GDP is expected to come in below 1 percen</w:t>
      </w:r>
      <w:r w:rsidRPr="00BC0B11">
        <w:t>t—a very disappointing figure, especially compared to its 2010 growth rate of 7.5 percent</w:t>
      </w:r>
      <w:r w:rsidRPr="00D274CF">
        <w:rPr>
          <w:rStyle w:val="StyleBoldUnderline"/>
        </w:rPr>
        <w:t xml:space="preserve">. Brazil was once the hot spot for international investors and businesses, but lately the samba country has lost some of its mojo, muddled with an overvalued currency against the U.S. dollar, high taxes, poor infrastructure, constant government intervention, and self-placed barriers holding back entrepreneurial growth. The slowdown in China has hurt Brazil, </w:t>
      </w:r>
      <w:r w:rsidRPr="00BC0B11">
        <w:t>which now sees itself as a quasi-prisoner to China’s economic growth, transferring their dependency from the U.S. to the Middle Kingdom</w:t>
      </w:r>
      <w:r w:rsidRPr="00D274CF">
        <w:rPr>
          <w:rStyle w:val="StyleBoldUnderline"/>
        </w:rPr>
        <w:t xml:space="preserve">. To counteract the economic bottleneck and </w:t>
      </w:r>
      <w:r w:rsidRPr="00D274CF">
        <w:rPr>
          <w:rStyle w:val="StyleBoldUnderline"/>
        </w:rPr>
        <w:lastRenderedPageBreak/>
        <w:t>galvanize economic activity, Brazil is lowering interest rates and easing credit. It may work. However, what we have learned as of late is that Brazil is miles away from decoupling from anybody.</w:t>
      </w:r>
    </w:p>
    <w:p w:rsidR="003B62BC" w:rsidRPr="007150CB" w:rsidRDefault="003B62BC" w:rsidP="007150CB">
      <w:pPr>
        <w:pStyle w:val="Heading4"/>
      </w:pPr>
      <w:proofErr w:type="gramStart"/>
      <w:r w:rsidRPr="007150CB">
        <w:t>BRICs on a downward turn.</w:t>
      </w:r>
      <w:proofErr w:type="gramEnd"/>
    </w:p>
    <w:p w:rsidR="003B62BC" w:rsidRPr="00BC0B11" w:rsidRDefault="003B62BC" w:rsidP="003B62BC">
      <w:r w:rsidRPr="007150CB">
        <w:rPr>
          <w:b/>
        </w:rPr>
        <w:t>Bloomberg BusinessWeek, 2012</w:t>
      </w:r>
      <w:r w:rsidRPr="007150CB">
        <w:t xml:space="preserve"> (June 26, “Are the BRIC Nations Cracking?</w:t>
      </w:r>
      <w:proofErr w:type="gramStart"/>
      <w:r w:rsidRPr="007150CB">
        <w:t>”,</w:t>
      </w:r>
      <w:proofErr w:type="gramEnd"/>
      <w:r w:rsidRPr="007150CB">
        <w:t xml:space="preserve"> </w:t>
      </w:r>
      <w:hyperlink r:id="rId130" w:history="1">
        <w:r w:rsidRPr="00BC0B11">
          <w:rPr>
            <w:rStyle w:val="Hyperlink"/>
          </w:rPr>
          <w:t>http://www.businessweek.com/articles/2012-06-26/are-the-bric-nations-cracking</w:t>
        </w:r>
      </w:hyperlink>
      <w:r w:rsidRPr="00BC0B11">
        <w:t xml:space="preserve">, DVO) </w:t>
      </w:r>
    </w:p>
    <w:p w:rsidR="003B62BC" w:rsidRPr="00BC0B11" w:rsidRDefault="003B62BC" w:rsidP="003B62BC">
      <w:pPr>
        <w:rPr>
          <w:u w:val="single"/>
        </w:rPr>
      </w:pPr>
    </w:p>
    <w:p w:rsidR="003B62BC" w:rsidRPr="00D274CF" w:rsidRDefault="003B62BC" w:rsidP="003B62BC">
      <w:pPr>
        <w:rPr>
          <w:rStyle w:val="StyleBoldUnderline"/>
        </w:rPr>
      </w:pPr>
      <w:r w:rsidRPr="00BC0B11">
        <w:t xml:space="preserve">The bloc’s subsequent ascent has been breathtaking. Its output has grown more than fourfold. China has dinged Japan to become the world’s second-largest economy. Brazil, which long sported a comparative advantage </w:t>
      </w:r>
      <w:proofErr w:type="spellStart"/>
      <w:r w:rsidRPr="00BC0B11">
        <w:t>in</w:t>
      </w:r>
      <w:hyperlink r:id="rId131" w:tgtFrame="_blank" w:history="1">
        <w:r w:rsidRPr="00BC0B11">
          <w:rPr>
            <w:rStyle w:val="Hyperlink"/>
          </w:rPr>
          <w:t>hyperinflation</w:t>
        </w:r>
        <w:proofErr w:type="spellEnd"/>
      </w:hyperlink>
      <w:r w:rsidRPr="00BC0B11">
        <w:t>, has become such an economic powerhouse that the</w:t>
      </w:r>
      <w:r w:rsidR="007150CB">
        <w:t xml:space="preserve"> </w:t>
      </w:r>
      <w:r w:rsidRPr="00BC0B11">
        <w:rPr>
          <w:i/>
          <w:iCs/>
        </w:rPr>
        <w:t>Economist</w:t>
      </w:r>
      <w:r w:rsidR="007150CB">
        <w:t xml:space="preserve"> </w:t>
      </w:r>
      <w:r w:rsidRPr="00BC0B11">
        <w:t>bestowed upon the nation</w:t>
      </w:r>
      <w:r w:rsidR="007150CB">
        <w:t xml:space="preserve"> </w:t>
      </w:r>
      <w:hyperlink r:id="rId132" w:history="1">
        <w:r w:rsidRPr="00BC0B11">
          <w:rPr>
            <w:rStyle w:val="Hyperlink"/>
          </w:rPr>
          <w:t>this classic cover</w:t>
        </w:r>
      </w:hyperlink>
      <w:r w:rsidRPr="00BC0B11">
        <w:t>. According to the International Monetary Fund, the BRICs’ combined gross domestic product soared to $13.3 trillion last year, from $2.8 trillion just 10 short years ago. The MSCI BRIC index has gained more than eight times what the S&amp;P 500 index returned during the past decade. Good call, Jim.</w:t>
      </w:r>
      <w:r w:rsidR="007150CB" w:rsidRPr="007150CB">
        <w:rPr>
          <w:sz w:val="12"/>
        </w:rPr>
        <w:t xml:space="preserve">¶ </w:t>
      </w:r>
      <w:r w:rsidRPr="00BC0B11">
        <w:t>But like all fine investment bull runs, this one could be drawing to an end. According to</w:t>
      </w:r>
      <w:r w:rsidR="007150CB">
        <w:t xml:space="preserve"> </w:t>
      </w:r>
      <w:hyperlink r:id="rId133" w:history="1">
        <w:r w:rsidRPr="00BC0B11">
          <w:rPr>
            <w:rStyle w:val="Hyperlink"/>
          </w:rPr>
          <w:t>Bloomberg data</w:t>
        </w:r>
      </w:hyperlink>
      <w:r w:rsidRPr="00BC0B11">
        <w:t xml:space="preserve">, for the first time in 13 years Brazil’s real, </w:t>
      </w:r>
      <w:r w:rsidRPr="00D274CF">
        <w:rPr>
          <w:rStyle w:val="StyleBoldUnderline"/>
        </w:rPr>
        <w:t>Russia’s ruble, and India’s rupee are weakening t</w:t>
      </w:r>
      <w:r w:rsidRPr="00BC0B11">
        <w:t>he most among emerging-market currencies, while</w:t>
      </w:r>
      <w:r w:rsidRPr="00D274CF">
        <w:rPr>
          <w:rStyle w:val="StyleBoldUnderline"/>
        </w:rPr>
        <w:t xml:space="preserve"> China’s </w:t>
      </w:r>
      <w:proofErr w:type="spellStart"/>
      <w:r w:rsidRPr="00D274CF">
        <w:rPr>
          <w:rStyle w:val="StyleBoldUnderline"/>
        </w:rPr>
        <w:t>yuan</w:t>
      </w:r>
      <w:proofErr w:type="spellEnd"/>
      <w:r w:rsidRPr="00D274CF">
        <w:rPr>
          <w:rStyle w:val="StyleBoldUnderline"/>
        </w:rPr>
        <w:t xml:space="preserve"> has fallen the most since authorities devalued it in 1994</w:t>
      </w:r>
      <w:r w:rsidRPr="00BC0B11">
        <w:t>.</w:t>
      </w:r>
      <w:r w:rsidRPr="00D274CF">
        <w:rPr>
          <w:rStyle w:val="StyleBoldUnderline"/>
        </w:rPr>
        <w:t xml:space="preserve"> The rupee is at a record low against the dollar,</w:t>
      </w:r>
      <w:r w:rsidRPr="00BC0B11">
        <w:t xml:space="preserve"> while I</w:t>
      </w:r>
      <w:r w:rsidRPr="00D274CF">
        <w:rPr>
          <w:rStyle w:val="StyleBoldUnderline"/>
        </w:rPr>
        <w:t xml:space="preserve">ndia is being cited </w:t>
      </w:r>
      <w:proofErr w:type="spellStart"/>
      <w:r w:rsidRPr="00BC0B11">
        <w:t>byStandard</w:t>
      </w:r>
      <w:proofErr w:type="spellEnd"/>
      <w:r w:rsidRPr="00BC0B11">
        <w:t xml:space="preserve"> &amp; Poor’s (</w:t>
      </w:r>
      <w:hyperlink r:id="rId134" w:history="1">
        <w:r w:rsidRPr="00BC0B11">
          <w:rPr>
            <w:rStyle w:val="Hyperlink"/>
          </w:rPr>
          <w:t>MHP</w:t>
        </w:r>
      </w:hyperlink>
      <w:r w:rsidRPr="00BC0B11">
        <w:t>)</w:t>
      </w:r>
      <w:r w:rsidR="007150CB">
        <w:t xml:space="preserve"> </w:t>
      </w:r>
      <w:r w:rsidRPr="00BC0B11">
        <w:t xml:space="preserve">and Fitch </w:t>
      </w:r>
      <w:r w:rsidRPr="00D274CF">
        <w:rPr>
          <w:rStyle w:val="StyleBoldUnderline"/>
        </w:rPr>
        <w:t>as potentially the first BRIC country to lose its investment-grade rating.</w:t>
      </w:r>
      <w:r w:rsidR="007150CB" w:rsidRPr="00D274CF">
        <w:rPr>
          <w:rStyle w:val="StyleBoldUnderline"/>
        </w:rPr>
        <w:t xml:space="preserve">¶ </w:t>
      </w:r>
      <w:r w:rsidRPr="00BC0B11">
        <w:t xml:space="preserve">Last month investors pulled $6.3 billion out of Brazil’s stocks and bonds and $5.8 billion from Russia’s. Brazil’s consumer default rate is at a three-year high; its stock market has round-tripped to where it was in 2009. </w:t>
      </w:r>
      <w:r w:rsidRPr="00D274CF">
        <w:rPr>
          <w:rStyle w:val="StyleBoldUnderline"/>
        </w:rPr>
        <w:t>Even though Brazil’s government has slashed interest rates to a record low while extending tax breaks and subsidizing credit, its economy is growing nowhere near the 7.5 percent clip it enjoyed in 2010; last year it managed a 2.7 percent gain. Russia’s oil export</w:t>
      </w:r>
      <w:r w:rsidRPr="00BC0B11">
        <w:t>s—its economic mother’s milk—</w:t>
      </w:r>
      <w:r w:rsidRPr="00D274CF">
        <w:rPr>
          <w:rStyle w:val="StyleBoldUnderline"/>
        </w:rPr>
        <w:t>are at an 18-month low.</w:t>
      </w:r>
      <w:r w:rsidRPr="00BC0B11">
        <w:t xml:space="preserve"> Home values fell in a record 54 of 70 cities tracked by China’s government; growth in industrial production, </w:t>
      </w:r>
      <w:r w:rsidRPr="00D274CF">
        <w:rPr>
          <w:rStyle w:val="StyleBoldUnderline"/>
        </w:rPr>
        <w:t>China’s economic staple, slowed recently to a three-year low</w:t>
      </w:r>
      <w:r w:rsidRPr="00BC0B11">
        <w:t>.</w:t>
      </w:r>
      <w:r w:rsidR="007150CB" w:rsidRPr="007150CB">
        <w:rPr>
          <w:sz w:val="12"/>
        </w:rPr>
        <w:t xml:space="preserve">¶ </w:t>
      </w:r>
      <w:r w:rsidRPr="00BC0B11">
        <w:t xml:space="preserve">“In the absence of well-developed domestic consumption, the emerging markets—and by extension, their equities—are heavily dependent upon exports,” says Jason </w:t>
      </w:r>
      <w:proofErr w:type="spellStart"/>
      <w:r w:rsidRPr="00BC0B11">
        <w:t>Trennert</w:t>
      </w:r>
      <w:proofErr w:type="spellEnd"/>
      <w:r w:rsidRPr="00BC0B11">
        <w:t xml:space="preserve"> of </w:t>
      </w:r>
      <w:proofErr w:type="spellStart"/>
      <w:r w:rsidRPr="00BC0B11">
        <w:t>Strategas</w:t>
      </w:r>
      <w:proofErr w:type="spellEnd"/>
      <w:r w:rsidRPr="00BC0B11">
        <w:t xml:space="preserve"> Research. “With Europe in recession and the U.S. flirting with one,</w:t>
      </w:r>
      <w:r w:rsidRPr="00D274CF">
        <w:rPr>
          <w:rStyle w:val="StyleBoldUnderline"/>
        </w:rPr>
        <w:t xml:space="preserve"> many investors</w:t>
      </w:r>
      <w:r w:rsidRPr="00BC0B11">
        <w:t xml:space="preserve"> might</w:t>
      </w:r>
      <w:r w:rsidRPr="00D274CF">
        <w:rPr>
          <w:rStyle w:val="StyleBoldUnderline"/>
        </w:rPr>
        <w:t xml:space="preserve"> see BRICs stocks as a bridge too far</w:t>
      </w:r>
      <w:r w:rsidRPr="00BC0B11">
        <w:t>.”</w:t>
      </w:r>
      <w:r w:rsidR="007150CB" w:rsidRPr="007150CB">
        <w:rPr>
          <w:sz w:val="12"/>
        </w:rPr>
        <w:t xml:space="preserve">¶ </w:t>
      </w:r>
      <w:r w:rsidRPr="00BC0B11">
        <w:t xml:space="preserve">BRIC governments are now working overtime to staunch capital outflows and stoke their citizens’ spending. While all eyes are on the regressing “developed” economies of Europe, will these developing giants find a way to keep growing? </w:t>
      </w:r>
      <w:proofErr w:type="gramStart"/>
      <w:r w:rsidRPr="00BC0B11">
        <w:t>Possibly.</w:t>
      </w:r>
      <w:proofErr w:type="gramEnd"/>
      <w:r w:rsidRPr="00BC0B11">
        <w:t xml:space="preserve"> Still, t</w:t>
      </w:r>
      <w:r w:rsidRPr="00D274CF">
        <w:rPr>
          <w:rStyle w:val="StyleBoldUnderline"/>
        </w:rPr>
        <w:t>he BRIC troubles represent another knock against the idea of</w:t>
      </w:r>
      <w:r w:rsidR="007150CB" w:rsidRPr="00D274CF">
        <w:rPr>
          <w:rStyle w:val="StyleBoldUnderline"/>
        </w:rPr>
        <w:t xml:space="preserve"> </w:t>
      </w:r>
      <w:hyperlink r:id="rId135" w:tgtFrame="_blank" w:history="1">
        <w:r w:rsidRPr="00D274CF">
          <w:rPr>
            <w:rStyle w:val="StyleBoldUnderline"/>
          </w:rPr>
          <w:t>decoupling</w:t>
        </w:r>
      </w:hyperlink>
      <w:r w:rsidRPr="00D274CF">
        <w:rPr>
          <w:rStyle w:val="StyleBoldUnderline"/>
        </w:rPr>
        <w:t>—the fantastic notion that emerging markets can thrive, no matter what befalls the rest of the world.</w:t>
      </w:r>
    </w:p>
    <w:p w:rsidR="003B62BC" w:rsidRPr="00710DB4" w:rsidRDefault="003B62BC" w:rsidP="00710DB4">
      <w:pPr>
        <w:pStyle w:val="Heading4"/>
      </w:pPr>
      <w:r w:rsidRPr="00710DB4">
        <w:t>Brazilian economy has sagged since 2010—no longer an emerging market.</w:t>
      </w:r>
    </w:p>
    <w:p w:rsidR="003B62BC" w:rsidRPr="00BC0B11" w:rsidRDefault="003B62BC" w:rsidP="003B62BC">
      <w:r w:rsidRPr="00710DB4">
        <w:rPr>
          <w:b/>
        </w:rPr>
        <w:t>New York Times, 2013</w:t>
      </w:r>
      <w:r w:rsidRPr="00710DB4">
        <w:t xml:space="preserve"> (July 6, “In Brazil, A Reminder of Emerging Market Risks”, </w:t>
      </w:r>
      <w:hyperlink r:id="rId136" w:history="1">
        <w:r w:rsidRPr="00BC0B11">
          <w:rPr>
            <w:rStyle w:val="Hyperlink"/>
          </w:rPr>
          <w:t>http://www.nytimes.com/2013/07/07/business/mutfund/in-brazil-a-reminder-of-emerging-market-risks.html?_r=0</w:t>
        </w:r>
      </w:hyperlink>
      <w:r w:rsidRPr="00BC0B11">
        <w:t>, DVO)</w:t>
      </w:r>
    </w:p>
    <w:p w:rsidR="003B62BC" w:rsidRPr="00BC0B11" w:rsidRDefault="003B62BC" w:rsidP="003B62BC">
      <w:pPr>
        <w:rPr>
          <w:u w:val="single"/>
        </w:rPr>
      </w:pPr>
    </w:p>
    <w:p w:rsidR="003B62BC" w:rsidRPr="00D274CF" w:rsidRDefault="003B62BC" w:rsidP="003B62BC">
      <w:pPr>
        <w:rPr>
          <w:rStyle w:val="StyleBoldUnderline"/>
        </w:rPr>
      </w:pPr>
      <w:r w:rsidRPr="00BC0B11">
        <w:t>Yet</w:t>
      </w:r>
      <w:r w:rsidRPr="00D274CF">
        <w:rPr>
          <w:rStyle w:val="StyleBoldUnderline"/>
        </w:rPr>
        <w:t xml:space="preserve"> Brazil was one of the investment darlings of the last decade</w:t>
      </w:r>
      <w:r w:rsidRPr="00BC0B11">
        <w:t xml:space="preserve"> — the “B” in the ballyhooed BRIC quartet that also included Russia, India and China. Brazil’s economy at times grew at a rate of more than 5 percent a year. Most years, its stock market </w:t>
      </w:r>
      <w:hyperlink r:id="rId137" w:tooltip="MSCI report." w:history="1">
        <w:r w:rsidRPr="00BC0B11">
          <w:rPr>
            <w:rStyle w:val="Hyperlink"/>
          </w:rPr>
          <w:t>rose by double digits</w:t>
        </w:r>
      </w:hyperlink>
      <w:r w:rsidRPr="00BC0B11">
        <w:t xml:space="preserve"> — </w:t>
      </w:r>
      <w:r w:rsidRPr="00D274CF">
        <w:rPr>
          <w:rStyle w:val="StyleBoldUnderline"/>
        </w:rPr>
        <w:t xml:space="preserve">in 2009, it returned more than 100 percent. Millions of people moved from poverty into the middle class, and Brazilian companies, like the oil driller </w:t>
      </w:r>
      <w:proofErr w:type="spellStart"/>
      <w:r w:rsidRPr="00D274CF">
        <w:rPr>
          <w:rStyle w:val="StyleBoldUnderline"/>
        </w:rPr>
        <w:t>Petrobras</w:t>
      </w:r>
      <w:proofErr w:type="spellEnd"/>
      <w:r w:rsidRPr="00D274CF">
        <w:rPr>
          <w:rStyle w:val="StyleBoldUnderline"/>
        </w:rPr>
        <w:t xml:space="preserve"> and the mining concern Vale, attained international prominence.</w:t>
      </w:r>
    </w:p>
    <w:p w:rsidR="003B62BC" w:rsidRPr="00BC0B11" w:rsidRDefault="003B62BC" w:rsidP="003B62BC">
      <w:r w:rsidRPr="00BC0B11">
        <w:t xml:space="preserve">So far this decade, though, </w:t>
      </w:r>
      <w:r w:rsidRPr="00D274CF">
        <w:rPr>
          <w:rStyle w:val="StyleBoldUnderline"/>
        </w:rPr>
        <w:t>the Brazilian stock market</w:t>
      </w:r>
      <w:r w:rsidRPr="00BC0B11">
        <w:t xml:space="preserve"> has been a bust. I</w:t>
      </w:r>
      <w:r w:rsidRPr="00D274CF">
        <w:rPr>
          <w:rStyle w:val="StyleBoldUnderline"/>
        </w:rPr>
        <w:t xml:space="preserve">t has dropped by a cumulative 25.3 percent over the last three years, </w:t>
      </w:r>
      <w:r w:rsidRPr="00BC0B11">
        <w:t>and it has dragged Latin America stock </w:t>
      </w:r>
      <w:hyperlink r:id="rId138" w:tooltip="More articles about mutual funds and exchange-traded funds." w:history="1">
        <w:r w:rsidRPr="00BC0B11">
          <w:rPr>
            <w:rStyle w:val="Hyperlink"/>
          </w:rPr>
          <w:t>mutual funds</w:t>
        </w:r>
      </w:hyperlink>
      <w:r w:rsidRPr="00BC0B11">
        <w:t xml:space="preserve"> down with it. In the first half of 2013, Latin America funds tracked by Morningstar lost almost 17 percent, on average. Over the last three years through June, </w:t>
      </w:r>
      <w:r w:rsidRPr="00D274CF">
        <w:rPr>
          <w:rStyle w:val="StyleBoldUnderline"/>
        </w:rPr>
        <w:t xml:space="preserve">they lost 4.6 percent a year, </w:t>
      </w:r>
      <w:r w:rsidRPr="00BC0B11">
        <w:t>annualized. But over the much longer term, they have still fared the best among emerging-market regional funds tracked by Morningstar, returning 16.7 percent, annualized, over the last decade.</w:t>
      </w:r>
    </w:p>
    <w:p w:rsidR="003B62BC" w:rsidRPr="00D274CF" w:rsidRDefault="003B62BC" w:rsidP="003B62BC">
      <w:pPr>
        <w:rPr>
          <w:rStyle w:val="StyleBoldUnderline"/>
        </w:rPr>
      </w:pPr>
      <w:r w:rsidRPr="00BC0B11">
        <w:t xml:space="preserve">“Brazil needs to grow,” said Will Landers, manager of </w:t>
      </w:r>
      <w:proofErr w:type="spellStart"/>
      <w:r w:rsidRPr="00BC0B11">
        <w:t>the</w:t>
      </w:r>
      <w:hyperlink r:id="rId139" w:tooltip="The fund." w:history="1">
        <w:r w:rsidRPr="00BC0B11">
          <w:rPr>
            <w:rStyle w:val="Hyperlink"/>
          </w:rPr>
          <w:t>BlackRock</w:t>
        </w:r>
        <w:proofErr w:type="spellEnd"/>
        <w:r w:rsidRPr="00BC0B11">
          <w:rPr>
            <w:rStyle w:val="Hyperlink"/>
          </w:rPr>
          <w:t xml:space="preserve"> Latin America</w:t>
        </w:r>
      </w:hyperlink>
      <w:r w:rsidRPr="00BC0B11">
        <w:t> fund. “</w:t>
      </w:r>
      <w:r w:rsidRPr="00D274CF">
        <w:rPr>
          <w:rStyle w:val="StyleBoldUnderline"/>
        </w:rPr>
        <w:t>It has to deliver a G.D.P. growth rate above 2.5 percent, or investors are going to stay away.” Growth sagged in 2012, with gross domestic product increasing </w:t>
      </w:r>
      <w:hyperlink r:id="rId140" w:tooltip="World Bank report." w:history="1">
        <w:r w:rsidRPr="00D274CF">
          <w:rPr>
            <w:rStyle w:val="StyleBoldUnderline"/>
          </w:rPr>
          <w:t>less than 1 percent</w:t>
        </w:r>
      </w:hyperlink>
      <w:r w:rsidRPr="00D274CF">
        <w:rPr>
          <w:rStyle w:val="StyleBoldUnderline"/>
        </w:rPr>
        <w:t>.</w:t>
      </w:r>
    </w:p>
    <w:p w:rsidR="003B62BC" w:rsidRPr="00710DB4" w:rsidRDefault="003B62BC" w:rsidP="00710DB4">
      <w:pPr>
        <w:pStyle w:val="Heading4"/>
      </w:pPr>
      <w:r w:rsidRPr="00710DB4">
        <w:lastRenderedPageBreak/>
        <w:t>Brazil’s economy in decline—GDP lower than expected.</w:t>
      </w:r>
    </w:p>
    <w:p w:rsidR="003B62BC" w:rsidRPr="00BC0B11" w:rsidRDefault="003B62BC" w:rsidP="003B62BC">
      <w:proofErr w:type="spellStart"/>
      <w:r w:rsidRPr="00710DB4">
        <w:rPr>
          <w:b/>
        </w:rPr>
        <w:t>MoneyNews</w:t>
      </w:r>
      <w:proofErr w:type="spellEnd"/>
      <w:r w:rsidRPr="00710DB4">
        <w:rPr>
          <w:b/>
        </w:rPr>
        <w:t>, 2013</w:t>
      </w:r>
      <w:r w:rsidRPr="00710DB4">
        <w:t xml:space="preserve"> (July 4, “Brazil Industry Group Cuts 2013 Growth Forecast”, </w:t>
      </w:r>
      <w:hyperlink r:id="rId141" w:history="1">
        <w:r w:rsidRPr="00710DB4">
          <w:rPr>
            <w:rStyle w:val="Hyperlink"/>
          </w:rPr>
          <w:t>http://www.moneynews.com/InvestingAnalysis/Brazil-economy-growth-industry/2013/07/04/id/513402</w:t>
        </w:r>
      </w:hyperlink>
      <w:r w:rsidRPr="00BC0B11">
        <w:t>, DVO)</w:t>
      </w:r>
    </w:p>
    <w:p w:rsidR="003B62BC" w:rsidRPr="00BC0B11" w:rsidRDefault="003B62BC" w:rsidP="003B62BC">
      <w:pPr>
        <w:rPr>
          <w:u w:val="single"/>
        </w:rPr>
      </w:pPr>
    </w:p>
    <w:p w:rsidR="003B62BC" w:rsidRPr="00D274CF" w:rsidRDefault="003B62BC" w:rsidP="003B62BC">
      <w:pPr>
        <w:rPr>
          <w:rStyle w:val="StyleBoldUnderline"/>
        </w:rPr>
      </w:pPr>
      <w:r w:rsidRPr="00D274CF">
        <w:rPr>
          <w:rStyle w:val="StyleBoldUnderline"/>
        </w:rPr>
        <w:t>Brazil's main industrial lobby group</w:t>
      </w:r>
      <w:r w:rsidRPr="00BC0B11">
        <w:t xml:space="preserve"> on Thursday</w:t>
      </w:r>
      <w:r w:rsidRPr="00D274CF">
        <w:rPr>
          <w:rStyle w:val="StyleBoldUnderline"/>
        </w:rPr>
        <w:t xml:space="preserve"> cut its forecast for GDP growth to two percent</w:t>
      </w:r>
      <w:r w:rsidRPr="00BC0B11">
        <w:t xml:space="preserve"> and that of t</w:t>
      </w:r>
      <w:r w:rsidRPr="00D274CF">
        <w:rPr>
          <w:rStyle w:val="StyleBoldUnderline"/>
        </w:rPr>
        <w:t>he industrial sector to one percent, in a gloomy assessment of Latin America's biggest economy.</w:t>
      </w:r>
    </w:p>
    <w:p w:rsidR="003B62BC" w:rsidRPr="00BC0B11" w:rsidRDefault="003B62BC" w:rsidP="003B62BC">
      <w:r w:rsidRPr="00D274CF">
        <w:rPr>
          <w:rStyle w:val="StyleBoldUnderline"/>
        </w:rPr>
        <w:t>The GDP</w:t>
      </w:r>
      <w:r w:rsidRPr="00BC0B11">
        <w:t xml:space="preserve"> projection </w:t>
      </w:r>
      <w:r w:rsidRPr="00D274CF">
        <w:rPr>
          <w:rStyle w:val="StyleBoldUnderline"/>
        </w:rPr>
        <w:t>was cut from 3.2 percen</w:t>
      </w:r>
      <w:r w:rsidRPr="00BC0B11">
        <w:t xml:space="preserve">t in March </w:t>
      </w:r>
      <w:r w:rsidRPr="00D274CF">
        <w:rPr>
          <w:rStyle w:val="StyleBoldUnderline"/>
        </w:rPr>
        <w:t xml:space="preserve">to two percent, </w:t>
      </w:r>
      <w:r w:rsidRPr="00BC0B11">
        <w:t xml:space="preserve">and </w:t>
      </w:r>
      <w:r w:rsidRPr="00D274CF">
        <w:rPr>
          <w:rStyle w:val="StyleBoldUnderline"/>
        </w:rPr>
        <w:t>industrial outpu</w:t>
      </w:r>
      <w:r w:rsidRPr="00BC0B11">
        <w:t xml:space="preserve">t growth </w:t>
      </w:r>
      <w:r w:rsidRPr="00D274CF">
        <w:rPr>
          <w:rStyle w:val="StyleBoldUnderline"/>
        </w:rPr>
        <w:t>from 2.6 percent to one percent, t</w:t>
      </w:r>
      <w:r w:rsidRPr="00BC0B11">
        <w:t>he National Confederation of Industry (CNI) said in its quarterly report.</w:t>
      </w:r>
    </w:p>
    <w:p w:rsidR="003B62BC" w:rsidRPr="00D274CF" w:rsidRDefault="003B62BC" w:rsidP="003B62BC">
      <w:pPr>
        <w:rPr>
          <w:rStyle w:val="StyleBoldUnderline"/>
        </w:rPr>
      </w:pPr>
      <w:r w:rsidRPr="00D274CF">
        <w:rPr>
          <w:rStyle w:val="StyleBoldUnderline"/>
        </w:rPr>
        <w:t>Brazil's industrial production has been hard hit by declining competitiveness and investments.</w:t>
      </w:r>
    </w:p>
    <w:p w:rsidR="003B62BC" w:rsidRPr="00BC0B11" w:rsidRDefault="003B62BC" w:rsidP="003B62BC">
      <w:r w:rsidRPr="00BC0B11">
        <w:t>CNI also projected inflation of six percent this year, well above the official target of 4.5 percent.</w:t>
      </w:r>
    </w:p>
    <w:p w:rsidR="003B62BC" w:rsidRPr="00BC0B11" w:rsidRDefault="003B62BC" w:rsidP="003B62BC">
      <w:r w:rsidRPr="00BC0B11">
        <w:t>And it cut from 3.5 percent to 2.3 percent projected growth of private domestic consumption, the engine of Brazil's economic expansion, as "the weak economic activity is reflected in the labor market, which is not creating jobs at the pace of the past two years."</w:t>
      </w:r>
    </w:p>
    <w:p w:rsidR="003B62BC" w:rsidRPr="00BC0B11" w:rsidRDefault="003B62BC" w:rsidP="003B62BC">
      <w:r w:rsidRPr="00D274CF">
        <w:rPr>
          <w:rStyle w:val="StyleBoldUnderline"/>
        </w:rPr>
        <w:t>Two years of low growth and high inflation have dented the popularity of</w:t>
      </w:r>
      <w:r w:rsidRPr="00BC0B11">
        <w:t xml:space="preserve"> President </w:t>
      </w:r>
      <w:proofErr w:type="spellStart"/>
      <w:r w:rsidRPr="00BC0B11">
        <w:t>Dilma</w:t>
      </w:r>
      <w:proofErr w:type="spellEnd"/>
      <w:r w:rsidRPr="00BC0B11">
        <w:t xml:space="preserve"> </w:t>
      </w:r>
      <w:proofErr w:type="spellStart"/>
      <w:r w:rsidRPr="00D274CF">
        <w:rPr>
          <w:rStyle w:val="StyleBoldUnderline"/>
        </w:rPr>
        <w:t>Rousseff</w:t>
      </w:r>
      <w:proofErr w:type="spellEnd"/>
      <w:r w:rsidRPr="00BC0B11">
        <w:t xml:space="preserve"> as have three weeks of nationwide street protests by angry Brazilians demanding better public services and an end to corruption.</w:t>
      </w:r>
    </w:p>
    <w:p w:rsidR="003B62BC" w:rsidRPr="00BC0B11" w:rsidRDefault="003B62BC" w:rsidP="003B62BC">
      <w:r w:rsidRPr="00BC0B11">
        <w:t>Brazil's industrial production contracted 0.8 percent in 2012 and there had been hopes of a rebound this year on the back of strong government incentives.</w:t>
      </w:r>
    </w:p>
    <w:p w:rsidR="003B62BC" w:rsidRPr="00BC0B11" w:rsidRDefault="003B62BC" w:rsidP="003B62BC">
      <w:r w:rsidRPr="00BC0B11">
        <w:t xml:space="preserve">Meanwhile </w:t>
      </w:r>
      <w:r w:rsidRPr="00D274CF">
        <w:rPr>
          <w:rStyle w:val="StyleBoldUnderline"/>
        </w:rPr>
        <w:t xml:space="preserve">the country's GDP expanded a paltry 0.9 percent last year, after 2.7 percent in 2011 </w:t>
      </w:r>
      <w:r w:rsidRPr="00BC0B11">
        <w:t>and a sizzling 7.5 percent in 2010.</w:t>
      </w:r>
    </w:p>
    <w:p w:rsidR="003B62BC" w:rsidRPr="00D274CF" w:rsidRDefault="003B62BC" w:rsidP="003B62BC">
      <w:pPr>
        <w:rPr>
          <w:rStyle w:val="StyleBoldUnderline"/>
        </w:rPr>
      </w:pPr>
      <w:r w:rsidRPr="00D274CF">
        <w:rPr>
          <w:rStyle w:val="StyleBoldUnderline"/>
        </w:rPr>
        <w:t>The Central Bank also projected lower GDP growth of 2.7 percent this year and inflation of six percent.</w:t>
      </w:r>
    </w:p>
    <w:p w:rsidR="003B62BC" w:rsidRPr="00BC0B11" w:rsidRDefault="003B62BC" w:rsidP="003B62BC">
      <w:pPr>
        <w:rPr>
          <w:u w:val="single"/>
        </w:rPr>
      </w:pPr>
    </w:p>
    <w:p w:rsidR="003B62BC" w:rsidRDefault="003B62BC" w:rsidP="003B62BC">
      <w:pPr>
        <w:pStyle w:val="Heading1"/>
      </w:pPr>
      <w:r w:rsidRPr="004E2A0B">
        <w:lastRenderedPageBreak/>
        <w:t>No Link—Hegemony:</w:t>
      </w:r>
    </w:p>
    <w:p w:rsidR="003B62BC" w:rsidRDefault="003B62BC" w:rsidP="003B62BC">
      <w:pPr>
        <w:rPr>
          <w:rStyle w:val="StyleBoldUnderline"/>
        </w:rPr>
      </w:pPr>
    </w:p>
    <w:p w:rsidR="003B62BC" w:rsidRPr="002C1B5F" w:rsidRDefault="003B62BC" w:rsidP="00710DB4">
      <w:pPr>
        <w:pStyle w:val="Heading4"/>
      </w:pPr>
      <w:r w:rsidRPr="002C1B5F">
        <w:t>No Brazilian rivalry- no soft power</w:t>
      </w:r>
    </w:p>
    <w:p w:rsidR="003B62BC" w:rsidRPr="002C1B5F" w:rsidRDefault="003B62BC" w:rsidP="003B62BC">
      <w:r w:rsidRPr="002C1B5F">
        <w:rPr>
          <w:b/>
        </w:rPr>
        <w:t xml:space="preserve">Brand et al ’12 </w:t>
      </w:r>
      <w:r w:rsidRPr="002C1B5F">
        <w:t>(Alexander Brand, Lecturer and Post-Doc Researcher at the Department of Political Science at the University of Mainz, M.A. in Political Science, Philosophy and Media &amp; Communication Sciences; Susan McEwen-</w:t>
      </w:r>
      <w:proofErr w:type="spellStart"/>
      <w:r w:rsidRPr="002C1B5F">
        <w:t>Fial</w:t>
      </w:r>
      <w:proofErr w:type="spellEnd"/>
      <w:r w:rsidRPr="002C1B5F">
        <w:t xml:space="preserve">, Lecturer at the Department of Political Science at the University of Mainz; Wolfgang </w:t>
      </w:r>
      <w:proofErr w:type="spellStart"/>
      <w:r w:rsidRPr="002C1B5F">
        <w:t>Muno</w:t>
      </w:r>
      <w:proofErr w:type="spellEnd"/>
      <w:r w:rsidRPr="002C1B5F">
        <w:t xml:space="preserve">, Professor of Political Science; Andrea </w:t>
      </w:r>
      <w:proofErr w:type="spellStart"/>
      <w:r w:rsidRPr="002C1B5F">
        <w:t>Ribeiro</w:t>
      </w:r>
      <w:proofErr w:type="spellEnd"/>
      <w:r w:rsidRPr="002C1B5F">
        <w:t xml:space="preserve"> Hoffmann, Lecturer at the Willy Brandt School of Public Policy; “BRICs and U.S. Hegemony: Theoretical Reflections on Shifting Power Patterns and Empirical Evidence from Latin America”; Mainz Papers on International and European Politics, Mainz: Chair of International Relations, Johannes Gutenberg University; April 2012; https://international.politics.uni-mainz.de/files/2012/10/mpiep04.pdf”</w:t>
      </w:r>
    </w:p>
    <w:p w:rsidR="003B62BC" w:rsidRPr="002C1B5F" w:rsidRDefault="003B62BC" w:rsidP="003B62BC"/>
    <w:p w:rsidR="003B62BC" w:rsidRPr="002C1B5F" w:rsidRDefault="003B62BC" w:rsidP="003B62BC">
      <w:pPr>
        <w:rPr>
          <w:b/>
          <w:u w:val="single"/>
        </w:rPr>
      </w:pPr>
      <w:r w:rsidRPr="002C1B5F">
        <w:rPr>
          <w:b/>
          <w:u w:val="single"/>
        </w:rPr>
        <w:t>Burges defines Brazilian activism as a leadership project based on the concept of consensual hegemony, in which “the central idea is</w:t>
      </w:r>
      <w:r w:rsidRPr="002C1B5F">
        <w:t xml:space="preserve"> </w:t>
      </w:r>
      <w:r w:rsidRPr="002C1B5F">
        <w:rPr>
          <w:b/>
          <w:u w:val="single"/>
        </w:rPr>
        <w:t>the construction of a structural vision</w:t>
      </w:r>
      <w:r w:rsidRPr="002C1B5F">
        <w:t xml:space="preserve">, or hegemony, </w:t>
      </w:r>
      <w:r w:rsidRPr="002C1B5F">
        <w:rPr>
          <w:b/>
          <w:u w:val="single"/>
        </w:rPr>
        <w:t>that specifically includes the nominally subordinate, engaging in</w:t>
      </w:r>
      <w:r w:rsidRPr="002C1B5F">
        <w:t xml:space="preserve"> a process of </w:t>
      </w:r>
      <w:r w:rsidRPr="002C1B5F">
        <w:rPr>
          <w:b/>
          <w:u w:val="single"/>
        </w:rPr>
        <w:t xml:space="preserve">dialogue and interaction that causes the subordinate parties to appropriate and absorb the substance and requisites of the hegemony as their own”, without relying on force </w:t>
      </w:r>
      <w:r w:rsidRPr="002C1B5F">
        <w:t xml:space="preserve">(Burges 2008: 65). The data presented in this paper is in line with the argument advanced by authors working on </w:t>
      </w:r>
      <w:r w:rsidRPr="002C1B5F">
        <w:rPr>
          <w:b/>
          <w:u w:val="single"/>
        </w:rPr>
        <w:t>Brazil</w:t>
      </w:r>
      <w:r w:rsidRPr="002C1B5F">
        <w:t xml:space="preserve">ian leadership that the country </w:t>
      </w:r>
      <w:r w:rsidRPr="002C1B5F">
        <w:rPr>
          <w:b/>
          <w:u w:val="single"/>
        </w:rPr>
        <w:t>cannot perform the traditional, i.e. military and economic types of hegemony given its relative capabilities limitations and the domestic instability derived from economic inequality and young democratic regime</w:t>
      </w:r>
      <w:r w:rsidRPr="002C1B5F">
        <w:t xml:space="preserve"> (Lima/</w:t>
      </w:r>
      <w:proofErr w:type="spellStart"/>
      <w:r w:rsidRPr="002C1B5F">
        <w:t>Hirst</w:t>
      </w:r>
      <w:proofErr w:type="spellEnd"/>
      <w:r w:rsidRPr="002C1B5F">
        <w:t xml:space="preserve"> 2006; Malamud 2009; Vieira 2011). In this sense, the concept of </w:t>
      </w:r>
      <w:r w:rsidRPr="002C1B5F">
        <w:rPr>
          <w:b/>
          <w:u w:val="single"/>
        </w:rPr>
        <w:t>consensual hegemony</w:t>
      </w:r>
      <w:r w:rsidRPr="002C1B5F">
        <w:t xml:space="preserve">, which corresponds to a large extent with the concept of soft power as defined in this paper, </w:t>
      </w:r>
      <w:r w:rsidRPr="002C1B5F">
        <w:rPr>
          <w:b/>
          <w:u w:val="single"/>
        </w:rPr>
        <w:t>fulfills the gap to understand Brazilian role in Latin America</w:t>
      </w:r>
      <w:r w:rsidRPr="002C1B5F">
        <w:t xml:space="preserve">, or rather, South America. </w:t>
      </w:r>
      <w:r w:rsidRPr="002C1B5F">
        <w:rPr>
          <w:b/>
          <w:u w:val="single"/>
        </w:rPr>
        <w:t>A combination of mostly soft power with institutional activism seems to sustain the Brazilian claim for leadership. Some leverage of military and economic power contributes to support that claim, but they are not enough to consolidate a hegemonic role for Brazil in South America. If Brazil wanted to present itself as a rival to the U.S. or perhaps China in the future, “soft power” is a central concept.</w:t>
      </w:r>
    </w:p>
    <w:p w:rsidR="003B62BC" w:rsidRPr="002C1B5F" w:rsidRDefault="003B62BC" w:rsidP="003B62BC">
      <w:pPr>
        <w:rPr>
          <w:b/>
          <w:u w:val="single"/>
        </w:rPr>
      </w:pPr>
    </w:p>
    <w:p w:rsidR="003B62BC" w:rsidRPr="002C1B5F" w:rsidRDefault="003B62BC" w:rsidP="00710DB4">
      <w:pPr>
        <w:pStyle w:val="Heading4"/>
      </w:pPr>
      <w:r w:rsidRPr="002C1B5F">
        <w:t>China, Brazil are not threats to US heg in Latin America</w:t>
      </w:r>
    </w:p>
    <w:p w:rsidR="003B62BC" w:rsidRPr="002C1B5F" w:rsidRDefault="003B62BC" w:rsidP="003B62BC">
      <w:r w:rsidRPr="002C1B5F">
        <w:rPr>
          <w:b/>
        </w:rPr>
        <w:t xml:space="preserve">Brand et al ’12 </w:t>
      </w:r>
      <w:r w:rsidRPr="002C1B5F">
        <w:t>(Alexander Brand, Lecturer and Post-Doc Researcher at the Department of Political Science at the University of Mainz, M.A. in Political Science, Philosophy and Media &amp; Communication Sciences; Susan McEwen-</w:t>
      </w:r>
      <w:proofErr w:type="spellStart"/>
      <w:r w:rsidRPr="002C1B5F">
        <w:t>Fial</w:t>
      </w:r>
      <w:proofErr w:type="spellEnd"/>
      <w:r w:rsidRPr="002C1B5F">
        <w:t xml:space="preserve">, Lecturer at the Department of Political Science at the University of Mainz; Wolfgang </w:t>
      </w:r>
      <w:proofErr w:type="spellStart"/>
      <w:r w:rsidRPr="002C1B5F">
        <w:t>Muno</w:t>
      </w:r>
      <w:proofErr w:type="spellEnd"/>
      <w:r w:rsidRPr="002C1B5F">
        <w:t xml:space="preserve">, Professor of Political Science; Andrea </w:t>
      </w:r>
      <w:proofErr w:type="spellStart"/>
      <w:r w:rsidRPr="002C1B5F">
        <w:t>Ribeiro</w:t>
      </w:r>
      <w:proofErr w:type="spellEnd"/>
      <w:r w:rsidRPr="002C1B5F">
        <w:t xml:space="preserve"> Hoffmann, Lecturer at the Willy Brandt School of Public Policy; “BRICs and U.S. Hegemony: Theoretical Reflections on Shifting Power Patterns and Empirical Evidence from Latin America”; Mainz Papers on International and European Politics, Mainz: Chair of International Relations, Johannes Gutenberg University; April 2012; https://international.politics.uni-mainz.de/files/2012/10/mpiep04.pdf”</w:t>
      </w:r>
    </w:p>
    <w:p w:rsidR="003B62BC" w:rsidRPr="002C1B5F" w:rsidRDefault="003B62BC" w:rsidP="003B62BC"/>
    <w:p w:rsidR="003B62BC" w:rsidRPr="002C1B5F" w:rsidRDefault="003B62BC" w:rsidP="003B62BC">
      <w:pPr>
        <w:rPr>
          <w:b/>
          <w:u w:val="single"/>
        </w:rPr>
      </w:pPr>
      <w:r w:rsidRPr="002C1B5F">
        <w:rPr>
          <w:b/>
          <w:u w:val="single"/>
        </w:rPr>
        <w:t>China has expanded its regional resource base in economic terms</w:t>
      </w:r>
      <w:r w:rsidRPr="002C1B5F">
        <w:t xml:space="preserve"> and it has used institutional as well as soft power instruments to smooth its way towards enhanced economic ex- change. </w:t>
      </w:r>
      <w:r w:rsidRPr="002C1B5F">
        <w:rPr>
          <w:b/>
          <w:u w:val="single"/>
        </w:rPr>
        <w:t>In terms of hegemony, however, it seems to lack most of the ingredients to act as a regional hegemon,</w:t>
      </w:r>
      <w:r w:rsidRPr="002C1B5F">
        <w:t xml:space="preserve"> especially since </w:t>
      </w:r>
      <w:r w:rsidRPr="002C1B5F">
        <w:rPr>
          <w:b/>
          <w:u w:val="single"/>
        </w:rPr>
        <w:t>most activities are</w:t>
      </w:r>
      <w:r w:rsidRPr="002C1B5F">
        <w:t xml:space="preserve"> both </w:t>
      </w:r>
      <w:r w:rsidRPr="002C1B5F">
        <w:rPr>
          <w:b/>
          <w:u w:val="single"/>
        </w:rPr>
        <w:t>modest in size and strictly tied to</w:t>
      </w:r>
      <w:r w:rsidRPr="002C1B5F">
        <w:t xml:space="preserve"> either </w:t>
      </w:r>
      <w:r w:rsidRPr="002C1B5F">
        <w:rPr>
          <w:b/>
          <w:u w:val="single"/>
        </w:rPr>
        <w:t>narrow economic or</w:t>
      </w:r>
      <w:r w:rsidRPr="002C1B5F">
        <w:t xml:space="preserve"> narrow </w:t>
      </w:r>
      <w:r w:rsidRPr="002C1B5F">
        <w:rPr>
          <w:b/>
          <w:u w:val="single"/>
        </w:rPr>
        <w:t>diplomatic goals; Chinese hegemonic aspirations can hardly be detected in the Latin American region. Brazil has especially fostered institutional cooperation and presented itself as an alternative to the U.S.; it thus has signaled at least rhetorically a will to balance U.S. hegemony. However, it lacks the material power base and</w:t>
      </w:r>
      <w:r w:rsidRPr="002C1B5F">
        <w:t xml:space="preserve"> quite often – given a lot of similar policy objectives – a de facto </w:t>
      </w:r>
      <w:r w:rsidRPr="002C1B5F">
        <w:rPr>
          <w:b/>
          <w:u w:val="single"/>
        </w:rPr>
        <w:t>will to challenge the U.S. in Latin America as a whole.</w:t>
      </w:r>
    </w:p>
    <w:p w:rsidR="003B62BC" w:rsidRDefault="003B62BC" w:rsidP="003B62BC">
      <w:pPr>
        <w:rPr>
          <w:rStyle w:val="StyleBoldUnderline"/>
        </w:rPr>
      </w:pPr>
    </w:p>
    <w:p w:rsidR="003B62BC" w:rsidRDefault="003B62BC" w:rsidP="003B62BC">
      <w:pPr>
        <w:rPr>
          <w:rStyle w:val="StyleBoldUnderline"/>
        </w:rPr>
      </w:pPr>
    </w:p>
    <w:p w:rsidR="003B62BC" w:rsidRDefault="00EB2991" w:rsidP="003B62BC">
      <w:pPr>
        <w:pStyle w:val="Heading1"/>
      </w:pPr>
      <w:r>
        <w:lastRenderedPageBreak/>
        <w:t xml:space="preserve">AT: </w:t>
      </w:r>
      <w:r w:rsidR="003B62BC" w:rsidRPr="00C234EA">
        <w:t>Iran Impact</w:t>
      </w:r>
    </w:p>
    <w:p w:rsidR="003B62BC" w:rsidRPr="00C234EA" w:rsidRDefault="003B62BC" w:rsidP="003B62BC"/>
    <w:p w:rsidR="003B62BC" w:rsidRDefault="003B62BC" w:rsidP="003B62BC">
      <w:pPr>
        <w:rPr>
          <w:rStyle w:val="StyleBoldUnderline"/>
        </w:rPr>
      </w:pPr>
    </w:p>
    <w:p w:rsidR="003B62BC" w:rsidRDefault="003B62BC" w:rsidP="00EB2991">
      <w:pPr>
        <w:pStyle w:val="Heading4"/>
      </w:pPr>
      <w:proofErr w:type="gramStart"/>
      <w:r>
        <w:t xml:space="preserve">Iran-Brazil relations cooling under </w:t>
      </w:r>
      <w:proofErr w:type="spellStart"/>
      <w:r>
        <w:t>Rousseff</w:t>
      </w:r>
      <w:proofErr w:type="spellEnd"/>
      <w:r>
        <w:t>.</w:t>
      </w:r>
      <w:proofErr w:type="gramEnd"/>
    </w:p>
    <w:p w:rsidR="003B62BC" w:rsidRPr="00CD5B36" w:rsidRDefault="003B62BC" w:rsidP="003B62BC">
      <w:pPr>
        <w:rPr>
          <w:szCs w:val="23"/>
        </w:rPr>
      </w:pPr>
      <w:r w:rsidRPr="00CD5B36">
        <w:rPr>
          <w:b/>
          <w:szCs w:val="23"/>
        </w:rPr>
        <w:t xml:space="preserve">New York Times, 2012 </w:t>
      </w:r>
      <w:r w:rsidRPr="00CD5B36">
        <w:rPr>
          <w:szCs w:val="23"/>
        </w:rPr>
        <w:t xml:space="preserve">(January 23, “Iranian Adviser Accuses Brazil of Ruining Relations”, </w:t>
      </w:r>
      <w:hyperlink r:id="rId142" w:history="1">
        <w:r w:rsidRPr="00CD5B36">
          <w:rPr>
            <w:rStyle w:val="Hyperlink"/>
          </w:rPr>
          <w:t>http://www.nytimes.com/2012/01/24/world/americas/ahmadinejad-adviser-accuses-brazil-of-ruining-relations.html?_r=0</w:t>
        </w:r>
      </w:hyperlink>
      <w:r w:rsidRPr="00CD5B36">
        <w:t xml:space="preserve">, DVO) </w:t>
      </w:r>
    </w:p>
    <w:p w:rsidR="003B62BC" w:rsidRPr="00CD5B36" w:rsidRDefault="003B62BC" w:rsidP="003B62BC">
      <w:pPr>
        <w:rPr>
          <w:b/>
          <w:szCs w:val="23"/>
        </w:rPr>
      </w:pPr>
    </w:p>
    <w:p w:rsidR="003B62BC" w:rsidRPr="00D274CF" w:rsidRDefault="003B62BC" w:rsidP="00EB2991">
      <w:pPr>
        <w:rPr>
          <w:rStyle w:val="StyleBoldUnderline"/>
        </w:rPr>
      </w:pPr>
      <w:r w:rsidRPr="00D274CF">
        <w:rPr>
          <w:rStyle w:val="StyleBoldUnderline"/>
        </w:rPr>
        <w:t> </w:t>
      </w:r>
      <w:hyperlink r:id="rId143" w:tooltip="More news and information about Iran." w:history="1">
        <w:r w:rsidRPr="00D274CF">
          <w:rPr>
            <w:rStyle w:val="StyleBoldUnderline"/>
          </w:rPr>
          <w:t>Iran</w:t>
        </w:r>
      </w:hyperlink>
      <w:r w:rsidRPr="00D274CF">
        <w:rPr>
          <w:rStyle w:val="StyleBoldUnderline"/>
        </w:rPr>
        <w:t>’s efforts to</w:t>
      </w:r>
      <w:r w:rsidR="00EB2991" w:rsidRPr="00D274CF">
        <w:rPr>
          <w:rStyle w:val="StyleBoldUnderline"/>
        </w:rPr>
        <w:t xml:space="preserve"> </w:t>
      </w:r>
      <w:hyperlink r:id="rId144" w:tooltip="Times article" w:history="1">
        <w:r w:rsidRPr="00D274CF">
          <w:rPr>
            <w:rStyle w:val="StyleBoldUnderline"/>
          </w:rPr>
          <w:t>cultivate political support in Latin America</w:t>
        </w:r>
      </w:hyperlink>
      <w:r w:rsidR="00EB2991">
        <w:rPr>
          <w:szCs w:val="23"/>
        </w:rPr>
        <w:t xml:space="preserve"> </w:t>
      </w:r>
      <w:r w:rsidRPr="00CD5B36">
        <w:rPr>
          <w:szCs w:val="23"/>
        </w:rPr>
        <w:t xml:space="preserve">at a time of rising international tension over its </w:t>
      </w:r>
      <w:hyperlink r:id="rId145" w:tooltip="Recent and archival news about Iran's nuclear program." w:history="1">
        <w:r w:rsidRPr="00CD5B36">
          <w:rPr>
            <w:rStyle w:val="Hyperlink"/>
            <w:szCs w:val="23"/>
          </w:rPr>
          <w:t>nuclear program</w:t>
        </w:r>
      </w:hyperlink>
      <w:r w:rsidR="00EB2991">
        <w:rPr>
          <w:szCs w:val="23"/>
        </w:rPr>
        <w:t xml:space="preserve"> </w:t>
      </w:r>
      <w:r w:rsidRPr="00CD5B36">
        <w:rPr>
          <w:szCs w:val="23"/>
        </w:rPr>
        <w:t>appear to</w:t>
      </w:r>
      <w:r w:rsidRPr="00D274CF">
        <w:rPr>
          <w:rStyle w:val="StyleBoldUnderline"/>
        </w:rPr>
        <w:t xml:space="preserve"> have encountered a significant obstacle: </w:t>
      </w:r>
      <w:hyperlink r:id="rId146" w:tooltip="More news and information about Brazil." w:history="1">
        <w:r w:rsidRPr="00D274CF">
          <w:rPr>
            <w:rStyle w:val="StyleBoldUnderline"/>
          </w:rPr>
          <w:t>Brazil</w:t>
        </w:r>
      </w:hyperlink>
      <w:r w:rsidRPr="00D274CF">
        <w:rPr>
          <w:rStyle w:val="StyleBoldUnderline"/>
        </w:rPr>
        <w:t>, t</w:t>
      </w:r>
      <w:r w:rsidRPr="00CD5B36">
        <w:rPr>
          <w:szCs w:val="23"/>
        </w:rPr>
        <w:t>he region’s economic powerhouse.</w:t>
      </w:r>
      <w:r w:rsidR="00EB2991" w:rsidRPr="00EB2991">
        <w:rPr>
          <w:sz w:val="12"/>
          <w:szCs w:val="23"/>
        </w:rPr>
        <w:t xml:space="preserve">¶ </w:t>
      </w:r>
      <w:r w:rsidRPr="00CD5B36">
        <w:rPr>
          <w:szCs w:val="23"/>
        </w:rPr>
        <w:t>After President</w:t>
      </w:r>
      <w:r w:rsidR="00EB2991">
        <w:rPr>
          <w:szCs w:val="23"/>
        </w:rPr>
        <w:t xml:space="preserve"> </w:t>
      </w:r>
      <w:hyperlink r:id="rId147" w:tooltip="More articles about Mahmoud Ahmadinejad." w:history="1">
        <w:r w:rsidRPr="00D274CF">
          <w:rPr>
            <w:rStyle w:val="Hyperlink"/>
          </w:rPr>
          <w:t>Mahmoud Ahmadinejad</w:t>
        </w:r>
      </w:hyperlink>
      <w:r w:rsidR="00EB2991">
        <w:rPr>
          <w:szCs w:val="23"/>
        </w:rPr>
        <w:t xml:space="preserve"> </w:t>
      </w:r>
      <w:r w:rsidRPr="00CD5B36">
        <w:rPr>
          <w:szCs w:val="23"/>
        </w:rPr>
        <w:t>of Iran</w:t>
      </w:r>
      <w:r w:rsidRPr="00D274CF">
        <w:rPr>
          <w:rStyle w:val="StyleBoldUnderline"/>
        </w:rPr>
        <w:t xml:space="preserve"> took a</w:t>
      </w:r>
      <w:r w:rsidRPr="00CD5B36">
        <w:rPr>
          <w:szCs w:val="23"/>
        </w:rPr>
        <w:t xml:space="preserve"> four-country</w:t>
      </w:r>
      <w:r w:rsidRPr="00D274CF">
        <w:rPr>
          <w:rStyle w:val="StyleBoldUnderline"/>
        </w:rPr>
        <w:t xml:space="preserve"> tour of Latin America</w:t>
      </w:r>
      <w:r w:rsidRPr="00CD5B36">
        <w:rPr>
          <w:szCs w:val="23"/>
        </w:rPr>
        <w:t xml:space="preserve"> this month, during which he met with several outspoken critics of the United States but </w:t>
      </w:r>
      <w:r w:rsidRPr="00D274CF">
        <w:rPr>
          <w:rStyle w:val="StyleBoldUnderline"/>
        </w:rPr>
        <w:t>was notably not invited to stop in Brazil</w:t>
      </w:r>
      <w:r w:rsidRPr="00CD5B36">
        <w:rPr>
          <w:szCs w:val="23"/>
        </w:rPr>
        <w:t>,</w:t>
      </w:r>
      <w:r w:rsidRPr="00D274CF">
        <w:rPr>
          <w:rStyle w:val="StyleBoldUnderline"/>
        </w:rPr>
        <w:t xml:space="preserve"> one of his</w:t>
      </w:r>
      <w:r w:rsidRPr="00CD5B36">
        <w:rPr>
          <w:szCs w:val="23"/>
        </w:rPr>
        <w:t xml:space="preserve"> top </w:t>
      </w:r>
      <w:r w:rsidRPr="00D274CF">
        <w:rPr>
          <w:rStyle w:val="StyleBoldUnderline"/>
        </w:rPr>
        <w:t>advisers</w:t>
      </w:r>
      <w:r w:rsidRPr="00CD5B36">
        <w:rPr>
          <w:szCs w:val="23"/>
        </w:rPr>
        <w:t xml:space="preserve"> took a public swipe at Brazil’s president,</w:t>
      </w:r>
      <w:r w:rsidR="00EB2991">
        <w:rPr>
          <w:szCs w:val="23"/>
        </w:rPr>
        <w:t xml:space="preserve"> </w:t>
      </w:r>
      <w:hyperlink r:id="rId148" w:tooltip="More articles about Dilma Rousseff." w:history="1">
        <w:proofErr w:type="spellStart"/>
        <w:r w:rsidRPr="00CD5B36">
          <w:rPr>
            <w:rStyle w:val="Hyperlink"/>
            <w:szCs w:val="23"/>
          </w:rPr>
          <w:t>Dilma</w:t>
        </w:r>
        <w:proofErr w:type="spellEnd"/>
        <w:r w:rsidRPr="00CD5B36">
          <w:rPr>
            <w:rStyle w:val="Hyperlink"/>
            <w:szCs w:val="23"/>
          </w:rPr>
          <w:t xml:space="preserve"> </w:t>
        </w:r>
        <w:proofErr w:type="spellStart"/>
        <w:r w:rsidRPr="00CD5B36">
          <w:rPr>
            <w:rStyle w:val="Hyperlink"/>
            <w:szCs w:val="23"/>
          </w:rPr>
          <w:t>Rousseff</w:t>
        </w:r>
        <w:proofErr w:type="spellEnd"/>
      </w:hyperlink>
      <w:r w:rsidRPr="00CD5B36">
        <w:rPr>
          <w:szCs w:val="23"/>
        </w:rPr>
        <w:t xml:space="preserve">, </w:t>
      </w:r>
      <w:r w:rsidRPr="00D274CF">
        <w:rPr>
          <w:rStyle w:val="StyleBoldUnderline"/>
        </w:rPr>
        <w:t xml:space="preserve">saying she had “destroyed years of good relations” </w:t>
      </w:r>
      <w:r w:rsidRPr="00CD5B36">
        <w:rPr>
          <w:szCs w:val="23"/>
        </w:rPr>
        <w:t>between the two nations.</w:t>
      </w:r>
      <w:r w:rsidR="00EB2991" w:rsidRPr="00EB2991">
        <w:rPr>
          <w:sz w:val="12"/>
          <w:szCs w:val="23"/>
        </w:rPr>
        <w:t xml:space="preserve">¶ </w:t>
      </w:r>
      <w:r w:rsidRPr="00CD5B36">
        <w:rPr>
          <w:szCs w:val="23"/>
        </w:rPr>
        <w:t>“The Brazilian president has been striking against everything that</w:t>
      </w:r>
      <w:r w:rsidRPr="00D274CF">
        <w:rPr>
          <w:rStyle w:val="StyleBoldUnderline"/>
        </w:rPr>
        <w:t xml:space="preserve"> Lula </w:t>
      </w:r>
      <w:r w:rsidRPr="00CD5B36">
        <w:rPr>
          <w:szCs w:val="23"/>
        </w:rPr>
        <w:t xml:space="preserve">accomplished,” Ali Akbar </w:t>
      </w:r>
      <w:proofErr w:type="spellStart"/>
      <w:r w:rsidRPr="00CD5B36">
        <w:rPr>
          <w:szCs w:val="23"/>
        </w:rPr>
        <w:t>Javanfekr</w:t>
      </w:r>
      <w:proofErr w:type="spellEnd"/>
      <w:r w:rsidRPr="00CD5B36">
        <w:rPr>
          <w:szCs w:val="23"/>
        </w:rPr>
        <w:t xml:space="preserve">, who has worked as Mr. Ahmadinejad’s top media adviser, said in an interview published Monday by </w:t>
      </w:r>
      <w:proofErr w:type="spellStart"/>
      <w:r w:rsidRPr="00CD5B36">
        <w:rPr>
          <w:szCs w:val="23"/>
        </w:rPr>
        <w:t>Folha</w:t>
      </w:r>
      <w:proofErr w:type="spellEnd"/>
      <w:r w:rsidRPr="00CD5B36">
        <w:rPr>
          <w:szCs w:val="23"/>
        </w:rPr>
        <w:t xml:space="preserve"> de São Paulo, a leading Brazilian newspaper, in which he compared Ms. </w:t>
      </w:r>
      <w:proofErr w:type="spellStart"/>
      <w:r w:rsidRPr="00CD5B36">
        <w:rPr>
          <w:szCs w:val="23"/>
        </w:rPr>
        <w:t>Rousseff</w:t>
      </w:r>
      <w:proofErr w:type="spellEnd"/>
      <w:r w:rsidRPr="00CD5B36">
        <w:rPr>
          <w:szCs w:val="23"/>
        </w:rPr>
        <w:t xml:space="preserve"> to her predecessor and political mentor,</w:t>
      </w:r>
      <w:r w:rsidR="00EB2991">
        <w:rPr>
          <w:szCs w:val="23"/>
        </w:rPr>
        <w:t xml:space="preserve"> </w:t>
      </w:r>
      <w:hyperlink r:id="rId149" w:tooltip="More articles about Luiz Inacio Lula da Silva." w:history="1">
        <w:proofErr w:type="spellStart"/>
        <w:r w:rsidRPr="00CD5B36">
          <w:rPr>
            <w:rStyle w:val="Hyperlink"/>
            <w:szCs w:val="23"/>
          </w:rPr>
          <w:t>Luiz</w:t>
        </w:r>
        <w:proofErr w:type="spellEnd"/>
        <w:r w:rsidRPr="00CD5B36">
          <w:rPr>
            <w:rStyle w:val="Hyperlink"/>
            <w:szCs w:val="23"/>
          </w:rPr>
          <w:t xml:space="preserve"> </w:t>
        </w:r>
        <w:proofErr w:type="spellStart"/>
        <w:r w:rsidRPr="00CD5B36">
          <w:rPr>
            <w:rStyle w:val="Hyperlink"/>
            <w:szCs w:val="23"/>
          </w:rPr>
          <w:t>Inácio</w:t>
        </w:r>
        <w:proofErr w:type="spellEnd"/>
        <w:r w:rsidRPr="00CD5B36">
          <w:rPr>
            <w:rStyle w:val="Hyperlink"/>
            <w:szCs w:val="23"/>
          </w:rPr>
          <w:t xml:space="preserve"> Lula da Silva</w:t>
        </w:r>
      </w:hyperlink>
      <w:r w:rsidRPr="00CD5B36">
        <w:rPr>
          <w:szCs w:val="23"/>
        </w:rPr>
        <w:t>.</w:t>
      </w:r>
      <w:r w:rsidR="00EB2991" w:rsidRPr="00EB2991">
        <w:rPr>
          <w:sz w:val="12"/>
          <w:szCs w:val="23"/>
        </w:rPr>
        <w:t xml:space="preserve">¶ </w:t>
      </w:r>
      <w:r w:rsidRPr="00CD5B36">
        <w:rPr>
          <w:szCs w:val="23"/>
        </w:rPr>
        <w:t xml:space="preserve">Mr. da </w:t>
      </w:r>
      <w:r w:rsidRPr="00D274CF">
        <w:rPr>
          <w:rStyle w:val="StyleBoldUnderline"/>
        </w:rPr>
        <w:t>Silva,</w:t>
      </w:r>
      <w:r w:rsidRPr="00CD5B36">
        <w:rPr>
          <w:szCs w:val="23"/>
        </w:rPr>
        <w:t xml:space="preserve"> who left office a year ago, </w:t>
      </w:r>
      <w:r w:rsidRPr="00D274CF">
        <w:rPr>
          <w:rStyle w:val="StyleBoldUnderline"/>
        </w:rPr>
        <w:t xml:space="preserve">visited Tehran in 2010, </w:t>
      </w:r>
      <w:r w:rsidRPr="00CD5B36">
        <w:rPr>
          <w:szCs w:val="23"/>
        </w:rPr>
        <w:t xml:space="preserve">wading into Middle East diplomacy </w:t>
      </w:r>
      <w:r w:rsidRPr="00D274CF">
        <w:rPr>
          <w:rStyle w:val="StyleBoldUnderline"/>
        </w:rPr>
        <w:t>in an attempt to defuse the crisis over Iran’s nuclear program.</w:t>
      </w:r>
      <w:r w:rsidRPr="00CD5B36">
        <w:rPr>
          <w:szCs w:val="23"/>
        </w:rPr>
        <w:t xml:space="preserve"> Together with Turkey’s government, he forged a fuel-swap deal for Iran to ship low-enriched uranium abroad.</w:t>
      </w:r>
      <w:r w:rsidR="00EB2991" w:rsidRPr="00EB2991">
        <w:rPr>
          <w:sz w:val="12"/>
          <w:szCs w:val="23"/>
        </w:rPr>
        <w:t xml:space="preserve">¶ </w:t>
      </w:r>
      <w:proofErr w:type="gramStart"/>
      <w:r w:rsidRPr="00CD5B36">
        <w:rPr>
          <w:szCs w:val="23"/>
        </w:rPr>
        <w:t>That</w:t>
      </w:r>
      <w:proofErr w:type="gramEnd"/>
      <w:r w:rsidRPr="00CD5B36">
        <w:rPr>
          <w:szCs w:val="23"/>
        </w:rPr>
        <w:t xml:space="preserve"> agreement failed after the</w:t>
      </w:r>
      <w:r w:rsidR="00EB2991">
        <w:rPr>
          <w:szCs w:val="23"/>
        </w:rPr>
        <w:t xml:space="preserve"> </w:t>
      </w:r>
      <w:hyperlink r:id="rId150" w:tooltip="Times article" w:history="1">
        <w:r w:rsidRPr="00CD5B36">
          <w:rPr>
            <w:rStyle w:val="Hyperlink"/>
            <w:szCs w:val="23"/>
          </w:rPr>
          <w:t>Obama administration rejected it</w:t>
        </w:r>
      </w:hyperlink>
      <w:r w:rsidR="00EB2991">
        <w:rPr>
          <w:szCs w:val="23"/>
        </w:rPr>
        <w:t xml:space="preserve"> </w:t>
      </w:r>
      <w:r w:rsidRPr="00CD5B36">
        <w:rPr>
          <w:szCs w:val="23"/>
        </w:rPr>
        <w:t>and Iran said it planned to continue enriching uranium. Even so, Brazil’s exports to Iran soared in the ensuing months; Iran briefly surpassed Russia at one point in 2011 as the largest export market for Brazilian beef.</w:t>
      </w:r>
      <w:r w:rsidR="00EB2991" w:rsidRPr="00EB2991">
        <w:rPr>
          <w:sz w:val="12"/>
          <w:szCs w:val="23"/>
        </w:rPr>
        <w:t xml:space="preserve">¶ </w:t>
      </w:r>
      <w:r w:rsidRPr="00CD5B36">
        <w:rPr>
          <w:szCs w:val="23"/>
        </w:rPr>
        <w:t>I</w:t>
      </w:r>
      <w:r w:rsidRPr="00D274CF">
        <w:rPr>
          <w:rStyle w:val="StyleBoldUnderline"/>
        </w:rPr>
        <w:t>n recent months, however, trade ties between the two nations have frayed somewhat. Brazil’s exports to Iran climbed to $2.1 billion in 2010 from $1.2 billion a year earlie</w:t>
      </w:r>
      <w:r w:rsidRPr="00CD5B36">
        <w:rPr>
          <w:szCs w:val="23"/>
        </w:rPr>
        <w:t>r. But</w:t>
      </w:r>
      <w:r w:rsidRPr="00D274CF">
        <w:rPr>
          <w:rStyle w:val="StyleBoldUnderline"/>
        </w:rPr>
        <w:t xml:space="preserve"> now some Brazilian companies have complained that it has become harder to obtain Iranian import licenses, curbing what had been an otherwise dynamic market for Brazil.</w:t>
      </w:r>
      <w:r w:rsidR="00EB2991" w:rsidRPr="00D274CF">
        <w:rPr>
          <w:rStyle w:val="StyleBoldUnderline"/>
        </w:rPr>
        <w:t>¶</w:t>
      </w:r>
      <w:r w:rsidR="00EB2991" w:rsidRPr="00EB2991">
        <w:rPr>
          <w:sz w:val="12"/>
          <w:szCs w:val="23"/>
        </w:rPr>
        <w:t xml:space="preserve"> </w:t>
      </w:r>
      <w:r w:rsidRPr="00CD5B36">
        <w:rPr>
          <w:szCs w:val="23"/>
        </w:rPr>
        <w:t>“Since October</w:t>
      </w:r>
      <w:r w:rsidRPr="00D274CF">
        <w:rPr>
          <w:rStyle w:val="StyleBoldUnderline"/>
        </w:rPr>
        <w:t>, we noticed an abrupt break in purchases by Iran,”</w:t>
      </w:r>
      <w:r w:rsidRPr="00CD5B36">
        <w:rPr>
          <w:szCs w:val="23"/>
        </w:rPr>
        <w:t xml:space="preserve"> said Francisco </w:t>
      </w:r>
      <w:proofErr w:type="spellStart"/>
      <w:r w:rsidRPr="00CD5B36">
        <w:rPr>
          <w:szCs w:val="23"/>
        </w:rPr>
        <w:t>Turra</w:t>
      </w:r>
      <w:proofErr w:type="spellEnd"/>
      <w:r w:rsidRPr="00CD5B36">
        <w:rPr>
          <w:szCs w:val="23"/>
        </w:rPr>
        <w:t xml:space="preserve">, president of the Brazilian Poultry Union, a trade group. He said that officials at Iran’s Embassy in Brasília and at Brazil’s Embassy in Tehran had assured his group that Brazilian exports were still welcome in Iran. Mr. </w:t>
      </w:r>
      <w:proofErr w:type="spellStart"/>
      <w:r w:rsidRPr="00CD5B36">
        <w:rPr>
          <w:szCs w:val="23"/>
        </w:rPr>
        <w:t>Turra</w:t>
      </w:r>
      <w:proofErr w:type="spellEnd"/>
      <w:r w:rsidRPr="00CD5B36">
        <w:rPr>
          <w:szCs w:val="23"/>
        </w:rPr>
        <w:t xml:space="preserve"> said he was awaiting the release of the new export statistics to determine how to proceed.</w:t>
      </w:r>
      <w:r w:rsidR="00EB2991" w:rsidRPr="00EB2991">
        <w:rPr>
          <w:sz w:val="12"/>
          <w:szCs w:val="23"/>
        </w:rPr>
        <w:t xml:space="preserve">¶ </w:t>
      </w:r>
      <w:r w:rsidRPr="00CD5B36">
        <w:rPr>
          <w:szCs w:val="23"/>
        </w:rPr>
        <w:t xml:space="preserve">The views of Mr. </w:t>
      </w:r>
      <w:proofErr w:type="spellStart"/>
      <w:r w:rsidRPr="00CD5B36">
        <w:rPr>
          <w:szCs w:val="23"/>
        </w:rPr>
        <w:t>Javanfekr</w:t>
      </w:r>
      <w:proofErr w:type="spellEnd"/>
      <w:r w:rsidRPr="00CD5B36">
        <w:rPr>
          <w:szCs w:val="23"/>
        </w:rPr>
        <w:t>, an</w:t>
      </w:r>
      <w:r w:rsidR="00EB2991">
        <w:rPr>
          <w:szCs w:val="23"/>
        </w:rPr>
        <w:t xml:space="preserve"> </w:t>
      </w:r>
      <w:hyperlink r:id="rId151" w:tooltip="Times article" w:history="1">
        <w:r w:rsidRPr="00CD5B36">
          <w:rPr>
            <w:rStyle w:val="Hyperlink"/>
            <w:szCs w:val="23"/>
          </w:rPr>
          <w:t>influential if polarizing political figure</w:t>
        </w:r>
      </w:hyperlink>
      <w:r w:rsidR="00EB2991">
        <w:rPr>
          <w:szCs w:val="23"/>
        </w:rPr>
        <w:t xml:space="preserve"> </w:t>
      </w:r>
      <w:r w:rsidRPr="00CD5B36">
        <w:rPr>
          <w:szCs w:val="23"/>
        </w:rPr>
        <w:t>in Iran, present a dilemma for Brazil as it attempts to hew to a pragmatic foreign policy that maintains access to important markets while avoiding confrontation.</w:t>
      </w:r>
      <w:r w:rsidR="00EB2991" w:rsidRPr="00EB2991">
        <w:rPr>
          <w:sz w:val="12"/>
          <w:szCs w:val="23"/>
        </w:rPr>
        <w:t xml:space="preserve">¶ </w:t>
      </w:r>
      <w:r w:rsidRPr="00CD5B36">
        <w:rPr>
          <w:szCs w:val="23"/>
        </w:rPr>
        <w:t>Nevertheless, last year, a</w:t>
      </w:r>
      <w:r w:rsidRPr="00D274CF">
        <w:rPr>
          <w:rStyle w:val="StyleBoldUnderline"/>
        </w:rPr>
        <w:t xml:space="preserve">fter the election of </w:t>
      </w:r>
      <w:r w:rsidRPr="00CD5B36">
        <w:rPr>
          <w:szCs w:val="23"/>
        </w:rPr>
        <w:t xml:space="preserve">Ms. </w:t>
      </w:r>
      <w:proofErr w:type="spellStart"/>
      <w:r w:rsidRPr="00D274CF">
        <w:rPr>
          <w:rStyle w:val="StyleBoldUnderline"/>
        </w:rPr>
        <w:t>Rousseff</w:t>
      </w:r>
      <w:proofErr w:type="spellEnd"/>
      <w:r w:rsidRPr="00D274CF">
        <w:rPr>
          <w:rStyle w:val="StyleBoldUnderline"/>
        </w:rPr>
        <w:t>,</w:t>
      </w:r>
      <w:r w:rsidRPr="00CD5B36">
        <w:rPr>
          <w:szCs w:val="23"/>
        </w:rPr>
        <w:t xml:space="preserve"> Mr. da Silva’s</w:t>
      </w:r>
      <w:r w:rsidR="00EB2991">
        <w:rPr>
          <w:szCs w:val="23"/>
        </w:rPr>
        <w:t xml:space="preserve"> </w:t>
      </w:r>
      <w:hyperlink r:id="rId152" w:tooltip="Times article" w:history="1">
        <w:r w:rsidRPr="00CD5B36">
          <w:rPr>
            <w:rStyle w:val="Hyperlink"/>
            <w:szCs w:val="23"/>
          </w:rPr>
          <w:t>chosen successor</w:t>
        </w:r>
      </w:hyperlink>
      <w:r w:rsidRPr="00CD5B36">
        <w:rPr>
          <w:szCs w:val="23"/>
        </w:rPr>
        <w:t>, Br</w:t>
      </w:r>
      <w:r w:rsidRPr="00D274CF">
        <w:rPr>
          <w:rStyle w:val="StyleBoldUnderline"/>
        </w:rPr>
        <w:t>azil supported a move by the United Nations to investigate claims of human rights abuses in Iran, an initiative led by Washington. The decision was viewed</w:t>
      </w:r>
      <w:r w:rsidR="00EB2991" w:rsidRPr="00D274CF">
        <w:rPr>
          <w:rStyle w:val="StyleBoldUnderline"/>
        </w:rPr>
        <w:t xml:space="preserve"> </w:t>
      </w:r>
      <w:hyperlink r:id="rId153" w:tooltip="Reuters article" w:history="1">
        <w:r w:rsidRPr="00D274CF">
          <w:rPr>
            <w:rStyle w:val="StyleBoldUnderline"/>
          </w:rPr>
          <w:t>as a subtle shift</w:t>
        </w:r>
      </w:hyperlink>
      <w:r w:rsidRPr="00D274CF">
        <w:rPr>
          <w:rStyle w:val="StyleBoldUnderline"/>
        </w:rPr>
        <w:t xml:space="preserve"> from Mr. da Silva’s previous relations with Tehran.</w:t>
      </w:r>
    </w:p>
    <w:p w:rsidR="003B62BC" w:rsidRDefault="003B62BC" w:rsidP="003B62BC">
      <w:pPr>
        <w:pStyle w:val="Heading1"/>
      </w:pPr>
      <w:r w:rsidRPr="000F1395">
        <w:lastRenderedPageBreak/>
        <w:t>Stability Impact</w:t>
      </w:r>
    </w:p>
    <w:p w:rsidR="003B62BC" w:rsidRDefault="003B62BC" w:rsidP="00EB2991">
      <w:pPr>
        <w:pStyle w:val="Heading4"/>
      </w:pPr>
      <w:r>
        <w:t>Strong Brazil causes Venezuelan counterbalancing—turns Latin American stability impact.</w:t>
      </w:r>
    </w:p>
    <w:p w:rsidR="003B62BC" w:rsidRPr="00CD5B36" w:rsidRDefault="003B62BC" w:rsidP="003B62BC">
      <w:proofErr w:type="spellStart"/>
      <w:r w:rsidRPr="00CD5B36">
        <w:rPr>
          <w:b/>
        </w:rPr>
        <w:t>Stalcup</w:t>
      </w:r>
      <w:proofErr w:type="spellEnd"/>
      <w:r w:rsidRPr="00CD5B36">
        <w:rPr>
          <w:b/>
        </w:rPr>
        <w:t xml:space="preserve">, 2012 </w:t>
      </w:r>
      <w:r w:rsidRPr="00EB2991">
        <w:rPr>
          <w:sz w:val="18"/>
        </w:rPr>
        <w:t xml:space="preserve">(Travis, Fellow at the </w:t>
      </w:r>
      <w:proofErr w:type="spellStart"/>
      <w:r w:rsidRPr="00EB2991">
        <w:rPr>
          <w:sz w:val="18"/>
        </w:rPr>
        <w:t>GHWBush</w:t>
      </w:r>
      <w:proofErr w:type="spellEnd"/>
      <w:r w:rsidRPr="00EB2991">
        <w:rPr>
          <w:sz w:val="18"/>
        </w:rPr>
        <w:t xml:space="preserve"> School of Government and Public Policy at Texas A&amp;M, October 10, Georgetown Journal of International Affairs, “What is Brazil Up To With Its Nuclear Policy?”, </w:t>
      </w:r>
      <w:hyperlink r:id="rId154" w:history="1">
        <w:r w:rsidRPr="00EB2991">
          <w:rPr>
            <w:rStyle w:val="Hyperlink"/>
            <w:sz w:val="18"/>
          </w:rPr>
          <w:t>http://journal.georgetown.edu/2012/10/10/what-is-brazil-up-to-with-its-nuclear-policy-by-travis-stalcup/</w:t>
        </w:r>
      </w:hyperlink>
      <w:r w:rsidRPr="00EB2991">
        <w:rPr>
          <w:sz w:val="18"/>
        </w:rPr>
        <w:t>, DVO)</w:t>
      </w:r>
    </w:p>
    <w:p w:rsidR="003B62BC" w:rsidRPr="00CD5B36" w:rsidRDefault="003B62BC" w:rsidP="003B62BC">
      <w:pPr>
        <w:rPr>
          <w:b/>
        </w:rPr>
      </w:pPr>
    </w:p>
    <w:p w:rsidR="003B62BC" w:rsidRPr="00CD5B36" w:rsidRDefault="003B62BC" w:rsidP="003B62BC">
      <w:r w:rsidRPr="00D274CF">
        <w:rPr>
          <w:rStyle w:val="StyleBoldUnderline"/>
        </w:rPr>
        <w:t>To Brazil, Latin America is not as stable as often believed.</w:t>
      </w:r>
      <w:r w:rsidRPr="00CD5B36">
        <w:t xml:space="preserve"> To the north, </w:t>
      </w:r>
      <w:r w:rsidRPr="00D274CF">
        <w:rPr>
          <w:rStyle w:val="StyleBoldUnderline"/>
        </w:rPr>
        <w:t>Venezuela chaffs at the prospect of Brazil as regional hegemon.</w:t>
      </w:r>
      <w:r w:rsidRPr="00CD5B36">
        <w:t xml:space="preserve"> In 2010, Russia and Venezuela reached a deal to build the Latin American country’s first nuclear reactor. Although the project was scrapped after the Fukushima disaster, the prospect remains.</w:t>
      </w:r>
      <w:r w:rsidRPr="00D274CF">
        <w:rPr>
          <w:rStyle w:val="StyleBoldUnderline"/>
        </w:rPr>
        <w:t xml:space="preserve"> Venezuela has also challenged Brazilian influence in Bolivia and Ecuador, two countries that have or have attempted to nationalize the facilities of </w:t>
      </w:r>
      <w:proofErr w:type="spellStart"/>
      <w:r w:rsidRPr="00D274CF">
        <w:rPr>
          <w:rStyle w:val="StyleBoldUnderline"/>
        </w:rPr>
        <w:t>Petrobras</w:t>
      </w:r>
      <w:proofErr w:type="spellEnd"/>
      <w:r w:rsidRPr="00D274CF">
        <w:rPr>
          <w:rStyle w:val="StyleBoldUnderline"/>
        </w:rPr>
        <w:t>, Brazil’s state oil company. In 2008, the government of Hugo Chavez levied a controversial $282 million tax on a Brazilian construction firm. Such actions have riled Brazilian leaders</w:t>
      </w:r>
      <w:r w:rsidRPr="00CD5B36">
        <w:t>.</w:t>
      </w:r>
    </w:p>
    <w:p w:rsidR="003B62BC" w:rsidRPr="00EB2991" w:rsidRDefault="003B62BC" w:rsidP="00EB2991">
      <w:pPr>
        <w:pStyle w:val="Heading4"/>
      </w:pPr>
      <w:r w:rsidRPr="00EB2991">
        <w:t>No impact--Latin American instability won’t spill over—no nukes, no history of cross-border conflicts.</w:t>
      </w:r>
    </w:p>
    <w:p w:rsidR="003B62BC" w:rsidRPr="00E04BF8" w:rsidRDefault="003B62BC" w:rsidP="003B62BC">
      <w:pPr>
        <w:rPr>
          <w:u w:val="single"/>
        </w:rPr>
      </w:pPr>
      <w:r w:rsidRPr="00EB2991">
        <w:rPr>
          <w:b/>
        </w:rPr>
        <w:t xml:space="preserve">Cardenas, 2011 </w:t>
      </w:r>
      <w:r w:rsidRPr="00EB2991">
        <w:t xml:space="preserve">(Mauricio, March 17, Director of the Latin American Initiative at Brookings Institution, “Think Again: Latin America”, Foreign Policy Magazine, </w:t>
      </w:r>
      <w:hyperlink r:id="rId155" w:history="1">
        <w:r w:rsidRPr="00E04BF8">
          <w:rPr>
            <w:rStyle w:val="Hyperlink"/>
          </w:rPr>
          <w:t>http://www.foreignpolicy.com/articles/2011/03/17/think_again_latin_america?page=0,3</w:t>
        </w:r>
      </w:hyperlink>
      <w:r w:rsidRPr="00E04BF8">
        <w:t>, DVO)</w:t>
      </w:r>
    </w:p>
    <w:p w:rsidR="003B62BC" w:rsidRPr="00D274CF" w:rsidRDefault="003B62BC" w:rsidP="003B62BC">
      <w:pPr>
        <w:rPr>
          <w:rStyle w:val="StyleBoldUnderline"/>
        </w:rPr>
      </w:pPr>
      <w:r w:rsidRPr="00D274CF">
        <w:rPr>
          <w:rStyle w:val="StyleBoldUnderline"/>
        </w:rPr>
        <w:t>Violence in Latin America is strongly related to poverty and inequalit</w:t>
      </w:r>
      <w:r w:rsidRPr="00D274CF">
        <w:t>y. When combined with the insatiable international appetite for the illegal drugs produced in the region, it's a noxious brew.</w:t>
      </w:r>
      <w:r w:rsidRPr="00E04BF8">
        <w:t xml:space="preserve"> As strongly argued by a number of prominent regional leaders -- including Brazil's former president, Fernando H. Cardoso, and Colombia's former president, Cesar </w:t>
      </w:r>
      <w:proofErr w:type="spellStart"/>
      <w:r w:rsidRPr="00E04BF8">
        <w:t>Gaviria</w:t>
      </w:r>
      <w:proofErr w:type="spellEnd"/>
      <w:r w:rsidRPr="00E04BF8">
        <w:t xml:space="preserve"> -- </w:t>
      </w:r>
      <w:r w:rsidRPr="00D274CF">
        <w:rPr>
          <w:rStyle w:val="StyleBoldUnderline"/>
        </w:rPr>
        <w:t>a strategy based on demand reduction, rather than supply, is the only way to reduce crime in Latin America.</w:t>
      </w:r>
    </w:p>
    <w:p w:rsidR="003B62BC" w:rsidRPr="00D274CF" w:rsidRDefault="003B62BC" w:rsidP="003B62BC">
      <w:pPr>
        <w:rPr>
          <w:rStyle w:val="StyleBoldUnderline"/>
        </w:rPr>
      </w:pPr>
      <w:r w:rsidRPr="00E04BF8">
        <w:t>Although some fear the Mexican drug violence could spill over into the southern United States, L</w:t>
      </w:r>
      <w:r w:rsidRPr="00D274CF">
        <w:rPr>
          <w:rStyle w:val="StyleBoldUnderline"/>
        </w:rPr>
        <w:t>atin America poses little to no threat to international peace or stabilit</w:t>
      </w:r>
      <w:r w:rsidRPr="00E04BF8">
        <w:t>y.</w:t>
      </w:r>
      <w:r w:rsidRPr="00D274CF">
        <w:rPr>
          <w:rStyle w:val="StyleBoldUnderline"/>
        </w:rPr>
        <w:t xml:space="preserve"> The major global security concerns today are the proliferation of nuclear weapons and terrorism. No country in the region is in possession of nuclear weapons</w:t>
      </w:r>
      <w:r w:rsidRPr="00E04BF8">
        <w:t xml:space="preserve"> --</w:t>
      </w:r>
      <w:r w:rsidRPr="00D274CF">
        <w:rPr>
          <w:rStyle w:val="StyleBoldUnderline"/>
        </w:rPr>
        <w:t xml:space="preserve"> nor has expressed an interest in having them</w:t>
      </w:r>
      <w:r w:rsidRPr="00E04BF8">
        <w:t xml:space="preserve">. Latin American countries, on the whole, do not have much history of engaging in cross-border wars. Despite the recent tensions on the Venezuela-Colombia border, it should be pointed out that </w:t>
      </w:r>
      <w:r w:rsidRPr="00D274CF">
        <w:rPr>
          <w:rStyle w:val="StyleBoldUnderline"/>
        </w:rPr>
        <w:t>Venezuela has never taken part in an international armed conflict.</w:t>
      </w:r>
    </w:p>
    <w:p w:rsidR="003B62BC" w:rsidRPr="00E04BF8" w:rsidRDefault="003B62BC" w:rsidP="003B62BC">
      <w:r w:rsidRPr="00D274CF">
        <w:rPr>
          <w:rStyle w:val="StyleBoldUnderline"/>
        </w:rPr>
        <w:t xml:space="preserve">Ethnic and religious conflicts are very uncommon in Latin America. </w:t>
      </w:r>
      <w:r w:rsidRPr="00E04BF8">
        <w:t xml:space="preserve">Although the region has not been immune </w:t>
      </w:r>
      <w:proofErr w:type="gramStart"/>
      <w:r w:rsidRPr="00E04BF8">
        <w:t>to  radical</w:t>
      </w:r>
      <w:proofErr w:type="gramEnd"/>
      <w:r w:rsidRPr="00E04BF8">
        <w:t xml:space="preserve"> jihadist attacks -- the 1994 attack on a Jewish Community Center in Buenos Aires, for instance -- they have been rare. Terrorist attacks on the civilian population have been limited to a large extent to the FARC organization in Colombia, a tactic which contributed in large part to the organization's loss of popular support.</w:t>
      </w:r>
    </w:p>
    <w:p w:rsidR="003B62BC" w:rsidRDefault="003B62BC" w:rsidP="003B62BC"/>
    <w:p w:rsidR="003B62BC" w:rsidRDefault="003B62BC" w:rsidP="003B62BC">
      <w:pPr>
        <w:rPr>
          <w:rStyle w:val="StyleBoldUnderline"/>
        </w:rPr>
      </w:pPr>
    </w:p>
    <w:p w:rsidR="003B62BC" w:rsidRDefault="003B62BC" w:rsidP="003B62BC">
      <w:pPr>
        <w:pStyle w:val="Heading1"/>
      </w:pPr>
      <w:r w:rsidRPr="0089751A">
        <w:lastRenderedPageBreak/>
        <w:t>Trade Impact—China Fills In</w:t>
      </w:r>
    </w:p>
    <w:p w:rsidR="003B62BC" w:rsidRDefault="003B62BC" w:rsidP="003B62BC"/>
    <w:p w:rsidR="003B62BC" w:rsidRDefault="003B62BC" w:rsidP="00EB2991">
      <w:pPr>
        <w:pStyle w:val="Heading4"/>
      </w:pPr>
      <w:r>
        <w:t>Chinese demand will sustain Brazilian economic influence in Latin America</w:t>
      </w:r>
    </w:p>
    <w:p w:rsidR="003B62BC" w:rsidRDefault="003B62BC" w:rsidP="003B62BC">
      <w:pPr>
        <w:rPr>
          <w:rStyle w:val="StyleStyleBold12pt"/>
        </w:rPr>
      </w:pPr>
      <w:r>
        <w:rPr>
          <w:rStyle w:val="StyleStyleBold12pt"/>
        </w:rPr>
        <w:t>Associated Press 12</w:t>
      </w:r>
    </w:p>
    <w:p w:rsidR="003B62BC" w:rsidRDefault="003B62BC" w:rsidP="003B62BC">
      <w:r>
        <w:t xml:space="preserve">[Associated Press, NPR, January 2, 2012, “Brazil Sets Trade Records, Due To Chinese Demand,” </w:t>
      </w:r>
      <w:hyperlink r:id="rId156" w:history="1">
        <w:r>
          <w:rPr>
            <w:rStyle w:val="Hyperlink"/>
          </w:rPr>
          <w:t>http://www.npr.org/2012/01/02/144587105/brazil-sets-trade-records-due-to-chinese-demand</w:t>
        </w:r>
      </w:hyperlink>
      <w:r>
        <w:t>] WD</w:t>
      </w:r>
      <w:r>
        <w:br/>
      </w:r>
    </w:p>
    <w:p w:rsidR="003B62BC" w:rsidRDefault="003B62BC" w:rsidP="003B62BC">
      <w:r>
        <w:rPr>
          <w:rStyle w:val="StyleBoldUnderline"/>
        </w:rPr>
        <w:t>Brazil had record trade figures in 2011, logging $256 billion in exports and maintaining a $29.7 billion surplus on the back of high commodity prices and strong Chinese demand</w:t>
      </w:r>
      <w:r>
        <w:t xml:space="preserve">, officials said Monday. Exports to China hit $44.3 billion, an increase of more than 43 percent over 2010. </w:t>
      </w:r>
      <w:r>
        <w:rPr>
          <w:rStyle w:val="StyleBoldUnderline"/>
        </w:rPr>
        <w:t>In 2009 China surpassed the U.S. as Brazil's biggest trading partner. "It was an exceptional year for Brazilian foreign trade,</w:t>
      </w:r>
      <w:r>
        <w:t xml:space="preserve">" said Alessandro Teixeira, deputy trade minister, who said </w:t>
      </w:r>
      <w:r>
        <w:rPr>
          <w:rStyle w:val="StyleBoldUnderline"/>
        </w:rPr>
        <w:t>China represented 17 percent of Brazil's exports.</w:t>
      </w:r>
      <w:r>
        <w:t xml:space="preserve"> </w:t>
      </w:r>
      <w:r>
        <w:rPr>
          <w:rStyle w:val="StyleBoldUnderline"/>
        </w:rPr>
        <w:t>Brazil's booming middle class and its growing consumption also led to a record year for imports into Latin America's biggest economy, with $226.3 billion worth of goods flowing into the nation, an increase of 25 percent over 2010.</w:t>
      </w:r>
      <w:r>
        <w:t xml:space="preserve"> Brazil is a commodities superpower, and Teixeira said strong production and high prices for iron ore, soybeans and crude oil aided the trade balance. The Trade Ministry said </w:t>
      </w:r>
      <w:r>
        <w:rPr>
          <w:rStyle w:val="StyleBoldUnderline"/>
        </w:rPr>
        <w:t>total trade with China was $77.1 billion. That outpaced trade with the U.S</w:t>
      </w:r>
      <w:r>
        <w:t xml:space="preserve">., Brazil's No. 2 partner with $60.1 billion in bilateral trade. Argentina was Brazil's third-largest partner in trade, with a total of $39.6 billion flowing between the two nations. Teixeira, announcing the figures at a news conference, said the ministry expects 2012 to be another record year for Brazilian trade. </w:t>
      </w:r>
    </w:p>
    <w:p w:rsidR="003B62BC" w:rsidRDefault="003B62BC" w:rsidP="003B62BC"/>
    <w:p w:rsidR="003B62BC" w:rsidRDefault="003B62BC" w:rsidP="003B62BC"/>
    <w:p w:rsidR="003B62BC" w:rsidRDefault="003B62BC" w:rsidP="003B62BC">
      <w:pPr>
        <w:pStyle w:val="Heading1"/>
      </w:pPr>
      <w:r w:rsidRPr="004D67D2">
        <w:lastRenderedPageBreak/>
        <w:t xml:space="preserve">Brazilian </w:t>
      </w:r>
      <w:proofErr w:type="spellStart"/>
      <w:r w:rsidRPr="004D67D2">
        <w:t>Prolif</w:t>
      </w:r>
      <w:proofErr w:type="spellEnd"/>
      <w:r w:rsidRPr="004D67D2">
        <w:t xml:space="preserve"> Impact:</w:t>
      </w:r>
    </w:p>
    <w:p w:rsidR="003B62BC" w:rsidRDefault="003B62BC" w:rsidP="003B62BC"/>
    <w:p w:rsidR="003B62BC" w:rsidRDefault="003B62BC" w:rsidP="00EB2991">
      <w:pPr>
        <w:pStyle w:val="Heading4"/>
      </w:pPr>
      <w:r w:rsidRPr="00A16C53">
        <w:t xml:space="preserve">Brazil has zero intentions of nukes – constitution, reputation, UN </w:t>
      </w:r>
      <w:proofErr w:type="gramStart"/>
      <w:r w:rsidRPr="00A16C53">
        <w:t>security council</w:t>
      </w:r>
      <w:proofErr w:type="gramEnd"/>
    </w:p>
    <w:p w:rsidR="003B62BC" w:rsidRPr="003B3DA2" w:rsidRDefault="003B62BC" w:rsidP="003B62BC">
      <w:pPr>
        <w:rPr>
          <w:sz w:val="16"/>
        </w:rPr>
      </w:pPr>
      <w:r w:rsidRPr="003B3DA2">
        <w:rPr>
          <w:rStyle w:val="StyleStyleBold12pt"/>
        </w:rPr>
        <w:t>Oppenheimer 9</w:t>
      </w:r>
      <w:r>
        <w:t xml:space="preserve"> </w:t>
      </w:r>
      <w:r w:rsidRPr="003B3DA2">
        <w:rPr>
          <w:sz w:val="16"/>
        </w:rPr>
        <w:t>- Miami Herald writer and Pulitzer Prize winner (Andres, “Brazil a nuclear power? Probably not”, October 2009, http://npsglobal.org/eng/component/content/article/147-articles/741-brazil-a-nuclear-power-probably-not-andres-oppenheimer.html/, HW)</w:t>
      </w:r>
    </w:p>
    <w:p w:rsidR="003B62BC" w:rsidRPr="00A16C53" w:rsidRDefault="003B62BC" w:rsidP="003B62BC">
      <w:pPr>
        <w:rPr>
          <w:sz w:val="16"/>
        </w:rPr>
      </w:pPr>
      <w:r w:rsidRPr="00A16C53">
        <w:rPr>
          <w:sz w:val="16"/>
        </w:rPr>
        <w:t xml:space="preserve">Last week, </w:t>
      </w:r>
      <w:r w:rsidRPr="000160DB">
        <w:rPr>
          <w:rStyle w:val="StyleBoldUnderline"/>
        </w:rPr>
        <w:t xml:space="preserve">I interviewed Brazil Defense Minister Nelson </w:t>
      </w:r>
      <w:proofErr w:type="spellStart"/>
      <w:r w:rsidRPr="000160DB">
        <w:rPr>
          <w:rStyle w:val="StyleBoldUnderline"/>
        </w:rPr>
        <w:t>Jobim</w:t>
      </w:r>
      <w:proofErr w:type="spellEnd"/>
      <w:r w:rsidRPr="000160DB">
        <w:rPr>
          <w:rStyle w:val="StyleBoldUnderline"/>
        </w:rPr>
        <w:t>, and asked him whether his country is planning to build nuclear weapons. ``No, it was a mistake on the part of the vice president,''</w:t>
      </w:r>
      <w:r w:rsidRPr="00A16C53">
        <w:rPr>
          <w:sz w:val="16"/>
        </w:rPr>
        <w:t xml:space="preserve"> </w:t>
      </w:r>
      <w:proofErr w:type="spellStart"/>
      <w:r w:rsidRPr="00A16C53">
        <w:rPr>
          <w:sz w:val="16"/>
        </w:rPr>
        <w:t>Jobim</w:t>
      </w:r>
      <w:proofErr w:type="spellEnd"/>
      <w:r w:rsidRPr="00A16C53">
        <w:rPr>
          <w:sz w:val="16"/>
        </w:rPr>
        <w:t xml:space="preserve"> said. ``</w:t>
      </w:r>
      <w:r w:rsidRPr="000160DB">
        <w:rPr>
          <w:rStyle w:val="StyleBoldUnderline"/>
        </w:rPr>
        <w:t>There are two reasons why it's prohibited for Brazil to develop nuclear weapons: The Brazilian Constitution bans the use and production of nuclear weapons and international agreements signed by Brazil prohibit it as well.'' He added that Brazil will develop nuclear energy for peaceful purposes, which is allowed under international treaties.</w:t>
      </w:r>
      <w:r w:rsidRPr="00A16C53">
        <w:rPr>
          <w:sz w:val="16"/>
        </w:rPr>
        <w:t xml:space="preserve"> That will include construction of a nuclear-fueled submarine that will be faster than conventional submarines, but that will have no nuclear weapons, he said. Asked about Gen. Barros Moreira's 2007 statements, the defense minister said, ``</w:t>
      </w:r>
      <w:proofErr w:type="gramStart"/>
      <w:r w:rsidRPr="00A16C53">
        <w:rPr>
          <w:sz w:val="16"/>
        </w:rPr>
        <w:t>The</w:t>
      </w:r>
      <w:proofErr w:type="gramEnd"/>
      <w:r w:rsidRPr="00A16C53">
        <w:rPr>
          <w:sz w:val="16"/>
        </w:rPr>
        <w:t xml:space="preserve"> general you are talking about was also speaking for himself.'' </w:t>
      </w:r>
      <w:r w:rsidRPr="000160DB">
        <w:rPr>
          <w:rStyle w:val="StyleBoldUnderline"/>
        </w:rPr>
        <w:t xml:space="preserve">I asked several academics which Brazilian officials we should believe. Cristina </w:t>
      </w:r>
      <w:proofErr w:type="spellStart"/>
      <w:r w:rsidRPr="000160DB">
        <w:rPr>
          <w:rStyle w:val="StyleBoldUnderline"/>
        </w:rPr>
        <w:t>Eguizabal</w:t>
      </w:r>
      <w:proofErr w:type="spellEnd"/>
      <w:r w:rsidRPr="000160DB">
        <w:rPr>
          <w:rStyle w:val="StyleBoldUnderline"/>
        </w:rPr>
        <w:t>, director of Florida International University's Latin American and Caribbean Center, said she believes that the defense minister speaks for the government and for Brazil's political establishment. ``Brazil's foreign policy project is one of becoming a respected regional power, but not an anti-systemic pariah power,'' she said. ``</w:t>
      </w:r>
      <w:r w:rsidRPr="00A16C53">
        <w:rPr>
          <w:rStyle w:val="StyleBoldUnderline"/>
        </w:rPr>
        <w:t xml:space="preserve">Developing nuclear weapons would put it alongside `undesirable' states, such as Iran or North Korea.'' Jose </w:t>
      </w:r>
      <w:proofErr w:type="spellStart"/>
      <w:r w:rsidRPr="00A16C53">
        <w:rPr>
          <w:rStyle w:val="StyleBoldUnderline"/>
        </w:rPr>
        <w:t>Azel</w:t>
      </w:r>
      <w:proofErr w:type="spellEnd"/>
      <w:r w:rsidRPr="00A16C53">
        <w:rPr>
          <w:rStyle w:val="StyleBoldUnderline"/>
        </w:rPr>
        <w:t>, a senior research associate at the University of Miami, said that Brazil's top foreign policy priority is to obtain a permanent seat on the United Nations Security Council. ``Perhaps this talk about developing nuclear weapons is a way of creating some political buzz to obtain that position,''</w:t>
      </w:r>
      <w:r w:rsidRPr="00A16C53">
        <w:rPr>
          <w:sz w:val="16"/>
        </w:rPr>
        <w:t xml:space="preserve"> he said. </w:t>
      </w:r>
    </w:p>
    <w:p w:rsidR="003B62BC" w:rsidRDefault="003B62BC" w:rsidP="00EB2991">
      <w:pPr>
        <w:pStyle w:val="Heading4"/>
      </w:pPr>
      <w:r w:rsidRPr="00247768">
        <w:t>Brazil won’t proliferate – constitution and no regional indication</w:t>
      </w:r>
    </w:p>
    <w:p w:rsidR="003B62BC" w:rsidRPr="004A3542" w:rsidRDefault="003B62BC" w:rsidP="003B62BC">
      <w:pPr>
        <w:rPr>
          <w:sz w:val="16"/>
        </w:rPr>
      </w:pPr>
      <w:r w:rsidRPr="004A3542">
        <w:rPr>
          <w:rStyle w:val="StyleStyleBold12pt"/>
        </w:rPr>
        <w:t>Forman 12</w:t>
      </w:r>
      <w:r>
        <w:t xml:space="preserve"> </w:t>
      </w:r>
      <w:r w:rsidRPr="004A3542">
        <w:rPr>
          <w:sz w:val="16"/>
        </w:rPr>
        <w:t xml:space="preserve">- J.D., Ph.D. is a Senior Associate with the CSIS Americas Program. (Joanna, Nuclear weapons: Brazil and the no nukes option”, 9/11/12, </w:t>
      </w:r>
      <w:hyperlink r:id="rId157" w:history="1">
        <w:r w:rsidRPr="004A3542">
          <w:rPr>
            <w:rStyle w:val="Hyperlink"/>
            <w:sz w:val="16"/>
          </w:rPr>
          <w:t>http://www.voxxi.com/nuclear-weapons-brazil-nukes-option/</w:t>
        </w:r>
      </w:hyperlink>
      <w:r w:rsidRPr="004A3542">
        <w:rPr>
          <w:sz w:val="16"/>
        </w:rPr>
        <w:t>, HW)</w:t>
      </w:r>
    </w:p>
    <w:p w:rsidR="003B62BC" w:rsidRDefault="003B62BC" w:rsidP="003B62BC">
      <w:pPr>
        <w:rPr>
          <w:rStyle w:val="StyleBoldUnderline"/>
        </w:rPr>
      </w:pPr>
      <w:r w:rsidRPr="00247768">
        <w:rPr>
          <w:sz w:val="16"/>
        </w:rPr>
        <w:t xml:space="preserve">Brazil’s acquisition of six nuclear submarines raises the issue of nuclear proliferation in a region of the world that renounced the use of nuclear weapons. But not in the way most casual observers would think. First, to set the record straight, the Brazil nuclear submarine joint venture with France will guard its 3000 miles of Atlantic coast and is a logical extension of its rise as a global power. After all, </w:t>
      </w:r>
      <w:hyperlink r:id="rId158" w:tgtFrame="_blank" w:tooltip="Brazil: Chevron’s offshore oil spill larger than estimated" w:history="1">
        <w:r w:rsidRPr="00247768">
          <w:rPr>
            <w:rStyle w:val="Hyperlink"/>
            <w:sz w:val="16"/>
          </w:rPr>
          <w:t>Brazil’s extensive national wealth lies below the ocean floor</w:t>
        </w:r>
      </w:hyperlink>
      <w:r w:rsidRPr="00247768">
        <w:rPr>
          <w:sz w:val="16"/>
        </w:rPr>
        <w:t xml:space="preserve">. Second, the nuclear reactors used in the submarines will be built by Brazil and coordinated through a new state-owned company, Blue Amazon Defense Technologies or </w:t>
      </w:r>
      <w:proofErr w:type="spellStart"/>
      <w:r w:rsidRPr="00247768">
        <w:rPr>
          <w:sz w:val="16"/>
        </w:rPr>
        <w:t>Amazul</w:t>
      </w:r>
      <w:proofErr w:type="spellEnd"/>
      <w:r w:rsidRPr="00247768">
        <w:rPr>
          <w:sz w:val="16"/>
        </w:rPr>
        <w:t xml:space="preserve">. These reactors use low-enriched uranium, the same used in French submarines. </w:t>
      </w:r>
      <w:r w:rsidRPr="004640AB">
        <w:rPr>
          <w:rStyle w:val="StyleBoldUnderline"/>
        </w:rPr>
        <w:t xml:space="preserve">The decision to use this type of nuclear fuel enables enrichment and manufacturing in its civilian plants. As such, the submarines are not in violation of the Nuclear Non-Proliferation Treaty of which Brazil is a party. Brazil’s 1988 constitution affirms the use of nuclear materials for peaceful purposes, but specifically renounces their use in </w:t>
      </w:r>
      <w:r w:rsidRPr="00247768">
        <w:rPr>
          <w:rStyle w:val="StyleBoldUnderline"/>
        </w:rPr>
        <w:t>arms. The American states are part of the global community, no longer the junior partner in a relationship dominated by the United States.</w:t>
      </w:r>
      <w:r w:rsidRPr="00247768">
        <w:rPr>
          <w:sz w:val="16"/>
        </w:rPr>
        <w:t xml:space="preserve"> The challenge ahead will be to promote a more responsible approach to regional problems we all face that go beyond our </w:t>
      </w:r>
      <w:hyperlink r:id="rId159" w:tgtFrame="_blank" w:tooltip="Public security–the greatest casualty of the US-Mexico drug war" w:history="1">
        <w:r w:rsidRPr="00247768">
          <w:rPr>
            <w:rStyle w:val="Hyperlink"/>
            <w:sz w:val="16"/>
          </w:rPr>
          <w:t>borders—crime</w:t>
        </w:r>
      </w:hyperlink>
      <w:r w:rsidRPr="00247768">
        <w:rPr>
          <w:sz w:val="16"/>
        </w:rPr>
        <w:t xml:space="preserve">, </w:t>
      </w:r>
      <w:hyperlink r:id="rId160" w:tgtFrame="_blank" w:tooltip="Drought: El Nino to make food insecurity worse" w:history="1">
        <w:r w:rsidRPr="00247768">
          <w:rPr>
            <w:rStyle w:val="Hyperlink"/>
            <w:sz w:val="16"/>
          </w:rPr>
          <w:t>climate change</w:t>
        </w:r>
      </w:hyperlink>
      <w:r w:rsidRPr="00247768">
        <w:rPr>
          <w:sz w:val="16"/>
        </w:rPr>
        <w:t>, migration,</w:t>
      </w:r>
      <w:hyperlink r:id="rId161" w:tgtFrame="_blank" w:tooltip="Mexico’s drug war is Vietnam 60 years later" w:history="1">
        <w:r w:rsidRPr="00247768">
          <w:rPr>
            <w:rStyle w:val="Hyperlink"/>
            <w:sz w:val="16"/>
          </w:rPr>
          <w:t xml:space="preserve"> trafficking</w:t>
        </w:r>
      </w:hyperlink>
      <w:r w:rsidRPr="00247768">
        <w:rPr>
          <w:sz w:val="16"/>
        </w:rPr>
        <w:t xml:space="preserve">, pandemics and more. </w:t>
      </w:r>
      <w:r w:rsidRPr="00247768">
        <w:rPr>
          <w:rStyle w:val="StyleBoldUnderline"/>
        </w:rPr>
        <w:t>Eleven countries in the hemisphere have signed on to the 2003 Proliferation Security Initiative that seeks cooperation in interdicting nuclear and other threatening arms concealed on ships and planes. In similar spirit, governments might embrace new multilateral arrangements that offer the region and our own country peaceful means of resolving problems</w:t>
      </w:r>
      <w:r w:rsidRPr="00247768">
        <w:rPr>
          <w:sz w:val="16"/>
        </w:rPr>
        <w:t xml:space="preserve">, while also promoting a deeper partnership for the combating future threats. In the final analysis, we should never forget that a region without </w:t>
      </w:r>
      <w:hyperlink r:id="rId162" w:tgtFrame="_blank" w:tooltip="Summit lets Obama, Putin size up the competition" w:history="1">
        <w:r w:rsidRPr="00247768">
          <w:rPr>
            <w:rStyle w:val="Hyperlink"/>
            <w:sz w:val="16"/>
          </w:rPr>
          <w:t>nuclear weapons</w:t>
        </w:r>
      </w:hyperlink>
      <w:r w:rsidRPr="00247768">
        <w:rPr>
          <w:sz w:val="16"/>
        </w:rPr>
        <w:t xml:space="preserve"> gives us common ground to build more constructive partnerships around other goals—stronger democratic governance, access to justice, and opportunities for workers to become educated to meet future economic needs. </w:t>
      </w:r>
      <w:r w:rsidRPr="00247768">
        <w:rPr>
          <w:rStyle w:val="StyleBoldUnderline"/>
        </w:rPr>
        <w:t xml:space="preserve">The hemisphere’s policymakers should consider how to riff off the success of a 45-year-old idea—a nuclear free zone—to create the Americas as a zone of peace, equality, justice and self-fulfillment for all citizens. That would be the way to get respect from the major powers. </w:t>
      </w:r>
    </w:p>
    <w:p w:rsidR="003B62BC" w:rsidRDefault="003B62BC" w:rsidP="00EB2991">
      <w:pPr>
        <w:pStyle w:val="Heading4"/>
      </w:pPr>
      <w:r w:rsidRPr="0049335F">
        <w:t xml:space="preserve">Empirics tend to lean towards nonproliferation – Brazil pursued nuclear weapons and </w:t>
      </w:r>
      <w:r>
        <w:t>backed away</w:t>
      </w:r>
    </w:p>
    <w:p w:rsidR="003B62BC" w:rsidRPr="007F1860" w:rsidRDefault="003B62BC" w:rsidP="003B62BC">
      <w:pPr>
        <w:rPr>
          <w:sz w:val="16"/>
        </w:rPr>
      </w:pPr>
      <w:proofErr w:type="gramStart"/>
      <w:r w:rsidRPr="007F1860">
        <w:rPr>
          <w:rStyle w:val="StyleStyleBold12pt"/>
        </w:rPr>
        <w:t>Jones 13</w:t>
      </w:r>
      <w:r w:rsidRPr="007F1860">
        <w:rPr>
          <w:sz w:val="16"/>
          <w:szCs w:val="16"/>
        </w:rPr>
        <w:t xml:space="preserve"> – </w:t>
      </w:r>
      <w:r>
        <w:rPr>
          <w:sz w:val="16"/>
          <w:szCs w:val="16"/>
        </w:rPr>
        <w:t>associate professor in the Graduate School of Public and International Affairs at the University of Ottawa.</w:t>
      </w:r>
      <w:proofErr w:type="gramEnd"/>
      <w:r>
        <w:rPr>
          <w:sz w:val="16"/>
          <w:szCs w:val="16"/>
        </w:rPr>
        <w:t xml:space="preserve"> He is also an Annenberg Distinguished Visiting Fellow at the Hoover Institution at Stanford University</w:t>
      </w:r>
      <w:proofErr w:type="gramStart"/>
      <w:r>
        <w:rPr>
          <w:sz w:val="16"/>
          <w:szCs w:val="16"/>
        </w:rPr>
        <w:t>.</w:t>
      </w:r>
      <w:r w:rsidRPr="007F1860">
        <w:rPr>
          <w:sz w:val="16"/>
          <w:szCs w:val="16"/>
        </w:rPr>
        <w:t>.</w:t>
      </w:r>
      <w:proofErr w:type="gramEnd"/>
      <w:r w:rsidRPr="007F1860">
        <w:rPr>
          <w:sz w:val="16"/>
          <w:szCs w:val="16"/>
        </w:rPr>
        <w:t xml:space="preserve"> (Peter, “Rapid nuclear proliferation simply doesn’t happen”, 2/18/13, </w:t>
      </w:r>
      <w:hyperlink r:id="rId163" w:history="1">
        <w:r w:rsidRPr="007F1860">
          <w:rPr>
            <w:rStyle w:val="Hyperlink"/>
            <w:sz w:val="16"/>
            <w:szCs w:val="16"/>
          </w:rPr>
          <w:t>http://www.theglobeandmail.com/commentary/rapid-nuclear-proliferation-simply-doesnt-happen/article8729083/</w:t>
        </w:r>
      </w:hyperlink>
      <w:r w:rsidRPr="004A3542">
        <w:rPr>
          <w:sz w:val="16"/>
        </w:rPr>
        <w:t>, HW)</w:t>
      </w:r>
    </w:p>
    <w:p w:rsidR="003B62BC" w:rsidRPr="0049335F" w:rsidRDefault="003B62BC" w:rsidP="003B62BC">
      <w:pPr>
        <w:rPr>
          <w:sz w:val="16"/>
        </w:rPr>
      </w:pPr>
      <w:r w:rsidRPr="0049335F">
        <w:rPr>
          <w:sz w:val="16"/>
        </w:rPr>
        <w:t xml:space="preserve">Moreover, </w:t>
      </w:r>
      <w:proofErr w:type="spellStart"/>
      <w:r w:rsidRPr="00801C06">
        <w:rPr>
          <w:rStyle w:val="StyleBoldUnderline"/>
        </w:rPr>
        <w:t>neighbours</w:t>
      </w:r>
      <w:proofErr w:type="spellEnd"/>
      <w:r w:rsidRPr="00801C06">
        <w:rPr>
          <w:rStyle w:val="StyleBoldUnderline"/>
        </w:rPr>
        <w:t xml:space="preserve"> were threatened when these countries acquired nuclear weapons but decided not to build nuclear weapons in response. Japan and South Korea did not build them after China and then North Korea did, despite chilling rhetoric</w:t>
      </w:r>
      <w:r w:rsidRPr="0049335F">
        <w:rPr>
          <w:sz w:val="16"/>
        </w:rPr>
        <w:t xml:space="preserve"> from the one-party states that easily matched anything Iranian President Mahmoud Ahmadinejad has said about Israel. </w:t>
      </w:r>
      <w:r w:rsidRPr="00801C06">
        <w:rPr>
          <w:rStyle w:val="StyleBoldUnderline"/>
        </w:rPr>
        <w:t xml:space="preserve">No Arab country built them after Israel did. </w:t>
      </w:r>
      <w:r w:rsidRPr="0049335F">
        <w:rPr>
          <w:sz w:val="16"/>
        </w:rPr>
        <w:t xml:space="preserve">Yes, Pakistan followed India into the nuclear club, but no other country in the region has. </w:t>
      </w:r>
      <w:r w:rsidRPr="00801C06">
        <w:rPr>
          <w:rStyle w:val="StyleBoldUnderline"/>
        </w:rPr>
        <w:t xml:space="preserve">Rather than build their own </w:t>
      </w:r>
      <w:r w:rsidRPr="00801C06">
        <w:rPr>
          <w:rStyle w:val="StyleBoldUnderline"/>
        </w:rPr>
        <w:lastRenderedPageBreak/>
        <w:t xml:space="preserve">bombs, most countries faced with </w:t>
      </w:r>
      <w:proofErr w:type="spellStart"/>
      <w:r w:rsidRPr="00801C06">
        <w:rPr>
          <w:rStyle w:val="StyleBoldUnderline"/>
        </w:rPr>
        <w:t>neighbours</w:t>
      </w:r>
      <w:proofErr w:type="spellEnd"/>
      <w:r w:rsidRPr="00801C06">
        <w:rPr>
          <w:rStyle w:val="StyleBoldUnderline"/>
        </w:rPr>
        <w:t xml:space="preserve"> acquiring nuclear weapons have sought alliances and protection from others</w:t>
      </w:r>
      <w:r w:rsidRPr="0049335F">
        <w:rPr>
          <w:sz w:val="16"/>
        </w:rPr>
        <w:t xml:space="preserve"> – most often the United States. </w:t>
      </w:r>
      <w:r w:rsidRPr="00801C06">
        <w:rPr>
          <w:rStyle w:val="StyleBoldUnderline"/>
        </w:rPr>
        <w:t>Thus, contrary to popular wisdom, experience has been that most states do not build nuclear bombs, even when they have the opportunity and, seemingly, the motive to do so. If there is a norm of international conduct regarding nuclear weapons, it is a norm of non-proliferation. For every state that has developed nuclear weapons, there are dozens more,</w:t>
      </w:r>
      <w:r w:rsidRPr="0049335F">
        <w:rPr>
          <w:sz w:val="16"/>
        </w:rPr>
        <w:t xml:space="preserve"> including </w:t>
      </w:r>
      <w:proofErr w:type="gramStart"/>
      <w:r w:rsidRPr="0049335F">
        <w:rPr>
          <w:sz w:val="16"/>
        </w:rPr>
        <w:t>Canada,</w:t>
      </w:r>
      <w:r w:rsidRPr="00801C06">
        <w:rPr>
          <w:rStyle w:val="StyleBoldUnderline"/>
        </w:rPr>
        <w:t xml:space="preserve"> that</w:t>
      </w:r>
      <w:proofErr w:type="gramEnd"/>
      <w:r w:rsidRPr="00801C06">
        <w:rPr>
          <w:rStyle w:val="StyleBoldUnderline"/>
        </w:rPr>
        <w:t xml:space="preserve"> could have but did not. </w:t>
      </w:r>
      <w:r w:rsidRPr="0049335F">
        <w:rPr>
          <w:sz w:val="16"/>
        </w:rPr>
        <w:t xml:space="preserve">South Africa did but then gave them up. There are several, including </w:t>
      </w:r>
      <w:r w:rsidRPr="0049335F">
        <w:rPr>
          <w:rStyle w:val="StyleBoldUnderline"/>
        </w:rPr>
        <w:t>Brazil</w:t>
      </w:r>
      <w:r w:rsidRPr="0049335F">
        <w:rPr>
          <w:sz w:val="16"/>
        </w:rPr>
        <w:t xml:space="preserve">, Argentina and Sweden, that </w:t>
      </w:r>
      <w:r w:rsidRPr="0049335F">
        <w:rPr>
          <w:rStyle w:val="StyleBoldUnderline"/>
        </w:rPr>
        <w:t>went down the road toward nuclear weapons but stopped and went back.</w:t>
      </w:r>
      <w:r w:rsidRPr="0049335F">
        <w:rPr>
          <w:sz w:val="16"/>
        </w:rPr>
        <w:t xml:space="preserve"> There are even a few – Ukraine, Belarus and Kazakhstan – that inherited nuclear weapons when the Soviet Union collapsed but soon gave them up voluntarily.</w:t>
      </w:r>
    </w:p>
    <w:p w:rsidR="003B62BC" w:rsidRDefault="003B62BC" w:rsidP="00EB2991">
      <w:pPr>
        <w:pStyle w:val="Heading4"/>
      </w:pPr>
      <w:r>
        <w:t xml:space="preserve">Brazil won’t </w:t>
      </w:r>
      <w:proofErr w:type="spellStart"/>
      <w:r>
        <w:t>prolif</w:t>
      </w:r>
      <w:proofErr w:type="spellEnd"/>
      <w:r>
        <w:t xml:space="preserve"> – empirics</w:t>
      </w:r>
    </w:p>
    <w:p w:rsidR="003B62BC" w:rsidRPr="005F7C7D" w:rsidRDefault="003B62BC" w:rsidP="003B62BC">
      <w:pPr>
        <w:rPr>
          <w:sz w:val="16"/>
          <w:szCs w:val="16"/>
        </w:rPr>
      </w:pPr>
      <w:r>
        <w:rPr>
          <w:rStyle w:val="StyleStyleBold12pt"/>
        </w:rPr>
        <w:t>Graham</w:t>
      </w:r>
      <w:r w:rsidRPr="007F1860">
        <w:rPr>
          <w:rStyle w:val="StyleStyleBold12pt"/>
        </w:rPr>
        <w:t xml:space="preserve"> </w:t>
      </w:r>
      <w:r>
        <w:rPr>
          <w:rStyle w:val="StyleStyleBold12pt"/>
        </w:rPr>
        <w:t>9</w:t>
      </w:r>
      <w:r w:rsidRPr="007F1860">
        <w:rPr>
          <w:sz w:val="16"/>
          <w:szCs w:val="16"/>
        </w:rPr>
        <w:t xml:space="preserve"> – </w:t>
      </w:r>
      <w:r>
        <w:rPr>
          <w:sz w:val="16"/>
          <w:szCs w:val="16"/>
        </w:rPr>
        <w:t xml:space="preserve">associate editor at The Atlantic. </w:t>
      </w:r>
      <w:r w:rsidRPr="007F1860">
        <w:rPr>
          <w:sz w:val="16"/>
          <w:szCs w:val="16"/>
        </w:rPr>
        <w:t>(</w:t>
      </w:r>
      <w:r>
        <w:rPr>
          <w:sz w:val="16"/>
          <w:szCs w:val="16"/>
        </w:rPr>
        <w:t>David</w:t>
      </w:r>
      <w:r w:rsidRPr="007F1860">
        <w:rPr>
          <w:sz w:val="16"/>
          <w:szCs w:val="16"/>
        </w:rPr>
        <w:t>, “</w:t>
      </w:r>
      <w:r>
        <w:rPr>
          <w:sz w:val="16"/>
          <w:szCs w:val="16"/>
        </w:rPr>
        <w:t>Not-Quite-Nuclear Nations</w:t>
      </w:r>
      <w:r w:rsidRPr="007F1860">
        <w:rPr>
          <w:sz w:val="16"/>
          <w:szCs w:val="16"/>
        </w:rPr>
        <w:t xml:space="preserve">”, </w:t>
      </w:r>
      <w:r>
        <w:rPr>
          <w:sz w:val="16"/>
          <w:szCs w:val="16"/>
        </w:rPr>
        <w:t>8/27/9</w:t>
      </w:r>
      <w:r w:rsidRPr="007F1860">
        <w:rPr>
          <w:sz w:val="16"/>
          <w:szCs w:val="16"/>
        </w:rPr>
        <w:t xml:space="preserve">, </w:t>
      </w:r>
      <w:hyperlink r:id="rId164" w:history="1">
        <w:r>
          <w:rPr>
            <w:rStyle w:val="Hyperlink"/>
            <w:sz w:val="16"/>
            <w:szCs w:val="16"/>
          </w:rPr>
          <w:t>http://www.thedailybeast.com/newsweek/2009/08/27/not-quite-nuclear-nations.html</w:t>
        </w:r>
        <w:r w:rsidRPr="007F1860">
          <w:rPr>
            <w:rStyle w:val="Hyperlink"/>
            <w:sz w:val="16"/>
            <w:szCs w:val="16"/>
          </w:rPr>
          <w:t>/</w:t>
        </w:r>
      </w:hyperlink>
      <w:r w:rsidRPr="004A3542">
        <w:rPr>
          <w:sz w:val="16"/>
        </w:rPr>
        <w:t>, HW)</w:t>
      </w:r>
    </w:p>
    <w:p w:rsidR="003B62BC" w:rsidRDefault="003B62BC" w:rsidP="003B62BC">
      <w:pPr>
        <w:rPr>
          <w:rStyle w:val="StyleBoldUnderline"/>
        </w:rPr>
      </w:pPr>
      <w:r w:rsidRPr="00070A5E">
        <w:rPr>
          <w:sz w:val="16"/>
        </w:rPr>
        <w:t xml:space="preserve">During a military junta </w:t>
      </w:r>
      <w:r w:rsidRPr="009D07D7">
        <w:rPr>
          <w:rStyle w:val="StyleBoldUnderline"/>
        </w:rPr>
        <w:t>in the late 1970s, Brazil began work on a secret nuclear-weapons program parallel to its civilian power program, but São Paolo decided that nuclear weapons wouldn't help</w:t>
      </w:r>
      <w:r w:rsidRPr="00070A5E">
        <w:rPr>
          <w:sz w:val="16"/>
        </w:rPr>
        <w:t xml:space="preserve"> </w:t>
      </w:r>
      <w:r w:rsidRPr="00070A5E">
        <w:rPr>
          <w:rStyle w:val="StyleBoldUnderline"/>
        </w:rPr>
        <w:t>against an internal</w:t>
      </w:r>
      <w:r w:rsidRPr="00070A5E">
        <w:rPr>
          <w:sz w:val="16"/>
        </w:rPr>
        <w:t xml:space="preserve"> leftist </w:t>
      </w:r>
      <w:r w:rsidRPr="00070A5E">
        <w:rPr>
          <w:rStyle w:val="StyleBoldUnderline"/>
        </w:rPr>
        <w:t>threat</w:t>
      </w:r>
      <w:r w:rsidRPr="00070A5E">
        <w:rPr>
          <w:sz w:val="16"/>
        </w:rPr>
        <w:t xml:space="preserve">, which was then considered the nation's biggest strategic challenge. </w:t>
      </w:r>
      <w:r w:rsidRPr="00070A5E">
        <w:rPr>
          <w:rStyle w:val="StyleBoldUnderline"/>
        </w:rPr>
        <w:t>Although Brazil has the technical capacity to produce weapons, it has signed several treaties pledging not to do so.</w:t>
      </w:r>
    </w:p>
    <w:p w:rsidR="003B62BC" w:rsidRDefault="003B62BC" w:rsidP="003B62BC">
      <w:pPr>
        <w:rPr>
          <w:rStyle w:val="StyleBoldUnderline"/>
        </w:rPr>
      </w:pPr>
    </w:p>
    <w:p w:rsidR="000022F2" w:rsidRPr="00D17C4E" w:rsidRDefault="000022F2" w:rsidP="00D17C4E"/>
    <w:sectPr w:rsidR="000022F2" w:rsidRPr="00D17C4E" w:rsidSect="007150CB">
      <w:headerReference w:type="default" r:id="rId16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61EE" w:rsidRDefault="00F861EE" w:rsidP="005F5576">
      <w:r>
        <w:separator/>
      </w:r>
    </w:p>
  </w:endnote>
  <w:endnote w:type="continuationSeparator" w:id="0">
    <w:p w:rsidR="00F861EE" w:rsidRDefault="00F861E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Antiqua">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aarlemmerMTPro-Regular">
    <w:panose1 w:val="00000000000000000000"/>
    <w:charset w:val="00"/>
    <w:family w:val="roman"/>
    <w:notTrueType/>
    <w:pitch w:val="default"/>
    <w:sig w:usb0="00000003" w:usb1="00000000" w:usb2="00000000" w:usb3="00000000" w:csb0="00000001" w:csb1="00000000"/>
  </w:font>
  <w:font w:name="HaarlemmerMTPro-MediumIt">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61EE" w:rsidRDefault="00F861EE" w:rsidP="005F5576">
      <w:r>
        <w:separator/>
      </w:r>
    </w:p>
  </w:footnote>
  <w:footnote w:type="continuationSeparator" w:id="0">
    <w:p w:rsidR="00F861EE" w:rsidRDefault="00F861EE"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757B" w:rsidRDefault="006F757B">
    <w:pPr>
      <w:pStyle w:val="Header"/>
    </w:pPr>
    <w:r>
      <w:t>GDI 2013</w:t>
    </w:r>
    <w:r>
      <w:ptab w:relativeTo="margin" w:alignment="center" w:leader="none"/>
    </w:r>
    <w:r>
      <w:t xml:space="preserve">Brazil Relations </w:t>
    </w:r>
    <w:proofErr w:type="gramStart"/>
    <w:r>
      <w:t>DA</w:t>
    </w:r>
    <w:proofErr w:type="gramEnd"/>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9"/>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62BC"/>
    <w:rsid w:val="000003DF"/>
    <w:rsid w:val="000022F2"/>
    <w:rsid w:val="0000459F"/>
    <w:rsid w:val="00004EB4"/>
    <w:rsid w:val="0002196C"/>
    <w:rsid w:val="00021F29"/>
    <w:rsid w:val="00027EED"/>
    <w:rsid w:val="0003041D"/>
    <w:rsid w:val="00033028"/>
    <w:rsid w:val="000360A7"/>
    <w:rsid w:val="00051F84"/>
    <w:rsid w:val="00052A1D"/>
    <w:rsid w:val="00055E12"/>
    <w:rsid w:val="00064A59"/>
    <w:rsid w:val="0007162E"/>
    <w:rsid w:val="00073B9A"/>
    <w:rsid w:val="00090287"/>
    <w:rsid w:val="00090BA2"/>
    <w:rsid w:val="00095D92"/>
    <w:rsid w:val="000978A3"/>
    <w:rsid w:val="00097D7E"/>
    <w:rsid w:val="000A1D39"/>
    <w:rsid w:val="000A4FA5"/>
    <w:rsid w:val="000A670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71BB"/>
    <w:rsid w:val="0016509D"/>
    <w:rsid w:val="0016711C"/>
    <w:rsid w:val="00167A9F"/>
    <w:rsid w:val="001711E1"/>
    <w:rsid w:val="00175018"/>
    <w:rsid w:val="00177828"/>
    <w:rsid w:val="00177A1E"/>
    <w:rsid w:val="00182D51"/>
    <w:rsid w:val="0018565A"/>
    <w:rsid w:val="0019587B"/>
    <w:rsid w:val="001A4F0E"/>
    <w:rsid w:val="001B0A04"/>
    <w:rsid w:val="001B3CEC"/>
    <w:rsid w:val="001B4A65"/>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E589C"/>
    <w:rsid w:val="002F0314"/>
    <w:rsid w:val="002F27BD"/>
    <w:rsid w:val="0031182D"/>
    <w:rsid w:val="00314B9D"/>
    <w:rsid w:val="00315CA2"/>
    <w:rsid w:val="00316FEB"/>
    <w:rsid w:val="00317267"/>
    <w:rsid w:val="00320174"/>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B62BC"/>
    <w:rsid w:val="003C756E"/>
    <w:rsid w:val="003D2C33"/>
    <w:rsid w:val="003E4186"/>
    <w:rsid w:val="003E4831"/>
    <w:rsid w:val="003E48DE"/>
    <w:rsid w:val="003E7E8B"/>
    <w:rsid w:val="003F3030"/>
    <w:rsid w:val="003F47AE"/>
    <w:rsid w:val="00403971"/>
    <w:rsid w:val="00407386"/>
    <w:rsid w:val="004138EF"/>
    <w:rsid w:val="004319DE"/>
    <w:rsid w:val="00432830"/>
    <w:rsid w:val="00433149"/>
    <w:rsid w:val="00435232"/>
    <w:rsid w:val="0044007F"/>
    <w:rsid w:val="004400EA"/>
    <w:rsid w:val="00450882"/>
    <w:rsid w:val="00451C20"/>
    <w:rsid w:val="00452001"/>
    <w:rsid w:val="0045442E"/>
    <w:rsid w:val="004564E2"/>
    <w:rsid w:val="0045769A"/>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E6716"/>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7AE3"/>
    <w:rsid w:val="005D1156"/>
    <w:rsid w:val="005E0681"/>
    <w:rsid w:val="005E3B08"/>
    <w:rsid w:val="005E3FE4"/>
    <w:rsid w:val="005E572E"/>
    <w:rsid w:val="005F5576"/>
    <w:rsid w:val="006014AB"/>
    <w:rsid w:val="00605F20"/>
    <w:rsid w:val="00614432"/>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2193"/>
    <w:rsid w:val="006B302F"/>
    <w:rsid w:val="006B7981"/>
    <w:rsid w:val="006C64D4"/>
    <w:rsid w:val="006E53F0"/>
    <w:rsid w:val="006F1D09"/>
    <w:rsid w:val="006F46C3"/>
    <w:rsid w:val="006F757B"/>
    <w:rsid w:val="006F7CDF"/>
    <w:rsid w:val="00700BDB"/>
    <w:rsid w:val="0070121B"/>
    <w:rsid w:val="00701E73"/>
    <w:rsid w:val="00703F1E"/>
    <w:rsid w:val="00710DB4"/>
    <w:rsid w:val="00711FE2"/>
    <w:rsid w:val="00712649"/>
    <w:rsid w:val="00714BC9"/>
    <w:rsid w:val="007150CB"/>
    <w:rsid w:val="007202F4"/>
    <w:rsid w:val="00723F91"/>
    <w:rsid w:val="00725623"/>
    <w:rsid w:val="0074121F"/>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30AB3"/>
    <w:rsid w:val="00854C66"/>
    <w:rsid w:val="008553E1"/>
    <w:rsid w:val="0087643B"/>
    <w:rsid w:val="00877669"/>
    <w:rsid w:val="00897F92"/>
    <w:rsid w:val="008A64C9"/>
    <w:rsid w:val="008B180A"/>
    <w:rsid w:val="008B24B7"/>
    <w:rsid w:val="008B743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1C65"/>
    <w:rsid w:val="00935127"/>
    <w:rsid w:val="0094025E"/>
    <w:rsid w:val="0094256C"/>
    <w:rsid w:val="00944F6D"/>
    <w:rsid w:val="00953F11"/>
    <w:rsid w:val="009706C1"/>
    <w:rsid w:val="00976675"/>
    <w:rsid w:val="00976FBF"/>
    <w:rsid w:val="00984B38"/>
    <w:rsid w:val="009A0636"/>
    <w:rsid w:val="009A6FF5"/>
    <w:rsid w:val="009B288E"/>
    <w:rsid w:val="009B2B47"/>
    <w:rsid w:val="009B35DB"/>
    <w:rsid w:val="009C1949"/>
    <w:rsid w:val="009C4298"/>
    <w:rsid w:val="009C7B28"/>
    <w:rsid w:val="009D318C"/>
    <w:rsid w:val="009E0E06"/>
    <w:rsid w:val="009E48EA"/>
    <w:rsid w:val="009F42F9"/>
    <w:rsid w:val="00A10B8B"/>
    <w:rsid w:val="00A202EA"/>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5AFE"/>
    <w:rsid w:val="00B272CF"/>
    <w:rsid w:val="00B3145D"/>
    <w:rsid w:val="00B357BA"/>
    <w:rsid w:val="00B53B94"/>
    <w:rsid w:val="00B564DB"/>
    <w:rsid w:val="00B66C5F"/>
    <w:rsid w:val="00B768B6"/>
    <w:rsid w:val="00B816A3"/>
    <w:rsid w:val="00B908D1"/>
    <w:rsid w:val="00B940D1"/>
    <w:rsid w:val="00BB58BD"/>
    <w:rsid w:val="00BB6A26"/>
    <w:rsid w:val="00BC1034"/>
    <w:rsid w:val="00BD39D4"/>
    <w:rsid w:val="00BE2408"/>
    <w:rsid w:val="00BE3EC6"/>
    <w:rsid w:val="00BE5BEB"/>
    <w:rsid w:val="00BE6528"/>
    <w:rsid w:val="00C0087A"/>
    <w:rsid w:val="00C0094A"/>
    <w:rsid w:val="00C05F9D"/>
    <w:rsid w:val="00C2107B"/>
    <w:rsid w:val="00C27212"/>
    <w:rsid w:val="00C34185"/>
    <w:rsid w:val="00C42DD6"/>
    <w:rsid w:val="00C52B0B"/>
    <w:rsid w:val="00C545E7"/>
    <w:rsid w:val="00C66858"/>
    <w:rsid w:val="00C72E69"/>
    <w:rsid w:val="00C7411E"/>
    <w:rsid w:val="00C83544"/>
    <w:rsid w:val="00C84988"/>
    <w:rsid w:val="00CA4AF6"/>
    <w:rsid w:val="00CA59CA"/>
    <w:rsid w:val="00CB2356"/>
    <w:rsid w:val="00CB4075"/>
    <w:rsid w:val="00CB4E6D"/>
    <w:rsid w:val="00CC23DE"/>
    <w:rsid w:val="00CC495B"/>
    <w:rsid w:val="00CD3E3A"/>
    <w:rsid w:val="00CD7459"/>
    <w:rsid w:val="00CE55A6"/>
    <w:rsid w:val="00CF13FC"/>
    <w:rsid w:val="00CF4AAF"/>
    <w:rsid w:val="00CF561A"/>
    <w:rsid w:val="00CF6C18"/>
    <w:rsid w:val="00CF7EA8"/>
    <w:rsid w:val="00D004DA"/>
    <w:rsid w:val="00D01673"/>
    <w:rsid w:val="00D0309A"/>
    <w:rsid w:val="00D07348"/>
    <w:rsid w:val="00D07BA4"/>
    <w:rsid w:val="00D109BA"/>
    <w:rsid w:val="00D176BE"/>
    <w:rsid w:val="00D17C4E"/>
    <w:rsid w:val="00D21359"/>
    <w:rsid w:val="00D215F6"/>
    <w:rsid w:val="00D22BE1"/>
    <w:rsid w:val="00D274CF"/>
    <w:rsid w:val="00D2765B"/>
    <w:rsid w:val="00D31DF7"/>
    <w:rsid w:val="00D33B91"/>
    <w:rsid w:val="00D415C6"/>
    <w:rsid w:val="00D420EA"/>
    <w:rsid w:val="00D4639E"/>
    <w:rsid w:val="00D51ABF"/>
    <w:rsid w:val="00D5444B"/>
    <w:rsid w:val="00D55302"/>
    <w:rsid w:val="00D57CBF"/>
    <w:rsid w:val="00D61BD1"/>
    <w:rsid w:val="00D66ABC"/>
    <w:rsid w:val="00D71CFC"/>
    <w:rsid w:val="00D77184"/>
    <w:rsid w:val="00D86024"/>
    <w:rsid w:val="00D94CA3"/>
    <w:rsid w:val="00D96595"/>
    <w:rsid w:val="00DA018C"/>
    <w:rsid w:val="00DA127F"/>
    <w:rsid w:val="00DA3C9D"/>
    <w:rsid w:val="00DB0F7E"/>
    <w:rsid w:val="00DB5489"/>
    <w:rsid w:val="00DB6C98"/>
    <w:rsid w:val="00DC542E"/>
    <w:rsid w:val="00DC701C"/>
    <w:rsid w:val="00DD7F91"/>
    <w:rsid w:val="00E00376"/>
    <w:rsid w:val="00E01016"/>
    <w:rsid w:val="00E043B1"/>
    <w:rsid w:val="00E14EBD"/>
    <w:rsid w:val="00E16734"/>
    <w:rsid w:val="00E23260"/>
    <w:rsid w:val="00E2367A"/>
    <w:rsid w:val="00E27BC7"/>
    <w:rsid w:val="00E3382D"/>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1754"/>
    <w:rsid w:val="00EB2991"/>
    <w:rsid w:val="00EB2CDE"/>
    <w:rsid w:val="00EC1A81"/>
    <w:rsid w:val="00EC7E5C"/>
    <w:rsid w:val="00ED78F1"/>
    <w:rsid w:val="00EE4DCA"/>
    <w:rsid w:val="00EF0F62"/>
    <w:rsid w:val="00EF4AF5"/>
    <w:rsid w:val="00F007E1"/>
    <w:rsid w:val="00F0134E"/>
    <w:rsid w:val="00F057C6"/>
    <w:rsid w:val="00F066C8"/>
    <w:rsid w:val="00F104BF"/>
    <w:rsid w:val="00F17D96"/>
    <w:rsid w:val="00F22565"/>
    <w:rsid w:val="00F3380E"/>
    <w:rsid w:val="00F40837"/>
    <w:rsid w:val="00F42F79"/>
    <w:rsid w:val="00F47773"/>
    <w:rsid w:val="00F5019D"/>
    <w:rsid w:val="00F56308"/>
    <w:rsid w:val="00F620CD"/>
    <w:rsid w:val="00F634D6"/>
    <w:rsid w:val="00F64385"/>
    <w:rsid w:val="00F6473F"/>
    <w:rsid w:val="00F76337"/>
    <w:rsid w:val="00F76366"/>
    <w:rsid w:val="00F805C0"/>
    <w:rsid w:val="00F861EE"/>
    <w:rsid w:val="00FA535C"/>
    <w:rsid w:val="00FB4261"/>
    <w:rsid w:val="00FB43B1"/>
    <w:rsid w:val="00FC0608"/>
    <w:rsid w:val="00FC2155"/>
    <w:rsid w:val="00FC41A7"/>
    <w:rsid w:val="00FD675B"/>
    <w:rsid w:val="00FD7483"/>
    <w:rsid w:val="00FE352F"/>
    <w:rsid w:val="00FE380E"/>
    <w:rsid w:val="00FE4404"/>
    <w:rsid w:val="00FE69A1"/>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0"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B62BC"/>
    <w:pPr>
      <w:spacing w:after="0" w:line="240" w:lineRule="auto"/>
    </w:pPr>
    <w:rPr>
      <w:rFonts w:ascii="Calibri" w:eastAsia="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B53B94"/>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Heading5Char">
    <w:name w:val="Heading 5 Char"/>
    <w:basedOn w:val="DefaultParagraphFont"/>
    <w:link w:val="Heading5"/>
    <w:uiPriority w:val="9"/>
    <w:semiHidden/>
    <w:rsid w:val="00B53B94"/>
    <w:rPr>
      <w:rFonts w:asciiTheme="majorHAnsi" w:eastAsiaTheme="majorEastAsia" w:hAnsiTheme="majorHAnsi" w:cstheme="majorBidi"/>
      <w:color w:val="243F60" w:themeColor="accent1" w:themeShade="7F"/>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Intense Emphasis3,c,ci"/>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rPr>
      <w:rFonts w:eastAsiaTheme="minorHAnsi"/>
    </w:r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rPr>
      <w:rFonts w:eastAsiaTheme="minorHAnsi"/>
    </w:r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DocumentMapChar">
    <w:name w:val="Document Map Char"/>
    <w:basedOn w:val="DefaultParagraphFont"/>
    <w:link w:val="DocumentMap"/>
    <w:semiHidden/>
    <w:rsid w:val="003B62BC"/>
    <w:rPr>
      <w:rFonts w:ascii="Verdana" w:eastAsia="Batang" w:hAnsi="Verdana" w:cs="Calibri"/>
      <w:sz w:val="16"/>
      <w:szCs w:val="24"/>
      <w:shd w:val="clear" w:color="auto" w:fill="C6D5EC"/>
      <w:lang w:eastAsia="ko-KR"/>
    </w:rPr>
  </w:style>
  <w:style w:type="paragraph" w:styleId="DocumentMap">
    <w:name w:val="Document Map"/>
    <w:basedOn w:val="Normal"/>
    <w:link w:val="DocumentMapChar"/>
    <w:semiHidden/>
    <w:rsid w:val="003B62BC"/>
    <w:pPr>
      <w:shd w:val="clear" w:color="auto" w:fill="C6D5EC"/>
    </w:pPr>
    <w:rPr>
      <w:rFonts w:ascii="Verdana" w:eastAsia="Batang" w:hAnsi="Verdana"/>
      <w:sz w:val="16"/>
      <w:szCs w:val="24"/>
      <w:lang w:eastAsia="ko-KR"/>
    </w:rPr>
  </w:style>
  <w:style w:type="paragraph" w:customStyle="1" w:styleId="Default">
    <w:name w:val="Default"/>
    <w:basedOn w:val="Normal"/>
    <w:rsid w:val="003B62BC"/>
    <w:pPr>
      <w:autoSpaceDE w:val="0"/>
      <w:autoSpaceDN w:val="0"/>
      <w:adjustRightInd w:val="0"/>
      <w:spacing w:after="200" w:line="276" w:lineRule="auto"/>
    </w:pPr>
    <w:rPr>
      <w:rFonts w:cs="AKDPE C+ Utopia"/>
      <w:szCs w:val="24"/>
    </w:rPr>
  </w:style>
  <w:style w:type="character" w:customStyle="1" w:styleId="cite">
    <w:name w:val="cite"/>
    <w:basedOn w:val="DefaultParagraphFont"/>
    <w:rsid w:val="003B62BC"/>
    <w:rPr>
      <w:rFonts w:ascii="Times New Roman" w:hAnsi="Times New Roman" w:cs="Times New Roman"/>
      <w:b/>
      <w:sz w:val="24"/>
    </w:rPr>
  </w:style>
  <w:style w:type="character" w:customStyle="1" w:styleId="underline">
    <w:name w:val="underline"/>
    <w:basedOn w:val="DefaultParagraphFont"/>
    <w:rsid w:val="003B62BC"/>
    <w:rPr>
      <w:rFonts w:cs="Times New Roman"/>
      <w:b/>
      <w:u w:val="single"/>
    </w:rPr>
  </w:style>
  <w:style w:type="paragraph" w:customStyle="1" w:styleId="card">
    <w:name w:val="card"/>
    <w:basedOn w:val="Normal"/>
    <w:next w:val="Normal"/>
    <w:rsid w:val="003B62BC"/>
    <w:pPr>
      <w:ind w:left="288" w:right="288"/>
    </w:pPr>
  </w:style>
  <w:style w:type="character" w:customStyle="1" w:styleId="submitted-by">
    <w:name w:val="submitted-by"/>
    <w:basedOn w:val="DefaultParagraphFont"/>
    <w:rsid w:val="003B62BC"/>
  </w:style>
  <w:style w:type="paragraph" w:styleId="BalloonText">
    <w:name w:val="Balloon Text"/>
    <w:basedOn w:val="Normal"/>
    <w:link w:val="BalloonTextChar"/>
    <w:uiPriority w:val="99"/>
    <w:semiHidden/>
    <w:rsid w:val="0044007F"/>
    <w:rPr>
      <w:rFonts w:ascii="Tahoma" w:hAnsi="Tahoma" w:cs="Tahoma"/>
      <w:sz w:val="16"/>
      <w:szCs w:val="16"/>
    </w:rPr>
  </w:style>
  <w:style w:type="character" w:customStyle="1" w:styleId="BalloonTextChar">
    <w:name w:val="Balloon Text Char"/>
    <w:basedOn w:val="DefaultParagraphFont"/>
    <w:link w:val="BalloonText"/>
    <w:uiPriority w:val="99"/>
    <w:semiHidden/>
    <w:rsid w:val="0044007F"/>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0"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B62BC"/>
    <w:pPr>
      <w:spacing w:after="0" w:line="240" w:lineRule="auto"/>
    </w:pPr>
    <w:rPr>
      <w:rFonts w:ascii="Calibri" w:eastAsia="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B53B94"/>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Heading5Char">
    <w:name w:val="Heading 5 Char"/>
    <w:basedOn w:val="DefaultParagraphFont"/>
    <w:link w:val="Heading5"/>
    <w:uiPriority w:val="9"/>
    <w:semiHidden/>
    <w:rsid w:val="00B53B94"/>
    <w:rPr>
      <w:rFonts w:asciiTheme="majorHAnsi" w:eastAsiaTheme="majorEastAsia" w:hAnsiTheme="majorHAnsi" w:cstheme="majorBidi"/>
      <w:color w:val="243F60" w:themeColor="accent1" w:themeShade="7F"/>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Intense Emphasis3,c,ci"/>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rPr>
      <w:rFonts w:eastAsiaTheme="minorHAnsi"/>
    </w:r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rPr>
      <w:rFonts w:eastAsiaTheme="minorHAnsi"/>
    </w:r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DocumentMapChar">
    <w:name w:val="Document Map Char"/>
    <w:basedOn w:val="DefaultParagraphFont"/>
    <w:link w:val="DocumentMap"/>
    <w:semiHidden/>
    <w:rsid w:val="003B62BC"/>
    <w:rPr>
      <w:rFonts w:ascii="Verdana" w:eastAsia="Batang" w:hAnsi="Verdana" w:cs="Calibri"/>
      <w:sz w:val="16"/>
      <w:szCs w:val="24"/>
      <w:shd w:val="clear" w:color="auto" w:fill="C6D5EC"/>
      <w:lang w:eastAsia="ko-KR"/>
    </w:rPr>
  </w:style>
  <w:style w:type="paragraph" w:styleId="DocumentMap">
    <w:name w:val="Document Map"/>
    <w:basedOn w:val="Normal"/>
    <w:link w:val="DocumentMapChar"/>
    <w:semiHidden/>
    <w:rsid w:val="003B62BC"/>
    <w:pPr>
      <w:shd w:val="clear" w:color="auto" w:fill="C6D5EC"/>
    </w:pPr>
    <w:rPr>
      <w:rFonts w:ascii="Verdana" w:eastAsia="Batang" w:hAnsi="Verdana"/>
      <w:sz w:val="16"/>
      <w:szCs w:val="24"/>
      <w:lang w:eastAsia="ko-KR"/>
    </w:rPr>
  </w:style>
  <w:style w:type="paragraph" w:customStyle="1" w:styleId="Default">
    <w:name w:val="Default"/>
    <w:basedOn w:val="Normal"/>
    <w:rsid w:val="003B62BC"/>
    <w:pPr>
      <w:autoSpaceDE w:val="0"/>
      <w:autoSpaceDN w:val="0"/>
      <w:adjustRightInd w:val="0"/>
      <w:spacing w:after="200" w:line="276" w:lineRule="auto"/>
    </w:pPr>
    <w:rPr>
      <w:rFonts w:cs="AKDPE C+ Utopia"/>
      <w:szCs w:val="24"/>
    </w:rPr>
  </w:style>
  <w:style w:type="character" w:customStyle="1" w:styleId="cite">
    <w:name w:val="cite"/>
    <w:basedOn w:val="DefaultParagraphFont"/>
    <w:rsid w:val="003B62BC"/>
    <w:rPr>
      <w:rFonts w:ascii="Times New Roman" w:hAnsi="Times New Roman" w:cs="Times New Roman"/>
      <w:b/>
      <w:sz w:val="24"/>
    </w:rPr>
  </w:style>
  <w:style w:type="character" w:customStyle="1" w:styleId="underline">
    <w:name w:val="underline"/>
    <w:basedOn w:val="DefaultParagraphFont"/>
    <w:rsid w:val="003B62BC"/>
    <w:rPr>
      <w:rFonts w:cs="Times New Roman"/>
      <w:b/>
      <w:u w:val="single"/>
    </w:rPr>
  </w:style>
  <w:style w:type="paragraph" w:customStyle="1" w:styleId="card">
    <w:name w:val="card"/>
    <w:basedOn w:val="Normal"/>
    <w:next w:val="Normal"/>
    <w:rsid w:val="003B62BC"/>
    <w:pPr>
      <w:ind w:left="288" w:right="288"/>
    </w:pPr>
  </w:style>
  <w:style w:type="character" w:customStyle="1" w:styleId="submitted-by">
    <w:name w:val="submitted-by"/>
    <w:basedOn w:val="DefaultParagraphFont"/>
    <w:rsid w:val="003B62BC"/>
  </w:style>
  <w:style w:type="paragraph" w:styleId="BalloonText">
    <w:name w:val="Balloon Text"/>
    <w:basedOn w:val="Normal"/>
    <w:link w:val="BalloonTextChar"/>
    <w:uiPriority w:val="99"/>
    <w:semiHidden/>
    <w:rsid w:val="0044007F"/>
    <w:rPr>
      <w:rFonts w:ascii="Tahoma" w:hAnsi="Tahoma" w:cs="Tahoma"/>
      <w:sz w:val="16"/>
      <w:szCs w:val="16"/>
    </w:rPr>
  </w:style>
  <w:style w:type="character" w:customStyle="1" w:styleId="BalloonTextChar">
    <w:name w:val="Balloon Text Char"/>
    <w:basedOn w:val="DefaultParagraphFont"/>
    <w:link w:val="BalloonText"/>
    <w:uiPriority w:val="99"/>
    <w:semiHidden/>
    <w:rsid w:val="0044007F"/>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fr.org/experts/latin-america-brazil-cuba/julia-e-sweig/b4230" TargetMode="External"/><Relationship Id="rId117" Type="http://schemas.openxmlformats.org/officeDocument/2006/relationships/hyperlink" Target="http://www.cfr.org/brazil/global-brazil-us-brazil-relations/p25407" TargetMode="External"/><Relationship Id="rId21" Type="http://schemas.openxmlformats.org/officeDocument/2006/relationships/hyperlink" Target="http://www.ft.com/cms/s/0/9f9d81c6-b883-11e2-869f-00144feabdc0.html" TargetMode="External"/><Relationship Id="rId42" Type="http://schemas.openxmlformats.org/officeDocument/2006/relationships/hyperlink" Target="http://topics.bloomberg.com/latin-america/" TargetMode="External"/><Relationship Id="rId47" Type="http://schemas.openxmlformats.org/officeDocument/2006/relationships/hyperlink" Target="http://topics.bloomberg.com/tea-party/" TargetMode="External"/><Relationship Id="rId63" Type="http://schemas.openxmlformats.org/officeDocument/2006/relationships/hyperlink" Target="https://www6.miami.edu/hemispheric-policy/Task_Force_Papers/Costa-Grand_Strategy_for_Assertiveness.pdf" TargetMode="External"/><Relationship Id="rId68" Type="http://schemas.openxmlformats.org/officeDocument/2006/relationships/hyperlink" Target="http://www.fas.org/sgp/crs/row/RL33456.pdf" TargetMode="External"/><Relationship Id="rId84" Type="http://schemas.openxmlformats.org/officeDocument/2006/relationships/hyperlink" Target="http://www.foreignpolicy.com/articles/2011/03/17/think_again_latin_america?page=0,3" TargetMode="External"/><Relationship Id="rId89" Type="http://schemas.openxmlformats.org/officeDocument/2006/relationships/hyperlink" Target="http://en.amazonrainforest.org/Community/Letters/WhyShouldIHelpSaveTheAmazonRainforest/tabid/78/Default.aspx" TargetMode="External"/><Relationship Id="rId112" Type="http://schemas.openxmlformats.org/officeDocument/2006/relationships/hyperlink" Target="http://public.cq.com/docs/weeklyreport/weeklyreport-000004163405.html" TargetMode="External"/><Relationship Id="rId133" Type="http://schemas.openxmlformats.org/officeDocument/2006/relationships/hyperlink" Target="http://www.bloomberg.com/news/2012-06-24/brics-biggest-currency-depreciation-since-1998-to-worsen.html" TargetMode="External"/><Relationship Id="rId138" Type="http://schemas.openxmlformats.org/officeDocument/2006/relationships/hyperlink" Target="http://topics.nytimes.com/your-money/investments/mutual-funds-and-etfs/index.html?inline=nyt-classifier" TargetMode="External"/><Relationship Id="rId154" Type="http://schemas.openxmlformats.org/officeDocument/2006/relationships/hyperlink" Target="http://journal.georgetown.edu/2012/10/10/what-is-brazil-up-to-with-its-nuclear-policy-by-travis-stalcup/" TargetMode="External"/><Relationship Id="rId159" Type="http://schemas.openxmlformats.org/officeDocument/2006/relationships/hyperlink" Target="http://www.voxxi.com/public-security-casualty-drug-war/" TargetMode="External"/><Relationship Id="rId16" Type="http://schemas.openxmlformats.org/officeDocument/2006/relationships/hyperlink" Target="http://www.opanal.org/opanal/Tlatelolco/Tlatelolco-i.htm" TargetMode="External"/><Relationship Id="rId107" Type="http://schemas.openxmlformats.org/officeDocument/2006/relationships/hyperlink" Target="http://articles.latimes.com/2012/apr/09/opinion/la-oe-hakim-brazil-policy-20120409" TargetMode="External"/><Relationship Id="rId11" Type="http://schemas.openxmlformats.org/officeDocument/2006/relationships/hyperlink" Target="http://journal.georgetown.edu/2012/10/10/what-is-brazil-up-to-with-its-nuclear-policy-by-travis-stalcup/" TargetMode="External"/><Relationship Id="rId32" Type="http://schemas.openxmlformats.org/officeDocument/2006/relationships/hyperlink" Target="http://world.time.com/2013/05/13/has-washington-finally-discovered-latin-america/" TargetMode="External"/><Relationship Id="rId37" Type="http://schemas.openxmlformats.org/officeDocument/2006/relationships/hyperlink" Target="http://topics.bloomberg.com/michael-shifter/" TargetMode="External"/><Relationship Id="rId53" Type="http://schemas.openxmlformats.org/officeDocument/2006/relationships/hyperlink" Target="http://new.nationalaglawcenter.org/wp-content/uploads/assets/crs/RL33258.pdf" TargetMode="External"/><Relationship Id="rId58" Type="http://schemas.openxmlformats.org/officeDocument/2006/relationships/hyperlink" Target="http://www.culturaldiplomacy.org/academy/content/pdf/participant-papers/2011/april/biec-roa-nua/ivan_kovac_participant_paper_-_mexico_and_brazil-forging_the_regional_players_role.pdf" TargetMode="External"/><Relationship Id="rId74" Type="http://schemas.openxmlformats.org/officeDocument/2006/relationships/hyperlink" Target="http://www.brazilcouncil.org/sites/default/files/Brazil_EnergyReport.pdf" TargetMode="External"/><Relationship Id="rId79" Type="http://schemas.openxmlformats.org/officeDocument/2006/relationships/hyperlink" Target="http://www.reuters.com/article/2013/05/31/us-brazil-usa-biden-idUSBRE94U14220130531" TargetMode="External"/><Relationship Id="rId102" Type="http://schemas.openxmlformats.org/officeDocument/2006/relationships/hyperlink" Target="http://www.pbs.org/newshour/bb/world/jan-june12/brazil_04-09.html" TargetMode="External"/><Relationship Id="rId123" Type="http://schemas.openxmlformats.org/officeDocument/2006/relationships/hyperlink" Target="http://www.cnbc.com/id/42681121" TargetMode="External"/><Relationship Id="rId128" Type="http://schemas.openxmlformats.org/officeDocument/2006/relationships/hyperlink" Target="http://edition.cnn.com/2013/06/03/business/opinion-pereira-brazil-bric-economies" TargetMode="External"/><Relationship Id="rId144" Type="http://schemas.openxmlformats.org/officeDocument/2006/relationships/hyperlink" Target="http://www.nytimes.com/2012/01/07/world/middleeast/iranian-leader-set-to-visit-allies-in-latin-america.html?_r=1&amp;pagewanted=all" TargetMode="External"/><Relationship Id="rId149" Type="http://schemas.openxmlformats.org/officeDocument/2006/relationships/hyperlink" Target="http://topics.nytimes.com/top/reference/timestopics/people/d/luiz_inacio_lula_da_silva/index.html?inline=nyt-per" TargetMode="External"/><Relationship Id="rId5" Type="http://schemas.microsoft.com/office/2007/relationships/stylesWithEffects" Target="stylesWithEffects.xml"/><Relationship Id="rId90" Type="http://schemas.openxmlformats.org/officeDocument/2006/relationships/hyperlink" Target="http://www.thedialogue.org/page.cfm?pageID=32&amp;pubID=2542" TargetMode="External"/><Relationship Id="rId95" Type="http://schemas.openxmlformats.org/officeDocument/2006/relationships/hyperlink" Target="http://www.nytimes.com/2004/10/31/weekinreview/31roht.html?_r=2&amp;pagewanted=all&amp;position=" TargetMode="External"/><Relationship Id="rId160" Type="http://schemas.openxmlformats.org/officeDocument/2006/relationships/hyperlink" Target="http://www.voxxi.com/drought-el-nino-food-insecurity/" TargetMode="External"/><Relationship Id="rId165" Type="http://schemas.openxmlformats.org/officeDocument/2006/relationships/header" Target="header1.xml"/><Relationship Id="rId22" Type="http://schemas.openxmlformats.org/officeDocument/2006/relationships/hyperlink" Target="http://www.ndu.edu/press/unwritten-alliance.html" TargetMode="External"/><Relationship Id="rId27" Type="http://schemas.openxmlformats.org/officeDocument/2006/relationships/hyperlink" Target="http://www.cfr.org/brazil/view-toward-closer-us-brazil-relations/p30757" TargetMode="External"/><Relationship Id="rId43" Type="http://schemas.openxmlformats.org/officeDocument/2006/relationships/hyperlink" Target="http://topics.bloomberg.com/world-bank/" TargetMode="External"/><Relationship Id="rId48" Type="http://schemas.openxmlformats.org/officeDocument/2006/relationships/hyperlink" Target="http://topics.bloomberg.com/dominican-republic/" TargetMode="External"/><Relationship Id="rId64" Type="http://schemas.openxmlformats.org/officeDocument/2006/relationships/hyperlink" Target="http://www.culturaldiplomacy.org/academy/content/pdf/participant-papers/2011/april/biec-roa-nua/ivan_kovac_participant_paper_-_mexico_and_brazil-forging_the_regional_players_role.pdf" TargetMode="External"/><Relationship Id="rId69" Type="http://schemas.openxmlformats.org/officeDocument/2006/relationships/hyperlink" Target="http://blogs.the-american-interest.com/wrm/2011/04/15/something-real-for-a-change/" TargetMode="External"/><Relationship Id="rId113" Type="http://schemas.openxmlformats.org/officeDocument/2006/relationships/hyperlink" Target="http://www.thedialogue.org/page.cfm?pageID=32&amp;pubID=3115" TargetMode="External"/><Relationship Id="rId118" Type="http://schemas.openxmlformats.org/officeDocument/2006/relationships/hyperlink" Target="http://www.cfr.org/brazil/global-brazil-us-brazil-relations/p25407" TargetMode="External"/><Relationship Id="rId134" Type="http://schemas.openxmlformats.org/officeDocument/2006/relationships/hyperlink" Target="http://investing.businessweek.com/research/stocks/snapshot/snapshot.asp?ticker=MHP" TargetMode="External"/><Relationship Id="rId139" Type="http://schemas.openxmlformats.org/officeDocument/2006/relationships/hyperlink" Target="http://www2.blackrock.com/us/individual-investors/ECON?appname=wsod_profile&amp;blkifrmurl=http://www.blackrock.wallst.com/public/fund/profile.asp?symbol=MDLTX" TargetMode="External"/><Relationship Id="rId80" Type="http://schemas.openxmlformats.org/officeDocument/2006/relationships/hyperlink" Target="http://www.fas.org/sgp/crs/row/RL33456.pdf" TargetMode="External"/><Relationship Id="rId85" Type="http://schemas.openxmlformats.org/officeDocument/2006/relationships/hyperlink" Target="http://www.fas.org/sgp/crs/row/RL33456.pdf" TargetMode="External"/><Relationship Id="rId150" Type="http://schemas.openxmlformats.org/officeDocument/2006/relationships/hyperlink" Target="http://www.nytimes.com/2010/05/18/world/middleeast/18iran.html" TargetMode="External"/><Relationship Id="rId155" Type="http://schemas.openxmlformats.org/officeDocument/2006/relationships/hyperlink" Target="http://www.foreignpolicy.com/articles/2011/03/17/think_again_latin_america?page=0,3" TargetMode="External"/><Relationship Id="rId12" Type="http://schemas.openxmlformats.org/officeDocument/2006/relationships/hyperlink" Target="http://npsglobal.org/eng/component/content/article/147-articles/879-brazil-venezuela-and-iran-.html" TargetMode="External"/><Relationship Id="rId17" Type="http://schemas.openxmlformats.org/officeDocument/2006/relationships/hyperlink" Target="http://waysandmeans.house.gov/news/documentsingle.aspx?DocumentID=336862" TargetMode="External"/><Relationship Id="rId33" Type="http://schemas.openxmlformats.org/officeDocument/2006/relationships/hyperlink" Target="http://www.americasquarterly.org/charticles/Latin-Americas-Changing-Global-Connections/" TargetMode="External"/><Relationship Id="rId38" Type="http://schemas.openxmlformats.org/officeDocument/2006/relationships/hyperlink" Target="http://topics.bloomberg.com/inter--american-dialogue/" TargetMode="External"/><Relationship Id="rId59" Type="http://schemas.openxmlformats.org/officeDocument/2006/relationships/hyperlink" Target="http://www.culturaldiplomacy.org/academy/content/pdf/participant-papers/2011/april/biec-roa-nua/ivan_kovac_participant_paper_-_mexico_and_brazil-forging_the_regional_players_role.pdf" TargetMode="External"/><Relationship Id="rId103" Type="http://schemas.openxmlformats.org/officeDocument/2006/relationships/hyperlink" Target="http://www.pbs.org/newshour/bb/world/jan-june12/brazil_04-09.html" TargetMode="External"/><Relationship Id="rId108" Type="http://schemas.openxmlformats.org/officeDocument/2006/relationships/hyperlink" Target="http://www.unc.edu/depts/diplomat/item/2013/0105/ca/rapalyea_uspd.html" TargetMode="External"/><Relationship Id="rId124" Type="http://schemas.openxmlformats.org/officeDocument/2006/relationships/hyperlink" Target="http://www.cnbc.com/id/49366514" TargetMode="External"/><Relationship Id="rId129" Type="http://schemas.openxmlformats.org/officeDocument/2006/relationships/hyperlink" Target="http://www.diplomaticourier.com/news/regions/brics/1504-breaking-apart-the-end-of-bric" TargetMode="External"/><Relationship Id="rId54" Type="http://schemas.openxmlformats.org/officeDocument/2006/relationships/hyperlink" Target="http://new.nationalaglawcenter.org/wp-content/uploads/assets/crs/RL33258.pdf" TargetMode="External"/><Relationship Id="rId70" Type="http://schemas.openxmlformats.org/officeDocument/2006/relationships/hyperlink" Target="http://www.youtube.com/watch?v=ERYKzez97lA" TargetMode="External"/><Relationship Id="rId75" Type="http://schemas.openxmlformats.org/officeDocument/2006/relationships/hyperlink" Target="http://www.brazilcouncil.org/sites/default/files/Brazil_EnergyReport.pdf" TargetMode="External"/><Relationship Id="rId91" Type="http://schemas.openxmlformats.org/officeDocument/2006/relationships/hyperlink" Target="http://journal.georgetown.edu/2012/10/10/what-is-brazil-up-to-with-its-nuclear-policy-by-travis-stalcup/" TargetMode="External"/><Relationship Id="rId96" Type="http://schemas.openxmlformats.org/officeDocument/2006/relationships/hyperlink" Target="http://www.opanal.org/opanal/Tlatelolco/Tlatelolco-i.htm" TargetMode="External"/><Relationship Id="rId140" Type="http://schemas.openxmlformats.org/officeDocument/2006/relationships/hyperlink" Target="http://www.worldbank.org/en/country/brazil/overview" TargetMode="External"/><Relationship Id="rId145" Type="http://schemas.openxmlformats.org/officeDocument/2006/relationships/hyperlink" Target="http://topics.nytimes.com/top/news/international/countriesandterritories/iran/nuclear_program/index.html?inline=nyt-classifier" TargetMode="External"/><Relationship Id="rId161" Type="http://schemas.openxmlformats.org/officeDocument/2006/relationships/hyperlink" Target="http://www.voxxi.com/mexicos-drug-war-is-vietnam/" TargetMode="Externa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nytimes.com/2004/10/31/weekinreview/31roht.html?_r=2&amp;pagewanted=all&amp;position=" TargetMode="External"/><Relationship Id="rId23" Type="http://schemas.openxmlformats.org/officeDocument/2006/relationships/hyperlink" Target="http://blogs.the-american-interest.com/wrm/2011/04/15/something-real-for-a-change/" TargetMode="External"/><Relationship Id="rId28" Type="http://schemas.openxmlformats.org/officeDocument/2006/relationships/hyperlink" Target="http://www.fas.org/sgp/crs/row/RL33456.pdf" TargetMode="External"/><Relationship Id="rId36" Type="http://schemas.openxmlformats.org/officeDocument/2006/relationships/hyperlink" Target="http://topics.bloomberg.com/hugo-chavez/" TargetMode="External"/><Relationship Id="rId49" Type="http://schemas.openxmlformats.org/officeDocument/2006/relationships/hyperlink" Target="http://topics.bloomberg.com/world-trade-organization/" TargetMode="External"/><Relationship Id="rId57" Type="http://schemas.openxmlformats.org/officeDocument/2006/relationships/hyperlink" Target="https://www.google.com/url?sa=t&amp;rct=j&amp;q=&amp;esrc=s&amp;source=web&amp;cd=4&amp;ved=0CFMQFjAD&amp;url=http%3A%2F%2Fwww.etd.ceu.hu%2F2012%2Fshanmugasundaram_sasikumar.pdf&amp;ei=JmrbUd6sBOGgiQK_vIHgDw&amp;usg=AFQjCNGo2dG4xf8s3m6gQarx-3lmciPEGQ&amp;sig2=ALFAYpSuzbUxs5-uXVJzTQ" TargetMode="External"/><Relationship Id="rId106" Type="http://schemas.openxmlformats.org/officeDocument/2006/relationships/hyperlink" Target="http://www.postwesternworld.com/2011/12/01/time-to-bid-farewell-to-the-brics-not-so-fast/" TargetMode="External"/><Relationship Id="rId114" Type="http://schemas.openxmlformats.org/officeDocument/2006/relationships/hyperlink" Target="http://www.mcclatchydc.com/2012/04/06/144456/brazil-us-dispute-over-planes.html" TargetMode="External"/><Relationship Id="rId119" Type="http://schemas.openxmlformats.org/officeDocument/2006/relationships/hyperlink" Target="http://www.defense.gov/News/NewsArticle.aspx?ID=53296" TargetMode="External"/><Relationship Id="rId127" Type="http://schemas.openxmlformats.org/officeDocument/2006/relationships/hyperlink" Target="http://www.cnbc.com/id/42516643" TargetMode="External"/><Relationship Id="rId10" Type="http://schemas.openxmlformats.org/officeDocument/2006/relationships/hyperlink" Target="http://www.commerce.gov/blog/2013/03/25/building-strength-us-brazil-economic-relationship" TargetMode="External"/><Relationship Id="rId31" Type="http://schemas.openxmlformats.org/officeDocument/2006/relationships/hyperlink" Target="http://www.npr.org/2012/04/14/150622182/rebuilding-u-s-brazil-relations" TargetMode="External"/><Relationship Id="rId44" Type="http://schemas.openxmlformats.org/officeDocument/2006/relationships/hyperlink" Target="http://topics.bloomberg.com/george-w.-bush/" TargetMode="External"/><Relationship Id="rId52" Type="http://schemas.openxmlformats.org/officeDocument/2006/relationships/hyperlink" Target="http://www.brookings.edu/research/opinions/2011/03/15-brazil-us-aramayo-pereira" TargetMode="External"/><Relationship Id="rId60" Type="http://schemas.openxmlformats.org/officeDocument/2006/relationships/hyperlink" Target="http://www.culturaldiplomacy.org/academy/content/pdf/participant-papers/2011/april/biec-roa-nua/ivan_kovac_participant_paper_-_mexico_and_brazil-forging_the_regional_players_role.pdf" TargetMode="External"/><Relationship Id="rId65" Type="http://schemas.openxmlformats.org/officeDocument/2006/relationships/hyperlink" Target="http://www.culturaldiplomacy.org/academy/content/pdf/participant-papers/2011/april/biec-roa-nua/ivan_kovac_participant_paper_-_mexico_and_brazil-forging_the_regional_players_role.pdf" TargetMode="External"/><Relationship Id="rId73" Type="http://schemas.openxmlformats.org/officeDocument/2006/relationships/hyperlink" Target="http://www.msnbc.msn.com/id/17889856/" TargetMode="External"/><Relationship Id="rId78" Type="http://schemas.openxmlformats.org/officeDocument/2006/relationships/hyperlink" Target="http://www.fas.org/sgp/crs/row/RL33456.pdf" TargetMode="External"/><Relationship Id="rId81" Type="http://schemas.openxmlformats.org/officeDocument/2006/relationships/hyperlink" Target="http://americamagazine.org/issue/looking-south" TargetMode="External"/><Relationship Id="rId86" Type="http://schemas.openxmlformats.org/officeDocument/2006/relationships/hyperlink" Target="http://www.fas.org/sgp/crs/row/RL33456.pdf" TargetMode="External"/><Relationship Id="rId94" Type="http://schemas.openxmlformats.org/officeDocument/2006/relationships/hyperlink" Target="http://www.defenseindustrydaily.com/Brazil-France-in-Deal-for-SSKs-SSN-05217/" TargetMode="External"/><Relationship Id="rId99" Type="http://schemas.openxmlformats.org/officeDocument/2006/relationships/hyperlink" Target="http://www.cfr.org/brazil/global-brazil-us-brazil-relations/p25407" TargetMode="External"/><Relationship Id="rId101" Type="http://schemas.openxmlformats.org/officeDocument/2006/relationships/hyperlink" Target="http://www.cfr.org/brazil/global-brazil-us-brazil-relations/p25407" TargetMode="External"/><Relationship Id="rId122" Type="http://schemas.openxmlformats.org/officeDocument/2006/relationships/hyperlink" Target="http://www.globalpost.com/dispatch/news/business/global-economy/130117/brazil-brazilian-economy-powerhouse-downturn" TargetMode="External"/><Relationship Id="rId130" Type="http://schemas.openxmlformats.org/officeDocument/2006/relationships/hyperlink" Target="http://www.businessweek.com/articles/2012-06-26/are-the-bric-nations-cracking" TargetMode="External"/><Relationship Id="rId135" Type="http://schemas.openxmlformats.org/officeDocument/2006/relationships/hyperlink" Target="http://www.youtube.com/watch?v=bkB7pJGg5fc&amp;feature=player_embedded" TargetMode="External"/><Relationship Id="rId143" Type="http://schemas.openxmlformats.org/officeDocument/2006/relationships/hyperlink" Target="http://topics.nytimes.com/top/news/international/countriesandterritories/iran/index.html?inline=nyt-geo" TargetMode="External"/><Relationship Id="rId148" Type="http://schemas.openxmlformats.org/officeDocument/2006/relationships/hyperlink" Target="http://topics.nytimes.com/top/reference/timestopics/people/r/dilma_rousseff/index.html?inline=nyt-per" TargetMode="External"/><Relationship Id="rId151" Type="http://schemas.openxmlformats.org/officeDocument/2006/relationships/hyperlink" Target="http://www.nytimes.com/2011/11/22/world/middleeast/ali-akbar-javanfekr-top-media-aide-of-iran-president-mahmoud-ahmadinejad-reported-held-in-raid.html" TargetMode="External"/><Relationship Id="rId156" Type="http://schemas.openxmlformats.org/officeDocument/2006/relationships/hyperlink" Target="http://www.npr.org/2012/01/02/144587105/brazil-sets-trade-records-due-to-chinese-demand" TargetMode="External"/><Relationship Id="rId164" Type="http://schemas.openxmlformats.org/officeDocument/2006/relationships/hyperlink" Target="http://www.theglobeandmail.com/commentary/rapid-nuclear-proliferation-simply-doesnt-happen/article8729083/" TargetMode="Externa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hyperlink" Target="http://npsglobal.org/eng/component/content/article/147-articles/741-brazil-a-nuclear-power-probably-not-andres-oppenheimer.html" TargetMode="External"/><Relationship Id="rId18" Type="http://schemas.openxmlformats.org/officeDocument/2006/relationships/hyperlink" Target="http://www.reuters.com/article/2013/05/31/us-brazil-usa-biden-idUSBRE94U14220130531" TargetMode="External"/><Relationship Id="rId39" Type="http://schemas.openxmlformats.org/officeDocument/2006/relationships/hyperlink" Target="http://topics.bloomberg.com/nicaragua/" TargetMode="External"/><Relationship Id="rId109" Type="http://schemas.openxmlformats.org/officeDocument/2006/relationships/hyperlink" Target="http://yaleglobal.yale.edu/content/brazil-and-us-%E2%80%93-not-same-page" TargetMode="External"/><Relationship Id="rId34" Type="http://schemas.openxmlformats.org/officeDocument/2006/relationships/hyperlink" Target="http://www.bloomberg.com/news/2012-10-29/romney-must-romance-brazil-to-boost-latin-american-trade.html" TargetMode="External"/><Relationship Id="rId50" Type="http://schemas.openxmlformats.org/officeDocument/2006/relationships/hyperlink" Target="http://www.eclac.cl/publicaciones/xml/6/46566/China_Latin_America_Caribbean_trade_relationship_2012.pdf" TargetMode="External"/><Relationship Id="rId55" Type="http://schemas.openxmlformats.org/officeDocument/2006/relationships/hyperlink" Target="http://www.cfr.org/brazil/brazil-international-stage/p19883" TargetMode="External"/><Relationship Id="rId76" Type="http://schemas.openxmlformats.org/officeDocument/2006/relationships/hyperlink" Target="http://www.brazilcouncil.org/sites/default/files/Brazil_EnergyReport.pdf" TargetMode="External"/><Relationship Id="rId97" Type="http://schemas.openxmlformats.org/officeDocument/2006/relationships/hyperlink" Target="http://www.cfr.org/brazil/brazil-international-stage/p19883" TargetMode="External"/><Relationship Id="rId104" Type="http://schemas.openxmlformats.org/officeDocument/2006/relationships/hyperlink" Target="http://www.pbs.org/newshour/bb/world/jan-june12/brazil_04-09.html" TargetMode="External"/><Relationship Id="rId120" Type="http://schemas.openxmlformats.org/officeDocument/2006/relationships/hyperlink" Target="http://www.usatoday.com/story/news/world/2013/07/10/brazil-us-spying/2506541/" TargetMode="External"/><Relationship Id="rId125" Type="http://schemas.openxmlformats.org/officeDocument/2006/relationships/hyperlink" Target="http://data.cnbc.com/quotes/.BVSP-BR" TargetMode="External"/><Relationship Id="rId141" Type="http://schemas.openxmlformats.org/officeDocument/2006/relationships/hyperlink" Target="http://www.moneynews.com/InvestingAnalysis/Brazil-economy-growth-industry/2013/07/04/id/513402" TargetMode="External"/><Relationship Id="rId146" Type="http://schemas.openxmlformats.org/officeDocument/2006/relationships/hyperlink" Target="http://topics.nytimes.com/top/news/international/countriesandterritories/brazil/index.html?inline=nyt-geo" TargetMode="External"/><Relationship Id="rId167"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http://en.wikipedia.org/wiki/Carmen_Miranda" TargetMode="External"/><Relationship Id="rId92" Type="http://schemas.openxmlformats.org/officeDocument/2006/relationships/hyperlink" Target="http://npsglobal.org/eng/component/content/article/147-articles/879-brazil-venezuela-and-iran-.html" TargetMode="External"/><Relationship Id="rId162" Type="http://schemas.openxmlformats.org/officeDocument/2006/relationships/hyperlink" Target="http://www.voxxi.com/summit-lets-obama-putin-size-competitio/" TargetMode="External"/><Relationship Id="rId2" Type="http://schemas.openxmlformats.org/officeDocument/2006/relationships/customXml" Target="../customXml/item2.xml"/><Relationship Id="rId29" Type="http://schemas.openxmlformats.org/officeDocument/2006/relationships/hyperlink" Target="http://www.fas.org/sgp/crs/row/RL33456.pdf" TargetMode="External"/><Relationship Id="rId24" Type="http://schemas.openxmlformats.org/officeDocument/2006/relationships/hyperlink" Target="http://en.wikipedia.org/wiki/Edward_VII_of_the_United_Kingdom" TargetMode="External"/><Relationship Id="rId40" Type="http://schemas.openxmlformats.org/officeDocument/2006/relationships/hyperlink" Target="http://topics.bloomberg.com/barack-obama/" TargetMode="External"/><Relationship Id="rId45" Type="http://schemas.openxmlformats.org/officeDocument/2006/relationships/hyperlink" Target="http://www.mittromney.com/sites/default/files/shared/Trade.pdf" TargetMode="External"/><Relationship Id="rId66" Type="http://schemas.openxmlformats.org/officeDocument/2006/relationships/hyperlink" Target="http://www.ipsnews.net/2012/11/brazil-turkey-india-indonesia-key-to-u-s-backed-global-order/" TargetMode="External"/><Relationship Id="rId87" Type="http://schemas.openxmlformats.org/officeDocument/2006/relationships/hyperlink" Target="http://www.fas.org/sgp/crs/row/RL33456.pdf" TargetMode="External"/><Relationship Id="rId110" Type="http://schemas.openxmlformats.org/officeDocument/2006/relationships/hyperlink" Target="http://yaleglobal.yale.edu/content/about-yaleglobal" TargetMode="External"/><Relationship Id="rId115" Type="http://schemas.openxmlformats.org/officeDocument/2006/relationships/hyperlink" Target="http://www.guardian.co.uk/global-development/2013/jun/04/us-farm-bill-reduced-cotton-subsidies" TargetMode="External"/><Relationship Id="rId131" Type="http://schemas.openxmlformats.org/officeDocument/2006/relationships/hyperlink" Target="http://www.sjsu.edu/faculty/watkins/brazilinfl.htm" TargetMode="External"/><Relationship Id="rId136" Type="http://schemas.openxmlformats.org/officeDocument/2006/relationships/hyperlink" Target="http://www.nytimes.com/2013/07/07/business/mutfund/in-brazil-a-reminder-of-emerging-market-risks.html?_r=0" TargetMode="External"/><Relationship Id="rId157" Type="http://schemas.openxmlformats.org/officeDocument/2006/relationships/hyperlink" Target="http://www.voxxi.com/nuclear-weapons-brazil-nukes-option/" TargetMode="External"/><Relationship Id="rId61" Type="http://schemas.openxmlformats.org/officeDocument/2006/relationships/hyperlink" Target="http://www.nationmultimedia.com/opinion/Brazil-balks-at-serving-as-junior-partner-to-the-U-30208163.html" TargetMode="External"/><Relationship Id="rId82" Type="http://schemas.openxmlformats.org/officeDocument/2006/relationships/hyperlink" Target="http://www.cbn.com/cbnnews/world/2012/July/Brazils-Northeast-Emerging-as-Economic-Powerhouse/" TargetMode="External"/><Relationship Id="rId152" Type="http://schemas.openxmlformats.org/officeDocument/2006/relationships/hyperlink" Target="http://www.nytimes.com/2010/07/26/world/americas/26brazil.html" TargetMode="External"/><Relationship Id="rId19" Type="http://schemas.openxmlformats.org/officeDocument/2006/relationships/hyperlink" Target="http://www.huffingtonpost.com/2013/06/01/brazil-us-relations_n_3371818.html)KG" TargetMode="External"/><Relationship Id="rId14" Type="http://schemas.openxmlformats.org/officeDocument/2006/relationships/hyperlink" Target="http://www.defenseindustrydaily.com/Brazil-France-in-Deal-for-SSKs-SSN-05217/" TargetMode="External"/><Relationship Id="rId30" Type="http://schemas.openxmlformats.org/officeDocument/2006/relationships/hyperlink" Target="http://www.fas.org/sgp/crs/row/RL33456.pdf" TargetMode="External"/><Relationship Id="rId35" Type="http://schemas.openxmlformats.org/officeDocument/2006/relationships/hyperlink" Target="http://topics.bloomberg.com/brazil/" TargetMode="External"/><Relationship Id="rId56" Type="http://schemas.openxmlformats.org/officeDocument/2006/relationships/hyperlink" Target="http://www.wilsoncenter.org/topics/pubs/brazil.us.tradereport.pdf" TargetMode="External"/><Relationship Id="rId77" Type="http://schemas.openxmlformats.org/officeDocument/2006/relationships/hyperlink" Target="http://www.fas.org/sgp/crs/row/RL33456.pdf" TargetMode="External"/><Relationship Id="rId100" Type="http://schemas.openxmlformats.org/officeDocument/2006/relationships/hyperlink" Target="http://www.cfr.org/brazil/global-brazil-us-brazil-relations/p25407" TargetMode="External"/><Relationship Id="rId105" Type="http://schemas.openxmlformats.org/officeDocument/2006/relationships/hyperlink" Target="http://www.postwesternworld.com/2012/02/26/can-dilma-rousseff-fix-u-s-brazil-relations/" TargetMode="External"/><Relationship Id="rId126" Type="http://schemas.openxmlformats.org/officeDocument/2006/relationships/hyperlink" Target="http://www.cnbc.com/id/48894494" TargetMode="External"/><Relationship Id="rId147" Type="http://schemas.openxmlformats.org/officeDocument/2006/relationships/hyperlink" Target="http://topics.nytimes.com/top/reference/timestopics/people/a/mahmoud_ahmadinejad/index.html?inline=nyt-per" TargetMode="External"/><Relationship Id="rId8" Type="http://schemas.openxmlformats.org/officeDocument/2006/relationships/footnotes" Target="footnotes.xml"/><Relationship Id="rId51" Type="http://schemas.openxmlformats.org/officeDocument/2006/relationships/hyperlink" Target="http://topics.bloomberg.com/united-nations/" TargetMode="External"/><Relationship Id="rId72" Type="http://schemas.openxmlformats.org/officeDocument/2006/relationships/hyperlink" Target="http://www.caribbeannewsnow.com/topstory-Commentary%3A-Renewable-energy%3A-The-trending-dominant-climate-change-solution-14443.html" TargetMode="External"/><Relationship Id="rId93" Type="http://schemas.openxmlformats.org/officeDocument/2006/relationships/hyperlink" Target="http://npsglobal.org/eng/component/content/article/147-articles/741-brazil-a-nuclear-power-probably-not-andres-oppenheimer.html" TargetMode="External"/><Relationship Id="rId98" Type="http://schemas.openxmlformats.org/officeDocument/2006/relationships/hyperlink" Target="http://www.cfr.org/brazil/global-brazil-us-brazil-relations/p25407" TargetMode="External"/><Relationship Id="rId121" Type="http://schemas.openxmlformats.org/officeDocument/2006/relationships/hyperlink" Target="http://www.reuters.com/article/2012/11/30/us-brazil-economy-gdp-idUSBRE8AT0KM20121130" TargetMode="External"/><Relationship Id="rId142" Type="http://schemas.openxmlformats.org/officeDocument/2006/relationships/hyperlink" Target="http://www.nytimes.com/2012/01/24/world/americas/ahmadinejad-adviser-accuses-brazil-of-ruining-relations.html?_r=0" TargetMode="External"/><Relationship Id="rId163" Type="http://schemas.openxmlformats.org/officeDocument/2006/relationships/hyperlink" Target="http://www.theglobeandmail.com/commentary/rapid-nuclear-proliferation-simply-doesnt-happen/article8729083/" TargetMode="External"/><Relationship Id="rId3" Type="http://schemas.openxmlformats.org/officeDocument/2006/relationships/customXml" Target="../customXml/item3.xml"/><Relationship Id="rId25" Type="http://schemas.openxmlformats.org/officeDocument/2006/relationships/hyperlink" Target="http://www.commerce.gov/blog/2013/03/25/building-strength-us-brazil-economic-relationship" TargetMode="External"/><Relationship Id="rId46" Type="http://schemas.openxmlformats.org/officeDocument/2006/relationships/hyperlink" Target="http://topics.bloomberg.com/ronald-reagan/" TargetMode="External"/><Relationship Id="rId67" Type="http://schemas.openxmlformats.org/officeDocument/2006/relationships/hyperlink" Target="http://www.ndu.edu/press/lib/pdf/StrForum/SF-279.pdf" TargetMode="External"/><Relationship Id="rId116" Type="http://schemas.openxmlformats.org/officeDocument/2006/relationships/hyperlink" Target="http://www.thedialogue.org/page.cfm?pageID=32&amp;pubID=2542" TargetMode="External"/><Relationship Id="rId137" Type="http://schemas.openxmlformats.org/officeDocument/2006/relationships/hyperlink" Target="http://www.msci.com/resources/factsheets/index_fact_sheet/msci-brazil-index-net.pdf" TargetMode="External"/><Relationship Id="rId158" Type="http://schemas.openxmlformats.org/officeDocument/2006/relationships/hyperlink" Target="http://www.voxxi.com/brazil-chevron-oil-spill-environmental-damage/" TargetMode="External"/><Relationship Id="rId20" Type="http://schemas.openxmlformats.org/officeDocument/2006/relationships/hyperlink" Target="http://www.fas.org/sgp/crs/row/RL33456.pdf" TargetMode="External"/><Relationship Id="rId41" Type="http://schemas.openxmlformats.org/officeDocument/2006/relationships/hyperlink" Target="http://topics.bloomberg.com/panama/" TargetMode="External"/><Relationship Id="rId62" Type="http://schemas.openxmlformats.org/officeDocument/2006/relationships/hyperlink" Target="https://www6.miami.edu/hemispheric-policy/Task_Force_Papers/Costa-Grand_Strategy_for_Assertiveness.pdf" TargetMode="External"/><Relationship Id="rId83" Type="http://schemas.openxmlformats.org/officeDocument/2006/relationships/hyperlink" Target="http://www.whitehouse.gov/the-press-office/2013/05/31/remarks-press-vice-president-biden-and-brazilian-vice-president-temer" TargetMode="External"/><Relationship Id="rId88" Type="http://schemas.openxmlformats.org/officeDocument/2006/relationships/hyperlink" Target="http://www.fas.org/sgp/crs/row/RL33456.pdf" TargetMode="External"/><Relationship Id="rId111" Type="http://schemas.openxmlformats.org/officeDocument/2006/relationships/hyperlink" Target="http://www.aljazeera.com/indepth/opinion/2012/04/2012428134850333757.html" TargetMode="External"/><Relationship Id="rId132" Type="http://schemas.openxmlformats.org/officeDocument/2006/relationships/hyperlink" Target="http://4.bp.blogspot.com/-4b86J-5ankg/TeZBXiLBmZI/AAAAAAAAAlM/Z5Jz_PO3-ns/s1600/economist.jpg" TargetMode="External"/><Relationship Id="rId153" Type="http://schemas.openxmlformats.org/officeDocument/2006/relationships/hyperlink" Target="http://www.reuters.com/article/2011/03/24/us-iran-rights-idUSTRE72N58Y201103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nse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97</Pages>
  <Words>63752</Words>
  <Characters>363388</Characters>
  <Application>Microsoft Office Word</Application>
  <DocSecurity>0</DocSecurity>
  <Lines>3028</Lines>
  <Paragraphs>852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426288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Kinsee, Team 2012</dc:creator>
  <cp:lastModifiedBy>Kinsee, Team 2012</cp:lastModifiedBy>
  <cp:revision>2</cp:revision>
  <dcterms:created xsi:type="dcterms:W3CDTF">2013-07-13T20:05:00Z</dcterms:created>
  <dcterms:modified xsi:type="dcterms:W3CDTF">2013-07-13T20:05:00Z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