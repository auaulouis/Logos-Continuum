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738A1" w:rsidRPr="00086388" w:rsidRDefault="000738A1" w:rsidP="001B3B35">
      <w:pPr>
        <w:pStyle w:val="Heading1"/>
      </w:pPr>
      <w:r w:rsidRPr="00086388">
        <w:t>UTNIF Pol</w:t>
      </w:r>
      <w:bookmarkStart w:id="0" w:name="_GoBack"/>
      <w:bookmarkEnd w:id="0"/>
      <w:r w:rsidRPr="00086388">
        <w:t>itics Core—AFF</w:t>
      </w:r>
    </w:p>
    <w:p w:rsidR="000738A1" w:rsidRPr="00086388" w:rsidRDefault="000738A1" w:rsidP="001B3B35">
      <w:pPr>
        <w:pStyle w:val="Heading1"/>
      </w:pPr>
      <w:r w:rsidRPr="00086388">
        <w:lastRenderedPageBreak/>
        <w:t xml:space="preserve">Politics Link </w:t>
      </w:r>
      <w:r w:rsidR="001B3B35" w:rsidRPr="00086388">
        <w:t>Answers</w:t>
      </w:r>
    </w:p>
    <w:p w:rsidR="001B3B35" w:rsidRPr="00086388" w:rsidRDefault="001B3B35" w:rsidP="001B3B35">
      <w:pPr>
        <w:pStyle w:val="Heading2"/>
      </w:pPr>
      <w:r w:rsidRPr="00086388">
        <w:lastRenderedPageBreak/>
        <w:t>***Top Level***</w:t>
      </w:r>
    </w:p>
    <w:p w:rsidR="001B3B35" w:rsidRPr="00086388" w:rsidRDefault="001B3B35" w:rsidP="001B3B35">
      <w:pPr>
        <w:pStyle w:val="Heading3"/>
      </w:pPr>
      <w:r w:rsidRPr="00086388">
        <w:lastRenderedPageBreak/>
        <w:t>PC Not Key 2 Immigration</w:t>
      </w:r>
    </w:p>
    <w:p w:rsidR="001B3B35" w:rsidRPr="00086388" w:rsidRDefault="001B3B35" w:rsidP="001B3B35">
      <w:pPr>
        <w:pStyle w:val="Heading4"/>
      </w:pPr>
      <w:r w:rsidRPr="00086388">
        <w:t>PC’s not key to immigration</w:t>
      </w:r>
    </w:p>
    <w:p w:rsidR="001B3B35" w:rsidRPr="00086388" w:rsidRDefault="001B3B35" w:rsidP="001B3B35">
      <w:r w:rsidRPr="00086388">
        <w:rPr>
          <w:rStyle w:val="StyleStyleBold12pt"/>
        </w:rPr>
        <w:t>Hirsh 2/7</w:t>
      </w:r>
      <w:r w:rsidRPr="00086388">
        <w:t xml:space="preserve"> Michael, chief correspondent for National Journal, previously served as the senior editor and national economics correspondent for Newsweek, has appeared many times as a commentator on Fox News, CNN, MSNBC, and National Public Radio, has written for the Associated Press, The New York Times, The Washington Post, Foreign Affairs, Harper’s, and Washington Monthly, and authored two books, "There's No Such Thing as Political Capital", 2013, </w:t>
      </w:r>
      <w:hyperlink r:id="rId10" w:history="1">
        <w:r w:rsidRPr="00086388">
          <w:rPr>
            <w:rStyle w:val="Hyperlink"/>
          </w:rPr>
          <w:t>www.nationaljournal.com/magazine/there-s-no-such-thing-as-political-capital-20130207</w:t>
        </w:r>
      </w:hyperlink>
    </w:p>
    <w:p w:rsidR="001B3B35" w:rsidRPr="00086388" w:rsidRDefault="001B3B35" w:rsidP="001B3B35">
      <w:pPr>
        <w:rPr>
          <w:sz w:val="14"/>
        </w:rPr>
      </w:pPr>
      <w:r w:rsidRPr="00086388">
        <w:rPr>
          <w:sz w:val="14"/>
        </w:rPr>
        <w:t xml:space="preserve">Meanwhile, the </w:t>
      </w:r>
      <w:r w:rsidRPr="00086388">
        <w:rPr>
          <w:rStyle w:val="StyleBoldUnderline"/>
        </w:rPr>
        <w:t>Republican members of the Senate’s</w:t>
      </w:r>
      <w:r w:rsidRPr="00086388">
        <w:rPr>
          <w:sz w:val="14"/>
        </w:rPr>
        <w:t xml:space="preserve"> so-called </w:t>
      </w:r>
      <w:r w:rsidRPr="00086388">
        <w:rPr>
          <w:rStyle w:val="StyleBoldUnderline"/>
        </w:rPr>
        <w:t>Gang of Eight are pushing hard for</w:t>
      </w:r>
      <w:r w:rsidRPr="00086388">
        <w:rPr>
          <w:sz w:val="14"/>
        </w:rPr>
        <w:t xml:space="preserve"> a new spirit of compromise on </w:t>
      </w:r>
      <w:r w:rsidRPr="00086388">
        <w:rPr>
          <w:rStyle w:val="StyleBoldUnderline"/>
        </w:rPr>
        <w:t>immigration</w:t>
      </w:r>
      <w:r w:rsidRPr="00086388">
        <w:rPr>
          <w:sz w:val="14"/>
        </w:rPr>
        <w:t xml:space="preserve"> reform, a sharp change after an election year in which the GOP standard-bearer declared he would make life so miserable for the 11 million illegal immigrants in the U.S. that they would “self-deport.” </w:t>
      </w:r>
      <w:r w:rsidRPr="00086388">
        <w:rPr>
          <w:rStyle w:val="Emphasis"/>
        </w:rPr>
        <w:t>But this turnaround has very little to do with Obama’s</w:t>
      </w:r>
      <w:r w:rsidRPr="00086388">
        <w:rPr>
          <w:sz w:val="14"/>
        </w:rPr>
        <w:t xml:space="preserve"> personal </w:t>
      </w:r>
      <w:r w:rsidRPr="00086388">
        <w:rPr>
          <w:rStyle w:val="Emphasis"/>
        </w:rPr>
        <w:t>influence</w:t>
      </w:r>
      <w:r w:rsidRPr="00086388">
        <w:rPr>
          <w:sz w:val="14"/>
        </w:rPr>
        <w:t xml:space="preserve">—his political mandate, as it were. </w:t>
      </w:r>
      <w:r w:rsidRPr="00086388">
        <w:rPr>
          <w:rStyle w:val="StyleBoldUnderline"/>
        </w:rPr>
        <w:t xml:space="preserve">It has </w:t>
      </w:r>
      <w:r w:rsidRPr="00086388">
        <w:rPr>
          <w:sz w:val="14"/>
        </w:rPr>
        <w:t xml:space="preserve">almost </w:t>
      </w:r>
      <w:r w:rsidRPr="00086388">
        <w:rPr>
          <w:rStyle w:val="StyleBoldUnderline"/>
        </w:rPr>
        <w:t xml:space="preserve">entirely to do with </w:t>
      </w:r>
      <w:r w:rsidRPr="00086388">
        <w:rPr>
          <w:sz w:val="14"/>
        </w:rPr>
        <w:t xml:space="preserve">just two numbers: 71 and 27. That’s 71 percent for Obama, 27 percent for Mitt Romney, </w:t>
      </w:r>
      <w:r w:rsidRPr="00086388">
        <w:rPr>
          <w:rStyle w:val="StyleBoldUnderline"/>
        </w:rPr>
        <w:t xml:space="preserve">the breakdown of the Hispanic vote in the </w:t>
      </w:r>
      <w:r w:rsidRPr="00086388">
        <w:rPr>
          <w:sz w:val="14"/>
        </w:rPr>
        <w:t xml:space="preserve">2012 presidential </w:t>
      </w:r>
      <w:r w:rsidRPr="00086388">
        <w:rPr>
          <w:rStyle w:val="StyleBoldUnderline"/>
        </w:rPr>
        <w:t>election</w:t>
      </w:r>
      <w:r w:rsidRPr="00086388">
        <w:rPr>
          <w:sz w:val="14"/>
        </w:rPr>
        <w:t xml:space="preserve">. Obama drove home his advantage by giving a speech on immigration reform on Jan. 29 at a Hispanic-dominated high school in Nevada, a swing state he won by a surprising 8 percentage points in November. But </w:t>
      </w:r>
      <w:r w:rsidRPr="00086388">
        <w:rPr>
          <w:rStyle w:val="StyleBoldUnderline"/>
        </w:rPr>
        <w:t>the movement on immigration has mainly come out of the Republican Party’s recent introspection</w:t>
      </w:r>
      <w:r w:rsidRPr="00086388">
        <w:rPr>
          <w:sz w:val="14"/>
        </w:rPr>
        <w:t xml:space="preserve">, and the realization by its more thoughtful members, such as Sen. Marco Rubio of Florida and Gov. Bobby Jindal of Louisiana, that without such a shift the party may be facing demographic death in a country where the 2010 census showed, for the first </w:t>
      </w:r>
      <w:proofErr w:type="gramStart"/>
      <w:r w:rsidRPr="00086388">
        <w:rPr>
          <w:sz w:val="14"/>
        </w:rPr>
        <w:t>time</w:t>
      </w:r>
      <w:r w:rsidRPr="00086388">
        <w:t xml:space="preserve"> </w:t>
      </w:r>
      <w:r w:rsidRPr="00086388">
        <w:rPr>
          <w:sz w:val="14"/>
        </w:rPr>
        <w:t>,</w:t>
      </w:r>
      <w:proofErr w:type="gramEnd"/>
      <w:r w:rsidRPr="00086388">
        <w:rPr>
          <w:sz w:val="14"/>
        </w:rPr>
        <w:t xml:space="preserve"> that white births have fallen into the minority.</w:t>
      </w:r>
    </w:p>
    <w:p w:rsidR="001B3B35" w:rsidRPr="00086388" w:rsidRDefault="001B3B35" w:rsidP="001B3B35">
      <w:pPr>
        <w:pStyle w:val="Heading3"/>
      </w:pPr>
      <w:r w:rsidRPr="00086388">
        <w:lastRenderedPageBreak/>
        <w:t>PC Not Key/Winners Win</w:t>
      </w:r>
    </w:p>
    <w:p w:rsidR="001B3B35" w:rsidRPr="00086388" w:rsidRDefault="001B3B35" w:rsidP="001B3B35">
      <w:pPr>
        <w:pStyle w:val="Heading4"/>
      </w:pPr>
      <w:r w:rsidRPr="00086388">
        <w:t>Political capital isn’t key---</w:t>
      </w:r>
      <w:proofErr w:type="spellStart"/>
      <w:r w:rsidRPr="00086388">
        <w:t>unforseen</w:t>
      </w:r>
      <w:proofErr w:type="spellEnd"/>
      <w:r w:rsidRPr="00086388">
        <w:t xml:space="preserve"> events easily change the political calculus---specifically true in the context of immigration---</w:t>
      </w:r>
      <w:proofErr w:type="spellStart"/>
      <w:r w:rsidRPr="00086388">
        <w:t>and</w:t>
      </w:r>
      <w:proofErr w:type="gramStart"/>
      <w:r w:rsidRPr="00086388">
        <w:t>,winners</w:t>
      </w:r>
      <w:proofErr w:type="spellEnd"/>
      <w:proofErr w:type="gramEnd"/>
      <w:r w:rsidRPr="00086388">
        <w:t xml:space="preserve"> win</w:t>
      </w:r>
    </w:p>
    <w:p w:rsidR="001B3B35" w:rsidRPr="00086388" w:rsidRDefault="001B3B35" w:rsidP="001B3B35">
      <w:r w:rsidRPr="00086388">
        <w:rPr>
          <w:b/>
          <w:sz w:val="26"/>
        </w:rPr>
        <w:t xml:space="preserve">Hirsch 2/7 </w:t>
      </w:r>
      <w:r w:rsidRPr="00086388">
        <w:t>Michael Hirsch is a chief correspondent for the National Journal, 2013, “There’s No Such Thing as Political Capital” http://www.nationaljournal.com/magazine/there-s-no-such-thing-as-political-capital-20130207</w:t>
      </w:r>
    </w:p>
    <w:p w:rsidR="001B3B35" w:rsidRPr="00086388" w:rsidRDefault="001B3B35" w:rsidP="001B3B35">
      <w:pPr>
        <w:pStyle w:val="CardText"/>
        <w:ind w:left="0" w:right="0"/>
        <w:rPr>
          <w:b/>
          <w:u w:val="single"/>
        </w:rPr>
      </w:pPr>
      <w:r w:rsidRPr="00086388">
        <w:rPr>
          <w:b/>
          <w:u w:val="single"/>
        </w:rPr>
        <w:t>The real problem is that the idea of political capital</w:t>
      </w:r>
      <w:r w:rsidRPr="00086388">
        <w:rPr>
          <w:sz w:val="14"/>
        </w:rPr>
        <w:t>—or mandates, or momentum—</w:t>
      </w:r>
      <w:r w:rsidRPr="00086388">
        <w:rPr>
          <w:u w:val="single"/>
        </w:rPr>
        <w:t>is so poorly defined</w:t>
      </w:r>
      <w:r w:rsidRPr="00086388">
        <w:rPr>
          <w:sz w:val="14"/>
        </w:rPr>
        <w:t xml:space="preserve"> that presidents and pundits often get it wrong. “Presidents usually over-estimate it,” says George Edwards, a presidential scholar at Texas A&amp;M University. “The best kind of political capital—some sense of an electoral mandate to do something—is very rare. It almost never happens. </w:t>
      </w:r>
      <w:proofErr w:type="gramStart"/>
      <w:r w:rsidRPr="00086388">
        <w:rPr>
          <w:sz w:val="14"/>
        </w:rPr>
        <w:t>In 1964, maybe.</w:t>
      </w:r>
      <w:proofErr w:type="gramEnd"/>
      <w:r w:rsidRPr="00086388">
        <w:rPr>
          <w:sz w:val="14"/>
        </w:rPr>
        <w:t xml:space="preserve"> </w:t>
      </w:r>
      <w:proofErr w:type="gramStart"/>
      <w:r w:rsidRPr="00086388">
        <w:rPr>
          <w:sz w:val="14"/>
        </w:rPr>
        <w:t>And to some degree in 1980.”</w:t>
      </w:r>
      <w:proofErr w:type="gramEnd"/>
      <w:r w:rsidRPr="00086388">
        <w:rPr>
          <w:sz w:val="14"/>
        </w:rPr>
        <w:t xml:space="preserve"> For that reason, </w:t>
      </w:r>
      <w:r w:rsidRPr="00086388">
        <w:rPr>
          <w:b/>
          <w:u w:val="single"/>
        </w:rPr>
        <w:t>political capital is a concept that misleads far more than it enlightens</w:t>
      </w:r>
      <w:r w:rsidRPr="00086388">
        <w:rPr>
          <w:sz w:val="14"/>
        </w:rPr>
        <w:t xml:space="preserve">. It is distortionary. </w:t>
      </w:r>
      <w:r w:rsidRPr="00086388">
        <w:rPr>
          <w:u w:val="single"/>
        </w:rPr>
        <w:t>It conveys the idea that we know more than we really do about the ever-elusive concept of political power</w:t>
      </w:r>
      <w:r w:rsidRPr="00086388">
        <w:rPr>
          <w:sz w:val="14"/>
        </w:rPr>
        <w:t xml:space="preserve">, and </w:t>
      </w:r>
      <w:r w:rsidRPr="00086388">
        <w:rPr>
          <w:b/>
          <w:u w:val="single"/>
        </w:rPr>
        <w:t>it discounts the way unforeseen events can suddenly change everything</w:t>
      </w:r>
      <w:r w:rsidRPr="00086388">
        <w:rPr>
          <w:sz w:val="14"/>
        </w:rPr>
        <w:t xml:space="preserve">. Instead, </w:t>
      </w:r>
      <w:r w:rsidRPr="00086388">
        <w:rPr>
          <w:u w:val="single"/>
        </w:rPr>
        <w:t>it suggests</w:t>
      </w:r>
      <w:r w:rsidRPr="00086388">
        <w:rPr>
          <w:sz w:val="14"/>
        </w:rPr>
        <w:t xml:space="preserve">, </w:t>
      </w:r>
      <w:r w:rsidRPr="00086388">
        <w:rPr>
          <w:b/>
          <w:u w:val="single"/>
        </w:rPr>
        <w:t>erroneously</w:t>
      </w:r>
      <w:r w:rsidRPr="00086388">
        <w:rPr>
          <w:sz w:val="14"/>
        </w:rPr>
        <w:t xml:space="preserve">, </w:t>
      </w:r>
      <w:r w:rsidRPr="00086388">
        <w:rPr>
          <w:u w:val="single"/>
        </w:rPr>
        <w:t>that a political figure has a concrete amount of political capital to invest, just as someone might have real investment capital—that a particular leader can bank his gains, and the size of his account determines what he can do at any given moment in history</w:t>
      </w:r>
      <w:r w:rsidRPr="00086388">
        <w:rPr>
          <w:sz w:val="14"/>
        </w:rPr>
        <w:t xml:space="preserve">. Naturally, any president has practical and electoral limits. Does he have a majority in both chambers of Congress and a cohesive coalition behind him? Obama has neither at present. And unless a surge in the economy—at the moment, still stuck—or some other great victory gives him more momentum, it is inevitable that the closer Obama gets to the 2014 election, the less he will be able to get done. Going into the midterms, Republicans will increasingly avoid any concessions that make him (and the Democrats) stronger. But </w:t>
      </w:r>
      <w:r w:rsidRPr="00086388">
        <w:rPr>
          <w:b/>
          <w:u w:val="single"/>
        </w:rPr>
        <w:t>the abrupt emergence of the immigration and gun-control issues illustrates how suddenly shifts in mood can occur and how political interests can align in new ways just as suddenly</w:t>
      </w:r>
      <w:r w:rsidRPr="00086388">
        <w:rPr>
          <w:sz w:val="14"/>
        </w:rPr>
        <w:t xml:space="preserve">. Indeed, </w:t>
      </w:r>
      <w:r w:rsidRPr="00086388">
        <w:rPr>
          <w:u w:val="single"/>
        </w:rPr>
        <w:t>the pseudo-concept of political capital masks a larger truth about Washington</w:t>
      </w:r>
      <w:r w:rsidRPr="00086388">
        <w:rPr>
          <w:sz w:val="14"/>
        </w:rPr>
        <w:t xml:space="preserve"> that is kindergarten simple</w:t>
      </w:r>
      <w:r w:rsidRPr="00086388">
        <w:rPr>
          <w:u w:val="single"/>
        </w:rPr>
        <w:t>: You just don’t know what you can do until you try</w:t>
      </w:r>
      <w:r w:rsidRPr="00086388">
        <w:rPr>
          <w:sz w:val="14"/>
        </w:rPr>
        <w:t xml:space="preserve">. </w:t>
      </w:r>
      <w:r w:rsidRPr="00086388">
        <w:rPr>
          <w:u w:val="single"/>
        </w:rPr>
        <w:t>Or as Ornstein</w:t>
      </w:r>
      <w:r w:rsidRPr="00086388">
        <w:rPr>
          <w:sz w:val="14"/>
        </w:rPr>
        <w:t xml:space="preserve"> </w:t>
      </w:r>
      <w:proofErr w:type="gramStart"/>
      <w:r w:rsidRPr="00086388">
        <w:rPr>
          <w:sz w:val="14"/>
        </w:rPr>
        <w:t>himself</w:t>
      </w:r>
      <w:proofErr w:type="gramEnd"/>
      <w:r w:rsidRPr="00086388">
        <w:rPr>
          <w:sz w:val="14"/>
        </w:rPr>
        <w:t xml:space="preserve"> once </w:t>
      </w:r>
      <w:r w:rsidRPr="00086388">
        <w:rPr>
          <w:u w:val="single"/>
        </w:rPr>
        <w:t xml:space="preserve">wrote </w:t>
      </w:r>
      <w:r w:rsidRPr="00086388">
        <w:rPr>
          <w:sz w:val="14"/>
        </w:rPr>
        <w:t>years ago, “</w:t>
      </w:r>
      <w:r w:rsidRPr="00086388">
        <w:rPr>
          <w:b/>
          <w:u w:val="single"/>
        </w:rPr>
        <w:t>Winning wins</w:t>
      </w:r>
      <w:r w:rsidRPr="00086388">
        <w:rPr>
          <w:sz w:val="14"/>
        </w:rPr>
        <w:t xml:space="preserve">.” In theory, and in practice, </w:t>
      </w:r>
      <w:r w:rsidRPr="00086388">
        <w:rPr>
          <w:u w:val="single"/>
        </w:rPr>
        <w:t xml:space="preserve">depending on Obama’s handling of any particular issue, </w:t>
      </w:r>
      <w:r w:rsidRPr="00086388">
        <w:rPr>
          <w:b/>
          <w:u w:val="single"/>
        </w:rPr>
        <w:t>even in a polarized time</w:t>
      </w:r>
      <w:r w:rsidRPr="00086388">
        <w:rPr>
          <w:sz w:val="14"/>
        </w:rPr>
        <w:t xml:space="preserve">, </w:t>
      </w:r>
      <w:r w:rsidRPr="00086388">
        <w:rPr>
          <w:u w:val="single"/>
        </w:rPr>
        <w:t>he could still deliver on a lot of his second-term goals</w:t>
      </w:r>
      <w:r w:rsidRPr="00086388">
        <w:rPr>
          <w:sz w:val="14"/>
        </w:rPr>
        <w:t xml:space="preserve">, depending on his skill and the breaks. </w:t>
      </w:r>
      <w:r w:rsidRPr="00086388">
        <w:rPr>
          <w:u w:val="single"/>
        </w:rPr>
        <w:t>Unforeseen catalysts can appear, like Newtown.</w:t>
      </w:r>
      <w:r w:rsidRPr="00086388">
        <w:rPr>
          <w:sz w:val="14"/>
        </w:rPr>
        <w:t xml:space="preserve"> </w:t>
      </w:r>
      <w:r w:rsidRPr="00086388">
        <w:rPr>
          <w:u w:val="single"/>
        </w:rPr>
        <w:t>Epiphanies can dawn</w:t>
      </w:r>
      <w:r w:rsidRPr="00086388">
        <w:rPr>
          <w:sz w:val="14"/>
        </w:rPr>
        <w:t xml:space="preserve">, </w:t>
      </w:r>
      <w:r w:rsidRPr="00086388">
        <w:rPr>
          <w:u w:val="single"/>
        </w:rPr>
        <w:t>such as when many Republican Party leaders suddenly woke up in panic to the huge disparity in the Hispanic vote.</w:t>
      </w:r>
      <w:r w:rsidRPr="00086388">
        <w:rPr>
          <w:b/>
          <w:u w:val="single"/>
        </w:rPr>
        <w:t xml:space="preserve"> </w:t>
      </w:r>
      <w:r w:rsidRPr="00086388">
        <w:rPr>
          <w:sz w:val="14"/>
        </w:rPr>
        <w:t xml:space="preserve">Some political scientists who study the elusive calculus of how to pass legislation and run successful presidencies say that </w:t>
      </w:r>
      <w:r w:rsidRPr="00086388">
        <w:rPr>
          <w:b/>
          <w:u w:val="single"/>
        </w:rPr>
        <w:t>political capital is, at best, an empty concept</w:t>
      </w:r>
      <w:r w:rsidRPr="00086388">
        <w:rPr>
          <w:sz w:val="14"/>
        </w:rPr>
        <w:t xml:space="preserve">, and that </w:t>
      </w:r>
      <w:r w:rsidRPr="00086388">
        <w:rPr>
          <w:b/>
          <w:u w:val="single"/>
        </w:rPr>
        <w:t>almost nothing in the academic literature successfully quantifies or even defines it.</w:t>
      </w:r>
      <w:r w:rsidRPr="00086388">
        <w:rPr>
          <w:sz w:val="14"/>
        </w:rPr>
        <w:t xml:space="preserve"> “It can refer to a very abstract thing, like a president’s popularity, but there’s no mechanism there. </w:t>
      </w:r>
      <w:r w:rsidRPr="00086388">
        <w:rPr>
          <w:u w:val="single"/>
        </w:rPr>
        <w:t>That makes it kind of useless</w:t>
      </w:r>
      <w:r w:rsidRPr="00086388">
        <w:rPr>
          <w:sz w:val="14"/>
        </w:rPr>
        <w:t xml:space="preserve">,” says Richard </w:t>
      </w:r>
      <w:proofErr w:type="spellStart"/>
      <w:r w:rsidRPr="00086388">
        <w:rPr>
          <w:sz w:val="14"/>
        </w:rPr>
        <w:t>Bensel</w:t>
      </w:r>
      <w:proofErr w:type="spellEnd"/>
      <w:r w:rsidRPr="00086388">
        <w:rPr>
          <w:sz w:val="14"/>
        </w:rPr>
        <w:t xml:space="preserve">, a government professor at Cornell University. </w:t>
      </w:r>
      <w:r w:rsidRPr="00086388">
        <w:rPr>
          <w:u w:val="single"/>
        </w:rPr>
        <w:t xml:space="preserve">Even Ornstein concedes that the calculus is far more complex than the term suggests. </w:t>
      </w:r>
      <w:r w:rsidRPr="00086388">
        <w:rPr>
          <w:b/>
          <w:u w:val="single"/>
        </w:rPr>
        <w:t>Winning on one issue often changes the calculation for the next issue</w:t>
      </w:r>
      <w:r w:rsidRPr="00086388">
        <w:rPr>
          <w:sz w:val="14"/>
        </w:rPr>
        <w:t xml:space="preserve">; </w:t>
      </w:r>
      <w:r w:rsidRPr="00086388">
        <w:rPr>
          <w:u w:val="single"/>
        </w:rPr>
        <w:t>there is never any known amount of capital</w:t>
      </w:r>
      <w:r w:rsidRPr="00086388">
        <w:rPr>
          <w:sz w:val="14"/>
        </w:rPr>
        <w:t xml:space="preserve">. “The idea here is, </w:t>
      </w:r>
      <w:r w:rsidRPr="00086388">
        <w:rPr>
          <w:u w:val="single"/>
        </w:rPr>
        <w:t>if an issue comes up where the conventional wisdom is that president is not going to get what he wants</w:t>
      </w:r>
      <w:r w:rsidRPr="00086388">
        <w:rPr>
          <w:sz w:val="14"/>
        </w:rPr>
        <w:t xml:space="preserve">, and he gets it, </w:t>
      </w:r>
      <w:r w:rsidRPr="00086388">
        <w:rPr>
          <w:u w:val="single"/>
        </w:rPr>
        <w:t>then each time that happens, it changes the calculus of the other actors</w:t>
      </w:r>
      <w:r w:rsidRPr="00086388">
        <w:rPr>
          <w:sz w:val="14"/>
        </w:rPr>
        <w:t>” Ornstein says. “</w:t>
      </w:r>
      <w:r w:rsidRPr="00086388">
        <w:rPr>
          <w:b/>
          <w:u w:val="single"/>
        </w:rPr>
        <w:t>If they think he’s going to win, they may change positions to get on the winning side. It’s a bandwagon effect.”</w:t>
      </w:r>
    </w:p>
    <w:p w:rsidR="001B3B35" w:rsidRPr="00086388" w:rsidRDefault="001B3B35" w:rsidP="001B3B35">
      <w:pPr>
        <w:pStyle w:val="Heading3"/>
      </w:pPr>
      <w:r w:rsidRPr="00086388">
        <w:lastRenderedPageBreak/>
        <w:t xml:space="preserve">1ar—Bush Doesn’t Prove </w:t>
      </w:r>
    </w:p>
    <w:p w:rsidR="001B3B35" w:rsidRPr="00086388" w:rsidRDefault="001B3B35" w:rsidP="001B3B35">
      <w:pPr>
        <w:pStyle w:val="Heading4"/>
      </w:pPr>
      <w:r w:rsidRPr="00086388">
        <w:t>Bush doesn’t prove PC’s real</w:t>
      </w:r>
    </w:p>
    <w:p w:rsidR="001B3B35" w:rsidRPr="00086388" w:rsidRDefault="001B3B35" w:rsidP="001B3B35">
      <w:r w:rsidRPr="00086388">
        <w:rPr>
          <w:b/>
          <w:sz w:val="26"/>
        </w:rPr>
        <w:t xml:space="preserve">Hirsch 2/7 </w:t>
      </w:r>
      <w:r w:rsidRPr="00086388">
        <w:t>Michael Hirsch is a chief correspondent for the National Journal, 2013, “There’s No Such Thing as Political Capital” http://www.nationaljournal.com/magazine/there-s-no-such-thing-as-political-capital-20130207</w:t>
      </w:r>
    </w:p>
    <w:p w:rsidR="001B3B35" w:rsidRPr="00086388" w:rsidRDefault="001B3B35" w:rsidP="001B3B35">
      <w:pPr>
        <w:pStyle w:val="CardText"/>
        <w:ind w:left="0" w:right="0"/>
        <w:rPr>
          <w:b/>
          <w:u w:val="single"/>
        </w:rPr>
      </w:pPr>
      <w:r w:rsidRPr="00086388">
        <w:rPr>
          <w:u w:val="single"/>
        </w:rPr>
        <w:t>Bush failed utterly, of course.</w:t>
      </w:r>
      <w:r w:rsidRPr="00086388">
        <w:rPr>
          <w:sz w:val="14"/>
        </w:rPr>
        <w:t xml:space="preserve"> But </w:t>
      </w:r>
      <w:r w:rsidRPr="00086388">
        <w:rPr>
          <w:b/>
          <w:u w:val="single"/>
        </w:rPr>
        <w:t>the problem was not that he didn’t have enough political capital</w:t>
      </w:r>
      <w:r w:rsidRPr="00086388">
        <w:rPr>
          <w:sz w:val="14"/>
        </w:rPr>
        <w:t xml:space="preserve">. </w:t>
      </w:r>
      <w:r w:rsidRPr="00086388">
        <w:rPr>
          <w:u w:val="single"/>
        </w:rPr>
        <w:t>Yes, he may have overestimated his standing</w:t>
      </w:r>
      <w:r w:rsidRPr="00086388">
        <w:rPr>
          <w:sz w:val="14"/>
        </w:rPr>
        <w:t xml:space="preserve">. </w:t>
      </w:r>
      <w:r w:rsidRPr="00086388">
        <w:rPr>
          <w:u w:val="single"/>
        </w:rPr>
        <w:t>Bush’s margin over John Kerry was thin</w:t>
      </w:r>
      <w:r w:rsidRPr="00086388">
        <w:rPr>
          <w:sz w:val="14"/>
        </w:rPr>
        <w:t>—helped along by a bumbling Kerry campaign that was almost the mirror image of Romney’s gaffe-filled failure this time—</w:t>
      </w:r>
      <w:r w:rsidRPr="00086388">
        <w:rPr>
          <w:u w:val="single"/>
        </w:rPr>
        <w:t>but that was not the real mistake</w:t>
      </w:r>
      <w:r w:rsidRPr="00086388">
        <w:rPr>
          <w:sz w:val="14"/>
        </w:rPr>
        <w:t xml:space="preserve">. </w:t>
      </w:r>
      <w:r w:rsidRPr="00086388">
        <w:rPr>
          <w:u w:val="single"/>
        </w:rPr>
        <w:t>The problem was that whatever credibility or stature Bush thought he had earned as a newly reelected president did nothing to make Social Security privatization a better idea in most people’s eyes.</w:t>
      </w:r>
      <w:r w:rsidRPr="00086388">
        <w:rPr>
          <w:sz w:val="14"/>
        </w:rPr>
        <w:t xml:space="preserve"> </w:t>
      </w:r>
      <w:r w:rsidRPr="00086388">
        <w:rPr>
          <w:b/>
          <w:u w:val="single"/>
        </w:rPr>
        <w:t>Voters didn’t trust the plan, and four years later, at the end of Bush’s term, the stock-market collapse bore out the public’s skepticism</w:t>
      </w:r>
      <w:r w:rsidRPr="00086388">
        <w:rPr>
          <w:sz w:val="14"/>
        </w:rPr>
        <w:t xml:space="preserve">. </w:t>
      </w:r>
      <w:r w:rsidRPr="00086388">
        <w:rPr>
          <w:b/>
          <w:u w:val="single"/>
        </w:rPr>
        <w:t>Privatization just didn’t have any momentum behind it, no matter who was pushing it or how much capital Bush spent to sell it.</w:t>
      </w:r>
    </w:p>
    <w:p w:rsidR="001B3B35" w:rsidRPr="00086388" w:rsidRDefault="001B3B35" w:rsidP="001B3B35">
      <w:pPr>
        <w:pStyle w:val="CardText"/>
        <w:ind w:left="0" w:right="0"/>
        <w:rPr>
          <w:sz w:val="14"/>
        </w:rPr>
      </w:pPr>
      <w:r w:rsidRPr="00086388">
        <w:rPr>
          <w:sz w:val="14"/>
        </w:rPr>
        <w:t xml:space="preserve">The mistake that Bush made with Social Security, says John Sides, an associate professor of political science at George Washington University and a well-followed political blogger, “was that </w:t>
      </w:r>
      <w:r w:rsidRPr="00086388">
        <w:rPr>
          <w:u w:val="single"/>
        </w:rPr>
        <w:t>just because he won an election, he thought he had a green light. But there was no sense of any kind of public urgency on Social Security reform</w:t>
      </w:r>
      <w:r w:rsidRPr="00086388">
        <w:rPr>
          <w:sz w:val="14"/>
        </w:rPr>
        <w:t xml:space="preserve">. </w:t>
      </w:r>
      <w:r w:rsidRPr="00086388">
        <w:rPr>
          <w:u w:val="single"/>
        </w:rPr>
        <w:t>It’s like he went into the garage where various Republican policy ideas were hanging up and picked one</w:t>
      </w:r>
      <w:r w:rsidRPr="00086388">
        <w:rPr>
          <w:sz w:val="14"/>
        </w:rPr>
        <w:t xml:space="preserve">. </w:t>
      </w:r>
      <w:r w:rsidRPr="00086388">
        <w:rPr>
          <w:u w:val="single"/>
        </w:rPr>
        <w:t>I don’t think Obama’s going to make that mistake</w:t>
      </w:r>
      <w:r w:rsidRPr="00086388">
        <w:rPr>
          <w:sz w:val="14"/>
        </w:rPr>
        <w:t xml:space="preserve">.… </w:t>
      </w:r>
      <w:r w:rsidRPr="00086388">
        <w:rPr>
          <w:u w:val="single"/>
        </w:rPr>
        <w:t>Bush decided he wanted to push a rock up a hill.</w:t>
      </w:r>
      <w:r w:rsidRPr="00086388">
        <w:rPr>
          <w:sz w:val="14"/>
        </w:rPr>
        <w:t xml:space="preserve"> </w:t>
      </w:r>
      <w:r w:rsidRPr="00086388">
        <w:rPr>
          <w:u w:val="single"/>
        </w:rPr>
        <w:t>He didn’t understand how steep the hill was</w:t>
      </w:r>
      <w:r w:rsidRPr="00086388">
        <w:rPr>
          <w:sz w:val="14"/>
        </w:rPr>
        <w:t xml:space="preserve">. I think </w:t>
      </w:r>
      <w:r w:rsidRPr="00086388">
        <w:rPr>
          <w:b/>
          <w:u w:val="single"/>
        </w:rPr>
        <w:t>Obama has more momentum on his side because of the Republican Party’s concerns about the Latino vote and the shooting at Newtown</w:t>
      </w:r>
      <w:r w:rsidRPr="00086388">
        <w:rPr>
          <w:sz w:val="14"/>
        </w:rPr>
        <w:t>.” Obama may also get his way on the debt ceiling, not because of his reelection, Sides says, “but because Republicans are beginning to doubt whether taking a hard line on fiscal policy is a good idea,” as the party suffers in the polls.</w:t>
      </w:r>
    </w:p>
    <w:p w:rsidR="001B3B35" w:rsidRPr="00086388" w:rsidRDefault="001B3B35" w:rsidP="001B3B35">
      <w:pPr>
        <w:pStyle w:val="Heading3"/>
      </w:pPr>
      <w:r w:rsidRPr="00086388">
        <w:lastRenderedPageBreak/>
        <w:t>1ar—Winners Win</w:t>
      </w:r>
    </w:p>
    <w:p w:rsidR="001B3B35" w:rsidRPr="00086388" w:rsidRDefault="001B3B35" w:rsidP="001B3B35">
      <w:pPr>
        <w:pStyle w:val="Heading4"/>
      </w:pPr>
      <w:r w:rsidRPr="00086388">
        <w:t>Empirics prove winners win---LBJ</w:t>
      </w:r>
    </w:p>
    <w:p w:rsidR="001B3B35" w:rsidRPr="00086388" w:rsidRDefault="001B3B35" w:rsidP="001B3B35">
      <w:r w:rsidRPr="00086388">
        <w:rPr>
          <w:b/>
          <w:sz w:val="26"/>
        </w:rPr>
        <w:t xml:space="preserve">Hirsch 2/7 </w:t>
      </w:r>
      <w:r w:rsidRPr="00086388">
        <w:t>Michael Hirsch is a chief correspondent for the National Journal, 2013, “There’s No Such Thing as Political Capital” http://www.nationaljournal.com/magazine/there-s-no-such-thing-as-political-capital-20130207</w:t>
      </w:r>
    </w:p>
    <w:p w:rsidR="001B3B35" w:rsidRPr="00086388" w:rsidRDefault="001B3B35" w:rsidP="001B3B35">
      <w:pPr>
        <w:pStyle w:val="CardText"/>
        <w:ind w:left="0" w:right="0"/>
        <w:rPr>
          <w:sz w:val="14"/>
        </w:rPr>
      </w:pPr>
      <w:r w:rsidRPr="00086388">
        <w:rPr>
          <w:sz w:val="14"/>
        </w:rPr>
        <w:t>ALL THE WAY WITH LBJ</w:t>
      </w:r>
    </w:p>
    <w:p w:rsidR="001B3B35" w:rsidRPr="00086388" w:rsidRDefault="001B3B35" w:rsidP="001B3B35">
      <w:pPr>
        <w:pStyle w:val="CardText"/>
        <w:ind w:left="0" w:right="0"/>
        <w:rPr>
          <w:u w:val="single"/>
        </w:rPr>
      </w:pPr>
      <w:r w:rsidRPr="00086388">
        <w:rPr>
          <w:sz w:val="14"/>
        </w:rPr>
        <w:t xml:space="preserve">Sometimes, </w:t>
      </w:r>
      <w:r w:rsidRPr="00086388">
        <w:rPr>
          <w:b/>
          <w:u w:val="single"/>
        </w:rPr>
        <w:t>a clever practitioner of power can get more done just because he’s aggressive and knows the hallways of Congress well.</w:t>
      </w:r>
      <w:r w:rsidRPr="00086388">
        <w:rPr>
          <w:sz w:val="14"/>
        </w:rPr>
        <w:t xml:space="preserve"> Texas </w:t>
      </w:r>
      <w:proofErr w:type="gramStart"/>
      <w:r w:rsidRPr="00086388">
        <w:rPr>
          <w:sz w:val="14"/>
        </w:rPr>
        <w:t>A&amp;M’s</w:t>
      </w:r>
      <w:proofErr w:type="gramEnd"/>
      <w:r w:rsidRPr="00086388">
        <w:rPr>
          <w:sz w:val="14"/>
        </w:rPr>
        <w:t xml:space="preserve"> Edwards is right to say that </w:t>
      </w:r>
      <w:r w:rsidRPr="00086388">
        <w:rPr>
          <w:u w:val="single"/>
        </w:rPr>
        <w:t>the outcome of the 1964 election</w:t>
      </w:r>
      <w:r w:rsidRPr="00086388">
        <w:rPr>
          <w:sz w:val="14"/>
        </w:rPr>
        <w:t xml:space="preserve">, Lyndon </w:t>
      </w:r>
      <w:r w:rsidRPr="00086388">
        <w:rPr>
          <w:u w:val="single"/>
        </w:rPr>
        <w:t>Johnson’s landslide victory over</w:t>
      </w:r>
      <w:r w:rsidRPr="00086388">
        <w:rPr>
          <w:sz w:val="14"/>
        </w:rPr>
        <w:t xml:space="preserve"> Barry </w:t>
      </w:r>
      <w:r w:rsidRPr="00086388">
        <w:rPr>
          <w:u w:val="single"/>
        </w:rPr>
        <w:t>Goldwater</w:t>
      </w:r>
      <w:r w:rsidRPr="00086388">
        <w:rPr>
          <w:sz w:val="14"/>
        </w:rPr>
        <w:t xml:space="preserve">, was one of the few that </w:t>
      </w:r>
      <w:r w:rsidRPr="00086388">
        <w:rPr>
          <w:u w:val="single"/>
        </w:rPr>
        <w:t>conveyed a mandate</w:t>
      </w:r>
      <w:r w:rsidRPr="00086388">
        <w:rPr>
          <w:sz w:val="14"/>
        </w:rPr>
        <w:t xml:space="preserve">. But </w:t>
      </w:r>
      <w:r w:rsidRPr="00086388">
        <w:rPr>
          <w:u w:val="single"/>
        </w:rPr>
        <w:t>one of the main reasons for that mandate</w:t>
      </w:r>
      <w:r w:rsidRPr="00086388">
        <w:rPr>
          <w:sz w:val="14"/>
        </w:rPr>
        <w:t xml:space="preserve"> (in addition to Goldwater’s ineptitude as a candidate) </w:t>
      </w:r>
      <w:r w:rsidRPr="00086388">
        <w:rPr>
          <w:u w:val="single"/>
        </w:rPr>
        <w:t xml:space="preserve">was </w:t>
      </w:r>
      <w:r w:rsidRPr="00086388">
        <w:rPr>
          <w:sz w:val="14"/>
        </w:rPr>
        <w:t xml:space="preserve">President </w:t>
      </w:r>
      <w:r w:rsidRPr="00086388">
        <w:rPr>
          <w:u w:val="single"/>
        </w:rPr>
        <w:t>Johnson’s masterful use of power leading up to that election</w:t>
      </w:r>
      <w:r w:rsidRPr="00086388">
        <w:rPr>
          <w:sz w:val="14"/>
        </w:rPr>
        <w:t xml:space="preserve">, </w:t>
      </w:r>
      <w:r w:rsidRPr="00086388">
        <w:rPr>
          <w:u w:val="single"/>
        </w:rPr>
        <w:t>and his ability to get far more done than anyone thought possible</w:t>
      </w:r>
      <w:r w:rsidRPr="00086388">
        <w:rPr>
          <w:sz w:val="14"/>
        </w:rPr>
        <w:t xml:space="preserve">, </w:t>
      </w:r>
      <w:r w:rsidRPr="00086388">
        <w:rPr>
          <w:b/>
          <w:u w:val="single"/>
        </w:rPr>
        <w:t>given his limited political capital</w:t>
      </w:r>
      <w:r w:rsidRPr="00086388">
        <w:rPr>
          <w:sz w:val="14"/>
        </w:rPr>
        <w:t xml:space="preserve">. In the newest volume in his exhaustive study of LBJ, The Passage of Power, historian Robert Caro recalls Johnson getting cautionary advice after he assumed the presidency from the assassinated John F. Kennedy in late 1963. </w:t>
      </w:r>
      <w:r w:rsidRPr="00086388">
        <w:rPr>
          <w:u w:val="single"/>
        </w:rPr>
        <w:t>Don’t focus on a long-stalled civil-rights bill, advisers told him, because it might jeopardize Southern lawmakers’ support for a tax cut and appropriations bills the president needed</w:t>
      </w:r>
      <w:r w:rsidRPr="00086388">
        <w:rPr>
          <w:sz w:val="14"/>
        </w:rPr>
        <w:t>. “</w:t>
      </w:r>
      <w:r w:rsidRPr="00086388">
        <w:rPr>
          <w:u w:val="single"/>
        </w:rPr>
        <w:t>One of the wise</w:t>
      </w:r>
      <w:r w:rsidRPr="00086388">
        <w:rPr>
          <w:sz w:val="14"/>
        </w:rPr>
        <w:t xml:space="preserve">, practical </w:t>
      </w:r>
      <w:r w:rsidRPr="00086388">
        <w:rPr>
          <w:u w:val="single"/>
        </w:rPr>
        <w:t>people around the table</w:t>
      </w:r>
      <w:r w:rsidRPr="00086388">
        <w:rPr>
          <w:sz w:val="14"/>
        </w:rPr>
        <w:t xml:space="preserve"> [</w:t>
      </w:r>
      <w:r w:rsidRPr="00086388">
        <w:rPr>
          <w:u w:val="single"/>
        </w:rPr>
        <w:t xml:space="preserve">said </w:t>
      </w:r>
      <w:r w:rsidRPr="00086388">
        <w:rPr>
          <w:sz w:val="14"/>
        </w:rPr>
        <w:t xml:space="preserve">that] </w:t>
      </w:r>
      <w:r w:rsidRPr="00086388">
        <w:rPr>
          <w:u w:val="single"/>
        </w:rPr>
        <w:t>the presidency has only a certain amount of coinage to expend, and you oughtn’t to expend it on this,”</w:t>
      </w:r>
      <w:r w:rsidRPr="00086388">
        <w:rPr>
          <w:sz w:val="14"/>
        </w:rPr>
        <w:t xml:space="preserve"> Caro writes. (Coinage, of course, was what political capital was called in those days.) </w:t>
      </w:r>
      <w:r w:rsidRPr="00086388">
        <w:rPr>
          <w:u w:val="single"/>
        </w:rPr>
        <w:t>Johnson replied, “Well, what the hell’s the presidency for?”</w:t>
      </w:r>
    </w:p>
    <w:p w:rsidR="001B3B35" w:rsidRDefault="001B3B35" w:rsidP="001B3B35">
      <w:pPr>
        <w:pStyle w:val="CardText"/>
        <w:ind w:left="0" w:right="0"/>
        <w:rPr>
          <w:sz w:val="14"/>
        </w:rPr>
      </w:pPr>
      <w:r w:rsidRPr="00086388">
        <w:rPr>
          <w:b/>
          <w:u w:val="single"/>
        </w:rPr>
        <w:t>Johnson didn’t worry about coinage, and he got the Civil Rights Act enacted, along with much else</w:t>
      </w:r>
      <w:r w:rsidRPr="00086388">
        <w:rPr>
          <w:sz w:val="14"/>
        </w:rPr>
        <w:t xml:space="preserve">: </w:t>
      </w:r>
      <w:r w:rsidRPr="00086388">
        <w:rPr>
          <w:b/>
          <w:u w:val="single"/>
        </w:rPr>
        <w:t xml:space="preserve">Medicare, a tax cut, </w:t>
      </w:r>
      <w:proofErr w:type="gramStart"/>
      <w:r w:rsidRPr="00086388">
        <w:rPr>
          <w:b/>
          <w:u w:val="single"/>
        </w:rPr>
        <w:t>antipoverty</w:t>
      </w:r>
      <w:proofErr w:type="gramEnd"/>
      <w:r w:rsidRPr="00086388">
        <w:rPr>
          <w:b/>
          <w:u w:val="single"/>
        </w:rPr>
        <w:t xml:space="preserve"> programs.</w:t>
      </w:r>
      <w:r w:rsidRPr="00086388">
        <w:rPr>
          <w:sz w:val="14"/>
        </w:rPr>
        <w:t xml:space="preserve"> </w:t>
      </w:r>
      <w:r w:rsidRPr="00086388">
        <w:rPr>
          <w:u w:val="single"/>
        </w:rPr>
        <w:t>He appeared to</w:t>
      </w:r>
      <w:r w:rsidRPr="00086388">
        <w:rPr>
          <w:sz w:val="14"/>
        </w:rPr>
        <w:t xml:space="preserve"> understand not just the ways of Congress but also the way to </w:t>
      </w:r>
      <w:r w:rsidRPr="00086388">
        <w:rPr>
          <w:u w:val="single"/>
        </w:rPr>
        <w:t>maximize the momentum he possessed in the lingering mood of national grief and determination by picking the right issues</w:t>
      </w:r>
      <w:r w:rsidRPr="00086388">
        <w:rPr>
          <w:sz w:val="14"/>
        </w:rPr>
        <w:t>, as Caro records. “</w:t>
      </w:r>
      <w:r w:rsidRPr="00086388">
        <w:rPr>
          <w:u w:val="single"/>
        </w:rPr>
        <w:t>Momentum</w:t>
      </w:r>
      <w:r w:rsidRPr="00086388">
        <w:rPr>
          <w:sz w:val="14"/>
        </w:rPr>
        <w:t xml:space="preserve"> is not a mysterious mistress,” LBJ said. “It </w:t>
      </w:r>
      <w:r w:rsidRPr="00086388">
        <w:rPr>
          <w:b/>
          <w:u w:val="single"/>
        </w:rPr>
        <w:t>is a controllable fact of political life</w:t>
      </w:r>
      <w:r w:rsidRPr="00086388">
        <w:rPr>
          <w:sz w:val="14"/>
        </w:rPr>
        <w:t xml:space="preserve">.” </w:t>
      </w:r>
      <w:r w:rsidRPr="00086388">
        <w:rPr>
          <w:u w:val="single"/>
        </w:rPr>
        <w:t>Johnson had the skill and wherewithal to realize that, at that moment of history, he could have unlimited coinage if he handled the politics right</w:t>
      </w:r>
      <w:r w:rsidRPr="00086388">
        <w:rPr>
          <w:sz w:val="14"/>
        </w:rPr>
        <w:t xml:space="preserve">. </w:t>
      </w:r>
      <w:r w:rsidRPr="00086388">
        <w:rPr>
          <w:b/>
          <w:u w:val="single"/>
        </w:rPr>
        <w:t>He did</w:t>
      </w:r>
      <w:r w:rsidRPr="00086388">
        <w:rPr>
          <w:sz w:val="14"/>
        </w:rPr>
        <w:t>. (At least until Vietnam, that is.)</w:t>
      </w:r>
    </w:p>
    <w:p w:rsidR="00305405" w:rsidRDefault="00305405" w:rsidP="001B3B35">
      <w:pPr>
        <w:pStyle w:val="CardText"/>
        <w:ind w:left="0" w:right="0"/>
        <w:rPr>
          <w:sz w:val="14"/>
        </w:rPr>
      </w:pPr>
    </w:p>
    <w:p w:rsidR="00305405" w:rsidRPr="00405251" w:rsidRDefault="00305405" w:rsidP="00305405">
      <w:pPr>
        <w:pStyle w:val="Heading4"/>
      </w:pPr>
      <w:r w:rsidRPr="00405251">
        <w:t>Action key to Obama’s agenda—Plan distracts from the scandals draining his political capital</w:t>
      </w:r>
    </w:p>
    <w:p w:rsidR="00305405" w:rsidRPr="00405251" w:rsidRDefault="00305405" w:rsidP="00305405">
      <w:r w:rsidRPr="00405251">
        <w:rPr>
          <w:b/>
        </w:rPr>
        <w:t>Washington Times June 12th</w:t>
      </w:r>
      <w:r w:rsidRPr="00405251">
        <w:t xml:space="preserve"> [2013 “Sensational season for scandal”</w:t>
      </w:r>
    </w:p>
    <w:p w:rsidR="00305405" w:rsidRPr="00405251" w:rsidRDefault="00305405" w:rsidP="00305405">
      <w:pPr>
        <w:rPr>
          <w:sz w:val="16"/>
        </w:rPr>
      </w:pPr>
      <w:r w:rsidRPr="00405251">
        <w:rPr>
          <w:sz w:val="16"/>
        </w:rPr>
        <w:t xml:space="preserve">That’s a big problem for Mr. Obama. </w:t>
      </w:r>
      <w:r w:rsidRPr="00405251">
        <w:rPr>
          <w:u w:val="single"/>
        </w:rPr>
        <w:t xml:space="preserve">The more time that passes, the less political capital he’ll have </w:t>
      </w:r>
      <w:r w:rsidRPr="00405251">
        <w:rPr>
          <w:sz w:val="16"/>
        </w:rPr>
        <w:t>to muscle through his priorities</w:t>
      </w:r>
      <w:r w:rsidRPr="00405251">
        <w:rPr>
          <w:u w:val="single"/>
        </w:rPr>
        <w:t>. Unless he acts quickly, he could lose his chance</w:t>
      </w:r>
      <w:r w:rsidRPr="00405251">
        <w:rPr>
          <w:sz w:val="16"/>
        </w:rPr>
        <w:t xml:space="preserve"> to make his presidency truly historic. </w:t>
      </w:r>
      <w:r w:rsidRPr="00405251">
        <w:rPr>
          <w:u w:val="single"/>
        </w:rPr>
        <w:t>He needs more accomplishments</w:t>
      </w:r>
      <w:r w:rsidRPr="00405251">
        <w:rPr>
          <w:sz w:val="16"/>
        </w:rPr>
        <w:t xml:space="preserve"> to distinguish himself.</w:t>
      </w:r>
    </w:p>
    <w:p w:rsidR="00305405" w:rsidRPr="00405251" w:rsidRDefault="00305405" w:rsidP="00305405">
      <w:pPr>
        <w:rPr>
          <w:sz w:val="16"/>
        </w:rPr>
      </w:pPr>
      <w:r w:rsidRPr="00405251">
        <w:rPr>
          <w:sz w:val="16"/>
        </w:rPr>
        <w:t xml:space="preserve">More practically, </w:t>
      </w:r>
      <w:r w:rsidRPr="00405251">
        <w:rPr>
          <w:u w:val="single"/>
        </w:rPr>
        <w:t>the media abhors a vacuum, and that’s what persistent inaction is creating</w:t>
      </w:r>
      <w:r w:rsidRPr="00405251">
        <w:rPr>
          <w:sz w:val="16"/>
        </w:rPr>
        <w:t xml:space="preserve">. Reporters have no choice but to fill their news holes. </w:t>
      </w:r>
      <w:r w:rsidRPr="00405251">
        <w:rPr>
          <w:u w:val="single"/>
        </w:rPr>
        <w:t xml:space="preserve">As a result, minor </w:t>
      </w:r>
      <w:proofErr w:type="spellStart"/>
      <w:r w:rsidRPr="00405251">
        <w:rPr>
          <w:u w:val="single"/>
        </w:rPr>
        <w:t>kerfuffles</w:t>
      </w:r>
      <w:proofErr w:type="spellEnd"/>
      <w:r w:rsidRPr="00405251">
        <w:rPr>
          <w:u w:val="single"/>
        </w:rPr>
        <w:t xml:space="preserve"> </w:t>
      </w:r>
      <w:r w:rsidRPr="00405251">
        <w:rPr>
          <w:sz w:val="16"/>
        </w:rPr>
        <w:t>and governmental failures</w:t>
      </w:r>
      <w:r w:rsidRPr="00405251">
        <w:rPr>
          <w:u w:val="single"/>
        </w:rPr>
        <w:t xml:space="preserve">, which would otherwise be </w:t>
      </w:r>
      <w:r w:rsidRPr="00405251">
        <w:rPr>
          <w:sz w:val="16"/>
        </w:rPr>
        <w:t xml:space="preserve">relegated to the </w:t>
      </w:r>
      <w:r w:rsidRPr="00405251">
        <w:rPr>
          <w:u w:val="single"/>
        </w:rPr>
        <w:t>second tier, become front-page news</w:t>
      </w:r>
      <w:r w:rsidRPr="00405251">
        <w:rPr>
          <w:sz w:val="16"/>
        </w:rPr>
        <w:t xml:space="preserve"> for lack of competition.</w:t>
      </w:r>
    </w:p>
    <w:p w:rsidR="00305405" w:rsidRPr="00405251" w:rsidRDefault="00305405" w:rsidP="00305405">
      <w:pPr>
        <w:rPr>
          <w:sz w:val="16"/>
        </w:rPr>
      </w:pPr>
      <w:r w:rsidRPr="00405251">
        <w:rPr>
          <w:u w:val="single"/>
        </w:rPr>
        <w:t>Scandals blossom in the absence of a serious agenda</w:t>
      </w:r>
      <w:r w:rsidRPr="00405251">
        <w:rPr>
          <w:sz w:val="16"/>
        </w:rPr>
        <w:t>. That’s one reason the Obama administration has been battered by the terrible trifecta of the snatching of reporters’ telephone logs, the continuing suspicions about the attacks in Benghazi and, most importantly, the targeting of conservative groups by the Internal Revenue Service. The recent news that the government has compelled telephone and Internet companies to fork over information about average citizens has also raised concerns because of the dearth of impactful actions otherwise in the nation’s capital.</w:t>
      </w:r>
    </w:p>
    <w:p w:rsidR="00305405" w:rsidRPr="00405251" w:rsidRDefault="00305405" w:rsidP="00305405">
      <w:r w:rsidRPr="00405251">
        <w:rPr>
          <w:sz w:val="16"/>
        </w:rPr>
        <w:t>Distractions take center stage when the main acts don’t show up</w:t>
      </w:r>
      <w:r w:rsidRPr="00405251">
        <w:t>.</w:t>
      </w:r>
    </w:p>
    <w:p w:rsidR="00305405" w:rsidRDefault="00305405" w:rsidP="001B3B35">
      <w:pPr>
        <w:pStyle w:val="CardText"/>
        <w:ind w:left="0" w:right="0"/>
        <w:rPr>
          <w:sz w:val="14"/>
        </w:rPr>
      </w:pPr>
    </w:p>
    <w:p w:rsidR="00305405" w:rsidRDefault="00305405" w:rsidP="00305405">
      <w:pPr>
        <w:pStyle w:val="Heading2"/>
      </w:pPr>
      <w:r>
        <w:lastRenderedPageBreak/>
        <w:t>***Link Uniqueness*</w:t>
      </w:r>
    </w:p>
    <w:p w:rsidR="00305405" w:rsidRPr="00305405" w:rsidRDefault="00305405" w:rsidP="00305405">
      <w:pPr>
        <w:pStyle w:val="Heading3"/>
      </w:pPr>
      <w:r>
        <w:lastRenderedPageBreak/>
        <w:t>Climate Thumper</w:t>
      </w:r>
    </w:p>
    <w:p w:rsidR="00305405" w:rsidRPr="00405251" w:rsidRDefault="00305405" w:rsidP="00305405">
      <w:pPr>
        <w:pStyle w:val="Heading4"/>
      </w:pPr>
      <w:r w:rsidRPr="00405251">
        <w:t>Obama spending political capital on climate</w:t>
      </w:r>
    </w:p>
    <w:p w:rsidR="00305405" w:rsidRPr="00405251" w:rsidRDefault="00305405" w:rsidP="00305405">
      <w:r w:rsidRPr="00405251">
        <w:rPr>
          <w:b/>
        </w:rPr>
        <w:t>The Guardian June 25</w:t>
      </w:r>
      <w:r w:rsidRPr="00405251">
        <w:rPr>
          <w:b/>
          <w:vertAlign w:val="superscript"/>
        </w:rPr>
        <w:t>th</w:t>
      </w:r>
      <w:r w:rsidRPr="00405251">
        <w:t xml:space="preserve"> [2013 “Obama and climate change: fresh air”</w:t>
      </w:r>
    </w:p>
    <w:p w:rsidR="00305405" w:rsidRPr="00405251" w:rsidRDefault="00305405" w:rsidP="00305405"/>
    <w:p w:rsidR="00305405" w:rsidRPr="00405251" w:rsidRDefault="00305405" w:rsidP="00305405">
      <w:r w:rsidRPr="00405251">
        <w:rPr>
          <w:sz w:val="16"/>
        </w:rPr>
        <w:t xml:space="preserve">There is no doubting that, for today, </w:t>
      </w:r>
      <w:proofErr w:type="spellStart"/>
      <w:r w:rsidRPr="00405251">
        <w:rPr>
          <w:sz w:val="16"/>
        </w:rPr>
        <w:t>Mr</w:t>
      </w:r>
      <w:proofErr w:type="spellEnd"/>
      <w:r w:rsidRPr="00405251">
        <w:rPr>
          <w:sz w:val="16"/>
        </w:rPr>
        <w:t xml:space="preserve"> </w:t>
      </w:r>
      <w:r w:rsidRPr="00405251">
        <w:rPr>
          <w:u w:val="single"/>
        </w:rPr>
        <w:t>Obama</w:t>
      </w:r>
      <w:r w:rsidRPr="00405251">
        <w:rPr>
          <w:sz w:val="16"/>
        </w:rPr>
        <w:t xml:space="preserve"> is </w:t>
      </w:r>
      <w:r w:rsidRPr="00405251">
        <w:rPr>
          <w:u w:val="single"/>
        </w:rPr>
        <w:t>not only leveraging the power of his office. He</w:t>
      </w:r>
      <w:r w:rsidRPr="00405251">
        <w:rPr>
          <w:sz w:val="16"/>
        </w:rPr>
        <w:t xml:space="preserve"> </w:t>
      </w:r>
      <w:r w:rsidRPr="00405251">
        <w:rPr>
          <w:u w:val="single"/>
        </w:rPr>
        <w:t>is</w:t>
      </w:r>
      <w:r w:rsidRPr="00405251">
        <w:rPr>
          <w:sz w:val="16"/>
        </w:rPr>
        <w:t xml:space="preserve"> also </w:t>
      </w:r>
      <w:r w:rsidRPr="00405251">
        <w:rPr>
          <w:u w:val="single"/>
        </w:rPr>
        <w:t>investing his political capital into the cause of cutting greenhouse gas</w:t>
      </w:r>
      <w:r w:rsidRPr="00405251">
        <w:rPr>
          <w:sz w:val="16"/>
        </w:rPr>
        <w:t xml:space="preserve"> emissions. This and immigration will be the defining domestic reforms of his second term. No cause could better merit this effort. With the US and China, the world's biggest emitters, making tangible efforts, no bigger signal could now be sent to the rest of the world</w:t>
      </w:r>
      <w:r w:rsidRPr="00405251">
        <w:t>.</w:t>
      </w:r>
    </w:p>
    <w:p w:rsidR="00305405" w:rsidRPr="00405251" w:rsidRDefault="00305405" w:rsidP="00305405">
      <w:pPr>
        <w:pStyle w:val="Heading3"/>
      </w:pPr>
      <w:r>
        <w:lastRenderedPageBreak/>
        <w:t>Employer Mandate</w:t>
      </w:r>
    </w:p>
    <w:p w:rsidR="00305405" w:rsidRPr="00405251" w:rsidRDefault="00305405" w:rsidP="00305405">
      <w:pPr>
        <w:pStyle w:val="Heading4"/>
      </w:pPr>
      <w:r w:rsidRPr="00405251">
        <w:t>Employer mandate delay undermines Obama credibility on immigration reform and debt ceiling</w:t>
      </w:r>
    </w:p>
    <w:p w:rsidR="00305405" w:rsidRPr="00405251" w:rsidRDefault="00305405" w:rsidP="00305405">
      <w:proofErr w:type="spellStart"/>
      <w:r w:rsidRPr="00405251">
        <w:rPr>
          <w:b/>
        </w:rPr>
        <w:t>HotAir</w:t>
      </w:r>
      <w:proofErr w:type="spellEnd"/>
      <w:r w:rsidRPr="00405251">
        <w:rPr>
          <w:b/>
        </w:rPr>
        <w:t xml:space="preserve"> July 5</w:t>
      </w:r>
      <w:r w:rsidRPr="00405251">
        <w:rPr>
          <w:b/>
          <w:vertAlign w:val="superscript"/>
        </w:rPr>
        <w:t>th</w:t>
      </w:r>
      <w:r w:rsidRPr="00405251">
        <w:t xml:space="preserve"> [2013 “</w:t>
      </w:r>
      <w:proofErr w:type="spellStart"/>
      <w:r w:rsidRPr="00405251">
        <w:t>ObamaCare</w:t>
      </w:r>
      <w:proofErr w:type="spellEnd"/>
      <w:r w:rsidRPr="00405251">
        <w:t xml:space="preserve"> delay undermines entire White House agenda”</w:t>
      </w:r>
    </w:p>
    <w:p w:rsidR="00305405" w:rsidRPr="00405251" w:rsidRDefault="00305405" w:rsidP="00305405">
      <w:r w:rsidRPr="00405251">
        <w:t xml:space="preserve"> </w:t>
      </w:r>
      <w:hyperlink r:id="rId11" w:history="1">
        <w:r w:rsidRPr="00405251">
          <w:rPr>
            <w:rStyle w:val="Hyperlink"/>
          </w:rPr>
          <w:t>http://hotair.com/archives/2013/07/05/obamacare-delay-undermines-entire-white-house-agenda/</w:t>
        </w:r>
      </w:hyperlink>
    </w:p>
    <w:p w:rsidR="00305405" w:rsidRPr="00405251" w:rsidRDefault="00305405" w:rsidP="00305405"/>
    <w:p w:rsidR="00305405" w:rsidRPr="00405251" w:rsidRDefault="00305405" w:rsidP="00305405">
      <w:pPr>
        <w:rPr>
          <w:sz w:val="16"/>
        </w:rPr>
      </w:pPr>
      <w:proofErr w:type="spellStart"/>
      <w:r w:rsidRPr="00405251">
        <w:rPr>
          <w:u w:val="single"/>
        </w:rPr>
        <w:t>ObamaCare</w:t>
      </w:r>
      <w:proofErr w:type="spellEnd"/>
      <w:r w:rsidRPr="00405251">
        <w:rPr>
          <w:u w:val="single"/>
        </w:rPr>
        <w:t xml:space="preserve"> delay undermines entire White House agenda</w:t>
      </w:r>
    </w:p>
    <w:p w:rsidR="00305405" w:rsidRPr="00405251" w:rsidRDefault="00305405" w:rsidP="00305405">
      <w:pPr>
        <w:rPr>
          <w:sz w:val="16"/>
        </w:rPr>
      </w:pPr>
      <w:r w:rsidRPr="00405251">
        <w:rPr>
          <w:sz w:val="16"/>
        </w:rPr>
        <w:t xml:space="preserve">The White House wants to spin the delay in enforcing the employer mandate of </w:t>
      </w:r>
      <w:proofErr w:type="spellStart"/>
      <w:r w:rsidRPr="00405251">
        <w:rPr>
          <w:sz w:val="16"/>
        </w:rPr>
        <w:t>ObamaCare</w:t>
      </w:r>
      <w:proofErr w:type="spellEnd"/>
      <w:r w:rsidRPr="00405251">
        <w:rPr>
          <w:sz w:val="16"/>
        </w:rPr>
        <w:t xml:space="preserve"> as evidence that they’re listening to Americans and the business sector and attempting to be flexible on implementation.  </w:t>
      </w:r>
      <w:hyperlink r:id="rId12" w:tgtFrame="_blank" w:history="1">
        <w:r w:rsidRPr="00405251">
          <w:rPr>
            <w:sz w:val="16"/>
          </w:rPr>
          <w:t>Rich Lowry isn’t buying it</w:t>
        </w:r>
      </w:hyperlink>
      <w:r w:rsidRPr="00405251">
        <w:rPr>
          <w:sz w:val="16"/>
        </w:rPr>
        <w:t>.  In an essay yesterday for Politico, Lowry explains that the delay comes from the incompetence of the White House more than three years after pushing an unworkable bill through Congress, combined with its clear intention to manipulate the law for its own political benefit:</w:t>
      </w:r>
    </w:p>
    <w:p w:rsidR="00305405" w:rsidRPr="00405251" w:rsidRDefault="00305405" w:rsidP="00305405">
      <w:pPr>
        <w:rPr>
          <w:sz w:val="16"/>
        </w:rPr>
      </w:pPr>
      <w:r w:rsidRPr="00405251">
        <w:rPr>
          <w:sz w:val="16"/>
        </w:rPr>
        <w:t xml:space="preserve">The administration can call it whatever it wants, but there is no hiding the embarrassment of a </w:t>
      </w:r>
      <w:proofErr w:type="spellStart"/>
      <w:r w:rsidRPr="00405251">
        <w:rPr>
          <w:sz w:val="16"/>
        </w:rPr>
        <w:t>climbdown</w:t>
      </w:r>
      <w:proofErr w:type="spellEnd"/>
      <w:r w:rsidRPr="00405251">
        <w:rPr>
          <w:sz w:val="16"/>
        </w:rPr>
        <w:t xml:space="preserve"> on a high-profile feature of President Barack Obama’s signature initiative — although the administration seemed determined to do all it could to hide it. If Bloomberg hadn’t broken the news on Tuesday, the administration was apparently planning to announce it on July 3 — only because the day before Thanksgiving and Christmas Eve were too far off.</w:t>
      </w:r>
    </w:p>
    <w:p w:rsidR="00305405" w:rsidRPr="00405251" w:rsidRDefault="00305405" w:rsidP="00305405">
      <w:pPr>
        <w:rPr>
          <w:sz w:val="16"/>
        </w:rPr>
      </w:pPr>
      <w:r w:rsidRPr="00405251">
        <w:rPr>
          <w:sz w:val="16"/>
        </w:rPr>
        <w:t>The reason for the delay, we’re told, is incompetence. The administration’s story is that it simply couldn’t find a way to implement the insurance reporting requirements on employers within the time frame set out in the law. In this telling, the mandate was merely collateral damage — it had to be put off, along with the accompanying $2,000-per-employee fine on firms with more than 50 employees who don’t offer health coverage.</w:t>
      </w:r>
    </w:p>
    <w:p w:rsidR="00305405" w:rsidRPr="00405251" w:rsidRDefault="00305405" w:rsidP="00305405">
      <w:pPr>
        <w:rPr>
          <w:sz w:val="16"/>
        </w:rPr>
      </w:pPr>
      <w:r w:rsidRPr="00405251">
        <w:rPr>
          <w:sz w:val="16"/>
        </w:rPr>
        <w:t>This just happens to be the mandate that is causing howls of pain from businesses and creating perverse incentives for them to limit their hiring or to hire part- rather than full-time employees. And it just happens that 2015 — the new target year for implementation — is after a midterm election year rather during one. It must all be a lucky break. …</w:t>
      </w:r>
    </w:p>
    <w:p w:rsidR="00305405" w:rsidRPr="00405251" w:rsidRDefault="00305405" w:rsidP="00305405">
      <w:pPr>
        <w:rPr>
          <w:sz w:val="16"/>
        </w:rPr>
      </w:pPr>
      <w:proofErr w:type="spellStart"/>
      <w:r w:rsidRPr="00405251">
        <w:rPr>
          <w:sz w:val="16"/>
        </w:rPr>
        <w:t>Obamacare</w:t>
      </w:r>
      <w:proofErr w:type="spellEnd"/>
      <w:r w:rsidRPr="00405251">
        <w:rPr>
          <w:sz w:val="16"/>
        </w:rPr>
        <w:t xml:space="preserve"> was sold on two flagrantly false promises: that you could keep the insurance you have and that prices for insurance would drop. But employers will dump significant numbers of employees onto the exchanges to save on their own health-care costs. And the latest indication of the law’s price shock came via The Wall Street Journal this week, which reported, “</w:t>
      </w:r>
      <w:proofErr w:type="gramStart"/>
      <w:r w:rsidRPr="00405251">
        <w:rPr>
          <w:sz w:val="16"/>
        </w:rPr>
        <w:t>healthy</w:t>
      </w:r>
      <w:proofErr w:type="gramEnd"/>
      <w:r w:rsidRPr="00405251">
        <w:rPr>
          <w:sz w:val="16"/>
        </w:rPr>
        <w:t xml:space="preserve"> consumers could see insurance rates double or even triple when they look for individual coverage.”</w:t>
      </w:r>
    </w:p>
    <w:p w:rsidR="00305405" w:rsidRPr="00405251" w:rsidRDefault="00305405" w:rsidP="00305405">
      <w:pPr>
        <w:rPr>
          <w:sz w:val="16"/>
        </w:rPr>
      </w:pPr>
      <w:r w:rsidRPr="00405251">
        <w:rPr>
          <w:sz w:val="16"/>
        </w:rPr>
        <w:t xml:space="preserve">That demonstrates the underlying incompetence of the </w:t>
      </w:r>
      <w:proofErr w:type="spellStart"/>
      <w:r w:rsidRPr="00405251">
        <w:rPr>
          <w:sz w:val="16"/>
        </w:rPr>
        <w:t>ObamaCare</w:t>
      </w:r>
      <w:proofErr w:type="spellEnd"/>
      <w:r w:rsidRPr="00405251">
        <w:rPr>
          <w:sz w:val="16"/>
        </w:rPr>
        <w:t xml:space="preserve"> project, from start to finish. It promises something that it not only couldn’t deliver, but made all but impossible from its very existence.  On top of that, it created a huge top-down bureaucracy that makes everything more costly for all participants in the system — government, providers, insurers, employers, and consumers.  That also increased the likelihood of incompetence, capriciousness, and failure, which is a large part of the reason that the employer mandate had to be delayed … the other part being the approaching 2014 midterm election cycle, of course.</w:t>
      </w:r>
    </w:p>
    <w:p w:rsidR="00305405" w:rsidRPr="00405251" w:rsidRDefault="00305405" w:rsidP="00305405">
      <w:r w:rsidRPr="00405251">
        <w:rPr>
          <w:u w:val="single"/>
        </w:rPr>
        <w:t xml:space="preserve">This creates a bigger headache for Obama </w:t>
      </w:r>
      <w:r w:rsidRPr="00405251">
        <w:rPr>
          <w:sz w:val="16"/>
        </w:rPr>
        <w:t xml:space="preserve">and his administration </w:t>
      </w:r>
      <w:r w:rsidRPr="00405251">
        <w:rPr>
          <w:u w:val="single"/>
        </w:rPr>
        <w:t>than merely the A</w:t>
      </w:r>
      <w:r w:rsidRPr="00405251">
        <w:rPr>
          <w:sz w:val="16"/>
        </w:rPr>
        <w:t>ffordable</w:t>
      </w:r>
      <w:r w:rsidRPr="00405251">
        <w:rPr>
          <w:u w:val="single"/>
        </w:rPr>
        <w:t xml:space="preserve"> C</w:t>
      </w:r>
      <w:r w:rsidRPr="00405251">
        <w:rPr>
          <w:sz w:val="16"/>
        </w:rPr>
        <w:t xml:space="preserve">are </w:t>
      </w:r>
      <w:r w:rsidRPr="00405251">
        <w:rPr>
          <w:u w:val="single"/>
        </w:rPr>
        <w:t>A</w:t>
      </w:r>
      <w:r w:rsidRPr="00405251">
        <w:rPr>
          <w:sz w:val="16"/>
        </w:rPr>
        <w:t xml:space="preserve">ct </w:t>
      </w:r>
      <w:r w:rsidRPr="00405251">
        <w:rPr>
          <w:u w:val="single"/>
        </w:rPr>
        <w:t xml:space="preserve">rollout, </w:t>
      </w:r>
      <w:r w:rsidRPr="00405251">
        <w:rPr>
          <w:sz w:val="16"/>
        </w:rPr>
        <w:t>though</w:t>
      </w:r>
      <w:r w:rsidRPr="00405251">
        <w:rPr>
          <w:u w:val="single"/>
        </w:rPr>
        <w:t>.  They face</w:t>
      </w:r>
      <w:r w:rsidRPr="00405251">
        <w:rPr>
          <w:sz w:val="16"/>
        </w:rPr>
        <w:t xml:space="preserve"> </w:t>
      </w:r>
      <w:r w:rsidRPr="00405251">
        <w:rPr>
          <w:u w:val="single"/>
        </w:rPr>
        <w:t>two big policy debates</w:t>
      </w:r>
      <w:r w:rsidRPr="00405251">
        <w:rPr>
          <w:sz w:val="16"/>
        </w:rPr>
        <w:t xml:space="preserve"> in the coming months — </w:t>
      </w:r>
      <w:r w:rsidRPr="00405251">
        <w:rPr>
          <w:u w:val="single"/>
        </w:rPr>
        <w:t>immigration reform</w:t>
      </w:r>
      <w:r w:rsidRPr="00405251">
        <w:rPr>
          <w:sz w:val="16"/>
        </w:rPr>
        <w:t xml:space="preserve"> in the House, </w:t>
      </w:r>
      <w:r w:rsidRPr="00405251">
        <w:rPr>
          <w:u w:val="single"/>
        </w:rPr>
        <w:t>and the</w:t>
      </w:r>
      <w:r w:rsidRPr="00405251">
        <w:rPr>
          <w:sz w:val="16"/>
        </w:rPr>
        <w:t xml:space="preserve"> budget and </w:t>
      </w:r>
      <w:r w:rsidRPr="00405251">
        <w:rPr>
          <w:u w:val="single"/>
        </w:rPr>
        <w:t>debt ceiling</w:t>
      </w:r>
      <w:r w:rsidRPr="00405251">
        <w:rPr>
          <w:sz w:val="16"/>
        </w:rPr>
        <w:t xml:space="preserve"> in both chambers of Congress</w:t>
      </w:r>
      <w:r w:rsidRPr="00405251">
        <w:rPr>
          <w:u w:val="single"/>
        </w:rPr>
        <w:t>.  By declaring the right to </w:t>
      </w:r>
      <w:hyperlink r:id="rId13" w:tgtFrame="_blank" w:history="1">
        <w:r w:rsidRPr="00405251">
          <w:rPr>
            <w:u w:val="single"/>
          </w:rPr>
          <w:t>arbitrarily ignore</w:t>
        </w:r>
        <w:r w:rsidRPr="00405251">
          <w:rPr>
            <w:sz w:val="16"/>
          </w:rPr>
          <w:t xml:space="preserve"> statutor</w:t>
        </w:r>
        <w:r w:rsidRPr="00405251">
          <w:rPr>
            <w:u w:val="single"/>
          </w:rPr>
          <w:t xml:space="preserve">y law </w:t>
        </w:r>
        <w:r w:rsidRPr="00405251">
          <w:rPr>
            <w:sz w:val="16"/>
          </w:rPr>
          <w:t>and defy Congress</w:t>
        </w:r>
      </w:hyperlink>
      <w:r w:rsidRPr="00405251">
        <w:rPr>
          <w:u w:val="single"/>
        </w:rPr>
        <w:t> </w:t>
      </w:r>
      <w:r w:rsidRPr="00405251">
        <w:rPr>
          <w:sz w:val="16"/>
        </w:rPr>
        <w:t>in this matter</w:t>
      </w:r>
      <w:r w:rsidRPr="00405251">
        <w:rPr>
          <w:u w:val="single"/>
        </w:rPr>
        <w:t>, just how is Congress supposed to negotiate with the administration on anything else?</w:t>
      </w:r>
      <w:r w:rsidRPr="00405251">
        <w:rPr>
          <w:sz w:val="16"/>
        </w:rPr>
        <w:t xml:space="preserve">  </w:t>
      </w:r>
      <w:proofErr w:type="spellStart"/>
      <w:r w:rsidRPr="00405251">
        <w:rPr>
          <w:sz w:val="16"/>
        </w:rPr>
        <w:t>Allahpundit</w:t>
      </w:r>
      <w:proofErr w:type="spellEnd"/>
      <w:r w:rsidRPr="00405251">
        <w:rPr>
          <w:sz w:val="16"/>
        </w:rPr>
        <w:t xml:space="preserve"> blogged about the impact on border-security statutes earlier this week, </w:t>
      </w:r>
      <w:proofErr w:type="spellStart"/>
      <w:r w:rsidRPr="00405251">
        <w:rPr>
          <w:sz w:val="16"/>
        </w:rPr>
        <w:t>but</w:t>
      </w:r>
      <w:hyperlink r:id="rId14" w:anchor=".UdQhaPtTbwA.twitter" w:tgtFrame="_blank" w:history="1">
        <w:r w:rsidRPr="00405251">
          <w:rPr>
            <w:sz w:val="16"/>
          </w:rPr>
          <w:t>Conn</w:t>
        </w:r>
        <w:proofErr w:type="spellEnd"/>
        <w:r w:rsidRPr="00405251">
          <w:rPr>
            <w:sz w:val="16"/>
          </w:rPr>
          <w:t xml:space="preserve"> Carroll</w:t>
        </w:r>
      </w:hyperlink>
      <w:r w:rsidRPr="00405251">
        <w:rPr>
          <w:sz w:val="16"/>
        </w:rPr>
        <w:t> and </w:t>
      </w:r>
      <w:hyperlink r:id="rId15" w:tgtFrame="_blank" w:history="1">
        <w:r w:rsidRPr="00405251">
          <w:rPr>
            <w:sz w:val="16"/>
          </w:rPr>
          <w:t xml:space="preserve">Mickey </w:t>
        </w:r>
        <w:proofErr w:type="spellStart"/>
        <w:r w:rsidRPr="00405251">
          <w:rPr>
            <w:sz w:val="16"/>
          </w:rPr>
          <w:t>Kaus</w:t>
        </w:r>
        <w:proofErr w:type="spellEnd"/>
        <w:r w:rsidRPr="00405251">
          <w:rPr>
            <w:sz w:val="16"/>
          </w:rPr>
          <w:t xml:space="preserve"> point out</w:t>
        </w:r>
      </w:hyperlink>
      <w:r w:rsidRPr="00405251">
        <w:rPr>
          <w:sz w:val="16"/>
        </w:rPr>
        <w:t> another component in the comprehensive bill that might be even more vulnerable to Obama administration capriciousness</w:t>
      </w:r>
      <w:r w:rsidRPr="00405251">
        <w:t xml:space="preserve">: </w:t>
      </w:r>
    </w:p>
    <w:p w:rsidR="00305405" w:rsidRDefault="00305405" w:rsidP="00305405">
      <w:pPr>
        <w:pStyle w:val="Heading3"/>
      </w:pPr>
      <w:r>
        <w:lastRenderedPageBreak/>
        <w:t xml:space="preserve">No Political Capital </w:t>
      </w:r>
    </w:p>
    <w:p w:rsidR="00305405" w:rsidRPr="00405251" w:rsidRDefault="00305405" w:rsidP="00305405">
      <w:pPr>
        <w:pStyle w:val="Heading4"/>
      </w:pPr>
      <w:r w:rsidRPr="00405251">
        <w:t>Obama’s agenda is crashing and burning</w:t>
      </w:r>
    </w:p>
    <w:p w:rsidR="00305405" w:rsidRPr="00405251" w:rsidRDefault="00305405" w:rsidP="00305405">
      <w:r w:rsidRPr="00405251">
        <w:rPr>
          <w:b/>
        </w:rPr>
        <w:t>Newsday July 5</w:t>
      </w:r>
      <w:r w:rsidRPr="00405251">
        <w:rPr>
          <w:b/>
          <w:vertAlign w:val="superscript"/>
        </w:rPr>
        <w:t>th</w:t>
      </w:r>
      <w:r w:rsidRPr="00405251">
        <w:t xml:space="preserve"> [2013 “O'Reilly: Something needs to go right for Barack Obama” http://www.newsday.com/opinion/columnists/william-f-b-o-reilly/o-reilly-something-needs-to-go-right-for-barack-obama-1.5632691</w:t>
      </w:r>
    </w:p>
    <w:p w:rsidR="00305405" w:rsidRPr="00405251" w:rsidRDefault="00305405" w:rsidP="00305405"/>
    <w:p w:rsidR="00305405" w:rsidRPr="00405251" w:rsidRDefault="00305405" w:rsidP="00305405">
      <w:pPr>
        <w:rPr>
          <w:sz w:val="16"/>
        </w:rPr>
      </w:pPr>
      <w:r w:rsidRPr="00405251">
        <w:rPr>
          <w:sz w:val="16"/>
        </w:rPr>
        <w:t xml:space="preserve">There cannot be a crisis next week," Henry Kissinger </w:t>
      </w:r>
      <w:proofErr w:type="spellStart"/>
      <w:r w:rsidRPr="00405251">
        <w:rPr>
          <w:sz w:val="16"/>
        </w:rPr>
        <w:t>oncequipped</w:t>
      </w:r>
      <w:proofErr w:type="spellEnd"/>
      <w:r w:rsidRPr="00405251">
        <w:rPr>
          <w:sz w:val="16"/>
        </w:rPr>
        <w:t>, "my schedule is already full." It's a line President Barack Obama ought to borrow right about now.</w:t>
      </w:r>
    </w:p>
    <w:p w:rsidR="00305405" w:rsidRPr="00405251" w:rsidRDefault="00305405" w:rsidP="00305405">
      <w:pPr>
        <w:rPr>
          <w:sz w:val="16"/>
        </w:rPr>
      </w:pPr>
      <w:r w:rsidRPr="00405251">
        <w:rPr>
          <w:sz w:val="16"/>
        </w:rPr>
        <w:t xml:space="preserve">This hasn't been a good week for the nation's 44th president. The one before it wasn't so hot either, nor was the one before that. Come to think of it, </w:t>
      </w:r>
      <w:r w:rsidRPr="00405251">
        <w:rPr>
          <w:u w:val="single"/>
        </w:rPr>
        <w:t>Obama hasn't had a really good week since being re-elected last November.</w:t>
      </w:r>
    </w:p>
    <w:p w:rsidR="00305405" w:rsidRPr="00405251" w:rsidRDefault="00305405" w:rsidP="00305405">
      <w:pPr>
        <w:rPr>
          <w:sz w:val="16"/>
        </w:rPr>
      </w:pPr>
      <w:r w:rsidRPr="00405251">
        <w:rPr>
          <w:sz w:val="16"/>
        </w:rPr>
        <w:t xml:space="preserve">It's hard to know where to begin: </w:t>
      </w:r>
      <w:r w:rsidRPr="00405251">
        <w:rPr>
          <w:u w:val="single"/>
        </w:rPr>
        <w:t xml:space="preserve">Implementing </w:t>
      </w:r>
      <w:proofErr w:type="spellStart"/>
      <w:r w:rsidRPr="00405251">
        <w:rPr>
          <w:u w:val="single"/>
        </w:rPr>
        <w:t>Obamacare</w:t>
      </w:r>
      <w:proofErr w:type="spellEnd"/>
      <w:r w:rsidRPr="00405251">
        <w:rPr>
          <w:u w:val="single"/>
        </w:rPr>
        <w:t xml:space="preserve"> is proving to be the train wreck</w:t>
      </w:r>
      <w:r w:rsidRPr="00405251">
        <w:rPr>
          <w:sz w:val="16"/>
        </w:rPr>
        <w:t xml:space="preserve"> Sen. Max Baucus (D-Mont.) warned it would be; </w:t>
      </w:r>
      <w:r w:rsidRPr="00405251">
        <w:rPr>
          <w:u w:val="single"/>
        </w:rPr>
        <w:t>our clumsy efforts to snag</w:t>
      </w:r>
      <w:r w:rsidRPr="00405251">
        <w:rPr>
          <w:sz w:val="16"/>
        </w:rPr>
        <w:t xml:space="preserve"> catch-me-if-you-can 29-year-old Edward </w:t>
      </w:r>
      <w:r w:rsidRPr="00405251">
        <w:rPr>
          <w:u w:val="single"/>
        </w:rPr>
        <w:t>Snowden are causing international incidents</w:t>
      </w:r>
      <w:r w:rsidRPr="00405251">
        <w:rPr>
          <w:sz w:val="16"/>
        </w:rPr>
        <w:t xml:space="preserve"> from Beijing to Moscow to Sucre; </w:t>
      </w:r>
      <w:r w:rsidRPr="00405251">
        <w:rPr>
          <w:u w:val="single"/>
        </w:rPr>
        <w:t>secularists in Egypt</w:t>
      </w:r>
      <w:r w:rsidRPr="00405251">
        <w:rPr>
          <w:sz w:val="16"/>
        </w:rPr>
        <w:t xml:space="preserve"> -- who should love America -- </w:t>
      </w:r>
      <w:r w:rsidRPr="00405251">
        <w:rPr>
          <w:u w:val="single"/>
        </w:rPr>
        <w:t>are furious at the administration</w:t>
      </w:r>
      <w:r w:rsidRPr="00405251">
        <w:rPr>
          <w:sz w:val="16"/>
        </w:rPr>
        <w:t xml:space="preserve"> for having backed the just-overthrown democratically elected Sunni extremist regime; </w:t>
      </w:r>
      <w:r w:rsidRPr="00405251">
        <w:rPr>
          <w:u w:val="single"/>
        </w:rPr>
        <w:t>the president's "redline" over the use of chemical weapons in Syria was crossed,</w:t>
      </w:r>
      <w:r w:rsidRPr="00405251">
        <w:rPr>
          <w:sz w:val="16"/>
        </w:rPr>
        <w:t xml:space="preserve"> yet the president is hamstrung on what he can do about it; and, noting that, Iran is moving ever closer to realizing nuclear weapons and regional hegemony. </w:t>
      </w:r>
      <w:r w:rsidRPr="00405251">
        <w:rPr>
          <w:u w:val="single"/>
        </w:rPr>
        <w:t>The IRS and reporter hacking scandals also continue to fester,</w:t>
      </w:r>
      <w:r w:rsidRPr="00405251">
        <w:rPr>
          <w:sz w:val="16"/>
        </w:rPr>
        <w:t xml:space="preserve"> and the unemployment rate isn't budging at 7.6 percent.</w:t>
      </w:r>
    </w:p>
    <w:p w:rsidR="00305405" w:rsidRPr="00405251" w:rsidRDefault="00305405" w:rsidP="00305405">
      <w:pPr>
        <w:rPr>
          <w:sz w:val="16"/>
        </w:rPr>
      </w:pPr>
      <w:r w:rsidRPr="00405251">
        <w:rPr>
          <w:sz w:val="16"/>
        </w:rPr>
        <w:t xml:space="preserve">Have I forgotten anything -- other than what Snowden actually revealed about the NSA, Benghazi, </w:t>
      </w:r>
      <w:r w:rsidRPr="00405251">
        <w:rPr>
          <w:u w:val="single"/>
        </w:rPr>
        <w:t>stalled immigration reform and the debt ceiling fight coming</w:t>
      </w:r>
      <w:r w:rsidRPr="00405251">
        <w:rPr>
          <w:sz w:val="16"/>
        </w:rPr>
        <w:t xml:space="preserve"> in September?</w:t>
      </w:r>
    </w:p>
    <w:p w:rsidR="00305405" w:rsidRPr="00405251" w:rsidRDefault="00305405" w:rsidP="00305405">
      <w:pPr>
        <w:rPr>
          <w:sz w:val="16"/>
        </w:rPr>
      </w:pPr>
      <w:proofErr w:type="gramStart"/>
      <w:r w:rsidRPr="00405251">
        <w:rPr>
          <w:sz w:val="16"/>
        </w:rPr>
        <w:t>Probably.</w:t>
      </w:r>
      <w:proofErr w:type="gramEnd"/>
    </w:p>
    <w:p w:rsidR="00305405" w:rsidRPr="00405251" w:rsidRDefault="00305405" w:rsidP="00305405">
      <w:r w:rsidRPr="00405251">
        <w:rPr>
          <w:sz w:val="16"/>
        </w:rPr>
        <w:t xml:space="preserve">I realize I'm piling on. </w:t>
      </w:r>
      <w:proofErr w:type="gramStart"/>
      <w:r w:rsidRPr="00405251">
        <w:rPr>
          <w:sz w:val="16"/>
        </w:rPr>
        <w:t>But not inaccurately.</w:t>
      </w:r>
      <w:proofErr w:type="gramEnd"/>
      <w:r w:rsidRPr="00405251">
        <w:rPr>
          <w:sz w:val="16"/>
        </w:rPr>
        <w:t xml:space="preserve"> President </w:t>
      </w:r>
      <w:r w:rsidRPr="00405251">
        <w:rPr>
          <w:u w:val="single"/>
        </w:rPr>
        <w:t>Obama's second term is having real problems. Events are overtaking his capacity to lead,</w:t>
      </w:r>
      <w:r w:rsidRPr="00405251">
        <w:rPr>
          <w:sz w:val="16"/>
        </w:rPr>
        <w:t xml:space="preserve"> leaving his administration desperately needing to demonstrate competence -- at anything</w:t>
      </w:r>
      <w:r w:rsidRPr="00405251">
        <w:t>.</w:t>
      </w:r>
    </w:p>
    <w:p w:rsidR="00305405" w:rsidRPr="00405251" w:rsidRDefault="00305405" w:rsidP="00305405"/>
    <w:p w:rsidR="00305405" w:rsidRPr="00405251" w:rsidRDefault="00305405" w:rsidP="00305405">
      <w:pPr>
        <w:pStyle w:val="Heading4"/>
      </w:pPr>
      <w:r w:rsidRPr="00405251">
        <w:t>Obama is wasting his political capital—He has no persuasive power</w:t>
      </w:r>
    </w:p>
    <w:p w:rsidR="00305405" w:rsidRPr="00305405" w:rsidRDefault="00305405" w:rsidP="00305405">
      <w:r w:rsidRPr="00405251">
        <w:rPr>
          <w:b/>
          <w:sz w:val="23"/>
          <w:szCs w:val="23"/>
        </w:rPr>
        <w:t>The Washington Post June 28</w:t>
      </w:r>
      <w:r w:rsidRPr="00405251">
        <w:rPr>
          <w:b/>
          <w:sz w:val="23"/>
          <w:szCs w:val="23"/>
          <w:vertAlign w:val="superscript"/>
        </w:rPr>
        <w:t>th</w:t>
      </w:r>
      <w:r w:rsidRPr="00405251">
        <w:rPr>
          <w:sz w:val="23"/>
          <w:szCs w:val="23"/>
        </w:rPr>
        <w:t xml:space="preserve"> [2013 “</w:t>
      </w:r>
      <w:proofErr w:type="gramStart"/>
      <w:r w:rsidRPr="00405251">
        <w:t>‘The</w:t>
      </w:r>
      <w:proofErr w:type="gramEnd"/>
      <w:r w:rsidRPr="00405251">
        <w:t xml:space="preserve"> Center Holds: Obama and His Enemies’ by Jonathan Alter”</w:t>
      </w:r>
    </w:p>
    <w:p w:rsidR="00305405" w:rsidRPr="00405251" w:rsidRDefault="00305405" w:rsidP="00305405">
      <w:pPr>
        <w:pStyle w:val="NormalWeb"/>
        <w:shd w:val="clear" w:color="auto" w:fill="FFFFFF"/>
        <w:spacing w:before="0" w:beforeAutospacing="0" w:after="150" w:afterAutospacing="0" w:line="270" w:lineRule="atLeast"/>
        <w:rPr>
          <w:rFonts w:ascii="Cambria" w:hAnsi="Cambria"/>
          <w:color w:val="000000"/>
          <w:sz w:val="16"/>
          <w:szCs w:val="22"/>
        </w:rPr>
      </w:pPr>
      <w:r w:rsidRPr="00405251">
        <w:rPr>
          <w:rFonts w:ascii="Cambria" w:hAnsi="Cambria"/>
          <w:color w:val="000000"/>
          <w:sz w:val="16"/>
          <w:szCs w:val="22"/>
        </w:rPr>
        <w:t>Perhaps the most interesting revelations come in Chapter 10, “</w:t>
      </w:r>
      <w:r w:rsidRPr="00405251">
        <w:rPr>
          <w:rFonts w:ascii="Cambria" w:hAnsi="Cambria"/>
          <w:color w:val="000000"/>
          <w:sz w:val="22"/>
          <w:szCs w:val="22"/>
          <w:u w:val="single"/>
        </w:rPr>
        <w:t>Missing the Schmooze Gene,”</w:t>
      </w:r>
      <w:r w:rsidRPr="00405251">
        <w:rPr>
          <w:rFonts w:ascii="Cambria" w:hAnsi="Cambria"/>
          <w:color w:val="000000"/>
          <w:sz w:val="16"/>
          <w:szCs w:val="22"/>
        </w:rPr>
        <w:t xml:space="preserve"> in which Alter succeeds better than any other writer to date in making sense of the paradox that has come to define </w:t>
      </w:r>
      <w:r w:rsidRPr="00405251">
        <w:rPr>
          <w:rFonts w:ascii="Cambria" w:hAnsi="Cambria"/>
          <w:color w:val="000000"/>
          <w:sz w:val="22"/>
          <w:szCs w:val="22"/>
          <w:u w:val="single"/>
        </w:rPr>
        <w:t>Obama</w:t>
      </w:r>
      <w:r w:rsidRPr="00405251">
        <w:rPr>
          <w:rFonts w:ascii="Cambria" w:hAnsi="Cambria"/>
          <w:color w:val="000000"/>
          <w:sz w:val="16"/>
          <w:szCs w:val="22"/>
        </w:rPr>
        <w:t xml:space="preserve">: a political figure who </w:t>
      </w:r>
      <w:r w:rsidRPr="00405251">
        <w:rPr>
          <w:rFonts w:ascii="Cambria" w:hAnsi="Cambria"/>
          <w:color w:val="000000"/>
          <w:sz w:val="22"/>
          <w:szCs w:val="22"/>
          <w:u w:val="single"/>
        </w:rPr>
        <w:t>loves the real work but becomes impatient with the trivial duties of modern-day political office, where schmoozing</w:t>
      </w:r>
      <w:r w:rsidRPr="00405251">
        <w:rPr>
          <w:rFonts w:ascii="Cambria" w:hAnsi="Cambria"/>
          <w:color w:val="000000"/>
          <w:sz w:val="16"/>
          <w:szCs w:val="22"/>
        </w:rPr>
        <w:t xml:space="preserve">, fundraising, “donor maintenance” </w:t>
      </w:r>
      <w:r w:rsidRPr="00405251">
        <w:rPr>
          <w:rFonts w:ascii="Cambria" w:hAnsi="Cambria"/>
          <w:color w:val="000000"/>
          <w:sz w:val="22"/>
          <w:szCs w:val="22"/>
          <w:u w:val="single"/>
        </w:rPr>
        <w:t>and false friendships are the grist that keep the machine churning.</w:t>
      </w:r>
      <w:r w:rsidRPr="00405251">
        <w:rPr>
          <w:rFonts w:ascii="Cambria" w:hAnsi="Cambria"/>
          <w:color w:val="000000"/>
          <w:sz w:val="16"/>
          <w:szCs w:val="22"/>
        </w:rPr>
        <w:t xml:space="preserve"> Alter describes the president complaining to staffers during the 2011 debt-ceiling crisis as he dutifully calls Democratic senators whom Majority Leader Harry Reid has placed on a list for special attention. Obama gripes: “Why do these guys need this? Are they so insecure that they can function only if they get to tell people, ‘Hey, the president called me!’?” One senior aide explains, “It’s not in his DNA.” According to friends</w:t>
      </w:r>
      <w:r w:rsidRPr="00405251">
        <w:rPr>
          <w:rFonts w:ascii="Cambria" w:hAnsi="Cambria"/>
          <w:color w:val="000000"/>
          <w:sz w:val="22"/>
          <w:szCs w:val="22"/>
          <w:u w:val="single"/>
        </w:rPr>
        <w:t>, Obama would rather exercise</w:t>
      </w:r>
      <w:r w:rsidRPr="00405251">
        <w:rPr>
          <w:rFonts w:ascii="Cambria" w:hAnsi="Cambria"/>
          <w:color w:val="000000"/>
          <w:sz w:val="16"/>
          <w:szCs w:val="22"/>
        </w:rPr>
        <w:t xml:space="preserve"> or spend time with Michelle and the girls </w:t>
      </w:r>
      <w:r w:rsidRPr="00405251">
        <w:rPr>
          <w:rFonts w:ascii="Cambria" w:hAnsi="Cambria"/>
          <w:color w:val="000000"/>
          <w:sz w:val="22"/>
          <w:szCs w:val="22"/>
          <w:u w:val="single"/>
        </w:rPr>
        <w:t>than chit-chat with needy members of Congress.</w:t>
      </w:r>
      <w:r>
        <w:rPr>
          <w:rFonts w:ascii="Cambria" w:hAnsi="Cambria"/>
          <w:color w:val="000000"/>
          <w:sz w:val="16"/>
          <w:szCs w:val="22"/>
        </w:rPr>
        <w:t xml:space="preserve"> </w:t>
      </w:r>
      <w:r w:rsidRPr="00405251">
        <w:rPr>
          <w:rFonts w:ascii="Cambria" w:hAnsi="Cambria"/>
          <w:color w:val="000000"/>
          <w:sz w:val="16"/>
          <w:szCs w:val="22"/>
        </w:rPr>
        <w:t xml:space="preserve">George H.W. Bush and other presidents were famous for dashing off personal notes of thanks to donors and political allies, but Obama has generally rebuffed that practice. A former top adviser explained, “He fundamentally doesn’t relate to their impact because he wouldn’t particularly care if he got one.” </w:t>
      </w:r>
      <w:proofErr w:type="gramStart"/>
      <w:r w:rsidRPr="00405251">
        <w:rPr>
          <w:rFonts w:ascii="Cambria" w:hAnsi="Cambria"/>
          <w:color w:val="000000"/>
          <w:sz w:val="16"/>
          <w:szCs w:val="22"/>
        </w:rPr>
        <w:t>Yet Obama daily pens handwritten letters to average citizens who write to him, believing this to be a valuable use of his time.</w:t>
      </w:r>
      <w:proofErr w:type="gramEnd"/>
      <w:r w:rsidRPr="00405251">
        <w:rPr>
          <w:rFonts w:ascii="Cambria" w:hAnsi="Cambria"/>
          <w:color w:val="000000"/>
          <w:sz w:val="16"/>
          <w:szCs w:val="22"/>
        </w:rPr>
        <w:t xml:space="preserve"> In assessing this missing “schmooze gene,” Alter concludes that Obama’s strong desire to be a normal person is “a fine quality in an individual but problematic for a president.” He concludes that </w:t>
      </w:r>
      <w:r w:rsidRPr="00405251">
        <w:rPr>
          <w:rFonts w:ascii="Cambria" w:hAnsi="Cambria"/>
          <w:color w:val="000000"/>
          <w:sz w:val="22"/>
          <w:szCs w:val="22"/>
          <w:u w:val="single"/>
        </w:rPr>
        <w:t>Obama has squandered a valuable piece of political capital: “</w:t>
      </w:r>
      <w:r w:rsidRPr="00405251">
        <w:rPr>
          <w:rFonts w:ascii="Cambria" w:hAnsi="Cambria"/>
          <w:color w:val="000000"/>
          <w:sz w:val="16"/>
          <w:szCs w:val="22"/>
        </w:rPr>
        <w:t>His failure to use the trappings of the presidency more often left him with one less tool in his toolbox, one less way to leverage his authority.”</w:t>
      </w:r>
    </w:p>
    <w:p w:rsidR="00305405" w:rsidRPr="00405251" w:rsidRDefault="00305405" w:rsidP="00305405">
      <w:pPr>
        <w:rPr>
          <w:rStyle w:val="StyleBoldUnderline"/>
          <w:b/>
        </w:rPr>
      </w:pPr>
    </w:p>
    <w:p w:rsidR="00305405" w:rsidRPr="00405251" w:rsidRDefault="00305405" w:rsidP="00305405">
      <w:pPr>
        <w:pStyle w:val="Heading4"/>
        <w:rPr>
          <w:rStyle w:val="StyleBoldUnderline"/>
          <w:b w:val="0"/>
        </w:rPr>
      </w:pPr>
      <w:r w:rsidRPr="00405251">
        <w:rPr>
          <w:rStyle w:val="StyleBoldUnderline"/>
        </w:rPr>
        <w:t xml:space="preserve">SCANDALS ARE HURTING OBAMA’S CREDIBILITY </w:t>
      </w:r>
    </w:p>
    <w:p w:rsidR="00305405" w:rsidRPr="00405251" w:rsidRDefault="00305405" w:rsidP="00305405">
      <w:r w:rsidRPr="00405251">
        <w:t xml:space="preserve">Young, 7/03/13 (J.t. Young conservative columnist and political commentator “The Peril </w:t>
      </w:r>
      <w:proofErr w:type="gramStart"/>
      <w:r w:rsidRPr="00405251">
        <w:t>For President Obama In</w:t>
      </w:r>
      <w:proofErr w:type="gramEnd"/>
      <w:r w:rsidRPr="00405251">
        <w:t xml:space="preserve"> His Negative Polling Numbers”. 7/03/2013.online.)</w:t>
      </w:r>
    </w:p>
    <w:p w:rsidR="00305405" w:rsidRPr="00405251" w:rsidRDefault="00305405" w:rsidP="00305405">
      <w:pPr>
        <w:rPr>
          <w:rStyle w:val="StyleBoldUnderline"/>
          <w:b/>
        </w:rPr>
      </w:pPr>
      <w:r w:rsidRPr="00405251">
        <w:rPr>
          <w:rStyle w:val="StyleBoldUnderline"/>
        </w:rPr>
        <w:t xml:space="preserve"> [</w:t>
      </w:r>
      <w:r w:rsidRPr="00405251">
        <w:t>http://www.forbes.com/sites/realspin/2013/07/03/the-peril-for-president-obama-in-his-negative-polling-numbers/]</w:t>
      </w:r>
    </w:p>
    <w:p w:rsidR="00305405" w:rsidRPr="00405251" w:rsidRDefault="00305405" w:rsidP="00305405">
      <w:r w:rsidRPr="00405251">
        <w:rPr>
          <w:rStyle w:val="StyleBoldUnderline"/>
        </w:rPr>
        <w:lastRenderedPageBreak/>
        <w:t>Recent scandals are driving President Obama’s negative ratings perilously close to November 2010’s</w:t>
      </w:r>
      <w:r w:rsidRPr="00405251">
        <w:t xml:space="preserve">. This deterioration is seen not just in the overall population, but even more pronouncedly in those with the most strongly held opinions. </w:t>
      </w:r>
      <w:r w:rsidRPr="00405251">
        <w:rPr>
          <w:rStyle w:val="StyleBoldUnderline"/>
        </w:rPr>
        <w:t>Without significant improvement in the variables influencing public opinion, Obama could be in for an even tougher upcoming midterm election than his first.</w:t>
      </w:r>
      <w:r>
        <w:rPr>
          <w:rStyle w:val="StyleBoldUnderline"/>
        </w:rPr>
        <w:t xml:space="preserve"> </w:t>
      </w:r>
      <w:r w:rsidRPr="00405251">
        <w:t xml:space="preserve">According to Rasmussen’s daily tracking poll, four years ago on July 1, 2009, Obama had a nine percentage point positive overall job approval rating (54% to 45%). Over the last four years, problems have had a debilitating impact on Obama’s poll numbers. </w:t>
      </w:r>
      <w:r w:rsidRPr="00405251">
        <w:rPr>
          <w:rStyle w:val="StyleBoldUnderline"/>
        </w:rPr>
        <w:t xml:space="preserve">The economy is still weak, unemployment still high, the budget deficit and federal spending both still well above historical averages, and </w:t>
      </w:r>
      <w:proofErr w:type="spellStart"/>
      <w:r w:rsidRPr="00405251">
        <w:rPr>
          <w:rStyle w:val="StyleBoldUnderline"/>
        </w:rPr>
        <w:t>Obamacare</w:t>
      </w:r>
      <w:proofErr w:type="spellEnd"/>
      <w:r w:rsidRPr="00405251">
        <w:rPr>
          <w:rStyle w:val="StyleBoldUnderline"/>
        </w:rPr>
        <w:t xml:space="preserve"> continues unpopular</w:t>
      </w:r>
      <w:r w:rsidRPr="00405251">
        <w:t xml:space="preserve">. As a result, on May 11 this year – the day three scandal stories (about the Benghazi attack, IRS targeting of political groups, and HHS solicitation of private firms to help fund </w:t>
      </w:r>
      <w:proofErr w:type="spellStart"/>
      <w:r w:rsidRPr="00405251">
        <w:t>Obamacare</w:t>
      </w:r>
      <w:proofErr w:type="spellEnd"/>
      <w:r w:rsidRPr="00405251">
        <w:t xml:space="preserve"> implementation) dominated news coverage, but had not yet shaped public opinion – Obama had just a three percentage point positive overall job approval rating (51% to 48%).</w:t>
      </w:r>
    </w:p>
    <w:p w:rsidR="00305405" w:rsidRPr="00086388" w:rsidRDefault="00305405" w:rsidP="001B3B35">
      <w:pPr>
        <w:pStyle w:val="CardText"/>
        <w:ind w:left="0" w:right="0"/>
        <w:rPr>
          <w:sz w:val="14"/>
        </w:rPr>
      </w:pPr>
    </w:p>
    <w:p w:rsidR="000738A1" w:rsidRPr="00086388" w:rsidRDefault="000738A1" w:rsidP="001B3B35">
      <w:pPr>
        <w:pStyle w:val="Heading2"/>
      </w:pPr>
      <w:r w:rsidRPr="00086388">
        <w:lastRenderedPageBreak/>
        <w:t xml:space="preserve">***Cuba*** </w:t>
      </w:r>
    </w:p>
    <w:p w:rsidR="000738A1" w:rsidRPr="00086388" w:rsidRDefault="000738A1" w:rsidP="001B3B35">
      <w:pPr>
        <w:pStyle w:val="Heading3"/>
      </w:pPr>
      <w:r w:rsidRPr="00086388">
        <w:lastRenderedPageBreak/>
        <w:t>Link Turn/Shield</w:t>
      </w:r>
    </w:p>
    <w:p w:rsidR="000738A1" w:rsidRPr="00086388" w:rsidRDefault="000738A1" w:rsidP="001B3B35">
      <w:pPr>
        <w:pStyle w:val="Heading4"/>
      </w:pPr>
      <w:r w:rsidRPr="00086388">
        <w:t xml:space="preserve">A forceful Obama solves any risk of backlash—claims of the Cuba Lobby’s influence are all hype </w:t>
      </w:r>
    </w:p>
    <w:p w:rsidR="000738A1" w:rsidRPr="00086388" w:rsidRDefault="000738A1" w:rsidP="001B3B35">
      <w:proofErr w:type="spellStart"/>
      <w:r w:rsidRPr="00086388">
        <w:rPr>
          <w:rStyle w:val="StyleStyleBold12pt"/>
        </w:rPr>
        <w:t>Leogrande</w:t>
      </w:r>
      <w:proofErr w:type="spellEnd"/>
      <w:r w:rsidRPr="00086388">
        <w:rPr>
          <w:rStyle w:val="StyleStyleBold12pt"/>
        </w:rPr>
        <w:t xml:space="preserve"> 4/11</w:t>
      </w:r>
      <w:r w:rsidRPr="00086388">
        <w:rPr>
          <w:b/>
          <w:sz w:val="24"/>
        </w:rPr>
        <w:t xml:space="preserve"> </w:t>
      </w:r>
      <w:r w:rsidRPr="00086388">
        <w:t xml:space="preserve">William M. </w:t>
      </w:r>
      <w:proofErr w:type="spellStart"/>
      <w:r w:rsidRPr="00086388">
        <w:t>Leogrande</w:t>
      </w:r>
      <w:proofErr w:type="spellEnd"/>
      <w:r w:rsidRPr="00086388">
        <w:t>, professor in the department of government at American University's School of Public Affairs in Washington, D.C., 2013, “The Cuba Lobby” The most powerful lobby in Washington isn't the NRA. It's the Castro-hating right wing that has Obama's bureaucrats terrified and inert, http://www.foreignpolicy.com/articles/2013/04/11/the_cuba_lobby_jay_z?page=0,0</w:t>
      </w:r>
    </w:p>
    <w:p w:rsidR="000738A1" w:rsidRPr="00086388" w:rsidRDefault="000738A1" w:rsidP="001B3B35">
      <w:pPr>
        <w:rPr>
          <w:sz w:val="12"/>
        </w:rPr>
      </w:pPr>
      <w:r w:rsidRPr="00086388">
        <w:rPr>
          <w:u w:val="single"/>
        </w:rPr>
        <w:t>The irrationality of</w:t>
      </w:r>
      <w:r w:rsidRPr="00086388">
        <w:rPr>
          <w:sz w:val="12"/>
        </w:rPr>
        <w:t xml:space="preserve"> U.S. </w:t>
      </w:r>
      <w:r w:rsidRPr="00086388">
        <w:rPr>
          <w:u w:val="single"/>
        </w:rPr>
        <w:t>policy does not stem just from concerns about electoral politics in Florida.</w:t>
      </w:r>
      <w:r w:rsidRPr="00086388">
        <w:rPr>
          <w:sz w:val="12"/>
        </w:rPr>
        <w:t xml:space="preserve"> </w:t>
      </w:r>
      <w:r w:rsidRPr="00086388">
        <w:rPr>
          <w:u w:val="single"/>
        </w:rPr>
        <w:t>The Cuban-American community has evolved to the point that a majority now favors engagement with Cuba</w:t>
      </w:r>
      <w:r w:rsidRPr="00086388">
        <w:rPr>
          <w:sz w:val="12"/>
        </w:rPr>
        <w:t xml:space="preserve">, </w:t>
      </w:r>
      <w:r w:rsidRPr="00086388">
        <w:rPr>
          <w:u w:val="single"/>
        </w:rPr>
        <w:t>as both opinion polls and Obama's electoral success in 2008 and 2012 demonstrate</w:t>
      </w:r>
      <w:r w:rsidRPr="00086388">
        <w:rPr>
          <w:sz w:val="12"/>
        </w:rPr>
        <w:t xml:space="preserve">. Today, </w:t>
      </w:r>
      <w:r w:rsidRPr="00086388">
        <w:rPr>
          <w:u w:val="single"/>
        </w:rPr>
        <w:t>the larger problem is the climate of fear</w:t>
      </w:r>
      <w:r w:rsidRPr="00086388">
        <w:rPr>
          <w:sz w:val="12"/>
        </w:rPr>
        <w:t xml:space="preserve"> in the government bureaucracy, where even honest reporting about Cuba -- let alone advocating a more sensible policy -- can endanger one's career. Democratic presidents, who ought to know better, have tolerated this distortion of the policy process and at times have reinforced it by allowing the Cuba lobby to extort concessions from them. But the cost is high -- the gradual and insidious erosion of the government's ability to make sound policy based on fact rather than fantasy.</w:t>
      </w:r>
    </w:p>
    <w:p w:rsidR="000738A1" w:rsidRPr="00086388" w:rsidRDefault="000738A1" w:rsidP="001B3B35">
      <w:pPr>
        <w:rPr>
          <w:sz w:val="12"/>
        </w:rPr>
      </w:pPr>
      <w:r w:rsidRPr="00086388">
        <w:rPr>
          <w:u w:val="single"/>
        </w:rPr>
        <w:t xml:space="preserve">Through bullying and character assassination, the China Lobby blocked a sensible </w:t>
      </w:r>
      <w:r w:rsidRPr="00086388">
        <w:rPr>
          <w:sz w:val="12"/>
        </w:rPr>
        <w:t xml:space="preserve">U.S. </w:t>
      </w:r>
      <w:r w:rsidRPr="00086388">
        <w:rPr>
          <w:u w:val="single"/>
        </w:rPr>
        <w:t>policy toward Beijing for a quarter-century</w:t>
      </w:r>
      <w:r w:rsidRPr="00086388">
        <w:rPr>
          <w:sz w:val="12"/>
        </w:rPr>
        <w:t xml:space="preserve">, with tragic results. </w:t>
      </w:r>
      <w:r w:rsidRPr="00086388">
        <w:rPr>
          <w:u w:val="single"/>
        </w:rPr>
        <w:t xml:space="preserve">When </w:t>
      </w:r>
      <w:r w:rsidRPr="00086388">
        <w:rPr>
          <w:sz w:val="12"/>
        </w:rPr>
        <w:t xml:space="preserve">Richard </w:t>
      </w:r>
      <w:r w:rsidRPr="00086388">
        <w:rPr>
          <w:u w:val="single"/>
        </w:rPr>
        <w:t>Nixon finally defied the China Lobby by going to Beijing in 1972</w:t>
      </w:r>
      <w:r w:rsidRPr="00086388">
        <w:rPr>
          <w:sz w:val="12"/>
        </w:rPr>
        <w:t>, the earth did not tremble,</w:t>
      </w:r>
      <w:r w:rsidRPr="00086388">
        <w:rPr>
          <w:u w:val="single"/>
        </w:rPr>
        <w:t xml:space="preserve"> civilization did not collapse</w:t>
      </w:r>
      <w:r w:rsidRPr="00086388">
        <w:rPr>
          <w:sz w:val="12"/>
        </w:rPr>
        <w:t xml:space="preserve">, and U.S. security did not suffer. If anything, U.S. </w:t>
      </w:r>
      <w:r w:rsidRPr="00086388">
        <w:rPr>
          <w:u w:val="single"/>
        </w:rPr>
        <w:t xml:space="preserve">allies </w:t>
      </w:r>
      <w:r w:rsidRPr="00086388">
        <w:rPr>
          <w:sz w:val="12"/>
        </w:rPr>
        <w:t>around the world</w:t>
      </w:r>
      <w:r w:rsidRPr="00086388">
        <w:rPr>
          <w:u w:val="single"/>
        </w:rPr>
        <w:t xml:space="preserve"> applauded the adoption</w:t>
      </w:r>
      <w:r w:rsidRPr="00086388">
        <w:rPr>
          <w:sz w:val="12"/>
        </w:rPr>
        <w:t xml:space="preserve"> -- finally -- of a rational policy. At home, </w:t>
      </w:r>
      <w:r w:rsidRPr="00086388">
        <w:rPr>
          <w:u w:val="single"/>
        </w:rPr>
        <w:t xml:space="preserve">the </w:t>
      </w:r>
      <w:proofErr w:type="spellStart"/>
      <w:r w:rsidRPr="00086388">
        <w:rPr>
          <w:u w:val="single"/>
        </w:rPr>
        <w:t>punditocracy</w:t>
      </w:r>
      <w:proofErr w:type="spellEnd"/>
      <w:r w:rsidRPr="00086388">
        <w:rPr>
          <w:u w:val="single"/>
        </w:rPr>
        <w:t xml:space="preserve"> was surprised to discover </w:t>
      </w:r>
      <w:r w:rsidRPr="00086388">
        <w:rPr>
          <w:sz w:val="12"/>
        </w:rPr>
        <w:t xml:space="preserve">that </w:t>
      </w:r>
      <w:r w:rsidRPr="00086388">
        <w:rPr>
          <w:u w:val="single"/>
        </w:rPr>
        <w:t>Nixon's bold stroke was politically popular</w:t>
      </w:r>
      <w:r w:rsidRPr="00086388">
        <w:rPr>
          <w:sz w:val="12"/>
        </w:rPr>
        <w:t xml:space="preserve">. </w:t>
      </w:r>
      <w:r w:rsidRPr="00086388">
        <w:rPr>
          <w:u w:val="single"/>
        </w:rPr>
        <w:t>The China Lobby proved to be a paper tiger; the Red Scare fever of the 1950s had subsided, robbing the movement of its political base</w:t>
      </w:r>
      <w:r w:rsidRPr="00086388">
        <w:rPr>
          <w:sz w:val="12"/>
        </w:rPr>
        <w:t>.</w:t>
      </w:r>
    </w:p>
    <w:p w:rsidR="000738A1" w:rsidRPr="00086388" w:rsidRDefault="000738A1" w:rsidP="001B3B35">
      <w:pPr>
        <w:rPr>
          <w:sz w:val="12"/>
        </w:rPr>
      </w:pPr>
      <w:r w:rsidRPr="00086388">
        <w:rPr>
          <w:u w:val="single"/>
        </w:rPr>
        <w:t>Likewise</w:t>
      </w:r>
      <w:r w:rsidRPr="00086388">
        <w:rPr>
          <w:sz w:val="12"/>
        </w:rPr>
        <w:t xml:space="preserve">, </w:t>
      </w:r>
      <w:r w:rsidRPr="00086388">
        <w:rPr>
          <w:u w:val="single"/>
        </w:rPr>
        <w:t xml:space="preserve">the Cuba Lobby has blocked a sensible policy toward Cuba </w:t>
      </w:r>
      <w:r w:rsidRPr="00086388">
        <w:rPr>
          <w:sz w:val="12"/>
        </w:rPr>
        <w:t xml:space="preserve">for half a century, with growing damage to U.S. relations with Latin America. </w:t>
      </w:r>
      <w:r w:rsidRPr="00086388">
        <w:rPr>
          <w:u w:val="single"/>
        </w:rPr>
        <w:t xml:space="preserve">When a </w:t>
      </w:r>
      <w:r w:rsidRPr="00086388">
        <w:rPr>
          <w:sz w:val="12"/>
        </w:rPr>
        <w:t>courageous U.S.</w:t>
      </w:r>
      <w:r w:rsidRPr="00086388">
        <w:rPr>
          <w:u w:val="single"/>
        </w:rPr>
        <w:t xml:space="preserve"> president finally decides to defy the Cuba Lobby with a stroke as bold as Nixon's trip to China</w:t>
      </w:r>
      <w:r w:rsidRPr="00086388">
        <w:rPr>
          <w:sz w:val="12"/>
        </w:rPr>
        <w:t xml:space="preserve">, </w:t>
      </w:r>
      <w:r w:rsidRPr="00086388">
        <w:rPr>
          <w:u w:val="single"/>
        </w:rPr>
        <w:t>she or he will discover that so too the Cuba Lobby no longer has the political clout it once had</w:t>
      </w:r>
      <w:r w:rsidRPr="00086388">
        <w:rPr>
          <w:sz w:val="12"/>
        </w:rPr>
        <w:t xml:space="preserve">. </w:t>
      </w:r>
      <w:r w:rsidRPr="00086388">
        <w:rPr>
          <w:u w:val="single"/>
        </w:rPr>
        <w:t>The strategic importance</w:t>
      </w:r>
      <w:r w:rsidRPr="00086388">
        <w:rPr>
          <w:sz w:val="12"/>
        </w:rPr>
        <w:t xml:space="preserve"> </w:t>
      </w:r>
      <w:r w:rsidRPr="00086388">
        <w:rPr>
          <w:u w:val="single"/>
        </w:rPr>
        <w:t>of repairing</w:t>
      </w:r>
      <w:r w:rsidRPr="00086388">
        <w:rPr>
          <w:sz w:val="12"/>
        </w:rPr>
        <w:t xml:space="preserve"> the United States' </w:t>
      </w:r>
      <w:r w:rsidRPr="00086388">
        <w:rPr>
          <w:u w:val="single"/>
        </w:rPr>
        <w:t>frayed relations with Latin America</w:t>
      </w:r>
      <w:r w:rsidRPr="00086388">
        <w:rPr>
          <w:sz w:val="12"/>
        </w:rPr>
        <w:t xml:space="preserve"> </w:t>
      </w:r>
      <w:r w:rsidRPr="00086388">
        <w:rPr>
          <w:u w:val="single"/>
        </w:rPr>
        <w:t>has come to outweigh the political risk of reconciliation</w:t>
      </w:r>
      <w:r w:rsidRPr="00086388">
        <w:rPr>
          <w:sz w:val="12"/>
        </w:rPr>
        <w:t xml:space="preserve"> with Havana. </w:t>
      </w:r>
      <w:r w:rsidRPr="00086388">
        <w:rPr>
          <w:u w:val="single"/>
        </w:rPr>
        <w:t>Nixon went to China</w:t>
      </w:r>
      <w:r w:rsidRPr="00086388">
        <w:rPr>
          <w:sz w:val="12"/>
        </w:rPr>
        <w:t xml:space="preserve">, and </w:t>
      </w:r>
      <w:r w:rsidRPr="00086388">
        <w:rPr>
          <w:u w:val="single"/>
        </w:rPr>
        <w:t>history records it as the highlight of his checkered legacy</w:t>
      </w:r>
      <w:r w:rsidRPr="00086388">
        <w:rPr>
          <w:sz w:val="12"/>
        </w:rPr>
        <w:t>. Will Barack Obama have the courage to go to Havana?</w:t>
      </w:r>
    </w:p>
    <w:p w:rsidR="000738A1" w:rsidRPr="00086388" w:rsidRDefault="000738A1" w:rsidP="001B3B35"/>
    <w:p w:rsidR="000738A1" w:rsidRPr="00086388" w:rsidRDefault="000738A1" w:rsidP="001B3B35">
      <w:pPr>
        <w:pStyle w:val="Heading3"/>
      </w:pPr>
      <w:r w:rsidRPr="00086388">
        <w:lastRenderedPageBreak/>
        <w:t>Public Link Turn</w:t>
      </w:r>
    </w:p>
    <w:p w:rsidR="000738A1" w:rsidRPr="00086388" w:rsidRDefault="000738A1" w:rsidP="001B3B35">
      <w:pPr>
        <w:pStyle w:val="Heading4"/>
      </w:pPr>
      <w:r w:rsidRPr="00086388">
        <w:t>Public supports engagement</w:t>
      </w:r>
    </w:p>
    <w:p w:rsidR="000738A1" w:rsidRPr="00086388" w:rsidRDefault="000738A1" w:rsidP="001B3B35">
      <w:r w:rsidRPr="00086388">
        <w:rPr>
          <w:rStyle w:val="StyleStyleBold12pt"/>
        </w:rPr>
        <w:t>Angus-Reid, 12</w:t>
      </w:r>
      <w:r w:rsidRPr="00086388">
        <w:rPr>
          <w:b/>
        </w:rPr>
        <w:t xml:space="preserve"> </w:t>
      </w:r>
      <w:r w:rsidRPr="00086388">
        <w:rPr>
          <w:sz w:val="16"/>
        </w:rPr>
        <w:t>(Angus-Reid polling, “Most Americans Willing to Re-establish Ties with Cuba” 2/6/12, http://www.angus-reid.com/polls/44366/most-americans-willing-to-re-establish-ties-with-cuba/)</w:t>
      </w:r>
    </w:p>
    <w:p w:rsidR="000738A1" w:rsidRPr="00086388" w:rsidRDefault="000738A1" w:rsidP="001B3B35">
      <w:r w:rsidRPr="00086388">
        <w:rPr>
          <w:u w:val="single"/>
        </w:rPr>
        <w:t>People in the United States are ready to change their country’s interaction with Cuba,</w:t>
      </w:r>
      <w:r w:rsidRPr="00086388">
        <w:t xml:space="preserve"> a new Angus Reid Public Opinion poll has found. In the online survey of a representative national sample of 1,008 American adults, </w:t>
      </w:r>
      <w:r w:rsidRPr="00086388">
        <w:rPr>
          <w:u w:val="single"/>
        </w:rPr>
        <w:t>three-in-five respondents (62%) agree with the U.S. re-establishing diplomatic relations</w:t>
      </w:r>
      <w:r w:rsidRPr="00086388">
        <w:t xml:space="preserve"> with Cuba, while one-in-four (23%) disagree. </w:t>
      </w:r>
      <w:r w:rsidRPr="00086388">
        <w:rPr>
          <w:u w:val="single"/>
        </w:rPr>
        <w:t>Majorities of Independents (67%), Democrats (64%) and Republicans (56%) agree with re-instituting to bilateral ties.</w:t>
      </w:r>
      <w:r w:rsidRPr="00086388">
        <w:t xml:space="preserve"> In March 2009, U.S. President Barack Obama eased travel restrictions to Cuba, and allowed U.S. citizens to travel to the island for religious and cultural reasons. </w:t>
      </w:r>
      <w:r w:rsidRPr="00086388">
        <w:rPr>
          <w:u w:val="single"/>
        </w:rPr>
        <w:t>Most Americans (57%) believe it is time to lift the travel ban that prevents most Americans from visiting the island.</w:t>
      </w:r>
      <w:r w:rsidRPr="00086388">
        <w:t xml:space="preserve"> </w:t>
      </w:r>
      <w:r w:rsidRPr="00086388">
        <w:rPr>
          <w:u w:val="single"/>
        </w:rPr>
        <w:t>Half of Americans (51%) would lift the trade embargo</w:t>
      </w:r>
      <w:r w:rsidRPr="00086388">
        <w:t xml:space="preserve"> with Cuba that has been in place since the 1960s, while three-in-ten (29%) disagree. Most Democrats (53%) and Independents (55%) support ending the embargo, but Republicans are not as convinced (46%). </w:t>
      </w:r>
    </w:p>
    <w:p w:rsidR="000738A1" w:rsidRPr="00086388" w:rsidRDefault="000738A1" w:rsidP="001B3B35"/>
    <w:p w:rsidR="000738A1" w:rsidRPr="00086388" w:rsidRDefault="000738A1" w:rsidP="001B3B35">
      <w:pPr>
        <w:pStyle w:val="Heading3"/>
      </w:pPr>
      <w:r w:rsidRPr="00086388">
        <w:lastRenderedPageBreak/>
        <w:t>Leahy Supports</w:t>
      </w:r>
    </w:p>
    <w:p w:rsidR="000738A1" w:rsidRPr="00086388" w:rsidRDefault="000738A1" w:rsidP="001B3B35">
      <w:pPr>
        <w:pStyle w:val="Heading4"/>
      </w:pPr>
      <w:r w:rsidRPr="00086388">
        <w:t xml:space="preserve">Leahy supports removal </w:t>
      </w:r>
    </w:p>
    <w:p w:rsidR="000738A1" w:rsidRPr="00086388" w:rsidRDefault="000738A1" w:rsidP="001B3B35">
      <w:r w:rsidRPr="00086388">
        <w:rPr>
          <w:rStyle w:val="StyleStyleBold12pt"/>
        </w:rPr>
        <w:t>Waterloo Region Record ’13</w:t>
      </w:r>
      <w:r w:rsidRPr="00086388">
        <w:t xml:space="preserve"> [Another view: Cross Cuba </w:t>
      </w:r>
      <w:proofErr w:type="gramStart"/>
      <w:r w:rsidRPr="00086388">
        <w:t>Off</w:t>
      </w:r>
      <w:proofErr w:type="gramEnd"/>
      <w:r w:rsidRPr="00086388">
        <w:t xml:space="preserve"> the U.S. Blacklist”, “March 18</w:t>
      </w:r>
      <w:r w:rsidRPr="00086388">
        <w:rPr>
          <w:vertAlign w:val="superscript"/>
        </w:rPr>
        <w:t>th</w:t>
      </w:r>
      <w:r w:rsidRPr="00086388">
        <w:t xml:space="preserve">, Lexis </w:t>
      </w:r>
      <w:proofErr w:type="spellStart"/>
      <w:r w:rsidRPr="00086388">
        <w:t>Nexis</w:t>
      </w:r>
      <w:proofErr w:type="spellEnd"/>
      <w:r w:rsidRPr="00086388">
        <w:t xml:space="preserve">] The U.S. State Department says it has no plans to remove Cuba from the list. But </w:t>
      </w:r>
      <w:r w:rsidRPr="00086388">
        <w:rPr>
          <w:u w:val="single"/>
        </w:rPr>
        <w:t>Sen. Patrick J. Leahy, who recently led a bipartisan congressional delegation to Havana, is urging</w:t>
      </w:r>
      <w:r w:rsidRPr="00086388">
        <w:t xml:space="preserve"> President Barack </w:t>
      </w:r>
      <w:r w:rsidRPr="00086388">
        <w:rPr>
          <w:u w:val="single"/>
        </w:rPr>
        <w:t>Obama to consider a range of policy changes toward Cuba, including delisting it, which would not require congressional approval.</w:t>
      </w:r>
      <w:r w:rsidRPr="00086388">
        <w:rPr>
          <w:b/>
        </w:rPr>
        <w:t xml:space="preserve"> </w:t>
      </w:r>
      <w:r w:rsidRPr="00086388">
        <w:t xml:space="preserve">Designation as a state sponsor of terrorism carries heavy sanctions, including financial restrictions and a ban on </w:t>
      </w:r>
      <w:proofErr w:type="spellStart"/>
      <w:r w:rsidRPr="00086388">
        <w:t>defence</w:t>
      </w:r>
      <w:proofErr w:type="spellEnd"/>
      <w:r w:rsidRPr="00086388">
        <w:t xml:space="preserve"> exports and sales.</w:t>
      </w:r>
    </w:p>
    <w:p w:rsidR="000738A1" w:rsidRPr="00086388" w:rsidRDefault="000738A1" w:rsidP="001B3B35"/>
    <w:p w:rsidR="000738A1" w:rsidRPr="00086388" w:rsidRDefault="000738A1" w:rsidP="001B3B35">
      <w:pPr>
        <w:pStyle w:val="Heading3"/>
      </w:pPr>
      <w:r w:rsidRPr="00086388">
        <w:lastRenderedPageBreak/>
        <w:t>No Link</w:t>
      </w:r>
    </w:p>
    <w:p w:rsidR="000738A1" w:rsidRPr="00086388" w:rsidRDefault="000738A1" w:rsidP="001B3B35">
      <w:pPr>
        <w:pStyle w:val="Heading4"/>
      </w:pPr>
      <w:r w:rsidRPr="00086388">
        <w:t>No perception</w:t>
      </w:r>
    </w:p>
    <w:p w:rsidR="000738A1" w:rsidRPr="00086388" w:rsidRDefault="000738A1" w:rsidP="001B3B35">
      <w:r w:rsidRPr="00086388">
        <w:rPr>
          <w:rStyle w:val="StyleStyleBold12pt"/>
        </w:rPr>
        <w:t>Smith,</w:t>
      </w:r>
      <w:r w:rsidRPr="00086388">
        <w:t xml:space="preserve"> professor at John Hopkins University </w:t>
      </w:r>
      <w:r w:rsidRPr="00086388">
        <w:rPr>
          <w:rStyle w:val="StyleStyleBold12pt"/>
        </w:rPr>
        <w:t>‘9</w:t>
      </w:r>
      <w:r w:rsidRPr="00086388">
        <w:t xml:space="preserve"> [Wayne, senior fellow at the Center for International Policy in Washington, D.C. where he directs its Cuba Program and Cuba analyst for the US government since 1957, “An Opening to Cuba?”, Jan 8</w:t>
      </w:r>
      <w:r w:rsidRPr="00086388">
        <w:rPr>
          <w:vertAlign w:val="superscript"/>
        </w:rPr>
        <w:t>th</w:t>
      </w:r>
      <w:r w:rsidRPr="00086388">
        <w:t>, http://www.counterpunch.org/2009/01/08/an-opening-to-cuba/]</w:t>
      </w:r>
    </w:p>
    <w:p w:rsidR="000738A1" w:rsidRPr="00086388" w:rsidRDefault="000738A1" w:rsidP="001B3B35">
      <w:pPr>
        <w:rPr>
          <w:u w:val="single"/>
        </w:rPr>
      </w:pPr>
      <w:r w:rsidRPr="00086388">
        <w:t xml:space="preserve">That being the case, their presence, then, is not a cause to keep Cuba on the list. </w:t>
      </w:r>
      <w:r w:rsidRPr="00086388">
        <w:rPr>
          <w:u w:val="single"/>
        </w:rPr>
        <w:t>Removing Cuba from the list can be accomplished without fanfare or policy statements. The State Department every spring prepares a report on the subject.</w:t>
      </w:r>
      <w:r w:rsidRPr="00086388">
        <w:t xml:space="preserve"> In years past, those reports have concluded that Cuba should remain on the list, but have done so without any supporting evidence. This year, </w:t>
      </w:r>
      <w:r w:rsidRPr="00086388">
        <w:rPr>
          <w:u w:val="single"/>
        </w:rPr>
        <w:t>once the new leadership is in place in the State Department, it should give instructions to those preparing the report to come up with an honest conclusion. If there is no evidence that Cuba is involved in terrorist activities, the report should say so and recommend that it be removed from the list.</w:t>
      </w:r>
    </w:p>
    <w:p w:rsidR="000738A1" w:rsidRPr="00086388" w:rsidRDefault="000738A1" w:rsidP="001B3B35">
      <w:r w:rsidRPr="00086388">
        <w:br w:type="page"/>
      </w:r>
    </w:p>
    <w:p w:rsidR="000738A1" w:rsidRPr="00086388" w:rsidRDefault="000738A1" w:rsidP="001B3B35">
      <w:pPr>
        <w:pStyle w:val="Heading3"/>
      </w:pPr>
      <w:r w:rsidRPr="00086388">
        <w:lastRenderedPageBreak/>
        <w:t>No Lobby/K of Backlash</w:t>
      </w:r>
    </w:p>
    <w:p w:rsidR="000738A1" w:rsidRPr="00086388" w:rsidRDefault="000738A1" w:rsidP="001B3B35">
      <w:pPr>
        <w:pStyle w:val="Heading4"/>
      </w:pPr>
      <w:r w:rsidRPr="00086388">
        <w:t>The myth of political backlash is used to justify anti-Cuban policy – the lobby is irrelevant</w:t>
      </w:r>
    </w:p>
    <w:p w:rsidR="000738A1" w:rsidRPr="00086388" w:rsidRDefault="000738A1" w:rsidP="001B3B35">
      <w:pPr>
        <w:rPr>
          <w:sz w:val="16"/>
          <w:szCs w:val="16"/>
        </w:rPr>
      </w:pPr>
      <w:proofErr w:type="spellStart"/>
      <w:r w:rsidRPr="00086388">
        <w:rPr>
          <w:rStyle w:val="StyleStyleBold12pt"/>
        </w:rPr>
        <w:t>Nahem</w:t>
      </w:r>
      <w:proofErr w:type="spellEnd"/>
      <w:r w:rsidRPr="00086388">
        <w:t xml:space="preserve">, coordinator of Cuba Solidarity New York, </w:t>
      </w:r>
      <w:r w:rsidRPr="00086388">
        <w:rPr>
          <w:rStyle w:val="StyleStyleBold12pt"/>
        </w:rPr>
        <w:t>’12</w:t>
      </w:r>
      <w:r w:rsidRPr="00086388">
        <w:t xml:space="preserve"> </w:t>
      </w:r>
      <w:r w:rsidRPr="00086388">
        <w:rPr>
          <w:sz w:val="16"/>
          <w:szCs w:val="16"/>
        </w:rPr>
        <w:t>[Ike, “Part I: The Myth of the Miami Lobby”, June 22</w:t>
      </w:r>
      <w:r w:rsidRPr="00086388">
        <w:rPr>
          <w:sz w:val="16"/>
          <w:szCs w:val="16"/>
          <w:vertAlign w:val="superscript"/>
        </w:rPr>
        <w:t>nd</w:t>
      </w:r>
      <w:r w:rsidRPr="00086388">
        <w:rPr>
          <w:sz w:val="16"/>
          <w:szCs w:val="16"/>
        </w:rPr>
        <w:t>, http://dissidentvoice.org/2012/06/washington-and-the-cuban-revolution-today-ballad-of-a-never-ending-policy-2/]</w:t>
      </w:r>
    </w:p>
    <w:p w:rsidR="000738A1" w:rsidRPr="00086388" w:rsidRDefault="000738A1" w:rsidP="001B3B35">
      <w:pPr>
        <w:rPr>
          <w:u w:val="single"/>
        </w:rPr>
      </w:pPr>
      <w:r w:rsidRPr="00086388">
        <w:rPr>
          <w:sz w:val="16"/>
        </w:rPr>
        <w:t xml:space="preserve">This argument and explanation turns political reality on its head. </w:t>
      </w:r>
      <w:r w:rsidRPr="00086388">
        <w:rPr>
          <w:u w:val="single"/>
        </w:rPr>
        <w:t xml:space="preserve">It has never been true and, in today’s world, it has never been less credible. It is a myth and an illusion that the Cuban-American community and Cuban-American office-holding politicians are the driving, determining force behind US policies toward Cuba. US foreign policy in </w:t>
      </w:r>
      <w:proofErr w:type="gramStart"/>
      <w:r w:rsidRPr="00086388">
        <w:rPr>
          <w:u w:val="single"/>
        </w:rPr>
        <w:t>general,</w:t>
      </w:r>
      <w:proofErr w:type="gramEnd"/>
      <w:r w:rsidRPr="00086388">
        <w:rPr>
          <w:u w:val="single"/>
        </w:rPr>
        <w:t xml:space="preserve"> and Cuba policy in particular, is driven by the interests of the US ruling capitalist class</w:t>
      </w:r>
      <w:r w:rsidRPr="00086388">
        <w:rPr>
          <w:sz w:val="16"/>
        </w:rPr>
        <w:t xml:space="preserve"> of bosses, bankers, and bondholders. </w:t>
      </w:r>
      <w:r w:rsidRPr="00086388">
        <w:rPr>
          <w:u w:val="single"/>
        </w:rPr>
        <w:t xml:space="preserve">It is primarily mediated through its two political parties and state institutions and secondarily through its big-business media, think tanks, and academic minions. Cuban-American bourgeois politicians are part of that mix, prominent, but far from decisive. </w:t>
      </w:r>
      <w:r w:rsidRPr="00086388">
        <w:rPr>
          <w:sz w:val="16"/>
        </w:rPr>
        <w:t xml:space="preserve">Washington has never, and does not </w:t>
      </w:r>
      <w:proofErr w:type="gramStart"/>
      <w:r w:rsidRPr="00086388">
        <w:rPr>
          <w:sz w:val="16"/>
        </w:rPr>
        <w:t>now,</w:t>
      </w:r>
      <w:proofErr w:type="gramEnd"/>
      <w:r w:rsidRPr="00086388">
        <w:rPr>
          <w:sz w:val="16"/>
        </w:rPr>
        <w:t xml:space="preserve"> need the aging representatives of the ex-ruling powers of Cuba, or their descendants, to explain to them why they should oppose the Cuban Revolution and the domestic and international policies of the revolutionary socialist Cuban government. </w:t>
      </w:r>
      <w:r w:rsidRPr="00086388">
        <w:rPr>
          <w:u w:val="single"/>
        </w:rPr>
        <w:t xml:space="preserve">The actual political </w:t>
      </w:r>
      <w:proofErr w:type="spellStart"/>
      <w:r w:rsidRPr="00086388">
        <w:rPr>
          <w:u w:val="single"/>
        </w:rPr>
        <w:t>affect</w:t>
      </w:r>
      <w:proofErr w:type="spellEnd"/>
      <w:r w:rsidRPr="00086388">
        <w:rPr>
          <w:u w:val="single"/>
        </w:rPr>
        <w:t xml:space="preserve"> of the “Miami Lobby” myth (which through endless repetition has become almost a mantra) is to take the political focus off the US government and place it on the Cuban-American community</w:t>
      </w:r>
      <w:r w:rsidRPr="00086388">
        <w:rPr>
          <w:sz w:val="16"/>
        </w:rPr>
        <w:t xml:space="preserve"> and a handful of Cuban-American elected officials. It puts the cart before the horse, the caboose at the head of the train Such politicians of Cuban origin in the US Congress as Republican Florida representatives Ileana Ros-Lehtinen and Mario Diaz-Balart, Democratic New Jersey Senator Robert Menendez, and Florida Republican Senator Marco Rubio can be useful as a cover or a foil for a US policy that is so unpopular. Cuban-Americans can be blamed and chided by those opposed to the policy and praised and defended by those in favor of the policy. But they do not make the policy. </w:t>
      </w:r>
      <w:r w:rsidRPr="00086388">
        <w:rPr>
          <w:u w:val="single"/>
        </w:rPr>
        <w:t>The myth of the “Miami Lobby” cuts across building a broad protest movement and the kind of effective action that can actually force a change in the policy. By homogenizing</w:t>
      </w:r>
      <w:r w:rsidRPr="00086388">
        <w:rPr>
          <w:sz w:val="16"/>
        </w:rPr>
        <w:t xml:space="preserve"> (or worse, demonizing</w:t>
      </w:r>
      <w:r w:rsidRPr="00086388">
        <w:rPr>
          <w:u w:val="single"/>
        </w:rPr>
        <w:t>) the contradictory and increasingly polarized Cuban-American community, the myth of the “Miami Lobby” has become an obstacle to winning over more Cuban-Americans to oppose US sanctions.</w:t>
      </w:r>
    </w:p>
    <w:p w:rsidR="000738A1" w:rsidRPr="00086388" w:rsidRDefault="000738A1" w:rsidP="001B3B35"/>
    <w:p w:rsidR="000738A1" w:rsidRPr="00086388" w:rsidRDefault="000738A1" w:rsidP="001B3B35">
      <w:pPr>
        <w:pStyle w:val="Heading2"/>
      </w:pPr>
      <w:r w:rsidRPr="00086388">
        <w:lastRenderedPageBreak/>
        <w:t>***Mexico***</w:t>
      </w:r>
    </w:p>
    <w:p w:rsidR="000738A1" w:rsidRPr="00086388" w:rsidRDefault="000738A1" w:rsidP="001B3B35">
      <w:pPr>
        <w:pStyle w:val="Heading3"/>
      </w:pPr>
      <w:r w:rsidRPr="00086388">
        <w:lastRenderedPageBreak/>
        <w:t xml:space="preserve">Energy Independence </w:t>
      </w:r>
    </w:p>
    <w:p w:rsidR="000738A1" w:rsidRPr="00086388" w:rsidRDefault="000738A1" w:rsidP="001B3B35">
      <w:pPr>
        <w:pStyle w:val="Heading4"/>
      </w:pPr>
      <w:r w:rsidRPr="00086388">
        <w:t>Energy independence is bipartisan</w:t>
      </w:r>
    </w:p>
    <w:p w:rsidR="000738A1" w:rsidRPr="00086388" w:rsidRDefault="000738A1" w:rsidP="001B3B35">
      <w:r w:rsidRPr="00086388">
        <w:rPr>
          <w:b/>
        </w:rPr>
        <w:t xml:space="preserve">Kelly, 12 </w:t>
      </w:r>
      <w:r w:rsidRPr="00086388">
        <w:rPr>
          <w:sz w:val="16"/>
        </w:rPr>
        <w:t>(Mike Kelly, Energy Acuity, “Energy Policy's Impact on the 2012 Presidential Race” 9/7/12, http://www.energyacuity.com/blog/bid/217770/Energy-Policy-s-Impact-on-the-2012-Presidential-Race)</w:t>
      </w:r>
    </w:p>
    <w:p w:rsidR="000738A1" w:rsidRPr="00086388" w:rsidRDefault="000738A1" w:rsidP="001B3B35">
      <w:pPr>
        <w:rPr>
          <w:b/>
          <w:shd w:val="clear" w:color="auto" w:fill="FFFFFF"/>
        </w:rPr>
      </w:pPr>
      <w:r w:rsidRPr="00086388">
        <w:rPr>
          <w:u w:val="single"/>
          <w:shd w:val="clear" w:color="auto" w:fill="FFFFFF"/>
        </w:rPr>
        <w:t>A recent report by the Congressional Budget Office cites 70% of the nation’s oil and gas reserves as available for drilling already</w:t>
      </w:r>
      <w:r w:rsidRPr="00086388">
        <w:rPr>
          <w:sz w:val="16"/>
          <w:shd w:val="clear" w:color="auto" w:fill="FFFFFF"/>
        </w:rPr>
        <w:t xml:space="preserve">, making it unclear as to the extent to which Romney’s plan will increase actual energy yields (3). An emphasis in off-shore exploration is expected to bolster our nation’s fuel production but we must remain mindful of the potential for disaster, as shown by the recent </w:t>
      </w:r>
      <w:proofErr w:type="spellStart"/>
      <w:r w:rsidRPr="00086388">
        <w:rPr>
          <w:sz w:val="16"/>
          <w:shd w:val="clear" w:color="auto" w:fill="FFFFFF"/>
        </w:rPr>
        <w:t>Deepwater</w:t>
      </w:r>
      <w:proofErr w:type="spellEnd"/>
      <w:r w:rsidRPr="00086388">
        <w:rPr>
          <w:sz w:val="16"/>
          <w:shd w:val="clear" w:color="auto" w:fill="FFFFFF"/>
        </w:rPr>
        <w:t xml:space="preserve"> Horizon tragedy. Romney notes that </w:t>
      </w:r>
      <w:r w:rsidRPr="00086388">
        <w:rPr>
          <w:u w:val="single"/>
          <w:shd w:val="clear" w:color="auto" w:fill="FFFFFF"/>
        </w:rPr>
        <w:t>exploration in the Mid-Atlantic, which is currently prohibited, has received continuous bipartisan support</w:t>
      </w:r>
      <w:r w:rsidRPr="00086388">
        <w:rPr>
          <w:sz w:val="16"/>
          <w:shd w:val="clear" w:color="auto" w:fill="FFFFFF"/>
        </w:rPr>
        <w:t xml:space="preserve"> (4). It’s worth noting that this support is from Virginia State Senators, whose responsibility is primarily to their constituents. Sen. Jim Webb (D) mentions improvements to his commonwealth’s economy as a primary reason to support development in the Mid-Atlantic. </w:t>
      </w:r>
      <w:r w:rsidRPr="00086388">
        <w:rPr>
          <w:u w:val="single"/>
          <w:shd w:val="clear" w:color="auto" w:fill="FFFFFF"/>
        </w:rPr>
        <w:t xml:space="preserve">When discussing national energy policy, this inherent danger of </w:t>
      </w:r>
      <w:proofErr w:type="spellStart"/>
      <w:r w:rsidRPr="00086388">
        <w:rPr>
          <w:u w:val="single"/>
          <w:shd w:val="clear" w:color="auto" w:fill="FFFFFF"/>
        </w:rPr>
        <w:t>porkbarrel</w:t>
      </w:r>
      <w:proofErr w:type="spellEnd"/>
      <w:r w:rsidRPr="00086388">
        <w:rPr>
          <w:u w:val="single"/>
          <w:shd w:val="clear" w:color="auto" w:fill="FFFFFF"/>
        </w:rPr>
        <w:t xml:space="preserve"> politics, the allocation of federal funds for use in largely localized projects, cannot be ignored. Even still, at our current pace of development, the EIA (Energy Information Administration) predicts the US can eliminate its net imports of natural gas</w:t>
      </w:r>
      <w:r w:rsidRPr="00086388">
        <w:rPr>
          <w:sz w:val="16"/>
          <w:shd w:val="clear" w:color="auto" w:fill="FFFFFF"/>
        </w:rPr>
        <w:t xml:space="preserve"> and reduce imports of oil to 38% by 2020. </w:t>
      </w:r>
      <w:r w:rsidRPr="00086388">
        <w:rPr>
          <w:u w:val="single"/>
          <w:shd w:val="clear" w:color="auto" w:fill="FFFFFF"/>
        </w:rPr>
        <w:t>A majority of the necessary oil imports remaining will be sourced from Canada and Mexico, an idea that has continually attracted bipartisan support (5).</w:t>
      </w:r>
      <w:r w:rsidRPr="00086388">
        <w:rPr>
          <w:sz w:val="16"/>
          <w:shd w:val="clear" w:color="auto" w:fill="FFFFFF"/>
        </w:rPr>
        <w:t xml:space="preserve"> If we’re going to be approaching North American energy independence by 2020 anyways, than the question becomes whether the actions proposed by Romney to further accelerate domestic production are worth the potential externalities.  </w:t>
      </w:r>
    </w:p>
    <w:p w:rsidR="000738A1" w:rsidRPr="00086388" w:rsidRDefault="000738A1" w:rsidP="001B3B35">
      <w:pPr>
        <w:pStyle w:val="Heading3"/>
      </w:pPr>
      <w:r w:rsidRPr="00086388">
        <w:lastRenderedPageBreak/>
        <w:t>No Obama</w:t>
      </w:r>
    </w:p>
    <w:p w:rsidR="000738A1" w:rsidRPr="00086388" w:rsidRDefault="000738A1" w:rsidP="001B3B35">
      <w:pPr>
        <w:pStyle w:val="Heading4"/>
      </w:pPr>
      <w:r w:rsidRPr="00086388">
        <w:t>Senator Duncan/Committee push the plan</w:t>
      </w:r>
    </w:p>
    <w:p w:rsidR="000738A1" w:rsidRPr="00086388" w:rsidRDefault="000738A1" w:rsidP="001B3B35">
      <w:pPr>
        <w:rPr>
          <w:b/>
        </w:rPr>
      </w:pPr>
      <w:proofErr w:type="spellStart"/>
      <w:r w:rsidRPr="00086388">
        <w:rPr>
          <w:b/>
        </w:rPr>
        <w:t>Trainor</w:t>
      </w:r>
      <w:proofErr w:type="spellEnd"/>
      <w:r w:rsidRPr="00086388">
        <w:rPr>
          <w:b/>
        </w:rPr>
        <w:t xml:space="preserve">, 13 </w:t>
      </w:r>
      <w:r w:rsidRPr="00086388">
        <w:rPr>
          <w:sz w:val="16"/>
        </w:rPr>
        <w:t xml:space="preserve">(Chris </w:t>
      </w:r>
      <w:proofErr w:type="spellStart"/>
      <w:r w:rsidRPr="00086388">
        <w:rPr>
          <w:sz w:val="16"/>
        </w:rPr>
        <w:t>Trainor</w:t>
      </w:r>
      <w:proofErr w:type="spellEnd"/>
      <w:r w:rsidRPr="00086388">
        <w:rPr>
          <w:sz w:val="16"/>
        </w:rPr>
        <w:t xml:space="preserve">, Index Journal, “Duncan pushes agreement forward” 6/1/2013, </w:t>
      </w:r>
      <w:hyperlink r:id="rId16" w:history="1">
        <w:r w:rsidRPr="00086388">
          <w:rPr>
            <w:sz w:val="16"/>
          </w:rPr>
          <w:t>http://www.indexjournal.com/main.asp?SectionID=4&amp;SubSectionID=40&amp;ArticleID=18917</w:t>
        </w:r>
      </w:hyperlink>
      <w:r w:rsidRPr="00086388">
        <w:rPr>
          <w:sz w:val="16"/>
        </w:rPr>
        <w:t>)</w:t>
      </w:r>
    </w:p>
    <w:p w:rsidR="000738A1" w:rsidRPr="00086388" w:rsidRDefault="000738A1" w:rsidP="001B3B35">
      <w:pPr>
        <w:rPr>
          <w:u w:val="single"/>
        </w:rPr>
      </w:pPr>
      <w:r w:rsidRPr="00086388">
        <w:t xml:space="preserve">Since being elected to the U.S. House of Representatives, </w:t>
      </w:r>
      <w:r w:rsidRPr="00086388">
        <w:rPr>
          <w:u w:val="single"/>
        </w:rPr>
        <w:t xml:space="preserve">Republican Third District Rep. Jeff Duncan often talked about an "all of the above" approach to moving toward energy independence. The House Natural Resources Committee, of which Duncan is a member, recently approved an act that would implement an agreement that could serve as an example of such an approach. The committee approved in May a </w:t>
      </w:r>
      <w:proofErr w:type="spellStart"/>
      <w:r w:rsidRPr="00086388">
        <w:rPr>
          <w:u w:val="single"/>
        </w:rPr>
        <w:t>transboundary</w:t>
      </w:r>
      <w:proofErr w:type="spellEnd"/>
      <w:r w:rsidRPr="00086388">
        <w:rPr>
          <w:u w:val="single"/>
        </w:rPr>
        <w:t xml:space="preserve"> hydrocarbons agreement with Mexico. The bill - H.R. 1613 - came out of the committee with bipartisan support.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10800"/>
      </w:tblGrid>
      <w:tr w:rsidR="000738A1" w:rsidRPr="00086388" w:rsidTr="00403C58">
        <w:trPr>
          <w:tblCellSpacing w:w="0" w:type="dxa"/>
        </w:trPr>
        <w:tc>
          <w:tcPr>
            <w:tcW w:w="0" w:type="auto"/>
            <w:shd w:val="clear" w:color="auto" w:fill="FFFFFF"/>
            <w:vAlign w:val="center"/>
            <w:hideMark/>
          </w:tcPr>
          <w:p w:rsidR="000738A1" w:rsidRPr="00086388" w:rsidRDefault="000738A1" w:rsidP="001B3B35">
            <w:r w:rsidRPr="00086388">
              <w:t xml:space="preserve">Duncan spokesman Allen </w:t>
            </w:r>
            <w:proofErr w:type="spellStart"/>
            <w:r w:rsidRPr="00086388">
              <w:t>Klump</w:t>
            </w:r>
            <w:proofErr w:type="spellEnd"/>
            <w:r w:rsidRPr="00086388">
              <w:t xml:space="preserve"> indicated the bill could come up for a vote in the House later this month. Formally known as the Outer Continental Shelf </w:t>
            </w:r>
            <w:proofErr w:type="spellStart"/>
            <w:r w:rsidRPr="00086388">
              <w:t>Transboundary</w:t>
            </w:r>
            <w:proofErr w:type="spellEnd"/>
            <w:r w:rsidRPr="00086388">
              <w:t xml:space="preserve"> Hydrocarbon Agreements Authorization Act, </w:t>
            </w:r>
            <w:r w:rsidRPr="00086388">
              <w:rPr>
                <w:u w:val="single"/>
              </w:rPr>
              <w:t xml:space="preserve">H.R. 1613 would set into motion the terms of the U.S.-Mexico </w:t>
            </w:r>
            <w:proofErr w:type="spellStart"/>
            <w:r w:rsidRPr="00086388">
              <w:rPr>
                <w:u w:val="single"/>
              </w:rPr>
              <w:t>Transboundary</w:t>
            </w:r>
            <w:proofErr w:type="spellEnd"/>
            <w:r w:rsidRPr="00086388">
              <w:rPr>
                <w:u w:val="single"/>
              </w:rPr>
              <w:t xml:space="preserve"> Hydrocarbons Agreement, which governs the development of oil and natural gas resources</w:t>
            </w:r>
            <w:r w:rsidRPr="00086388">
              <w:t xml:space="preserve"> along the U.S.-Mexico maritime border in the Gulf of Mexico. The bill would lift a moratorium on drilling along the maritime border and provide access to an area thought to contain more than 170 million barrels of oil and 304 billion cubic feet of natural gas.</w:t>
            </w:r>
          </w:p>
        </w:tc>
      </w:tr>
    </w:tbl>
    <w:p w:rsidR="000738A1" w:rsidRPr="00086388" w:rsidRDefault="000738A1" w:rsidP="001B3B35">
      <w:pPr>
        <w:rPr>
          <w:vanish/>
        </w:rPr>
      </w:pPr>
    </w:p>
    <w:tbl>
      <w:tblPr>
        <w:tblpPr w:leftFromText="45" w:rightFromText="45" w:vertAnchor="text" w:horzAnchor="margin" w:tblpY="99"/>
        <w:tblOverlap w:val="never"/>
        <w:tblW w:w="4500" w:type="dxa"/>
        <w:tblCellSpacing w:w="0" w:type="dxa"/>
        <w:tblCellMar>
          <w:left w:w="0" w:type="dxa"/>
          <w:right w:w="0" w:type="dxa"/>
        </w:tblCellMar>
        <w:tblLook w:val="04A0" w:firstRow="1" w:lastRow="0" w:firstColumn="1" w:lastColumn="0" w:noHBand="0" w:noVBand="1"/>
      </w:tblPr>
      <w:tblGrid>
        <w:gridCol w:w="4500"/>
      </w:tblGrid>
      <w:tr w:rsidR="000738A1" w:rsidRPr="00086388" w:rsidTr="00403C58">
        <w:trPr>
          <w:tblCellSpacing w:w="0" w:type="dxa"/>
        </w:trPr>
        <w:tc>
          <w:tcPr>
            <w:tcW w:w="0" w:type="auto"/>
            <w:tcMar>
              <w:top w:w="0" w:type="dxa"/>
              <w:left w:w="0" w:type="dxa"/>
              <w:bottom w:w="150" w:type="dxa"/>
              <w:right w:w="150" w:type="dxa"/>
            </w:tcMar>
            <w:vAlign w:val="center"/>
            <w:hideMark/>
          </w:tcPr>
          <w:p w:rsidR="000738A1" w:rsidRPr="00086388" w:rsidRDefault="000738A1" w:rsidP="001B3B35"/>
        </w:tc>
      </w:tr>
    </w:tbl>
    <w:p w:rsidR="000738A1" w:rsidRPr="00086388" w:rsidRDefault="000738A1" w:rsidP="001B3B35">
      <w:pPr>
        <w:rPr>
          <w:b/>
        </w:rPr>
      </w:pPr>
    </w:p>
    <w:p w:rsidR="000738A1" w:rsidRPr="00086388" w:rsidRDefault="000738A1" w:rsidP="001B3B35">
      <w:pPr>
        <w:pStyle w:val="Heading3"/>
      </w:pPr>
      <w:r w:rsidRPr="00086388">
        <w:lastRenderedPageBreak/>
        <w:t xml:space="preserve">Bipartisanship </w:t>
      </w:r>
    </w:p>
    <w:p w:rsidR="000738A1" w:rsidRPr="00086388" w:rsidRDefault="000738A1" w:rsidP="001B3B35">
      <w:pPr>
        <w:pStyle w:val="Heading4"/>
      </w:pPr>
      <w:proofErr w:type="spellStart"/>
      <w:r w:rsidRPr="00086388">
        <w:t>Aff</w:t>
      </w:r>
      <w:proofErr w:type="spellEnd"/>
      <w:r w:rsidRPr="00086388">
        <w:t xml:space="preserve"> is popular</w:t>
      </w:r>
    </w:p>
    <w:p w:rsidR="000738A1" w:rsidRPr="00086388" w:rsidRDefault="000738A1" w:rsidP="001B3B35">
      <w:r w:rsidRPr="00086388">
        <w:rPr>
          <w:b/>
        </w:rPr>
        <w:t xml:space="preserve">CNR, </w:t>
      </w:r>
      <w:r w:rsidRPr="00086388">
        <w:rPr>
          <w:b/>
          <w:sz w:val="16"/>
        </w:rPr>
        <w:t xml:space="preserve">13 </w:t>
      </w:r>
      <w:r w:rsidRPr="00086388">
        <w:rPr>
          <w:sz w:val="16"/>
        </w:rPr>
        <w:t xml:space="preserve">(Committee on Natural Resources, “House Committee Approves Legislation to Approve </w:t>
      </w:r>
      <w:proofErr w:type="spellStart"/>
      <w:r w:rsidRPr="00086388">
        <w:rPr>
          <w:sz w:val="16"/>
        </w:rPr>
        <w:t>Transboundary</w:t>
      </w:r>
      <w:proofErr w:type="spellEnd"/>
      <w:r w:rsidRPr="00086388">
        <w:rPr>
          <w:sz w:val="16"/>
        </w:rPr>
        <w:t xml:space="preserve"> Hydrocarbons Agreement with Mexico” 5/15/13 </w:t>
      </w:r>
      <w:hyperlink r:id="rId17" w:history="1">
        <w:r w:rsidRPr="00086388">
          <w:rPr>
            <w:sz w:val="16"/>
          </w:rPr>
          <w:t>http://naturalresources.house.gov/news/documentsingle.aspx?DocumentID=334042</w:t>
        </w:r>
      </w:hyperlink>
      <w:r w:rsidRPr="00086388">
        <w:rPr>
          <w:sz w:val="16"/>
        </w:rPr>
        <w:t>)</w:t>
      </w:r>
    </w:p>
    <w:p w:rsidR="000738A1" w:rsidRPr="00086388" w:rsidRDefault="000738A1" w:rsidP="001B3B35">
      <w:pPr>
        <w:rPr>
          <w:u w:val="single"/>
        </w:rPr>
      </w:pPr>
      <w:r w:rsidRPr="00086388">
        <w:t xml:space="preserve">“Today </w:t>
      </w:r>
      <w:r w:rsidRPr="00086388">
        <w:rPr>
          <w:u w:val="single"/>
        </w:rPr>
        <w:t>we took another step towards embracing an all-of-the-above approach to energy that safely develops our natural resources to help achieve North American energy independence.</w:t>
      </w:r>
      <w:r w:rsidRPr="00086388">
        <w:t xml:space="preserve"> This </w:t>
      </w:r>
      <w:r w:rsidRPr="00086388">
        <w:rPr>
          <w:u w:val="single"/>
        </w:rPr>
        <w:t>bipartisan bill will help lower energy costs while creating American jobs by safely opening up more than 1.5 million acres in the Gulf of Mexico</w:t>
      </w:r>
      <w:r w:rsidRPr="00086388">
        <w:t xml:space="preserve"> for exploration and production. This is a common sense approach to work with our partners south of the border to make both countries more energy secure, while protecting our sovereignty. </w:t>
      </w:r>
      <w:r w:rsidRPr="00086388">
        <w:rPr>
          <w:u w:val="single"/>
        </w:rPr>
        <w:t>This legislation works out the vast majority of differences with the Obama Administration</w:t>
      </w:r>
      <w:r w:rsidRPr="00086388">
        <w:t xml:space="preserve">, while also ensuring that those seeking to harvest these resources have the certainty they need to move forward. I’m optimistic that this legislation will pass the House of Representatives, and continue on its path towards becoming law,” </w:t>
      </w:r>
      <w:r w:rsidRPr="00086388">
        <w:rPr>
          <w:bCs/>
        </w:rPr>
        <w:t>said Rep. Jeff Duncan (SC-03).</w:t>
      </w:r>
      <w:r w:rsidRPr="00086388">
        <w:t xml:space="preserve"> </w:t>
      </w:r>
      <w:r w:rsidRPr="00086388">
        <w:rPr>
          <w:u w:val="single"/>
        </w:rPr>
        <w:t>“Approval of this legislation by the Committee is important to finalizing this agreement and expanding American energy production. This bill would create jobs, lower energy prices by increasing our domestic supply,</w:t>
      </w:r>
      <w:r w:rsidRPr="00086388">
        <w:t xml:space="preserve"> generate new federal revenue to help lower the debt and strengthen our economy, and make America more energy secure by opening up new areas in the Gulf of Mexico to exploration and development. In addition, </w:t>
      </w:r>
      <w:r w:rsidRPr="00086388">
        <w:rPr>
          <w:u w:val="single"/>
        </w:rPr>
        <w:t xml:space="preserve">this important legislation would </w:t>
      </w:r>
      <w:proofErr w:type="gramStart"/>
      <w:r w:rsidRPr="00086388">
        <w:rPr>
          <w:u w:val="single"/>
        </w:rPr>
        <w:t>lay</w:t>
      </w:r>
      <w:proofErr w:type="gramEnd"/>
      <w:r w:rsidRPr="00086388">
        <w:rPr>
          <w:u w:val="single"/>
        </w:rPr>
        <w:t xml:space="preserve"> the framework for </w:t>
      </w:r>
      <w:proofErr w:type="spellStart"/>
      <w:r w:rsidRPr="00086388">
        <w:rPr>
          <w:u w:val="single"/>
        </w:rPr>
        <w:t>transboundary</w:t>
      </w:r>
      <w:proofErr w:type="spellEnd"/>
      <w:r w:rsidRPr="00086388">
        <w:rPr>
          <w:u w:val="single"/>
        </w:rPr>
        <w:t xml:space="preserve"> agreements with other nations</w:t>
      </w:r>
      <w:r w:rsidRPr="00086388">
        <w:t xml:space="preserve"> that will allow America to fully utilize its shared natural energy reserves.” </w:t>
      </w:r>
      <w:r w:rsidRPr="00086388">
        <w:rPr>
          <w:bCs/>
        </w:rPr>
        <w:t xml:space="preserve">said Natural Resources Committee Chairman Doc Hastings (WA-04). </w:t>
      </w:r>
      <w:r w:rsidRPr="00086388">
        <w:rPr>
          <w:u w:val="single"/>
        </w:rPr>
        <w:t xml:space="preserve">The House Natural Resources Committee recently held an </w:t>
      </w:r>
      <w:hyperlink r:id="rId18" w:tgtFrame="_blank" w:history="1">
        <w:r w:rsidRPr="00086388">
          <w:rPr>
            <w:u w:val="single"/>
          </w:rPr>
          <w:t>oversight hearing</w:t>
        </w:r>
      </w:hyperlink>
      <w:r w:rsidRPr="00086388">
        <w:rPr>
          <w:u w:val="single"/>
        </w:rPr>
        <w:t xml:space="preserve"> on H.R. 1613 where the Obama Administration and expert witnesses both voiced</w:t>
      </w:r>
      <w:r w:rsidRPr="00086388">
        <w:t xml:space="preserve"> their </w:t>
      </w:r>
      <w:r w:rsidRPr="00086388">
        <w:rPr>
          <w:u w:val="single"/>
        </w:rPr>
        <w:t xml:space="preserve">support of the “Outer Continental Shelf </w:t>
      </w:r>
      <w:proofErr w:type="spellStart"/>
      <w:r w:rsidRPr="00086388">
        <w:rPr>
          <w:u w:val="single"/>
        </w:rPr>
        <w:t>Transboundary</w:t>
      </w:r>
      <w:proofErr w:type="spellEnd"/>
      <w:r w:rsidRPr="00086388">
        <w:rPr>
          <w:u w:val="single"/>
        </w:rPr>
        <w:t xml:space="preserve"> Hydrocarbon Agreements Authorization Act.”</w:t>
      </w:r>
    </w:p>
    <w:p w:rsidR="000738A1" w:rsidRPr="00086388" w:rsidRDefault="000738A1" w:rsidP="001B3B35"/>
    <w:p w:rsidR="000738A1" w:rsidRPr="00086388" w:rsidRDefault="000738A1" w:rsidP="001B3B35">
      <w:pPr>
        <w:pStyle w:val="Heading2"/>
      </w:pPr>
      <w:r w:rsidRPr="00086388">
        <w:lastRenderedPageBreak/>
        <w:t>***Venezuela***</w:t>
      </w:r>
    </w:p>
    <w:p w:rsidR="000738A1" w:rsidRPr="00086388" w:rsidRDefault="000738A1" w:rsidP="001B3B35">
      <w:pPr>
        <w:pStyle w:val="Heading3"/>
      </w:pPr>
      <w:r w:rsidRPr="00086388">
        <w:lastRenderedPageBreak/>
        <w:t>Link Non-Unique</w:t>
      </w:r>
    </w:p>
    <w:p w:rsidR="000738A1" w:rsidRPr="00086388" w:rsidRDefault="000738A1" w:rsidP="001B3B35">
      <w:pPr>
        <w:pStyle w:val="Heading4"/>
      </w:pPr>
      <w:proofErr w:type="gramStart"/>
      <w:r w:rsidRPr="00086388">
        <w:t>Obama pursuing engagement now.</w:t>
      </w:r>
      <w:proofErr w:type="gramEnd"/>
    </w:p>
    <w:p w:rsidR="000738A1" w:rsidRPr="00086388" w:rsidRDefault="000738A1" w:rsidP="001B3B35">
      <w:r w:rsidRPr="00086388">
        <w:t>REYES THEIS June 07, 2013 (US expected to use dialogue to boost opening with Venezuela</w:t>
      </w:r>
    </w:p>
    <w:p w:rsidR="000738A1" w:rsidRPr="00086388" w:rsidRDefault="003145BA" w:rsidP="001B3B35">
      <w:hyperlink r:id="rId19" w:history="1">
        <w:r w:rsidR="000738A1" w:rsidRPr="00086388">
          <w:rPr>
            <w:rStyle w:val="Hyperlink"/>
          </w:rPr>
          <w:t>http://english.eluniversal.com/nacional-y-politica/130607/us-expected-to-use-dialogue-to-boost-opening-with-venezuela</w:t>
        </w:r>
      </w:hyperlink>
      <w:r w:rsidR="000738A1" w:rsidRPr="00086388">
        <w:t>)</w:t>
      </w:r>
    </w:p>
    <w:p w:rsidR="000738A1" w:rsidRPr="00086388" w:rsidRDefault="000738A1" w:rsidP="001B3B35">
      <w:pPr>
        <w:rPr>
          <w:rStyle w:val="StyleBoldUnderline"/>
        </w:rPr>
      </w:pPr>
      <w:r w:rsidRPr="00086388">
        <w:rPr>
          <w:sz w:val="16"/>
        </w:rPr>
        <w:t xml:space="preserve">Although the Venezuelan opposition expected Washington to take a </w:t>
      </w:r>
      <w:proofErr w:type="spellStart"/>
      <w:r w:rsidRPr="00086388">
        <w:rPr>
          <w:sz w:val="16"/>
        </w:rPr>
        <w:t>hard-line</w:t>
      </w:r>
      <w:proofErr w:type="spellEnd"/>
      <w:r w:rsidRPr="00086388">
        <w:rPr>
          <w:sz w:val="16"/>
        </w:rPr>
        <w:t xml:space="preserve"> stance vis-à-vis the Venezuelan Government, US </w:t>
      </w:r>
      <w:r w:rsidRPr="00086388">
        <w:rPr>
          <w:rStyle w:val="StyleBoldUnderline"/>
        </w:rPr>
        <w:t>Secretary of State</w:t>
      </w:r>
      <w:r w:rsidRPr="00086388">
        <w:rPr>
          <w:sz w:val="16"/>
        </w:rPr>
        <w:t xml:space="preserve"> John </w:t>
      </w:r>
      <w:r w:rsidRPr="00086388">
        <w:rPr>
          <w:rStyle w:val="StyleBoldUnderline"/>
        </w:rPr>
        <w:t>Kerry</w:t>
      </w:r>
      <w:r w:rsidRPr="00086388">
        <w:rPr>
          <w:sz w:val="16"/>
        </w:rPr>
        <w:t xml:space="preserve"> met with Venezuelan Foreign Minister </w:t>
      </w:r>
      <w:proofErr w:type="spellStart"/>
      <w:r w:rsidRPr="00086388">
        <w:rPr>
          <w:sz w:val="16"/>
        </w:rPr>
        <w:t>Elías</w:t>
      </w:r>
      <w:proofErr w:type="spellEnd"/>
      <w:r w:rsidRPr="00086388">
        <w:rPr>
          <w:sz w:val="16"/>
        </w:rPr>
        <w:t xml:space="preserve"> </w:t>
      </w:r>
      <w:proofErr w:type="spellStart"/>
      <w:r w:rsidRPr="00086388">
        <w:rPr>
          <w:sz w:val="16"/>
        </w:rPr>
        <w:t>Jaua</w:t>
      </w:r>
      <w:proofErr w:type="spellEnd"/>
      <w:r w:rsidRPr="00086388">
        <w:rPr>
          <w:sz w:val="16"/>
        </w:rPr>
        <w:t xml:space="preserve"> on Wednesday and </w:t>
      </w:r>
      <w:r w:rsidRPr="00086388">
        <w:rPr>
          <w:rStyle w:val="StyleBoldUnderline"/>
        </w:rPr>
        <w:t>agreed on making all possible efforts to keep good diplomatic relations.</w:t>
      </w:r>
      <w:r w:rsidRPr="00086388">
        <w:rPr>
          <w:sz w:val="16"/>
        </w:rPr>
        <w:t xml:space="preserve"> Kenneth </w:t>
      </w:r>
      <w:proofErr w:type="spellStart"/>
      <w:r w:rsidRPr="00086388">
        <w:rPr>
          <w:rStyle w:val="StyleBoldUnderline"/>
        </w:rPr>
        <w:t>Ramírez</w:t>
      </w:r>
      <w:proofErr w:type="spellEnd"/>
      <w:r w:rsidRPr="00086388">
        <w:rPr>
          <w:rStyle w:val="StyleBoldUnderline"/>
        </w:rPr>
        <w:t>, the president of the Venezuelan Council on Foreign Affairs</w:t>
      </w:r>
      <w:r w:rsidRPr="00086388">
        <w:rPr>
          <w:sz w:val="16"/>
        </w:rPr>
        <w:t xml:space="preserve"> (</w:t>
      </w:r>
      <w:proofErr w:type="spellStart"/>
      <w:r w:rsidRPr="00086388">
        <w:rPr>
          <w:sz w:val="16"/>
        </w:rPr>
        <w:t>Covri</w:t>
      </w:r>
      <w:proofErr w:type="spellEnd"/>
      <w:r w:rsidRPr="00086388">
        <w:rPr>
          <w:sz w:val="16"/>
        </w:rPr>
        <w:t xml:space="preserve">), </w:t>
      </w:r>
      <w:r w:rsidRPr="00086388">
        <w:rPr>
          <w:rStyle w:val="StyleBoldUnderline"/>
        </w:rPr>
        <w:t xml:space="preserve">believes that this is "a new attempt of Barack Obama's Administration </w:t>
      </w:r>
      <w:r w:rsidRPr="00086388">
        <w:rPr>
          <w:rStyle w:val="Emphasis"/>
        </w:rPr>
        <w:t>to implement an engagement policy</w:t>
      </w:r>
      <w:r w:rsidRPr="00086388">
        <w:rPr>
          <w:rStyle w:val="StyleBoldUnderline"/>
        </w:rPr>
        <w:t xml:space="preserve"> towards Venezuela</w:t>
      </w:r>
      <w:r w:rsidRPr="00086388">
        <w:rPr>
          <w:sz w:val="16"/>
        </w:rPr>
        <w:t xml:space="preserve">. They seek to use dialogue and negotiation to attain political depolarization and discourage somehow Venezuela's pugnacious foreign policy, which represents an obstacle for the US policy on the region." He explained that </w:t>
      </w:r>
      <w:r w:rsidRPr="00086388">
        <w:rPr>
          <w:rStyle w:val="StyleBoldUnderline"/>
        </w:rPr>
        <w:t>the US aims "to restore ambassador-level relations; reactivate counter-narcotics cooperation, which has been frozen since 2005; and likely to get cooperation on energy back on track</w:t>
      </w:r>
      <w:r w:rsidRPr="00086388">
        <w:rPr>
          <w:sz w:val="16"/>
        </w:rPr>
        <w:t xml:space="preserve">, as it has been on hold since 2003." </w:t>
      </w:r>
      <w:proofErr w:type="spellStart"/>
      <w:r w:rsidRPr="00086388">
        <w:rPr>
          <w:sz w:val="16"/>
        </w:rPr>
        <w:t>Ramírez</w:t>
      </w:r>
      <w:proofErr w:type="spellEnd"/>
      <w:r w:rsidRPr="00086388">
        <w:rPr>
          <w:sz w:val="16"/>
        </w:rPr>
        <w:t xml:space="preserve"> reminded that in 2010, Washington was bolstering an engagement policy towards Venezuela. Such efforts were derailed when designated US Ambassador to Venezuela, Larry Palmer made some statements about Venezuela before the US Congress. Upon Palmer's remarks, Caracas denied his </w:t>
      </w:r>
      <w:proofErr w:type="spellStart"/>
      <w:r w:rsidRPr="00086388">
        <w:rPr>
          <w:sz w:val="16"/>
        </w:rPr>
        <w:t>placet</w:t>
      </w:r>
      <w:proofErr w:type="spellEnd"/>
      <w:r w:rsidRPr="00086388">
        <w:rPr>
          <w:sz w:val="16"/>
        </w:rPr>
        <w:t xml:space="preserve">, and Washington responded by revoking Venezuelan Ambassador Bernardo </w:t>
      </w:r>
      <w:proofErr w:type="spellStart"/>
      <w:r w:rsidRPr="00086388">
        <w:rPr>
          <w:sz w:val="16"/>
        </w:rPr>
        <w:t>Álvarez's</w:t>
      </w:r>
      <w:proofErr w:type="spellEnd"/>
      <w:r w:rsidRPr="00086388">
        <w:rPr>
          <w:sz w:val="16"/>
        </w:rPr>
        <w:t xml:space="preserve"> visa. According to the analyst, President </w:t>
      </w:r>
      <w:r w:rsidRPr="00086388">
        <w:rPr>
          <w:rStyle w:val="StyleBoldUnderline"/>
        </w:rPr>
        <w:t xml:space="preserve">Obama understood that the confrontation policy has failed. "He is giving (dialogue) a second chance, as he believes that Venezuela and </w:t>
      </w:r>
      <w:proofErr w:type="spellStart"/>
      <w:r w:rsidRPr="00086388">
        <w:rPr>
          <w:rStyle w:val="StyleBoldUnderline"/>
        </w:rPr>
        <w:t>Nicolás</w:t>
      </w:r>
      <w:proofErr w:type="spellEnd"/>
      <w:r w:rsidRPr="00086388">
        <w:rPr>
          <w:rStyle w:val="StyleBoldUnderline"/>
        </w:rPr>
        <w:t xml:space="preserve"> </w:t>
      </w:r>
      <w:proofErr w:type="spellStart"/>
      <w:r w:rsidRPr="00086388">
        <w:rPr>
          <w:rStyle w:val="StyleBoldUnderline"/>
        </w:rPr>
        <w:t>Maduro</w:t>
      </w:r>
      <w:proofErr w:type="spellEnd"/>
      <w:r w:rsidRPr="00086388">
        <w:rPr>
          <w:sz w:val="16"/>
        </w:rPr>
        <w:t xml:space="preserve">, considering President (Hugo) Chávez demise, the economic crisis and the narrow presidential vote, </w:t>
      </w:r>
      <w:r w:rsidRPr="00086388">
        <w:rPr>
          <w:rStyle w:val="StyleBoldUnderline"/>
        </w:rPr>
        <w:t>have no other choice but to change their policy and start an opening."</w:t>
      </w:r>
    </w:p>
    <w:p w:rsidR="000738A1" w:rsidRPr="00086388" w:rsidRDefault="000738A1" w:rsidP="001B3B35">
      <w:pPr>
        <w:pStyle w:val="Heading4"/>
      </w:pPr>
      <w:r w:rsidRPr="00086388">
        <w:t xml:space="preserve">Obama committed to cooperation now. </w:t>
      </w:r>
    </w:p>
    <w:p w:rsidR="000738A1" w:rsidRPr="00086388" w:rsidRDefault="000738A1" w:rsidP="001B3B35">
      <w:r w:rsidRPr="00086388">
        <w:t xml:space="preserve">Mark P. Sullivan April 9, 2013 (Specialist in Latin American Affairs April 9, 2013 Hugo </w:t>
      </w:r>
      <w:proofErr w:type="spellStart"/>
      <w:r w:rsidRPr="00086388">
        <w:t>Chávez’s</w:t>
      </w:r>
      <w:proofErr w:type="spellEnd"/>
      <w:r w:rsidRPr="00086388">
        <w:t xml:space="preserve"> Death: Implications for Venezuela and U.S. Relations Congressional Research Service) </w:t>
      </w:r>
    </w:p>
    <w:p w:rsidR="000738A1" w:rsidRPr="00086388" w:rsidRDefault="000738A1" w:rsidP="001B3B35">
      <w:pPr>
        <w:rPr>
          <w:rStyle w:val="StyleBoldUnderline"/>
        </w:rPr>
      </w:pPr>
      <w:r w:rsidRPr="00086388">
        <w:rPr>
          <w:rStyle w:val="StyleBoldUnderline"/>
        </w:rPr>
        <w:t>Despite tensions in relations, the Obama Administration maintains that it remains committed to seeking</w:t>
      </w:r>
      <w:r w:rsidRPr="00086388">
        <w:rPr>
          <w:sz w:val="16"/>
        </w:rPr>
        <w:t xml:space="preserve"> constructive </w:t>
      </w:r>
      <w:r w:rsidRPr="00086388">
        <w:rPr>
          <w:rStyle w:val="Emphasis"/>
        </w:rPr>
        <w:t>engagement with Venezuela,</w:t>
      </w:r>
      <w:r w:rsidRPr="00086388">
        <w:rPr>
          <w:sz w:val="16"/>
        </w:rPr>
        <w:t xml:space="preserve"> </w:t>
      </w:r>
      <w:r w:rsidRPr="00086388">
        <w:rPr>
          <w:rStyle w:val="StyleBoldUnderline"/>
        </w:rPr>
        <w:t>focusing on such areas as anti-drug and counterterrorism efforts</w:t>
      </w:r>
      <w:r w:rsidRPr="00086388">
        <w:rPr>
          <w:sz w:val="16"/>
        </w:rPr>
        <w:t xml:space="preserve">. In the aftermath of President </w:t>
      </w:r>
      <w:proofErr w:type="spellStart"/>
      <w:r w:rsidRPr="00086388">
        <w:rPr>
          <w:sz w:val="16"/>
        </w:rPr>
        <w:t>Chávez’s</w:t>
      </w:r>
      <w:proofErr w:type="spellEnd"/>
      <w:r w:rsidRPr="00086388">
        <w:rPr>
          <w:sz w:val="16"/>
        </w:rPr>
        <w:t xml:space="preserve"> reelection in October 2012, the White House, while acknowledging differences with President </w:t>
      </w:r>
      <w:proofErr w:type="spellStart"/>
      <w:r w:rsidRPr="00086388">
        <w:rPr>
          <w:sz w:val="16"/>
        </w:rPr>
        <w:t>Chávez</w:t>
      </w:r>
      <w:proofErr w:type="spellEnd"/>
      <w:r w:rsidRPr="00086388">
        <w:rPr>
          <w:sz w:val="16"/>
        </w:rPr>
        <w:t xml:space="preserve">, congratulated the Venezuelan people on the high level of participation and the relatively peaceful election process. Subsequently, in November 2012, </w:t>
      </w:r>
      <w:r w:rsidRPr="00086388">
        <w:rPr>
          <w:rStyle w:val="StyleBoldUnderline"/>
        </w:rPr>
        <w:t>the State Department’s Assistant Secretary of State for Western Hemisphere Affairs</w:t>
      </w:r>
      <w:r w:rsidRPr="00086388">
        <w:rPr>
          <w:sz w:val="16"/>
        </w:rPr>
        <w:t xml:space="preserve">, Roberta Jacobson, </w:t>
      </w:r>
      <w:r w:rsidRPr="00086388">
        <w:rPr>
          <w:rStyle w:val="StyleBoldUnderline"/>
        </w:rPr>
        <w:t xml:space="preserve">engaged in a conversation with </w:t>
      </w:r>
      <w:r w:rsidRPr="00086388">
        <w:rPr>
          <w:sz w:val="16"/>
        </w:rPr>
        <w:t xml:space="preserve">Vice President </w:t>
      </w:r>
      <w:proofErr w:type="spellStart"/>
      <w:r w:rsidRPr="00086388">
        <w:rPr>
          <w:rStyle w:val="StyleBoldUnderline"/>
        </w:rPr>
        <w:t>Maduro</w:t>
      </w:r>
      <w:proofErr w:type="spellEnd"/>
      <w:r w:rsidRPr="00086388">
        <w:rPr>
          <w:rStyle w:val="StyleBoldUnderline"/>
        </w:rPr>
        <w:t xml:space="preserve"> about improving bilateral relations, including greater cooperation on </w:t>
      </w:r>
      <w:proofErr w:type="spellStart"/>
      <w:r w:rsidRPr="00086388">
        <w:rPr>
          <w:rStyle w:val="StyleBoldUnderline"/>
        </w:rPr>
        <w:t>counternarcotics</w:t>
      </w:r>
      <w:proofErr w:type="spellEnd"/>
      <w:r w:rsidRPr="00086388">
        <w:rPr>
          <w:rStyle w:val="StyleBoldUnderline"/>
        </w:rPr>
        <w:t xml:space="preserve"> issues. In early January 2013, the State Department reiterated that the United States remained open to dialogue with Venezuela on a range of issues of mutual interest</w:t>
      </w:r>
      <w:r w:rsidRPr="00086388">
        <w:rPr>
          <w:sz w:val="16"/>
        </w:rPr>
        <w:t xml:space="preserve">. In light of the setback in President </w:t>
      </w:r>
      <w:proofErr w:type="spellStart"/>
      <w:r w:rsidRPr="00086388">
        <w:rPr>
          <w:sz w:val="16"/>
        </w:rPr>
        <w:t>Chávez’s</w:t>
      </w:r>
      <w:proofErr w:type="spellEnd"/>
      <w:r w:rsidRPr="00086388">
        <w:rPr>
          <w:sz w:val="16"/>
        </w:rPr>
        <w:t xml:space="preserve"> health, a State Department spokesman maintained on January 9, 2013, that “regardless of what happens politically in Venezuela, if the Venezuelan government and if the Venezuelan people want to move forward with us, we think there is a path that’s possible.”11 In response to President </w:t>
      </w:r>
      <w:proofErr w:type="spellStart"/>
      <w:r w:rsidRPr="00086388">
        <w:rPr>
          <w:sz w:val="16"/>
        </w:rPr>
        <w:t>Chávez’s</w:t>
      </w:r>
      <w:proofErr w:type="spellEnd"/>
      <w:r w:rsidRPr="00086388">
        <w:rPr>
          <w:sz w:val="16"/>
        </w:rPr>
        <w:t xml:space="preserve"> death, President Obama issued the following statement: At this challenging time of President Hugo </w:t>
      </w:r>
      <w:proofErr w:type="spellStart"/>
      <w:r w:rsidRPr="00086388">
        <w:rPr>
          <w:sz w:val="16"/>
        </w:rPr>
        <w:t>Chávez’s</w:t>
      </w:r>
      <w:proofErr w:type="spellEnd"/>
      <w:r w:rsidRPr="00086388">
        <w:rPr>
          <w:sz w:val="16"/>
        </w:rPr>
        <w:t xml:space="preserve"> passing, the United States reaffirms its support for the Venezuelan people and its interest in developing a constructive relationship with the Venezuelan government. As Venezuela begins a new chapter in its history, the United States remains committed to policies that promote democratic principles, the rule of law, and respect for human rights.12 While the President’s statement did not offer traditional condolences, the State Department maintains that it expressed U.S. sympathy to </w:t>
      </w:r>
      <w:proofErr w:type="spellStart"/>
      <w:r w:rsidRPr="00086388">
        <w:rPr>
          <w:sz w:val="16"/>
        </w:rPr>
        <w:t>Chávez’s</w:t>
      </w:r>
      <w:proofErr w:type="spellEnd"/>
      <w:r w:rsidRPr="00086388">
        <w:rPr>
          <w:sz w:val="16"/>
        </w:rPr>
        <w:t xml:space="preserve"> family and to the Venezuelan people.13 Many Latin American and other foreign leaders have expressed their condolences to Venezuela on </w:t>
      </w:r>
      <w:proofErr w:type="spellStart"/>
      <w:r w:rsidRPr="00086388">
        <w:rPr>
          <w:sz w:val="16"/>
        </w:rPr>
        <w:t>Chávez’s</w:t>
      </w:r>
      <w:proofErr w:type="spellEnd"/>
      <w:r w:rsidRPr="00086388">
        <w:rPr>
          <w:sz w:val="16"/>
        </w:rPr>
        <w:t xml:space="preserve"> passing. The White House statement focused on the U.S. interest in getting cooperative bilateral relations back on track while at the same time reiterating that the United States is committed to promoting democratic practices and respect for human rights. </w:t>
      </w:r>
      <w:r w:rsidRPr="00086388">
        <w:rPr>
          <w:rStyle w:val="StyleBoldUnderline"/>
        </w:rPr>
        <w:t>A number of other statements by Members of Congress also expressed hope for a new era in U.S.-Venezuelan relations.</w:t>
      </w:r>
    </w:p>
    <w:p w:rsidR="000738A1" w:rsidRPr="00086388" w:rsidRDefault="000738A1" w:rsidP="001B3B35"/>
    <w:p w:rsidR="000738A1" w:rsidRPr="00086388" w:rsidRDefault="000738A1" w:rsidP="001B3B35">
      <w:pPr>
        <w:pStyle w:val="Heading4"/>
      </w:pPr>
      <w:r w:rsidRPr="00086388">
        <w:t>Link Inevitable—Obama seeking cooperation over oil in the next 6 months</w:t>
      </w:r>
    </w:p>
    <w:p w:rsidR="000738A1" w:rsidRPr="00086388" w:rsidRDefault="000738A1" w:rsidP="001B3B35">
      <w:r w:rsidRPr="00086388">
        <w:t xml:space="preserve">Jared </w:t>
      </w:r>
      <w:proofErr w:type="spellStart"/>
      <w:r w:rsidRPr="00086388">
        <w:t>Metzker</w:t>
      </w:r>
      <w:proofErr w:type="spellEnd"/>
      <w:r w:rsidRPr="00086388">
        <w:t xml:space="preserve"> Jun 17 2013 (Analysts Say Oil Could Help Mend U.S.-Venezuela Relations</w:t>
      </w:r>
    </w:p>
    <w:p w:rsidR="000738A1" w:rsidRPr="00086388" w:rsidRDefault="000738A1" w:rsidP="001B3B35">
      <w:pPr>
        <w:rPr>
          <w:rStyle w:val="StyleBoldUnderline"/>
        </w:rPr>
      </w:pPr>
      <w:r w:rsidRPr="00086388">
        <w:rPr>
          <w:sz w:val="16"/>
        </w:rPr>
        <w:t xml:space="preserve">WASHINGTON, (IPS) - A shift in U.S. foreign policy towards Venezuela may be pending as </w:t>
      </w:r>
      <w:r w:rsidRPr="00086388">
        <w:rPr>
          <w:rStyle w:val="StyleBoldUnderline"/>
        </w:rPr>
        <w:t xml:space="preserve">a bilateral rapprochement suddenly appears more possible than it has in years. </w:t>
      </w:r>
      <w:r w:rsidRPr="00086388">
        <w:rPr>
          <w:sz w:val="16"/>
        </w:rPr>
        <w:t xml:space="preserve">On the sidelines of talks held earlier this month in Guatemala by the </w:t>
      </w:r>
      <w:proofErr w:type="spellStart"/>
      <w:r w:rsidRPr="00086388">
        <w:rPr>
          <w:sz w:val="16"/>
        </w:rPr>
        <w:t>Organisation</w:t>
      </w:r>
      <w:proofErr w:type="spellEnd"/>
      <w:r w:rsidRPr="00086388">
        <w:rPr>
          <w:sz w:val="16"/>
        </w:rPr>
        <w:t xml:space="preserve"> of American States (OAS), U.S. Secretary of State John Kerry met with Venezuelan Foreign Minister Elias </w:t>
      </w:r>
      <w:proofErr w:type="spellStart"/>
      <w:r w:rsidRPr="00086388">
        <w:rPr>
          <w:sz w:val="16"/>
        </w:rPr>
        <w:t>Jaua</w:t>
      </w:r>
      <w:proofErr w:type="spellEnd"/>
      <w:r w:rsidRPr="00086388">
        <w:rPr>
          <w:sz w:val="16"/>
        </w:rPr>
        <w:t xml:space="preserve">, with Kerry’s subsequent statements indicating that relations could be heading in a friendlier direction. </w:t>
      </w:r>
      <w:r w:rsidRPr="00086388">
        <w:rPr>
          <w:rStyle w:val="StyleBoldUnderline"/>
        </w:rPr>
        <w:t xml:space="preserve">“We agreed today – both of us, Venezuela and the United States – that we would like to see our countries find a </w:t>
      </w:r>
      <w:r w:rsidRPr="00086388">
        <w:rPr>
          <w:rStyle w:val="StyleBoldUnderline"/>
        </w:rPr>
        <w:lastRenderedPageBreak/>
        <w:t>new way forward, establish a more constructive and positive relationship and find the ways to do that,” Kerry said</w:t>
      </w:r>
      <w:r w:rsidRPr="00086388">
        <w:rPr>
          <w:sz w:val="16"/>
        </w:rPr>
        <w:t xml:space="preserve"> following the meeting with </w:t>
      </w:r>
      <w:proofErr w:type="spellStart"/>
      <w:r w:rsidRPr="00086388">
        <w:rPr>
          <w:sz w:val="16"/>
        </w:rPr>
        <w:t>Jaua</w:t>
      </w:r>
      <w:proofErr w:type="spellEnd"/>
      <w:r w:rsidRPr="00086388">
        <w:rPr>
          <w:sz w:val="16"/>
        </w:rPr>
        <w:t xml:space="preserve">, which was reportedly requested by the Venezuelans. The meeting happened on the heels of the release of Timothy Tracy, a U.S. filmmaker whom Venezuela had been holding on accusations of espionage. His release was interpreted by many as an “olive branch” being offered by the new Venezuelan government of Nicholas </w:t>
      </w:r>
      <w:proofErr w:type="spellStart"/>
      <w:r w:rsidRPr="00086388">
        <w:rPr>
          <w:sz w:val="16"/>
        </w:rPr>
        <w:t>Maduro</w:t>
      </w:r>
      <w:proofErr w:type="spellEnd"/>
      <w:r w:rsidRPr="00086388">
        <w:rPr>
          <w:sz w:val="16"/>
        </w:rPr>
        <w:t xml:space="preserve">, whose presidency Washington still has not formally </w:t>
      </w:r>
      <w:proofErr w:type="spellStart"/>
      <w:r w:rsidRPr="00086388">
        <w:rPr>
          <w:sz w:val="16"/>
        </w:rPr>
        <w:t>recognised</w:t>
      </w:r>
      <w:proofErr w:type="spellEnd"/>
      <w:r w:rsidRPr="00086388">
        <w:rPr>
          <w:sz w:val="16"/>
        </w:rPr>
        <w:t xml:space="preserve">. </w:t>
      </w:r>
      <w:r w:rsidRPr="00086388">
        <w:rPr>
          <w:rStyle w:val="StyleBoldUnderline"/>
        </w:rPr>
        <w:t xml:space="preserve">Only months ago, before the death of Venezuela’s long-time socialist leader Hugo Chavez, any </w:t>
      </w:r>
      <w:proofErr w:type="spellStart"/>
      <w:r w:rsidRPr="00086388">
        <w:rPr>
          <w:rStyle w:val="StyleBoldUnderline"/>
        </w:rPr>
        <w:t>normalisation</w:t>
      </w:r>
      <w:proofErr w:type="spellEnd"/>
      <w:r w:rsidRPr="00086388">
        <w:rPr>
          <w:rStyle w:val="StyleBoldUnderline"/>
        </w:rPr>
        <w:t xml:space="preserve"> of relations between Venezuela and the United States seemed highly unlikely. </w:t>
      </w:r>
      <w:r w:rsidRPr="00086388">
        <w:rPr>
          <w:sz w:val="16"/>
        </w:rPr>
        <w:t xml:space="preserve">In 2002, Chavez was briefly removed from power by a military coup d’état that the U.S. Central Intelligence Agency (CIA) had known was imminent. Chavez immediately accused the United States of having played a part in the event. After his suspicions were confirmed partly valid, his rhetoric grew more scathing. In 2006, he famously told the United Nations General Assembly that then-U.S. President George W. Bush was “the devil himself”. Following Chavez’s death from cancer in March, however, his hand-picked successor, </w:t>
      </w:r>
      <w:proofErr w:type="spellStart"/>
      <w:r w:rsidRPr="00086388">
        <w:rPr>
          <w:sz w:val="16"/>
        </w:rPr>
        <w:t>Maduro</w:t>
      </w:r>
      <w:proofErr w:type="spellEnd"/>
      <w:r w:rsidRPr="00086388">
        <w:rPr>
          <w:sz w:val="16"/>
        </w:rPr>
        <w:t xml:space="preserve">, the former vice-president, has not been as vitriolic in his posturing vis-à-vis the United States. According to Michael Shifter, president of the Inter-American Dialogue, a Washington-based think tank, </w:t>
      </w:r>
      <w:proofErr w:type="spellStart"/>
      <w:r w:rsidRPr="00086388">
        <w:rPr>
          <w:sz w:val="16"/>
        </w:rPr>
        <w:t>Maduro</w:t>
      </w:r>
      <w:proofErr w:type="spellEnd"/>
      <w:r w:rsidRPr="00086388">
        <w:rPr>
          <w:sz w:val="16"/>
        </w:rPr>
        <w:t xml:space="preserve"> has offered “conflicting signals”. “</w:t>
      </w:r>
      <w:proofErr w:type="spellStart"/>
      <w:r w:rsidRPr="00086388">
        <w:rPr>
          <w:sz w:val="16"/>
        </w:rPr>
        <w:t>Maduro</w:t>
      </w:r>
      <w:proofErr w:type="spellEnd"/>
      <w:r w:rsidRPr="00086388">
        <w:rPr>
          <w:sz w:val="16"/>
        </w:rPr>
        <w:t xml:space="preserve"> has so far shifted in his position toward the U.S. between a moderate approach and a more </w:t>
      </w:r>
      <w:proofErr w:type="spellStart"/>
      <w:r w:rsidRPr="00086388">
        <w:rPr>
          <w:sz w:val="16"/>
        </w:rPr>
        <w:t>hard-line</w:t>
      </w:r>
      <w:proofErr w:type="spellEnd"/>
      <w:r w:rsidRPr="00086388">
        <w:rPr>
          <w:sz w:val="16"/>
        </w:rPr>
        <w:t xml:space="preserve"> one,” Shifter told IPS. "Venezuela cannot confront its economic crisis and the United States at the same time." -- Diana Villiers Negroponte </w:t>
      </w:r>
      <w:proofErr w:type="gramStart"/>
      <w:r w:rsidRPr="00086388">
        <w:rPr>
          <w:sz w:val="16"/>
        </w:rPr>
        <w:t>The</w:t>
      </w:r>
      <w:proofErr w:type="gramEnd"/>
      <w:r w:rsidRPr="00086388">
        <w:rPr>
          <w:sz w:val="16"/>
        </w:rPr>
        <w:t xml:space="preserve"> new president’s waffling may be a reflection of his tenuous grip on power. By many accounts, </w:t>
      </w:r>
      <w:proofErr w:type="spellStart"/>
      <w:r w:rsidRPr="00086388">
        <w:rPr>
          <w:sz w:val="16"/>
        </w:rPr>
        <w:t>Maduro</w:t>
      </w:r>
      <w:proofErr w:type="spellEnd"/>
      <w:r w:rsidRPr="00086388">
        <w:rPr>
          <w:sz w:val="16"/>
        </w:rPr>
        <w:t xml:space="preserve"> lacks the political prowess and rabble-rousing charm of Chavez, who enjoyed military backing as well as fervent support from the lower classes. In addition to a strong anti-</w:t>
      </w:r>
      <w:proofErr w:type="spellStart"/>
      <w:r w:rsidRPr="00086388">
        <w:rPr>
          <w:sz w:val="16"/>
        </w:rPr>
        <w:t>Chavista</w:t>
      </w:r>
      <w:proofErr w:type="spellEnd"/>
      <w:r w:rsidRPr="00086388">
        <w:rPr>
          <w:sz w:val="16"/>
        </w:rPr>
        <w:t xml:space="preserve"> opposition that openly challenges the legitimacy of his narrowly won election, </w:t>
      </w:r>
      <w:proofErr w:type="spellStart"/>
      <w:r w:rsidRPr="00086388">
        <w:rPr>
          <w:sz w:val="16"/>
        </w:rPr>
        <w:t>Maduro</w:t>
      </w:r>
      <w:proofErr w:type="spellEnd"/>
      <w:r w:rsidRPr="00086388">
        <w:rPr>
          <w:sz w:val="16"/>
        </w:rPr>
        <w:t xml:space="preserve"> has had to deal with a split within Chavez’s own former political base. Shifter pointed out that among the military, which was once a source of significant strength for Chavez, more support is given to </w:t>
      </w:r>
      <w:proofErr w:type="spellStart"/>
      <w:r w:rsidRPr="00086388">
        <w:rPr>
          <w:sz w:val="16"/>
        </w:rPr>
        <w:t>Diosdado</w:t>
      </w:r>
      <w:proofErr w:type="spellEnd"/>
      <w:r w:rsidRPr="00086388">
        <w:rPr>
          <w:sz w:val="16"/>
        </w:rPr>
        <w:t xml:space="preserve"> Cabello, currently head of Venezuela’s parliament and whose supporters believe he was the rightful heir to the presidency. </w:t>
      </w:r>
      <w:proofErr w:type="spellStart"/>
      <w:r w:rsidRPr="00086388">
        <w:rPr>
          <w:sz w:val="16"/>
        </w:rPr>
        <w:t>Maduro’s</w:t>
      </w:r>
      <w:proofErr w:type="spellEnd"/>
      <w:r w:rsidRPr="00086388">
        <w:rPr>
          <w:sz w:val="16"/>
        </w:rPr>
        <w:t xml:space="preserve"> legitimacy stems largely from his perceived ideological fidelity, the reason for his selection by Chavez to lead in the first place. Shifter said this leads him to “emulate” his predecessor and makes rapprochement with the United States less probable. Still, ideological concerns may not ultimately decide the issue. Venezuela has inherited from Chavez an economy in difficult straits, which continues to suffer from notorious shortages and high inflation. Oil economy </w:t>
      </w:r>
      <w:proofErr w:type="gramStart"/>
      <w:r w:rsidRPr="00086388">
        <w:rPr>
          <w:sz w:val="16"/>
        </w:rPr>
        <w:t>Over</w:t>
      </w:r>
      <w:proofErr w:type="gramEnd"/>
      <w:r w:rsidRPr="00086388">
        <w:rPr>
          <w:sz w:val="16"/>
        </w:rPr>
        <w:t xml:space="preserve"> half of Venezuela’s federal budget revenues come from its oil industry, which also accounts for 95 percent of the country’s exports. Estimated at 77 billion barrels, its proven reserves of black gold are the largest of any nation in the world. </w:t>
      </w:r>
      <w:r w:rsidRPr="00086388">
        <w:rPr>
          <w:rStyle w:val="StyleBoldUnderline"/>
        </w:rPr>
        <w:t xml:space="preserve">Despite a troubled political relationship, its principal customer is the United States, which imports nearly a million barrels a day from Venezuela. </w:t>
      </w:r>
      <w:r w:rsidRPr="00086388">
        <w:rPr>
          <w:sz w:val="16"/>
        </w:rPr>
        <w:t xml:space="preserve">Venezuela’s oil industry has been officially </w:t>
      </w:r>
      <w:proofErr w:type="spellStart"/>
      <w:r w:rsidRPr="00086388">
        <w:rPr>
          <w:sz w:val="16"/>
        </w:rPr>
        <w:t>nationalised</w:t>
      </w:r>
      <w:proofErr w:type="spellEnd"/>
      <w:r w:rsidRPr="00086388">
        <w:rPr>
          <w:sz w:val="16"/>
        </w:rPr>
        <w:t xml:space="preserve"> since the 1970s, and, as president, Chavez further tightened government control over its production. His government took a greater chunk of revenues and imposed quotas that ensured a certain percentage would always go directly towards aiding Venezuelans via social spending and fuel subsidies. While these measures may be popular with Venezuelans, who pay the lowest price for gasoline in the world, critics </w:t>
      </w:r>
      <w:proofErr w:type="gramStart"/>
      <w:r w:rsidRPr="00086388">
        <w:rPr>
          <w:sz w:val="16"/>
        </w:rPr>
        <w:t>argue</w:t>
      </w:r>
      <w:proofErr w:type="gramEnd"/>
      <w:r w:rsidRPr="00086388">
        <w:rPr>
          <w:sz w:val="16"/>
        </w:rPr>
        <w:t xml:space="preserve"> such policies hampered growth and led to mismanagement of </w:t>
      </w:r>
      <w:proofErr w:type="spellStart"/>
      <w:r w:rsidRPr="00086388">
        <w:rPr>
          <w:sz w:val="16"/>
        </w:rPr>
        <w:t>Petroleos</w:t>
      </w:r>
      <w:proofErr w:type="spellEnd"/>
      <w:r w:rsidRPr="00086388">
        <w:rPr>
          <w:sz w:val="16"/>
        </w:rPr>
        <w:t xml:space="preserve"> de Venezuela, S.A. (</w:t>
      </w:r>
      <w:proofErr w:type="spellStart"/>
      <w:r w:rsidRPr="00086388">
        <w:rPr>
          <w:sz w:val="16"/>
        </w:rPr>
        <w:t>PdVSA</w:t>
      </w:r>
      <w:proofErr w:type="spellEnd"/>
      <w:r w:rsidRPr="00086388">
        <w:rPr>
          <w:sz w:val="16"/>
        </w:rPr>
        <w:t xml:space="preserve">), the main state-run oil company. The same critics also point to increasing debt levels, slowdowns in productions and accidents stemming from faulty infrastructure. </w:t>
      </w:r>
      <w:r w:rsidRPr="00086388">
        <w:rPr>
          <w:rStyle w:val="StyleBoldUnderline"/>
        </w:rPr>
        <w:t xml:space="preserve">In order to boost production, </w:t>
      </w:r>
      <w:proofErr w:type="spellStart"/>
      <w:r w:rsidRPr="00086388">
        <w:rPr>
          <w:rStyle w:val="StyleBoldUnderline"/>
        </w:rPr>
        <w:t>PdVSA</w:t>
      </w:r>
      <w:proofErr w:type="spellEnd"/>
      <w:r w:rsidRPr="00086388">
        <w:rPr>
          <w:rStyle w:val="StyleBoldUnderline"/>
        </w:rPr>
        <w:t xml:space="preserve"> agreed in May to accept a number of major loans. This includes one from Chevron, one of the largest U.S. oil companies</w:t>
      </w:r>
      <w:r w:rsidRPr="00086388">
        <w:rPr>
          <w:sz w:val="16"/>
        </w:rPr>
        <w:t xml:space="preserve">, which will work with Venezuelans to develop new extraction sites. “The oil sector is in deep trouble in Venezuela – production is down and the economic situation is deteriorating,” explained Shifter. “They know they need foreign investment to increase production, and this is in part what has motivated </w:t>
      </w:r>
      <w:proofErr w:type="spellStart"/>
      <w:r w:rsidRPr="00086388">
        <w:rPr>
          <w:sz w:val="16"/>
        </w:rPr>
        <w:t>Maduro</w:t>
      </w:r>
      <w:proofErr w:type="spellEnd"/>
      <w:r w:rsidRPr="00086388">
        <w:rPr>
          <w:sz w:val="16"/>
        </w:rPr>
        <w:t xml:space="preserve"> to reach out.” If its economy continues to falter</w:t>
      </w:r>
      <w:r w:rsidRPr="00086388">
        <w:rPr>
          <w:rStyle w:val="StyleBoldUnderline"/>
        </w:rPr>
        <w:t xml:space="preserve">, Venezuela may be further tempted to embrace the United States, which has the largest, most sophisticated fossil fuel industry in the world. Kerry’s recent words suggest that the administration of President Barack </w:t>
      </w:r>
      <w:r w:rsidRPr="00086388">
        <w:rPr>
          <w:rStyle w:val="Emphasis"/>
        </w:rPr>
        <w:t xml:space="preserve">Obama would be waiting with open arms. </w:t>
      </w:r>
      <w:r w:rsidRPr="00086388">
        <w:rPr>
          <w:sz w:val="16"/>
        </w:rPr>
        <w:t xml:space="preserve">“Venezuela cannot confront its economic crisis and the United States at the same time,” Diana Villiers </w:t>
      </w:r>
      <w:r w:rsidRPr="00086388">
        <w:rPr>
          <w:rStyle w:val="StyleBoldUnderline"/>
        </w:rPr>
        <w:t>Negroponte, a senior fellow at the Brookings Institute,</w:t>
      </w:r>
      <w:r w:rsidRPr="00086388">
        <w:rPr>
          <w:sz w:val="16"/>
        </w:rPr>
        <w:t xml:space="preserve"> a Washington think tank, told IPS, “and we are a pragmatic country which will deal with </w:t>
      </w:r>
      <w:proofErr w:type="spellStart"/>
      <w:r w:rsidRPr="00086388">
        <w:rPr>
          <w:sz w:val="16"/>
        </w:rPr>
        <w:t>Maduro</w:t>
      </w:r>
      <w:proofErr w:type="spellEnd"/>
      <w:r w:rsidRPr="00086388">
        <w:rPr>
          <w:sz w:val="16"/>
        </w:rPr>
        <w:t xml:space="preserve"> if it is in our interests.” Indeed, Negroponte </w:t>
      </w:r>
      <w:r w:rsidRPr="00086388">
        <w:rPr>
          <w:rStyle w:val="StyleBoldUnderline"/>
        </w:rPr>
        <w:t>said she was “optimistic” about the possibility of rapprochement between the two countries within the next six months. She notes a “troika” of issues on which the United States is looking for Venezuelan cooperation: counter-terrorism, counter-narcotics and assistance in ridding Colombia of its FARC rebels.</w:t>
      </w:r>
    </w:p>
    <w:p w:rsidR="000738A1" w:rsidRPr="00086388" w:rsidRDefault="000738A1" w:rsidP="001B3B35">
      <w:pPr>
        <w:pStyle w:val="Heading3"/>
      </w:pPr>
      <w:r w:rsidRPr="00086388">
        <w:lastRenderedPageBreak/>
        <w:t>Bipartisan</w:t>
      </w:r>
    </w:p>
    <w:p w:rsidR="000738A1" w:rsidRPr="00086388" w:rsidRDefault="000738A1" w:rsidP="001B3B35">
      <w:pPr>
        <w:pStyle w:val="Heading4"/>
      </w:pPr>
      <w:r w:rsidRPr="00086388">
        <w:t>Plan is Bipartisan</w:t>
      </w:r>
    </w:p>
    <w:p w:rsidR="000738A1" w:rsidRPr="00086388" w:rsidRDefault="000738A1" w:rsidP="001B3B35">
      <w:r w:rsidRPr="00086388">
        <w:t xml:space="preserve">JIM </w:t>
      </w:r>
      <w:proofErr w:type="gramStart"/>
      <w:r w:rsidRPr="00086388">
        <w:t>WYSS  June</w:t>
      </w:r>
      <w:proofErr w:type="gramEnd"/>
      <w:r w:rsidRPr="00086388">
        <w:t xml:space="preserve"> 26, 2013 (Decade-old defunct group may be the key to better US-Venezuela ties </w:t>
      </w:r>
      <w:hyperlink r:id="rId20" w:anchor="storylink=cpy" w:history="1">
        <w:r w:rsidRPr="00086388">
          <w:rPr>
            <w:rStyle w:val="Hyperlink"/>
          </w:rPr>
          <w:t>http://www.mcclatchydc.com/2013/06/26/194987/decade-old-defunct-group-may-be.html#storylink=cpy</w:t>
        </w:r>
      </w:hyperlink>
      <w:r w:rsidRPr="00086388">
        <w:t>)</w:t>
      </w:r>
    </w:p>
    <w:p w:rsidR="000738A1" w:rsidRPr="00086388" w:rsidRDefault="000738A1" w:rsidP="001B3B35">
      <w:pPr>
        <w:rPr>
          <w:sz w:val="16"/>
        </w:rPr>
      </w:pPr>
      <w:r w:rsidRPr="00086388">
        <w:rPr>
          <w:sz w:val="16"/>
        </w:rPr>
        <w:t xml:space="preserve">BOGOTA, Colombia — </w:t>
      </w:r>
      <w:proofErr w:type="gramStart"/>
      <w:r w:rsidRPr="00086388">
        <w:rPr>
          <w:sz w:val="16"/>
        </w:rPr>
        <w:t>The</w:t>
      </w:r>
      <w:proofErr w:type="gramEnd"/>
      <w:r w:rsidRPr="00086388">
        <w:rPr>
          <w:sz w:val="16"/>
        </w:rPr>
        <w:t xml:space="preserve"> 2002 snapshot shows Venezuelan President Nicolas </w:t>
      </w:r>
      <w:proofErr w:type="spellStart"/>
      <w:r w:rsidRPr="00086388">
        <w:rPr>
          <w:sz w:val="16"/>
        </w:rPr>
        <w:t>Maduro</w:t>
      </w:r>
      <w:proofErr w:type="spellEnd"/>
      <w:r w:rsidRPr="00086388">
        <w:rPr>
          <w:sz w:val="16"/>
        </w:rPr>
        <w:t xml:space="preserve"> standing on a New England tarmac with his arms draped around U.S. Secretary of State John Kerry and Rep. Gregory Meeks, D-NY. At the time they were all lawmakers. Everyone's smiling. Despite deep economic ties, the United States and Venezuela have been at odds for years. </w:t>
      </w:r>
      <w:proofErr w:type="spellStart"/>
      <w:r w:rsidRPr="00086388">
        <w:rPr>
          <w:sz w:val="16"/>
        </w:rPr>
        <w:t>Maduro</w:t>
      </w:r>
      <w:proofErr w:type="spellEnd"/>
      <w:r w:rsidRPr="00086388">
        <w:rPr>
          <w:sz w:val="16"/>
        </w:rPr>
        <w:t xml:space="preserve"> - like his late boss Hugo Chavez - has accused the </w:t>
      </w:r>
      <w:proofErr w:type="spellStart"/>
      <w:r w:rsidRPr="00086388">
        <w:rPr>
          <w:sz w:val="16"/>
        </w:rPr>
        <w:t>Imperio</w:t>
      </w:r>
      <w:proofErr w:type="spellEnd"/>
      <w:r w:rsidRPr="00086388">
        <w:rPr>
          <w:sz w:val="16"/>
        </w:rPr>
        <w:t xml:space="preserve"> of trying to kill him and destroy his socialist reforms. The U.S. has yet to explicitly recognize that </w:t>
      </w:r>
      <w:proofErr w:type="spellStart"/>
      <w:r w:rsidRPr="00086388">
        <w:rPr>
          <w:sz w:val="16"/>
        </w:rPr>
        <w:t>Maduro</w:t>
      </w:r>
      <w:proofErr w:type="spellEnd"/>
      <w:r w:rsidRPr="00086388">
        <w:rPr>
          <w:sz w:val="16"/>
        </w:rPr>
        <w:t xml:space="preserve"> won April's contested election and it blasts his administration on its human rights and drug record. But </w:t>
      </w:r>
      <w:r w:rsidRPr="00086388">
        <w:rPr>
          <w:rStyle w:val="StyleBoldUnderline"/>
        </w:rPr>
        <w:t>behind the scenes, relationships built a decade ago during legislative exchanges, which became known as the Boston Group, seem to be bearing fruit</w:t>
      </w:r>
      <w:r w:rsidRPr="00086388">
        <w:rPr>
          <w:sz w:val="16"/>
        </w:rPr>
        <w:t xml:space="preserve">. And </w:t>
      </w:r>
      <w:r w:rsidRPr="00086388">
        <w:rPr>
          <w:rStyle w:val="StyleBoldUnderline"/>
        </w:rPr>
        <w:t>that's sparking talk of reviving the group</w:t>
      </w:r>
      <w:r w:rsidRPr="00086388">
        <w:rPr>
          <w:sz w:val="16"/>
        </w:rPr>
        <w:t xml:space="preserve">, which has been defunct for seven years. On June 5, Venezuela released filmmaker Tim Tracy, who had been detained for more than a month on espionage charges. The man credited with springing him is former U.S. Rep. William Delahunt, D-Mass., one of the founders of the Boston Group. A few hours later that same day, Kerry and Venezuelan Foreign Minister Elias </w:t>
      </w:r>
      <w:proofErr w:type="spellStart"/>
      <w:r w:rsidRPr="00086388">
        <w:rPr>
          <w:sz w:val="16"/>
        </w:rPr>
        <w:t>Jaua</w:t>
      </w:r>
      <w:proofErr w:type="spellEnd"/>
      <w:r w:rsidRPr="00086388">
        <w:rPr>
          <w:sz w:val="16"/>
        </w:rPr>
        <w:t xml:space="preserve"> announced they would begin talks to exchange ambassadors for the first time since 2010. The man charged with leading those talks? </w:t>
      </w:r>
      <w:proofErr w:type="spellStart"/>
      <w:r w:rsidRPr="00086388">
        <w:rPr>
          <w:sz w:val="16"/>
        </w:rPr>
        <w:t>Calixto</w:t>
      </w:r>
      <w:proofErr w:type="spellEnd"/>
      <w:r w:rsidRPr="00086388">
        <w:rPr>
          <w:sz w:val="16"/>
        </w:rPr>
        <w:t xml:space="preserve"> Garcia, the country's top diplomat to the United States, and also a Boston Group alumnus. Garcia and U.S. Assistant Secretary of State for Western Hemisphere Affairs Roberta Jacobson held their first meeting Tuesday, but officials did not provide details. </w:t>
      </w:r>
      <w:r w:rsidRPr="00086388">
        <w:rPr>
          <w:rStyle w:val="StyleBoldUnderline"/>
        </w:rPr>
        <w:t xml:space="preserve">"It shows that relationships built and conversations that took place 10 or 15 years earlier can make a difference down the road," said Meeks, who founded the group </w:t>
      </w:r>
      <w:r w:rsidRPr="00086388">
        <w:rPr>
          <w:sz w:val="16"/>
        </w:rPr>
        <w:t>with Delahunt and former Rep. Cass Ballinger, R-N.C</w:t>
      </w:r>
      <w:r w:rsidRPr="00086388">
        <w:rPr>
          <w:rStyle w:val="StyleBoldUnderline"/>
        </w:rPr>
        <w:t>.</w:t>
      </w:r>
      <w:r w:rsidRPr="00086388">
        <w:rPr>
          <w:sz w:val="16"/>
        </w:rPr>
        <w:t xml:space="preserve"> "No one ever knows who will become secretary of state or president of a country." </w:t>
      </w:r>
      <w:r w:rsidRPr="00086388">
        <w:rPr>
          <w:rStyle w:val="StyleBoldUnderline"/>
        </w:rPr>
        <w:t>The Boston Group brought together Democrats, Republicans, communists, socialists and capitalists and forced them to find common ground</w:t>
      </w:r>
      <w:r w:rsidRPr="00086388">
        <w:rPr>
          <w:sz w:val="16"/>
        </w:rPr>
        <w:t xml:space="preserve">, said Pedro Diaz-Blum, a former Venezuelan lawmaker and the group's coordinator. A conflict resolution expert was brought in to bring civility to the sometimes heated encounters. "A lot of people from both sides of the political spectrum thought that trying to engage in dialogue was naive," said Diaz-Blum, who has been trying to revive the group. "But today, I think our work was justified." The idea of closer Venezuela-U.S. ties is anathema to some. Factions within Venezuela's opposition have been lobbying the region not to recognize </w:t>
      </w:r>
      <w:proofErr w:type="spellStart"/>
      <w:r w:rsidRPr="00086388">
        <w:rPr>
          <w:sz w:val="16"/>
        </w:rPr>
        <w:t>Maduro's</w:t>
      </w:r>
      <w:proofErr w:type="spellEnd"/>
      <w:r w:rsidRPr="00086388">
        <w:rPr>
          <w:sz w:val="16"/>
        </w:rPr>
        <w:t xml:space="preserve"> presidency. When Kerry and </w:t>
      </w:r>
      <w:proofErr w:type="spellStart"/>
      <w:r w:rsidRPr="00086388">
        <w:rPr>
          <w:sz w:val="16"/>
        </w:rPr>
        <w:t>Jaua</w:t>
      </w:r>
      <w:proofErr w:type="spellEnd"/>
      <w:r w:rsidRPr="00086388">
        <w:rPr>
          <w:sz w:val="16"/>
        </w:rPr>
        <w:t xml:space="preserve"> met this month - on the sidelines of an Organization of American States meeting in Guatemala - some saw it as betrayal. And the rhetoric has been particularly divisive. </w:t>
      </w:r>
      <w:proofErr w:type="spellStart"/>
      <w:r w:rsidRPr="00086388">
        <w:rPr>
          <w:sz w:val="16"/>
        </w:rPr>
        <w:t>Maduro</w:t>
      </w:r>
      <w:proofErr w:type="spellEnd"/>
      <w:r w:rsidRPr="00086388">
        <w:rPr>
          <w:sz w:val="16"/>
        </w:rPr>
        <w:t xml:space="preserve"> has accused former U.S. diplomats of plotting to assassinate him and has suggested that the CIA "inoculated" Chavez with the cancer that killed him in March. But </w:t>
      </w:r>
      <w:r w:rsidRPr="00086388">
        <w:rPr>
          <w:rStyle w:val="StyleBoldUnderline"/>
        </w:rPr>
        <w:t>the Boston Group was born amid</w:t>
      </w:r>
      <w:r w:rsidRPr="00086388">
        <w:rPr>
          <w:sz w:val="16"/>
        </w:rPr>
        <w:t xml:space="preserve"> just such </w:t>
      </w:r>
      <w:r w:rsidRPr="00086388">
        <w:rPr>
          <w:rStyle w:val="StyleBoldUnderline"/>
        </w:rPr>
        <w:t>tensions</w:t>
      </w:r>
      <w:r w:rsidRPr="00086388">
        <w:rPr>
          <w:sz w:val="16"/>
        </w:rPr>
        <w:t xml:space="preserve">, said Saul Ortega, a ruling-party deputy and a former member of the group. The initiative came together in the wake of a 2002 coup that briefly ousted Chavez, and which the socialist firebrand blamed on the opposition and the United States. </w:t>
      </w:r>
      <w:r w:rsidRPr="00086388">
        <w:rPr>
          <w:rStyle w:val="StyleBoldUnderline"/>
        </w:rPr>
        <w:t xml:space="preserve">"It was, perhaps, the most difficult time for the relationship between our two countries," Ortega said. "But we managed to start a dialogue and </w:t>
      </w:r>
      <w:r w:rsidRPr="00086388">
        <w:rPr>
          <w:sz w:val="16"/>
        </w:rPr>
        <w:t xml:space="preserve">a debate about common interests ... we managed to </w:t>
      </w:r>
      <w:r w:rsidRPr="00086388">
        <w:rPr>
          <w:rStyle w:val="StyleBoldUnderline"/>
        </w:rPr>
        <w:t>do a lot of good things</w:t>
      </w:r>
      <w:r w:rsidRPr="00086388">
        <w:rPr>
          <w:sz w:val="16"/>
        </w:rPr>
        <w:t xml:space="preserve">." Through those meetings, Venezuela offered subsidized heating oil to poor families in the northeastern United States, and the U.S. promoted what it hoped would become Venezuela's answer to C-SPAN. But </w:t>
      </w:r>
      <w:r w:rsidRPr="00086388">
        <w:rPr>
          <w:rStyle w:val="Emphasis"/>
        </w:rPr>
        <w:t>most of the activity took place behind the scenes,</w:t>
      </w:r>
      <w:r w:rsidRPr="00086388">
        <w:rPr>
          <w:sz w:val="16"/>
        </w:rPr>
        <w:t xml:space="preserve"> Diaz-Blum said.</w:t>
      </w:r>
    </w:p>
    <w:p w:rsidR="001B3B35" w:rsidRPr="00086388" w:rsidRDefault="001B3B35" w:rsidP="001B3B35">
      <w:pPr>
        <w:pStyle w:val="Heading1"/>
      </w:pPr>
      <w:r w:rsidRPr="00086388">
        <w:lastRenderedPageBreak/>
        <w:t>Immigration Answers</w:t>
      </w:r>
    </w:p>
    <w:p w:rsidR="001B3B35" w:rsidRPr="00086388" w:rsidRDefault="001B3B35" w:rsidP="001B3B35">
      <w:pPr>
        <w:pStyle w:val="Heading2"/>
      </w:pPr>
      <w:r w:rsidRPr="00086388">
        <w:lastRenderedPageBreak/>
        <w:t>***Uniqueness***</w:t>
      </w:r>
    </w:p>
    <w:p w:rsidR="001B3B35" w:rsidRPr="00086388" w:rsidRDefault="001B3B35" w:rsidP="001B3B35">
      <w:pPr>
        <w:pStyle w:val="Heading3"/>
      </w:pPr>
      <w:r w:rsidRPr="00086388">
        <w:lastRenderedPageBreak/>
        <w:t xml:space="preserve">Won’t Pass—Employer Mandate </w:t>
      </w:r>
    </w:p>
    <w:p w:rsidR="001B3B35" w:rsidRPr="00086388" w:rsidRDefault="001B3B35" w:rsidP="001B3B35">
      <w:pPr>
        <w:pStyle w:val="Heading4"/>
      </w:pPr>
      <w:r w:rsidRPr="00086388">
        <w:t>Won’t pass—employer mandate means House will draw out concerns over the border</w:t>
      </w:r>
    </w:p>
    <w:p w:rsidR="001B3B35" w:rsidRPr="00086388" w:rsidRDefault="001B3B35" w:rsidP="001B3B35">
      <w:r w:rsidRPr="00086388">
        <w:rPr>
          <w:rStyle w:val="StyleStyleBold12pt"/>
        </w:rPr>
        <w:t>AP 7-11</w:t>
      </w:r>
      <w:r w:rsidRPr="00086388">
        <w:t xml:space="preserve"> Associated Press July 11th [2013 “Bush nudges GOP on immigration as lawmakers meet”]</w:t>
      </w:r>
    </w:p>
    <w:p w:rsidR="001B3B35" w:rsidRPr="00086388" w:rsidRDefault="001B3B35" w:rsidP="001B3B35">
      <w:pPr>
        <w:rPr>
          <w:sz w:val="16"/>
        </w:rPr>
      </w:pPr>
      <w:r w:rsidRPr="00086388">
        <w:rPr>
          <w:sz w:val="16"/>
        </w:rPr>
        <w:t xml:space="preserve">Divided on </w:t>
      </w:r>
      <w:bookmarkStart w:id="1" w:name="ORIGHIT_2"/>
      <w:bookmarkStart w:id="2" w:name="HIT_2"/>
      <w:bookmarkEnd w:id="1"/>
      <w:bookmarkEnd w:id="2"/>
      <w:r w:rsidRPr="00086388">
        <w:rPr>
          <w:sz w:val="16"/>
        </w:rPr>
        <w:t xml:space="preserve">immigration, House </w:t>
      </w:r>
      <w:r w:rsidRPr="00086388">
        <w:rPr>
          <w:rStyle w:val="StyleBoldUnderline"/>
        </w:rPr>
        <w:t>Republicans bluntly challenged</w:t>
      </w:r>
      <w:r w:rsidRPr="00086388">
        <w:rPr>
          <w:sz w:val="16"/>
        </w:rPr>
        <w:t xml:space="preserve"> President </w:t>
      </w:r>
      <w:hyperlink r:id="rId21" w:tgtFrame="_parent" w:history="1">
        <w:r w:rsidRPr="00086388">
          <w:rPr>
            <w:sz w:val="16"/>
          </w:rPr>
          <w:t xml:space="preserve">Barack Obama's </w:t>
        </w:r>
      </w:hyperlink>
      <w:r w:rsidRPr="00086388">
        <w:rPr>
          <w:rStyle w:val="StyleBoldUnderline"/>
        </w:rPr>
        <w:t>willingness to secure the nation's borders</w:t>
      </w:r>
      <w:r w:rsidRPr="00086388">
        <w:rPr>
          <w:sz w:val="16"/>
        </w:rPr>
        <w:t xml:space="preserve"> on Wednesday, and appeared unimpressed by George W. Bush's advice to carry a "benevolent spirit" into a debate that includes a possible path to citizenship for millions. Emerging from a closed-door meeting, </w:t>
      </w:r>
      <w:r w:rsidRPr="00086388">
        <w:rPr>
          <w:rStyle w:val="StyleBoldUnderline"/>
        </w:rPr>
        <w:t>GOP leaders affirmed a step-by-step approach to immigration but offered neither specifics nor a timetable nor any mention of possible citizenship</w:t>
      </w:r>
      <w:r w:rsidRPr="00086388">
        <w:rPr>
          <w:sz w:val="16"/>
        </w:rPr>
        <w:t xml:space="preserve"> for an estimated 11 million immigrants living in the country unlawfully. Instead, in a written statement </w:t>
      </w:r>
      <w:r w:rsidRPr="00086388">
        <w:rPr>
          <w:rStyle w:val="StyleBoldUnderline"/>
        </w:rPr>
        <w:t>noting that the White House recently delayed a key part of the health care law,</w:t>
      </w:r>
      <w:r w:rsidRPr="00086388">
        <w:rPr>
          <w:sz w:val="16"/>
        </w:rPr>
        <w:t xml:space="preserve"> Speaker John </w:t>
      </w:r>
      <w:r w:rsidRPr="00086388">
        <w:rPr>
          <w:rStyle w:val="StyleBoldUnderline"/>
        </w:rPr>
        <w:t>Boehner</w:t>
      </w:r>
      <w:r w:rsidRPr="00086388">
        <w:rPr>
          <w:sz w:val="16"/>
        </w:rPr>
        <w:t xml:space="preserve">, R-Ohio, and other leaders </w:t>
      </w:r>
      <w:r w:rsidRPr="00086388">
        <w:rPr>
          <w:rStyle w:val="StyleBoldUnderline"/>
        </w:rPr>
        <w:t>said the action raised concerns that the administration "cannot be trusted to deliver on its promises to secure the border</w:t>
      </w:r>
      <w:r w:rsidRPr="00086388">
        <w:rPr>
          <w:sz w:val="16"/>
        </w:rPr>
        <w:t xml:space="preserve"> and enforce laws as part of a single, massive bill like the one passed by the Senate."</w:t>
      </w:r>
    </w:p>
    <w:p w:rsidR="001B3B35" w:rsidRPr="00086388" w:rsidRDefault="001B3B35" w:rsidP="001B3B35">
      <w:pPr>
        <w:pStyle w:val="Heading4"/>
      </w:pPr>
      <w:r w:rsidRPr="00086388">
        <w:t>Employer mandate delay undermines Obama credibility on immigration reform and debt ceiling</w:t>
      </w:r>
    </w:p>
    <w:p w:rsidR="001B3B35" w:rsidRPr="00086388" w:rsidRDefault="001B3B35" w:rsidP="001B3B35">
      <w:proofErr w:type="spellStart"/>
      <w:r w:rsidRPr="00086388">
        <w:rPr>
          <w:rStyle w:val="StyleStyleBold12pt"/>
        </w:rPr>
        <w:t>HotAir</w:t>
      </w:r>
      <w:proofErr w:type="spellEnd"/>
      <w:r w:rsidRPr="00086388">
        <w:rPr>
          <w:rStyle w:val="StyleStyleBold12pt"/>
        </w:rPr>
        <w:t xml:space="preserve"> 7-5</w:t>
      </w:r>
      <w:r w:rsidRPr="00086388">
        <w:rPr>
          <w:b/>
        </w:rPr>
        <w:t xml:space="preserve"> </w:t>
      </w:r>
      <w:r w:rsidRPr="00086388">
        <w:t>[7-5-2013 “</w:t>
      </w:r>
      <w:proofErr w:type="spellStart"/>
      <w:r w:rsidRPr="00086388">
        <w:t>ObamaCare</w:t>
      </w:r>
      <w:proofErr w:type="spellEnd"/>
      <w:r w:rsidRPr="00086388">
        <w:t xml:space="preserve"> delay undermines entire White House agenda”</w:t>
      </w:r>
    </w:p>
    <w:p w:rsidR="001B3B35" w:rsidRPr="00086388" w:rsidRDefault="001B3B35" w:rsidP="001B3B35">
      <w:r w:rsidRPr="00086388">
        <w:t xml:space="preserve"> </w:t>
      </w:r>
      <w:hyperlink r:id="rId22" w:history="1">
        <w:r w:rsidRPr="00086388">
          <w:rPr>
            <w:rStyle w:val="Hyperlink"/>
          </w:rPr>
          <w:t>http://hotair.com/archives/2013/07/05/obamacare-delay-undermines-entire-white-house-agenda/</w:t>
        </w:r>
      </w:hyperlink>
    </w:p>
    <w:p w:rsidR="001B3B35" w:rsidRPr="00086388" w:rsidRDefault="001B3B35" w:rsidP="001B3B35">
      <w:proofErr w:type="spellStart"/>
      <w:r w:rsidRPr="00086388">
        <w:rPr>
          <w:u w:val="single"/>
        </w:rPr>
        <w:t>ObamaCare</w:t>
      </w:r>
      <w:proofErr w:type="spellEnd"/>
      <w:r w:rsidRPr="00086388">
        <w:rPr>
          <w:u w:val="single"/>
        </w:rPr>
        <w:t xml:space="preserve"> delay undermines entire White House agenda</w:t>
      </w:r>
      <w:r w:rsidRPr="00086388">
        <w:rPr>
          <w:sz w:val="16"/>
        </w:rPr>
        <w:t xml:space="preserve"> The White House wants to spin the delay in enforcing the employer mandate of </w:t>
      </w:r>
      <w:proofErr w:type="spellStart"/>
      <w:r w:rsidRPr="00086388">
        <w:rPr>
          <w:sz w:val="16"/>
        </w:rPr>
        <w:t>ObamaCare</w:t>
      </w:r>
      <w:proofErr w:type="spellEnd"/>
      <w:r w:rsidRPr="00086388">
        <w:rPr>
          <w:sz w:val="16"/>
        </w:rPr>
        <w:t xml:space="preserve"> as evidence that they’re listening to Americans and the business sector and attempting to be flexible on implementation. </w:t>
      </w:r>
      <w:hyperlink r:id="rId23" w:tgtFrame="_blank" w:history="1">
        <w:r w:rsidRPr="00086388">
          <w:rPr>
            <w:sz w:val="16"/>
          </w:rPr>
          <w:t>Rich Lowry isn’t buying it</w:t>
        </w:r>
      </w:hyperlink>
      <w:r w:rsidRPr="00086388">
        <w:rPr>
          <w:sz w:val="16"/>
        </w:rPr>
        <w:t xml:space="preserve">. In an essay yesterday for Politico, Lowry explains that the delay comes from the incompetence of the White House more than three years after pushing an unworkable bill through Congress, combined with its clear intention to manipulate the law for its own political benefit: The administration can call it whatever it wants, but there is no hiding the embarrassment of a </w:t>
      </w:r>
      <w:proofErr w:type="spellStart"/>
      <w:r w:rsidRPr="00086388">
        <w:rPr>
          <w:sz w:val="16"/>
        </w:rPr>
        <w:t>climbdown</w:t>
      </w:r>
      <w:proofErr w:type="spellEnd"/>
      <w:r w:rsidRPr="00086388">
        <w:rPr>
          <w:sz w:val="16"/>
        </w:rPr>
        <w:t xml:space="preserve"> on a high-profile feature of President Barack Obama’s signature initiative — although the administration seemed determined to do all it could to hide it. If Bloomberg hadn’t broken the news on Tuesday, the administration was apparently planning to announce it on July 3 — only because the day before Thanksgiving and Christmas Eve were too far off. The reason for the delay, we’re told, is incompetence. The administration’s story is that it simply couldn’t find a way to implement the insurance reporting requirements on employers within the time frame set out in the law. In this telling, the mandate was merely collateral damage — it had to be put off, along with the accompanying $2,000-per-employee fine on firms with more than 50 employees who don’t offer health coverage. This just happens to be the mandate that is causing howls of pain from businesses and creating perverse incentives for them to limit their hiring or to hire part- rather than full-time employees. And it just happens that 2015 — the new target year for implementation — is after a midterm election year rather during one. It must all be a lucky break. … </w:t>
      </w:r>
      <w:proofErr w:type="spellStart"/>
      <w:r w:rsidRPr="00086388">
        <w:rPr>
          <w:sz w:val="16"/>
        </w:rPr>
        <w:t>Obamacare</w:t>
      </w:r>
      <w:proofErr w:type="spellEnd"/>
      <w:r w:rsidRPr="00086388">
        <w:rPr>
          <w:sz w:val="16"/>
        </w:rPr>
        <w:t xml:space="preserve"> was sold on two flagrantly false promises: that you could keep the insurance you have and that prices for insurance would drop. But employers will dump significant numbers of employees onto the exchanges to save on their own health-care costs. And the latest indication of the law’s price shock came via The Wall Street Journal this week, which reported, “</w:t>
      </w:r>
      <w:proofErr w:type="gramStart"/>
      <w:r w:rsidRPr="00086388">
        <w:rPr>
          <w:sz w:val="16"/>
        </w:rPr>
        <w:t>healthy</w:t>
      </w:r>
      <w:proofErr w:type="gramEnd"/>
      <w:r w:rsidRPr="00086388">
        <w:rPr>
          <w:sz w:val="16"/>
        </w:rPr>
        <w:t xml:space="preserve"> consumers could see insurance rates double or even triple when they look for individual coverage.” That demonstrates the underlying incompetence of the </w:t>
      </w:r>
      <w:proofErr w:type="spellStart"/>
      <w:r w:rsidRPr="00086388">
        <w:rPr>
          <w:sz w:val="16"/>
        </w:rPr>
        <w:t>ObamaCare</w:t>
      </w:r>
      <w:proofErr w:type="spellEnd"/>
      <w:r w:rsidRPr="00086388">
        <w:rPr>
          <w:sz w:val="16"/>
        </w:rPr>
        <w:t xml:space="preserve"> project, from start to finish. It promises something that it not only couldn’t deliver, but made all but impossible from its very existence. On top of that, it created a huge top-down bureaucracy that makes everything more costly for all participants in the system — government, providers, insurers, employers, and consumers. That also increased the likelihood of incompetence, capriciousness, and failure, which is a large part of the reason that the employer mandate had to be delayed … the other part being the approaching 2014 midterm election cycle, of course. </w:t>
      </w:r>
      <w:r w:rsidRPr="00086388">
        <w:rPr>
          <w:u w:val="single"/>
        </w:rPr>
        <w:t xml:space="preserve">This creates a bigger headache for Obama </w:t>
      </w:r>
      <w:r w:rsidRPr="00086388">
        <w:rPr>
          <w:sz w:val="16"/>
        </w:rPr>
        <w:t xml:space="preserve">and his administration </w:t>
      </w:r>
      <w:r w:rsidRPr="00086388">
        <w:rPr>
          <w:u w:val="single"/>
        </w:rPr>
        <w:t>than merely the A</w:t>
      </w:r>
      <w:r w:rsidRPr="00086388">
        <w:rPr>
          <w:sz w:val="16"/>
        </w:rPr>
        <w:t>ffordable</w:t>
      </w:r>
      <w:r w:rsidRPr="00086388">
        <w:rPr>
          <w:u w:val="single"/>
        </w:rPr>
        <w:t xml:space="preserve"> C</w:t>
      </w:r>
      <w:r w:rsidRPr="00086388">
        <w:rPr>
          <w:sz w:val="16"/>
        </w:rPr>
        <w:t xml:space="preserve">are </w:t>
      </w:r>
      <w:r w:rsidRPr="00086388">
        <w:rPr>
          <w:u w:val="single"/>
        </w:rPr>
        <w:t>A</w:t>
      </w:r>
      <w:r w:rsidRPr="00086388">
        <w:rPr>
          <w:sz w:val="16"/>
        </w:rPr>
        <w:t xml:space="preserve">ct </w:t>
      </w:r>
      <w:r w:rsidRPr="00086388">
        <w:rPr>
          <w:u w:val="single"/>
        </w:rPr>
        <w:t xml:space="preserve">rollout, </w:t>
      </w:r>
      <w:r w:rsidRPr="00086388">
        <w:rPr>
          <w:sz w:val="16"/>
        </w:rPr>
        <w:t>though</w:t>
      </w:r>
      <w:r w:rsidRPr="00086388">
        <w:rPr>
          <w:u w:val="single"/>
        </w:rPr>
        <w:t>. They face</w:t>
      </w:r>
      <w:r w:rsidRPr="00086388">
        <w:rPr>
          <w:sz w:val="16"/>
        </w:rPr>
        <w:t xml:space="preserve"> </w:t>
      </w:r>
      <w:r w:rsidRPr="00086388">
        <w:rPr>
          <w:u w:val="single"/>
        </w:rPr>
        <w:t>two big policy debates</w:t>
      </w:r>
      <w:r w:rsidRPr="00086388">
        <w:rPr>
          <w:sz w:val="16"/>
        </w:rPr>
        <w:t xml:space="preserve"> in the coming months — </w:t>
      </w:r>
      <w:r w:rsidRPr="00086388">
        <w:rPr>
          <w:u w:val="single"/>
        </w:rPr>
        <w:t>immigration reform</w:t>
      </w:r>
      <w:r w:rsidRPr="00086388">
        <w:rPr>
          <w:sz w:val="16"/>
        </w:rPr>
        <w:t xml:space="preserve"> in the House, </w:t>
      </w:r>
      <w:r w:rsidRPr="00086388">
        <w:rPr>
          <w:u w:val="single"/>
        </w:rPr>
        <w:t>and the</w:t>
      </w:r>
      <w:r w:rsidRPr="00086388">
        <w:rPr>
          <w:sz w:val="16"/>
        </w:rPr>
        <w:t xml:space="preserve"> budget and </w:t>
      </w:r>
      <w:r w:rsidRPr="00086388">
        <w:rPr>
          <w:u w:val="single"/>
        </w:rPr>
        <w:t>debt ceiling</w:t>
      </w:r>
      <w:r w:rsidRPr="00086388">
        <w:rPr>
          <w:sz w:val="16"/>
        </w:rPr>
        <w:t xml:space="preserve"> in both chambers of Congress</w:t>
      </w:r>
      <w:r w:rsidRPr="00086388">
        <w:rPr>
          <w:u w:val="single"/>
        </w:rPr>
        <w:t>. By declaring the right to arbitrarily ignore</w:t>
      </w:r>
      <w:r w:rsidRPr="00086388">
        <w:rPr>
          <w:sz w:val="16"/>
        </w:rPr>
        <w:t xml:space="preserve"> statutor</w:t>
      </w:r>
      <w:r w:rsidRPr="00086388">
        <w:rPr>
          <w:u w:val="single"/>
        </w:rPr>
        <w:t xml:space="preserve">y law </w:t>
      </w:r>
      <w:r w:rsidRPr="00086388">
        <w:rPr>
          <w:sz w:val="16"/>
        </w:rPr>
        <w:t>and defy Congress</w:t>
      </w:r>
      <w:r w:rsidRPr="00086388">
        <w:rPr>
          <w:u w:val="single"/>
        </w:rPr>
        <w:t xml:space="preserve"> </w:t>
      </w:r>
      <w:r w:rsidRPr="00086388">
        <w:rPr>
          <w:sz w:val="16"/>
        </w:rPr>
        <w:t>in this matter</w:t>
      </w:r>
      <w:r w:rsidRPr="00086388">
        <w:rPr>
          <w:u w:val="single"/>
        </w:rPr>
        <w:t>, just how is Congress supposed to negotiate with the administration on anything else?</w:t>
      </w:r>
      <w:r w:rsidRPr="00086388">
        <w:rPr>
          <w:sz w:val="16"/>
        </w:rPr>
        <w:t xml:space="preserve"> </w:t>
      </w:r>
      <w:proofErr w:type="spellStart"/>
      <w:r w:rsidRPr="00086388">
        <w:rPr>
          <w:sz w:val="16"/>
        </w:rPr>
        <w:t>Allahpundit</w:t>
      </w:r>
      <w:proofErr w:type="spellEnd"/>
      <w:r w:rsidRPr="00086388">
        <w:rPr>
          <w:sz w:val="16"/>
        </w:rPr>
        <w:t xml:space="preserve"> blogged about the impact on border-security statutes earlier this week, </w:t>
      </w:r>
      <w:proofErr w:type="spellStart"/>
      <w:r w:rsidRPr="00086388">
        <w:rPr>
          <w:sz w:val="16"/>
        </w:rPr>
        <w:t>but</w:t>
      </w:r>
      <w:hyperlink r:id="rId24" w:anchor=".UdQhaPtTbwA.twitter" w:tgtFrame="_blank" w:history="1">
        <w:r w:rsidRPr="00086388">
          <w:rPr>
            <w:sz w:val="16"/>
          </w:rPr>
          <w:t>Conn</w:t>
        </w:r>
        <w:proofErr w:type="spellEnd"/>
        <w:r w:rsidRPr="00086388">
          <w:rPr>
            <w:sz w:val="16"/>
          </w:rPr>
          <w:t xml:space="preserve"> Carroll</w:t>
        </w:r>
      </w:hyperlink>
      <w:r w:rsidRPr="00086388">
        <w:rPr>
          <w:sz w:val="16"/>
        </w:rPr>
        <w:t xml:space="preserve"> and </w:t>
      </w:r>
      <w:hyperlink r:id="rId25" w:tgtFrame="_blank" w:history="1">
        <w:r w:rsidRPr="00086388">
          <w:rPr>
            <w:sz w:val="16"/>
          </w:rPr>
          <w:t xml:space="preserve">Mickey </w:t>
        </w:r>
        <w:proofErr w:type="spellStart"/>
        <w:r w:rsidRPr="00086388">
          <w:rPr>
            <w:sz w:val="16"/>
          </w:rPr>
          <w:t>Kaus</w:t>
        </w:r>
        <w:proofErr w:type="spellEnd"/>
        <w:r w:rsidRPr="00086388">
          <w:rPr>
            <w:sz w:val="16"/>
          </w:rPr>
          <w:t xml:space="preserve"> point out</w:t>
        </w:r>
      </w:hyperlink>
      <w:r w:rsidRPr="00086388">
        <w:rPr>
          <w:sz w:val="16"/>
        </w:rPr>
        <w:t xml:space="preserve"> another component in the comprehensive bill that might be even more vulnerable to Obama administration capriciousness</w:t>
      </w:r>
      <w:r w:rsidRPr="00086388">
        <w:t xml:space="preserve">: </w:t>
      </w:r>
    </w:p>
    <w:p w:rsidR="001B3B35" w:rsidRPr="00086388" w:rsidRDefault="001B3B35" w:rsidP="001B3B35">
      <w:pPr>
        <w:rPr>
          <w:sz w:val="16"/>
        </w:rPr>
      </w:pPr>
    </w:p>
    <w:p w:rsidR="001B3B35" w:rsidRPr="00086388" w:rsidRDefault="001B3B35" w:rsidP="001B3B35">
      <w:pPr>
        <w:pStyle w:val="Heading3"/>
      </w:pPr>
      <w:r w:rsidRPr="00086388">
        <w:lastRenderedPageBreak/>
        <w:t>Won’t Pass—House</w:t>
      </w:r>
    </w:p>
    <w:p w:rsidR="001B3B35" w:rsidRPr="00086388" w:rsidRDefault="001B3B35" w:rsidP="001B3B35">
      <w:pPr>
        <w:pStyle w:val="Heading4"/>
      </w:pPr>
      <w:r w:rsidRPr="00086388">
        <w:t>House won’t compromise—</w:t>
      </w:r>
    </w:p>
    <w:p w:rsidR="001B3B35" w:rsidRPr="00086388" w:rsidRDefault="001B3B35" w:rsidP="001B3B35">
      <w:r w:rsidRPr="00086388">
        <w:rPr>
          <w:rStyle w:val="StyleStyleBold12pt"/>
        </w:rPr>
        <w:t>NYT 7-11</w:t>
      </w:r>
      <w:r w:rsidRPr="00086388">
        <w:t xml:space="preserve">. </w:t>
      </w:r>
      <w:proofErr w:type="gramStart"/>
      <w:r w:rsidRPr="00086388">
        <w:t>The New York Times July 11th [2013 “G.O.P.</w:t>
      </w:r>
      <w:proofErr w:type="gramEnd"/>
      <w:r w:rsidRPr="00086388">
        <w:t xml:space="preserve"> In House Resists Overhaul </w:t>
      </w:r>
      <w:proofErr w:type="gramStart"/>
      <w:r w:rsidRPr="00086388">
        <w:t>For</w:t>
      </w:r>
      <w:proofErr w:type="gramEnd"/>
      <w:r w:rsidRPr="00086388">
        <w:t xml:space="preserve"> Immigration”]</w:t>
      </w:r>
    </w:p>
    <w:p w:rsidR="001B3B35" w:rsidRPr="00086388" w:rsidRDefault="001B3B35" w:rsidP="001B3B35">
      <w:r w:rsidRPr="00086388">
        <w:rPr>
          <w:sz w:val="16"/>
        </w:rPr>
        <w:t xml:space="preserve">Meeting for the first time as a group to hash out their approach to immigration, </w:t>
      </w:r>
      <w:r w:rsidRPr="00086388">
        <w:rPr>
          <w:rStyle w:val="StyleBoldUnderline"/>
        </w:rPr>
        <w:t xml:space="preserve">House Republicans </w:t>
      </w:r>
      <w:r w:rsidRPr="00086388">
        <w:rPr>
          <w:sz w:val="16"/>
        </w:rPr>
        <w:t>on Wednesday</w:t>
      </w:r>
      <w:r w:rsidRPr="00086388">
        <w:rPr>
          <w:rStyle w:val="StyleBoldUnderline"/>
        </w:rPr>
        <w:t xml:space="preserve"> came down overwhelmingly against a comprehensive overhaul of </w:t>
      </w:r>
      <w:r w:rsidRPr="00086388">
        <w:rPr>
          <w:sz w:val="16"/>
        </w:rPr>
        <w:t>the nation's immigration laws</w:t>
      </w:r>
      <w:r w:rsidRPr="00086388">
        <w:rPr>
          <w:rStyle w:val="StyleBoldUnderline"/>
        </w:rPr>
        <w:t>, putting in jeopardy the future of sweeping legislation</w:t>
      </w:r>
      <w:r w:rsidRPr="00086388">
        <w:rPr>
          <w:sz w:val="16"/>
        </w:rPr>
        <w:t xml:space="preserve"> that includes a path to citizenship for undocumented immigrants. Despite the resistance, Speaker </w:t>
      </w:r>
      <w:hyperlink r:id="rId26" w:tgtFrame="_parent" w:history="1">
        <w:r w:rsidRPr="00086388">
          <w:rPr>
            <w:sz w:val="16"/>
          </w:rPr>
          <w:t xml:space="preserve">John A. Boehner </w:t>
        </w:r>
      </w:hyperlink>
      <w:r w:rsidRPr="00086388">
        <w:rPr>
          <w:sz w:val="16"/>
        </w:rPr>
        <w:t xml:space="preserve">warned about the steep price of inaction, telling House Republicans that they would be in a weaker political position against a bipartisan Senate coalition and President Obama if they did nothing to answer the immigration measure passed by the Senate last month. House Republicans huddled in a crucial two-and-a-half-hour session in the basement of the Capitol as their leaders tried to devise some response to </w:t>
      </w:r>
      <w:r w:rsidRPr="00086388">
        <w:t>the</w:t>
      </w:r>
      <w:r w:rsidRPr="00086388">
        <w:rPr>
          <w:sz w:val="16"/>
        </w:rPr>
        <w:t xml:space="preserve"> demand for </w:t>
      </w:r>
      <w:proofErr w:type="spellStart"/>
      <w:r w:rsidRPr="00086388">
        <w:rPr>
          <w:sz w:val="16"/>
        </w:rPr>
        <w:t>immigrationlegislation</w:t>
      </w:r>
      <w:proofErr w:type="spellEnd"/>
      <w:r w:rsidRPr="00086388">
        <w:rPr>
          <w:sz w:val="16"/>
        </w:rPr>
        <w:t xml:space="preserve">, especially the Senate provision that would grant a path to citizenship for the 11 million undocumented immigrants already in the country. The bill also mandates tough border security provisions that must be in place before the immigrants can gain legal status. </w:t>
      </w:r>
      <w:r w:rsidRPr="00086388">
        <w:rPr>
          <w:rStyle w:val="StyleBoldUnderline"/>
        </w:rPr>
        <w:t>The bottom line was clear: The Republican-controlled House does not plan to take up anything resembling the Senate bill</w:t>
      </w:r>
      <w:r w:rsidRPr="00086388">
        <w:rPr>
          <w:sz w:val="16"/>
        </w:rPr>
        <w:t xml:space="preserve">, which many believe is bad policy and smacks of an amnesty strongly opposed by the conservatives who hold sway over much of the rank and file. </w:t>
      </w:r>
      <w:r w:rsidRPr="00086388">
        <w:rPr>
          <w:rStyle w:val="StyleBoldUnderline"/>
        </w:rPr>
        <w:t xml:space="preserve">The House also does not intend to move very quickly, and </w:t>
      </w:r>
      <w:r w:rsidRPr="00086388">
        <w:rPr>
          <w:sz w:val="16"/>
        </w:rPr>
        <w:t xml:space="preserve">some </w:t>
      </w:r>
      <w:r w:rsidRPr="00086388">
        <w:rPr>
          <w:rStyle w:val="StyleBoldUnderline"/>
        </w:rPr>
        <w:t xml:space="preserve">Republicans are wary of passing any measure </w:t>
      </w:r>
      <w:r w:rsidRPr="00086388">
        <w:rPr>
          <w:sz w:val="16"/>
        </w:rPr>
        <w:t xml:space="preserve">at all that </w:t>
      </w:r>
      <w:r w:rsidRPr="00086388">
        <w:rPr>
          <w:rStyle w:val="StyleBoldUnderline"/>
        </w:rPr>
        <w:t>could lead to negotiations with the Senate</w:t>
      </w:r>
      <w:r w:rsidRPr="00086388">
        <w:rPr>
          <w:sz w:val="16"/>
        </w:rPr>
        <w:t>, talks that could add pressure to the House to consider a broader plan</w:t>
      </w:r>
      <w:r w:rsidRPr="00086388">
        <w:t>.</w:t>
      </w:r>
    </w:p>
    <w:p w:rsidR="001B3B35" w:rsidRPr="00086388" w:rsidRDefault="001B3B35" w:rsidP="001B3B35">
      <w:pPr>
        <w:pStyle w:val="Heading4"/>
      </w:pPr>
      <w:r w:rsidRPr="00086388">
        <w:t>The threat of demographic death doesn’t apply to the house—</w:t>
      </w:r>
    </w:p>
    <w:p w:rsidR="001B3B35" w:rsidRPr="00086388" w:rsidRDefault="001B3B35" w:rsidP="001B3B35">
      <w:r w:rsidRPr="00086388">
        <w:rPr>
          <w:rStyle w:val="StyleStyleBold12pt"/>
        </w:rPr>
        <w:t>AP 7-11</w:t>
      </w:r>
      <w:r w:rsidRPr="00086388">
        <w:t xml:space="preserve"> Associated Press July 11th [2013 “Bush nudges GOP on immigration as lawmakers meet”]</w:t>
      </w:r>
    </w:p>
    <w:p w:rsidR="001B3B35" w:rsidRPr="00086388" w:rsidRDefault="001B3B35" w:rsidP="001B3B35">
      <w:r w:rsidRPr="00086388">
        <w:rPr>
          <w:rStyle w:val="StyleBoldUnderline"/>
        </w:rPr>
        <w:t xml:space="preserve">Bush's campaign to overhaul immigration legislation </w:t>
      </w:r>
      <w:r w:rsidRPr="00086388">
        <w:rPr>
          <w:sz w:val="16"/>
        </w:rPr>
        <w:t xml:space="preserve">while in the White House </w:t>
      </w:r>
      <w:r w:rsidRPr="00086388">
        <w:rPr>
          <w:rStyle w:val="StyleBoldUnderline"/>
        </w:rPr>
        <w:t>included the political calculation that Republicans needed to take steps to appeal to Hispanic voters</w:t>
      </w:r>
      <w:r w:rsidRPr="00086388">
        <w:rPr>
          <w:sz w:val="16"/>
        </w:rPr>
        <w:t xml:space="preserve"> who are an increasingly large part of the population, particularly in states like Texas, Florida, Nevada and Colorado. </w:t>
      </w:r>
      <w:r w:rsidRPr="00086388">
        <w:rPr>
          <w:rStyle w:val="StyleBoldUnderline"/>
        </w:rPr>
        <w:t>At the same time, relatively few House Republicans represents districts with substantial Hispanic populations, and many say they fear primary election challenges from the right if they support citizenship</w:t>
      </w:r>
      <w:r w:rsidRPr="00086388">
        <w:rPr>
          <w:sz w:val="16"/>
        </w:rPr>
        <w:t xml:space="preserve"> for immigrants in the United States illegally</w:t>
      </w:r>
      <w:r w:rsidRPr="00086388">
        <w:t>.</w:t>
      </w:r>
    </w:p>
    <w:p w:rsidR="001B3B35" w:rsidRPr="00086388" w:rsidRDefault="001B3B35" w:rsidP="001B3B35">
      <w:pPr>
        <w:pStyle w:val="Heading4"/>
      </w:pPr>
      <w:r w:rsidRPr="00086388">
        <w:t>Immigration reform won’t pass—House Republicans</w:t>
      </w:r>
    </w:p>
    <w:p w:rsidR="001B3B35" w:rsidRPr="00086388" w:rsidRDefault="001B3B35" w:rsidP="001B3B35">
      <w:r w:rsidRPr="00086388">
        <w:rPr>
          <w:b/>
          <w:sz w:val="24"/>
        </w:rPr>
        <w:t xml:space="preserve">Fox News 6/24 </w:t>
      </w:r>
      <w:r w:rsidRPr="00086388">
        <w:t xml:space="preserve">“Senators tout 70 votes for immigration reform as Paul predicts bill already 'dead' in House, http://www.foxnews.com/politics/2013/06/24/staunch-immigration-reform-critic-sen-lee-thinks-bill-will-get-70-senate-votes/#ixzz2XAJyB3Wt </w:t>
      </w:r>
    </w:p>
    <w:p w:rsidR="001B3B35" w:rsidRPr="00086388" w:rsidRDefault="001B3B35" w:rsidP="001B3B35">
      <w:pPr>
        <w:rPr>
          <w:u w:val="single"/>
        </w:rPr>
      </w:pPr>
      <w:r w:rsidRPr="00086388">
        <w:rPr>
          <w:u w:val="single"/>
        </w:rPr>
        <w:t>Even with one of the Senate’s strongest opponents</w:t>
      </w:r>
      <w:r w:rsidRPr="00086388">
        <w:rPr>
          <w:sz w:val="12"/>
        </w:rPr>
        <w:t xml:space="preserve"> to the chamber’s sweeping immigration-reform bill </w:t>
      </w:r>
      <w:r w:rsidRPr="00086388">
        <w:rPr>
          <w:u w:val="single"/>
        </w:rPr>
        <w:t>saying Sunday that the legislation will likely pass this week</w:t>
      </w:r>
      <w:r w:rsidRPr="00086388">
        <w:rPr>
          <w:sz w:val="12"/>
        </w:rPr>
        <w:t xml:space="preserve"> with a resounding 70 votes, Kentucky Republican Sen. Rand </w:t>
      </w:r>
      <w:r w:rsidRPr="00086388">
        <w:rPr>
          <w:u w:val="single"/>
        </w:rPr>
        <w:t xml:space="preserve">Paul predicted the legislation was doomed in the more conservative House. </w:t>
      </w:r>
      <w:r w:rsidRPr="00086388">
        <w:rPr>
          <w:sz w:val="12"/>
        </w:rPr>
        <w:t>“</w:t>
      </w:r>
      <w:r w:rsidRPr="00086388">
        <w:rPr>
          <w:u w:val="single"/>
        </w:rPr>
        <w:t>It’s dead on arrival in the House</w:t>
      </w:r>
      <w:r w:rsidRPr="00086388">
        <w:rPr>
          <w:sz w:val="12"/>
        </w:rPr>
        <w:t xml:space="preserve">,” </w:t>
      </w:r>
      <w:r w:rsidRPr="00086388">
        <w:rPr>
          <w:u w:val="single"/>
        </w:rPr>
        <w:t>said the Tea Party-backed Paul</w:t>
      </w:r>
      <w:r w:rsidRPr="00086388">
        <w:rPr>
          <w:sz w:val="12"/>
        </w:rPr>
        <w:t xml:space="preserve">. “The House is much closer to me.” Paul made the remarks as Utah Sen. Mike Lee, among the most conservative Senate Republicans, told “Fox News Sunday” the bill is “likely to pass” with as many as 70 votes. Their remarks comes as the Senate prepares for a preliminary but key vote on the bill Monday night or Tuesday that should result in Senate passage by the Democratic leadership’s goal of July 4. President </w:t>
      </w:r>
      <w:r w:rsidRPr="00086388">
        <w:rPr>
          <w:u w:val="single"/>
        </w:rPr>
        <w:t>Obama is</w:t>
      </w:r>
      <w:r w:rsidRPr="00086388">
        <w:rPr>
          <w:sz w:val="12"/>
        </w:rPr>
        <w:t xml:space="preserve"> also </w:t>
      </w:r>
      <w:r w:rsidRPr="00086388">
        <w:rPr>
          <w:u w:val="single"/>
        </w:rPr>
        <w:t>hosting a meeting</w:t>
      </w:r>
      <w:r w:rsidRPr="00086388">
        <w:rPr>
          <w:sz w:val="12"/>
        </w:rPr>
        <w:t xml:space="preserve"> Monday at the White House </w:t>
      </w:r>
      <w:r w:rsidRPr="00086388">
        <w:rPr>
          <w:u w:val="single"/>
        </w:rPr>
        <w:t>with eight CEOs, business owners and entrepreneurs to discuss immigration reform</w:t>
      </w:r>
      <w:r w:rsidRPr="00086388">
        <w:rPr>
          <w:sz w:val="12"/>
        </w:rPr>
        <w:t xml:space="preserve">, and </w:t>
      </w:r>
      <w:r w:rsidRPr="00086388">
        <w:rPr>
          <w:u w:val="single"/>
        </w:rPr>
        <w:t xml:space="preserve">to push for support of the bill among the business community. </w:t>
      </w:r>
      <w:r w:rsidRPr="00086388">
        <w:rPr>
          <w:sz w:val="12"/>
        </w:rPr>
        <w:t xml:space="preserve">Obama is expected to emphasize a report released by the Congressional Budget Office last week that said the bill would increase the real GDP by up to 3.3% in </w:t>
      </w:r>
      <w:proofErr w:type="gramStart"/>
      <w:r w:rsidRPr="00086388">
        <w:rPr>
          <w:sz w:val="12"/>
        </w:rPr>
        <w:t>2023,</w:t>
      </w:r>
      <w:proofErr w:type="gramEnd"/>
      <w:r w:rsidRPr="00086388">
        <w:rPr>
          <w:sz w:val="12"/>
        </w:rPr>
        <w:t xml:space="preserve"> and by 5.4% in 2033. The group of senators that crafted the legislation is trying to get 70 votes to show the bill has widespread bipartisan support in the Democrat-controlled chamber and to give it momentum as it heads into the Republican-controlled House with a more uncertain future. The Senate last week introduced a so-called Border Surge amendment, which included 70,000 additional U.S. border agents and 700 more miles of border fencing, to garner support from lawmakers who said the influx of illegal immigrants remains a problem and to put added political pressure on House conservatives. Still, Paul told CNN’s “State of the Union” that </w:t>
      </w:r>
      <w:r w:rsidRPr="00086388">
        <w:rPr>
          <w:u w:val="single"/>
        </w:rPr>
        <w:t>lawmakers in the House “think border security has to come first before you get immigration reform.”</w:t>
      </w:r>
    </w:p>
    <w:p w:rsidR="001B3B35" w:rsidRPr="00086388" w:rsidRDefault="001B3B35" w:rsidP="001B3B35">
      <w:pPr>
        <w:pStyle w:val="Heading3"/>
      </w:pPr>
      <w:r w:rsidRPr="00086388">
        <w:lastRenderedPageBreak/>
        <w:t>Won’t Pass—Delay</w:t>
      </w:r>
    </w:p>
    <w:p w:rsidR="001B3B35" w:rsidRPr="00086388" w:rsidRDefault="001B3B35" w:rsidP="001B3B35">
      <w:pPr>
        <w:pStyle w:val="Heading4"/>
      </w:pPr>
      <w:r w:rsidRPr="00086388">
        <w:t xml:space="preserve">Prolonged talks make bill failure inevitable – our evidence assumes momentum in the Senate </w:t>
      </w:r>
    </w:p>
    <w:p w:rsidR="001B3B35" w:rsidRPr="00086388" w:rsidRDefault="001B3B35" w:rsidP="001B3B35">
      <w:pPr>
        <w:rPr>
          <w:sz w:val="16"/>
        </w:rPr>
      </w:pPr>
      <w:proofErr w:type="gramStart"/>
      <w:r w:rsidRPr="00086388">
        <w:rPr>
          <w:rStyle w:val="StyleStyleBold12pt"/>
        </w:rPr>
        <w:t>Johnson, 6/24</w:t>
      </w:r>
      <w:r w:rsidRPr="00086388">
        <w:rPr>
          <w:b/>
        </w:rPr>
        <w:t xml:space="preserve"> </w:t>
      </w:r>
      <w:r w:rsidRPr="00086388">
        <w:rPr>
          <w:sz w:val="16"/>
        </w:rPr>
        <w:t>(Fawn Johnson, National Journal, “Time’s Up.</w:t>
      </w:r>
      <w:proofErr w:type="gramEnd"/>
      <w:r w:rsidRPr="00086388">
        <w:rPr>
          <w:sz w:val="16"/>
        </w:rPr>
        <w:t xml:space="preserve"> </w:t>
      </w:r>
      <w:r w:rsidRPr="00086388">
        <w:rPr>
          <w:u w:val="single"/>
        </w:rPr>
        <w:t>Immigration Won’t Pass This Year</w:t>
      </w:r>
      <w:r w:rsidRPr="00086388">
        <w:rPr>
          <w:sz w:val="16"/>
        </w:rPr>
        <w:t xml:space="preserve">” 6/24/13, </w:t>
      </w:r>
      <w:r w:rsidRPr="00086388">
        <w:rPr>
          <w:sz w:val="16"/>
          <w:szCs w:val="16"/>
        </w:rPr>
        <w:t>http://www.nationaljournal.com/daily/time-s-up-immigration-won-t-pass-this-year-20130623)</w:t>
      </w:r>
    </w:p>
    <w:p w:rsidR="001B3B35" w:rsidRPr="00086388" w:rsidRDefault="001B3B35" w:rsidP="001B3B35">
      <w:pPr>
        <w:rPr>
          <w:u w:val="single"/>
        </w:rPr>
      </w:pPr>
      <w:r w:rsidRPr="00086388">
        <w:rPr>
          <w:sz w:val="16"/>
        </w:rPr>
        <w:t xml:space="preserve">It’s not the Senate’s fault, not this time. The upper chamber is well on track to comfortably pass this week a sweeping bill that would legalize millions of undocumented immigrants and dramatically boost troops on the border. Sen. Chuck Schumer, D-N.Y., a leader in the immigration effort, said on </w:t>
      </w:r>
      <w:proofErr w:type="spellStart"/>
      <w:r w:rsidRPr="00086388">
        <w:rPr>
          <w:sz w:val="16"/>
        </w:rPr>
        <w:t>CNN's</w:t>
      </w:r>
      <w:r w:rsidRPr="00086388">
        <w:rPr>
          <w:rStyle w:val="Emphasis"/>
          <w:sz w:val="16"/>
          <w:bdr w:val="none" w:sz="0" w:space="0" w:color="auto" w:frame="1"/>
        </w:rPr>
        <w:t>State</w:t>
      </w:r>
      <w:proofErr w:type="spellEnd"/>
      <w:r w:rsidRPr="00086388">
        <w:rPr>
          <w:rStyle w:val="Emphasis"/>
          <w:sz w:val="16"/>
          <w:bdr w:val="none" w:sz="0" w:space="0" w:color="auto" w:frame="1"/>
        </w:rPr>
        <w:t xml:space="preserve"> of the Union</w:t>
      </w:r>
      <w:r w:rsidRPr="00086388">
        <w:rPr>
          <w:rStyle w:val="apple-converted-space"/>
          <w:rFonts w:eastAsia="Batang"/>
          <w:sz w:val="16"/>
        </w:rPr>
        <w:t xml:space="preserve"> </w:t>
      </w:r>
      <w:r w:rsidRPr="00086388">
        <w:rPr>
          <w:sz w:val="16"/>
        </w:rPr>
        <w:t xml:space="preserve">that </w:t>
      </w:r>
      <w:r w:rsidRPr="00086388">
        <w:rPr>
          <w:u w:val="single"/>
        </w:rPr>
        <w:t xml:space="preserve">two-thirds of the Senate is already in favor of the bill. But the House is slogging along on a piece-by-piece approach that does nothing but stretch out the debate </w:t>
      </w:r>
      <w:r w:rsidRPr="00086388">
        <w:rPr>
          <w:sz w:val="16"/>
        </w:rPr>
        <w:t xml:space="preserve">until all that’s left are wisps of ideas on work visas, local police enforcement, and electronic verification of workers. Indeed, </w:t>
      </w:r>
      <w:r w:rsidRPr="00086388">
        <w:rPr>
          <w:u w:val="single"/>
        </w:rPr>
        <w:t xml:space="preserve">the House might not kill the bill outright, but the GOP players are passing the ball around until the clock runs out. </w:t>
      </w:r>
      <w:r w:rsidRPr="00086388">
        <w:rPr>
          <w:sz w:val="16"/>
        </w:rPr>
        <w:t xml:space="preserve">What’s that clock look like? </w:t>
      </w:r>
      <w:r w:rsidRPr="00086388">
        <w:rPr>
          <w:u w:val="single"/>
        </w:rPr>
        <w:t>After senators get the bill done</w:t>
      </w:r>
      <w:r w:rsidRPr="00086388">
        <w:rPr>
          <w:sz w:val="16"/>
        </w:rPr>
        <w:t xml:space="preserve"> – probably in time to make their weekend barbeques -- </w:t>
      </w:r>
      <w:r w:rsidRPr="00086388">
        <w:rPr>
          <w:u w:val="single"/>
        </w:rPr>
        <w:t>they have a weeklong July 4 break.</w:t>
      </w:r>
      <w:r w:rsidRPr="00086388">
        <w:rPr>
          <w:sz w:val="16"/>
        </w:rPr>
        <w:t xml:space="preserve"> And then </w:t>
      </w:r>
      <w:r w:rsidRPr="00086388">
        <w:rPr>
          <w:u w:val="single"/>
        </w:rPr>
        <w:t>they get to wait for colleagues on the other side of the Capitol who will have four weeks –</w:t>
      </w:r>
      <w:r w:rsidRPr="00086388">
        <w:rPr>
          <w:rStyle w:val="apple-converted-space"/>
          <w:rFonts w:eastAsia="Batang"/>
          <w:u w:val="single"/>
        </w:rPr>
        <w:t xml:space="preserve"> </w:t>
      </w:r>
      <w:r w:rsidRPr="00086388">
        <w:rPr>
          <w:rStyle w:val="Emphasis"/>
          <w:bdr w:val="none" w:sz="0" w:space="0" w:color="auto" w:frame="1"/>
        </w:rPr>
        <w:t>four weeks</w:t>
      </w:r>
      <w:r w:rsidRPr="00086388">
        <w:rPr>
          <w:rStyle w:val="apple-converted-space"/>
          <w:rFonts w:eastAsia="Batang"/>
          <w:u w:val="single"/>
        </w:rPr>
        <w:t xml:space="preserve"> </w:t>
      </w:r>
      <w:r w:rsidRPr="00086388">
        <w:rPr>
          <w:u w:val="single"/>
        </w:rPr>
        <w:t>– to deliberate before</w:t>
      </w:r>
      <w:r w:rsidRPr="00086388">
        <w:rPr>
          <w:sz w:val="16"/>
        </w:rPr>
        <w:t xml:space="preserve"> Congress takes off for an even lengthier </w:t>
      </w:r>
      <w:r w:rsidRPr="00086388">
        <w:rPr>
          <w:u w:val="single"/>
        </w:rPr>
        <w:t>recess in August. Once Washington meets autumn, immigration falls off the priority track thanks to the reemergence of fiscal crisis. The House Judiciary Committee has yet to tackle the most difficult issues on immigration—what to do with the current undocumented population and how to handle the future flow of low-skilled immigrants.</w:t>
      </w:r>
      <w:r w:rsidRPr="00086388">
        <w:rPr>
          <w:sz w:val="16"/>
        </w:rPr>
        <w:t xml:space="preserve"> There are no signs that the committee is working on any such bills. </w:t>
      </w:r>
      <w:r w:rsidRPr="00086388">
        <w:rPr>
          <w:u w:val="single"/>
        </w:rPr>
        <w:t>We don't know who would sponsor them or, on the off chance that someone actually puts pen to paper, that such measures could even get out of committee.</w:t>
      </w:r>
      <w:r w:rsidRPr="00086388">
        <w:rPr>
          <w:sz w:val="16"/>
        </w:rPr>
        <w:t xml:space="preserve"> What about the House floor? The best hope for the immigration legislation to continue moving forward would be an "immigration week" in the House in July, in which members vote on several different bills to set up a far more conservative proposal than the solution posed in the Senate. Under this theoretical "immigration week," the House would vote on a severe enforcement measure to give local police the authority to apprehend, investigate, and detain people suspected of residing in the country illegally. Members would vote to mandate electronic verification of employees. The House might vote on a decidedly anti-union agriculture bill to give temporary work visas to undocumented farm workers but not a path to citizenship. But last week's unexpected and embarrassing defeat of the farm bill, courtesy of 62 feisty tea partiers, may give House GOP leaders pause before they bring up that one. Only one of the smaller immigration bills that the Judiciary Committee will have ready for the floor in early July, on high-skill work visas, has the slightest chance of getting help from Democrats. The pro-business New Democrat Coalition has gone out of its way to praise Rep. Darrell </w:t>
      </w:r>
      <w:proofErr w:type="spellStart"/>
      <w:r w:rsidRPr="00086388">
        <w:rPr>
          <w:sz w:val="16"/>
        </w:rPr>
        <w:t>Issa</w:t>
      </w:r>
      <w:proofErr w:type="spellEnd"/>
      <w:r w:rsidRPr="00086388">
        <w:rPr>
          <w:sz w:val="16"/>
        </w:rPr>
        <w:t xml:space="preserve">, R-Calif., and Judiciary Committee Chairman Bob </w:t>
      </w:r>
      <w:proofErr w:type="spellStart"/>
      <w:r w:rsidRPr="00086388">
        <w:rPr>
          <w:sz w:val="16"/>
        </w:rPr>
        <w:t>Goodlatte</w:t>
      </w:r>
      <w:proofErr w:type="spellEnd"/>
      <w:r w:rsidRPr="00086388">
        <w:rPr>
          <w:sz w:val="16"/>
        </w:rPr>
        <w:t>, R-Va., for proposing to boost the number of H-1B visas available for tech firms, but there are parts of the bill they don't support. Yet even the moderate Democrats are lining up behind the Senate immigration bill instead of the House approach on high-skilled immigration. Rep. Jared Polis, D-Colo., who leads the immigration task force for the New Democrats, told</w:t>
      </w:r>
      <w:r w:rsidRPr="00086388">
        <w:rPr>
          <w:rStyle w:val="apple-converted-space"/>
          <w:rFonts w:eastAsia="Batang"/>
          <w:sz w:val="16"/>
        </w:rPr>
        <w:t xml:space="preserve"> </w:t>
      </w:r>
      <w:r w:rsidRPr="00086388">
        <w:rPr>
          <w:rStyle w:val="Emphasis"/>
          <w:sz w:val="16"/>
          <w:bdr w:val="none" w:sz="0" w:space="0" w:color="auto" w:frame="1"/>
        </w:rPr>
        <w:t>National Journal</w:t>
      </w:r>
      <w:r w:rsidRPr="00086388">
        <w:rPr>
          <w:rStyle w:val="apple-converted-space"/>
          <w:rFonts w:eastAsia="Batang"/>
          <w:sz w:val="16"/>
        </w:rPr>
        <w:t xml:space="preserve"> </w:t>
      </w:r>
      <w:r w:rsidRPr="00086388">
        <w:rPr>
          <w:sz w:val="16"/>
        </w:rPr>
        <w:t xml:space="preserve">that he does not want a high-tech bill to be a "distraction" from the comprehensive legislation being embraced by the Senate. Somewhere in there, a bipartisan group of seven House members could release their own comprehensive proposal on immigration reform. But none of the members of this "gang" can tell you what happens to it next. They have no commitment from </w:t>
      </w:r>
      <w:proofErr w:type="spellStart"/>
      <w:r w:rsidRPr="00086388">
        <w:rPr>
          <w:sz w:val="16"/>
        </w:rPr>
        <w:t>Goodlatte</w:t>
      </w:r>
      <w:proofErr w:type="spellEnd"/>
      <w:r w:rsidRPr="00086388">
        <w:rPr>
          <w:sz w:val="16"/>
        </w:rPr>
        <w:t xml:space="preserve"> to push it through the Judiciary Committee, and all they know from House Speaker John Boehner, R-Ohio, is that </w:t>
      </w:r>
      <w:proofErr w:type="spellStart"/>
      <w:r w:rsidRPr="00086388">
        <w:rPr>
          <w:sz w:val="16"/>
        </w:rPr>
        <w:t>Goodlatte</w:t>
      </w:r>
      <w:proofErr w:type="spellEnd"/>
      <w:r w:rsidRPr="00086388">
        <w:rPr>
          <w:sz w:val="16"/>
        </w:rPr>
        <w:t xml:space="preserve"> calls the shots. </w:t>
      </w:r>
      <w:r w:rsidRPr="00086388">
        <w:rPr>
          <w:u w:val="single"/>
        </w:rPr>
        <w:t>Then comes August, the month in which legislation dies. The last time the Senate passed a major immigration bill</w:t>
      </w:r>
      <w:r w:rsidRPr="00086388">
        <w:rPr>
          <w:sz w:val="16"/>
        </w:rPr>
        <w:t xml:space="preserve"> in 2006, </w:t>
      </w:r>
      <w:r w:rsidRPr="00086388">
        <w:rPr>
          <w:u w:val="single"/>
        </w:rPr>
        <w:t>House Republicans used the August recess to kill it by staging a series of hearings around the country that did nothing but rile up conservatives</w:t>
      </w:r>
      <w:r w:rsidRPr="00086388">
        <w:rPr>
          <w:sz w:val="16"/>
        </w:rPr>
        <w:t xml:space="preserve"> against it. Let's not forget the health care bill, which only passed after President Obama forced it through the Senate with Democratic votes using a parliamentary tactic that isn't available on immigration. It was in August of 2009 that Sen. Chuck Grassley, R-Iowa, then the ranking member of the Finance Committee, definitively announced his opposition to the health care bill, ensuring that GOP senators would line up behind him. And at that time, Democrats controlled the House, which is how Obama pushed that bill over the finish line. </w:t>
      </w:r>
      <w:r w:rsidRPr="00086388">
        <w:rPr>
          <w:u w:val="single"/>
        </w:rPr>
        <w:t>When lawmakers return to the Capitol in September, they will be facing another financial crisis as they debate raising the country's debt ceiling. The four- to six-week countdown toward extreme limitations on government payments</w:t>
      </w:r>
      <w:r w:rsidRPr="00086388">
        <w:rPr>
          <w:sz w:val="16"/>
        </w:rPr>
        <w:t xml:space="preserve"> to Social Security or military operations </w:t>
      </w:r>
      <w:r w:rsidRPr="00086388">
        <w:rPr>
          <w:u w:val="single"/>
        </w:rPr>
        <w:t>will</w:t>
      </w:r>
      <w:r w:rsidRPr="00086388">
        <w:rPr>
          <w:sz w:val="16"/>
        </w:rPr>
        <w:t xml:space="preserve"> do two things: It will </w:t>
      </w:r>
      <w:r w:rsidRPr="00086388">
        <w:rPr>
          <w:u w:val="single"/>
        </w:rPr>
        <w:t>suck all the life out of any deliberative legislative effort, immigration included, and it will polarize the political parties.</w:t>
      </w:r>
      <w:r w:rsidRPr="00086388">
        <w:rPr>
          <w:sz w:val="16"/>
        </w:rPr>
        <w:t xml:space="preserve"> </w:t>
      </w:r>
      <w:r w:rsidRPr="00086388">
        <w:rPr>
          <w:u w:val="single"/>
        </w:rPr>
        <w:t xml:space="preserve">It will be far from fertile ground for the biggest immigration overhaul in 30 years. </w:t>
      </w:r>
      <w:r w:rsidRPr="00086388">
        <w:rPr>
          <w:sz w:val="16"/>
        </w:rPr>
        <w:t xml:space="preserve">Proponents of the Senate's immigration package are hoping that a strong vote this week among senators will push the more reluctant House Republicans to act, if only to get the emotional issue out of the way. "We know there's going to be </w:t>
      </w:r>
      <w:proofErr w:type="spellStart"/>
      <w:r w:rsidRPr="00086388">
        <w:rPr>
          <w:sz w:val="16"/>
        </w:rPr>
        <w:t>hard-line</w:t>
      </w:r>
      <w:proofErr w:type="spellEnd"/>
      <w:r w:rsidRPr="00086388">
        <w:rPr>
          <w:sz w:val="16"/>
        </w:rPr>
        <w:t xml:space="preserve"> opponents. We know there's a number of people, [Rep.] Paul Ryan, [D-Wis.], and others, who are in favor of this and will be pitching it to their colleagues.… That's going to be the group that's interesting to watch," said America's Voice Executive Director Frank </w:t>
      </w:r>
      <w:proofErr w:type="spellStart"/>
      <w:r w:rsidRPr="00086388">
        <w:rPr>
          <w:sz w:val="16"/>
        </w:rPr>
        <w:t>Sharry</w:t>
      </w:r>
      <w:proofErr w:type="spellEnd"/>
      <w:r w:rsidRPr="00086388">
        <w:rPr>
          <w:sz w:val="16"/>
        </w:rPr>
        <w:t xml:space="preserve">. But </w:t>
      </w:r>
      <w:proofErr w:type="spellStart"/>
      <w:r w:rsidRPr="00086388">
        <w:rPr>
          <w:sz w:val="16"/>
        </w:rPr>
        <w:t>Sharry</w:t>
      </w:r>
      <w:proofErr w:type="spellEnd"/>
      <w:r w:rsidRPr="00086388">
        <w:rPr>
          <w:sz w:val="16"/>
        </w:rPr>
        <w:t xml:space="preserve"> acknowledged </w:t>
      </w:r>
      <w:r w:rsidRPr="00086388">
        <w:rPr>
          <w:u w:val="single"/>
        </w:rPr>
        <w:t xml:space="preserve">the most problematic hurdle to passing an immigration overhaul—support from a majority of House Republicans—still eludes proponents. </w:t>
      </w:r>
      <w:r w:rsidRPr="00086388">
        <w:rPr>
          <w:sz w:val="16"/>
        </w:rPr>
        <w:t xml:space="preserve">"The House </w:t>
      </w:r>
      <w:r w:rsidRPr="00086388">
        <w:rPr>
          <w:u w:val="single"/>
        </w:rPr>
        <w:t>leadership will try to muster 120 votes for a path to citizenship. I find it hard to think they will get there,"</w:t>
      </w:r>
      <w:r w:rsidRPr="00086388">
        <w:rPr>
          <w:sz w:val="16"/>
        </w:rPr>
        <w:t xml:space="preserve"> he said. If House Republicans keep deliberating at their current pace, </w:t>
      </w:r>
      <w:r w:rsidRPr="00086388">
        <w:rPr>
          <w:u w:val="single"/>
        </w:rPr>
        <w:t>the bill will die from sheer talk.</w:t>
      </w:r>
    </w:p>
    <w:p w:rsidR="001B3B35" w:rsidRPr="00086388" w:rsidRDefault="001B3B35" w:rsidP="001B3B35"/>
    <w:p w:rsidR="001B3B35" w:rsidRPr="00086388" w:rsidRDefault="001B3B35" w:rsidP="001B3B35">
      <w:pPr>
        <w:pStyle w:val="Heading3"/>
      </w:pPr>
      <w:r w:rsidRPr="00086388">
        <w:lastRenderedPageBreak/>
        <w:t>Won’t Pass—GOP</w:t>
      </w:r>
    </w:p>
    <w:p w:rsidR="001B3B35" w:rsidRPr="00086388" w:rsidRDefault="001B3B35" w:rsidP="001B3B35">
      <w:pPr>
        <w:pStyle w:val="Heading4"/>
      </w:pPr>
      <w:r w:rsidRPr="00086388">
        <w:t>Republicans are uncooperative – stymies passage</w:t>
      </w:r>
    </w:p>
    <w:p w:rsidR="001B3B35" w:rsidRPr="00086388" w:rsidRDefault="001B3B35" w:rsidP="001B3B35">
      <w:r w:rsidRPr="00086388">
        <w:rPr>
          <w:rStyle w:val="StyleStyleBold12pt"/>
        </w:rPr>
        <w:t>Fund, 6/24</w:t>
      </w:r>
      <w:r w:rsidRPr="00086388">
        <w:rPr>
          <w:b/>
        </w:rPr>
        <w:t xml:space="preserve"> </w:t>
      </w:r>
      <w:r w:rsidRPr="00086388">
        <w:rPr>
          <w:sz w:val="16"/>
        </w:rPr>
        <w:t>(John Fund, National Review, “Immigration-Reform Scare Tactics” 6/24/2013, http://www.nationalreview.com/article/351814/immigration-reform-scare-tactics-john-fund)</w:t>
      </w:r>
    </w:p>
    <w:p w:rsidR="001B3B35" w:rsidRPr="00086388" w:rsidRDefault="001B3B35" w:rsidP="001B3B35">
      <w:pPr>
        <w:rPr>
          <w:u w:val="single"/>
        </w:rPr>
      </w:pPr>
      <w:r w:rsidRPr="00086388">
        <w:rPr>
          <w:sz w:val="16"/>
        </w:rPr>
        <w:t xml:space="preserve">Speaker </w:t>
      </w:r>
      <w:r w:rsidRPr="00086388">
        <w:rPr>
          <w:u w:val="single"/>
        </w:rPr>
        <w:t>Boehner announced last week that he would not support any immigration bill that didn’t accord with the “Hastert Rule,” which holds that a majority of the majority party must support a measure for it to be brought to the House floor</w:t>
      </w:r>
      <w:r w:rsidRPr="00086388">
        <w:rPr>
          <w:sz w:val="16"/>
        </w:rPr>
        <w:t>.</w:t>
      </w:r>
      <w:r w:rsidRPr="00086388">
        <w:rPr>
          <w:sz w:val="16"/>
          <w:szCs w:val="24"/>
        </w:rPr>
        <w:t xml:space="preserve"> </w:t>
      </w:r>
      <w:r w:rsidRPr="00086388">
        <w:rPr>
          <w:sz w:val="16"/>
        </w:rPr>
        <w:t xml:space="preserve">The very real prospect that House Republicans won’t pass the Senate bill without making major changes of their own has many in the news media warning that failure could mean the very death of the GOP. Sunday, on CBS’s </w:t>
      </w:r>
      <w:r w:rsidRPr="00086388">
        <w:rPr>
          <w:i/>
          <w:iCs/>
          <w:sz w:val="16"/>
        </w:rPr>
        <w:t>Face the Nation</w:t>
      </w:r>
      <w:r w:rsidRPr="00086388">
        <w:rPr>
          <w:sz w:val="16"/>
        </w:rPr>
        <w:t xml:space="preserve">, the first question that host Bob </w:t>
      </w:r>
      <w:proofErr w:type="spellStart"/>
      <w:r w:rsidRPr="00086388">
        <w:rPr>
          <w:sz w:val="16"/>
        </w:rPr>
        <w:t>Schieffer</w:t>
      </w:r>
      <w:proofErr w:type="spellEnd"/>
      <w:r w:rsidRPr="00086388">
        <w:rPr>
          <w:sz w:val="16"/>
        </w:rPr>
        <w:t xml:space="preserve"> asked Alabama senator Jim Sessions, the ranking Republican on the Judiciary Committee and a critic of the Gang of Eight bill, was a blatantly political one: </w:t>
      </w:r>
      <w:r w:rsidRPr="00086388">
        <w:rPr>
          <w:rFonts w:cs="Arial"/>
          <w:sz w:val="16"/>
        </w:rPr>
        <w:t xml:space="preserve">Do you think Republicans get it on immigration? Because people like Lindsey Graham are saying if you don’t do something, reaching out to Hispanics, you — it might not — you might not need to run anybody for president next time, because with the demographics changing in this country, it’s going to be impossible to elect a Republican president if you don’t get substantial Hispanic support. </w:t>
      </w:r>
      <w:r w:rsidRPr="00086388">
        <w:rPr>
          <w:sz w:val="16"/>
        </w:rPr>
        <w:t xml:space="preserve">Senator Sessions gamely pointed out that a new Congressional Budget Office study has found that the Gang of Eight bill would probably reduce illegal immigration by only 25 percent. “And </w:t>
      </w:r>
      <w:r w:rsidRPr="00086388">
        <w:rPr>
          <w:u w:val="single"/>
        </w:rPr>
        <w:t>CBO concludes that the legal immigration will be dramatically increased and we’ll have — in addition to that, we’re going to have lower wages and higher unemployment according to the CBO analysis of this bill,”</w:t>
      </w:r>
      <w:r w:rsidRPr="00086388">
        <w:rPr>
          <w:sz w:val="16"/>
        </w:rPr>
        <w:t xml:space="preserve"> Sessions said. “</w:t>
      </w:r>
      <w:r w:rsidRPr="00086388">
        <w:rPr>
          <w:u w:val="single"/>
        </w:rPr>
        <w:t>Why would any member of Congress want to vote for a bill at a time of high unemployment, falling wages, to bring in a huge surge of new labor that can only hurt the poorest among us the most?”</w:t>
      </w:r>
    </w:p>
    <w:p w:rsidR="001B3B35" w:rsidRPr="00086388" w:rsidRDefault="001B3B35" w:rsidP="001B3B35"/>
    <w:p w:rsidR="001B3B35" w:rsidRPr="00086388" w:rsidRDefault="001B3B35" w:rsidP="001B3B35">
      <w:pPr>
        <w:pStyle w:val="Heading3"/>
      </w:pPr>
      <w:r w:rsidRPr="00086388">
        <w:lastRenderedPageBreak/>
        <w:t>Climate Thumper</w:t>
      </w:r>
    </w:p>
    <w:p w:rsidR="001B3B35" w:rsidRPr="00086388" w:rsidRDefault="001B3B35" w:rsidP="001B3B35">
      <w:pPr>
        <w:pStyle w:val="Heading4"/>
      </w:pPr>
      <w:r w:rsidRPr="00086388">
        <w:t>Obama’s spending capital on warming regulations</w:t>
      </w:r>
    </w:p>
    <w:p w:rsidR="001B3B35" w:rsidRPr="00086388" w:rsidRDefault="001B3B35" w:rsidP="001B3B35">
      <w:r w:rsidRPr="00086388">
        <w:rPr>
          <w:rStyle w:val="StyleStyleBold12pt"/>
        </w:rPr>
        <w:t>Harder, 6/24</w:t>
      </w:r>
      <w:r w:rsidRPr="00086388">
        <w:rPr>
          <w:b/>
        </w:rPr>
        <w:t xml:space="preserve"> </w:t>
      </w:r>
      <w:r w:rsidRPr="00086388">
        <w:rPr>
          <w:sz w:val="16"/>
        </w:rPr>
        <w:t>(Amy Harder, National Journal, “Obama Plans Marathon Sprint on Climate Change” 6/24/2013, http://www.nationaljournal.com/daily/obama-plans-marathon-sprint-on-climate-change-20130624)</w:t>
      </w:r>
    </w:p>
    <w:p w:rsidR="001B3B35" w:rsidRPr="00086388" w:rsidRDefault="001B3B35" w:rsidP="001B3B35">
      <w:pPr>
        <w:rPr>
          <w:sz w:val="16"/>
        </w:rPr>
      </w:pPr>
      <w:r w:rsidRPr="00086388">
        <w:rPr>
          <w:sz w:val="16"/>
        </w:rPr>
        <w:t xml:space="preserve">President </w:t>
      </w:r>
      <w:r w:rsidRPr="00086388">
        <w:rPr>
          <w:u w:val="single"/>
        </w:rPr>
        <w:t xml:space="preserve">Obama is ready to take one more shot at global warming with the last, least-popular, and messiest tool he’s got left: regulations administered by the politically besieged Environmental Protection Agency. It won’t be popular, </w:t>
      </w:r>
      <w:r w:rsidRPr="00086388">
        <w:rPr>
          <w:sz w:val="16"/>
        </w:rPr>
        <w:t>it might not work, and it could jeopardize his pick to head EPA. But the reality is that, three years after Congress killed a cap-and-trade bill, Obama is running out of time. If he doesn’t finalize EPA rules controlling greenhouse-gas emissions before he leaves the White House, a Republican president, or a GOP-controlled Senate, could undo the rules—and his environmental legacy. “</w:t>
      </w:r>
      <w:r w:rsidRPr="00086388">
        <w:rPr>
          <w:u w:val="single"/>
        </w:rPr>
        <w:t xml:space="preserve">He is serious about making it a second-term priority,” </w:t>
      </w:r>
      <w:r w:rsidRPr="00086388">
        <w:rPr>
          <w:sz w:val="16"/>
        </w:rPr>
        <w:t xml:space="preserve">Heather </w:t>
      </w:r>
      <w:proofErr w:type="spellStart"/>
      <w:r w:rsidRPr="00086388">
        <w:rPr>
          <w:sz w:val="16"/>
        </w:rPr>
        <w:t>Zichal</w:t>
      </w:r>
      <w:proofErr w:type="spellEnd"/>
      <w:r w:rsidRPr="00086388">
        <w:rPr>
          <w:sz w:val="16"/>
        </w:rPr>
        <w:t>, Obama’s top energy and climate adviser, said at an event last week. “</w:t>
      </w:r>
      <w:r w:rsidRPr="00086388">
        <w:rPr>
          <w:u w:val="single"/>
        </w:rPr>
        <w:t>He knows this is a legacy issue.”</w:t>
      </w:r>
      <w:r w:rsidRPr="00086388">
        <w:rPr>
          <w:sz w:val="16"/>
        </w:rPr>
        <w:t xml:space="preserve"> The </w:t>
      </w:r>
      <w:r w:rsidRPr="00086388">
        <w:rPr>
          <w:u w:val="single"/>
        </w:rPr>
        <w:t>effort amounts to both a marathon and a sprint</w:t>
      </w:r>
      <w:r w:rsidRPr="00086388">
        <w:rPr>
          <w:sz w:val="16"/>
        </w:rPr>
        <w:t xml:space="preserve">, in which </w:t>
      </w:r>
      <w:r w:rsidRPr="00086388">
        <w:rPr>
          <w:u w:val="single"/>
        </w:rPr>
        <w:t xml:space="preserve">Obama must simultaneously navigate political, legal, and policy hurdles </w:t>
      </w:r>
      <w:r w:rsidRPr="00086388">
        <w:rPr>
          <w:sz w:val="16"/>
        </w:rPr>
        <w:t xml:space="preserve">that could halt his efforts if he fails to map out a clear way forward. At issue is a pair of regulations controlling greenhouse-gas emissions from new and existing power plants, the latter of which account for nearly 40 percent of the country’s heat-trapping emissions. EPA proposed rules for new plants last spring but missed its April deadline to finalize them. The agency has also put on ice parallel rules targeting almost 600 existing coal-fired power plants. The rules covering existing plants could have the greatest impact, both on cutting carbon emissions and raising the cost of electricity, because coal is the cheapest, most prevalent, and dirtiest way to produce electricity. In a speech at Georgetown University on Tuesday, </w:t>
      </w:r>
      <w:r w:rsidRPr="00086388">
        <w:rPr>
          <w:u w:val="single"/>
        </w:rPr>
        <w:t>Obama will outline a timeline for EPA to move forward regulating carbon emissions at new and existing power plants. “The time will go very quickly</w:t>
      </w:r>
      <w:r w:rsidRPr="00086388">
        <w:rPr>
          <w:sz w:val="16"/>
        </w:rPr>
        <w:t xml:space="preserve"> because regulations don’t move quickly through the process,” said Joe Kruger, who served as deputy associate director for energy and climate change at the White House Council on Environmental Quality during Obama’s first term. “It will be a bit of a time crunch to get it done by the end of the Obama second term.” Kruger, who now directs energy and environmental policy at the Bipartisan Policy Center, predicted the administration will succeed because </w:t>
      </w:r>
      <w:r w:rsidRPr="00086388">
        <w:rPr>
          <w:u w:val="single"/>
        </w:rPr>
        <w:t xml:space="preserve">Obama is putting his own </w:t>
      </w:r>
      <w:r w:rsidRPr="00086388">
        <w:rPr>
          <w:szCs w:val="28"/>
          <w:u w:val="single"/>
        </w:rPr>
        <w:t>political capital</w:t>
      </w:r>
      <w:r w:rsidRPr="00086388">
        <w:rPr>
          <w:u w:val="single"/>
        </w:rPr>
        <w:t xml:space="preserve"> into the issue. “They will figure out one way or another how to get it done,</w:t>
      </w:r>
      <w:r w:rsidRPr="00086388">
        <w:rPr>
          <w:sz w:val="16"/>
        </w:rPr>
        <w:t>” he said.</w:t>
      </w:r>
    </w:p>
    <w:p w:rsidR="001B3B35" w:rsidRPr="00086388" w:rsidRDefault="001B3B35" w:rsidP="001B3B35"/>
    <w:p w:rsidR="001B3B35" w:rsidRPr="00086388" w:rsidRDefault="001B3B35" w:rsidP="001B3B35">
      <w:pPr>
        <w:pStyle w:val="Heading3"/>
      </w:pPr>
      <w:r w:rsidRPr="00086388">
        <w:lastRenderedPageBreak/>
        <w:t>Debt Thumper</w:t>
      </w:r>
    </w:p>
    <w:p w:rsidR="001B3B35" w:rsidRPr="00086388" w:rsidRDefault="001B3B35" w:rsidP="001B3B35">
      <w:pPr>
        <w:pStyle w:val="Heading4"/>
      </w:pPr>
      <w:r w:rsidRPr="00086388">
        <w:t>Debt talks prevent immigration reform</w:t>
      </w:r>
    </w:p>
    <w:p w:rsidR="001B3B35" w:rsidRPr="00086388" w:rsidRDefault="001B3B35" w:rsidP="001B3B35">
      <w:r w:rsidRPr="00086388">
        <w:rPr>
          <w:rStyle w:val="StyleStyleBold12pt"/>
        </w:rPr>
        <w:t>McGregor, 6/24</w:t>
      </w:r>
      <w:r w:rsidRPr="00086388">
        <w:rPr>
          <w:b/>
          <w:sz w:val="16"/>
        </w:rPr>
        <w:t xml:space="preserve"> </w:t>
      </w:r>
      <w:r w:rsidRPr="00086388">
        <w:rPr>
          <w:sz w:val="16"/>
        </w:rPr>
        <w:t>(Richard McGregor, Financial Times News, “Weak Republican leadership endangers Obama agenda” 6/24/2013, http://www.ft.com/cms/s/0/3a66c240-dc0f-11e2-8853-00144feab7de.html#axzz2XFqiKOcV)</w:t>
      </w:r>
    </w:p>
    <w:p w:rsidR="001B3B35" w:rsidRPr="00086388" w:rsidRDefault="001B3B35" w:rsidP="001B3B35">
      <w:pPr>
        <w:rPr>
          <w:u w:val="single"/>
        </w:rPr>
      </w:pPr>
      <w:r w:rsidRPr="00086388">
        <w:rPr>
          <w:sz w:val="16"/>
        </w:rPr>
        <w:t xml:space="preserve">But </w:t>
      </w:r>
      <w:r w:rsidRPr="00086388">
        <w:rPr>
          <w:u w:val="single"/>
        </w:rPr>
        <w:t>the farm bill’s failure was evidence of the obstacles that John Boehner</w:t>
      </w:r>
      <w:r w:rsidRPr="00086388">
        <w:rPr>
          <w:sz w:val="16"/>
        </w:rPr>
        <w:t xml:space="preserve">, the Republican House Speaker, </w:t>
      </w:r>
      <w:r w:rsidRPr="00086388">
        <w:rPr>
          <w:u w:val="single"/>
        </w:rPr>
        <w:t>faces to rally his members around any measure in alignment with a significant number of Democrats.</w:t>
      </w:r>
      <w:r w:rsidRPr="00086388">
        <w:rPr>
          <w:sz w:val="16"/>
        </w:rPr>
        <w:t xml:space="preserve"> The House is likely to debate immigration around the same time the White House will ask it to vote to increase the country’s borrowing limit, a fight that brought the US to the brink of default in August 2011. </w:t>
      </w:r>
      <w:r w:rsidRPr="00086388">
        <w:rPr>
          <w:u w:val="single"/>
        </w:rPr>
        <w:t xml:space="preserve">The debt ceiling debate will take place in a very different context this time, with the </w:t>
      </w:r>
      <w:hyperlink r:id="rId27" w:tooltip="US economy news headlines - FT.com" w:history="1">
        <w:r w:rsidRPr="00086388">
          <w:rPr>
            <w:u w:val="single"/>
          </w:rPr>
          <w:t>economy</w:t>
        </w:r>
      </w:hyperlink>
      <w:r w:rsidRPr="00086388">
        <w:rPr>
          <w:u w:val="single"/>
        </w:rPr>
        <w:t xml:space="preserve"> recovering and the </w:t>
      </w:r>
      <w:hyperlink r:id="rId28" w:tooltip="Shrinking deficit charges the political battlefield - FT.com" w:history="1">
        <w:r w:rsidRPr="00086388">
          <w:rPr>
            <w:u w:val="single"/>
          </w:rPr>
          <w:t>US budget deficit falling rapidly</w:t>
        </w:r>
      </w:hyperlink>
      <w:r w:rsidRPr="00086388">
        <w:rPr>
          <w:sz w:val="16"/>
        </w:rPr>
        <w:t xml:space="preserve"> after earlier deals on tax rises and spending cuts. </w:t>
      </w:r>
      <w:r w:rsidRPr="00086388">
        <w:rPr>
          <w:u w:val="single"/>
        </w:rPr>
        <w:t>“There is also a certain crisis fatigue,”</w:t>
      </w:r>
      <w:r w:rsidRPr="00086388">
        <w:rPr>
          <w:sz w:val="16"/>
        </w:rPr>
        <w:t xml:space="preserve"> said Stan </w:t>
      </w:r>
      <w:proofErr w:type="spellStart"/>
      <w:r w:rsidRPr="00086388">
        <w:rPr>
          <w:sz w:val="16"/>
        </w:rPr>
        <w:t>Collender</w:t>
      </w:r>
      <w:proofErr w:type="spellEnd"/>
      <w:r w:rsidRPr="00086388">
        <w:rPr>
          <w:sz w:val="16"/>
        </w:rPr>
        <w:t xml:space="preserve">, a former congressional staffer, at </w:t>
      </w:r>
      <w:proofErr w:type="spellStart"/>
      <w:r w:rsidRPr="00086388">
        <w:rPr>
          <w:sz w:val="16"/>
        </w:rPr>
        <w:t>Qorvis</w:t>
      </w:r>
      <w:proofErr w:type="spellEnd"/>
      <w:r w:rsidRPr="00086388">
        <w:rPr>
          <w:sz w:val="16"/>
        </w:rPr>
        <w:t xml:space="preserve"> Communication, a Washington consultancy. The debt ceiling will probably be increased eventually, even if a prolonged stand-off has the potential to damage confidence in the economy. </w:t>
      </w:r>
      <w:r w:rsidRPr="00086388">
        <w:rPr>
          <w:u w:val="single"/>
        </w:rPr>
        <w:t>“This isn’t 2011: if Republicans provoke a debt ceiling confrontation over demands for massive, offsetting spending cuts, the business community is going to come unglued,”</w:t>
      </w:r>
      <w:r w:rsidRPr="00086388">
        <w:rPr>
          <w:sz w:val="16"/>
        </w:rPr>
        <w:t xml:space="preserve"> said John Lawrence, former chief of staff to Nancy Pelosi, the Democratic minority leader in the House. But </w:t>
      </w:r>
      <w:r w:rsidRPr="00086388">
        <w:rPr>
          <w:u w:val="single"/>
        </w:rPr>
        <w:t>the political capital needed to get the statutory debt ceiling raised has the potential to drain the energy and spirit of compromise that both sides will need to forge a majority coalition for immigration.</w:t>
      </w:r>
    </w:p>
    <w:p w:rsidR="000738A1" w:rsidRPr="00086388" w:rsidRDefault="00086388" w:rsidP="00086388">
      <w:pPr>
        <w:pStyle w:val="Heading2"/>
      </w:pPr>
      <w:r w:rsidRPr="00086388">
        <w:lastRenderedPageBreak/>
        <w:t>***Impact***</w:t>
      </w:r>
    </w:p>
    <w:p w:rsidR="00086388" w:rsidRPr="00086388" w:rsidRDefault="00086388" w:rsidP="00086388">
      <w:pPr>
        <w:pStyle w:val="Heading3"/>
      </w:pPr>
      <w:r w:rsidRPr="00086388">
        <w:lastRenderedPageBreak/>
        <w:t>Structural Violence Impact</w:t>
      </w:r>
    </w:p>
    <w:p w:rsidR="00086388" w:rsidRPr="00086388" w:rsidRDefault="00086388" w:rsidP="00086388">
      <w:pPr>
        <w:pStyle w:val="Heading4"/>
      </w:pPr>
      <w:r w:rsidRPr="00086388">
        <w:t>The Senate Bill codifies xenophobic and draconian measures—can’t solve structural violence – their evidence assumes an idealistic version of CIR—</w:t>
      </w:r>
    </w:p>
    <w:p w:rsidR="00086388" w:rsidRPr="00086388" w:rsidRDefault="00086388" w:rsidP="00086388">
      <w:r w:rsidRPr="00086388">
        <w:rPr>
          <w:rStyle w:val="StyleStyleBold12pt"/>
        </w:rPr>
        <w:t>Gonzalez 6-26</w:t>
      </w:r>
      <w:r w:rsidRPr="00086388">
        <w:t xml:space="preserve"> [Antonio González June 26, 2013 (president of the William C. </w:t>
      </w:r>
      <w:proofErr w:type="spellStart"/>
      <w:r w:rsidRPr="00086388">
        <w:t>Velásquez</w:t>
      </w:r>
      <w:proofErr w:type="spellEnd"/>
      <w:r w:rsidRPr="00086388">
        <w:t xml:space="preserve"> Institute in San Antonio </w:t>
      </w:r>
      <w:proofErr w:type="spellStart"/>
      <w:r w:rsidRPr="00086388">
        <w:t>Antonio</w:t>
      </w:r>
      <w:proofErr w:type="spellEnd"/>
      <w:r w:rsidRPr="00086388">
        <w:t xml:space="preserve"> González: Senate's immigration bill is not worthy </w:t>
      </w:r>
      <w:hyperlink r:id="rId29" w:history="1">
        <w:r w:rsidRPr="00086388">
          <w:rPr>
            <w:rStyle w:val="Hyperlink"/>
          </w:rPr>
          <w:t>http://www.reporternews.com/news/2013/jun/26/antonio-gonz225lez-senates-immigration-bill-is/</w:t>
        </w:r>
      </w:hyperlink>
      <w:r w:rsidRPr="00086388">
        <w:t>)]</w:t>
      </w:r>
    </w:p>
    <w:p w:rsidR="00086388" w:rsidRPr="00086388" w:rsidRDefault="00086388" w:rsidP="00086388">
      <w:pPr>
        <w:rPr>
          <w:sz w:val="16"/>
        </w:rPr>
      </w:pPr>
      <w:r w:rsidRPr="00086388">
        <w:rPr>
          <w:sz w:val="16"/>
        </w:rPr>
        <w:t xml:space="preserve">As </w:t>
      </w:r>
      <w:r w:rsidRPr="00086388">
        <w:rPr>
          <w:rStyle w:val="StyleBoldUnderline"/>
        </w:rPr>
        <w:t>the Senate’s comprehensive immigration reform bill</w:t>
      </w:r>
      <w:r w:rsidRPr="00086388">
        <w:rPr>
          <w:sz w:val="16"/>
        </w:rPr>
        <w:t xml:space="preserve">, S744, </w:t>
      </w:r>
      <w:r w:rsidRPr="00086388">
        <w:rPr>
          <w:rStyle w:val="StyleBoldUnderline"/>
        </w:rPr>
        <w:t>continues its tortured transformation</w:t>
      </w:r>
      <w:r w:rsidRPr="00086388">
        <w:rPr>
          <w:sz w:val="16"/>
        </w:rPr>
        <w:t xml:space="preserve"> from an ostensibly well-intentioned reform concept </w:t>
      </w:r>
      <w:r w:rsidRPr="00086388">
        <w:rPr>
          <w:rStyle w:val="StyleBoldUnderline"/>
        </w:rPr>
        <w:t>to a punitive, national security bill</w:t>
      </w:r>
      <w:r w:rsidRPr="00086388">
        <w:rPr>
          <w:sz w:val="16"/>
        </w:rPr>
        <w:t xml:space="preserve">, Hispanic leaders are increasingly questioning the worthiness of the measure. The internal debate is being polarized by those who say the bill is the “last chance” to legalize the undocumented, even though </w:t>
      </w:r>
      <w:r w:rsidRPr="00086388">
        <w:rPr>
          <w:rStyle w:val="StyleBoldUnderline"/>
        </w:rPr>
        <w:t>S744, as written, contains fatal flaws that will: Exclude most undocumented from legalization; Continue mass deportations; Create de facto immigrant worker indentured servitude; Fund billions in defense-industry pork for more drones, walls and guards on the U.S.-Mexico border; Enable massive racial profiling and discrimination by codifying E-Verify</w:t>
      </w:r>
      <w:r w:rsidRPr="00086388">
        <w:rPr>
          <w:sz w:val="16"/>
        </w:rPr>
        <w:t xml:space="preserve">, the Internet-based system through which businesses can determine an individual’s eligibility to work in the United States. But this is not the first time </w:t>
      </w:r>
      <w:r w:rsidRPr="00086388">
        <w:rPr>
          <w:rStyle w:val="StyleBoldUnderline"/>
        </w:rPr>
        <w:t>the immigrant and Latino movements’ centerpiece reform bill has been overrun by xenophobic forces.</w:t>
      </w:r>
      <w:r w:rsidRPr="00086388">
        <w:rPr>
          <w:sz w:val="16"/>
        </w:rPr>
        <w:t xml:space="preserve"> History is repeating itself as S744 is being hijacked, just as was the 1982 legalization bill advocated by then-U.S. Rep. Edward </w:t>
      </w:r>
      <w:proofErr w:type="spellStart"/>
      <w:r w:rsidRPr="00086388">
        <w:rPr>
          <w:sz w:val="16"/>
        </w:rPr>
        <w:t>Roybal</w:t>
      </w:r>
      <w:proofErr w:type="spellEnd"/>
      <w:r w:rsidRPr="00086388">
        <w:rPr>
          <w:sz w:val="16"/>
        </w:rPr>
        <w:t xml:space="preserve">, D-Calif. Legendary in Hispanic circles and affectionately referred to as “the Old Man,” Ed </w:t>
      </w:r>
      <w:proofErr w:type="spellStart"/>
      <w:r w:rsidRPr="00086388">
        <w:rPr>
          <w:sz w:val="16"/>
        </w:rPr>
        <w:t>Roybal</w:t>
      </w:r>
      <w:proofErr w:type="spellEnd"/>
      <w:r w:rsidRPr="00086388">
        <w:rPr>
          <w:sz w:val="16"/>
        </w:rPr>
        <w:t xml:space="preserve"> was the father of Hispanic empowerment in California as well as a founder of the nascent immigrant rights movement. He died in 2005. After years of trying to legalize undocumented immigrants, in 1982 </w:t>
      </w:r>
      <w:proofErr w:type="spellStart"/>
      <w:r w:rsidRPr="00086388">
        <w:rPr>
          <w:sz w:val="16"/>
        </w:rPr>
        <w:t>Roybal</w:t>
      </w:r>
      <w:proofErr w:type="spellEnd"/>
      <w:r w:rsidRPr="00086388">
        <w:rPr>
          <w:sz w:val="16"/>
        </w:rPr>
        <w:t xml:space="preserve"> championed the Simpson-</w:t>
      </w:r>
      <w:proofErr w:type="spellStart"/>
      <w:r w:rsidRPr="00086388">
        <w:rPr>
          <w:sz w:val="16"/>
        </w:rPr>
        <w:t>Mazzoli</w:t>
      </w:r>
      <w:proofErr w:type="spellEnd"/>
      <w:r w:rsidRPr="00086388">
        <w:rPr>
          <w:sz w:val="16"/>
        </w:rPr>
        <w:t xml:space="preserve"> legalization bill. But when it was amended to include measures that violated labor and human rights, </w:t>
      </w:r>
      <w:proofErr w:type="spellStart"/>
      <w:r w:rsidRPr="00086388">
        <w:rPr>
          <w:sz w:val="16"/>
        </w:rPr>
        <w:t>Roybal</w:t>
      </w:r>
      <w:proofErr w:type="spellEnd"/>
      <w:r w:rsidRPr="00086388">
        <w:rPr>
          <w:sz w:val="16"/>
        </w:rPr>
        <w:t xml:space="preserve"> introduced dozens of amendments of his own, effectively killing the bill he had earlier advocated. California Hispanic leaders, including </w:t>
      </w:r>
      <w:proofErr w:type="spellStart"/>
      <w:r w:rsidRPr="00086388">
        <w:rPr>
          <w:sz w:val="16"/>
        </w:rPr>
        <w:t>Roybal</w:t>
      </w:r>
      <w:proofErr w:type="spellEnd"/>
      <w:r w:rsidRPr="00086388">
        <w:rPr>
          <w:sz w:val="16"/>
        </w:rPr>
        <w:t xml:space="preserve">, would try and fail again in 1984, this time walking out at the Democratic National Convention, shaming presidential nominee Walter Mondale after Democratic congressional leadership allowed anti-immigrant forces to gut the Latino-supported reform bill. The walkout killed the hijacked bill. Persistence paid off as </w:t>
      </w:r>
      <w:proofErr w:type="spellStart"/>
      <w:r w:rsidRPr="00086388">
        <w:rPr>
          <w:sz w:val="16"/>
        </w:rPr>
        <w:t>Roybal</w:t>
      </w:r>
      <w:proofErr w:type="spellEnd"/>
      <w:r w:rsidRPr="00086388">
        <w:rPr>
          <w:sz w:val="16"/>
        </w:rPr>
        <w:t xml:space="preserve"> helped lead a coalition that in partnership with Republican President Reagan prodded Congress in 1986 to enact the Immigration Reform and Control Act (IRCA). In effect, it legalized 2.9 million people, an estimated 70 percent of the undocumented at that time. Contrary to the balderdash heard today in D.C., IRCA and its amnesty provisions are sanctified among Hispanics as one of the best programs ever undertaken by the federal government. It had immensely positive socio-economic benefits for immigrant-heavy states such as California and Texas in ensuing years. How different </w:t>
      </w:r>
      <w:proofErr w:type="spellStart"/>
      <w:r w:rsidRPr="00086388">
        <w:rPr>
          <w:sz w:val="16"/>
        </w:rPr>
        <w:t>Roybal’s</w:t>
      </w:r>
      <w:proofErr w:type="spellEnd"/>
      <w:r w:rsidRPr="00086388">
        <w:rPr>
          <w:sz w:val="16"/>
        </w:rPr>
        <w:t xml:space="preserve"> 1982 and 1984 conclusions were to those of Democrats now, Today’s Democratic legislators appear set to support “comprehensive immigration reform” no matter how punitive and/or ineffective its provisions are. Democrats want to claim victory with Hispanic voters, who are spun daily by corporate media that hype the bill in lockstep with the liberal establishment. There’s too much pressure from the donors and special interests to jump ship even if it’s the right thing to do, legislators and advocates complain. Indeed, President Barack Obama held a White House meeting with advocates in May, instructing them not to try to improve S744. Importantly, liberal foundations and interest groups supporting comprehensive immigration reform have donated tens of millions in recent years to mostly D.C.-based immigrant rights and Latino groups, in essence co-opting them. But enacting federal legislation is not for the fainthearted. Those who purport to represent our country’s immigrants in the halls of Congress would do well to remember </w:t>
      </w:r>
      <w:proofErr w:type="spellStart"/>
      <w:r w:rsidRPr="00086388">
        <w:rPr>
          <w:sz w:val="16"/>
        </w:rPr>
        <w:t>Roybal</w:t>
      </w:r>
      <w:proofErr w:type="spellEnd"/>
      <w:r w:rsidRPr="00086388">
        <w:rPr>
          <w:sz w:val="16"/>
        </w:rPr>
        <w:t xml:space="preserve">. The “Old Man” would’ve scuttled this deal. He wisely knew that no bill is better than a bad bill. The new Hispanic “experts” who populate the cable networks should believe their own words. Fifty million Hispanics today are more powerful than ever and need not accept bad legislation as if they were </w:t>
      </w:r>
      <w:proofErr w:type="spellStart"/>
      <w:r w:rsidRPr="00086388">
        <w:rPr>
          <w:sz w:val="16"/>
        </w:rPr>
        <w:t>migajeros</w:t>
      </w:r>
      <w:proofErr w:type="spellEnd"/>
      <w:r w:rsidRPr="00086388">
        <w:rPr>
          <w:sz w:val="16"/>
        </w:rPr>
        <w:t xml:space="preserve"> (beggars). This is not Hispanics’ last chance, just as it wasn’t in 1982 or 1984. Thanks to the ever-growing Hispanic vote, public opinion has pivoted from excluding immigrants to including immigrants. Polls clearly favor generous legalization. Now the Hispanic challenge is to get Congress to reflect that reality, with inclusive, non-punitive legislation, whether in 2013, 2015 or 2017. </w:t>
      </w:r>
      <w:r w:rsidRPr="00086388">
        <w:rPr>
          <w:rStyle w:val="StyleBoldUnderline"/>
        </w:rPr>
        <w:t xml:space="preserve">S744 falls far short </w:t>
      </w:r>
      <w:r w:rsidRPr="00086388">
        <w:rPr>
          <w:sz w:val="16"/>
        </w:rPr>
        <w:t xml:space="preserve">of that goal. </w:t>
      </w:r>
      <w:r w:rsidRPr="00086388">
        <w:rPr>
          <w:rStyle w:val="StyleBoldUnderline"/>
        </w:rPr>
        <w:t>It should be dramatically improved or rejected</w:t>
      </w:r>
      <w:r w:rsidRPr="00086388">
        <w:rPr>
          <w:sz w:val="16"/>
        </w:rPr>
        <w:t xml:space="preserve">. “Old Man” </w:t>
      </w:r>
      <w:proofErr w:type="spellStart"/>
      <w:r w:rsidRPr="00086388">
        <w:rPr>
          <w:sz w:val="16"/>
        </w:rPr>
        <w:t>Roybal</w:t>
      </w:r>
      <w:proofErr w:type="spellEnd"/>
      <w:r w:rsidRPr="00086388">
        <w:rPr>
          <w:sz w:val="16"/>
        </w:rPr>
        <w:t xml:space="preserve"> would have demanded nothing less.</w:t>
      </w:r>
    </w:p>
    <w:p w:rsidR="00086388" w:rsidRPr="00086388" w:rsidRDefault="00086388" w:rsidP="00086388">
      <w:pPr>
        <w:pStyle w:val="Heading3"/>
      </w:pPr>
      <w:r w:rsidRPr="00086388">
        <w:lastRenderedPageBreak/>
        <w:t>US India Relations Impact</w:t>
      </w:r>
    </w:p>
    <w:p w:rsidR="00086388" w:rsidRPr="00086388" w:rsidRDefault="00086388" w:rsidP="00086388">
      <w:pPr>
        <w:pStyle w:val="Heading4"/>
      </w:pPr>
      <w:r w:rsidRPr="00086388">
        <w:t xml:space="preserve">No impact to visa fights—Relations are resilient </w:t>
      </w:r>
    </w:p>
    <w:p w:rsidR="00086388" w:rsidRPr="00086388" w:rsidRDefault="00086388" w:rsidP="00086388">
      <w:pPr>
        <w:tabs>
          <w:tab w:val="left" w:pos="90"/>
          <w:tab w:val="left" w:pos="10710"/>
        </w:tabs>
      </w:pPr>
      <w:r w:rsidRPr="00086388">
        <w:rPr>
          <w:rStyle w:val="StyleStyleBold12pt"/>
        </w:rPr>
        <w:t>The Hindu 9-29-10</w:t>
      </w:r>
      <w:r w:rsidRPr="00086388">
        <w:t xml:space="preserve"> - India conveys concerns to U.S. over a slew of issues, http://www.hindu.com/2010/09/29/stories/2010092964211600.htm</w:t>
      </w:r>
    </w:p>
    <w:p w:rsidR="00086388" w:rsidRPr="00086388" w:rsidRDefault="00086388" w:rsidP="00086388">
      <w:pPr>
        <w:pStyle w:val="card0"/>
        <w:tabs>
          <w:tab w:val="left" w:pos="90"/>
          <w:tab w:val="left" w:pos="10710"/>
        </w:tabs>
        <w:ind w:left="0" w:right="0"/>
        <w:rPr>
          <w:rStyle w:val="underline"/>
          <w:sz w:val="24"/>
        </w:rPr>
      </w:pPr>
      <w:r w:rsidRPr="00086388">
        <w:t xml:space="preserve">NEW YORK: </w:t>
      </w:r>
      <w:r w:rsidRPr="00086388">
        <w:rPr>
          <w:rStyle w:val="StyleBoldUnderline"/>
        </w:rPr>
        <w:t>India conveyed its concerns to the U.S. over the H-1B visa fee increase, export control restrictions and the ban on outsourcing</w:t>
      </w:r>
      <w:r w:rsidRPr="00086388">
        <w:rPr>
          <w:rStyle w:val="underline"/>
        </w:rPr>
        <w:t xml:space="preserve">, </w:t>
      </w:r>
      <w:r w:rsidRPr="00086388">
        <w:t xml:space="preserve">at a meeting between External Affairs Minister S.M. Krishna and Secretary of State Hillary Clinton here on Monday. “Our concerns have been raised, and we have spoken our views about the risks inherent in protectionist trends that often detract from the positive impulses of cooperation in trade and economic interaction between the two countries,” Foreign Secretary </w:t>
      </w:r>
      <w:proofErr w:type="spellStart"/>
      <w:r w:rsidRPr="00086388">
        <w:t>Nirupama</w:t>
      </w:r>
      <w:proofErr w:type="spellEnd"/>
      <w:r w:rsidRPr="00086388">
        <w:t xml:space="preserve"> </w:t>
      </w:r>
      <w:proofErr w:type="spellStart"/>
      <w:r w:rsidRPr="00086388">
        <w:t>Rao</w:t>
      </w:r>
      <w:proofErr w:type="spellEnd"/>
      <w:r w:rsidRPr="00086388">
        <w:t xml:space="preserve">, who was present at the meeting, told reporters. </w:t>
      </w:r>
      <w:r w:rsidRPr="00086388">
        <w:rPr>
          <w:rStyle w:val="StyleBoldUnderline"/>
        </w:rPr>
        <w:t>“I think that was also understood by the U.S. administration …, and they were agreeable to the fact that we need to discuss these issues and try to resolve them,”</w:t>
      </w:r>
      <w:r w:rsidRPr="00086388">
        <w:t xml:space="preserve"> she said. However, </w:t>
      </w:r>
      <w:r w:rsidRPr="00086388">
        <w:rPr>
          <w:rStyle w:val="StyleBoldUnderline"/>
        </w:rPr>
        <w:t xml:space="preserve">Ms. </w:t>
      </w:r>
      <w:proofErr w:type="spellStart"/>
      <w:r w:rsidRPr="00086388">
        <w:rPr>
          <w:rStyle w:val="StyleBoldUnderline"/>
        </w:rPr>
        <w:t>Rao</w:t>
      </w:r>
      <w:proofErr w:type="spellEnd"/>
      <w:r w:rsidRPr="00086388">
        <w:rPr>
          <w:rStyle w:val="StyleBoldUnderline"/>
        </w:rPr>
        <w:t xml:space="preserve"> said the spat over the visa fee increase should be viewed only as a small part of a </w:t>
      </w:r>
      <w:r w:rsidRPr="00086388">
        <w:rPr>
          <w:rStyle w:val="Emphasis"/>
        </w:rPr>
        <w:t>larger relationship</w:t>
      </w:r>
      <w:r w:rsidRPr="00086388">
        <w:rPr>
          <w:rStyle w:val="StyleBoldUnderline"/>
        </w:rPr>
        <w:t xml:space="preserve"> between the two countries. “...The sum of the relationship is greater than its parts, and what we have is growing strategic dialogue and growing partnership between the two countries.” The Americans also noted that in a large and complicated relationship, there were bound to be some irritants. “But I think what unites us is the fact that </w:t>
      </w:r>
      <w:r w:rsidRPr="00086388">
        <w:rPr>
          <w:rStyle w:val="Emphasis"/>
        </w:rPr>
        <w:t>there is so much good</w:t>
      </w:r>
      <w:r w:rsidRPr="00086388">
        <w:rPr>
          <w:rStyle w:val="StyleBoldUnderline"/>
        </w:rPr>
        <w:t xml:space="preserve"> and so much superb cooperation that is taking place, so I think that good common cooperation will help carry us through a lot of these irritants,</w:t>
      </w:r>
      <w:r w:rsidRPr="00086388">
        <w:t xml:space="preserve">” Assistant Secretary of State for South and Central Asia Robert </w:t>
      </w:r>
      <w:r w:rsidRPr="00086388">
        <w:rPr>
          <w:rStyle w:val="underline"/>
          <w:sz w:val="24"/>
        </w:rPr>
        <w:t>Blake said.</w:t>
      </w:r>
    </w:p>
    <w:p w:rsidR="00086388" w:rsidRPr="00086388" w:rsidRDefault="00086388" w:rsidP="00086388">
      <w:pPr>
        <w:pStyle w:val="Heading3"/>
      </w:pPr>
      <w:r w:rsidRPr="00086388">
        <w:lastRenderedPageBreak/>
        <w:t>India-Pakistan War Impact</w:t>
      </w:r>
    </w:p>
    <w:p w:rsidR="00086388" w:rsidRPr="00086388" w:rsidRDefault="00086388" w:rsidP="00086388">
      <w:pPr>
        <w:pStyle w:val="Heading4"/>
      </w:pPr>
      <w:r w:rsidRPr="00086388">
        <w:t>No war Indo-Pak War</w:t>
      </w:r>
    </w:p>
    <w:p w:rsidR="00086388" w:rsidRPr="00086388" w:rsidRDefault="00086388" w:rsidP="00086388">
      <w:r w:rsidRPr="00086388">
        <w:rPr>
          <w:rStyle w:val="StyleStyleBold12pt"/>
        </w:rPr>
        <w:t>Enders, ‘2</w:t>
      </w:r>
      <w:r w:rsidRPr="00086388">
        <w:t xml:space="preserve"> (David, Daily News Editor for the Michigan Daily, “Experts say nuclear war still unlikely,” http://media.www.michigandaily.com/media/storage/paper851/news/2002/01/30/News/Experts.Say.Nuclear.War.Still.Unlikely-1404620.shtml)</w:t>
      </w:r>
    </w:p>
    <w:p w:rsidR="00086388" w:rsidRPr="00086388" w:rsidRDefault="00086388" w:rsidP="00086388">
      <w:pPr>
        <w:rPr>
          <w:sz w:val="12"/>
        </w:rPr>
      </w:pPr>
      <w:r w:rsidRPr="00086388">
        <w:rPr>
          <w:rStyle w:val="Emphasis"/>
        </w:rPr>
        <w:t>University political science</w:t>
      </w:r>
      <w:r w:rsidRPr="00086388">
        <w:rPr>
          <w:sz w:val="12"/>
        </w:rPr>
        <w:t xml:space="preserve"> </w:t>
      </w:r>
      <w:r w:rsidRPr="00086388">
        <w:rPr>
          <w:u w:val="single"/>
        </w:rPr>
        <w:t>Prof</w:t>
      </w:r>
      <w:r w:rsidRPr="00086388">
        <w:rPr>
          <w:sz w:val="12"/>
        </w:rPr>
        <w:t xml:space="preserve">. </w:t>
      </w:r>
      <w:proofErr w:type="spellStart"/>
      <w:r w:rsidRPr="00086388">
        <w:rPr>
          <w:sz w:val="12"/>
        </w:rPr>
        <w:t>Ashutosh</w:t>
      </w:r>
      <w:proofErr w:type="spellEnd"/>
      <w:r w:rsidRPr="00086388">
        <w:rPr>
          <w:sz w:val="12"/>
        </w:rPr>
        <w:t xml:space="preserve"> </w:t>
      </w:r>
      <w:proofErr w:type="spellStart"/>
      <w:r w:rsidRPr="00086388">
        <w:rPr>
          <w:u w:val="single"/>
        </w:rPr>
        <w:t>Varshney</w:t>
      </w:r>
      <w:proofErr w:type="spellEnd"/>
      <w:r w:rsidRPr="00086388">
        <w:rPr>
          <w:u w:val="single"/>
        </w:rPr>
        <w:t xml:space="preserve"> becomes animated when asked about the likelihood of nuclear war between India and Pakistan. </w:t>
      </w:r>
      <w:r w:rsidRPr="00086388">
        <w:rPr>
          <w:rStyle w:val="Emphasis"/>
        </w:rPr>
        <w:t>"Odds are close to zero</w:t>
      </w:r>
      <w:r w:rsidRPr="00086388">
        <w:rPr>
          <w:sz w:val="12"/>
        </w:rPr>
        <w:t xml:space="preserve">," </w:t>
      </w:r>
      <w:proofErr w:type="spellStart"/>
      <w:r w:rsidRPr="00086388">
        <w:rPr>
          <w:sz w:val="12"/>
        </w:rPr>
        <w:t>Varshney</w:t>
      </w:r>
      <w:proofErr w:type="spellEnd"/>
      <w:r w:rsidRPr="00086388">
        <w:rPr>
          <w:sz w:val="12"/>
        </w:rPr>
        <w:t xml:space="preserve"> said forcefully, standing up to pace a little bit in his office. "The assumption that India and Pakistan cannot manage their nuclear arsenals as well as the U.S.S.R. and U.S. or Russia and China concedes less to the intellect of leaders in both India and Pakistan than would be warranted." The </w:t>
      </w:r>
      <w:proofErr w:type="spellStart"/>
      <w:r w:rsidRPr="00086388">
        <w:rPr>
          <w:sz w:val="12"/>
        </w:rPr>
        <w:t>world"s</w:t>
      </w:r>
      <w:proofErr w:type="spellEnd"/>
      <w:r w:rsidRPr="00086388">
        <w:rPr>
          <w:sz w:val="12"/>
        </w:rPr>
        <w:t xml:space="preserve"> two youngest nuclear powers first tested weapons in 1998, sparking fear of </w:t>
      </w:r>
      <w:proofErr w:type="spellStart"/>
      <w:r w:rsidRPr="00086388">
        <w:rPr>
          <w:sz w:val="12"/>
        </w:rPr>
        <w:t>subcontinental</w:t>
      </w:r>
      <w:proofErr w:type="spellEnd"/>
      <w:r w:rsidRPr="00086388">
        <w:rPr>
          <w:sz w:val="12"/>
        </w:rPr>
        <w:t xml:space="preserve"> nuclear war a fear </w:t>
      </w:r>
      <w:proofErr w:type="spellStart"/>
      <w:r w:rsidRPr="00086388">
        <w:rPr>
          <w:sz w:val="12"/>
        </w:rPr>
        <w:t>Varshney</w:t>
      </w:r>
      <w:proofErr w:type="spellEnd"/>
      <w:r w:rsidRPr="00086388">
        <w:rPr>
          <w:sz w:val="12"/>
        </w:rPr>
        <w:t xml:space="preserve"> finds ridiculous. </w:t>
      </w:r>
      <w:r w:rsidRPr="00086388">
        <w:rPr>
          <w:u w:val="single"/>
        </w:rPr>
        <w:t>"The decision makers are aware of what nuclear weapons are,</w:t>
      </w:r>
      <w:r w:rsidRPr="00086388">
        <w:rPr>
          <w:sz w:val="12"/>
        </w:rPr>
        <w:t xml:space="preserve"> even if the masses are not," he said. "Watching the evening news, CNN, I think </w:t>
      </w:r>
      <w:r w:rsidRPr="00086388">
        <w:rPr>
          <w:u w:val="single"/>
        </w:rPr>
        <w:t>they have vastly overstated the threat of nuclear war</w:t>
      </w:r>
      <w:r w:rsidRPr="00086388">
        <w:rPr>
          <w:sz w:val="12"/>
        </w:rPr>
        <w:t xml:space="preserve">," </w:t>
      </w:r>
      <w:r w:rsidRPr="00086388">
        <w:rPr>
          <w:rStyle w:val="Emphasis"/>
        </w:rPr>
        <w:t>political science Prof</w:t>
      </w:r>
      <w:r w:rsidRPr="00086388">
        <w:rPr>
          <w:u w:val="single"/>
        </w:rPr>
        <w:t>.</w:t>
      </w:r>
      <w:r w:rsidRPr="00086388">
        <w:rPr>
          <w:sz w:val="12"/>
        </w:rPr>
        <w:t xml:space="preserve"> Paul </w:t>
      </w:r>
      <w:proofErr w:type="spellStart"/>
      <w:r w:rsidRPr="00086388">
        <w:rPr>
          <w:u w:val="single"/>
        </w:rPr>
        <w:t>Huth</w:t>
      </w:r>
      <w:proofErr w:type="spellEnd"/>
      <w:r w:rsidRPr="00086388">
        <w:rPr>
          <w:u w:val="single"/>
        </w:rPr>
        <w:t xml:space="preserve"> said</w:t>
      </w:r>
      <w:r w:rsidRPr="00086388">
        <w:rPr>
          <w:sz w:val="12"/>
        </w:rPr>
        <w:t xml:space="preserve">. </w:t>
      </w:r>
      <w:proofErr w:type="spellStart"/>
      <w:r w:rsidRPr="00086388">
        <w:rPr>
          <w:sz w:val="12"/>
        </w:rPr>
        <w:t>Varshney</w:t>
      </w:r>
      <w:proofErr w:type="spellEnd"/>
      <w:r w:rsidRPr="00086388">
        <w:rPr>
          <w:sz w:val="12"/>
        </w:rPr>
        <w:t xml:space="preserve"> added that there are numerous factors working against the possibility of nuclear war. "</w:t>
      </w:r>
      <w:r w:rsidRPr="00086388">
        <w:rPr>
          <w:u w:val="single"/>
        </w:rPr>
        <w:t>India is committed to a no-first-strike policy</w:t>
      </w:r>
      <w:r w:rsidRPr="00086388">
        <w:rPr>
          <w:sz w:val="12"/>
        </w:rPr>
        <w:t xml:space="preserve">," </w:t>
      </w:r>
      <w:proofErr w:type="spellStart"/>
      <w:r w:rsidRPr="00086388">
        <w:rPr>
          <w:sz w:val="12"/>
        </w:rPr>
        <w:t>Varshney</w:t>
      </w:r>
      <w:proofErr w:type="spellEnd"/>
      <w:r w:rsidRPr="00086388">
        <w:rPr>
          <w:sz w:val="12"/>
        </w:rPr>
        <w:t xml:space="preserve"> said. "</w:t>
      </w:r>
      <w:r w:rsidRPr="00086388">
        <w:rPr>
          <w:u w:val="single"/>
        </w:rPr>
        <w:t xml:space="preserve">It is virtually impossible for Pakistan to go for a first strike, because the retaliation would be gravely dangerous." </w:t>
      </w:r>
      <w:r w:rsidRPr="00086388">
        <w:rPr>
          <w:rStyle w:val="Emphasis"/>
        </w:rPr>
        <w:t>Political science Prof</w:t>
      </w:r>
      <w:r w:rsidRPr="00086388">
        <w:rPr>
          <w:sz w:val="12"/>
        </w:rPr>
        <w:t xml:space="preserve">. Kenneth </w:t>
      </w:r>
      <w:proofErr w:type="spellStart"/>
      <w:r w:rsidRPr="00086388">
        <w:rPr>
          <w:u w:val="single"/>
        </w:rPr>
        <w:t>Lieberthal</w:t>
      </w:r>
      <w:proofErr w:type="spellEnd"/>
      <w:r w:rsidRPr="00086388">
        <w:rPr>
          <w:u w:val="single"/>
        </w:rPr>
        <w:t>, a former special assistant to President Clinton at the National Security Council, agreed. "Usually a country that is in the position that Pakistan is in would not shift to a level that would ensure their total destruction,"</w:t>
      </w:r>
      <w:r w:rsidRPr="00086388">
        <w:rPr>
          <w:sz w:val="12"/>
        </w:rPr>
        <w:t xml:space="preserve"> </w:t>
      </w:r>
      <w:proofErr w:type="spellStart"/>
      <w:r w:rsidRPr="00086388">
        <w:rPr>
          <w:sz w:val="12"/>
        </w:rPr>
        <w:t>Lieberthal</w:t>
      </w:r>
      <w:proofErr w:type="spellEnd"/>
      <w:r w:rsidRPr="00086388">
        <w:rPr>
          <w:sz w:val="12"/>
        </w:rPr>
        <w:t xml:space="preserve"> said, making note of </w:t>
      </w:r>
      <w:proofErr w:type="spellStart"/>
      <w:r w:rsidRPr="00086388">
        <w:rPr>
          <w:sz w:val="12"/>
        </w:rPr>
        <w:t>India"s</w:t>
      </w:r>
      <w:proofErr w:type="spellEnd"/>
      <w:r w:rsidRPr="00086388">
        <w:rPr>
          <w:sz w:val="12"/>
        </w:rPr>
        <w:t xml:space="preserve"> considerably larger nuclear arsenal. "</w:t>
      </w:r>
      <w:r w:rsidRPr="00086388">
        <w:rPr>
          <w:u w:val="single"/>
        </w:rPr>
        <w:t>American intervention is another reason not to expect nuclear war</w:t>
      </w:r>
      <w:r w:rsidRPr="00086388">
        <w:rPr>
          <w:sz w:val="12"/>
        </w:rPr>
        <w:t xml:space="preserve">," </w:t>
      </w:r>
      <w:proofErr w:type="spellStart"/>
      <w:r w:rsidRPr="00086388">
        <w:rPr>
          <w:sz w:val="12"/>
        </w:rPr>
        <w:t>Varshney</w:t>
      </w:r>
      <w:proofErr w:type="spellEnd"/>
      <w:r w:rsidRPr="00086388">
        <w:rPr>
          <w:sz w:val="12"/>
        </w:rPr>
        <w:t xml:space="preserve"> said. "If </w:t>
      </w:r>
      <w:r w:rsidRPr="00086388">
        <w:rPr>
          <w:u w:val="single"/>
        </w:rPr>
        <w:t>anything has happened since September 11, it is that the command control system has strengthened.</w:t>
      </w:r>
      <w:r w:rsidRPr="00086388">
        <w:rPr>
          <w:sz w:val="12"/>
        </w:rPr>
        <w:t xml:space="preserve"> </w:t>
      </w:r>
      <w:r w:rsidRPr="00086388">
        <w:rPr>
          <w:u w:val="single"/>
        </w:rPr>
        <w:t>The trigger is in very safe hands</w:t>
      </w:r>
      <w:r w:rsidRPr="00086388">
        <w:rPr>
          <w:sz w:val="12"/>
        </w:rPr>
        <w:t xml:space="preserve">." But the low probability of nuclear war does not mean tensions between the two countries </w:t>
      </w:r>
      <w:proofErr w:type="gramStart"/>
      <w:r w:rsidRPr="00086388">
        <w:rPr>
          <w:sz w:val="12"/>
        </w:rPr>
        <w:t>who</w:t>
      </w:r>
      <w:proofErr w:type="gramEnd"/>
      <w:r w:rsidRPr="00086388">
        <w:rPr>
          <w:sz w:val="12"/>
        </w:rPr>
        <w:t xml:space="preserve"> have fought three wars since they were created in 1947 will not erupt. "</w:t>
      </w:r>
      <w:r w:rsidRPr="00086388">
        <w:rPr>
          <w:u w:val="single"/>
        </w:rPr>
        <w:t>The possibility of conventional war between the two is higher. Both sides are looking for ways out of the current tension</w:t>
      </w:r>
      <w:r w:rsidRPr="00086388">
        <w:rPr>
          <w:sz w:val="12"/>
        </w:rPr>
        <w:t xml:space="preserve">," </w:t>
      </w:r>
      <w:proofErr w:type="spellStart"/>
      <w:r w:rsidRPr="00086388">
        <w:rPr>
          <w:sz w:val="12"/>
        </w:rPr>
        <w:t>Lieberthal</w:t>
      </w:r>
      <w:proofErr w:type="spellEnd"/>
      <w:r w:rsidRPr="00086388">
        <w:rPr>
          <w:sz w:val="12"/>
        </w:rPr>
        <w:t xml:space="preserve"> said. </w:t>
      </w:r>
    </w:p>
    <w:p w:rsidR="00086388" w:rsidRPr="00086388" w:rsidRDefault="00086388" w:rsidP="00086388">
      <w:pPr>
        <w:pStyle w:val="Heading3"/>
      </w:pPr>
      <w:r w:rsidRPr="00086388">
        <w:lastRenderedPageBreak/>
        <w:t>Hegemony Impact</w:t>
      </w:r>
    </w:p>
    <w:p w:rsidR="00086388" w:rsidRPr="00086388" w:rsidRDefault="00086388" w:rsidP="00086388">
      <w:pPr>
        <w:pStyle w:val="Heading4"/>
      </w:pPr>
      <w:r w:rsidRPr="00086388">
        <w:t>No impact to hegemony—</w:t>
      </w:r>
    </w:p>
    <w:p w:rsidR="00086388" w:rsidRPr="00086388" w:rsidRDefault="00086388" w:rsidP="00086388">
      <w:pPr>
        <w:rPr>
          <w:sz w:val="16"/>
        </w:rPr>
      </w:pPr>
      <w:proofErr w:type="spellStart"/>
      <w:r w:rsidRPr="00086388">
        <w:rPr>
          <w:rStyle w:val="StyleStyleBold12pt"/>
        </w:rPr>
        <w:t>Fettweis</w:t>
      </w:r>
      <w:proofErr w:type="spellEnd"/>
      <w:r w:rsidRPr="00086388">
        <w:rPr>
          <w:rStyle w:val="StyleStyleBold12pt"/>
        </w:rPr>
        <w:t xml:space="preserve"> ‘10</w:t>
      </w:r>
      <w:r w:rsidRPr="00086388">
        <w:rPr>
          <w:sz w:val="16"/>
        </w:rPr>
        <w:t xml:space="preserve"> (Chris</w:t>
      </w:r>
      <w:r w:rsidRPr="00086388">
        <w:rPr>
          <w:sz w:val="16"/>
          <w:szCs w:val="14"/>
        </w:rPr>
        <w:t xml:space="preserve"> </w:t>
      </w:r>
      <w:proofErr w:type="spellStart"/>
      <w:r w:rsidRPr="00086388">
        <w:rPr>
          <w:sz w:val="16"/>
          <w:szCs w:val="14"/>
        </w:rPr>
        <w:t>Fettweis</w:t>
      </w:r>
      <w:proofErr w:type="spellEnd"/>
      <w:r w:rsidRPr="00086388">
        <w:rPr>
          <w:sz w:val="16"/>
          <w:szCs w:val="14"/>
        </w:rPr>
        <w:t>, Professor of national security affairs @ U.S. Naval War College</w:t>
      </w:r>
      <w:r w:rsidRPr="00086388">
        <w:rPr>
          <w:sz w:val="16"/>
        </w:rPr>
        <w:t>, Georgetown University Press, “Dangerous times</w:t>
      </w:r>
      <w:proofErr w:type="gramStart"/>
      <w:r w:rsidRPr="00086388">
        <w:rPr>
          <w:sz w:val="16"/>
        </w:rPr>
        <w:t>?:</w:t>
      </w:r>
      <w:proofErr w:type="gramEnd"/>
      <w:r w:rsidRPr="00086388">
        <w:rPr>
          <w:sz w:val="16"/>
        </w:rPr>
        <w:t xml:space="preserve"> the international politics of great power peace” Google Books) </w:t>
      </w:r>
    </w:p>
    <w:p w:rsidR="00086388" w:rsidRPr="00086388" w:rsidRDefault="00086388" w:rsidP="00086388">
      <w:pPr>
        <w:rPr>
          <w:sz w:val="16"/>
        </w:rPr>
      </w:pPr>
      <w:r w:rsidRPr="00086388">
        <w:rPr>
          <w:sz w:val="16"/>
        </w:rPr>
        <w:t xml:space="preserve">Simply stated, the hegemonic stability theory proposes that international peace is only possible when there is one country strong enough to make and enforce a set of rules. At the height of </w:t>
      </w:r>
      <w:proofErr w:type="spellStart"/>
      <w:r w:rsidRPr="00086388">
        <w:rPr>
          <w:sz w:val="16"/>
        </w:rPr>
        <w:t>Pax</w:t>
      </w:r>
      <w:proofErr w:type="spellEnd"/>
      <w:r w:rsidRPr="00086388">
        <w:rPr>
          <w:sz w:val="16"/>
        </w:rPr>
        <w:t xml:space="preserve"> </w:t>
      </w:r>
      <w:proofErr w:type="spellStart"/>
      <w:r w:rsidRPr="00086388">
        <w:rPr>
          <w:sz w:val="16"/>
        </w:rPr>
        <w:t>Romana</w:t>
      </w:r>
      <w:proofErr w:type="spellEnd"/>
      <w:r w:rsidRPr="00086388">
        <w:rPr>
          <w:sz w:val="16"/>
        </w:rPr>
        <w:t xml:space="preserve"> between 27 BC and 180 AD, for example, Rome was able to bring unprecedented peace and security to the Mediterranean. The </w:t>
      </w:r>
      <w:proofErr w:type="spellStart"/>
      <w:r w:rsidRPr="00086388">
        <w:rPr>
          <w:sz w:val="16"/>
        </w:rPr>
        <w:t>Pax</w:t>
      </w:r>
      <w:proofErr w:type="spellEnd"/>
      <w:r w:rsidRPr="00086388">
        <w:rPr>
          <w:sz w:val="16"/>
        </w:rPr>
        <w:t xml:space="preserve"> Britannica of the nineteenth century brought a level of stability to the high seas. Perhaps the current era is peaceful because the United States has established a de facto </w:t>
      </w:r>
      <w:proofErr w:type="spellStart"/>
      <w:r w:rsidRPr="00086388">
        <w:rPr>
          <w:sz w:val="16"/>
        </w:rPr>
        <w:t>Pax</w:t>
      </w:r>
      <w:proofErr w:type="spellEnd"/>
      <w:r w:rsidRPr="00086388">
        <w:rPr>
          <w:sz w:val="16"/>
        </w:rPr>
        <w:t xml:space="preserve"> Americana where no power is strong enough to challenge its dominance, and because it has established a set of rules that a generally in the interests of all countries to follow. Without a benevolent hegemony, some strategists fear, instability may break out around the globe. Unchecked conflicts could cause humanitarian disaster and, in today’s interconnected world economic turmoil that would ripple throughout global financial markets. If the United States were to abandon its commitments abroad, argued Art, the world would “become a more dangerous place” and, sooner or later, that would “rebound to America’s detriment.” If the massive spending that the United States engages in actually produces stability in the international political and economic systems, then perhaps internationalism is worthwhile. </w:t>
      </w:r>
      <w:r w:rsidRPr="00086388">
        <w:rPr>
          <w:u w:val="single"/>
        </w:rPr>
        <w:t xml:space="preserve">There are good theoretical and empirical reasons, however, the belief that U.S. hegemony is not the primary cause of the current era of stability. </w:t>
      </w:r>
      <w:r w:rsidRPr="00086388">
        <w:rPr>
          <w:sz w:val="16"/>
        </w:rPr>
        <w:t xml:space="preserve">First of all, the </w:t>
      </w:r>
      <w:r w:rsidRPr="00086388">
        <w:rPr>
          <w:u w:val="single"/>
        </w:rPr>
        <w:t>hegemonic stability argument overstates</w:t>
      </w:r>
      <w:r w:rsidRPr="00086388">
        <w:rPr>
          <w:sz w:val="16"/>
        </w:rPr>
        <w:t xml:space="preserve"> the </w:t>
      </w:r>
      <w:r w:rsidRPr="00086388">
        <w:rPr>
          <w:u w:val="single"/>
        </w:rPr>
        <w:t>role that the United States plays in the system. No country is strong enough to police the world on its own. The only way there can be stability in the community of great powers is if self-policing occurs, ifs states have decided that their interest are served by peace. If no pacific normative shift had occurred</w:t>
      </w:r>
      <w:r w:rsidRPr="00086388">
        <w:rPr>
          <w:sz w:val="16"/>
        </w:rPr>
        <w:t xml:space="preserve"> among the great </w:t>
      </w:r>
      <w:proofErr w:type="gramStart"/>
      <w:r w:rsidRPr="00086388">
        <w:rPr>
          <w:sz w:val="16"/>
        </w:rPr>
        <w:t>powers that was</w:t>
      </w:r>
      <w:proofErr w:type="gramEnd"/>
      <w:r w:rsidRPr="00086388">
        <w:rPr>
          <w:sz w:val="16"/>
        </w:rPr>
        <w:t xml:space="preserve"> filtering down through the system, then </w:t>
      </w:r>
      <w:r w:rsidRPr="00086388">
        <w:rPr>
          <w:u w:val="single"/>
        </w:rPr>
        <w:t>no amount of international constabulary work by the United States could maintain stability</w:t>
      </w:r>
      <w:r w:rsidRPr="00086388">
        <w:rPr>
          <w:sz w:val="16"/>
        </w:rPr>
        <w:t xml:space="preserve">. Likewise, if it is true that such a shift has occurred, then most of what the hegemon spends to bring stability would be wasted. </w:t>
      </w:r>
      <w:r w:rsidRPr="00086388">
        <w:rPr>
          <w:u w:val="single"/>
        </w:rPr>
        <w:t>The 5 percent of the world’s population that live in the United States simple could not force peace upon an unwilling 95</w:t>
      </w:r>
      <w:r w:rsidRPr="00086388">
        <w:rPr>
          <w:sz w:val="16"/>
        </w:rPr>
        <w:t xml:space="preserve">. At the risk of beating the metaphor to death, the </w:t>
      </w:r>
      <w:r w:rsidRPr="00086388">
        <w:rPr>
          <w:u w:val="single"/>
        </w:rPr>
        <w:t xml:space="preserve">United States may be patrolling a neighborhood that has already rid itself of crime. Stability and </w:t>
      </w:r>
      <w:proofErr w:type="spellStart"/>
      <w:r w:rsidRPr="00086388">
        <w:rPr>
          <w:u w:val="single"/>
        </w:rPr>
        <w:t>unipolarity</w:t>
      </w:r>
      <w:proofErr w:type="spellEnd"/>
      <w:r w:rsidRPr="00086388">
        <w:rPr>
          <w:u w:val="single"/>
        </w:rPr>
        <w:t xml:space="preserve"> may be simply coincidental. </w:t>
      </w:r>
      <w:r w:rsidRPr="00086388">
        <w:rPr>
          <w:sz w:val="16"/>
        </w:rPr>
        <w:t xml:space="preserve">In order for U.S. hegemony to be the reason for global stability, the rest of the world would have to expect reward for good behavior and fear punishment for bad. Since the end of the Cold War, the United States has not always proven to be especially eager to engage in humanitarian interventions abroad. Even rather incontrovertible evidence of genocide has not been sufficient to inspire action. </w:t>
      </w:r>
      <w:r w:rsidRPr="00086388">
        <w:rPr>
          <w:u w:val="single"/>
        </w:rPr>
        <w:t>Hegemonic stability can only take credit for influence those decisions that would have ended in war without the presence, whether physical or psychological</w:t>
      </w:r>
      <w:r w:rsidRPr="00086388">
        <w:rPr>
          <w:sz w:val="16"/>
        </w:rPr>
        <w:t xml:space="preserve">, of the United States. </w:t>
      </w:r>
      <w:r w:rsidRPr="00086388">
        <w:rPr>
          <w:u w:val="single"/>
        </w:rPr>
        <w:t xml:space="preserve">Ethiopia and Eritrea are hardly the only states that could go to war without the slightest threat of U.S. intervention. Since most of the world today is free to fight without U.S. involvement, something else must be at work. Stability exists in many places where no hegemony is present. </w:t>
      </w:r>
      <w:r w:rsidRPr="00086388">
        <w:rPr>
          <w:sz w:val="16"/>
        </w:rPr>
        <w:t xml:space="preserve">Second, the </w:t>
      </w:r>
      <w:r w:rsidRPr="00086388">
        <w:rPr>
          <w:u w:val="single"/>
        </w:rPr>
        <w:t>limited empirical evidence we have suggests that there is little connection between the relative level of U.S. activism and international stability.</w:t>
      </w:r>
      <w:r w:rsidRPr="00086388">
        <w:rPr>
          <w:sz w:val="16"/>
        </w:rPr>
        <w:t xml:space="preserve"> During the </w:t>
      </w:r>
      <w:r w:rsidRPr="00086388">
        <w:rPr>
          <w:u w:val="single"/>
        </w:rPr>
        <w:t>1990s</w:t>
      </w:r>
      <w:r w:rsidRPr="00086388">
        <w:rPr>
          <w:sz w:val="16"/>
        </w:rPr>
        <w:t xml:space="preserve"> the </w:t>
      </w:r>
      <w:r w:rsidRPr="00086388">
        <w:rPr>
          <w:u w:val="single"/>
        </w:rPr>
        <w:t>United States cut back on its defense spending fairly substantially,</w:t>
      </w:r>
      <w:r w:rsidRPr="00086388">
        <w:rPr>
          <w:sz w:val="16"/>
        </w:rPr>
        <w:t xml:space="preserve"> </w:t>
      </w:r>
      <w:proofErr w:type="gramStart"/>
      <w:r w:rsidRPr="00086388">
        <w:rPr>
          <w:sz w:val="16"/>
        </w:rPr>
        <w:t>By</w:t>
      </w:r>
      <w:proofErr w:type="gramEnd"/>
      <w:r w:rsidRPr="00086388">
        <w:rPr>
          <w:sz w:val="16"/>
        </w:rPr>
        <w:t xml:space="preserve"> 1998 the United States was spending $100 billion less on defense in real terms than it had in 1990. To internationalists, defense hawks, and other believers in hegemonic stability this irresponsible "peace dividend" endangered both national and global security "No serious analyst of American military capabilities," argued </w:t>
      </w:r>
      <w:proofErr w:type="spellStart"/>
      <w:r w:rsidRPr="00086388">
        <w:rPr>
          <w:sz w:val="16"/>
        </w:rPr>
        <w:t>Kristol</w:t>
      </w:r>
      <w:proofErr w:type="spellEnd"/>
      <w:r w:rsidRPr="00086388">
        <w:rPr>
          <w:sz w:val="16"/>
        </w:rPr>
        <w:t xml:space="preserve"> and </w:t>
      </w:r>
      <w:proofErr w:type="spellStart"/>
      <w:r w:rsidRPr="00086388">
        <w:rPr>
          <w:sz w:val="16"/>
        </w:rPr>
        <w:t>Kagan</w:t>
      </w:r>
      <w:proofErr w:type="spellEnd"/>
      <w:r w:rsidRPr="00086388">
        <w:rPr>
          <w:sz w:val="16"/>
        </w:rPr>
        <w:t xml:space="preserve">, "doubts that the defense budget has been cut much too far to meet Americas responsibilities to itself and to world peace."" </w:t>
      </w:r>
      <w:r w:rsidRPr="00086388">
        <w:rPr>
          <w:u w:val="single"/>
        </w:rPr>
        <w:t>If</w:t>
      </w:r>
      <w:r w:rsidRPr="00086388">
        <w:rPr>
          <w:sz w:val="16"/>
        </w:rPr>
        <w:t xml:space="preserve"> the </w:t>
      </w:r>
      <w:r w:rsidRPr="00086388">
        <w:rPr>
          <w:u w:val="single"/>
        </w:rPr>
        <w:t>pacific trends were due not to U.S. hegemony but a strengthening norm against interstate war</w:t>
      </w:r>
      <w:r w:rsidRPr="00086388">
        <w:rPr>
          <w:sz w:val="16"/>
        </w:rPr>
        <w:t xml:space="preserve">, however, </w:t>
      </w:r>
      <w:r w:rsidRPr="00086388">
        <w:rPr>
          <w:u w:val="single"/>
        </w:rPr>
        <w:t>one would not have expected an increase in global instability and violence. The verdict from the past two decades is fairly plain: The world grew more peaceful while the United States cut its forces. No state seemed to believe that its security was endangered by a less-capable Pentagon, or at least none took any action that would suggest such a belief.</w:t>
      </w:r>
      <w:r w:rsidRPr="00086388">
        <w:rPr>
          <w:sz w:val="16"/>
        </w:rPr>
        <w:t xml:space="preserve"> No militaries were enhanced to address power vacuums; </w:t>
      </w:r>
      <w:r w:rsidRPr="00086388">
        <w:rPr>
          <w:u w:val="single"/>
        </w:rPr>
        <w:t>no security dilemmas drove mistrust and arms races; no regional balancing occurred once the stabilizing presence of the U.S. military was diminished.</w:t>
      </w:r>
      <w:r w:rsidRPr="00086388">
        <w:rPr>
          <w:sz w:val="16"/>
        </w:rPr>
        <w:t xml:space="preserve"> The </w:t>
      </w:r>
      <w:r w:rsidRPr="00086388">
        <w:rPr>
          <w:u w:val="single"/>
        </w:rPr>
        <w:t xml:space="preserve">rest of the world acted as if the threat </w:t>
      </w:r>
      <w:proofErr w:type="spellStart"/>
      <w:r w:rsidRPr="00086388">
        <w:rPr>
          <w:u w:val="single"/>
        </w:rPr>
        <w:t>ofinternational</w:t>
      </w:r>
      <w:proofErr w:type="spellEnd"/>
      <w:r w:rsidRPr="00086388">
        <w:rPr>
          <w:u w:val="single"/>
        </w:rPr>
        <w:t xml:space="preserve"> war was not a pressing concern, despite the reduction in U.S. capabilities</w:t>
      </w:r>
      <w:r w:rsidRPr="00086388">
        <w:rPr>
          <w:sz w:val="16"/>
        </w:rPr>
        <w:t xml:space="preserve">. The incidence and magnitude of global conflict declined while the United States cut its military spending under President Clinton, and it kept declining as the Bush Administration ramped spending back up. </w:t>
      </w:r>
      <w:r w:rsidRPr="00086388">
        <w:rPr>
          <w:u w:val="single"/>
        </w:rPr>
        <w:t>No complex statistical analysis should be necessary to reach the conclusion that the two are unrelated</w:t>
      </w:r>
      <w:r w:rsidRPr="00086388">
        <w:rPr>
          <w:sz w:val="16"/>
        </w:rPr>
        <w:t>. It is also worth noting for our purposes that the United States was no less safe.</w:t>
      </w:r>
    </w:p>
    <w:p w:rsidR="00086388" w:rsidRPr="00086388" w:rsidRDefault="00086388" w:rsidP="00086388">
      <w:pPr>
        <w:pStyle w:val="Heading4"/>
      </w:pPr>
      <w:r w:rsidRPr="00086388">
        <w:t>No high skilled worker shortage—</w:t>
      </w:r>
    </w:p>
    <w:p w:rsidR="00086388" w:rsidRPr="00086388" w:rsidRDefault="00086388" w:rsidP="00086388">
      <w:r w:rsidRPr="00086388">
        <w:rPr>
          <w:rStyle w:val="StyleStyleBold12pt"/>
        </w:rPr>
        <w:t>Costa 11-19</w:t>
      </w:r>
      <w:r w:rsidRPr="00086388">
        <w:t>-12. Daniel Costa, 11/19/2012. </w:t>
      </w:r>
      <w:proofErr w:type="gramStart"/>
      <w:r w:rsidRPr="00086388">
        <w:t>Attorney and immigration policy analyst.</w:t>
      </w:r>
      <w:proofErr w:type="gramEnd"/>
      <w:r w:rsidRPr="00086388">
        <w:t xml:space="preserve"> His areas of research include a wide range of labor migration issues, including the management of U.S. guest worker programs, both high- and less-</w:t>
      </w:r>
      <w:r w:rsidRPr="00086388">
        <w:lastRenderedPageBreak/>
        <w:t xml:space="preserve">skilled migration, and immigrant workers’ rights. “STEM labor </w:t>
      </w:r>
      <w:proofErr w:type="spellStart"/>
      <w:r w:rsidRPr="00086388">
        <w:t>shortages</w:t>
      </w:r>
      <w:proofErr w:type="gramStart"/>
      <w:r w:rsidRPr="00086388">
        <w:t>?Microsoft</w:t>
      </w:r>
      <w:proofErr w:type="spellEnd"/>
      <w:proofErr w:type="gramEnd"/>
      <w:r w:rsidRPr="00086388">
        <w:t xml:space="preserve"> report distorts reality about computing occupations,” Economic Policy Institute, </w:t>
      </w:r>
      <w:hyperlink r:id="rId30" w:history="1">
        <w:r w:rsidRPr="00086388">
          <w:rPr>
            <w:rStyle w:val="Hyperlink"/>
          </w:rPr>
          <w:t>http://www.epi.org/publication/pm195-stem-labor-shortages-microsoft-report-distorts/</w:t>
        </w:r>
      </w:hyperlink>
      <w:r w:rsidRPr="00086388">
        <w:t>.</w:t>
      </w:r>
    </w:p>
    <w:p w:rsidR="00086388" w:rsidRPr="00086388" w:rsidRDefault="00086388" w:rsidP="00086388">
      <w:pPr>
        <w:rPr>
          <w:rStyle w:val="StyleBoldUnderline"/>
        </w:rPr>
      </w:pPr>
      <w:r w:rsidRPr="00086388">
        <w:rPr>
          <w:sz w:val="14"/>
        </w:rPr>
        <w:t>Microsoft Corporation recently published a report warning that there will not be enough American college graduates in computer science to fill all of the available job openings in computer-related occupations between now and 2020 (Microsoft 2012). Microsoft uses Bureau of Labor Statistics projections to claim that from 2010 to 2020 there will be an additional “1.2 million job openings in computing professions that require at least a bachelor’s degree” (Microsoft 2012, 6). Microsoft warns that since only about 40,000 Americans graduate with a bachelor’s degree in computer science each year, many of the 120,000 projected job openings in computing occupations each year will go unfilled. As further evidence to support its claim of present and future labor shortages in computer-related occupations, Microsoft points to the 6,000 job openings at the company, 3,400 of which are for “researchers, developers and engineers” (Microsoft 2012, 3). As part of its analysis, the Microsoft report asserts that the U.S. educational system is failing to produce enough graduates in the broader science, technology, engineering, and math disciplines (also known as the STEM fields). It recommends that Congress address the alleged shortage of STEM workers between now and 2020 in part by making 20,000 new H-1B temporary “nonimmigrant” guest worker visas available each year for employers that hire foreign graduates with degrees in STEM fields from U.S. universities. In addition, the report suggests that Congress recapture unused permanent immigrant visas (“green cards”) and make 20,000 of them available annually over the next 10 years to foreign graduates in STEM fields. Microsoft claims that the federal government could raise $5 billion over a decade if it charges employers $10,000 for every new STEM H-1B visa and $15,000 for each STEM green card. These funds would then be redistributed to states “where STEM education investments are needed” (Microsoft 2012, 5). The report also calls for strengthening the U.S. pipeline for educating and training STEM workers by: “1) strengthening K–12 STEM education, 2) broadening access to computer science in high schools, 3) increasing STEM capacity in higher education, with a special focus on computer science, and 4) helping more students obtain post-secondary credentials and degrees by addressing the college completion crisis” (Microsoft 2012, 10). The study that produced these recommendations contains a number of flaws, the most obvious of which are addressed in this memorandum. Specifically, this paper finds: The Microsoft report projects a labor shortage over the next eight years by incorrectly assuming that only individuals with a bachelor’s degree in computer science can fill jobs in computer-related occupations. Data analyzed for this memorandum as well as other studies show that less than one-fourth to less than one-half of workers in computing occupations have a computer science degree</w:t>
      </w:r>
      <w:r w:rsidRPr="00086388">
        <w:rPr>
          <w:sz w:val="14"/>
          <w:szCs w:val="18"/>
        </w:rPr>
        <w:t xml:space="preserve">. </w:t>
      </w:r>
      <w:r w:rsidRPr="00086388">
        <w:rPr>
          <w:rStyle w:val="StyleBoldUnderline"/>
        </w:rPr>
        <w:t>The report and Microsoft officials say a labor shortage already exists in computer-related occupations, citing as evidence the fact that the present unemployment rate of workers in those occupations</w:t>
      </w:r>
      <w:r w:rsidRPr="00086388">
        <w:rPr>
          <w:sz w:val="16"/>
          <w:szCs w:val="18"/>
        </w:rPr>
        <w:t xml:space="preserve"> (3.4 percent) </w:t>
      </w:r>
      <w:r w:rsidRPr="00086388">
        <w:rPr>
          <w:rStyle w:val="StyleBoldUnderline"/>
        </w:rPr>
        <w:t xml:space="preserve">is less than the 4 percent unemployment rate that prevails when the national economy is at full employment </w:t>
      </w:r>
      <w:r w:rsidRPr="00086388">
        <w:rPr>
          <w:sz w:val="16"/>
          <w:szCs w:val="18"/>
        </w:rPr>
        <w:t xml:space="preserve">(generally understood as a 4 to 5 percent unemployment rate). </w:t>
      </w:r>
      <w:r w:rsidRPr="00086388">
        <w:rPr>
          <w:rStyle w:val="StyleBoldUnderline"/>
        </w:rPr>
        <w:t>But</w:t>
      </w:r>
      <w:r w:rsidRPr="00086388">
        <w:rPr>
          <w:sz w:val="16"/>
          <w:szCs w:val="18"/>
        </w:rPr>
        <w:t xml:space="preserve"> Microsoft is misleading when it uses the 4 percent full-employment unemployment rate for all workers as the point of reference. </w:t>
      </w:r>
      <w:r w:rsidRPr="00086388">
        <w:rPr>
          <w:rStyle w:val="StyleBoldUnderline"/>
        </w:rPr>
        <w:t xml:space="preserve">Data analyses suggest that for workers in computer-related occupations—and especially for those who hold a college degree </w:t>
      </w:r>
      <w:r w:rsidRPr="00086388">
        <w:rPr>
          <w:sz w:val="16"/>
          <w:szCs w:val="18"/>
        </w:rPr>
        <w:t>(i.e., the workers Microsoft claims there is a shortage of)—</w:t>
      </w:r>
      <w:r w:rsidRPr="00086388">
        <w:rPr>
          <w:rStyle w:val="StyleBoldUnderline"/>
        </w:rPr>
        <w:t>the actual full-employment unemployment rate is closer to 2 percent. Further evidence that there is no shortage of workers in computer-related occupations is apparent in wage trend data</w:t>
      </w:r>
      <w:r w:rsidRPr="00086388">
        <w:rPr>
          <w:sz w:val="16"/>
          <w:szCs w:val="18"/>
        </w:rPr>
        <w:t xml:space="preserve">. For example, from 2000 to 2011, </w:t>
      </w:r>
      <w:r w:rsidRPr="00086388">
        <w:rPr>
          <w:rStyle w:val="StyleBoldUnderline"/>
        </w:rPr>
        <w:t>the average hourly wage for workers possessing at least a bachelor’s degree in computer and math occupations rose less than half a percent per year, compared with the sharp wage increases we would see if a labor shortage existed in these occupations.</w:t>
      </w:r>
      <w:r w:rsidRPr="00086388">
        <w:rPr>
          <w:sz w:val="16"/>
          <w:szCs w:val="18"/>
        </w:rPr>
        <w:t xml:space="preserve"> Granting Microsoft’s request to increase the supply of STEM workers and workers in computing occupations with college degrees through additional H-1B visas and STEM green cards would propel unemployment rates in these occupations even higher, absent substantial new job creation. This is because unemployment rates for these workers are approximately double where they would stand if these labor markets were at full employment. These higher unemployment rates will keep wages from rising, which may be a desirable outcome for Microsoft but not for workers or the U.S. economy. Contrary to its report and public statements, Microsoft (and other employers in STEM fields) already </w:t>
      </w:r>
      <w:proofErr w:type="gramStart"/>
      <w:r w:rsidRPr="00086388">
        <w:rPr>
          <w:sz w:val="16"/>
          <w:szCs w:val="18"/>
        </w:rPr>
        <w:t>have</w:t>
      </w:r>
      <w:proofErr w:type="gramEnd"/>
      <w:r w:rsidRPr="00086388">
        <w:rPr>
          <w:sz w:val="16"/>
          <w:szCs w:val="18"/>
        </w:rPr>
        <w:t xml:space="preserve"> plenty of avenues to hire and retain new foreign graduates to work in STEM occupations. </w:t>
      </w:r>
      <w:r w:rsidRPr="00086388">
        <w:rPr>
          <w:rStyle w:val="StyleBoldUnderline"/>
        </w:rPr>
        <w:t xml:space="preserve">Recent research suggesting that the most highly educated graduates in STEM fields are in fact remaining in the United States for the long term supports this conclusion. Keeping the best and brightest foreign STEM workers in the United States to fill labor shortages in STEM occupations should be a national priority, but recent data show that no significant labor shortages exist, and suggest that an adequate number of foreign graduates in STEM fields are already remaining in the United States to fill the limited job openings available in the stagnating U.S. labor market. </w:t>
      </w:r>
    </w:p>
    <w:p w:rsidR="00086388" w:rsidRPr="00086388" w:rsidRDefault="00086388" w:rsidP="00086388">
      <w:pPr>
        <w:pStyle w:val="Heading3"/>
      </w:pPr>
      <w:r w:rsidRPr="00086388">
        <w:lastRenderedPageBreak/>
        <w:t>Economy Impact</w:t>
      </w:r>
    </w:p>
    <w:p w:rsidR="00086388" w:rsidRPr="00086388" w:rsidRDefault="00086388" w:rsidP="00086388">
      <w:pPr>
        <w:pStyle w:val="Heading4"/>
      </w:pPr>
      <w:r w:rsidRPr="00086388">
        <w:t>CIR won’t solve the economy—</w:t>
      </w:r>
    </w:p>
    <w:p w:rsidR="00086388" w:rsidRPr="00086388" w:rsidRDefault="00086388" w:rsidP="00086388">
      <w:r w:rsidRPr="00086388">
        <w:rPr>
          <w:rStyle w:val="StyleStyleBold12pt1"/>
        </w:rPr>
        <w:t xml:space="preserve">Hill et al. 10 </w:t>
      </w:r>
      <w:r w:rsidRPr="00086388">
        <w:rPr>
          <w:rStyle w:val="StyleStyleBold12pt1"/>
          <w:sz w:val="16"/>
        </w:rPr>
        <w:t xml:space="preserve">– </w:t>
      </w:r>
      <w:r w:rsidRPr="00086388">
        <w:rPr>
          <w:sz w:val="16"/>
        </w:rPr>
        <w:t>Laura E. Hill is a research fellow at the Public Policy Institute of California. She has been a research associate at The SPHERE Institute and a National Institute of Aging postdoctoral fellow. She holds a Ph.D. in demography from the University of California, Berkeley AND**</w:t>
      </w:r>
      <w:proofErr w:type="gramStart"/>
      <w:r w:rsidRPr="00086388">
        <w:rPr>
          <w:sz w:val="16"/>
        </w:rPr>
        <w:t>*  Magnus</w:t>
      </w:r>
      <w:proofErr w:type="gramEnd"/>
      <w:r w:rsidRPr="00086388">
        <w:rPr>
          <w:sz w:val="16"/>
        </w:rPr>
        <w:t xml:space="preserve"> </w:t>
      </w:r>
      <w:proofErr w:type="spellStart"/>
      <w:r w:rsidRPr="00086388">
        <w:rPr>
          <w:sz w:val="16"/>
        </w:rPr>
        <w:t>Lofstrom</w:t>
      </w:r>
      <w:proofErr w:type="spellEnd"/>
      <w:r w:rsidRPr="00086388">
        <w:rPr>
          <w:sz w:val="16"/>
        </w:rPr>
        <w:t xml:space="preserve"> is a research fellow at the Public Policy Institute of California. He also holds appointments as a research fellow at the Institute for the Study of Labor (IZA) at the University of Bonn and as a research associate at the Center for Comparative Immigration Studies at the University of California, San Diego. He has also served as a researcher and has taught at IZA and at the University of California, Irvine. He received his Ph.D. in economics from the University of California, San Diego. AND*** Joseph M. Hayes is a research associate at the Public Policy Institute of California, where he studies migration and population change throughout the state. He has studied migration in the Central Valley, the families of newly arrived immigrants to California, and the state’s prison population. He holds an M.S. in agricultural economics from the University of Wisconsin, Madison. 2010, “Immigrant Legalization Assessing the Labor Market Effects,” Public Policy Institute of California, </w:t>
      </w:r>
      <w:hyperlink r:id="rId31" w:anchor="ppic" w:history="1">
        <w:r w:rsidRPr="00086388">
          <w:rPr>
            <w:rStyle w:val="Hyperlink"/>
            <w:sz w:val="16"/>
          </w:rPr>
          <w:t>www.ppic.org/content/pubs/report/R_410LHR.pdf#ppic</w:t>
        </w:r>
      </w:hyperlink>
    </w:p>
    <w:p w:rsidR="00086388" w:rsidRPr="00086388" w:rsidRDefault="00086388" w:rsidP="00086388">
      <w:pPr>
        <w:rPr>
          <w:b/>
          <w:iCs/>
          <w:u w:val="single"/>
          <w:bdr w:val="single" w:sz="18" w:space="0" w:color="auto" w:frame="1"/>
        </w:rPr>
      </w:pPr>
      <w:r w:rsidRPr="00086388">
        <w:rPr>
          <w:u w:val="single"/>
        </w:rPr>
        <w:t xml:space="preserve">Legalization of the estimated 12 million unauthorized immigrants residing in the United States would lead to </w:t>
      </w:r>
      <w:r w:rsidRPr="00086388">
        <w:rPr>
          <w:rStyle w:val="Emphasis"/>
        </w:rPr>
        <w:t>both</w:t>
      </w:r>
      <w:r w:rsidRPr="00086388">
        <w:rPr>
          <w:u w:val="single"/>
        </w:rPr>
        <w:t xml:space="preserve"> economic benefits and costs for the nation. Some arguments for comprehensive immigration reform suggest that legalizing immigrants will help end the current recession. </w:t>
      </w:r>
      <w:r w:rsidRPr="00086388">
        <w:rPr>
          <w:rStyle w:val="Emphasis"/>
        </w:rPr>
        <w:t>This seems unlikely.</w:t>
      </w:r>
      <w:r w:rsidRPr="00086388">
        <w:rPr>
          <w:sz w:val="16"/>
        </w:rPr>
        <w:t xml:space="preserve"> Our research suggests that earlier </w:t>
      </w:r>
      <w:r w:rsidRPr="00086388">
        <w:rPr>
          <w:u w:val="single"/>
        </w:rPr>
        <w:t xml:space="preserve">findings from the IRCA era may </w:t>
      </w:r>
      <w:r w:rsidRPr="00086388">
        <w:rPr>
          <w:rStyle w:val="Emphasis"/>
        </w:rPr>
        <w:t>overstate anticipated earnings</w:t>
      </w:r>
      <w:r w:rsidRPr="00086388">
        <w:rPr>
          <w:u w:val="single"/>
        </w:rPr>
        <w:t xml:space="preserve"> from a new reform</w:t>
      </w:r>
      <w:r w:rsidRPr="00086388">
        <w:rPr>
          <w:sz w:val="16"/>
        </w:rPr>
        <w:t xml:space="preserve">, at least in the short run. </w:t>
      </w:r>
      <w:r w:rsidRPr="00086388">
        <w:rPr>
          <w:sz w:val="12"/>
        </w:rPr>
        <w:t>¶</w:t>
      </w:r>
      <w:r w:rsidRPr="00086388">
        <w:rPr>
          <w:sz w:val="16"/>
        </w:rPr>
        <w:t xml:space="preserve"> </w:t>
      </w:r>
      <w:proofErr w:type="gramStart"/>
      <w:r w:rsidRPr="00086388">
        <w:rPr>
          <w:sz w:val="16"/>
        </w:rPr>
        <w:t>We</w:t>
      </w:r>
      <w:proofErr w:type="gramEnd"/>
      <w:r w:rsidRPr="00086388">
        <w:rPr>
          <w:sz w:val="16"/>
        </w:rPr>
        <w:t xml:space="preserve"> do expect occupational mobility to improve for formerly unauthorized immigrants with higher skill levels. When compared to the continuously legal, their occupational earnings growth was about 9 to 10 percent. These higher-skill unauthorized immigrants are more likely to be </w:t>
      </w:r>
      <w:proofErr w:type="spellStart"/>
      <w:r w:rsidRPr="00086388">
        <w:rPr>
          <w:sz w:val="16"/>
        </w:rPr>
        <w:t>overstayers</w:t>
      </w:r>
      <w:proofErr w:type="spellEnd"/>
      <w:r w:rsidRPr="00086388">
        <w:rPr>
          <w:sz w:val="16"/>
        </w:rPr>
        <w:t xml:space="preserve"> than crossers, but unauthorized immigrants with college degrees are found in both groups. </w:t>
      </w:r>
      <w:r w:rsidRPr="00086388">
        <w:rPr>
          <w:u w:val="single"/>
        </w:rPr>
        <w:t xml:space="preserve">Lower-skill unauthorized immigrants are not likely to experience strong occupational mobility as a result of a legalization program </w:t>
      </w:r>
      <w:r w:rsidRPr="00086388">
        <w:rPr>
          <w:sz w:val="16"/>
        </w:rPr>
        <w:t xml:space="preserve">(although their occupational earnings grow over time in the United States). It will be important that any new legislation give legalized immigrants incentives to improve their skills, especially in English. </w:t>
      </w:r>
      <w:r w:rsidRPr="00086388">
        <w:rPr>
          <w:sz w:val="12"/>
        </w:rPr>
        <w:t>¶</w:t>
      </w:r>
      <w:r w:rsidRPr="00086388">
        <w:rPr>
          <w:sz w:val="16"/>
        </w:rPr>
        <w:t xml:space="preserve"> </w:t>
      </w:r>
      <w:proofErr w:type="gramStart"/>
      <w:r w:rsidRPr="00086388">
        <w:rPr>
          <w:u w:val="single"/>
        </w:rPr>
        <w:t>The</w:t>
      </w:r>
      <w:proofErr w:type="gramEnd"/>
      <w:r w:rsidRPr="00086388">
        <w:rPr>
          <w:u w:val="single"/>
        </w:rPr>
        <w:t xml:space="preserve"> majority of studies investigating the effect of legalizing immigrants on natives’ earnings suggest that the effects are slightly negative for workers with low skill levels. Since we find </w:t>
      </w:r>
      <w:r w:rsidRPr="00086388">
        <w:rPr>
          <w:rStyle w:val="Emphasis"/>
        </w:rPr>
        <w:t>no improvements in occupational mobility or wages</w:t>
      </w:r>
      <w:r w:rsidRPr="00086388">
        <w:rPr>
          <w:u w:val="single"/>
        </w:rPr>
        <w:t xml:space="preserve"> for the lowest skill levels in the short run, we do not expect that legalizing immigrants would place any increased pressure on the wages of low-skill natives or low-skill legal immigrants. Tax revenues may increase, although many unauthorized immigrants already file federal and state tax returns and pay sales and payroll taxes. </w:t>
      </w:r>
      <w:r w:rsidRPr="00086388">
        <w:rPr>
          <w:sz w:val="16"/>
        </w:rPr>
        <w:t xml:space="preserve">We found that about </w:t>
      </w:r>
      <w:r w:rsidRPr="00086388">
        <w:rPr>
          <w:rStyle w:val="Emphasis"/>
        </w:rPr>
        <w:t>90 percent of unauthorized immigrants filed federal tax returns</w:t>
      </w:r>
      <w:r w:rsidRPr="00086388">
        <w:rPr>
          <w:u w:val="single"/>
        </w:rPr>
        <w:t xml:space="preserve"> in the year before gaining LPR status. We expect that increases in tax revenues resulting from increased earnings among the formerly unauthorized </w:t>
      </w:r>
      <w:r w:rsidRPr="00086388">
        <w:rPr>
          <w:rStyle w:val="Emphasis"/>
        </w:rPr>
        <w:t>would be modest.</w:t>
      </w:r>
    </w:p>
    <w:p w:rsidR="00086388" w:rsidRPr="00086388" w:rsidRDefault="00086388" w:rsidP="00086388">
      <w:pPr>
        <w:pStyle w:val="Heading4"/>
        <w:rPr>
          <w:rFonts w:eastAsia="Calibri"/>
        </w:rPr>
      </w:pPr>
      <w:r w:rsidRPr="00086388">
        <w:rPr>
          <w:rFonts w:eastAsia="Calibri"/>
        </w:rPr>
        <w:t>No impact to economic decline—</w:t>
      </w:r>
    </w:p>
    <w:p w:rsidR="00086388" w:rsidRPr="00086388" w:rsidRDefault="00086388" w:rsidP="00086388">
      <w:pPr>
        <w:rPr>
          <w:sz w:val="16"/>
        </w:rPr>
      </w:pPr>
      <w:r w:rsidRPr="00086388">
        <w:rPr>
          <w:rStyle w:val="StyleStyleBold12pt"/>
        </w:rPr>
        <w:t>Barnett 9</w:t>
      </w:r>
      <w:r w:rsidRPr="00086388">
        <w:rPr>
          <w:b/>
          <w:sz w:val="24"/>
        </w:rPr>
        <w:t xml:space="preserve"> </w:t>
      </w:r>
      <w:r w:rsidRPr="00086388">
        <w:rPr>
          <w:sz w:val="16"/>
        </w:rPr>
        <w:t xml:space="preserve">Senior managing director of </w:t>
      </w:r>
      <w:proofErr w:type="spellStart"/>
      <w:r w:rsidRPr="00086388">
        <w:rPr>
          <w:sz w:val="16"/>
        </w:rPr>
        <w:t>Enterra</w:t>
      </w:r>
      <w:proofErr w:type="spellEnd"/>
      <w:r w:rsidRPr="00086388">
        <w:rPr>
          <w:sz w:val="16"/>
        </w:rPr>
        <w:t xml:space="preserve"> Solutions LLC and a contributing editor/online columnist for Esquire magazine, columnist for World Politics Review, Thomas P.M. “The New Rules: Security Remains Stable Amid Financial Crisis,” World Politics Review, 8/252009, http://www.aprodex.com/the-new-rules--security-remains-stable-amid-financial-crisis-398-bl.aspx</w:t>
      </w:r>
      <w:r w:rsidRPr="00086388">
        <w:rPr>
          <w:b/>
          <w:sz w:val="24"/>
        </w:rPr>
        <w:tab/>
      </w:r>
    </w:p>
    <w:p w:rsidR="00086388" w:rsidRPr="00086388" w:rsidRDefault="00086388" w:rsidP="00086388">
      <w:pPr>
        <w:rPr>
          <w:sz w:val="12"/>
        </w:rPr>
      </w:pPr>
      <w:r w:rsidRPr="00086388">
        <w:rPr>
          <w:u w:val="single"/>
        </w:rPr>
        <w:t>When the global financial crisis struck</w:t>
      </w:r>
      <w:r w:rsidRPr="00086388">
        <w:rPr>
          <w:sz w:val="12"/>
        </w:rPr>
        <w:t xml:space="preserve"> </w:t>
      </w:r>
      <w:r w:rsidRPr="00086388">
        <w:rPr>
          <w:sz w:val="12"/>
          <w:szCs w:val="16"/>
        </w:rPr>
        <w:t>roughly a year ago,</w:t>
      </w:r>
      <w:r w:rsidRPr="00086388">
        <w:rPr>
          <w:sz w:val="12"/>
        </w:rPr>
        <w:t xml:space="preserve"> </w:t>
      </w:r>
      <w:r w:rsidRPr="00086388">
        <w:rPr>
          <w:u w:val="single"/>
        </w:rPr>
        <w:t>the blogosphere was ablaze with all sorts of scary predictions of</w:t>
      </w:r>
      <w:r w:rsidRPr="00086388">
        <w:rPr>
          <w:sz w:val="12"/>
          <w:szCs w:val="16"/>
        </w:rPr>
        <w:t>, and commentary regarding,</w:t>
      </w:r>
      <w:r w:rsidRPr="00086388">
        <w:rPr>
          <w:sz w:val="12"/>
        </w:rPr>
        <w:t xml:space="preserve"> </w:t>
      </w:r>
      <w:r w:rsidRPr="00086388">
        <w:rPr>
          <w:u w:val="single"/>
        </w:rPr>
        <w:t>ensuing conflict and wars -- a rerun of the Great Depression leading to world war</w:t>
      </w:r>
      <w:r w:rsidRPr="00086388">
        <w:rPr>
          <w:sz w:val="12"/>
          <w:szCs w:val="16"/>
        </w:rPr>
        <w:t xml:space="preserve">, as it were. Now, as global economic news brightens and recovery -- surprisingly led by China and emerging markets -- is the talk of the day, it's interesting to look back over the past year and realize how </w:t>
      </w:r>
      <w:r w:rsidRPr="00086388">
        <w:rPr>
          <w:u w:val="single"/>
        </w:rPr>
        <w:t xml:space="preserve">globalization's first truly worldwide recession has had </w:t>
      </w:r>
      <w:r w:rsidRPr="00086388">
        <w:rPr>
          <w:u w:val="single"/>
          <w:bdr w:val="single" w:sz="4" w:space="0" w:color="auto"/>
        </w:rPr>
        <w:t>virtually no impact</w:t>
      </w:r>
      <w:r w:rsidRPr="00086388">
        <w:rPr>
          <w:u w:val="single"/>
        </w:rPr>
        <w:t xml:space="preserve"> whatsoever on the international security landscape. None of the more than three-dozen ongoing conflicts listed by </w:t>
      </w:r>
      <w:proofErr w:type="gramStart"/>
      <w:r w:rsidRPr="00086388">
        <w:rPr>
          <w:u w:val="single"/>
        </w:rPr>
        <w:t>GlobalSecurity.org  can</w:t>
      </w:r>
      <w:proofErr w:type="gramEnd"/>
      <w:r w:rsidRPr="00086388">
        <w:rPr>
          <w:u w:val="single"/>
        </w:rPr>
        <w:t xml:space="preserve"> be clearly attributed to the global recession.</w:t>
      </w:r>
      <w:r w:rsidRPr="00086388">
        <w:rPr>
          <w:sz w:val="12"/>
        </w:rPr>
        <w:t xml:space="preserve"> </w:t>
      </w:r>
      <w:r w:rsidRPr="00086388">
        <w:rPr>
          <w:sz w:val="12"/>
          <w:szCs w:val="16"/>
        </w:rPr>
        <w:t>Indeed, the last new entry (civil conflict between Hamas and Fatah in the Palestine) predates the economic crisis by a year, and three quarters of the chronic struggles began in the last century. 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we see a most familiar picture: the usual mix of civil conflicts, insurgencies, and liberation-themed terrorist movements. Besides the recent Russia-Georgia dust-up</w:t>
      </w:r>
      <w:r w:rsidRPr="00086388">
        <w:rPr>
          <w:sz w:val="12"/>
        </w:rPr>
        <w:t xml:space="preserve">, </w:t>
      </w:r>
      <w:r w:rsidRPr="00086388">
        <w:rPr>
          <w:u w:val="single"/>
        </w:rPr>
        <w:t>the only two potential state-on-state wars (North v. South Korea, Israel v. Iran) are both tied to one side acquiring a nuclear weapon capacity -- a process wholly unrelated to global economic trends.</w:t>
      </w:r>
      <w:r w:rsidRPr="00086388">
        <w:rPr>
          <w:sz w:val="12"/>
        </w:rPr>
        <w:t xml:space="preserve"> </w:t>
      </w:r>
      <w:r w:rsidRPr="00086388">
        <w:rPr>
          <w:sz w:val="12"/>
          <w:szCs w:val="16"/>
        </w:rPr>
        <w:t xml:space="preserve">And with the United States effectively tied down by its two ongoing major interventions (Iraq and Afghanistan-bleeding-into-Pakistan), our </w:t>
      </w:r>
      <w:r w:rsidRPr="00086388">
        <w:rPr>
          <w:u w:val="single"/>
        </w:rPr>
        <w:t xml:space="preserve">involvement elsewhere around the planet has been quite modest, both leading up to and following the onset of the </w:t>
      </w:r>
      <w:r w:rsidRPr="00086388">
        <w:rPr>
          <w:u w:val="single"/>
        </w:rPr>
        <w:lastRenderedPageBreak/>
        <w:t>economic crisis</w:t>
      </w:r>
      <w:r w:rsidRPr="00086388">
        <w:rPr>
          <w:sz w:val="12"/>
          <w:szCs w:val="16"/>
        </w:rPr>
        <w:t>: e.g., the usual counter-drug efforts in Latin America, the usual military exercises with allies across Asia, mixing it up with pirates off Somalia's coast).</w:t>
      </w:r>
      <w:r w:rsidRPr="00086388">
        <w:rPr>
          <w:sz w:val="12"/>
        </w:rPr>
        <w:t xml:space="preserve"> </w:t>
      </w:r>
      <w:r w:rsidRPr="00086388">
        <w:rPr>
          <w:u w:val="single"/>
        </w:rPr>
        <w:t>Everywhere else we find</w:t>
      </w:r>
      <w:r w:rsidRPr="00086388">
        <w:rPr>
          <w:sz w:val="12"/>
        </w:rPr>
        <w:t xml:space="preserve"> </w:t>
      </w:r>
      <w:r w:rsidRPr="00086388">
        <w:rPr>
          <w:sz w:val="12"/>
          <w:szCs w:val="16"/>
        </w:rPr>
        <w:t>serious instability we pretty much let it burn, occasionally pressing the Chinese -- unsuccessfully -- to do something. Our new Africa Command, for example, hasn't led us to anything beyond advising and training local forces. So, to sum up:</w:t>
      </w:r>
      <w:r w:rsidRPr="00086388">
        <w:rPr>
          <w:sz w:val="12"/>
        </w:rPr>
        <w:t xml:space="preserve"> </w:t>
      </w:r>
      <w:r w:rsidRPr="00086388">
        <w:rPr>
          <w:u w:val="single"/>
        </w:rPr>
        <w:t>No significant uptick in mass violence or unrest</w:t>
      </w:r>
      <w:r w:rsidRPr="00086388">
        <w:rPr>
          <w:sz w:val="12"/>
        </w:rPr>
        <w:t xml:space="preserve"> </w:t>
      </w:r>
      <w:r w:rsidRPr="00086388">
        <w:rPr>
          <w:sz w:val="12"/>
          <w:szCs w:val="16"/>
        </w:rPr>
        <w:t xml:space="preserve">(remember the smattering of urban riots last year in places like Greece, Moldova and Latvia?); </w:t>
      </w:r>
      <w:r w:rsidRPr="00086388">
        <w:rPr>
          <w:u w:val="single"/>
        </w:rPr>
        <w:t>The usual frequency maintained in civil conflicts (in all the usual places)</w:t>
      </w:r>
      <w:r w:rsidRPr="00086388">
        <w:rPr>
          <w:sz w:val="12"/>
        </w:rPr>
        <w:t xml:space="preserve">; </w:t>
      </w:r>
      <w:r w:rsidRPr="00086388">
        <w:rPr>
          <w:u w:val="single"/>
        </w:rPr>
        <w:t>Not a single state-on-state war directly caused (and no great-power-on-great-power crises even triggered); No great improvement or disruption in great-power cooperation regarding the emergence of new nuclear powers</w:t>
      </w:r>
      <w:r w:rsidRPr="00086388">
        <w:rPr>
          <w:sz w:val="12"/>
        </w:rPr>
        <w:t xml:space="preserve"> </w:t>
      </w:r>
      <w:r w:rsidRPr="00086388">
        <w:rPr>
          <w:sz w:val="12"/>
          <w:szCs w:val="16"/>
        </w:rPr>
        <w:t>(despite all that diplomacy); A modest scaling back of international policing efforts by the system's acknowledged Leviathan power (inevitable given the strain);</w:t>
      </w:r>
      <w:r w:rsidRPr="00086388">
        <w:rPr>
          <w:sz w:val="12"/>
        </w:rPr>
        <w:t xml:space="preserve"> </w:t>
      </w:r>
      <w:r w:rsidRPr="00086388">
        <w:rPr>
          <w:u w:val="single"/>
        </w:rPr>
        <w:t>and No serious efforts by any rising great power</w:t>
      </w:r>
      <w:r w:rsidRPr="00086388">
        <w:rPr>
          <w:sz w:val="12"/>
        </w:rPr>
        <w:t xml:space="preserve"> </w:t>
      </w:r>
      <w:r w:rsidRPr="00086388">
        <w:rPr>
          <w:sz w:val="12"/>
          <w:szCs w:val="16"/>
        </w:rPr>
        <w:t>to challenge that Leviathan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we've finally seen global defense spending surpass the previous world record set in the late 1980s, but even that's likely to wane given the stress on public budgets created by all this unprecedented "stimulus" spending. If anything, the friendly cooperation on such stimulus packaging was the most notable great-power dynamic caused by the crisis.</w:t>
      </w:r>
      <w:r w:rsidRPr="00086388">
        <w:rPr>
          <w:sz w:val="12"/>
        </w:rPr>
        <w:t xml:space="preserve"> </w:t>
      </w:r>
      <w:r w:rsidRPr="00086388">
        <w:rPr>
          <w:u w:val="single"/>
        </w:rPr>
        <w:t>Can we say that the world has suffered a distinct shift to political radicalism as a result of the economic crisis? Indeed, no.</w:t>
      </w:r>
      <w:r w:rsidRPr="00086388">
        <w:rPr>
          <w:sz w:val="12"/>
        </w:rPr>
        <w:t xml:space="preserve"> </w:t>
      </w:r>
      <w:r w:rsidRPr="00086388">
        <w:rPr>
          <w:u w:val="single"/>
        </w:rPr>
        <w:t>The world's major economies remain governed by center-left or center-right political factions that remain decidedly friendly to both markets and trade.</w:t>
      </w:r>
      <w:r w:rsidRPr="00086388">
        <w:rPr>
          <w:sz w:val="12"/>
        </w:rPr>
        <w:t xml:space="preserve"> </w:t>
      </w:r>
      <w:r w:rsidRPr="00086388">
        <w:rPr>
          <w:sz w:val="12"/>
          <w:szCs w:val="16"/>
        </w:rPr>
        <w:t xml:space="preserve">In the short run, there were attempts across the board to insulate economies from immediate damage (in effect, as much protectionism as allowed under current trade rules), but </w:t>
      </w:r>
      <w:r w:rsidRPr="00086388">
        <w:rPr>
          <w:u w:val="single"/>
        </w:rPr>
        <w:t>there was no great slide into "trade wars."</w:t>
      </w:r>
      <w:r w:rsidRPr="00086388">
        <w:rPr>
          <w:sz w:val="12"/>
        </w:rPr>
        <w:t xml:space="preserve"> </w:t>
      </w:r>
      <w:r w:rsidRPr="00086388">
        <w:rPr>
          <w:sz w:val="12"/>
          <w:szCs w:val="16"/>
        </w:rPr>
        <w:t>Instead, the World Trade Organization is functioning as it was designed to function, and regional efforts toward free-trade agreements have not slowed. Can we say</w:t>
      </w:r>
      <w:r w:rsidRPr="00086388">
        <w:rPr>
          <w:sz w:val="12"/>
        </w:rPr>
        <w:t xml:space="preserve"> </w:t>
      </w:r>
      <w:r w:rsidRPr="00086388">
        <w:rPr>
          <w:u w:val="single"/>
        </w:rPr>
        <w:t>Islamic radicalism</w:t>
      </w:r>
      <w:r w:rsidRPr="00086388">
        <w:rPr>
          <w:sz w:val="12"/>
        </w:rPr>
        <w:t xml:space="preserve"> </w:t>
      </w:r>
      <w:r w:rsidRPr="00086388">
        <w:rPr>
          <w:sz w:val="12"/>
          <w:szCs w:val="16"/>
        </w:rPr>
        <w:t>was inflamed by the economic crisis? If it was, that shift</w:t>
      </w:r>
      <w:r w:rsidRPr="00086388">
        <w:rPr>
          <w:sz w:val="12"/>
        </w:rPr>
        <w:t xml:space="preserve"> </w:t>
      </w:r>
      <w:r w:rsidRPr="00086388">
        <w:rPr>
          <w:u w:val="single"/>
        </w:rPr>
        <w:t>was clearly overwhelmed by the Islamic world's growing disenchantment with</w:t>
      </w:r>
      <w:r w:rsidRPr="00086388">
        <w:rPr>
          <w:sz w:val="12"/>
        </w:rPr>
        <w:t xml:space="preserve"> </w:t>
      </w:r>
      <w:r w:rsidRPr="00086388">
        <w:rPr>
          <w:sz w:val="12"/>
          <w:szCs w:val="16"/>
        </w:rPr>
        <w:t>the brutality displayed by violent extremist groups such as</w:t>
      </w:r>
      <w:r w:rsidRPr="00086388">
        <w:rPr>
          <w:sz w:val="12"/>
        </w:rPr>
        <w:t xml:space="preserve"> </w:t>
      </w:r>
      <w:r w:rsidRPr="00086388">
        <w:rPr>
          <w:u w:val="single"/>
        </w:rPr>
        <w:t>al-Qaida.</w:t>
      </w:r>
      <w:r w:rsidRPr="00086388">
        <w:rPr>
          <w:sz w:val="12"/>
        </w:rPr>
        <w:t xml:space="preserve"> </w:t>
      </w:r>
      <w:r w:rsidRPr="00086388">
        <w:rPr>
          <w:sz w:val="12"/>
          <w:szCs w:val="16"/>
        </w:rPr>
        <w:t xml:space="preserve">And looking forward, austere economic times are just as likely to breed connecting evangelicalism as disconnecting fundamentalism. At the end of the day, </w:t>
      </w:r>
      <w:r w:rsidRPr="00086388">
        <w:rPr>
          <w:u w:val="single"/>
        </w:rPr>
        <w:t>the economic crisis did not prove to be sufficiently frightening to provoke major economies into establishing global regulatory schemes</w:t>
      </w:r>
      <w:r w:rsidRPr="00086388">
        <w:rPr>
          <w:sz w:val="12"/>
          <w:szCs w:val="16"/>
        </w:rPr>
        <w:t>, even as it has sparked a spirited -- and much needed, as I argued last week -- discussion of the continuing viability of the U.S. dollar as the world's primary reserve currency. Naturally,</w:t>
      </w:r>
      <w:r w:rsidRPr="00086388">
        <w:rPr>
          <w:sz w:val="12"/>
        </w:rPr>
        <w:t xml:space="preserve"> </w:t>
      </w:r>
      <w:r w:rsidRPr="00086388">
        <w:rPr>
          <w:u w:val="single"/>
        </w:rPr>
        <w:t>plenty of experts and pundits have attached great significance to this debate, seeing in it the beginning of "economic warfare" and the like between "fading" America and "rising" China.</w:t>
      </w:r>
      <w:r w:rsidRPr="00086388">
        <w:rPr>
          <w:sz w:val="12"/>
        </w:rPr>
        <w:t xml:space="preserve"> </w:t>
      </w:r>
      <w:r w:rsidRPr="00086388">
        <w:rPr>
          <w:sz w:val="12"/>
          <w:szCs w:val="16"/>
        </w:rPr>
        <w:t>And yet, in a world of globally integrated production chains and interconnected financial markets,</w:t>
      </w:r>
      <w:r w:rsidRPr="00086388">
        <w:rPr>
          <w:sz w:val="12"/>
        </w:rPr>
        <w:t xml:space="preserve"> </w:t>
      </w:r>
      <w:r w:rsidRPr="00086388">
        <w:rPr>
          <w:u w:val="single"/>
        </w:rPr>
        <w:t>such "diverging interests" hardly constitute signposts for wars up ahead.</w:t>
      </w:r>
      <w:r w:rsidRPr="00086388">
        <w:rPr>
          <w:sz w:val="12"/>
        </w:rPr>
        <w:t xml:space="preserve"> </w:t>
      </w:r>
      <w:r w:rsidRPr="00086388">
        <w:rPr>
          <w:sz w:val="12"/>
          <w:szCs w:val="16"/>
        </w:rPr>
        <w:t>Frankly, I don't welcome a world in which America's fiscal profligacy goes undisciplined, so bring it on -- please! Add it all up and it's fair to say that</w:t>
      </w:r>
      <w:r w:rsidRPr="00086388">
        <w:rPr>
          <w:sz w:val="12"/>
        </w:rPr>
        <w:t xml:space="preserve"> </w:t>
      </w:r>
      <w:r w:rsidRPr="00086388">
        <w:rPr>
          <w:u w:val="single"/>
        </w:rPr>
        <w:t>this global financial crisis has proven the great resilience of America's post-World War II international liberal trade order.</w:t>
      </w:r>
      <w:r w:rsidRPr="00086388">
        <w:rPr>
          <w:sz w:val="12"/>
        </w:rPr>
        <w:t xml:space="preserve"> </w:t>
      </w:r>
      <w:r w:rsidRPr="00086388">
        <w:rPr>
          <w:sz w:val="12"/>
          <w:szCs w:val="16"/>
        </w:rPr>
        <w:t xml:space="preserve">Do I expect to read any analyses along those lines in the blogosphere any time soon? </w:t>
      </w:r>
      <w:proofErr w:type="gramStart"/>
      <w:r w:rsidRPr="00086388">
        <w:rPr>
          <w:sz w:val="12"/>
          <w:szCs w:val="16"/>
        </w:rPr>
        <w:t>Absolutely not.</w:t>
      </w:r>
      <w:proofErr w:type="gramEnd"/>
      <w:r w:rsidRPr="00086388">
        <w:rPr>
          <w:sz w:val="12"/>
          <w:szCs w:val="16"/>
        </w:rPr>
        <w:t xml:space="preserve"> </w:t>
      </w:r>
      <w:r w:rsidRPr="00086388">
        <w:rPr>
          <w:u w:val="single"/>
        </w:rPr>
        <w:t xml:space="preserve">I expect the fantastic fear-mongering to proceed apace. That's what the Internet is for. </w:t>
      </w:r>
      <w:r w:rsidRPr="00086388">
        <w:rPr>
          <w:sz w:val="12"/>
        </w:rPr>
        <w:t xml:space="preserve"> </w:t>
      </w:r>
    </w:p>
    <w:p w:rsidR="00086388" w:rsidRPr="00086388" w:rsidRDefault="00086388" w:rsidP="00086388"/>
    <w:p w:rsidR="00086388" w:rsidRPr="00086388" w:rsidRDefault="00086388" w:rsidP="00086388">
      <w:pPr>
        <w:pStyle w:val="Heading3"/>
      </w:pPr>
      <w:r w:rsidRPr="00086388">
        <w:lastRenderedPageBreak/>
        <w:t>Latin America Relations Impact</w:t>
      </w:r>
    </w:p>
    <w:p w:rsidR="00086388" w:rsidRPr="00086388" w:rsidRDefault="00086388" w:rsidP="00086388">
      <w:pPr>
        <w:pStyle w:val="Heading4"/>
      </w:pPr>
      <w:r w:rsidRPr="00086388">
        <w:t xml:space="preserve">CIR can’t solve relations—they’re too tanked and no one trusts Obama </w:t>
      </w:r>
    </w:p>
    <w:p w:rsidR="00086388" w:rsidRPr="00086388" w:rsidRDefault="00086388" w:rsidP="00086388">
      <w:r w:rsidRPr="00086388">
        <w:t xml:space="preserve">Mark </w:t>
      </w:r>
      <w:proofErr w:type="spellStart"/>
      <w:r w:rsidRPr="00086388">
        <w:rPr>
          <w:rStyle w:val="StyleStyleBold12pt"/>
        </w:rPr>
        <w:t>Weisbrot</w:t>
      </w:r>
      <w:proofErr w:type="spellEnd"/>
      <w:r w:rsidRPr="00086388">
        <w:rPr>
          <w:rStyle w:val="StyleStyleBold12pt"/>
        </w:rPr>
        <w:t xml:space="preserve"> 12-18</w:t>
      </w:r>
      <w:r w:rsidRPr="00086388">
        <w:t xml:space="preserve"> is co-director of the Center for Economic and Policy Research, in Washington, DC. He is also President of Just Foreign Policy, “Obama signals four more years of bad relations with Latin America”, </w:t>
      </w:r>
      <w:hyperlink r:id="rId32" w:history="1">
        <w:r w:rsidRPr="00086388">
          <w:rPr>
            <w:rStyle w:val="Hyperlink"/>
          </w:rPr>
          <w:t>http://www.aljazeera.com/indepth/opinion/2012/12/20121218123136470626.html</w:t>
        </w:r>
      </w:hyperlink>
    </w:p>
    <w:p w:rsidR="00086388" w:rsidRPr="00086388" w:rsidRDefault="00086388" w:rsidP="00086388">
      <w:pPr>
        <w:rPr>
          <w:b/>
          <w:iCs/>
          <w:u w:val="single"/>
          <w:bdr w:val="single" w:sz="18" w:space="0" w:color="auto"/>
        </w:rPr>
      </w:pPr>
      <w:r w:rsidRPr="00086388">
        <w:rPr>
          <w:sz w:val="16"/>
        </w:rPr>
        <w:t xml:space="preserve">President </w:t>
      </w:r>
      <w:r w:rsidRPr="00086388">
        <w:rPr>
          <w:rStyle w:val="Emphasis"/>
        </w:rPr>
        <w:t>Obama went too far</w:t>
      </w:r>
      <w:r w:rsidRPr="00086388">
        <w:rPr>
          <w:rStyle w:val="StyleBoldUnderline"/>
        </w:rPr>
        <w:t xml:space="preserve"> in throwing gratuitous insults at</w:t>
      </w:r>
      <w:r w:rsidRPr="00086388">
        <w:rPr>
          <w:sz w:val="16"/>
        </w:rPr>
        <w:t xml:space="preserve"> President Hugo </w:t>
      </w:r>
      <w:r w:rsidRPr="00086388">
        <w:rPr>
          <w:rStyle w:val="StyleBoldUnderline"/>
        </w:rPr>
        <w:t xml:space="preserve">Chavez </w:t>
      </w:r>
      <w:r w:rsidRPr="00086388">
        <w:rPr>
          <w:sz w:val="16"/>
        </w:rPr>
        <w:t xml:space="preserve">of Venezuela on Friday, in an interview in Miami. By doing so, </w:t>
      </w:r>
      <w:r w:rsidRPr="00086388">
        <w:rPr>
          <w:rStyle w:val="StyleBoldUnderline"/>
        </w:rPr>
        <w:t>he not only offended the majority of Venezuelans</w:t>
      </w:r>
      <w:r w:rsidRPr="00086388">
        <w:rPr>
          <w:sz w:val="16"/>
        </w:rPr>
        <w:t xml:space="preserve">, who voted to re-elect their president on October 7, </w:t>
      </w:r>
      <w:r w:rsidRPr="00086388">
        <w:rPr>
          <w:rStyle w:val="StyleBoldUnderline"/>
        </w:rPr>
        <w:t>but even many who did not</w:t>
      </w:r>
      <w:r w:rsidRPr="00086388">
        <w:rPr>
          <w:sz w:val="16"/>
        </w:rPr>
        <w:t xml:space="preserve">. Chavez is fighting for his life, recovering from a difficult cancer operation; in Latin America, as in most of the world, this wholly unnecessary </w:t>
      </w:r>
      <w:r w:rsidRPr="00086388">
        <w:rPr>
          <w:rStyle w:val="StyleBoldUnderline"/>
        </w:rPr>
        <w:t xml:space="preserve">vilification of Chavez by Obama is a </w:t>
      </w:r>
      <w:r w:rsidRPr="00086388">
        <w:rPr>
          <w:rStyle w:val="Emphasis"/>
        </w:rPr>
        <w:t>breach not only of diplomatic protocol</w:t>
      </w:r>
      <w:r w:rsidRPr="00086388">
        <w:rPr>
          <w:rStyle w:val="StyleBoldUnderline"/>
        </w:rPr>
        <w:t xml:space="preserve"> but also of ordinary standards of civility.</w:t>
      </w:r>
      <w:r w:rsidRPr="00086388">
        <w:rPr>
          <w:bCs/>
          <w:sz w:val="12"/>
        </w:rPr>
        <w:t>¶</w:t>
      </w:r>
      <w:r w:rsidRPr="00086388">
        <w:rPr>
          <w:bCs/>
          <w:sz w:val="12"/>
          <w:u w:val="single"/>
        </w:rPr>
        <w:t xml:space="preserve"> </w:t>
      </w:r>
      <w:r w:rsidRPr="00086388">
        <w:rPr>
          <w:sz w:val="16"/>
        </w:rPr>
        <w:t xml:space="preserve">Perhaps even more importantly, </w:t>
      </w:r>
      <w:r w:rsidRPr="00086388">
        <w:rPr>
          <w:rStyle w:val="StyleBoldUnderline"/>
        </w:rPr>
        <w:t xml:space="preserve">Obama's ill-timed aspersions </w:t>
      </w:r>
      <w:r w:rsidRPr="00086388">
        <w:rPr>
          <w:rStyle w:val="Emphasis"/>
        </w:rPr>
        <w:t>sent an unpleasant message to the rest of the region</w:t>
      </w:r>
      <w:r w:rsidRPr="00086388">
        <w:rPr>
          <w:sz w:val="16"/>
        </w:rPr>
        <w:t xml:space="preserve">. While Obama can get away with anything in the major media outlets, you can be sure that </w:t>
      </w:r>
      <w:r w:rsidRPr="00086388">
        <w:rPr>
          <w:rStyle w:val="StyleBoldUnderline"/>
        </w:rPr>
        <w:t>his remarks were noticed by the presidents and foreign ministries of Brazil, Argentina, Ecuador, Bolivia, and others</w:t>
      </w:r>
      <w:r w:rsidRPr="00086388">
        <w:rPr>
          <w:sz w:val="16"/>
        </w:rPr>
        <w:t xml:space="preserve">. </w:t>
      </w:r>
      <w:r w:rsidRPr="00086388">
        <w:rPr>
          <w:rStyle w:val="StyleBoldUnderline"/>
        </w:rPr>
        <w:t xml:space="preserve">The message was clear: </w:t>
      </w:r>
      <w:r w:rsidRPr="00086388">
        <w:rPr>
          <w:rStyle w:val="Emphasis"/>
        </w:rPr>
        <w:t>Expect four more years of the same failed, Cold War policies toward Latin America</w:t>
      </w:r>
      <w:r w:rsidRPr="00086388">
        <w:rPr>
          <w:rStyle w:val="StyleBoldUnderline"/>
        </w:rPr>
        <w:t xml:space="preserve"> that</w:t>
      </w:r>
      <w:r w:rsidRPr="00086388">
        <w:rPr>
          <w:sz w:val="16"/>
        </w:rPr>
        <w:t xml:space="preserve"> President George W </w:t>
      </w:r>
      <w:r w:rsidRPr="00086388">
        <w:rPr>
          <w:rStyle w:val="StyleBoldUnderline"/>
        </w:rPr>
        <w:t>Bush championed and Obama continued</w:t>
      </w:r>
      <w:r w:rsidRPr="00086388">
        <w:rPr>
          <w:sz w:val="16"/>
        </w:rPr>
        <w:t xml:space="preserve"> in his first term. </w:t>
      </w:r>
      <w:r w:rsidRPr="00086388">
        <w:rPr>
          <w:sz w:val="12"/>
        </w:rPr>
        <w:t>¶</w:t>
      </w:r>
      <w:r w:rsidRPr="00086388">
        <w:rPr>
          <w:sz w:val="16"/>
        </w:rPr>
        <w:t xml:space="preserve"> </w:t>
      </w:r>
      <w:proofErr w:type="gramStart"/>
      <w:r w:rsidRPr="00086388">
        <w:rPr>
          <w:sz w:val="16"/>
        </w:rPr>
        <w:t>These</w:t>
      </w:r>
      <w:proofErr w:type="gramEnd"/>
      <w:r w:rsidRPr="00086388">
        <w:rPr>
          <w:sz w:val="16"/>
        </w:rPr>
        <w:t xml:space="preserve"> presidents see Chavez as a close friend and ally, someone who has helped them and the region; like millions of Venezuelans they are praying for his recovery. </w:t>
      </w:r>
      <w:r w:rsidRPr="00086388">
        <w:rPr>
          <w:rStyle w:val="StyleBoldUnderline"/>
        </w:rPr>
        <w:t xml:space="preserve">They also see Washington as responsible for the bad relations between the US and Venezuela </w:t>
      </w:r>
      <w:r w:rsidRPr="00086388">
        <w:rPr>
          <w:sz w:val="16"/>
        </w:rPr>
        <w:t xml:space="preserve">(as well as the hemisphere generally), </w:t>
      </w:r>
      <w:r w:rsidRPr="00086388">
        <w:rPr>
          <w:rStyle w:val="StyleBoldUnderline"/>
        </w:rPr>
        <w:t>and these unfortunate remarks are additional confirmation. At the 2012 Summit of the Americas, Obama found himself as isolated as</w:t>
      </w:r>
      <w:r w:rsidRPr="00086388">
        <w:rPr>
          <w:sz w:val="16"/>
        </w:rPr>
        <w:t xml:space="preserve"> George W </w:t>
      </w:r>
      <w:r w:rsidRPr="00086388">
        <w:rPr>
          <w:rStyle w:val="StyleBoldUnderline"/>
        </w:rPr>
        <w:t>Bush</w:t>
      </w:r>
      <w:r w:rsidRPr="00086388">
        <w:rPr>
          <w:sz w:val="16"/>
        </w:rPr>
        <w:t xml:space="preserve"> was at the notorious 2005 summit. It was </w:t>
      </w:r>
      <w:r w:rsidRPr="00086388">
        <w:rPr>
          <w:rStyle w:val="StyleBoldUnderline"/>
        </w:rPr>
        <w:t>a sea change from</w:t>
      </w:r>
      <w:r w:rsidRPr="00086388">
        <w:rPr>
          <w:sz w:val="16"/>
        </w:rPr>
        <w:t xml:space="preserve"> the </w:t>
      </w:r>
      <w:r w:rsidRPr="00086388">
        <w:rPr>
          <w:rStyle w:val="StyleBoldUnderline"/>
        </w:rPr>
        <w:t>2009</w:t>
      </w:r>
      <w:r w:rsidRPr="00086388">
        <w:rPr>
          <w:sz w:val="16"/>
        </w:rPr>
        <w:t xml:space="preserve"> Summit, </w:t>
      </w:r>
      <w:r w:rsidRPr="00086388">
        <w:rPr>
          <w:rStyle w:val="StyleBoldUnderline"/>
        </w:rPr>
        <w:t xml:space="preserve">where everyone - including Chavez - greeted Obama warmly and saw in him the </w:t>
      </w:r>
      <w:r w:rsidRPr="00086388">
        <w:rPr>
          <w:rStyle w:val="Emphasis"/>
        </w:rPr>
        <w:t>potential for a new era of US-Latin American relations.</w:t>
      </w:r>
    </w:p>
    <w:p w:rsidR="00086388" w:rsidRPr="00086388" w:rsidRDefault="00086388" w:rsidP="00086388">
      <w:pPr>
        <w:pStyle w:val="Heading3"/>
      </w:pPr>
      <w:r w:rsidRPr="00086388">
        <w:lastRenderedPageBreak/>
        <w:t>High Skilled Worker Shortage</w:t>
      </w:r>
    </w:p>
    <w:p w:rsidR="00086388" w:rsidRPr="00086388" w:rsidRDefault="00086388" w:rsidP="00086388">
      <w:pPr>
        <w:pStyle w:val="Heading4"/>
      </w:pPr>
      <w:r w:rsidRPr="00086388">
        <w:t>No high skilled worker shortage—</w:t>
      </w:r>
    </w:p>
    <w:p w:rsidR="00086388" w:rsidRPr="00086388" w:rsidRDefault="00086388" w:rsidP="00086388">
      <w:r w:rsidRPr="00086388">
        <w:rPr>
          <w:rStyle w:val="StyleStyleBold12pt"/>
        </w:rPr>
        <w:t>Costa 11-19</w:t>
      </w:r>
      <w:r w:rsidRPr="00086388">
        <w:t>-12. Daniel Costa, 11/19/2012. </w:t>
      </w:r>
      <w:proofErr w:type="gramStart"/>
      <w:r w:rsidRPr="00086388">
        <w:t>Attorney and immigration policy analyst.</w:t>
      </w:r>
      <w:proofErr w:type="gramEnd"/>
      <w:r w:rsidRPr="00086388">
        <w:t xml:space="preserve"> His areas of research include a wide range of labor migration issues, including the management of U.S. guest worker programs, both high- and less-skilled migration, and immigrant workers’ rights. “STEM labor </w:t>
      </w:r>
      <w:proofErr w:type="spellStart"/>
      <w:r w:rsidRPr="00086388">
        <w:t>shortages</w:t>
      </w:r>
      <w:proofErr w:type="gramStart"/>
      <w:r w:rsidRPr="00086388">
        <w:t>?Microsoft</w:t>
      </w:r>
      <w:proofErr w:type="spellEnd"/>
      <w:proofErr w:type="gramEnd"/>
      <w:r w:rsidRPr="00086388">
        <w:t xml:space="preserve"> report distorts reality about computing occupations,” Economic Policy Institute, </w:t>
      </w:r>
      <w:hyperlink r:id="rId33" w:history="1">
        <w:r w:rsidRPr="00086388">
          <w:rPr>
            <w:rStyle w:val="Hyperlink"/>
          </w:rPr>
          <w:t>http://www.epi.org/publication/pm195-stem-labor-shortages-microsoft-report-distorts/</w:t>
        </w:r>
      </w:hyperlink>
      <w:r w:rsidRPr="00086388">
        <w:t>.</w:t>
      </w:r>
    </w:p>
    <w:p w:rsidR="00086388" w:rsidRPr="00086388" w:rsidRDefault="00086388" w:rsidP="00086388">
      <w:pPr>
        <w:rPr>
          <w:rStyle w:val="StyleBoldUnderline"/>
        </w:rPr>
      </w:pPr>
      <w:r w:rsidRPr="00086388">
        <w:rPr>
          <w:sz w:val="14"/>
        </w:rPr>
        <w:t>Microsoft Corporation recently published a report warning that there will not be enough American college graduates in computer science to fill all of the available job openings in computer-related occupations between now and 2020 (Microsoft 2012). Microsoft uses Bureau of Labor Statistics projections to claim that from 2010 to 2020 there will be an additional “1.2 million job openings in computing professions that require at least a bachelor’s degree” (Microsoft 2012, 6). Microsoft warns that since only about 40,000 Americans graduate with a bachelor’s degree in computer science each year, many of the 120,000 projected job openings in computing occupations each year will go unfilled. As further evidence to support its claim of present and future labor shortages in computer-related occupations, Microsoft points to the 6,000 job openings at the company, 3,400 of which are for “researchers, developers and engineers” (Microsoft 2012, 3). As part of its analysis, the Microsoft report asserts that the U.S. educational system is failing to produce enough graduates in the broader science, technology, engineering, and math disciplines (also known as the STEM fields). It recommends that Congress address the alleged shortage of STEM workers between now and 2020 in part by making 20,000 new H-1B temporary “nonimmigrant” guest worker visas available each year for employers that hire foreign graduates with degrees in STEM fields from U.S. universities. In addition, the report suggests that Congress recapture unused permanent immigrant visas (“green cards”) and make 20,000 of them available annually over the next 10 years to foreign graduates in STEM fields. Microsoft claims that the federal government could raise $5 billion over a decade if it charges employers $10,000 for every new STEM H-1B visa and $15,000 for each STEM green card. These funds would then be redistributed to states “where STEM education investments are needed” (Microsoft 2012, 5). The report also calls for strengthening the U.S. pipeline for educating and training STEM workers by: “1) strengthening K–12 STEM education, 2) broadening access to computer science in high schools, 3) increasing STEM capacity in higher education, with a special focus on computer science, and 4) helping more students obtain post-secondary credentials and degrees by addressing the college completion crisis” (Microsoft 2012, 10). The study that produced these recommendations contains a number of flaws, the most obvious of which are addressed in this memorandum. Specifically, this paper finds: The Microsoft report projects a labor shortage over the next eight years by incorrectly assuming that only individuals with a bachelor’s degree in computer science can fill jobs in computer-related occupations. Data analyzed for this memorandum as well as other studies show that less than one-fourth to less than one-half of workers in computing occupations have a computer science degree</w:t>
      </w:r>
      <w:r w:rsidRPr="00086388">
        <w:rPr>
          <w:sz w:val="14"/>
          <w:szCs w:val="18"/>
        </w:rPr>
        <w:t xml:space="preserve">. </w:t>
      </w:r>
      <w:r w:rsidRPr="00086388">
        <w:rPr>
          <w:rStyle w:val="StyleBoldUnderline"/>
        </w:rPr>
        <w:t>The report and Microsoft officials say a labor shortage already exists in computer-related occupations, citing as evidence the fact that the present unemployment rate of workers in those occupations</w:t>
      </w:r>
      <w:r w:rsidRPr="00086388">
        <w:rPr>
          <w:sz w:val="16"/>
          <w:szCs w:val="18"/>
        </w:rPr>
        <w:t xml:space="preserve"> (3.4 percent) </w:t>
      </w:r>
      <w:r w:rsidRPr="00086388">
        <w:rPr>
          <w:rStyle w:val="StyleBoldUnderline"/>
        </w:rPr>
        <w:t xml:space="preserve">is less than the 4 percent unemployment rate that prevails when the national economy is at full employment </w:t>
      </w:r>
      <w:r w:rsidRPr="00086388">
        <w:rPr>
          <w:sz w:val="16"/>
          <w:szCs w:val="18"/>
        </w:rPr>
        <w:t xml:space="preserve">(generally understood as a 4 to 5 percent unemployment rate). </w:t>
      </w:r>
      <w:r w:rsidRPr="00086388">
        <w:rPr>
          <w:rStyle w:val="StyleBoldUnderline"/>
        </w:rPr>
        <w:t>But</w:t>
      </w:r>
      <w:r w:rsidRPr="00086388">
        <w:rPr>
          <w:sz w:val="16"/>
          <w:szCs w:val="18"/>
        </w:rPr>
        <w:t xml:space="preserve"> Microsoft is misleading when it uses the 4 percent full-employment unemployment rate for all workers as the point of reference. </w:t>
      </w:r>
      <w:r w:rsidRPr="00086388">
        <w:rPr>
          <w:rStyle w:val="StyleBoldUnderline"/>
        </w:rPr>
        <w:t xml:space="preserve">Data analyses suggest that for workers in computer-related occupations—and especially for those who hold a college degree </w:t>
      </w:r>
      <w:r w:rsidRPr="00086388">
        <w:rPr>
          <w:sz w:val="16"/>
          <w:szCs w:val="18"/>
        </w:rPr>
        <w:t>(i.e., the workers Microsoft claims there is a shortage of)—</w:t>
      </w:r>
      <w:r w:rsidRPr="00086388">
        <w:rPr>
          <w:rStyle w:val="StyleBoldUnderline"/>
        </w:rPr>
        <w:t>the actual full-employment unemployment rate is closer to 2 percent. Further evidence that there is no shortage of workers in computer-related occupations is apparent in wage trend data</w:t>
      </w:r>
      <w:r w:rsidRPr="00086388">
        <w:rPr>
          <w:sz w:val="16"/>
          <w:szCs w:val="18"/>
        </w:rPr>
        <w:t xml:space="preserve">. For example, from 2000 to 2011, </w:t>
      </w:r>
      <w:r w:rsidRPr="00086388">
        <w:rPr>
          <w:rStyle w:val="StyleBoldUnderline"/>
        </w:rPr>
        <w:t>the average hourly wage for workers possessing at least a bachelor’s degree in computer and math occupations rose less than half a percent per year, compared with the sharp wage increases we would see if a labor shortage existed in these occupations.</w:t>
      </w:r>
      <w:r w:rsidRPr="00086388">
        <w:rPr>
          <w:sz w:val="16"/>
          <w:szCs w:val="18"/>
        </w:rPr>
        <w:t xml:space="preserve"> Granting Microsoft’s request to increase the supply of STEM workers and workers in computing occupations with college degrees through additional H-1B visas and STEM green cards would propel unemployment rates in these occupations even higher, absent substantial new job creation. This is because unemployment rates for these workers are approximately double where they would stand if these labor markets were at full employment. These higher unemployment rates will keep wages from rising, which may be a desirable outcome for Microsoft but not for workers or the U.S. economy. Contrary to its report and public statements, Microsoft (and other employers in STEM fields) already </w:t>
      </w:r>
      <w:proofErr w:type="gramStart"/>
      <w:r w:rsidRPr="00086388">
        <w:rPr>
          <w:sz w:val="16"/>
          <w:szCs w:val="18"/>
        </w:rPr>
        <w:t>have</w:t>
      </w:r>
      <w:proofErr w:type="gramEnd"/>
      <w:r w:rsidRPr="00086388">
        <w:rPr>
          <w:sz w:val="16"/>
          <w:szCs w:val="18"/>
        </w:rPr>
        <w:t xml:space="preserve"> plenty of avenues to hire and retain new foreign graduates to work in STEM occupations. </w:t>
      </w:r>
      <w:r w:rsidRPr="00086388">
        <w:rPr>
          <w:rStyle w:val="StyleBoldUnderline"/>
        </w:rPr>
        <w:t xml:space="preserve">Recent research suggesting that the most highly educated graduates in STEM fields are in fact remaining in the United States for the long term supports this conclusion. Keeping the best and brightest foreign STEM workers in the United States to fill labor shortages in STEM occupations should be a national priority, but recent data show that no significant labor shortages exist, and suggest that an adequate number of foreign graduates in STEM fields are already remaining in the United States to fill the limited job openings available in the stagnating U.S. labor market. </w:t>
      </w:r>
    </w:p>
    <w:p w:rsidR="00086388" w:rsidRPr="00086388" w:rsidRDefault="00086388" w:rsidP="00086388">
      <w:pPr>
        <w:pStyle w:val="Heading1"/>
      </w:pPr>
      <w:r w:rsidRPr="00086388">
        <w:lastRenderedPageBreak/>
        <w:t>Debt Ceiling Answers</w:t>
      </w:r>
    </w:p>
    <w:p w:rsidR="00086388" w:rsidRPr="00086388" w:rsidRDefault="00086388" w:rsidP="00086388">
      <w:pPr>
        <w:pStyle w:val="Heading2"/>
      </w:pPr>
      <w:r>
        <w:lastRenderedPageBreak/>
        <w:t>***Uniqueness***</w:t>
      </w:r>
    </w:p>
    <w:p w:rsidR="00086388" w:rsidRDefault="00086388" w:rsidP="00086388">
      <w:pPr>
        <w:pStyle w:val="Heading3"/>
      </w:pPr>
      <w:r>
        <w:lastRenderedPageBreak/>
        <w:t>No Deal</w:t>
      </w:r>
    </w:p>
    <w:p w:rsidR="00086388" w:rsidRPr="00086388" w:rsidRDefault="00086388" w:rsidP="00086388">
      <w:pPr>
        <w:pStyle w:val="Heading4"/>
      </w:pPr>
      <w:r w:rsidRPr="00086388">
        <w:t>No chance of negotiations—</w:t>
      </w:r>
    </w:p>
    <w:p w:rsidR="00086388" w:rsidRPr="00086388" w:rsidRDefault="00086388" w:rsidP="00086388">
      <w:pPr>
        <w:pStyle w:val="Heading4"/>
      </w:pPr>
      <w:r w:rsidRPr="00086388">
        <w:t xml:space="preserve">GOP won’t raise the ceiling without spending cuts— </w:t>
      </w:r>
    </w:p>
    <w:p w:rsidR="00086388" w:rsidRPr="00086388" w:rsidRDefault="00086388" w:rsidP="00086388">
      <w:r w:rsidRPr="00086388">
        <w:rPr>
          <w:rStyle w:val="StyleStyleBold12pt"/>
        </w:rPr>
        <w:t>The Cap Times 7-8</w:t>
      </w:r>
      <w:r w:rsidRPr="00086388">
        <w:rPr>
          <w:b/>
        </w:rPr>
        <w:t>-</w:t>
      </w:r>
      <w:r w:rsidRPr="00086388">
        <w:t>13.July 8th [2013 “Morning briefing: School vouchers, bus union officials, downtown bars”: </w:t>
      </w:r>
      <w:hyperlink r:id="rId34" w:anchor="ixzz2YSo27eGg" w:history="1">
        <w:r w:rsidRPr="00086388">
          <w:t>http://host.madison.com/news/local/morning-briefing-school-vouchers-bus-union-officials-downtown-bars/article_0e78fbe8-e7c8-11e2-a955-001a4bcf887a.html#ixzz2YSo27eGg</w:t>
        </w:r>
      </w:hyperlink>
      <w:r w:rsidRPr="00086388">
        <w:t>]</w:t>
      </w:r>
    </w:p>
    <w:p w:rsidR="00086388" w:rsidRPr="00086388" w:rsidRDefault="00086388" w:rsidP="00086388">
      <w:pPr>
        <w:rPr>
          <w:sz w:val="16"/>
        </w:rPr>
      </w:pPr>
      <w:r w:rsidRPr="00086388">
        <w:rPr>
          <w:sz w:val="16"/>
        </w:rPr>
        <w:t>GOP may hold debt ceiling hostage to enact Paul Ryan’s budget: </w:t>
      </w:r>
      <w:hyperlink r:id="rId35" w:tgtFrame="_blank" w:history="1">
        <w:r w:rsidRPr="00086388">
          <w:rPr>
            <w:sz w:val="16"/>
          </w:rPr>
          <w:t xml:space="preserve">Igor </w:t>
        </w:r>
        <w:proofErr w:type="spellStart"/>
        <w:r w:rsidRPr="00086388">
          <w:rPr>
            <w:sz w:val="16"/>
          </w:rPr>
          <w:t>Volsky</w:t>
        </w:r>
        <w:proofErr w:type="spellEnd"/>
        <w:r w:rsidRPr="00086388">
          <w:rPr>
            <w:sz w:val="16"/>
          </w:rPr>
          <w:t xml:space="preserve"> of </w:t>
        </w:r>
      </w:hyperlink>
      <w:hyperlink r:id="rId36" w:history="1">
        <w:r w:rsidRPr="00086388">
          <w:rPr>
            <w:sz w:val="16"/>
          </w:rPr>
          <w:t>ThinkProgress.org</w:t>
        </w:r>
      </w:hyperlink>
      <w:r w:rsidRPr="00086388">
        <w:rPr>
          <w:sz w:val="16"/>
        </w:rPr>
        <w:t xml:space="preserve"> reports: "House </w:t>
      </w:r>
      <w:r w:rsidRPr="00086388">
        <w:rPr>
          <w:u w:val="single"/>
        </w:rPr>
        <w:t>Republicans will hold the national debt ceiling increase hostage until President Obama agrees to mandatory spending cut</w:t>
      </w:r>
      <w:r w:rsidRPr="00086388">
        <w:rPr>
          <w:sz w:val="16"/>
        </w:rPr>
        <w:t xml:space="preserve">s to Social Security, Medicare, and Medicaid, the National Journal reports, </w:t>
      </w:r>
      <w:r w:rsidRPr="00086388">
        <w:rPr>
          <w:u w:val="single"/>
        </w:rPr>
        <w:t>and will seek to use the leverage of default to force Democrats to enact the policies in</w:t>
      </w:r>
      <w:r w:rsidRPr="00086388">
        <w:rPr>
          <w:sz w:val="16"/>
        </w:rPr>
        <w:t xml:space="preserve"> Rep. Paul </w:t>
      </w:r>
      <w:r w:rsidRPr="00086388">
        <w:rPr>
          <w:u w:val="single"/>
        </w:rPr>
        <w:t>Ryan’s</w:t>
      </w:r>
      <w:r w:rsidRPr="00086388">
        <w:rPr>
          <w:sz w:val="16"/>
        </w:rPr>
        <w:t xml:space="preserve"> (R-WI) </w:t>
      </w:r>
      <w:r w:rsidRPr="00086388">
        <w:rPr>
          <w:u w:val="single"/>
        </w:rPr>
        <w:t>budget</w:t>
      </w:r>
      <w:r w:rsidRPr="00086388">
        <w:rPr>
          <w:sz w:val="16"/>
        </w:rPr>
        <w:t>. Since slashing discretionary spending to historic lows — the discretionary side of the ledger has grown at a slower rate than inflation since 2007 and now makes up a smaller share of the economy than it did before the Great Recession — the GOP has shifted from demanding dollar-for-dollar immediate spending cuts and is now focusing on drafting a range of options to significantly restructure mandatory benefit programs."</w:t>
      </w:r>
    </w:p>
    <w:p w:rsidR="00086388" w:rsidRPr="00086388" w:rsidRDefault="00086388" w:rsidP="00086388">
      <w:pPr>
        <w:pStyle w:val="Heading4"/>
      </w:pPr>
      <w:r w:rsidRPr="00086388">
        <w:t>AND, Obama won’t give in to ANY GOP proposal—</w:t>
      </w:r>
    </w:p>
    <w:p w:rsidR="00086388" w:rsidRPr="00086388" w:rsidRDefault="00086388" w:rsidP="00086388">
      <w:proofErr w:type="spellStart"/>
      <w:r w:rsidRPr="00086388">
        <w:rPr>
          <w:rStyle w:val="StyleStyleBold12pt"/>
        </w:rPr>
        <w:t>PoliticusUSA</w:t>
      </w:r>
      <w:proofErr w:type="spellEnd"/>
      <w:r w:rsidRPr="00086388">
        <w:rPr>
          <w:rStyle w:val="StyleStyleBold12pt"/>
        </w:rPr>
        <w:t xml:space="preserve"> 7-7</w:t>
      </w:r>
      <w:r w:rsidRPr="00086388">
        <w:t>-13.  July 7th [2013 “Stupid Linings Playbook: Boehner &amp; Ryan Cook Up A Plan That Hands Dems the 2014 Election” http://www.politicususa.com/2013/07/07/boehner-ryan-cook-debt-ceiling-plan-hands-democrats-2014-election.html]</w:t>
      </w:r>
    </w:p>
    <w:p w:rsidR="00086388" w:rsidRPr="00086388" w:rsidRDefault="00086388" w:rsidP="00086388">
      <w:pPr>
        <w:rPr>
          <w:sz w:val="16"/>
        </w:rPr>
      </w:pPr>
      <w:r w:rsidRPr="00086388">
        <w:rPr>
          <w:u w:val="single"/>
        </w:rPr>
        <w:t>The House is responsible for raising the debt ceiling. President Obama doesn’t have to agree to any of these options</w:t>
      </w:r>
      <w:r w:rsidRPr="00086388">
        <w:rPr>
          <w:sz w:val="16"/>
        </w:rPr>
        <w:t xml:space="preserve">, because he isn’t running for reelection ever again. </w:t>
      </w:r>
      <w:r w:rsidRPr="00086388">
        <w:rPr>
          <w:u w:val="single"/>
        </w:rPr>
        <w:t xml:space="preserve">Obama can say no to them all, </w:t>
      </w:r>
      <w:r w:rsidRPr="00086388">
        <w:rPr>
          <w:sz w:val="16"/>
        </w:rPr>
        <w:t>and Democrats can use these options against Republicans in the 2014 election campaign. Boehner and Ryan are setting the whole Republican Party up for failure next year.</w:t>
      </w:r>
    </w:p>
    <w:p w:rsidR="00086388" w:rsidRPr="00086388" w:rsidRDefault="00086388" w:rsidP="00086388">
      <w:pPr>
        <w:rPr>
          <w:sz w:val="16"/>
        </w:rPr>
      </w:pPr>
    </w:p>
    <w:p w:rsidR="00086388" w:rsidRPr="00086388" w:rsidRDefault="00086388" w:rsidP="00086388">
      <w:pPr>
        <w:rPr>
          <w:sz w:val="16"/>
        </w:rPr>
      </w:pPr>
      <w:r w:rsidRPr="00086388">
        <w:rPr>
          <w:sz w:val="16"/>
        </w:rPr>
        <w:t>House Republicans may think they are safe, but how safe will they be if they vote to privatize Medicare and Social Security before their reelection campaigns kick off? If House Republicans stay on this course, they will also force Republican Senate candidates to say whether they support privatizing Medicare and Social Security.</w:t>
      </w:r>
    </w:p>
    <w:p w:rsidR="00086388" w:rsidRPr="00086388" w:rsidRDefault="00086388" w:rsidP="00086388">
      <w:r w:rsidRPr="00086388">
        <w:rPr>
          <w:sz w:val="16"/>
        </w:rPr>
        <w:t xml:space="preserve">President Obama isn’t going to agree to any of this, and on the off chance that he would, Senate </w:t>
      </w:r>
      <w:r w:rsidRPr="00086388">
        <w:rPr>
          <w:u w:val="single"/>
        </w:rPr>
        <w:t xml:space="preserve">Democrats have repeatedly vowed to kill anything that touches Social Security and Medicare. In short, the </w:t>
      </w:r>
      <w:r w:rsidRPr="00086388">
        <w:rPr>
          <w:sz w:val="16"/>
        </w:rPr>
        <w:t xml:space="preserve">Boehner/Ryan/House </w:t>
      </w:r>
      <w:r w:rsidRPr="00086388">
        <w:rPr>
          <w:u w:val="single"/>
        </w:rPr>
        <w:t>GOP plan is already DOA</w:t>
      </w:r>
      <w:r w:rsidRPr="00086388">
        <w:t>.</w:t>
      </w:r>
    </w:p>
    <w:p w:rsidR="00086388" w:rsidRPr="00086388" w:rsidRDefault="00086388" w:rsidP="00086388">
      <w:pPr>
        <w:pStyle w:val="Heading4"/>
      </w:pPr>
      <w:r w:rsidRPr="00086388">
        <w:t>No chance of a deal—</w:t>
      </w:r>
    </w:p>
    <w:p w:rsidR="00086388" w:rsidRPr="00086388" w:rsidRDefault="00086388" w:rsidP="00086388">
      <w:r w:rsidRPr="00086388">
        <w:rPr>
          <w:rStyle w:val="StyleStyleBold12pt"/>
        </w:rPr>
        <w:t>National Journal 6-27</w:t>
      </w:r>
      <w:r w:rsidRPr="00086388">
        <w:rPr>
          <w:b/>
        </w:rPr>
        <w:t>-13</w:t>
      </w:r>
      <w:r w:rsidRPr="00086388">
        <w:t xml:space="preserve"> [2013 “If You Thought the Fiscal Cliff Was </w:t>
      </w:r>
      <w:proofErr w:type="gramStart"/>
      <w:r w:rsidRPr="00086388">
        <w:t>Bad,</w:t>
      </w:r>
      <w:proofErr w:type="gramEnd"/>
      <w:r w:rsidRPr="00086388">
        <w:t xml:space="preserve"> Wait Until This Year's Debt-Ceiling Showdown”]</w:t>
      </w:r>
    </w:p>
    <w:p w:rsidR="00086388" w:rsidRDefault="00086388" w:rsidP="00086388">
      <w:r w:rsidRPr="00086388">
        <w:rPr>
          <w:sz w:val="16"/>
        </w:rPr>
        <w:t xml:space="preserve">In a week filled with landmark Supreme Court decisions and significant movement in the Senate on overhauling immigration laws, it's hard to wrap one's mind around the prospect of yet another budget battle. </w:t>
      </w:r>
      <w:r w:rsidRPr="00086388">
        <w:rPr>
          <w:u w:val="single"/>
        </w:rPr>
        <w:t>Yet lurking on the other side of the August recess are more fiscal deadlines and potential chaos, culminating in the need to increase the debt ceiling,</w:t>
      </w:r>
      <w:r w:rsidRPr="00086388">
        <w:rPr>
          <w:sz w:val="16"/>
        </w:rPr>
        <w:t xml:space="preserve"> probably in October or November. </w:t>
      </w:r>
      <w:r w:rsidRPr="00086388">
        <w:rPr>
          <w:u w:val="single"/>
        </w:rPr>
        <w:t>The battle lines of the upcoming debt-ceiling fight will seem familiar</w:t>
      </w:r>
      <w:r w:rsidRPr="00086388">
        <w:rPr>
          <w:sz w:val="16"/>
        </w:rPr>
        <w:t xml:space="preserve"> to anyone who's paid attention since the summer of 2011, when the country came close to defaulting on its obligations. Democrats, including President </w:t>
      </w:r>
      <w:r w:rsidRPr="00086388">
        <w:rPr>
          <w:u w:val="single"/>
        </w:rPr>
        <w:t xml:space="preserve">Obama, do not believe the </w:t>
      </w:r>
      <w:bookmarkStart w:id="3" w:name="ORIGHIT_4"/>
      <w:bookmarkStart w:id="4" w:name="HIT_4"/>
      <w:bookmarkEnd w:id="3"/>
      <w:bookmarkEnd w:id="4"/>
      <w:r w:rsidRPr="00086388">
        <w:rPr>
          <w:u w:val="single"/>
        </w:rPr>
        <w:t>debt ceiling should be a bargaining chip in broader budget wars</w:t>
      </w:r>
      <w:r w:rsidRPr="00086388">
        <w:rPr>
          <w:sz w:val="16"/>
        </w:rPr>
        <w:t xml:space="preserve">; they say Congress should increase the </w:t>
      </w:r>
      <w:bookmarkStart w:id="5" w:name="ORIGHIT_5"/>
      <w:bookmarkStart w:id="6" w:name="HIT_5"/>
      <w:bookmarkEnd w:id="5"/>
      <w:bookmarkEnd w:id="6"/>
      <w:r w:rsidRPr="00086388">
        <w:rPr>
          <w:sz w:val="16"/>
        </w:rPr>
        <w:t xml:space="preserve">debt ceiling without any strings attached, as it's traditionally done. But in the era of $1 trillion-plus deficits from 2009 to 2012 and with the rise of the tea party, </w:t>
      </w:r>
      <w:r w:rsidRPr="00086388">
        <w:rPr>
          <w:u w:val="single"/>
        </w:rPr>
        <w:t>Republicans began to insist that any increase in the country's borrowing capacity be accompanied by equal cuts in spending.</w:t>
      </w:r>
      <w:r w:rsidRPr="00086388">
        <w:rPr>
          <w:sz w:val="16"/>
        </w:rPr>
        <w:t xml:space="preserve"> The last standoff brought us the legacies of the failed super committee, the fiscal-cliff compromise that extended the majority of the 2001 and 2003 tax cuts, and the new realities of the across-the-board spending cuts known as the sequester. No one is quite sure yet what the debt-ceiling fight of 2013 will bring</w:t>
      </w:r>
      <w:r w:rsidRPr="00086388">
        <w:rPr>
          <w:u w:val="single"/>
        </w:rPr>
        <w:t>. Nor do Democratic and Republican aides on Capitol Hill have a clear sense of strategy on how best to approach the fall's "mini-cliffs.</w:t>
      </w:r>
      <w:r w:rsidRPr="00086388">
        <w:rPr>
          <w:sz w:val="16"/>
        </w:rPr>
        <w:t>" (It's a fact of life in Congress that the path forward does not usually present itself until lawmakers are faced with a deadline.) "Maybe we'll have a clearer sense in August," one House Republican aide said. "The items in play, though, are changes to entitlement programs, pro-growth tax reform, and energy and regulatory policy</w:t>
      </w:r>
      <w:r w:rsidRPr="00086388">
        <w:t>."</w:t>
      </w:r>
    </w:p>
    <w:p w:rsidR="00086388" w:rsidRDefault="00086388" w:rsidP="00086388">
      <w:pPr>
        <w:pStyle w:val="Heading3"/>
      </w:pPr>
      <w:r>
        <w:lastRenderedPageBreak/>
        <w:t>Leadership Irrelevant</w:t>
      </w:r>
    </w:p>
    <w:p w:rsidR="00086388" w:rsidRPr="00405251" w:rsidRDefault="00086388" w:rsidP="00086388">
      <w:pPr>
        <w:pStyle w:val="Heading4"/>
      </w:pPr>
      <w:r w:rsidRPr="00405251">
        <w:t>Obama leadership irrelevant to debt ceiling—GOP will resist out of spite</w:t>
      </w:r>
    </w:p>
    <w:p w:rsidR="00086388" w:rsidRPr="00405251" w:rsidRDefault="00086388" w:rsidP="00086388">
      <w:pPr>
        <w:rPr>
          <w:rFonts w:ascii="Arial" w:eastAsia="Times New Roman" w:hAnsi="Arial" w:cs="Arial"/>
          <w:color w:val="000000"/>
          <w:sz w:val="42"/>
          <w:szCs w:val="42"/>
        </w:rPr>
      </w:pPr>
      <w:r w:rsidRPr="00405251">
        <w:rPr>
          <w:b/>
        </w:rPr>
        <w:t xml:space="preserve">US News &amp; World </w:t>
      </w:r>
      <w:proofErr w:type="spellStart"/>
      <w:r w:rsidRPr="00405251">
        <w:rPr>
          <w:b/>
        </w:rPr>
        <w:t>Reports</w:t>
      </w:r>
      <w:proofErr w:type="spellEnd"/>
      <w:r w:rsidRPr="00405251">
        <w:rPr>
          <w:b/>
        </w:rPr>
        <w:t xml:space="preserve"> June 19th</w:t>
      </w:r>
      <w:r w:rsidRPr="00405251">
        <w:t xml:space="preserve"> [2013 “A GOP </w:t>
      </w:r>
      <w:proofErr w:type="gramStart"/>
      <w:r w:rsidRPr="00405251">
        <w:t>With</w:t>
      </w:r>
      <w:proofErr w:type="gramEnd"/>
      <w:r w:rsidRPr="00405251">
        <w:t xml:space="preserve"> a Death Wish”</w:t>
      </w:r>
    </w:p>
    <w:p w:rsidR="00086388" w:rsidRPr="00405251" w:rsidRDefault="00086388" w:rsidP="00086388">
      <w:r w:rsidRPr="00405251">
        <w:t xml:space="preserve"> </w:t>
      </w:r>
      <w:hyperlink r:id="rId37" w:history="1">
        <w:r w:rsidRPr="00405251">
          <w:rPr>
            <w:rStyle w:val="Hyperlink"/>
          </w:rPr>
          <w:t>http://www.usnews.com/opinion/blogs/susan-milligan/2013/06/19/obama-boehner-and-the-gop-crisis-of-leadership</w:t>
        </w:r>
      </w:hyperlink>
      <w:r w:rsidRPr="00405251">
        <w:t>]</w:t>
      </w:r>
    </w:p>
    <w:p w:rsidR="00086388" w:rsidRPr="00405251" w:rsidRDefault="00086388" w:rsidP="00086388">
      <w:pPr>
        <w:rPr>
          <w:sz w:val="16"/>
        </w:rPr>
      </w:pPr>
      <w:r w:rsidRPr="00405251">
        <w:rPr>
          <w:sz w:val="16"/>
        </w:rPr>
        <w:t xml:space="preserve">There's no doubt that Washington in general and </w:t>
      </w:r>
      <w:r w:rsidRPr="00405251">
        <w:rPr>
          <w:u w:val="single"/>
        </w:rPr>
        <w:t>Congress</w:t>
      </w:r>
      <w:r w:rsidRPr="00405251">
        <w:rPr>
          <w:sz w:val="16"/>
        </w:rPr>
        <w:t xml:space="preserve"> in particular </w:t>
      </w:r>
      <w:r w:rsidRPr="00405251">
        <w:rPr>
          <w:u w:val="single"/>
        </w:rPr>
        <w:t>are at an historic level of dysfunction</w:t>
      </w:r>
      <w:r w:rsidRPr="00405251">
        <w:rPr>
          <w:sz w:val="16"/>
        </w:rPr>
        <w:t xml:space="preserve">. They can't agree on a budget, can't manage to do even the basic work of the legislative body, let alone put their heads together for big-idea proposals to address climate change, entitlements or education. But </w:t>
      </w:r>
      <w:r w:rsidRPr="00405251">
        <w:rPr>
          <w:u w:val="single"/>
        </w:rPr>
        <w:t xml:space="preserve">there's an unfortunate tendency </w:t>
      </w:r>
      <w:r w:rsidRPr="00405251">
        <w:rPr>
          <w:sz w:val="16"/>
        </w:rPr>
        <w:t xml:space="preserve">in the chattering class </w:t>
      </w:r>
      <w:r w:rsidRPr="00405251">
        <w:rPr>
          <w:u w:val="single"/>
        </w:rPr>
        <w:t xml:space="preserve">to </w:t>
      </w:r>
      <w:r w:rsidRPr="00405251">
        <w:rPr>
          <w:sz w:val="16"/>
        </w:rPr>
        <w:t xml:space="preserve">throw up one's collective hands and </w:t>
      </w:r>
      <w:r w:rsidRPr="00405251">
        <w:rPr>
          <w:u w:val="single"/>
        </w:rPr>
        <w:t>accuse Obama</w:t>
      </w:r>
      <w:r w:rsidRPr="00405251">
        <w:rPr>
          <w:sz w:val="16"/>
        </w:rPr>
        <w:t xml:space="preserve"> – and sometimes Boehner – </w:t>
      </w:r>
      <w:r w:rsidRPr="00405251">
        <w:rPr>
          <w:u w:val="single"/>
        </w:rPr>
        <w:t>of failing to show "leadership."</w:t>
      </w:r>
    </w:p>
    <w:p w:rsidR="00086388" w:rsidRPr="00405251" w:rsidRDefault="00086388" w:rsidP="00086388">
      <w:pPr>
        <w:rPr>
          <w:sz w:val="16"/>
        </w:rPr>
      </w:pPr>
      <w:r w:rsidRPr="00405251">
        <w:rPr>
          <w:sz w:val="16"/>
        </w:rPr>
        <w:t>[</w:t>
      </w:r>
      <w:hyperlink r:id="rId38" w:history="1">
        <w:r w:rsidRPr="00405251">
          <w:rPr>
            <w:sz w:val="16"/>
          </w:rPr>
          <w:t>See a collection of political cartoons on the tea party.</w:t>
        </w:r>
      </w:hyperlink>
      <w:r w:rsidRPr="00405251">
        <w:rPr>
          <w:sz w:val="16"/>
        </w:rPr>
        <w:t>]</w:t>
      </w:r>
    </w:p>
    <w:p w:rsidR="00086388" w:rsidRPr="00405251" w:rsidRDefault="00086388" w:rsidP="00086388">
      <w:pPr>
        <w:rPr>
          <w:sz w:val="16"/>
        </w:rPr>
      </w:pPr>
      <w:r w:rsidRPr="00405251">
        <w:rPr>
          <w:sz w:val="16"/>
        </w:rPr>
        <w:t xml:space="preserve">The problem with that accusation is that </w:t>
      </w:r>
      <w:r w:rsidRPr="00405251">
        <w:rPr>
          <w:u w:val="single"/>
        </w:rPr>
        <w:t>it assumes</w:t>
      </w:r>
      <w:r w:rsidRPr="00405251">
        <w:rPr>
          <w:sz w:val="16"/>
        </w:rPr>
        <w:t xml:space="preserve"> either </w:t>
      </w:r>
      <w:r w:rsidRPr="00405251">
        <w:rPr>
          <w:u w:val="single"/>
        </w:rPr>
        <w:t>the president</w:t>
      </w:r>
      <w:r w:rsidRPr="00405251">
        <w:rPr>
          <w:sz w:val="16"/>
        </w:rPr>
        <w:t xml:space="preserve"> or the speaker </w:t>
      </w:r>
      <w:r w:rsidRPr="00405251">
        <w:rPr>
          <w:u w:val="single"/>
        </w:rPr>
        <w:t>has the power to tell people what to do.</w:t>
      </w:r>
      <w:r w:rsidRPr="00405251">
        <w:rPr>
          <w:sz w:val="16"/>
        </w:rPr>
        <w:t xml:space="preserve"> They can fire their own staffs, but they can't fire elected members of Congress. </w:t>
      </w:r>
      <w:r w:rsidRPr="00405251">
        <w:rPr>
          <w:u w:val="single"/>
        </w:rPr>
        <w:t>And the old ways of cajoling</w:t>
      </w:r>
      <w:r w:rsidRPr="00405251">
        <w:rPr>
          <w:sz w:val="16"/>
        </w:rPr>
        <w:t xml:space="preserve"> and intimidating </w:t>
      </w:r>
      <w:r w:rsidRPr="00405251">
        <w:rPr>
          <w:u w:val="single"/>
        </w:rPr>
        <w:t>lawmakers</w:t>
      </w:r>
      <w:r w:rsidRPr="00405251">
        <w:rPr>
          <w:sz w:val="16"/>
        </w:rPr>
        <w:t xml:space="preserve"> – such as threatening to take away pet projects for their districts – </w:t>
      </w:r>
      <w:r w:rsidRPr="00405251">
        <w:rPr>
          <w:u w:val="single"/>
        </w:rPr>
        <w:t>don't work anymore</w:t>
      </w:r>
      <w:r w:rsidRPr="00405251">
        <w:rPr>
          <w:sz w:val="16"/>
        </w:rPr>
        <w:t>. There's a solid group of House members (and some senators as well) who simply don't care if they don't get anything for the home front, and some who actively reject it.</w:t>
      </w:r>
    </w:p>
    <w:p w:rsidR="00086388" w:rsidRPr="00405251" w:rsidRDefault="00086388" w:rsidP="00086388">
      <w:pPr>
        <w:rPr>
          <w:sz w:val="16"/>
        </w:rPr>
      </w:pPr>
      <w:r w:rsidRPr="00405251">
        <w:rPr>
          <w:sz w:val="16"/>
        </w:rPr>
        <w:t xml:space="preserve">On a broader scale, </w:t>
      </w:r>
      <w:r w:rsidRPr="00405251">
        <w:rPr>
          <w:u w:val="single"/>
        </w:rPr>
        <w:t>there are members who don't care if failing to raise the debt ceiling could throw the world into a global recession</w:t>
      </w:r>
      <w:r w:rsidRPr="00405251">
        <w:rPr>
          <w:sz w:val="16"/>
        </w:rPr>
        <w:t xml:space="preserve"> and permanently damage the nation's credit rating. It's like negotiating with terrorists: people who think they have nothing to lose won't stop until they get everything they want. </w:t>
      </w:r>
      <w:r w:rsidRPr="00405251">
        <w:rPr>
          <w:u w:val="single"/>
        </w:rPr>
        <w:t>There's simply no incentive to compromise</w:t>
      </w:r>
      <w:r w:rsidRPr="00405251">
        <w:rPr>
          <w:sz w:val="16"/>
        </w:rPr>
        <w:t>.</w:t>
      </w:r>
    </w:p>
    <w:p w:rsidR="00086388" w:rsidRPr="00405251" w:rsidRDefault="00086388" w:rsidP="00086388">
      <w:pPr>
        <w:rPr>
          <w:sz w:val="16"/>
        </w:rPr>
      </w:pPr>
      <w:r w:rsidRPr="00405251">
        <w:rPr>
          <w:sz w:val="16"/>
        </w:rPr>
        <w:t>When Congress is at a stalemate, Obama gets accused of being a "weak leader," as if he could somehow bring lawmakers to his side by sheer force of personality. Anyone who's baby-sat a two year old knows how silly this argument is. Someone who isn't concerned about the impact his or her own behavior has on the community at-large isn't going to be moved by strong words or a stern face.</w:t>
      </w:r>
    </w:p>
    <w:p w:rsidR="00086388" w:rsidRPr="00405251" w:rsidRDefault="00086388" w:rsidP="00086388">
      <w:r w:rsidRPr="00405251">
        <w:rPr>
          <w:sz w:val="16"/>
        </w:rPr>
        <w:t xml:space="preserve">Adding to Obama's particular challenge is that there is a group of </w:t>
      </w:r>
      <w:r w:rsidRPr="00405251">
        <w:rPr>
          <w:u w:val="single"/>
        </w:rPr>
        <w:t xml:space="preserve">congressmen </w:t>
      </w:r>
      <w:r w:rsidRPr="00405251">
        <w:rPr>
          <w:sz w:val="16"/>
        </w:rPr>
        <w:t xml:space="preserve">who </w:t>
      </w:r>
      <w:r w:rsidRPr="00405251">
        <w:rPr>
          <w:u w:val="single"/>
        </w:rPr>
        <w:t>are so resentful</w:t>
      </w:r>
      <w:r w:rsidRPr="00405251">
        <w:rPr>
          <w:sz w:val="16"/>
        </w:rPr>
        <w:t xml:space="preserve"> (still) that </w:t>
      </w:r>
      <w:r w:rsidRPr="00405251">
        <w:rPr>
          <w:u w:val="single"/>
        </w:rPr>
        <w:t>Obama is president that they won't participate in anything</w:t>
      </w:r>
      <w:r w:rsidRPr="00405251">
        <w:rPr>
          <w:sz w:val="16"/>
        </w:rPr>
        <w:t xml:space="preserve"> that will keep Obama from being the "failure" they have deemed him since day one. If Obama tries to let Congress take some ownership of legislation by writing much of it themselves, he is called "weak." </w:t>
      </w:r>
      <w:r w:rsidRPr="00405251">
        <w:rPr>
          <w:u w:val="single"/>
        </w:rPr>
        <w:t>If he asserts his authority</w:t>
      </w:r>
      <w:r w:rsidRPr="00405251">
        <w:rPr>
          <w:sz w:val="16"/>
        </w:rPr>
        <w:t xml:space="preserve"> by nominating someone for his administration that Republicans don't like, </w:t>
      </w:r>
      <w:r w:rsidRPr="00405251">
        <w:rPr>
          <w:u w:val="single"/>
        </w:rPr>
        <w:t>he is called arrogant</w:t>
      </w:r>
      <w:r w:rsidRPr="00405251">
        <w:t>.</w:t>
      </w:r>
    </w:p>
    <w:p w:rsidR="00086388" w:rsidRPr="00405251" w:rsidRDefault="00086388" w:rsidP="00086388">
      <w:pPr>
        <w:pStyle w:val="Heading4"/>
      </w:pPr>
      <w:r w:rsidRPr="00405251">
        <w:t>Obama won’t negotiate over the debt ceiling</w:t>
      </w:r>
    </w:p>
    <w:p w:rsidR="00086388" w:rsidRPr="00405251" w:rsidRDefault="00086388" w:rsidP="00086388">
      <w:proofErr w:type="spellStart"/>
      <w:r w:rsidRPr="00405251">
        <w:rPr>
          <w:b/>
        </w:rPr>
        <w:t>Khaleej</w:t>
      </w:r>
      <w:proofErr w:type="spellEnd"/>
      <w:r w:rsidRPr="00405251">
        <w:rPr>
          <w:b/>
        </w:rPr>
        <w:t xml:space="preserve"> Times June 24</w:t>
      </w:r>
      <w:r w:rsidRPr="00405251">
        <w:rPr>
          <w:b/>
          <w:vertAlign w:val="superscript"/>
        </w:rPr>
        <w:t>th</w:t>
      </w:r>
      <w:r w:rsidRPr="00405251">
        <w:t xml:space="preserve"> [2013 “Why Obama must prevail for a 'grand bargain'”]</w:t>
      </w:r>
    </w:p>
    <w:p w:rsidR="00086388" w:rsidRPr="00405251" w:rsidRDefault="00086388" w:rsidP="00086388">
      <w:r w:rsidRPr="00405251">
        <w:rPr>
          <w:rFonts w:ascii="Times" w:hAnsi="Times"/>
        </w:rPr>
        <w:br/>
      </w:r>
      <w:r w:rsidRPr="00405251">
        <w:rPr>
          <w:sz w:val="16"/>
        </w:rPr>
        <w:t>We can't afford to wait that long. Agreeing on a framework is still possible this year. It can be achieved as part of congressional appropriations negotiations. To be clear, a deal should not be pursued as part of the coming debt ceiling faceoff. President Barack </w:t>
      </w:r>
      <w:r w:rsidRPr="00405251">
        <w:rPr>
          <w:u w:val="single"/>
        </w:rPr>
        <w:t>Obama has already said that he won't negotiate over the debt ceiling. So it should be off the table as a bargaining tool.</w:t>
      </w:r>
      <w:r w:rsidRPr="00405251">
        <w:rPr>
          <w:sz w:val="16"/>
        </w:rPr>
        <w:t xml:space="preserve"> We should instead lift the debt ceiling through the 2014 election, and eventually replace it with statutory </w:t>
      </w:r>
      <w:proofErr w:type="spellStart"/>
      <w:r w:rsidRPr="00405251">
        <w:rPr>
          <w:sz w:val="16"/>
        </w:rPr>
        <w:t>debttoGDP</w:t>
      </w:r>
      <w:proofErr w:type="spellEnd"/>
      <w:r w:rsidRPr="00405251">
        <w:rPr>
          <w:sz w:val="16"/>
        </w:rPr>
        <w:t xml:space="preserve"> targets and a constitutional amendment establishing a </w:t>
      </w:r>
      <w:proofErr w:type="spellStart"/>
      <w:r w:rsidRPr="00405251">
        <w:rPr>
          <w:sz w:val="16"/>
        </w:rPr>
        <w:t>debttoGDP</w:t>
      </w:r>
      <w:proofErr w:type="spellEnd"/>
      <w:r w:rsidRPr="00405251">
        <w:rPr>
          <w:sz w:val="16"/>
        </w:rPr>
        <w:t xml:space="preserve"> "credit card" limit. What makes good sense, however, is to link a grand bargain framework to the current negotiations over next year's appropriations</w:t>
      </w:r>
      <w:r w:rsidRPr="00405251">
        <w:t>.</w:t>
      </w:r>
    </w:p>
    <w:p w:rsidR="00086388" w:rsidRDefault="00086388" w:rsidP="00086388">
      <w:pPr>
        <w:pStyle w:val="Heading3"/>
      </w:pPr>
      <w:r>
        <w:lastRenderedPageBreak/>
        <w:t>Employer Mandate Thumper</w:t>
      </w:r>
    </w:p>
    <w:p w:rsidR="00086388" w:rsidRPr="00405251" w:rsidRDefault="00086388" w:rsidP="00086388">
      <w:pPr>
        <w:pStyle w:val="Heading4"/>
      </w:pPr>
      <w:r w:rsidRPr="00405251">
        <w:t>Employer mandate delay undermines Obama credibility on debt ceiling</w:t>
      </w:r>
    </w:p>
    <w:p w:rsidR="00086388" w:rsidRPr="00405251" w:rsidRDefault="00086388" w:rsidP="00086388">
      <w:proofErr w:type="spellStart"/>
      <w:r w:rsidRPr="00F068EE">
        <w:rPr>
          <w:rStyle w:val="StyleStyleBold12pt"/>
        </w:rPr>
        <w:t>HotAir</w:t>
      </w:r>
      <w:proofErr w:type="spellEnd"/>
      <w:r w:rsidRPr="00F068EE">
        <w:rPr>
          <w:rStyle w:val="StyleStyleBold12pt"/>
        </w:rPr>
        <w:t xml:space="preserve"> 7-5</w:t>
      </w:r>
      <w:r>
        <w:rPr>
          <w:b/>
        </w:rPr>
        <w:t xml:space="preserve"> </w:t>
      </w:r>
      <w:r w:rsidRPr="00405251">
        <w:t>[</w:t>
      </w:r>
      <w:r>
        <w:t>7-5-</w:t>
      </w:r>
      <w:r w:rsidRPr="00405251">
        <w:t>2013 “</w:t>
      </w:r>
      <w:proofErr w:type="spellStart"/>
      <w:r w:rsidRPr="00405251">
        <w:t>ObamaCare</w:t>
      </w:r>
      <w:proofErr w:type="spellEnd"/>
      <w:r w:rsidRPr="00405251">
        <w:t xml:space="preserve"> delay undermines entire White House agenda”</w:t>
      </w:r>
    </w:p>
    <w:p w:rsidR="00086388" w:rsidRPr="00405251" w:rsidRDefault="00086388" w:rsidP="00086388">
      <w:r w:rsidRPr="00405251">
        <w:t xml:space="preserve"> </w:t>
      </w:r>
      <w:hyperlink r:id="rId39" w:history="1">
        <w:r w:rsidRPr="00405251">
          <w:rPr>
            <w:rStyle w:val="Hyperlink"/>
          </w:rPr>
          <w:t>http://hotair.com/archives/2013/07/05/obamacare-delay-undermines-entire-white-house-agenda/</w:t>
        </w:r>
      </w:hyperlink>
    </w:p>
    <w:p w:rsidR="00086388" w:rsidRPr="00F40D3F" w:rsidRDefault="00086388" w:rsidP="00086388">
      <w:proofErr w:type="spellStart"/>
      <w:r w:rsidRPr="00851C76">
        <w:rPr>
          <w:highlight w:val="green"/>
          <w:u w:val="single"/>
        </w:rPr>
        <w:t>ObamaCare</w:t>
      </w:r>
      <w:proofErr w:type="spellEnd"/>
      <w:r w:rsidRPr="00405251">
        <w:rPr>
          <w:u w:val="single"/>
        </w:rPr>
        <w:t xml:space="preserve"> delay undermines entire White House agenda</w:t>
      </w:r>
      <w:r>
        <w:rPr>
          <w:sz w:val="16"/>
        </w:rPr>
        <w:t xml:space="preserve"> </w:t>
      </w:r>
      <w:r w:rsidRPr="00405251">
        <w:rPr>
          <w:sz w:val="16"/>
        </w:rPr>
        <w:t xml:space="preserve">The White House wants to spin the delay in enforcing the employer mandate of </w:t>
      </w:r>
      <w:proofErr w:type="spellStart"/>
      <w:r w:rsidRPr="00405251">
        <w:rPr>
          <w:sz w:val="16"/>
        </w:rPr>
        <w:t>ObamaCare</w:t>
      </w:r>
      <w:proofErr w:type="spellEnd"/>
      <w:r w:rsidRPr="00405251">
        <w:rPr>
          <w:sz w:val="16"/>
        </w:rPr>
        <w:t xml:space="preserve"> as evidence that they’re listening to Americans and the business sector and attempting to be flexible on implementation.</w:t>
      </w:r>
      <w:r>
        <w:rPr>
          <w:sz w:val="16"/>
        </w:rPr>
        <w:t xml:space="preserve"> </w:t>
      </w:r>
      <w:hyperlink r:id="rId40" w:tgtFrame="_blank" w:history="1">
        <w:r w:rsidRPr="00405251">
          <w:rPr>
            <w:sz w:val="16"/>
          </w:rPr>
          <w:t>Rich Lowry isn’t buying it</w:t>
        </w:r>
      </w:hyperlink>
      <w:r w:rsidRPr="00405251">
        <w:rPr>
          <w:sz w:val="16"/>
        </w:rPr>
        <w:t>.</w:t>
      </w:r>
      <w:r>
        <w:rPr>
          <w:sz w:val="16"/>
        </w:rPr>
        <w:t xml:space="preserve"> </w:t>
      </w:r>
      <w:r w:rsidRPr="00405251">
        <w:rPr>
          <w:sz w:val="16"/>
        </w:rPr>
        <w:t>In an essay yesterday for Politico, Lowry explains that the delay comes from the incompetence of the White House more than three years after pushing an unworkable bill through Congress, combined with its clear intention to manipulate the law for its own political benefit:</w:t>
      </w:r>
      <w:r>
        <w:rPr>
          <w:sz w:val="16"/>
        </w:rPr>
        <w:t xml:space="preserve"> </w:t>
      </w:r>
      <w:r w:rsidRPr="00405251">
        <w:rPr>
          <w:sz w:val="16"/>
        </w:rPr>
        <w:t xml:space="preserve">The administration can call it whatever it wants, but there is no hiding the embarrassment of a </w:t>
      </w:r>
      <w:proofErr w:type="spellStart"/>
      <w:r w:rsidRPr="00405251">
        <w:rPr>
          <w:sz w:val="16"/>
        </w:rPr>
        <w:t>climbdown</w:t>
      </w:r>
      <w:proofErr w:type="spellEnd"/>
      <w:r w:rsidRPr="00405251">
        <w:rPr>
          <w:sz w:val="16"/>
        </w:rPr>
        <w:t xml:space="preserve"> on a high-profile feature of President Barack Obama’s signature initiative — although the administration seemed determined to do all it could to hide it. If Bloomberg hadn’t broken the news on Tuesday, the administration was apparently planning to announce it on July 3 — only because the day before Thanksgiving and Christmas Eve were too far off.</w:t>
      </w:r>
      <w:r>
        <w:rPr>
          <w:sz w:val="16"/>
        </w:rPr>
        <w:t xml:space="preserve"> </w:t>
      </w:r>
      <w:r w:rsidRPr="00405251">
        <w:rPr>
          <w:sz w:val="16"/>
        </w:rPr>
        <w:t>The reason for the delay, we’re told, is incompetence. The administration’s story is that it simply couldn’t find a way to implement the insurance reporting requirements on employers within the time frame set out in the law. In this telling, the mandate was merely collateral damage — it had to be put off, along with the accompanying $2,000-per-employee fine on firms with more than 50 employees who don’t offer health coverage.</w:t>
      </w:r>
      <w:r>
        <w:rPr>
          <w:sz w:val="16"/>
        </w:rPr>
        <w:t xml:space="preserve"> </w:t>
      </w:r>
      <w:r w:rsidRPr="00405251">
        <w:rPr>
          <w:sz w:val="16"/>
        </w:rPr>
        <w:t>This just happens to be the mandate that is causing howls of pain from businesses and creating perverse incentives for them to limit their hiring or to hire part- rather than full-time employees. And it just happens that 2015 — the new target year for implementation — is after a midterm election year rather during one. It must all be a lucky break. …</w:t>
      </w:r>
      <w:r>
        <w:rPr>
          <w:sz w:val="16"/>
        </w:rPr>
        <w:t xml:space="preserve"> </w:t>
      </w:r>
      <w:proofErr w:type="spellStart"/>
      <w:r w:rsidRPr="00405251">
        <w:rPr>
          <w:sz w:val="16"/>
        </w:rPr>
        <w:t>Obamacare</w:t>
      </w:r>
      <w:proofErr w:type="spellEnd"/>
      <w:r w:rsidRPr="00405251">
        <w:rPr>
          <w:sz w:val="16"/>
        </w:rPr>
        <w:t xml:space="preserve"> was sold on two flagrantly false promises: that you could keep the insurance you have and that prices for insurance would drop. But employers will dump significant numbers of employees onto the exchanges to save on their own health-care costs. And the latest indication of the law’s price shock came via The Wall Street Journal this week, which reported, “</w:t>
      </w:r>
      <w:proofErr w:type="gramStart"/>
      <w:r w:rsidRPr="00405251">
        <w:rPr>
          <w:sz w:val="16"/>
        </w:rPr>
        <w:t>healthy</w:t>
      </w:r>
      <w:proofErr w:type="gramEnd"/>
      <w:r w:rsidRPr="00405251">
        <w:rPr>
          <w:sz w:val="16"/>
        </w:rPr>
        <w:t xml:space="preserve"> consumers could see insurance rates double or even triple when they look for individual coverage.”</w:t>
      </w:r>
      <w:r>
        <w:rPr>
          <w:sz w:val="16"/>
        </w:rPr>
        <w:t xml:space="preserve"> </w:t>
      </w:r>
      <w:r w:rsidRPr="00405251">
        <w:rPr>
          <w:sz w:val="16"/>
        </w:rPr>
        <w:t xml:space="preserve">That demonstrates the underlying incompetence of the </w:t>
      </w:r>
      <w:proofErr w:type="spellStart"/>
      <w:r w:rsidRPr="00405251">
        <w:rPr>
          <w:sz w:val="16"/>
        </w:rPr>
        <w:t>ObamaCare</w:t>
      </w:r>
      <w:proofErr w:type="spellEnd"/>
      <w:r w:rsidRPr="00405251">
        <w:rPr>
          <w:sz w:val="16"/>
        </w:rPr>
        <w:t xml:space="preserve"> project, from start to finish. It promises something that it not only couldn’t deliver, but made all but impossible from its very existence.</w:t>
      </w:r>
      <w:r>
        <w:rPr>
          <w:sz w:val="16"/>
        </w:rPr>
        <w:t xml:space="preserve"> </w:t>
      </w:r>
      <w:r w:rsidRPr="00405251">
        <w:rPr>
          <w:sz w:val="16"/>
        </w:rPr>
        <w:t>On top of that, it created a huge top-down bureaucracy that makes everything more costly for all participants in the system — government, providers, insurers, employers, and consumers.</w:t>
      </w:r>
      <w:r>
        <w:rPr>
          <w:sz w:val="16"/>
        </w:rPr>
        <w:t xml:space="preserve"> </w:t>
      </w:r>
      <w:r w:rsidRPr="00405251">
        <w:rPr>
          <w:sz w:val="16"/>
        </w:rPr>
        <w:t>That also increased the likelihood of incompetence, capriciousness, and failure, which is a large part of the reason that the employer mandate had to be delayed … the other part being the approaching 2014 midterm election cycle, of course.</w:t>
      </w:r>
      <w:r>
        <w:rPr>
          <w:sz w:val="16"/>
        </w:rPr>
        <w:t xml:space="preserve"> </w:t>
      </w:r>
      <w:r w:rsidRPr="00405251">
        <w:rPr>
          <w:u w:val="single"/>
        </w:rPr>
        <w:t xml:space="preserve">This </w:t>
      </w:r>
      <w:r w:rsidRPr="00851C76">
        <w:rPr>
          <w:highlight w:val="green"/>
          <w:u w:val="single"/>
        </w:rPr>
        <w:t xml:space="preserve">creates a bigger headache for Obama </w:t>
      </w:r>
      <w:r w:rsidRPr="00405251">
        <w:rPr>
          <w:sz w:val="16"/>
        </w:rPr>
        <w:t xml:space="preserve">and his administration </w:t>
      </w:r>
      <w:r w:rsidRPr="00851C76">
        <w:rPr>
          <w:highlight w:val="green"/>
          <w:u w:val="single"/>
        </w:rPr>
        <w:t>than merely the A</w:t>
      </w:r>
      <w:r w:rsidRPr="00405251">
        <w:rPr>
          <w:sz w:val="16"/>
        </w:rPr>
        <w:t>ffordable</w:t>
      </w:r>
      <w:r w:rsidRPr="00405251">
        <w:rPr>
          <w:u w:val="single"/>
        </w:rPr>
        <w:t xml:space="preserve"> </w:t>
      </w:r>
      <w:r w:rsidRPr="00851C76">
        <w:rPr>
          <w:highlight w:val="green"/>
          <w:u w:val="single"/>
        </w:rPr>
        <w:t>C</w:t>
      </w:r>
      <w:r w:rsidRPr="00405251">
        <w:rPr>
          <w:sz w:val="16"/>
        </w:rPr>
        <w:t xml:space="preserve">are </w:t>
      </w:r>
      <w:r w:rsidRPr="00851C76">
        <w:rPr>
          <w:highlight w:val="green"/>
          <w:u w:val="single"/>
        </w:rPr>
        <w:t>A</w:t>
      </w:r>
      <w:r w:rsidRPr="00405251">
        <w:rPr>
          <w:sz w:val="16"/>
        </w:rPr>
        <w:t xml:space="preserve">ct </w:t>
      </w:r>
      <w:r w:rsidRPr="00405251">
        <w:rPr>
          <w:u w:val="single"/>
        </w:rPr>
        <w:t xml:space="preserve">rollout, </w:t>
      </w:r>
      <w:r w:rsidRPr="00405251">
        <w:rPr>
          <w:sz w:val="16"/>
        </w:rPr>
        <w:t>though</w:t>
      </w:r>
      <w:r w:rsidRPr="00405251">
        <w:rPr>
          <w:u w:val="single"/>
        </w:rPr>
        <w:t>.</w:t>
      </w:r>
      <w:r>
        <w:rPr>
          <w:u w:val="single"/>
        </w:rPr>
        <w:t xml:space="preserve"> </w:t>
      </w:r>
      <w:r w:rsidRPr="00443A2A">
        <w:rPr>
          <w:highlight w:val="green"/>
          <w:u w:val="single"/>
        </w:rPr>
        <w:t>They face</w:t>
      </w:r>
      <w:r w:rsidRPr="00443A2A">
        <w:rPr>
          <w:sz w:val="16"/>
          <w:highlight w:val="green"/>
        </w:rPr>
        <w:t xml:space="preserve"> </w:t>
      </w:r>
      <w:r w:rsidRPr="00443A2A">
        <w:rPr>
          <w:highlight w:val="green"/>
          <w:u w:val="single"/>
        </w:rPr>
        <w:t xml:space="preserve">two big </w:t>
      </w:r>
      <w:r w:rsidRPr="00405251">
        <w:rPr>
          <w:u w:val="single"/>
        </w:rPr>
        <w:t xml:space="preserve">policy </w:t>
      </w:r>
      <w:r w:rsidRPr="00443A2A">
        <w:rPr>
          <w:highlight w:val="green"/>
          <w:u w:val="single"/>
        </w:rPr>
        <w:t>debates</w:t>
      </w:r>
      <w:r w:rsidRPr="00443A2A">
        <w:rPr>
          <w:sz w:val="16"/>
          <w:highlight w:val="green"/>
        </w:rPr>
        <w:t xml:space="preserve"> </w:t>
      </w:r>
      <w:r w:rsidRPr="00405251">
        <w:rPr>
          <w:sz w:val="16"/>
        </w:rPr>
        <w:t xml:space="preserve">in the coming months — </w:t>
      </w:r>
      <w:r w:rsidRPr="00443A2A">
        <w:rPr>
          <w:highlight w:val="green"/>
          <w:u w:val="single"/>
        </w:rPr>
        <w:t xml:space="preserve">immigration </w:t>
      </w:r>
      <w:r w:rsidRPr="00405251">
        <w:rPr>
          <w:u w:val="single"/>
        </w:rPr>
        <w:t>reform</w:t>
      </w:r>
      <w:r w:rsidRPr="00405251">
        <w:rPr>
          <w:sz w:val="16"/>
        </w:rPr>
        <w:t xml:space="preserve"> in the House, </w:t>
      </w:r>
      <w:r w:rsidRPr="00443A2A">
        <w:rPr>
          <w:highlight w:val="green"/>
          <w:u w:val="single"/>
        </w:rPr>
        <w:t>and the</w:t>
      </w:r>
      <w:r w:rsidRPr="00443A2A">
        <w:rPr>
          <w:sz w:val="16"/>
          <w:highlight w:val="green"/>
        </w:rPr>
        <w:t xml:space="preserve"> </w:t>
      </w:r>
      <w:r w:rsidRPr="00405251">
        <w:rPr>
          <w:sz w:val="16"/>
        </w:rPr>
        <w:t xml:space="preserve">budget and </w:t>
      </w:r>
      <w:r w:rsidRPr="00443A2A">
        <w:rPr>
          <w:highlight w:val="green"/>
          <w:u w:val="single"/>
        </w:rPr>
        <w:t>debt ceiling</w:t>
      </w:r>
      <w:r w:rsidRPr="00443A2A">
        <w:rPr>
          <w:sz w:val="16"/>
          <w:highlight w:val="green"/>
        </w:rPr>
        <w:t xml:space="preserve"> </w:t>
      </w:r>
      <w:r w:rsidRPr="00405251">
        <w:rPr>
          <w:sz w:val="16"/>
        </w:rPr>
        <w:t>in both chambers of Congress</w:t>
      </w:r>
      <w:r w:rsidRPr="00405251">
        <w:rPr>
          <w:u w:val="single"/>
        </w:rPr>
        <w:t>.</w:t>
      </w:r>
      <w:r>
        <w:rPr>
          <w:u w:val="single"/>
        </w:rPr>
        <w:t xml:space="preserve"> </w:t>
      </w:r>
      <w:r w:rsidRPr="00405251">
        <w:rPr>
          <w:u w:val="single"/>
        </w:rPr>
        <w:t>By declaring the right to</w:t>
      </w:r>
      <w:r>
        <w:rPr>
          <w:u w:val="single"/>
        </w:rPr>
        <w:t xml:space="preserve"> </w:t>
      </w:r>
      <w:r w:rsidRPr="00405251">
        <w:rPr>
          <w:u w:val="single"/>
        </w:rPr>
        <w:t>arbitrarily ignore</w:t>
      </w:r>
      <w:r w:rsidRPr="00405251">
        <w:rPr>
          <w:sz w:val="16"/>
        </w:rPr>
        <w:t xml:space="preserve"> statutor</w:t>
      </w:r>
      <w:r w:rsidRPr="00405251">
        <w:rPr>
          <w:u w:val="single"/>
        </w:rPr>
        <w:t xml:space="preserve">y law </w:t>
      </w:r>
      <w:r w:rsidRPr="00405251">
        <w:rPr>
          <w:sz w:val="16"/>
        </w:rPr>
        <w:t>and defy Congress</w:t>
      </w:r>
      <w:r>
        <w:rPr>
          <w:u w:val="single"/>
        </w:rPr>
        <w:t xml:space="preserve"> </w:t>
      </w:r>
      <w:r w:rsidRPr="00405251">
        <w:rPr>
          <w:sz w:val="16"/>
        </w:rPr>
        <w:t>in this matter</w:t>
      </w:r>
      <w:r w:rsidRPr="00405251">
        <w:rPr>
          <w:u w:val="single"/>
        </w:rPr>
        <w:t xml:space="preserve">, just </w:t>
      </w:r>
      <w:r w:rsidRPr="00851C76">
        <w:rPr>
          <w:highlight w:val="green"/>
          <w:u w:val="single"/>
        </w:rPr>
        <w:t xml:space="preserve">how is Congress supposed to negotiate </w:t>
      </w:r>
      <w:r w:rsidRPr="00405251">
        <w:rPr>
          <w:u w:val="single"/>
        </w:rPr>
        <w:t xml:space="preserve">with the administration </w:t>
      </w:r>
      <w:r w:rsidRPr="00851C76">
        <w:rPr>
          <w:highlight w:val="green"/>
          <w:u w:val="single"/>
        </w:rPr>
        <w:t>on anything else</w:t>
      </w:r>
      <w:r w:rsidRPr="00405251">
        <w:rPr>
          <w:u w:val="single"/>
        </w:rPr>
        <w:t>?</w:t>
      </w:r>
      <w:r>
        <w:rPr>
          <w:sz w:val="16"/>
        </w:rPr>
        <w:t xml:space="preserve"> </w:t>
      </w:r>
      <w:proofErr w:type="spellStart"/>
      <w:r w:rsidRPr="00405251">
        <w:rPr>
          <w:sz w:val="16"/>
        </w:rPr>
        <w:t>Allahpundit</w:t>
      </w:r>
      <w:proofErr w:type="spellEnd"/>
      <w:r w:rsidRPr="00405251">
        <w:rPr>
          <w:sz w:val="16"/>
        </w:rPr>
        <w:t xml:space="preserve"> blogged about the impact on border-security statutes earlier this week, </w:t>
      </w:r>
      <w:proofErr w:type="spellStart"/>
      <w:r w:rsidRPr="00405251">
        <w:rPr>
          <w:sz w:val="16"/>
        </w:rPr>
        <w:t>but</w:t>
      </w:r>
      <w:hyperlink r:id="rId41" w:anchor=".UdQhaPtTbwA.twitter" w:tgtFrame="_blank" w:history="1">
        <w:r w:rsidRPr="00405251">
          <w:rPr>
            <w:sz w:val="16"/>
          </w:rPr>
          <w:t>Conn</w:t>
        </w:r>
        <w:proofErr w:type="spellEnd"/>
        <w:r w:rsidRPr="00405251">
          <w:rPr>
            <w:sz w:val="16"/>
          </w:rPr>
          <w:t xml:space="preserve"> Carroll</w:t>
        </w:r>
      </w:hyperlink>
      <w:r>
        <w:rPr>
          <w:sz w:val="16"/>
        </w:rPr>
        <w:t xml:space="preserve"> </w:t>
      </w:r>
      <w:r w:rsidRPr="00405251">
        <w:rPr>
          <w:sz w:val="16"/>
        </w:rPr>
        <w:t>and</w:t>
      </w:r>
      <w:r>
        <w:rPr>
          <w:sz w:val="16"/>
        </w:rPr>
        <w:t xml:space="preserve"> </w:t>
      </w:r>
      <w:hyperlink r:id="rId42" w:tgtFrame="_blank" w:history="1">
        <w:r w:rsidRPr="00405251">
          <w:rPr>
            <w:sz w:val="16"/>
          </w:rPr>
          <w:t xml:space="preserve">Mickey </w:t>
        </w:r>
        <w:proofErr w:type="spellStart"/>
        <w:r w:rsidRPr="00405251">
          <w:rPr>
            <w:sz w:val="16"/>
          </w:rPr>
          <w:t>Kaus</w:t>
        </w:r>
        <w:proofErr w:type="spellEnd"/>
        <w:r w:rsidRPr="00405251">
          <w:rPr>
            <w:sz w:val="16"/>
          </w:rPr>
          <w:t xml:space="preserve"> point out</w:t>
        </w:r>
      </w:hyperlink>
      <w:r>
        <w:rPr>
          <w:sz w:val="16"/>
        </w:rPr>
        <w:t xml:space="preserve"> </w:t>
      </w:r>
      <w:r w:rsidRPr="00405251">
        <w:rPr>
          <w:sz w:val="16"/>
        </w:rPr>
        <w:t>another component in the comprehensive bill that might be even more vulnerable to Obama administration capriciousness</w:t>
      </w:r>
      <w:r w:rsidRPr="00405251">
        <w:t xml:space="preserve">: </w:t>
      </w:r>
    </w:p>
    <w:p w:rsidR="00086388" w:rsidRDefault="00086388" w:rsidP="00086388">
      <w:pPr>
        <w:pStyle w:val="Heading2"/>
      </w:pPr>
      <w:r>
        <w:lastRenderedPageBreak/>
        <w:t>***Impact***</w:t>
      </w:r>
    </w:p>
    <w:p w:rsidR="00086388" w:rsidRPr="00F323F4" w:rsidRDefault="00086388" w:rsidP="00086388">
      <w:pPr>
        <w:pStyle w:val="Heading3"/>
      </w:pPr>
      <w:r>
        <w:lastRenderedPageBreak/>
        <w:t xml:space="preserve">2ac—Economy </w:t>
      </w:r>
    </w:p>
    <w:p w:rsidR="00086388" w:rsidRPr="00A23E0B" w:rsidRDefault="00086388" w:rsidP="00086388">
      <w:pPr>
        <w:pStyle w:val="Heading4"/>
      </w:pPr>
      <w:r>
        <w:t>Won’t solve the economy—</w:t>
      </w:r>
    </w:p>
    <w:p w:rsidR="00086388" w:rsidRPr="00A23E0B" w:rsidRDefault="00086388" w:rsidP="00086388">
      <w:r w:rsidRPr="00A23E0B">
        <w:rPr>
          <w:rStyle w:val="StyleStyleBold12pt"/>
        </w:rPr>
        <w:t>ABC 11</w:t>
      </w:r>
      <w:r w:rsidRPr="00A23E0B">
        <w:t xml:space="preserve"> (“Why Raising the Debt Ceiling Might Not Be Enough”, </w:t>
      </w:r>
      <w:r>
        <w:t>[</w:t>
      </w:r>
      <w:hyperlink r:id="rId43" w:history="1">
        <w:r w:rsidRPr="00A23E0B">
          <w:rPr>
            <w:rStyle w:val="Hyperlink"/>
          </w:rPr>
          <w:t>http://blogs.abcnews.com/thenote/2011/07/why-raising-the-debt-ceiling-might-not-be-enough.html</w:t>
        </w:r>
      </w:hyperlink>
      <w:r>
        <w:t>]</w:t>
      </w:r>
    </w:p>
    <w:p w:rsidR="00086388" w:rsidRPr="00A23E0B" w:rsidRDefault="00086388" w:rsidP="00086388">
      <w:pPr>
        <w:contextualSpacing/>
        <w:rPr>
          <w:rFonts w:eastAsia="Malgun Gothic"/>
          <w:sz w:val="12"/>
        </w:rPr>
      </w:pPr>
      <w:r w:rsidRPr="00A23E0B">
        <w:rPr>
          <w:rFonts w:eastAsia="Malgun Gothic"/>
          <w:sz w:val="21"/>
          <w:highlight w:val="green"/>
          <w:u w:val="single"/>
        </w:rPr>
        <w:t>Congress</w:t>
      </w:r>
      <w:r w:rsidRPr="00405251">
        <w:rPr>
          <w:rFonts w:eastAsia="Malgun Gothic"/>
          <w:sz w:val="21"/>
          <w:u w:val="single"/>
        </w:rPr>
        <w:t xml:space="preserve"> has so </w:t>
      </w:r>
      <w:r w:rsidRPr="00A23E0B">
        <w:rPr>
          <w:rFonts w:eastAsia="Malgun Gothic"/>
          <w:sz w:val="21"/>
          <w:highlight w:val="green"/>
          <w:u w:val="single"/>
        </w:rPr>
        <w:t>tangled itself in</w:t>
      </w:r>
      <w:r w:rsidRPr="00405251">
        <w:rPr>
          <w:rFonts w:eastAsia="Malgun Gothic"/>
          <w:sz w:val="21"/>
          <w:u w:val="single"/>
        </w:rPr>
        <w:t xml:space="preserve"> the thorny vines of its </w:t>
      </w:r>
      <w:r w:rsidRPr="00A23E0B">
        <w:rPr>
          <w:rFonts w:eastAsia="Malgun Gothic"/>
          <w:sz w:val="21"/>
          <w:highlight w:val="green"/>
          <w:u w:val="single"/>
        </w:rPr>
        <w:t>partisan divisions</w:t>
      </w:r>
      <w:r w:rsidRPr="00405251">
        <w:rPr>
          <w:rFonts w:eastAsia="Malgun Gothic"/>
          <w:sz w:val="21"/>
          <w:u w:val="single"/>
        </w:rPr>
        <w:t xml:space="preserve">  that </w:t>
      </w:r>
      <w:r w:rsidRPr="00A23E0B">
        <w:rPr>
          <w:rFonts w:eastAsia="Malgun Gothic"/>
          <w:sz w:val="21"/>
          <w:highlight w:val="green"/>
          <w:u w:val="single"/>
        </w:rPr>
        <w:t>even if it does find a way to raise the</w:t>
      </w:r>
      <w:r w:rsidRPr="00405251">
        <w:rPr>
          <w:rFonts w:eastAsia="Malgun Gothic"/>
          <w:sz w:val="21"/>
          <w:u w:val="single"/>
        </w:rPr>
        <w:t xml:space="preserve"> debt </w:t>
      </w:r>
      <w:r w:rsidRPr="00A23E0B">
        <w:rPr>
          <w:rFonts w:eastAsia="Malgun Gothic"/>
          <w:sz w:val="21"/>
          <w:highlight w:val="green"/>
          <w:u w:val="single"/>
        </w:rPr>
        <w:t>ceiling</w:t>
      </w:r>
      <w:r w:rsidRPr="00405251">
        <w:rPr>
          <w:rFonts w:eastAsia="Malgun Gothic"/>
          <w:sz w:val="21"/>
          <w:u w:val="single"/>
        </w:rPr>
        <w:t xml:space="preserve"> ahead of an August 2nd deadline, </w:t>
      </w:r>
      <w:r w:rsidRPr="00A23E0B">
        <w:rPr>
          <w:rFonts w:eastAsia="Malgun Gothic"/>
          <w:sz w:val="21"/>
          <w:highlight w:val="green"/>
          <w:u w:val="single"/>
        </w:rPr>
        <w:t>that might not be enough to satisfy</w:t>
      </w:r>
      <w:r w:rsidRPr="00405251">
        <w:rPr>
          <w:rFonts w:eastAsia="Malgun Gothic"/>
          <w:sz w:val="21"/>
          <w:u w:val="single"/>
        </w:rPr>
        <w:t xml:space="preserve"> global </w:t>
      </w:r>
      <w:r w:rsidRPr="00A23E0B">
        <w:rPr>
          <w:rFonts w:eastAsia="Malgun Gothic"/>
          <w:sz w:val="21"/>
          <w:highlight w:val="green"/>
          <w:u w:val="single"/>
        </w:rPr>
        <w:t>markets</w:t>
      </w:r>
      <w:r w:rsidRPr="00405251">
        <w:rPr>
          <w:rFonts w:eastAsia="Malgun Gothic"/>
          <w:sz w:val="21"/>
          <w:u w:val="single"/>
        </w:rPr>
        <w:t xml:space="preserve"> and credit ratings agencies</w:t>
      </w:r>
      <w:r w:rsidRPr="00405251">
        <w:rPr>
          <w:rFonts w:eastAsia="Malgun Gothic"/>
          <w:sz w:val="12"/>
        </w:rPr>
        <w:t xml:space="preserve">.  While it’s obvious that some members are trying to figure out a way back from the ledge of default, they might be too close to the edge to back away now.  </w:t>
      </w:r>
      <w:r w:rsidRPr="00405251">
        <w:rPr>
          <w:rFonts w:eastAsia="Malgun Gothic"/>
          <w:sz w:val="21"/>
          <w:u w:val="single"/>
        </w:rPr>
        <w:t xml:space="preserve">All this </w:t>
      </w:r>
      <w:r w:rsidRPr="00A23E0B">
        <w:rPr>
          <w:rFonts w:eastAsia="Malgun Gothic"/>
          <w:sz w:val="21"/>
          <w:highlight w:val="green"/>
          <w:u w:val="single"/>
        </w:rPr>
        <w:t>talk about fiscal responsibility has set expectations in</w:t>
      </w:r>
      <w:r w:rsidRPr="00405251">
        <w:rPr>
          <w:rFonts w:eastAsia="Malgun Gothic"/>
          <w:sz w:val="21"/>
          <w:u w:val="single"/>
        </w:rPr>
        <w:t xml:space="preserve"> the </w:t>
      </w:r>
      <w:r w:rsidRPr="00A23E0B">
        <w:rPr>
          <w:rFonts w:eastAsia="Malgun Gothic"/>
          <w:sz w:val="21"/>
          <w:highlight w:val="green"/>
          <w:u w:val="single"/>
        </w:rPr>
        <w:t>global markets</w:t>
      </w:r>
      <w:r w:rsidRPr="00405251">
        <w:rPr>
          <w:rFonts w:eastAsia="Malgun Gothic"/>
          <w:sz w:val="21"/>
          <w:u w:val="single"/>
        </w:rPr>
        <w:t xml:space="preserve"> (and probably on Main Street, too</w:t>
      </w:r>
      <w:r w:rsidRPr="00A23E0B">
        <w:rPr>
          <w:rFonts w:eastAsia="Malgun Gothic"/>
          <w:sz w:val="21"/>
          <w:highlight w:val="green"/>
          <w:u w:val="single"/>
        </w:rPr>
        <w:t>) that Congress</w:t>
      </w:r>
      <w:r w:rsidRPr="00405251">
        <w:rPr>
          <w:rFonts w:eastAsia="Malgun Gothic"/>
          <w:sz w:val="21"/>
          <w:u w:val="single"/>
        </w:rPr>
        <w:t xml:space="preserve"> and the Administration </w:t>
      </w:r>
      <w:r w:rsidRPr="00A23E0B">
        <w:rPr>
          <w:rFonts w:eastAsia="Malgun Gothic"/>
          <w:sz w:val="21"/>
          <w:highlight w:val="green"/>
          <w:u w:val="single"/>
        </w:rPr>
        <w:t>are going to</w:t>
      </w:r>
      <w:r w:rsidRPr="00405251">
        <w:rPr>
          <w:rFonts w:eastAsia="Malgun Gothic"/>
          <w:sz w:val="21"/>
          <w:u w:val="single"/>
        </w:rPr>
        <w:t xml:space="preserve"> actually </w:t>
      </w:r>
      <w:r w:rsidRPr="00A23E0B">
        <w:rPr>
          <w:rFonts w:eastAsia="Malgun Gothic"/>
          <w:sz w:val="21"/>
          <w:highlight w:val="green"/>
          <w:u w:val="single"/>
        </w:rPr>
        <w:t>make</w:t>
      </w:r>
      <w:r w:rsidRPr="00405251">
        <w:rPr>
          <w:rFonts w:eastAsia="Malgun Gothic"/>
          <w:sz w:val="21"/>
          <w:u w:val="single"/>
        </w:rPr>
        <w:t xml:space="preserve"> some </w:t>
      </w:r>
      <w:r w:rsidRPr="00A23E0B">
        <w:rPr>
          <w:rFonts w:eastAsia="Malgun Gothic"/>
          <w:sz w:val="21"/>
          <w:highlight w:val="green"/>
          <w:u w:val="single"/>
        </w:rPr>
        <w:t>tough choices</w:t>
      </w:r>
      <w:r w:rsidRPr="00405251">
        <w:rPr>
          <w:rFonts w:eastAsia="Malgun Gothic"/>
          <w:sz w:val="21"/>
          <w:u w:val="single"/>
        </w:rPr>
        <w:t xml:space="preserve"> and make headway on getting Uncle Sam’s financial house in order.  </w:t>
      </w:r>
      <w:r w:rsidRPr="00A23E0B">
        <w:rPr>
          <w:rFonts w:eastAsia="Malgun Gothic"/>
          <w:sz w:val="21"/>
          <w:highlight w:val="green"/>
          <w:u w:val="single"/>
        </w:rPr>
        <w:t>If they don’t</w:t>
      </w:r>
      <w:r w:rsidRPr="00405251">
        <w:rPr>
          <w:rFonts w:eastAsia="Malgun Gothic"/>
          <w:sz w:val="21"/>
          <w:u w:val="single"/>
        </w:rPr>
        <w:t xml:space="preserve"> make real headway, </w:t>
      </w:r>
      <w:r w:rsidRPr="00A23E0B">
        <w:rPr>
          <w:rFonts w:eastAsia="Malgun Gothic"/>
          <w:sz w:val="21"/>
          <w:highlight w:val="green"/>
          <w:u w:val="single"/>
        </w:rPr>
        <w:t>the</w:t>
      </w:r>
      <w:r w:rsidRPr="00405251">
        <w:rPr>
          <w:rFonts w:eastAsia="Malgun Gothic"/>
          <w:sz w:val="21"/>
          <w:u w:val="single"/>
        </w:rPr>
        <w:t xml:space="preserve"> Federal </w:t>
      </w:r>
      <w:r w:rsidRPr="00A23E0B">
        <w:rPr>
          <w:rFonts w:eastAsia="Malgun Gothic"/>
          <w:sz w:val="21"/>
          <w:highlight w:val="green"/>
          <w:u w:val="single"/>
        </w:rPr>
        <w:t>government might get dinged by the ratings agencies</w:t>
      </w:r>
      <w:r w:rsidRPr="00405251">
        <w:rPr>
          <w:rFonts w:eastAsia="Malgun Gothic"/>
          <w:sz w:val="21"/>
          <w:u w:val="single"/>
        </w:rPr>
        <w:t xml:space="preserve"> even if they succeed in increasing the debt limit and avoiding technical default</w:t>
      </w:r>
      <w:r w:rsidRPr="00405251">
        <w:rPr>
          <w:rFonts w:eastAsia="Malgun Gothic"/>
          <w:sz w:val="12"/>
        </w:rPr>
        <w:t>.  Standard &amp; Poor’s hinted that real deficit/debt reform (not just a debt limit increase) is needed when they revised its outlook for U.S. ratings to negative in April:  “Some compromise that achieves agreement on a comprehensive budgetary  consolidation program--containing deficit-reduction measures in amounts near those recently proposed [</w:t>
      </w:r>
      <w:proofErr w:type="spellStart"/>
      <w:r w:rsidRPr="00405251">
        <w:rPr>
          <w:rFonts w:eastAsia="Malgun Gothic"/>
          <w:sz w:val="12"/>
        </w:rPr>
        <w:t>ed</w:t>
      </w:r>
      <w:proofErr w:type="spellEnd"/>
      <w:r w:rsidRPr="00405251">
        <w:rPr>
          <w:rFonts w:eastAsia="Malgun Gothic"/>
          <w:sz w:val="12"/>
        </w:rPr>
        <w:t xml:space="preserve">: $4T], and combined with meaningful steps toward  implementation by 2013--is our baseline assumption and could lead us to revise the outlook back to stable,” writes S&amp;P. “Alternatively, the lack of such an agreement or a significant further fiscal deterioration for any reason could lead us to lower the rating.”  </w:t>
      </w:r>
      <w:proofErr w:type="gramStart"/>
      <w:r w:rsidRPr="00405251">
        <w:rPr>
          <w:rFonts w:eastAsia="Malgun Gothic"/>
          <w:sz w:val="12"/>
        </w:rPr>
        <w:t>The warning shots from Fitch Ratings and Moody’s sound similar notes.</w:t>
      </w:r>
      <w:proofErr w:type="gramEnd"/>
      <w:r w:rsidRPr="00405251">
        <w:rPr>
          <w:rFonts w:eastAsia="Malgun Gothic"/>
          <w:sz w:val="12"/>
        </w:rPr>
        <w:t xml:space="preserve">  It would not be surprising to see Fed Chairman Ben Bernanke asked about this escape hatch during his semi-annual testimony on Wednesday on Capitol Hill. In June, the Chairman offered these words of advice (echoing several years of calls for fiscal changes):  “The solution to this dilemma, </w:t>
      </w:r>
      <w:r w:rsidRPr="00405251">
        <w:rPr>
          <w:rFonts w:eastAsia="Malgun Gothic"/>
          <w:sz w:val="21"/>
          <w:u w:val="single"/>
        </w:rPr>
        <w:t xml:space="preserve">I believe, lies in </w:t>
      </w:r>
      <w:r w:rsidRPr="00A23E0B">
        <w:rPr>
          <w:rFonts w:eastAsia="Malgun Gothic"/>
          <w:sz w:val="21"/>
          <w:highlight w:val="green"/>
          <w:u w:val="single"/>
        </w:rPr>
        <w:t>recognizing</w:t>
      </w:r>
      <w:r w:rsidRPr="00405251">
        <w:rPr>
          <w:rFonts w:eastAsia="Malgun Gothic"/>
          <w:sz w:val="21"/>
          <w:u w:val="single"/>
        </w:rPr>
        <w:t xml:space="preserve"> that our nation's </w:t>
      </w:r>
      <w:r w:rsidRPr="00A23E0B">
        <w:rPr>
          <w:rFonts w:eastAsia="Malgun Gothic"/>
          <w:sz w:val="21"/>
          <w:highlight w:val="green"/>
          <w:u w:val="single"/>
        </w:rPr>
        <w:t>fiscal problems are</w:t>
      </w:r>
      <w:r w:rsidRPr="00405251">
        <w:rPr>
          <w:rFonts w:eastAsia="Malgun Gothic"/>
          <w:sz w:val="21"/>
          <w:u w:val="single"/>
        </w:rPr>
        <w:t xml:space="preserve"> inherently </w:t>
      </w:r>
      <w:r w:rsidRPr="00A23E0B">
        <w:rPr>
          <w:rFonts w:eastAsia="Malgun Gothic"/>
          <w:sz w:val="21"/>
          <w:highlight w:val="green"/>
          <w:u w:val="single"/>
        </w:rPr>
        <w:t>long-term in nature</w:t>
      </w:r>
      <w:r w:rsidRPr="00405251">
        <w:rPr>
          <w:rFonts w:eastAsia="Malgun Gothic"/>
          <w:sz w:val="21"/>
          <w:u w:val="single"/>
        </w:rPr>
        <w:t>. Consequently, the appropriate response is to move quickly to enact a credible, long-term plan for fiscal consolidation. By taking decisions today that lead to fiscal consolidation over a longer horizon, policymakers can avoid a sudden fiscal contraction that could put the recovery at risk. At the same time, establishing a credible plan for reducing future deficits now would not only enhance economic performance in the long run, but could also yield near-term benefits by leading to lower long-term interest rates and increased consumer and business confidence</w:t>
      </w:r>
      <w:r w:rsidRPr="00405251">
        <w:rPr>
          <w:rFonts w:eastAsia="Malgun Gothic"/>
          <w:sz w:val="12"/>
        </w:rPr>
        <w:t>.”</w:t>
      </w:r>
      <w:r w:rsidRPr="00405251">
        <w:rPr>
          <w:rFonts w:eastAsia="Malgun Gothic" w:hint="eastAsia"/>
          <w:sz w:val="12"/>
        </w:rPr>
        <w:t xml:space="preserve"> </w:t>
      </w:r>
    </w:p>
    <w:p w:rsidR="00086388" w:rsidRPr="00E2129F" w:rsidRDefault="00086388" w:rsidP="00086388">
      <w:pPr>
        <w:pStyle w:val="Heading4"/>
        <w:rPr>
          <w:rFonts w:eastAsia="Calibri"/>
        </w:rPr>
      </w:pPr>
      <w:r>
        <w:rPr>
          <w:rFonts w:eastAsia="Calibri"/>
        </w:rPr>
        <w:t>No impact to economic decline—</w:t>
      </w:r>
    </w:p>
    <w:p w:rsidR="00086388" w:rsidRPr="00E2129F" w:rsidRDefault="00086388" w:rsidP="00086388">
      <w:pPr>
        <w:rPr>
          <w:sz w:val="16"/>
        </w:rPr>
      </w:pPr>
      <w:r w:rsidRPr="00E2129F">
        <w:rPr>
          <w:rStyle w:val="StyleStyleBold12pt"/>
        </w:rPr>
        <w:t>Barnett 9</w:t>
      </w:r>
      <w:r w:rsidRPr="00905F1C">
        <w:rPr>
          <w:b/>
          <w:sz w:val="24"/>
        </w:rPr>
        <w:t xml:space="preserve"> </w:t>
      </w:r>
      <w:r w:rsidRPr="00905F1C">
        <w:rPr>
          <w:sz w:val="16"/>
        </w:rPr>
        <w:t xml:space="preserve">Senior managing director of </w:t>
      </w:r>
      <w:proofErr w:type="spellStart"/>
      <w:r w:rsidRPr="00905F1C">
        <w:rPr>
          <w:sz w:val="16"/>
        </w:rPr>
        <w:t>Enterra</w:t>
      </w:r>
      <w:proofErr w:type="spellEnd"/>
      <w:r w:rsidRPr="00905F1C">
        <w:rPr>
          <w:sz w:val="16"/>
        </w:rPr>
        <w:t xml:space="preserve"> Solutions LLC and a contributing editor/online columnist for Esquire magazine, columnist for World Politics Review, Thomas P.M. “The New Rules: Security Remains Stable Amid Financial Crisis,” World Politics Review, 8/252009, http://www.aprodex.com/the-new-rules--security-remains-stable-amid-financial-crisis-398-bl.aspx</w:t>
      </w:r>
      <w:r w:rsidRPr="00905F1C">
        <w:rPr>
          <w:b/>
          <w:sz w:val="24"/>
        </w:rPr>
        <w:tab/>
      </w:r>
    </w:p>
    <w:p w:rsidR="00086388" w:rsidRPr="00905F1C" w:rsidRDefault="00086388" w:rsidP="00086388">
      <w:pPr>
        <w:rPr>
          <w:sz w:val="12"/>
        </w:rPr>
      </w:pPr>
      <w:r w:rsidRPr="00E2129F">
        <w:rPr>
          <w:u w:val="single"/>
        </w:rPr>
        <w:t>When the global financial crisis struck</w:t>
      </w:r>
      <w:r w:rsidRPr="00E2129F">
        <w:rPr>
          <w:sz w:val="12"/>
        </w:rPr>
        <w:t xml:space="preserve"> </w:t>
      </w:r>
      <w:r w:rsidRPr="00E2129F">
        <w:rPr>
          <w:sz w:val="12"/>
          <w:szCs w:val="16"/>
        </w:rPr>
        <w:t>roughly a year ago,</w:t>
      </w:r>
      <w:r w:rsidRPr="00E2129F">
        <w:rPr>
          <w:sz w:val="12"/>
        </w:rPr>
        <w:t xml:space="preserve"> </w:t>
      </w:r>
      <w:r w:rsidRPr="00E2129F">
        <w:rPr>
          <w:u w:val="single"/>
        </w:rPr>
        <w:t>the blogosphere was ablaze with all sorts of scary predictions of</w:t>
      </w:r>
      <w:r w:rsidRPr="00E2129F">
        <w:rPr>
          <w:sz w:val="12"/>
          <w:szCs w:val="16"/>
        </w:rPr>
        <w:t>, and commentary regarding,</w:t>
      </w:r>
      <w:r w:rsidRPr="00E2129F">
        <w:rPr>
          <w:sz w:val="12"/>
        </w:rPr>
        <w:t xml:space="preserve"> </w:t>
      </w:r>
      <w:r w:rsidRPr="00E2129F">
        <w:rPr>
          <w:u w:val="single"/>
        </w:rPr>
        <w:t>ensuing conflict and wars -- a rerun of the Great Depression leading to world war</w:t>
      </w:r>
      <w:r w:rsidRPr="00E2129F">
        <w:rPr>
          <w:sz w:val="12"/>
          <w:szCs w:val="16"/>
        </w:rPr>
        <w:t xml:space="preserve">, as it were. Now, as global economic news brightens and recovery -- surprisingly led by China and emerging markets -- is the talk of the day, it's interesting to look back over the past year and realize how </w:t>
      </w:r>
      <w:r w:rsidRPr="00E2129F">
        <w:rPr>
          <w:highlight w:val="green"/>
          <w:u w:val="single"/>
        </w:rPr>
        <w:t>globalization's first</w:t>
      </w:r>
      <w:r w:rsidRPr="00E2129F">
        <w:rPr>
          <w:u w:val="single"/>
        </w:rPr>
        <w:t xml:space="preserve"> truly </w:t>
      </w:r>
      <w:r w:rsidRPr="00E2129F">
        <w:rPr>
          <w:highlight w:val="green"/>
          <w:u w:val="single"/>
        </w:rPr>
        <w:t>worldwide recession has had</w:t>
      </w:r>
      <w:r w:rsidRPr="00E2129F">
        <w:rPr>
          <w:u w:val="single"/>
        </w:rPr>
        <w:t xml:space="preserve"> </w:t>
      </w:r>
      <w:r w:rsidRPr="00E2129F">
        <w:rPr>
          <w:u w:val="single"/>
          <w:bdr w:val="single" w:sz="4" w:space="0" w:color="auto"/>
        </w:rPr>
        <w:t xml:space="preserve">virtually </w:t>
      </w:r>
      <w:r w:rsidRPr="00E2129F">
        <w:rPr>
          <w:highlight w:val="green"/>
          <w:u w:val="single"/>
          <w:bdr w:val="single" w:sz="4" w:space="0" w:color="auto"/>
        </w:rPr>
        <w:t>no impact</w:t>
      </w:r>
      <w:r w:rsidRPr="00E2129F">
        <w:rPr>
          <w:u w:val="single"/>
        </w:rPr>
        <w:t xml:space="preserve"> whatsoever </w:t>
      </w:r>
      <w:r w:rsidRPr="00E2129F">
        <w:rPr>
          <w:highlight w:val="green"/>
          <w:u w:val="single"/>
        </w:rPr>
        <w:t>on the</w:t>
      </w:r>
      <w:r w:rsidRPr="00E2129F">
        <w:rPr>
          <w:u w:val="single"/>
        </w:rPr>
        <w:t xml:space="preserve"> international </w:t>
      </w:r>
      <w:r w:rsidRPr="00E2129F">
        <w:rPr>
          <w:highlight w:val="green"/>
          <w:u w:val="single"/>
        </w:rPr>
        <w:t>security landscape</w:t>
      </w:r>
      <w:r w:rsidRPr="00E2129F">
        <w:rPr>
          <w:u w:val="single"/>
        </w:rPr>
        <w:t xml:space="preserve">. None of the more than three-dozen ongoing conflicts listed by </w:t>
      </w:r>
      <w:proofErr w:type="gramStart"/>
      <w:r w:rsidRPr="00E2129F">
        <w:rPr>
          <w:u w:val="single"/>
        </w:rPr>
        <w:t>GlobalSecurity.org  can</w:t>
      </w:r>
      <w:proofErr w:type="gramEnd"/>
      <w:r w:rsidRPr="00E2129F">
        <w:rPr>
          <w:u w:val="single"/>
        </w:rPr>
        <w:t xml:space="preserve"> be clearly attributed to the global recession.</w:t>
      </w:r>
      <w:r w:rsidRPr="00E2129F">
        <w:rPr>
          <w:sz w:val="12"/>
        </w:rPr>
        <w:t xml:space="preserve"> </w:t>
      </w:r>
      <w:r w:rsidRPr="00E2129F">
        <w:rPr>
          <w:sz w:val="12"/>
          <w:szCs w:val="16"/>
        </w:rPr>
        <w:t>Indeed, the last new entry (civil conflict between Hamas and Fatah in the Palestine) predates the economic crisis by a year, and three quarters of the chronic struggles began in the last century. 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we see a most familiar picture: the usual mix of civil conflicts, insurgencies, and liberation-themed terrorist movements. Besides the recent Russia-Georgia dust-up</w:t>
      </w:r>
      <w:r w:rsidRPr="00E2129F">
        <w:rPr>
          <w:sz w:val="12"/>
        </w:rPr>
        <w:t xml:space="preserve">, </w:t>
      </w:r>
      <w:r w:rsidRPr="00E2129F">
        <w:rPr>
          <w:highlight w:val="green"/>
          <w:u w:val="single"/>
        </w:rPr>
        <w:t>the only</w:t>
      </w:r>
      <w:r w:rsidRPr="00E2129F">
        <w:rPr>
          <w:u w:val="single"/>
        </w:rPr>
        <w:t xml:space="preserve"> two potential </w:t>
      </w:r>
      <w:r w:rsidRPr="00E2129F">
        <w:rPr>
          <w:highlight w:val="green"/>
          <w:u w:val="single"/>
        </w:rPr>
        <w:t>state-on-state wars</w:t>
      </w:r>
      <w:r w:rsidRPr="00E2129F">
        <w:rPr>
          <w:u w:val="single"/>
        </w:rPr>
        <w:t xml:space="preserve"> (North v. South Korea, Israel v. Iran) </w:t>
      </w:r>
      <w:r w:rsidRPr="00E2129F">
        <w:rPr>
          <w:highlight w:val="green"/>
          <w:u w:val="single"/>
        </w:rPr>
        <w:t>are</w:t>
      </w:r>
      <w:r w:rsidRPr="00E2129F">
        <w:rPr>
          <w:u w:val="single"/>
        </w:rPr>
        <w:t xml:space="preserve"> both </w:t>
      </w:r>
      <w:r w:rsidRPr="00E2129F">
        <w:rPr>
          <w:highlight w:val="green"/>
          <w:u w:val="single"/>
        </w:rPr>
        <w:t>tied to</w:t>
      </w:r>
      <w:r w:rsidRPr="00E2129F">
        <w:rPr>
          <w:u w:val="single"/>
        </w:rPr>
        <w:t xml:space="preserve"> one side acquiring a </w:t>
      </w:r>
      <w:r w:rsidRPr="00E2129F">
        <w:rPr>
          <w:highlight w:val="green"/>
          <w:u w:val="single"/>
        </w:rPr>
        <w:t>nuclear</w:t>
      </w:r>
      <w:r w:rsidRPr="00E2129F">
        <w:rPr>
          <w:u w:val="single"/>
        </w:rPr>
        <w:t xml:space="preserve"> weapon </w:t>
      </w:r>
      <w:r w:rsidRPr="00E2129F">
        <w:rPr>
          <w:highlight w:val="green"/>
          <w:u w:val="single"/>
        </w:rPr>
        <w:t>capacity</w:t>
      </w:r>
      <w:r w:rsidRPr="00E2129F">
        <w:rPr>
          <w:u w:val="single"/>
        </w:rPr>
        <w:t xml:space="preserve"> -- a process </w:t>
      </w:r>
      <w:r w:rsidRPr="00E2129F">
        <w:rPr>
          <w:highlight w:val="green"/>
          <w:u w:val="single"/>
        </w:rPr>
        <w:t>wholly unrelated to</w:t>
      </w:r>
      <w:r w:rsidRPr="00E2129F">
        <w:rPr>
          <w:u w:val="single"/>
        </w:rPr>
        <w:t xml:space="preserve"> global </w:t>
      </w:r>
      <w:r w:rsidRPr="00E2129F">
        <w:rPr>
          <w:highlight w:val="green"/>
          <w:u w:val="single"/>
        </w:rPr>
        <w:t>economic trends.</w:t>
      </w:r>
      <w:r w:rsidRPr="00E2129F">
        <w:rPr>
          <w:sz w:val="12"/>
        </w:rPr>
        <w:t xml:space="preserve"> </w:t>
      </w:r>
      <w:r w:rsidRPr="00E2129F">
        <w:rPr>
          <w:sz w:val="12"/>
          <w:szCs w:val="16"/>
        </w:rPr>
        <w:t xml:space="preserve">And with the United States effectively tied down by its two ongoing major interventions (Iraq and Afghanistan-bleeding-into-Pakistan), our </w:t>
      </w:r>
      <w:r w:rsidRPr="00E2129F">
        <w:rPr>
          <w:u w:val="single"/>
        </w:rPr>
        <w:t>involvement elsewhere around the planet has been quite modest, both leading up to and following the onset of the economic crisis</w:t>
      </w:r>
      <w:r w:rsidRPr="00E2129F">
        <w:rPr>
          <w:sz w:val="12"/>
          <w:szCs w:val="16"/>
        </w:rPr>
        <w:t>: e.g., the usual counter-drug efforts in Latin America, the usual military exercises with allies across Asia, mixing it up with pirates off Somalia's coast).</w:t>
      </w:r>
      <w:r w:rsidRPr="00E2129F">
        <w:rPr>
          <w:sz w:val="12"/>
        </w:rPr>
        <w:t xml:space="preserve"> </w:t>
      </w:r>
      <w:r w:rsidRPr="00E2129F">
        <w:rPr>
          <w:highlight w:val="green"/>
          <w:u w:val="single"/>
        </w:rPr>
        <w:t>Everywhere else we find</w:t>
      </w:r>
      <w:r w:rsidRPr="00E2129F">
        <w:rPr>
          <w:sz w:val="12"/>
        </w:rPr>
        <w:t xml:space="preserve"> </w:t>
      </w:r>
      <w:r w:rsidRPr="00E2129F">
        <w:rPr>
          <w:sz w:val="12"/>
          <w:szCs w:val="16"/>
        </w:rPr>
        <w:t>serious instability we pretty much let it burn, occasionally pressing the Chinese -- unsuccessfully -- to do something. Our new Africa Command, for example, hasn't led us to anything beyond advising and training local forces. So, to sum up:</w:t>
      </w:r>
      <w:r w:rsidRPr="00E2129F">
        <w:rPr>
          <w:sz w:val="12"/>
        </w:rPr>
        <w:t xml:space="preserve"> </w:t>
      </w:r>
      <w:r w:rsidRPr="00E2129F">
        <w:rPr>
          <w:u w:val="single"/>
        </w:rPr>
        <w:t>No significant uptick in mass violence or unrest</w:t>
      </w:r>
      <w:r w:rsidRPr="00E2129F">
        <w:rPr>
          <w:sz w:val="12"/>
        </w:rPr>
        <w:t xml:space="preserve"> </w:t>
      </w:r>
      <w:r w:rsidRPr="00E2129F">
        <w:rPr>
          <w:sz w:val="12"/>
          <w:szCs w:val="16"/>
        </w:rPr>
        <w:t xml:space="preserve">(remember the smattering of urban riots last year in places like Greece, Moldova and Latvia?); </w:t>
      </w:r>
      <w:r w:rsidRPr="00E2129F">
        <w:rPr>
          <w:u w:val="single"/>
        </w:rPr>
        <w:t>The usual frequency maintained in civil conflicts (in all the usual places)</w:t>
      </w:r>
      <w:r w:rsidRPr="00E2129F">
        <w:rPr>
          <w:sz w:val="12"/>
        </w:rPr>
        <w:t xml:space="preserve">; </w:t>
      </w:r>
      <w:r w:rsidRPr="00E2129F">
        <w:rPr>
          <w:u w:val="single"/>
        </w:rPr>
        <w:t xml:space="preserve">Not a single state-on-state war directly caused (and </w:t>
      </w:r>
      <w:r w:rsidRPr="00E2129F">
        <w:rPr>
          <w:highlight w:val="green"/>
          <w:u w:val="single"/>
        </w:rPr>
        <w:t>no great-power-on-great-power crises</w:t>
      </w:r>
      <w:r w:rsidRPr="00E2129F">
        <w:rPr>
          <w:u w:val="single"/>
        </w:rPr>
        <w:t xml:space="preserve"> even </w:t>
      </w:r>
      <w:r w:rsidRPr="00E2129F">
        <w:rPr>
          <w:highlight w:val="green"/>
          <w:u w:val="single"/>
        </w:rPr>
        <w:t>triggered</w:t>
      </w:r>
      <w:r w:rsidRPr="00E2129F">
        <w:rPr>
          <w:u w:val="single"/>
        </w:rPr>
        <w:t>); No great improvement or disruption in great-power cooperation regarding the emergence of new nuclear powers</w:t>
      </w:r>
      <w:r w:rsidRPr="00E2129F">
        <w:rPr>
          <w:sz w:val="12"/>
        </w:rPr>
        <w:t xml:space="preserve"> </w:t>
      </w:r>
      <w:r w:rsidRPr="00E2129F">
        <w:rPr>
          <w:sz w:val="12"/>
          <w:szCs w:val="16"/>
        </w:rPr>
        <w:t>(despite all that diplomacy); A modest scaling back of international policing efforts by the system's acknowledged Leviathan power (inevitable given the strain);</w:t>
      </w:r>
      <w:r w:rsidRPr="00E2129F">
        <w:rPr>
          <w:sz w:val="12"/>
        </w:rPr>
        <w:t xml:space="preserve"> </w:t>
      </w:r>
      <w:r w:rsidRPr="00E2129F">
        <w:rPr>
          <w:u w:val="single"/>
        </w:rPr>
        <w:t>and No serious efforts by any rising great power</w:t>
      </w:r>
      <w:r w:rsidRPr="00E2129F">
        <w:rPr>
          <w:sz w:val="12"/>
        </w:rPr>
        <w:t xml:space="preserve"> </w:t>
      </w:r>
      <w:r w:rsidRPr="00E2129F">
        <w:rPr>
          <w:sz w:val="12"/>
          <w:szCs w:val="16"/>
        </w:rPr>
        <w:t xml:space="preserve">to challenge that Leviathan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we've finally seen global defense spending surpass the previous world record set in the late 1980s, but even that's likely to wane given the stress on public budgets created by all this </w:t>
      </w:r>
      <w:r w:rsidRPr="00E2129F">
        <w:rPr>
          <w:sz w:val="12"/>
          <w:szCs w:val="16"/>
        </w:rPr>
        <w:lastRenderedPageBreak/>
        <w:t>unprecedented "stimulus" spending. If anything, the friendly cooperation on such stimulus packaging was the most notable great-power dynamic caused by the crisis.</w:t>
      </w:r>
      <w:r w:rsidRPr="00E2129F">
        <w:rPr>
          <w:sz w:val="12"/>
        </w:rPr>
        <w:t xml:space="preserve"> </w:t>
      </w:r>
      <w:r w:rsidRPr="00E2129F">
        <w:rPr>
          <w:u w:val="single"/>
        </w:rPr>
        <w:t>Can we say that the world has suffered a distinct shift to political radicalism as a result of the economic crisis? Indeed, no.</w:t>
      </w:r>
      <w:r w:rsidRPr="00E2129F">
        <w:rPr>
          <w:sz w:val="12"/>
        </w:rPr>
        <w:t xml:space="preserve"> </w:t>
      </w:r>
      <w:r w:rsidRPr="00E2129F">
        <w:rPr>
          <w:u w:val="single"/>
        </w:rPr>
        <w:t xml:space="preserve">The world's </w:t>
      </w:r>
      <w:r w:rsidRPr="00603C59">
        <w:rPr>
          <w:highlight w:val="green"/>
          <w:u w:val="single"/>
        </w:rPr>
        <w:t>major economies remain</w:t>
      </w:r>
      <w:r w:rsidRPr="00E2129F">
        <w:rPr>
          <w:u w:val="single"/>
        </w:rPr>
        <w:t xml:space="preserve"> governed by center-left or center-right political factions that remain </w:t>
      </w:r>
      <w:r w:rsidRPr="00603C59">
        <w:rPr>
          <w:highlight w:val="green"/>
          <w:u w:val="single"/>
        </w:rPr>
        <w:t xml:space="preserve">decidedly friendly to </w:t>
      </w:r>
      <w:r w:rsidRPr="00E2129F">
        <w:rPr>
          <w:u w:val="single"/>
        </w:rPr>
        <w:t xml:space="preserve">both </w:t>
      </w:r>
      <w:r w:rsidRPr="00603C59">
        <w:rPr>
          <w:highlight w:val="green"/>
          <w:u w:val="single"/>
        </w:rPr>
        <w:t>markets</w:t>
      </w:r>
      <w:r w:rsidRPr="00E2129F">
        <w:rPr>
          <w:u w:val="single"/>
        </w:rPr>
        <w:t xml:space="preserve"> and trade.</w:t>
      </w:r>
      <w:r w:rsidRPr="00E2129F">
        <w:rPr>
          <w:sz w:val="12"/>
        </w:rPr>
        <w:t xml:space="preserve"> </w:t>
      </w:r>
      <w:r w:rsidRPr="00E2129F">
        <w:rPr>
          <w:sz w:val="12"/>
          <w:szCs w:val="16"/>
        </w:rPr>
        <w:t xml:space="preserve">In the short run, there were attempts across the board to insulate economies from immediate damage (in effect, as much protectionism as allowed under current trade rules), but </w:t>
      </w:r>
      <w:r w:rsidRPr="00603C59">
        <w:rPr>
          <w:highlight w:val="green"/>
          <w:u w:val="single"/>
        </w:rPr>
        <w:t xml:space="preserve">there was no </w:t>
      </w:r>
      <w:r w:rsidRPr="00E2129F">
        <w:rPr>
          <w:u w:val="single"/>
        </w:rPr>
        <w:t xml:space="preserve">great </w:t>
      </w:r>
      <w:r w:rsidRPr="00603C59">
        <w:rPr>
          <w:highlight w:val="green"/>
          <w:u w:val="single"/>
        </w:rPr>
        <w:t>slide into "trade wars</w:t>
      </w:r>
      <w:r w:rsidRPr="00E2129F">
        <w:rPr>
          <w:u w:val="single"/>
        </w:rPr>
        <w:t>."</w:t>
      </w:r>
      <w:r w:rsidRPr="00E2129F">
        <w:rPr>
          <w:sz w:val="12"/>
        </w:rPr>
        <w:t xml:space="preserve"> </w:t>
      </w:r>
      <w:r w:rsidRPr="00E2129F">
        <w:rPr>
          <w:sz w:val="12"/>
          <w:szCs w:val="16"/>
        </w:rPr>
        <w:t>Instead, the World Trade Organization is functioning as it was designed to function, and regional efforts toward free-trade agreements have not slowed. Can we say</w:t>
      </w:r>
      <w:r w:rsidRPr="00E2129F">
        <w:rPr>
          <w:sz w:val="12"/>
        </w:rPr>
        <w:t xml:space="preserve"> </w:t>
      </w:r>
      <w:r w:rsidRPr="00E2129F">
        <w:rPr>
          <w:u w:val="single"/>
        </w:rPr>
        <w:t>Islamic radicalism</w:t>
      </w:r>
      <w:r w:rsidRPr="00E2129F">
        <w:rPr>
          <w:sz w:val="12"/>
        </w:rPr>
        <w:t xml:space="preserve"> </w:t>
      </w:r>
      <w:r w:rsidRPr="00E2129F">
        <w:rPr>
          <w:sz w:val="12"/>
          <w:szCs w:val="16"/>
        </w:rPr>
        <w:t>was inflamed by the economic crisis? If it was, that shift</w:t>
      </w:r>
      <w:r w:rsidRPr="00E2129F">
        <w:rPr>
          <w:sz w:val="12"/>
        </w:rPr>
        <w:t xml:space="preserve"> </w:t>
      </w:r>
      <w:r w:rsidRPr="00E2129F">
        <w:rPr>
          <w:u w:val="single"/>
        </w:rPr>
        <w:t>was clearly overwhelmed by the Islamic world's growing disenchantment with</w:t>
      </w:r>
      <w:r w:rsidRPr="00E2129F">
        <w:rPr>
          <w:sz w:val="12"/>
        </w:rPr>
        <w:t xml:space="preserve"> </w:t>
      </w:r>
      <w:r w:rsidRPr="00E2129F">
        <w:rPr>
          <w:sz w:val="12"/>
          <w:szCs w:val="16"/>
        </w:rPr>
        <w:t>the brutality displayed by violent extremist groups such as</w:t>
      </w:r>
      <w:r w:rsidRPr="00E2129F">
        <w:rPr>
          <w:sz w:val="12"/>
        </w:rPr>
        <w:t xml:space="preserve"> </w:t>
      </w:r>
      <w:r w:rsidRPr="00E2129F">
        <w:rPr>
          <w:u w:val="single"/>
        </w:rPr>
        <w:t>al-Qaida.</w:t>
      </w:r>
      <w:r w:rsidRPr="00E2129F">
        <w:rPr>
          <w:sz w:val="12"/>
        </w:rPr>
        <w:t xml:space="preserve"> </w:t>
      </w:r>
      <w:r w:rsidRPr="00E2129F">
        <w:rPr>
          <w:sz w:val="12"/>
          <w:szCs w:val="16"/>
        </w:rPr>
        <w:t xml:space="preserve">And looking forward, austere economic times are just as likely to breed connecting evangelicalism as disconnecting fundamentalism. At the end of the day, </w:t>
      </w:r>
      <w:r w:rsidRPr="00E2129F">
        <w:rPr>
          <w:u w:val="single"/>
        </w:rPr>
        <w:t>the economic crisis did not prove to be sufficiently frightening to provoke major economies into establishing global regulatory schemes</w:t>
      </w:r>
      <w:r w:rsidRPr="00E2129F">
        <w:rPr>
          <w:sz w:val="12"/>
          <w:szCs w:val="16"/>
        </w:rPr>
        <w:t>, even as it has sparked a spirited -- and much needed, as I argued last week -- discussion of the continuing viability of the U.S. dollar as the world's primary reserve currency. Naturally,</w:t>
      </w:r>
      <w:r w:rsidRPr="00E2129F">
        <w:rPr>
          <w:sz w:val="12"/>
        </w:rPr>
        <w:t xml:space="preserve"> </w:t>
      </w:r>
      <w:r w:rsidRPr="00E2129F">
        <w:rPr>
          <w:u w:val="single"/>
        </w:rPr>
        <w:t>plenty of experts and pundits have attached great significance to this debate, seeing in it the beginning of "economic warfare" and the like between "fading" America and "rising" China.</w:t>
      </w:r>
      <w:r w:rsidRPr="00E2129F">
        <w:rPr>
          <w:sz w:val="12"/>
        </w:rPr>
        <w:t xml:space="preserve"> </w:t>
      </w:r>
      <w:r w:rsidRPr="00E2129F">
        <w:rPr>
          <w:sz w:val="12"/>
          <w:szCs w:val="16"/>
        </w:rPr>
        <w:t>And yet, in a world of globally integrated production chains and interconnected financial markets,</w:t>
      </w:r>
      <w:r w:rsidRPr="00E2129F">
        <w:rPr>
          <w:sz w:val="12"/>
        </w:rPr>
        <w:t xml:space="preserve"> </w:t>
      </w:r>
      <w:r w:rsidRPr="00E2129F">
        <w:rPr>
          <w:u w:val="single"/>
        </w:rPr>
        <w:t>such "diverging interests" hardly constitute signposts for wars up ahead.</w:t>
      </w:r>
      <w:r w:rsidRPr="00E2129F">
        <w:rPr>
          <w:sz w:val="12"/>
        </w:rPr>
        <w:t xml:space="preserve"> </w:t>
      </w:r>
      <w:r w:rsidRPr="00E2129F">
        <w:rPr>
          <w:sz w:val="12"/>
          <w:szCs w:val="16"/>
        </w:rPr>
        <w:t>Frankly, I don't welcome a world in which America's fiscal profligacy goes undisciplined, so bring it on -- please! Add it all up and it's fair to say that</w:t>
      </w:r>
      <w:r w:rsidRPr="00E2129F">
        <w:rPr>
          <w:sz w:val="12"/>
        </w:rPr>
        <w:t xml:space="preserve"> </w:t>
      </w:r>
      <w:r w:rsidRPr="00E2129F">
        <w:rPr>
          <w:highlight w:val="green"/>
          <w:u w:val="single"/>
        </w:rPr>
        <w:t>this</w:t>
      </w:r>
      <w:r w:rsidRPr="00E2129F">
        <w:rPr>
          <w:u w:val="single"/>
        </w:rPr>
        <w:t xml:space="preserve"> global financial </w:t>
      </w:r>
      <w:r w:rsidRPr="00E2129F">
        <w:rPr>
          <w:highlight w:val="green"/>
          <w:u w:val="single"/>
        </w:rPr>
        <w:t>crisis has proven</w:t>
      </w:r>
      <w:r w:rsidRPr="00E2129F">
        <w:rPr>
          <w:u w:val="single"/>
        </w:rPr>
        <w:t xml:space="preserve"> the great </w:t>
      </w:r>
      <w:r w:rsidRPr="00E2129F">
        <w:rPr>
          <w:highlight w:val="green"/>
          <w:u w:val="single"/>
        </w:rPr>
        <w:t>resilience of America's post-World War II</w:t>
      </w:r>
      <w:r w:rsidRPr="00E2129F">
        <w:rPr>
          <w:u w:val="single"/>
        </w:rPr>
        <w:t xml:space="preserve"> international </w:t>
      </w:r>
      <w:r w:rsidRPr="00E2129F">
        <w:rPr>
          <w:highlight w:val="green"/>
          <w:u w:val="single"/>
        </w:rPr>
        <w:t>liberal trade order.</w:t>
      </w:r>
      <w:r w:rsidRPr="00E2129F">
        <w:rPr>
          <w:sz w:val="12"/>
        </w:rPr>
        <w:t xml:space="preserve"> </w:t>
      </w:r>
      <w:r w:rsidRPr="00E2129F">
        <w:rPr>
          <w:sz w:val="12"/>
          <w:szCs w:val="16"/>
        </w:rPr>
        <w:t xml:space="preserve">Do I expect to read any analyses along those lines in the blogosphere any time soon? </w:t>
      </w:r>
      <w:proofErr w:type="gramStart"/>
      <w:r w:rsidRPr="00E2129F">
        <w:rPr>
          <w:sz w:val="12"/>
          <w:szCs w:val="16"/>
        </w:rPr>
        <w:t>Absolutely not.</w:t>
      </w:r>
      <w:proofErr w:type="gramEnd"/>
      <w:r w:rsidRPr="00E2129F">
        <w:rPr>
          <w:sz w:val="12"/>
          <w:szCs w:val="16"/>
        </w:rPr>
        <w:t xml:space="preserve"> </w:t>
      </w:r>
      <w:r w:rsidRPr="00E2129F">
        <w:rPr>
          <w:u w:val="single"/>
        </w:rPr>
        <w:t>I expect the fantastic fear-mongering to proceed apace. That's what the Internet is for.</w:t>
      </w:r>
      <w:r w:rsidRPr="00905F1C">
        <w:rPr>
          <w:u w:val="single"/>
        </w:rPr>
        <w:t xml:space="preserve"> </w:t>
      </w:r>
      <w:r w:rsidRPr="00905F1C">
        <w:rPr>
          <w:sz w:val="12"/>
        </w:rPr>
        <w:t xml:space="preserve"> </w:t>
      </w:r>
    </w:p>
    <w:p w:rsidR="00086388" w:rsidRDefault="00086388" w:rsidP="00086388">
      <w:pPr>
        <w:pStyle w:val="Heading3"/>
      </w:pPr>
      <w:r>
        <w:lastRenderedPageBreak/>
        <w:t xml:space="preserve">2ac—Hegemony </w:t>
      </w:r>
    </w:p>
    <w:p w:rsidR="00086388" w:rsidRPr="00A23E0B" w:rsidRDefault="00086388" w:rsidP="00086388">
      <w:pPr>
        <w:pStyle w:val="Heading4"/>
      </w:pPr>
      <w:r>
        <w:t xml:space="preserve">Alternative casualties make decline of </w:t>
      </w:r>
      <w:proofErr w:type="spellStart"/>
      <w:r>
        <w:t>hege</w:t>
      </w:r>
      <w:proofErr w:type="spellEnd"/>
      <w:r>
        <w:t xml:space="preserve"> inevitable—</w:t>
      </w:r>
    </w:p>
    <w:p w:rsidR="00086388" w:rsidRPr="00DB56FB" w:rsidRDefault="00086388" w:rsidP="00086388">
      <w:r w:rsidRPr="00DB56FB">
        <w:rPr>
          <w:rStyle w:val="StyleStyleBold12pt"/>
        </w:rPr>
        <w:t>Copley ’12</w:t>
      </w:r>
      <w:r w:rsidRPr="00DB56FB">
        <w:t xml:space="preserve"> (Gregory R., editor of Defense &amp; Foreign Affairs’ Strategic Policy, Strategic Policy in an Age of Global Realignment, lexis, June 2012)</w:t>
      </w:r>
    </w:p>
    <w:p w:rsidR="00086388" w:rsidRPr="00DB56FB" w:rsidRDefault="00086388" w:rsidP="00086388">
      <w:pPr>
        <w:rPr>
          <w:sz w:val="16"/>
        </w:rPr>
      </w:pPr>
      <w:r w:rsidRPr="00DB56FB">
        <w:rPr>
          <w:sz w:val="16"/>
        </w:rPr>
        <w:t xml:space="preserve">3. Strategic Recovery by the US. </w:t>
      </w:r>
      <w:r w:rsidRPr="00E0036C">
        <w:rPr>
          <w:rStyle w:val="StyleBoldUnderline"/>
          <w:highlight w:val="yellow"/>
        </w:rPr>
        <w:t>The US will not,</w:t>
      </w:r>
      <w:r w:rsidRPr="00DB56FB">
        <w:rPr>
          <w:rStyle w:val="StyleBoldUnderline"/>
        </w:rPr>
        <w:t xml:space="preserve"> in 2012 or 2013, </w:t>
      </w:r>
      <w:r w:rsidRPr="00E0036C">
        <w:rPr>
          <w:rStyle w:val="StyleBoldUnderline"/>
          <w:highlight w:val="yellow"/>
        </w:rPr>
        <w:t xml:space="preserve">show signs of </w:t>
      </w:r>
      <w:r w:rsidRPr="00E0036C">
        <w:rPr>
          <w:rStyle w:val="Emphasis"/>
          <w:highlight w:val="yellow"/>
        </w:rPr>
        <w:t>any recovery of its global strategic credibilit</w:t>
      </w:r>
      <w:r w:rsidRPr="00DB56FB">
        <w:rPr>
          <w:rStyle w:val="Emphasis"/>
        </w:rPr>
        <w:t>y or real strength.</w:t>
      </w:r>
      <w:r w:rsidRPr="00DB56FB">
        <w:rPr>
          <w:sz w:val="16"/>
        </w:rPr>
        <w:t xml:space="preserve"> Its </w:t>
      </w:r>
      <w:r w:rsidRPr="00DB56FB">
        <w:rPr>
          <w:rStyle w:val="Emphasis"/>
        </w:rPr>
        <w:t>manufacturing and science and technology</w:t>
      </w:r>
      <w:r w:rsidRPr="00DB56FB">
        <w:rPr>
          <w:sz w:val="16"/>
        </w:rPr>
        <w:t xml:space="preserve"> sectors </w:t>
      </w:r>
      <w:r w:rsidRPr="00DB56FB">
        <w:rPr>
          <w:rStyle w:val="Emphasis"/>
        </w:rPr>
        <w:t>will continue to suffer from</w:t>
      </w:r>
      <w:r w:rsidRPr="00DB56FB">
        <w:rPr>
          <w:sz w:val="16"/>
        </w:rPr>
        <w:t xml:space="preserve"> low (even </w:t>
      </w:r>
      <w:r w:rsidRPr="00DB56FB">
        <w:rPr>
          <w:rStyle w:val="Emphasis"/>
        </w:rPr>
        <w:t>declining) productivity</w:t>
      </w:r>
      <w:r w:rsidRPr="00DB56FB">
        <w:rPr>
          <w:sz w:val="16"/>
        </w:rPr>
        <w:t xml:space="preserve"> </w:t>
      </w:r>
      <w:r w:rsidRPr="00DB56FB">
        <w:rPr>
          <w:rStyle w:val="Emphasis"/>
        </w:rPr>
        <w:t xml:space="preserve">and </w:t>
      </w:r>
      <w:r w:rsidRPr="00DB56FB">
        <w:rPr>
          <w:u w:val="single"/>
        </w:rPr>
        <w:t>difficulty in capital formation</w:t>
      </w:r>
      <w:r w:rsidRPr="00DB56FB">
        <w:rPr>
          <w:sz w:val="16"/>
        </w:rPr>
        <w:t xml:space="preserve"> (for political reasons, primarily). A </w:t>
      </w:r>
      <w:r w:rsidRPr="00DB56FB">
        <w:rPr>
          <w:rStyle w:val="StyleBoldUnderline"/>
        </w:rPr>
        <w:t xml:space="preserve">significant US recovery </w:t>
      </w:r>
      <w:r w:rsidRPr="00DB56FB">
        <w:rPr>
          <w:rStyle w:val="Emphasis"/>
        </w:rPr>
        <w:t>is not feasible</w:t>
      </w:r>
      <w:r w:rsidRPr="00DB56FB">
        <w:rPr>
          <w:sz w:val="16"/>
        </w:rPr>
        <w:t xml:space="preserve"> in the timeframe given the present political and economic policies and impasse evident. </w:t>
      </w:r>
      <w:r w:rsidRPr="00E0036C">
        <w:rPr>
          <w:rStyle w:val="Emphasis"/>
          <w:highlight w:val="yellow"/>
        </w:rPr>
        <w:t>US allies will increasingly look to their own needs</w:t>
      </w:r>
      <w:r w:rsidRPr="00DB56FB">
        <w:rPr>
          <w:sz w:val="16"/>
        </w:rPr>
        <w:t xml:space="preserve"> while attempting to sustain their alliance relationship with the US to the extent feasible. </w:t>
      </w:r>
      <w:r w:rsidRPr="00E0036C">
        <w:rPr>
          <w:rStyle w:val="StyleBoldUnderline"/>
          <w:highlight w:val="yellow"/>
        </w:rPr>
        <w:t>Those outside the US alliance network</w:t>
      </w:r>
      <w:r w:rsidRPr="00DB56FB">
        <w:rPr>
          <w:sz w:val="16"/>
        </w:rPr>
        <w:t xml:space="preserve">, or peripheral to it, will </w:t>
      </w:r>
      <w:r w:rsidRPr="00DB56FB">
        <w:rPr>
          <w:rStyle w:val="Emphasis"/>
        </w:rPr>
        <w:t>increasingly dis</w:t>
      </w:r>
      <w:r w:rsidRPr="00E0036C">
        <w:rPr>
          <w:rStyle w:val="Emphasis"/>
          <w:highlight w:val="yellow"/>
        </w:rPr>
        <w:t>regard US political/diplomatic pressures</w:t>
      </w:r>
      <w:r w:rsidRPr="00DB56FB">
        <w:rPr>
          <w:sz w:val="16"/>
        </w:rPr>
        <w:t xml:space="preserve">, </w:t>
      </w:r>
      <w:r w:rsidRPr="00DB56FB">
        <w:rPr>
          <w:rStyle w:val="StyleBoldUnderline"/>
        </w:rPr>
        <w:t>and will seek to accommodate the PRC or regional actors</w:t>
      </w:r>
      <w:r w:rsidRPr="00DB56FB">
        <w:rPr>
          <w:sz w:val="16"/>
        </w:rPr>
        <w:t xml:space="preserve">. </w:t>
      </w:r>
      <w:r w:rsidRPr="00DB56FB">
        <w:rPr>
          <w:u w:val="single"/>
        </w:rPr>
        <w:t>The continued economic malaise of the US during 2012, even if disguised by modest nominal GDP growth, will make economic (and therefore strategic) recovery more difficult and ensure that it will take longer. In any event</w:t>
      </w:r>
      <w:r w:rsidRPr="00DB56FB">
        <w:rPr>
          <w:sz w:val="16"/>
        </w:rPr>
        <w:t xml:space="preserve">, </w:t>
      </w:r>
      <w:r w:rsidRPr="00E0036C">
        <w:rPr>
          <w:rStyle w:val="StyleBoldUnderline"/>
          <w:highlight w:val="yellow"/>
        </w:rPr>
        <w:t xml:space="preserve">the </w:t>
      </w:r>
      <w:r w:rsidRPr="00E0036C">
        <w:rPr>
          <w:rStyle w:val="Emphasis"/>
          <w:highlight w:val="yellow"/>
        </w:rPr>
        <w:t>fact that the US national debt exceeds the GDP hollows the dollar and thus makes meaningful recovery impossible</w:t>
      </w:r>
      <w:r w:rsidRPr="00DB56FB">
        <w:rPr>
          <w:rStyle w:val="Emphasis"/>
        </w:rPr>
        <w:t xml:space="preserve"> </w:t>
      </w:r>
      <w:r w:rsidRPr="00DB56FB">
        <w:rPr>
          <w:sz w:val="16"/>
        </w:rPr>
        <w:t>in the short-term. The attractiveness of a low dollar value in comparison to other currencies in making US manufacturing investment more feasible than in recent years is offset by declining US workforce productivity and political constraints which penalize investment in manufacturing, or even in achieving appealing conditions for capital formation. Banks are as afraid of such investment as are manufacturing investors themselves.</w:t>
      </w:r>
      <w:r>
        <w:rPr>
          <w:sz w:val="16"/>
        </w:rPr>
        <w:t xml:space="preserve"> </w:t>
      </w:r>
    </w:p>
    <w:p w:rsidR="00086388" w:rsidRDefault="00086388" w:rsidP="00086388">
      <w:pPr>
        <w:pStyle w:val="Heading4"/>
      </w:pPr>
      <w:r>
        <w:t>No Impact to decline—</w:t>
      </w:r>
    </w:p>
    <w:p w:rsidR="00086388" w:rsidRPr="00DB56FB" w:rsidRDefault="00086388" w:rsidP="00086388">
      <w:pPr>
        <w:rPr>
          <w:sz w:val="16"/>
        </w:rPr>
      </w:pPr>
      <w:proofErr w:type="spellStart"/>
      <w:r w:rsidRPr="00DB56FB">
        <w:rPr>
          <w:rStyle w:val="StyleStyleBold12pt"/>
        </w:rPr>
        <w:t>Fettweis</w:t>
      </w:r>
      <w:proofErr w:type="spellEnd"/>
      <w:r w:rsidRPr="00DB56FB">
        <w:rPr>
          <w:rStyle w:val="StyleStyleBold12pt"/>
        </w:rPr>
        <w:t xml:space="preserve"> ‘10</w:t>
      </w:r>
      <w:r w:rsidRPr="00DB56FB">
        <w:rPr>
          <w:sz w:val="16"/>
        </w:rPr>
        <w:t xml:space="preserve"> (Chris</w:t>
      </w:r>
      <w:r w:rsidRPr="00DB56FB">
        <w:rPr>
          <w:sz w:val="16"/>
          <w:szCs w:val="14"/>
        </w:rPr>
        <w:t xml:space="preserve"> </w:t>
      </w:r>
      <w:proofErr w:type="spellStart"/>
      <w:r w:rsidRPr="00DB56FB">
        <w:rPr>
          <w:sz w:val="16"/>
          <w:szCs w:val="14"/>
        </w:rPr>
        <w:t>Fettweis</w:t>
      </w:r>
      <w:proofErr w:type="spellEnd"/>
      <w:r w:rsidRPr="00DB56FB">
        <w:rPr>
          <w:sz w:val="16"/>
          <w:szCs w:val="14"/>
        </w:rPr>
        <w:t>, Professor of national security affairs @ U.S. Naval War College</w:t>
      </w:r>
      <w:r w:rsidRPr="00DB56FB">
        <w:rPr>
          <w:sz w:val="16"/>
        </w:rPr>
        <w:t>, Georgetown University Press, “Dangerous times</w:t>
      </w:r>
      <w:proofErr w:type="gramStart"/>
      <w:r w:rsidRPr="00DB56FB">
        <w:rPr>
          <w:sz w:val="16"/>
        </w:rPr>
        <w:t>?:</w:t>
      </w:r>
      <w:proofErr w:type="gramEnd"/>
      <w:r w:rsidRPr="00DB56FB">
        <w:rPr>
          <w:sz w:val="16"/>
        </w:rPr>
        <w:t xml:space="preserve"> the international politics of great power peace” Google Books) </w:t>
      </w:r>
    </w:p>
    <w:p w:rsidR="00086388" w:rsidRPr="0061181D" w:rsidRDefault="00086388" w:rsidP="00086388">
      <w:pPr>
        <w:rPr>
          <w:sz w:val="16"/>
        </w:rPr>
      </w:pPr>
      <w:r w:rsidRPr="00DB56FB">
        <w:rPr>
          <w:sz w:val="16"/>
        </w:rPr>
        <w:t xml:space="preserve">Simply stated, the hegemonic stability theory proposes that international peace is only possible when there is one country strong enough to make and enforce a set of rules. At the height of </w:t>
      </w:r>
      <w:proofErr w:type="spellStart"/>
      <w:r w:rsidRPr="00DB56FB">
        <w:rPr>
          <w:sz w:val="16"/>
        </w:rPr>
        <w:t>Pax</w:t>
      </w:r>
      <w:proofErr w:type="spellEnd"/>
      <w:r w:rsidRPr="00DB56FB">
        <w:rPr>
          <w:sz w:val="16"/>
        </w:rPr>
        <w:t xml:space="preserve"> </w:t>
      </w:r>
      <w:proofErr w:type="spellStart"/>
      <w:r w:rsidRPr="00DB56FB">
        <w:rPr>
          <w:sz w:val="16"/>
        </w:rPr>
        <w:t>Romana</w:t>
      </w:r>
      <w:proofErr w:type="spellEnd"/>
      <w:r w:rsidRPr="00DB56FB">
        <w:rPr>
          <w:sz w:val="16"/>
        </w:rPr>
        <w:t xml:space="preserve"> between 27 BC and 180 AD, for example, Rome was able to bring unprecedented peace and security to the Mediterranean. The </w:t>
      </w:r>
      <w:proofErr w:type="spellStart"/>
      <w:r w:rsidRPr="00DB56FB">
        <w:rPr>
          <w:sz w:val="16"/>
        </w:rPr>
        <w:t>Pax</w:t>
      </w:r>
      <w:proofErr w:type="spellEnd"/>
      <w:r w:rsidRPr="00DB56FB">
        <w:rPr>
          <w:sz w:val="16"/>
        </w:rPr>
        <w:t xml:space="preserve"> Britannica of the nineteenth century brought a level of stability to the high seas. Perhaps the current era is peaceful because the United States has established a de facto </w:t>
      </w:r>
      <w:proofErr w:type="spellStart"/>
      <w:r w:rsidRPr="00DB56FB">
        <w:rPr>
          <w:sz w:val="16"/>
        </w:rPr>
        <w:t>Pax</w:t>
      </w:r>
      <w:proofErr w:type="spellEnd"/>
      <w:r w:rsidRPr="00DB56FB">
        <w:rPr>
          <w:sz w:val="16"/>
        </w:rPr>
        <w:t xml:space="preserve"> Americana where no power is strong enough to challenge its dominance, and because it has established a set of rules that a generally in the interests of all countries to follow. Without a benevolent hegemony, some strategists fear, instability may break out around the globe. Unchecked conflicts could cause humanitarian disaster and, in today’s interconnected world economic turmoil that would ripple throughout global financial markets. If the United States were to abandon its commitments abroad, argued Art, the world would “become a more dangerous place” and, sooner or later, that would “rebound to America’s detriment.” If the massive spending that the United States engages in actually produces stability in the international political and economic systems, then perhaps internationalism is worthwhile. </w:t>
      </w:r>
      <w:r w:rsidRPr="00DB56FB">
        <w:rPr>
          <w:u w:val="single"/>
        </w:rPr>
        <w:t xml:space="preserve">There are good theoretical and empirical reasons, however, the belief that U.S. hegemony is not the primary cause of the current era of stability. </w:t>
      </w:r>
      <w:r w:rsidRPr="00DB56FB">
        <w:rPr>
          <w:sz w:val="16"/>
        </w:rPr>
        <w:t xml:space="preserve">First of all, the </w:t>
      </w:r>
      <w:r w:rsidRPr="0061181D">
        <w:rPr>
          <w:highlight w:val="green"/>
          <w:u w:val="single"/>
        </w:rPr>
        <w:t>hegemonic stability</w:t>
      </w:r>
      <w:r w:rsidRPr="00DB56FB">
        <w:rPr>
          <w:u w:val="single"/>
        </w:rPr>
        <w:t xml:space="preserve"> argument </w:t>
      </w:r>
      <w:r w:rsidRPr="0061181D">
        <w:rPr>
          <w:highlight w:val="green"/>
          <w:u w:val="single"/>
        </w:rPr>
        <w:t>overstates</w:t>
      </w:r>
      <w:r w:rsidRPr="0061181D">
        <w:rPr>
          <w:sz w:val="16"/>
          <w:highlight w:val="green"/>
        </w:rPr>
        <w:t xml:space="preserve"> </w:t>
      </w:r>
      <w:r w:rsidRPr="0061181D">
        <w:rPr>
          <w:sz w:val="16"/>
        </w:rPr>
        <w:t>t</w:t>
      </w:r>
      <w:r w:rsidRPr="00DB56FB">
        <w:rPr>
          <w:sz w:val="16"/>
        </w:rPr>
        <w:t xml:space="preserve">he </w:t>
      </w:r>
      <w:r w:rsidRPr="0061181D">
        <w:rPr>
          <w:highlight w:val="green"/>
          <w:u w:val="single"/>
        </w:rPr>
        <w:t xml:space="preserve">role </w:t>
      </w:r>
      <w:r w:rsidRPr="0061181D">
        <w:rPr>
          <w:u w:val="single"/>
        </w:rPr>
        <w:t>t</w:t>
      </w:r>
      <w:r w:rsidRPr="00DB56FB">
        <w:rPr>
          <w:u w:val="single"/>
        </w:rPr>
        <w:t xml:space="preserve">hat </w:t>
      </w:r>
      <w:r w:rsidRPr="0061181D">
        <w:rPr>
          <w:highlight w:val="green"/>
          <w:u w:val="single"/>
        </w:rPr>
        <w:t>the U</w:t>
      </w:r>
      <w:r w:rsidRPr="00DB56FB">
        <w:rPr>
          <w:u w:val="single"/>
        </w:rPr>
        <w:t xml:space="preserve">nited </w:t>
      </w:r>
      <w:r w:rsidRPr="0061181D">
        <w:rPr>
          <w:highlight w:val="green"/>
          <w:u w:val="single"/>
        </w:rPr>
        <w:t>S</w:t>
      </w:r>
      <w:r w:rsidRPr="00DB56FB">
        <w:rPr>
          <w:u w:val="single"/>
        </w:rPr>
        <w:t xml:space="preserve">tates </w:t>
      </w:r>
      <w:r w:rsidRPr="0061181D">
        <w:rPr>
          <w:highlight w:val="green"/>
          <w:u w:val="single"/>
        </w:rPr>
        <w:t>plays</w:t>
      </w:r>
      <w:r w:rsidRPr="00DB56FB">
        <w:rPr>
          <w:u w:val="single"/>
        </w:rPr>
        <w:t xml:space="preserve"> in the system. No country is strong enough to police the world on its own. The only way there can be stability in the community of great powers is if self-policing occurs, ifs states have decided that their interest are served by peace. If no pacific normative shift had occurred</w:t>
      </w:r>
      <w:r w:rsidRPr="00DB56FB">
        <w:rPr>
          <w:sz w:val="16"/>
        </w:rPr>
        <w:t xml:space="preserve"> among the great </w:t>
      </w:r>
      <w:proofErr w:type="gramStart"/>
      <w:r w:rsidRPr="00DB56FB">
        <w:rPr>
          <w:sz w:val="16"/>
        </w:rPr>
        <w:t>powers that was</w:t>
      </w:r>
      <w:proofErr w:type="gramEnd"/>
      <w:r w:rsidRPr="00DB56FB">
        <w:rPr>
          <w:sz w:val="16"/>
        </w:rPr>
        <w:t xml:space="preserve"> filtering down through the system, then </w:t>
      </w:r>
      <w:r w:rsidRPr="00DB56FB">
        <w:rPr>
          <w:u w:val="single"/>
        </w:rPr>
        <w:t>no amount of international constabulary work by the United States could maintain stability</w:t>
      </w:r>
      <w:r w:rsidRPr="00DB56FB">
        <w:rPr>
          <w:sz w:val="16"/>
        </w:rPr>
        <w:t xml:space="preserve">. Likewise, if it is true that such a shift has occurred, then most of what the hegemon spends to bring stability would be wasted. </w:t>
      </w:r>
      <w:r w:rsidRPr="00DB56FB">
        <w:rPr>
          <w:u w:val="single"/>
        </w:rPr>
        <w:t>The 5 percent of the world’s population that live in the United States simple could not force peace upon an unwilling 95</w:t>
      </w:r>
      <w:r w:rsidRPr="00DB56FB">
        <w:rPr>
          <w:sz w:val="16"/>
        </w:rPr>
        <w:t xml:space="preserve">. At the risk of beating the metaphor to death, the </w:t>
      </w:r>
      <w:r w:rsidRPr="00DB56FB">
        <w:rPr>
          <w:u w:val="single"/>
        </w:rPr>
        <w:t xml:space="preserve">United States may be patrolling a neighborhood that has already rid itself of crime. </w:t>
      </w:r>
      <w:r w:rsidRPr="0061181D">
        <w:rPr>
          <w:highlight w:val="green"/>
          <w:u w:val="single"/>
        </w:rPr>
        <w:t xml:space="preserve">Stability and </w:t>
      </w:r>
      <w:proofErr w:type="spellStart"/>
      <w:r w:rsidRPr="0061181D">
        <w:rPr>
          <w:highlight w:val="green"/>
          <w:u w:val="single"/>
        </w:rPr>
        <w:t>unipolarity</w:t>
      </w:r>
      <w:proofErr w:type="spellEnd"/>
      <w:r w:rsidRPr="0061181D">
        <w:rPr>
          <w:highlight w:val="green"/>
          <w:u w:val="single"/>
        </w:rPr>
        <w:t xml:space="preserve"> may be simply coincidental</w:t>
      </w:r>
      <w:r w:rsidRPr="00DB56FB">
        <w:rPr>
          <w:u w:val="single"/>
        </w:rPr>
        <w:t xml:space="preserve">. </w:t>
      </w:r>
      <w:r w:rsidRPr="00DB56FB">
        <w:rPr>
          <w:sz w:val="16"/>
        </w:rPr>
        <w:t xml:space="preserve">In order for U.S. hegemony to be the reason for global stability, the rest of the world would have to expect reward for good behavior and fear punishment for bad. Since the end of the Cold War, the United States has not always proven to be especially eager to engage in humanitarian interventions abroad. Even rather incontrovertible evidence of genocide has not been sufficient to inspire action. </w:t>
      </w:r>
      <w:r w:rsidRPr="00DB56FB">
        <w:rPr>
          <w:u w:val="single"/>
        </w:rPr>
        <w:t>Hegemonic stability can only take credit for influence those decisions that would have ended in war without the presence, whether physical or psychological</w:t>
      </w:r>
      <w:r w:rsidRPr="00DB56FB">
        <w:rPr>
          <w:sz w:val="16"/>
        </w:rPr>
        <w:t xml:space="preserve">, of the United States. </w:t>
      </w:r>
      <w:r w:rsidRPr="00DB56FB">
        <w:rPr>
          <w:u w:val="single"/>
        </w:rPr>
        <w:t>Ethiopia and Eritrea are hardly the only states that could go to war without the slightest threat of U.S. intervention. Since most of the world today is free to fight without U.S. involvement, something else must be at work</w:t>
      </w:r>
      <w:r w:rsidRPr="0061181D">
        <w:rPr>
          <w:highlight w:val="green"/>
          <w:u w:val="single"/>
        </w:rPr>
        <w:t>. Stability exists in many places where no hegemony is present</w:t>
      </w:r>
      <w:r w:rsidRPr="00DB56FB">
        <w:rPr>
          <w:u w:val="single"/>
        </w:rPr>
        <w:t xml:space="preserve">. </w:t>
      </w:r>
      <w:r w:rsidRPr="00DB56FB">
        <w:rPr>
          <w:sz w:val="16"/>
        </w:rPr>
        <w:t xml:space="preserve">Second, the </w:t>
      </w:r>
      <w:r w:rsidRPr="00DB56FB">
        <w:rPr>
          <w:u w:val="single"/>
        </w:rPr>
        <w:t xml:space="preserve">limited empirical </w:t>
      </w:r>
      <w:r w:rsidRPr="00DB56FB">
        <w:rPr>
          <w:u w:val="single"/>
        </w:rPr>
        <w:lastRenderedPageBreak/>
        <w:t xml:space="preserve">evidence we have suggests that </w:t>
      </w:r>
      <w:r w:rsidRPr="0061181D">
        <w:rPr>
          <w:highlight w:val="green"/>
          <w:u w:val="single"/>
        </w:rPr>
        <w:t>there is little connection between</w:t>
      </w:r>
      <w:r w:rsidRPr="00DB56FB">
        <w:rPr>
          <w:u w:val="single"/>
        </w:rPr>
        <w:t xml:space="preserve"> the relative level of </w:t>
      </w:r>
      <w:r w:rsidRPr="0061181D">
        <w:rPr>
          <w:highlight w:val="green"/>
          <w:u w:val="single"/>
        </w:rPr>
        <w:t>U.S. activism and</w:t>
      </w:r>
      <w:r w:rsidRPr="00DB56FB">
        <w:rPr>
          <w:u w:val="single"/>
        </w:rPr>
        <w:t xml:space="preserve"> international </w:t>
      </w:r>
      <w:r w:rsidRPr="0061181D">
        <w:rPr>
          <w:highlight w:val="green"/>
          <w:u w:val="single"/>
        </w:rPr>
        <w:t>stability.</w:t>
      </w:r>
      <w:r w:rsidRPr="00DB56FB">
        <w:rPr>
          <w:sz w:val="16"/>
        </w:rPr>
        <w:t xml:space="preserve"> During the </w:t>
      </w:r>
      <w:r w:rsidRPr="00DB56FB">
        <w:rPr>
          <w:u w:val="single"/>
        </w:rPr>
        <w:t>1990s</w:t>
      </w:r>
      <w:r w:rsidRPr="00DB56FB">
        <w:rPr>
          <w:sz w:val="16"/>
        </w:rPr>
        <w:t xml:space="preserve"> the </w:t>
      </w:r>
      <w:r w:rsidRPr="00DB56FB">
        <w:rPr>
          <w:u w:val="single"/>
        </w:rPr>
        <w:t>United States cut back on its defense spending fairly substantially,</w:t>
      </w:r>
      <w:r w:rsidRPr="00DB56FB">
        <w:rPr>
          <w:sz w:val="16"/>
        </w:rPr>
        <w:t xml:space="preserve"> </w:t>
      </w:r>
      <w:proofErr w:type="gramStart"/>
      <w:r w:rsidRPr="00DB56FB">
        <w:rPr>
          <w:sz w:val="16"/>
        </w:rPr>
        <w:t>By</w:t>
      </w:r>
      <w:proofErr w:type="gramEnd"/>
      <w:r w:rsidRPr="00DB56FB">
        <w:rPr>
          <w:sz w:val="16"/>
        </w:rPr>
        <w:t xml:space="preserve"> 1998 the United States was spending $100 billion less on defense in real terms than it had in 1990. To internationalists, defense hawks, and other believers in hegemonic stability this irresponsible "peace dividend" endangered both national and global security "No serious analyst of American military capabilities," argued </w:t>
      </w:r>
      <w:proofErr w:type="spellStart"/>
      <w:r w:rsidRPr="00DB56FB">
        <w:rPr>
          <w:sz w:val="16"/>
        </w:rPr>
        <w:t>Kristol</w:t>
      </w:r>
      <w:proofErr w:type="spellEnd"/>
      <w:r w:rsidRPr="00DB56FB">
        <w:rPr>
          <w:sz w:val="16"/>
        </w:rPr>
        <w:t xml:space="preserve"> and </w:t>
      </w:r>
      <w:proofErr w:type="spellStart"/>
      <w:r w:rsidRPr="00DB56FB">
        <w:rPr>
          <w:sz w:val="16"/>
        </w:rPr>
        <w:t>Kagan</w:t>
      </w:r>
      <w:proofErr w:type="spellEnd"/>
      <w:r w:rsidRPr="00DB56FB">
        <w:rPr>
          <w:sz w:val="16"/>
        </w:rPr>
        <w:t xml:space="preserve">, "doubts that the defense budget has been cut much too far to meet Americas responsibilities to itself and to world peace."" </w:t>
      </w:r>
      <w:r w:rsidRPr="00DB56FB">
        <w:rPr>
          <w:u w:val="single"/>
        </w:rPr>
        <w:t>If</w:t>
      </w:r>
      <w:r w:rsidRPr="00DB56FB">
        <w:rPr>
          <w:sz w:val="16"/>
        </w:rPr>
        <w:t xml:space="preserve"> the </w:t>
      </w:r>
      <w:r w:rsidRPr="00DB56FB">
        <w:rPr>
          <w:u w:val="single"/>
        </w:rPr>
        <w:t>pacific trends were due not to U.S. hegemony but a strengthening norm against interstate war</w:t>
      </w:r>
      <w:r w:rsidRPr="00DB56FB">
        <w:rPr>
          <w:sz w:val="16"/>
        </w:rPr>
        <w:t xml:space="preserve">, however, </w:t>
      </w:r>
      <w:r w:rsidRPr="00DB56FB">
        <w:rPr>
          <w:u w:val="single"/>
        </w:rPr>
        <w:t xml:space="preserve">one would not have expected an increase in global instability and violence. The verdict from the past two decades is fairly plain: </w:t>
      </w:r>
      <w:r w:rsidRPr="0061181D">
        <w:rPr>
          <w:highlight w:val="green"/>
          <w:u w:val="single"/>
        </w:rPr>
        <w:t>The world grew more peaceful while the U</w:t>
      </w:r>
      <w:r w:rsidRPr="00DB56FB">
        <w:rPr>
          <w:u w:val="single"/>
        </w:rPr>
        <w:t xml:space="preserve">nited </w:t>
      </w:r>
      <w:r w:rsidRPr="0061181D">
        <w:rPr>
          <w:highlight w:val="green"/>
          <w:u w:val="single"/>
        </w:rPr>
        <w:t>S</w:t>
      </w:r>
      <w:r w:rsidRPr="00DB56FB">
        <w:rPr>
          <w:u w:val="single"/>
        </w:rPr>
        <w:t xml:space="preserve">tates </w:t>
      </w:r>
      <w:r w:rsidRPr="0061181D">
        <w:rPr>
          <w:highlight w:val="green"/>
          <w:u w:val="single"/>
        </w:rPr>
        <w:t>cut its forces</w:t>
      </w:r>
      <w:r w:rsidRPr="00DB56FB">
        <w:rPr>
          <w:u w:val="single"/>
        </w:rPr>
        <w:t xml:space="preserve">. </w:t>
      </w:r>
      <w:r w:rsidRPr="0061181D">
        <w:rPr>
          <w:highlight w:val="green"/>
          <w:u w:val="single"/>
        </w:rPr>
        <w:t>No state seemed to believe</w:t>
      </w:r>
      <w:r w:rsidRPr="00DB56FB">
        <w:rPr>
          <w:u w:val="single"/>
        </w:rPr>
        <w:t xml:space="preserve"> that </w:t>
      </w:r>
      <w:r w:rsidRPr="0061181D">
        <w:rPr>
          <w:highlight w:val="green"/>
          <w:u w:val="single"/>
        </w:rPr>
        <w:t>its security was endangered by a less-capable Pentagon</w:t>
      </w:r>
      <w:r w:rsidRPr="00DB56FB">
        <w:rPr>
          <w:u w:val="single"/>
        </w:rPr>
        <w:t>, or at least none took any action that would suggest such a belief.</w:t>
      </w:r>
      <w:r w:rsidRPr="00DB56FB">
        <w:rPr>
          <w:sz w:val="16"/>
        </w:rPr>
        <w:t xml:space="preserve"> No militaries were enhanced to address power vacuums; </w:t>
      </w:r>
      <w:r w:rsidRPr="00DB56FB">
        <w:rPr>
          <w:u w:val="single"/>
        </w:rPr>
        <w:t>no security dilemmas drove mistrust and arms races; no regional balancing occurred once the stabilizing presence of the U.S. military was diminished.</w:t>
      </w:r>
      <w:r w:rsidRPr="00DB56FB">
        <w:rPr>
          <w:sz w:val="16"/>
        </w:rPr>
        <w:t xml:space="preserve"> The </w:t>
      </w:r>
      <w:r w:rsidRPr="00DB56FB">
        <w:rPr>
          <w:u w:val="single"/>
        </w:rPr>
        <w:t xml:space="preserve">rest of the world acted as if the threat </w:t>
      </w:r>
      <w:proofErr w:type="spellStart"/>
      <w:r w:rsidRPr="00DB56FB">
        <w:rPr>
          <w:u w:val="single"/>
        </w:rPr>
        <w:t>ofinternational</w:t>
      </w:r>
      <w:proofErr w:type="spellEnd"/>
      <w:r w:rsidRPr="00DB56FB">
        <w:rPr>
          <w:u w:val="single"/>
        </w:rPr>
        <w:t xml:space="preserve"> war was not a pressing concern, despite the reduction in U.S. capabilities</w:t>
      </w:r>
      <w:r w:rsidRPr="00DB56FB">
        <w:rPr>
          <w:sz w:val="16"/>
        </w:rPr>
        <w:t xml:space="preserve">. The incidence and magnitude of global conflict declined while the United States cut its military spending under President Clinton, and it kept declining as the Bush Administration ramped spending back up. </w:t>
      </w:r>
      <w:r w:rsidRPr="00DB56FB">
        <w:rPr>
          <w:u w:val="single"/>
        </w:rPr>
        <w:t>No complex statistical analysis should be necessary to reach the conclusion that the two are unrelated</w:t>
      </w:r>
      <w:r w:rsidRPr="00DB56FB">
        <w:rPr>
          <w:sz w:val="16"/>
        </w:rPr>
        <w:t>. It is also worth noting for our purposes that the United States was no less safe.</w:t>
      </w:r>
    </w:p>
    <w:p w:rsidR="00086388" w:rsidRDefault="00086388" w:rsidP="00086388">
      <w:pPr>
        <w:pStyle w:val="Heading3"/>
      </w:pPr>
      <w:r>
        <w:lastRenderedPageBreak/>
        <w:t>2ac—Government Shut Down/Cyber Terror</w:t>
      </w:r>
    </w:p>
    <w:p w:rsidR="00086388" w:rsidRPr="00443A2A" w:rsidRDefault="00086388" w:rsidP="00086388">
      <w:pPr>
        <w:pStyle w:val="Heading4"/>
      </w:pPr>
      <w:r w:rsidRPr="00F30056">
        <w:t xml:space="preserve">No impact to </w:t>
      </w:r>
      <w:proofErr w:type="spellStart"/>
      <w:r w:rsidRPr="00F30056">
        <w:t>cyberterror</w:t>
      </w:r>
      <w:proofErr w:type="spellEnd"/>
      <w:r>
        <w:t>—</w:t>
      </w:r>
    </w:p>
    <w:p w:rsidR="00086388" w:rsidRPr="00F30056" w:rsidRDefault="00086388" w:rsidP="00086388">
      <w:r w:rsidRPr="00F30056">
        <w:rPr>
          <w:rStyle w:val="StyleStyleBold12pt"/>
        </w:rPr>
        <w:t>Green 2</w:t>
      </w:r>
      <w:r w:rsidRPr="00F30056">
        <w:t xml:space="preserve"> – editor of The Washington Monthly (Joshua, 11/11, The Myth of </w:t>
      </w:r>
      <w:proofErr w:type="spellStart"/>
      <w:r w:rsidRPr="00F30056">
        <w:t>Cyberterrorism</w:t>
      </w:r>
      <w:proofErr w:type="spellEnd"/>
      <w:r w:rsidRPr="00F30056">
        <w:t>, http://www.washingtonmonthly.com/features/2001/0211.green.html, AG)</w:t>
      </w:r>
    </w:p>
    <w:p w:rsidR="00086388" w:rsidRPr="00443A2A" w:rsidRDefault="00086388" w:rsidP="00086388">
      <w:pPr>
        <w:rPr>
          <w:sz w:val="16"/>
        </w:rPr>
      </w:pPr>
      <w:r w:rsidRPr="00F30056">
        <w:rPr>
          <w:sz w:val="16"/>
        </w:rPr>
        <w:t xml:space="preserve">There's just one problem: </w:t>
      </w:r>
      <w:r w:rsidRPr="00F30056">
        <w:rPr>
          <w:bCs/>
          <w:u w:val="single"/>
        </w:rPr>
        <w:t xml:space="preserve">There is no such thing as </w:t>
      </w:r>
      <w:proofErr w:type="spellStart"/>
      <w:r w:rsidRPr="00F30056">
        <w:rPr>
          <w:bCs/>
          <w:u w:val="single"/>
        </w:rPr>
        <w:t>cyberterrorism</w:t>
      </w:r>
      <w:proofErr w:type="spellEnd"/>
      <w:r w:rsidRPr="00F30056">
        <w:rPr>
          <w:bCs/>
          <w:u w:val="single"/>
        </w:rPr>
        <w:t xml:space="preserve">--no instance of anyone ever having been killed by a terrorist </w:t>
      </w:r>
      <w:r w:rsidRPr="00F30056">
        <w:rPr>
          <w:sz w:val="16"/>
        </w:rPr>
        <w:t>(or anyone else)</w:t>
      </w:r>
      <w:r w:rsidRPr="00F30056">
        <w:rPr>
          <w:bCs/>
          <w:u w:val="single"/>
        </w:rPr>
        <w:t xml:space="preserve"> using a computer. Nor is there compelling evidence that </w:t>
      </w:r>
      <w:r w:rsidRPr="00F30056">
        <w:rPr>
          <w:sz w:val="16"/>
        </w:rPr>
        <w:t>al Qaeda or</w:t>
      </w:r>
      <w:r w:rsidRPr="00F30056">
        <w:rPr>
          <w:bCs/>
          <w:u w:val="single"/>
        </w:rPr>
        <w:t xml:space="preserve"> any other terrorist organization has resorted to computers </w:t>
      </w:r>
      <w:r w:rsidRPr="00F30056">
        <w:rPr>
          <w:sz w:val="16"/>
        </w:rPr>
        <w:t xml:space="preserve">for any sort of serious destructive activity. What's more, outside of a Tom Clancy novel, </w:t>
      </w:r>
      <w:r w:rsidRPr="00F30056">
        <w:rPr>
          <w:bCs/>
          <w:u w:val="single"/>
        </w:rPr>
        <w:t xml:space="preserve">computer security specialists believe </w:t>
      </w:r>
      <w:r w:rsidRPr="00443A2A">
        <w:rPr>
          <w:bCs/>
          <w:highlight w:val="green"/>
          <w:u w:val="single"/>
        </w:rPr>
        <w:t>it is virtually impossible to use</w:t>
      </w:r>
      <w:r w:rsidRPr="00F30056">
        <w:rPr>
          <w:bCs/>
          <w:u w:val="single"/>
        </w:rPr>
        <w:t xml:space="preserve"> the </w:t>
      </w:r>
      <w:r w:rsidRPr="00443A2A">
        <w:rPr>
          <w:bCs/>
          <w:highlight w:val="green"/>
          <w:u w:val="single"/>
        </w:rPr>
        <w:t>Internet to inflict death on a large scale</w:t>
      </w:r>
      <w:r w:rsidRPr="00F30056">
        <w:rPr>
          <w:sz w:val="16"/>
        </w:rPr>
        <w:t xml:space="preserve">, and many scoff at the notion that terrorists would bother trying. "I don't lie awake at night worrying about </w:t>
      </w:r>
      <w:proofErr w:type="spellStart"/>
      <w:r w:rsidRPr="00F30056">
        <w:rPr>
          <w:sz w:val="16"/>
        </w:rPr>
        <w:t>cyberattacks</w:t>
      </w:r>
      <w:proofErr w:type="spellEnd"/>
      <w:r w:rsidRPr="00F30056">
        <w:rPr>
          <w:sz w:val="16"/>
        </w:rPr>
        <w:t xml:space="preserve"> ruining my life," </w:t>
      </w:r>
      <w:r w:rsidRPr="00F30056">
        <w:rPr>
          <w:bCs/>
          <w:u w:val="single"/>
        </w:rPr>
        <w:t>says</w:t>
      </w:r>
      <w:r w:rsidRPr="00F30056">
        <w:rPr>
          <w:sz w:val="16"/>
        </w:rPr>
        <w:t xml:space="preserve"> Dorothy </w:t>
      </w:r>
      <w:r w:rsidRPr="00F30056">
        <w:rPr>
          <w:bCs/>
          <w:u w:val="single"/>
        </w:rPr>
        <w:t>Denning, a computer science professor at Georgetown</w:t>
      </w:r>
      <w:r w:rsidRPr="00F30056">
        <w:rPr>
          <w:sz w:val="16"/>
        </w:rPr>
        <w:t xml:space="preserve"> University </w:t>
      </w:r>
      <w:r w:rsidRPr="00F30056">
        <w:rPr>
          <w:bCs/>
          <w:u w:val="single"/>
        </w:rPr>
        <w:t xml:space="preserve">and one of the country's foremost </w:t>
      </w:r>
      <w:proofErr w:type="spellStart"/>
      <w:r w:rsidRPr="00F30056">
        <w:rPr>
          <w:bCs/>
          <w:u w:val="single"/>
        </w:rPr>
        <w:t>cybersecurity</w:t>
      </w:r>
      <w:proofErr w:type="spellEnd"/>
      <w:r w:rsidRPr="00F30056">
        <w:rPr>
          <w:bCs/>
          <w:u w:val="single"/>
        </w:rPr>
        <w:t xml:space="preserve"> experts</w:t>
      </w:r>
      <w:r w:rsidRPr="00F30056">
        <w:rPr>
          <w:sz w:val="16"/>
        </w:rPr>
        <w:t>. "Not only does [</w:t>
      </w:r>
      <w:proofErr w:type="spellStart"/>
      <w:r w:rsidRPr="00F30056">
        <w:rPr>
          <w:bCs/>
          <w:u w:val="single"/>
        </w:rPr>
        <w:t>cyberterrorism</w:t>
      </w:r>
      <w:proofErr w:type="spellEnd"/>
      <w:r w:rsidRPr="00F30056">
        <w:rPr>
          <w:sz w:val="16"/>
        </w:rPr>
        <w:t xml:space="preserve">] not rank alongside chemical, biological, or nuclear weapons, but it </w:t>
      </w:r>
      <w:r w:rsidRPr="00F30056">
        <w:rPr>
          <w:bCs/>
          <w:u w:val="single"/>
        </w:rPr>
        <w:t xml:space="preserve">is not anywhere near as serious as other </w:t>
      </w:r>
      <w:r w:rsidRPr="00F30056">
        <w:rPr>
          <w:sz w:val="16"/>
        </w:rPr>
        <w:t>potential</w:t>
      </w:r>
      <w:r w:rsidRPr="00F30056">
        <w:rPr>
          <w:bCs/>
          <w:u w:val="single"/>
        </w:rPr>
        <w:t xml:space="preserve"> physical threats</w:t>
      </w:r>
      <w:r w:rsidRPr="00F30056">
        <w:rPr>
          <w:sz w:val="16"/>
        </w:rPr>
        <w:t xml:space="preserve"> like car bombs or suicide bombers."  </w:t>
      </w:r>
      <w:proofErr w:type="gramStart"/>
      <w:r w:rsidRPr="00F30056">
        <w:rPr>
          <w:sz w:val="16"/>
        </w:rPr>
        <w:t xml:space="preserve">Which is not to say that </w:t>
      </w:r>
      <w:proofErr w:type="spellStart"/>
      <w:r w:rsidRPr="00F30056">
        <w:rPr>
          <w:sz w:val="16"/>
        </w:rPr>
        <w:t>cybersecurity</w:t>
      </w:r>
      <w:proofErr w:type="spellEnd"/>
      <w:r w:rsidRPr="00F30056">
        <w:rPr>
          <w:sz w:val="16"/>
        </w:rPr>
        <w:t xml:space="preserve"> isn't a serious problem--it's just not one that involves terrorists.</w:t>
      </w:r>
      <w:proofErr w:type="gramEnd"/>
      <w:r w:rsidRPr="00F30056">
        <w:rPr>
          <w:sz w:val="16"/>
        </w:rPr>
        <w:t xml:space="preserve"> Interviews with terrorism and computer security experts, and current and former government and military officials, yielded near unanimous agreement that the real danger is from the criminals and other hackers who did $15 billion in damage to the global economy last year using viruses, worms, and other readily available tools. That figure is sure to balloon if more isn't done to protect vulnerable computer systems, the vast majority of which are in the private sector. Yet when it comes to imposing the tough measures on business necessary to protect against the real </w:t>
      </w:r>
      <w:proofErr w:type="spellStart"/>
      <w:r w:rsidRPr="00F30056">
        <w:rPr>
          <w:sz w:val="16"/>
        </w:rPr>
        <w:t>cyberthreats</w:t>
      </w:r>
      <w:proofErr w:type="spellEnd"/>
      <w:r w:rsidRPr="00F30056">
        <w:rPr>
          <w:sz w:val="16"/>
        </w:rPr>
        <w:t>, the Bush administration has balked.  Crushing BlackBerrys  When ordinary</w:t>
      </w:r>
      <w:r w:rsidRPr="00F30056">
        <w:rPr>
          <w:bCs/>
          <w:u w:val="single"/>
        </w:rPr>
        <w:t xml:space="preserve"> </w:t>
      </w:r>
      <w:r w:rsidRPr="00443A2A">
        <w:rPr>
          <w:bCs/>
          <w:highlight w:val="green"/>
          <w:u w:val="single"/>
        </w:rPr>
        <w:t>people</w:t>
      </w:r>
      <w:r w:rsidRPr="00F30056">
        <w:rPr>
          <w:bCs/>
          <w:u w:val="single"/>
        </w:rPr>
        <w:t xml:space="preserve"> </w:t>
      </w:r>
      <w:r w:rsidRPr="00F30056">
        <w:rPr>
          <w:sz w:val="16"/>
        </w:rPr>
        <w:t xml:space="preserve">imagine </w:t>
      </w:r>
      <w:proofErr w:type="spellStart"/>
      <w:r w:rsidRPr="00F30056">
        <w:rPr>
          <w:sz w:val="16"/>
        </w:rPr>
        <w:t>cyberterrorism</w:t>
      </w:r>
      <w:proofErr w:type="spellEnd"/>
      <w:r w:rsidRPr="00F30056">
        <w:rPr>
          <w:sz w:val="16"/>
        </w:rPr>
        <w:t>, they</w:t>
      </w:r>
      <w:r w:rsidRPr="00F30056">
        <w:rPr>
          <w:bCs/>
          <w:u w:val="single"/>
        </w:rPr>
        <w:t xml:space="preserve"> </w:t>
      </w:r>
      <w:r w:rsidRPr="00443A2A">
        <w:rPr>
          <w:bCs/>
          <w:highlight w:val="green"/>
          <w:u w:val="single"/>
        </w:rPr>
        <w:t>tend to think</w:t>
      </w:r>
      <w:r w:rsidRPr="00F30056">
        <w:rPr>
          <w:bCs/>
          <w:u w:val="single"/>
        </w:rPr>
        <w:t xml:space="preserve"> along </w:t>
      </w:r>
      <w:r w:rsidRPr="00443A2A">
        <w:rPr>
          <w:bCs/>
          <w:highlight w:val="green"/>
          <w:u w:val="single"/>
        </w:rPr>
        <w:t>Hollywood plot lines</w:t>
      </w:r>
      <w:r w:rsidRPr="00F30056">
        <w:rPr>
          <w:bCs/>
          <w:u w:val="single"/>
        </w:rPr>
        <w:t xml:space="preserve">, </w:t>
      </w:r>
      <w:r w:rsidRPr="00443A2A">
        <w:rPr>
          <w:bCs/>
          <w:highlight w:val="green"/>
          <w:u w:val="single"/>
        </w:rPr>
        <w:t>doomsday scenarios in which</w:t>
      </w:r>
      <w:r w:rsidRPr="00F30056">
        <w:rPr>
          <w:bCs/>
          <w:u w:val="single"/>
        </w:rPr>
        <w:t xml:space="preserve"> </w:t>
      </w:r>
      <w:r w:rsidRPr="00443A2A">
        <w:rPr>
          <w:bCs/>
          <w:highlight w:val="green"/>
          <w:u w:val="single"/>
        </w:rPr>
        <w:t>terrorists hijack nuclear weapons</w:t>
      </w:r>
      <w:r w:rsidRPr="00F30056">
        <w:rPr>
          <w:sz w:val="16"/>
        </w:rPr>
        <w:t xml:space="preserve">, airliners, or military computers from halfway around the world. </w:t>
      </w:r>
      <w:proofErr w:type="gramStart"/>
      <w:r w:rsidRPr="00F30056">
        <w:rPr>
          <w:sz w:val="16"/>
        </w:rPr>
        <w:t>Given the colorful history of federal boondoggles--billion-dollar weapons systems that misfire, $600 toilet seats--that's an understandable concern.</w:t>
      </w:r>
      <w:proofErr w:type="gramEnd"/>
      <w:r w:rsidRPr="00F30056">
        <w:rPr>
          <w:sz w:val="16"/>
        </w:rPr>
        <w:t xml:space="preserve"> But, with few exceptions, it's not one that applies to preparedness for a </w:t>
      </w:r>
      <w:proofErr w:type="spellStart"/>
      <w:r w:rsidRPr="00F30056">
        <w:rPr>
          <w:sz w:val="16"/>
        </w:rPr>
        <w:t>cyberattack</w:t>
      </w:r>
      <w:proofErr w:type="spellEnd"/>
      <w:r w:rsidRPr="00F30056">
        <w:rPr>
          <w:sz w:val="16"/>
        </w:rPr>
        <w:t xml:space="preserve">. "The government is miles ahead of the private sector when it comes to </w:t>
      </w:r>
      <w:proofErr w:type="spellStart"/>
      <w:r w:rsidRPr="00F30056">
        <w:rPr>
          <w:sz w:val="16"/>
        </w:rPr>
        <w:t>cybersecurity</w:t>
      </w:r>
      <w:proofErr w:type="spellEnd"/>
      <w:r w:rsidRPr="00F30056">
        <w:rPr>
          <w:sz w:val="16"/>
        </w:rPr>
        <w:t xml:space="preserve">," says Michael Cheek, director of intelligence for </w:t>
      </w:r>
      <w:proofErr w:type="spellStart"/>
      <w:r w:rsidRPr="00F30056">
        <w:rPr>
          <w:sz w:val="16"/>
        </w:rPr>
        <w:t>iDefense</w:t>
      </w:r>
      <w:proofErr w:type="spellEnd"/>
      <w:r w:rsidRPr="00F30056">
        <w:rPr>
          <w:sz w:val="16"/>
        </w:rPr>
        <w:t xml:space="preserve">, a Virginia-based computer security company with government and private-sector clients. </w:t>
      </w:r>
      <w:proofErr w:type="gramStart"/>
      <w:r w:rsidRPr="00F30056">
        <w:rPr>
          <w:sz w:val="16"/>
        </w:rPr>
        <w:t>"Particularly the most sensitive military systems."</w:t>
      </w:r>
      <w:proofErr w:type="gramEnd"/>
      <w:r w:rsidRPr="00F30056">
        <w:rPr>
          <w:sz w:val="16"/>
        </w:rPr>
        <w:t xml:space="preserve">  Serious effort and plain good fortune have combined to bring this about. Take nuclear weapons. The biggest fallacy about their vulnerability, promoted in action thrillers like </w:t>
      </w:r>
      <w:proofErr w:type="spellStart"/>
      <w:r w:rsidRPr="00F30056">
        <w:rPr>
          <w:sz w:val="16"/>
        </w:rPr>
        <w:t>WarGames</w:t>
      </w:r>
      <w:proofErr w:type="spellEnd"/>
      <w:r w:rsidRPr="00F30056">
        <w:rPr>
          <w:sz w:val="16"/>
        </w:rPr>
        <w:t xml:space="preserve">, is that they're designed for remote operation. "[The movie] is premised on the assumption that there's a modem bank hanging on the side of the computer that controls the missiles," says Martin </w:t>
      </w:r>
      <w:proofErr w:type="spellStart"/>
      <w:r w:rsidRPr="00F30056">
        <w:rPr>
          <w:sz w:val="16"/>
        </w:rPr>
        <w:t>Libicki</w:t>
      </w:r>
      <w:proofErr w:type="spellEnd"/>
      <w:r w:rsidRPr="00F30056">
        <w:rPr>
          <w:sz w:val="16"/>
        </w:rPr>
        <w:t xml:space="preserve">, a defense analyst at the RAND Corporation. "I assure you, there isn't." Rather, nuclear weapons and other sensitive military systems enjoy the most basic form of Internet security: they're "air-gapped," meaning that they're not physically connected to the Internet and are therefore inaccessible to outside hackers. (Nuclear weapons also contain "permissive action links," mechanisms to prevent weapons from being armed without inputting codes carried by the president.) A retired military official was somewhat indignant at the mere suggestion: "As a general principle, we've been looking at this thing for 20 years. What cave have you been living in if you haven't considered this [threat]?"  When it comes to </w:t>
      </w:r>
      <w:proofErr w:type="spellStart"/>
      <w:r w:rsidRPr="00F30056">
        <w:rPr>
          <w:sz w:val="16"/>
        </w:rPr>
        <w:t>cyberthreats</w:t>
      </w:r>
      <w:proofErr w:type="spellEnd"/>
      <w:r w:rsidRPr="00443A2A">
        <w:rPr>
          <w:sz w:val="16"/>
          <w:highlight w:val="green"/>
        </w:rPr>
        <w:t xml:space="preserve">, </w:t>
      </w:r>
      <w:r w:rsidRPr="00443A2A">
        <w:rPr>
          <w:bCs/>
          <w:highlight w:val="green"/>
          <w:u w:val="single"/>
        </w:rPr>
        <w:t>the Defense Department has been</w:t>
      </w:r>
      <w:r w:rsidRPr="00F30056">
        <w:rPr>
          <w:bCs/>
          <w:u w:val="single"/>
        </w:rPr>
        <w:t xml:space="preserve"> particularly </w:t>
      </w:r>
      <w:r w:rsidRPr="00443A2A">
        <w:rPr>
          <w:bCs/>
          <w:highlight w:val="green"/>
          <w:u w:val="single"/>
        </w:rPr>
        <w:t>vigilant to protect key systems by isolating them</w:t>
      </w:r>
      <w:r w:rsidRPr="00F30056">
        <w:rPr>
          <w:bCs/>
          <w:u w:val="single"/>
        </w:rPr>
        <w:t xml:space="preserve"> from the Net</w:t>
      </w:r>
      <w:r w:rsidRPr="00F30056">
        <w:rPr>
          <w:sz w:val="16"/>
        </w:rPr>
        <w:t xml:space="preserve"> and even from the Pentagon's internal network. All new software must be submitted to the National Security Agency for security testing. "</w:t>
      </w:r>
      <w:r w:rsidRPr="00F30056">
        <w:rPr>
          <w:bCs/>
          <w:u w:val="single"/>
        </w:rPr>
        <w:t xml:space="preserve">Terrorists could not gain control of our spacecraft, nuclear weapons, or any </w:t>
      </w:r>
      <w:r w:rsidRPr="00F30056">
        <w:rPr>
          <w:sz w:val="16"/>
        </w:rPr>
        <w:t>other type of</w:t>
      </w:r>
      <w:r w:rsidRPr="00F30056">
        <w:rPr>
          <w:bCs/>
          <w:u w:val="single"/>
        </w:rPr>
        <w:t xml:space="preserve"> high-consequence asset</w:t>
      </w:r>
      <w:r w:rsidRPr="00F30056">
        <w:rPr>
          <w:sz w:val="16"/>
        </w:rPr>
        <w:t xml:space="preserve">," says Air Force Chief Information Officer John Gilligan. For more than a year, Pentagon CIO John </w:t>
      </w:r>
      <w:proofErr w:type="spellStart"/>
      <w:r w:rsidRPr="00F30056">
        <w:rPr>
          <w:sz w:val="16"/>
        </w:rPr>
        <w:t>Stenbit</w:t>
      </w:r>
      <w:proofErr w:type="spellEnd"/>
      <w:r w:rsidRPr="00F30056">
        <w:rPr>
          <w:sz w:val="16"/>
        </w:rPr>
        <w:t xml:space="preserve"> has enforced a moratorium on new wireless networks, which are often easy to hack into, as well as common wireless devices such as PDAs, BlackBerrys, and even wireless or infrared copiers and faxes.  The September 11 hijackings led to an outcry that airliners are particularly susceptible to </w:t>
      </w:r>
      <w:proofErr w:type="spellStart"/>
      <w:r w:rsidRPr="00F30056">
        <w:rPr>
          <w:sz w:val="16"/>
        </w:rPr>
        <w:t>cyberterrorism</w:t>
      </w:r>
      <w:proofErr w:type="spellEnd"/>
      <w:r w:rsidRPr="00F30056">
        <w:rPr>
          <w:sz w:val="16"/>
        </w:rPr>
        <w:t xml:space="preserve">. Earlier this year, for instance, Sen. Charles Schumer (D-N.Y.) described "the absolute havoc and devastation that would result if </w:t>
      </w:r>
      <w:proofErr w:type="spellStart"/>
      <w:r w:rsidRPr="00F30056">
        <w:rPr>
          <w:sz w:val="16"/>
        </w:rPr>
        <w:t>cyberterrorists</w:t>
      </w:r>
      <w:proofErr w:type="spellEnd"/>
      <w:r w:rsidRPr="00F30056">
        <w:rPr>
          <w:sz w:val="16"/>
        </w:rPr>
        <w:t xml:space="preserve"> suddenly shut down our air traffic control system, with thousands of planes in mid-flight." In fact, </w:t>
      </w:r>
      <w:proofErr w:type="spellStart"/>
      <w:r w:rsidRPr="00F30056">
        <w:rPr>
          <w:sz w:val="16"/>
        </w:rPr>
        <w:t>cybersecurity</w:t>
      </w:r>
      <w:proofErr w:type="spellEnd"/>
      <w:r w:rsidRPr="00F30056">
        <w:rPr>
          <w:sz w:val="16"/>
        </w:rPr>
        <w:t xml:space="preserve"> experts give some of their highest marks to the FAA, which reasonably separates its administrative and air traffic control systems and strictly air-gaps the latter. And there's a reason the 9/11 hijackers used box-cutters instead of keyboards: </w:t>
      </w:r>
      <w:r w:rsidRPr="00443A2A">
        <w:rPr>
          <w:bCs/>
          <w:highlight w:val="green"/>
          <w:u w:val="single"/>
        </w:rPr>
        <w:t>It's impossible to hijack a plane remotely,</w:t>
      </w:r>
      <w:r w:rsidRPr="00F30056">
        <w:rPr>
          <w:bCs/>
          <w:u w:val="single"/>
        </w:rPr>
        <w:t xml:space="preserve"> which eliminates the </w:t>
      </w:r>
      <w:r w:rsidRPr="00F30056">
        <w:rPr>
          <w:sz w:val="16"/>
        </w:rPr>
        <w:t xml:space="preserve">possibility of a high-tech 9/11 </w:t>
      </w:r>
      <w:r w:rsidRPr="00F30056">
        <w:rPr>
          <w:bCs/>
          <w:u w:val="single"/>
        </w:rPr>
        <w:t xml:space="preserve">scenario in which planes are used as weapons.  </w:t>
      </w:r>
      <w:r w:rsidRPr="00F30056">
        <w:rPr>
          <w:sz w:val="16"/>
        </w:rPr>
        <w:t xml:space="preserve">Another source of concern is terrorist infiltration of our intelligence agencies. But here, too, the risk is slim. </w:t>
      </w:r>
      <w:r w:rsidRPr="00443A2A">
        <w:rPr>
          <w:bCs/>
          <w:highlight w:val="green"/>
          <w:u w:val="single"/>
        </w:rPr>
        <w:t>The CIA's classified computers are also air-gapped, as is the FBI</w:t>
      </w:r>
      <w:r w:rsidRPr="00443A2A">
        <w:rPr>
          <w:sz w:val="16"/>
          <w:highlight w:val="green"/>
        </w:rPr>
        <w:t>'s</w:t>
      </w:r>
      <w:r w:rsidRPr="00F30056">
        <w:rPr>
          <w:sz w:val="16"/>
        </w:rPr>
        <w:t xml:space="preserve"> entire computer system. "They've been paranoid about this forever," says </w:t>
      </w:r>
      <w:proofErr w:type="spellStart"/>
      <w:r w:rsidRPr="00F30056">
        <w:rPr>
          <w:sz w:val="16"/>
        </w:rPr>
        <w:t>Libicki</w:t>
      </w:r>
      <w:proofErr w:type="spellEnd"/>
      <w:r w:rsidRPr="00F30056">
        <w:rPr>
          <w:sz w:val="16"/>
        </w:rPr>
        <w:t xml:space="preserve">, adding that paranoia is a sound governing principle when it comes to </w:t>
      </w:r>
      <w:proofErr w:type="spellStart"/>
      <w:r w:rsidRPr="00F30056">
        <w:rPr>
          <w:sz w:val="16"/>
        </w:rPr>
        <w:t>cybersecurity</w:t>
      </w:r>
      <w:proofErr w:type="spellEnd"/>
      <w:r w:rsidRPr="00F30056">
        <w:rPr>
          <w:sz w:val="16"/>
        </w:rPr>
        <w:t xml:space="preserve">. Such concerns are manifesting themselves in broader policy terms as well. One notable characteristic of last year's Quadrennial Defense Review was how strongly it focused on protecting information systems. </w:t>
      </w:r>
    </w:p>
    <w:p w:rsidR="00086388" w:rsidRPr="00086388" w:rsidRDefault="00086388" w:rsidP="00086388"/>
    <w:sectPr w:rsidR="00086388" w:rsidRPr="00086388" w:rsidSect="003824FC">
      <w:headerReference w:type="default" r:id="rId44"/>
      <w:footerReference w:type="default" r:id="rId45"/>
      <w:pgSz w:w="12240" w:h="15840"/>
      <w:pgMar w:top="1440" w:right="720" w:bottom="144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145BA" w:rsidRDefault="003145BA" w:rsidP="005F5576">
      <w:r>
        <w:separator/>
      </w:r>
    </w:p>
  </w:endnote>
  <w:endnote w:type="continuationSeparator" w:id="0">
    <w:p w:rsidR="003145BA" w:rsidRDefault="003145BA"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Malgun Gothic">
    <w:panose1 w:val="020B0503020000020004"/>
    <w:charset w:val="81"/>
    <w:family w:val="swiss"/>
    <w:pitch w:val="variable"/>
    <w:sig w:usb0="900002AF" w:usb1="09D77CFB" w:usb2="00000012"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6E83" w:rsidRDefault="004E6E83" w:rsidP="004E6E83">
    <w:pPr>
      <w:pStyle w:val="Footer"/>
      <w:tabs>
        <w:tab w:val="clear" w:pos="4680"/>
        <w:tab w:val="clear" w:pos="9360"/>
        <w:tab w:val="right" w:pos="10800"/>
      </w:tabs>
    </w:pPr>
    <w:r>
      <w:t xml:space="preserve">University of Texas National Institute in Forensics </w:t>
    </w:r>
    <w:r>
      <w:tab/>
      <w:t xml:space="preserve">Pg. </w:t>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145BA" w:rsidRDefault="003145BA" w:rsidP="005F5576">
      <w:r>
        <w:separator/>
      </w:r>
    </w:p>
  </w:footnote>
  <w:footnote w:type="continuationSeparator" w:id="0">
    <w:p w:rsidR="003145BA" w:rsidRDefault="003145BA"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824FC" w:rsidRPr="004E6E83" w:rsidRDefault="004E6E83" w:rsidP="004E6E83">
    <w:pPr>
      <w:pStyle w:val="Header"/>
      <w:tabs>
        <w:tab w:val="clear" w:pos="4680"/>
        <w:tab w:val="clear" w:pos="9360"/>
        <w:tab w:val="right" w:pos="10764"/>
      </w:tabs>
      <w:ind w:right="36"/>
      <w:rPr>
        <w:sz w:val="32"/>
        <w:szCs w:val="32"/>
      </w:rPr>
    </w:pPr>
    <w:r>
      <w:rPr>
        <w:sz w:val="32"/>
        <w:szCs w:val="32"/>
      </w:rPr>
      <w:t>AFF Politics Core</w:t>
    </w:r>
    <w:r>
      <w:rPr>
        <w:sz w:val="32"/>
        <w:szCs w:val="32"/>
      </w:rPr>
      <w:tab/>
      <w:t xml:space="preserve">UTNIF 2013 </w:t>
    </w:r>
  </w:p>
  <w:p w:rsidR="003824FC" w:rsidRDefault="003824F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38A1"/>
    <w:rsid w:val="000022F2"/>
    <w:rsid w:val="0000459F"/>
    <w:rsid w:val="00004EB4"/>
    <w:rsid w:val="0002196C"/>
    <w:rsid w:val="00021F29"/>
    <w:rsid w:val="00027EED"/>
    <w:rsid w:val="0003041D"/>
    <w:rsid w:val="00033028"/>
    <w:rsid w:val="000360A7"/>
    <w:rsid w:val="00052A1D"/>
    <w:rsid w:val="00055E12"/>
    <w:rsid w:val="00064A59"/>
    <w:rsid w:val="0007162E"/>
    <w:rsid w:val="000738A1"/>
    <w:rsid w:val="00073B9A"/>
    <w:rsid w:val="00086388"/>
    <w:rsid w:val="00090287"/>
    <w:rsid w:val="00090BA2"/>
    <w:rsid w:val="000978A3"/>
    <w:rsid w:val="00097D7E"/>
    <w:rsid w:val="000A1D39"/>
    <w:rsid w:val="000A4FA5"/>
    <w:rsid w:val="000B61C8"/>
    <w:rsid w:val="000C767D"/>
    <w:rsid w:val="000D0B76"/>
    <w:rsid w:val="000D2AE5"/>
    <w:rsid w:val="000D3A26"/>
    <w:rsid w:val="000D3D8D"/>
    <w:rsid w:val="000E41A3"/>
    <w:rsid w:val="000F1E8C"/>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3454"/>
    <w:rsid w:val="0018565A"/>
    <w:rsid w:val="0019587B"/>
    <w:rsid w:val="001972D7"/>
    <w:rsid w:val="001A4F0E"/>
    <w:rsid w:val="001B0A04"/>
    <w:rsid w:val="001B211D"/>
    <w:rsid w:val="001B3B35"/>
    <w:rsid w:val="001B3CEC"/>
    <w:rsid w:val="001C1D82"/>
    <w:rsid w:val="001C2147"/>
    <w:rsid w:val="001C587E"/>
    <w:rsid w:val="001C7C90"/>
    <w:rsid w:val="001D0D51"/>
    <w:rsid w:val="001E1A1B"/>
    <w:rsid w:val="001F7572"/>
    <w:rsid w:val="0020006E"/>
    <w:rsid w:val="002009AE"/>
    <w:rsid w:val="002101DA"/>
    <w:rsid w:val="00217499"/>
    <w:rsid w:val="0024023F"/>
    <w:rsid w:val="00240C4E"/>
    <w:rsid w:val="00243DC0"/>
    <w:rsid w:val="00244251"/>
    <w:rsid w:val="00250E16"/>
    <w:rsid w:val="00257418"/>
    <w:rsid w:val="00257696"/>
    <w:rsid w:val="00261A14"/>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05405"/>
    <w:rsid w:val="0031182D"/>
    <w:rsid w:val="003145BA"/>
    <w:rsid w:val="00314B9D"/>
    <w:rsid w:val="00315CA2"/>
    <w:rsid w:val="00316FEB"/>
    <w:rsid w:val="00326EEB"/>
    <w:rsid w:val="0033078A"/>
    <w:rsid w:val="00331559"/>
    <w:rsid w:val="00337A6C"/>
    <w:rsid w:val="00341D6C"/>
    <w:rsid w:val="00344E91"/>
    <w:rsid w:val="00347123"/>
    <w:rsid w:val="0034756E"/>
    <w:rsid w:val="00347E74"/>
    <w:rsid w:val="00351D97"/>
    <w:rsid w:val="00354B5B"/>
    <w:rsid w:val="003824FC"/>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18EC"/>
    <w:rsid w:val="004D3745"/>
    <w:rsid w:val="004D3987"/>
    <w:rsid w:val="004E294C"/>
    <w:rsid w:val="004E3132"/>
    <w:rsid w:val="004E552E"/>
    <w:rsid w:val="004E656D"/>
    <w:rsid w:val="004E6E83"/>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85"/>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3952"/>
    <w:rsid w:val="00B272CF"/>
    <w:rsid w:val="00B3145D"/>
    <w:rsid w:val="00B357BA"/>
    <w:rsid w:val="00B564DB"/>
    <w:rsid w:val="00B768B6"/>
    <w:rsid w:val="00B816A3"/>
    <w:rsid w:val="00B908D1"/>
    <w:rsid w:val="00B940D1"/>
    <w:rsid w:val="00BB58BD"/>
    <w:rsid w:val="00BB6A26"/>
    <w:rsid w:val="00BC1034"/>
    <w:rsid w:val="00BD37C3"/>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0783"/>
    <w:rsid w:val="00D66ABC"/>
    <w:rsid w:val="00D71CFC"/>
    <w:rsid w:val="00D86024"/>
    <w:rsid w:val="00D94CA3"/>
    <w:rsid w:val="00D96595"/>
    <w:rsid w:val="00DA018C"/>
    <w:rsid w:val="00DA3C9D"/>
    <w:rsid w:val="00DA644E"/>
    <w:rsid w:val="00DB0F7E"/>
    <w:rsid w:val="00DB5489"/>
    <w:rsid w:val="00DB6C98"/>
    <w:rsid w:val="00DC701C"/>
    <w:rsid w:val="00DD7F91"/>
    <w:rsid w:val="00E00376"/>
    <w:rsid w:val="00E01016"/>
    <w:rsid w:val="00E043B1"/>
    <w:rsid w:val="00E10DA8"/>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36FB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4E6E83"/>
    <w:pPr>
      <w:spacing w:after="0"/>
    </w:pPr>
    <w:rPr>
      <w:rFonts w:ascii="Times New Roman" w:eastAsia="Calibri" w:hAnsi="Times New Roman" w:cs="Times New Roman"/>
    </w:rPr>
  </w:style>
  <w:style w:type="paragraph" w:styleId="Heading1">
    <w:name w:val="heading 1"/>
    <w:aliases w:val="Pocket"/>
    <w:basedOn w:val="Normal"/>
    <w:next w:val="Normal"/>
    <w:link w:val="Heading1Char"/>
    <w:uiPriority w:val="1"/>
    <w:qFormat/>
    <w:rsid w:val="004E6E8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E6E83"/>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4E6E83"/>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4E6E83"/>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4E6E8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E6E83"/>
  </w:style>
  <w:style w:type="character" w:customStyle="1" w:styleId="Heading1Char">
    <w:name w:val="Heading 1 Char"/>
    <w:aliases w:val="Pocket Char"/>
    <w:basedOn w:val="DefaultParagraphFont"/>
    <w:link w:val="Heading1"/>
    <w:uiPriority w:val="1"/>
    <w:rsid w:val="004E6E83"/>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4E6E83"/>
    <w:rPr>
      <w:rFonts w:ascii="Times New Roman" w:eastAsiaTheme="majorEastAsia" w:hAnsi="Times New Roman" w:cstheme="majorBidi"/>
      <w:b/>
      <w:bCs/>
      <w:sz w:val="44"/>
      <w:szCs w:val="26"/>
      <w:u w:val="double"/>
    </w:rPr>
  </w:style>
  <w:style w:type="character" w:styleId="Emphasis">
    <w:name w:val="Emphasis"/>
    <w:aliases w:val="Evidence,tag2,Size 10,emphasis in card,Minimized,minimized,Highlighted,Underlined,CD Card,ED - Tag,emphasis,Bold Underline,Emphasis!!,small"/>
    <w:basedOn w:val="DefaultParagraphFont"/>
    <w:uiPriority w:val="7"/>
    <w:qFormat/>
    <w:rsid w:val="004E6E83"/>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4E6E83"/>
    <w:rPr>
      <w:b/>
      <w:bCs/>
    </w:rPr>
  </w:style>
  <w:style w:type="character" w:customStyle="1" w:styleId="Heading3Char">
    <w:name w:val="Heading 3 Char"/>
    <w:aliases w:val="Block Char"/>
    <w:basedOn w:val="DefaultParagraphFont"/>
    <w:link w:val="Heading3"/>
    <w:uiPriority w:val="3"/>
    <w:rsid w:val="004E6E83"/>
    <w:rPr>
      <w:rFonts w:ascii="Times New Roman" w:eastAsiaTheme="majorEastAsia" w:hAnsi="Times New Roman" w:cstheme="majorBidi"/>
      <w:b/>
      <w:bCs/>
      <w:sz w:val="32"/>
      <w:u w:val="single"/>
    </w:rPr>
  </w:style>
  <w:style w:type="character" w:customStyle="1" w:styleId="StyleBoldUnderline">
    <w:name w:val="Style Bold Underline"/>
    <w:aliases w:val="Underline,Style,apple-style-span + 6 pt,Bold,Kern at 16 pt,Intense Emphasis1,Intense Emphasis2,HHeading 3 + 12 pt,Cards + Font: 12 pt Char,Bold Cite Char,Citation Char Char Char,Heading 3 Char1 Char Char Char,ci,c,Intense Emphasis11"/>
    <w:basedOn w:val="DefaultParagraphFont"/>
    <w:uiPriority w:val="6"/>
    <w:qFormat/>
    <w:rsid w:val="004E6E83"/>
    <w:rPr>
      <w:b w:val="0"/>
      <w:bCs/>
      <w:sz w:val="22"/>
      <w:u w:val="single"/>
    </w:rPr>
  </w:style>
  <w:style w:type="character" w:customStyle="1" w:styleId="StyleStyleBold12pt">
    <w:name w:val="Style Style Bold + 12 pt"/>
    <w:aliases w:val="Cite,Style Style Bold + 12pt,Style Style Bold,Style Style + 12 pt,Style Style Bo... +,Old Cite,Style Style Bold + 10 pt"/>
    <w:basedOn w:val="StyleBold"/>
    <w:uiPriority w:val="5"/>
    <w:qFormat/>
    <w:rsid w:val="004E6E83"/>
    <w:rPr>
      <w:b/>
      <w:bCs/>
      <w:sz w:val="26"/>
      <w:u w:val="none"/>
    </w:rPr>
  </w:style>
  <w:style w:type="paragraph" w:styleId="Header">
    <w:name w:val="header"/>
    <w:basedOn w:val="Normal"/>
    <w:link w:val="HeaderChar"/>
    <w:uiPriority w:val="99"/>
    <w:semiHidden/>
    <w:rsid w:val="004E6E83"/>
    <w:pPr>
      <w:tabs>
        <w:tab w:val="center" w:pos="4680"/>
        <w:tab w:val="right" w:pos="9360"/>
      </w:tabs>
    </w:pPr>
  </w:style>
  <w:style w:type="character" w:customStyle="1" w:styleId="HeaderChar">
    <w:name w:val="Header Char"/>
    <w:basedOn w:val="DefaultParagraphFont"/>
    <w:link w:val="Header"/>
    <w:uiPriority w:val="99"/>
    <w:semiHidden/>
    <w:rsid w:val="004E6E83"/>
    <w:rPr>
      <w:rFonts w:ascii="Times New Roman" w:eastAsia="Calibri" w:hAnsi="Times New Roman" w:cs="Times New Roman"/>
    </w:rPr>
  </w:style>
  <w:style w:type="paragraph" w:styleId="Footer">
    <w:name w:val="footer"/>
    <w:basedOn w:val="Normal"/>
    <w:link w:val="FooterChar"/>
    <w:uiPriority w:val="99"/>
    <w:semiHidden/>
    <w:rsid w:val="004E6E83"/>
    <w:pPr>
      <w:tabs>
        <w:tab w:val="center" w:pos="4680"/>
        <w:tab w:val="right" w:pos="9360"/>
      </w:tabs>
    </w:pPr>
  </w:style>
  <w:style w:type="character" w:customStyle="1" w:styleId="FooterChar">
    <w:name w:val="Footer Char"/>
    <w:basedOn w:val="DefaultParagraphFont"/>
    <w:link w:val="Footer"/>
    <w:uiPriority w:val="99"/>
    <w:semiHidden/>
    <w:rsid w:val="004E6E83"/>
    <w:rPr>
      <w:rFonts w:ascii="Times New Roman" w:eastAsia="Calibri" w:hAnsi="Times New Roman" w:cs="Times New Roman"/>
    </w:rPr>
  </w:style>
  <w:style w:type="character" w:styleId="Hyperlink">
    <w:name w:val="Hyperlink"/>
    <w:aliases w:val="heading 1 (block title),Important,Read,Internet Link"/>
    <w:basedOn w:val="DefaultParagraphFont"/>
    <w:uiPriority w:val="99"/>
    <w:rsid w:val="004E6E83"/>
    <w:rPr>
      <w:color w:val="auto"/>
      <w:u w:val="none"/>
    </w:rPr>
  </w:style>
  <w:style w:type="character" w:styleId="FollowedHyperlink">
    <w:name w:val="FollowedHyperlink"/>
    <w:basedOn w:val="DefaultParagraphFont"/>
    <w:uiPriority w:val="99"/>
    <w:semiHidden/>
    <w:rsid w:val="004E6E83"/>
    <w:rPr>
      <w:color w:val="auto"/>
      <w:u w:val="none"/>
    </w:rPr>
  </w:style>
  <w:style w:type="character" w:customStyle="1" w:styleId="Heading4Char">
    <w:name w:val="Heading 4 Char"/>
    <w:aliases w:val="Tag Char"/>
    <w:basedOn w:val="DefaultParagraphFont"/>
    <w:link w:val="Heading4"/>
    <w:uiPriority w:val="4"/>
    <w:rsid w:val="004E6E83"/>
    <w:rPr>
      <w:rFonts w:ascii="Times New Roman" w:eastAsiaTheme="majorEastAsia" w:hAnsi="Times New Roman" w:cstheme="majorBidi"/>
      <w:b/>
      <w:bCs/>
      <w:iCs/>
      <w:sz w:val="26"/>
    </w:rPr>
  </w:style>
  <w:style w:type="paragraph" w:customStyle="1" w:styleId="Tagline">
    <w:name w:val="Tagline"/>
    <w:basedOn w:val="Normal"/>
    <w:autoRedefine/>
    <w:qFormat/>
    <w:rsid w:val="004E6E83"/>
    <w:rPr>
      <w:b/>
      <w:sz w:val="24"/>
    </w:rPr>
  </w:style>
  <w:style w:type="paragraph" w:customStyle="1" w:styleId="Card">
    <w:name w:val="Card"/>
    <w:basedOn w:val="Normal"/>
    <w:qFormat/>
    <w:rsid w:val="004E6E83"/>
    <w:pPr>
      <w:ind w:left="288"/>
    </w:pPr>
  </w:style>
  <w:style w:type="paragraph" w:customStyle="1" w:styleId="CardText">
    <w:name w:val="Card Text"/>
    <w:basedOn w:val="Normal"/>
    <w:link w:val="CardTextChar"/>
    <w:qFormat/>
    <w:rsid w:val="000738A1"/>
    <w:pPr>
      <w:ind w:left="288" w:right="288"/>
    </w:pPr>
  </w:style>
  <w:style w:type="character" w:customStyle="1" w:styleId="CardTextChar">
    <w:name w:val="Card Text Char"/>
    <w:link w:val="CardText"/>
    <w:rsid w:val="000738A1"/>
    <w:rPr>
      <w:rFonts w:ascii="Times New Roman" w:eastAsia="Calibri" w:hAnsi="Times New Roman" w:cs="Times New Roman"/>
    </w:rPr>
  </w:style>
  <w:style w:type="character" w:customStyle="1" w:styleId="apple-converted-space">
    <w:name w:val="apple-converted-space"/>
    <w:rsid w:val="001B3B35"/>
  </w:style>
  <w:style w:type="character" w:customStyle="1" w:styleId="underline">
    <w:name w:val="underline"/>
    <w:basedOn w:val="DefaultParagraphFont"/>
    <w:link w:val="textbold"/>
    <w:qFormat/>
    <w:rsid w:val="00086388"/>
    <w:rPr>
      <w:b/>
      <w:u w:val="single"/>
    </w:rPr>
  </w:style>
  <w:style w:type="paragraph" w:customStyle="1" w:styleId="textbold">
    <w:name w:val="text bold"/>
    <w:basedOn w:val="Normal"/>
    <w:link w:val="underline"/>
    <w:rsid w:val="00086388"/>
    <w:pPr>
      <w:ind w:left="720"/>
      <w:jc w:val="both"/>
    </w:pPr>
    <w:rPr>
      <w:rFonts w:asciiTheme="minorHAnsi" w:eastAsiaTheme="minorHAnsi" w:hAnsiTheme="minorHAnsi" w:cstheme="minorBidi"/>
      <w:b/>
      <w:u w:val="single"/>
    </w:rPr>
  </w:style>
  <w:style w:type="paragraph" w:customStyle="1" w:styleId="card0">
    <w:name w:val="card"/>
    <w:basedOn w:val="Normal"/>
    <w:next w:val="Normal"/>
    <w:link w:val="cardChar"/>
    <w:qFormat/>
    <w:rsid w:val="00086388"/>
    <w:pPr>
      <w:ind w:left="288" w:right="288"/>
    </w:pPr>
    <w:rPr>
      <w:rFonts w:eastAsia="Times New Roman"/>
      <w:sz w:val="16"/>
      <w:szCs w:val="20"/>
    </w:rPr>
  </w:style>
  <w:style w:type="character" w:customStyle="1" w:styleId="cardChar">
    <w:name w:val="card Char"/>
    <w:link w:val="card0"/>
    <w:rsid w:val="00086388"/>
    <w:rPr>
      <w:rFonts w:ascii="Times New Roman" w:eastAsia="Times New Roman" w:hAnsi="Times New Roman" w:cs="Times New Roman"/>
      <w:sz w:val="16"/>
      <w:szCs w:val="20"/>
    </w:rPr>
  </w:style>
  <w:style w:type="character" w:customStyle="1" w:styleId="StyleStyleBold12pt1">
    <w:name w:val="Style Style Bold + 12 pt1"/>
    <w:aliases w:val="Cite1,Style Style Bold1,Style Style Bold + 12pt1,Style Style + 12 pt1,Style Style Bo... +1,Old Cite1,Style Style Bold + 10 pt1"/>
    <w:uiPriority w:val="5"/>
    <w:qFormat/>
    <w:rsid w:val="00086388"/>
    <w:rPr>
      <w:b/>
      <w:bCs/>
      <w:strike w:val="0"/>
      <w:dstrike w:val="0"/>
      <w:sz w:val="26"/>
      <w:u w:val="none"/>
      <w:effect w:val="none"/>
    </w:rPr>
  </w:style>
  <w:style w:type="paragraph" w:styleId="NormalWeb">
    <w:name w:val="Normal (Web)"/>
    <w:basedOn w:val="Normal"/>
    <w:uiPriority w:val="99"/>
    <w:unhideWhenUsed/>
    <w:rsid w:val="00305405"/>
    <w:pPr>
      <w:spacing w:before="100" w:beforeAutospacing="1" w:after="100" w:afterAutospacing="1"/>
    </w:pPr>
    <w:rPr>
      <w:rFonts w:ascii="Times" w:hAnsi="Time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4E6E83"/>
    <w:pPr>
      <w:spacing w:after="0"/>
    </w:pPr>
    <w:rPr>
      <w:rFonts w:ascii="Times New Roman" w:eastAsia="Calibri" w:hAnsi="Times New Roman" w:cs="Times New Roman"/>
    </w:rPr>
  </w:style>
  <w:style w:type="paragraph" w:styleId="Heading1">
    <w:name w:val="heading 1"/>
    <w:aliases w:val="Pocket"/>
    <w:basedOn w:val="Normal"/>
    <w:next w:val="Normal"/>
    <w:link w:val="Heading1Char"/>
    <w:uiPriority w:val="1"/>
    <w:qFormat/>
    <w:rsid w:val="004E6E8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E6E83"/>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4E6E83"/>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4E6E83"/>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4E6E8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E6E83"/>
  </w:style>
  <w:style w:type="character" w:customStyle="1" w:styleId="Heading1Char">
    <w:name w:val="Heading 1 Char"/>
    <w:aliases w:val="Pocket Char"/>
    <w:basedOn w:val="DefaultParagraphFont"/>
    <w:link w:val="Heading1"/>
    <w:uiPriority w:val="1"/>
    <w:rsid w:val="004E6E83"/>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4E6E83"/>
    <w:rPr>
      <w:rFonts w:ascii="Times New Roman" w:eastAsiaTheme="majorEastAsia" w:hAnsi="Times New Roman" w:cstheme="majorBidi"/>
      <w:b/>
      <w:bCs/>
      <w:sz w:val="44"/>
      <w:szCs w:val="26"/>
      <w:u w:val="double"/>
    </w:rPr>
  </w:style>
  <w:style w:type="character" w:styleId="Emphasis">
    <w:name w:val="Emphasis"/>
    <w:aliases w:val="Evidence,tag2,Size 10,emphasis in card,Minimized,minimized,Highlighted,Underlined,CD Card,ED - Tag,emphasis,Bold Underline,Emphasis!!,small"/>
    <w:basedOn w:val="DefaultParagraphFont"/>
    <w:uiPriority w:val="7"/>
    <w:qFormat/>
    <w:rsid w:val="004E6E83"/>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4E6E83"/>
    <w:rPr>
      <w:b/>
      <w:bCs/>
    </w:rPr>
  </w:style>
  <w:style w:type="character" w:customStyle="1" w:styleId="Heading3Char">
    <w:name w:val="Heading 3 Char"/>
    <w:aliases w:val="Block Char"/>
    <w:basedOn w:val="DefaultParagraphFont"/>
    <w:link w:val="Heading3"/>
    <w:uiPriority w:val="3"/>
    <w:rsid w:val="004E6E83"/>
    <w:rPr>
      <w:rFonts w:ascii="Times New Roman" w:eastAsiaTheme="majorEastAsia" w:hAnsi="Times New Roman" w:cstheme="majorBidi"/>
      <w:b/>
      <w:bCs/>
      <w:sz w:val="32"/>
      <w:u w:val="single"/>
    </w:rPr>
  </w:style>
  <w:style w:type="character" w:customStyle="1" w:styleId="StyleBoldUnderline">
    <w:name w:val="Style Bold Underline"/>
    <w:aliases w:val="Underline,Style,apple-style-span + 6 pt,Bold,Kern at 16 pt,Intense Emphasis1,Intense Emphasis2,HHeading 3 + 12 pt,Cards + Font: 12 pt Char,Bold Cite Char,Citation Char Char Char,Heading 3 Char1 Char Char Char,ci,c,Intense Emphasis11"/>
    <w:basedOn w:val="DefaultParagraphFont"/>
    <w:uiPriority w:val="6"/>
    <w:qFormat/>
    <w:rsid w:val="004E6E83"/>
    <w:rPr>
      <w:b w:val="0"/>
      <w:bCs/>
      <w:sz w:val="22"/>
      <w:u w:val="single"/>
    </w:rPr>
  </w:style>
  <w:style w:type="character" w:customStyle="1" w:styleId="StyleStyleBold12pt">
    <w:name w:val="Style Style Bold + 12 pt"/>
    <w:aliases w:val="Cite,Style Style Bold + 12pt,Style Style Bold,Style Style + 12 pt,Style Style Bo... +,Old Cite,Style Style Bold + 10 pt"/>
    <w:basedOn w:val="StyleBold"/>
    <w:uiPriority w:val="5"/>
    <w:qFormat/>
    <w:rsid w:val="004E6E83"/>
    <w:rPr>
      <w:b/>
      <w:bCs/>
      <w:sz w:val="26"/>
      <w:u w:val="none"/>
    </w:rPr>
  </w:style>
  <w:style w:type="paragraph" w:styleId="Header">
    <w:name w:val="header"/>
    <w:basedOn w:val="Normal"/>
    <w:link w:val="HeaderChar"/>
    <w:uiPriority w:val="99"/>
    <w:semiHidden/>
    <w:rsid w:val="004E6E83"/>
    <w:pPr>
      <w:tabs>
        <w:tab w:val="center" w:pos="4680"/>
        <w:tab w:val="right" w:pos="9360"/>
      </w:tabs>
    </w:pPr>
  </w:style>
  <w:style w:type="character" w:customStyle="1" w:styleId="HeaderChar">
    <w:name w:val="Header Char"/>
    <w:basedOn w:val="DefaultParagraphFont"/>
    <w:link w:val="Header"/>
    <w:uiPriority w:val="99"/>
    <w:semiHidden/>
    <w:rsid w:val="004E6E83"/>
    <w:rPr>
      <w:rFonts w:ascii="Times New Roman" w:eastAsia="Calibri" w:hAnsi="Times New Roman" w:cs="Times New Roman"/>
    </w:rPr>
  </w:style>
  <w:style w:type="paragraph" w:styleId="Footer">
    <w:name w:val="footer"/>
    <w:basedOn w:val="Normal"/>
    <w:link w:val="FooterChar"/>
    <w:uiPriority w:val="99"/>
    <w:semiHidden/>
    <w:rsid w:val="004E6E83"/>
    <w:pPr>
      <w:tabs>
        <w:tab w:val="center" w:pos="4680"/>
        <w:tab w:val="right" w:pos="9360"/>
      </w:tabs>
    </w:pPr>
  </w:style>
  <w:style w:type="character" w:customStyle="1" w:styleId="FooterChar">
    <w:name w:val="Footer Char"/>
    <w:basedOn w:val="DefaultParagraphFont"/>
    <w:link w:val="Footer"/>
    <w:uiPriority w:val="99"/>
    <w:semiHidden/>
    <w:rsid w:val="004E6E83"/>
    <w:rPr>
      <w:rFonts w:ascii="Times New Roman" w:eastAsia="Calibri" w:hAnsi="Times New Roman" w:cs="Times New Roman"/>
    </w:rPr>
  </w:style>
  <w:style w:type="character" w:styleId="Hyperlink">
    <w:name w:val="Hyperlink"/>
    <w:aliases w:val="heading 1 (block title),Important,Read,Internet Link"/>
    <w:basedOn w:val="DefaultParagraphFont"/>
    <w:uiPriority w:val="99"/>
    <w:rsid w:val="004E6E83"/>
    <w:rPr>
      <w:color w:val="auto"/>
      <w:u w:val="none"/>
    </w:rPr>
  </w:style>
  <w:style w:type="character" w:styleId="FollowedHyperlink">
    <w:name w:val="FollowedHyperlink"/>
    <w:basedOn w:val="DefaultParagraphFont"/>
    <w:uiPriority w:val="99"/>
    <w:semiHidden/>
    <w:rsid w:val="004E6E83"/>
    <w:rPr>
      <w:color w:val="auto"/>
      <w:u w:val="none"/>
    </w:rPr>
  </w:style>
  <w:style w:type="character" w:customStyle="1" w:styleId="Heading4Char">
    <w:name w:val="Heading 4 Char"/>
    <w:aliases w:val="Tag Char"/>
    <w:basedOn w:val="DefaultParagraphFont"/>
    <w:link w:val="Heading4"/>
    <w:uiPriority w:val="4"/>
    <w:rsid w:val="004E6E83"/>
    <w:rPr>
      <w:rFonts w:ascii="Times New Roman" w:eastAsiaTheme="majorEastAsia" w:hAnsi="Times New Roman" w:cstheme="majorBidi"/>
      <w:b/>
      <w:bCs/>
      <w:iCs/>
      <w:sz w:val="26"/>
    </w:rPr>
  </w:style>
  <w:style w:type="paragraph" w:customStyle="1" w:styleId="Tagline">
    <w:name w:val="Tagline"/>
    <w:basedOn w:val="Normal"/>
    <w:autoRedefine/>
    <w:qFormat/>
    <w:rsid w:val="004E6E83"/>
    <w:rPr>
      <w:b/>
      <w:sz w:val="24"/>
    </w:rPr>
  </w:style>
  <w:style w:type="paragraph" w:customStyle="1" w:styleId="Card">
    <w:name w:val="Card"/>
    <w:basedOn w:val="Normal"/>
    <w:qFormat/>
    <w:rsid w:val="004E6E83"/>
    <w:pPr>
      <w:ind w:left="288"/>
    </w:pPr>
  </w:style>
  <w:style w:type="paragraph" w:customStyle="1" w:styleId="CardText">
    <w:name w:val="Card Text"/>
    <w:basedOn w:val="Normal"/>
    <w:link w:val="CardTextChar"/>
    <w:qFormat/>
    <w:rsid w:val="000738A1"/>
    <w:pPr>
      <w:ind w:left="288" w:right="288"/>
    </w:pPr>
  </w:style>
  <w:style w:type="character" w:customStyle="1" w:styleId="CardTextChar">
    <w:name w:val="Card Text Char"/>
    <w:link w:val="CardText"/>
    <w:rsid w:val="000738A1"/>
    <w:rPr>
      <w:rFonts w:ascii="Times New Roman" w:eastAsia="Calibri" w:hAnsi="Times New Roman" w:cs="Times New Roman"/>
    </w:rPr>
  </w:style>
  <w:style w:type="character" w:customStyle="1" w:styleId="apple-converted-space">
    <w:name w:val="apple-converted-space"/>
    <w:rsid w:val="001B3B35"/>
  </w:style>
  <w:style w:type="character" w:customStyle="1" w:styleId="underline">
    <w:name w:val="underline"/>
    <w:basedOn w:val="DefaultParagraphFont"/>
    <w:link w:val="textbold"/>
    <w:qFormat/>
    <w:rsid w:val="00086388"/>
    <w:rPr>
      <w:b/>
      <w:u w:val="single"/>
    </w:rPr>
  </w:style>
  <w:style w:type="paragraph" w:customStyle="1" w:styleId="textbold">
    <w:name w:val="text bold"/>
    <w:basedOn w:val="Normal"/>
    <w:link w:val="underline"/>
    <w:rsid w:val="00086388"/>
    <w:pPr>
      <w:ind w:left="720"/>
      <w:jc w:val="both"/>
    </w:pPr>
    <w:rPr>
      <w:rFonts w:asciiTheme="minorHAnsi" w:eastAsiaTheme="minorHAnsi" w:hAnsiTheme="minorHAnsi" w:cstheme="minorBidi"/>
      <w:b/>
      <w:u w:val="single"/>
    </w:rPr>
  </w:style>
  <w:style w:type="paragraph" w:customStyle="1" w:styleId="card0">
    <w:name w:val="card"/>
    <w:basedOn w:val="Normal"/>
    <w:next w:val="Normal"/>
    <w:link w:val="cardChar"/>
    <w:qFormat/>
    <w:rsid w:val="00086388"/>
    <w:pPr>
      <w:ind w:left="288" w:right="288"/>
    </w:pPr>
    <w:rPr>
      <w:rFonts w:eastAsia="Times New Roman"/>
      <w:sz w:val="16"/>
      <w:szCs w:val="20"/>
    </w:rPr>
  </w:style>
  <w:style w:type="character" w:customStyle="1" w:styleId="cardChar">
    <w:name w:val="card Char"/>
    <w:link w:val="card0"/>
    <w:rsid w:val="00086388"/>
    <w:rPr>
      <w:rFonts w:ascii="Times New Roman" w:eastAsia="Times New Roman" w:hAnsi="Times New Roman" w:cs="Times New Roman"/>
      <w:sz w:val="16"/>
      <w:szCs w:val="20"/>
    </w:rPr>
  </w:style>
  <w:style w:type="character" w:customStyle="1" w:styleId="StyleStyleBold12pt1">
    <w:name w:val="Style Style Bold + 12 pt1"/>
    <w:aliases w:val="Cite1,Style Style Bold1,Style Style Bold + 12pt1,Style Style + 12 pt1,Style Style Bo... +1,Old Cite1,Style Style Bold + 10 pt1"/>
    <w:uiPriority w:val="5"/>
    <w:qFormat/>
    <w:rsid w:val="00086388"/>
    <w:rPr>
      <w:b/>
      <w:bCs/>
      <w:strike w:val="0"/>
      <w:dstrike w:val="0"/>
      <w:sz w:val="26"/>
      <w:u w:val="none"/>
      <w:effect w:val="none"/>
    </w:rPr>
  </w:style>
  <w:style w:type="paragraph" w:styleId="NormalWeb">
    <w:name w:val="Normal (Web)"/>
    <w:basedOn w:val="Normal"/>
    <w:uiPriority w:val="99"/>
    <w:unhideWhenUsed/>
    <w:rsid w:val="00305405"/>
    <w:pPr>
      <w:spacing w:before="100" w:beforeAutospacing="1" w:after="100" w:afterAutospacing="1"/>
    </w:pPr>
    <w:rPr>
      <w:rFonts w:ascii="Times" w:hAnsi="Time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4658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hotair.com/archives/2013/07/03/if-obama-can-unilaterally-delay-obamacares-employer-mandate-can-he-delay-new-immigration-provisions-too/" TargetMode="External"/><Relationship Id="rId18" Type="http://schemas.openxmlformats.org/officeDocument/2006/relationships/hyperlink" Target="http://naturalresources.house.gov/calendar/eventsingle.aspx?EventID=330029" TargetMode="External"/><Relationship Id="rId26" Type="http://schemas.openxmlformats.org/officeDocument/2006/relationships/hyperlink" Target="http://www.lexisnexis.com/lnacui2api/search/XMLCrossLinkSearch.do?bct=A&amp;risb=21_T17772686968&amp;returnToId=20_T17772703183&amp;csi=6742&amp;A=0.5510792253538586&amp;sourceCSI=9369&amp;indexTerm=%23PE0009WM7%23&amp;searchTerm=John%20A.%20Boehner%20&amp;indexType=P" TargetMode="External"/><Relationship Id="rId39" Type="http://schemas.openxmlformats.org/officeDocument/2006/relationships/hyperlink" Target="http://hotair.com/archives/2013/07/05/obamacare-delay-undermines-entire-white-house-agenda/" TargetMode="External"/><Relationship Id="rId3" Type="http://schemas.openxmlformats.org/officeDocument/2006/relationships/customXml" Target="../customXml/item3.xml"/><Relationship Id="rId21" Type="http://schemas.openxmlformats.org/officeDocument/2006/relationships/hyperlink" Target="http://www.lexisnexis.com/lnacui2api/search/XMLCrossLinkSearch.do?bct=A&amp;risb=21_T17772686968&amp;returnToId=20_T17772703129&amp;csi=304479&amp;A=0.04362537920993581&amp;sourceCSI=9369&amp;indexTerm=%23PE0009TJP%23&amp;searchTerm=Barack%20Obama's%20&amp;indexType=P" TargetMode="External"/><Relationship Id="rId34" Type="http://schemas.openxmlformats.org/officeDocument/2006/relationships/hyperlink" Target="http://host.madison.com/news/local/morning-briefing-school-vouchers-bus-union-officials-downtown-bars/article_0e78fbe8-e7c8-11e2-a955-001a4bcf887a.html" TargetMode="External"/><Relationship Id="rId42" Type="http://schemas.openxmlformats.org/officeDocument/2006/relationships/hyperlink" Target="http://dailycaller.com/2013/07/03/obama-will-ignore-e-verify-too/" TargetMode="External"/><Relationship Id="rId47"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www.politico.com/story/2013/07/the-obamacare-mess-93732.html" TargetMode="External"/><Relationship Id="rId17" Type="http://schemas.openxmlformats.org/officeDocument/2006/relationships/hyperlink" Target="http://naturalresources.house.gov/news/documentsingle.aspx?DocumentID=334042" TargetMode="External"/><Relationship Id="rId25" Type="http://schemas.openxmlformats.org/officeDocument/2006/relationships/hyperlink" Target="http://dailycaller.com/2013/07/03/obama-will-ignore-e-verify-too/" TargetMode="External"/><Relationship Id="rId33" Type="http://schemas.openxmlformats.org/officeDocument/2006/relationships/hyperlink" Target="http://www.epi.org/publication/pm195-stem-labor-shortages-microsoft-report-distorts/" TargetMode="External"/><Relationship Id="rId38" Type="http://schemas.openxmlformats.org/officeDocument/2006/relationships/hyperlink" Target="http://www.usnews.com/cartoons/tea-party-cartoons" TargetMode="External"/><Relationship Id="rId46"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indexjournal.com/main.asp?SectionID=4&amp;SubSectionID=40&amp;ArticleID=18917" TargetMode="External"/><Relationship Id="rId20" Type="http://schemas.openxmlformats.org/officeDocument/2006/relationships/hyperlink" Target="http://www.mcclatchydc.com/2013/06/26/194987/decade-old-defunct-group-may-be.html" TargetMode="External"/><Relationship Id="rId29" Type="http://schemas.openxmlformats.org/officeDocument/2006/relationships/hyperlink" Target="http://www.reporternews.com/news/2013/jun/26/antonio-gonz225lez-senates-immigration-bill-is/" TargetMode="External"/><Relationship Id="rId41" Type="http://schemas.openxmlformats.org/officeDocument/2006/relationships/hyperlink" Target="http://washingtonexaminer.com/article/2532653"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hotair.com/archives/2013/07/05/obamacare-delay-undermines-entire-white-house-agenda/" TargetMode="External"/><Relationship Id="rId24" Type="http://schemas.openxmlformats.org/officeDocument/2006/relationships/hyperlink" Target="http://washingtonexaminer.com/article/2532653" TargetMode="External"/><Relationship Id="rId32" Type="http://schemas.openxmlformats.org/officeDocument/2006/relationships/hyperlink" Target="http://www.aljazeera.com/indepth/opinion/2012/12/20121218123136470626.html" TargetMode="External"/><Relationship Id="rId37" Type="http://schemas.openxmlformats.org/officeDocument/2006/relationships/hyperlink" Target="http://www.usnews.com/opinion/blogs/susan-milligan/2013/06/19/obama-boehner-and-the-gop-crisis-of-leadership" TargetMode="External"/><Relationship Id="rId40" Type="http://schemas.openxmlformats.org/officeDocument/2006/relationships/hyperlink" Target="http://www.politico.com/story/2013/07/the-obamacare-mess-93732.html" TargetMode="External"/><Relationship Id="rId45" Type="http://schemas.openxmlformats.org/officeDocument/2006/relationships/footer" Target="footer1.xml"/><Relationship Id="rId5" Type="http://schemas.microsoft.com/office/2007/relationships/stylesWithEffects" Target="stylesWithEffects.xml"/><Relationship Id="rId15" Type="http://schemas.openxmlformats.org/officeDocument/2006/relationships/hyperlink" Target="http://dailycaller.com/2013/07/03/obama-will-ignore-e-verify-too/" TargetMode="External"/><Relationship Id="rId23" Type="http://schemas.openxmlformats.org/officeDocument/2006/relationships/hyperlink" Target="http://www.politico.com/story/2013/07/the-obamacare-mess-93732.html" TargetMode="External"/><Relationship Id="rId28" Type="http://schemas.openxmlformats.org/officeDocument/2006/relationships/hyperlink" Target="http://www.ft.com/intl/cms/s/0/3650dff4-baec-11e2-b289-00144feab7de.html" TargetMode="External"/><Relationship Id="rId36" Type="http://schemas.openxmlformats.org/officeDocument/2006/relationships/hyperlink" Target="http://thinkprogress.org/" TargetMode="External"/><Relationship Id="rId10" Type="http://schemas.openxmlformats.org/officeDocument/2006/relationships/hyperlink" Target="http://www.nationaljournal.com/magazine/there-s-no-such-thing-as-political-capital-20130207" TargetMode="External"/><Relationship Id="rId19" Type="http://schemas.openxmlformats.org/officeDocument/2006/relationships/hyperlink" Target="http://english.eluniversal.com/nacional-y-politica/130607/us-expected-to-use-dialogue-to-boost-opening-with-venezuela" TargetMode="External"/><Relationship Id="rId31" Type="http://schemas.openxmlformats.org/officeDocument/2006/relationships/hyperlink" Target="http://www.ppic.org/content/pubs/report/R_410LHR.pdf" TargetMode="External"/><Relationship Id="rId44"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washingtonexaminer.com/article/2532653" TargetMode="External"/><Relationship Id="rId22" Type="http://schemas.openxmlformats.org/officeDocument/2006/relationships/hyperlink" Target="http://hotair.com/archives/2013/07/05/obamacare-delay-undermines-entire-white-house-agenda/" TargetMode="External"/><Relationship Id="rId27" Type="http://schemas.openxmlformats.org/officeDocument/2006/relationships/hyperlink" Target="http://www.ft.com/intl/world/us/economy" TargetMode="External"/><Relationship Id="rId30" Type="http://schemas.openxmlformats.org/officeDocument/2006/relationships/hyperlink" Target="http://www.epi.org/publication/pm195-stem-labor-shortages-microsoft-report-distorts/" TargetMode="External"/><Relationship Id="rId35" Type="http://schemas.openxmlformats.org/officeDocument/2006/relationships/hyperlink" Target="http://thinkprogress.org/economy/2013/07/07/2262381/gop-may-hold-debt-ceiling-hostage-to-enact-paul-ryans-budget/?mobile=nc" TargetMode="External"/><Relationship Id="rId43" Type="http://schemas.openxmlformats.org/officeDocument/2006/relationships/hyperlink" Target="http://blogs.abcnews.com/thenote/2011/07/why-raising-the-debt-ceiling-might-not-be-enough.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sa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25</TotalTime>
  <Pages>55</Pages>
  <Words>21990</Words>
  <Characters>125345</Characters>
  <Application>Microsoft Office Word</Application>
  <DocSecurity>0</DocSecurity>
  <Lines>1044</Lines>
  <Paragraphs>294</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147041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Misael</dc:creator>
  <cp:lastModifiedBy>Misael</cp:lastModifiedBy>
  <cp:revision>3</cp:revision>
  <dcterms:created xsi:type="dcterms:W3CDTF">2013-07-18T21:31:00Z</dcterms:created>
  <dcterms:modified xsi:type="dcterms:W3CDTF">2013-07-18T22:19:00Z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