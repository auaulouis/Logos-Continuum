
<file path=[Content_Types].xml><?xml version="1.0" encoding="utf-8"?>
<Types xmlns="http://schemas.openxmlformats.org/package/2006/content-types">
  <Default Extension="bin" ContentType="application/vnd.ms-word.attachedToolbar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ustomizations.xml" ContentType="application/vnd.ms-word.keyMapCustomizations+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A501C2" w:rsidP="00A501C2">
      <w:pPr>
        <w:pStyle w:val="Heading1"/>
      </w:pPr>
      <w:bookmarkStart w:id="0" w:name="_GoBack"/>
      <w:r>
        <w:t>Russia</w:t>
      </w:r>
      <w:r w:rsidR="00EF562C">
        <w:t xml:space="preserve"> SOI</w:t>
      </w:r>
      <w:r>
        <w:t xml:space="preserve"> DA</w:t>
      </w:r>
    </w:p>
    <w:p w:rsidR="00A501C2" w:rsidRDefault="00A501C2" w:rsidP="00A501C2"/>
    <w:p w:rsidR="0059305B" w:rsidRDefault="0059305B" w:rsidP="0059305B">
      <w:pPr>
        <w:pStyle w:val="Heading2"/>
      </w:pPr>
      <w:r>
        <w:lastRenderedPageBreak/>
        <w:t>1nc</w:t>
      </w:r>
    </w:p>
    <w:p w:rsidR="00FA7D0F" w:rsidRPr="007658D7" w:rsidRDefault="00FA7D0F" w:rsidP="00FA7D0F">
      <w:pPr>
        <w:pStyle w:val="Heading4"/>
      </w:pPr>
      <w:r w:rsidRPr="007658D7">
        <w:t>Russia increasing influence in Latin America now</w:t>
      </w:r>
      <w:r>
        <w:t>- CELAC coop</w:t>
      </w:r>
    </w:p>
    <w:p w:rsidR="00FA7D0F" w:rsidRPr="007658D7" w:rsidRDefault="00FA7D0F" w:rsidP="00FA7D0F">
      <w:pPr>
        <w:rPr>
          <w:rStyle w:val="StyleStyleBold12pt"/>
          <w:sz w:val="16"/>
        </w:rPr>
      </w:pPr>
      <w:r w:rsidRPr="002C1425">
        <w:rPr>
          <w:rStyle w:val="StyleStyleBold12pt"/>
        </w:rPr>
        <w:t>Nechepurenko 13</w:t>
      </w:r>
      <w:r w:rsidRPr="007658D7">
        <w:rPr>
          <w:rStyle w:val="StyleStyleBold12pt"/>
          <w:sz w:val="16"/>
        </w:rPr>
        <w:t>(Ivan</w:t>
      </w:r>
      <w:r>
        <w:rPr>
          <w:rStyle w:val="StyleStyleBold12pt"/>
          <w:sz w:val="16"/>
        </w:rPr>
        <w:t xml:space="preserve"> N</w:t>
      </w:r>
      <w:r w:rsidRPr="007658D7">
        <w:rPr>
          <w:rStyle w:val="StyleStyleBold12pt"/>
          <w:sz w:val="16"/>
        </w:rPr>
        <w:t>echepurenko, journalist on the Moscow times, “Russia Seeks to Restore Influence in Latin America”, the Moscow times, May 30, 2013, http://www.themoscowtimes.com/news/article/russia-seeks-to-restore-influence-in-latin-america/480827.html)</w:t>
      </w:r>
    </w:p>
    <w:p w:rsidR="00FA7D0F" w:rsidRDefault="00FA7D0F" w:rsidP="00FA7D0F">
      <w:pPr>
        <w:rPr>
          <w:sz w:val="16"/>
        </w:rPr>
      </w:pPr>
      <w:r w:rsidRPr="00B05945">
        <w:rPr>
          <w:rStyle w:val="StyleBoldUnderline"/>
          <w:highlight w:val="yellow"/>
        </w:rPr>
        <w:t>Russia has demonstrated its increasing leverage in Latin America</w:t>
      </w:r>
      <w:r w:rsidRPr="007658D7">
        <w:rPr>
          <w:sz w:val="16"/>
        </w:rPr>
        <w:t xml:space="preserve"> with Foreign Minister Sergei Lavrov </w:t>
      </w:r>
      <w:r w:rsidRPr="00B05945">
        <w:rPr>
          <w:rStyle w:val="StyleBoldUnderline"/>
          <w:highlight w:val="yellow"/>
        </w:rPr>
        <w:t>meeting representatives of the Community of Latin American and Caribbean States</w:t>
      </w:r>
      <w:r w:rsidRPr="007658D7">
        <w:rPr>
          <w:rStyle w:val="StyleBoldUnderline"/>
        </w:rPr>
        <w:t xml:space="preserve"> in Moscow</w:t>
      </w:r>
      <w:r w:rsidRPr="007658D7">
        <w:rPr>
          <w:sz w:val="16"/>
        </w:rPr>
        <w:t xml:space="preserve"> on Wednesday.</w:t>
      </w:r>
      <w:r w:rsidR="00B05945" w:rsidRPr="00B05945">
        <w:rPr>
          <w:sz w:val="12"/>
        </w:rPr>
        <w:t>¶</w:t>
      </w:r>
      <w:r w:rsidRPr="007658D7">
        <w:rPr>
          <w:sz w:val="16"/>
        </w:rPr>
        <w:t xml:space="preserve"> </w:t>
      </w:r>
      <w:r w:rsidRPr="007658D7">
        <w:rPr>
          <w:rStyle w:val="StyleBoldUnderline"/>
        </w:rPr>
        <w:t xml:space="preserve">The </w:t>
      </w:r>
      <w:r w:rsidRPr="00B05945">
        <w:rPr>
          <w:rStyle w:val="StyleBoldUnderline"/>
          <w:highlight w:val="yellow"/>
        </w:rPr>
        <w:t>foreign ministers</w:t>
      </w:r>
      <w:r w:rsidRPr="007658D7">
        <w:rPr>
          <w:rStyle w:val="StyleBoldUnderline"/>
        </w:rPr>
        <w:t xml:space="preserve"> of Cuba, Costa Rica and Haiti and the deputy foreign minister of Chile </w:t>
      </w:r>
      <w:r w:rsidRPr="00B05945">
        <w:rPr>
          <w:rStyle w:val="StyleBoldUnderline"/>
          <w:highlight w:val="yellow"/>
        </w:rPr>
        <w:t>discussed trade, political dialogue and a visa-free regime with Lavrov</w:t>
      </w:r>
      <w:r w:rsidRPr="00B05945">
        <w:rPr>
          <w:sz w:val="16"/>
          <w:highlight w:val="yellow"/>
        </w:rPr>
        <w:t>,</w:t>
      </w:r>
      <w:r w:rsidRPr="007658D7">
        <w:rPr>
          <w:sz w:val="16"/>
        </w:rPr>
        <w:t xml:space="preserve"> with </w:t>
      </w:r>
      <w:r w:rsidRPr="00B05945">
        <w:rPr>
          <w:rStyle w:val="StyleBoldUnderline"/>
          <w:highlight w:val="yellow"/>
        </w:rPr>
        <w:t>everyone in agreement that Russia’s relations with the region are ripe enough to establish “a permanent mechanism for political dialogue and cooperation in a Russia-CELAC format</w:t>
      </w:r>
      <w:r w:rsidRPr="00B05945">
        <w:rPr>
          <w:sz w:val="16"/>
          <w:highlight w:val="yellow"/>
        </w:rPr>
        <w:t>,”</w:t>
      </w:r>
      <w:r w:rsidRPr="007658D7">
        <w:rPr>
          <w:sz w:val="16"/>
        </w:rPr>
        <w:t xml:space="preserve"> a statement from Russia’s Foreign Ministry said.</w:t>
      </w:r>
    </w:p>
    <w:p w:rsidR="00FA7D0F" w:rsidRDefault="00FA7D0F" w:rsidP="00FA7D0F">
      <w:pPr>
        <w:rPr>
          <w:sz w:val="16"/>
        </w:rPr>
      </w:pPr>
    </w:p>
    <w:p w:rsidR="00FA7D0F" w:rsidRPr="00CD291E" w:rsidRDefault="00FA7D0F" w:rsidP="00FA7D0F">
      <w:pPr>
        <w:pStyle w:val="Heading4"/>
      </w:pPr>
      <w:r w:rsidRPr="00CD291E">
        <w:t>US</w:t>
      </w:r>
      <w:r w:rsidR="00B05945">
        <w:t xml:space="preserve">’s </w:t>
      </w:r>
      <w:r w:rsidRPr="00CD291E">
        <w:t xml:space="preserve"> gaining influence will crowd out </w:t>
      </w:r>
      <w:r>
        <w:t>Russia</w:t>
      </w:r>
    </w:p>
    <w:p w:rsidR="00FA7D0F" w:rsidRPr="00CD291E" w:rsidRDefault="00FA7D0F" w:rsidP="00FA7D0F">
      <w:pPr>
        <w:rPr>
          <w:rStyle w:val="StyleStyleBold12pt"/>
          <w:sz w:val="16"/>
        </w:rPr>
      </w:pPr>
      <w:r w:rsidRPr="00CD291E">
        <w:rPr>
          <w:rStyle w:val="StyleStyleBold12pt"/>
        </w:rPr>
        <w:t>Carpenter 10</w:t>
      </w:r>
      <w:r w:rsidRPr="00CD291E">
        <w:rPr>
          <w:rStyle w:val="StyleStyleBold12pt"/>
          <w:sz w:val="16"/>
        </w:rPr>
        <w:t>( Ted Galen Carpenter, vice president for defense and foreign-policy studies at the Cato Institute, is the author of eight books on international affairs, “Resets and Spheres of Influence”, cato institute, October 19, 2010, http://www.cato.org/publications/commentary/resets-spheres-influence)</w:t>
      </w:r>
    </w:p>
    <w:p w:rsidR="00FA7D0F" w:rsidRDefault="00FA7D0F" w:rsidP="00FA7D0F">
      <w:pPr>
        <w:rPr>
          <w:sz w:val="16"/>
        </w:rPr>
      </w:pPr>
      <w:r w:rsidRPr="00B05945">
        <w:rPr>
          <w:rStyle w:val="StyleBoldUnderline"/>
          <w:highlight w:val="yellow"/>
        </w:rPr>
        <w:t>The Obama administration has explicitly sought to “reset” the relationship with Russia</w:t>
      </w:r>
      <w:r w:rsidRPr="00F03673">
        <w:rPr>
          <w:rStyle w:val="StyleBoldUnderline"/>
        </w:rPr>
        <w:t xml:space="preserve">, which had become quite dysfunctional during the final years of the Bush administration. </w:t>
      </w:r>
      <w:r w:rsidRPr="00CD291E">
        <w:rPr>
          <w:sz w:val="16"/>
        </w:rPr>
        <w:t>Although Washington has not used the reset terminology with respect to the troubled U.S. relationship with China, the substantive goal appears to be similar. Secretary of Defense Robert Gates’ effort to restore the dialogue between the militaries of the two countries is one indication of that intent.</w:t>
      </w:r>
      <w:r w:rsidR="00B05945" w:rsidRPr="00B05945">
        <w:rPr>
          <w:sz w:val="12"/>
        </w:rPr>
        <w:t>¶</w:t>
      </w:r>
      <w:r w:rsidRPr="00CD291E">
        <w:rPr>
          <w:sz w:val="16"/>
        </w:rPr>
        <w:t xml:space="preserve"> Both </w:t>
      </w:r>
      <w:r w:rsidRPr="00B05945">
        <w:rPr>
          <w:rStyle w:val="StyleBoldUnderline"/>
        </w:rPr>
        <w:t>goals</w:t>
      </w:r>
      <w:r w:rsidRPr="00B05945">
        <w:rPr>
          <w:sz w:val="16"/>
        </w:rPr>
        <w:t>,</w:t>
      </w:r>
      <w:r w:rsidRPr="00CD291E">
        <w:rPr>
          <w:sz w:val="16"/>
        </w:rPr>
        <w:t xml:space="preserve"> however, </w:t>
      </w:r>
      <w:r w:rsidRPr="004611D0">
        <w:rPr>
          <w:rStyle w:val="StyleBoldUnderline"/>
        </w:rPr>
        <w:t xml:space="preserve">are encountering headwinds for a key reason. Policy makers seem unwilling to accept the reality that </w:t>
      </w:r>
      <w:r w:rsidRPr="00B05945">
        <w:rPr>
          <w:rStyle w:val="StyleBoldUnderline"/>
          <w:highlight w:val="yellow"/>
        </w:rPr>
        <w:t>any great power in the international system expects, and will seek to enforce, a sphere of influence in its immediate region.</w:t>
      </w:r>
      <w:r w:rsidRPr="00CD291E">
        <w:rPr>
          <w:sz w:val="16"/>
        </w:rPr>
        <w:t xml:space="preserve"> Secretary of State Condoleezza Rice famously (or infamously) insisted that the concept of a sphere of influence was both obsolete and pernicious. But that viewpoint is dangerously erroneous. </w:t>
      </w:r>
      <w:r w:rsidRPr="00B05945">
        <w:rPr>
          <w:rStyle w:val="StyleBoldUnderline"/>
          <w:highlight w:val="yellow"/>
        </w:rPr>
        <w:t>The tensions between the United States and Russia</w:t>
      </w:r>
      <w:r w:rsidRPr="004611D0">
        <w:rPr>
          <w:rStyle w:val="StyleBoldUnderline"/>
        </w:rPr>
        <w:t xml:space="preserve"> </w:t>
      </w:r>
      <w:r w:rsidRPr="00CD291E">
        <w:rPr>
          <w:sz w:val="16"/>
        </w:rPr>
        <w:t>and those between the United States and China</w:t>
      </w:r>
      <w:r w:rsidRPr="004611D0">
        <w:rPr>
          <w:rStyle w:val="StyleBoldUnderline"/>
        </w:rPr>
        <w:t xml:space="preserve"> </w:t>
      </w:r>
      <w:r w:rsidRPr="00B05945">
        <w:rPr>
          <w:rStyle w:val="StyleBoldUnderline"/>
          <w:highlight w:val="yellow"/>
        </w:rPr>
        <w:t>confirm that point</w:t>
      </w:r>
      <w:r w:rsidRPr="00CD291E">
        <w:rPr>
          <w:sz w:val="16"/>
        </w:rPr>
        <w:t>.</w:t>
      </w:r>
      <w:r w:rsidR="00B05945" w:rsidRPr="00B05945">
        <w:rPr>
          <w:sz w:val="12"/>
        </w:rPr>
        <w:t>¶</w:t>
      </w:r>
      <w:r w:rsidRPr="00CD291E">
        <w:rPr>
          <w:sz w:val="16"/>
        </w:rPr>
        <w:t xml:space="preserve"> </w:t>
      </w:r>
      <w:r w:rsidRPr="00B05945">
        <w:rPr>
          <w:rStyle w:val="StyleBoldUnderline"/>
          <w:highlight w:val="yellow"/>
        </w:rPr>
        <w:t>The latest, clumsy provocation is</w:t>
      </w:r>
      <w:r w:rsidRPr="004611D0">
        <w:rPr>
          <w:rStyle w:val="StyleBoldUnderline"/>
        </w:rPr>
        <w:t xml:space="preserve"> </w:t>
      </w:r>
      <w:r w:rsidRPr="00B05945">
        <w:rPr>
          <w:rStyle w:val="StyleBoldUnderline"/>
          <w:highlight w:val="yellow"/>
        </w:rPr>
        <w:t>Moscow’s agreement to help Venezuela build a nuclear-power plant</w:t>
      </w:r>
      <w:r w:rsidRPr="004611D0">
        <w:rPr>
          <w:rStyle w:val="StyleBoldUnderline"/>
        </w:rPr>
        <w:t xml:space="preserve">. Predictably, </w:t>
      </w:r>
      <w:r w:rsidRPr="00B05945">
        <w:rPr>
          <w:rStyle w:val="StyleBoldUnderline"/>
          <w:highlight w:val="yellow"/>
        </w:rPr>
        <w:t>that move has caused hawks in the United States to thunder about perfidious Russian contempt for the Monroe Doctrine</w:t>
      </w:r>
      <w:r w:rsidRPr="00B05945">
        <w:rPr>
          <w:rStyle w:val="StyleBoldUnderline"/>
        </w:rPr>
        <w:t>.</w:t>
      </w:r>
      <w:r w:rsidRPr="004611D0">
        <w:rPr>
          <w:rStyle w:val="StyleBoldUnderline"/>
        </w:rPr>
        <w:t xml:space="preserve"> </w:t>
      </w:r>
      <w:r w:rsidRPr="00CD291E">
        <w:rPr>
          <w:sz w:val="16"/>
        </w:rPr>
        <w:t xml:space="preserve">There is more than a little hypocrisy in that outrage, since many of those same hawks successfully lobbied for adding the Baltic republics to NATO </w:t>
      </w:r>
      <w:r w:rsidRPr="00B05945">
        <w:rPr>
          <w:rStyle w:val="StyleBoldUnderline"/>
          <w:highlight w:val="yellow"/>
        </w:rPr>
        <w:t>and now advocate deploying ballistic missile defenses in Eastern Europe and offering NATO membership to Ukraine and Georgia</w:t>
      </w:r>
      <w:r w:rsidRPr="00CD291E">
        <w:rPr>
          <w:sz w:val="16"/>
        </w:rPr>
        <w:t xml:space="preserve"> — as though Russia has no justifiable reason to object to such moves in its geopolitical back yard.</w:t>
      </w:r>
    </w:p>
    <w:p w:rsidR="00FA7D0F" w:rsidRDefault="00FA7D0F" w:rsidP="00FA7D0F">
      <w:pPr>
        <w:rPr>
          <w:sz w:val="16"/>
        </w:rPr>
      </w:pPr>
    </w:p>
    <w:p w:rsidR="00FA7D0F" w:rsidRDefault="00FA7D0F" w:rsidP="00FA7D0F">
      <w:pPr>
        <w:rPr>
          <w:sz w:val="16"/>
        </w:rPr>
      </w:pPr>
    </w:p>
    <w:p w:rsidR="00FA7D0F" w:rsidRPr="00C50686" w:rsidRDefault="00FA7D0F" w:rsidP="00FA7D0F">
      <w:pPr>
        <w:pStyle w:val="Heading4"/>
      </w:pPr>
      <w:r w:rsidRPr="00C50686">
        <w:t xml:space="preserve">US-Russia relations </w:t>
      </w:r>
      <w:r>
        <w:t>k2 solve nuke terror</w:t>
      </w:r>
    </w:p>
    <w:p w:rsidR="00FA7D0F" w:rsidRPr="00C50686" w:rsidRDefault="00FA7D0F" w:rsidP="00FA7D0F">
      <w:pPr>
        <w:rPr>
          <w:rStyle w:val="StyleStyleBold12pt"/>
          <w:sz w:val="16"/>
        </w:rPr>
      </w:pPr>
      <w:r w:rsidRPr="00DD5F66">
        <w:rPr>
          <w:rStyle w:val="StyleStyleBold12pt"/>
        </w:rPr>
        <w:t>Graham 8</w:t>
      </w:r>
      <w:r w:rsidRPr="00C50686">
        <w:rPr>
          <w:rStyle w:val="StyleStyleBold12pt"/>
          <w:sz w:val="16"/>
        </w:rPr>
        <w:t>(Thomas Graham, Thomas Graham joined the Carnegie Endowment as a senior associate in September 1998. His areas of interest include Russian domestic politics - especially leadership issues, center-regional relations, and big business government ties - and U.S.-Russian relations Ph.D. in political science from Harvard University and a B.A. in Russian studies from Yale University, “US-Russia Relations: Facing Reality Pragmatically, center for strategic and international studies, July 2008, http://csis.org/files/media/csis/pubs/080717_graham_u.s.russia.pdf)</w:t>
      </w:r>
    </w:p>
    <w:p w:rsidR="00FA7D0F" w:rsidRPr="00585BB3" w:rsidRDefault="00FA7D0F" w:rsidP="00FA7D0F">
      <w:pPr>
        <w:rPr>
          <w:rStyle w:val="StyleBoldUnderline"/>
        </w:rPr>
      </w:pPr>
      <w:r w:rsidRPr="00585BB3">
        <w:rPr>
          <w:sz w:val="16"/>
        </w:rPr>
        <w:t xml:space="preserve">In this uncertain world, the </w:t>
      </w:r>
      <w:r w:rsidRPr="00B05945">
        <w:rPr>
          <w:rStyle w:val="StyleBoldUnderline"/>
          <w:highlight w:val="yellow"/>
        </w:rPr>
        <w:t>United States and Russia are not strategic rivals</w:t>
      </w:r>
      <w:r w:rsidRPr="00585BB3">
        <w:rPr>
          <w:sz w:val="16"/>
        </w:rPr>
        <w:t>, and neither poses a</w:t>
      </w:r>
      <w:r w:rsidR="00B05945" w:rsidRPr="00B05945">
        <w:rPr>
          <w:sz w:val="12"/>
        </w:rPr>
        <w:t>¶</w:t>
      </w:r>
      <w:r w:rsidRPr="00585BB3">
        <w:rPr>
          <w:sz w:val="16"/>
        </w:rPr>
        <w:t xml:space="preserve"> strategic threat to the other (despite some overwrought Russian rhetoric to the contrary), in</w:t>
      </w:r>
      <w:r w:rsidR="00B05945" w:rsidRPr="00B05945">
        <w:rPr>
          <w:sz w:val="12"/>
        </w:rPr>
        <w:t>¶</w:t>
      </w:r>
      <w:r w:rsidRPr="00585BB3">
        <w:rPr>
          <w:sz w:val="16"/>
        </w:rPr>
        <w:t xml:space="preserve"> contrast to the situation during the Cold War. Rather, they share a set of common strategic</w:t>
      </w:r>
      <w:r w:rsidR="00B05945" w:rsidRPr="00B05945">
        <w:rPr>
          <w:sz w:val="12"/>
        </w:rPr>
        <w:t>¶</w:t>
      </w:r>
      <w:r w:rsidRPr="00585BB3">
        <w:rPr>
          <w:sz w:val="16"/>
        </w:rPr>
        <w:t xml:space="preserve"> challenges. </w:t>
      </w:r>
      <w:r w:rsidRPr="00585BB3">
        <w:rPr>
          <w:rStyle w:val="StyleBoldUnderline"/>
        </w:rPr>
        <w:t>Russia, by virtue of its geographic location, and the United States, by virtue of its</w:t>
      </w:r>
      <w:r w:rsidR="00B05945" w:rsidRPr="00B05945">
        <w:rPr>
          <w:rStyle w:val="StyleBoldUnderline"/>
          <w:b w:val="0"/>
          <w:sz w:val="12"/>
          <w:u w:val="none"/>
        </w:rPr>
        <w:t>¶</w:t>
      </w:r>
      <w:r w:rsidRPr="00585BB3">
        <w:rPr>
          <w:rStyle w:val="StyleBoldUnderline"/>
        </w:rPr>
        <w:t xml:space="preserve"> global role, must build new relationships with </w:t>
      </w:r>
      <w:r w:rsidRPr="00585BB3">
        <w:rPr>
          <w:sz w:val="16"/>
        </w:rPr>
        <w:t xml:space="preserve">a </w:t>
      </w:r>
      <w:r w:rsidRPr="00585BB3">
        <w:rPr>
          <w:rStyle w:val="StyleBoldUnderline"/>
        </w:rPr>
        <w:t xml:space="preserve">Europe </w:t>
      </w:r>
      <w:r w:rsidRPr="00585BB3">
        <w:rPr>
          <w:sz w:val="16"/>
        </w:rPr>
        <w:t>that is expanding and deepening; t</w:t>
      </w:r>
      <w:r w:rsidRPr="00585BB3">
        <w:rPr>
          <w:rStyle w:val="StyleBoldUnderline"/>
        </w:rPr>
        <w:t>hey</w:t>
      </w:r>
      <w:r w:rsidR="00B05945" w:rsidRPr="00B05945">
        <w:rPr>
          <w:rStyle w:val="StyleBoldUnderline"/>
          <w:b w:val="0"/>
          <w:sz w:val="12"/>
          <w:u w:val="none"/>
        </w:rPr>
        <w:t>¶</w:t>
      </w:r>
      <w:r w:rsidRPr="00585BB3">
        <w:rPr>
          <w:rStyle w:val="StyleBoldUnderline"/>
        </w:rPr>
        <w:t xml:space="preserve"> both must find a way to cope with the growing instability in the Middle East.</w:t>
      </w:r>
      <w:r w:rsidRPr="00585BB3">
        <w:rPr>
          <w:sz w:val="16"/>
        </w:rPr>
        <w:t xml:space="preserve"> the challenge to energy security that implies, and, at least for Russia, the threat that that instability will infect</w:t>
      </w:r>
      <w:r w:rsidR="00B05945" w:rsidRPr="00B05945">
        <w:rPr>
          <w:sz w:val="12"/>
        </w:rPr>
        <w:t>¶</w:t>
      </w:r>
      <w:r w:rsidRPr="00585BB3">
        <w:rPr>
          <w:sz w:val="16"/>
        </w:rPr>
        <w:t xml:space="preserve"> Russia’s southern reaches: and they both must manage relations with a rising China. </w:t>
      </w:r>
      <w:r w:rsidRPr="00585BB3">
        <w:rPr>
          <w:rStyle w:val="StyleBoldUnderline"/>
        </w:rPr>
        <w:t>In addition,</w:t>
      </w:r>
      <w:r w:rsidR="00B05945" w:rsidRPr="00B05945">
        <w:rPr>
          <w:rStyle w:val="StyleBoldUnderline"/>
          <w:b w:val="0"/>
          <w:sz w:val="12"/>
          <w:u w:val="none"/>
        </w:rPr>
        <w:t>¶</w:t>
      </w:r>
      <w:r w:rsidRPr="00585BB3">
        <w:rPr>
          <w:rStyle w:val="StyleBoldUnderline"/>
        </w:rPr>
        <w:t xml:space="preserve"> both countries must deal with the dark side of globalization, and both have a keen </w:t>
      </w:r>
      <w:r w:rsidRPr="00585BB3">
        <w:rPr>
          <w:rStyle w:val="StyleBoldUnderline"/>
        </w:rPr>
        <w:lastRenderedPageBreak/>
        <w:t>interest in the</w:t>
      </w:r>
      <w:r w:rsidR="00B05945" w:rsidRPr="00B05945">
        <w:rPr>
          <w:rStyle w:val="StyleBoldUnderline"/>
          <w:b w:val="0"/>
          <w:sz w:val="12"/>
          <w:u w:val="none"/>
        </w:rPr>
        <w:t>¶</w:t>
      </w:r>
      <w:r w:rsidRPr="00585BB3">
        <w:rPr>
          <w:rStyle w:val="StyleBoldUnderline"/>
        </w:rPr>
        <w:t xml:space="preserve"> role and effectiveness of the institutions of global governance, such as the United Nations and the</w:t>
      </w:r>
      <w:r w:rsidR="00B05945" w:rsidRPr="00B05945">
        <w:rPr>
          <w:rStyle w:val="StyleBoldUnderline"/>
          <w:b w:val="0"/>
          <w:sz w:val="12"/>
          <w:u w:val="none"/>
        </w:rPr>
        <w:t>¶</w:t>
      </w:r>
      <w:r w:rsidRPr="00585BB3">
        <w:rPr>
          <w:rStyle w:val="StyleBoldUnderline"/>
        </w:rPr>
        <w:t xml:space="preserve"> G-8, the World Bank and the International Monetary Fund.</w:t>
      </w:r>
      <w:r w:rsidRPr="00585BB3">
        <w:rPr>
          <w:sz w:val="16"/>
        </w:rPr>
        <w:t xml:space="preserve"> Common challenges, however, are not the same as common interests. And there are deep</w:t>
      </w:r>
      <w:r w:rsidR="00B05945" w:rsidRPr="00B05945">
        <w:rPr>
          <w:sz w:val="12"/>
        </w:rPr>
        <w:t>¶</w:t>
      </w:r>
      <w:r w:rsidRPr="00585BB3">
        <w:rPr>
          <w:sz w:val="16"/>
        </w:rPr>
        <w:t xml:space="preserve"> differences in the way the United States and Russia think of global order (consider, for example.</w:t>
      </w:r>
      <w:r w:rsidR="00B05945" w:rsidRPr="00B05945">
        <w:rPr>
          <w:sz w:val="12"/>
        </w:rPr>
        <w:t>¶</w:t>
      </w:r>
      <w:r w:rsidRPr="00585BB3">
        <w:rPr>
          <w:sz w:val="16"/>
        </w:rPr>
        <w:t xml:space="preserve"> the role of democracy or the United Nations). But the question each country needs to ask is how</w:t>
      </w:r>
      <w:r w:rsidR="00B05945" w:rsidRPr="00B05945">
        <w:rPr>
          <w:sz w:val="12"/>
        </w:rPr>
        <w:t>¶</w:t>
      </w:r>
      <w:r w:rsidRPr="00585BB3">
        <w:rPr>
          <w:sz w:val="16"/>
        </w:rPr>
        <w:t xml:space="preserve"> important the other is to its achieving its own strategic goals. For example:</w:t>
      </w:r>
      <w:r w:rsidR="00B05945" w:rsidRPr="00B05945">
        <w:rPr>
          <w:sz w:val="12"/>
        </w:rPr>
        <w:t>¶</w:t>
      </w:r>
      <w:r w:rsidRPr="00585BB3">
        <w:rPr>
          <w:sz w:val="16"/>
        </w:rPr>
        <w:t xml:space="preserve"> . </w:t>
      </w:r>
      <w:r w:rsidRPr="00B05945">
        <w:rPr>
          <w:rStyle w:val="StyleBoldUnderline"/>
          <w:highlight w:val="yellow"/>
        </w:rPr>
        <w:t>Given their standing as the world’s two leading nuclear powers, the United States and</w:t>
      </w:r>
      <w:r w:rsidR="00B05945" w:rsidRPr="00B05945">
        <w:rPr>
          <w:rStyle w:val="StyleBoldUnderline"/>
          <w:b w:val="0"/>
          <w:sz w:val="12"/>
          <w:highlight w:val="yellow"/>
          <w:u w:val="none"/>
        </w:rPr>
        <w:t xml:space="preserve"> </w:t>
      </w:r>
      <w:r w:rsidRPr="00B05945">
        <w:rPr>
          <w:rStyle w:val="StyleBoldUnderline"/>
          <w:highlight w:val="yellow"/>
        </w:rPr>
        <w:t xml:space="preserve"> Russia are each indispensable to dealing with the problems of</w:t>
      </w:r>
      <w:r w:rsidRPr="00585BB3">
        <w:rPr>
          <w:rStyle w:val="StyleBoldUnderline"/>
        </w:rPr>
        <w:t xml:space="preserve"> proliferation of weapons of</w:t>
      </w:r>
      <w:r w:rsidR="00B05945" w:rsidRPr="00B05945">
        <w:rPr>
          <w:rStyle w:val="StyleBoldUnderline"/>
          <w:b w:val="0"/>
          <w:sz w:val="12"/>
          <w:u w:val="none"/>
        </w:rPr>
        <w:t>¶</w:t>
      </w:r>
      <w:r w:rsidRPr="00585BB3">
        <w:rPr>
          <w:rStyle w:val="StyleBoldUnderline"/>
        </w:rPr>
        <w:t xml:space="preserve"> mass destruction, </w:t>
      </w:r>
      <w:r w:rsidRPr="00B05945">
        <w:rPr>
          <w:rStyle w:val="StyleBoldUnderline"/>
          <w:highlight w:val="yellow"/>
        </w:rPr>
        <w:t>nuclear terrorism</w:t>
      </w:r>
      <w:r w:rsidRPr="00585BB3">
        <w:rPr>
          <w:rStyle w:val="StyleBoldUnderline"/>
        </w:rPr>
        <w:t>, and strategic stability</w:t>
      </w:r>
      <w:r w:rsidRPr="00585BB3">
        <w:rPr>
          <w:sz w:val="16"/>
        </w:rPr>
        <w:t>.</w:t>
      </w:r>
      <w:r w:rsidR="00B05945" w:rsidRPr="00B05945">
        <w:rPr>
          <w:sz w:val="12"/>
        </w:rPr>
        <w:t>¶</w:t>
      </w:r>
      <w:r w:rsidRPr="00585BB3">
        <w:rPr>
          <w:sz w:val="16"/>
        </w:rPr>
        <w:t xml:space="preserve"> . </w:t>
      </w:r>
      <w:r w:rsidRPr="00B05945">
        <w:rPr>
          <w:rStyle w:val="StyleBoldUnderline"/>
          <w:highlight w:val="yellow"/>
        </w:rPr>
        <w:t>The United States</w:t>
      </w:r>
      <w:r w:rsidRPr="00B05945">
        <w:rPr>
          <w:sz w:val="16"/>
        </w:rPr>
        <w:t xml:space="preserve">, as the world’s largest energy consumer, </w:t>
      </w:r>
      <w:r w:rsidRPr="00B05945">
        <w:rPr>
          <w:rStyle w:val="StyleBoldUnderline"/>
          <w:highlight w:val="yellow"/>
        </w:rPr>
        <w:t>and Russia,</w:t>
      </w:r>
      <w:r w:rsidRPr="00585BB3">
        <w:rPr>
          <w:sz w:val="16"/>
        </w:rPr>
        <w:t xml:space="preserve"> as the largest</w:t>
      </w:r>
      <w:r w:rsidR="00B05945" w:rsidRPr="00B05945">
        <w:rPr>
          <w:sz w:val="12"/>
        </w:rPr>
        <w:t>¶</w:t>
      </w:r>
      <w:r w:rsidRPr="00585BB3">
        <w:rPr>
          <w:sz w:val="16"/>
        </w:rPr>
        <w:t xml:space="preserve"> producer of hydrocarbons, </w:t>
      </w:r>
      <w:r w:rsidRPr="00B05945">
        <w:rPr>
          <w:rStyle w:val="StyleBoldUnderline"/>
          <w:highlight w:val="yellow"/>
        </w:rPr>
        <w:t>are essential</w:t>
      </w:r>
      <w:r w:rsidRPr="00585BB3">
        <w:rPr>
          <w:rStyle w:val="StyleBoldUnderline"/>
        </w:rPr>
        <w:t xml:space="preserve"> to any discussion of energy security and energy’s</w:t>
      </w:r>
      <w:r w:rsidR="00B05945" w:rsidRPr="00B05945">
        <w:rPr>
          <w:rStyle w:val="StyleBoldUnderline"/>
          <w:b w:val="0"/>
          <w:sz w:val="12"/>
          <w:u w:val="none"/>
        </w:rPr>
        <w:t>¶</w:t>
      </w:r>
      <w:r w:rsidRPr="00585BB3">
        <w:rPr>
          <w:rStyle w:val="StyleBoldUnderline"/>
        </w:rPr>
        <w:t xml:space="preserve"> future.</w:t>
      </w:r>
      <w:r w:rsidR="00B05945" w:rsidRPr="00B05945">
        <w:rPr>
          <w:sz w:val="12"/>
        </w:rPr>
        <w:t>¶</w:t>
      </w:r>
      <w:r w:rsidRPr="00585BB3">
        <w:rPr>
          <w:sz w:val="16"/>
        </w:rPr>
        <w:t xml:space="preserve"> . Global economic dynamics and transfers of wealth will require bringing Russia, along</w:t>
      </w:r>
      <w:r w:rsidR="00B05945" w:rsidRPr="00B05945">
        <w:rPr>
          <w:sz w:val="12"/>
        </w:rPr>
        <w:t>¶</w:t>
      </w:r>
      <w:r w:rsidRPr="00585BB3">
        <w:rPr>
          <w:sz w:val="16"/>
        </w:rPr>
        <w:t xml:space="preserve"> with China, India, and others, into a more central role in managing the global economy, a</w:t>
      </w:r>
      <w:r w:rsidR="00B05945" w:rsidRPr="00B05945">
        <w:rPr>
          <w:sz w:val="12"/>
        </w:rPr>
        <w:t>¶</w:t>
      </w:r>
      <w:r w:rsidRPr="00585BB3">
        <w:rPr>
          <w:sz w:val="16"/>
        </w:rPr>
        <w:t xml:space="preserve"> service long performed by Europe and the United States.</w:t>
      </w:r>
      <w:r w:rsidR="00B05945" w:rsidRPr="00B05945">
        <w:rPr>
          <w:sz w:val="12"/>
        </w:rPr>
        <w:t>¶</w:t>
      </w:r>
      <w:r w:rsidRPr="00585BB3">
        <w:rPr>
          <w:sz w:val="16"/>
        </w:rPr>
        <w:t xml:space="preserve"> . In East Asia. to create a favorable new equilibrium, </w:t>
      </w:r>
      <w:r w:rsidRPr="00585BB3">
        <w:rPr>
          <w:rStyle w:val="StyleBoldUnderline"/>
        </w:rPr>
        <w:t>Russia has an interest in a strong</w:t>
      </w:r>
      <w:r w:rsidR="00B05945" w:rsidRPr="00B05945">
        <w:rPr>
          <w:rStyle w:val="StyleBoldUnderline"/>
          <w:b w:val="0"/>
          <w:sz w:val="12"/>
          <w:u w:val="none"/>
        </w:rPr>
        <w:t>¶</w:t>
      </w:r>
      <w:r w:rsidRPr="00585BB3">
        <w:rPr>
          <w:rStyle w:val="StyleBoldUnderline"/>
        </w:rPr>
        <w:t xml:space="preserve"> power—that is, the United States—acting as a moderating influence on China</w:t>
      </w:r>
      <w:r w:rsidRPr="00585BB3">
        <w:rPr>
          <w:sz w:val="16"/>
        </w:rPr>
        <w:t>, and the</w:t>
      </w:r>
      <w:r w:rsidR="00B05945" w:rsidRPr="00B05945">
        <w:rPr>
          <w:sz w:val="12"/>
        </w:rPr>
        <w:t>¶</w:t>
      </w:r>
      <w:r w:rsidRPr="00585BB3">
        <w:rPr>
          <w:sz w:val="16"/>
        </w:rPr>
        <w:t xml:space="preserve"> United States has no interest in a weakening Russian presence in Siberia and the Russian</w:t>
      </w:r>
      <w:r w:rsidR="00B05945" w:rsidRPr="00B05945">
        <w:rPr>
          <w:sz w:val="12"/>
        </w:rPr>
        <w:t>¶</w:t>
      </w:r>
      <w:r w:rsidRPr="00585BB3">
        <w:rPr>
          <w:sz w:val="16"/>
        </w:rPr>
        <w:t xml:space="preserve"> Far East. </w:t>
      </w:r>
      <w:r w:rsidRPr="00585BB3">
        <w:rPr>
          <w:rStyle w:val="StyleBoldUnderline"/>
        </w:rPr>
        <w:t>regions rich in the natural resources that fuel modem economies.</w:t>
      </w:r>
      <w:r w:rsidR="00B05945" w:rsidRPr="00B05945">
        <w:rPr>
          <w:rStyle w:val="StyleBoldUnderline"/>
          <w:b w:val="0"/>
          <w:sz w:val="12"/>
          <w:u w:val="none"/>
        </w:rPr>
        <w:t>¶</w:t>
      </w:r>
      <w:r w:rsidRPr="00585BB3">
        <w:rPr>
          <w:rStyle w:val="StyleBoldUnderline"/>
        </w:rPr>
        <w:t xml:space="preserve"> . In the Middle East, both the </w:t>
      </w:r>
      <w:r w:rsidRPr="00B05945">
        <w:rPr>
          <w:rStyle w:val="StyleBoldUnderline"/>
          <w:highlight w:val="yellow"/>
        </w:rPr>
        <w:t>United States and Russia have levers that could help promote</w:t>
      </w:r>
      <w:r w:rsidR="00B05945" w:rsidRPr="00B05945">
        <w:rPr>
          <w:rStyle w:val="StyleBoldUnderline"/>
          <w:b w:val="0"/>
          <w:sz w:val="12"/>
          <w:highlight w:val="yellow"/>
          <w:u w:val="none"/>
        </w:rPr>
        <w:t xml:space="preserve"> </w:t>
      </w:r>
      <w:r w:rsidRPr="00B05945">
        <w:rPr>
          <w:rStyle w:val="StyleBoldUnderline"/>
          <w:highlight w:val="yellow"/>
        </w:rPr>
        <w:t xml:space="preserve"> stability, if the two countries were working in concert</w:t>
      </w:r>
      <w:r w:rsidRPr="00585BB3">
        <w:rPr>
          <w:rStyle w:val="StyleBoldUnderline"/>
        </w:rPr>
        <w:t>, or fuel conflict, if they were not.</w:t>
      </w:r>
    </w:p>
    <w:p w:rsidR="00FA7D0F" w:rsidRPr="001C6A05" w:rsidRDefault="00FA7D0F" w:rsidP="00FA7D0F"/>
    <w:p w:rsidR="00FA7D0F" w:rsidRPr="00653382" w:rsidRDefault="00FA7D0F" w:rsidP="00FA7D0F"/>
    <w:p w:rsidR="00FA7D0F" w:rsidRPr="001A2AFF" w:rsidRDefault="00FA7D0F" w:rsidP="00FA7D0F">
      <w:pPr>
        <w:pStyle w:val="Heading4"/>
      </w:pPr>
      <w:r w:rsidRPr="001A2AFF">
        <w:t xml:space="preserve">And – Nuclear terrorism </w:t>
      </w:r>
      <w:r>
        <w:t>invokes a massive nuclear superpower war that can only culminate in extinction</w:t>
      </w:r>
    </w:p>
    <w:p w:rsidR="00FA7D0F" w:rsidRPr="001A2AFF" w:rsidRDefault="005B7505" w:rsidP="00FA7D0F">
      <w:pPr>
        <w:rPr>
          <w:sz w:val="16"/>
        </w:rPr>
      </w:pPr>
      <w:r>
        <w:rPr>
          <w:rStyle w:val="StyleStyleBold12pt"/>
        </w:rPr>
        <w:t>Ayson</w:t>
      </w:r>
      <w:r w:rsidR="00FA7D0F" w:rsidRPr="001A2AFF">
        <w:rPr>
          <w:rStyle w:val="StyleStyleBold12pt"/>
        </w:rPr>
        <w:t xml:space="preserve"> 10</w:t>
      </w:r>
      <w:r w:rsidR="00FA7D0F" w:rsidRPr="001A2AFF">
        <w:rPr>
          <w:sz w:val="16"/>
        </w:rPr>
        <w:t xml:space="preserve"> (Robert, Professor of Strategic Studies at the Victoria University of Wellington, “After a Terrorist Nuclear Attack: Envisaging Catalytic Effects”, Studies in Conflict &amp; Terrorism, Vol. 33 Iss. 7, July)</w:t>
      </w:r>
    </w:p>
    <w:p w:rsidR="00FA7D0F" w:rsidRPr="004D3DCA" w:rsidRDefault="00FA7D0F" w:rsidP="00FA7D0F">
      <w:pPr>
        <w:rPr>
          <w:sz w:val="16"/>
        </w:rPr>
      </w:pPr>
      <w:r w:rsidRPr="001A2AFF">
        <w:rPr>
          <w:sz w:val="16"/>
        </w:rPr>
        <w:t>But these two nuclear worlds—</w:t>
      </w:r>
      <w:r w:rsidRPr="001A2AFF">
        <w:rPr>
          <w:rStyle w:val="StyleBoldUnderline"/>
        </w:rPr>
        <w:t xml:space="preserve">a </w:t>
      </w:r>
      <w:r w:rsidRPr="00B05945">
        <w:rPr>
          <w:rStyle w:val="StyleBoldUnderline"/>
          <w:highlight w:val="yellow"/>
        </w:rPr>
        <w:t>non-state actor nuclear attack and a catastrophic interstate nuclear exchange—are not</w:t>
      </w:r>
      <w:r w:rsidRPr="001A2AFF">
        <w:rPr>
          <w:sz w:val="16"/>
        </w:rPr>
        <w:t xml:space="preserve"> necessarily </w:t>
      </w:r>
      <w:r w:rsidRPr="00B05945">
        <w:rPr>
          <w:rStyle w:val="StyleBoldUnderline"/>
          <w:highlight w:val="yellow"/>
        </w:rPr>
        <w:t>separable</w:t>
      </w:r>
      <w:r w:rsidRPr="001A2AFF">
        <w:rPr>
          <w:sz w:val="16"/>
        </w:rPr>
        <w:t xml:space="preserve">. It is just possible that some sort of terrorist attack, and especially </w:t>
      </w:r>
      <w:r w:rsidRPr="001A2AFF">
        <w:rPr>
          <w:rStyle w:val="TitleChar"/>
        </w:rPr>
        <w:t xml:space="preserve">an act of </w:t>
      </w:r>
      <w:r w:rsidRPr="00B05945">
        <w:rPr>
          <w:rStyle w:val="StyleBoldUnderline"/>
          <w:highlight w:val="yellow"/>
        </w:rPr>
        <w:t>nuclear terrorism</w:t>
      </w:r>
      <w:r w:rsidRPr="001A2AFF">
        <w:rPr>
          <w:rStyle w:val="StyleBoldUnderline"/>
        </w:rPr>
        <w:t xml:space="preserve">, </w:t>
      </w:r>
      <w:r w:rsidRPr="00B05945">
        <w:rPr>
          <w:rStyle w:val="StyleBoldUnderline"/>
          <w:highlight w:val="yellow"/>
        </w:rPr>
        <w:t>could precipitate</w:t>
      </w:r>
      <w:r w:rsidRPr="001A2AFF">
        <w:rPr>
          <w:rStyle w:val="StyleBoldUnderline"/>
        </w:rPr>
        <w:t xml:space="preserve"> a chain of events leading to a </w:t>
      </w:r>
      <w:r w:rsidRPr="00B05945">
        <w:rPr>
          <w:rStyle w:val="StyleBoldUnderline"/>
          <w:highlight w:val="yellow"/>
        </w:rPr>
        <w:t>massive exchange of</w:t>
      </w:r>
      <w:r w:rsidRPr="001A2AFF">
        <w:rPr>
          <w:rStyle w:val="StyleBoldUnderline"/>
        </w:rPr>
        <w:t xml:space="preserve"> </w:t>
      </w:r>
      <w:r w:rsidRPr="00B05945">
        <w:rPr>
          <w:rStyle w:val="StyleBoldUnderline"/>
          <w:highlight w:val="yellow"/>
        </w:rPr>
        <w:t>nuclear weapons</w:t>
      </w:r>
      <w:r w:rsidRPr="001A2AFF">
        <w:rPr>
          <w:rStyle w:val="StyleBoldUnderline"/>
        </w:rPr>
        <w:t xml:space="preserve"> between two or more of the states that possess them</w:t>
      </w:r>
      <w:r w:rsidRPr="001A2AFF">
        <w:rPr>
          <w:sz w:val="16"/>
        </w:rPr>
        <w:t xml:space="preserve">. In this context, today’s and tomorrow’s terrorist groups might assume the place allotted during the early Cold War years to new state possessors of small nuclear arsenals who were seen as </w:t>
      </w:r>
      <w:r w:rsidRPr="00B05945">
        <w:rPr>
          <w:rStyle w:val="StyleBoldUnderline"/>
          <w:highlight w:val="yellow"/>
        </w:rPr>
        <w:t>raising the risks of a catalytic nuclear war between the superpowers</w:t>
      </w:r>
      <w:r w:rsidRPr="001A2AFF">
        <w:rPr>
          <w:rStyle w:val="StyleBoldUnderline"/>
        </w:rPr>
        <w:t xml:space="preserve"> started by third parties</w:t>
      </w:r>
      <w:r w:rsidRPr="001A2AFF">
        <w:rPr>
          <w:sz w:val="16"/>
        </w:rPr>
        <w:t xml:space="preserve">. These risks were considered in the late 1950s and early 1960s as concerns grew about nuclear proliferation, the so-called n+1 problem. It may require a considerable amount of imagination to depict an especially plausible situation where </w:t>
      </w:r>
      <w:r w:rsidRPr="001A2AFF">
        <w:rPr>
          <w:rStyle w:val="StyleBoldUnderline"/>
        </w:rPr>
        <w:t>an act of nuclear terrorism could lead to such a massive inter-state nuclear war. For example, in the event of a terrorist nuclear attack on the U</w:t>
      </w:r>
      <w:r w:rsidRPr="001A2AFF">
        <w:rPr>
          <w:sz w:val="16"/>
        </w:rPr>
        <w:t xml:space="preserve">nited </w:t>
      </w:r>
      <w:r w:rsidRPr="001A2AFF">
        <w:rPr>
          <w:rStyle w:val="StyleBoldUnderline"/>
        </w:rPr>
        <w:t>S</w:t>
      </w:r>
      <w:r w:rsidRPr="001A2AFF">
        <w:rPr>
          <w:sz w:val="16"/>
        </w:rPr>
        <w:t xml:space="preserve">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B05945">
        <w:rPr>
          <w:rStyle w:val="StyleBoldUnderline"/>
          <w:highlight w:val="yellow"/>
        </w:rPr>
        <w:t>how might the U</w:t>
      </w:r>
      <w:r w:rsidRPr="001A2AFF">
        <w:rPr>
          <w:sz w:val="16"/>
        </w:rPr>
        <w:t xml:space="preserve">nited </w:t>
      </w:r>
      <w:r w:rsidRPr="00B05945">
        <w:rPr>
          <w:rStyle w:val="StyleBoldUnderline"/>
          <w:highlight w:val="yellow"/>
        </w:rPr>
        <w:t>S</w:t>
      </w:r>
      <w:r w:rsidRPr="001A2AFF">
        <w:rPr>
          <w:sz w:val="16"/>
        </w:rPr>
        <w:t xml:space="preserve">tates </w:t>
      </w:r>
      <w:r w:rsidRPr="00B05945">
        <w:rPr>
          <w:rStyle w:val="StyleBoldUnderline"/>
          <w:highlight w:val="yellow"/>
        </w:rPr>
        <w:t>react if it</w:t>
      </w:r>
      <w:r w:rsidRPr="001A2AFF">
        <w:rPr>
          <w:sz w:val="16"/>
        </w:rPr>
        <w:t xml:space="preserve"> was thought or </w:t>
      </w:r>
      <w:r w:rsidRPr="00B05945">
        <w:rPr>
          <w:rStyle w:val="StyleBoldUnderline"/>
          <w:highlight w:val="yellow"/>
        </w:rPr>
        <w:t>discovered that the fissile material used in the act of nuclear terrorism had come from Russian stocks</w:t>
      </w:r>
      <w:r w:rsidRPr="001A2AFF">
        <w:rPr>
          <w:sz w:val="16"/>
        </w:rPr>
        <w:t xml:space="preserve">,40 and if for some reason Moscow denied any responsibility for nuclear laxity? The correct attribution of that nuclear material to a particular country might not be a case of science fiction given the observation by Michael May et al. that while the debris resulting from </w:t>
      </w:r>
      <w:r w:rsidRPr="001A2AFF">
        <w:rPr>
          <w:rStyle w:val="StyleBoldUnderline"/>
        </w:rPr>
        <w:t>a nuclear explosion</w:t>
      </w:r>
      <w:r w:rsidRPr="001A2AFF">
        <w:rPr>
          <w:sz w:val="16"/>
        </w:rPr>
        <w:t xml:space="preserve"> would be “spread over a wide area in tiny fragments, its </w:t>
      </w:r>
      <w:r w:rsidRPr="001A2AFF">
        <w:rPr>
          <w:rStyle w:val="StyleBoldUnderline"/>
        </w:rPr>
        <w:t>radioactivity makes it detectable, identifiable and collectable, and a wealth of information can be obtained from its analysis</w:t>
      </w:r>
      <w:r w:rsidRPr="001A2AFF">
        <w:rPr>
          <w:sz w:val="16"/>
        </w:rPr>
        <w:t xml:space="preserve">: the efficiency of the explosion, the materials used and, most important … some indication of where the nuclear material came from.”41 Alternatively, </w:t>
      </w:r>
      <w:r w:rsidRPr="001A2AFF">
        <w:rPr>
          <w:rStyle w:val="StyleBoldUnderline"/>
        </w:rPr>
        <w:t>if the act of nuclear terrorism came as a complete surprise, and American officials refused to believe that a terrorist group was fully responsible</w:t>
      </w:r>
      <w:r w:rsidRPr="001A2AFF">
        <w:rPr>
          <w:sz w:val="16"/>
        </w:rPr>
        <w:t xml:space="preserve"> (or responsible at all) </w:t>
      </w:r>
      <w:r w:rsidRPr="00B05945">
        <w:rPr>
          <w:rStyle w:val="StyleBoldUnderline"/>
          <w:highlight w:val="yellow"/>
        </w:rPr>
        <w:t>suspicion would shift immediately to state possessors</w:t>
      </w:r>
      <w:r w:rsidRPr="001A2AFF">
        <w:rPr>
          <w:rStyle w:val="TitleChar"/>
        </w:rPr>
        <w:t>.</w:t>
      </w:r>
      <w:r w:rsidRPr="001A2AFF">
        <w:rPr>
          <w:sz w:val="16"/>
        </w:rPr>
        <w:t xml:space="preserve"> Ruling out Western ally countries like the United Kingdom and France, and probably Israel and India as well, authorities in </w:t>
      </w:r>
      <w:r w:rsidRPr="00B05945">
        <w:rPr>
          <w:rStyle w:val="StyleBoldUnderline"/>
          <w:highlight w:val="yellow"/>
        </w:rPr>
        <w:t>Washington would be left with a very short list consisting of North Korea</w:t>
      </w:r>
      <w:r w:rsidRPr="001A2AFF">
        <w:rPr>
          <w:sz w:val="16"/>
        </w:rPr>
        <w:t xml:space="preserve">, perhaps </w:t>
      </w:r>
      <w:r w:rsidRPr="00B05945">
        <w:rPr>
          <w:rStyle w:val="StyleBoldUnderline"/>
          <w:highlight w:val="yellow"/>
        </w:rPr>
        <w:t>Iran</w:t>
      </w:r>
      <w:r w:rsidRPr="001A2AFF">
        <w:rPr>
          <w:sz w:val="16"/>
        </w:rPr>
        <w:t xml:space="preserve"> if its program continues, </w:t>
      </w:r>
      <w:r w:rsidRPr="00B05945">
        <w:rPr>
          <w:rStyle w:val="StyleBoldUnderline"/>
          <w:highlight w:val="yellow"/>
        </w:rPr>
        <w:t>and</w:t>
      </w:r>
      <w:r w:rsidRPr="003E182A">
        <w:rPr>
          <w:rStyle w:val="StyleBoldUnderline"/>
        </w:rPr>
        <w:t xml:space="preserve"> possibly </w:t>
      </w:r>
      <w:r w:rsidRPr="00B05945">
        <w:rPr>
          <w:rStyle w:val="StyleBoldUnderline"/>
          <w:highlight w:val="yellow"/>
        </w:rPr>
        <w:t>Pakistan</w:t>
      </w:r>
      <w:r w:rsidRPr="001A2AFF">
        <w:rPr>
          <w:sz w:val="16"/>
        </w:rPr>
        <w:t xml:space="preserve">. But at what stage would Russia and China be definitely ruled out in this high stakes game of nuclear Cluedo? In particular, </w:t>
      </w:r>
      <w:r w:rsidRPr="00B05945">
        <w:rPr>
          <w:rStyle w:val="StyleBoldUnderline"/>
          <w:highlight w:val="yellow"/>
        </w:rPr>
        <w:t>if the act of nuclear terrorism occurred against a backdrop of existing tension</w:t>
      </w:r>
      <w:r w:rsidRPr="003E182A">
        <w:rPr>
          <w:rStyle w:val="StyleBoldUnderline"/>
        </w:rPr>
        <w:t xml:space="preserve"> in Washington’s relations </w:t>
      </w:r>
      <w:r w:rsidRPr="00B05945">
        <w:rPr>
          <w:rStyle w:val="StyleBoldUnderline"/>
          <w:highlight w:val="yellow"/>
        </w:rPr>
        <w:t>with Russia and/or China</w:t>
      </w:r>
      <w:r w:rsidRPr="001A2AFF">
        <w:rPr>
          <w:sz w:val="16"/>
        </w:rPr>
        <w:t xml:space="preserve">, and at a time when threats had already been traded between these major powers, </w:t>
      </w:r>
      <w:r w:rsidRPr="003E182A">
        <w:rPr>
          <w:rStyle w:val="StyleBoldUnderline"/>
        </w:rPr>
        <w:t xml:space="preserve">would officials and </w:t>
      </w:r>
      <w:r w:rsidRPr="00B05945">
        <w:rPr>
          <w:rStyle w:val="StyleBoldUnderline"/>
          <w:highlight w:val="yellow"/>
        </w:rPr>
        <w:t>political leaders</w:t>
      </w:r>
      <w:r w:rsidRPr="003E182A">
        <w:rPr>
          <w:rStyle w:val="StyleBoldUnderline"/>
        </w:rPr>
        <w:t xml:space="preserve"> not be tempted to </w:t>
      </w:r>
      <w:r w:rsidRPr="00B05945">
        <w:rPr>
          <w:rStyle w:val="StyleBoldUnderline"/>
          <w:highlight w:val="yellow"/>
        </w:rPr>
        <w:t>assume the worst</w:t>
      </w:r>
      <w:r w:rsidRPr="001A2AFF">
        <w:rPr>
          <w:sz w:val="16"/>
        </w:rPr>
        <w:t xml:space="preserve">? Of course, the chances of this occurring would only seem to increase if the United States was already involved in some sort of limited armed conflict with Russia and/or China, or if they were confronting each other from </w:t>
      </w:r>
      <w:r w:rsidRPr="001A2AFF">
        <w:rPr>
          <w:sz w:val="16"/>
        </w:rPr>
        <w:lastRenderedPageBreak/>
        <w:t xml:space="preserve">a distance in a proxy war, as unlikely as these developments may seem at the present time. The reverse might well apply too: should a nuclear terrorist attack occur in Russia or China during a period of heightened tension or even limited conflict with the United States, </w:t>
      </w:r>
      <w:r w:rsidRPr="003E182A">
        <w:rPr>
          <w:rStyle w:val="StyleBoldUnderline"/>
        </w:rPr>
        <w:t>could Moscow and Beijing resist the pressures that might rise domestically to consider the U</w:t>
      </w:r>
      <w:r w:rsidRPr="001A2AFF">
        <w:rPr>
          <w:sz w:val="16"/>
        </w:rPr>
        <w:t xml:space="preserve">nited </w:t>
      </w:r>
      <w:r w:rsidRPr="003E182A">
        <w:rPr>
          <w:rStyle w:val="StyleBoldUnderline"/>
        </w:rPr>
        <w:t>S</w:t>
      </w:r>
      <w:r w:rsidRPr="001A2AFF">
        <w:rPr>
          <w:sz w:val="16"/>
        </w:rPr>
        <w:t xml:space="preserve">tates as </w:t>
      </w:r>
      <w:r w:rsidRPr="003E182A">
        <w:rPr>
          <w:rStyle w:val="StyleBoldUnderline"/>
        </w:rPr>
        <w:t>a</w:t>
      </w:r>
      <w:r w:rsidRPr="001A2AFF">
        <w:rPr>
          <w:sz w:val="16"/>
        </w:rPr>
        <w:t xml:space="preserve"> possible </w:t>
      </w:r>
      <w:r w:rsidRPr="003E182A">
        <w:rPr>
          <w:rStyle w:val="StyleBoldUnderline"/>
        </w:rPr>
        <w:t>perpetrator</w:t>
      </w:r>
      <w:r w:rsidRPr="001A2AFF">
        <w:rPr>
          <w:sz w:val="16"/>
        </w:rPr>
        <w:t xml:space="preserve"> or encourager of the attack? </w:t>
      </w:r>
      <w:r w:rsidRPr="00B05945">
        <w:rPr>
          <w:rStyle w:val="StyleBoldUnderline"/>
          <w:highlight w:val="yellow"/>
        </w:rPr>
        <w:t>Washington’s early respons</w:t>
      </w:r>
      <w:r w:rsidRPr="003E182A">
        <w:rPr>
          <w:rStyle w:val="StyleBoldUnderline"/>
        </w:rPr>
        <w:t>e to a</w:t>
      </w:r>
      <w:r w:rsidRPr="001A2AFF">
        <w:rPr>
          <w:sz w:val="16"/>
        </w:rPr>
        <w:t xml:space="preserve"> terrorist nuclear </w:t>
      </w:r>
      <w:r w:rsidRPr="003E182A">
        <w:rPr>
          <w:rStyle w:val="StyleBoldUnderline"/>
        </w:rPr>
        <w:t xml:space="preserve">attack on its own soil </w:t>
      </w:r>
      <w:r w:rsidRPr="00B05945">
        <w:rPr>
          <w:rStyle w:val="StyleBoldUnderline"/>
          <w:highlight w:val="yellow"/>
        </w:rPr>
        <w:t>might</w:t>
      </w:r>
      <w:r w:rsidRPr="003E182A">
        <w:rPr>
          <w:rStyle w:val="StyleBoldUnderline"/>
        </w:rPr>
        <w:t xml:space="preserve"> also </w:t>
      </w:r>
      <w:r w:rsidRPr="00B05945">
        <w:rPr>
          <w:rStyle w:val="StyleBoldUnderline"/>
          <w:highlight w:val="yellow"/>
        </w:rPr>
        <w:t>raise the possibility of an unwanted</w:t>
      </w:r>
      <w:r w:rsidRPr="003E182A">
        <w:rPr>
          <w:rStyle w:val="StyleBoldUnderline"/>
        </w:rPr>
        <w:t xml:space="preserve"> (and nuclear aided) </w:t>
      </w:r>
      <w:r w:rsidRPr="00B05945">
        <w:rPr>
          <w:rStyle w:val="StyleBoldUnderline"/>
          <w:highlight w:val="yellow"/>
        </w:rPr>
        <w:t>confrontation with Russia and</w:t>
      </w:r>
      <w:r w:rsidRPr="00333568">
        <w:rPr>
          <w:rStyle w:val="StyleBoldUnderline"/>
        </w:rPr>
        <w:t xml:space="preserve">/or </w:t>
      </w:r>
      <w:r w:rsidRPr="00B05945">
        <w:rPr>
          <w:rStyle w:val="StyleBoldUnderline"/>
          <w:highlight w:val="yellow"/>
        </w:rPr>
        <w:t>China</w:t>
      </w:r>
      <w:r w:rsidRPr="001A2AFF">
        <w:rPr>
          <w:sz w:val="16"/>
        </w:rPr>
        <w:t xml:space="preserve">. For example, </w:t>
      </w:r>
      <w:r w:rsidRPr="003E182A">
        <w:rPr>
          <w:rStyle w:val="StyleBoldUnderline"/>
        </w:rPr>
        <w:t>in the</w:t>
      </w:r>
      <w:r w:rsidRPr="001A2AFF">
        <w:rPr>
          <w:sz w:val="16"/>
        </w:rPr>
        <w:t xml:space="preserve"> noise and confusion during the </w:t>
      </w:r>
      <w:r w:rsidRPr="003E182A">
        <w:rPr>
          <w:rStyle w:val="StyleBoldUnderline"/>
        </w:rPr>
        <w:t>immediate aftermath of the</w:t>
      </w:r>
      <w:r w:rsidRPr="001A2AFF">
        <w:rPr>
          <w:sz w:val="16"/>
        </w:rPr>
        <w:t xml:space="preserve"> terrorist nuclear </w:t>
      </w:r>
      <w:r w:rsidRPr="003E182A">
        <w:rPr>
          <w:rStyle w:val="StyleBoldUnderline"/>
        </w:rPr>
        <w:t>attack, the U.S. president might be expected to place the country’s armed forces, including its nuclear arsenal, on a higher stage of alert. In such a tense environment</w:t>
      </w:r>
      <w:r w:rsidRPr="001A2AFF">
        <w:rPr>
          <w:sz w:val="16"/>
        </w:rPr>
        <w:t xml:space="preserve">, when careful planning runs up against the friction of reality, </w:t>
      </w:r>
      <w:r w:rsidRPr="00B05945">
        <w:rPr>
          <w:rStyle w:val="StyleBoldUnderline"/>
          <w:highlight w:val="yellow"/>
        </w:rPr>
        <w:t>it is</w:t>
      </w:r>
      <w:r w:rsidRPr="001A2AFF">
        <w:rPr>
          <w:sz w:val="16"/>
        </w:rPr>
        <w:t xml:space="preserve"> just </w:t>
      </w:r>
      <w:r w:rsidRPr="00B05945">
        <w:rPr>
          <w:rStyle w:val="StyleBoldUnderline"/>
          <w:highlight w:val="yellow"/>
        </w:rPr>
        <w:t>possible that Moscow and/or China might</w:t>
      </w:r>
      <w:r w:rsidRPr="003E182A">
        <w:rPr>
          <w:rStyle w:val="StyleBoldUnderline"/>
        </w:rPr>
        <w:t xml:space="preserve"> mistakenly </w:t>
      </w:r>
      <w:r w:rsidRPr="00B05945">
        <w:rPr>
          <w:rStyle w:val="StyleBoldUnderline"/>
          <w:highlight w:val="yellow"/>
        </w:rPr>
        <w:t>read this as a sign of U.S. intentions to use</w:t>
      </w:r>
      <w:r w:rsidRPr="001A2AFF">
        <w:rPr>
          <w:sz w:val="16"/>
        </w:rPr>
        <w:t xml:space="preserve"> force (and possibly </w:t>
      </w:r>
      <w:r w:rsidRPr="00B05945">
        <w:rPr>
          <w:rStyle w:val="StyleBoldUnderline"/>
          <w:highlight w:val="yellow"/>
        </w:rPr>
        <w:t>nuclear force</w:t>
      </w:r>
      <w:r w:rsidRPr="003E182A">
        <w:rPr>
          <w:rStyle w:val="StyleBoldUnderline"/>
        </w:rPr>
        <w:t>) against them</w:t>
      </w:r>
      <w:r w:rsidRPr="001A2AFF">
        <w:rPr>
          <w:sz w:val="16"/>
        </w:rPr>
        <w:t xml:space="preserve">. In that situation, </w:t>
      </w:r>
      <w:r w:rsidRPr="003E182A">
        <w:rPr>
          <w:rStyle w:val="StyleBoldUnderline"/>
        </w:rPr>
        <w:t>the temptations to preempt</w:t>
      </w:r>
      <w:r w:rsidRPr="001A2AFF">
        <w:rPr>
          <w:sz w:val="16"/>
        </w:rPr>
        <w:t xml:space="preserve"> such actions </w:t>
      </w:r>
      <w:r w:rsidRPr="003E182A">
        <w:rPr>
          <w:rStyle w:val="StyleBoldUnderline"/>
        </w:rPr>
        <w:t>might grow</w:t>
      </w:r>
      <w:r w:rsidRPr="001A2AFF">
        <w:rPr>
          <w:sz w:val="16"/>
        </w:rPr>
        <w:t xml:space="preserve">, although it must be admitted that any preemption would probably still meet with a devastating response. As part of its initial response to the act of nuclear terrorism (as discussed earlier) </w:t>
      </w:r>
      <w:r w:rsidRPr="00B05945">
        <w:rPr>
          <w:rStyle w:val="TitleChar"/>
          <w:highlight w:val="yellow"/>
        </w:rPr>
        <w:t>W</w:t>
      </w:r>
      <w:r w:rsidRPr="00B05945">
        <w:rPr>
          <w:rStyle w:val="StyleBoldUnderline"/>
          <w:highlight w:val="yellow"/>
        </w:rPr>
        <w:t>ashington might decide to order a significant</w:t>
      </w:r>
      <w:r w:rsidRPr="003E182A">
        <w:rPr>
          <w:rStyle w:val="StyleBoldUnderline"/>
        </w:rPr>
        <w:t xml:space="preserve"> conventional (or </w:t>
      </w:r>
      <w:r w:rsidRPr="00B05945">
        <w:rPr>
          <w:rStyle w:val="StyleBoldUnderline"/>
          <w:highlight w:val="yellow"/>
        </w:rPr>
        <w:t>nuclear) retaliatory</w:t>
      </w:r>
      <w:r w:rsidRPr="003E182A">
        <w:rPr>
          <w:rStyle w:val="StyleBoldUnderline"/>
        </w:rPr>
        <w:t xml:space="preserve"> </w:t>
      </w:r>
      <w:r w:rsidRPr="001A2AFF">
        <w:rPr>
          <w:sz w:val="16"/>
        </w:rPr>
        <w:t xml:space="preserve">or </w:t>
      </w:r>
      <w:r w:rsidRPr="003E182A">
        <w:rPr>
          <w:rStyle w:val="StyleBoldUnderline"/>
        </w:rPr>
        <w:t xml:space="preserve">disarming </w:t>
      </w:r>
      <w:r w:rsidRPr="00B05945">
        <w:rPr>
          <w:rStyle w:val="StyleBoldUnderline"/>
          <w:highlight w:val="yellow"/>
        </w:rPr>
        <w:t>attack</w:t>
      </w:r>
      <w:r w:rsidRPr="003E182A">
        <w:rPr>
          <w:rStyle w:val="StyleBoldUnderline"/>
        </w:rPr>
        <w:t xml:space="preserve"> against the leadership of the terrorist group and/or states seen to support that group</w:t>
      </w:r>
      <w:r w:rsidRPr="001A2AFF">
        <w:rPr>
          <w:rStyle w:val="TitleChar"/>
        </w:rPr>
        <w:t>.</w:t>
      </w:r>
      <w:r w:rsidRPr="001A2AFF">
        <w:rPr>
          <w:sz w:val="16"/>
        </w:rPr>
        <w:t xml:space="preserve"> Depending on the identity and especially the location of these targets, </w:t>
      </w:r>
      <w:r w:rsidRPr="00B05945">
        <w:rPr>
          <w:rStyle w:val="StyleBoldUnderline"/>
          <w:highlight w:val="yellow"/>
        </w:rPr>
        <w:t>Russia and/or China might interpret such action as being far too close for their comfort</w:t>
      </w:r>
      <w:r w:rsidRPr="003E182A">
        <w:rPr>
          <w:rStyle w:val="StyleBoldUnderline"/>
        </w:rPr>
        <w:t>, and potentially as an infringement on their spheres of influence</w:t>
      </w:r>
      <w:r w:rsidRPr="001A2AFF">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3E182A">
        <w:rPr>
          <w:rStyle w:val="StyleBoldUnderline"/>
        </w:rPr>
        <w:t>If</w:t>
      </w:r>
      <w:r w:rsidRPr="001A2AFF">
        <w:rPr>
          <w:sz w:val="16"/>
        </w:rPr>
        <w:t xml:space="preserve">, for some reason, </w:t>
      </w:r>
      <w:r w:rsidRPr="003E182A">
        <w:rPr>
          <w:rStyle w:val="StyleBoldUnderline"/>
        </w:rPr>
        <w:t>Washington found the responses of Russia and China</w:t>
      </w:r>
      <w:r w:rsidRPr="001A2AFF">
        <w:rPr>
          <w:sz w:val="16"/>
        </w:rPr>
        <w:t xml:space="preserve"> deeply </w:t>
      </w:r>
      <w:r w:rsidRPr="003E182A">
        <w:rPr>
          <w:rStyle w:val="StyleBoldUnderline"/>
        </w:rPr>
        <w:t>underwhelming</w:t>
      </w:r>
      <w:r w:rsidRPr="001A2AFF">
        <w:rPr>
          <w:sz w:val="16"/>
        </w:rPr>
        <w:t xml:space="preserve">, (neither “for us or against us”) </w:t>
      </w:r>
      <w:r w:rsidRPr="003E182A">
        <w:rPr>
          <w:rStyle w:val="StyleBoldUnderline"/>
        </w:rPr>
        <w:t>might it also suspect that they secretly were in cahoots with the group, increasing</w:t>
      </w:r>
      <w:r w:rsidRPr="001A2AFF">
        <w:rPr>
          <w:sz w:val="16"/>
        </w:rPr>
        <w:t xml:space="preserve"> (again perhaps ever so slightly</w:t>
      </w:r>
      <w:r w:rsidRPr="003E182A">
        <w:rPr>
          <w:rStyle w:val="StyleBoldUnderline"/>
        </w:rPr>
        <w:t>) the chances of a major exchange. If the terrorist group had</w:t>
      </w:r>
      <w:r w:rsidRPr="001A2AFF">
        <w:rPr>
          <w:sz w:val="16"/>
        </w:rPr>
        <w:t xml:space="preserve"> some </w:t>
      </w:r>
      <w:r w:rsidRPr="003E182A">
        <w:rPr>
          <w:rStyle w:val="StyleBoldUnderline"/>
        </w:rPr>
        <w:t>connections to groups in Russia and China, or existed in areas of the world over which Russia and China held sway</w:t>
      </w:r>
      <w:r w:rsidRPr="001A2AFF">
        <w:rPr>
          <w:sz w:val="16"/>
        </w:rPr>
        <w:t xml:space="preserve">, </w:t>
      </w:r>
      <w:r w:rsidRPr="003E182A">
        <w:rPr>
          <w:sz w:val="16"/>
          <w:szCs w:val="16"/>
        </w:rPr>
        <w:t xml:space="preserve">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 </w:t>
      </w:r>
    </w:p>
    <w:p w:rsidR="00FA7D0F" w:rsidRDefault="00FA7D0F" w:rsidP="00FA7D0F">
      <w:pPr>
        <w:rPr>
          <w:sz w:val="16"/>
        </w:rPr>
      </w:pPr>
    </w:p>
    <w:p w:rsidR="00A501C2" w:rsidRDefault="00A501C2" w:rsidP="00A501C2">
      <w:pPr>
        <w:pStyle w:val="Heading2"/>
      </w:pPr>
      <w:r>
        <w:lastRenderedPageBreak/>
        <w:t>Uniqueness</w:t>
      </w:r>
    </w:p>
    <w:p w:rsidR="004427A8" w:rsidRDefault="004427A8" w:rsidP="004427A8"/>
    <w:p w:rsidR="004427A8" w:rsidRDefault="004427A8" w:rsidP="004427A8">
      <w:pPr>
        <w:pStyle w:val="Heading3"/>
      </w:pPr>
      <w:r>
        <w:lastRenderedPageBreak/>
        <w:t>2nc</w:t>
      </w:r>
      <w:r w:rsidR="009C0E28">
        <w:t xml:space="preserve"> GENERIC</w:t>
      </w:r>
      <w:r>
        <w:t xml:space="preserve"> Uniqueness wall</w:t>
      </w:r>
    </w:p>
    <w:p w:rsidR="004427A8" w:rsidRDefault="004427A8" w:rsidP="004427A8"/>
    <w:p w:rsidR="00A52CAF" w:rsidRPr="004427A8" w:rsidRDefault="00A52CAF" w:rsidP="00A52CAF">
      <w:pPr>
        <w:pStyle w:val="Heading4"/>
      </w:pPr>
      <w:r>
        <w:t>Russia is increasing influence in lain America now by working with the community of Latin American and Ca</w:t>
      </w:r>
      <w:r w:rsidR="0039337B">
        <w:t>ribbean states, extend the 1nc N</w:t>
      </w:r>
      <w:r>
        <w:t>echepurenko ev</w:t>
      </w:r>
    </w:p>
    <w:p w:rsidR="00A52CAF" w:rsidRDefault="005B7505" w:rsidP="00A52CAF">
      <w:r>
        <w:t>(insert specific uniqueness cards if you want these are just generic)</w:t>
      </w:r>
    </w:p>
    <w:p w:rsidR="00A52CAF" w:rsidRDefault="00A52CAF" w:rsidP="00A52CAF"/>
    <w:p w:rsidR="007E26DE" w:rsidRDefault="007E26DE" w:rsidP="007E26DE">
      <w:pPr>
        <w:pStyle w:val="Heading4"/>
      </w:pPr>
      <w:r>
        <w:t>Russia increasing influence in LA greatly</w:t>
      </w:r>
    </w:p>
    <w:p w:rsidR="007E26DE" w:rsidRPr="007E26DE" w:rsidRDefault="007E26DE" w:rsidP="007E26DE">
      <w:pPr>
        <w:rPr>
          <w:rStyle w:val="StyleStyleBold12pt"/>
          <w:sz w:val="16"/>
        </w:rPr>
      </w:pPr>
      <w:r w:rsidRPr="007E26DE">
        <w:rPr>
          <w:rStyle w:val="StyleStyleBold12pt"/>
        </w:rPr>
        <w:t>Wells 13</w:t>
      </w:r>
      <w:r w:rsidRPr="007E26DE">
        <w:rPr>
          <w:rStyle w:val="StyleStyleBold12pt"/>
          <w:sz w:val="16"/>
        </w:rPr>
        <w:t>(Miriam Wells, british freelance journalist working for insight crime, “Should Russian Anti-Drug Aid to LatAm Worry the US?”, insight crime, April 26, 2013, http://www.insightcrime.org/news-analysis/should-russian-drug-aid-latam-worry-us)</w:t>
      </w:r>
    </w:p>
    <w:p w:rsidR="007E26DE" w:rsidRPr="007E26DE" w:rsidRDefault="007E26DE" w:rsidP="007E26DE">
      <w:pPr>
        <w:rPr>
          <w:sz w:val="10"/>
        </w:rPr>
      </w:pPr>
      <w:r w:rsidRPr="007E26DE">
        <w:rPr>
          <w:rStyle w:val="StyleBoldUnderline"/>
          <w:highlight w:val="yellow"/>
        </w:rPr>
        <w:t>Russian involvement in Latin America has been growing for several years, particularly in left-leaning countries</w:t>
      </w:r>
      <w:r w:rsidRPr="007E26DE">
        <w:rPr>
          <w:sz w:val="10"/>
          <w:highlight w:val="yellow"/>
        </w:rPr>
        <w:t>,</w:t>
      </w:r>
      <w:r w:rsidRPr="007E26DE">
        <w:rPr>
          <w:sz w:val="10"/>
        </w:rPr>
        <w:t xml:space="preserve"> a harkback to the Soviet era which has led some to suggest </w:t>
      </w:r>
      <w:r w:rsidRPr="007E26DE">
        <w:rPr>
          <w:rStyle w:val="StyleBoldUnderline"/>
          <w:highlight w:val="yellow"/>
        </w:rPr>
        <w:t>the alliances are more about geopolitics</w:t>
      </w:r>
      <w:r w:rsidRPr="007E26DE">
        <w:rPr>
          <w:rStyle w:val="StyleBoldUnderline"/>
        </w:rPr>
        <w:t xml:space="preserve"> </w:t>
      </w:r>
      <w:r w:rsidRPr="007E26DE">
        <w:rPr>
          <w:sz w:val="10"/>
        </w:rPr>
        <w:t xml:space="preserve">than fighting drug trafficking. However, anti-drugs </w:t>
      </w:r>
      <w:r w:rsidRPr="007E26DE">
        <w:rPr>
          <w:rStyle w:val="StyleBoldUnderline"/>
          <w:highlight w:val="yellow"/>
        </w:rPr>
        <w:t>cooperation also has major economic benefits to Russia</w:t>
      </w:r>
      <w:r w:rsidRPr="007E26DE">
        <w:rPr>
          <w:rStyle w:val="StyleBoldUnderline"/>
        </w:rPr>
        <w:t>, particularly in terms of arms sales, which have soared</w:t>
      </w:r>
      <w:r w:rsidRPr="007E26DE">
        <w:rPr>
          <w:sz w:val="10"/>
        </w:rPr>
        <w:t xml:space="preserve"> in the last 10 years. In 2009 </w:t>
      </w:r>
      <w:r w:rsidRPr="007E26DE">
        <w:rPr>
          <w:rStyle w:val="StyleBoldUnderline"/>
          <w:highlight w:val="yellow"/>
        </w:rPr>
        <w:t>Russia took the United States' place as the main supplier of arms to Latin America</w:t>
      </w:r>
      <w:r w:rsidRPr="007E26DE">
        <w:rPr>
          <w:rStyle w:val="StyleBoldUnderline"/>
        </w:rPr>
        <w:t xml:space="preserve"> for the first time</w:t>
      </w:r>
      <w:r w:rsidRPr="007E26DE">
        <w:rPr>
          <w:sz w:val="10"/>
        </w:rPr>
        <w:t>, with sales totalling $5.4 billion. Russian arms sales to Latin America grew 900 percent between 2004 and 2009, according to Russian newspaper Pravda. "We are getting back forgotten, old Soviet markets, like Peru, for example," Russia's director of Military Sales Services, Alexander Fomin, said last month.</w:t>
      </w:r>
      <w:r w:rsidRPr="007E26DE">
        <w:rPr>
          <w:sz w:val="12"/>
        </w:rPr>
        <w:t>¶</w:t>
      </w:r>
      <w:r w:rsidRPr="007E26DE">
        <w:rPr>
          <w:sz w:val="10"/>
        </w:rPr>
        <w:t xml:space="preserve"> </w:t>
      </w:r>
      <w:r w:rsidRPr="007E26DE">
        <w:rPr>
          <w:rStyle w:val="StyleBoldUnderline"/>
          <w:highlight w:val="yellow"/>
        </w:rPr>
        <w:t>Ties between Latin America and Russia began to</w:t>
      </w:r>
      <w:r w:rsidRPr="007E26DE">
        <w:rPr>
          <w:rStyle w:val="StyleBoldUnderline"/>
        </w:rPr>
        <w:t xml:space="preserve"> </w:t>
      </w:r>
      <w:r w:rsidRPr="007E26DE">
        <w:rPr>
          <w:rStyle w:val="StyleBoldUnderline"/>
          <w:highlight w:val="yellow"/>
        </w:rPr>
        <w:t>deepen</w:t>
      </w:r>
      <w:r w:rsidRPr="007E26DE">
        <w:rPr>
          <w:rStyle w:val="StyleBoldUnderline"/>
        </w:rPr>
        <w:t xml:space="preserve"> in earnest in 2008 </w:t>
      </w:r>
      <w:r w:rsidRPr="007E26DE">
        <w:rPr>
          <w:rStyle w:val="StyleBoldUnderline"/>
          <w:highlight w:val="yellow"/>
        </w:rPr>
        <w:t>when</w:t>
      </w:r>
      <w:r w:rsidRPr="007E26DE">
        <w:rPr>
          <w:rStyle w:val="StyleBoldUnderline"/>
        </w:rPr>
        <w:t xml:space="preserve"> then-</w:t>
      </w:r>
      <w:r w:rsidRPr="007E26DE">
        <w:rPr>
          <w:rStyle w:val="StyleBoldUnderline"/>
          <w:highlight w:val="yellow"/>
        </w:rPr>
        <w:t>Russian President</w:t>
      </w:r>
      <w:r w:rsidRPr="007E26DE">
        <w:rPr>
          <w:rStyle w:val="StyleBoldUnderline"/>
        </w:rPr>
        <w:t xml:space="preserve"> Dmitry Medvedev </w:t>
      </w:r>
      <w:r w:rsidRPr="007E26DE">
        <w:rPr>
          <w:rStyle w:val="StyleBoldUnderline"/>
          <w:highlight w:val="yellow"/>
        </w:rPr>
        <w:t>carried out a Latin American</w:t>
      </w:r>
      <w:r w:rsidRPr="007E26DE">
        <w:rPr>
          <w:rStyle w:val="StyleBoldUnderline"/>
        </w:rPr>
        <w:t xml:space="preserve"> </w:t>
      </w:r>
      <w:r w:rsidRPr="007E26DE">
        <w:rPr>
          <w:rStyle w:val="StyleBoldUnderline"/>
          <w:highlight w:val="yellow"/>
        </w:rPr>
        <w:t>tour</w:t>
      </w:r>
      <w:r w:rsidRPr="007E26DE">
        <w:rPr>
          <w:rStyle w:val="StyleBoldUnderline"/>
        </w:rPr>
        <w:t xml:space="preserve"> in his first year in office, </w:t>
      </w:r>
      <w:r w:rsidRPr="007E26DE">
        <w:rPr>
          <w:rStyle w:val="StyleBoldUnderline"/>
          <w:highlight w:val="yellow"/>
        </w:rPr>
        <w:t>visiting</w:t>
      </w:r>
      <w:r w:rsidRPr="007E26DE">
        <w:rPr>
          <w:sz w:val="10"/>
        </w:rPr>
        <w:t xml:space="preserve"> Peru, Brazil, </w:t>
      </w:r>
      <w:r w:rsidRPr="007E26DE">
        <w:rPr>
          <w:rStyle w:val="StyleBoldUnderline"/>
          <w:highlight w:val="yellow"/>
        </w:rPr>
        <w:t>Venezuela and Cuba</w:t>
      </w:r>
      <w:r w:rsidRPr="007E26DE">
        <w:rPr>
          <w:rStyle w:val="StyleBoldUnderline"/>
        </w:rPr>
        <w:t>.</w:t>
      </w:r>
      <w:r w:rsidRPr="007E26DE">
        <w:rPr>
          <w:sz w:val="10"/>
        </w:rPr>
        <w:t xml:space="preserve"> One Russian diplomat claimed that </w:t>
      </w:r>
      <w:r w:rsidRPr="007E26DE">
        <w:rPr>
          <w:rStyle w:val="StyleBoldUnderline"/>
          <w:highlight w:val="yellow"/>
        </w:rPr>
        <w:t>cooperation "could be broader than in the Soviet era</w:t>
      </w:r>
      <w:r w:rsidRPr="007E26DE">
        <w:rPr>
          <w:sz w:val="10"/>
          <w:highlight w:val="yellow"/>
        </w:rPr>
        <w:t>,"</w:t>
      </w:r>
      <w:r w:rsidRPr="007E26DE">
        <w:rPr>
          <w:sz w:val="10"/>
        </w:rPr>
        <w:t xml:space="preserve"> and hinted at broader strategic motives by stating that "</w:t>
      </w:r>
      <w:r w:rsidRPr="007E26DE">
        <w:rPr>
          <w:rStyle w:val="StyleBoldUnderline"/>
          <w:highlight w:val="yellow"/>
        </w:rPr>
        <w:t>Latin America has already ceased to be the United States' backyard.</w:t>
      </w:r>
      <w:r w:rsidRPr="007E26DE">
        <w:rPr>
          <w:sz w:val="10"/>
          <w:highlight w:val="yellow"/>
        </w:rPr>
        <w:t>"</w:t>
      </w:r>
      <w:r w:rsidRPr="007E26DE">
        <w:rPr>
          <w:sz w:val="10"/>
        </w:rPr>
        <w:t xml:space="preserve"> </w:t>
      </w:r>
      <w:r w:rsidRPr="007E26DE">
        <w:rPr>
          <w:rStyle w:val="StyleBoldUnderline"/>
        </w:rPr>
        <w:t>Since then, Moscow has signed far-reaching defense, energy and trade agreements with countries such as Ecuador, Bolivia and Brazil, and Russia-Brazil bilateral trade is predicted to increase to $10 billion annually in the next three years.</w:t>
      </w:r>
    </w:p>
    <w:p w:rsidR="007E26DE" w:rsidRDefault="007E26DE" w:rsidP="007E26DE">
      <w:pPr>
        <w:rPr>
          <w:rStyle w:val="StyleBoldUnderline"/>
        </w:rPr>
      </w:pPr>
    </w:p>
    <w:p w:rsidR="00A3503B" w:rsidRDefault="00A3503B" w:rsidP="007E26DE">
      <w:pPr>
        <w:rPr>
          <w:rStyle w:val="StyleBoldUnderline"/>
        </w:rPr>
      </w:pPr>
    </w:p>
    <w:p w:rsidR="00A3503B" w:rsidRPr="00A3503B" w:rsidRDefault="00A3503B" w:rsidP="00A3503B">
      <w:pPr>
        <w:pStyle w:val="Heading4"/>
      </w:pPr>
      <w:r w:rsidRPr="00A3503B">
        <w:t>Russian influence growing in Latin America- recent BRICS coop shows</w:t>
      </w:r>
    </w:p>
    <w:p w:rsidR="00A3503B" w:rsidRPr="00A3503B" w:rsidRDefault="00A3503B" w:rsidP="007E26DE">
      <w:pPr>
        <w:rPr>
          <w:rStyle w:val="StyleStyleBold12pt"/>
          <w:sz w:val="16"/>
        </w:rPr>
      </w:pPr>
      <w:r w:rsidRPr="00A3503B">
        <w:rPr>
          <w:rStyle w:val="StyleBoldUnderline"/>
        </w:rPr>
        <w:t>Mahapatra 13(</w:t>
      </w:r>
      <w:r w:rsidRPr="00A3503B">
        <w:rPr>
          <w:rStyle w:val="StyleStyleBold12pt"/>
          <w:sz w:val="16"/>
        </w:rPr>
        <w:t>Debidatta Aurobinda Mahapatra, Dr Debidatta Aurobinda Mahapatra is currently associated with the Centre for Central Eurasian Studies, University of Mumbai, India. His areas of expertise include Kashmir, conflict, peace and development and South Asia, “BRICS see greater role in Latin America”, russia and india report, June 3, 2013, http://indrus.in/world/2013/06/03/brics_see_greater_role_in_latin_america_25721.html)</w:t>
      </w:r>
    </w:p>
    <w:p w:rsidR="00A3503B" w:rsidRDefault="00A3503B" w:rsidP="00A3503B">
      <w:pPr>
        <w:rPr>
          <w:sz w:val="16"/>
        </w:rPr>
      </w:pPr>
      <w:r w:rsidRPr="00A3503B">
        <w:rPr>
          <w:sz w:val="16"/>
        </w:rPr>
        <w:t xml:space="preserve">Last week witnessed some crucial developments from BRICS perspective. </w:t>
      </w:r>
      <w:r w:rsidRPr="00A3503B">
        <w:rPr>
          <w:rStyle w:val="StyleBoldUnderline"/>
        </w:rPr>
        <w:t xml:space="preserve">The Cuban foreign minister </w:t>
      </w:r>
      <w:r w:rsidRPr="00A3503B">
        <w:rPr>
          <w:sz w:val="16"/>
        </w:rPr>
        <w:t>visited New Delhi and</w:t>
      </w:r>
      <w:r w:rsidRPr="00A3503B">
        <w:rPr>
          <w:rStyle w:val="StyleBoldUnderline"/>
        </w:rPr>
        <w:t xml:space="preserve"> sought BRICS’ partnership with Latin American countries, representatives from Cuba, Haiti, Costa Rica and Chile met Russian Foreign Minister</w:t>
      </w:r>
      <w:r w:rsidRPr="00A3503B">
        <w:rPr>
          <w:sz w:val="16"/>
        </w:rPr>
        <w:t xml:space="preserve">, Sergei Lavrov in Moscow </w:t>
      </w:r>
      <w:r w:rsidRPr="00A3503B">
        <w:rPr>
          <w:rStyle w:val="StyleBoldUnderline"/>
        </w:rPr>
        <w:t>and sought Russian cooperation for the development of Latin American countries</w:t>
      </w:r>
      <w:r w:rsidRPr="00A3503B">
        <w:rPr>
          <w:sz w:val="16"/>
        </w:rPr>
        <w:t xml:space="preserve"> and Chinese President, Xi Jinping toured Trinidad and Tobago, Costa Rica and Mexico to widen Chinese engagement in the region.</w:t>
      </w:r>
      <w:r w:rsidRPr="00A3503B">
        <w:rPr>
          <w:sz w:val="12"/>
        </w:rPr>
        <w:t>¶</w:t>
      </w:r>
      <w:r w:rsidRPr="00A3503B">
        <w:rPr>
          <w:sz w:val="16"/>
        </w:rPr>
        <w:t xml:space="preserve"> Like Africa, Latin America is emerging as a hub of economic development with huge natural resources; it is but natural that it has gained increasing attention of the world. In this context</w:t>
      </w:r>
      <w:r w:rsidRPr="00A3503B">
        <w:rPr>
          <w:rStyle w:val="StyleBoldUnderline"/>
        </w:rPr>
        <w:t>, BRICS’ engagement in the region,</w:t>
      </w:r>
      <w:r w:rsidRPr="00A3503B">
        <w:rPr>
          <w:sz w:val="16"/>
        </w:rPr>
        <w:t xml:space="preserve"> consisting of 33 countries with population of 600 million, </w:t>
      </w:r>
      <w:r w:rsidRPr="00A3503B">
        <w:rPr>
          <w:rStyle w:val="StyleBoldUnderline"/>
        </w:rPr>
        <w:t>has become timely</w:t>
      </w:r>
      <w:r w:rsidRPr="00A3503B">
        <w:rPr>
          <w:sz w:val="16"/>
        </w:rPr>
        <w:t xml:space="preserve">. </w:t>
      </w:r>
      <w:r w:rsidRPr="00A3503B">
        <w:rPr>
          <w:rStyle w:val="StyleBoldUnderline"/>
        </w:rPr>
        <w:t>The establishment of Community of Latin American and Caribbean States (CELAC) in 2011 has provided the region a unified voice</w:t>
      </w:r>
      <w:r w:rsidRPr="00A3503B">
        <w:rPr>
          <w:sz w:val="16"/>
        </w:rPr>
        <w:t xml:space="preserve">, and with Brazil being a member of BRICS as well as CELAC, </w:t>
      </w:r>
      <w:r w:rsidRPr="00A3503B">
        <w:rPr>
          <w:rStyle w:val="StyleBoldUnderline"/>
        </w:rPr>
        <w:t>the BRICS’ engagement in the region will be mutually beneficial with larger implications for the globe.</w:t>
      </w:r>
      <w:r w:rsidRPr="00A3503B">
        <w:rPr>
          <w:rStyle w:val="StyleBoldUnderline"/>
          <w:b w:val="0"/>
          <w:sz w:val="12"/>
          <w:u w:val="none"/>
        </w:rPr>
        <w:t>¶</w:t>
      </w:r>
      <w:r w:rsidRPr="00A3503B">
        <w:rPr>
          <w:rStyle w:val="StyleBoldUnderline"/>
        </w:rPr>
        <w:t xml:space="preserve"> Cuban Foreign Minister, Bruno Eduardo Rodríguez Parrilla told in New Delhi that “CELAC wants to improve relations with BRICS.”</w:t>
      </w:r>
      <w:r w:rsidRPr="00A3503B">
        <w:rPr>
          <w:sz w:val="16"/>
        </w:rPr>
        <w:t xml:space="preserve"> He also stated, “</w:t>
      </w:r>
      <w:r w:rsidRPr="00A3503B">
        <w:rPr>
          <w:rStyle w:val="StyleBoldUnderline"/>
        </w:rPr>
        <w:t>We wish to seek a higher level of economic cooperation with</w:t>
      </w:r>
      <w:r w:rsidRPr="00A3503B">
        <w:rPr>
          <w:sz w:val="16"/>
        </w:rPr>
        <w:t xml:space="preserve"> the India and the </w:t>
      </w:r>
      <w:r w:rsidRPr="00A3503B">
        <w:rPr>
          <w:rStyle w:val="StyleBoldUnderline"/>
        </w:rPr>
        <w:t xml:space="preserve">other BRICS nations, </w:t>
      </w:r>
      <w:r w:rsidRPr="00A3503B">
        <w:rPr>
          <w:sz w:val="16"/>
        </w:rPr>
        <w:t xml:space="preserve">which we consider to be valuable.” India is the first dialogue partner of the CELAC, which has provided the group a format to develop closer relations with India in diverse areas particularly information technology, medical services and tourism as elaborated by the Cuban minister. He further announced, “We see an opportunity for mutually beneficial economic relations with India.” </w:t>
      </w:r>
      <w:r w:rsidRPr="00A3503B">
        <w:rPr>
          <w:rStyle w:val="StyleBoldUnderline"/>
        </w:rPr>
        <w:t>The CELAC has a similar format of dialogue with</w:t>
      </w:r>
      <w:r w:rsidRPr="00A3503B">
        <w:rPr>
          <w:sz w:val="16"/>
        </w:rPr>
        <w:t xml:space="preserve"> China, which can be further extended to </w:t>
      </w:r>
      <w:r w:rsidRPr="00A3503B">
        <w:rPr>
          <w:rStyle w:val="StyleBoldUnderline"/>
        </w:rPr>
        <w:t>Russia</w:t>
      </w:r>
      <w:r w:rsidRPr="00A3503B">
        <w:rPr>
          <w:sz w:val="16"/>
        </w:rPr>
        <w:t xml:space="preserve"> and South Africa. The CELAC, which consists of all countries of the two American continents, but without the US and Canada, has recently started exploring economic relations with other countries including economic power houses of the BRICS. Parrilla pointed out that there are many common values and objectives between CELAC and BRICS, which need to be further explored.</w:t>
      </w:r>
      <w:r w:rsidRPr="00A3503B">
        <w:rPr>
          <w:sz w:val="12"/>
        </w:rPr>
        <w:t>¶</w:t>
      </w:r>
      <w:r w:rsidRPr="00A3503B">
        <w:rPr>
          <w:sz w:val="16"/>
        </w:rPr>
        <w:t xml:space="preserve"> </w:t>
      </w:r>
      <w:r w:rsidRPr="00A3503B">
        <w:rPr>
          <w:rStyle w:val="StyleBoldUnderline"/>
        </w:rPr>
        <w:t xml:space="preserve">The </w:t>
      </w:r>
      <w:r w:rsidRPr="00A3503B">
        <w:rPr>
          <w:rStyle w:val="StyleBoldUnderline"/>
        </w:rPr>
        <w:lastRenderedPageBreak/>
        <w:t>foreign ministers of Cuba, Haiti and Costa Rica and deputy foreign minister of Chile met Sergei Lavrov in the Russian capital to deliberate on various issues including promoting dialogue, trade and visa-free regime.</w:t>
      </w:r>
      <w:r w:rsidRPr="00A3503B">
        <w:rPr>
          <w:sz w:val="16"/>
        </w:rPr>
        <w:t xml:space="preserve"> </w:t>
      </w:r>
      <w:r w:rsidRPr="00A3503B">
        <w:rPr>
          <w:rStyle w:val="StyleBoldUnderline"/>
        </w:rPr>
        <w:t>The joint communiqué brought out the commonalities of interests in the areas of tackling terrorism, developing economic relations, promoting democracy, advancing principles of international law</w:t>
      </w:r>
      <w:r w:rsidRPr="00A3503B">
        <w:rPr>
          <w:sz w:val="16"/>
        </w:rPr>
        <w:t xml:space="preserve"> and the United Nations Charter, </w:t>
      </w:r>
      <w:r w:rsidRPr="00A3503B">
        <w:rPr>
          <w:rStyle w:val="StyleBoldUnderline"/>
        </w:rPr>
        <w:t>countering transnational organized crime, and tackling other threats and challenges.</w:t>
      </w:r>
      <w:r w:rsidRPr="00A3503B">
        <w:rPr>
          <w:sz w:val="16"/>
        </w:rPr>
        <w:t xml:space="preserve"> Lavrov stated at the end of the meeting, “</w:t>
      </w:r>
      <w:r w:rsidRPr="00A3503B">
        <w:rPr>
          <w:rStyle w:val="StyleBoldUnderline"/>
        </w:rPr>
        <w:t xml:space="preserve">Our friends have expressed their desire to make permanent contacts between the CELAC and BRICS </w:t>
      </w:r>
      <w:r w:rsidRPr="00A3503B">
        <w:rPr>
          <w:sz w:val="16"/>
        </w:rPr>
        <w:t xml:space="preserve">… We believe this is a very attractive suggestion and we will definitely discuss it with other states that are members of this association.” </w:t>
      </w:r>
      <w:r w:rsidRPr="00A3503B">
        <w:rPr>
          <w:rStyle w:val="StyleBoldUnderline"/>
        </w:rPr>
        <w:t>Russian foreign ministry also expressed the idea of establishing a permanent mechanism for political dialogue and cooperation between Russia and CELAC</w:t>
      </w:r>
      <w:r w:rsidRPr="00A3503B">
        <w:rPr>
          <w:sz w:val="16"/>
        </w:rPr>
        <w:t xml:space="preserve">. </w:t>
      </w:r>
      <w:r w:rsidRPr="00A3503B">
        <w:rPr>
          <w:sz w:val="12"/>
        </w:rPr>
        <w:t>¶</w:t>
      </w:r>
      <w:r w:rsidRPr="00A3503B">
        <w:rPr>
          <w:sz w:val="16"/>
        </w:rPr>
        <w:t xml:space="preserve"> China has started pursuing vigorously its Latin American policy. It has already replaced the US as the largest trading partner of Brazil and Chile. Its trade with Latin America has grown since the last decade. From 2000 to 2011, it has grown 20 fold, from $3.9 billion to $86 billion. Chinese Assistant Foreign Minister, Zheng Zeguang on the eve of Xi Jinping’s visit to Latin America dispelled any notion of competition between China and the US in the region and stated that China can work with the US in a framework based on mutual trust, equality and inclusiveness. Xi was received by the Prime Minister of Trindad and Tobago, Kamla Persad-Bissessar. Besides this Caribbean country, Jinping also visited Costa Rica and Mexico. China is looking forward to widen its investment in the exploration of natural resources including energy resources in the region.</w:t>
      </w:r>
      <w:r w:rsidRPr="00A3503B">
        <w:rPr>
          <w:sz w:val="12"/>
        </w:rPr>
        <w:t>¶</w:t>
      </w:r>
      <w:r w:rsidRPr="00A3503B">
        <w:rPr>
          <w:sz w:val="16"/>
        </w:rPr>
        <w:t xml:space="preserve"> The </w:t>
      </w:r>
      <w:r w:rsidRPr="00A3503B">
        <w:rPr>
          <w:rStyle w:val="StyleBoldUnderline"/>
        </w:rPr>
        <w:t xml:space="preserve">BRICS’ engagement with CELAC is not only a factor in promoting multilateralism and fostering a multi-polar world structure, but it also accrues economic advantages to both the groupings. While the BRICS members are fast rising economies with huge financial resources, the CELAC countries have also registered growth despite global economic slowdown. The Latin American countries are also rich in natural resources. </w:t>
      </w:r>
      <w:r w:rsidRPr="00A3503B">
        <w:rPr>
          <w:sz w:val="16"/>
        </w:rPr>
        <w:t xml:space="preserve">The Union of South American Nations on Natural Resources and Integral Development in its meeting in Venezuelan capital Caracas last week emphasized on natural resources and their exploration for the development of the region. Latin America reportedly has 38 percent of copper, 21 percent of iron, 65 percent of lithium reserves, 42 percent of silver, and 33 percent of tin. It also contains about 30 percent of the total of the world’s water resources and 21 percent of the world’s natural forests. Some of the Latin American countries such as Mexico and Venezuela are rich in energy resources. </w:t>
      </w:r>
      <w:r w:rsidRPr="00A3503B">
        <w:rPr>
          <w:rStyle w:val="StyleBoldUnderline"/>
        </w:rPr>
        <w:t>The huge population of CELAC makes the region a vast market for investment and also for import from the BRICS countries.</w:t>
      </w:r>
      <w:r w:rsidRPr="00A3503B">
        <w:rPr>
          <w:rStyle w:val="StyleBoldUnderline"/>
          <w:b w:val="0"/>
          <w:sz w:val="12"/>
          <w:u w:val="none"/>
        </w:rPr>
        <w:t>¶</w:t>
      </w:r>
      <w:r w:rsidRPr="00A3503B">
        <w:rPr>
          <w:rStyle w:val="StyleBoldUnderline"/>
        </w:rPr>
        <w:t xml:space="preserve"> The rising prowess of the BRICS will grow with its Latin American engagement.</w:t>
      </w:r>
      <w:r w:rsidRPr="00A3503B">
        <w:rPr>
          <w:sz w:val="16"/>
        </w:rPr>
        <w:t xml:space="preserve"> Though many of the initiatives discussed above are related to individual members of the BRICS, </w:t>
      </w:r>
      <w:r w:rsidRPr="00A3503B">
        <w:rPr>
          <w:rStyle w:val="StyleBoldUnderline"/>
        </w:rPr>
        <w:t>this adds to the collective sphere of influence of the grouping. As the members’ Latin American engagement takes more dynamic shape, the prospects of collective engagement as a group can be explored.</w:t>
      </w:r>
      <w:r w:rsidRPr="00A3503B">
        <w:rPr>
          <w:sz w:val="16"/>
        </w:rPr>
        <w:t xml:space="preserve"> The grouping can evolve common strategies in exploring the resources in the region for mutual advantage. In this venture, the proposed BRICS bank can be an effective tool.</w:t>
      </w:r>
    </w:p>
    <w:p w:rsidR="006427E6" w:rsidRDefault="006427E6" w:rsidP="00A3503B">
      <w:pPr>
        <w:rPr>
          <w:sz w:val="16"/>
        </w:rPr>
      </w:pPr>
    </w:p>
    <w:p w:rsidR="006427E6" w:rsidRDefault="006427E6" w:rsidP="00A3503B">
      <w:pPr>
        <w:rPr>
          <w:sz w:val="16"/>
        </w:rPr>
      </w:pPr>
    </w:p>
    <w:p w:rsidR="006427E6" w:rsidRDefault="009A68F7" w:rsidP="009A68F7">
      <w:pPr>
        <w:pStyle w:val="Heading4"/>
      </w:pPr>
      <w:r>
        <w:t>Russia increasing influence in LA now</w:t>
      </w:r>
    </w:p>
    <w:p w:rsidR="009A68F7" w:rsidRPr="009A68F7" w:rsidRDefault="009A68F7" w:rsidP="00A3503B">
      <w:pPr>
        <w:rPr>
          <w:rStyle w:val="StyleStyleBold12pt"/>
          <w:sz w:val="16"/>
        </w:rPr>
      </w:pPr>
      <w:r w:rsidRPr="009A68F7">
        <w:rPr>
          <w:rStyle w:val="StyleStyleBold12pt"/>
        </w:rPr>
        <w:t>Sudarev 12</w:t>
      </w:r>
      <w:r w:rsidRPr="009A68F7">
        <w:rPr>
          <w:rStyle w:val="StyleStyleBold12pt"/>
          <w:sz w:val="16"/>
        </w:rPr>
        <w:t>(Vladimir Sudarev, Doctor of Political Science, Professor of the European and American Countries’ History and Politics Department of the MGIMO University, “Is Russia returning to Latin America?”, russiancouncil.ru, February 20, 2012, http://russiancouncil.ru/en/inner/?id_4=252#top)</w:t>
      </w:r>
    </w:p>
    <w:p w:rsidR="006427E6" w:rsidRPr="009A68F7" w:rsidRDefault="006427E6" w:rsidP="006427E6">
      <w:pPr>
        <w:rPr>
          <w:sz w:val="12"/>
        </w:rPr>
      </w:pPr>
      <w:r w:rsidRPr="009A68F7">
        <w:rPr>
          <w:rStyle w:val="StyleBoldUnderline"/>
        </w:rPr>
        <w:t>Latin American region has recently been often mentioned among new priority dimensions of Russian foreign policy</w:t>
      </w:r>
      <w:r w:rsidRPr="009A68F7">
        <w:rPr>
          <w:sz w:val="16"/>
        </w:rPr>
        <w:t xml:space="preserve">. </w:t>
      </w:r>
      <w:r w:rsidRPr="009A68F7">
        <w:rPr>
          <w:sz w:val="12"/>
        </w:rPr>
        <w:t>Despite the difficulties of both objective and subjective nature</w:t>
      </w:r>
      <w:r w:rsidRPr="009A68F7">
        <w:rPr>
          <w:sz w:val="16"/>
        </w:rPr>
        <w:t xml:space="preserve">, </w:t>
      </w:r>
      <w:r w:rsidRPr="009A68F7">
        <w:rPr>
          <w:rStyle w:val="StyleBoldUnderline"/>
        </w:rPr>
        <w:t>the comeback of Russia to Latin America can provide it with new reliable partners and strengthen its position in a nascent multi-polar world</w:t>
      </w:r>
      <w:r w:rsidRPr="009A68F7">
        <w:rPr>
          <w:rStyle w:val="StyleBoldUnderline"/>
          <w:sz w:val="16"/>
        </w:rPr>
        <w:t>.</w:t>
      </w:r>
      <w:r w:rsidR="009A68F7" w:rsidRPr="009A68F7">
        <w:rPr>
          <w:rStyle w:val="StyleBoldUnderline"/>
          <w:b w:val="0"/>
          <w:sz w:val="6"/>
          <w:u w:val="none"/>
        </w:rPr>
        <w:t>¶</w:t>
      </w:r>
      <w:r w:rsidR="009A68F7" w:rsidRPr="009A68F7">
        <w:rPr>
          <w:sz w:val="10"/>
        </w:rPr>
        <w:t xml:space="preserve"> </w:t>
      </w:r>
      <w:r w:rsidRPr="009A68F7">
        <w:rPr>
          <w:sz w:val="10"/>
        </w:rPr>
        <w:t>The nineties can be regarded as lost years for Russian policy in Latin America. In fact, Russia didn’t pursue any policy there. Traditionally, as in the Soviet times, this region stood low on the national foreign policy agenda. Of course, there have been undertaken some successful actions – for example, in 1996-1997 Russian Foreign Minister Yevgeny Primakov paid visits to the region during which the whole package of agreements on cooperation with Mexico, Cuba, Venezuela, Argentina, Colombia, and, most importantly, with Brazil (about strategic partnership in the 21 century and creation of a greater Russia-Brazil committee) were signed. But these actions were only sporadic, and the signed agreements turned out to be suspended.</w:t>
      </w:r>
      <w:r w:rsidR="009A68F7" w:rsidRPr="009A68F7">
        <w:rPr>
          <w:sz w:val="6"/>
        </w:rPr>
        <w:t>¶</w:t>
      </w:r>
      <w:r w:rsidR="009A68F7" w:rsidRPr="009A68F7">
        <w:rPr>
          <w:sz w:val="10"/>
        </w:rPr>
        <w:t xml:space="preserve"> </w:t>
      </w:r>
      <w:r w:rsidRPr="009A68F7">
        <w:rPr>
          <w:sz w:val="10"/>
        </w:rPr>
        <w:t>What is more, it was in the early 1990-s after Russia’s withdrawal from Cuba, with abandoning the construction of about 500 major facilities and decreasing 30-fold trade turnover with this country [1], when West-oriented Russia started to be perceived in Latin America as an unreliable partner. The U-turn in Russian foreign policy after 9/11 contributed to it greatly. Having declared about the readiness of Russia to join the US-sponsored anti-terrorist coalition, President Putin on October 17, 2001 announced the withdrawal of the country from the only overseas strategic site - surveillance radar station in Lurdes on the outskirts of Havana – without prior notification of the Cuban side [2].</w:t>
      </w:r>
      <w:r w:rsidR="009A68F7" w:rsidRPr="009A68F7">
        <w:rPr>
          <w:sz w:val="6"/>
        </w:rPr>
        <w:t>¶</w:t>
      </w:r>
      <w:r w:rsidR="009A68F7" w:rsidRPr="009A68F7">
        <w:rPr>
          <w:sz w:val="10"/>
        </w:rPr>
        <w:t xml:space="preserve"> </w:t>
      </w:r>
      <w:r w:rsidRPr="009A68F7">
        <w:rPr>
          <w:sz w:val="10"/>
        </w:rPr>
        <w:t>Make-or-break moment in the relationships with Latin America region countries occurred in the wake of the Yeltzin era. Latin American countries themselves seem to have contributed a lot to it. Already in 1999 the Rio Group uniting the region’s leading states turned out to be, actually, the only grouping in the world which condemned the bombing of Yugoslavia and pointed out in its declaration specific articles of the UN Charter violated by the NATO member- states [3]. In February 2003 Mexico and Chili as non-permanent UN SC members, in fact, vetoed the second Anglo-American resolution authorizing Iraq intervention, despite their economic dependence on the USA.</w:t>
      </w:r>
      <w:r w:rsidR="009A68F7" w:rsidRPr="009A68F7">
        <w:rPr>
          <w:sz w:val="6"/>
        </w:rPr>
        <w:t>¶</w:t>
      </w:r>
      <w:r w:rsidR="009A68F7" w:rsidRPr="009A68F7">
        <w:rPr>
          <w:sz w:val="10"/>
        </w:rPr>
        <w:t xml:space="preserve"> </w:t>
      </w:r>
      <w:r w:rsidRPr="009A68F7">
        <w:rPr>
          <w:sz w:val="10"/>
        </w:rPr>
        <w:t>These actions seem to have made the Kremlin look at the perspectives of cooperation with Latin American countries at a new angle. Thus, in March 2003 President Putin received in Kremlin the delegation of the Rio Group and held official talks with them. Both sides agreed not to confine themselves to regular contacts (launched in 1995) within the framework of the UN General Assembly, but also conduct meetings in Russia and countries of the Group member-states.</w:t>
      </w:r>
      <w:r w:rsidR="009A68F7" w:rsidRPr="009A68F7">
        <w:rPr>
          <w:sz w:val="6"/>
        </w:rPr>
        <w:t>¶</w:t>
      </w:r>
      <w:r w:rsidR="009A68F7" w:rsidRPr="009A68F7">
        <w:rPr>
          <w:sz w:val="10"/>
        </w:rPr>
        <w:t xml:space="preserve"> </w:t>
      </w:r>
      <w:r w:rsidRPr="009A68F7">
        <w:rPr>
          <w:sz w:val="10"/>
        </w:rPr>
        <w:t>By mid-decade the exchange of high level delegations between the sides had intensified. Only one example, in November 2008 President Medvedev visited four countries during his tour of the region - Peru, Brazil, Venezuela and Cuba.</w:t>
      </w:r>
      <w:r w:rsidR="009A68F7" w:rsidRPr="009A68F7">
        <w:rPr>
          <w:sz w:val="6"/>
        </w:rPr>
        <w:t>¶</w:t>
      </w:r>
      <w:r w:rsidR="009A68F7" w:rsidRPr="009A68F7">
        <w:rPr>
          <w:sz w:val="10"/>
        </w:rPr>
        <w:t xml:space="preserve"> </w:t>
      </w:r>
      <w:r w:rsidRPr="009A68F7">
        <w:rPr>
          <w:sz w:val="10"/>
        </w:rPr>
        <w:t>Commenting on his visit, President Medvedev remarked: “…we visited the states which previous Russian leaders had never been to… It means only that we failed to pay due attention to these countries before, and, to a certain extent, it is only now that we are starting a full-fledged and I hope mutually beneficial cooperation with the heads of these states and between our economies. он отметил: We mustn’t be shy and timid and be afraid of competition. We must boldly engage in the battle”.</w:t>
      </w:r>
      <w:r w:rsidR="009A68F7" w:rsidRPr="009A68F7">
        <w:rPr>
          <w:sz w:val="6"/>
        </w:rPr>
        <w:t>¶</w:t>
      </w:r>
      <w:r w:rsidR="009A68F7" w:rsidRPr="009A68F7">
        <w:rPr>
          <w:sz w:val="10"/>
        </w:rPr>
        <w:t xml:space="preserve"> </w:t>
      </w:r>
      <w:r w:rsidRPr="009A68F7">
        <w:rPr>
          <w:rStyle w:val="StyleBoldUnderline"/>
        </w:rPr>
        <w:t>In order to display its interest to the presence in the region Russia resorted to a number of un-common and spectacular actions. In November 2008 a warship squadron with the fleet nuclear-powered cruiser</w:t>
      </w:r>
      <w:r w:rsidRPr="009A68F7">
        <w:rPr>
          <w:sz w:val="16"/>
        </w:rPr>
        <w:t xml:space="preserve"> “Peter the Great” </w:t>
      </w:r>
      <w:r w:rsidRPr="009A68F7">
        <w:rPr>
          <w:rStyle w:val="StyleBoldUnderline"/>
        </w:rPr>
        <w:t xml:space="preserve">of the Russian Navy as a flagship entered the territorial waters of US-hostile Venezuela to participate in joint naval exercises of the North Fleet of the Russian Federation Navy. Simultaneously, within the framework of the resumed </w:t>
      </w:r>
      <w:r w:rsidRPr="009A68F7">
        <w:rPr>
          <w:rStyle w:val="StyleBoldUnderline"/>
        </w:rPr>
        <w:lastRenderedPageBreak/>
        <w:t>patrolling of the Atlantic and the Pacific oceans two Russian long-range strategic bombers landed at a Venezuelan naval base.</w:t>
      </w:r>
      <w:r w:rsidR="009A68F7" w:rsidRPr="009A68F7">
        <w:rPr>
          <w:rStyle w:val="StyleBoldUnderline"/>
          <w:b w:val="0"/>
          <w:sz w:val="12"/>
          <w:u w:val="none"/>
        </w:rPr>
        <w:t>¶</w:t>
      </w:r>
      <w:r w:rsidR="009A68F7" w:rsidRPr="009A68F7">
        <w:rPr>
          <w:sz w:val="16"/>
        </w:rPr>
        <w:t xml:space="preserve"> </w:t>
      </w:r>
      <w:r w:rsidRPr="009A68F7">
        <w:rPr>
          <w:rStyle w:val="StyleBoldUnderline"/>
        </w:rPr>
        <w:t>The so-called comeback of Russia to Latin America was to a great extent preconditioned by the “leftist drift” in the region which resulted in the emergence of the group of states that viewed the expanding relations with Russia as an important lever for strengthening their position in conflict relations with the USA.</w:t>
      </w:r>
      <w:r w:rsidRPr="009A68F7">
        <w:rPr>
          <w:sz w:val="16"/>
        </w:rPr>
        <w:t xml:space="preserve"> </w:t>
      </w:r>
      <w:r w:rsidRPr="009A68F7">
        <w:rPr>
          <w:sz w:val="14"/>
        </w:rPr>
        <w:t>Many of these countries perceived Russia as the successor of the former USSR might and influence, with the vision of a new world order of both sides being practically identical – it should be multilateral, not individually tailored to the interests of a single superpower. This position was set out in numerous joint documents signed at the summits – practically all the leaders of the most prominent Latin American countries paid official visits to Moscow during the first decade of the 21st century.</w:t>
      </w:r>
      <w:r w:rsidR="009A68F7" w:rsidRPr="009A68F7">
        <w:rPr>
          <w:sz w:val="10"/>
        </w:rPr>
        <w:t>¶</w:t>
      </w:r>
      <w:r w:rsidR="009A68F7" w:rsidRPr="009A68F7">
        <w:rPr>
          <w:sz w:val="16"/>
        </w:rPr>
        <w:t xml:space="preserve"> </w:t>
      </w:r>
      <w:r w:rsidRPr="009A68F7">
        <w:rPr>
          <w:rStyle w:val="StyleBoldUnderline"/>
        </w:rPr>
        <w:t>The breakthrough happened also in the military and technical field. Starting from 2004 Venezuela has begun purchases of scale of the Russian arms to the amount of over $4bln. Russia established military and technical cooperation with other countries of the region apart from Venezuela</w:t>
      </w:r>
      <w:r w:rsidRPr="009A68F7">
        <w:rPr>
          <w:sz w:val="16"/>
        </w:rPr>
        <w:t xml:space="preserve">: </w:t>
      </w:r>
      <w:r w:rsidRPr="009A68F7">
        <w:rPr>
          <w:sz w:val="12"/>
        </w:rPr>
        <w:t>Brazil, Colombia, Ecuador and Bolivia also procured Russian military hardware.</w:t>
      </w:r>
      <w:r w:rsidR="009A68F7" w:rsidRPr="009A68F7">
        <w:rPr>
          <w:sz w:val="8"/>
        </w:rPr>
        <w:t>¶</w:t>
      </w:r>
      <w:r w:rsidR="009A68F7" w:rsidRPr="009A68F7">
        <w:rPr>
          <w:sz w:val="12"/>
        </w:rPr>
        <w:t xml:space="preserve"> </w:t>
      </w:r>
      <w:r w:rsidRPr="009A68F7">
        <w:rPr>
          <w:rStyle w:val="StyleBoldUnderline"/>
        </w:rPr>
        <w:t>Russia tried to establish closer economic ties with its major partners in the region. At the end of the decade Russia’s oil and gas producing companies LUKOIL and GASPROM were already operating in Venezuela.</w:t>
      </w:r>
      <w:r w:rsidRPr="009A68F7">
        <w:rPr>
          <w:sz w:val="16"/>
        </w:rPr>
        <w:t xml:space="preserve"> </w:t>
      </w:r>
      <w:r w:rsidRPr="009A68F7">
        <w:rPr>
          <w:sz w:val="14"/>
        </w:rPr>
        <w:t>RUSAL made heavy investments in bauxite industry of Guyana. ROSNEFT got its chunk for oil exploration in Cuban shelf of the Mexican Gulf.</w:t>
      </w:r>
      <w:r w:rsidR="009A68F7" w:rsidRPr="009A68F7">
        <w:rPr>
          <w:sz w:val="12"/>
        </w:rPr>
        <w:t>¶</w:t>
      </w:r>
      <w:r w:rsidR="009A68F7" w:rsidRPr="009A68F7">
        <w:rPr>
          <w:sz w:val="16"/>
        </w:rPr>
        <w:t xml:space="preserve"> </w:t>
      </w:r>
      <w:r w:rsidRPr="009A68F7">
        <w:rPr>
          <w:rStyle w:val="StyleBoldUnderline"/>
        </w:rPr>
        <w:t>Trade between Russia and the countries of the region has been roaring recently – over the last decade trade turnover has tripled and amounted to $15bln</w:t>
      </w:r>
      <w:r w:rsidRPr="009A68F7">
        <w:rPr>
          <w:sz w:val="16"/>
        </w:rPr>
        <w:t xml:space="preserve"> </w:t>
      </w:r>
      <w:r w:rsidRPr="009A68F7">
        <w:rPr>
          <w:sz w:val="12"/>
        </w:rPr>
        <w:t>[4]. However, despite the qualitative changes in the structure of Russian export – the share of machinery and equipment has a little increased – it still leaves much to be desired. Take Brazil, for example: mineral fertilizers have made up 90% of Russian export, while Brazil has been exporting to Russia mostly meat and tropical goods.</w:t>
      </w:r>
    </w:p>
    <w:p w:rsidR="007E26DE" w:rsidRDefault="007E26DE" w:rsidP="007E26DE">
      <w:pPr>
        <w:pStyle w:val="Heading3"/>
      </w:pPr>
      <w:r>
        <w:lastRenderedPageBreak/>
        <w:t>Specific Cuba uniqueness</w:t>
      </w:r>
    </w:p>
    <w:p w:rsidR="00A52CAF" w:rsidRDefault="00A52CAF" w:rsidP="00A52CAF">
      <w:pPr>
        <w:pStyle w:val="Heading4"/>
      </w:pPr>
      <w:r>
        <w:t xml:space="preserve">Russia increasing influence in </w:t>
      </w:r>
      <w:r w:rsidR="007E26DE">
        <w:t>Cuba</w:t>
      </w:r>
    </w:p>
    <w:p w:rsidR="00A52CAF" w:rsidRPr="00FD3ADE" w:rsidRDefault="00A52CAF" w:rsidP="00A52CAF">
      <w:pPr>
        <w:rPr>
          <w:rStyle w:val="StyleStyleBold12pt"/>
          <w:sz w:val="16"/>
        </w:rPr>
      </w:pPr>
      <w:r w:rsidRPr="002C1425">
        <w:rPr>
          <w:rStyle w:val="StyleStyleBold12pt"/>
        </w:rPr>
        <w:t>English News 13</w:t>
      </w:r>
      <w:r w:rsidRPr="00FD3ADE">
        <w:rPr>
          <w:rStyle w:val="StyleStyleBold12pt"/>
          <w:sz w:val="16"/>
        </w:rPr>
        <w:t>(English news, online Chinese news network, English version, “Medvedev's tour enhances Russia's presence in Latin America”, English.news.cn, February 24, 2013, http://news.xinhuanet.com/english/world/2013-02/24/c_132188528.htm)</w:t>
      </w:r>
    </w:p>
    <w:p w:rsidR="00A52CAF" w:rsidRPr="007719B9" w:rsidRDefault="00A52CAF" w:rsidP="00A52CAF">
      <w:pPr>
        <w:rPr>
          <w:sz w:val="16"/>
        </w:rPr>
      </w:pPr>
      <w:r w:rsidRPr="007719B9">
        <w:rPr>
          <w:sz w:val="16"/>
        </w:rPr>
        <w:t>Russian Prime Minister Dmitry</w:t>
      </w:r>
      <w:r w:rsidRPr="00BC0497">
        <w:rPr>
          <w:rStyle w:val="StyleBoldUnderline"/>
        </w:rPr>
        <w:t xml:space="preserve"> </w:t>
      </w:r>
      <w:r w:rsidRPr="00B05945">
        <w:rPr>
          <w:rStyle w:val="StyleBoldUnderline"/>
          <w:highlight w:val="yellow"/>
        </w:rPr>
        <w:t>Medvedev's latest tour to Brazil and Cuba strengthened Moscow's ties with the</w:t>
      </w:r>
      <w:r w:rsidRPr="00B42DB1">
        <w:rPr>
          <w:rStyle w:val="StyleBoldUnderline"/>
        </w:rPr>
        <w:t xml:space="preserve"> two </w:t>
      </w:r>
      <w:r w:rsidRPr="00B05945">
        <w:rPr>
          <w:rStyle w:val="StyleBoldUnderline"/>
          <w:highlight w:val="yellow"/>
        </w:rPr>
        <w:t>Latin American countries by sealing bilateral economic and defense deals.</w:t>
      </w:r>
      <w:r w:rsidR="00B05945" w:rsidRPr="00B05945">
        <w:rPr>
          <w:rStyle w:val="StyleBoldUnderline"/>
          <w:highlight w:val="yellow"/>
        </w:rPr>
        <w:t xml:space="preserve"> </w:t>
      </w:r>
      <w:r w:rsidRPr="00B05945">
        <w:rPr>
          <w:rStyle w:val="StyleBoldUnderline"/>
        </w:rPr>
        <w:t xml:space="preserve"> The four-day visit</w:t>
      </w:r>
      <w:r w:rsidRPr="007719B9">
        <w:rPr>
          <w:sz w:val="16"/>
        </w:rPr>
        <w:t xml:space="preserve">, which ended on Saturday, </w:t>
      </w:r>
      <w:r w:rsidRPr="007719B9">
        <w:rPr>
          <w:rStyle w:val="StyleBoldUnderline"/>
        </w:rPr>
        <w:t>further enhanced Moscow's presence in Latin America four years after Medvedev</w:t>
      </w:r>
      <w:r w:rsidRPr="007719B9">
        <w:rPr>
          <w:sz w:val="16"/>
        </w:rPr>
        <w:t>, then in the capacity of Russian president, marked Moscow's high-profile return to the so-called backyard of Washington in a tour in November 2008.</w:t>
      </w:r>
      <w:r w:rsidR="00B05945" w:rsidRPr="00B05945">
        <w:rPr>
          <w:sz w:val="12"/>
        </w:rPr>
        <w:t>¶</w:t>
      </w:r>
      <w:r w:rsidRPr="007719B9">
        <w:rPr>
          <w:sz w:val="16"/>
        </w:rPr>
        <w:t xml:space="preserve"> </w:t>
      </w:r>
      <w:r w:rsidRPr="00B05945">
        <w:rPr>
          <w:sz w:val="16"/>
          <w:highlight w:val="yellow"/>
        </w:rPr>
        <w:t>I</w:t>
      </w:r>
      <w:r w:rsidRPr="00B05945">
        <w:rPr>
          <w:rStyle w:val="StyleBoldUnderline"/>
          <w:highlight w:val="yellow"/>
        </w:rPr>
        <w:t>n Cuba, Medvedev signed 10 bilateral agreements</w:t>
      </w:r>
      <w:r w:rsidRPr="007719B9">
        <w:rPr>
          <w:rStyle w:val="StyleBoldUnderline"/>
        </w:rPr>
        <w:t xml:space="preserve"> in areas such as education, health, hydrometeorology, aeronautics and space technology</w:t>
      </w:r>
      <w:r w:rsidRPr="007719B9">
        <w:rPr>
          <w:sz w:val="16"/>
        </w:rPr>
        <w:t>.</w:t>
      </w:r>
      <w:r w:rsidR="00B05945" w:rsidRPr="00B05945">
        <w:rPr>
          <w:sz w:val="12"/>
        </w:rPr>
        <w:t>¶</w:t>
      </w:r>
      <w:r w:rsidRPr="007719B9">
        <w:rPr>
          <w:sz w:val="16"/>
        </w:rPr>
        <w:t xml:space="preserve"> The most eye-catching was a new accord governing Cuba's outstanding debt to Russia, which is estimated to be at about 30 billion U.S. dollars and has been a thorn in bilateral relations.</w:t>
      </w:r>
      <w:r w:rsidR="00B05945" w:rsidRPr="00B05945">
        <w:rPr>
          <w:sz w:val="12"/>
        </w:rPr>
        <w:t>¶</w:t>
      </w:r>
      <w:r w:rsidRPr="007719B9">
        <w:rPr>
          <w:sz w:val="16"/>
        </w:rPr>
        <w:t xml:space="preserve"> "We signed various important and useful agreements," Cuban daily Granma quoted Medvedev as saying, adding that the Cuban government also agreed to purchase three commercial aircraft from Russia.</w:t>
      </w:r>
      <w:r w:rsidR="00B05945" w:rsidRPr="00B05945">
        <w:rPr>
          <w:sz w:val="12"/>
        </w:rPr>
        <w:t>¶</w:t>
      </w:r>
      <w:r w:rsidRPr="007719B9">
        <w:rPr>
          <w:sz w:val="16"/>
        </w:rPr>
        <w:t xml:space="preserve"> Medvedev said that the </w:t>
      </w:r>
      <w:r w:rsidRPr="00B05945">
        <w:rPr>
          <w:rStyle w:val="StyleBoldUnderline"/>
          <w:highlight w:val="yellow"/>
        </w:rPr>
        <w:t>bilateral relations between Russia and Cuba are historical, solid, strategic, and are on an upward path</w:t>
      </w:r>
      <w:r w:rsidRPr="007719B9">
        <w:rPr>
          <w:sz w:val="16"/>
        </w:rPr>
        <w:t>, official news agency Prensa Latina reported.</w:t>
      </w:r>
      <w:r w:rsidR="00B05945" w:rsidRPr="00B05945">
        <w:rPr>
          <w:sz w:val="12"/>
        </w:rPr>
        <w:t>¶</w:t>
      </w:r>
      <w:r w:rsidRPr="007719B9">
        <w:rPr>
          <w:sz w:val="16"/>
        </w:rPr>
        <w:t xml:space="preserve"> Medvedev stressed that there were </w:t>
      </w:r>
      <w:r w:rsidRPr="007719B9">
        <w:rPr>
          <w:rStyle w:val="StyleBoldUnderline"/>
        </w:rPr>
        <w:t xml:space="preserve">no obstacles in enhancing cooperation with Cuba in economy, humanitarian affairs </w:t>
      </w:r>
      <w:r w:rsidRPr="007719B9">
        <w:rPr>
          <w:sz w:val="16"/>
        </w:rPr>
        <w:t>and administration, adding that the two countries had wide prospects for developing and enhancing the links in energy, industry, advanced technology, medicine and space.</w:t>
      </w:r>
      <w:r w:rsidR="00B05945" w:rsidRPr="00B05945">
        <w:rPr>
          <w:sz w:val="12"/>
        </w:rPr>
        <w:t>¶</w:t>
      </w:r>
      <w:r w:rsidRPr="007719B9">
        <w:rPr>
          <w:sz w:val="16"/>
        </w:rPr>
        <w:t xml:space="preserve"> He called on Moscow and Havana to strengthen bilateral trade, which stood at about 214 million U.S. dollars in 2011.</w:t>
      </w:r>
      <w:r w:rsidR="00B05945" w:rsidRPr="00B05945">
        <w:rPr>
          <w:sz w:val="12"/>
        </w:rPr>
        <w:t>¶</w:t>
      </w:r>
      <w:r w:rsidRPr="007719B9">
        <w:rPr>
          <w:sz w:val="16"/>
        </w:rPr>
        <w:t xml:space="preserve"> Cuban President Raul Castro also expressed satisfaction with his talks with Medvedev, Granma reported on Saturday.</w:t>
      </w:r>
      <w:r w:rsidR="00B05945" w:rsidRPr="00B05945">
        <w:rPr>
          <w:sz w:val="12"/>
        </w:rPr>
        <w:t>¶</w:t>
      </w:r>
      <w:r w:rsidRPr="007719B9">
        <w:rPr>
          <w:sz w:val="16"/>
        </w:rPr>
        <w:t xml:space="preserve"> "It has been a good visit," said Castro after Medvedev wrapped up his three-day visit to Cuba, where he also met with former leader Fidel Castro.</w:t>
      </w:r>
      <w:r w:rsidR="00B05945" w:rsidRPr="00B05945">
        <w:rPr>
          <w:sz w:val="12"/>
        </w:rPr>
        <w:t>¶</w:t>
      </w:r>
      <w:r w:rsidRPr="007719B9">
        <w:rPr>
          <w:sz w:val="16"/>
        </w:rPr>
        <w:t xml:space="preserve"> This was Medvedev's second trip to Cuba. He visited the island country as head of state in 2008, during which he pledged to further political and economic ties with the traditional partner in the Caribbean Sea.</w:t>
      </w:r>
      <w:r w:rsidR="00B05945" w:rsidRPr="00B05945">
        <w:rPr>
          <w:sz w:val="12"/>
        </w:rPr>
        <w:t>¶</w:t>
      </w:r>
      <w:r w:rsidRPr="007719B9">
        <w:rPr>
          <w:sz w:val="16"/>
        </w:rPr>
        <w:t xml:space="preserve"> Russia was Cuba's main political and economic ally for three decades. After the disintegration of the former Soviet Union in 1991, their relations cooled off, but since 2005, both countries have been working intensively to rebuild their ties.</w:t>
      </w:r>
      <w:r w:rsidR="00B05945" w:rsidRPr="00B05945">
        <w:rPr>
          <w:sz w:val="12"/>
        </w:rPr>
        <w:t>¶</w:t>
      </w:r>
      <w:r w:rsidRPr="007719B9">
        <w:rPr>
          <w:sz w:val="16"/>
        </w:rPr>
        <w:t xml:space="preserve"> In Brazil, Medvedev and President Dilma Rousseff agreed to negotiate the purchase of Russia's anti-aircraft defense systems, jointly develop defense products and transfer technology to Brazilian defense companies without restrictions.</w:t>
      </w:r>
      <w:r w:rsidR="00B05945" w:rsidRPr="00B05945">
        <w:rPr>
          <w:sz w:val="12"/>
        </w:rPr>
        <w:t>¶</w:t>
      </w:r>
      <w:r w:rsidRPr="007719B9">
        <w:rPr>
          <w:sz w:val="16"/>
        </w:rPr>
        <w:t xml:space="preserve"> Brazil is interesting in buying Russia's medium-range surface-to-air Pantsir S1 combined missile and artillery batteries and Igla-S shoulder-held missiles, in part to beef up security during the World Cup soccer tournament next year and the 2016 Olympic Games.</w:t>
      </w:r>
      <w:r w:rsidR="00B05945" w:rsidRPr="00B05945">
        <w:rPr>
          <w:sz w:val="12"/>
        </w:rPr>
        <w:t>¶</w:t>
      </w:r>
      <w:r w:rsidRPr="007719B9">
        <w:rPr>
          <w:sz w:val="16"/>
        </w:rPr>
        <w:t xml:space="preserve"> Contract negotiations are expected to begin in March, the two governments said in a statement.</w:t>
      </w:r>
      <w:r w:rsidR="00B05945" w:rsidRPr="00B05945">
        <w:rPr>
          <w:sz w:val="12"/>
        </w:rPr>
        <w:t>¶</w:t>
      </w:r>
      <w:r w:rsidRPr="007719B9">
        <w:rPr>
          <w:sz w:val="16"/>
        </w:rPr>
        <w:t xml:space="preserve"> Russia and Brazil also aimed to boost their annual trade volume to 10 billion dollars from the current level of 6.5 billion, Medvedev told local media.</w:t>
      </w:r>
      <w:r w:rsidR="00B05945" w:rsidRPr="00B05945">
        <w:rPr>
          <w:sz w:val="12"/>
        </w:rPr>
        <w:t>¶</w:t>
      </w:r>
      <w:r w:rsidRPr="007719B9">
        <w:rPr>
          <w:sz w:val="16"/>
        </w:rPr>
        <w:t xml:space="preserve"> His trip came on the heels of a visit by Rousseff to Moscow in December that underlined the importance of building relations among the BRICS bloc of emerging countries.</w:t>
      </w:r>
      <w:r w:rsidR="00B05945" w:rsidRPr="00B05945">
        <w:rPr>
          <w:sz w:val="12"/>
        </w:rPr>
        <w:t>¶</w:t>
      </w:r>
      <w:r w:rsidRPr="007719B9">
        <w:rPr>
          <w:sz w:val="16"/>
        </w:rPr>
        <w:t xml:space="preserve"> As a sign of the two countries moving closer, Brazil on Tuesday became the first country outside Russia to host a monitoring station for the Russian satellite navigation system GLONASS, a global positioning system that uses 24 satellites.</w:t>
      </w:r>
      <w:r w:rsidR="00B05945" w:rsidRPr="00B05945">
        <w:rPr>
          <w:sz w:val="12"/>
        </w:rPr>
        <w:t>¶</w:t>
      </w:r>
      <w:r w:rsidRPr="007719B9">
        <w:rPr>
          <w:sz w:val="16"/>
        </w:rPr>
        <w:t xml:space="preserve"> </w:t>
      </w:r>
      <w:r w:rsidRPr="007719B9">
        <w:rPr>
          <w:rStyle w:val="StyleBoldUnderline"/>
        </w:rPr>
        <w:t>Brazil is now Russia's largest trading partner in Latin America, with remarkable cooperation in energy, military technology and space.</w:t>
      </w:r>
      <w:r w:rsidR="00B05945" w:rsidRPr="00B05945">
        <w:rPr>
          <w:rStyle w:val="StyleBoldUnderline"/>
          <w:b w:val="0"/>
          <w:sz w:val="12"/>
          <w:u w:val="none"/>
        </w:rPr>
        <w:t>¶</w:t>
      </w:r>
      <w:r w:rsidRPr="007719B9">
        <w:rPr>
          <w:rStyle w:val="StyleBoldUnderline"/>
        </w:rPr>
        <w:t xml:space="preserve"> Russia aimed to develop cooperation with Brazil in "all areas," including military technology</w:t>
      </w:r>
      <w:r w:rsidRPr="007719B9">
        <w:rPr>
          <w:sz w:val="16"/>
        </w:rPr>
        <w:t>, Medvedev told Globo TV.</w:t>
      </w:r>
    </w:p>
    <w:p w:rsidR="002F674E" w:rsidRDefault="002F674E" w:rsidP="002F674E">
      <w:pPr>
        <w:pStyle w:val="Heading4"/>
        <w:rPr>
          <w:shd w:val="clear" w:color="auto" w:fill="FFFFFF"/>
        </w:rPr>
      </w:pPr>
      <w:r>
        <w:rPr>
          <w:shd w:val="clear" w:color="auto" w:fill="FFFFFF"/>
        </w:rPr>
        <w:t>Russia increasing its influence in Latin America now- CIS Coop</w:t>
      </w:r>
    </w:p>
    <w:p w:rsidR="002F674E" w:rsidRPr="009710FD" w:rsidRDefault="002F674E" w:rsidP="002F674E">
      <w:pPr>
        <w:rPr>
          <w:rStyle w:val="StyleStyleBold12pt"/>
          <w:sz w:val="16"/>
        </w:rPr>
      </w:pPr>
      <w:r w:rsidRPr="002C1425">
        <w:rPr>
          <w:rStyle w:val="StyleStyleBold12pt"/>
        </w:rPr>
        <w:t>Blank 09</w:t>
      </w:r>
      <w:r w:rsidRPr="009710FD">
        <w:rPr>
          <w:rStyle w:val="StyleStyleBold12pt"/>
          <w:sz w:val="16"/>
        </w:rPr>
        <w:t>(Stephen Blank, is Professor of Russian National Security Studies at the</w:t>
      </w:r>
      <w:r w:rsidR="00B05945" w:rsidRPr="00B05945">
        <w:rPr>
          <w:rStyle w:val="StyleStyleBold12pt"/>
          <w:b w:val="0"/>
          <w:sz w:val="12"/>
        </w:rPr>
        <w:t>¶</w:t>
      </w:r>
      <w:r w:rsidRPr="009710FD">
        <w:rPr>
          <w:rStyle w:val="StyleStyleBold12pt"/>
          <w:sz w:val="12"/>
        </w:rPr>
        <w:t xml:space="preserve"> </w:t>
      </w:r>
      <w:r w:rsidRPr="009710FD">
        <w:rPr>
          <w:rStyle w:val="StyleStyleBold12pt"/>
          <w:sz w:val="16"/>
        </w:rPr>
        <w:t>Strategic Studies Institute of the US Army War College in Pennsylvania. Dr.</w:t>
      </w:r>
      <w:r w:rsidR="00B05945" w:rsidRPr="00B05945">
        <w:rPr>
          <w:rStyle w:val="StyleStyleBold12pt"/>
          <w:b w:val="0"/>
          <w:sz w:val="12"/>
        </w:rPr>
        <w:t>¶</w:t>
      </w:r>
      <w:r w:rsidRPr="009710FD">
        <w:rPr>
          <w:rStyle w:val="StyleStyleBold12pt"/>
          <w:sz w:val="12"/>
        </w:rPr>
        <w:t xml:space="preserve"> </w:t>
      </w:r>
      <w:r w:rsidRPr="009710FD">
        <w:rPr>
          <w:rStyle w:val="StyleStyleBold12pt"/>
          <w:sz w:val="16"/>
        </w:rPr>
        <w:t>Blank has been Professor of National Security Affairs at the Strategic</w:t>
      </w:r>
      <w:r w:rsidR="00B05945" w:rsidRPr="00B05945">
        <w:rPr>
          <w:rStyle w:val="StyleStyleBold12pt"/>
          <w:b w:val="0"/>
          <w:sz w:val="12"/>
        </w:rPr>
        <w:t>¶</w:t>
      </w:r>
      <w:r w:rsidRPr="009710FD">
        <w:rPr>
          <w:rStyle w:val="StyleStyleBold12pt"/>
          <w:sz w:val="12"/>
        </w:rPr>
        <w:t xml:space="preserve"> </w:t>
      </w:r>
      <w:r w:rsidRPr="009710FD">
        <w:rPr>
          <w:rStyle w:val="StyleStyleBold12pt"/>
          <w:sz w:val="16"/>
        </w:rPr>
        <w:t>Studies Institute since 1989. His l1A and PhD are in Russian History from</w:t>
      </w:r>
      <w:r w:rsidR="00B05945" w:rsidRPr="00B05945">
        <w:rPr>
          <w:rStyle w:val="StyleStyleBold12pt"/>
          <w:b w:val="0"/>
          <w:sz w:val="12"/>
        </w:rPr>
        <w:t>¶</w:t>
      </w:r>
      <w:r w:rsidRPr="009710FD">
        <w:rPr>
          <w:rStyle w:val="StyleStyleBold12pt"/>
          <w:sz w:val="12"/>
        </w:rPr>
        <w:t xml:space="preserve"> </w:t>
      </w:r>
      <w:r w:rsidRPr="009710FD">
        <w:rPr>
          <w:rStyle w:val="StyleStyleBold12pt"/>
          <w:sz w:val="16"/>
        </w:rPr>
        <w:t>the University of Chicago Carlisle Barracks (PA), Strategic Studies Institute, US Army</w:t>
      </w:r>
      <w:r w:rsidR="00B05945" w:rsidRPr="00B05945">
        <w:rPr>
          <w:rStyle w:val="StyleStyleBold12pt"/>
          <w:b w:val="0"/>
          <w:sz w:val="12"/>
        </w:rPr>
        <w:t>¶</w:t>
      </w:r>
      <w:r w:rsidRPr="009710FD">
        <w:rPr>
          <w:rStyle w:val="StyleStyleBold12pt"/>
          <w:sz w:val="12"/>
        </w:rPr>
        <w:t xml:space="preserve"> </w:t>
      </w:r>
      <w:r w:rsidRPr="009710FD">
        <w:rPr>
          <w:rStyle w:val="StyleStyleBold12pt"/>
          <w:sz w:val="16"/>
        </w:rPr>
        <w:t>War College, “Russia in Latin America: Geopolitical games in US’s neighborhood”, ifri Russia NIS center, April 2009, www.ifri.org/downloads/ifriblankrussiaandlatinamericaengapril09.pdf‎)</w:t>
      </w:r>
    </w:p>
    <w:p w:rsidR="002F674E" w:rsidRPr="009710FD" w:rsidRDefault="002F674E" w:rsidP="002F674E">
      <w:pPr>
        <w:rPr>
          <w:rFonts w:asciiTheme="minorHAnsi" w:hAnsiTheme="minorHAnsi" w:cs="Arial"/>
          <w:sz w:val="16"/>
          <w:shd w:val="clear" w:color="auto" w:fill="FFFFFF"/>
        </w:rPr>
      </w:pPr>
      <w:r w:rsidRPr="009710FD">
        <w:rPr>
          <w:rFonts w:asciiTheme="minorHAnsi" w:hAnsiTheme="minorHAnsi" w:cs="Arial"/>
          <w:sz w:val="16"/>
          <w:shd w:val="clear" w:color="auto" w:fill="FFFFFF"/>
        </w:rPr>
        <w:t>Thus the quest for great power status vis-à-vis Washington and for</w:t>
      </w:r>
      <w:r w:rsidR="00B05945" w:rsidRPr="00B05945">
        <w:rPr>
          <w:rFonts w:asciiTheme="minorHAnsi" w:hAnsiTheme="minorHAnsi" w:cs="Arial"/>
          <w:sz w:val="12"/>
          <w:shd w:val="clear" w:color="auto" w:fill="FFFFFF"/>
        </w:rPr>
        <w:t>¶</w:t>
      </w:r>
      <w:r w:rsidRPr="009710FD">
        <w:rPr>
          <w:rFonts w:asciiTheme="minorHAnsi" w:hAnsiTheme="minorHAnsi" w:cs="Arial"/>
          <w:sz w:val="16"/>
          <w:shd w:val="clear" w:color="auto" w:fill="FFFFFF"/>
        </w:rPr>
        <w:t xml:space="preserve"> a multipolar world that constrains American ability to upset Moscow’s</w:t>
      </w:r>
      <w:r w:rsidR="00B05945" w:rsidRPr="00B05945">
        <w:rPr>
          <w:rFonts w:asciiTheme="minorHAnsi" w:hAnsiTheme="minorHAnsi" w:cs="Arial"/>
          <w:sz w:val="12"/>
          <w:shd w:val="clear" w:color="auto" w:fill="FFFFFF"/>
        </w:rPr>
        <w:t>¶</w:t>
      </w:r>
      <w:r w:rsidRPr="009710FD">
        <w:rPr>
          <w:rFonts w:asciiTheme="minorHAnsi" w:hAnsiTheme="minorHAnsi" w:cs="Arial"/>
          <w:sz w:val="16"/>
          <w:shd w:val="clear" w:color="auto" w:fill="FFFFFF"/>
        </w:rPr>
        <w:t xml:space="preserve"> concept of global and regional strategic stability drives Russian policy. To those ends </w:t>
      </w:r>
      <w:r w:rsidRPr="009710FD">
        <w:rPr>
          <w:rStyle w:val="StyleBoldUnderline"/>
        </w:rPr>
        <w:t>Russia uses areas of comparative economic advantage</w:t>
      </w:r>
      <w:r w:rsidR="00B05945" w:rsidRPr="00B05945">
        <w:rPr>
          <w:rStyle w:val="StyleBoldUnderline"/>
          <w:b w:val="0"/>
          <w:sz w:val="12"/>
          <w:u w:val="none"/>
        </w:rPr>
        <w:t>¶</w:t>
      </w:r>
      <w:r w:rsidRPr="009710FD">
        <w:rPr>
          <w:rStyle w:val="StyleBoldUnderline"/>
        </w:rPr>
        <w:t xml:space="preserve"> (energy, arms sales, space launches, sales of nuclear reactors) to leverage</w:t>
      </w:r>
      <w:r w:rsidR="00B05945" w:rsidRPr="00B05945">
        <w:rPr>
          <w:rStyle w:val="StyleBoldUnderline"/>
          <w:b w:val="0"/>
          <w:sz w:val="12"/>
          <w:u w:val="none"/>
        </w:rPr>
        <w:t>¶</w:t>
      </w:r>
      <w:r w:rsidRPr="009710FD">
        <w:rPr>
          <w:rStyle w:val="StyleBoldUnderline"/>
        </w:rPr>
        <w:t xml:space="preserve"> political support for Russian positions against American interests. Russian</w:t>
      </w:r>
      <w:r w:rsidR="00B05945" w:rsidRPr="00B05945">
        <w:rPr>
          <w:rStyle w:val="StyleBoldUnderline"/>
          <w:b w:val="0"/>
          <w:sz w:val="12"/>
          <w:u w:val="none"/>
        </w:rPr>
        <w:t>¶</w:t>
      </w:r>
      <w:r w:rsidRPr="009710FD">
        <w:rPr>
          <w:rStyle w:val="StyleBoldUnderline"/>
        </w:rPr>
        <w:t xml:space="preserve"> interest in recovering or gaining positions in Latin America preceded the</w:t>
      </w:r>
      <w:r w:rsidR="00B05945" w:rsidRPr="00B05945">
        <w:rPr>
          <w:rStyle w:val="StyleBoldUnderline"/>
          <w:b w:val="0"/>
          <w:sz w:val="12"/>
          <w:u w:val="none"/>
        </w:rPr>
        <w:t>¶</w:t>
      </w:r>
      <w:r w:rsidRPr="009710FD">
        <w:rPr>
          <w:rStyle w:val="StyleBoldUnderline"/>
        </w:rPr>
        <w:t xml:space="preserve"> more recent notion that it will show the US that if it intervenes in the CIS</w:t>
      </w:r>
      <w:r w:rsidR="00B05945" w:rsidRPr="00B05945">
        <w:rPr>
          <w:rStyle w:val="StyleBoldUnderline"/>
          <w:b w:val="0"/>
          <w:sz w:val="12"/>
          <w:u w:val="none"/>
        </w:rPr>
        <w:t>¶</w:t>
      </w:r>
      <w:r w:rsidRPr="009710FD">
        <w:rPr>
          <w:rStyle w:val="StyleBoldUnderline"/>
        </w:rPr>
        <w:t xml:space="preserve"> Moscow can reciprocate in Latin America.</w:t>
      </w:r>
      <w:r w:rsidRPr="009710FD">
        <w:rPr>
          <w:rFonts w:asciiTheme="minorHAnsi" w:hAnsiTheme="minorHAnsi" w:cs="Arial"/>
          <w:sz w:val="16"/>
          <w:shd w:val="clear" w:color="auto" w:fill="FFFFFF"/>
        </w:rPr>
        <w:t xml:space="preserve"> </w:t>
      </w:r>
      <w:r w:rsidRPr="009710FD">
        <w:rPr>
          <w:rStyle w:val="StyleBoldUnderline"/>
        </w:rPr>
        <w:t>That idea has only become</w:t>
      </w:r>
      <w:r w:rsidR="00B05945" w:rsidRPr="00B05945">
        <w:rPr>
          <w:rStyle w:val="StyleBoldUnderline"/>
          <w:b w:val="0"/>
          <w:sz w:val="12"/>
          <w:u w:val="none"/>
        </w:rPr>
        <w:t>¶</w:t>
      </w:r>
      <w:r w:rsidRPr="009710FD">
        <w:rPr>
          <w:rStyle w:val="StyleBoldUnderline"/>
        </w:rPr>
        <w:t xml:space="preserve"> possible by virtue of Russia’s recovery in 2000-08 and the corresponding</w:t>
      </w:r>
      <w:r w:rsidR="00B05945" w:rsidRPr="00B05945">
        <w:rPr>
          <w:rStyle w:val="StyleBoldUnderline"/>
          <w:b w:val="0"/>
          <w:sz w:val="12"/>
          <w:u w:val="none"/>
        </w:rPr>
        <w:t>¶</w:t>
      </w:r>
      <w:r w:rsidRPr="009710FD">
        <w:rPr>
          <w:rStyle w:val="StyleBoldUnderline"/>
        </w:rPr>
        <w:t xml:space="preserve"> and coinciding decline of US power and prestige due to the Bush</w:t>
      </w:r>
      <w:r w:rsidR="00B05945" w:rsidRPr="00B05945">
        <w:rPr>
          <w:rStyle w:val="StyleBoldUnderline"/>
          <w:b w:val="0"/>
          <w:sz w:val="12"/>
          <w:u w:val="none"/>
        </w:rPr>
        <w:t>¶</w:t>
      </w:r>
      <w:r w:rsidRPr="009710FD">
        <w:rPr>
          <w:rStyle w:val="StyleBoldUnderline"/>
        </w:rPr>
        <w:t xml:space="preserve"> Administration’s disastrous policies. The current economic crisis plus new</w:t>
      </w:r>
      <w:r w:rsidR="00B05945" w:rsidRPr="00B05945">
        <w:rPr>
          <w:rStyle w:val="StyleBoldUnderline"/>
          <w:b w:val="0"/>
          <w:sz w:val="12"/>
          <w:u w:val="none"/>
        </w:rPr>
        <w:t>¶</w:t>
      </w:r>
      <w:r w:rsidRPr="009710FD">
        <w:rPr>
          <w:rStyle w:val="StyleBoldUnderline"/>
        </w:rPr>
        <w:t xml:space="preserve"> policies from the Obama Administration should lead to less public emphasis</w:t>
      </w:r>
      <w:r w:rsidR="00B05945" w:rsidRPr="00B05945">
        <w:rPr>
          <w:rStyle w:val="StyleBoldUnderline"/>
          <w:b w:val="0"/>
          <w:sz w:val="12"/>
          <w:u w:val="none"/>
        </w:rPr>
        <w:t>¶</w:t>
      </w:r>
      <w:r w:rsidRPr="009710FD">
        <w:rPr>
          <w:rStyle w:val="StyleBoldUnderline"/>
        </w:rPr>
        <w:t xml:space="preserve"> on that particular rationale for Russian policy in Latin America</w:t>
      </w:r>
      <w:r w:rsidRPr="009710FD">
        <w:rPr>
          <w:rFonts w:asciiTheme="minorHAnsi" w:hAnsiTheme="minorHAnsi" w:cs="Arial"/>
          <w:sz w:val="16"/>
          <w:shd w:val="clear" w:color="auto" w:fill="FFFFFF"/>
        </w:rPr>
        <w:t>.</w:t>
      </w:r>
    </w:p>
    <w:p w:rsidR="00F25C97" w:rsidRDefault="00F25C97" w:rsidP="00F25C97"/>
    <w:p w:rsidR="00F25C97" w:rsidRDefault="00F25C97" w:rsidP="00F25C97"/>
    <w:p w:rsidR="00F25C97" w:rsidRDefault="00F25C97" w:rsidP="00F25C97">
      <w:pPr>
        <w:rPr>
          <w:sz w:val="16"/>
        </w:rPr>
      </w:pPr>
    </w:p>
    <w:p w:rsidR="00F25C97" w:rsidRDefault="00F25C97" w:rsidP="00F25C97">
      <w:pPr>
        <w:pStyle w:val="Heading4"/>
      </w:pPr>
      <w:r>
        <w:t>Russia increasing influence in Cuba now</w:t>
      </w:r>
    </w:p>
    <w:p w:rsidR="00F25C97" w:rsidRPr="00F25C97" w:rsidRDefault="00F25C97" w:rsidP="00F25C97">
      <w:pPr>
        <w:rPr>
          <w:rStyle w:val="StyleStyleBold12pt"/>
          <w:sz w:val="16"/>
        </w:rPr>
      </w:pPr>
      <w:r w:rsidRPr="00F25C97">
        <w:rPr>
          <w:rStyle w:val="StyleStyleBold12pt"/>
        </w:rPr>
        <w:t>Avram 12</w:t>
      </w:r>
      <w:r w:rsidRPr="00F25C97">
        <w:rPr>
          <w:rStyle w:val="StyleStyleBold12pt"/>
          <w:sz w:val="16"/>
        </w:rPr>
        <w:t xml:space="preserve">(Cristina Avram, English correspondent for geopolitics.ro and the world reporter, “Russia and Latin America: Geopolitical Considerations”, geopolitics.ro and the world reporter, January 26, 2012, http://www.theworldreporter.com/2012/01/russia-and-latin-america-geopolitical.html#.Ue2WXY21Fsm) </w:t>
      </w:r>
    </w:p>
    <w:p w:rsidR="00F25C97" w:rsidRPr="00F25C97" w:rsidRDefault="00F25C97" w:rsidP="00F25C97">
      <w:pPr>
        <w:rPr>
          <w:sz w:val="16"/>
        </w:rPr>
      </w:pPr>
      <w:r w:rsidRPr="00F25C97">
        <w:rPr>
          <w:sz w:val="16"/>
        </w:rPr>
        <w:t xml:space="preserve">With Cuba, relationships were initially damaged after the fall of Soviet Union in 1991. In the world after the Cold War, Havana didn't hope to matter anymore to Moscow. </w:t>
      </w:r>
      <w:r w:rsidRPr="00F25C97">
        <w:rPr>
          <w:rStyle w:val="StyleBoldUnderline"/>
        </w:rPr>
        <w:t>The coming to power of Vladimir Putin has changed this geopolitical situation</w:t>
      </w:r>
      <w:r w:rsidRPr="00F25C97">
        <w:rPr>
          <w:sz w:val="16"/>
        </w:rPr>
        <w:t xml:space="preserve">. Since Cuba was still suffering because of U.S. embargo established in 1962, the </w:t>
      </w:r>
      <w:r w:rsidRPr="00F25C97">
        <w:rPr>
          <w:rStyle w:val="StyleBoldUnderline"/>
        </w:rPr>
        <w:t>Russian President was personally involved in the Cuban affairs, supporting the lifting of economic sanctions by the UN, on one hand, and by providing financial credit for many areas, on the other hand.</w:t>
      </w:r>
      <w:r w:rsidRPr="00F25C97">
        <w:rPr>
          <w:sz w:val="16"/>
        </w:rPr>
        <w:t xml:space="preserve"> In November 2008, </w:t>
      </w:r>
      <w:r w:rsidRPr="00F25C97">
        <w:rPr>
          <w:rStyle w:val="StyleBoldUnderline"/>
        </w:rPr>
        <w:t>Moscow offered Havana a loan of $ 335 million for the purchase of Russian equipment for the oil, mining and transport sectors</w:t>
      </w:r>
      <w:r w:rsidRPr="00F25C97">
        <w:rPr>
          <w:sz w:val="16"/>
        </w:rPr>
        <w:t>. In early 2009, t</w:t>
      </w:r>
      <w:r w:rsidRPr="00F25C97">
        <w:rPr>
          <w:rStyle w:val="StyleBoldUnderline"/>
        </w:rPr>
        <w:t>he two countries have signed new agreements.</w:t>
      </w:r>
      <w:r w:rsidRPr="00F25C97">
        <w:rPr>
          <w:sz w:val="16"/>
        </w:rPr>
        <w:t xml:space="preserve"> These agreements mainly concern the food and fishing industries, cooperation in education, scientific research, sports and tourism. </w:t>
      </w:r>
      <w:r w:rsidRPr="00F25C97">
        <w:rPr>
          <w:rStyle w:val="StyleBoldUnderline"/>
        </w:rPr>
        <w:t>This Russian-Cuban dialogue allows Moscow to have guaranteed new markets for its products, to expand its influence on the castrist regime and to maintain its presence here, at less than 300 km from the U.S. coastline.</w:t>
      </w:r>
      <w:r w:rsidRPr="00F25C97">
        <w:rPr>
          <w:sz w:val="16"/>
        </w:rPr>
        <w:t xml:space="preserve"> </w:t>
      </w:r>
    </w:p>
    <w:p w:rsidR="0039337B" w:rsidRPr="00076EB8" w:rsidRDefault="0039337B" w:rsidP="0039337B">
      <w:pPr>
        <w:pStyle w:val="Heading4"/>
      </w:pPr>
      <w:r>
        <w:t>Russia increasing influence in Latin America now- recent military and business deals prove</w:t>
      </w:r>
    </w:p>
    <w:p w:rsidR="0039337B" w:rsidRPr="00076EB8" w:rsidRDefault="0039337B" w:rsidP="0039337B">
      <w:pPr>
        <w:rPr>
          <w:rStyle w:val="StyleStyleBold12pt"/>
          <w:sz w:val="16"/>
        </w:rPr>
      </w:pPr>
      <w:r>
        <w:rPr>
          <w:rStyle w:val="StyleStyleBold12pt"/>
        </w:rPr>
        <w:t xml:space="preserve">Gee </w:t>
      </w:r>
      <w:r w:rsidRPr="002C1425">
        <w:rPr>
          <w:rStyle w:val="StyleStyleBold12pt"/>
        </w:rPr>
        <w:t>8</w:t>
      </w:r>
      <w:r w:rsidRPr="00076EB8">
        <w:rPr>
          <w:rStyle w:val="StyleStyleBold12pt"/>
          <w:sz w:val="16"/>
        </w:rPr>
        <w:t>(ALASTAIR GEE, is a British-born journalist and has written for The New York Times, The Economist, The Lancet, Slate, The Sunday Times, U.S. News &amp; World Report, Foreign Policy, The Independent, WWD and other publications. He is the Monocle magazine correspondent in San Francisco, where he is based. After graduating from Cambridge he lived in Moscow for four years, and was an editor at The Moscow Times, “How Russia Is Trying to Regain Influence in Latin America”,  US news, October 14, 2008, http://www.usnews.com/news/world/articles/2008/10/14/how-russia-is-trying-to-regain-influence-in-latin-america)</w:t>
      </w:r>
    </w:p>
    <w:p w:rsidR="0039337B" w:rsidRDefault="0039337B" w:rsidP="0039337B">
      <w:pPr>
        <w:rPr>
          <w:rStyle w:val="StyleBoldUnderline"/>
        </w:rPr>
      </w:pPr>
      <w:r w:rsidRPr="00843A5A">
        <w:rPr>
          <w:rStyle w:val="StyleBoldUnderline"/>
        </w:rPr>
        <w:t>Russia has beefed up its presence in Latin America in recent months</w:t>
      </w:r>
      <w:r w:rsidRPr="00076EB8">
        <w:rPr>
          <w:sz w:val="16"/>
        </w:rPr>
        <w:t xml:space="preserve">, </w:t>
      </w:r>
      <w:r w:rsidRPr="00843A5A">
        <w:rPr>
          <w:rStyle w:val="StyleBoldUnderline"/>
        </w:rPr>
        <w:t>inking military and business deals amid a drive to reassert its status as a major world power. "</w:t>
      </w:r>
      <w:r w:rsidRPr="00076EB8">
        <w:rPr>
          <w:sz w:val="16"/>
        </w:rPr>
        <w:t>Russia is adopting the course that any superpower should have," says Boris Martynov, deputy director of Moscow's Institute of Latin America.</w:t>
      </w:r>
      <w:r w:rsidRPr="00B05945">
        <w:rPr>
          <w:sz w:val="12"/>
        </w:rPr>
        <w:t>¶</w:t>
      </w:r>
      <w:r w:rsidRPr="00076EB8">
        <w:rPr>
          <w:sz w:val="16"/>
        </w:rPr>
        <w:t xml:space="preserve"> </w:t>
      </w:r>
      <w:r w:rsidRPr="008827D6">
        <w:rPr>
          <w:rStyle w:val="Emphasis"/>
        </w:rPr>
        <w:t>Latin America seems an obvious partner</w:t>
      </w:r>
      <w:r w:rsidRPr="00076EB8">
        <w:rPr>
          <w:sz w:val="16"/>
        </w:rPr>
        <w:t>. Russia's relations with the West are strained following the Georgia conflict, while some left-leaning governments in the region, such as Venezuela and Bolivia, are looking for allies after clashing with the United States.</w:t>
      </w:r>
      <w:r w:rsidRPr="00B05945">
        <w:rPr>
          <w:sz w:val="12"/>
        </w:rPr>
        <w:t>¶</w:t>
      </w:r>
      <w:r w:rsidRPr="00076EB8">
        <w:rPr>
          <w:sz w:val="16"/>
        </w:rPr>
        <w:t xml:space="preserve"> But it's up for debate what Russia truly wants in the region and whether it has the capacity to become a major player there.</w:t>
      </w:r>
      <w:r w:rsidRPr="00B05945">
        <w:rPr>
          <w:sz w:val="12"/>
        </w:rPr>
        <w:t>¶</w:t>
      </w:r>
      <w:r w:rsidRPr="00076EB8">
        <w:rPr>
          <w:sz w:val="16"/>
        </w:rPr>
        <w:t xml:space="preserve"> This is not the first time Russians have sought close links with Latin America. In 1962, the stationing of Soviet missiles in Cuba nearly precipitated nuclear war with the United States. The Soviets also funded regional communist parties and invited students from the region to study in Soviet universities. But after the 1991 Soviet collapse, Russia broke off most of its ties.</w:t>
      </w:r>
      <w:r w:rsidRPr="00B05945">
        <w:rPr>
          <w:sz w:val="12"/>
        </w:rPr>
        <w:t>¶</w:t>
      </w:r>
      <w:r w:rsidRPr="00076EB8">
        <w:rPr>
          <w:sz w:val="16"/>
        </w:rPr>
        <w:t xml:space="preserve"> The recent developments are one more sign of its oil-fueled resurgence, which has only recently been slowed by the global credit crunch.</w:t>
      </w:r>
      <w:r w:rsidRPr="00B05945">
        <w:rPr>
          <w:sz w:val="12"/>
        </w:rPr>
        <w:t>¶</w:t>
      </w:r>
      <w:r w:rsidRPr="00076EB8">
        <w:rPr>
          <w:sz w:val="16"/>
        </w:rPr>
        <w:t xml:space="preserve"> The upcoming naval exercises will be the first time since the end of the Cold War that Russia has had a major military presence in the Caribbean. </w:t>
      </w:r>
      <w:r w:rsidRPr="00076EB8">
        <w:rPr>
          <w:rStyle w:val="StyleBoldUnderline"/>
        </w:rPr>
        <w:t>They follow a training visit to Venezuela by two Russian bombers in September. Russia will also provide Venezuela with a $1 billion military loan</w:t>
      </w:r>
      <w:r w:rsidRPr="00076EB8">
        <w:rPr>
          <w:sz w:val="16"/>
        </w:rPr>
        <w:t xml:space="preserve">, and President Hugo </w:t>
      </w:r>
      <w:r w:rsidRPr="00076EB8">
        <w:rPr>
          <w:rStyle w:val="StyleBoldUnderline"/>
        </w:rPr>
        <w:t>Chá vez</w:t>
      </w:r>
      <w:r w:rsidRPr="00076EB8">
        <w:rPr>
          <w:sz w:val="16"/>
        </w:rPr>
        <w:t xml:space="preserve">, who has visited Russia twice since June, </w:t>
      </w:r>
      <w:r w:rsidRPr="00076EB8">
        <w:rPr>
          <w:rStyle w:val="StyleBoldUnderline"/>
        </w:rPr>
        <w:t>has said Russian and Venezuelan oil and gas producers will form a global energy "colossus."</w:t>
      </w:r>
      <w:r w:rsidRPr="00B05945">
        <w:rPr>
          <w:rStyle w:val="StyleBoldUnderline"/>
          <w:b w:val="0"/>
          <w:sz w:val="12"/>
          <w:u w:val="none"/>
        </w:rPr>
        <w:t>¶</w:t>
      </w:r>
      <w:r w:rsidRPr="00076EB8">
        <w:rPr>
          <w:sz w:val="16"/>
        </w:rPr>
        <w:t xml:space="preserve"> </w:t>
      </w:r>
      <w:r w:rsidRPr="00076EB8">
        <w:rPr>
          <w:rStyle w:val="StyleBoldUnderline"/>
        </w:rPr>
        <w:t>Meanwhile, a top Russian minister close to Prime Minister Vladimir Putin, Igor Sechin, traveled to Latin America to bolster links with Cuba, where Russia has said it will build a space center</w:t>
      </w:r>
      <w:r w:rsidRPr="00076EB8">
        <w:rPr>
          <w:sz w:val="16"/>
        </w:rPr>
        <w:t>, and Nicaragua. Nicaragua is the only country apart from Russia to have recognized the independence from Georgia of the breakaway republics of Abkhazia and South Ossetia.</w:t>
      </w:r>
      <w:r w:rsidRPr="00B05945">
        <w:rPr>
          <w:sz w:val="12"/>
        </w:rPr>
        <w:t>¶</w:t>
      </w:r>
      <w:r w:rsidRPr="00076EB8">
        <w:rPr>
          <w:sz w:val="16"/>
        </w:rPr>
        <w:t xml:space="preserve"> In the energy sphere, state-owned gas firm Gazprom announced in September that it plans to invest $4.5 billion in a Bolivian natural gas project along with French firm Total. It also intends to participate in the Venezuelan and Brazilian sections of a pipeline that will cross the South American continent.</w:t>
      </w:r>
      <w:r w:rsidRPr="00B05945">
        <w:rPr>
          <w:sz w:val="12"/>
        </w:rPr>
        <w:t>¶</w:t>
      </w:r>
      <w:r w:rsidRPr="00076EB8">
        <w:rPr>
          <w:sz w:val="16"/>
        </w:rPr>
        <w:t xml:space="preserve"> Still, it's not yet clear whether Russia's involvement in Latin America is more about furthering its own global ambitions or about sending a message to the United States, which Russia considers to have interfered in its sphere of interest during the August conflict with Georgia.</w:t>
      </w:r>
      <w:r w:rsidRPr="00B05945">
        <w:rPr>
          <w:sz w:val="12"/>
        </w:rPr>
        <w:t>¶</w:t>
      </w:r>
      <w:r w:rsidRPr="00076EB8">
        <w:rPr>
          <w:sz w:val="16"/>
        </w:rPr>
        <w:t xml:space="preserve"> </w:t>
      </w:r>
      <w:r w:rsidRPr="00076EB8">
        <w:rPr>
          <w:rStyle w:val="StyleBoldUnderline"/>
        </w:rPr>
        <w:t>Russia is partly motivated by a desire to regain the global influence it lost after the Soviet collapse.</w:t>
      </w:r>
      <w:r w:rsidRPr="00076EB8">
        <w:rPr>
          <w:sz w:val="16"/>
        </w:rPr>
        <w:t xml:space="preserve"> In this vein, it has also been fostering ties with Iran, resumed the long-range air patrols over the Pacific and Atlantic oceans that ended with the Soviet Union, and even dispatched a warship to Somalia after a Ukrainian boat carrying 33 tanks was seized by pirates there in September.</w:t>
      </w:r>
      <w:r w:rsidRPr="00B05945">
        <w:rPr>
          <w:sz w:val="12"/>
        </w:rPr>
        <w:t>¶</w:t>
      </w:r>
      <w:r w:rsidRPr="00076EB8">
        <w:rPr>
          <w:sz w:val="16"/>
        </w:rPr>
        <w:t xml:space="preserve"> </w:t>
      </w:r>
      <w:r w:rsidRPr="00076EB8">
        <w:rPr>
          <w:rStyle w:val="StyleBoldUnderline"/>
        </w:rPr>
        <w:t xml:space="preserve">Links with Latin America may also help further Russia's aim of becoming a counterweight to the United States on the international stage. </w:t>
      </w:r>
      <w:r w:rsidRPr="00076EB8">
        <w:rPr>
          <w:sz w:val="16"/>
        </w:rPr>
        <w:t>R</w:t>
      </w:r>
      <w:r w:rsidRPr="00076EB8">
        <w:rPr>
          <w:rStyle w:val="StyleBoldUnderline"/>
        </w:rPr>
        <w:t xml:space="preserve">ussian President Dmitry Medvedev and Prime Minister Putin have criticized the United States for causing the financial crisis and fostering global instability, particularly as a result of the Iraq war. </w:t>
      </w:r>
      <w:r w:rsidRPr="00076EB8">
        <w:rPr>
          <w:sz w:val="16"/>
        </w:rPr>
        <w:t>Additional sore points are U.S. involvement in the Georgia conflict and the missile defense system it plans for eastern Europe.</w:t>
      </w:r>
      <w:r w:rsidRPr="00B05945">
        <w:rPr>
          <w:sz w:val="12"/>
        </w:rPr>
        <w:t>¶</w:t>
      </w:r>
      <w:r w:rsidRPr="00076EB8">
        <w:rPr>
          <w:sz w:val="16"/>
        </w:rPr>
        <w:t xml:space="preserve"> And, like the United States and China, </w:t>
      </w:r>
      <w:r w:rsidRPr="00076EB8">
        <w:rPr>
          <w:rStyle w:val="StyleBoldUnderline"/>
        </w:rPr>
        <w:t>Russia hopes to benefit from Latin America's raw materials and energy deposits.</w:t>
      </w:r>
    </w:p>
    <w:p w:rsidR="0039337B" w:rsidRDefault="0039337B" w:rsidP="0039337B">
      <w:pPr>
        <w:rPr>
          <w:rStyle w:val="StyleBoldUnderline"/>
        </w:rPr>
      </w:pPr>
    </w:p>
    <w:p w:rsidR="007E26DE" w:rsidRDefault="007E26DE" w:rsidP="007E26DE">
      <w:pPr>
        <w:pStyle w:val="Heading3"/>
      </w:pPr>
      <w:r>
        <w:lastRenderedPageBreak/>
        <w:t>Specific Venezuela uniqueness</w:t>
      </w:r>
    </w:p>
    <w:p w:rsidR="00A52CAF" w:rsidRDefault="00A52CAF" w:rsidP="00A52CAF">
      <w:pPr>
        <w:pStyle w:val="Heading4"/>
      </w:pPr>
      <w:r>
        <w:t>Russia is increasing its influence in Latin America now</w:t>
      </w:r>
    </w:p>
    <w:p w:rsidR="00A52CAF" w:rsidRPr="00BC40F7" w:rsidRDefault="00A52CAF" w:rsidP="00A52CAF">
      <w:pPr>
        <w:rPr>
          <w:rStyle w:val="StyleBoldUnderline"/>
        </w:rPr>
      </w:pPr>
      <w:r w:rsidRPr="005F0D5D">
        <w:rPr>
          <w:rStyle w:val="StyleStyleBold12pt"/>
        </w:rPr>
        <w:t>Walle 12</w:t>
      </w:r>
      <w:r w:rsidRPr="00BC40F7">
        <w:rPr>
          <w:rStyle w:val="StyleStyleBold12pt"/>
          <w:sz w:val="16"/>
        </w:rPr>
        <w:t>(Walter Walle,  Research Associate at the Council on Hemispheric Affairs, “RUSSIA TURNS TO THE SOUTH FOR MILITARY AND ECONOMIC ALLIANCES”, lexis nexis, May 8,2012, http://www.lexisnexis.com.turing.library.northwestern.edu/hottopics/lnacademic/)</w:t>
      </w:r>
    </w:p>
    <w:p w:rsidR="00A52CAF" w:rsidRPr="005F0D5D" w:rsidRDefault="00A52CAF" w:rsidP="00A52CAF">
      <w:pPr>
        <w:rPr>
          <w:sz w:val="16"/>
        </w:rPr>
      </w:pPr>
      <w:r w:rsidRPr="005F0D5D">
        <w:rPr>
          <w:rStyle w:val="StyleBoldUnderline"/>
        </w:rPr>
        <w:t>Aside from Venezuela and Colombia, other important regional players in Russian-Latin American relations include Argentina, Bolivia, Brazil, Cuba, Ecuador and Peru, among others.</w:t>
      </w:r>
      <w:r w:rsidRPr="005F0D5D">
        <w:rPr>
          <w:sz w:val="16"/>
        </w:rPr>
        <w:t xml:space="preserve"> In November 2009, Ecuadorian President Rafael Correa signed far-reaching pacts with Moscow regarding cooperation on security and defense, even though Ecuador's constitution "forbids taking on foreign debt for arm purchases,"[7] In addition, with the help of Moscow, the Andean nation hopes to develop nuclear technology to meet a portion of its energy needs. Coupled with President Correa, in April 2010, Bolivian President Evo Morales asked then-Prime Minister Vladimir Putin to promote a greater Russian presence in the Southern Hemisphere.[8]</w:t>
      </w:r>
      <w:r w:rsidR="00B05945" w:rsidRPr="00B05945">
        <w:rPr>
          <w:sz w:val="12"/>
        </w:rPr>
        <w:t>¶</w:t>
      </w:r>
      <w:r w:rsidRPr="005F0D5D">
        <w:rPr>
          <w:sz w:val="16"/>
        </w:rPr>
        <w:t xml:space="preserve"> Exemplary of this, Bolivia, like Venezuela and Ecuador, also has also invested in Russian technology; for example, the Russian aerospace company Ilyushin plans to build a regional maintenance center for its Antonov An-148 model in Bolivia.[9] Furthermore, Moscow approved a 100 million USD credit line for La Paz in order to purchase a variety of military equipment, such as helicopters to combat drug trafficking,[10] and a new presidential aircraft to replace the seriously-outdated American model from the 1970s that Morales currently utilizes.[11] However, it seems that negotiations between La Paz and Moscow regarding the war against illicit drugs have stalled: Without explanation, Bolivia signed deals with the U.S. and Brazil in March of 2012, and has demonstrated a willingness to do the same with Colombia.[12] Nonetheless, at the upcoming G20 summit in June, </w:t>
      </w:r>
      <w:r w:rsidRPr="005F0D5D">
        <w:rPr>
          <w:rStyle w:val="StyleBoldUnderline"/>
        </w:rPr>
        <w:t>Russia intends to propose a new strategy to combat drug trafficking</w:t>
      </w:r>
      <w:r w:rsidRPr="005F0D5D">
        <w:rPr>
          <w:sz w:val="16"/>
        </w:rPr>
        <w:t>[13</w:t>
      </w:r>
      <w:r w:rsidRPr="005F0D5D">
        <w:rPr>
          <w:rStyle w:val="StyleBoldUnderline"/>
        </w:rPr>
        <w:t>] in an apparent attempt to reassert its influence in Latin America.</w:t>
      </w:r>
      <w:r w:rsidRPr="005F0D5D">
        <w:rPr>
          <w:sz w:val="16"/>
        </w:rPr>
        <w:t xml:space="preserve"> Similarly, </w:t>
      </w:r>
      <w:r w:rsidRPr="005F0D5D">
        <w:rPr>
          <w:rStyle w:val="StyleBoldUnderline"/>
        </w:rPr>
        <w:t>Brazil has stated its hope to modernize its armed forces with Russian technology</w:t>
      </w:r>
      <w:r w:rsidRPr="005F0D5D">
        <w:rPr>
          <w:sz w:val="16"/>
        </w:rPr>
        <w:t xml:space="preserve">. In 2008 </w:t>
      </w:r>
      <w:r w:rsidRPr="005F0D5D">
        <w:rPr>
          <w:rStyle w:val="StyleBoldUnderline"/>
        </w:rPr>
        <w:t>the two nations signed a contract whereby both countries will cooperate in building a fifth generation jet fighter as well as new satellite launch vehicles</w:t>
      </w:r>
      <w:r w:rsidRPr="005F0D5D">
        <w:rPr>
          <w:sz w:val="16"/>
        </w:rPr>
        <w:t xml:space="preserve">.[14] However, some are skeptical regarding the sought-after agreement, because Russia "may limit the transfer of technology for the fighter jets," Peru too has followed analogous steps as Bolivia and Brazil. </w:t>
      </w:r>
      <w:r w:rsidRPr="005F0D5D">
        <w:rPr>
          <w:rStyle w:val="StyleBoldUnderline"/>
        </w:rPr>
        <w:t>The Inca nation bought Russian military technology</w:t>
      </w:r>
      <w:r w:rsidRPr="005F0D5D">
        <w:rPr>
          <w:sz w:val="16"/>
        </w:rPr>
        <w:t xml:space="preserve"> as well; such as Mi 35 helicopters to deploy against drug trafficking and to combat the insurgency.[15</w:t>
      </w:r>
      <w:r w:rsidRPr="005F0D5D">
        <w:rPr>
          <w:rStyle w:val="StyleBoldUnderline"/>
        </w:rPr>
        <w:t>]</w:t>
      </w:r>
      <w:r w:rsidR="00B05945" w:rsidRPr="00B05945">
        <w:rPr>
          <w:rStyle w:val="StyleBoldUnderline"/>
          <w:b w:val="0"/>
          <w:sz w:val="12"/>
          <w:u w:val="none"/>
        </w:rPr>
        <w:t>¶</w:t>
      </w:r>
      <w:r w:rsidRPr="005F0D5D">
        <w:rPr>
          <w:rStyle w:val="StyleBoldUnderline"/>
        </w:rPr>
        <w:t xml:space="preserve"> In addition to military cooperation, energy cooperation has been pursued by Russia and Latin America.</w:t>
      </w:r>
      <w:r w:rsidRPr="005F0D5D">
        <w:rPr>
          <w:sz w:val="16"/>
        </w:rPr>
        <w:t xml:space="preserve"> For instance, much of V</w:t>
      </w:r>
      <w:r w:rsidRPr="005F0D5D">
        <w:rPr>
          <w:rStyle w:val="StyleBoldUnderline"/>
        </w:rPr>
        <w:t>enezuela's credit, which enables it to flex its military muscle, has come from Chavez welcoming Russian oil companies to drill in Venezuelan oil fields.</w:t>
      </w:r>
      <w:r w:rsidRPr="005F0D5D">
        <w:rPr>
          <w:sz w:val="16"/>
        </w:rPr>
        <w:t xml:space="preserve">[16] Moreover, </w:t>
      </w:r>
      <w:r w:rsidRPr="005F0D5D">
        <w:rPr>
          <w:rStyle w:val="StyleBoldUnderline"/>
        </w:rPr>
        <w:t xml:space="preserve">Argentina has expressed an interest in securing Russian cooperation for the construction of two nuclear power stations, </w:t>
      </w:r>
      <w:r w:rsidRPr="005F0D5D">
        <w:rPr>
          <w:sz w:val="16"/>
        </w:rPr>
        <w:t xml:space="preserve">each costing around 4.5 billion USD. [17] Meanwhile </w:t>
      </w:r>
      <w:r w:rsidRPr="005F0D5D">
        <w:rPr>
          <w:rStyle w:val="StyleBoldUnderline"/>
        </w:rPr>
        <w:t>Brazil has signed cooperation agreements with Russia to aid in the development of nuclear energy capacity</w:t>
      </w:r>
      <w:r w:rsidRPr="005F0D5D">
        <w:rPr>
          <w:sz w:val="16"/>
        </w:rPr>
        <w:t xml:space="preserve">;[18] </w:t>
      </w:r>
      <w:r w:rsidRPr="005F0D5D">
        <w:rPr>
          <w:rStyle w:val="StyleBoldUnderline"/>
        </w:rPr>
        <w:t>likewise there could be assistance between the two countries to process Uranium and construct nuclear reactors. Finally, Russia's longtime ally, Cuba, is now looking to Moscow for help in pursuing oil exploration and development prospects. Furthermore, under the terms of signed agreements between La Habana and Moscow, cooperation will allow for "mining, agriculture, transportation, tourism, banking</w:t>
      </w:r>
      <w:r w:rsidRPr="005F0D5D">
        <w:rPr>
          <w:sz w:val="16"/>
        </w:rPr>
        <w:t>""[19]</w:t>
      </w:r>
    </w:p>
    <w:p w:rsidR="00A52CAF" w:rsidRDefault="00A52CAF" w:rsidP="00A52CAF"/>
    <w:p w:rsidR="00A52CAF" w:rsidRDefault="00A52CAF" w:rsidP="00A52CAF">
      <w:pPr>
        <w:rPr>
          <w:sz w:val="16"/>
        </w:rPr>
      </w:pPr>
    </w:p>
    <w:p w:rsidR="00A52CAF" w:rsidRDefault="00A52CAF" w:rsidP="00A52CAF">
      <w:pPr>
        <w:rPr>
          <w:sz w:val="16"/>
        </w:rPr>
      </w:pPr>
    </w:p>
    <w:p w:rsidR="00BA4558" w:rsidRDefault="00BA4558" w:rsidP="00BA4558">
      <w:pPr>
        <w:pStyle w:val="Heading4"/>
      </w:pPr>
      <w:r>
        <w:t>Russia increasing</w:t>
      </w:r>
      <w:r w:rsidR="00060D47">
        <w:t xml:space="preserve"> its influenc</w:t>
      </w:r>
      <w:r w:rsidR="00A52CAF">
        <w:t>e in Latin America- arms sales,</w:t>
      </w:r>
      <w:r w:rsidR="00060D47">
        <w:t xml:space="preserve"> raw materials</w:t>
      </w:r>
    </w:p>
    <w:p w:rsidR="00BA4558" w:rsidRPr="003C005E" w:rsidRDefault="00BA4558" w:rsidP="00BA4558">
      <w:pPr>
        <w:rPr>
          <w:rStyle w:val="StyleStyleBold12pt"/>
          <w:sz w:val="16"/>
        </w:rPr>
      </w:pPr>
      <w:r w:rsidRPr="002C1425">
        <w:rPr>
          <w:rStyle w:val="StyleStyleBold12pt"/>
        </w:rPr>
        <w:t>Fidler 09</w:t>
      </w:r>
      <w:r w:rsidRPr="003C005E">
        <w:rPr>
          <w:rStyle w:val="StyleStyleBold12pt"/>
          <w:sz w:val="16"/>
        </w:rPr>
        <w:t>(Stephen Fidler, Brussels bureau chief WSJ. Previously FT and Reuters journalist, “ Battle for influence in Latin America”, FT or financial times, January 9, 2009, http://www.ft.com/intl/cms/s/0/fb4f9e8a-de69-11dd-8372-000077b07658.html#axzz2YsZhjpnG)</w:t>
      </w:r>
    </w:p>
    <w:p w:rsidR="00BA4558" w:rsidRPr="003C005E" w:rsidRDefault="00BA4558" w:rsidP="00BA4558">
      <w:pPr>
        <w:rPr>
          <w:sz w:val="16"/>
        </w:rPr>
      </w:pPr>
      <w:r w:rsidRPr="003C005E">
        <w:rPr>
          <w:sz w:val="16"/>
        </w:rPr>
        <w:t xml:space="preserve">In </w:t>
      </w:r>
      <w:r w:rsidRPr="003C005E">
        <w:rPr>
          <w:rStyle w:val="StyleBoldUnderline"/>
        </w:rPr>
        <w:t>Russia’s</w:t>
      </w:r>
      <w:r w:rsidRPr="003C005E">
        <w:rPr>
          <w:sz w:val="16"/>
        </w:rPr>
        <w:t xml:space="preserve"> case, its </w:t>
      </w:r>
      <w:r w:rsidRPr="003C005E">
        <w:rPr>
          <w:rStyle w:val="StyleBoldUnderline"/>
        </w:rPr>
        <w:t>growing involvement</w:t>
      </w:r>
      <w:r w:rsidRPr="003C005E">
        <w:rPr>
          <w:sz w:val="16"/>
        </w:rPr>
        <w:t xml:space="preserve"> – which </w:t>
      </w:r>
      <w:r w:rsidRPr="003C005E">
        <w:rPr>
          <w:rStyle w:val="StyleBoldUnderline"/>
        </w:rPr>
        <w:t>has a strong military component</w:t>
      </w:r>
      <w:r w:rsidRPr="003C005E">
        <w:rPr>
          <w:sz w:val="16"/>
        </w:rPr>
        <w:t xml:space="preserve"> </w:t>
      </w:r>
      <w:r w:rsidRPr="003C005E">
        <w:rPr>
          <w:rStyle w:val="StyleBoldUnderline"/>
        </w:rPr>
        <w:t>and is largely directed at US antagonists in the region, such as Hugo Chávez’s Venezuela – is aimed at unsettling Washington. China’s lower-key intervention</w:t>
      </w:r>
      <w:r w:rsidRPr="003C005E">
        <w:rPr>
          <w:sz w:val="16"/>
        </w:rPr>
        <w:t xml:space="preserve">, largely economic in orientation, </w:t>
      </w:r>
      <w:r w:rsidRPr="003C005E">
        <w:rPr>
          <w:rStyle w:val="StyleBoldUnderline"/>
        </w:rPr>
        <w:t>is designed to do the opposite.</w:t>
      </w:r>
      <w:r w:rsidR="00B05945" w:rsidRPr="00B05945">
        <w:rPr>
          <w:rStyle w:val="StyleBoldUnderline"/>
          <w:b w:val="0"/>
          <w:sz w:val="12"/>
          <w:u w:val="none"/>
        </w:rPr>
        <w:t>¶</w:t>
      </w:r>
      <w:r w:rsidRPr="003C005E">
        <w:rPr>
          <w:rStyle w:val="StyleBoldUnderline"/>
        </w:rPr>
        <w:t xml:space="preserve"> “Russia still has superpower nostalgia</w:t>
      </w:r>
      <w:r w:rsidRPr="003C005E">
        <w:rPr>
          <w:sz w:val="16"/>
        </w:rPr>
        <w:t xml:space="preserve">,” says Dimitri Simes, head of the Nixon Center in Washington. </w:t>
      </w:r>
      <w:r w:rsidRPr="003C005E">
        <w:rPr>
          <w:rStyle w:val="StyleBoldUnderline"/>
        </w:rPr>
        <w:t>Arms sales have some economic significance to Moscow, he adds, since Russia has little else to export apart from raw materials. But the main motivation is elsewhere: to respond in kind to the Russian perception of US meddling in Moscow’s sphere of influence.</w:t>
      </w:r>
    </w:p>
    <w:p w:rsidR="00BA4558" w:rsidRDefault="00BA4558" w:rsidP="00A501C2"/>
    <w:p w:rsidR="00BA4558" w:rsidRDefault="00BA4558" w:rsidP="00A501C2"/>
    <w:p w:rsidR="00BA4558" w:rsidRPr="00ED3EB7" w:rsidRDefault="00BA4558" w:rsidP="00BA4558">
      <w:pPr>
        <w:pStyle w:val="Heading4"/>
      </w:pPr>
      <w:r w:rsidRPr="00ED3EB7">
        <w:lastRenderedPageBreak/>
        <w:t>Russia increasing its influence in Latin America now</w:t>
      </w:r>
      <w:r w:rsidR="00060D47">
        <w:t>- Putin visit proves</w:t>
      </w:r>
    </w:p>
    <w:p w:rsidR="00BA4558" w:rsidRPr="00ED3EB7" w:rsidRDefault="00BA4558" w:rsidP="00BA4558">
      <w:pPr>
        <w:rPr>
          <w:rStyle w:val="StyleStyleBold12pt"/>
          <w:sz w:val="16"/>
        </w:rPr>
      </w:pPr>
      <w:r w:rsidRPr="002C1425">
        <w:rPr>
          <w:rStyle w:val="StyleStyleBold12pt"/>
        </w:rPr>
        <w:t>Gutiérrez Del Cid 13</w:t>
      </w:r>
      <w:r w:rsidRPr="00ED3EB7">
        <w:rPr>
          <w:rStyle w:val="StyleStyleBold12pt"/>
          <w:sz w:val="16"/>
        </w:rPr>
        <w:t>(Ana Teresa Gutiérrez Del Cid,</w:t>
      </w:r>
      <w:r>
        <w:rPr>
          <w:rStyle w:val="StyleStyleBold12pt"/>
          <w:sz w:val="16"/>
        </w:rPr>
        <w:t xml:space="preserve"> P</w:t>
      </w:r>
      <w:r w:rsidRPr="00ED3EB7">
        <w:rPr>
          <w:rStyle w:val="StyleStyleBold12pt"/>
          <w:sz w:val="16"/>
        </w:rPr>
        <w:t>hD in International Relations from the Universidad Autonoma de Mexico, Professor, Department of Culture and Politics, Metropolitan Autonomous University, Xochimilco Campus , Mexico-city, “Russian Factor in Latin America”, vadai club, January 25, 2013, http://valdaiclub.com/latin_america/54180.html)</w:t>
      </w:r>
    </w:p>
    <w:p w:rsidR="00BA4558" w:rsidRDefault="00BA4558" w:rsidP="00BA4558">
      <w:pPr>
        <w:rPr>
          <w:sz w:val="16"/>
        </w:rPr>
      </w:pPr>
      <w:r w:rsidRPr="00E77EC0">
        <w:rPr>
          <w:rStyle w:val="StyleBoldUnderline"/>
        </w:rPr>
        <w:t>Since President Putin's visit to Brazil in 2004, trade relations and policies in the region were strengthened.</w:t>
      </w:r>
      <w:r w:rsidRPr="00854F20">
        <w:rPr>
          <w:sz w:val="16"/>
        </w:rPr>
        <w:t xml:space="preserve"> </w:t>
      </w:r>
      <w:r w:rsidRPr="00134CE1">
        <w:rPr>
          <w:rStyle w:val="StyleBoldUnderline"/>
        </w:rPr>
        <w:t>For Russia's strategy, strengthening ties with Brazil is just one step in the development of Russian interests in South America</w:t>
      </w:r>
      <w:r w:rsidRPr="00854F20">
        <w:rPr>
          <w:sz w:val="16"/>
        </w:rPr>
        <w:t xml:space="preserve">. </w:t>
      </w:r>
      <w:r w:rsidRPr="00134CE1">
        <w:rPr>
          <w:rStyle w:val="StyleBoldUnderline"/>
        </w:rPr>
        <w:t>Russia's good relations with Venezuela and Brazil mean that Russia's influence in these two important countries of the region is growing, and also that bilateral trade and economic exchange are improving.</w:t>
      </w:r>
      <w:r w:rsidRPr="00854F20">
        <w:rPr>
          <w:sz w:val="16"/>
        </w:rPr>
        <w:t xml:space="preserve"> </w:t>
      </w:r>
      <w:r w:rsidRPr="00134CE1">
        <w:rPr>
          <w:rStyle w:val="StyleBoldUnderline"/>
        </w:rPr>
        <w:t>This process will give Moscow a greater presence in both countries, which are most important in terms of geopolitical dynamics of the region.</w:t>
      </w:r>
      <w:r w:rsidRPr="00854F20">
        <w:rPr>
          <w:sz w:val="16"/>
        </w:rPr>
        <w:t xml:space="preserve"> </w:t>
      </w:r>
      <w:r w:rsidR="00B05945" w:rsidRPr="00B05945">
        <w:rPr>
          <w:sz w:val="12"/>
        </w:rPr>
        <w:t>¶</w:t>
      </w:r>
      <w:r w:rsidRPr="00854F20">
        <w:rPr>
          <w:sz w:val="16"/>
        </w:rPr>
        <w:t xml:space="preserve"> Therefore, the military balance of power might begin to change dramatically in South America in the coming years. As recognized by the Stratfor intelligence source, the growing economic, military ties, development cooperation in the nuclear and space technology between Russia and Brazil and Venezuela would alter the geopolitical correlation in the Southern American Cone.</w:t>
      </w:r>
      <w:r w:rsidR="00B05945" w:rsidRPr="00B05945">
        <w:rPr>
          <w:sz w:val="12"/>
        </w:rPr>
        <w:t>¶</w:t>
      </w:r>
      <w:r w:rsidRPr="00854F20">
        <w:rPr>
          <w:sz w:val="16"/>
        </w:rPr>
        <w:t xml:space="preserve"> Russia, in this regard, has come to terms with the Brazilian government to develop its nuclear industry. Vladimir Putin during his 2004 visit said that </w:t>
      </w:r>
      <w:r w:rsidRPr="00134CE1">
        <w:rPr>
          <w:rStyle w:val="StyleBoldUnderline"/>
        </w:rPr>
        <w:t>Russian companies were interested to help Brazil in the development of a third nuclear plant</w:t>
      </w:r>
      <w:r w:rsidRPr="00854F20">
        <w:rPr>
          <w:sz w:val="16"/>
        </w:rPr>
        <w:t xml:space="preserve"> at Angra do Reis Complex in the state of Rio de Janeiro</w:t>
      </w:r>
      <w:r w:rsidRPr="00134CE1">
        <w:rPr>
          <w:rStyle w:val="StyleBoldUnderline"/>
        </w:rPr>
        <w:t>. Nuclear technology sales to Brazil, combined with the growing Russian-Brazilian cooperation in other areas, are intended to generate foreign exchange and boost high-tech exports to Russia.</w:t>
      </w:r>
      <w:r w:rsidRPr="00854F20">
        <w:rPr>
          <w:sz w:val="16"/>
        </w:rPr>
        <w:t xml:space="preserve"> </w:t>
      </w:r>
      <w:r w:rsidRPr="00854F20">
        <w:rPr>
          <w:rStyle w:val="StyleBoldUnderline"/>
        </w:rPr>
        <w:t xml:space="preserve">The nearby Russian-Brazilian ties also expand Moscow's geopolitical influence in Latin America. </w:t>
      </w:r>
      <w:r w:rsidR="00B05945" w:rsidRPr="00B05945">
        <w:rPr>
          <w:sz w:val="12"/>
        </w:rPr>
        <w:t>¶</w:t>
      </w:r>
      <w:r w:rsidRPr="00854F20">
        <w:rPr>
          <w:sz w:val="16"/>
        </w:rPr>
        <w:t xml:space="preserve"> A strong domestic nuclear industry would also be strategically advantageous to the external influence of Brazil, as a dominant regional power in Latin America. The creation of a strong and economically successful high-tech industry is a goal of the Brazilian government to increase its geopolitical profile and its international influence. Even if Brazil does not have any intention of building nuclear weapons, a strong potential nuclear industry to produce such weapons would force the powers to conduct its relations with this country more carefully.</w:t>
      </w:r>
      <w:r w:rsidR="00B05945" w:rsidRPr="00B05945">
        <w:rPr>
          <w:sz w:val="12"/>
        </w:rPr>
        <w:t>¶</w:t>
      </w:r>
      <w:r w:rsidRPr="00854F20">
        <w:rPr>
          <w:sz w:val="16"/>
        </w:rPr>
        <w:t xml:space="preserve"> Strengthening its strategic partnership with Russia in space technology, Brazil wants, with the help of China and Ukraine, to create a launching rocket center in Alcantara. </w:t>
      </w:r>
      <w:r w:rsidR="00B05945" w:rsidRPr="00B05945">
        <w:rPr>
          <w:sz w:val="12"/>
        </w:rPr>
        <w:t>¶</w:t>
      </w:r>
      <w:r w:rsidRPr="00854F20">
        <w:rPr>
          <w:sz w:val="16"/>
        </w:rPr>
        <w:t xml:space="preserve"> </w:t>
      </w:r>
      <w:r w:rsidRPr="00854F20">
        <w:rPr>
          <w:rStyle w:val="StyleBoldUnderline"/>
        </w:rPr>
        <w:t>Through increasing the level of its cooperation with Brazil and other Latin American countries Russia</w:t>
      </w:r>
      <w:r w:rsidRPr="00854F20">
        <w:rPr>
          <w:sz w:val="16"/>
        </w:rPr>
        <w:t xml:space="preserve"> and China </w:t>
      </w:r>
      <w:r w:rsidRPr="00854F20">
        <w:rPr>
          <w:rStyle w:val="StyleBoldUnderline"/>
        </w:rPr>
        <w:t>are trying to strengthen their geopolitical influence and presence in this region at a time when the U.S. position in this region has been neglected because of the war against terrorism in Afghanistan, Iraq and in general because of the U.S. position to focus its activities in the Middle East.</w:t>
      </w:r>
      <w:r w:rsidRPr="00854F20">
        <w:rPr>
          <w:sz w:val="16"/>
        </w:rPr>
        <w:t xml:space="preserve"> The U.S. position in Latin American region focuses mainly in Colombia and specifically in the Plan Colombia.</w:t>
      </w:r>
    </w:p>
    <w:p w:rsidR="00BA4558" w:rsidRPr="00B35804" w:rsidRDefault="00BA4558" w:rsidP="00BA4558">
      <w:pPr>
        <w:rPr>
          <w:rStyle w:val="StyleBoldUnderline"/>
        </w:rPr>
      </w:pPr>
    </w:p>
    <w:p w:rsidR="00B35804" w:rsidRDefault="00B35804" w:rsidP="00A501C2">
      <w:pPr>
        <w:rPr>
          <w:rStyle w:val="StyleBoldUnderline"/>
        </w:rPr>
      </w:pPr>
    </w:p>
    <w:p w:rsidR="00B35804" w:rsidRPr="00B35804" w:rsidRDefault="00B35804" w:rsidP="00B35804">
      <w:pPr>
        <w:pStyle w:val="Heading4"/>
      </w:pPr>
      <w:r w:rsidRPr="00B35804">
        <w:t>Russia increasing influence in Venezuela now</w:t>
      </w:r>
      <w:r>
        <w:t xml:space="preserve"> </w:t>
      </w:r>
    </w:p>
    <w:p w:rsidR="00B35804" w:rsidRPr="00B35804" w:rsidRDefault="00B35804" w:rsidP="00A501C2">
      <w:pPr>
        <w:rPr>
          <w:rStyle w:val="StyleStyleBold12pt"/>
          <w:sz w:val="16"/>
        </w:rPr>
      </w:pPr>
      <w:r w:rsidRPr="002C1425">
        <w:rPr>
          <w:rStyle w:val="StyleStyleBold12pt"/>
        </w:rPr>
        <w:t>Nikandrov 13</w:t>
      </w:r>
      <w:r w:rsidRPr="00B35804">
        <w:rPr>
          <w:rStyle w:val="StyleStyleBold12pt"/>
          <w:sz w:val="24"/>
          <w:szCs w:val="24"/>
        </w:rPr>
        <w:t>(</w:t>
      </w:r>
      <w:r w:rsidRPr="00B35804">
        <w:rPr>
          <w:rStyle w:val="StyleStyleBold12pt"/>
          <w:sz w:val="16"/>
        </w:rPr>
        <w:t>Nil Nikandrov , a Moscow-based journalist covering Latin America's politics and strained relations with the US, “The Itinerary of President Maduro: from the Vatican to Moscow”, tiwy.com,</w:t>
      </w:r>
      <w:r w:rsidR="00FA7D0F">
        <w:rPr>
          <w:rStyle w:val="StyleStyleBold12pt"/>
          <w:sz w:val="16"/>
        </w:rPr>
        <w:t xml:space="preserve"> July 4, 2013, </w:t>
      </w:r>
      <w:r w:rsidRPr="00B35804">
        <w:rPr>
          <w:rStyle w:val="StyleStyleBold12pt"/>
          <w:sz w:val="16"/>
        </w:rPr>
        <w:t xml:space="preserve"> http://www.tiwy.com/news.phtml?id=281)</w:t>
      </w:r>
    </w:p>
    <w:p w:rsidR="00BA4558" w:rsidRDefault="00BD44C1" w:rsidP="00A501C2">
      <w:pPr>
        <w:rPr>
          <w:sz w:val="16"/>
        </w:rPr>
      </w:pPr>
      <w:r w:rsidRPr="00B35804">
        <w:rPr>
          <w:rStyle w:val="StyleBoldUnderline"/>
        </w:rPr>
        <w:t>The Venezuelan leader expressed his gratitude to President Putin</w:t>
      </w:r>
      <w:r w:rsidRPr="00B35804">
        <w:rPr>
          <w:sz w:val="16"/>
        </w:rPr>
        <w:t xml:space="preserve"> «for the solidarity and personal friendship that you have had with President Chavez» who «always showed great respect and love for Russia». «We have inherited this love from him. </w:t>
      </w:r>
      <w:r w:rsidRPr="00B35804">
        <w:rPr>
          <w:rStyle w:val="StyleBoldUnderline"/>
        </w:rPr>
        <w:t>We have come here to confirm our commitment to further strengthen and expand our strategic alliance with Russia</w:t>
      </w:r>
      <w:r w:rsidRPr="00B35804">
        <w:rPr>
          <w:sz w:val="16"/>
        </w:rPr>
        <w:t xml:space="preserve">.» According to Maduro, </w:t>
      </w:r>
      <w:r w:rsidRPr="00B35804">
        <w:rPr>
          <w:rStyle w:val="StyleBoldUnderline"/>
        </w:rPr>
        <w:t>Venezuela and Russia «have good progress in the energy sector, oil, gas, oil-and-gas equipment manufacturing industries. Our cooperation in the military sector is also progressing at a good pace.</w:t>
      </w:r>
      <w:r w:rsidRPr="00B35804">
        <w:rPr>
          <w:sz w:val="16"/>
        </w:rPr>
        <w:t xml:space="preserve"> </w:t>
      </w:r>
      <w:r w:rsidRPr="00B35804">
        <w:rPr>
          <w:rStyle w:val="StyleBoldUnderline"/>
        </w:rPr>
        <w:t>Relations in the financial sector, agriculture, culture and education are also developing. We have 14 areas to develop and 63 topics to work on</w:t>
      </w:r>
      <w:r w:rsidRPr="00B35804">
        <w:rPr>
          <w:sz w:val="16"/>
        </w:rPr>
        <w:t>», Nicolás Maduro summed up. During the course of the meeting, the president of Venezuela repeated several times that he was satisfied with his trip to Moscow and the opportunity to «continue to move forward along the track set by President Chavez». «</w:t>
      </w:r>
      <w:r w:rsidRPr="00B35804">
        <w:rPr>
          <w:rStyle w:val="StyleBoldUnderline"/>
        </w:rPr>
        <w:t>Russia can rely on Venezuela</w:t>
      </w:r>
      <w:r w:rsidRPr="00B35804">
        <w:rPr>
          <w:sz w:val="16"/>
        </w:rPr>
        <w:t xml:space="preserve">», Maduro declared and thanked the Russian leader for naming one of Moscow’s streets after Hugo Chavez. «It is going to be a very important moment for us». </w:t>
      </w:r>
      <w:r w:rsidR="00B05945" w:rsidRPr="00B05945">
        <w:rPr>
          <w:sz w:val="12"/>
        </w:rPr>
        <w:t>¶</w:t>
      </w:r>
      <w:r w:rsidRPr="00B35804">
        <w:rPr>
          <w:sz w:val="16"/>
        </w:rPr>
        <w:t xml:space="preserve"> At the end of the talks, </w:t>
      </w:r>
      <w:r w:rsidRPr="00B35804">
        <w:rPr>
          <w:rStyle w:val="StyleBoldUnderline"/>
        </w:rPr>
        <w:t>both sides signed several documents, including a cooperation agreement for the implementation of offshore projects between</w:t>
      </w:r>
      <w:r w:rsidRPr="00B35804">
        <w:rPr>
          <w:sz w:val="16"/>
        </w:rPr>
        <w:t xml:space="preserve"> Rosneft and PDVSA, </w:t>
      </w:r>
      <w:r w:rsidRPr="00B35804">
        <w:rPr>
          <w:rStyle w:val="StyleBoldUnderline"/>
        </w:rPr>
        <w:t xml:space="preserve">Venezuela’s state oil company, and an agreement on the construction of a thermal power plant in Venezuela </w:t>
      </w:r>
      <w:r w:rsidRPr="00B35804">
        <w:rPr>
          <w:sz w:val="16"/>
        </w:rPr>
        <w:t xml:space="preserve">in partnership with Inter Rao UES. </w:t>
      </w:r>
      <w:r w:rsidR="00B05945" w:rsidRPr="00B05945">
        <w:rPr>
          <w:sz w:val="12"/>
        </w:rPr>
        <w:t>¶</w:t>
      </w:r>
      <w:r w:rsidRPr="00B35804">
        <w:rPr>
          <w:sz w:val="16"/>
        </w:rPr>
        <w:t xml:space="preserve"> Vladimir Putin summed up the meeting: «</w:t>
      </w:r>
      <w:r w:rsidRPr="00B35804">
        <w:rPr>
          <w:rStyle w:val="StyleBoldUnderline"/>
        </w:rPr>
        <w:t xml:space="preserve">We have had constructive talks and have discussed the key areas of our bilateral strategic cooperation. It was President Hugo Chavez, a strong and courageous man and a true great friend of Russia, who was at the origins of this close cooperation. We discussed our common desire to continue the strategic cooperation between our two countries in all areas and agreed to </w:t>
      </w:r>
      <w:r w:rsidRPr="00B35804">
        <w:rPr>
          <w:rStyle w:val="StyleBoldUnderline"/>
        </w:rPr>
        <w:lastRenderedPageBreak/>
        <w:t xml:space="preserve">continue coordination of our work to develop the global gas market </w:t>
      </w:r>
      <w:r w:rsidRPr="00B35804">
        <w:rPr>
          <w:rStyle w:val="Emphasis"/>
        </w:rPr>
        <w:t>Venezuela is a key partner for Russia in Latin America</w:t>
      </w:r>
      <w:r w:rsidRPr="00B35804">
        <w:rPr>
          <w:sz w:val="16"/>
        </w:rPr>
        <w:t xml:space="preserve">». </w:t>
      </w:r>
      <w:r w:rsidR="00B05945" w:rsidRPr="00B05945">
        <w:rPr>
          <w:sz w:val="12"/>
        </w:rPr>
        <w:t>¶</w:t>
      </w:r>
      <w:r w:rsidRPr="00B35804">
        <w:rPr>
          <w:sz w:val="16"/>
        </w:rPr>
        <w:t xml:space="preserve"> </w:t>
      </w:r>
    </w:p>
    <w:p w:rsidR="009134CC" w:rsidRDefault="009134CC" w:rsidP="00A501C2">
      <w:pPr>
        <w:rPr>
          <w:sz w:val="16"/>
        </w:rPr>
      </w:pPr>
    </w:p>
    <w:p w:rsidR="009134CC" w:rsidRDefault="009134CC" w:rsidP="00A501C2">
      <w:pPr>
        <w:rPr>
          <w:sz w:val="16"/>
        </w:rPr>
      </w:pPr>
    </w:p>
    <w:p w:rsidR="00DE303C" w:rsidRDefault="00DE303C" w:rsidP="00A501C2">
      <w:pPr>
        <w:rPr>
          <w:sz w:val="16"/>
        </w:rPr>
      </w:pPr>
    </w:p>
    <w:p w:rsidR="00BC40F7" w:rsidRPr="00BC40F7" w:rsidRDefault="00BC40F7" w:rsidP="00BC40F7">
      <w:pPr>
        <w:pStyle w:val="Heading4"/>
      </w:pPr>
      <w:r w:rsidRPr="00BC40F7">
        <w:t>Russia increasing influence in Latin America, while the US is not caring about that region at all</w:t>
      </w:r>
    </w:p>
    <w:p w:rsidR="00BC40F7" w:rsidRPr="00BC40F7" w:rsidRDefault="00BC40F7" w:rsidP="00A501C2">
      <w:pPr>
        <w:rPr>
          <w:rStyle w:val="StyleBoldUnderline"/>
        </w:rPr>
      </w:pPr>
      <w:r w:rsidRPr="002C1425">
        <w:rPr>
          <w:rStyle w:val="StyleStyleBold12pt"/>
        </w:rPr>
        <w:t>Walle 12</w:t>
      </w:r>
      <w:r w:rsidRPr="00BC40F7">
        <w:rPr>
          <w:rStyle w:val="StyleStyleBold12pt"/>
          <w:sz w:val="16"/>
        </w:rPr>
        <w:t>(Walter Walle,  Research Associate at the Council on Hemispheric Affairs, “RUSSIA TURNS TO THE SOUTH FOR MILITARY AND ECONOMIC ALLIANCES”, lexis nexis, May 8,2012, http://www.lexisnexis.com.turing.library.northwestern.edu/hottopics/lnacademic/)</w:t>
      </w:r>
    </w:p>
    <w:p w:rsidR="009134CC" w:rsidRDefault="00BC40F7" w:rsidP="00A501C2">
      <w:pPr>
        <w:rPr>
          <w:rStyle w:val="StyleBoldUnderline"/>
        </w:rPr>
      </w:pPr>
      <w:r w:rsidRPr="008827D6">
        <w:rPr>
          <w:rStyle w:val="Emphasis"/>
        </w:rPr>
        <w:t>Russian - Latin American relations are relatively warm these days</w:t>
      </w:r>
      <w:r w:rsidRPr="00BC40F7">
        <w:rPr>
          <w:rStyle w:val="StyleBoldUnderline"/>
        </w:rPr>
        <w:t xml:space="preserve">, especially when it comes to a number of seemingly left-leaning countries such as Venezuela, Ecuador and Bolivia. </w:t>
      </w:r>
      <w:r w:rsidRPr="00BC40F7">
        <w:rPr>
          <w:sz w:val="16"/>
        </w:rPr>
        <w:t xml:space="preserve">Nonetheless, </w:t>
      </w:r>
      <w:r w:rsidRPr="00BC40F7">
        <w:rPr>
          <w:rStyle w:val="StyleBoldUnderline"/>
        </w:rPr>
        <w:t>Washington's indifference to these countries may have pushed these governments further into Moscow's diplomatic embrace.</w:t>
      </w:r>
      <w:r w:rsidRPr="00BC40F7">
        <w:rPr>
          <w:sz w:val="16"/>
        </w:rPr>
        <w:t xml:space="preserve"> The </w:t>
      </w:r>
      <w:r w:rsidRPr="00BC40F7">
        <w:rPr>
          <w:rStyle w:val="StyleBoldUnderline"/>
        </w:rPr>
        <w:t>United States appears to have calculatedly severed any sort of close relations with these left-leaning nations, and has been prone to criticize them with the same degree of careless indifference as it has of Russia itself.</w:t>
      </w:r>
    </w:p>
    <w:p w:rsidR="00B05945" w:rsidRDefault="00B05945" w:rsidP="00A501C2">
      <w:pPr>
        <w:rPr>
          <w:rStyle w:val="StyleBoldUnderline"/>
        </w:rPr>
      </w:pPr>
    </w:p>
    <w:p w:rsidR="0039337B" w:rsidRPr="007658D7" w:rsidRDefault="0039337B" w:rsidP="0039337B">
      <w:pPr>
        <w:pStyle w:val="Heading4"/>
      </w:pPr>
      <w:r w:rsidRPr="007658D7">
        <w:t>Russia increasing influence in Latin America now</w:t>
      </w:r>
      <w:r>
        <w:t>- CELAC coop</w:t>
      </w:r>
    </w:p>
    <w:p w:rsidR="0039337B" w:rsidRPr="007658D7" w:rsidRDefault="0039337B" w:rsidP="0039337B">
      <w:pPr>
        <w:rPr>
          <w:rStyle w:val="StyleStyleBold12pt"/>
          <w:sz w:val="16"/>
        </w:rPr>
      </w:pPr>
      <w:r w:rsidRPr="002C1425">
        <w:rPr>
          <w:rStyle w:val="StyleStyleBold12pt"/>
        </w:rPr>
        <w:t>Nechepurenko 13</w:t>
      </w:r>
      <w:r w:rsidRPr="007658D7">
        <w:rPr>
          <w:rStyle w:val="StyleStyleBold12pt"/>
          <w:sz w:val="16"/>
        </w:rPr>
        <w:t>(Ivan</w:t>
      </w:r>
      <w:r>
        <w:rPr>
          <w:rStyle w:val="StyleStyleBold12pt"/>
          <w:sz w:val="16"/>
        </w:rPr>
        <w:t xml:space="preserve"> N</w:t>
      </w:r>
      <w:r w:rsidRPr="007658D7">
        <w:rPr>
          <w:rStyle w:val="StyleStyleBold12pt"/>
          <w:sz w:val="16"/>
        </w:rPr>
        <w:t>echepurenko, journalist on the Moscow times, “Russia Seeks to Restore Influence in Latin America”, the Moscow times, May 30, 2013, http://www.themoscowtimes.com/news/article/russia-seeks-to-restore-influence-in-latin-america/480827.html)</w:t>
      </w:r>
    </w:p>
    <w:p w:rsidR="0039337B" w:rsidRDefault="0039337B" w:rsidP="0039337B">
      <w:pPr>
        <w:rPr>
          <w:sz w:val="16"/>
        </w:rPr>
      </w:pPr>
      <w:r w:rsidRPr="00B05945">
        <w:rPr>
          <w:rStyle w:val="StyleBoldUnderline"/>
          <w:highlight w:val="yellow"/>
        </w:rPr>
        <w:t>Russia has demonstrated its increasing leverage in Latin America</w:t>
      </w:r>
      <w:r w:rsidRPr="007658D7">
        <w:rPr>
          <w:sz w:val="16"/>
        </w:rPr>
        <w:t xml:space="preserve"> with Foreign Minister Sergei Lavrov </w:t>
      </w:r>
      <w:r w:rsidRPr="00B05945">
        <w:rPr>
          <w:rStyle w:val="StyleBoldUnderline"/>
          <w:highlight w:val="yellow"/>
        </w:rPr>
        <w:t>meeting representatives of the Community of Latin American and Caribbean States</w:t>
      </w:r>
      <w:r w:rsidRPr="007658D7">
        <w:rPr>
          <w:rStyle w:val="StyleBoldUnderline"/>
        </w:rPr>
        <w:t xml:space="preserve"> in Moscow</w:t>
      </w:r>
      <w:r w:rsidRPr="007658D7">
        <w:rPr>
          <w:sz w:val="16"/>
        </w:rPr>
        <w:t xml:space="preserve"> on Wednesday.</w:t>
      </w:r>
      <w:r w:rsidRPr="00B05945">
        <w:rPr>
          <w:sz w:val="12"/>
        </w:rPr>
        <w:t>¶</w:t>
      </w:r>
      <w:r w:rsidRPr="007658D7">
        <w:rPr>
          <w:sz w:val="16"/>
        </w:rPr>
        <w:t xml:space="preserve"> </w:t>
      </w:r>
      <w:r w:rsidRPr="007658D7">
        <w:rPr>
          <w:rStyle w:val="StyleBoldUnderline"/>
        </w:rPr>
        <w:t xml:space="preserve">The </w:t>
      </w:r>
      <w:r w:rsidRPr="00B05945">
        <w:rPr>
          <w:rStyle w:val="StyleBoldUnderline"/>
          <w:highlight w:val="yellow"/>
        </w:rPr>
        <w:t>foreign ministers</w:t>
      </w:r>
      <w:r w:rsidRPr="007658D7">
        <w:rPr>
          <w:rStyle w:val="StyleBoldUnderline"/>
        </w:rPr>
        <w:t xml:space="preserve"> of Cuba, Costa Rica and Haiti and the deputy foreign minister of Chile </w:t>
      </w:r>
      <w:r w:rsidRPr="00B05945">
        <w:rPr>
          <w:rStyle w:val="StyleBoldUnderline"/>
          <w:highlight w:val="yellow"/>
        </w:rPr>
        <w:t>discussed trade, political dialogue and a visa-free regime with Lavrov</w:t>
      </w:r>
      <w:r w:rsidRPr="00B05945">
        <w:rPr>
          <w:sz w:val="16"/>
          <w:highlight w:val="yellow"/>
        </w:rPr>
        <w:t>,</w:t>
      </w:r>
      <w:r w:rsidRPr="007658D7">
        <w:rPr>
          <w:sz w:val="16"/>
        </w:rPr>
        <w:t xml:space="preserve"> with </w:t>
      </w:r>
      <w:r w:rsidRPr="00B05945">
        <w:rPr>
          <w:rStyle w:val="StyleBoldUnderline"/>
          <w:highlight w:val="yellow"/>
        </w:rPr>
        <w:t>everyone in agreement that Russia’s relations with the region are ripe enough to establish “a permanent mechanism for political dialogue and cooperation in a Russia-CELAC format</w:t>
      </w:r>
      <w:r w:rsidRPr="00B05945">
        <w:rPr>
          <w:sz w:val="16"/>
          <w:highlight w:val="yellow"/>
        </w:rPr>
        <w:t>,”</w:t>
      </w:r>
      <w:r w:rsidRPr="007658D7">
        <w:rPr>
          <w:sz w:val="16"/>
        </w:rPr>
        <w:t xml:space="preserve"> a statement from Russia’s Foreign Ministry said.</w:t>
      </w:r>
    </w:p>
    <w:p w:rsidR="0039337B" w:rsidRDefault="0039337B" w:rsidP="0039337B">
      <w:pPr>
        <w:rPr>
          <w:sz w:val="16"/>
        </w:rPr>
      </w:pPr>
    </w:p>
    <w:p w:rsidR="0039337B" w:rsidRDefault="0039337B" w:rsidP="0039337B">
      <w:pPr>
        <w:rPr>
          <w:sz w:val="16"/>
        </w:rPr>
      </w:pPr>
    </w:p>
    <w:p w:rsidR="00E156E9" w:rsidRDefault="00E156E9" w:rsidP="00E156E9">
      <w:pPr>
        <w:pStyle w:val="Heading3"/>
      </w:pPr>
      <w:r>
        <w:lastRenderedPageBreak/>
        <w:t>No Tensions now</w:t>
      </w:r>
    </w:p>
    <w:p w:rsidR="00E156E9" w:rsidRDefault="00E156E9" w:rsidP="00E156E9"/>
    <w:p w:rsidR="00FD2A39" w:rsidRDefault="00FD2A39" w:rsidP="00FD2A39">
      <w:pPr>
        <w:pStyle w:val="Heading4"/>
      </w:pPr>
      <w:r>
        <w:t>No tensions over LA, US doesn’t care about the region</w:t>
      </w:r>
    </w:p>
    <w:p w:rsidR="00FD2A39" w:rsidRPr="00FD2A39" w:rsidRDefault="00FD2A39" w:rsidP="00FD2A39">
      <w:pPr>
        <w:rPr>
          <w:rStyle w:val="StyleStyleBold12pt"/>
          <w:sz w:val="16"/>
        </w:rPr>
      </w:pPr>
      <w:r w:rsidRPr="00FD2A39">
        <w:rPr>
          <w:rStyle w:val="StyleStyleBold12pt"/>
        </w:rPr>
        <w:t>Ben-Ami 2013</w:t>
      </w:r>
      <w:r w:rsidRPr="00FD2A39">
        <w:rPr>
          <w:rStyle w:val="StyleStyleBold12pt"/>
          <w:sz w:val="16"/>
        </w:rPr>
        <w:t>(Shlomo Ben-Ami , Shlomo Ben-Ami is a former Israeli diplomat, politician and historian He was educated at Tel Aviv University and St Antony's College, Oxford from which he received a D.Phil. in history, “Is US losing Latin America?”, times of oman, June 18, 2013, http://www.timesofoman.com/Columns/Article-1173.aspx)</w:t>
      </w:r>
    </w:p>
    <w:p w:rsidR="00E156E9" w:rsidRPr="00FD2A39" w:rsidRDefault="00E156E9" w:rsidP="00FD2A39">
      <w:pPr>
        <w:rPr>
          <w:sz w:val="16"/>
        </w:rPr>
      </w:pPr>
      <w:r w:rsidRPr="00FD2A39">
        <w:rPr>
          <w:sz w:val="16"/>
        </w:rPr>
        <w:t xml:space="preserve">MADRID – </w:t>
      </w:r>
      <w:r w:rsidRPr="00FD2A39">
        <w:rPr>
          <w:rStyle w:val="StyleBoldUnderline"/>
        </w:rPr>
        <w:t>It is a mantra increasingly heard around the world: US power is in decline. And nowhere does this seem truer than in Latin America. No longer is the region regarded as America’s “backyard</w:t>
      </w:r>
      <w:r w:rsidRPr="00FD2A39">
        <w:rPr>
          <w:sz w:val="16"/>
        </w:rPr>
        <w:t xml:space="preserve">”; on the contrary, </w:t>
      </w:r>
      <w:r w:rsidRPr="00FD2A39">
        <w:rPr>
          <w:rStyle w:val="StyleBoldUnderline"/>
        </w:rPr>
        <w:t>the continent has arguably never been so united and independent</w:t>
      </w:r>
      <w:r w:rsidRPr="00FD2A39">
        <w:rPr>
          <w:sz w:val="16"/>
        </w:rPr>
        <w:t>. But this view fails to capture the true nature of US influence in Latin America – and elsewhere as well.</w:t>
      </w:r>
      <w:r w:rsidR="00FD2A39" w:rsidRPr="00FD2A39">
        <w:rPr>
          <w:sz w:val="12"/>
        </w:rPr>
        <w:t>¶</w:t>
      </w:r>
      <w:r w:rsidR="00FD2A39" w:rsidRPr="00FD2A39">
        <w:rPr>
          <w:sz w:val="16"/>
        </w:rPr>
        <w:t xml:space="preserve"> </w:t>
      </w:r>
      <w:r w:rsidRPr="00FD2A39">
        <w:rPr>
          <w:sz w:val="16"/>
        </w:rPr>
        <w:t>I</w:t>
      </w:r>
      <w:r w:rsidRPr="00FD2A39">
        <w:rPr>
          <w:rStyle w:val="StyleBoldUnderline"/>
        </w:rPr>
        <w:t xml:space="preserve">t is true that US attention to Latin America has waned in recent years. </w:t>
      </w:r>
      <w:r w:rsidRPr="00FD2A39">
        <w:rPr>
          <w:sz w:val="16"/>
        </w:rPr>
        <w:t xml:space="preserve">President George W. Bush was more focused on his “global war on terror.” His successor, </w:t>
      </w:r>
      <w:r w:rsidRPr="00FD2A39">
        <w:rPr>
          <w:rStyle w:val="StyleBoldUnderline"/>
        </w:rPr>
        <w:t>Barack Obama, seemed to give the region little thought as well, at least in his first term.</w:t>
      </w:r>
      <w:r w:rsidR="00FD2A39" w:rsidRPr="00FD2A39">
        <w:rPr>
          <w:sz w:val="12"/>
        </w:rPr>
        <w:t>¶</w:t>
      </w:r>
      <w:r w:rsidR="00FD2A39" w:rsidRPr="00FD2A39">
        <w:rPr>
          <w:sz w:val="16"/>
        </w:rPr>
        <w:t xml:space="preserve"> </w:t>
      </w:r>
      <w:r w:rsidRPr="00FD2A39">
        <w:rPr>
          <w:sz w:val="16"/>
        </w:rPr>
        <w:t xml:space="preserve">Indeed, at the Summit of the Americas in Cartagena in April 2012, </w:t>
      </w:r>
      <w:r w:rsidRPr="00FD2A39">
        <w:rPr>
          <w:rStyle w:val="StyleBoldUnderline"/>
        </w:rPr>
        <w:t xml:space="preserve">Latin American leaders felt sufficiently confident and united to challenge US priorities in the region. </w:t>
      </w:r>
      <w:r w:rsidRPr="00FD2A39">
        <w:rPr>
          <w:sz w:val="16"/>
        </w:rPr>
        <w:t>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p>
    <w:p w:rsidR="00E156E9" w:rsidRDefault="00E156E9" w:rsidP="00E156E9"/>
    <w:p w:rsidR="00E156E9" w:rsidRPr="00E156E9" w:rsidRDefault="00E156E9" w:rsidP="00E156E9"/>
    <w:p w:rsidR="00E47F58" w:rsidRDefault="00E47F58" w:rsidP="00E47F58">
      <w:pPr>
        <w:pStyle w:val="Heading3"/>
      </w:pPr>
      <w:r>
        <w:lastRenderedPageBreak/>
        <w:t xml:space="preserve">Counter Narcotics efforts </w:t>
      </w:r>
    </w:p>
    <w:p w:rsidR="00E47F58" w:rsidRPr="00E47F58" w:rsidRDefault="00E47F58" w:rsidP="00E47F58">
      <w:pPr>
        <w:pStyle w:val="Heading4"/>
      </w:pPr>
      <w:r>
        <w:t xml:space="preserve">Russia increasing influence, counter narcotics efforts prove </w:t>
      </w:r>
    </w:p>
    <w:p w:rsidR="00E47F58" w:rsidRPr="00E47F58" w:rsidRDefault="00E47F58" w:rsidP="00E47F58">
      <w:pPr>
        <w:rPr>
          <w:rStyle w:val="StyleStyleBold12pt"/>
          <w:sz w:val="16"/>
        </w:rPr>
      </w:pPr>
      <w:r w:rsidRPr="00E47F58">
        <w:rPr>
          <w:rStyle w:val="StyleStyleBold12pt"/>
        </w:rPr>
        <w:t>Bargent 13</w:t>
      </w:r>
      <w:r w:rsidRPr="00E47F58">
        <w:rPr>
          <w:rStyle w:val="StyleStyleBold12pt"/>
          <w:sz w:val="16"/>
        </w:rPr>
        <w:t>(James Bargent, journalist and reporter for insight crime, “Russia Looks to Increase Influence in Latin America Drug War”, insight crime, March 20, 2013, http://www.insightcrime.org/news-briefs/russia-influence-latin-america-drug-war)</w:t>
      </w:r>
    </w:p>
    <w:p w:rsidR="00E47F58" w:rsidRPr="00E47F58" w:rsidRDefault="00E47F58" w:rsidP="00E47F58">
      <w:pPr>
        <w:rPr>
          <w:rStyle w:val="StyleBoldUnderline"/>
        </w:rPr>
      </w:pPr>
      <w:r w:rsidRPr="00E47F58">
        <w:rPr>
          <w:rStyle w:val="StyleBoldUnderline"/>
        </w:rPr>
        <w:t>Russia is to step up multilateral cooperation in counternarcotics operations in Latin America, in what may also be a play to increase its geopolitical influence in the region.</w:t>
      </w:r>
      <w:r w:rsidRPr="00E47F58">
        <w:rPr>
          <w:sz w:val="12"/>
        </w:rPr>
        <w:t>¶</w:t>
      </w:r>
      <w:r w:rsidRPr="00E47F58">
        <w:rPr>
          <w:sz w:val="16"/>
        </w:rPr>
        <w:t xml:space="preserve"> The </w:t>
      </w:r>
      <w:r w:rsidRPr="00E47F58">
        <w:rPr>
          <w:rStyle w:val="StyleBoldUnderline"/>
        </w:rPr>
        <w:t>director of Russia's Federal Narcotics Service</w:t>
      </w:r>
      <w:r w:rsidRPr="00E47F58">
        <w:rPr>
          <w:sz w:val="16"/>
        </w:rPr>
        <w:t xml:space="preserve">, Viktor Ivanov, </w:t>
      </w:r>
      <w:r w:rsidRPr="00E47F58">
        <w:rPr>
          <w:rStyle w:val="StyleBoldUnderline"/>
        </w:rPr>
        <w:t>announced plans to work with several Latin American countries in carrying out joint counternarcotics operations, training law enforcement agencies, improving user rehabilitation facilities, and helping develop common anti-drug policies</w:t>
      </w:r>
      <w:r w:rsidRPr="00E47F58">
        <w:rPr>
          <w:sz w:val="16"/>
        </w:rPr>
        <w:t>.</w:t>
      </w:r>
      <w:r w:rsidRPr="00E47F58">
        <w:rPr>
          <w:sz w:val="12"/>
        </w:rPr>
        <w:t>¶</w:t>
      </w:r>
      <w:r w:rsidRPr="00E47F58">
        <w:rPr>
          <w:sz w:val="16"/>
        </w:rPr>
        <w:t xml:space="preserve"> Much of that investment will be in Nicaragua, where Russia is setting up an anti-drug training center, which will see Russian law enforcement experts train agents from seven countries in areas such as tactics and use of technology.</w:t>
      </w:r>
      <w:r w:rsidRPr="00E47F58">
        <w:rPr>
          <w:sz w:val="12"/>
        </w:rPr>
        <w:t>¶</w:t>
      </w:r>
      <w:r w:rsidRPr="00E47F58">
        <w:rPr>
          <w:sz w:val="16"/>
        </w:rPr>
        <w:t xml:space="preserve"> Ivanov also announced plans to increase security cooperation with Peru, and, in the coming year, begin training, information exchange, and joint monitoring of trafficking operations.</w:t>
      </w:r>
      <w:r w:rsidRPr="00E47F58">
        <w:rPr>
          <w:sz w:val="12"/>
        </w:rPr>
        <w:t>¶</w:t>
      </w:r>
      <w:r w:rsidRPr="00E47F58">
        <w:rPr>
          <w:sz w:val="16"/>
        </w:rPr>
        <w:t xml:space="preserve"> Ivanov added that Moscow police had identified trafficking routes into Russia in which cocaine is concealed in plantain shipments leaving Ecuador or in Colombian flowers shipped to Russia from via the Netherlands. He also highlighted West Africa as an increasingly popular transit point.</w:t>
      </w:r>
      <w:r w:rsidRPr="00E47F58">
        <w:rPr>
          <w:sz w:val="12"/>
        </w:rPr>
        <w:t>¶</w:t>
      </w:r>
      <w:r w:rsidRPr="00E47F58">
        <w:rPr>
          <w:sz w:val="16"/>
        </w:rPr>
        <w:t xml:space="preserve"> InSight Crime Analysis</w:t>
      </w:r>
      <w:r w:rsidRPr="00E47F58">
        <w:rPr>
          <w:sz w:val="12"/>
        </w:rPr>
        <w:t>¶</w:t>
      </w:r>
      <w:r w:rsidRPr="00E47F58">
        <w:rPr>
          <w:sz w:val="16"/>
        </w:rPr>
        <w:t xml:space="preserve"> Russia plays a central part in the global drug trade, but primarily as the world's largest consumer of heroin, which is generally trafficked in from Asian countries such as Afghanistan.</w:t>
      </w:r>
      <w:r w:rsidRPr="00E47F58">
        <w:rPr>
          <w:sz w:val="12"/>
        </w:rPr>
        <w:t>¶</w:t>
      </w:r>
      <w:r w:rsidRPr="00E47F58">
        <w:rPr>
          <w:sz w:val="16"/>
        </w:rPr>
        <w:t xml:space="preserve"> Nevertheless, according to European police force Europol, it also has a growing consumer market for cocaine. Europol also identified the former Soviet countries around Russia as possibly the next emerging entry point for cocaine into Europe.</w:t>
      </w:r>
      <w:r w:rsidRPr="00E47F58">
        <w:rPr>
          <w:sz w:val="12"/>
        </w:rPr>
        <w:t>¶</w:t>
      </w:r>
      <w:r w:rsidRPr="00E47F58">
        <w:rPr>
          <w:sz w:val="16"/>
        </w:rPr>
        <w:t xml:space="preserve"> </w:t>
      </w:r>
      <w:r w:rsidRPr="00E47F58">
        <w:rPr>
          <w:rStyle w:val="StyleBoldUnderline"/>
        </w:rPr>
        <w:t>However, the reasons for Russia's attempts to increase its influence in Latin America may also have a geopolitical angle</w:t>
      </w:r>
      <w:r w:rsidRPr="00E47F58">
        <w:rPr>
          <w:sz w:val="16"/>
        </w:rPr>
        <w:t xml:space="preserve">. In an </w:t>
      </w:r>
      <w:r w:rsidRPr="00E47F58">
        <w:rPr>
          <w:rStyle w:val="StyleBoldUnderline"/>
        </w:rPr>
        <w:t>October 2012 tour of the region, Ivanov suggested his intention was to develop an alternative multilateral consensus around tackling drug trafficking that bypasses US dominance both in Latin America and in Asia</w:t>
      </w:r>
      <w:r w:rsidRPr="00E47F58">
        <w:rPr>
          <w:sz w:val="16"/>
        </w:rPr>
        <w:t xml:space="preserve">. </w:t>
      </w:r>
      <w:r w:rsidRPr="00E47F58">
        <w:rPr>
          <w:sz w:val="12"/>
        </w:rPr>
        <w:t>¶</w:t>
      </w:r>
      <w:r w:rsidRPr="00E47F58">
        <w:rPr>
          <w:sz w:val="16"/>
        </w:rPr>
        <w:t xml:space="preserve"> </w:t>
      </w:r>
      <w:r w:rsidRPr="00E47F58">
        <w:rPr>
          <w:rStyle w:val="StyleBoldUnderline"/>
        </w:rPr>
        <w:t xml:space="preserve">In the past, Ivanov has criticized the US government's "heavy-handed methods of militarizing the region," in tackling drug trafficking. However, his suggested drug control strategies do not stray far from conventional thinking and the policies emanating from Washington and seem more focused on rivaling US influence than changing tack in the drug war. </w:t>
      </w:r>
    </w:p>
    <w:p w:rsidR="00F25C97" w:rsidRDefault="00F25C97" w:rsidP="00F25C97">
      <w:pPr>
        <w:pStyle w:val="Heading3"/>
      </w:pPr>
      <w:r>
        <w:lastRenderedPageBreak/>
        <w:t>Relations high now</w:t>
      </w:r>
    </w:p>
    <w:p w:rsidR="00F25C97" w:rsidRDefault="00F25C97" w:rsidP="00F25C97"/>
    <w:p w:rsidR="0054757D" w:rsidRDefault="0054757D" w:rsidP="0054757D">
      <w:pPr>
        <w:pStyle w:val="Heading4"/>
      </w:pPr>
      <w:r>
        <w:t>US Russia Relations High now</w:t>
      </w:r>
    </w:p>
    <w:p w:rsidR="0054757D" w:rsidRPr="0054757D" w:rsidRDefault="0054757D" w:rsidP="006D3B34">
      <w:pPr>
        <w:rPr>
          <w:rStyle w:val="StyleStyleBold12pt"/>
          <w:sz w:val="16"/>
        </w:rPr>
      </w:pPr>
      <w:r w:rsidRPr="0054757D">
        <w:rPr>
          <w:rStyle w:val="StyleBoldUnderline"/>
        </w:rPr>
        <w:t>Englund 13</w:t>
      </w:r>
      <w:r w:rsidRPr="0054757D">
        <w:rPr>
          <w:rStyle w:val="StyleStyleBold12pt"/>
          <w:sz w:val="16"/>
        </w:rPr>
        <w:t>(Will Englund, William A. Englund is a Pulitzer prize winning foreign correspondent, for the Washington Post., “U.S., Russia finding room to talk”, Washington post, May 10, 2013, http://articles.washingtonpost.com/2013-05-10/world/39158618_1_foreign-minister-sergei-lavrov-russia-chemical-weapons)</w:t>
      </w:r>
    </w:p>
    <w:p w:rsidR="00F25C97" w:rsidRPr="0054757D" w:rsidRDefault="00F25C97" w:rsidP="006D3B34">
      <w:pPr>
        <w:rPr>
          <w:sz w:val="16"/>
        </w:rPr>
      </w:pPr>
      <w:r w:rsidRPr="0054757D">
        <w:rPr>
          <w:sz w:val="16"/>
        </w:rPr>
        <w:t xml:space="preserve">MOSCOW — </w:t>
      </w:r>
      <w:r w:rsidRPr="006D3B34">
        <w:rPr>
          <w:rStyle w:val="StyleBoldUnderline"/>
        </w:rPr>
        <w:t xml:space="preserve">Even as the chill in relations between the United States and Russia continues, the two countries are </w:t>
      </w:r>
      <w:r w:rsidRPr="0054757D">
        <w:rPr>
          <w:sz w:val="16"/>
        </w:rPr>
        <w:t xml:space="preserve">at least </w:t>
      </w:r>
      <w:r w:rsidRPr="006D3B34">
        <w:rPr>
          <w:rStyle w:val="StyleBoldUnderline"/>
        </w:rPr>
        <w:t>talking to each other more these days</w:t>
      </w:r>
      <w:r w:rsidRPr="0054757D">
        <w:rPr>
          <w:sz w:val="16"/>
        </w:rPr>
        <w:t>.</w:t>
      </w:r>
      <w:r w:rsidR="0054757D" w:rsidRPr="0054757D">
        <w:rPr>
          <w:sz w:val="12"/>
        </w:rPr>
        <w:t>¶</w:t>
      </w:r>
      <w:r w:rsidR="006D3B34" w:rsidRPr="0054757D">
        <w:rPr>
          <w:sz w:val="16"/>
        </w:rPr>
        <w:t xml:space="preserve"> </w:t>
      </w:r>
      <w:r w:rsidRPr="0054757D">
        <w:rPr>
          <w:sz w:val="16"/>
        </w:rPr>
        <w:t xml:space="preserve">With Secretary of State John F. Kerry and FBI director Robert Mueller both having come here this week for substantive discussions, Russian officials seem to have borrowed a talking point from the Obama administration: Although no one is actually using the word “reset,” </w:t>
      </w:r>
      <w:r w:rsidRPr="0054757D">
        <w:rPr>
          <w:rStyle w:val="StyleBoldUnderline"/>
        </w:rPr>
        <w:t>the Kremlin is nonetheless promoting the idea that Russia and the United States can pursue productive cooperation where their interests coincide and agree to disagree on other matters</w:t>
      </w:r>
      <w:r w:rsidRPr="0054757D">
        <w:rPr>
          <w:sz w:val="16"/>
        </w:rPr>
        <w:t>.</w:t>
      </w:r>
      <w:r w:rsidR="0054757D" w:rsidRPr="0054757D">
        <w:rPr>
          <w:sz w:val="12"/>
        </w:rPr>
        <w:t>¶</w:t>
      </w:r>
      <w:r w:rsidR="006D3B34" w:rsidRPr="0054757D">
        <w:rPr>
          <w:sz w:val="16"/>
        </w:rPr>
        <w:t xml:space="preserve"> </w:t>
      </w:r>
      <w:r w:rsidRPr="0054757D">
        <w:rPr>
          <w:sz w:val="16"/>
        </w:rPr>
        <w:t>How far-reaching that cooperation might prove to be is an open question. A State Department official praised Russia’s help with “logistics” in arranging for FBI agents investigating the Boston bombings to make inquiries here. But when it comes to the substance of intelligence sharing, both sides remain wary.</w:t>
      </w:r>
      <w:r w:rsidR="0054757D" w:rsidRPr="0054757D">
        <w:rPr>
          <w:sz w:val="12"/>
        </w:rPr>
        <w:t>¶</w:t>
      </w:r>
      <w:r w:rsidR="006D3B34" w:rsidRPr="0054757D">
        <w:rPr>
          <w:sz w:val="16"/>
        </w:rPr>
        <w:t xml:space="preserve"> </w:t>
      </w:r>
      <w:r w:rsidRPr="0054757D">
        <w:rPr>
          <w:sz w:val="16"/>
        </w:rPr>
        <w:t xml:space="preserve">On Syria, likewise, Kerry’s visit ended with a pledge by </w:t>
      </w:r>
      <w:r w:rsidRPr="0054757D">
        <w:rPr>
          <w:rStyle w:val="StyleBoldUnderline"/>
        </w:rPr>
        <w:t>the United States and Russia to sponsor a new peace conference, within the month</w:t>
      </w:r>
      <w:r w:rsidRPr="0054757D">
        <w:rPr>
          <w:sz w:val="16"/>
        </w:rPr>
        <w:t xml:space="preserve">. </w:t>
      </w:r>
      <w:r w:rsidRPr="0054757D">
        <w:rPr>
          <w:rStyle w:val="StyleBoldUnderline"/>
        </w:rPr>
        <w:t xml:space="preserve">Foreign Minister Sergei Lavrov said American and Russian intelligence agencies will coordinate their efforts in trying to determine whether chemical weapons have been used in Syria </w:t>
      </w:r>
      <w:r w:rsidRPr="0054757D">
        <w:rPr>
          <w:sz w:val="16"/>
        </w:rPr>
        <w:t>— and by whom.</w:t>
      </w:r>
      <w:r w:rsidR="0054757D" w:rsidRPr="0054757D">
        <w:rPr>
          <w:sz w:val="12"/>
        </w:rPr>
        <w:t>¶</w:t>
      </w:r>
      <w:r w:rsidR="006D3B34" w:rsidRPr="0054757D">
        <w:rPr>
          <w:sz w:val="16"/>
        </w:rPr>
        <w:t xml:space="preserve"> </w:t>
      </w:r>
      <w:r w:rsidRPr="0054757D">
        <w:rPr>
          <w:sz w:val="16"/>
        </w:rPr>
        <w:t>But even as the countries seem to be trying to feel their way toward a resolution of the Syrian crisis — the U.S. ambassador to Syria, Robert Ford, took part in the Moscow talks — they still fundamentally disagree on the legitimacy of the Syrian government.</w:t>
      </w:r>
      <w:r w:rsidR="0054757D" w:rsidRPr="0054757D">
        <w:rPr>
          <w:sz w:val="12"/>
        </w:rPr>
        <w:t>¶</w:t>
      </w:r>
      <w:r w:rsidR="006D3B34" w:rsidRPr="0054757D">
        <w:rPr>
          <w:sz w:val="16"/>
        </w:rPr>
        <w:t xml:space="preserve"> </w:t>
      </w:r>
      <w:r w:rsidRPr="0054757D">
        <w:rPr>
          <w:sz w:val="16"/>
        </w:rPr>
        <w:t xml:space="preserve">Still, Kerry’s visit here Tuesday and Wednesday, which included meetings with Lavrov and President Vladimir Putin, was well-received by his hosts. </w:t>
      </w:r>
      <w:r w:rsidRPr="0054757D">
        <w:rPr>
          <w:rStyle w:val="StyleBoldUnderline"/>
        </w:rPr>
        <w:t>Russia and the United States have certain common interests on which the two countries can and should work together</w:t>
      </w:r>
      <w:r w:rsidRPr="0054757D">
        <w:rPr>
          <w:sz w:val="16"/>
        </w:rPr>
        <w:t xml:space="preserve">, Lavrov said afterwards — </w:t>
      </w:r>
      <w:r w:rsidRPr="0054757D">
        <w:rPr>
          <w:rStyle w:val="StyleBoldUnderline"/>
        </w:rPr>
        <w:t>including not only anti-terrorism efforts, but initiatives against drug trafficking and organized crime</w:t>
      </w:r>
      <w:r w:rsidRPr="0054757D">
        <w:rPr>
          <w:sz w:val="16"/>
        </w:rPr>
        <w:t>.</w:t>
      </w:r>
      <w:r w:rsidR="0054757D" w:rsidRPr="0054757D">
        <w:rPr>
          <w:sz w:val="12"/>
        </w:rPr>
        <w:t>¶</w:t>
      </w:r>
      <w:r w:rsidR="006D3B34" w:rsidRPr="0054757D">
        <w:rPr>
          <w:sz w:val="16"/>
        </w:rPr>
        <w:t xml:space="preserve"> </w:t>
      </w:r>
      <w:r w:rsidRPr="0054757D">
        <w:rPr>
          <w:sz w:val="16"/>
        </w:rPr>
        <w:t>“</w:t>
      </w:r>
      <w:r w:rsidRPr="0054757D">
        <w:rPr>
          <w:rStyle w:val="StyleBoldUnderline"/>
        </w:rPr>
        <w:t>Secretary Kerry’s visit underscored that 2013 has the potential to produce a more productive trajectory in our bilateral relations,”</w:t>
      </w:r>
      <w:r w:rsidRPr="0054757D">
        <w:rPr>
          <w:sz w:val="16"/>
        </w:rPr>
        <w:t xml:space="preserve"> U.S. Ambassador Michael McFaul wrote on his blog.</w:t>
      </w:r>
      <w:r w:rsidR="0054757D" w:rsidRPr="0054757D">
        <w:rPr>
          <w:sz w:val="12"/>
        </w:rPr>
        <w:t>¶</w:t>
      </w:r>
      <w:r w:rsidR="006D3B34" w:rsidRPr="0054757D">
        <w:rPr>
          <w:sz w:val="16"/>
        </w:rPr>
        <w:t xml:space="preserve"> </w:t>
      </w:r>
      <w:r w:rsidRPr="0054757D">
        <w:rPr>
          <w:sz w:val="16"/>
        </w:rPr>
        <w:t>For the past 17 months, ever since Putin began his presidential election campaign, he has been casting the United States as a patron of disorder in Russia and a threat to Russian security. Relations with Washington steadily deteriorated, as each country banned a handful of officials from the other, American adoptions of Russian orphans were barred and American aid across a spectrum of causes was rejected. Russia repeatedly blocked efforts by the United States and other countries to commit the United Nations to resolving the conflict in Syria.</w:t>
      </w:r>
      <w:r w:rsidR="0054757D" w:rsidRPr="0054757D">
        <w:rPr>
          <w:sz w:val="12"/>
        </w:rPr>
        <w:t>¶</w:t>
      </w:r>
      <w:r w:rsidR="006D3B34" w:rsidRPr="0054757D">
        <w:rPr>
          <w:sz w:val="16"/>
        </w:rPr>
        <w:t xml:space="preserve"> </w:t>
      </w:r>
      <w:r w:rsidRPr="0054757D">
        <w:rPr>
          <w:sz w:val="16"/>
        </w:rPr>
        <w:t>Both sides trace the marked change in tone to April 15, when Tom Donilon, President Obama’s security adviser, handed a letter from his boss to Putin, suggesting ways to put the relationship back on course. The Kremlin quickly promised to reply in kind.</w:t>
      </w:r>
      <w:r w:rsidR="0054757D" w:rsidRPr="0054757D">
        <w:rPr>
          <w:sz w:val="12"/>
        </w:rPr>
        <w:t>¶</w:t>
      </w:r>
      <w:r w:rsidR="006D3B34" w:rsidRPr="0054757D">
        <w:rPr>
          <w:sz w:val="16"/>
        </w:rPr>
        <w:t xml:space="preserve"> </w:t>
      </w:r>
      <w:r w:rsidRPr="0054757D">
        <w:rPr>
          <w:sz w:val="16"/>
        </w:rPr>
        <w:t xml:space="preserve">On that same day, a few hours later, the two bombs went off in Boston. </w:t>
      </w:r>
      <w:r w:rsidRPr="0054757D">
        <w:rPr>
          <w:rStyle w:val="StyleBoldUnderline"/>
        </w:rPr>
        <w:t>When the connection to the troubles in Russia’s North Caucasus became apparent, the security services of both countries had a compelling reason to open lines of communication</w:t>
      </w:r>
      <w:r w:rsidRPr="0054757D">
        <w:rPr>
          <w:sz w:val="16"/>
        </w:rPr>
        <w:t>, at the very least.</w:t>
      </w:r>
      <w:r w:rsidR="0054757D" w:rsidRPr="0054757D">
        <w:rPr>
          <w:sz w:val="12"/>
        </w:rPr>
        <w:t>¶</w:t>
      </w:r>
      <w:r w:rsidR="006D3B34" w:rsidRPr="0054757D">
        <w:rPr>
          <w:sz w:val="16"/>
        </w:rPr>
        <w:t xml:space="preserve"> </w:t>
      </w:r>
      <w:r w:rsidRPr="0054757D">
        <w:rPr>
          <w:sz w:val="16"/>
        </w:rPr>
        <w:t>Yet all this is happening just as the Russian government itself appears to be going through a potentially serious transition, in a direction that is not at all clear.</w:t>
      </w:r>
      <w:r w:rsidR="0054757D" w:rsidRPr="0054757D">
        <w:rPr>
          <w:sz w:val="12"/>
        </w:rPr>
        <w:t>¶</w:t>
      </w:r>
      <w:r w:rsidR="006D3B34" w:rsidRPr="0054757D">
        <w:rPr>
          <w:sz w:val="16"/>
        </w:rPr>
        <w:t xml:space="preserve"> </w:t>
      </w:r>
      <w:r w:rsidRPr="0054757D">
        <w:rPr>
          <w:sz w:val="16"/>
        </w:rPr>
        <w:t>Vladislav Surkov, a deputy prime minister and once Putin’s chief ideological adviser, was forced out of his job Wednesday in what is widely seen as the most serious move so far by Putin against his onetime protege, Prime Minister Dmitry Medvedev.</w:t>
      </w:r>
      <w:r w:rsidR="0054757D" w:rsidRPr="0054757D">
        <w:rPr>
          <w:sz w:val="12"/>
        </w:rPr>
        <w:t>¶</w:t>
      </w:r>
      <w:r w:rsidR="006D3B34" w:rsidRPr="0054757D">
        <w:rPr>
          <w:sz w:val="16"/>
        </w:rPr>
        <w:t xml:space="preserve"> </w:t>
      </w:r>
      <w:r w:rsidRPr="0054757D">
        <w:rPr>
          <w:sz w:val="16"/>
        </w:rPr>
        <w:t>Putin, who has steadily betrayed a lack of respect for Medvedev since early this year, castigated Medvedev’s cabinet the day before Surkov’s resignation for its inability to get things done.</w:t>
      </w:r>
      <w:r w:rsidR="0054757D" w:rsidRPr="0054757D">
        <w:rPr>
          <w:sz w:val="12"/>
        </w:rPr>
        <w:t>¶</w:t>
      </w:r>
      <w:r w:rsidR="006D3B34" w:rsidRPr="0054757D">
        <w:rPr>
          <w:sz w:val="16"/>
        </w:rPr>
        <w:t xml:space="preserve"> </w:t>
      </w:r>
      <w:r w:rsidRPr="0054757D">
        <w:rPr>
          <w:sz w:val="16"/>
        </w:rPr>
        <w:t>Surkov, back when he was in favor, coined the idea of “sovereign democracy” as a description of Putin’s system of control from the top down. But his standing fell during last year’s political protests, and he has most recently been in a public dispute with the country’s chief criminal investigator over allegations of corruption at a new high-tech center called Skolkovo — one of Medvedev’s pet projects.</w:t>
      </w:r>
      <w:r w:rsidR="0054757D" w:rsidRPr="0054757D">
        <w:rPr>
          <w:sz w:val="12"/>
        </w:rPr>
        <w:t>¶</w:t>
      </w:r>
      <w:r w:rsidR="006D3B34" w:rsidRPr="0054757D">
        <w:rPr>
          <w:sz w:val="16"/>
        </w:rPr>
        <w:t xml:space="preserve"> </w:t>
      </w:r>
      <w:r w:rsidRPr="0054757D">
        <w:rPr>
          <w:sz w:val="16"/>
        </w:rPr>
        <w:t>Surkov’s exit illuminates public splits within the Russian ruling circle that until recently would never have been brought to light.</w:t>
      </w:r>
      <w:r w:rsidR="0054757D" w:rsidRPr="0054757D">
        <w:rPr>
          <w:sz w:val="12"/>
        </w:rPr>
        <w:t>¶</w:t>
      </w:r>
      <w:r w:rsidR="006D3B34" w:rsidRPr="0054757D">
        <w:rPr>
          <w:sz w:val="16"/>
        </w:rPr>
        <w:t xml:space="preserve"> </w:t>
      </w:r>
      <w:r w:rsidRPr="0054757D">
        <w:rPr>
          <w:sz w:val="16"/>
        </w:rPr>
        <w:t>The government announced Thursday that he is being replaced by Sergei Prikhodko, who for 16 years was the chief foreign policy adviser in the Kremlin. Some opposition leaders, who in the past castigated Surkov as a propagandist, worried nevertheless that his ouster may be a sign that hard-liners — from the military, police and Federal Security Service — have won the upper hand.</w:t>
      </w:r>
      <w:r w:rsidR="006D3B34" w:rsidRPr="0054757D">
        <w:rPr>
          <w:sz w:val="16"/>
        </w:rPr>
        <w:t xml:space="preserve"> At Thursday’s Victory Day parade in Red Square, Putin could be seen conferring and smiling with Defense Minister Sergei Shoigu, standing by the president’s right hand on the Kremlin reviewing stand, while Medvedev, to the left, stood slightly apart and in silence.</w:t>
      </w:r>
      <w:r w:rsidR="0054757D" w:rsidRPr="0054757D">
        <w:rPr>
          <w:sz w:val="12"/>
        </w:rPr>
        <w:t>¶</w:t>
      </w:r>
      <w:r w:rsidR="006D3B34" w:rsidRPr="0054757D">
        <w:rPr>
          <w:sz w:val="16"/>
        </w:rPr>
        <w:t xml:space="preserve"> Mikhail Prokhorov, the oligarch and Brooklyn Nets owner who ran for president last year, blogged that it was the “end of the era of sovereign democracy.”</w:t>
      </w:r>
      <w:r w:rsidR="0054757D" w:rsidRPr="0054757D">
        <w:rPr>
          <w:sz w:val="12"/>
        </w:rPr>
        <w:t>¶</w:t>
      </w:r>
      <w:r w:rsidR="006D3B34" w:rsidRPr="0054757D">
        <w:rPr>
          <w:sz w:val="16"/>
        </w:rPr>
        <w:t xml:space="preserve"> </w:t>
      </w:r>
      <w:r w:rsidR="006D3B34" w:rsidRPr="0054757D">
        <w:rPr>
          <w:rStyle w:val="StyleBoldUnderline"/>
        </w:rPr>
        <w:t>Kerry, who was here to discuss areas where the two countries can work together</w:t>
      </w:r>
      <w:r w:rsidR="006D3B34" w:rsidRPr="0054757D">
        <w:rPr>
          <w:sz w:val="16"/>
        </w:rPr>
        <w:t>, was careful to strike a balance. He met on Tuesday with World War II veterans preparing for the 68th anniversary of the end of the war in Europe, and he laid a wreath by the eternal flame that burns just outside the Kremlin wall. But he also met Wednesday with representatives of civil society organizations at Spaso House, the U.S. ambassador’s residence.</w:t>
      </w:r>
    </w:p>
    <w:p w:rsidR="00F25C97" w:rsidRDefault="00F25C97" w:rsidP="00F25C97"/>
    <w:p w:rsidR="009134CC" w:rsidRDefault="0029737D" w:rsidP="009134CC">
      <w:pPr>
        <w:pStyle w:val="Heading2"/>
      </w:pPr>
      <w:r>
        <w:lastRenderedPageBreak/>
        <w:t>Link</w:t>
      </w:r>
      <w:r w:rsidR="008F0A7B">
        <w:t>s</w:t>
      </w:r>
    </w:p>
    <w:p w:rsidR="005B7505" w:rsidRDefault="005B7505" w:rsidP="005B7505">
      <w:pPr>
        <w:pStyle w:val="Heading3"/>
      </w:pPr>
      <w:r>
        <w:lastRenderedPageBreak/>
        <w:t>2nc</w:t>
      </w:r>
      <w:r w:rsidR="009C0E28">
        <w:t xml:space="preserve"> GENERIC</w:t>
      </w:r>
      <w:r>
        <w:t xml:space="preserve"> Link wall </w:t>
      </w:r>
    </w:p>
    <w:p w:rsidR="005B7505" w:rsidRDefault="005B7505" w:rsidP="005B7505">
      <w:pPr>
        <w:pStyle w:val="Heading4"/>
      </w:pPr>
      <w:r>
        <w:t>US intrusion in Latin America will eliminate Russia’s sphere of Influence in the area, which creates tensions between them, that’s the 1nc carpenter ev</w:t>
      </w:r>
    </w:p>
    <w:p w:rsidR="005B7505" w:rsidRDefault="005B7505" w:rsidP="005B7505">
      <w:pPr>
        <w:pStyle w:val="Heading4"/>
      </w:pPr>
      <w:r>
        <w:t>Prefer our ev</w:t>
      </w:r>
      <w:r w:rsidR="009C0E28">
        <w:t>:</w:t>
      </w:r>
    </w:p>
    <w:p w:rsidR="005B7505" w:rsidRDefault="005B7505" w:rsidP="005B7505">
      <w:pPr>
        <w:pStyle w:val="Heading4"/>
        <w:numPr>
          <w:ilvl w:val="0"/>
          <w:numId w:val="2"/>
        </w:numPr>
      </w:pPr>
      <w:r>
        <w:t>Qualified, foreign policies vice president at cato institute</w:t>
      </w:r>
    </w:p>
    <w:p w:rsidR="005B7505" w:rsidRPr="005B7505" w:rsidRDefault="005B7505" w:rsidP="005B7505">
      <w:pPr>
        <w:pStyle w:val="Heading4"/>
        <w:numPr>
          <w:ilvl w:val="0"/>
          <w:numId w:val="2"/>
        </w:numPr>
      </w:pPr>
      <w:r>
        <w:t>Wrote a book specific to spheres of influence</w:t>
      </w:r>
    </w:p>
    <w:p w:rsidR="005B7505" w:rsidRDefault="005B7505" w:rsidP="005B7505">
      <w:r>
        <w:t>(insert the specific links from below, these are generics)</w:t>
      </w:r>
    </w:p>
    <w:p w:rsidR="005B7505" w:rsidRPr="005B7505" w:rsidRDefault="005B7505" w:rsidP="005B7505"/>
    <w:p w:rsidR="00214B1C" w:rsidRPr="00214B1C" w:rsidRDefault="00214B1C" w:rsidP="00214B1C">
      <w:pPr>
        <w:pStyle w:val="Heading4"/>
      </w:pPr>
      <w:r w:rsidRPr="00214B1C">
        <w:t>The increased US influence in Latin America reduces Russias geopolitical influence in the area</w:t>
      </w:r>
    </w:p>
    <w:p w:rsidR="00214B1C" w:rsidRPr="00214B1C" w:rsidRDefault="00214B1C" w:rsidP="002C1425">
      <w:pPr>
        <w:rPr>
          <w:rStyle w:val="StyleStyleBold12pt"/>
          <w:sz w:val="16"/>
        </w:rPr>
      </w:pPr>
      <w:r w:rsidRPr="00214B1C">
        <w:rPr>
          <w:rStyle w:val="StyleStyleBold12pt"/>
        </w:rPr>
        <w:t>Rinna 13</w:t>
      </w:r>
      <w:r w:rsidRPr="00214B1C">
        <w:rPr>
          <w:rStyle w:val="StyleStyleBold12pt"/>
          <w:sz w:val="16"/>
        </w:rPr>
        <w:t>(Anthony Rinna, Communications Intern at Colleagues International, Foreign Affairs Analyst at Center for World Conflict and Peace, Fellow, tenure begins August, Contributing analyst on Russian/Eurasian affairs at Center for World Conflict and Peace, “Russia’s Uncertain Position in post-Chávez Venezuela”, Center for World Conflict and Peace, March 9, 2013, http://centerforworldconflictandpeace.blogspot.com/2013/03/russias-uncertain-position-in-post.html)</w:t>
      </w:r>
    </w:p>
    <w:p w:rsidR="002C1425" w:rsidRDefault="007E6300" w:rsidP="002C1425">
      <w:pPr>
        <w:rPr>
          <w:rStyle w:val="StyleBoldUnderline"/>
        </w:rPr>
      </w:pPr>
      <w:r w:rsidRPr="00214B1C">
        <w:rPr>
          <w:sz w:val="16"/>
        </w:rPr>
        <w:t xml:space="preserve">The domestic and regional implications of the death of Hugo Chávez are numerous and wide-ranging, but unique to Venezuela is </w:t>
      </w:r>
      <w:r w:rsidRPr="007A0129">
        <w:rPr>
          <w:rStyle w:val="StyleBoldUnderline"/>
          <w:highlight w:val="yellow"/>
        </w:rPr>
        <w:t>the reverberations the death of its leader will have in faraway Russia</w:t>
      </w:r>
      <w:r w:rsidRPr="00214B1C">
        <w:rPr>
          <w:sz w:val="16"/>
        </w:rPr>
        <w:t xml:space="preserve"> and Eastern Europe. With the passing of “El Comandante," </w:t>
      </w:r>
      <w:r w:rsidRPr="007A0129">
        <w:rPr>
          <w:rStyle w:val="StyleBoldUnderline"/>
          <w:highlight w:val="yellow"/>
        </w:rPr>
        <w:t>it’s possible that Russia’s geopolitical influence in Latin America may weaken and that it’s arms exports will decline, directly affecting Russia’s economic growth</w:t>
      </w:r>
      <w:r w:rsidRPr="00FB357A">
        <w:rPr>
          <w:rStyle w:val="StyleBoldUnderline"/>
        </w:rPr>
        <w:t>.</w:t>
      </w:r>
      <w:r w:rsidRPr="00214B1C">
        <w:rPr>
          <w:sz w:val="16"/>
        </w:rPr>
        <w:t xml:space="preserve"> Much of this depends on who succeeds Chávez and what sort of relationship his successor pursues with Russia.</w:t>
      </w:r>
      <w:r w:rsidR="00B05945" w:rsidRPr="00B05945">
        <w:rPr>
          <w:sz w:val="12"/>
        </w:rPr>
        <w:t>¶</w:t>
      </w:r>
      <w:r w:rsidR="00FB357A" w:rsidRPr="00214B1C">
        <w:rPr>
          <w:sz w:val="16"/>
        </w:rPr>
        <w:t xml:space="preserve"> </w:t>
      </w:r>
      <w:r w:rsidR="00B05945" w:rsidRPr="00B05945">
        <w:rPr>
          <w:sz w:val="12"/>
        </w:rPr>
        <w:t>¶</w:t>
      </w:r>
      <w:r w:rsidR="00FB357A" w:rsidRPr="00214B1C">
        <w:rPr>
          <w:sz w:val="16"/>
        </w:rPr>
        <w:t xml:space="preserve"> </w:t>
      </w:r>
      <w:r w:rsidRPr="00214B1C">
        <w:rPr>
          <w:sz w:val="16"/>
        </w:rPr>
        <w:t>In the 21st century, Russia has had a tendency in its foreign policy to pursue relations with smaller, less powerful, but in many cases very central, states in regions around the world (i.e. Serbia in the Balkans, Syria in the Middle East, etc.) in an effort to increase its own role in the so-called “multi-polar” world. While Russia’s major ally in Latin America is actually Brazil, Russia has found Venezuela to be a willing partner in supporting Russia’s own foreign policy, with Venezuela even going so far as to (hypocritically) recognize South Ossetia’s declaration of independence from Georgia while opposing Kosovo’s independence from Serbia because of the “bad precedent” it would set. Venezuelan vice president Nicolás Maduro said that "the unipolar world is collapsing and finishing in all aspects, and the alliance with Russia is part of that effort to build a multipolar world."</w:t>
      </w:r>
      <w:r w:rsidR="00B05945" w:rsidRPr="00B05945">
        <w:rPr>
          <w:sz w:val="12"/>
        </w:rPr>
        <w:t>¶</w:t>
      </w:r>
      <w:r w:rsidRPr="00214B1C">
        <w:rPr>
          <w:sz w:val="16"/>
        </w:rPr>
        <w:t xml:space="preserve"> </w:t>
      </w:r>
      <w:r w:rsidRPr="007A0129">
        <w:rPr>
          <w:rStyle w:val="StyleBoldUnderline"/>
          <w:highlight w:val="yellow"/>
        </w:rPr>
        <w:t>Russia’s ties with Venezuela as its Latin American partner was a perfect match</w:t>
      </w:r>
      <w:r w:rsidRPr="00214B1C">
        <w:rPr>
          <w:sz w:val="16"/>
        </w:rPr>
        <w:t xml:space="preserve">- Chávez was an outspoken critic of the United States and his country controlled vast reserves of energy, which gave Russia an excellent opportunity to exert its influence in the country and counter American power in the region, namely, by combining mutual feelings on U.S. influence abroad with the capacity to develop Venezuela’s energy industry. </w:t>
      </w:r>
      <w:r w:rsidR="00B05945" w:rsidRPr="00B05945">
        <w:rPr>
          <w:sz w:val="12"/>
        </w:rPr>
        <w:t>¶</w:t>
      </w:r>
      <w:r w:rsidRPr="00214B1C">
        <w:rPr>
          <w:sz w:val="16"/>
        </w:rPr>
        <w:t xml:space="preserve"> 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w:t>
      </w:r>
      <w:r w:rsidRPr="00214B1C">
        <w:rPr>
          <w:rStyle w:val="StyleBoldUnderline"/>
        </w:rPr>
        <w:t xml:space="preserve">Nevertheless, </w:t>
      </w:r>
      <w:r w:rsidRPr="007A0129">
        <w:rPr>
          <w:rStyle w:val="StyleBoldUnderline"/>
          <w:highlight w:val="yellow"/>
        </w:rPr>
        <w:t>Venezuela provided a beacon through which Russia was able to exert geopolitical influence in a region</w:t>
      </w:r>
      <w:r w:rsidRPr="00214B1C">
        <w:rPr>
          <w:rStyle w:val="StyleBoldUnderline"/>
        </w:rPr>
        <w:t xml:space="preserve"> far beyond its periphery</w:t>
      </w:r>
      <w:r w:rsidRPr="00214B1C">
        <w:rPr>
          <w:sz w:val="16"/>
        </w:rPr>
        <w:t>.</w:t>
      </w:r>
      <w:r w:rsidR="00B05945" w:rsidRPr="00B05945">
        <w:rPr>
          <w:sz w:val="12"/>
        </w:rPr>
        <w:t>¶</w:t>
      </w:r>
      <w:r w:rsidRPr="00214B1C">
        <w:rPr>
          <w:sz w:val="16"/>
        </w:rPr>
        <w:t xml:space="preserve"> One of the biggest areas of cooperation between Russia and Venezuela is the energy sector, a fact recently underscored by Vladimir Putin’s decision to send Igor Sechin, CEO of Russia’s state owned oil company Rosneft, as a special presidential envoy to Hugo Chávez’s funeral. Venezuela has the largest proven reserves of crude oil in the world, but the oil is in need of a more intense refinement process than most other crude supplies around the world. Russia has the technological capabilities Venezuela needs to refine its heavy crude, and Russian energy companies are active in several aspects of the Venezuelan energy industry. </w:t>
      </w:r>
      <w:r w:rsidR="00B05945" w:rsidRPr="00B05945">
        <w:rPr>
          <w:sz w:val="12"/>
        </w:rPr>
        <w:t>¶</w:t>
      </w:r>
      <w:r w:rsidRPr="00214B1C">
        <w:rPr>
          <w:sz w:val="16"/>
        </w:rPr>
        <w:t xml:space="preserve"> Russian companies plan to invest $17.6 billion in Venezuela by 2019 and multiply energy output fourfold in an attempt to expand cooperation to offshore areas and oil services, according to Reuters. Sechin has said Rosneft will finance production with loans from Russian banks and credit lines from international banks. Because the Venezuelan economy is currently in shambles, it is highly likely that the Russian-Venezuelan energy cooperation will continue, </w:t>
      </w:r>
      <w:r w:rsidRPr="007A0129">
        <w:rPr>
          <w:rStyle w:val="StyleBoldUnderline"/>
          <w:highlight w:val="yellow"/>
        </w:rPr>
        <w:t>with the possibility that if a government friendlier to the United States should take powe</w:t>
      </w:r>
      <w:r w:rsidRPr="00214B1C">
        <w:rPr>
          <w:rStyle w:val="StyleBoldUnderline"/>
        </w:rPr>
        <w:t>r</w:t>
      </w:r>
      <w:r w:rsidRPr="00214B1C">
        <w:rPr>
          <w:sz w:val="16"/>
        </w:rPr>
        <w:t xml:space="preserve">, existing contracts with Russian companies would continue, but that </w:t>
      </w:r>
      <w:r w:rsidRPr="007A0129">
        <w:rPr>
          <w:rStyle w:val="StyleBoldUnderline"/>
          <w:highlight w:val="yellow"/>
        </w:rPr>
        <w:t>American companies would be invited to participate in new ventures.</w:t>
      </w:r>
      <w:r w:rsidR="00B05945" w:rsidRPr="007A0129">
        <w:rPr>
          <w:rStyle w:val="StyleBoldUnderline"/>
          <w:b w:val="0"/>
          <w:sz w:val="12"/>
          <w:highlight w:val="yellow"/>
          <w:u w:val="none"/>
        </w:rPr>
        <w:t>¶</w:t>
      </w:r>
      <w:r w:rsidRPr="007A0129">
        <w:rPr>
          <w:rStyle w:val="StyleBoldUnderline"/>
          <w:highlight w:val="yellow"/>
        </w:rPr>
        <w:t xml:space="preserve"> The situation in Venezuela may actually effect Russia’s energy relations with one of its Eastern European neighbors</w:t>
      </w:r>
      <w:r w:rsidRPr="00214B1C">
        <w:rPr>
          <w:sz w:val="16"/>
        </w:rPr>
        <w:t xml:space="preserve">- Belarus. Belarus has had a rather unique relationship with Russia, and is part of a “union state” with Russia. Yet since 2007, the one thorn in the side of Belarus-Russia relations has been energy, mainly because of a dispute which emerged when Russia accused Belarus of siphoning Russian </w:t>
      </w:r>
      <w:r w:rsidRPr="00214B1C">
        <w:rPr>
          <w:sz w:val="16"/>
        </w:rPr>
        <w:lastRenderedPageBreak/>
        <w:t xml:space="preserve">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Ukrainian port of Odessa, then up to Belarus through a pipeline. </w:t>
      </w:r>
      <w:r w:rsidR="00B05945" w:rsidRPr="00B05945">
        <w:rPr>
          <w:sz w:val="12"/>
        </w:rPr>
        <w:t>¶</w:t>
      </w:r>
      <w:r w:rsidRPr="00214B1C">
        <w:rPr>
          <w:sz w:val="16"/>
        </w:rPr>
        <w:t xml:space="preserve"> Belarus has sought 23 million tons of oil from Russia for 2013, but Belarusian President Aleksandr Lukashenko has stated that if Russia will only sell Belarus up to 18 million tons (as it has stated) and it will import energy from Venezuela and Azerbaijan. </w:t>
      </w:r>
      <w:r w:rsidRPr="00214B1C">
        <w:rPr>
          <w:rStyle w:val="StyleBoldUnderline"/>
        </w:rPr>
        <w:t>Yet if Venezuela for any reason suspends its sales of energy to Belarus, this may give Russia more leverage over Belarus</w:t>
      </w:r>
      <w:r w:rsidRPr="00214B1C">
        <w:rPr>
          <w:sz w:val="16"/>
        </w:rPr>
        <w:t xml:space="preserve"> as it (Belarus) will have lost a valuable supplier of alternative energy. This situation seems unlikely since Venezuela can only benefit from the influx of cash, but is still an example of how far reaching the implications of the upcoming transfer of power in Venezuela really are.</w:t>
      </w:r>
      <w:r w:rsidR="00B05945" w:rsidRPr="00B05945">
        <w:rPr>
          <w:sz w:val="12"/>
        </w:rPr>
        <w:t>¶</w:t>
      </w:r>
      <w:r w:rsidRPr="00214B1C">
        <w:rPr>
          <w:sz w:val="16"/>
        </w:rPr>
        <w:t xml:space="preserve"> After energy, </w:t>
      </w:r>
      <w:r w:rsidRPr="00214B1C">
        <w:rPr>
          <w:rStyle w:val="StyleBoldUnderline"/>
        </w:rPr>
        <w:t>Russia’s most valuable export is armaments and military hardware</w:t>
      </w:r>
      <w:r w:rsidRPr="00214B1C">
        <w:rPr>
          <w:sz w:val="16"/>
        </w:rPr>
        <w:t xml:space="preserv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 </w:t>
      </w:r>
      <w:r w:rsidR="00B05945" w:rsidRPr="00B05945">
        <w:rPr>
          <w:sz w:val="12"/>
        </w:rPr>
        <w:t>¶</w:t>
      </w:r>
      <w:r w:rsidRPr="00214B1C">
        <w:rPr>
          <w:sz w:val="16"/>
        </w:rPr>
        <w:t xml:space="preserve"> Venezuela is the second-largest customer for Russian military hardware (after India), and as Russia’s economy is famously lacking in diversity of exports outside of energy, a willing market for arms is greatly welcomed (a situation only enhanced by the instability in another major importer of Russian arms- Syria). In 2009, then-</w:t>
      </w:r>
      <w:r w:rsidRPr="00214B1C">
        <w:rPr>
          <w:rStyle w:val="StyleBoldUnderline"/>
        </w:rPr>
        <w:t>Secretary of State Hillary Clinton warned of a possible arms race between Colombia and Venezuela</w:t>
      </w:r>
      <w:r w:rsidRPr="00214B1C">
        <w:rPr>
          <w:sz w:val="16"/>
        </w:rPr>
        <w:t>.</w:t>
      </w:r>
      <w:r w:rsidR="00B05945" w:rsidRPr="00B05945">
        <w:rPr>
          <w:sz w:val="12"/>
        </w:rPr>
        <w:t>¶</w:t>
      </w:r>
      <w:r w:rsidRPr="00214B1C">
        <w:rPr>
          <w:sz w:val="16"/>
        </w:rPr>
        <w:t xml:space="preserve"> Since 2006, the gross income for Russian military sales abroad has doubled, and Russian arms sales are now almost exclusively handled through state-owned company Rosoboronexport</w:t>
      </w:r>
      <w:r w:rsidRPr="007A0129">
        <w:rPr>
          <w:sz w:val="16"/>
          <w:highlight w:val="yellow"/>
        </w:rPr>
        <w:t xml:space="preserve">. </w:t>
      </w:r>
      <w:r w:rsidRPr="007A0129">
        <w:rPr>
          <w:rStyle w:val="StyleBoldUnderline"/>
          <w:highlight w:val="yellow"/>
        </w:rPr>
        <w:t>Chávez’s death, however, could reduce Russia’s client relationship with Venezuela in the arms industry</w:t>
      </w:r>
      <w:r w:rsidRPr="007A0129">
        <w:rPr>
          <w:sz w:val="16"/>
          <w:highlight w:val="yellow"/>
        </w:rPr>
        <w:t>,</w:t>
      </w:r>
      <w:r w:rsidRPr="00214B1C">
        <w:rPr>
          <w:sz w:val="16"/>
        </w:rPr>
        <w:t xml:space="preserve"> depending on how the succession plays out. It would be easy to assume that Nicolás Maduro, Venezuela’s vice president, would succeed the late Chávez, yet Venezuela’s opposition is relatively strong. The Venezuelan economy, despite the strength of the country’s crude reserves, is not entirely healthy, and </w:t>
      </w:r>
      <w:r w:rsidRPr="00214B1C">
        <w:rPr>
          <w:rStyle w:val="StyleBoldUnderline"/>
        </w:rPr>
        <w:t>if the Venezuelan opposition ends up in power they may decide that it is not economically viable to have such contracts arms with Russia</w:t>
      </w:r>
      <w:r w:rsidRPr="00214B1C">
        <w:rPr>
          <w:sz w:val="16"/>
        </w:rPr>
        <w:t>. Viachelav Nikonov, deputy chair of the Russian Parliament’s committee on foreign affairs, has stated that he does not believe a new Venezuelan administration would be able to opt out of currently existing contracts, but future contracts may not be pursued.</w:t>
      </w:r>
      <w:r w:rsidR="00B05945" w:rsidRPr="00B05945">
        <w:rPr>
          <w:sz w:val="12"/>
        </w:rPr>
        <w:t>¶</w:t>
      </w:r>
      <w:r w:rsidRPr="00214B1C">
        <w:rPr>
          <w:sz w:val="16"/>
        </w:rPr>
        <w:t xml:space="preserve"> Given the fragile state of Venezuela’s economy, Russia will most likely remain a major player in Venezuela’s foreign relations, because even if the opposition were somehow to come to power, Russian participation in the country’s energy sector is still largely necessary for it to be able to produce energy in adequate amounts and at sufficient levels of refinement. Yet </w:t>
      </w:r>
      <w:r w:rsidRPr="007A0129">
        <w:rPr>
          <w:rStyle w:val="StyleBoldUnderline"/>
          <w:highlight w:val="yellow"/>
        </w:rPr>
        <w:t>Russia may lose a large part of its customer base</w:t>
      </w:r>
      <w:r w:rsidRPr="00214B1C">
        <w:rPr>
          <w:rStyle w:val="StyleBoldUnderline"/>
        </w:rPr>
        <w:t xml:space="preserve"> in the armaments industry, </w:t>
      </w:r>
      <w:r w:rsidRPr="007A0129">
        <w:rPr>
          <w:rStyle w:val="StyleBoldUnderline"/>
        </w:rPr>
        <w:t xml:space="preserve">and if a right-wing administration comes to power, or at least a Chávez lieutenant who seeks to improve relations with the United States, </w:t>
      </w:r>
      <w:r w:rsidRPr="007A0129">
        <w:rPr>
          <w:rStyle w:val="StyleBoldUnderline"/>
          <w:highlight w:val="yellow"/>
        </w:rPr>
        <w:t>Russia may also find itself with less of a partner in the geopolitical arena of countering U.S. influence in Latin America.</w:t>
      </w:r>
    </w:p>
    <w:p w:rsidR="00D519C8" w:rsidRDefault="00D519C8" w:rsidP="002C1425">
      <w:pPr>
        <w:rPr>
          <w:rStyle w:val="StyleBoldUnderline"/>
        </w:rPr>
      </w:pPr>
    </w:p>
    <w:p w:rsidR="005152FF" w:rsidRPr="005152FF" w:rsidRDefault="005152FF" w:rsidP="005152FF">
      <w:pPr>
        <w:pStyle w:val="Heading4"/>
      </w:pPr>
      <w:r>
        <w:t xml:space="preserve">Increased American involvement in Latin America leads to hostility and conflicts with </w:t>
      </w:r>
      <w:r w:rsidR="00646DD1">
        <w:t>Russia</w:t>
      </w:r>
    </w:p>
    <w:p w:rsidR="00FA2669" w:rsidRPr="005152FF" w:rsidRDefault="00FA2669" w:rsidP="00D519C8">
      <w:pPr>
        <w:rPr>
          <w:rStyle w:val="StyleStyleBold12pt"/>
          <w:sz w:val="16"/>
        </w:rPr>
      </w:pPr>
      <w:r w:rsidRPr="00FC0110">
        <w:rPr>
          <w:rStyle w:val="StyleStyleBold12pt"/>
        </w:rPr>
        <w:t>Bugajski 13</w:t>
      </w:r>
      <w:r w:rsidRPr="005152FF">
        <w:rPr>
          <w:rStyle w:val="StyleStyleBold12pt"/>
          <w:sz w:val="16"/>
        </w:rPr>
        <w:t xml:space="preserve">(Janusz Bugajski, </w:t>
      </w:r>
      <w:r w:rsidR="005152FF" w:rsidRPr="005152FF">
        <w:rPr>
          <w:rStyle w:val="StyleStyleBold12pt"/>
          <w:sz w:val="16"/>
        </w:rPr>
        <w:t xml:space="preserve">Janusz Bugajski, is the Director of East European Studies at the Center for Strategic and International Studies enior associate in the Europe Program at CSIS. He has served as a consultant for various U.S. organizations and government agencies and testifies regularly before the U.S. Congress, “Russia’s Soft Power Wars”, </w:t>
      </w:r>
      <w:r w:rsidR="00646DD1">
        <w:rPr>
          <w:rStyle w:val="StyleStyleBold12pt"/>
          <w:sz w:val="16"/>
        </w:rPr>
        <w:t xml:space="preserve">Ukrainian week, </w:t>
      </w:r>
      <w:r w:rsidR="005152FF" w:rsidRPr="005152FF">
        <w:rPr>
          <w:rStyle w:val="StyleStyleBold12pt"/>
          <w:sz w:val="16"/>
        </w:rPr>
        <w:t>February 8, 2013, http://ukrainianweek.com/World/71849)</w:t>
      </w:r>
    </w:p>
    <w:p w:rsidR="0031172F" w:rsidRDefault="0031172F" w:rsidP="0031172F">
      <w:pPr>
        <w:rPr>
          <w:rStyle w:val="StyleBoldUnderline"/>
        </w:rPr>
      </w:pPr>
      <w:r w:rsidRPr="00FA2669">
        <w:rPr>
          <w:sz w:val="16"/>
        </w:rPr>
        <w:t>Third, while the US promotes cordial relations between its own allies and Russia</w:t>
      </w:r>
      <w:r w:rsidRPr="00FA2669">
        <w:rPr>
          <w:rStyle w:val="StyleBoldUnderline"/>
        </w:rPr>
        <w:t>, Moscow remains fixated on its own primacy or exclusivity</w:t>
      </w:r>
      <w:r w:rsidRPr="00FA2669">
        <w:rPr>
          <w:sz w:val="16"/>
        </w:rPr>
        <w:t xml:space="preserve">. For instance, </w:t>
      </w:r>
      <w:r w:rsidRPr="00FA2669">
        <w:rPr>
          <w:rStyle w:val="StyleBoldUnderline"/>
        </w:rPr>
        <w:t>Washington supports closer bilateral relations between</w:t>
      </w:r>
      <w:r w:rsidRPr="00FA2669">
        <w:rPr>
          <w:sz w:val="16"/>
        </w:rPr>
        <w:t xml:space="preserve"> Poland or other Central-East </w:t>
      </w:r>
      <w:r w:rsidRPr="00FA2669">
        <w:rPr>
          <w:rStyle w:val="StyleBoldUnderline"/>
        </w:rPr>
        <w:t>European countries and Russia as it believes this generates regional stability and lessens the need for U.S. security guarantees</w:t>
      </w:r>
      <w:r w:rsidRPr="00FA2669">
        <w:rPr>
          <w:sz w:val="16"/>
        </w:rPr>
        <w:t xml:space="preserve">. In stark contrast, the </w:t>
      </w:r>
      <w:r w:rsidRPr="00FA2669">
        <w:rPr>
          <w:rStyle w:val="StyleBoldUnderline"/>
        </w:rPr>
        <w:t>Kremlin does not support closer relations between Ukraine or the CIS states and the US, calculating that this deprives Moscow of its political leverage, undermines its privileged interests, and could be the harbinger of a political and military alliance.</w:t>
      </w:r>
      <w:r w:rsidR="00B05945" w:rsidRPr="00B05945">
        <w:rPr>
          <w:sz w:val="12"/>
        </w:rPr>
        <w:t>¶</w:t>
      </w:r>
      <w:r w:rsidRPr="00FA2669">
        <w:rPr>
          <w:sz w:val="16"/>
        </w:rPr>
        <w:t xml:space="preserve"> </w:t>
      </w:r>
      <w:r w:rsidR="00B05945" w:rsidRPr="00B05945">
        <w:rPr>
          <w:sz w:val="12"/>
        </w:rPr>
        <w:t>¶</w:t>
      </w:r>
      <w:r w:rsidRPr="00FA2669">
        <w:rPr>
          <w:sz w:val="16"/>
        </w:rPr>
        <w:t xml:space="preserve"> Fourth, the </w:t>
      </w:r>
      <w:r w:rsidRPr="00FA2669">
        <w:rPr>
          <w:rStyle w:val="StyleBoldUnderline"/>
        </w:rPr>
        <w:t>Kremlin actually promotes conflicts between its allies and the US to weaken America’s influence or seeks to capitalize on disputes between Washington and third parties</w:t>
      </w:r>
      <w:r w:rsidRPr="00FA2669">
        <w:rPr>
          <w:sz w:val="16"/>
        </w:rPr>
        <w:t xml:space="preserve">. For example, </w:t>
      </w:r>
      <w:r w:rsidRPr="00FA2669">
        <w:rPr>
          <w:rStyle w:val="StyleBoldUnderline"/>
        </w:rPr>
        <w:t>Moscow has endeavored to buttress the Hugo Chavez government in Venezuela into a more assertive regional player in Latin America that can create security headaches for the US. By contrast, Washington actively discourages disputes between Moscow and its former satellites</w:t>
      </w:r>
      <w:r w:rsidRPr="00FA2669">
        <w:rPr>
          <w:sz w:val="16"/>
        </w:rPr>
        <w:t xml:space="preserve">. Moreover, </w:t>
      </w:r>
      <w:r w:rsidRPr="00FA2669">
        <w:rPr>
          <w:rStyle w:val="StyleBoldUnderline"/>
        </w:rPr>
        <w:t>it is not obsessed with alleged Russian encirclement when Moscow sends military vessels to Cuba or Venezuela. However, when a U.S ship sails into the Black Sea or Washington sells military equipment to Georgia, the Kremlin claims that Washington is launching a new Cold War</w:t>
      </w:r>
      <w:r w:rsidRPr="00FA2669">
        <w:rPr>
          <w:sz w:val="16"/>
        </w:rPr>
        <w:t>.</w:t>
      </w:r>
      <w:r w:rsidR="00B05945" w:rsidRPr="00B05945">
        <w:rPr>
          <w:sz w:val="12"/>
        </w:rPr>
        <w:t>¶</w:t>
      </w:r>
      <w:r w:rsidRPr="00FA2669">
        <w:rPr>
          <w:sz w:val="16"/>
        </w:rPr>
        <w:t xml:space="preserve"> </w:t>
      </w:r>
      <w:r w:rsidR="00B05945" w:rsidRPr="00B05945">
        <w:rPr>
          <w:sz w:val="12"/>
        </w:rPr>
        <w:t>¶</w:t>
      </w:r>
      <w:r w:rsidRPr="00FA2669">
        <w:rPr>
          <w:sz w:val="16"/>
        </w:rPr>
        <w:t xml:space="preserve"> For Russian officials, </w:t>
      </w:r>
      <w:r w:rsidRPr="00FA2669">
        <w:rPr>
          <w:rStyle w:val="StyleBoldUnderline"/>
        </w:rPr>
        <w:t xml:space="preserve">alliances and partnerships are in themselves zero sum calculations in a constant struggle for influence and </w:t>
      </w:r>
      <w:r w:rsidRPr="00FA2669">
        <w:rPr>
          <w:rStyle w:val="StyleBoldUnderline"/>
        </w:rPr>
        <w:lastRenderedPageBreak/>
        <w:t>advantage with the United States. “Soft power” is thereby understood by Moscow as an arm of Russian  state influence and a valuable tactical tool employed to achieve specific geostrategic ambitions.</w:t>
      </w:r>
    </w:p>
    <w:p w:rsidR="00646DD1" w:rsidRDefault="00646DD1" w:rsidP="0031172F">
      <w:pPr>
        <w:rPr>
          <w:rStyle w:val="StyleBoldUnderline"/>
        </w:rPr>
      </w:pPr>
    </w:p>
    <w:p w:rsidR="00646DD1" w:rsidRPr="00646DD1" w:rsidRDefault="00646DD1" w:rsidP="00646DD1">
      <w:pPr>
        <w:pStyle w:val="Heading4"/>
      </w:pPr>
      <w:r w:rsidRPr="00646DD1">
        <w:t>Further US involvement risks Russian retaliation, action to gain influence anywhere could be detrimental</w:t>
      </w:r>
    </w:p>
    <w:p w:rsidR="00646DD1" w:rsidRPr="00646DD1" w:rsidRDefault="00646DD1" w:rsidP="0031172F">
      <w:pPr>
        <w:rPr>
          <w:rStyle w:val="StyleStyleBold12pt"/>
          <w:sz w:val="16"/>
        </w:rPr>
      </w:pPr>
      <w:r w:rsidRPr="00FC0110">
        <w:rPr>
          <w:rStyle w:val="StyleStyleBold12pt"/>
        </w:rPr>
        <w:t>Aron 13</w:t>
      </w:r>
      <w:r w:rsidRPr="00646DD1">
        <w:rPr>
          <w:rStyle w:val="StyleStyleBold12pt"/>
          <w:sz w:val="16"/>
        </w:rPr>
        <w:t>(Leon Aron, Director of Russian Studies at the American Enterprise Institute. He is the author, most recently, of Roads to the Temple: Truth, Memory, Ideas, and Ideals in the Making of the Russian Revolution, “The Putin Doctrine: Russia's Quest to Rebuild the Soviet State”, foreign affairs published by council of foreign relations, March 8, 2013, http://www.foreignaffairs.com/articles/139049/leon-aron/the-putin-doctrine)</w:t>
      </w:r>
    </w:p>
    <w:p w:rsidR="00646DD1" w:rsidRDefault="00646DD1" w:rsidP="00646DD1">
      <w:pPr>
        <w:rPr>
          <w:sz w:val="16"/>
        </w:rPr>
      </w:pPr>
      <w:r w:rsidRPr="00646DD1">
        <w:rPr>
          <w:sz w:val="16"/>
        </w:rPr>
        <w:t xml:space="preserve">Much in Russian foreign policy today is based on a consensus that crystallized in the early 1990s. Emerging from the rubble of the Soviet collapse, this consensus ranges across the political spectrum -- from pro-Western liberals to leftists and nationalists. </w:t>
      </w:r>
      <w:r w:rsidRPr="00646DD1">
        <w:rPr>
          <w:rStyle w:val="StyleBoldUnderline"/>
        </w:rPr>
        <w:t xml:space="preserve">It rests on three geostrategic imperatives: that Russia must remain a nuclear superpower, a great power in all facets of international activity, and the hegemon -- the political, military, and economic leader -- of its region. </w:t>
      </w:r>
      <w:r w:rsidRPr="00646DD1">
        <w:rPr>
          <w:sz w:val="16"/>
        </w:rPr>
        <w:t xml:space="preserve">This consensus marks a line in the sand, </w:t>
      </w:r>
      <w:r w:rsidRPr="00646DD1">
        <w:rPr>
          <w:rStyle w:val="StyleBoldUnderline"/>
        </w:rPr>
        <w:t>beyond which Russia cannot retreat without losing its sense of pride or even national identity. It has proven remarkably resilient, surviving post-revolutionary turbulence and the change of political regimes</w:t>
      </w:r>
      <w:r w:rsidRPr="00646DD1">
        <w:rPr>
          <w:sz w:val="16"/>
        </w:rPr>
        <w:t xml:space="preserve"> from Boris Yeltsin to Vladimir Putin.</w:t>
      </w:r>
      <w:r w:rsidR="00B05945" w:rsidRPr="00B05945">
        <w:rPr>
          <w:sz w:val="12"/>
        </w:rPr>
        <w:t>¶</w:t>
      </w:r>
      <w:r w:rsidRPr="00646DD1">
        <w:rPr>
          <w:sz w:val="16"/>
        </w:rPr>
        <w:t xml:space="preserve"> After his election as president i</w:t>
      </w:r>
      <w:r w:rsidRPr="00646DD1">
        <w:rPr>
          <w:rStyle w:val="StyleBoldUnderline"/>
        </w:rPr>
        <w:t xml:space="preserve">n 2000, Putin added to this agenda an overarching goal: the recovery of economic, political, and geostrategic assets lost by the Soviet state in 1991. </w:t>
      </w:r>
      <w:r w:rsidRPr="00646DD1">
        <w:rPr>
          <w:sz w:val="16"/>
        </w:rPr>
        <w:t xml:space="preserve">Although he has never spelled it out formally, </w:t>
      </w:r>
      <w:r w:rsidRPr="00646DD1">
        <w:rPr>
          <w:rStyle w:val="StyleBoldUnderline"/>
        </w:rPr>
        <w:t>Putin has pursued this objective with such determination, coherence, and consistency that it merits being called the Putin Doctrine</w:t>
      </w:r>
      <w:r w:rsidRPr="00646DD1">
        <w:rPr>
          <w:sz w:val="16"/>
        </w:rPr>
        <w:t xml:space="preserve">. Domestically, the doctrine has guided the regime to reclaim the commanding heights of the economy (first and foremost, the oil and natural gas industries) and reassert its control over national politics, the judicial system, and the national television networks, from which an overwhelming majority of Russians get their news. In foreign and security policy, </w:t>
      </w:r>
      <w:r w:rsidRPr="00646DD1">
        <w:rPr>
          <w:rStyle w:val="StyleBoldUnderline"/>
        </w:rPr>
        <w:t>the doctrine has amounted to a reinterpretation of Russia's geostrategic triad, making its implementation and maintenance considerably more assertive than originally intended. Although U.S. President Barack Obama has signaled lately that he will attempt to revive the "reset" with Russia, Washington's best option may well be a strategic pause: a much-scaled-down mode of interaction that reflects the growing disparity in values and objectives between the two countries yet preserves frank dialogue and even cooperation in a few select areas.</w:t>
      </w:r>
      <w:r w:rsidR="00B05945" w:rsidRPr="00B05945">
        <w:rPr>
          <w:rStyle w:val="StyleBoldUnderline"/>
          <w:b w:val="0"/>
          <w:sz w:val="12"/>
          <w:u w:val="none"/>
        </w:rPr>
        <w:t>¶</w:t>
      </w:r>
      <w:r w:rsidRPr="00646DD1">
        <w:rPr>
          <w:sz w:val="16"/>
        </w:rPr>
        <w:t xml:space="preserve"> THE PUTIN DOCTRINE IN PRACTICE</w:t>
      </w:r>
    </w:p>
    <w:p w:rsidR="00646DD1" w:rsidRDefault="00646DD1" w:rsidP="00646DD1">
      <w:pPr>
        <w:rPr>
          <w:sz w:val="16"/>
        </w:rPr>
      </w:pPr>
    </w:p>
    <w:p w:rsidR="005B7505" w:rsidRPr="00CD291E" w:rsidRDefault="005B7505" w:rsidP="005B7505">
      <w:pPr>
        <w:pStyle w:val="Heading4"/>
      </w:pPr>
      <w:r w:rsidRPr="00CD291E">
        <w:t xml:space="preserve">US gaining influence will crowd out </w:t>
      </w:r>
      <w:r>
        <w:t>Russia</w:t>
      </w:r>
    </w:p>
    <w:p w:rsidR="005B7505" w:rsidRPr="00CD291E" w:rsidRDefault="005B7505" w:rsidP="005B7505">
      <w:pPr>
        <w:rPr>
          <w:rStyle w:val="StyleStyleBold12pt"/>
          <w:sz w:val="16"/>
        </w:rPr>
      </w:pPr>
      <w:r w:rsidRPr="00CD291E">
        <w:rPr>
          <w:rStyle w:val="StyleStyleBold12pt"/>
        </w:rPr>
        <w:t>Carpenter 10</w:t>
      </w:r>
      <w:r w:rsidRPr="00CD291E">
        <w:rPr>
          <w:rStyle w:val="StyleStyleBold12pt"/>
          <w:sz w:val="16"/>
        </w:rPr>
        <w:t>( Ted Galen Carpenter, vice president for defense and foreign-policy studies at the Cato Institute, is the author of eight books on international affairs, “Resets and Spheres of Influence”, cato institute, October 19, 2010, http://www.cato.org/publications/commentary/resets-spheres-influence)</w:t>
      </w:r>
    </w:p>
    <w:p w:rsidR="005B7505" w:rsidRDefault="005B7505" w:rsidP="005B7505">
      <w:pPr>
        <w:rPr>
          <w:sz w:val="16"/>
        </w:rPr>
      </w:pPr>
      <w:r w:rsidRPr="00F03673">
        <w:rPr>
          <w:rStyle w:val="StyleBoldUnderline"/>
        </w:rPr>
        <w:t xml:space="preserve">The Obama administration has explicitly sought to “reset” the relationship with Russia, which had become quite dysfunctional during the final years of the Bush administration. </w:t>
      </w:r>
      <w:r w:rsidRPr="00CD291E">
        <w:rPr>
          <w:sz w:val="16"/>
        </w:rPr>
        <w:t>Although Washington has not used the reset terminology with respect to the troubled U.S. relationship with China, the substantive goal appears to be similar. Secretary of Defense Robert Gates’ effort to restore the dialogue between the militaries of the two countries is one indication of that intent.</w:t>
      </w:r>
      <w:r w:rsidRPr="00B05945">
        <w:rPr>
          <w:sz w:val="12"/>
        </w:rPr>
        <w:t>¶</w:t>
      </w:r>
      <w:r w:rsidRPr="00CD291E">
        <w:rPr>
          <w:sz w:val="16"/>
        </w:rPr>
        <w:t xml:space="preserve"> Both </w:t>
      </w:r>
      <w:r w:rsidRPr="004611D0">
        <w:rPr>
          <w:rStyle w:val="StyleBoldUnderline"/>
        </w:rPr>
        <w:t>goals</w:t>
      </w:r>
      <w:r w:rsidRPr="00CD291E">
        <w:rPr>
          <w:sz w:val="16"/>
        </w:rPr>
        <w:t xml:space="preserve">, however, </w:t>
      </w:r>
      <w:r w:rsidRPr="004611D0">
        <w:rPr>
          <w:rStyle w:val="StyleBoldUnderline"/>
        </w:rPr>
        <w:t>are encountering headwinds for a key reason. Policy makers seem unwilling to accept the reality that any great power in the international system expects, and will seek to enforce, a sphere of influence in its immediate region.</w:t>
      </w:r>
      <w:r w:rsidRPr="00CD291E">
        <w:rPr>
          <w:sz w:val="16"/>
        </w:rPr>
        <w:t xml:space="preserve"> Secretary of State Condoleezza Rice famously (or infamously) insisted that the concept of a sphere of influence was both obsolete and pernicious. But that viewpoint is dangerously erroneous. </w:t>
      </w:r>
      <w:r w:rsidRPr="004611D0">
        <w:rPr>
          <w:rStyle w:val="StyleBoldUnderline"/>
        </w:rPr>
        <w:t xml:space="preserve">The tensions between the United States and Russia </w:t>
      </w:r>
      <w:r w:rsidRPr="00CD291E">
        <w:rPr>
          <w:sz w:val="16"/>
        </w:rPr>
        <w:t>and those between the United States and China</w:t>
      </w:r>
      <w:r w:rsidRPr="004611D0">
        <w:rPr>
          <w:rStyle w:val="StyleBoldUnderline"/>
        </w:rPr>
        <w:t xml:space="preserve"> confirm that point</w:t>
      </w:r>
      <w:r w:rsidRPr="00CD291E">
        <w:rPr>
          <w:sz w:val="16"/>
        </w:rPr>
        <w:t>.</w:t>
      </w:r>
      <w:r w:rsidRPr="00B05945">
        <w:rPr>
          <w:sz w:val="12"/>
        </w:rPr>
        <w:t>¶</w:t>
      </w:r>
      <w:r w:rsidRPr="00CD291E">
        <w:rPr>
          <w:sz w:val="16"/>
        </w:rPr>
        <w:t xml:space="preserve"> </w:t>
      </w:r>
      <w:r w:rsidRPr="004611D0">
        <w:rPr>
          <w:rStyle w:val="StyleBoldUnderline"/>
        </w:rPr>
        <w:t xml:space="preserve">The latest, clumsy provocation is Moscow’s agreement to help Venezuela build a nuclear-power plant. Predictably, that move has caused hawks in the United States to thunder about perfidious Russian contempt for the Monroe Doctrine. </w:t>
      </w:r>
      <w:r w:rsidRPr="00CD291E">
        <w:rPr>
          <w:sz w:val="16"/>
        </w:rPr>
        <w:t xml:space="preserve">There is more than a little hypocrisy in that outrage, since many of those same hawks successfully lobbied for adding the Baltic republics to NATO </w:t>
      </w:r>
      <w:r w:rsidRPr="00AE545E">
        <w:rPr>
          <w:rStyle w:val="StyleBoldUnderline"/>
        </w:rPr>
        <w:t>and now advocate deploying ballistic missile defenses in Eastern Europe and offering NATO membership to Ukraine and Georgia</w:t>
      </w:r>
      <w:r w:rsidRPr="00CD291E">
        <w:rPr>
          <w:sz w:val="16"/>
        </w:rPr>
        <w:t xml:space="preserve"> — as though Russia has no justifiable reason to object to such moves in its geopolitical back yard.</w:t>
      </w:r>
    </w:p>
    <w:p w:rsidR="005B7505" w:rsidRDefault="005B7505" w:rsidP="005B7505">
      <w:pPr>
        <w:rPr>
          <w:sz w:val="16"/>
        </w:rPr>
      </w:pPr>
    </w:p>
    <w:p w:rsidR="005B7505" w:rsidRDefault="005B7505" w:rsidP="005B7505">
      <w:pPr>
        <w:rPr>
          <w:sz w:val="16"/>
        </w:rPr>
      </w:pPr>
    </w:p>
    <w:p w:rsidR="00387538" w:rsidRPr="00FC0110" w:rsidRDefault="00FC0110" w:rsidP="00FC0110">
      <w:pPr>
        <w:pStyle w:val="Heading3"/>
      </w:pPr>
      <w:r w:rsidRPr="00FC0110">
        <w:lastRenderedPageBreak/>
        <w:t>Cuba links</w:t>
      </w:r>
    </w:p>
    <w:p w:rsidR="00387538" w:rsidRPr="00FC0110" w:rsidRDefault="00FC0110" w:rsidP="00FC0110">
      <w:pPr>
        <w:pStyle w:val="Heading4"/>
      </w:pPr>
      <w:r w:rsidRPr="00FC0110">
        <w:t>Further US involvement in cuba kicks Russia out of the area</w:t>
      </w:r>
    </w:p>
    <w:p w:rsidR="00387538" w:rsidRPr="00FC0110" w:rsidRDefault="001E47D8" w:rsidP="00646DD1">
      <w:pPr>
        <w:rPr>
          <w:rStyle w:val="StyleStyleBold12pt"/>
          <w:sz w:val="16"/>
        </w:rPr>
      </w:pPr>
      <w:r w:rsidRPr="00FC0110">
        <w:rPr>
          <w:rStyle w:val="StyleStyleBold12pt"/>
        </w:rPr>
        <w:t xml:space="preserve">Lulko </w:t>
      </w:r>
      <w:r w:rsidR="00FC0110" w:rsidRPr="00FC0110">
        <w:rPr>
          <w:rStyle w:val="StyleStyleBold12pt"/>
        </w:rPr>
        <w:t>13</w:t>
      </w:r>
      <w:r w:rsidRPr="00FC0110">
        <w:rPr>
          <w:rStyle w:val="StyleStyleBold12pt"/>
          <w:sz w:val="16"/>
        </w:rPr>
        <w:t xml:space="preserve">(Lyuba Lulko, journalist and reporter for Pravda.ru, “Russia to revive army bases in three oceans”, Pravda.ru, </w:t>
      </w:r>
      <w:r w:rsidR="00FC0110" w:rsidRPr="00FC0110">
        <w:rPr>
          <w:rStyle w:val="StyleStyleBold12pt"/>
          <w:sz w:val="16"/>
        </w:rPr>
        <w:t>July 20, 2013</w:t>
      </w:r>
      <w:r w:rsidR="00FC0110">
        <w:rPr>
          <w:rStyle w:val="StyleStyleBold12pt"/>
          <w:sz w:val="16"/>
        </w:rPr>
        <w:t xml:space="preserve"> last modified date</w:t>
      </w:r>
      <w:r w:rsidR="00FC0110" w:rsidRPr="00FC0110">
        <w:rPr>
          <w:rStyle w:val="StyleStyleBold12pt"/>
          <w:sz w:val="16"/>
        </w:rPr>
        <w:t>, http://english.pravda.ru/russia/politics/01-08-2012/121804-russia_army_base-0/)</w:t>
      </w:r>
    </w:p>
    <w:p w:rsidR="00646DD1" w:rsidRDefault="00387538" w:rsidP="00646DD1">
      <w:pPr>
        <w:rPr>
          <w:rStyle w:val="StyleBoldUnderline"/>
        </w:rPr>
      </w:pPr>
      <w:r w:rsidRPr="00387538">
        <w:rPr>
          <w:rStyle w:val="StyleBoldUnderline"/>
        </w:rPr>
        <w:t>The Russian government intends to restore the military-technical support of their ships at the former military base in</w:t>
      </w:r>
      <w:r w:rsidRPr="00387538">
        <w:rPr>
          <w:sz w:val="16"/>
        </w:rPr>
        <w:t xml:space="preserve"> Cam Ranh (Vietnam), Lourdes (</w:t>
      </w:r>
      <w:r w:rsidRPr="00387538">
        <w:rPr>
          <w:rStyle w:val="StyleBoldUnderline"/>
        </w:rPr>
        <w:t>Cuba</w:t>
      </w:r>
      <w:r w:rsidRPr="00387538">
        <w:rPr>
          <w:sz w:val="16"/>
        </w:rPr>
        <w:t xml:space="preserve">) and the Seychelles. So far, </w:t>
      </w:r>
      <w:r w:rsidRPr="00387538">
        <w:rPr>
          <w:rStyle w:val="StyleBoldUnderline"/>
        </w:rPr>
        <w:t>this is not about plans for a military presence, but rather the restoration of the crew resources. However, a solid contractual basis should be developed for these plans.</w:t>
      </w:r>
      <w:r w:rsidR="00B05945" w:rsidRPr="00B05945">
        <w:rPr>
          <w:rStyle w:val="StyleBoldUnderline"/>
          <w:b w:val="0"/>
          <w:sz w:val="12"/>
          <w:u w:val="none"/>
        </w:rPr>
        <w:t>¶</w:t>
      </w:r>
      <w:r w:rsidRPr="00387538">
        <w:rPr>
          <w:rStyle w:val="StyleBoldUnderline"/>
        </w:rPr>
        <w:t xml:space="preserve"> The intentions were announced on July 27 by the Russian Navy Commander Vice Admiral Viktor Chirkov</w:t>
      </w:r>
      <w:r w:rsidRPr="00387538">
        <w:rPr>
          <w:sz w:val="16"/>
        </w:rPr>
        <w:t>. "</w:t>
      </w:r>
      <w:r w:rsidRPr="00387538">
        <w:rPr>
          <w:rStyle w:val="StyleBoldUnderline"/>
        </w:rPr>
        <w:t>At the international level, the creation of logistics points in Cuba</w:t>
      </w:r>
      <w:r w:rsidRPr="00387538">
        <w:rPr>
          <w:sz w:val="16"/>
        </w:rPr>
        <w:t xml:space="preserve">, the Seychelles and Vietnam </w:t>
      </w:r>
      <w:r w:rsidRPr="00387538">
        <w:rPr>
          <w:rStyle w:val="StyleBoldUnderline"/>
        </w:rPr>
        <w:t>is being worked out</w:t>
      </w:r>
      <w:r w:rsidRPr="00387538">
        <w:rPr>
          <w:sz w:val="16"/>
        </w:rPr>
        <w:t xml:space="preserve">," Chirkov was quoted by the media. The issue was specifically discussed at the meeting with the leaders of all countries. President of Vietnam Truong Tan Sang has recently held talks with Prime Minister Dmitri Medvedev in Moscow and President Putin in Sochi. </w:t>
      </w:r>
      <w:r w:rsidRPr="00387538">
        <w:rPr>
          <w:rStyle w:val="StyleBoldUnderline"/>
        </w:rPr>
        <w:t>Cuban leader Raul Castro met with Putin in Moscow earlier this month</w:t>
      </w:r>
      <w:r w:rsidRPr="00387538">
        <w:rPr>
          <w:sz w:val="16"/>
        </w:rPr>
        <w:t xml:space="preserve">. A little earlier the President of the Republic of Seychelles, James Michel made an unequivocal statement. "We will give Russia the benefits in Cam Ranh, including the development of military cooperation," the President of Vietnam told the media. </w:t>
      </w:r>
      <w:r w:rsidRPr="00387538">
        <w:rPr>
          <w:rStyle w:val="StyleBoldUnderline"/>
        </w:rPr>
        <w:t>Cuba that has an American military base in Guantanamo Bay and is protesting against the deployment of new U.S. bases in Colombia, of course, wants to acquire an ally in Russia to be able to contain the United States.</w:t>
      </w:r>
      <w:r w:rsidRPr="00387538">
        <w:rPr>
          <w:sz w:val="16"/>
        </w:rPr>
        <w:t xml:space="preserve"> Seychelles in the Indian Ocean has always been in the zone of Soviet influence. In 1981, the Soviet Navy helped the government to prevent the military coup and before the collapse of the USSR the Soviets had a constant presence in the area. In June of 2012, at the opening of an Orthodox church in the capital city of Victoria, James Michel spoke of Russia's role in combating piracy and supported the Russian idea to build a pier in the port of Victoria, designed for the reception of the Navy warships of Russian Federation.</w:t>
      </w:r>
      <w:r w:rsidR="00B05945" w:rsidRPr="00B05945">
        <w:rPr>
          <w:sz w:val="12"/>
        </w:rPr>
        <w:t>¶</w:t>
      </w:r>
      <w:r w:rsidRPr="00387538">
        <w:rPr>
          <w:sz w:val="16"/>
        </w:rPr>
        <w:t xml:space="preserve"> Following the statement by Vice-Admiral, Russian Foreign Ministry and Defense Ministry made it clear that they were talking about rest and replenishment of the crews after the campaign in the area and not military bases. It </w:t>
      </w:r>
      <w:r w:rsidRPr="00387538">
        <w:rPr>
          <w:rStyle w:val="StyleBoldUnderline"/>
        </w:rPr>
        <w:t>is clear, however, that Russian warships could do both without special arrangements, given the good attitudes of the leaders of these countries toward Russia. It can be assumed that the Russian Admiral unwittingly gave away far-reaching plans of the Russian leadership</w:t>
      </w:r>
      <w:r w:rsidRPr="00387538">
        <w:rPr>
          <w:sz w:val="16"/>
        </w:rPr>
        <w:t>. That would be great, because from the time of Peter the Great, Russia had a strong fleet and army. In addition, it is worth mentioning Putin's statement at the G20 meeting in June. After the meeting with U.S. President Barack Obama, Putin made a sudden harsh statement to the press. "In 2001 I, as the President of the Russian Federation and the supreme commander, deemed it advantageous to withdraw the radio-electronic center Lourdes from Cuba. In exchange for this, George Bush, the then U.S. president, has assured me that this decision would become the final confirmation that the Cold War was over and both of our states, getting rid of the relics of the Cold War, will start building a new relationship based on cooperation and transparency. In particular, Bush has convinced me that the U.S. missile defense system will never be deployed in Eastern Europe.</w:t>
      </w:r>
      <w:r w:rsidR="00B05945" w:rsidRPr="00B05945">
        <w:rPr>
          <w:sz w:val="12"/>
        </w:rPr>
        <w:t>¶</w:t>
      </w:r>
      <w:r w:rsidRPr="00387538">
        <w:rPr>
          <w:sz w:val="16"/>
        </w:rPr>
        <w:t xml:space="preserve"> The Russian Federation has fulfilled all terms of the agreement. And even more. I shut down not only the Cuban Lourdes but also Kamran in Vietnam. I shut them down because I gave my word of honor. I, </w:t>
      </w:r>
      <w:r w:rsidRPr="00387538">
        <w:rPr>
          <w:rStyle w:val="StyleBoldUnderline"/>
        </w:rPr>
        <w:t>like a man, has kept my word. What have the Americans do</w:t>
      </w:r>
      <w:r w:rsidRPr="00387538">
        <w:rPr>
          <w:sz w:val="16"/>
        </w:rPr>
        <w:t>n</w:t>
      </w:r>
      <w:r w:rsidRPr="00387538">
        <w:rPr>
          <w:rStyle w:val="StyleBoldUnderline"/>
        </w:rPr>
        <w:t>e? The Americans are not responsible for their own words. It is no secret that in recent years, the U.S. created a buffer zone around Russia, involving in this process not only the countries of Central Europe, but also the Baltic states, Ukraine and the Caucasus. The only response to this could be an asymmetric expansion of the Russian military presence abroad, particularly in Cuba. In Cuba, there are convenient bays for our reconnaissance and warships</w:t>
      </w:r>
      <w:r w:rsidRPr="00387538">
        <w:rPr>
          <w:sz w:val="16"/>
        </w:rPr>
        <w:t xml:space="preserve">, a network of the so-called "jump airfields." With the full consent of the Cuban leadership, on May 11 of this year, </w:t>
      </w:r>
      <w:r w:rsidRPr="00387538">
        <w:rPr>
          <w:rStyle w:val="StyleBoldUnderline"/>
        </w:rPr>
        <w:t>our country has not only resumed work in the electronic center of Lourdes, but also placed the latest mobile strategic nuclear missiles</w:t>
      </w:r>
      <w:r w:rsidRPr="00387538">
        <w:rPr>
          <w:sz w:val="16"/>
        </w:rPr>
        <w:t xml:space="preserve"> "Oak" on the island. They did not want to do it the amicable way, now let them deal with this," Putin said.</w:t>
      </w:r>
      <w:r w:rsidR="00B05945" w:rsidRPr="00B05945">
        <w:rPr>
          <w:sz w:val="12"/>
        </w:rPr>
        <w:t>¶</w:t>
      </w:r>
      <w:r w:rsidRPr="00387538">
        <w:rPr>
          <w:sz w:val="16"/>
        </w:rPr>
        <w:t xml:space="preserve"> </w:t>
      </w:r>
      <w:r w:rsidRPr="00387538">
        <w:rPr>
          <w:rStyle w:val="StyleBoldUnderline"/>
        </w:rPr>
        <w:t>It is obvious that Russia will not stop simply at "resting" their sailors in the area</w:t>
      </w:r>
      <w:r w:rsidRPr="00387538">
        <w:rPr>
          <w:sz w:val="16"/>
        </w:rPr>
        <w:t>. Now back to the statement of Chirkov. Americans have not officially resented it. For example, the Pentagon spokesman George Little said that Russia had the right to enter into military agreements and relationships with other countries, as does the United States, according to France Press Agency. The reason is simple: American analysts believe that Russia now cannot afford to create its own military bases.</w:t>
      </w:r>
      <w:r w:rsidR="00B05945" w:rsidRPr="00B05945">
        <w:rPr>
          <w:sz w:val="12"/>
        </w:rPr>
        <w:t>¶</w:t>
      </w:r>
      <w:r w:rsidRPr="00387538">
        <w:rPr>
          <w:sz w:val="16"/>
        </w:rPr>
        <w:t xml:space="preserve"> The Americans talk about Russia's lack of influence, money and the actual fleet. Western media quoted an "independent expert on the defense" in Moscow Paul Fengelgauer. He said that Russia does not have the necessary naval resources to provide constant presence outside its territorial waters, as it has only 30 major warships that serve five fleets. Therefore, the possibility of placing an additional station does not mean the expansion of sea power in Russia. This is largely an objective assessment. But </w:t>
      </w:r>
      <w:r w:rsidRPr="00387538">
        <w:rPr>
          <w:rStyle w:val="StyleBoldUnderline"/>
        </w:rPr>
        <w:t xml:space="preserve">since the crisis in the West in 2008, Russia began to recover part of its navy. The loss was not that great - about a quarter of the Soviet reserve. Another thing is that we should talk about the modernization of the fleet. </w:t>
      </w:r>
      <w:r w:rsidRPr="00387538">
        <w:rPr>
          <w:sz w:val="16"/>
        </w:rPr>
        <w:t xml:space="preserve">There is much to maintain. On Thursday, Chirkov said that this year </w:t>
      </w:r>
      <w:r w:rsidRPr="00387538">
        <w:rPr>
          <w:rStyle w:val="StyleBoldUnderline"/>
        </w:rPr>
        <w:t>Russia's naval forces can be replenished with another 10-15 warships, including destroyers and nuclear submarines.</w:t>
      </w:r>
      <w:r w:rsidR="00B05945" w:rsidRPr="00B05945">
        <w:rPr>
          <w:sz w:val="12"/>
        </w:rPr>
        <w:t>¶</w:t>
      </w:r>
      <w:r w:rsidRPr="00387538">
        <w:rPr>
          <w:sz w:val="16"/>
        </w:rPr>
        <w:t xml:space="preserve"> As for the influence, judging by the words </w:t>
      </w:r>
      <w:r w:rsidRPr="00387538">
        <w:rPr>
          <w:sz w:val="16"/>
        </w:rPr>
        <w:lastRenderedPageBreak/>
        <w:t xml:space="preserve">of the Russian President, </w:t>
      </w:r>
      <w:r w:rsidRPr="00387538">
        <w:rPr>
          <w:rStyle w:val="StyleBoldUnderline"/>
        </w:rPr>
        <w:t>Russia is also actively growing in this regard, although work in this direction has only begun. As we can see, Pacific, Atlantic and Indian Oceans are involved. This is due not only to geopolitical reasons, but the growing economic presence of Russia in the regions.</w:t>
      </w:r>
      <w:r w:rsidRPr="00387538">
        <w:rPr>
          <w:sz w:val="16"/>
        </w:rPr>
        <w:t xml:space="preserve"> For example, "Gazprom" is actively working on offshore Vietnam. In the Caribbean, it also participates in the construction of Meso-American pipeline and field development in Venezuela. </w:t>
      </w:r>
      <w:r w:rsidRPr="00387538">
        <w:rPr>
          <w:rStyle w:val="StyleBoldUnderline"/>
        </w:rPr>
        <w:t>An ammunition plant is under construction in Cuba.</w:t>
      </w:r>
    </w:p>
    <w:p w:rsidR="00FC0110" w:rsidRDefault="00FC0110" w:rsidP="00646DD1">
      <w:pPr>
        <w:rPr>
          <w:rStyle w:val="StyleBoldUnderline"/>
        </w:rPr>
      </w:pPr>
    </w:p>
    <w:p w:rsidR="00FC0110" w:rsidRDefault="00FC0110" w:rsidP="00646DD1">
      <w:pPr>
        <w:rPr>
          <w:rStyle w:val="StyleBoldUnderline"/>
        </w:rPr>
      </w:pPr>
    </w:p>
    <w:p w:rsidR="003C3402" w:rsidRPr="003C3402" w:rsidRDefault="003C3402" w:rsidP="003C3402">
      <w:pPr>
        <w:pStyle w:val="Heading4"/>
      </w:pPr>
      <w:r w:rsidRPr="003C3402">
        <w:t>Increased US involvement in Cuba crowds out russia from the region</w:t>
      </w:r>
    </w:p>
    <w:p w:rsidR="003C3402" w:rsidRPr="003C3402" w:rsidRDefault="003C3402" w:rsidP="00646DD1">
      <w:pPr>
        <w:rPr>
          <w:rStyle w:val="StyleBoldUnderline"/>
        </w:rPr>
      </w:pPr>
      <w:r w:rsidRPr="003C3402">
        <w:rPr>
          <w:rStyle w:val="StyleStyleBold12pt"/>
        </w:rPr>
        <w:t>Vakulenko 12</w:t>
      </w:r>
      <w:r w:rsidRPr="003C3402">
        <w:rPr>
          <w:rStyle w:val="StyleStyleBold12pt"/>
          <w:sz w:val="16"/>
        </w:rPr>
        <w:t>(Darya Vakulenko,  Research Associate at Council on Hemispheric Affairs, “Economic Cold War: Russia And US Battle For Influence In Western Hemisphere – Analysis”, Eurasia review, August 29, 2012, http://www.eurasiareview.com/29082012-economic-cold-war-russia-and-us-battle-for-influence-in-western-hemisphere-analysis/)</w:t>
      </w:r>
    </w:p>
    <w:p w:rsidR="00FC0110" w:rsidRDefault="00573EED" w:rsidP="00573EED">
      <w:pPr>
        <w:rPr>
          <w:rStyle w:val="StyleBoldUnderline"/>
        </w:rPr>
      </w:pPr>
      <w:r w:rsidRPr="000468FB">
        <w:rPr>
          <w:sz w:val="16"/>
        </w:rPr>
        <w:t xml:space="preserve">The </w:t>
      </w:r>
      <w:r w:rsidRPr="00573EED">
        <w:rPr>
          <w:rStyle w:val="StyleBoldUnderline"/>
        </w:rPr>
        <w:t>current economic competition between the Russian Federation and the United States in the Western Hemisphere bears striking similarity to the political antagonism prevalent during the Cold War</w:t>
      </w:r>
      <w:r w:rsidRPr="000468FB">
        <w:rPr>
          <w:sz w:val="16"/>
        </w:rPr>
        <w:t xml:space="preserve">. </w:t>
      </w:r>
      <w:r w:rsidRPr="00573EED">
        <w:rPr>
          <w:rStyle w:val="StyleBoldUnderline"/>
        </w:rPr>
        <w:t>This deep seated rivalry still influences world affairs</w:t>
      </w:r>
      <w:r w:rsidRPr="000468FB">
        <w:rPr>
          <w:sz w:val="16"/>
        </w:rPr>
        <w:t xml:space="preserve">, as the United Nations Security Council cannot enact any major decision without an agreement between those two powers. </w:t>
      </w:r>
      <w:r w:rsidRPr="003C3402">
        <w:rPr>
          <w:rStyle w:val="StyleBoldUnderline"/>
        </w:rPr>
        <w:t>However, a pragmatic view of the world economy plays a greater role now in the determination of Russia’s priorities and strategies as it begins to catch up with the U.S. in its exposure to Latin American economic interests</w:t>
      </w:r>
      <w:r w:rsidRPr="000468FB">
        <w:rPr>
          <w:sz w:val="16"/>
        </w:rPr>
        <w:t>.</w:t>
      </w:r>
      <w:r w:rsidR="00B05945" w:rsidRPr="00B05945">
        <w:rPr>
          <w:sz w:val="12"/>
        </w:rPr>
        <w:t>¶</w:t>
      </w:r>
      <w:r w:rsidRPr="000468FB">
        <w:rPr>
          <w:sz w:val="16"/>
        </w:rPr>
        <w:t xml:space="preserve"> Vladimir Putin</w:t>
      </w:r>
      <w:r w:rsidR="00B05945" w:rsidRPr="00B05945">
        <w:rPr>
          <w:sz w:val="12"/>
        </w:rPr>
        <w:t>¶</w:t>
      </w:r>
      <w:r w:rsidRPr="000468FB">
        <w:rPr>
          <w:sz w:val="16"/>
        </w:rPr>
        <w:t xml:space="preserve"> Vladimir Putin</w:t>
      </w:r>
      <w:r w:rsidR="00B05945" w:rsidRPr="00B05945">
        <w:rPr>
          <w:sz w:val="12"/>
        </w:rPr>
        <w:t>¶</w:t>
      </w:r>
      <w:r w:rsidRPr="000468FB">
        <w:rPr>
          <w:sz w:val="16"/>
        </w:rPr>
        <w:t xml:space="preserve"> As of late, </w:t>
      </w:r>
      <w:r w:rsidRPr="00573EED">
        <w:rPr>
          <w:rStyle w:val="StyleBoldUnderline"/>
        </w:rPr>
        <w:t>the Russian Federation has gained economic ground over the United States in various parts of the Latin American region</w:t>
      </w:r>
      <w:r w:rsidRPr="000468FB">
        <w:rPr>
          <w:sz w:val="16"/>
        </w:rPr>
        <w:t xml:space="preserve">. For example, </w:t>
      </w:r>
      <w:r w:rsidRPr="00573EED">
        <w:rPr>
          <w:rStyle w:val="StyleBoldUnderline"/>
        </w:rPr>
        <w:t>Washington’s embargo on Cuba gives Russia the opportunity to fill in the economic hollows left by the “imperialist neighbor</w:t>
      </w:r>
      <w:r w:rsidRPr="000468FB">
        <w:rPr>
          <w:sz w:val="16"/>
        </w:rPr>
        <w:t xml:space="preserve">.” </w:t>
      </w:r>
      <w:r w:rsidRPr="003C3402">
        <w:rPr>
          <w:rStyle w:val="StyleBoldUnderline"/>
        </w:rPr>
        <w:t>While Washington engages in very limited trade with its ancient foe, Russia-Cuban links have been gro</w:t>
      </w:r>
      <w:r w:rsidRPr="00573EED">
        <w:rPr>
          <w:rStyle w:val="StyleBoldUnderline"/>
        </w:rPr>
        <w:t>wing stronger</w:t>
      </w:r>
      <w:r w:rsidRPr="000468FB">
        <w:rPr>
          <w:sz w:val="16"/>
        </w:rPr>
        <w:t xml:space="preserve"> with each passing year. Recently, the Russian oil company Zarubezhneft announced its plan to invest $100 million USD in Cuba by 2025. Considering that deposits of Cuban oil are estimated to reach 20 billion barrels, the Russians’ investment plan appears as if it will bring considerable profits in the near future to both sides.[1]</w:t>
      </w:r>
      <w:r w:rsidR="00B05945" w:rsidRPr="00B05945">
        <w:rPr>
          <w:sz w:val="12"/>
        </w:rPr>
        <w:t>¶</w:t>
      </w:r>
      <w:r w:rsidRPr="000468FB">
        <w:rPr>
          <w:sz w:val="16"/>
        </w:rPr>
        <w:t xml:space="preserve"> </w:t>
      </w:r>
      <w:r w:rsidRPr="00573EED">
        <w:rPr>
          <w:rStyle w:val="StyleBoldUnderline"/>
        </w:rPr>
        <w:t>The recent activity in Ecuador presents another aspect of Russia’s growing economic attraction to Latin America</w:t>
      </w:r>
      <w:r w:rsidRPr="000468FB">
        <w:rPr>
          <w:sz w:val="16"/>
        </w:rPr>
        <w:t xml:space="preserve">. At the end of July 2012, </w:t>
      </w:r>
      <w:r w:rsidRPr="00573EED">
        <w:rPr>
          <w:rStyle w:val="StyleBoldUnderline"/>
        </w:rPr>
        <w:t xml:space="preserve">the Ecuadorian government signed the “memorandum of understanding” with </w:t>
      </w:r>
      <w:r w:rsidRPr="000468FB">
        <w:rPr>
          <w:sz w:val="16"/>
        </w:rPr>
        <w:t xml:space="preserve">Gazprom, </w:t>
      </w:r>
      <w:r w:rsidRPr="00573EED">
        <w:rPr>
          <w:rStyle w:val="StyleBoldUnderline"/>
        </w:rPr>
        <w:t>Russia’s largest oil and gas company</w:t>
      </w:r>
      <w:r w:rsidRPr="000468FB">
        <w:rPr>
          <w:sz w:val="16"/>
        </w:rPr>
        <w:t>. The memorandum will launch the exploration of the natural-gas field in the southern coastal areas of Ecuador.[2] This “Bolivarian country” (in reference to the state’s left-leaning state ideology) will gain ample royalties in conjunction with the development of its energy sector, while Russia will secure market access into Ecuador via their already impressive natural gas reserves. Notably, Ecuadorian President Rafael Correa continues to advocate continental leadership independent of U.S. influence, thereby welcoming Russian influence.</w:t>
      </w:r>
      <w:r w:rsidR="00B05945" w:rsidRPr="00B05945">
        <w:rPr>
          <w:sz w:val="12"/>
        </w:rPr>
        <w:t>¶</w:t>
      </w:r>
      <w:r w:rsidRPr="000468FB">
        <w:rPr>
          <w:sz w:val="16"/>
        </w:rPr>
        <w:t xml:space="preserve"> Gazprom, together with another oil company, Rosneft, are clearly linked to Russian foreign policy. The Russian government owns 50.002 percent of shares in Gazprom and 75 percent in Rosneft thus President of Russia, Putin, oversees strategies of both companies.[3] Gazprom is the world’s largest producer of natural gas and the second largest producer of oil in the world with 9.7 million barrels per day, just behind Saudi Aramco. Rosneft is the world’s 15th largest oil and gas producer.[3] </w:t>
      </w:r>
      <w:r w:rsidRPr="00573EED">
        <w:rPr>
          <w:rStyle w:val="StyleBoldUnderline"/>
        </w:rPr>
        <w:t>The wielding of such economic weight serves as a powerful foreign relations force as Russia looks to enter new global markets, firming up the already inextricable relationship between politics and economics</w:t>
      </w:r>
      <w:r w:rsidRPr="000468FB">
        <w:rPr>
          <w:sz w:val="16"/>
        </w:rPr>
        <w:t>.</w:t>
      </w:r>
      <w:r w:rsidR="00B05945" w:rsidRPr="00B05945">
        <w:rPr>
          <w:sz w:val="12"/>
        </w:rPr>
        <w:t>¶</w:t>
      </w:r>
      <w:r w:rsidRPr="000468FB">
        <w:rPr>
          <w:sz w:val="16"/>
        </w:rPr>
        <w:t xml:space="preserve"> The Cuban and Ecuadorian examples demonstrate how the United States’ continuing ideologically-based economic ties with Latin America could invite other large world players to represent investment portfolios to the region. </w:t>
      </w:r>
      <w:r w:rsidRPr="00573EED">
        <w:rPr>
          <w:rStyle w:val="StyleBoldUnderline"/>
        </w:rPr>
        <w:t>The United States clearly does not take full advantage of its geographical proximity to Latin America, even as Russia pushes for greater markets throughout that region.</w:t>
      </w:r>
      <w:r w:rsidRPr="000468FB">
        <w:rPr>
          <w:sz w:val="16"/>
        </w:rPr>
        <w:t xml:space="preserve"> At the time of the Cold War, bipolarity was intensified by a constant ideological race to include as many Third World countries under either Soviet Union or or the U.S. umbrella. </w:t>
      </w:r>
      <w:r w:rsidRPr="00052946">
        <w:rPr>
          <w:rStyle w:val="StyleBoldUnderline"/>
        </w:rPr>
        <w:t>Today the two compete over markets and trade partners throughout Latin America.</w:t>
      </w:r>
      <w:r w:rsidRPr="000468FB">
        <w:rPr>
          <w:sz w:val="16"/>
        </w:rPr>
        <w:t xml:space="preserve"> In this battle Russia is clearly winning, because of its firm economic pragmatism.</w:t>
      </w:r>
      <w:r w:rsidR="00B05945" w:rsidRPr="00B05945">
        <w:rPr>
          <w:sz w:val="12"/>
        </w:rPr>
        <w:t>¶</w:t>
      </w:r>
      <w:r w:rsidRPr="000468FB">
        <w:rPr>
          <w:sz w:val="16"/>
        </w:rPr>
        <w:t xml:space="preserve"> One observes the phenomenon of increasing Russian influence in Latin America in the development a solid relationship between ALBA (Bolivarian Alliance for the Americas) and Moscow. Although Russia is not technically allied with ALBA—which is known for its left-wing ideology—Moscow is not wasting the opportunity to support anti-Western declarations espoused by the Bolivarian states. Former Russian President, </w:t>
      </w:r>
      <w:r w:rsidRPr="003C3402">
        <w:rPr>
          <w:rStyle w:val="StyleBoldUnderline"/>
        </w:rPr>
        <w:t>Medvedev, has declared significant perspectives for cooperation, especially in economic development, highlighting the pragmatic nature that Russian economic policy has adopted over the last 20 years.</w:t>
      </w:r>
      <w:r w:rsidRPr="000468FB">
        <w:rPr>
          <w:sz w:val="16"/>
        </w:rPr>
        <w:t>[4]</w:t>
      </w:r>
      <w:r w:rsidR="00B05945" w:rsidRPr="00B05945">
        <w:rPr>
          <w:sz w:val="12"/>
        </w:rPr>
        <w:t>¶</w:t>
      </w:r>
      <w:r w:rsidRPr="000468FB">
        <w:rPr>
          <w:sz w:val="16"/>
        </w:rPr>
        <w:t xml:space="preserve"> </w:t>
      </w:r>
      <w:r w:rsidRPr="003C3402">
        <w:rPr>
          <w:rStyle w:val="StyleBoldUnderline"/>
        </w:rPr>
        <w:t>Possible future nationalization of Russian assets by Latin American governments</w:t>
      </w:r>
      <w:r w:rsidRPr="000468FB">
        <w:rPr>
          <w:sz w:val="16"/>
        </w:rPr>
        <w:t xml:space="preserve"> and political disagreements within the region have yet to deter Russia from vigorously embracing the emerging market. </w:t>
      </w:r>
      <w:r w:rsidRPr="003C3402">
        <w:rPr>
          <w:rStyle w:val="StyleBoldUnderline"/>
        </w:rPr>
        <w:t>The Russian Federation has proven capable of negotiating with various leftist governments and has worked around the U.S. embargo against Cuba.</w:t>
      </w:r>
      <w:r w:rsidRPr="000468FB">
        <w:rPr>
          <w:sz w:val="16"/>
        </w:rPr>
        <w:t xml:space="preserve"> The country appears to prioritize potential returns on its investments over ideology and </w:t>
      </w:r>
      <w:r w:rsidRPr="000468FB">
        <w:rPr>
          <w:sz w:val="16"/>
        </w:rPr>
        <w:lastRenderedPageBreak/>
        <w:t>public opinion by investing in controversial industries including arms and pipelines.</w:t>
      </w:r>
      <w:r w:rsidR="00B05945" w:rsidRPr="00B05945">
        <w:rPr>
          <w:sz w:val="12"/>
        </w:rPr>
        <w:t>¶</w:t>
      </w:r>
      <w:r w:rsidRPr="000468FB">
        <w:rPr>
          <w:sz w:val="16"/>
        </w:rPr>
        <w:t xml:space="preserve"> </w:t>
      </w:r>
      <w:r w:rsidRPr="003C3402">
        <w:rPr>
          <w:rStyle w:val="StyleBoldUnderline"/>
        </w:rPr>
        <w:t>The economic potential of some countries could have a lasting impact on how we view the world politically. The words investment, profit and trade have been added to the everyday vocabulary of politicians. However, Russian politicians are ready to apply those words in Spanish more often than other counterparts.</w:t>
      </w:r>
    </w:p>
    <w:p w:rsidR="000468FB" w:rsidRDefault="000468FB" w:rsidP="00573EED">
      <w:pPr>
        <w:rPr>
          <w:rStyle w:val="StyleBoldUnderline"/>
        </w:rPr>
      </w:pPr>
    </w:p>
    <w:p w:rsidR="000468FB" w:rsidRDefault="000468FB" w:rsidP="000468FB">
      <w:pPr>
        <w:pStyle w:val="Heading3"/>
      </w:pPr>
      <w:r>
        <w:lastRenderedPageBreak/>
        <w:t>Venezuela links</w:t>
      </w:r>
    </w:p>
    <w:p w:rsidR="000468FB" w:rsidRDefault="000468FB" w:rsidP="000468FB"/>
    <w:p w:rsidR="00B7601B" w:rsidRPr="002427D2" w:rsidRDefault="002427D2" w:rsidP="002427D2">
      <w:pPr>
        <w:pStyle w:val="Heading4"/>
      </w:pPr>
      <w:r w:rsidRPr="002427D2">
        <w:t>US involvement in Venezuela crowds out Russia from that region</w:t>
      </w:r>
    </w:p>
    <w:p w:rsidR="002427D2" w:rsidRPr="002427D2" w:rsidRDefault="002427D2" w:rsidP="00B7601B">
      <w:pPr>
        <w:rPr>
          <w:rStyle w:val="StyleStyleBold12pt"/>
          <w:sz w:val="16"/>
        </w:rPr>
      </w:pPr>
      <w:r w:rsidRPr="002427D2">
        <w:rPr>
          <w:rStyle w:val="StyleStyleBold12pt"/>
        </w:rPr>
        <w:t>Razuvaev 13</w:t>
      </w:r>
      <w:r w:rsidRPr="002427D2">
        <w:rPr>
          <w:rStyle w:val="StyleStyleBold12pt"/>
          <w:sz w:val="16"/>
        </w:rPr>
        <w:t>(Aleksander Razuvaev, journalists for watching America editors have degrees in IR, “Maduro Is Not Just a Shadow of Chavez”, watching America, April 15, 2013, http://watchingamerica.com/News/203710/maduro-is-not-just-a-shadow-of-chavez/)</w:t>
      </w:r>
    </w:p>
    <w:p w:rsidR="000468FB" w:rsidRPr="00B7601B" w:rsidRDefault="00B7601B" w:rsidP="00B7601B">
      <w:pPr>
        <w:rPr>
          <w:sz w:val="16"/>
        </w:rPr>
      </w:pPr>
      <w:r w:rsidRPr="00B7601B">
        <w:rPr>
          <w:rStyle w:val="StyleBoldUnderline"/>
        </w:rPr>
        <w:t>Nicolas Maduro has won the presidential election in Venezuela</w:t>
      </w:r>
      <w:r w:rsidRPr="00B7601B">
        <w:rPr>
          <w:sz w:val="16"/>
        </w:rPr>
        <w:t xml:space="preserve"> with 50.76 percent of the vote, while his rival, Henrique Capriles, captured 49.07 percent. Capriles announced that he would not recognize the results of the election until the votes were recounted. Vladimir Putin has congratulated Nicolas Maduro on his victory. </w:t>
      </w:r>
      <w:r w:rsidRPr="00B7601B">
        <w:rPr>
          <w:rStyle w:val="StyleBoldUnderline"/>
        </w:rPr>
        <w:t>The situation is highly irregular, and it is important to Russia on both an economic and a geopolitical level</w:t>
      </w:r>
      <w:r w:rsidRPr="00B7601B">
        <w:rPr>
          <w:sz w:val="16"/>
        </w:rPr>
        <w:t>. The gap between the two candidates is so small that it has become a good excuse for civil unrest and tensions — ideal for a “colored revolution</w:t>
      </w:r>
      <w:r w:rsidRPr="00B7601B">
        <w:rPr>
          <w:rStyle w:val="StyleBoldUnderline"/>
        </w:rPr>
        <w:t>.”</w:t>
      </w:r>
      <w:r w:rsidR="00B05945" w:rsidRPr="00B05945">
        <w:rPr>
          <w:rStyle w:val="StyleBoldUnderline"/>
          <w:b w:val="0"/>
          <w:sz w:val="12"/>
          <w:u w:val="none"/>
        </w:rPr>
        <w:t>¶</w:t>
      </w:r>
      <w:r w:rsidRPr="00B7601B">
        <w:rPr>
          <w:rStyle w:val="StyleBoldUnderline"/>
        </w:rPr>
        <w:t xml:space="preserve"> In the last few days the complicated relationship between Russia and the U.S. has been further strained, and Venezuela could become a site of direct confrontation.</w:t>
      </w:r>
      <w:r w:rsidRPr="00B7601B">
        <w:rPr>
          <w:sz w:val="16"/>
        </w:rPr>
        <w:t xml:space="preserve"> Whether or not the Americans will risk it is still an open question.</w:t>
      </w:r>
      <w:r w:rsidR="00B05945" w:rsidRPr="00B05945">
        <w:rPr>
          <w:sz w:val="12"/>
        </w:rPr>
        <w:t>¶</w:t>
      </w:r>
      <w:r w:rsidRPr="00B7601B">
        <w:rPr>
          <w:sz w:val="16"/>
        </w:rPr>
        <w:t xml:space="preserve"> Venezuela is not Libya. The former Libyan leader had not been our ally in recent years. He simply gave his debt to the president of France, and he also unfortunately put more than a billion dollars into the trustworthy hands of Goldman Sachs. Sometimes it is cheaper and pleasanter to liquidate a creditor than to fulfill one's obligations. Only cowards fulfill their debts, and Anglo-Saxons are certainly not cowards. In addition, the wartime premium on oil during the Libyan conflict has covered the loss of Russian income but not the fact that in the future, contracts will definitely be fulfilled on the Libyan side.</w:t>
      </w:r>
      <w:r w:rsidR="00B05945" w:rsidRPr="00B05945">
        <w:rPr>
          <w:sz w:val="12"/>
        </w:rPr>
        <w:t>¶</w:t>
      </w:r>
      <w:r w:rsidRPr="00B7601B">
        <w:rPr>
          <w:sz w:val="16"/>
        </w:rPr>
        <w:t xml:space="preserve"> </w:t>
      </w:r>
      <w:r w:rsidRPr="00B7601B">
        <w:rPr>
          <w:rStyle w:val="StyleBoldUnderline"/>
        </w:rPr>
        <w:t>For Russia, Venezuela represents serious money and serious politics. As we know, in 2006 Americans introduced an embargo on arms deliveries to Venezuela, after which Chavez opened up relations with Russia.</w:t>
      </w:r>
      <w:r w:rsidRPr="00B7601B">
        <w:rPr>
          <w:sz w:val="16"/>
        </w:rPr>
        <w:t xml:space="preserve"> </w:t>
      </w:r>
      <w:r w:rsidRPr="00B7601B">
        <w:rPr>
          <w:rStyle w:val="StyleBoldUnderline"/>
        </w:rPr>
        <w:t xml:space="preserve">According to rough estimates, the current value of our signed arms contracts with Venezuela is valued at around $10 billion. </w:t>
      </w:r>
      <w:r w:rsidRPr="00B7601B">
        <w:rPr>
          <w:sz w:val="16"/>
        </w:rPr>
        <w:t xml:space="preserve">Half of this has already been fulfilled, and half has yet to be worked out. </w:t>
      </w:r>
      <w:r w:rsidRPr="00B7601B">
        <w:rPr>
          <w:rStyle w:val="StyleBoldUnderline"/>
        </w:rPr>
        <w:t>Participation in oil projects in Venezuela</w:t>
      </w:r>
      <w:r w:rsidRPr="00B7601B">
        <w:rPr>
          <w:sz w:val="16"/>
        </w:rPr>
        <w:t xml:space="preserve">, according to various estimates, will </w:t>
      </w:r>
      <w:r w:rsidRPr="00B7601B">
        <w:rPr>
          <w:rStyle w:val="StyleBoldUnderline"/>
        </w:rPr>
        <w:t>cost Russia $20 to 38 billion. The main actor on our side is Rosneft,</w:t>
      </w:r>
      <w:r w:rsidRPr="00B7601B">
        <w:rPr>
          <w:sz w:val="16"/>
        </w:rPr>
        <w:t xml:space="preserve"> which is controlled by Parliament. Some actors in the financial market even fear that the opposite outcome in the elections could strike Rosneft's participation in the current market.</w:t>
      </w:r>
      <w:r w:rsidR="00B05945" w:rsidRPr="00B05945">
        <w:rPr>
          <w:sz w:val="12"/>
        </w:rPr>
        <w:t>¶</w:t>
      </w:r>
      <w:r w:rsidRPr="00B7601B">
        <w:rPr>
          <w:sz w:val="16"/>
        </w:rPr>
        <w:t xml:space="preserve"> Some of my colleagues have asked me with surprise how I, a stockbroker and market fundamentalist, can support the left-wing Venezuelan president. My answer is simple: </w:t>
      </w:r>
      <w:r w:rsidRPr="00B7601B">
        <w:rPr>
          <w:rStyle w:val="StyleBoldUnderline"/>
        </w:rPr>
        <w:t>He buys weapons from us and takes from the West in order to give us his oil.</w:t>
      </w:r>
      <w:r w:rsidRPr="00B7601B">
        <w:rPr>
          <w:sz w:val="16"/>
        </w:rPr>
        <w:t xml:space="preserve"> The color of the cat is not important as long as it catches mice. </w:t>
      </w:r>
      <w:r w:rsidRPr="00B7601B">
        <w:rPr>
          <w:rStyle w:val="StyleBoldUnderline"/>
        </w:rPr>
        <w:t>From the geopolitical point of view, Venezuela is like a bone stuck in the U.S.' throat. It is our last trump card on the chessboard of the world.</w:t>
      </w:r>
      <w:r w:rsidR="00B05945" w:rsidRPr="00B05945">
        <w:rPr>
          <w:rStyle w:val="StyleBoldUnderline"/>
          <w:b w:val="0"/>
          <w:sz w:val="12"/>
          <w:u w:val="none"/>
        </w:rPr>
        <w:t>¶</w:t>
      </w:r>
      <w:r w:rsidRPr="00B7601B">
        <w:rPr>
          <w:rStyle w:val="StyleBoldUnderline"/>
        </w:rPr>
        <w:t xml:space="preserve"> It seems that the army is on the side of Nicolas Maduro. However, if the situation worsens, he will have to prove his qualities of leadership and prove that he is not just a shadow of Chavez</w:t>
      </w:r>
      <w:r w:rsidRPr="00B7601B">
        <w:rPr>
          <w:sz w:val="16"/>
        </w:rPr>
        <w:t>. But for now, the general opinion of him is that “he's a good lad, but not an eagle.”</w:t>
      </w:r>
      <w:r w:rsidR="00B05945" w:rsidRPr="00B05945">
        <w:rPr>
          <w:sz w:val="12"/>
        </w:rPr>
        <w:t>¶</w:t>
      </w:r>
      <w:r w:rsidRPr="00B7601B">
        <w:rPr>
          <w:sz w:val="16"/>
        </w:rPr>
        <w:t xml:space="preserve"> </w:t>
      </w:r>
      <w:r w:rsidRPr="00B7601B">
        <w:rPr>
          <w:rStyle w:val="StyleBoldUnderline"/>
        </w:rPr>
        <w:t>The situation in Venezuela is highly important. Big politics and big money are at stake. Even if everything ends up going well, the victory will not be guaranteed and will come with a chance of future destabilization. Our liberals love to reminisce and shed tears over those suppressed by Soviet troops during the Prague Spring, forgetting that if Czechoslovakia had withdrawn from the USSR's sphere of influence, it would automatically have entered that of the U.S.</w:t>
      </w:r>
      <w:r w:rsidR="00B05945" w:rsidRPr="00B05945">
        <w:rPr>
          <w:rStyle w:val="StyleBoldUnderline"/>
          <w:b w:val="0"/>
          <w:sz w:val="12"/>
          <w:u w:val="none"/>
        </w:rPr>
        <w:t>¶</w:t>
      </w:r>
      <w:r w:rsidRPr="00B7601B">
        <w:rPr>
          <w:rStyle w:val="StyleBoldUnderline"/>
        </w:rPr>
        <w:t xml:space="preserve"> There are only the political interests of one's own country and the financial interests of one's own corporations. Nothing else deserves one's attention.</w:t>
      </w:r>
      <w:r w:rsidRPr="00B7601B">
        <w:rPr>
          <w:sz w:val="16"/>
        </w:rPr>
        <w:t xml:space="preserve"> During the 2004 Orange Revolution in the Ukraine, one liberal radio station in Moscow threw a fit every half hour because the Russian Main Intelligence Directorate was allegedly in Kiev. Unfortunately, this was too good to be true. Both Gorbachev's and Yeltsin's foreign policies were nothing more than playing at giveaway. The Munich speech and the Battle of Tskhinvali in 2008 showed the West that it was finished. But the West does not believe it and requires further confirmation.</w:t>
      </w:r>
    </w:p>
    <w:p w:rsidR="00B7601B" w:rsidRDefault="00B7601B" w:rsidP="000468FB"/>
    <w:p w:rsidR="00B7601B" w:rsidRDefault="00592865" w:rsidP="00592865">
      <w:pPr>
        <w:pStyle w:val="Heading4"/>
      </w:pPr>
      <w:r>
        <w:t xml:space="preserve">US-Russia influence in Venezuela is zero sum, increased US influence will kick out </w:t>
      </w:r>
      <w:r w:rsidR="0004750C">
        <w:t>Russia</w:t>
      </w:r>
    </w:p>
    <w:p w:rsidR="00592865" w:rsidRPr="00592865" w:rsidRDefault="00592865" w:rsidP="000468FB">
      <w:pPr>
        <w:rPr>
          <w:rStyle w:val="StyleStyleBold12pt"/>
          <w:sz w:val="16"/>
        </w:rPr>
      </w:pPr>
      <w:r w:rsidRPr="00592865">
        <w:rPr>
          <w:rStyle w:val="StyleStyleBold12pt"/>
        </w:rPr>
        <w:t>Ramirez 10</w:t>
      </w:r>
      <w:r w:rsidRPr="00592865">
        <w:rPr>
          <w:rStyle w:val="StyleStyleBold12pt"/>
          <w:sz w:val="16"/>
        </w:rPr>
        <w:t>(Pablo Telman Sánchez Ramírez , with two master's degrees and a Ph.D. in International Relations Instituto Tecnológico y de Estudios Superiores de Monterrey, Mexico City campus, “Is a New Climate of Confrontation Between Russia and the United States Possible in Latin America?”, wiley online library, October 14, 2010, http://onlinelibrary.wiley.com/doi/10.1111/j.2041-7373.2010.00017.x/full)</w:t>
      </w:r>
    </w:p>
    <w:p w:rsidR="000468FB" w:rsidRPr="00592865" w:rsidRDefault="00B05945" w:rsidP="002427D2">
      <w:pPr>
        <w:rPr>
          <w:rStyle w:val="StyleBoldUnderline"/>
        </w:rPr>
      </w:pPr>
      <w:r w:rsidRPr="00B05945">
        <w:rPr>
          <w:sz w:val="12"/>
        </w:rPr>
        <w:t>¶</w:t>
      </w:r>
      <w:r w:rsidR="002427D2" w:rsidRPr="00592865">
        <w:rPr>
          <w:sz w:val="16"/>
        </w:rPr>
        <w:t xml:space="preserve"> The case of Venezuela is the most analyzed. The President of Venezuela, Hugo Chávez, has visited Moscow seven times since gaining power, and the President of Russia received him in the Kremlin only on his last two visits. </w:t>
      </w:r>
      <w:r w:rsidR="002427D2" w:rsidRPr="002427D2">
        <w:rPr>
          <w:rStyle w:val="StyleBoldUnderline"/>
        </w:rPr>
        <w:t xml:space="preserve">Since the election of Chávez to the </w:t>
      </w:r>
      <w:r w:rsidR="002427D2" w:rsidRPr="002427D2">
        <w:rPr>
          <w:rStyle w:val="StyleBoldUnderline"/>
        </w:rPr>
        <w:lastRenderedPageBreak/>
        <w:t>presidency of Venezuela, Russia has maintained a position of caution toward Caracas and the avidity of the Latin American country to tighten political, military, and economic relations with the Kremlin more and more.</w:t>
      </w:r>
      <w:r w:rsidR="002427D2" w:rsidRPr="00592865">
        <w:rPr>
          <w:sz w:val="16"/>
        </w:rPr>
        <w:t xml:space="preserve"> Although the objectives of each government were not similar, the differences were not notable. On the one hand, Hugo Chávez insisted on incorporating as many countries as he could in an anti-imperialistic bloc led by him. On the other hand, the Russian government attempted to consolidate a multipolar international order with the active and equal participation of all great powers so as to avoid the hegemony of one single country. Both countries targeted their objectives toward the dominance and hegemony of the United States.</w:t>
      </w:r>
      <w:r w:rsidRPr="00B05945">
        <w:rPr>
          <w:sz w:val="12"/>
        </w:rPr>
        <w:t>¶</w:t>
      </w:r>
      <w:r w:rsidR="002427D2" w:rsidRPr="00592865">
        <w:rPr>
          <w:sz w:val="16"/>
        </w:rPr>
        <w:t xml:space="preserve"> </w:t>
      </w:r>
      <w:r w:rsidRPr="00B05945">
        <w:rPr>
          <w:sz w:val="12"/>
        </w:rPr>
        <w:t>¶</w:t>
      </w:r>
      <w:r w:rsidR="002427D2" w:rsidRPr="00592865">
        <w:rPr>
          <w:sz w:val="16"/>
        </w:rPr>
        <w:t xml:space="preserve"> </w:t>
      </w:r>
      <w:r w:rsidR="002427D2" w:rsidRPr="00592865">
        <w:rPr>
          <w:rStyle w:val="StyleBoldUnderline"/>
        </w:rPr>
        <w:t xml:space="preserve">Since 2008, Moscow has tightened its relationship with the government of Hugo Chávez and the mutual visits have increased, particularly from Russia to Venezuela. </w:t>
      </w:r>
      <w:r w:rsidR="002427D2" w:rsidRPr="00592865">
        <w:rPr>
          <w:sz w:val="16"/>
        </w:rPr>
        <w:t xml:space="preserve">The vice president of Russia, Igor Sechin, who is one of of Prime Minister Vladimir Putin's right-hand men, visited Venezuela three times in 2008. In addition, </w:t>
      </w:r>
      <w:r w:rsidR="002427D2" w:rsidRPr="00592865">
        <w:rPr>
          <w:rStyle w:val="StyleBoldUnderline"/>
        </w:rPr>
        <w:t>Prime Minister Putin's visit to Caracas in April 2010 confirmed Moscow's intention to tighten and diversify its relationship with Venezuela. As a result of the Seventh Intergovernmental Russia–Venezuela meeting, some agreements were signed in matters of agriculture, energy, and defense.</w:t>
      </w:r>
      <w:r w:rsidR="002427D2" w:rsidRPr="00592865">
        <w:rPr>
          <w:sz w:val="16"/>
        </w:rPr>
        <w:t xml:space="preserve"> Moreover, the creation of a combined consortium of petroleum integrated by Petróleos de Venezuela, S.A. (PDVSA) and Russia's Rosneft, Lukoil, TNK-BP, Gazprom, and Surgutneftegas was approved. The objective of this project is to increase the production of petroleum in the Orinoco stripe (La Jornada, 2010, p. 14). The new enterprise, in which Venezuela would have 60% of the shares and Russia 40%, would build the infrastructure to produce 450,000 barrels of crude petroleum in the Junin 6 deposit in Venezuela over a period of five years with an investment of US$30 billion.</w:t>
      </w:r>
      <w:r w:rsidRPr="00B05945">
        <w:rPr>
          <w:sz w:val="12"/>
        </w:rPr>
        <w:t>¶</w:t>
      </w:r>
      <w:r w:rsidR="002427D2" w:rsidRPr="00592865">
        <w:rPr>
          <w:sz w:val="16"/>
        </w:rPr>
        <w:t xml:space="preserve"> </w:t>
      </w:r>
      <w:r w:rsidRPr="00B05945">
        <w:rPr>
          <w:sz w:val="12"/>
        </w:rPr>
        <w:t>¶</w:t>
      </w:r>
      <w:r w:rsidR="002427D2" w:rsidRPr="00592865">
        <w:rPr>
          <w:sz w:val="16"/>
        </w:rPr>
        <w:t xml:space="preserve"> </w:t>
      </w:r>
      <w:r w:rsidR="002427D2" w:rsidRPr="00592865">
        <w:rPr>
          <w:rStyle w:val="StyleBoldUnderline"/>
        </w:rPr>
        <w:t>Venezuela is the main buyer of weapons from Russia in Latin America and the fourth in the world</w:t>
      </w:r>
      <w:r w:rsidR="002427D2" w:rsidRPr="00592865">
        <w:rPr>
          <w:sz w:val="16"/>
        </w:rPr>
        <w:t>. Likewise, President Hugo Chávez has become the principal political ally of Moscow in the region. Only two Latin American governments supported and recognized the independence of Abkhazia and South Ossetia in 2008.</w:t>
      </w:r>
      <w:r w:rsidR="002427D2" w:rsidRPr="00592865">
        <w:rPr>
          <w:rStyle w:val="StyleBoldUnderline"/>
        </w:rPr>
        <w:t xml:space="preserve"> One of them was Venezuela. Venezuela imports weapons, submarines, tanks, defense systems, jets, helicopters, and rifles from Russia to modernize its armed forces.</w:t>
      </w:r>
      <w:r w:rsidR="002427D2" w:rsidRPr="00592865">
        <w:rPr>
          <w:sz w:val="16"/>
        </w:rPr>
        <w:t xml:space="preserve"> Since 2005, Russia has signed contracts to supply weapons to Venezuela and has since sold arms with a value of more than US$4.4 billion. Chávez paid $2 billion for the weapons and signed important agreements on energy matters, which facilitated the development of the activities of the Russian consortium in Venezuela (Arutunyan, 2008). In his next visit to Russia, President Chávez met Prime Minister Vladimir Putin and President Medvedev and signed two important agreements on energy matters and the Russian government's commitment to grant Caracas a credit of $1 billion (680 million Euro) to buy arms and military equipment from Russia (Fernández, 2008). The offer was made the same day that Medvedev announced that Russia would invest in the modernization of its missile system and nuclear submarines (Fernández, 2008).</w:t>
      </w:r>
      <w:r w:rsidRPr="00B05945">
        <w:rPr>
          <w:sz w:val="12"/>
        </w:rPr>
        <w:t>¶</w:t>
      </w:r>
      <w:r w:rsidR="002427D2" w:rsidRPr="00592865">
        <w:rPr>
          <w:sz w:val="16"/>
        </w:rPr>
        <w:t xml:space="preserve"> </w:t>
      </w:r>
      <w:r w:rsidRPr="00B05945">
        <w:rPr>
          <w:sz w:val="12"/>
        </w:rPr>
        <w:t>¶</w:t>
      </w:r>
      <w:r w:rsidR="002427D2" w:rsidRPr="00592865">
        <w:rPr>
          <w:sz w:val="16"/>
        </w:rPr>
        <w:t xml:space="preserve"> </w:t>
      </w:r>
      <w:r w:rsidR="002427D2" w:rsidRPr="00592865">
        <w:rPr>
          <w:rStyle w:val="StyleBoldUnderline"/>
        </w:rPr>
        <w:t>According to sources from the military industry, Venezuela has bought airplanes, helicopters, warships, submarines, and armor plates from Russia. Between 2005 and 2007, Moscow and Caracas signed a dozen contracts with a value of US$4.4 billion (3 billion Euro), including the sale of more than 20 strike fighters and 53 combat helicopters</w:t>
      </w:r>
      <w:r w:rsidR="002427D2" w:rsidRPr="00592865">
        <w:rPr>
          <w:sz w:val="16"/>
        </w:rPr>
        <w:t xml:space="preserve">. As a result of a contract in which SU-30MK2 fighter aircrafts (Granma, 2007, p. 5) were bought, 196 pilots and technicians from Venezuela were in Russia receiving special training. Moreover, the agreement in the energy sector establishes the construction of a consortium that includes the main Russian and Venezuelan enterprises: Gazprom (Russian natural gas export company) and Venezuela's state-owned PDVSA. The collaboration between the countries is present in the exploitation of oilfields in the Orinoco basin and other zones, in the extraction of hydrocarbons, and in the construction of infrastructure. </w:t>
      </w:r>
      <w:r w:rsidR="002427D2" w:rsidRPr="00592865">
        <w:rPr>
          <w:rStyle w:val="StyleBoldUnderline"/>
        </w:rPr>
        <w:t>Furthermore, Moscow proposed the possibility of helping Venezuela in the development of nuclear energy</w:t>
      </w:r>
      <w:r w:rsidR="002427D2" w:rsidRPr="00592865">
        <w:rPr>
          <w:sz w:val="16"/>
        </w:rPr>
        <w:t>, although this proposal has not been established formally in any contract. Gazprom has a presence in Venezuela, where it has invested approximately 70 million Euro and has plans to begin drilling.</w:t>
      </w:r>
      <w:r w:rsidRPr="00B05945">
        <w:rPr>
          <w:sz w:val="12"/>
        </w:rPr>
        <w:t>¶</w:t>
      </w:r>
      <w:r w:rsidR="002427D2" w:rsidRPr="00592865">
        <w:rPr>
          <w:sz w:val="16"/>
        </w:rPr>
        <w:t xml:space="preserve"> </w:t>
      </w:r>
      <w:r w:rsidRPr="00B05945">
        <w:rPr>
          <w:sz w:val="12"/>
        </w:rPr>
        <w:t>¶</w:t>
      </w:r>
      <w:r w:rsidR="002427D2" w:rsidRPr="00592865">
        <w:rPr>
          <w:sz w:val="16"/>
        </w:rPr>
        <w:t xml:space="preserve"> </w:t>
      </w:r>
      <w:r w:rsidR="002427D2" w:rsidRPr="00592865">
        <w:rPr>
          <w:rStyle w:val="StyleBoldUnderline"/>
        </w:rPr>
        <w:t>The Russia–Venezuela alliance was consolidated</w:t>
      </w:r>
      <w:r w:rsidR="002427D2" w:rsidRPr="00592865">
        <w:rPr>
          <w:sz w:val="16"/>
        </w:rPr>
        <w:t xml:space="preserve"> in 2008 when two strategic TU-160 bombers and military ships of the Northern Russian fleet, capable of transporting nuclear missiles,5 visited Venezuela for the first time. </w:t>
      </w:r>
      <w:r w:rsidR="002427D2" w:rsidRPr="00592865">
        <w:rPr>
          <w:rStyle w:val="StyleBoldUnderline"/>
        </w:rPr>
        <w:t xml:space="preserve">In addition, combined military maneuvers were conducted in the Caribbean Sea zone. </w:t>
      </w:r>
      <w:r w:rsidR="002427D2" w:rsidRPr="00592865">
        <w:rPr>
          <w:sz w:val="16"/>
        </w:rPr>
        <w:t xml:space="preserve">(On this occasion Russian ships also visited Cuba and Nicaragua; Baranets, 2008.) </w:t>
      </w:r>
      <w:r w:rsidR="002427D2" w:rsidRPr="00592865">
        <w:rPr>
          <w:rStyle w:val="StyleBoldUnderline"/>
        </w:rPr>
        <w:t>This had symbolic, rather than military or ideological, significance.</w:t>
      </w:r>
      <w:r w:rsidR="002427D2" w:rsidRPr="00592865">
        <w:rPr>
          <w:sz w:val="16"/>
        </w:rPr>
        <w:t xml:space="preserve"> </w:t>
      </w:r>
      <w:r w:rsidR="002427D2" w:rsidRPr="00592865">
        <w:rPr>
          <w:rStyle w:val="StyleBoldUnderline"/>
        </w:rPr>
        <w:t>Nevertheless, the international press insisted on manipulating and interpreting these actions as the beginning of a new Cold War between Russia and the United States. These military exercises in the Caribbean Sea are a message to the government of the United States, which intended to deploy an antimissile shield in Eastern Europe. Russia experiences a similar situation in its buffer zone in Central Asia: increasing the Russian military, political, and economic presence in the zone so as to counteract the clout of the United States, liberating itself from isolation, and increasing its international power and clout by using a balance of powers that openly benefits it in the case of Latin America.</w:t>
      </w:r>
    </w:p>
    <w:p w:rsidR="00E6143C" w:rsidRDefault="00E6143C" w:rsidP="000468FB"/>
    <w:p w:rsidR="009429E4" w:rsidRDefault="009429E4" w:rsidP="000468FB">
      <w:pPr>
        <w:rPr>
          <w:rStyle w:val="StyleBoldUnderline"/>
        </w:rPr>
      </w:pPr>
    </w:p>
    <w:p w:rsidR="009429E4" w:rsidRDefault="009429E4" w:rsidP="000468FB">
      <w:pPr>
        <w:rPr>
          <w:rStyle w:val="StyleBoldUnderline"/>
        </w:rPr>
      </w:pPr>
    </w:p>
    <w:p w:rsidR="009429E4" w:rsidRDefault="009429E4" w:rsidP="000468FB">
      <w:pPr>
        <w:rPr>
          <w:rStyle w:val="StyleStyleBold12pt"/>
        </w:rPr>
      </w:pPr>
    </w:p>
    <w:p w:rsidR="009429E4" w:rsidRDefault="009429E4" w:rsidP="009429E4">
      <w:pPr>
        <w:pStyle w:val="Heading4"/>
        <w:rPr>
          <w:rStyle w:val="StyleStyleBold12pt"/>
        </w:rPr>
      </w:pPr>
      <w:r>
        <w:rPr>
          <w:rStyle w:val="StyleStyleBold12pt"/>
        </w:rPr>
        <w:lastRenderedPageBreak/>
        <w:t>Venezuela is in Russia’s SOI, attempt to overthrow will lead to bad consequences</w:t>
      </w:r>
    </w:p>
    <w:p w:rsidR="009429E4" w:rsidRPr="009429E4" w:rsidRDefault="009429E4" w:rsidP="000468FB">
      <w:pPr>
        <w:rPr>
          <w:rStyle w:val="StyleStyleBold12pt"/>
          <w:sz w:val="16"/>
        </w:rPr>
      </w:pPr>
      <w:r w:rsidRPr="009429E4">
        <w:rPr>
          <w:rStyle w:val="StyleStyleBold12pt"/>
        </w:rPr>
        <w:t>Avram 12</w:t>
      </w:r>
      <w:r w:rsidRPr="009429E4">
        <w:rPr>
          <w:rStyle w:val="StyleStyleBold12pt"/>
          <w:sz w:val="16"/>
        </w:rPr>
        <w:t xml:space="preserve">(Cristina Avram, English correspondent for geopolitics.ro and the world reporter, “Russia and Latin America: Geopolitical Considerations”, geopolitics.ro and the world reporter, January 26, 2012, http://www.theworldreporter.com/2012/01/russia-and-latin-america-geopolitical.html#.Ue2WXY21Fsm) </w:t>
      </w:r>
    </w:p>
    <w:p w:rsidR="00E6143C" w:rsidRPr="009429E4" w:rsidRDefault="00E90FC3" w:rsidP="000468FB">
      <w:pPr>
        <w:rPr>
          <w:rStyle w:val="StyleBoldUnderline"/>
        </w:rPr>
      </w:pPr>
      <w:r w:rsidRPr="009429E4">
        <w:rPr>
          <w:rStyle w:val="StyleBoldUnderline"/>
        </w:rPr>
        <w:t>In</w:t>
      </w:r>
      <w:r w:rsidRPr="00060D47">
        <w:rPr>
          <w:rStyle w:val="StyleBoldUnderline"/>
        </w:rPr>
        <w:t xml:space="preserve"> the civil nuclear area, Russians and Venezuelans have signed a bilateral agreement on controlled thermonuclear synthesis and safety of nuclear installations and radiation sources. The nuclear cooperation is also accompanied by a military cooperation. </w:t>
      </w:r>
      <w:r w:rsidRPr="009429E4">
        <w:rPr>
          <w:sz w:val="16"/>
        </w:rPr>
        <w:t xml:space="preserve">On September 10, 2008, </w:t>
      </w:r>
      <w:r w:rsidRPr="009429E4">
        <w:rPr>
          <w:rStyle w:val="StyleBoldUnderline"/>
        </w:rPr>
        <w:t>two Russian bombers capable of carrying nuclear bombs landed at Palo Negro in Venezuela to participate in joint manuevers with Hugo Chavez's Bolivarian armed forces</w:t>
      </w:r>
      <w:r w:rsidRPr="009429E4">
        <w:rPr>
          <w:sz w:val="16"/>
        </w:rPr>
        <w:t xml:space="preserve">. In December 2008, a similar training of naval forces of the two countries, called "VenRus", took place in the Caribbean. These military exercises employed 2,300 people of the Russian and Venezuelan fleet, 3 frigates, an amphibious vehicle and 8 patrol vessels. </w:t>
      </w:r>
      <w:r w:rsidRPr="009429E4">
        <w:rPr>
          <w:rStyle w:val="StyleBoldUnderline"/>
        </w:rPr>
        <w:t>This strategic cooperation serves Moscow's interests who wants to propose an alternative to the American presence in the region.</w:t>
      </w:r>
      <w:r w:rsidRPr="009429E4">
        <w:rPr>
          <w:sz w:val="16"/>
        </w:rPr>
        <w:t xml:space="preserve"> </w:t>
      </w:r>
      <w:r w:rsidR="009429E4" w:rsidRPr="009429E4">
        <w:rPr>
          <w:sz w:val="12"/>
        </w:rPr>
        <w:t>¶</w:t>
      </w:r>
      <w:r w:rsidRPr="009429E4">
        <w:rPr>
          <w:sz w:val="16"/>
        </w:rPr>
        <w:t xml:space="preserve"> In fact, </w:t>
      </w:r>
      <w:r w:rsidRPr="009429E4">
        <w:rPr>
          <w:rStyle w:val="StyleBoldUnderline"/>
        </w:rPr>
        <w:t>the geopolitical situation between these two countries illustrates how the relationship between Russia and Latin America becomes more important day by day</w:t>
      </w:r>
      <w:r w:rsidRPr="009429E4">
        <w:rPr>
          <w:sz w:val="16"/>
        </w:rPr>
        <w:t>, not only because of the weapons sold in the region, but also b</w:t>
      </w:r>
      <w:r w:rsidRPr="009429E4">
        <w:rPr>
          <w:rStyle w:val="StyleBoldUnderline"/>
        </w:rPr>
        <w:t>ecause of the diplomatic resources that Moscow had used in South America.</w:t>
      </w:r>
      <w:r w:rsidRPr="009429E4">
        <w:rPr>
          <w:sz w:val="16"/>
        </w:rPr>
        <w:t xml:space="preserve"> </w:t>
      </w:r>
      <w:r w:rsidRPr="009429E4">
        <w:rPr>
          <w:rStyle w:val="StyleBoldUnderline"/>
        </w:rPr>
        <w:t xml:space="preserve">The continously cold relationship between Venezuela and the U.S. in addition to Washington's controversial relationship with Moscow will contribute further to the substantial strengthening of military and diplomatic ties between Russia and Venezuela. This possibility can't make U.S. happy. </w:t>
      </w:r>
      <w:r w:rsidRPr="009429E4">
        <w:rPr>
          <w:sz w:val="16"/>
        </w:rPr>
        <w:t xml:space="preserve">The new situation facing Washington is that </w:t>
      </w:r>
      <w:r w:rsidRPr="009429E4">
        <w:rPr>
          <w:rStyle w:val="StyleBoldUnderline"/>
        </w:rPr>
        <w:t>Russia will be a growing factor when it comes to leftist governments in the region, who want autonomy from U.S. policy makers,</w:t>
      </w:r>
      <w:r w:rsidRPr="009429E4">
        <w:rPr>
          <w:sz w:val="16"/>
        </w:rPr>
        <w:t xml:space="preserve"> and which Washington considers dangerous, but that Moscow considers to be very good.</w:t>
      </w:r>
      <w:r w:rsidR="009429E4" w:rsidRPr="009429E4">
        <w:rPr>
          <w:sz w:val="12"/>
        </w:rPr>
        <w:t>¶</w:t>
      </w:r>
      <w:r w:rsidRPr="009429E4">
        <w:rPr>
          <w:sz w:val="16"/>
        </w:rPr>
        <w:t xml:space="preserve"> In conclusion, </w:t>
      </w:r>
      <w:r w:rsidRPr="009429E4">
        <w:rPr>
          <w:rStyle w:val="StyleBoldUnderline"/>
        </w:rPr>
        <w:t xml:space="preserve">we can say that the policy led by Moscow in Latin America is the product of old aspirations: to establish Russia the status of a great power and of a country which promotes a multipolar world; in fact, it's more of a closing towards USA than an economic policy with strategic objectives. </w:t>
      </w:r>
    </w:p>
    <w:p w:rsidR="00E6143C" w:rsidRDefault="00E6143C" w:rsidP="00E6143C">
      <w:pPr>
        <w:pStyle w:val="Heading2"/>
      </w:pPr>
      <w:r>
        <w:lastRenderedPageBreak/>
        <w:t>Internal Links</w:t>
      </w:r>
    </w:p>
    <w:p w:rsidR="00E6143C" w:rsidRDefault="00E6143C" w:rsidP="00E6143C"/>
    <w:p w:rsidR="00AE7B59" w:rsidRPr="003B347D" w:rsidRDefault="00AE7B59" w:rsidP="00AE7B59">
      <w:pPr>
        <w:pStyle w:val="Heading4"/>
      </w:pPr>
      <w:r w:rsidRPr="003B347D">
        <w:t>Russia’s SOI in Latin America is zero sum, and intruding creates conflict</w:t>
      </w:r>
    </w:p>
    <w:p w:rsidR="00AE7B59" w:rsidRPr="00055AE7" w:rsidRDefault="00AE7B59" w:rsidP="00AE7B59">
      <w:pPr>
        <w:rPr>
          <w:rStyle w:val="StyleStyleBold12pt"/>
          <w:sz w:val="16"/>
        </w:rPr>
      </w:pPr>
      <w:r w:rsidRPr="00055AE7">
        <w:rPr>
          <w:rStyle w:val="StyleStyleBold12pt"/>
        </w:rPr>
        <w:t>Ellis 11</w:t>
      </w:r>
      <w:r w:rsidRPr="00055AE7">
        <w:rPr>
          <w:rStyle w:val="StyleStyleBold12pt"/>
          <w:sz w:val="16"/>
        </w:rPr>
        <w:t xml:space="preserve">(Evan Ellis, assistant professor with the </w:t>
      </w:r>
      <w:r w:rsidR="00B05945" w:rsidRPr="00B05945">
        <w:rPr>
          <w:rStyle w:val="StyleStyleBold12pt"/>
          <w:b w:val="0"/>
          <w:sz w:val="12"/>
        </w:rPr>
        <w:t>¶</w:t>
      </w:r>
      <w:r w:rsidRPr="00055AE7">
        <w:rPr>
          <w:rStyle w:val="StyleStyleBold12pt"/>
          <w:sz w:val="16"/>
        </w:rPr>
        <w:t xml:space="preserve"> Center for Hemispheric Defense Studies (CHDS). His </w:t>
      </w:r>
      <w:r w:rsidR="00B05945" w:rsidRPr="00B05945">
        <w:rPr>
          <w:rStyle w:val="StyleStyleBold12pt"/>
          <w:b w:val="0"/>
          <w:sz w:val="12"/>
        </w:rPr>
        <w:t>¶</w:t>
      </w:r>
      <w:r w:rsidRPr="00055AE7">
        <w:rPr>
          <w:rStyle w:val="StyleStyleBold12pt"/>
          <w:sz w:val="16"/>
        </w:rPr>
        <w:t xml:space="preserve"> research focus is on Latin America’s relationship with </w:t>
      </w:r>
      <w:r w:rsidR="00B05945" w:rsidRPr="00B05945">
        <w:rPr>
          <w:rStyle w:val="StyleStyleBold12pt"/>
          <w:b w:val="0"/>
          <w:sz w:val="12"/>
        </w:rPr>
        <w:t>¶</w:t>
      </w:r>
      <w:r w:rsidRPr="00055AE7">
        <w:rPr>
          <w:rStyle w:val="StyleStyleBold12pt"/>
          <w:sz w:val="16"/>
        </w:rPr>
        <w:t xml:space="preserve"> external actors, “Emerging Multi-Power Competitions in Latin America”, airpower.au.af.mil, 12-23-11, http://www.airpower.au.af.mil/apjinternational/apj-s/2011/2011-1/2011_1_03_ellis_eng_s.pdf)</w:t>
      </w:r>
    </w:p>
    <w:p w:rsidR="00AE7B59" w:rsidRDefault="00AE7B59" w:rsidP="00AE7B59">
      <w:pPr>
        <w:rPr>
          <w:sz w:val="16"/>
        </w:rPr>
      </w:pPr>
      <w:r w:rsidRPr="00055AE7">
        <w:rPr>
          <w:sz w:val="16"/>
        </w:rPr>
        <w:t xml:space="preserve">Traditional </w:t>
      </w:r>
      <w:r w:rsidRPr="00D519C8">
        <w:rPr>
          <w:rStyle w:val="StyleBoldUnderline"/>
        </w:rPr>
        <w:t xml:space="preserve">geopolitical issues will </w:t>
      </w:r>
      <w:r w:rsidR="00B05945" w:rsidRPr="00B05945">
        <w:rPr>
          <w:rStyle w:val="StyleBoldUnderline"/>
          <w:b w:val="0"/>
          <w:sz w:val="12"/>
          <w:u w:val="none"/>
        </w:rPr>
        <w:t>¶</w:t>
      </w:r>
      <w:r w:rsidRPr="00D519C8">
        <w:rPr>
          <w:rStyle w:val="StyleBoldUnderline"/>
        </w:rPr>
        <w:t xml:space="preserve"> still tend to divide external actors in Latin America into two camps,</w:t>
      </w:r>
      <w:r w:rsidRPr="00055AE7">
        <w:rPr>
          <w:sz w:val="16"/>
        </w:rPr>
        <w:t xml:space="preserve"> although </w:t>
      </w:r>
      <w:r w:rsidR="00B05945" w:rsidRPr="00B05945">
        <w:rPr>
          <w:sz w:val="12"/>
        </w:rPr>
        <w:t>¶</w:t>
      </w:r>
      <w:r w:rsidRPr="00055AE7">
        <w:rPr>
          <w:sz w:val="16"/>
        </w:rPr>
        <w:t xml:space="preserve"> the lineup of actors will change according to the issue. On issues of </w:t>
      </w:r>
      <w:r w:rsidR="00B05945" w:rsidRPr="00B05945">
        <w:rPr>
          <w:sz w:val="12"/>
        </w:rPr>
        <w:t>¶</w:t>
      </w:r>
      <w:r w:rsidRPr="00055AE7">
        <w:rPr>
          <w:sz w:val="16"/>
        </w:rPr>
        <w:t xml:space="preserve"> democratization and human rights, the US and Europe are likely to be </w:t>
      </w:r>
      <w:r w:rsidR="00B05945" w:rsidRPr="00B05945">
        <w:rPr>
          <w:sz w:val="12"/>
        </w:rPr>
        <w:t>¶</w:t>
      </w:r>
      <w:r w:rsidRPr="00055AE7">
        <w:rPr>
          <w:sz w:val="16"/>
        </w:rPr>
        <w:t xml:space="preserve"> generally aligned in advancing an agenda that respects traditional Western </w:t>
      </w:r>
      <w:r w:rsidR="00B05945" w:rsidRPr="00B05945">
        <w:rPr>
          <w:sz w:val="12"/>
        </w:rPr>
        <w:t>¶</w:t>
      </w:r>
      <w:r w:rsidRPr="00055AE7">
        <w:rPr>
          <w:sz w:val="16"/>
        </w:rPr>
        <w:t xml:space="preserve"> norms, while Iran and the PRC, and often Russia, will emphasize the right of </w:t>
      </w:r>
      <w:r w:rsidR="00B05945" w:rsidRPr="00B05945">
        <w:rPr>
          <w:sz w:val="12"/>
        </w:rPr>
        <w:t>¶</w:t>
      </w:r>
      <w:r w:rsidRPr="00055AE7">
        <w:rPr>
          <w:sz w:val="16"/>
        </w:rPr>
        <w:t xml:space="preserve"> each state in the region to determine its own internal politics. India, depending </w:t>
      </w:r>
      <w:r w:rsidR="00B05945" w:rsidRPr="00B05945">
        <w:rPr>
          <w:sz w:val="12"/>
        </w:rPr>
        <w:t>¶</w:t>
      </w:r>
      <w:r w:rsidRPr="00055AE7">
        <w:rPr>
          <w:sz w:val="16"/>
        </w:rPr>
        <w:t xml:space="preserve"> on the specific issue, may or may not press for respect for such norms. Within </w:t>
      </w:r>
      <w:r w:rsidR="00B05945" w:rsidRPr="00B05945">
        <w:rPr>
          <w:sz w:val="12"/>
        </w:rPr>
        <w:t>¶</w:t>
      </w:r>
      <w:r w:rsidRPr="00055AE7">
        <w:rPr>
          <w:sz w:val="16"/>
        </w:rPr>
        <w:t xml:space="preserve"> this broad alignment, of course, differences will still exist, with Europe </w:t>
      </w:r>
      <w:r w:rsidR="00B05945" w:rsidRPr="00B05945">
        <w:rPr>
          <w:sz w:val="12"/>
        </w:rPr>
        <w:t>¶</w:t>
      </w:r>
      <w:r w:rsidRPr="00055AE7">
        <w:rPr>
          <w:sz w:val="16"/>
        </w:rPr>
        <w:t xml:space="preserve"> emphasizing human rights issues in select countries, such as Colombia, where </w:t>
      </w:r>
      <w:r w:rsidR="00B05945" w:rsidRPr="00B05945">
        <w:rPr>
          <w:sz w:val="12"/>
        </w:rPr>
        <w:t>¶</w:t>
      </w:r>
      <w:r w:rsidRPr="00055AE7">
        <w:rPr>
          <w:sz w:val="16"/>
        </w:rPr>
        <w:t xml:space="preserve"> the US does not, or overlooking human rights issues in others, such as Cuba, </w:t>
      </w:r>
      <w:r w:rsidR="00B05945" w:rsidRPr="00B05945">
        <w:rPr>
          <w:sz w:val="12"/>
        </w:rPr>
        <w:t>¶</w:t>
      </w:r>
      <w:r w:rsidRPr="00055AE7">
        <w:rPr>
          <w:sz w:val="16"/>
        </w:rPr>
        <w:t xml:space="preserve"> where the US places emphasis. The pursuit of commercial goals by some </w:t>
      </w:r>
      <w:r w:rsidR="00B05945" w:rsidRPr="00B05945">
        <w:rPr>
          <w:sz w:val="12"/>
        </w:rPr>
        <w:t>¶</w:t>
      </w:r>
      <w:r w:rsidRPr="00055AE7">
        <w:rPr>
          <w:sz w:val="16"/>
        </w:rPr>
        <w:t xml:space="preserve"> actors may motivate them to avoid positions on geopolitical issues that would </w:t>
      </w:r>
      <w:r w:rsidR="00B05945" w:rsidRPr="00B05945">
        <w:rPr>
          <w:sz w:val="12"/>
        </w:rPr>
        <w:t>¶</w:t>
      </w:r>
      <w:r w:rsidRPr="00055AE7">
        <w:rPr>
          <w:sz w:val="16"/>
        </w:rPr>
        <w:t xml:space="preserve"> separate them from potential business partners. </w:t>
      </w:r>
      <w:r w:rsidR="00B05945" w:rsidRPr="00B05945">
        <w:rPr>
          <w:sz w:val="12"/>
        </w:rPr>
        <w:t>¶</w:t>
      </w:r>
      <w:r w:rsidRPr="00055AE7">
        <w:rPr>
          <w:sz w:val="16"/>
        </w:rPr>
        <w:t xml:space="preserve"> </w:t>
      </w:r>
      <w:r w:rsidRPr="00D519C8">
        <w:rPr>
          <w:rStyle w:val="StyleBoldUnderline"/>
        </w:rPr>
        <w:t>The second major cleavage dividing external actors in Latin America</w:t>
      </w:r>
      <w:r w:rsidRPr="00055AE7">
        <w:rPr>
          <w:sz w:val="16"/>
        </w:rPr>
        <w:t xml:space="preserve"> is the </w:t>
      </w:r>
      <w:r w:rsidR="00B05945" w:rsidRPr="00B05945">
        <w:rPr>
          <w:sz w:val="12"/>
        </w:rPr>
        <w:t>¶</w:t>
      </w:r>
      <w:r w:rsidRPr="00055AE7">
        <w:rPr>
          <w:sz w:val="16"/>
        </w:rPr>
        <w:t xml:space="preserve"> question of the developed world (North) versus the developing world (South). </w:t>
      </w:r>
      <w:r w:rsidR="00B05945" w:rsidRPr="00B05945">
        <w:rPr>
          <w:sz w:val="12"/>
        </w:rPr>
        <w:t>¶</w:t>
      </w:r>
      <w:r w:rsidRPr="00055AE7">
        <w:rPr>
          <w:sz w:val="16"/>
        </w:rPr>
        <w:t xml:space="preserve"> Particularly with left-of-center regimes in Latin America, countries such as </w:t>
      </w:r>
      <w:r w:rsidR="00B05945" w:rsidRPr="00B05945">
        <w:rPr>
          <w:sz w:val="12"/>
        </w:rPr>
        <w:t>¶</w:t>
      </w:r>
      <w:r w:rsidRPr="00055AE7">
        <w:rPr>
          <w:sz w:val="16"/>
        </w:rPr>
        <w:t xml:space="preserve"> China, India and Iran emphasize their common “South-South” ties as countries </w:t>
      </w:r>
      <w:r w:rsidR="00B05945" w:rsidRPr="00B05945">
        <w:rPr>
          <w:sz w:val="12"/>
        </w:rPr>
        <w:t>¶</w:t>
      </w:r>
      <w:r w:rsidRPr="00055AE7">
        <w:rPr>
          <w:sz w:val="16"/>
        </w:rPr>
        <w:t xml:space="preserve"> in development, generally in political meetings indirectly pursuing commercial </w:t>
      </w:r>
      <w:r w:rsidR="00B05945" w:rsidRPr="00B05945">
        <w:rPr>
          <w:sz w:val="12"/>
        </w:rPr>
        <w:t>¶</w:t>
      </w:r>
      <w:r w:rsidRPr="00055AE7">
        <w:rPr>
          <w:sz w:val="16"/>
        </w:rPr>
        <w:t xml:space="preserve"> deals for their companies</w:t>
      </w:r>
      <w:r w:rsidRPr="00D519C8">
        <w:rPr>
          <w:rStyle w:val="StyleBoldUnderline"/>
        </w:rPr>
        <w:t xml:space="preserve">. Russia often fits uneasily into this coalition, seeking </w:t>
      </w:r>
      <w:r w:rsidR="00B05945" w:rsidRPr="00B05945">
        <w:rPr>
          <w:rStyle w:val="StyleBoldUnderline"/>
          <w:b w:val="0"/>
          <w:sz w:val="12"/>
          <w:u w:val="none"/>
        </w:rPr>
        <w:t>¶</w:t>
      </w:r>
      <w:r w:rsidRPr="00D519C8">
        <w:rPr>
          <w:rStyle w:val="StyleBoldUnderline"/>
        </w:rPr>
        <w:t xml:space="preserve"> to define itself, in its relations with populist countries such as Venezuela, as an </w:t>
      </w:r>
      <w:r w:rsidR="00B05945" w:rsidRPr="00B05945">
        <w:rPr>
          <w:rStyle w:val="StyleBoldUnderline"/>
          <w:b w:val="0"/>
          <w:sz w:val="12"/>
          <w:u w:val="none"/>
        </w:rPr>
        <w:t>¶</w:t>
      </w:r>
      <w:r w:rsidRPr="00D519C8">
        <w:rPr>
          <w:rStyle w:val="StyleBoldUnderline"/>
        </w:rPr>
        <w:t xml:space="preserve"> up and coming power</w:t>
      </w:r>
      <w:r w:rsidRPr="00055AE7">
        <w:rPr>
          <w:sz w:val="16"/>
        </w:rPr>
        <w:t xml:space="preserve"> (eg. Part of the “BRIC” nations), </w:t>
      </w:r>
      <w:r w:rsidRPr="00D519C8">
        <w:rPr>
          <w:rStyle w:val="StyleBoldUnderline"/>
        </w:rPr>
        <w:t xml:space="preserve">or as alternative to the </w:t>
      </w:r>
      <w:r w:rsidR="00B05945" w:rsidRPr="00B05945">
        <w:rPr>
          <w:rStyle w:val="StyleBoldUnderline"/>
          <w:b w:val="0"/>
          <w:sz w:val="12"/>
          <w:u w:val="none"/>
        </w:rPr>
        <w:t>¶</w:t>
      </w:r>
      <w:r w:rsidRPr="00D519C8">
        <w:rPr>
          <w:rStyle w:val="StyleBoldUnderline"/>
        </w:rPr>
        <w:t xml:space="preserve"> status quo powers </w:t>
      </w:r>
      <w:r w:rsidRPr="00055AE7">
        <w:rPr>
          <w:sz w:val="16"/>
        </w:rPr>
        <w:t xml:space="preserve">(the US and Europe), even though it has not been </w:t>
      </w:r>
      <w:r w:rsidR="00B05945" w:rsidRPr="00B05945">
        <w:rPr>
          <w:sz w:val="12"/>
        </w:rPr>
        <w:t>¶</w:t>
      </w:r>
      <w:r w:rsidRPr="00055AE7">
        <w:rPr>
          <w:sz w:val="16"/>
        </w:rPr>
        <w:t xml:space="preserve"> traditionally categorized as a “developing” nation.</w:t>
      </w:r>
      <w:r w:rsidR="00B05945" w:rsidRPr="00B05945">
        <w:rPr>
          <w:sz w:val="12"/>
        </w:rPr>
        <w:t>¶</w:t>
      </w:r>
      <w:r w:rsidRPr="00055AE7">
        <w:rPr>
          <w:sz w:val="16"/>
        </w:rPr>
        <w:t xml:space="preserve"> Within the political space created by such coinciding cleavages, </w:t>
      </w:r>
      <w:r w:rsidRPr="00D519C8">
        <w:rPr>
          <w:rStyle w:val="StyleBoldUnderline"/>
        </w:rPr>
        <w:t xml:space="preserve">Latin America </w:t>
      </w:r>
      <w:r w:rsidR="00B05945" w:rsidRPr="00B05945">
        <w:rPr>
          <w:rStyle w:val="StyleBoldUnderline"/>
          <w:b w:val="0"/>
          <w:sz w:val="12"/>
          <w:u w:val="none"/>
        </w:rPr>
        <w:t>¶</w:t>
      </w:r>
      <w:r w:rsidRPr="00D519C8">
        <w:rPr>
          <w:rStyle w:val="StyleBoldUnderline"/>
        </w:rPr>
        <w:t xml:space="preserve"> also serves as a target for important, but differing internal and international </w:t>
      </w:r>
      <w:r w:rsidR="00B05945" w:rsidRPr="00B05945">
        <w:rPr>
          <w:rStyle w:val="StyleBoldUnderline"/>
          <w:b w:val="0"/>
          <w:sz w:val="12"/>
          <w:u w:val="none"/>
        </w:rPr>
        <w:t>¶</w:t>
      </w:r>
      <w:r w:rsidRPr="00D519C8">
        <w:rPr>
          <w:rStyle w:val="StyleBoldUnderline"/>
        </w:rPr>
        <w:t xml:space="preserve"> agendas pursued by each actor</w:t>
      </w:r>
      <w:r w:rsidRPr="00055AE7">
        <w:rPr>
          <w:sz w:val="16"/>
        </w:rPr>
        <w:t xml:space="preserve">. For the PRC, Latin America’s principal tie to </w:t>
      </w:r>
      <w:r w:rsidR="00B05945" w:rsidRPr="00B05945">
        <w:rPr>
          <w:sz w:val="12"/>
        </w:rPr>
        <w:t>¶</w:t>
      </w:r>
      <w:r w:rsidRPr="00055AE7">
        <w:rPr>
          <w:sz w:val="16"/>
        </w:rPr>
        <w:t xml:space="preserve"> domestic politics is Taiwan. 12 of the 23 nations in the world which continue </w:t>
      </w:r>
      <w:r w:rsidR="00B05945" w:rsidRPr="00B05945">
        <w:rPr>
          <w:sz w:val="12"/>
        </w:rPr>
        <w:t>¶</w:t>
      </w:r>
      <w:r w:rsidRPr="00055AE7">
        <w:rPr>
          <w:sz w:val="16"/>
        </w:rPr>
        <w:t xml:space="preserve"> to recognize the Republic of China (ROC) as the legitimate Chinese government </w:t>
      </w:r>
      <w:r w:rsidR="00B05945" w:rsidRPr="00B05945">
        <w:rPr>
          <w:sz w:val="12"/>
        </w:rPr>
        <w:t>¶</w:t>
      </w:r>
      <w:r w:rsidRPr="00055AE7">
        <w:rPr>
          <w:sz w:val="16"/>
        </w:rPr>
        <w:t xml:space="preserve"> are found in Latin America. Externally, the PRC also seeks to participate in the </w:t>
      </w:r>
      <w:r w:rsidR="00B05945" w:rsidRPr="00B05945">
        <w:rPr>
          <w:sz w:val="12"/>
        </w:rPr>
        <w:t>¶</w:t>
      </w:r>
      <w:r w:rsidRPr="00055AE7">
        <w:rPr>
          <w:sz w:val="16"/>
        </w:rPr>
        <w:t xml:space="preserve"> region’s institutions, such as the IADB and OAS, and prevent another power </w:t>
      </w:r>
      <w:r w:rsidR="00B05945" w:rsidRPr="00B05945">
        <w:rPr>
          <w:sz w:val="12"/>
        </w:rPr>
        <w:t>¶</w:t>
      </w:r>
      <w:r w:rsidRPr="00055AE7">
        <w:rPr>
          <w:sz w:val="16"/>
        </w:rPr>
        <w:t xml:space="preserve"> such as the US from dominating those institutions, or other regional </w:t>
      </w:r>
      <w:r w:rsidR="00B05945" w:rsidRPr="00B05945">
        <w:rPr>
          <w:sz w:val="12"/>
        </w:rPr>
        <w:t>¶</w:t>
      </w:r>
      <w:r w:rsidRPr="00055AE7">
        <w:rPr>
          <w:sz w:val="16"/>
        </w:rPr>
        <w:t xml:space="preserve"> structures, </w:t>
      </w:r>
      <w:r w:rsidRPr="00055AE7">
        <w:rPr>
          <w:rStyle w:val="StyleBoldUnderline"/>
        </w:rPr>
        <w:t xml:space="preserve">in such a way that could shut it out of the region and jeopardize its </w:t>
      </w:r>
      <w:r w:rsidR="00B05945" w:rsidRPr="00B05945">
        <w:rPr>
          <w:rStyle w:val="StyleBoldUnderline"/>
          <w:b w:val="0"/>
          <w:sz w:val="12"/>
          <w:u w:val="none"/>
        </w:rPr>
        <w:t>¶</w:t>
      </w:r>
      <w:r w:rsidRPr="00055AE7">
        <w:rPr>
          <w:rStyle w:val="StyleBoldUnderline"/>
        </w:rPr>
        <w:t xml:space="preserve"> strategic commercial goals. None of other external actors in the region </w:t>
      </w:r>
      <w:r w:rsidR="00B05945" w:rsidRPr="00B05945">
        <w:rPr>
          <w:rStyle w:val="StyleBoldUnderline"/>
          <w:b w:val="0"/>
          <w:sz w:val="12"/>
          <w:u w:val="none"/>
        </w:rPr>
        <w:t>¶</w:t>
      </w:r>
      <w:r w:rsidRPr="00055AE7">
        <w:rPr>
          <w:rStyle w:val="StyleBoldUnderline"/>
        </w:rPr>
        <w:t xml:space="preserve"> explicitly oppose these goals, but rather, each pursues its own goals in parallel</w:t>
      </w:r>
      <w:r w:rsidRPr="00055AE7">
        <w:rPr>
          <w:sz w:val="16"/>
        </w:rPr>
        <w:t xml:space="preserve">. </w:t>
      </w:r>
      <w:r w:rsidR="00B05945" w:rsidRPr="00B05945">
        <w:rPr>
          <w:sz w:val="12"/>
        </w:rPr>
        <w:t>¶</w:t>
      </w:r>
      <w:r w:rsidRPr="00055AE7">
        <w:rPr>
          <w:sz w:val="16"/>
        </w:rPr>
        <w:t xml:space="preserve"> This include Iran, for which support from Latin America reinforces the 5</w:t>
      </w:r>
      <w:r w:rsidR="00B05945" w:rsidRPr="00B05945">
        <w:rPr>
          <w:sz w:val="12"/>
        </w:rPr>
        <w:t>¶</w:t>
      </w:r>
      <w:r w:rsidRPr="00055AE7">
        <w:rPr>
          <w:sz w:val="16"/>
        </w:rPr>
        <w:t xml:space="preserve"> international stature of its leadership in the Iranian regime’s messianic efforts </w:t>
      </w:r>
      <w:r w:rsidR="00B05945" w:rsidRPr="00B05945">
        <w:rPr>
          <w:sz w:val="12"/>
        </w:rPr>
        <w:t>¶</w:t>
      </w:r>
      <w:r w:rsidRPr="00055AE7">
        <w:rPr>
          <w:sz w:val="16"/>
        </w:rPr>
        <w:t xml:space="preserve"> to advance its brand of radical Islam with Iran at its center. In a more </w:t>
      </w:r>
      <w:r w:rsidR="00B05945" w:rsidRPr="00B05945">
        <w:rPr>
          <w:sz w:val="12"/>
        </w:rPr>
        <w:t>¶</w:t>
      </w:r>
      <w:r w:rsidRPr="00055AE7">
        <w:rPr>
          <w:sz w:val="16"/>
        </w:rPr>
        <w:t xml:space="preserve"> pragmatic sense, Latin American ties, including financial institutions such as </w:t>
      </w:r>
      <w:r w:rsidR="00B05945" w:rsidRPr="00B05945">
        <w:rPr>
          <w:sz w:val="12"/>
        </w:rPr>
        <w:t>¶</w:t>
      </w:r>
      <w:r w:rsidRPr="00055AE7">
        <w:rPr>
          <w:sz w:val="16"/>
        </w:rPr>
        <w:t xml:space="preserve"> the International Development Bank in Venezuela, direct airline flights, </w:t>
      </w:r>
      <w:r w:rsidR="00B05945" w:rsidRPr="00B05945">
        <w:rPr>
          <w:sz w:val="12"/>
        </w:rPr>
        <w:t>¶</w:t>
      </w:r>
      <w:r w:rsidRPr="00055AE7">
        <w:rPr>
          <w:sz w:val="16"/>
        </w:rPr>
        <w:t xml:space="preserve"> factories in remote areas, and technology collaboration, help Iran to circumvent </w:t>
      </w:r>
      <w:r w:rsidR="00B05945" w:rsidRPr="00B05945">
        <w:rPr>
          <w:sz w:val="12"/>
        </w:rPr>
        <w:t>¶</w:t>
      </w:r>
      <w:r w:rsidRPr="00055AE7">
        <w:rPr>
          <w:sz w:val="16"/>
        </w:rPr>
        <w:t xml:space="preserve"> </w:t>
      </w:r>
      <w:r w:rsidRPr="00055AE7">
        <w:rPr>
          <w:rStyle w:val="StyleBoldUnderline"/>
        </w:rPr>
        <w:t xml:space="preserve">international sanctions to develop a nuclear capabilities, and possibly fund and </w:t>
      </w:r>
      <w:r w:rsidR="00B05945" w:rsidRPr="00B05945">
        <w:rPr>
          <w:rStyle w:val="StyleBoldUnderline"/>
          <w:b w:val="0"/>
          <w:sz w:val="12"/>
          <w:u w:val="none"/>
        </w:rPr>
        <w:t>¶</w:t>
      </w:r>
      <w:r w:rsidRPr="00055AE7">
        <w:rPr>
          <w:rStyle w:val="StyleBoldUnderline"/>
        </w:rPr>
        <w:t xml:space="preserve"> create a logistics base for terrorist operations that could reach the United </w:t>
      </w:r>
      <w:r w:rsidR="00B05945" w:rsidRPr="00B05945">
        <w:rPr>
          <w:rStyle w:val="StyleBoldUnderline"/>
          <w:b w:val="0"/>
          <w:sz w:val="12"/>
          <w:u w:val="none"/>
        </w:rPr>
        <w:t>¶</w:t>
      </w:r>
      <w:r w:rsidRPr="00055AE7">
        <w:rPr>
          <w:rStyle w:val="StyleBoldUnderline"/>
        </w:rPr>
        <w:t xml:space="preserve"> States, in the event that Iran wishes to wage such a conflict in the future. For </w:t>
      </w:r>
      <w:r w:rsidR="00B05945" w:rsidRPr="00B05945">
        <w:rPr>
          <w:rStyle w:val="StyleBoldUnderline"/>
          <w:b w:val="0"/>
          <w:sz w:val="12"/>
          <w:u w:val="none"/>
        </w:rPr>
        <w:t>¶</w:t>
      </w:r>
      <w:r w:rsidRPr="00055AE7">
        <w:rPr>
          <w:rStyle w:val="StyleBoldUnderline"/>
        </w:rPr>
        <w:t xml:space="preserve"> Russia, in a manner similar to Iran, Latin American ties help the current </w:t>
      </w:r>
      <w:r w:rsidR="00B05945" w:rsidRPr="00B05945">
        <w:rPr>
          <w:rStyle w:val="StyleBoldUnderline"/>
          <w:b w:val="0"/>
          <w:sz w:val="12"/>
          <w:u w:val="none"/>
        </w:rPr>
        <w:t>¶</w:t>
      </w:r>
      <w:r w:rsidRPr="00055AE7">
        <w:rPr>
          <w:rStyle w:val="StyleBoldUnderline"/>
        </w:rPr>
        <w:t xml:space="preserve"> regime to demonstrate to a domestic audience that Russia is once again </w:t>
      </w:r>
      <w:r w:rsidR="00B05945" w:rsidRPr="00B05945">
        <w:rPr>
          <w:rStyle w:val="StyleBoldUnderline"/>
          <w:b w:val="0"/>
          <w:sz w:val="12"/>
          <w:u w:val="none"/>
        </w:rPr>
        <w:t>¶</w:t>
      </w:r>
      <w:r w:rsidRPr="00055AE7">
        <w:rPr>
          <w:rStyle w:val="StyleBoldUnderline"/>
        </w:rPr>
        <w:t xml:space="preserve"> playing a significant international role, harkening back to its height of Cold </w:t>
      </w:r>
      <w:r w:rsidR="00B05945" w:rsidRPr="00B05945">
        <w:rPr>
          <w:rStyle w:val="StyleBoldUnderline"/>
          <w:b w:val="0"/>
          <w:sz w:val="12"/>
          <w:u w:val="none"/>
        </w:rPr>
        <w:t>¶</w:t>
      </w:r>
      <w:r w:rsidRPr="00055AE7">
        <w:rPr>
          <w:rStyle w:val="StyleBoldUnderline"/>
        </w:rPr>
        <w:t xml:space="preserve"> War power as the heart of the Soviet Union. Latin America also provides the </w:t>
      </w:r>
      <w:r w:rsidR="00B05945" w:rsidRPr="00B05945">
        <w:rPr>
          <w:rStyle w:val="StyleBoldUnderline"/>
          <w:b w:val="0"/>
          <w:sz w:val="12"/>
          <w:u w:val="none"/>
        </w:rPr>
        <w:t>¶</w:t>
      </w:r>
      <w:r w:rsidRPr="00055AE7">
        <w:rPr>
          <w:rStyle w:val="StyleBoldUnderline"/>
        </w:rPr>
        <w:t xml:space="preserve"> platform for Russia to generate counter-pressures to US activities in</w:t>
      </w:r>
      <w:r w:rsidRPr="00055AE7">
        <w:rPr>
          <w:sz w:val="16"/>
        </w:rPr>
        <w:t xml:space="preserve"> Eastern </w:t>
      </w:r>
      <w:r w:rsidR="00B05945" w:rsidRPr="00B05945">
        <w:rPr>
          <w:sz w:val="12"/>
        </w:rPr>
        <w:t>¶</w:t>
      </w:r>
      <w:r w:rsidRPr="00055AE7">
        <w:rPr>
          <w:sz w:val="16"/>
        </w:rPr>
        <w:t xml:space="preserve"> </w:t>
      </w:r>
      <w:r w:rsidRPr="00055AE7">
        <w:rPr>
          <w:rStyle w:val="StyleBoldUnderline"/>
        </w:rPr>
        <w:t>Europe</w:t>
      </w:r>
      <w:r w:rsidRPr="00055AE7">
        <w:rPr>
          <w:sz w:val="16"/>
        </w:rPr>
        <w:t xml:space="preserve">, the Caspian sea, and Central Asia, </w:t>
      </w:r>
      <w:r w:rsidRPr="00055AE7">
        <w:rPr>
          <w:rStyle w:val="StyleBoldUnderline"/>
        </w:rPr>
        <w:t xml:space="preserve">which Russia regards as its sphere </w:t>
      </w:r>
      <w:r w:rsidR="00B05945" w:rsidRPr="00B05945">
        <w:rPr>
          <w:rStyle w:val="StyleBoldUnderline"/>
          <w:b w:val="0"/>
          <w:sz w:val="12"/>
          <w:u w:val="none"/>
        </w:rPr>
        <w:t>¶</w:t>
      </w:r>
      <w:r w:rsidRPr="00055AE7">
        <w:rPr>
          <w:rStyle w:val="StyleBoldUnderline"/>
        </w:rPr>
        <w:t xml:space="preserve"> of influen</w:t>
      </w:r>
      <w:r w:rsidRPr="00055AE7">
        <w:rPr>
          <w:sz w:val="16"/>
        </w:rPr>
        <w:t xml:space="preserve">ce, such as November 2008, when </w:t>
      </w:r>
      <w:r w:rsidRPr="00055AE7">
        <w:rPr>
          <w:rStyle w:val="StyleBoldUnderline"/>
        </w:rPr>
        <w:t xml:space="preserve">Russia sent supersonic Tu-160 </w:t>
      </w:r>
      <w:r w:rsidR="00B05945" w:rsidRPr="00B05945">
        <w:rPr>
          <w:rStyle w:val="StyleBoldUnderline"/>
          <w:b w:val="0"/>
          <w:sz w:val="12"/>
          <w:u w:val="none"/>
        </w:rPr>
        <w:t>¶</w:t>
      </w:r>
      <w:r w:rsidRPr="00055AE7">
        <w:rPr>
          <w:rStyle w:val="StyleBoldUnderline"/>
        </w:rPr>
        <w:t xml:space="preserve"> bombers and a squadron of ships to Venezuela for maneuvers in the </w:t>
      </w:r>
      <w:r w:rsidR="00B05945" w:rsidRPr="00B05945">
        <w:rPr>
          <w:rStyle w:val="StyleBoldUnderline"/>
          <w:b w:val="0"/>
          <w:sz w:val="12"/>
          <w:u w:val="none"/>
        </w:rPr>
        <w:t>¶</w:t>
      </w:r>
      <w:r w:rsidRPr="00055AE7">
        <w:rPr>
          <w:rStyle w:val="StyleBoldUnderline"/>
        </w:rPr>
        <w:t xml:space="preserve"> Caribbean, as a counterpoint to the US projection of power in the Black Sea </w:t>
      </w:r>
      <w:r w:rsidR="00B05945" w:rsidRPr="00B05945">
        <w:rPr>
          <w:rStyle w:val="StyleBoldUnderline"/>
          <w:b w:val="0"/>
          <w:sz w:val="12"/>
          <w:u w:val="none"/>
        </w:rPr>
        <w:t>¶</w:t>
      </w:r>
      <w:r w:rsidRPr="00055AE7">
        <w:rPr>
          <w:rStyle w:val="StyleBoldUnderline"/>
        </w:rPr>
        <w:t xml:space="preserve"> during the succession crisis in South Ossetia and Abkhazia.</w:t>
      </w:r>
      <w:r w:rsidR="00B05945" w:rsidRPr="00B05945">
        <w:rPr>
          <w:rStyle w:val="StyleBoldUnderline"/>
          <w:b w:val="0"/>
          <w:sz w:val="12"/>
          <w:u w:val="none"/>
        </w:rPr>
        <w:t>¶</w:t>
      </w:r>
      <w:r w:rsidRPr="00055AE7">
        <w:rPr>
          <w:sz w:val="16"/>
        </w:rPr>
        <w:t xml:space="preserve"> Because of the shared “anti-western” focus and because the specific </w:t>
      </w:r>
      <w:r w:rsidR="00B05945" w:rsidRPr="00B05945">
        <w:rPr>
          <w:sz w:val="12"/>
        </w:rPr>
        <w:t>¶</w:t>
      </w:r>
      <w:r w:rsidRPr="00055AE7">
        <w:rPr>
          <w:sz w:val="16"/>
        </w:rPr>
        <w:t xml:space="preserve"> geopolitical agendas pursued by actors such as Russia, India and China in </w:t>
      </w:r>
      <w:r w:rsidR="00B05945" w:rsidRPr="00B05945">
        <w:rPr>
          <w:sz w:val="12"/>
        </w:rPr>
        <w:t>¶</w:t>
      </w:r>
      <w:r w:rsidRPr="00055AE7">
        <w:rPr>
          <w:sz w:val="16"/>
        </w:rPr>
        <w:t xml:space="preserve"> Latin America generally complement each other, these nations are not likely to </w:t>
      </w:r>
      <w:r w:rsidR="00B05945" w:rsidRPr="00B05945">
        <w:rPr>
          <w:sz w:val="12"/>
        </w:rPr>
        <w:t>¶</w:t>
      </w:r>
      <w:r w:rsidRPr="00055AE7">
        <w:rPr>
          <w:sz w:val="16"/>
        </w:rPr>
        <w:t xml:space="preserve"> come into conflict over their courtship of populist regimes such as Venezuela, </w:t>
      </w:r>
      <w:r w:rsidR="00B05945" w:rsidRPr="00B05945">
        <w:rPr>
          <w:sz w:val="12"/>
        </w:rPr>
        <w:t>¶</w:t>
      </w:r>
      <w:r w:rsidRPr="00055AE7">
        <w:rPr>
          <w:sz w:val="16"/>
        </w:rPr>
        <w:t xml:space="preserve"> Ecuador, and Bolivia. </w:t>
      </w:r>
      <w:r w:rsidRPr="00055AE7">
        <w:rPr>
          <w:rStyle w:val="StyleBoldUnderline"/>
        </w:rPr>
        <w:t xml:space="preserve">The critical exception to this harmony, however, involves </w:t>
      </w:r>
      <w:r w:rsidR="00B05945" w:rsidRPr="00B05945">
        <w:rPr>
          <w:rStyle w:val="StyleBoldUnderline"/>
          <w:b w:val="0"/>
          <w:sz w:val="12"/>
          <w:u w:val="none"/>
        </w:rPr>
        <w:t>¶</w:t>
      </w:r>
      <w:r w:rsidRPr="00055AE7">
        <w:rPr>
          <w:rStyle w:val="StyleBoldUnderline"/>
        </w:rPr>
        <w:t xml:space="preserve"> strategic commercial issues, such as which nation gets to develop the </w:t>
      </w:r>
      <w:r w:rsidR="00B05945" w:rsidRPr="00B05945">
        <w:rPr>
          <w:rStyle w:val="StyleBoldUnderline"/>
          <w:b w:val="0"/>
          <w:sz w:val="12"/>
          <w:u w:val="none"/>
        </w:rPr>
        <w:t>¶</w:t>
      </w:r>
      <w:r w:rsidRPr="00055AE7">
        <w:rPr>
          <w:rStyle w:val="StyleBoldUnderline"/>
        </w:rPr>
        <w:t xml:space="preserve"> preponderance of Venezuela’s petroleum</w:t>
      </w:r>
      <w:r w:rsidRPr="00055AE7">
        <w:rPr>
          <w:sz w:val="16"/>
        </w:rPr>
        <w:t xml:space="preserve"> in the Orinoco belt, or the significant </w:t>
      </w:r>
      <w:r w:rsidR="00B05945" w:rsidRPr="00B05945">
        <w:rPr>
          <w:sz w:val="12"/>
        </w:rPr>
        <w:t>¶</w:t>
      </w:r>
      <w:r w:rsidRPr="00055AE7">
        <w:rPr>
          <w:sz w:val="16"/>
        </w:rPr>
        <w:t xml:space="preserve"> deposits of iron and lithium, and perhaps uranium, in Bolivia.</w:t>
      </w:r>
      <w:r w:rsidR="00B05945" w:rsidRPr="00B05945">
        <w:rPr>
          <w:sz w:val="12"/>
        </w:rPr>
        <w:t>¶</w:t>
      </w:r>
      <w:r w:rsidRPr="00055AE7">
        <w:rPr>
          <w:sz w:val="16"/>
        </w:rPr>
        <w:t xml:space="preserve"> Commercial Competition. With respect to commerce, the goals of each external </w:t>
      </w:r>
      <w:r w:rsidR="00B05945" w:rsidRPr="00B05945">
        <w:rPr>
          <w:sz w:val="12"/>
        </w:rPr>
        <w:t>¶</w:t>
      </w:r>
      <w:r w:rsidRPr="00055AE7">
        <w:rPr>
          <w:sz w:val="16"/>
        </w:rPr>
        <w:t xml:space="preserve"> actor are defined by its position within the global economy and other elements </w:t>
      </w:r>
      <w:r w:rsidR="00B05945" w:rsidRPr="00B05945">
        <w:rPr>
          <w:sz w:val="12"/>
        </w:rPr>
        <w:t>¶</w:t>
      </w:r>
      <w:r w:rsidRPr="00055AE7">
        <w:rPr>
          <w:sz w:val="16"/>
        </w:rPr>
        <w:t xml:space="preserve"> of its national situation, as interpreted by its leadership. The PRC, because of </w:t>
      </w:r>
      <w:r w:rsidR="00B05945" w:rsidRPr="00B05945">
        <w:rPr>
          <w:sz w:val="12"/>
        </w:rPr>
        <w:t>¶</w:t>
      </w:r>
      <w:r w:rsidRPr="00055AE7">
        <w:rPr>
          <w:sz w:val="16"/>
        </w:rPr>
        <w:t xml:space="preserve"> its position as a global manufacturer, and because of its aggressive process of</w:t>
      </w:r>
      <w:r w:rsidR="00B05945" w:rsidRPr="00B05945">
        <w:rPr>
          <w:sz w:val="12"/>
        </w:rPr>
        <w:t>¶</w:t>
      </w:r>
      <w:r w:rsidRPr="00055AE7">
        <w:rPr>
          <w:sz w:val="16"/>
        </w:rPr>
        <w:t xml:space="preserve"> capital formation, looks to Latin America as a source of commodities, while its </w:t>
      </w:r>
      <w:r w:rsidR="00B05945" w:rsidRPr="00B05945">
        <w:rPr>
          <w:sz w:val="12"/>
        </w:rPr>
        <w:t>¶</w:t>
      </w:r>
      <w:r w:rsidRPr="00055AE7">
        <w:rPr>
          <w:sz w:val="16"/>
        </w:rPr>
        <w:t xml:space="preserve"> attitude toward markets focuses it on owning key parts of the production </w:t>
      </w:r>
      <w:r w:rsidR="00B05945" w:rsidRPr="00B05945">
        <w:rPr>
          <w:sz w:val="12"/>
        </w:rPr>
        <w:t>¶</w:t>
      </w:r>
      <w:r w:rsidRPr="00055AE7">
        <w:rPr>
          <w:sz w:val="16"/>
        </w:rPr>
        <w:t xml:space="preserve"> chain, or having strong contractual presence there where possible, as </w:t>
      </w:r>
      <w:r w:rsidR="00B05945" w:rsidRPr="00B05945">
        <w:rPr>
          <w:sz w:val="12"/>
        </w:rPr>
        <w:t>¶</w:t>
      </w:r>
      <w:r w:rsidRPr="00055AE7">
        <w:rPr>
          <w:sz w:val="16"/>
        </w:rPr>
        <w:t xml:space="preserve"> evidenced in interest by Chinese companies in Peruvian, Bolivian and Chilean </w:t>
      </w:r>
      <w:r w:rsidR="00B05945" w:rsidRPr="00B05945">
        <w:rPr>
          <w:sz w:val="12"/>
        </w:rPr>
        <w:t>¶</w:t>
      </w:r>
      <w:r w:rsidRPr="00055AE7">
        <w:rPr>
          <w:sz w:val="16"/>
        </w:rPr>
        <w:t xml:space="preserve"> mines, or Venezuelan and Ecuadorian oil fields. China’s combination of a large </w:t>
      </w:r>
      <w:r w:rsidR="00B05945" w:rsidRPr="00B05945">
        <w:rPr>
          <w:sz w:val="12"/>
        </w:rPr>
        <w:t>¶</w:t>
      </w:r>
      <w:r w:rsidRPr="00055AE7">
        <w:rPr>
          <w:sz w:val="16"/>
        </w:rPr>
        <w:t xml:space="preserve"> population and limited agricultural land also drives an interest in Latin </w:t>
      </w:r>
      <w:r w:rsidR="00B05945" w:rsidRPr="00B05945">
        <w:rPr>
          <w:sz w:val="12"/>
        </w:rPr>
        <w:t>¶</w:t>
      </w:r>
      <w:r w:rsidRPr="00055AE7">
        <w:rPr>
          <w:sz w:val="16"/>
        </w:rPr>
        <w:t xml:space="preserve"> America as a </w:t>
      </w:r>
      <w:r w:rsidRPr="00055AE7">
        <w:rPr>
          <w:sz w:val="16"/>
        </w:rPr>
        <w:lastRenderedPageBreak/>
        <w:t>source of foodstuffs, particularly in countries with large tracts of 6</w:t>
      </w:r>
      <w:r w:rsidR="00B05945" w:rsidRPr="00B05945">
        <w:rPr>
          <w:sz w:val="12"/>
        </w:rPr>
        <w:t>¶</w:t>
      </w:r>
      <w:r w:rsidRPr="00055AE7">
        <w:rPr>
          <w:sz w:val="16"/>
        </w:rPr>
        <w:t xml:space="preserve"> land usable for agriculture, such as Brazil and Argentina, which have become </w:t>
      </w:r>
      <w:r w:rsidR="00B05945" w:rsidRPr="00B05945">
        <w:rPr>
          <w:sz w:val="12"/>
        </w:rPr>
        <w:t>¶</w:t>
      </w:r>
      <w:r w:rsidRPr="00055AE7">
        <w:rPr>
          <w:sz w:val="16"/>
        </w:rPr>
        <w:t xml:space="preserve"> significant soy exporters for China. </w:t>
      </w:r>
      <w:r w:rsidR="00B05945" w:rsidRPr="00B05945">
        <w:rPr>
          <w:rStyle w:val="StyleBoldUnderline"/>
          <w:b w:val="0"/>
          <w:sz w:val="12"/>
          <w:u w:val="none"/>
        </w:rPr>
        <w:t>¶</w:t>
      </w:r>
      <w:r w:rsidRPr="00055AE7">
        <w:rPr>
          <w:rStyle w:val="StyleBoldUnderline"/>
        </w:rPr>
        <w:t xml:space="preserve"> Neither Russia, Iran, nor India have export-led manufacturing sectors which </w:t>
      </w:r>
      <w:r w:rsidR="00B05945" w:rsidRPr="00B05945">
        <w:rPr>
          <w:rStyle w:val="StyleBoldUnderline"/>
          <w:b w:val="0"/>
          <w:sz w:val="12"/>
          <w:u w:val="none"/>
        </w:rPr>
        <w:t>¶</w:t>
      </w:r>
      <w:r w:rsidRPr="00055AE7">
        <w:rPr>
          <w:rStyle w:val="StyleBoldUnderline"/>
        </w:rPr>
        <w:t xml:space="preserve"> generate a level of demand for commodities similar to that of China.</w:t>
      </w:r>
      <w:r w:rsidRPr="00055AE7">
        <w:rPr>
          <w:sz w:val="16"/>
        </w:rPr>
        <w:t xml:space="preserve"> </w:t>
      </w:r>
      <w:r w:rsidR="00B05945" w:rsidRPr="00B05945">
        <w:rPr>
          <w:sz w:val="12"/>
        </w:rPr>
        <w:t>¶</w:t>
      </w:r>
      <w:r w:rsidRPr="00055AE7">
        <w:rPr>
          <w:sz w:val="16"/>
        </w:rPr>
        <w:t xml:space="preserve"> Nonetheless, as the Indian economy continues to grow, its companies will </w:t>
      </w:r>
      <w:r w:rsidR="00B05945" w:rsidRPr="00B05945">
        <w:rPr>
          <w:sz w:val="12"/>
        </w:rPr>
        <w:t>¶</w:t>
      </w:r>
      <w:r w:rsidRPr="00055AE7">
        <w:rPr>
          <w:sz w:val="16"/>
        </w:rPr>
        <w:t xml:space="preserve"> increasingly come into contact with those of China in Latin America as part of </w:t>
      </w:r>
      <w:r w:rsidR="00B05945" w:rsidRPr="00B05945">
        <w:rPr>
          <w:sz w:val="12"/>
        </w:rPr>
        <w:t>¶</w:t>
      </w:r>
      <w:r w:rsidRPr="00055AE7">
        <w:rPr>
          <w:sz w:val="16"/>
        </w:rPr>
        <w:t xml:space="preserve"> their global search for commodities. </w:t>
      </w:r>
      <w:r w:rsidRPr="00055AE7">
        <w:rPr>
          <w:rStyle w:val="StyleBoldUnderline"/>
        </w:rPr>
        <w:t xml:space="preserve">In the case of Russia and Iran, both have </w:t>
      </w:r>
      <w:r w:rsidR="00B05945" w:rsidRPr="00B05945">
        <w:rPr>
          <w:rStyle w:val="StyleBoldUnderline"/>
          <w:b w:val="0"/>
          <w:sz w:val="12"/>
          <w:u w:val="none"/>
        </w:rPr>
        <w:t>¶</w:t>
      </w:r>
      <w:r w:rsidRPr="00055AE7">
        <w:rPr>
          <w:rStyle w:val="StyleBoldUnderline"/>
        </w:rPr>
        <w:t xml:space="preserve"> significant petroleum industries which them to participate in the petroleum </w:t>
      </w:r>
      <w:r w:rsidR="00B05945" w:rsidRPr="00B05945">
        <w:rPr>
          <w:rStyle w:val="StyleBoldUnderline"/>
          <w:b w:val="0"/>
          <w:sz w:val="12"/>
          <w:u w:val="none"/>
        </w:rPr>
        <w:t>¶</w:t>
      </w:r>
      <w:r w:rsidRPr="00055AE7">
        <w:rPr>
          <w:rStyle w:val="StyleBoldUnderline"/>
        </w:rPr>
        <w:t xml:space="preserve"> sector of Latin America as part of larger global business strategies</w:t>
      </w:r>
      <w:r w:rsidRPr="00055AE7">
        <w:rPr>
          <w:sz w:val="16"/>
        </w:rPr>
        <w:t xml:space="preserve">. </w:t>
      </w:r>
      <w:r w:rsidR="00B05945" w:rsidRPr="00B05945">
        <w:rPr>
          <w:sz w:val="12"/>
        </w:rPr>
        <w:t>¶</w:t>
      </w:r>
      <w:r w:rsidRPr="00055AE7">
        <w:rPr>
          <w:sz w:val="16"/>
        </w:rPr>
        <w:t xml:space="preserve"> With respect to Latin American markets, China’s position in the world economy </w:t>
      </w:r>
      <w:r w:rsidR="00B05945" w:rsidRPr="00B05945">
        <w:rPr>
          <w:sz w:val="12"/>
        </w:rPr>
        <w:t>¶</w:t>
      </w:r>
      <w:r w:rsidRPr="00055AE7">
        <w:rPr>
          <w:sz w:val="16"/>
        </w:rPr>
        <w:t xml:space="preserve"> as manufacturer makes its ability to sell its products abroad and move up the </w:t>
      </w:r>
      <w:r w:rsidR="00B05945" w:rsidRPr="00B05945">
        <w:rPr>
          <w:sz w:val="12"/>
        </w:rPr>
        <w:t>¶</w:t>
      </w:r>
      <w:r w:rsidRPr="00055AE7">
        <w:rPr>
          <w:sz w:val="16"/>
        </w:rPr>
        <w:t xml:space="preserve"> value added chain a strategically critical objective, particularly as growth in </w:t>
      </w:r>
      <w:r w:rsidR="00B05945" w:rsidRPr="00B05945">
        <w:rPr>
          <w:sz w:val="12"/>
        </w:rPr>
        <w:t>¶</w:t>
      </w:r>
      <w:r w:rsidRPr="00055AE7">
        <w:rPr>
          <w:sz w:val="16"/>
        </w:rPr>
        <w:t xml:space="preserve"> traditional markets for Chinese exports, such as the US, Europe, and Japan, </w:t>
      </w:r>
      <w:r w:rsidR="00B05945" w:rsidRPr="00B05945">
        <w:rPr>
          <w:sz w:val="12"/>
        </w:rPr>
        <w:t>¶</w:t>
      </w:r>
      <w:r w:rsidRPr="00055AE7">
        <w:rPr>
          <w:sz w:val="16"/>
        </w:rPr>
        <w:t xml:space="preserve"> has slowed. Moreover, the middle-income nature of Latin America’s $3 trillion, </w:t>
      </w:r>
      <w:r w:rsidR="00B05945" w:rsidRPr="00B05945">
        <w:rPr>
          <w:sz w:val="12"/>
        </w:rPr>
        <w:t>¶</w:t>
      </w:r>
      <w:r w:rsidRPr="00055AE7">
        <w:rPr>
          <w:sz w:val="16"/>
        </w:rPr>
        <w:t xml:space="preserve"> 500 million person market, and its sensitivity to price creates particular </w:t>
      </w:r>
      <w:r w:rsidR="00B05945" w:rsidRPr="00B05945">
        <w:rPr>
          <w:sz w:val="12"/>
        </w:rPr>
        <w:t>¶</w:t>
      </w:r>
      <w:r w:rsidRPr="00055AE7">
        <w:rPr>
          <w:sz w:val="16"/>
        </w:rPr>
        <w:t xml:space="preserve"> opportunities as the PRC seeks to gain experience in a range of strategically </w:t>
      </w:r>
      <w:r w:rsidR="00B05945" w:rsidRPr="00B05945">
        <w:rPr>
          <w:sz w:val="12"/>
        </w:rPr>
        <w:t>¶</w:t>
      </w:r>
      <w:r w:rsidRPr="00055AE7">
        <w:rPr>
          <w:sz w:val="16"/>
        </w:rPr>
        <w:t xml:space="preserve"> important sectors such as cars, aircraft, computers, telecommunications, </w:t>
      </w:r>
      <w:r w:rsidR="00B05945" w:rsidRPr="00B05945">
        <w:rPr>
          <w:sz w:val="12"/>
        </w:rPr>
        <w:t>¶</w:t>
      </w:r>
      <w:r w:rsidRPr="00055AE7">
        <w:rPr>
          <w:sz w:val="16"/>
        </w:rPr>
        <w:t xml:space="preserve"> military goods, and space. </w:t>
      </w:r>
    </w:p>
    <w:p w:rsidR="00AE7B59" w:rsidRDefault="00AE7B59" w:rsidP="00AE7B59">
      <w:pPr>
        <w:rPr>
          <w:sz w:val="16"/>
        </w:rPr>
      </w:pPr>
    </w:p>
    <w:p w:rsidR="00AE7B59" w:rsidRDefault="00AE7B59" w:rsidP="00AE7B59">
      <w:pPr>
        <w:rPr>
          <w:sz w:val="16"/>
        </w:rPr>
      </w:pPr>
    </w:p>
    <w:p w:rsidR="002F0923" w:rsidRDefault="002F0923" w:rsidP="00F1677D">
      <w:pPr>
        <w:pStyle w:val="Heading4"/>
      </w:pPr>
      <w:r>
        <w:t>US-Russian influence in an area is zero sum</w:t>
      </w:r>
    </w:p>
    <w:p w:rsidR="002F0923" w:rsidRPr="002F0923" w:rsidRDefault="002F0923" w:rsidP="002F0923">
      <w:pPr>
        <w:rPr>
          <w:rStyle w:val="StyleStyleBold12pt"/>
          <w:sz w:val="16"/>
        </w:rPr>
      </w:pPr>
      <w:r w:rsidRPr="002F0923">
        <w:rPr>
          <w:rStyle w:val="StyleBoldUnderline"/>
        </w:rPr>
        <w:t>Adomanis 13</w:t>
      </w:r>
      <w:r w:rsidRPr="002F0923">
        <w:rPr>
          <w:rStyle w:val="StyleStyleBold12pt"/>
          <w:sz w:val="16"/>
        </w:rPr>
        <w:t>(Mark Adomanis,  graduate of Harvard and Oxford Universities, has been a Forbes contributor since June 2011, and also has  worked as a Management Consultant for Booz Allen Hamilton in Washington DC, “The 'Putin Doctrine' And The Real Reason For Russian-American Conflict”, forbes, March 3, 2013, http://www.forbes.com/sites/markadomanis/2013/03/13/the-putin-doctrine-and-the-real-reason-for-russian-american-conflict/)</w:t>
      </w:r>
    </w:p>
    <w:p w:rsidR="00AE7B59" w:rsidRPr="002F0923" w:rsidRDefault="002F0923" w:rsidP="002F0923">
      <w:pPr>
        <w:rPr>
          <w:rStyle w:val="StyleBoldUnderline"/>
        </w:rPr>
      </w:pPr>
      <w:r w:rsidRPr="002F0923">
        <w:rPr>
          <w:sz w:val="16"/>
        </w:rPr>
        <w:t xml:space="preserve">Aron spends a lot of time diagnosing the supposedly unique ills of Putinism and describing the Russian regime’s by now all too familiar litany of crimes. But he never answers, or even attempts to answer, the question that most obviously arises from his analysis: </w:t>
      </w:r>
      <w:r w:rsidRPr="002F0923">
        <w:rPr>
          <w:rStyle w:val="StyleBoldUnderline"/>
        </w:rPr>
        <w:t>how would the United States make peace with with a deliberately hegemonic Russian foreign policy</w:t>
      </w:r>
      <w:r w:rsidRPr="002F0923">
        <w:rPr>
          <w:sz w:val="16"/>
        </w:rPr>
        <w:t xml:space="preserve">? I think </w:t>
      </w:r>
      <w:r w:rsidRPr="002F0923">
        <w:rPr>
          <w:rStyle w:val="StyleBoldUnderline"/>
        </w:rPr>
        <w:t>the answer is very clear: it can’t</w:t>
      </w:r>
      <w:r w:rsidRPr="002F0923">
        <w:rPr>
          <w:sz w:val="16"/>
        </w:rPr>
        <w:t xml:space="preserve">. </w:t>
      </w:r>
      <w:r w:rsidRPr="002F0923">
        <w:rPr>
          <w:rStyle w:val="StyleBoldUnderline"/>
        </w:rPr>
        <w:t>There is simply no way to square the circle of an American foreign policy designed around “global leadership” and a Russian foreign policy premised on “regional hegemony</w:t>
      </w:r>
      <w:r w:rsidRPr="002F0923">
        <w:rPr>
          <w:sz w:val="16"/>
        </w:rPr>
        <w:t xml:space="preserve">.” </w:t>
      </w:r>
      <w:r w:rsidRPr="002F0923">
        <w:rPr>
          <w:rStyle w:val="StyleBoldUnderline"/>
        </w:rPr>
        <w:t>These two things just don’t fit together, something that is true completely independent of the Russian regime’s democratic or autocratic credentials</w:t>
      </w:r>
      <w:r w:rsidRPr="002F0923">
        <w:rPr>
          <w:sz w:val="16"/>
        </w:rPr>
        <w:t xml:space="preserve">. </w:t>
      </w:r>
      <w:r w:rsidRPr="002F0923">
        <w:rPr>
          <w:rStyle w:val="StyleBoldUnderline"/>
        </w:rPr>
        <w:t>The two ideas are, unfortunately in a zero-sum conflict</w:t>
      </w:r>
      <w:r w:rsidRPr="002F0923">
        <w:rPr>
          <w:sz w:val="16"/>
        </w:rPr>
        <w:t xml:space="preserve">. Either the United States allows the Russians a sort of “Monroe doctrine” for the near abroad, or the Russians give up on the attempt to exert hegemony throughout the post-Soviet space. </w:t>
      </w:r>
      <w:r w:rsidRPr="002F0923">
        <w:rPr>
          <w:rStyle w:val="StyleBoldUnderline"/>
        </w:rPr>
        <w:t>But if neither side changes its approach, if the United States continues to view any attempt by a non-aligned power to exert regional influence as a threat to be countered and if Russia continues to believe that it has the final say on the economic and political trajectory of its neighbors, then conflict is inevitable.</w:t>
      </w:r>
    </w:p>
    <w:p w:rsidR="00AE7B59" w:rsidRDefault="00AE7B59" w:rsidP="00AE7B59">
      <w:pPr>
        <w:rPr>
          <w:rStyle w:val="StyleBoldUnderline"/>
        </w:rPr>
      </w:pPr>
    </w:p>
    <w:p w:rsidR="00FD2A39" w:rsidRDefault="00FD2A39" w:rsidP="00FD2A39">
      <w:pPr>
        <w:pStyle w:val="Heading2"/>
      </w:pPr>
      <w:r>
        <w:lastRenderedPageBreak/>
        <w:t>AT: common args</w:t>
      </w:r>
    </w:p>
    <w:p w:rsidR="00FD2A39" w:rsidRDefault="00FD2A39" w:rsidP="00FD2A39"/>
    <w:p w:rsidR="00552900" w:rsidRDefault="00552900" w:rsidP="00552900">
      <w:pPr>
        <w:pStyle w:val="Heading3"/>
      </w:pPr>
      <w:r>
        <w:lastRenderedPageBreak/>
        <w:t xml:space="preserve">AT: Chavez’s death improves </w:t>
      </w:r>
      <w:r w:rsidR="008B4FF2">
        <w:t xml:space="preserve"> US </w:t>
      </w:r>
      <w:r>
        <w:t>relations</w:t>
      </w:r>
    </w:p>
    <w:p w:rsidR="00552900" w:rsidRDefault="008B4FF2" w:rsidP="008B4FF2">
      <w:pPr>
        <w:pStyle w:val="Heading4"/>
      </w:pPr>
      <w:r>
        <w:t>Russian influence and coop will remain the same even after Chavez’s death</w:t>
      </w:r>
    </w:p>
    <w:p w:rsidR="008B4FF2" w:rsidRPr="008B4FF2" w:rsidRDefault="008B4FF2" w:rsidP="00552900">
      <w:pPr>
        <w:rPr>
          <w:rStyle w:val="StyleStyleBold12pt"/>
          <w:sz w:val="16"/>
        </w:rPr>
      </w:pPr>
      <w:r w:rsidRPr="008B4FF2">
        <w:rPr>
          <w:rStyle w:val="StyleBoldUnderline"/>
        </w:rPr>
        <w:t>ITARTASS 13</w:t>
      </w:r>
      <w:r w:rsidRPr="008B4FF2">
        <w:rPr>
          <w:rStyle w:val="StyleStyleBold12pt"/>
          <w:sz w:val="16"/>
        </w:rPr>
        <w:t>(ITAR TASS news agency, Russian news website, “Nothing threatens privileged relations between Russia and Venezuela after Maduro's victory”, ITARTASS, April 17, 2013, http://www.itar-tass.com/en/c142/709820.html)</w:t>
      </w:r>
    </w:p>
    <w:p w:rsidR="00552900" w:rsidRPr="008B4FF2" w:rsidRDefault="00552900" w:rsidP="00552900">
      <w:pPr>
        <w:rPr>
          <w:sz w:val="16"/>
        </w:rPr>
      </w:pPr>
      <w:r w:rsidRPr="008B4FF2">
        <w:rPr>
          <w:rStyle w:val="StyleBoldUnderline"/>
        </w:rPr>
        <w:t>Russia welcomed Nicolas Maduro's victory at the early presidential elections in Venezuela</w:t>
      </w:r>
      <w:r w:rsidRPr="008B4FF2">
        <w:rPr>
          <w:sz w:val="16"/>
        </w:rPr>
        <w:t>. Although, sources in the Russian Diplomatic circles Stated That t</w:t>
      </w:r>
      <w:r w:rsidRPr="008B4FF2">
        <w:rPr>
          <w:rStyle w:val="StyleBoldUnderline"/>
        </w:rPr>
        <w:t>he Bilateral Relations Would not have Sustained drastic Changes, even if oppositionist Enrique Capriles HAD Won</w:t>
      </w:r>
      <w:r w:rsidRPr="008B4FF2">
        <w:rPr>
          <w:sz w:val="16"/>
        </w:rPr>
        <w:t>, and IT Will be much more comfortable to work with the successor of Hugo Chavez's Policy, the Kommersant Daily Reported with confidence.</w:t>
      </w:r>
      <w:r w:rsidR="008B4FF2" w:rsidRPr="008B4FF2">
        <w:rPr>
          <w:sz w:val="12"/>
        </w:rPr>
        <w:t>¶</w:t>
      </w:r>
      <w:r w:rsidR="008B4FF2" w:rsidRPr="008B4FF2">
        <w:rPr>
          <w:sz w:val="16"/>
        </w:rPr>
        <w:t xml:space="preserve"> </w:t>
      </w:r>
      <w:r w:rsidRPr="008B4FF2">
        <w:rPr>
          <w:rStyle w:val="StyleBoldUnderline"/>
        </w:rPr>
        <w:t>It looks like Moscow is confident of Nicolas Maduro's victory, the newspaper reported. In late March President Vladimir Putin invited Hugo Chavez's successor for a second summit of the members in the Forum of Gas Exporting Countries</w:t>
      </w:r>
      <w:r w:rsidRPr="008B4FF2">
        <w:rPr>
          <w:sz w:val="16"/>
        </w:rPr>
        <w:t xml:space="preserve"> (a summit will be held in Moscow on July 1-2). </w:t>
      </w:r>
      <w:r w:rsidRPr="008B4FF2">
        <w:rPr>
          <w:rStyle w:val="StyleBoldUnderline"/>
        </w:rPr>
        <w:t>Maduro took this proposal with pleasure</w:t>
      </w:r>
      <w:r w:rsidRPr="008B4FF2">
        <w:rPr>
          <w:sz w:val="16"/>
        </w:rPr>
        <w:t>. "I will be there," he wrote in his Twitter blog.</w:t>
      </w:r>
      <w:r w:rsidR="008B4FF2" w:rsidRPr="008B4FF2">
        <w:rPr>
          <w:sz w:val="12"/>
        </w:rPr>
        <w:t>¶</w:t>
      </w:r>
      <w:r w:rsidR="008B4FF2" w:rsidRPr="008B4FF2">
        <w:rPr>
          <w:sz w:val="16"/>
        </w:rPr>
        <w:t xml:space="preserve"> </w:t>
      </w:r>
      <w:r w:rsidRPr="008B4FF2">
        <w:rPr>
          <w:sz w:val="16"/>
        </w:rPr>
        <w:t xml:space="preserve">On Monday, </w:t>
      </w:r>
      <w:r w:rsidRPr="008B4FF2">
        <w:rPr>
          <w:rStyle w:val="StyleBoldUnderline"/>
        </w:rPr>
        <w:t>the Kremlin press service reported that the two presidents had a telephone conversation and they assured each other that the countries will continue the policy of strategic partnership. The presidents "discussed several practical issues of cooperation</w:t>
      </w:r>
      <w:r w:rsidRPr="008B4FF2">
        <w:rPr>
          <w:sz w:val="16"/>
        </w:rPr>
        <w:t>."</w:t>
      </w:r>
      <w:r w:rsidR="008B4FF2" w:rsidRPr="008B4FF2">
        <w:rPr>
          <w:sz w:val="12"/>
        </w:rPr>
        <w:t>¶</w:t>
      </w:r>
      <w:r w:rsidR="008B4FF2" w:rsidRPr="008B4FF2">
        <w:rPr>
          <w:sz w:val="16"/>
        </w:rPr>
        <w:t xml:space="preserve"> </w:t>
      </w:r>
      <w:r w:rsidRPr="008B4FF2">
        <w:rPr>
          <w:sz w:val="16"/>
        </w:rPr>
        <w:t xml:space="preserve">The </w:t>
      </w:r>
      <w:r w:rsidRPr="008B4FF2">
        <w:rPr>
          <w:rStyle w:val="Emphasis"/>
        </w:rPr>
        <w:t>experts are confident that in the near future Nicolas Maduro will continue to pursue the policy, which Hugo Chavez had taken up,</w:t>
      </w:r>
      <w:r w:rsidRPr="008B4FF2">
        <w:rPr>
          <w:sz w:val="16"/>
        </w:rPr>
        <w:t xml:space="preserve"> the newspaper noted. </w:t>
      </w:r>
      <w:r w:rsidRPr="008B4FF2">
        <w:rPr>
          <w:rStyle w:val="StyleBoldUnderline"/>
        </w:rPr>
        <w:t>Venezuela will hardly stop the anti-American rhetoric</w:t>
      </w:r>
      <w:r w:rsidRPr="008B4FF2">
        <w:rPr>
          <w:sz w:val="16"/>
        </w:rPr>
        <w:t>, which was characteristic of the late previous country's leader. Actually the relations between Caracas and Washington are not so bad. Russian Ambassador in Venezuela Vladimir Zayemsky told the Kommersant daily that his US counterpart said to him the United States still buys at least 60% of Venezuelan oil and 70-80% of imports in Venezuela is delivered from the US despite all US rhetoric.</w:t>
      </w:r>
      <w:r w:rsidR="008B4FF2" w:rsidRPr="008B4FF2">
        <w:rPr>
          <w:sz w:val="12"/>
        </w:rPr>
        <w:t>¶</w:t>
      </w:r>
      <w:r w:rsidR="008B4FF2" w:rsidRPr="008B4FF2">
        <w:rPr>
          <w:sz w:val="16"/>
        </w:rPr>
        <w:t xml:space="preserve"> </w:t>
      </w:r>
      <w:r w:rsidRPr="008B4FF2">
        <w:rPr>
          <w:sz w:val="16"/>
        </w:rPr>
        <w:t>The experts noted that nothing threatens privileged relations between Russia and Venezuela. One of the explanations of this fact is that during Chavez's rule the two countries established close economic relations, primarily in the oil producing sphere. Now the Russian National Oil Consortium produces only 1,800 barrels of oil daily at the Venezuelan oil deposit Hunin-6. But in the near future the consortium is planning to bring this figure to 50,000 barrels of oil daily. This will be possible, if the problem of oil transportation is solved. Now the oil is transported in the automotive tanks, but the construction of a pipeline from the oil production fields to the oil terminals is planned. According to the forecasts of the Russian National Oil Consortium, the oil production volume will reach 200,000 barrels of oil daily by 2019.</w:t>
      </w:r>
    </w:p>
    <w:p w:rsidR="00552900" w:rsidRDefault="00552900" w:rsidP="00552900">
      <w:pPr>
        <w:pStyle w:val="Heading3"/>
      </w:pPr>
      <w:r>
        <w:lastRenderedPageBreak/>
        <w:t>AT: US Presence good and solves</w:t>
      </w:r>
    </w:p>
    <w:p w:rsidR="00552900" w:rsidRDefault="00552900" w:rsidP="00552900">
      <w:pPr>
        <w:pStyle w:val="Heading4"/>
      </w:pPr>
      <w:r>
        <w:t>Russia presence good, US presence is bad and no one in latin America wants US anyways</w:t>
      </w:r>
    </w:p>
    <w:p w:rsidR="00552900" w:rsidRPr="00552900" w:rsidRDefault="00552900" w:rsidP="00552900">
      <w:pPr>
        <w:rPr>
          <w:rStyle w:val="StyleStyleBold12pt"/>
          <w:sz w:val="16"/>
        </w:rPr>
      </w:pPr>
      <w:r w:rsidRPr="00552900">
        <w:rPr>
          <w:rStyle w:val="StyleStyleBold12pt"/>
        </w:rPr>
        <w:t>AP 8</w:t>
      </w:r>
      <w:r w:rsidRPr="00552900">
        <w:rPr>
          <w:rStyle w:val="StyleStyleBold12pt"/>
          <w:sz w:val="16"/>
        </w:rPr>
        <w:t>(Associated press on fox news, news agency that gave news story to fox, “Chavez: Latin America Needs Russia to Reduce U.S. Influence, Keep Peace”, associated press on fox news, September 21, 2008, http://www.foxnews.com/story/2008/09/21/chavez-latin-america-needs-russia-to-reduce-us-influence-keep-peace/)</w:t>
      </w:r>
    </w:p>
    <w:p w:rsidR="00552900" w:rsidRPr="00552900" w:rsidRDefault="00552900" w:rsidP="00552900">
      <w:pPr>
        <w:rPr>
          <w:rStyle w:val="StyleBoldUnderline"/>
        </w:rPr>
      </w:pPr>
      <w:r w:rsidRPr="00552900">
        <w:rPr>
          <w:rStyle w:val="StyleBoldUnderline"/>
        </w:rPr>
        <w:t>Venezuelan President</w:t>
      </w:r>
      <w:r w:rsidRPr="00552900">
        <w:rPr>
          <w:sz w:val="16"/>
        </w:rPr>
        <w:t xml:space="preserve"> Hugo Chavez </w:t>
      </w:r>
      <w:r w:rsidRPr="00552900">
        <w:rPr>
          <w:rStyle w:val="StyleBoldUnderline"/>
        </w:rPr>
        <w:t>said in an interview broadcast Sunday that Latin America needs strong friendship with Russia to help reduce U.S. influence and keep peace in the region.</w:t>
      </w:r>
      <w:r w:rsidRPr="00552900">
        <w:rPr>
          <w:sz w:val="16"/>
        </w:rPr>
        <w:t xml:space="preserve"> The interview aired as a Russian Navy squadron prepared to sail to Venezuela.</w:t>
      </w:r>
      <w:r w:rsidRPr="00552900">
        <w:rPr>
          <w:sz w:val="12"/>
        </w:rPr>
        <w:t>¶</w:t>
      </w:r>
      <w:r w:rsidRPr="00552900">
        <w:rPr>
          <w:sz w:val="16"/>
        </w:rPr>
        <w:t xml:space="preserve"> </w:t>
      </w:r>
      <w:r w:rsidRPr="00552900">
        <w:rPr>
          <w:rStyle w:val="StyleBoldUnderline"/>
        </w:rPr>
        <w:t>Venezuela recently hosted a pair of Russian strategic bombers and is preparing to conduct a joint naval exercise with Russia</w:t>
      </w:r>
      <w:r w:rsidRPr="00552900">
        <w:rPr>
          <w:sz w:val="16"/>
        </w:rPr>
        <w:t>. Russian media say Chavez plans to visit Moscow Friday, his second trip in just over two months.</w:t>
      </w:r>
      <w:r w:rsidRPr="00552900">
        <w:rPr>
          <w:sz w:val="12"/>
        </w:rPr>
        <w:t>¶</w:t>
      </w:r>
      <w:r w:rsidRPr="00552900">
        <w:rPr>
          <w:sz w:val="16"/>
        </w:rPr>
        <w:t xml:space="preserve"> "</w:t>
      </w:r>
      <w:r w:rsidRPr="00552900">
        <w:rPr>
          <w:rStyle w:val="StyleBoldUnderline"/>
        </w:rPr>
        <w:t>Not only Venezuela, but Latin America as a whole, needs friends like Russia now as we are shedding this (U.S.) domination," Chavez told Russia's Vesti 24 television. "We need Russia for economic and social development, for all-around support, for the life of the peoples of our continent, for peace."</w:t>
      </w:r>
      <w:r w:rsidRPr="00552900">
        <w:rPr>
          <w:rStyle w:val="StyleBoldUnderline"/>
          <w:b w:val="0"/>
          <w:sz w:val="12"/>
          <w:u w:val="none"/>
        </w:rPr>
        <w:t>¶</w:t>
      </w:r>
      <w:r w:rsidRPr="00552900">
        <w:rPr>
          <w:sz w:val="16"/>
        </w:rPr>
        <w:t xml:space="preserve"> During the Cold War, Latin America became an ideological battleground between the Soviet Union and the United States.</w:t>
      </w:r>
      <w:r w:rsidRPr="00552900">
        <w:rPr>
          <w:sz w:val="12"/>
        </w:rPr>
        <w:t>¶</w:t>
      </w:r>
      <w:r w:rsidRPr="00552900">
        <w:rPr>
          <w:sz w:val="16"/>
        </w:rPr>
        <w:t xml:space="preserve"> The Kremlin has moved to intensify contacts with Venezuela, Cuba and other Latin American nations amid increasingly strained relations with Washington after last month's war between Russia and Georgia.</w:t>
      </w:r>
      <w:r w:rsidRPr="00552900">
        <w:rPr>
          <w:sz w:val="12"/>
        </w:rPr>
        <w:t>¶</w:t>
      </w:r>
      <w:r w:rsidRPr="00552900">
        <w:rPr>
          <w:sz w:val="16"/>
        </w:rPr>
        <w:t xml:space="preserve"> The weeklong deployment of a pair of Tu-160 strategic bombers to Venezuela — and the plan to send a navy squadron there — mark a projection of Russian military power to the Western Hemisphere unprecedented since the Cold War.</w:t>
      </w:r>
      <w:r w:rsidRPr="00552900">
        <w:rPr>
          <w:sz w:val="12"/>
        </w:rPr>
        <w:t>¶</w:t>
      </w:r>
      <w:r w:rsidRPr="00552900">
        <w:rPr>
          <w:sz w:val="16"/>
        </w:rPr>
        <w:t xml:space="preserve"> The nuclear-powered Peter the Great missile cruiser, accompanied by three other ships of Russia's Northern Fleet, was preparing to sail from its base on a cruise that will include a joint exercise with the Venezuelan Navy, Navy spokesman Igor Dygalo said on Vesti 24 television. The RIA Novosti news agency quoted the Northern Fleet command as saying the ships will likely leave early Monday.</w:t>
      </w:r>
      <w:r w:rsidRPr="00552900">
        <w:rPr>
          <w:sz w:val="12"/>
        </w:rPr>
        <w:t>¶</w:t>
      </w:r>
      <w:r w:rsidRPr="00552900">
        <w:rPr>
          <w:sz w:val="16"/>
        </w:rPr>
        <w:t xml:space="preserve"> Russian officials had said earlier that the squadron was to head to Venezuela in November. They would not explain the change.</w:t>
      </w:r>
      <w:r w:rsidRPr="00552900">
        <w:rPr>
          <w:sz w:val="12"/>
        </w:rPr>
        <w:t>¶</w:t>
      </w:r>
      <w:r w:rsidRPr="00552900">
        <w:rPr>
          <w:sz w:val="16"/>
        </w:rPr>
        <w:t xml:space="preserve"> Russia's intensifying military contact with Venezuela appears to be a response to the U.S. dispatch to Georgia of warships carrying aid after its war with Russia. Russian officials harshly criticized the U.S. deployment to Georgia's Black Sea coast.</w:t>
      </w:r>
      <w:r w:rsidRPr="00552900">
        <w:rPr>
          <w:sz w:val="12"/>
        </w:rPr>
        <w:t>¶</w:t>
      </w:r>
      <w:r w:rsidRPr="00552900">
        <w:rPr>
          <w:sz w:val="16"/>
        </w:rPr>
        <w:t xml:space="preserve"> President Dmitry Medvedev warned this month that Russia could follow its dispatch of bombers to Venezuela by deploying forces to other friendly nations.</w:t>
      </w:r>
      <w:r w:rsidRPr="00552900">
        <w:rPr>
          <w:sz w:val="12"/>
        </w:rPr>
        <w:t>¶</w:t>
      </w:r>
      <w:r w:rsidRPr="00552900">
        <w:rPr>
          <w:sz w:val="16"/>
        </w:rPr>
        <w:t xml:space="preserve"> Under Chavez, Venezuela has cultivated close ties with Moscow and placed big orders for Russian jets, helicopters and other weapons. Chavez has repeatedly warned that the U.S. poses a threat to Venezuela.</w:t>
      </w:r>
      <w:r w:rsidRPr="00552900">
        <w:rPr>
          <w:sz w:val="12"/>
        </w:rPr>
        <w:t>¶</w:t>
      </w:r>
      <w:r w:rsidRPr="00552900">
        <w:rPr>
          <w:sz w:val="16"/>
        </w:rPr>
        <w:t xml:space="preserve"> Russia has signed weapons contracts worth more than US$4 billion with Venezuela since 2005 to supply Sukhoi fighter jets, Mi-17 helicopters, and 100,000 Kalashnikov assault rifles. Chavez's government is in talks to buy Russian submarines, air defense systems and armored vehicles and more Sukhoi jets.</w:t>
      </w:r>
      <w:r w:rsidRPr="00552900">
        <w:rPr>
          <w:sz w:val="12"/>
        </w:rPr>
        <w:t>¶</w:t>
      </w:r>
      <w:r w:rsidRPr="00552900">
        <w:rPr>
          <w:sz w:val="16"/>
        </w:rPr>
        <w:t xml:space="preserve"> Russian and Venezuelan leaders have also talked about boosting cooperation in the energy sphere to create what Chavez has called "a new strategic energy alliance."</w:t>
      </w:r>
      <w:r w:rsidRPr="00552900">
        <w:rPr>
          <w:sz w:val="12"/>
        </w:rPr>
        <w:t>¶</w:t>
      </w:r>
      <w:r w:rsidRPr="00552900">
        <w:rPr>
          <w:sz w:val="16"/>
        </w:rPr>
        <w:t xml:space="preserve"> Russian companies Gazprom and Lukoil have signed agreements with Venezuelan state oil company Petroleos de Venezuela SA to jointly explore several Orinoco fields.</w:t>
      </w:r>
      <w:r w:rsidRPr="00552900">
        <w:rPr>
          <w:sz w:val="12"/>
        </w:rPr>
        <w:t>¶</w:t>
      </w:r>
      <w:r w:rsidRPr="00552900">
        <w:rPr>
          <w:sz w:val="16"/>
        </w:rPr>
        <w:t xml:space="preserve"> Russia's Deputy Prime Minister Igor Sechin, who visited Venezuela last week, announced that five of Russia's biggest oil companies are looking to form a consortium to increase Latin American operations. State-controlled Rosneft, Lukoil, Gazprom Neft, Surgutneftegaz and TNK-BP hope to build a US$6.5 billion refinery to process Venezuela's tar-like heavy crude.</w:t>
      </w:r>
      <w:r w:rsidRPr="00552900">
        <w:rPr>
          <w:sz w:val="12"/>
        </w:rPr>
        <w:t>¶</w:t>
      </w:r>
      <w:r w:rsidRPr="00552900">
        <w:rPr>
          <w:sz w:val="16"/>
        </w:rPr>
        <w:t xml:space="preserve"> Such an investment could help Venezuela, the world's ninth-biggest oil producer, wean itself from the U.S. refineries on which it depends to process much of its crude. Already, Chavez has moved to reduce the involvement of private companies, including Exxon Mobil, Chevron and ConocoPhillips, while striking new oil development agreements with state companies from Iran and China.</w:t>
      </w:r>
      <w:r w:rsidRPr="00552900">
        <w:rPr>
          <w:sz w:val="12"/>
        </w:rPr>
        <w:t>¶</w:t>
      </w:r>
      <w:r w:rsidRPr="00552900">
        <w:rPr>
          <w:sz w:val="16"/>
        </w:rPr>
        <w:t xml:space="preserve"> "The level of our development allows us to conduct strategic projects in Latin America," Sechin said in remarks broadcast Sunday on Vesti 24 television.</w:t>
      </w:r>
      <w:r w:rsidRPr="00552900">
        <w:rPr>
          <w:sz w:val="12"/>
        </w:rPr>
        <w:t>¶</w:t>
      </w:r>
      <w:r w:rsidRPr="00552900">
        <w:rPr>
          <w:sz w:val="16"/>
        </w:rPr>
        <w:t xml:space="preserve"> </w:t>
      </w:r>
      <w:r w:rsidRPr="00552900">
        <w:rPr>
          <w:rStyle w:val="StyleBoldUnderline"/>
        </w:rPr>
        <w:t>And he warned the United States that it should not view the region as its own backyard: "It would be wrong to talk about one nation having exclusive rights to this zone."</w:t>
      </w:r>
    </w:p>
    <w:p w:rsidR="00552900" w:rsidRDefault="00552900" w:rsidP="00552900"/>
    <w:p w:rsidR="00552900" w:rsidRDefault="00552900" w:rsidP="00552900"/>
    <w:p w:rsidR="00FD2A39" w:rsidRDefault="00FD2A39" w:rsidP="00FD2A39">
      <w:pPr>
        <w:pStyle w:val="Heading3"/>
      </w:pPr>
      <w:r>
        <w:lastRenderedPageBreak/>
        <w:t>AT: CHINA VS US thumps</w:t>
      </w:r>
    </w:p>
    <w:p w:rsidR="00FD2A39" w:rsidRDefault="00FD2A39" w:rsidP="00FD2A39"/>
    <w:p w:rsidR="00FD2A39" w:rsidRDefault="00FD2A39" w:rsidP="00FD2A39">
      <w:pPr>
        <w:pStyle w:val="Heading4"/>
      </w:pPr>
      <w:r>
        <w:t>NO competition</w:t>
      </w:r>
      <w:r w:rsidR="006427E6">
        <w:t xml:space="preserve"> in LA</w:t>
      </w:r>
      <w:r>
        <w:t xml:space="preserve"> between China and US, more coop than competition</w:t>
      </w:r>
    </w:p>
    <w:p w:rsidR="00FD2A39" w:rsidRPr="00FD2A39" w:rsidRDefault="00FD2A39" w:rsidP="00FD2A39">
      <w:pPr>
        <w:rPr>
          <w:rStyle w:val="StyleStyleBold12pt"/>
          <w:sz w:val="16"/>
        </w:rPr>
      </w:pPr>
      <w:r w:rsidRPr="00FD2A39">
        <w:rPr>
          <w:rStyle w:val="StyleBoldUnderline"/>
        </w:rPr>
        <w:t>Global Times 13</w:t>
      </w:r>
      <w:r w:rsidRPr="00FD2A39">
        <w:rPr>
          <w:rStyle w:val="StyleStyleBold12pt"/>
          <w:sz w:val="16"/>
        </w:rPr>
        <w:t>(Global times, worldwide news outlet, “China, US not competing over Latin America: expert”, global times.cn, May 31, 2013, http://www.globaltimes.cn/content/785721.shtml#.Ue2mRY21Fsl)</w:t>
      </w:r>
    </w:p>
    <w:p w:rsidR="00FD2A39" w:rsidRPr="00FD2A39" w:rsidRDefault="00FD2A39" w:rsidP="00FD2A39">
      <w:pPr>
        <w:rPr>
          <w:sz w:val="16"/>
        </w:rPr>
      </w:pPr>
      <w:r w:rsidRPr="00FD2A39">
        <w:rPr>
          <w:sz w:val="16"/>
        </w:rPr>
        <w:t>While Xi kicks off his visit, US Vice President Joe Biden is concluding his Latin America visit on the same day, as he leaves Brazil Friday. Some media reports described "dueling visits" by Chinese and US leaders, and said that the "competition between the world's two biggest economies for influence in Latin America is on display."</w:t>
      </w:r>
      <w:r w:rsidRPr="00FD2A39">
        <w:rPr>
          <w:sz w:val="12"/>
        </w:rPr>
        <w:t>¶</w:t>
      </w:r>
      <w:r w:rsidRPr="00FD2A39">
        <w:rPr>
          <w:sz w:val="16"/>
        </w:rPr>
        <w:t xml:space="preserve"> </w:t>
      </w:r>
      <w:r w:rsidRPr="00FD2A39">
        <w:rPr>
          <w:rStyle w:val="Emphasis"/>
        </w:rPr>
        <w:t>Both the US and China deny they are competing with each other</w:t>
      </w:r>
      <w:r w:rsidRPr="00FD2A39">
        <w:rPr>
          <w:sz w:val="16"/>
        </w:rPr>
        <w:t>. Chinese foreign ministry spokesperson Hong Lei said last week that th</w:t>
      </w:r>
      <w:r w:rsidRPr="00FD2A39">
        <w:rPr>
          <w:rStyle w:val="StyleBoldUnderline"/>
        </w:rPr>
        <w:t>e two countries can "carry out cooperation in Latin America by giving play to their respective advantages</w:t>
      </w:r>
      <w:r w:rsidRPr="00FD2A39">
        <w:rPr>
          <w:sz w:val="16"/>
        </w:rPr>
        <w:t xml:space="preserve">." </w:t>
      </w:r>
      <w:r w:rsidRPr="00FD2A39">
        <w:rPr>
          <w:sz w:val="12"/>
        </w:rPr>
        <w:t>¶</w:t>
      </w:r>
      <w:r w:rsidRPr="00FD2A39">
        <w:rPr>
          <w:sz w:val="16"/>
        </w:rPr>
        <w:t xml:space="preserve"> Tao Wenzhao, </w:t>
      </w:r>
      <w:r w:rsidRPr="00FD2A39">
        <w:rPr>
          <w:rStyle w:val="StyleBoldUnderline"/>
        </w:rPr>
        <w:t>a fellow of the Institute of American Studies</w:t>
      </w:r>
      <w:r w:rsidRPr="00FD2A39">
        <w:rPr>
          <w:sz w:val="16"/>
        </w:rPr>
        <w:t xml:space="preserve"> at the Chinese Academy of Social Sciences, </w:t>
      </w:r>
      <w:r w:rsidRPr="00FD2A39">
        <w:rPr>
          <w:rStyle w:val="StyleBoldUnderline"/>
        </w:rPr>
        <w:t xml:space="preserve">told the Global Times that it is a coincidence that the two leaders chose to visit Latin America at a similar time, and that </w:t>
      </w:r>
      <w:r w:rsidRPr="00FD2A39">
        <w:rPr>
          <w:rStyle w:val="Emphasis"/>
        </w:rPr>
        <w:t>China has no intention to challenge US influence in the area</w:t>
      </w:r>
      <w:r w:rsidRPr="00FD2A39">
        <w:rPr>
          <w:rStyle w:val="StyleBoldUnderline"/>
        </w:rPr>
        <w:t>.</w:t>
      </w:r>
      <w:r w:rsidRPr="00FD2A39">
        <w:rPr>
          <w:rStyle w:val="StyleBoldUnderline"/>
          <w:b w:val="0"/>
          <w:sz w:val="12"/>
          <w:u w:val="none"/>
        </w:rPr>
        <w:t>¶</w:t>
      </w:r>
      <w:r w:rsidRPr="00FD2A39">
        <w:rPr>
          <w:sz w:val="16"/>
        </w:rPr>
        <w:t xml:space="preserve"> "It's not like in the 19th century when countries divided their sphere of influence in a certain area. </w:t>
      </w:r>
      <w:r w:rsidRPr="00FD2A39">
        <w:rPr>
          <w:rStyle w:val="StyleBoldUnderline"/>
        </w:rPr>
        <w:t>China and the US' involvement in Latin America is not a zero-sum game</w:t>
      </w:r>
      <w:r w:rsidRPr="00FD2A39">
        <w:rPr>
          <w:sz w:val="16"/>
        </w:rPr>
        <w:t>," Tao said, explaining that it is a good thing for Latin America.</w:t>
      </w:r>
      <w:r w:rsidRPr="00FD2A39">
        <w:rPr>
          <w:sz w:val="12"/>
        </w:rPr>
        <w:t>¶</w:t>
      </w:r>
      <w:r w:rsidRPr="00FD2A39">
        <w:rPr>
          <w:sz w:val="16"/>
        </w:rPr>
        <w:t xml:space="preserve"> </w:t>
      </w:r>
      <w:r w:rsidRPr="00FD2A39">
        <w:rPr>
          <w:rStyle w:val="StyleBoldUnderline"/>
        </w:rPr>
        <w:t>Chinese and US leaders visit Latin America out of their respective strategic needs, Tao said. All countries need to interact and cooperate with other countries, and visits of such high-level are usually arranged long time before they starts</w:t>
      </w:r>
      <w:r w:rsidRPr="00FD2A39">
        <w:rPr>
          <w:sz w:val="16"/>
        </w:rPr>
        <w:t xml:space="preserve">, Tao said. </w:t>
      </w:r>
    </w:p>
    <w:p w:rsidR="00E6143C" w:rsidRDefault="00E6143C" w:rsidP="00E6143C">
      <w:pPr>
        <w:pStyle w:val="Heading2"/>
      </w:pPr>
      <w:r>
        <w:lastRenderedPageBreak/>
        <w:t>Impacts</w:t>
      </w:r>
    </w:p>
    <w:p w:rsidR="00E6143C" w:rsidRDefault="00E6143C" w:rsidP="00E6143C"/>
    <w:p w:rsidR="00C663D1" w:rsidRDefault="00C663D1" w:rsidP="00C663D1">
      <w:pPr>
        <w:pStyle w:val="Heading3"/>
      </w:pPr>
      <w:r w:rsidRPr="001C6A05">
        <w:lastRenderedPageBreak/>
        <w:t>China war Module</w:t>
      </w:r>
    </w:p>
    <w:p w:rsidR="00C663D1" w:rsidRDefault="00C663D1" w:rsidP="00C663D1">
      <w:pPr>
        <w:rPr>
          <w:rStyle w:val="StyleStyleBold12pt"/>
        </w:rPr>
      </w:pPr>
    </w:p>
    <w:p w:rsidR="00C663D1" w:rsidRPr="0059305B" w:rsidRDefault="00C663D1" w:rsidP="0059305B">
      <w:pPr>
        <w:pStyle w:val="Heading4"/>
      </w:pPr>
      <w:r w:rsidRPr="0059305B">
        <w:t>US-Russia relations solve for Chinese hostility and aggression</w:t>
      </w:r>
    </w:p>
    <w:p w:rsidR="00C663D1" w:rsidRPr="001C6A05" w:rsidRDefault="00C663D1" w:rsidP="00C663D1">
      <w:pPr>
        <w:rPr>
          <w:rStyle w:val="StyleStyleBold12pt"/>
          <w:sz w:val="16"/>
        </w:rPr>
      </w:pPr>
      <w:r w:rsidRPr="001C6A05">
        <w:rPr>
          <w:rStyle w:val="StyleStyleBold12pt"/>
        </w:rPr>
        <w:t>Levgold 2</w:t>
      </w:r>
      <w:r w:rsidRPr="001C6A05">
        <w:rPr>
          <w:rStyle w:val="StyleStyleBold12pt"/>
          <w:sz w:val="16"/>
        </w:rPr>
        <w:t>(Robert Legvold, professor of political science at Columbia University and editor of the forthcoming Thinking Strategically: The Major Powers, Kazakhstan, and the Central Asian Nexus (The MIT Press), “All the Way: Crafting a U.S.-Russian Alliance”, the national interest, December 18, 2002, http://nationalinterest.org/article/all-the-way-crafting-a-us-russian-alliance-an-excerpt-2205)</w:t>
      </w:r>
    </w:p>
    <w:p w:rsidR="00C663D1" w:rsidRDefault="00C663D1" w:rsidP="00C663D1">
      <w:pPr>
        <w:rPr>
          <w:rStyle w:val="StyleBoldUnderline"/>
        </w:rPr>
      </w:pPr>
      <w:r w:rsidRPr="001C6A05">
        <w:rPr>
          <w:sz w:val="16"/>
        </w:rPr>
        <w:t xml:space="preserve"> So what might animate a U.S.-Russian alliance? The core focus can and should be stability and mutual security in and around the Eurasian land mass. This has three aspects. First, as Alexander Vershbow, the current U.S. ambassador in Moscow, puts it: "</w:t>
      </w:r>
      <w:r w:rsidRPr="0034257B">
        <w:rPr>
          <w:rStyle w:val="StyleBoldUnderline"/>
        </w:rPr>
        <w:t>Russia is the most important key to the stability of Eurasia</w:t>
      </w:r>
      <w:r w:rsidRPr="001C6A05">
        <w:rPr>
          <w:rStyle w:val="StyleBoldUnderline"/>
        </w:rPr>
        <w:t>" itself, without which neither Europe nor Asia, two regions in which the United States has vital interests, can "be stable and prosperous</w:t>
      </w:r>
      <w:r w:rsidRPr="001C6A05">
        <w:rPr>
          <w:sz w:val="16"/>
        </w:rPr>
        <w:t xml:space="preserve">." As long as Russia respects the sovereignty of the former Soviet republics, the </w:t>
      </w:r>
      <w:r w:rsidRPr="0034257B">
        <w:rPr>
          <w:rStyle w:val="StyleBoldUnderline"/>
        </w:rPr>
        <w:t>United States has every reason to cooperate with Russia in stabilizing and aiding those states</w:t>
      </w:r>
      <w:r w:rsidRPr="0034257B">
        <w:rPr>
          <w:sz w:val="16"/>
        </w:rPr>
        <w:t>.</w:t>
      </w:r>
      <w:r w:rsidRPr="001C6A05">
        <w:rPr>
          <w:sz w:val="16"/>
        </w:rPr>
        <w:t xml:space="preserve"> In this regard, as well as others, alliance does not mean condominium; U.S.-Russian collaboration must not imply a readiness to decide matters over the heads of Russia's neighbors. On the contrary, </w:t>
      </w:r>
      <w:r w:rsidRPr="001C6A05">
        <w:rPr>
          <w:rStyle w:val="StyleBoldUnderline"/>
        </w:rPr>
        <w:t>an alliance's purpose would be to strengthen their sovereignty and vitality</w:t>
      </w:r>
      <w:r w:rsidRPr="001C6A05">
        <w:rPr>
          <w:sz w:val="16"/>
        </w:rPr>
        <w:t xml:space="preserve">. </w:t>
      </w:r>
      <w:r w:rsidRPr="001C6A05">
        <w:rPr>
          <w:rStyle w:val="StyleBoldUnderline"/>
        </w:rPr>
        <w:t>One example of the subtle way in which the revolution in Russian foreign policy makes this kind of alliance possible concerns Belarus</w:t>
      </w:r>
      <w:r w:rsidRPr="001C6A05">
        <w:rPr>
          <w:sz w:val="16"/>
        </w:rPr>
        <w:t>. Putin's new agenda has led to a sharp cooling in Russia's relations with Alexander Lukashenko's regime. As a consequence, a leadership that flouts the values on which modern European security is based is increasingly isolated, the prospect of a Russian-Belarusian union has faded and Ukraine's fears of encirclement have eased. Although not perfectly parallel, U.S. and Russian interests in Belarus, Ukraine and Moldova now converge sufficiently to make promoting stability and successful reform there a matter of common U.S. and Russian ground.</w:t>
      </w:r>
      <w:r w:rsidR="00B05945" w:rsidRPr="00B05945">
        <w:rPr>
          <w:sz w:val="12"/>
        </w:rPr>
        <w:t>¶</w:t>
      </w:r>
      <w:r w:rsidRPr="001C6A05">
        <w:rPr>
          <w:sz w:val="16"/>
        </w:rPr>
        <w:t xml:space="preserve"> Second, to borrow the formulation of Alexei Bogaturov, in the 21st century no longer is peninsular Europe </w:t>
      </w:r>
      <w:r w:rsidRPr="001C6A05">
        <w:rPr>
          <w:rStyle w:val="StyleBoldUnderline"/>
        </w:rPr>
        <w:t>or Northeast Asia the critical "strategic rear" of the United States, but the vast turbulent region stretching from eastern Turkey to western China and along Russia's south</w:t>
      </w:r>
      <w:r w:rsidRPr="001C6A05">
        <w:rPr>
          <w:sz w:val="16"/>
        </w:rPr>
        <w:t xml:space="preserve">. </w:t>
      </w:r>
      <w:r w:rsidRPr="001C6A05">
        <w:rPr>
          <w:rStyle w:val="StyleBoldUnderline"/>
        </w:rPr>
        <w:t>As the United States girds to cope with the threats emanating from this area, no country brings more value as a potential ally than Russia. As things stand, the United States has backed into Central Asia with military power as part of the war against terrorism</w:t>
      </w:r>
      <w:r w:rsidRPr="001C6A05">
        <w:rPr>
          <w:sz w:val="16"/>
        </w:rPr>
        <w:t xml:space="preserve">, and in the process it has offered quasi-security commitments to its new partners, almost certainly without careful consideration of their wider implication. </w:t>
      </w:r>
      <w:r w:rsidRPr="001C6A05">
        <w:rPr>
          <w:rStyle w:val="StyleBoldUnderline"/>
        </w:rPr>
        <w:t>Central Asia forms the unstable core of Inner Asia; it is an area-the only one in the world-surrounded by four nuclear powers, two of whom recently teetered on the brink of war. It contains multiple points of friction,</w:t>
      </w:r>
      <w:r w:rsidRPr="001C6A05">
        <w:rPr>
          <w:sz w:val="16"/>
        </w:rPr>
        <w:t xml:space="preserve"> from Kashmir to the Fergana Valley to northwest Kazakhstan to </w:t>
      </w:r>
      <w:r w:rsidRPr="001C6A05">
        <w:rPr>
          <w:rStyle w:val="StyleBoldUnderline"/>
        </w:rPr>
        <w:t>China's Xinjiang province, each of them capable of bleeding into a larger conflict. It is populated by regimes whose stability is universally suspect. And it contains wealth, particularly in energy resources</w:t>
      </w:r>
      <w:r w:rsidRPr="001C6A05">
        <w:rPr>
          <w:sz w:val="16"/>
        </w:rPr>
        <w:t>, that will make it increasingly important to both Asian and European consumers.</w:t>
      </w:r>
      <w:r w:rsidR="00B05945" w:rsidRPr="00B05945">
        <w:rPr>
          <w:sz w:val="12"/>
        </w:rPr>
        <w:t>¶</w:t>
      </w:r>
      <w:r w:rsidRPr="001C6A05">
        <w:rPr>
          <w:sz w:val="16"/>
        </w:rPr>
        <w:t xml:space="preserve"> Not only, </w:t>
      </w:r>
      <w:r w:rsidRPr="001C6A05">
        <w:rPr>
          <w:rStyle w:val="StyleBoldUnderline"/>
        </w:rPr>
        <w:t xml:space="preserve">therefore, are the United States and Russia directly but separately implicated in the stability of the region, but a third country, China, is as well. This raises the third aspect of a U.S.-Russian alliance to enhance Eurasian stability. China will be a decisive actor in Inner Asia, not the least because it forms an integral part of the region. </w:t>
      </w:r>
      <w:r w:rsidRPr="001C6A05">
        <w:rPr>
          <w:sz w:val="16"/>
        </w:rPr>
        <w:t xml:space="preserve">Unfortunately, China enters through its underdeveloped northwest territories, including Xinjiang, precisely where it feels most vulnerable. In part because of this sense of vulnerability, and </w:t>
      </w:r>
      <w:r w:rsidRPr="001C6A05">
        <w:rPr>
          <w:rStyle w:val="StyleBoldUnderline"/>
        </w:rPr>
        <w:t>in part because of the general state of Sino-American relations, China has not welcomed the arrival of American military power in Central Asia.</w:t>
      </w:r>
      <w:r w:rsidRPr="001C6A05">
        <w:rPr>
          <w:sz w:val="16"/>
        </w:rPr>
        <w:t xml:space="preserve"> On the contrary, while excusing a temporary deployment in the context of a war that it supports, China's leadership has opposed an extended U.S. presence there as an element of a hostile encirclement stratagem.</w:t>
      </w:r>
      <w:r w:rsidR="00B05945" w:rsidRPr="00B05945">
        <w:rPr>
          <w:sz w:val="12"/>
        </w:rPr>
        <w:t>¶</w:t>
      </w:r>
      <w:r w:rsidRPr="001C6A05">
        <w:rPr>
          <w:sz w:val="16"/>
        </w:rPr>
        <w:t xml:space="preserve"> </w:t>
      </w:r>
      <w:r w:rsidRPr="001C6A05">
        <w:rPr>
          <w:rStyle w:val="StyleBoldUnderline"/>
        </w:rPr>
        <w:t>Russia and the United States have good reason to act jointly, not only to enhance their common stake in regional stability, but to draw China into a constructive dialogue over the role all three will play in Central Asia. Russia</w:t>
      </w:r>
      <w:r w:rsidRPr="001C6A05">
        <w:rPr>
          <w:sz w:val="16"/>
        </w:rPr>
        <w:t xml:space="preserve">, with the Shanghai Cooperation Organization, </w:t>
      </w:r>
      <w:r w:rsidRPr="001C6A05">
        <w:rPr>
          <w:rStyle w:val="StyleBoldUnderline"/>
        </w:rPr>
        <w:t>is already engaged in such an effort. Talking to the Russians about U.S. military activities in Central Asia (and Georgia) builds mutual confidence by promoting transparency, but it is not so far-fetched to imagine a far more ambitious trilateral dialogue among Russia, China, and the United States. Much as the United States and its European allies share assessments of threats at the edges of Europe, plan for coordinated action, and struggle to create the necessary machinery, so can and should Russia and the United States do the same in Eurasia, with Chinese participation when appropriate.</w:t>
      </w:r>
    </w:p>
    <w:p w:rsidR="00C663D1" w:rsidRDefault="00C663D1" w:rsidP="00C663D1">
      <w:pPr>
        <w:rPr>
          <w:rStyle w:val="StyleBoldUnderline"/>
        </w:rPr>
      </w:pPr>
    </w:p>
    <w:p w:rsidR="00C663D1" w:rsidRPr="00EB2446" w:rsidRDefault="00C663D1" w:rsidP="00C663D1">
      <w:pPr>
        <w:pStyle w:val="Heading4"/>
      </w:pPr>
      <w:r w:rsidRPr="00EB2446">
        <w:lastRenderedPageBreak/>
        <w:t>War with china leads to extinction</w:t>
      </w:r>
    </w:p>
    <w:p w:rsidR="00C663D1" w:rsidRPr="00EB2446" w:rsidRDefault="00C663D1" w:rsidP="00C663D1">
      <w:pPr>
        <w:rPr>
          <w:rStyle w:val="StyleStyleBold12pt"/>
          <w:sz w:val="16"/>
        </w:rPr>
      </w:pPr>
      <w:r w:rsidRPr="00EB2446">
        <w:rPr>
          <w:rStyle w:val="StyleStyleBold12pt"/>
        </w:rPr>
        <w:t>Wittner 11</w:t>
      </w:r>
      <w:r w:rsidRPr="00EB2446">
        <w:rPr>
          <w:rStyle w:val="StyleStyleBold12pt"/>
          <w:sz w:val="16"/>
        </w:rPr>
        <w:t>(Lawrence Wittner, Professor of History emeritus, SUNY Albany  Ph.D. in History from Columbia University, “Is a Nuclear War With China Possible?”, Huffington post, November 30, 2011, http://www.huffingtonpost.com/lawrence-wittner/nuclear-war-china_b_1116556.html)</w:t>
      </w:r>
    </w:p>
    <w:p w:rsidR="00C663D1" w:rsidRPr="00CE7F88" w:rsidRDefault="00C663D1" w:rsidP="00C663D1">
      <w:pPr>
        <w:rPr>
          <w:sz w:val="16"/>
        </w:rPr>
      </w:pPr>
      <w:r>
        <w:rPr>
          <w:rStyle w:val="StyleBoldUnderline"/>
        </w:rPr>
        <w:t>W</w:t>
      </w:r>
      <w:r w:rsidRPr="00CE7F88">
        <w:rPr>
          <w:rStyle w:val="StyleBoldUnderline"/>
        </w:rPr>
        <w:t>hile nuclear weapons exist, there remains a danger that they will be used</w:t>
      </w:r>
      <w:r w:rsidRPr="00CE7F88">
        <w:rPr>
          <w:sz w:val="16"/>
        </w:rPr>
        <w:t xml:space="preserve">. After all, for centuries international conflicts have led to wars, with nations employing their deadliest weapons. </w:t>
      </w:r>
      <w:r w:rsidRPr="00CE7F88">
        <w:rPr>
          <w:rStyle w:val="StyleBoldUnderline"/>
        </w:rPr>
        <w:t>The current deterioration of U.S. relations with China might end up providing us with yet another example of this phenomenon.</w:t>
      </w:r>
      <w:r w:rsidR="00B05945" w:rsidRPr="00B05945">
        <w:rPr>
          <w:rStyle w:val="StyleBoldUnderline"/>
          <w:b w:val="0"/>
          <w:sz w:val="12"/>
          <w:u w:val="none"/>
        </w:rPr>
        <w:t>¶</w:t>
      </w:r>
      <w:r w:rsidRPr="00CE7F88">
        <w:rPr>
          <w:rStyle w:val="StyleBoldUnderline"/>
        </w:rPr>
        <w:t xml:space="preserve"> The gathering tension between the United States and China is clear enough</w:t>
      </w:r>
      <w:r w:rsidRPr="00CE7F88">
        <w:rPr>
          <w:sz w:val="16"/>
        </w:rPr>
        <w:t xml:space="preserve">. Disturbed by </w:t>
      </w:r>
      <w:r w:rsidRPr="00CE7F88">
        <w:rPr>
          <w:rStyle w:val="StyleBoldUnderline"/>
        </w:rPr>
        <w:t>China's growing economic and military strength, the U.S. government recently challenged China's claims in the South China Sea, increased the U.S. military presence in Australia, and deepened U.S. military ties with other nations in the Pacific region.</w:t>
      </w:r>
      <w:r w:rsidRPr="00CE7F88">
        <w:rPr>
          <w:sz w:val="16"/>
        </w:rPr>
        <w:t xml:space="preserve"> According to Secretary of State Hillary Clinton, the United States was "asserting our own position as a Pacific power."</w:t>
      </w:r>
      <w:r w:rsidR="00B05945" w:rsidRPr="00B05945">
        <w:rPr>
          <w:sz w:val="12"/>
        </w:rPr>
        <w:t>¶</w:t>
      </w:r>
      <w:r w:rsidRPr="00CE7F88">
        <w:rPr>
          <w:sz w:val="16"/>
        </w:rPr>
        <w:t xml:space="preserve"> But need this lead to nuclear war?</w:t>
      </w:r>
      <w:r w:rsidR="00B05945" w:rsidRPr="00B05945">
        <w:rPr>
          <w:sz w:val="12"/>
        </w:rPr>
        <w:t>¶</w:t>
      </w:r>
      <w:r w:rsidRPr="00CE7F88">
        <w:rPr>
          <w:sz w:val="16"/>
        </w:rPr>
        <w:t xml:space="preserve"> Not necessarily. And yet, </w:t>
      </w:r>
      <w:r w:rsidRPr="00CE7F88">
        <w:rPr>
          <w:rStyle w:val="StyleBoldUnderline"/>
        </w:rPr>
        <w:t>there are signs that it could</w:t>
      </w:r>
      <w:r w:rsidRPr="00CE7F88">
        <w:rPr>
          <w:sz w:val="16"/>
        </w:rPr>
        <w:t xml:space="preserve">. After all, both the United States and China possess large numbers of nuclear weapons. </w:t>
      </w:r>
      <w:r w:rsidRPr="00CE7F88">
        <w:rPr>
          <w:rStyle w:val="StyleBoldUnderline"/>
        </w:rPr>
        <w:t>The U.S. government threatened to attack China with nuclear weapons</w:t>
      </w:r>
      <w:r w:rsidRPr="00CE7F88">
        <w:rPr>
          <w:sz w:val="16"/>
        </w:rPr>
        <w:t xml:space="preserve"> during the Korean War and, later, during their conflict over the future of China's offshore islands, Quemoy and Matsu. In the midst of the latter confrontation, </w:t>
      </w:r>
      <w:r w:rsidRPr="00CE7F88">
        <w:rPr>
          <w:rStyle w:val="StyleBoldUnderline"/>
        </w:rPr>
        <w:t>President Dwight Eisenhower declared publicly, and chillingly, that U.S. nuclear weapons would "be used just exactly as you would use a bullet or anything else.</w:t>
      </w:r>
      <w:r w:rsidRPr="00CE7F88">
        <w:rPr>
          <w:sz w:val="16"/>
        </w:rPr>
        <w:t>"</w:t>
      </w:r>
      <w:r w:rsidR="00B05945" w:rsidRPr="00B05945">
        <w:rPr>
          <w:sz w:val="12"/>
        </w:rPr>
        <w:t>¶</w:t>
      </w:r>
      <w:r w:rsidRPr="00CE7F88">
        <w:rPr>
          <w:sz w:val="16"/>
        </w:rPr>
        <w:t xml:space="preserve"> Of course, China didn't have nuclear weapons then. </w:t>
      </w:r>
      <w:r w:rsidRPr="00CE7F88">
        <w:rPr>
          <w:rStyle w:val="StyleBoldUnderline"/>
        </w:rPr>
        <w:t>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w:t>
      </w:r>
      <w:r w:rsidR="00B05945" w:rsidRPr="00B05945">
        <w:rPr>
          <w:rStyle w:val="StyleBoldUnderline"/>
          <w:b w:val="0"/>
          <w:sz w:val="12"/>
          <w:u w:val="none"/>
        </w:rPr>
        <w:t>¶</w:t>
      </w:r>
      <w:r w:rsidRPr="00CE7F88">
        <w:rPr>
          <w:sz w:val="16"/>
        </w:rPr>
        <w:t xml:space="preserve"> Some pundits argue that nuclear weapons prevent wars between nuclear-armed nations; and, admittedly, there haven't been very many -- at least not yet</w:t>
      </w:r>
      <w:r w:rsidRPr="00CE7F88">
        <w:rPr>
          <w:rStyle w:val="StyleBoldUnderline"/>
        </w:rPr>
        <w:t>. But the Kargil War of 1999, between nuclear-armed India and nuclear-armed Pakistan, should convince us that such wars can occur. Indeed, in that case, the conflict almost slipped into a nuclear war.</w:t>
      </w:r>
      <w:r w:rsidRPr="00CE7F88">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w:t>
      </w:r>
      <w:r w:rsidR="00B05945" w:rsidRPr="00B05945">
        <w:rPr>
          <w:sz w:val="12"/>
        </w:rPr>
        <w:t>¶</w:t>
      </w:r>
      <w:r w:rsidRPr="00CE7F88">
        <w:rPr>
          <w:sz w:val="16"/>
        </w:rPr>
        <w:t xml:space="preserve">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w:t>
      </w:r>
      <w:r w:rsidR="00B05945" w:rsidRPr="00B05945">
        <w:rPr>
          <w:sz w:val="12"/>
        </w:rPr>
        <w:t>¶</w:t>
      </w:r>
      <w:r w:rsidRPr="00CE7F88">
        <w:rPr>
          <w:sz w:val="16"/>
        </w:rPr>
        <w:t xml:space="preserve"> </w:t>
      </w:r>
      <w:r w:rsidRPr="00CE7F88">
        <w:rPr>
          <w:rStyle w:val="StyleBoldUnderline"/>
        </w:rPr>
        <w:t xml:space="preserve">Of course, the bottom line for those Americans convinced that nuclear weapons safeguard them from a Chinese nuclear attack might be that the U.S. nuclear arsenal is far greater than its Chinese counterpart. Today, it is estimated that the U.S. government possesses over 5,000 nuclear warheads, while the Chinese government has a total inventory of roughly 300. Moreover, only about 40 of these Chinese nuclear weapons can reach the United States. </w:t>
      </w:r>
      <w:r w:rsidRPr="00CE7F88">
        <w:rPr>
          <w:sz w:val="16"/>
        </w:rPr>
        <w:t>Surely the United States would "win" any nuclear war with China.</w:t>
      </w:r>
      <w:r w:rsidR="00B05945" w:rsidRPr="00B05945">
        <w:rPr>
          <w:sz w:val="12"/>
        </w:rPr>
        <w:t>¶</w:t>
      </w:r>
      <w:r w:rsidRPr="00CE7F88">
        <w:rPr>
          <w:sz w:val="16"/>
        </w:rPr>
        <w:t xml:space="preserve"> But what would that "victory" entail? </w:t>
      </w:r>
      <w:r w:rsidRPr="00CE7F88">
        <w:rPr>
          <w:rStyle w:val="StyleBoldUnderline"/>
        </w:rPr>
        <w:t>An attack with these Chinese nuclear weapons would immediately slaughter at least 10 million Americans in a great storm of blast and fire,</w:t>
      </w:r>
      <w:r w:rsidRPr="00CE7F88">
        <w:rPr>
          <w:sz w:val="16"/>
        </w:rPr>
        <w:t xml:space="preserve"> while leaving many more dying horribly of sickness and radiation poisoning. The Chinese death toll in a nuclear war would be far higher. </w:t>
      </w:r>
      <w:r w:rsidRPr="00CE7F88">
        <w:rPr>
          <w:rStyle w:val="StyleBoldUnderline"/>
        </w:rPr>
        <w:t>Both nations would be reduced to smoldering, radioactive wastelands</w:t>
      </w:r>
      <w:r w:rsidRPr="00CE7F88">
        <w:rPr>
          <w:sz w:val="16"/>
        </w:rPr>
        <w:t xml:space="preserve">. </w:t>
      </w:r>
      <w:r w:rsidRPr="00CE7F88">
        <w:rPr>
          <w:rStyle w:val="StyleBoldUnderline"/>
        </w:rPr>
        <w:t>Also, radioactive debris sent aloft by the nuclear explosions would blot out the sun and bring on a "nuclear winter" around the globe -- destroying agriculture, creating worldwide famine, and generating chaos and destruction.</w:t>
      </w:r>
      <w:r w:rsidR="00B05945" w:rsidRPr="00B05945">
        <w:rPr>
          <w:sz w:val="12"/>
        </w:rPr>
        <w:t>¶</w:t>
      </w:r>
      <w:r w:rsidRPr="00CE7F88">
        <w:rPr>
          <w:sz w:val="16"/>
        </w:rPr>
        <w:t xml:space="preserve"> Moreover, in another decade the extent of this catastrophe would be far worse. </w:t>
      </w:r>
      <w:r w:rsidRPr="00CE7F88">
        <w:rPr>
          <w:rStyle w:val="StyleBoldUnderline"/>
        </w:rPr>
        <w:t>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rsidR="00C663D1" w:rsidRDefault="00C663D1" w:rsidP="00C663D1">
      <w:pPr>
        <w:pStyle w:val="Heading3"/>
      </w:pPr>
      <w:r>
        <w:lastRenderedPageBreak/>
        <w:t>Econ Module</w:t>
      </w:r>
    </w:p>
    <w:p w:rsidR="00C663D1" w:rsidRPr="00653382" w:rsidRDefault="00C663D1" w:rsidP="00C663D1">
      <w:pPr>
        <w:pStyle w:val="Heading4"/>
      </w:pPr>
      <w:r w:rsidRPr="00653382">
        <w:t>US-Relations k2 the global economy recovery</w:t>
      </w:r>
    </w:p>
    <w:p w:rsidR="00C663D1" w:rsidRPr="00653382" w:rsidRDefault="00C663D1" w:rsidP="00C663D1">
      <w:pPr>
        <w:rPr>
          <w:rStyle w:val="StyleStyleBold12pt"/>
          <w:sz w:val="10"/>
        </w:rPr>
      </w:pPr>
      <w:r w:rsidRPr="00653382">
        <w:rPr>
          <w:rStyle w:val="StyleStyleBold12pt"/>
        </w:rPr>
        <w:t>Hamilton 3</w:t>
      </w:r>
      <w:r w:rsidRPr="00653382">
        <w:rPr>
          <w:rStyle w:val="StyleStyleBold12pt"/>
          <w:sz w:val="10"/>
        </w:rPr>
        <w:t>(LEE HAMILTON, Director of the Woodrow Wilson International Center for</w:t>
      </w:r>
      <w:r w:rsidR="00B05945" w:rsidRPr="00B05945">
        <w:rPr>
          <w:rStyle w:val="StyleStyleBold12pt"/>
          <w:b w:val="0"/>
          <w:sz w:val="12"/>
        </w:rPr>
        <w:t>¶</w:t>
      </w:r>
      <w:r w:rsidRPr="00653382">
        <w:rPr>
          <w:rStyle w:val="StyleStyleBold12pt"/>
          <w:sz w:val="10"/>
        </w:rPr>
        <w:t xml:space="preserve"> Scholars and former Chairman, House Committee on</w:t>
      </w:r>
      <w:r w:rsidR="00B05945" w:rsidRPr="00B05945">
        <w:rPr>
          <w:rStyle w:val="StyleStyleBold12pt"/>
          <w:b w:val="0"/>
          <w:sz w:val="12"/>
        </w:rPr>
        <w:t>¶</w:t>
      </w:r>
      <w:r w:rsidRPr="00653382">
        <w:rPr>
          <w:rStyle w:val="StyleStyleBold12pt"/>
          <w:sz w:val="10"/>
        </w:rPr>
        <w:t xml:space="preserve"> International Relations, “Dealing With The Russians”, the international economy policy magazine, Summer 2003, http://www.international-economy.com/TIE_Su03_RussiaAdviceSymp.pdf)</w:t>
      </w:r>
    </w:p>
    <w:p w:rsidR="00C663D1" w:rsidRDefault="00C663D1" w:rsidP="00C663D1">
      <w:pPr>
        <w:rPr>
          <w:rStyle w:val="StyleBoldUnderline"/>
        </w:rPr>
      </w:pPr>
      <w:r w:rsidRPr="00653382">
        <w:rPr>
          <w:sz w:val="16"/>
        </w:rPr>
        <w:t>While it has proven premature to speak of a positive</w:t>
      </w:r>
      <w:r w:rsidR="00B05945" w:rsidRPr="00B05945">
        <w:rPr>
          <w:sz w:val="12"/>
        </w:rPr>
        <w:t>¶</w:t>
      </w:r>
      <w:r w:rsidRPr="00653382">
        <w:rPr>
          <w:sz w:val="16"/>
        </w:rPr>
        <w:t xml:space="preserve"> transformation in U.S.-Russian relations, the</w:t>
      </w:r>
      <w:r w:rsidR="00B05945" w:rsidRPr="00B05945">
        <w:rPr>
          <w:sz w:val="12"/>
        </w:rPr>
        <w:t>¶</w:t>
      </w:r>
      <w:r w:rsidRPr="00653382">
        <w:rPr>
          <w:sz w:val="16"/>
        </w:rPr>
        <w:t xml:space="preserve"> breadth of our common interests suggests that</w:t>
      </w:r>
      <w:r w:rsidR="00B05945" w:rsidRPr="00B05945">
        <w:rPr>
          <w:sz w:val="12"/>
        </w:rPr>
        <w:t>¶</w:t>
      </w:r>
      <w:r w:rsidRPr="00653382">
        <w:rPr>
          <w:sz w:val="16"/>
        </w:rPr>
        <w:t xml:space="preserve"> partnership is preferable to confrontation.</w:t>
      </w:r>
      <w:r w:rsidR="00B05945" w:rsidRPr="00B05945">
        <w:rPr>
          <w:sz w:val="12"/>
        </w:rPr>
        <w:t>¶</w:t>
      </w:r>
      <w:r w:rsidRPr="00653382">
        <w:rPr>
          <w:sz w:val="16"/>
        </w:rPr>
        <w:t xml:space="preserve"> </w:t>
      </w:r>
      <w:r w:rsidRPr="00653382">
        <w:rPr>
          <w:rStyle w:val="StyleBoldUnderline"/>
        </w:rPr>
        <w:t>The United States and Russia each have an interest in</w:t>
      </w:r>
      <w:r w:rsidR="00B05945" w:rsidRPr="00B05945">
        <w:rPr>
          <w:rStyle w:val="StyleBoldUnderline"/>
          <w:b w:val="0"/>
          <w:sz w:val="12"/>
          <w:u w:val="none"/>
        </w:rPr>
        <w:t>¶</w:t>
      </w:r>
      <w:r w:rsidRPr="00653382">
        <w:rPr>
          <w:rStyle w:val="StyleBoldUnderline"/>
        </w:rPr>
        <w:t xml:space="preserve"> strengthening Russia’s economy. The United States should</w:t>
      </w:r>
      <w:r w:rsidR="00B05945" w:rsidRPr="00B05945">
        <w:rPr>
          <w:rStyle w:val="StyleBoldUnderline"/>
          <w:b w:val="0"/>
          <w:sz w:val="12"/>
          <w:u w:val="none"/>
        </w:rPr>
        <w:t>¶</w:t>
      </w:r>
      <w:r w:rsidRPr="00653382">
        <w:rPr>
          <w:rStyle w:val="StyleBoldUnderline"/>
        </w:rPr>
        <w:t xml:space="preserve"> forgive some Soviet-era Russian debt, repeal the outdated Jackson-Vanik amendment, and support Russian accession into the World Trade Organization, in return for</w:t>
      </w:r>
      <w:r w:rsidR="00B05945" w:rsidRPr="00B05945">
        <w:rPr>
          <w:rStyle w:val="StyleBoldUnderline"/>
          <w:b w:val="0"/>
          <w:sz w:val="12"/>
          <w:u w:val="none"/>
        </w:rPr>
        <w:t>¶</w:t>
      </w:r>
      <w:r w:rsidRPr="00653382">
        <w:rPr>
          <w:rStyle w:val="StyleBoldUnderline"/>
        </w:rPr>
        <w:t xml:space="preserve"> greater transparency and market reform within Russia. A</w:t>
      </w:r>
      <w:r w:rsidR="00B05945" w:rsidRPr="00B05945">
        <w:rPr>
          <w:rStyle w:val="StyleBoldUnderline"/>
          <w:b w:val="0"/>
          <w:sz w:val="12"/>
          <w:u w:val="none"/>
        </w:rPr>
        <w:t>¶</w:t>
      </w:r>
      <w:r w:rsidRPr="00653382">
        <w:rPr>
          <w:rStyle w:val="StyleBoldUnderline"/>
        </w:rPr>
        <w:t xml:space="preserve"> Russian economy tied more to the West would strengthen the global economic recovery, reduce Russia’s interest in dealing in nuclear technology with countries</w:t>
      </w:r>
      <w:r w:rsidRPr="00653382">
        <w:rPr>
          <w:sz w:val="16"/>
        </w:rPr>
        <w:t xml:space="preserve"> like</w:t>
      </w:r>
      <w:r w:rsidR="00B05945" w:rsidRPr="00B05945">
        <w:rPr>
          <w:sz w:val="12"/>
        </w:rPr>
        <w:t>¶</w:t>
      </w:r>
      <w:r w:rsidRPr="00653382">
        <w:rPr>
          <w:sz w:val="16"/>
        </w:rPr>
        <w:t xml:space="preserve"> Iran, </w:t>
      </w:r>
      <w:r w:rsidRPr="00653382">
        <w:rPr>
          <w:rStyle w:val="StyleBoldUnderline"/>
        </w:rPr>
        <w:t>and enable the full development of Russia’s oil and</w:t>
      </w:r>
      <w:r w:rsidR="00B05945" w:rsidRPr="00B05945">
        <w:rPr>
          <w:rStyle w:val="StyleBoldUnderline"/>
          <w:b w:val="0"/>
          <w:sz w:val="12"/>
          <w:u w:val="none"/>
        </w:rPr>
        <w:t>¶</w:t>
      </w:r>
      <w:r w:rsidRPr="00653382">
        <w:rPr>
          <w:rStyle w:val="StyleBoldUnderline"/>
        </w:rPr>
        <w:t xml:space="preserve"> gas reserves.</w:t>
      </w:r>
      <w:r w:rsidR="00B05945" w:rsidRPr="00B05945">
        <w:rPr>
          <w:rStyle w:val="StyleBoldUnderline"/>
          <w:b w:val="0"/>
          <w:sz w:val="12"/>
          <w:u w:val="none"/>
        </w:rPr>
        <w:t>¶</w:t>
      </w:r>
      <w:r w:rsidRPr="00653382">
        <w:rPr>
          <w:rStyle w:val="StyleBoldUnderline"/>
        </w:rPr>
        <w:t xml:space="preserve"> The United States and Russia also have overlapping</w:t>
      </w:r>
      <w:r w:rsidR="00B05945" w:rsidRPr="00B05945">
        <w:rPr>
          <w:rStyle w:val="StyleBoldUnderline"/>
          <w:b w:val="0"/>
          <w:sz w:val="12"/>
          <w:u w:val="none"/>
        </w:rPr>
        <w:t>¶</w:t>
      </w:r>
      <w:r w:rsidRPr="00653382">
        <w:rPr>
          <w:rStyle w:val="StyleBoldUnderline"/>
        </w:rPr>
        <w:t xml:space="preserve"> security concerns. While we should speak out vigorously against Russian human rights violations in Chechnya,</w:t>
      </w:r>
      <w:r w:rsidR="00B05945" w:rsidRPr="00B05945">
        <w:rPr>
          <w:rStyle w:val="StyleBoldUnderline"/>
          <w:b w:val="0"/>
          <w:sz w:val="12"/>
          <w:u w:val="none"/>
        </w:rPr>
        <w:t>¶</w:t>
      </w:r>
      <w:r w:rsidRPr="00653382">
        <w:rPr>
          <w:rStyle w:val="StyleBoldUnderline"/>
        </w:rPr>
        <w:t xml:space="preserve"> the United States must continue working with Russia in</w:t>
      </w:r>
      <w:r w:rsidR="00B05945" w:rsidRPr="00B05945">
        <w:rPr>
          <w:rStyle w:val="StyleBoldUnderline"/>
          <w:b w:val="0"/>
          <w:sz w:val="12"/>
          <w:u w:val="none"/>
        </w:rPr>
        <w:t>¶</w:t>
      </w:r>
      <w:r w:rsidRPr="00653382">
        <w:rPr>
          <w:rStyle w:val="StyleBoldUnderline"/>
        </w:rPr>
        <w:t xml:space="preserve"> the war on terror and the stabilization of Central Asia.</w:t>
      </w:r>
      <w:r w:rsidR="00B05945" w:rsidRPr="00B05945">
        <w:rPr>
          <w:rStyle w:val="StyleBoldUnderline"/>
          <w:b w:val="0"/>
          <w:sz w:val="12"/>
          <w:u w:val="none"/>
        </w:rPr>
        <w:t>¶</w:t>
      </w:r>
      <w:r w:rsidRPr="00653382">
        <w:rPr>
          <w:rStyle w:val="StyleBoldUnderline"/>
        </w:rPr>
        <w:t xml:space="preserve"> We should also bring Russia closer to NATO, as cooperation reduces the likelihood of a return to Russian expansionism</w:t>
      </w:r>
      <w:r>
        <w:rPr>
          <w:rStyle w:val="StyleBoldUnderline"/>
        </w:rPr>
        <w:t>.</w:t>
      </w:r>
    </w:p>
    <w:p w:rsidR="00C663D1" w:rsidRDefault="00C663D1" w:rsidP="00C663D1">
      <w:pPr>
        <w:rPr>
          <w:rStyle w:val="StyleBoldUnderline"/>
        </w:rPr>
      </w:pPr>
    </w:p>
    <w:p w:rsidR="00C663D1" w:rsidRDefault="00C663D1" w:rsidP="00C663D1">
      <w:pPr>
        <w:pStyle w:val="Heading4"/>
      </w:pPr>
      <w:r>
        <w:t>Global economic decline leads to miscalculation and crisis escalation—escalates</w:t>
      </w:r>
    </w:p>
    <w:p w:rsidR="00C663D1" w:rsidRDefault="00C663D1" w:rsidP="00C663D1">
      <w:r>
        <w:rPr>
          <w:rStyle w:val="StyleStyleBold12pt"/>
        </w:rPr>
        <w:t>Harris and Burrows, ‘09</w:t>
      </w:r>
      <w:r>
        <w:t xml:space="preserve"> [Mathew, PhD European History at Cambridge, counselor in the National Intelligence Council (NIC) and Jennifer, member of the NIC’s Long Range Analysis Unit “Revisiting the Future: Geopolitical Effects of the Financial Crisis” </w:t>
      </w:r>
      <w:hyperlink r:id="rId12" w:history="1">
        <w:r>
          <w:rPr>
            <w:rStyle w:val="Hyperlink"/>
          </w:rPr>
          <w:t>http://www.ciaonet.org/journals/twq/v32i2/f_0016178_13952.pdf</w:t>
        </w:r>
      </w:hyperlink>
      <w:r>
        <w:t>]</w:t>
      </w:r>
    </w:p>
    <w:p w:rsidR="00C663D1" w:rsidRDefault="00C663D1" w:rsidP="00C663D1">
      <w:pPr>
        <w:pStyle w:val="card"/>
        <w:rPr>
          <w:rStyle w:val="Underline"/>
          <w:rFonts w:eastAsiaTheme="majorEastAsia"/>
        </w:rPr>
      </w:pPr>
      <w: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Pr>
          <w:rStyle w:val="Underline"/>
          <w:rFonts w:eastAsiaTheme="majorEastAsia"/>
        </w:rPr>
        <w:t>history may be more instructive than ever</w:t>
      </w:r>
      <w:r>
        <w:t xml:space="preserve">. While we continue to believe that </w:t>
      </w:r>
      <w:r>
        <w:rPr>
          <w:rStyle w:val="Underline"/>
          <w:rFonts w:eastAsiaTheme="majorEastAsia"/>
        </w:rPr>
        <w:t xml:space="preserve">the </w:t>
      </w:r>
      <w:r w:rsidRPr="00B05945">
        <w:rPr>
          <w:rStyle w:val="Underline"/>
          <w:rFonts w:eastAsiaTheme="majorEastAsia"/>
          <w:highlight w:val="yellow"/>
        </w:rPr>
        <w:t>Great Depression</w:t>
      </w:r>
      <w:r>
        <w:t xml:space="preserve"> is not likely to be repeated, the </w:t>
      </w:r>
      <w:r w:rsidRPr="00B05945">
        <w:rPr>
          <w:rStyle w:val="Underline"/>
          <w:rFonts w:eastAsiaTheme="majorEastAsia"/>
          <w:highlight w:val="yellow"/>
        </w:rPr>
        <w:t>lessons</w:t>
      </w:r>
      <w:r>
        <w:t xml:space="preserve"> to be drawn from that period </w:t>
      </w:r>
      <w:r w:rsidRPr="00B05945">
        <w:rPr>
          <w:rStyle w:val="Underline"/>
          <w:rFonts w:eastAsiaTheme="majorEastAsia"/>
          <w:highlight w:val="yellow"/>
        </w:rPr>
        <w:t xml:space="preserve">include </w:t>
      </w:r>
      <w:r>
        <w:rPr>
          <w:rStyle w:val="Underline"/>
          <w:rFonts w:eastAsiaTheme="majorEastAsia"/>
        </w:rPr>
        <w:t xml:space="preserve">the </w:t>
      </w:r>
      <w:r w:rsidRPr="00B05945">
        <w:rPr>
          <w:rStyle w:val="Underline"/>
          <w:rFonts w:eastAsiaTheme="majorEastAsia"/>
          <w:highlight w:val="yellow"/>
        </w:rPr>
        <w:t xml:space="preserve">harmful effects on fledgling democracies </w:t>
      </w:r>
      <w:r>
        <w:rPr>
          <w:rStyle w:val="Underline"/>
          <w:rFonts w:eastAsiaTheme="majorEastAsia"/>
        </w:rPr>
        <w:t>and multiethnic societies</w:t>
      </w:r>
      <w:r>
        <w:t xml:space="preserve"> (think Central Europe in 1920s and 1930s) </w:t>
      </w:r>
      <w:r w:rsidRPr="00B05945">
        <w:rPr>
          <w:rStyle w:val="Underline"/>
          <w:rFonts w:eastAsiaTheme="majorEastAsia"/>
          <w:highlight w:val="yellow"/>
        </w:rPr>
        <w:t>and</w:t>
      </w:r>
      <w:r>
        <w:t xml:space="preserve"> on </w:t>
      </w:r>
      <w:r w:rsidRPr="00B05945">
        <w:rPr>
          <w:rStyle w:val="StyleBoldUnderline"/>
          <w:rFonts w:eastAsiaTheme="majorEastAsia"/>
          <w:highlight w:val="yellow"/>
        </w:rPr>
        <w:t>the sustainability</w:t>
      </w:r>
      <w:r w:rsidRPr="00B05945">
        <w:rPr>
          <w:rStyle w:val="Underline"/>
          <w:rFonts w:eastAsiaTheme="majorEastAsia"/>
          <w:highlight w:val="yellow"/>
        </w:rPr>
        <w:t xml:space="preserve"> of multilateral institutions</w:t>
      </w:r>
      <w:r>
        <w:t xml:space="preserve"> (think League of Nations in the same period). </w:t>
      </w:r>
      <w:r>
        <w:rPr>
          <w:rStyle w:val="Underline"/>
          <w:rFonts w:eastAsiaTheme="majorEastAsia"/>
        </w:rPr>
        <w:t>There is no reason to think that this would not be true in the twenty-first as much as in the twentieth century.</w:t>
      </w:r>
      <w:r>
        <w:t xml:space="preserve"> For that reason, the ways in which </w:t>
      </w:r>
      <w:r>
        <w:rPr>
          <w:rStyle w:val="Underline"/>
          <w:rFonts w:eastAsiaTheme="majorEastAsia"/>
        </w:rPr>
        <w:t xml:space="preserve">the </w:t>
      </w:r>
      <w:r w:rsidRPr="00B05945">
        <w:rPr>
          <w:rStyle w:val="Underline"/>
          <w:rFonts w:eastAsiaTheme="majorEastAsia"/>
          <w:highlight w:val="yellow"/>
        </w:rPr>
        <w:t>potential for greater conflict could grow</w:t>
      </w:r>
      <w:r>
        <w:t xml:space="preserve"> would seem to be even more apt </w:t>
      </w:r>
      <w:r w:rsidRPr="00B05945">
        <w:rPr>
          <w:rStyle w:val="Underline"/>
          <w:rFonts w:eastAsiaTheme="majorEastAsia"/>
          <w:highlight w:val="yellow"/>
        </w:rPr>
        <w:t xml:space="preserve">in a </w:t>
      </w:r>
      <w:r>
        <w:rPr>
          <w:rStyle w:val="Underline"/>
          <w:rFonts w:eastAsiaTheme="majorEastAsia"/>
        </w:rPr>
        <w:t xml:space="preserve">constantly </w:t>
      </w:r>
      <w:r w:rsidRPr="00B05945">
        <w:rPr>
          <w:rStyle w:val="Underline"/>
          <w:rFonts w:eastAsiaTheme="majorEastAsia"/>
          <w:highlight w:val="yellow"/>
        </w:rPr>
        <w:t>volatile economic environment</w:t>
      </w:r>
      <w:r>
        <w:t xml:space="preserve"> as they would be if change would be steadier. In surveying those risks, the report stressed the likelihood that terrorism and nonproliferation will remain priorities even as resource issues move up on the international agenda. </w:t>
      </w:r>
      <w:r>
        <w:rPr>
          <w:rStyle w:val="Underline"/>
          <w:rFonts w:eastAsiaTheme="majorEastAsia"/>
        </w:rPr>
        <w:t>Terrorism’s appeal will decline if economic growth continues in the Middle East and youth unemployment is reduced.</w:t>
      </w:r>
      <w:r>
        <w:t xml:space="preserve"> For those terrorist groups that remain active in 2025, however, the diffusion of technologies and scientific knowledge will place some of the world’s most dangerous capabilities within their reach. </w:t>
      </w:r>
      <w:r w:rsidRPr="00B05945">
        <w:rPr>
          <w:rStyle w:val="Underline"/>
          <w:rFonts w:eastAsiaTheme="majorEastAsia"/>
          <w:highlight w:val="yellow"/>
        </w:rPr>
        <w:t>Terrorist groups</w:t>
      </w:r>
      <w:r>
        <w:t xml:space="preserve"> in 2025 </w:t>
      </w:r>
      <w:r w:rsidRPr="00B05945">
        <w:rPr>
          <w:rStyle w:val="Underline"/>
          <w:rFonts w:eastAsiaTheme="majorEastAsia"/>
          <w:highlight w:val="yellow"/>
        </w:rPr>
        <w:t>will</w:t>
      </w:r>
      <w: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05945">
        <w:rPr>
          <w:rStyle w:val="Underline"/>
          <w:rFonts w:eastAsiaTheme="majorEastAsia"/>
          <w:highlight w:val="yellow"/>
        </w:rPr>
        <w:t xml:space="preserve">become </w:t>
      </w:r>
      <w:r>
        <w:rPr>
          <w:rStyle w:val="Underline"/>
          <w:rFonts w:eastAsiaTheme="majorEastAsia"/>
        </w:rPr>
        <w:t>self</w:t>
      </w:r>
      <w:r w:rsidRPr="00B05945">
        <w:rPr>
          <w:rStyle w:val="Underline"/>
          <w:rFonts w:eastAsiaTheme="majorEastAsia"/>
          <w:highlight w:val="yellow"/>
        </w:rPr>
        <w:t xml:space="preserve">-radicalized, </w:t>
      </w:r>
      <w:r>
        <w:rPr>
          <w:rStyle w:val="Underline"/>
          <w:rFonts w:eastAsiaTheme="majorEastAsia"/>
        </w:rPr>
        <w:t>particularly in the absence of economic outlets that would become narrower in an economic downturn. The most dangerous casualty of any economically-induced drawdown of U.S. military presence would</w:t>
      </w:r>
      <w:r>
        <w:t xml:space="preserve"> almost certainly </w:t>
      </w:r>
      <w:r>
        <w:rPr>
          <w:rStyle w:val="Underline"/>
          <w:rFonts w:eastAsiaTheme="majorEastAsia"/>
        </w:rPr>
        <w:t>be the Middle East</w:t>
      </w:r>
      <w:r>
        <w:t xml:space="preserve">. </w:t>
      </w:r>
      <w:r w:rsidRPr="00D72EE9">
        <w:rPr>
          <w:rStyle w:val="CardTextChar"/>
        </w:rPr>
        <w:t xml:space="preserve">Although Iran’s acquisition of nuclear weapons is not inevitable, </w:t>
      </w:r>
      <w:r w:rsidRPr="00B05945">
        <w:rPr>
          <w:rStyle w:val="StyleBoldUnderline"/>
          <w:rFonts w:eastAsiaTheme="majorEastAsia"/>
          <w:highlight w:val="yellow"/>
        </w:rPr>
        <w:t>worries</w:t>
      </w:r>
      <w:r w:rsidRPr="00D72EE9">
        <w:rPr>
          <w:rStyle w:val="CardTextChar"/>
        </w:rPr>
        <w:t xml:space="preserve"> about a nuclear-armed Iran </w:t>
      </w:r>
      <w:r w:rsidRPr="00F70B61">
        <w:rPr>
          <w:rStyle w:val="StyleBoldUnderline"/>
          <w:rFonts w:eastAsiaTheme="majorEastAsia"/>
        </w:rPr>
        <w:t xml:space="preserve">could </w:t>
      </w:r>
      <w:r w:rsidRPr="00B05945">
        <w:rPr>
          <w:rStyle w:val="StyleBoldUnderline"/>
          <w:rFonts w:eastAsiaTheme="majorEastAsia"/>
          <w:highlight w:val="yellow"/>
        </w:rPr>
        <w:t>lead states</w:t>
      </w:r>
      <w:r w:rsidRPr="00F70B61">
        <w:rPr>
          <w:rStyle w:val="StyleBoldUnderline"/>
          <w:rFonts w:eastAsiaTheme="majorEastAsia"/>
        </w:rPr>
        <w:t xml:space="preserve"> in the region </w:t>
      </w:r>
      <w:r w:rsidRPr="00B05945">
        <w:rPr>
          <w:rStyle w:val="StyleBoldUnderline"/>
          <w:rFonts w:eastAsiaTheme="majorEastAsia"/>
          <w:highlight w:val="yellow"/>
        </w:rPr>
        <w:t xml:space="preserve">to </w:t>
      </w:r>
      <w:r w:rsidRPr="00F70B61">
        <w:rPr>
          <w:rStyle w:val="StyleBoldUnderline"/>
          <w:rFonts w:eastAsiaTheme="majorEastAsia"/>
        </w:rPr>
        <w:t xml:space="preserve">develop new security arrangements with external powers, acquire additional weapons, and </w:t>
      </w:r>
      <w:r w:rsidRPr="00B05945">
        <w:rPr>
          <w:rStyle w:val="StyleBoldUnderline"/>
          <w:rFonts w:eastAsiaTheme="majorEastAsia"/>
          <w:highlight w:val="yellow"/>
        </w:rPr>
        <w:t>consider pursuing</w:t>
      </w:r>
      <w:r w:rsidRPr="00F70B61">
        <w:rPr>
          <w:rStyle w:val="StyleBoldUnderline"/>
          <w:rFonts w:eastAsiaTheme="majorEastAsia"/>
        </w:rPr>
        <w:t xml:space="preserve"> their own </w:t>
      </w:r>
      <w:r w:rsidRPr="00B05945">
        <w:rPr>
          <w:rStyle w:val="StyleBoldUnderline"/>
          <w:rFonts w:eastAsiaTheme="majorEastAsia"/>
          <w:highlight w:val="yellow"/>
        </w:rPr>
        <w:t>nuclear ambitions</w:t>
      </w:r>
      <w:r w:rsidRPr="00D72EE9">
        <w:rPr>
          <w:rStyle w:val="CardTextChar"/>
        </w:rPr>
        <w:t>. It is not clear that the type of stable deterrent relationship that existed between the great powers for most of the Cold War would emerge naturally in the Middle East with a nuclear Iran. Episodes</w:t>
      </w:r>
      <w:r>
        <w:t xml:space="preserve"> of low intensity </w:t>
      </w:r>
      <w:r w:rsidRPr="00B05945">
        <w:rPr>
          <w:rStyle w:val="Underline"/>
          <w:rFonts w:eastAsiaTheme="majorEastAsia"/>
          <w:highlight w:val="yellow"/>
        </w:rPr>
        <w:t>conflict</w:t>
      </w:r>
      <w:r>
        <w:t xml:space="preserve"> and terrorism taking place under a nuclear umbrella </w:t>
      </w:r>
      <w:r w:rsidRPr="00B05945">
        <w:rPr>
          <w:rStyle w:val="Underline"/>
          <w:rFonts w:eastAsiaTheme="majorEastAsia"/>
          <w:highlight w:val="yellow"/>
        </w:rPr>
        <w:t xml:space="preserve">could lead to </w:t>
      </w:r>
      <w:r>
        <w:rPr>
          <w:rStyle w:val="Underline"/>
          <w:rFonts w:eastAsiaTheme="majorEastAsia"/>
        </w:rPr>
        <w:t xml:space="preserve">an unintended </w:t>
      </w:r>
      <w:r w:rsidRPr="00B05945">
        <w:rPr>
          <w:rStyle w:val="Underline"/>
          <w:rFonts w:eastAsiaTheme="majorEastAsia"/>
          <w:highlight w:val="yellow"/>
        </w:rPr>
        <w:t xml:space="preserve">escalation </w:t>
      </w:r>
      <w:r>
        <w:rPr>
          <w:rStyle w:val="Underline"/>
          <w:rFonts w:eastAsiaTheme="majorEastAsia"/>
        </w:rPr>
        <w:t>and broader conflict</w:t>
      </w:r>
      <w:r>
        <w:t xml:space="preserve"> if clear red lines between those states involved are not well established. </w:t>
      </w:r>
      <w:r>
        <w:rPr>
          <w:rStyle w:val="Underline"/>
          <w:rFonts w:eastAsiaTheme="majorEastAsia"/>
        </w:rPr>
        <w:t xml:space="preserve">The </w:t>
      </w:r>
      <w:r w:rsidRPr="00B05945">
        <w:rPr>
          <w:rStyle w:val="Underline"/>
          <w:rFonts w:eastAsiaTheme="majorEastAsia"/>
          <w:highlight w:val="yellow"/>
        </w:rPr>
        <w:t>close proximity of potential nuclear rivals</w:t>
      </w:r>
      <w:r>
        <w:t xml:space="preserve"> combined with underdeveloped surveillance capabilities and mobile dual-capable Iranian missile systems also </w:t>
      </w:r>
      <w:r w:rsidRPr="00B05945">
        <w:rPr>
          <w:rStyle w:val="Underline"/>
          <w:rFonts w:eastAsiaTheme="majorEastAsia"/>
          <w:highlight w:val="yellow"/>
        </w:rPr>
        <w:t>will produce inherent difficulties in</w:t>
      </w:r>
      <w:r>
        <w:rPr>
          <w:rStyle w:val="Underline"/>
          <w:rFonts w:eastAsiaTheme="majorEastAsia"/>
        </w:rPr>
        <w:t xml:space="preserve"> achieving reliable indications and </w:t>
      </w:r>
      <w:r w:rsidRPr="00B05945">
        <w:rPr>
          <w:rStyle w:val="Underline"/>
          <w:rFonts w:eastAsiaTheme="majorEastAsia"/>
          <w:highlight w:val="yellow"/>
        </w:rPr>
        <w:t>warning</w:t>
      </w:r>
      <w:r>
        <w:rPr>
          <w:rStyle w:val="Underline"/>
          <w:rFonts w:eastAsiaTheme="majorEastAsia"/>
        </w:rPr>
        <w:t xml:space="preserve"> of an </w:t>
      </w:r>
      <w:r>
        <w:rPr>
          <w:rStyle w:val="Underline"/>
          <w:rFonts w:eastAsiaTheme="majorEastAsia"/>
        </w:rPr>
        <w:lastRenderedPageBreak/>
        <w:t>impending nuclear attack</w:t>
      </w:r>
      <w:r>
        <w:t xml:space="preserve">. The lack of strategic depth in neighboring states like Israel, </w:t>
      </w:r>
      <w:r w:rsidRPr="00B05945">
        <w:rPr>
          <w:rStyle w:val="Underline"/>
          <w:rFonts w:eastAsiaTheme="majorEastAsia"/>
          <w:highlight w:val="yellow"/>
        </w:rPr>
        <w:t>short warning and missile flight times</w:t>
      </w:r>
      <w:r>
        <w:rPr>
          <w:rStyle w:val="Underline"/>
          <w:rFonts w:eastAsiaTheme="majorEastAsia"/>
        </w:rPr>
        <w:t xml:space="preserve">, and uncertainty </w:t>
      </w:r>
      <w:r>
        <w:t>of Iranian intentions may</w:t>
      </w:r>
      <w:r>
        <w:rPr>
          <w:rStyle w:val="Underline"/>
          <w:rFonts w:eastAsiaTheme="majorEastAsia"/>
        </w:rPr>
        <w:t xml:space="preserve"> </w:t>
      </w:r>
      <w:r w:rsidRPr="00B05945">
        <w:rPr>
          <w:rStyle w:val="Underline"/>
          <w:rFonts w:eastAsiaTheme="majorEastAsia"/>
          <w:highlight w:val="yellow"/>
        </w:rPr>
        <w:t xml:space="preserve">place </w:t>
      </w:r>
      <w:r>
        <w:t>more</w:t>
      </w:r>
      <w:r>
        <w:rPr>
          <w:rStyle w:val="Underline"/>
          <w:rFonts w:eastAsiaTheme="majorEastAsia"/>
        </w:rPr>
        <w:t xml:space="preserve"> </w:t>
      </w:r>
      <w:r w:rsidRPr="00B05945">
        <w:rPr>
          <w:rStyle w:val="Underline"/>
          <w:rFonts w:eastAsiaTheme="majorEastAsia"/>
          <w:highlight w:val="yellow"/>
        </w:rPr>
        <w:t>focus on preemption</w:t>
      </w:r>
      <w:r>
        <w:t xml:space="preserve"> rather than defense, potentially </w:t>
      </w:r>
      <w:r w:rsidRPr="00B05945">
        <w:rPr>
          <w:rStyle w:val="Underline"/>
          <w:rFonts w:eastAsiaTheme="majorEastAsia"/>
          <w:highlight w:val="yellow"/>
        </w:rPr>
        <w:t>leading to escalating crises</w:t>
      </w:r>
      <w:r>
        <w:rPr>
          <w:rStyle w:val="Underline"/>
          <w:rFonts w:eastAsiaTheme="majorEastAsia"/>
        </w:rPr>
        <w:t>.</w:t>
      </w:r>
      <w:r>
        <w:t xml:space="preserve"> 36 Types of </w:t>
      </w:r>
      <w:r w:rsidRPr="00B05945">
        <w:rPr>
          <w:rStyle w:val="Underline"/>
          <w:rFonts w:eastAsiaTheme="majorEastAsia"/>
          <w:highlight w:val="yellow"/>
        </w:rPr>
        <w:t>conflict</w:t>
      </w:r>
      <w:r>
        <w:t xml:space="preserve"> that the world continues to experience, such as </w:t>
      </w:r>
      <w:r w:rsidRPr="00B05945">
        <w:rPr>
          <w:rStyle w:val="Underline"/>
          <w:rFonts w:eastAsiaTheme="majorEastAsia"/>
          <w:highlight w:val="yellow"/>
        </w:rPr>
        <w:t>over resources, could reemerge</w:t>
      </w:r>
      <w:r w:rsidRPr="00B05945">
        <w:rPr>
          <w:highlight w:val="yellow"/>
        </w:rPr>
        <w:t>,</w:t>
      </w:r>
      <w:r>
        <w:t xml:space="preserve"> </w:t>
      </w:r>
      <w:r>
        <w:rPr>
          <w:rStyle w:val="Underline"/>
          <w:rFonts w:eastAsiaTheme="majorEastAsia"/>
        </w:rPr>
        <w:t xml:space="preserve">particularly if </w:t>
      </w:r>
      <w:r w:rsidRPr="00B05945">
        <w:rPr>
          <w:rStyle w:val="Underline"/>
          <w:rFonts w:eastAsiaTheme="majorEastAsia"/>
          <w:highlight w:val="yellow"/>
        </w:rPr>
        <w:t xml:space="preserve">protectionism grows </w:t>
      </w:r>
      <w:r>
        <w:rPr>
          <w:rStyle w:val="Underline"/>
          <w:rFonts w:eastAsiaTheme="majorEastAsia"/>
        </w:rPr>
        <w:t xml:space="preserve">and </w:t>
      </w:r>
      <w:r w:rsidRPr="00B05945">
        <w:rPr>
          <w:rStyle w:val="Underline"/>
          <w:rFonts w:eastAsiaTheme="majorEastAsia"/>
          <w:highlight w:val="yellow"/>
        </w:rPr>
        <w:t>there is a resort to neo-mercantilist practices. Perceptions</w:t>
      </w:r>
      <w:r>
        <w:t xml:space="preserve"> of renewed energy scarcity will drive countries to take actions to assure their future access to energy supplies. In the worst case, this </w:t>
      </w:r>
      <w:r w:rsidRPr="00B05945">
        <w:rPr>
          <w:rStyle w:val="Underline"/>
          <w:rFonts w:eastAsiaTheme="majorEastAsia"/>
          <w:highlight w:val="yellow"/>
        </w:rPr>
        <w:t>could result in interstate conflicts</w:t>
      </w:r>
      <w:r>
        <w:rPr>
          <w:rStyle w:val="Underline"/>
          <w:rFonts w:eastAsiaTheme="majorEastAsia"/>
        </w:rPr>
        <w:t xml:space="preserve"> if government leaders deem assured access to energy resources,</w:t>
      </w:r>
      <w:r>
        <w:t xml:space="preserve"> for example, to be </w:t>
      </w:r>
      <w:r>
        <w:rPr>
          <w:rStyle w:val="Underline"/>
          <w:rFonts w:eastAsiaTheme="majorEastAsia"/>
        </w:rPr>
        <w:t>essential for</w:t>
      </w:r>
      <w:r>
        <w:t xml:space="preserve"> maintaining domestic stability and the </w:t>
      </w:r>
      <w:r>
        <w:rPr>
          <w:rStyle w:val="Underline"/>
          <w:rFonts w:eastAsiaTheme="majorEastAsia"/>
        </w:rPr>
        <w:t>survival of their regime</w:t>
      </w:r>
      <w: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Pr>
          <w:rStyle w:val="Underline"/>
          <w:rFonts w:eastAsiaTheme="majorEastAsia"/>
        </w:rPr>
        <w:t>If</w:t>
      </w:r>
      <w:r>
        <w:t xml:space="preserve"> the </w:t>
      </w:r>
      <w:r w:rsidRPr="00B05945">
        <w:rPr>
          <w:rStyle w:val="Underline"/>
          <w:rFonts w:eastAsiaTheme="majorEastAsia"/>
          <w:highlight w:val="yellow"/>
        </w:rPr>
        <w:t>fiscal stimulus focus</w:t>
      </w:r>
      <w:r>
        <w:rPr>
          <w:rStyle w:val="Underline"/>
          <w:rFonts w:eastAsiaTheme="majorEastAsia"/>
        </w:rPr>
        <w:t xml:space="preserve"> for</w:t>
      </w:r>
      <w:r>
        <w:t xml:space="preserve"> these </w:t>
      </w:r>
      <w:r>
        <w:rPr>
          <w:rStyle w:val="Underline"/>
          <w:rFonts w:eastAsiaTheme="majorEastAsia"/>
        </w:rPr>
        <w:t xml:space="preserve">countries indeed turns inward, one of the most obvious </w:t>
      </w:r>
      <w:r w:rsidRPr="00B05945">
        <w:rPr>
          <w:rStyle w:val="Underline"/>
          <w:rFonts w:eastAsiaTheme="majorEastAsia"/>
          <w:highlight w:val="yellow"/>
        </w:rPr>
        <w:t>funding</w:t>
      </w:r>
      <w:r>
        <w:rPr>
          <w:rStyle w:val="Underline"/>
          <w:rFonts w:eastAsiaTheme="majorEastAsia"/>
        </w:rPr>
        <w:t xml:space="preserve"> targets </w:t>
      </w:r>
      <w:r w:rsidRPr="00B05945">
        <w:rPr>
          <w:rStyle w:val="Underline"/>
          <w:rFonts w:eastAsiaTheme="majorEastAsia"/>
          <w:highlight w:val="yellow"/>
        </w:rPr>
        <w:t>may be military. Buildup of regional</w:t>
      </w:r>
      <w:r>
        <w:t xml:space="preserve"> naval </w:t>
      </w:r>
      <w:r w:rsidRPr="00B05945">
        <w:rPr>
          <w:rStyle w:val="Underline"/>
          <w:rFonts w:eastAsiaTheme="majorEastAsia"/>
          <w:highlight w:val="yellow"/>
        </w:rPr>
        <w:t xml:space="preserve">capabilities could lead </w:t>
      </w:r>
      <w:r>
        <w:rPr>
          <w:rStyle w:val="Underline"/>
          <w:rFonts w:eastAsiaTheme="majorEastAsia"/>
        </w:rPr>
        <w:t xml:space="preserve">to increased tensions, rivalries, and </w:t>
      </w:r>
      <w:r w:rsidRPr="00B05945">
        <w:rPr>
          <w:rStyle w:val="Underline"/>
          <w:rFonts w:eastAsiaTheme="majorEastAsia"/>
          <w:highlight w:val="yellow"/>
        </w:rPr>
        <w:t xml:space="preserve">counterbalancing </w:t>
      </w:r>
      <w:r>
        <w:rPr>
          <w:rStyle w:val="Underline"/>
          <w:rFonts w:eastAsiaTheme="majorEastAsia"/>
        </w:rPr>
        <w:t>moves</w:t>
      </w:r>
      <w:r>
        <w:t xml:space="preserve">, but it also will create opportunities for multinational cooperation in protecting critical sea lanes. </w:t>
      </w:r>
      <w:r>
        <w:rPr>
          <w:rStyle w:val="Underline"/>
          <w:rFonts w:eastAsiaTheme="majorEastAsia"/>
        </w:rPr>
        <w:t>With water</w:t>
      </w:r>
      <w:r>
        <w:t xml:space="preserve"> also </w:t>
      </w:r>
      <w:r>
        <w:rPr>
          <w:rStyle w:val="Underline"/>
          <w:rFonts w:eastAsiaTheme="majorEastAsia"/>
        </w:rPr>
        <w:t xml:space="preserve">becoming scarcer in Asia and the Middle East, </w:t>
      </w:r>
      <w:r w:rsidRPr="00B05945">
        <w:rPr>
          <w:rStyle w:val="Underline"/>
          <w:rFonts w:eastAsiaTheme="majorEastAsia"/>
          <w:highlight w:val="yellow"/>
        </w:rPr>
        <w:t>cooperation</w:t>
      </w:r>
      <w:r>
        <w:rPr>
          <w:rStyle w:val="Underline"/>
          <w:rFonts w:eastAsiaTheme="majorEastAsia"/>
        </w:rPr>
        <w:t xml:space="preserve"> to manage changing water resources </w:t>
      </w:r>
      <w:r w:rsidRPr="00B05945">
        <w:rPr>
          <w:rStyle w:val="Underline"/>
          <w:rFonts w:eastAsiaTheme="majorEastAsia"/>
          <w:highlight w:val="yellow"/>
        </w:rPr>
        <w:t xml:space="preserve">is likely to be increasingly difficult </w:t>
      </w:r>
      <w:r>
        <w:rPr>
          <w:rStyle w:val="Underline"/>
          <w:rFonts w:eastAsiaTheme="majorEastAsia"/>
        </w:rPr>
        <w:t xml:space="preserve">both within and between states </w:t>
      </w:r>
      <w:r w:rsidRPr="00B05945">
        <w:rPr>
          <w:rStyle w:val="Underline"/>
          <w:rFonts w:eastAsiaTheme="majorEastAsia"/>
          <w:highlight w:val="yellow"/>
        </w:rPr>
        <w:t>in a more dog-eat-dog world.</w:t>
      </w:r>
      <w:r>
        <w:rPr>
          <w:rStyle w:val="Underline"/>
          <w:rFonts w:eastAsiaTheme="majorEastAsia"/>
        </w:rPr>
        <w:t xml:space="preserve"> </w:t>
      </w:r>
    </w:p>
    <w:p w:rsidR="00C663D1" w:rsidRDefault="00C663D1" w:rsidP="00C663D1">
      <w:pPr>
        <w:rPr>
          <w:rStyle w:val="StyleBoldUnderline"/>
        </w:rPr>
      </w:pPr>
    </w:p>
    <w:p w:rsidR="00C663D1" w:rsidRDefault="00C663D1" w:rsidP="00C663D1">
      <w:pPr>
        <w:rPr>
          <w:rStyle w:val="StyleBoldUnderline"/>
        </w:rPr>
      </w:pPr>
    </w:p>
    <w:p w:rsidR="00C663D1" w:rsidRDefault="00C663D1" w:rsidP="00C663D1">
      <w:pPr>
        <w:pStyle w:val="Heading3"/>
      </w:pPr>
      <w:r>
        <w:lastRenderedPageBreak/>
        <w:t>Nuke terror Module</w:t>
      </w:r>
    </w:p>
    <w:p w:rsidR="00C663D1" w:rsidRDefault="00C663D1" w:rsidP="00C663D1"/>
    <w:p w:rsidR="00C663D1" w:rsidRPr="00C50686" w:rsidRDefault="00C663D1" w:rsidP="00C663D1">
      <w:pPr>
        <w:pStyle w:val="Heading4"/>
      </w:pPr>
      <w:r w:rsidRPr="00C50686">
        <w:t>US-Russia relations solve</w:t>
      </w:r>
      <w:r>
        <w:t>s a</w:t>
      </w:r>
      <w:r w:rsidRPr="00C50686">
        <w:t xml:space="preserve"> laundry list of impacts</w:t>
      </w:r>
      <w:r>
        <w:t>: nuke terror, prolif, china aggression, and energy shocks</w:t>
      </w:r>
    </w:p>
    <w:p w:rsidR="00C663D1" w:rsidRPr="00C50686" w:rsidRDefault="00C663D1" w:rsidP="00C663D1">
      <w:pPr>
        <w:rPr>
          <w:rStyle w:val="StyleStyleBold12pt"/>
          <w:sz w:val="16"/>
        </w:rPr>
      </w:pPr>
      <w:r w:rsidRPr="00DD5F66">
        <w:rPr>
          <w:rStyle w:val="StyleStyleBold12pt"/>
        </w:rPr>
        <w:t>Graham 8</w:t>
      </w:r>
      <w:r w:rsidRPr="00C50686">
        <w:rPr>
          <w:rStyle w:val="StyleStyleBold12pt"/>
          <w:sz w:val="16"/>
        </w:rPr>
        <w:t>(Thomas Graham, Thomas Graham joined the Carnegie Endowment as a senior associate in September 1998. His areas of interest include Russian domestic politics - especially leadership issues, center-regional relations, and big business government ties - and U.S.-Russian relations Ph.D. in political science from Harvard University and a B.A. in Russian studies from Yale University, “US-Russia Relations: Facing Reality Pragmatically, center for strategic and international studies, July 2008, http://csis.org/files/media/csis/pubs/080717_graham_u.s.russia.pdf)</w:t>
      </w:r>
    </w:p>
    <w:p w:rsidR="00C663D1" w:rsidRPr="00585BB3" w:rsidRDefault="00C663D1" w:rsidP="00C663D1">
      <w:pPr>
        <w:rPr>
          <w:rStyle w:val="StyleBoldUnderline"/>
        </w:rPr>
      </w:pPr>
      <w:r w:rsidRPr="00585BB3">
        <w:rPr>
          <w:sz w:val="16"/>
        </w:rPr>
        <w:t xml:space="preserve">In this uncertain world, the </w:t>
      </w:r>
      <w:r w:rsidRPr="00585BB3">
        <w:rPr>
          <w:rStyle w:val="StyleBoldUnderline"/>
        </w:rPr>
        <w:t>United States and Russia are not strategic rivals</w:t>
      </w:r>
      <w:r w:rsidRPr="00585BB3">
        <w:rPr>
          <w:sz w:val="16"/>
        </w:rPr>
        <w:t>, and neither poses a</w:t>
      </w:r>
      <w:r w:rsidR="00B05945" w:rsidRPr="00B05945">
        <w:rPr>
          <w:sz w:val="12"/>
        </w:rPr>
        <w:t>¶</w:t>
      </w:r>
      <w:r w:rsidRPr="00585BB3">
        <w:rPr>
          <w:sz w:val="16"/>
        </w:rPr>
        <w:t xml:space="preserve"> strategic threat to the other (despite some overwrought Russian rhetoric to the contrary), in</w:t>
      </w:r>
      <w:r w:rsidR="00B05945" w:rsidRPr="00B05945">
        <w:rPr>
          <w:sz w:val="12"/>
        </w:rPr>
        <w:t>¶</w:t>
      </w:r>
      <w:r w:rsidRPr="00585BB3">
        <w:rPr>
          <w:sz w:val="16"/>
        </w:rPr>
        <w:t xml:space="preserve"> contrast to the situation during the Cold War. Rather, they share a set of common strategic</w:t>
      </w:r>
      <w:r w:rsidR="00B05945" w:rsidRPr="00B05945">
        <w:rPr>
          <w:sz w:val="12"/>
        </w:rPr>
        <w:t>¶</w:t>
      </w:r>
      <w:r w:rsidRPr="00585BB3">
        <w:rPr>
          <w:sz w:val="16"/>
        </w:rPr>
        <w:t xml:space="preserve"> challenges. </w:t>
      </w:r>
      <w:r w:rsidRPr="00585BB3">
        <w:rPr>
          <w:rStyle w:val="StyleBoldUnderline"/>
        </w:rPr>
        <w:t>Russia, by virtue of its geographic location, and the United States, by virtue of its</w:t>
      </w:r>
      <w:r w:rsidR="00B05945" w:rsidRPr="00B05945">
        <w:rPr>
          <w:rStyle w:val="StyleBoldUnderline"/>
          <w:b w:val="0"/>
          <w:sz w:val="12"/>
          <w:u w:val="none"/>
        </w:rPr>
        <w:t>¶</w:t>
      </w:r>
      <w:r w:rsidRPr="00585BB3">
        <w:rPr>
          <w:rStyle w:val="StyleBoldUnderline"/>
        </w:rPr>
        <w:t xml:space="preserve"> global role, must build new relationships with </w:t>
      </w:r>
      <w:r w:rsidRPr="00585BB3">
        <w:rPr>
          <w:sz w:val="16"/>
        </w:rPr>
        <w:t xml:space="preserve">a </w:t>
      </w:r>
      <w:r w:rsidRPr="00585BB3">
        <w:rPr>
          <w:rStyle w:val="StyleBoldUnderline"/>
        </w:rPr>
        <w:t xml:space="preserve">Europe </w:t>
      </w:r>
      <w:r w:rsidRPr="00585BB3">
        <w:rPr>
          <w:sz w:val="16"/>
        </w:rPr>
        <w:t>that is expanding and deepening; t</w:t>
      </w:r>
      <w:r w:rsidRPr="00585BB3">
        <w:rPr>
          <w:rStyle w:val="StyleBoldUnderline"/>
        </w:rPr>
        <w:t>hey</w:t>
      </w:r>
      <w:r w:rsidR="00B05945" w:rsidRPr="00B05945">
        <w:rPr>
          <w:rStyle w:val="StyleBoldUnderline"/>
          <w:b w:val="0"/>
          <w:sz w:val="12"/>
          <w:u w:val="none"/>
        </w:rPr>
        <w:t>¶</w:t>
      </w:r>
      <w:r w:rsidRPr="00585BB3">
        <w:rPr>
          <w:rStyle w:val="StyleBoldUnderline"/>
        </w:rPr>
        <w:t xml:space="preserve"> both must find a way to cope with the growing instability in the Middle East.</w:t>
      </w:r>
      <w:r w:rsidRPr="00585BB3">
        <w:rPr>
          <w:sz w:val="16"/>
        </w:rPr>
        <w:t xml:space="preserve"> the challenge to energy security that implies, and, at least for Russia, the threat that that instability will infect</w:t>
      </w:r>
      <w:r w:rsidR="00B05945" w:rsidRPr="00B05945">
        <w:rPr>
          <w:sz w:val="12"/>
        </w:rPr>
        <w:t>¶</w:t>
      </w:r>
      <w:r w:rsidRPr="00585BB3">
        <w:rPr>
          <w:sz w:val="16"/>
        </w:rPr>
        <w:t xml:space="preserve"> Russia’s southern reaches: and they both must manage relations with a rising China. </w:t>
      </w:r>
      <w:r w:rsidRPr="00585BB3">
        <w:rPr>
          <w:rStyle w:val="StyleBoldUnderline"/>
        </w:rPr>
        <w:t>In addition,</w:t>
      </w:r>
      <w:r w:rsidR="00B05945" w:rsidRPr="00B05945">
        <w:rPr>
          <w:rStyle w:val="StyleBoldUnderline"/>
          <w:b w:val="0"/>
          <w:sz w:val="12"/>
          <w:u w:val="none"/>
        </w:rPr>
        <w:t>¶</w:t>
      </w:r>
      <w:r w:rsidRPr="00585BB3">
        <w:rPr>
          <w:rStyle w:val="StyleBoldUnderline"/>
        </w:rPr>
        <w:t xml:space="preserve"> both countries must deal with the dark side of globalization, and both have a keen interest in the</w:t>
      </w:r>
      <w:r w:rsidR="00B05945" w:rsidRPr="00B05945">
        <w:rPr>
          <w:rStyle w:val="StyleBoldUnderline"/>
          <w:b w:val="0"/>
          <w:sz w:val="12"/>
          <w:u w:val="none"/>
        </w:rPr>
        <w:t>¶</w:t>
      </w:r>
      <w:r w:rsidRPr="00585BB3">
        <w:rPr>
          <w:rStyle w:val="StyleBoldUnderline"/>
        </w:rPr>
        <w:t xml:space="preserve"> role and effectiveness of the institutions of global governance, such as the United Nations and the</w:t>
      </w:r>
      <w:r w:rsidR="00B05945" w:rsidRPr="00B05945">
        <w:rPr>
          <w:rStyle w:val="StyleBoldUnderline"/>
          <w:b w:val="0"/>
          <w:sz w:val="12"/>
          <w:u w:val="none"/>
        </w:rPr>
        <w:t>¶</w:t>
      </w:r>
      <w:r w:rsidRPr="00585BB3">
        <w:rPr>
          <w:rStyle w:val="StyleBoldUnderline"/>
        </w:rPr>
        <w:t xml:space="preserve"> G-8, the World Bank and the International Monetary Fund.</w:t>
      </w:r>
      <w:r w:rsidRPr="00585BB3">
        <w:rPr>
          <w:sz w:val="16"/>
        </w:rPr>
        <w:t xml:space="preserve"> Common challenges, however, are not the same as common interests. And there are deep</w:t>
      </w:r>
      <w:r w:rsidR="00B05945" w:rsidRPr="00B05945">
        <w:rPr>
          <w:sz w:val="12"/>
        </w:rPr>
        <w:t>¶</w:t>
      </w:r>
      <w:r w:rsidRPr="00585BB3">
        <w:rPr>
          <w:sz w:val="16"/>
        </w:rPr>
        <w:t xml:space="preserve"> differences in the way the United States and Russia think of global order (consider, for example.</w:t>
      </w:r>
      <w:r w:rsidR="00B05945" w:rsidRPr="00B05945">
        <w:rPr>
          <w:sz w:val="12"/>
        </w:rPr>
        <w:t>¶</w:t>
      </w:r>
      <w:r w:rsidRPr="00585BB3">
        <w:rPr>
          <w:sz w:val="16"/>
        </w:rPr>
        <w:t xml:space="preserve"> the role of democracy or the United Nations). But the question each country needs to ask is how</w:t>
      </w:r>
      <w:r w:rsidR="00B05945" w:rsidRPr="00B05945">
        <w:rPr>
          <w:sz w:val="12"/>
        </w:rPr>
        <w:t>¶</w:t>
      </w:r>
      <w:r w:rsidRPr="00585BB3">
        <w:rPr>
          <w:sz w:val="16"/>
        </w:rPr>
        <w:t xml:space="preserve"> important the other is to its achieving its own strategic goals. For example:</w:t>
      </w:r>
      <w:r w:rsidR="00B05945" w:rsidRPr="00B05945">
        <w:rPr>
          <w:sz w:val="12"/>
        </w:rPr>
        <w:t>¶</w:t>
      </w:r>
      <w:r w:rsidRPr="00585BB3">
        <w:rPr>
          <w:sz w:val="16"/>
        </w:rPr>
        <w:t xml:space="preserve"> . </w:t>
      </w:r>
      <w:r w:rsidRPr="00585BB3">
        <w:rPr>
          <w:rStyle w:val="StyleBoldUnderline"/>
        </w:rPr>
        <w:t>Given their standing as the world’s two leading nuclear powers, the United States and</w:t>
      </w:r>
      <w:r w:rsidR="00B05945" w:rsidRPr="00B05945">
        <w:rPr>
          <w:rStyle w:val="StyleBoldUnderline"/>
          <w:b w:val="0"/>
          <w:sz w:val="12"/>
          <w:u w:val="none"/>
        </w:rPr>
        <w:t>¶</w:t>
      </w:r>
      <w:r w:rsidRPr="00585BB3">
        <w:rPr>
          <w:rStyle w:val="StyleBoldUnderline"/>
        </w:rPr>
        <w:t xml:space="preserve"> Russia are each indispensable to dealing with the problems of proliferation of weapons of</w:t>
      </w:r>
      <w:r w:rsidR="00B05945" w:rsidRPr="00B05945">
        <w:rPr>
          <w:rStyle w:val="StyleBoldUnderline"/>
          <w:b w:val="0"/>
          <w:sz w:val="12"/>
          <w:u w:val="none"/>
        </w:rPr>
        <w:t>¶</w:t>
      </w:r>
      <w:r w:rsidRPr="00585BB3">
        <w:rPr>
          <w:rStyle w:val="StyleBoldUnderline"/>
        </w:rPr>
        <w:t xml:space="preserve"> mass destruction, nuclear terrorism, and strategic stability</w:t>
      </w:r>
      <w:r w:rsidRPr="00585BB3">
        <w:rPr>
          <w:sz w:val="16"/>
        </w:rPr>
        <w:t>.</w:t>
      </w:r>
      <w:r w:rsidR="00B05945" w:rsidRPr="00B05945">
        <w:rPr>
          <w:sz w:val="12"/>
        </w:rPr>
        <w:t>¶</w:t>
      </w:r>
      <w:r w:rsidRPr="00585BB3">
        <w:rPr>
          <w:sz w:val="16"/>
        </w:rPr>
        <w:t xml:space="preserve"> . </w:t>
      </w:r>
      <w:r w:rsidRPr="00585BB3">
        <w:rPr>
          <w:rStyle w:val="StyleBoldUnderline"/>
        </w:rPr>
        <w:t>The United States</w:t>
      </w:r>
      <w:r w:rsidRPr="00585BB3">
        <w:rPr>
          <w:sz w:val="16"/>
        </w:rPr>
        <w:t xml:space="preserve">, as the world’s largest energy consumer, </w:t>
      </w:r>
      <w:r w:rsidRPr="00585BB3">
        <w:rPr>
          <w:rStyle w:val="StyleBoldUnderline"/>
        </w:rPr>
        <w:t>and Russia,</w:t>
      </w:r>
      <w:r w:rsidRPr="00585BB3">
        <w:rPr>
          <w:sz w:val="16"/>
        </w:rPr>
        <w:t xml:space="preserve"> as the largest</w:t>
      </w:r>
      <w:r w:rsidR="00B05945" w:rsidRPr="00B05945">
        <w:rPr>
          <w:sz w:val="12"/>
        </w:rPr>
        <w:t>¶</w:t>
      </w:r>
      <w:r w:rsidRPr="00585BB3">
        <w:rPr>
          <w:sz w:val="16"/>
        </w:rPr>
        <w:t xml:space="preserve"> producer of hydrocarbons, </w:t>
      </w:r>
      <w:r w:rsidRPr="00585BB3">
        <w:rPr>
          <w:rStyle w:val="StyleBoldUnderline"/>
        </w:rPr>
        <w:t>are essential to any discussion of energy security and energy’s</w:t>
      </w:r>
      <w:r w:rsidR="00B05945" w:rsidRPr="00B05945">
        <w:rPr>
          <w:rStyle w:val="StyleBoldUnderline"/>
          <w:b w:val="0"/>
          <w:sz w:val="12"/>
          <w:u w:val="none"/>
        </w:rPr>
        <w:t>¶</w:t>
      </w:r>
      <w:r w:rsidRPr="00585BB3">
        <w:rPr>
          <w:rStyle w:val="StyleBoldUnderline"/>
        </w:rPr>
        <w:t xml:space="preserve"> future.</w:t>
      </w:r>
      <w:r w:rsidR="00B05945" w:rsidRPr="00B05945">
        <w:rPr>
          <w:sz w:val="12"/>
        </w:rPr>
        <w:t>¶</w:t>
      </w:r>
      <w:r w:rsidRPr="00585BB3">
        <w:rPr>
          <w:sz w:val="16"/>
        </w:rPr>
        <w:t xml:space="preserve"> . Global economic dynamics and transfers of wealth will require bringing Russia, along</w:t>
      </w:r>
      <w:r w:rsidR="00B05945" w:rsidRPr="00B05945">
        <w:rPr>
          <w:sz w:val="12"/>
        </w:rPr>
        <w:t>¶</w:t>
      </w:r>
      <w:r w:rsidRPr="00585BB3">
        <w:rPr>
          <w:sz w:val="16"/>
        </w:rPr>
        <w:t xml:space="preserve"> with China, India, and others, into a more central role in managing the global economy, a</w:t>
      </w:r>
      <w:r w:rsidR="00B05945" w:rsidRPr="00B05945">
        <w:rPr>
          <w:sz w:val="12"/>
        </w:rPr>
        <w:t>¶</w:t>
      </w:r>
      <w:r w:rsidRPr="00585BB3">
        <w:rPr>
          <w:sz w:val="16"/>
        </w:rPr>
        <w:t xml:space="preserve"> service long performed by Europe and the United States.</w:t>
      </w:r>
      <w:r w:rsidR="00B05945" w:rsidRPr="00B05945">
        <w:rPr>
          <w:sz w:val="12"/>
        </w:rPr>
        <w:t>¶</w:t>
      </w:r>
      <w:r w:rsidRPr="00585BB3">
        <w:rPr>
          <w:sz w:val="16"/>
        </w:rPr>
        <w:t xml:space="preserve"> . In East Asia. to create a favorable new equilibrium, </w:t>
      </w:r>
      <w:r w:rsidRPr="00585BB3">
        <w:rPr>
          <w:rStyle w:val="StyleBoldUnderline"/>
        </w:rPr>
        <w:t>Russia has an interest in a strong</w:t>
      </w:r>
      <w:r w:rsidR="00B05945" w:rsidRPr="00B05945">
        <w:rPr>
          <w:rStyle w:val="StyleBoldUnderline"/>
          <w:b w:val="0"/>
          <w:sz w:val="12"/>
          <w:u w:val="none"/>
        </w:rPr>
        <w:t>¶</w:t>
      </w:r>
      <w:r w:rsidRPr="00585BB3">
        <w:rPr>
          <w:rStyle w:val="StyleBoldUnderline"/>
        </w:rPr>
        <w:t xml:space="preserve"> power—that is, the United States—acting as a moderating influence on China</w:t>
      </w:r>
      <w:r w:rsidRPr="00585BB3">
        <w:rPr>
          <w:sz w:val="16"/>
        </w:rPr>
        <w:t>, and the</w:t>
      </w:r>
      <w:r w:rsidR="00B05945" w:rsidRPr="00B05945">
        <w:rPr>
          <w:sz w:val="12"/>
        </w:rPr>
        <w:t>¶</w:t>
      </w:r>
      <w:r w:rsidRPr="00585BB3">
        <w:rPr>
          <w:sz w:val="16"/>
        </w:rPr>
        <w:t xml:space="preserve"> United States has no interest in a weakening Russian presence in Siberia and the Russian</w:t>
      </w:r>
      <w:r w:rsidR="00B05945" w:rsidRPr="00B05945">
        <w:rPr>
          <w:sz w:val="12"/>
        </w:rPr>
        <w:t>¶</w:t>
      </w:r>
      <w:r w:rsidRPr="00585BB3">
        <w:rPr>
          <w:sz w:val="16"/>
        </w:rPr>
        <w:t xml:space="preserve"> Far East. </w:t>
      </w:r>
      <w:r w:rsidRPr="00585BB3">
        <w:rPr>
          <w:rStyle w:val="StyleBoldUnderline"/>
        </w:rPr>
        <w:t>regions rich in the natural resources that fuel modem economies.</w:t>
      </w:r>
      <w:r w:rsidR="00B05945" w:rsidRPr="00B05945">
        <w:rPr>
          <w:rStyle w:val="StyleBoldUnderline"/>
          <w:b w:val="0"/>
          <w:sz w:val="12"/>
          <w:u w:val="none"/>
        </w:rPr>
        <w:t>¶</w:t>
      </w:r>
      <w:r w:rsidRPr="00585BB3">
        <w:rPr>
          <w:rStyle w:val="StyleBoldUnderline"/>
        </w:rPr>
        <w:t xml:space="preserve"> . In the Middle East, both the United States and Russia have levers that could help promote</w:t>
      </w:r>
      <w:r w:rsidR="00B05945" w:rsidRPr="00B05945">
        <w:rPr>
          <w:rStyle w:val="StyleBoldUnderline"/>
          <w:b w:val="0"/>
          <w:sz w:val="12"/>
          <w:u w:val="none"/>
        </w:rPr>
        <w:t>¶</w:t>
      </w:r>
      <w:r w:rsidRPr="00585BB3">
        <w:rPr>
          <w:rStyle w:val="StyleBoldUnderline"/>
        </w:rPr>
        <w:t xml:space="preserve"> stability, if the two countries were working in concert, or fuel conflict, if they were not.</w:t>
      </w:r>
    </w:p>
    <w:p w:rsidR="00C663D1" w:rsidRPr="001C6A05" w:rsidRDefault="00C663D1" w:rsidP="00C663D1"/>
    <w:p w:rsidR="00C663D1" w:rsidRPr="00653382" w:rsidRDefault="00C663D1" w:rsidP="00C663D1"/>
    <w:p w:rsidR="00C663D1" w:rsidRPr="001A2AFF" w:rsidRDefault="00C663D1" w:rsidP="00C663D1">
      <w:pPr>
        <w:pStyle w:val="Heading4"/>
      </w:pPr>
      <w:r w:rsidRPr="001A2AFF">
        <w:t xml:space="preserve">And – Nuclear terrorism </w:t>
      </w:r>
      <w:r>
        <w:t>invokes a massive nuclear superpower war that can only culminate in extinction</w:t>
      </w:r>
    </w:p>
    <w:p w:rsidR="00C663D1" w:rsidRPr="001A2AFF" w:rsidRDefault="00C663D1" w:rsidP="00C663D1">
      <w:pPr>
        <w:rPr>
          <w:sz w:val="16"/>
        </w:rPr>
      </w:pPr>
      <w:r w:rsidRPr="001A2AFF">
        <w:rPr>
          <w:rStyle w:val="StyleStyleBold12pt"/>
        </w:rPr>
        <w:t>Ayson, 2010</w:t>
      </w:r>
      <w:r w:rsidRPr="001A2AFF">
        <w:rPr>
          <w:sz w:val="16"/>
        </w:rPr>
        <w:t xml:space="preserve"> (Robert, Professor of Strategic Studies at the Victoria University of Wellington, “After a Terrorist Nuclear Attack: Envisaging Catalytic Effects”, Studies in Conflict &amp; Terrorism, Vol. 33 Iss. 7, July)</w:t>
      </w:r>
    </w:p>
    <w:p w:rsidR="00C663D1" w:rsidRPr="004D3DCA" w:rsidRDefault="00C663D1" w:rsidP="00C663D1">
      <w:pPr>
        <w:rPr>
          <w:sz w:val="16"/>
        </w:rPr>
      </w:pPr>
      <w:r w:rsidRPr="001A2AFF">
        <w:rPr>
          <w:sz w:val="16"/>
        </w:rPr>
        <w:t>But these two nuclear worlds—</w:t>
      </w:r>
      <w:r w:rsidRPr="001A2AFF">
        <w:rPr>
          <w:rStyle w:val="StyleBoldUnderline"/>
        </w:rPr>
        <w:t xml:space="preserve">a </w:t>
      </w:r>
      <w:r w:rsidRPr="00B05945">
        <w:rPr>
          <w:rStyle w:val="StyleBoldUnderline"/>
          <w:highlight w:val="yellow"/>
        </w:rPr>
        <w:t>non-state actor nuclear attack and a catastrophic interstate nuclear exchange—are not</w:t>
      </w:r>
      <w:r w:rsidRPr="001A2AFF">
        <w:rPr>
          <w:sz w:val="16"/>
        </w:rPr>
        <w:t xml:space="preserve"> necessarily </w:t>
      </w:r>
      <w:r w:rsidRPr="00B05945">
        <w:rPr>
          <w:rStyle w:val="StyleBoldUnderline"/>
          <w:highlight w:val="yellow"/>
        </w:rPr>
        <w:t>separable</w:t>
      </w:r>
      <w:r w:rsidRPr="001A2AFF">
        <w:rPr>
          <w:sz w:val="16"/>
        </w:rPr>
        <w:t xml:space="preserve">. It is just possible that some sort of terrorist attack, and especially </w:t>
      </w:r>
      <w:r w:rsidRPr="001A2AFF">
        <w:rPr>
          <w:rStyle w:val="TitleChar"/>
        </w:rPr>
        <w:t xml:space="preserve">an act of </w:t>
      </w:r>
      <w:r w:rsidRPr="00B05945">
        <w:rPr>
          <w:rStyle w:val="StyleBoldUnderline"/>
          <w:highlight w:val="yellow"/>
        </w:rPr>
        <w:t>nuclear terrorism</w:t>
      </w:r>
      <w:r w:rsidRPr="001A2AFF">
        <w:rPr>
          <w:rStyle w:val="StyleBoldUnderline"/>
        </w:rPr>
        <w:t xml:space="preserve">, </w:t>
      </w:r>
      <w:r w:rsidRPr="00B05945">
        <w:rPr>
          <w:rStyle w:val="StyleBoldUnderline"/>
          <w:highlight w:val="yellow"/>
        </w:rPr>
        <w:t>could precipitate</w:t>
      </w:r>
      <w:r w:rsidRPr="001A2AFF">
        <w:rPr>
          <w:rStyle w:val="StyleBoldUnderline"/>
        </w:rPr>
        <w:t xml:space="preserve"> a chain of events leading to a </w:t>
      </w:r>
      <w:r w:rsidRPr="00B05945">
        <w:rPr>
          <w:rStyle w:val="StyleBoldUnderline"/>
          <w:highlight w:val="yellow"/>
        </w:rPr>
        <w:t>massive exchange of</w:t>
      </w:r>
      <w:r w:rsidRPr="001A2AFF">
        <w:rPr>
          <w:rStyle w:val="StyleBoldUnderline"/>
        </w:rPr>
        <w:t xml:space="preserve"> </w:t>
      </w:r>
      <w:r w:rsidRPr="00B05945">
        <w:rPr>
          <w:rStyle w:val="StyleBoldUnderline"/>
          <w:highlight w:val="yellow"/>
        </w:rPr>
        <w:t>nuclear weapons</w:t>
      </w:r>
      <w:r w:rsidRPr="001A2AFF">
        <w:rPr>
          <w:rStyle w:val="StyleBoldUnderline"/>
        </w:rPr>
        <w:t xml:space="preserve"> between two or more of the states that possess them</w:t>
      </w:r>
      <w:r w:rsidRPr="001A2AFF">
        <w:rPr>
          <w:sz w:val="16"/>
        </w:rPr>
        <w:t xml:space="preserve">. In this context, today’s and tomorrow’s terrorist groups might assume the place allotted during the early Cold War years to new state possessors of small nuclear arsenals who were seen as </w:t>
      </w:r>
      <w:r w:rsidRPr="00B05945">
        <w:rPr>
          <w:rStyle w:val="StyleBoldUnderline"/>
          <w:highlight w:val="yellow"/>
        </w:rPr>
        <w:t>raising the risks of a catalytic nuclear war between the superpowers</w:t>
      </w:r>
      <w:r w:rsidRPr="001A2AFF">
        <w:rPr>
          <w:rStyle w:val="StyleBoldUnderline"/>
        </w:rPr>
        <w:t xml:space="preserve"> started by third parties</w:t>
      </w:r>
      <w:r w:rsidRPr="001A2AFF">
        <w:rPr>
          <w:sz w:val="16"/>
        </w:rPr>
        <w:t xml:space="preserve">. These risks were considered in the late 1950s and early 1960s as concerns grew about nuclear proliferation, the so-called n+1 problem. It may require a considerable amount of imagination to depict an especially plausible situation where </w:t>
      </w:r>
      <w:r w:rsidRPr="001A2AFF">
        <w:rPr>
          <w:rStyle w:val="StyleBoldUnderline"/>
        </w:rPr>
        <w:t>an act of nuclear terrorism could lead to such a massive inter-state nuclear war. For example, in the event of a terrorist nuclear attack on the U</w:t>
      </w:r>
      <w:r w:rsidRPr="001A2AFF">
        <w:rPr>
          <w:sz w:val="16"/>
        </w:rPr>
        <w:t xml:space="preserve">nited </w:t>
      </w:r>
      <w:r w:rsidRPr="001A2AFF">
        <w:rPr>
          <w:rStyle w:val="StyleBoldUnderline"/>
        </w:rPr>
        <w:t>S</w:t>
      </w:r>
      <w:r w:rsidRPr="001A2AFF">
        <w:rPr>
          <w:sz w:val="16"/>
        </w:rPr>
        <w:t xml:space="preserve">tates, it might well be wondered just how Russia and/or China could plausibly be brought into the picture, not least because they seem </w:t>
      </w:r>
      <w:r w:rsidRPr="001A2AFF">
        <w:rPr>
          <w:sz w:val="16"/>
        </w:rPr>
        <w:lastRenderedPageBreak/>
        <w:t xml:space="preserve">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B05945">
        <w:rPr>
          <w:rStyle w:val="StyleBoldUnderline"/>
          <w:highlight w:val="yellow"/>
        </w:rPr>
        <w:t>how might the U</w:t>
      </w:r>
      <w:r w:rsidRPr="001A2AFF">
        <w:rPr>
          <w:sz w:val="16"/>
        </w:rPr>
        <w:t xml:space="preserve">nited </w:t>
      </w:r>
      <w:r w:rsidRPr="00B05945">
        <w:rPr>
          <w:rStyle w:val="StyleBoldUnderline"/>
          <w:highlight w:val="yellow"/>
        </w:rPr>
        <w:t>S</w:t>
      </w:r>
      <w:r w:rsidRPr="001A2AFF">
        <w:rPr>
          <w:sz w:val="16"/>
        </w:rPr>
        <w:t xml:space="preserve">tates </w:t>
      </w:r>
      <w:r w:rsidRPr="00B05945">
        <w:rPr>
          <w:rStyle w:val="StyleBoldUnderline"/>
          <w:highlight w:val="yellow"/>
        </w:rPr>
        <w:t>react if it</w:t>
      </w:r>
      <w:r w:rsidRPr="001A2AFF">
        <w:rPr>
          <w:sz w:val="16"/>
        </w:rPr>
        <w:t xml:space="preserve"> was thought or </w:t>
      </w:r>
      <w:r w:rsidRPr="00B05945">
        <w:rPr>
          <w:rStyle w:val="StyleBoldUnderline"/>
          <w:highlight w:val="yellow"/>
        </w:rPr>
        <w:t>discovered that the fissile material used in the act of nuclear terrorism had come from Russian stocks</w:t>
      </w:r>
      <w:r w:rsidRPr="001A2AFF">
        <w:rPr>
          <w:sz w:val="16"/>
        </w:rPr>
        <w:t xml:space="preserve">,40 and if for some reason Moscow denied any responsibility for nuclear laxity? The correct attribution of that nuclear material to a particular country might not be a case of science fiction given the observation by Michael May et al. that while the debris resulting from </w:t>
      </w:r>
      <w:r w:rsidRPr="001A2AFF">
        <w:rPr>
          <w:rStyle w:val="StyleBoldUnderline"/>
        </w:rPr>
        <w:t>a nuclear explosion</w:t>
      </w:r>
      <w:r w:rsidRPr="001A2AFF">
        <w:rPr>
          <w:sz w:val="16"/>
        </w:rPr>
        <w:t xml:space="preserve"> would be “spread over a wide area in tiny fragments, its </w:t>
      </w:r>
      <w:r w:rsidRPr="001A2AFF">
        <w:rPr>
          <w:rStyle w:val="StyleBoldUnderline"/>
        </w:rPr>
        <w:t>radioactivity makes it detectable, identifiable and collectable, and a wealth of information can be obtained from its analysis</w:t>
      </w:r>
      <w:r w:rsidRPr="001A2AFF">
        <w:rPr>
          <w:sz w:val="16"/>
        </w:rPr>
        <w:t xml:space="preserve">: the efficiency of the explosion, the materials used and, most important … some indication of where the nuclear material came from.”41 Alternatively, </w:t>
      </w:r>
      <w:r w:rsidRPr="001A2AFF">
        <w:rPr>
          <w:rStyle w:val="StyleBoldUnderline"/>
        </w:rPr>
        <w:t>if the act of nuclear terrorism came as a complete surprise, and American officials refused to believe that a terrorist group was fully responsible</w:t>
      </w:r>
      <w:r w:rsidRPr="001A2AFF">
        <w:rPr>
          <w:sz w:val="16"/>
        </w:rPr>
        <w:t xml:space="preserve"> (or responsible at all) </w:t>
      </w:r>
      <w:r w:rsidRPr="00B05945">
        <w:rPr>
          <w:rStyle w:val="StyleBoldUnderline"/>
          <w:highlight w:val="yellow"/>
        </w:rPr>
        <w:t>suspicion would shift immediately to state possessors</w:t>
      </w:r>
      <w:r w:rsidRPr="001A2AFF">
        <w:rPr>
          <w:rStyle w:val="TitleChar"/>
        </w:rPr>
        <w:t>.</w:t>
      </w:r>
      <w:r w:rsidRPr="001A2AFF">
        <w:rPr>
          <w:sz w:val="16"/>
        </w:rPr>
        <w:t xml:space="preserve"> Ruling out Western ally countries like the United Kingdom and France, and probably Israel and India as well, authorities in </w:t>
      </w:r>
      <w:r w:rsidRPr="00B05945">
        <w:rPr>
          <w:rStyle w:val="StyleBoldUnderline"/>
          <w:highlight w:val="yellow"/>
        </w:rPr>
        <w:t>Washington would be left with a very short list consisting of North Korea</w:t>
      </w:r>
      <w:r w:rsidRPr="001A2AFF">
        <w:rPr>
          <w:sz w:val="16"/>
        </w:rPr>
        <w:t xml:space="preserve">, perhaps </w:t>
      </w:r>
      <w:r w:rsidRPr="00B05945">
        <w:rPr>
          <w:rStyle w:val="StyleBoldUnderline"/>
          <w:highlight w:val="yellow"/>
        </w:rPr>
        <w:t>Iran</w:t>
      </w:r>
      <w:r w:rsidRPr="001A2AFF">
        <w:rPr>
          <w:sz w:val="16"/>
        </w:rPr>
        <w:t xml:space="preserve"> if its program continues, </w:t>
      </w:r>
      <w:r w:rsidRPr="00B05945">
        <w:rPr>
          <w:rStyle w:val="StyleBoldUnderline"/>
          <w:highlight w:val="yellow"/>
        </w:rPr>
        <w:t>and</w:t>
      </w:r>
      <w:r w:rsidRPr="003E182A">
        <w:rPr>
          <w:rStyle w:val="StyleBoldUnderline"/>
        </w:rPr>
        <w:t xml:space="preserve"> possibly </w:t>
      </w:r>
      <w:r w:rsidRPr="00B05945">
        <w:rPr>
          <w:rStyle w:val="StyleBoldUnderline"/>
          <w:highlight w:val="yellow"/>
        </w:rPr>
        <w:t>Pakistan</w:t>
      </w:r>
      <w:r w:rsidRPr="001A2AFF">
        <w:rPr>
          <w:sz w:val="16"/>
        </w:rPr>
        <w:t xml:space="preserve">. But at what stage would Russia and China be definitely ruled out in this high stakes game of nuclear Cluedo? In particular, </w:t>
      </w:r>
      <w:r w:rsidRPr="00B05945">
        <w:rPr>
          <w:rStyle w:val="StyleBoldUnderline"/>
          <w:highlight w:val="yellow"/>
        </w:rPr>
        <w:t>if the act of nuclear terrorism occurred against a backdrop of existing tension</w:t>
      </w:r>
      <w:r w:rsidRPr="003E182A">
        <w:rPr>
          <w:rStyle w:val="StyleBoldUnderline"/>
        </w:rPr>
        <w:t xml:space="preserve"> in Washington’s relations </w:t>
      </w:r>
      <w:r w:rsidRPr="00B05945">
        <w:rPr>
          <w:rStyle w:val="StyleBoldUnderline"/>
          <w:highlight w:val="yellow"/>
        </w:rPr>
        <w:t>with Russia and/or China</w:t>
      </w:r>
      <w:r w:rsidRPr="001A2AFF">
        <w:rPr>
          <w:sz w:val="16"/>
        </w:rPr>
        <w:t xml:space="preserve">, and at a time when threats had already been traded between these major powers, </w:t>
      </w:r>
      <w:r w:rsidRPr="003E182A">
        <w:rPr>
          <w:rStyle w:val="StyleBoldUnderline"/>
        </w:rPr>
        <w:t xml:space="preserve">would officials and </w:t>
      </w:r>
      <w:r w:rsidRPr="00B05945">
        <w:rPr>
          <w:rStyle w:val="StyleBoldUnderline"/>
          <w:highlight w:val="yellow"/>
        </w:rPr>
        <w:t>political leaders</w:t>
      </w:r>
      <w:r w:rsidRPr="003E182A">
        <w:rPr>
          <w:rStyle w:val="StyleBoldUnderline"/>
        </w:rPr>
        <w:t xml:space="preserve"> not be tempted to </w:t>
      </w:r>
      <w:r w:rsidRPr="00B05945">
        <w:rPr>
          <w:rStyle w:val="StyleBoldUnderline"/>
          <w:highlight w:val="yellow"/>
        </w:rPr>
        <w:t>assume the worst</w:t>
      </w:r>
      <w:r w:rsidRPr="001A2AFF">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w:t>
      </w:r>
      <w:r w:rsidRPr="003E182A">
        <w:rPr>
          <w:rStyle w:val="StyleBoldUnderline"/>
        </w:rPr>
        <w:t>could Moscow and Beijing resist the pressures that might rise domestically to consider the U</w:t>
      </w:r>
      <w:r w:rsidRPr="001A2AFF">
        <w:rPr>
          <w:sz w:val="16"/>
        </w:rPr>
        <w:t xml:space="preserve">nited </w:t>
      </w:r>
      <w:r w:rsidRPr="003E182A">
        <w:rPr>
          <w:rStyle w:val="StyleBoldUnderline"/>
        </w:rPr>
        <w:t>S</w:t>
      </w:r>
      <w:r w:rsidRPr="001A2AFF">
        <w:rPr>
          <w:sz w:val="16"/>
        </w:rPr>
        <w:t xml:space="preserve">tates as </w:t>
      </w:r>
      <w:r w:rsidRPr="003E182A">
        <w:rPr>
          <w:rStyle w:val="StyleBoldUnderline"/>
        </w:rPr>
        <w:t>a</w:t>
      </w:r>
      <w:r w:rsidRPr="001A2AFF">
        <w:rPr>
          <w:sz w:val="16"/>
        </w:rPr>
        <w:t xml:space="preserve"> possible </w:t>
      </w:r>
      <w:r w:rsidRPr="003E182A">
        <w:rPr>
          <w:rStyle w:val="StyleBoldUnderline"/>
        </w:rPr>
        <w:t>perpetrator</w:t>
      </w:r>
      <w:r w:rsidRPr="001A2AFF">
        <w:rPr>
          <w:sz w:val="16"/>
        </w:rPr>
        <w:t xml:space="preserve"> or encourager of the attack? </w:t>
      </w:r>
      <w:r w:rsidRPr="00B05945">
        <w:rPr>
          <w:rStyle w:val="StyleBoldUnderline"/>
          <w:highlight w:val="yellow"/>
        </w:rPr>
        <w:t>Washington’s early respons</w:t>
      </w:r>
      <w:r w:rsidRPr="003E182A">
        <w:rPr>
          <w:rStyle w:val="StyleBoldUnderline"/>
        </w:rPr>
        <w:t>e to a</w:t>
      </w:r>
      <w:r w:rsidRPr="001A2AFF">
        <w:rPr>
          <w:sz w:val="16"/>
        </w:rPr>
        <w:t xml:space="preserve"> terrorist nuclear </w:t>
      </w:r>
      <w:r w:rsidRPr="003E182A">
        <w:rPr>
          <w:rStyle w:val="StyleBoldUnderline"/>
        </w:rPr>
        <w:t xml:space="preserve">attack on its own soil </w:t>
      </w:r>
      <w:r w:rsidRPr="00B05945">
        <w:rPr>
          <w:rStyle w:val="StyleBoldUnderline"/>
          <w:highlight w:val="yellow"/>
        </w:rPr>
        <w:t>might</w:t>
      </w:r>
      <w:r w:rsidRPr="003E182A">
        <w:rPr>
          <w:rStyle w:val="StyleBoldUnderline"/>
        </w:rPr>
        <w:t xml:space="preserve"> also </w:t>
      </w:r>
      <w:r w:rsidRPr="00B05945">
        <w:rPr>
          <w:rStyle w:val="StyleBoldUnderline"/>
          <w:highlight w:val="yellow"/>
        </w:rPr>
        <w:t>raise the possibility of an unwanted</w:t>
      </w:r>
      <w:r w:rsidRPr="003E182A">
        <w:rPr>
          <w:rStyle w:val="StyleBoldUnderline"/>
        </w:rPr>
        <w:t xml:space="preserve"> (and nuclear aided) </w:t>
      </w:r>
      <w:r w:rsidRPr="00B05945">
        <w:rPr>
          <w:rStyle w:val="StyleBoldUnderline"/>
          <w:highlight w:val="yellow"/>
        </w:rPr>
        <w:t>confrontation with Russia and</w:t>
      </w:r>
      <w:r w:rsidRPr="00333568">
        <w:rPr>
          <w:rStyle w:val="StyleBoldUnderline"/>
        </w:rPr>
        <w:t xml:space="preserve">/or </w:t>
      </w:r>
      <w:r w:rsidRPr="00B05945">
        <w:rPr>
          <w:rStyle w:val="StyleBoldUnderline"/>
          <w:highlight w:val="yellow"/>
        </w:rPr>
        <w:t>China</w:t>
      </w:r>
      <w:r w:rsidRPr="001A2AFF">
        <w:rPr>
          <w:sz w:val="16"/>
        </w:rPr>
        <w:t xml:space="preserve">. For example, </w:t>
      </w:r>
      <w:r w:rsidRPr="003E182A">
        <w:rPr>
          <w:rStyle w:val="StyleBoldUnderline"/>
        </w:rPr>
        <w:t>in the</w:t>
      </w:r>
      <w:r w:rsidRPr="001A2AFF">
        <w:rPr>
          <w:sz w:val="16"/>
        </w:rPr>
        <w:t xml:space="preserve"> noise and confusion during the </w:t>
      </w:r>
      <w:r w:rsidRPr="003E182A">
        <w:rPr>
          <w:rStyle w:val="StyleBoldUnderline"/>
        </w:rPr>
        <w:t>immediate aftermath of the</w:t>
      </w:r>
      <w:r w:rsidRPr="001A2AFF">
        <w:rPr>
          <w:sz w:val="16"/>
        </w:rPr>
        <w:t xml:space="preserve"> terrorist nuclear </w:t>
      </w:r>
      <w:r w:rsidRPr="003E182A">
        <w:rPr>
          <w:rStyle w:val="StyleBoldUnderline"/>
        </w:rPr>
        <w:t>attack, the U.S. president might be expected to place the country’s armed forces, including its nuclear arsenal, on a higher stage of alert. In such a tense environment</w:t>
      </w:r>
      <w:r w:rsidRPr="001A2AFF">
        <w:rPr>
          <w:sz w:val="16"/>
        </w:rPr>
        <w:t xml:space="preserve">, when careful planning runs up against the friction of reality, </w:t>
      </w:r>
      <w:r w:rsidRPr="00B05945">
        <w:rPr>
          <w:rStyle w:val="StyleBoldUnderline"/>
          <w:highlight w:val="yellow"/>
        </w:rPr>
        <w:t>it is</w:t>
      </w:r>
      <w:r w:rsidRPr="001A2AFF">
        <w:rPr>
          <w:sz w:val="16"/>
        </w:rPr>
        <w:t xml:space="preserve"> just </w:t>
      </w:r>
      <w:r w:rsidRPr="00B05945">
        <w:rPr>
          <w:rStyle w:val="StyleBoldUnderline"/>
          <w:highlight w:val="yellow"/>
        </w:rPr>
        <w:t>possible that Moscow and/or China might</w:t>
      </w:r>
      <w:r w:rsidRPr="003E182A">
        <w:rPr>
          <w:rStyle w:val="StyleBoldUnderline"/>
        </w:rPr>
        <w:t xml:space="preserve"> mistakenly </w:t>
      </w:r>
      <w:r w:rsidRPr="00B05945">
        <w:rPr>
          <w:rStyle w:val="StyleBoldUnderline"/>
          <w:highlight w:val="yellow"/>
        </w:rPr>
        <w:t>read this as a sign of U.S. intentions to use</w:t>
      </w:r>
      <w:r w:rsidRPr="001A2AFF">
        <w:rPr>
          <w:sz w:val="16"/>
        </w:rPr>
        <w:t xml:space="preserve"> force (and possibly </w:t>
      </w:r>
      <w:r w:rsidRPr="00B05945">
        <w:rPr>
          <w:rStyle w:val="StyleBoldUnderline"/>
          <w:highlight w:val="yellow"/>
        </w:rPr>
        <w:t>nuclear force</w:t>
      </w:r>
      <w:r w:rsidRPr="003E182A">
        <w:rPr>
          <w:rStyle w:val="StyleBoldUnderline"/>
        </w:rPr>
        <w:t>) against them</w:t>
      </w:r>
      <w:r w:rsidRPr="001A2AFF">
        <w:rPr>
          <w:sz w:val="16"/>
        </w:rPr>
        <w:t xml:space="preserve">. In that situation, </w:t>
      </w:r>
      <w:r w:rsidRPr="003E182A">
        <w:rPr>
          <w:rStyle w:val="StyleBoldUnderline"/>
        </w:rPr>
        <w:t>the temptations to preempt</w:t>
      </w:r>
      <w:r w:rsidRPr="001A2AFF">
        <w:rPr>
          <w:sz w:val="16"/>
        </w:rPr>
        <w:t xml:space="preserve"> such actions </w:t>
      </w:r>
      <w:r w:rsidRPr="003E182A">
        <w:rPr>
          <w:rStyle w:val="StyleBoldUnderline"/>
        </w:rPr>
        <w:t>might grow</w:t>
      </w:r>
      <w:r w:rsidRPr="001A2AFF">
        <w:rPr>
          <w:sz w:val="16"/>
        </w:rPr>
        <w:t xml:space="preserve">, although it must be admitted that any preemption would probably still meet with a devastating response. As part of its initial response to the act of nuclear terrorism (as discussed earlier) </w:t>
      </w:r>
      <w:r w:rsidRPr="00B05945">
        <w:rPr>
          <w:rStyle w:val="TitleChar"/>
          <w:highlight w:val="yellow"/>
        </w:rPr>
        <w:t>W</w:t>
      </w:r>
      <w:r w:rsidRPr="00B05945">
        <w:rPr>
          <w:rStyle w:val="StyleBoldUnderline"/>
          <w:highlight w:val="yellow"/>
        </w:rPr>
        <w:t>ashington might decide to order a significant</w:t>
      </w:r>
      <w:r w:rsidRPr="003E182A">
        <w:rPr>
          <w:rStyle w:val="StyleBoldUnderline"/>
        </w:rPr>
        <w:t xml:space="preserve"> conventional (or </w:t>
      </w:r>
      <w:r w:rsidRPr="00B05945">
        <w:rPr>
          <w:rStyle w:val="StyleBoldUnderline"/>
          <w:highlight w:val="yellow"/>
        </w:rPr>
        <w:t>nuclear) retaliatory</w:t>
      </w:r>
      <w:r w:rsidRPr="003E182A">
        <w:rPr>
          <w:rStyle w:val="StyleBoldUnderline"/>
        </w:rPr>
        <w:t xml:space="preserve"> </w:t>
      </w:r>
      <w:r w:rsidRPr="001A2AFF">
        <w:rPr>
          <w:sz w:val="16"/>
        </w:rPr>
        <w:t xml:space="preserve">or </w:t>
      </w:r>
      <w:r w:rsidRPr="003E182A">
        <w:rPr>
          <w:rStyle w:val="StyleBoldUnderline"/>
        </w:rPr>
        <w:t xml:space="preserve">disarming </w:t>
      </w:r>
      <w:r w:rsidRPr="00B05945">
        <w:rPr>
          <w:rStyle w:val="StyleBoldUnderline"/>
          <w:highlight w:val="yellow"/>
        </w:rPr>
        <w:t>attack</w:t>
      </w:r>
      <w:r w:rsidRPr="003E182A">
        <w:rPr>
          <w:rStyle w:val="StyleBoldUnderline"/>
        </w:rPr>
        <w:t xml:space="preserve"> against the leadership of the terrorist group and/or states seen to support that group</w:t>
      </w:r>
      <w:r w:rsidRPr="001A2AFF">
        <w:rPr>
          <w:rStyle w:val="TitleChar"/>
        </w:rPr>
        <w:t>.</w:t>
      </w:r>
      <w:r w:rsidRPr="001A2AFF">
        <w:rPr>
          <w:sz w:val="16"/>
        </w:rPr>
        <w:t xml:space="preserve"> Depending on the identity and especially the location of these targets, </w:t>
      </w:r>
      <w:r w:rsidRPr="00B05945">
        <w:rPr>
          <w:rStyle w:val="StyleBoldUnderline"/>
          <w:highlight w:val="yellow"/>
        </w:rPr>
        <w:t>Russia and/or China might interpret such action as being far too close for their comfort</w:t>
      </w:r>
      <w:r w:rsidRPr="003E182A">
        <w:rPr>
          <w:rStyle w:val="StyleBoldUnderline"/>
        </w:rPr>
        <w:t>, and potentially as an infringement on their spheres of influence</w:t>
      </w:r>
      <w:r w:rsidRPr="001A2AFF">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3E182A">
        <w:rPr>
          <w:rStyle w:val="StyleBoldUnderline"/>
        </w:rPr>
        <w:t>If</w:t>
      </w:r>
      <w:r w:rsidRPr="001A2AFF">
        <w:rPr>
          <w:sz w:val="16"/>
        </w:rPr>
        <w:t xml:space="preserve">, for some reason, </w:t>
      </w:r>
      <w:r w:rsidRPr="003E182A">
        <w:rPr>
          <w:rStyle w:val="StyleBoldUnderline"/>
        </w:rPr>
        <w:t>Washington found the responses of Russia and China</w:t>
      </w:r>
      <w:r w:rsidRPr="001A2AFF">
        <w:rPr>
          <w:sz w:val="16"/>
        </w:rPr>
        <w:t xml:space="preserve"> deeply </w:t>
      </w:r>
      <w:r w:rsidRPr="003E182A">
        <w:rPr>
          <w:rStyle w:val="StyleBoldUnderline"/>
        </w:rPr>
        <w:t>underwhelming</w:t>
      </w:r>
      <w:r w:rsidRPr="001A2AFF">
        <w:rPr>
          <w:sz w:val="16"/>
        </w:rPr>
        <w:t xml:space="preserve">, (neither “for us or against us”) </w:t>
      </w:r>
      <w:r w:rsidRPr="003E182A">
        <w:rPr>
          <w:rStyle w:val="StyleBoldUnderline"/>
        </w:rPr>
        <w:t>might it also suspect that they secretly were in cahoots with the group, increasing</w:t>
      </w:r>
      <w:r w:rsidRPr="001A2AFF">
        <w:rPr>
          <w:sz w:val="16"/>
        </w:rPr>
        <w:t xml:space="preserve"> (again perhaps ever so slightly</w:t>
      </w:r>
      <w:r w:rsidRPr="003E182A">
        <w:rPr>
          <w:rStyle w:val="StyleBoldUnderline"/>
        </w:rPr>
        <w:t>) the chances of a major exchange. If the terrorist group had</w:t>
      </w:r>
      <w:r w:rsidRPr="001A2AFF">
        <w:rPr>
          <w:sz w:val="16"/>
        </w:rPr>
        <w:t xml:space="preserve"> some </w:t>
      </w:r>
      <w:r w:rsidRPr="003E182A">
        <w:rPr>
          <w:rStyle w:val="StyleBoldUnderline"/>
        </w:rPr>
        <w:t>connections to groups in Russia and China, or existed in areas of the world over which Russia and China held sway</w:t>
      </w:r>
      <w:r w:rsidRPr="001A2AFF">
        <w:rPr>
          <w:sz w:val="16"/>
        </w:rPr>
        <w:t xml:space="preserve">, </w:t>
      </w:r>
      <w:r w:rsidRPr="003E182A">
        <w:rPr>
          <w:sz w:val="16"/>
          <w:szCs w:val="16"/>
        </w:rPr>
        <w:t xml:space="preserve">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w:t>
      </w:r>
      <w:r w:rsidRPr="003E182A">
        <w:rPr>
          <w:sz w:val="16"/>
          <w:szCs w:val="16"/>
        </w:rPr>
        <w:lastRenderedPageBreak/>
        <w:t xml:space="preserve">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 </w:t>
      </w:r>
    </w:p>
    <w:p w:rsidR="00C663D1" w:rsidRDefault="00C663D1" w:rsidP="00C663D1"/>
    <w:p w:rsidR="00C663D1" w:rsidRDefault="00C663D1" w:rsidP="00C663D1">
      <w:pPr>
        <w:pStyle w:val="Heading3"/>
      </w:pPr>
      <w:r>
        <w:lastRenderedPageBreak/>
        <w:t>Bioterror module</w:t>
      </w:r>
    </w:p>
    <w:p w:rsidR="00C663D1" w:rsidRDefault="00C663D1" w:rsidP="00C663D1">
      <w:pPr>
        <w:pStyle w:val="Heading4"/>
      </w:pPr>
      <w:r>
        <w:t>US-Russia Relations k2 solve for biological attacks</w:t>
      </w:r>
    </w:p>
    <w:p w:rsidR="00C663D1" w:rsidRPr="00DD5F66" w:rsidRDefault="00C663D1" w:rsidP="00C663D1">
      <w:pPr>
        <w:rPr>
          <w:rStyle w:val="StyleStyleBold12pt"/>
          <w:sz w:val="16"/>
        </w:rPr>
      </w:pPr>
      <w:r w:rsidRPr="00DD5F66">
        <w:rPr>
          <w:rStyle w:val="StyleStyleBold12pt"/>
        </w:rPr>
        <w:t>Pifer 9</w:t>
      </w:r>
      <w:r w:rsidRPr="00DD5F66">
        <w:rPr>
          <w:rStyle w:val="StyleStyleBold12pt"/>
          <w:sz w:val="16"/>
        </w:rPr>
        <w:t xml:space="preserve">(Steven Pifer, Steven Pifer is a visiting fellow in the Center on the </w:t>
      </w:r>
      <w:r w:rsidR="00B05945" w:rsidRPr="00B05945">
        <w:rPr>
          <w:rStyle w:val="StyleStyleBold12pt"/>
          <w:b w:val="0"/>
          <w:sz w:val="12"/>
        </w:rPr>
        <w:t>¶</w:t>
      </w:r>
      <w:r w:rsidRPr="00DD5F66">
        <w:rPr>
          <w:rStyle w:val="StyleStyleBold12pt"/>
          <w:sz w:val="16"/>
        </w:rPr>
        <w:t xml:space="preserve"> United States and Europe at Brookings. A retired Foreign </w:t>
      </w:r>
      <w:r w:rsidR="00B05945" w:rsidRPr="00B05945">
        <w:rPr>
          <w:rStyle w:val="StyleStyleBold12pt"/>
          <w:b w:val="0"/>
          <w:sz w:val="12"/>
        </w:rPr>
        <w:t>¶</w:t>
      </w:r>
      <w:r w:rsidRPr="00DD5F66">
        <w:rPr>
          <w:rStyle w:val="StyleStyleBold12pt"/>
          <w:sz w:val="16"/>
        </w:rPr>
        <w:t xml:space="preserve"> Service officer, Pifer served more than 25 years with the </w:t>
      </w:r>
      <w:r w:rsidR="00B05945" w:rsidRPr="00B05945">
        <w:rPr>
          <w:rStyle w:val="StyleStyleBold12pt"/>
          <w:b w:val="0"/>
          <w:sz w:val="12"/>
        </w:rPr>
        <w:t>¶</w:t>
      </w:r>
      <w:r w:rsidRPr="00DD5F66">
        <w:rPr>
          <w:rStyle w:val="StyleStyleBold12pt"/>
          <w:sz w:val="16"/>
        </w:rPr>
        <w:t xml:space="preserve"> U.S. State Department. His assignments included deputy </w:t>
      </w:r>
      <w:r w:rsidR="00B05945" w:rsidRPr="00B05945">
        <w:rPr>
          <w:rStyle w:val="StyleStyleBold12pt"/>
          <w:b w:val="0"/>
          <w:sz w:val="12"/>
        </w:rPr>
        <w:t>¶</w:t>
      </w:r>
      <w:r w:rsidRPr="00DD5F66">
        <w:rPr>
          <w:rStyle w:val="StyleStyleBold12pt"/>
          <w:sz w:val="16"/>
        </w:rPr>
        <w:t xml:space="preserve"> assistant secretary of state with responsibility for Russia and </w:t>
      </w:r>
      <w:r w:rsidR="00B05945" w:rsidRPr="00B05945">
        <w:rPr>
          <w:rStyle w:val="StyleStyleBold12pt"/>
          <w:b w:val="0"/>
          <w:sz w:val="12"/>
        </w:rPr>
        <w:t>¶</w:t>
      </w:r>
      <w:r w:rsidRPr="00DD5F66">
        <w:rPr>
          <w:rStyle w:val="StyleStyleBold12pt"/>
          <w:sz w:val="16"/>
        </w:rPr>
        <w:t xml:space="preserve"> Ukraine, ambassador to Ukraine, and special assistant to </w:t>
      </w:r>
      <w:r w:rsidR="00B05945" w:rsidRPr="00B05945">
        <w:rPr>
          <w:rStyle w:val="StyleStyleBold12pt"/>
          <w:b w:val="0"/>
          <w:sz w:val="12"/>
        </w:rPr>
        <w:t>¶</w:t>
      </w:r>
      <w:r w:rsidRPr="00DD5F66">
        <w:rPr>
          <w:rStyle w:val="StyleStyleBold12pt"/>
          <w:sz w:val="16"/>
        </w:rPr>
        <w:t xml:space="preserve"> the president and National Security Council senior director for Russia, Ukraine and Eurasia. He also served at the </w:t>
      </w:r>
      <w:r w:rsidR="00B05945" w:rsidRPr="00B05945">
        <w:rPr>
          <w:rStyle w:val="StyleStyleBold12pt"/>
          <w:b w:val="0"/>
          <w:sz w:val="12"/>
        </w:rPr>
        <w:t>¶</w:t>
      </w:r>
      <w:r w:rsidRPr="00DD5F66">
        <w:rPr>
          <w:rStyle w:val="StyleStyleBold12pt"/>
          <w:sz w:val="16"/>
        </w:rPr>
        <w:t xml:space="preserve"> U.S. embassies in London, Moscow and Warsaw as well as </w:t>
      </w:r>
      <w:r w:rsidR="00B05945" w:rsidRPr="00B05945">
        <w:rPr>
          <w:rStyle w:val="StyleStyleBold12pt"/>
          <w:b w:val="0"/>
          <w:sz w:val="12"/>
        </w:rPr>
        <w:t>¶</w:t>
      </w:r>
      <w:r w:rsidRPr="00DD5F66">
        <w:rPr>
          <w:rStyle w:val="StyleStyleBold12pt"/>
          <w:sz w:val="16"/>
        </w:rPr>
        <w:t xml:space="preserve"> in Geneva with the U.S. delegation to the negotiations on </w:t>
      </w:r>
      <w:r w:rsidR="00B05945" w:rsidRPr="00B05945">
        <w:rPr>
          <w:rStyle w:val="StyleStyleBold12pt"/>
          <w:b w:val="0"/>
          <w:sz w:val="12"/>
        </w:rPr>
        <w:t>¶</w:t>
      </w:r>
      <w:r w:rsidRPr="00DD5F66">
        <w:rPr>
          <w:rStyle w:val="StyleStyleBold12pt"/>
          <w:sz w:val="16"/>
        </w:rPr>
        <w:t xml:space="preserve"> intermediate-range nuclear forces, “Reversing the Decline:</w:t>
      </w:r>
      <w:r w:rsidR="00B05945" w:rsidRPr="00B05945">
        <w:rPr>
          <w:rStyle w:val="StyleStyleBold12pt"/>
          <w:b w:val="0"/>
          <w:sz w:val="12"/>
        </w:rPr>
        <w:t>¶</w:t>
      </w:r>
      <w:r w:rsidRPr="00DD5F66">
        <w:rPr>
          <w:rStyle w:val="StyleStyleBold12pt"/>
          <w:sz w:val="16"/>
        </w:rPr>
        <w:t xml:space="preserve"> An Agenda for U.S.-Russian Relations in 2009”, brookings institute, January 2009, http://www.brookings.edu/~/media/research/files/papers/2009/1/us%20russia%20relations%20pifer/01_us_russia_relations_pifer.pdf)</w:t>
      </w:r>
    </w:p>
    <w:p w:rsidR="00C663D1" w:rsidRDefault="00C663D1" w:rsidP="00C663D1">
      <w:pPr>
        <w:rPr>
          <w:rStyle w:val="StyleBoldUnderline"/>
        </w:rPr>
      </w:pPr>
      <w:r w:rsidRPr="007A76EE">
        <w:rPr>
          <w:rStyle w:val="StyleBoldUnderline"/>
        </w:rPr>
        <w:t xml:space="preserve">Washington should add transnational issues such </w:t>
      </w:r>
      <w:r w:rsidR="00B05945" w:rsidRPr="00B05945">
        <w:rPr>
          <w:rStyle w:val="StyleBoldUnderline"/>
          <w:b w:val="0"/>
          <w:sz w:val="12"/>
          <w:u w:val="none"/>
        </w:rPr>
        <w:t>¶</w:t>
      </w:r>
      <w:r w:rsidRPr="007A76EE">
        <w:rPr>
          <w:rStyle w:val="StyleBoldUnderline"/>
        </w:rPr>
        <w:t xml:space="preserve"> as climate change, biological threats and the risk of </w:t>
      </w:r>
      <w:r w:rsidR="00B05945" w:rsidRPr="00B05945">
        <w:rPr>
          <w:rStyle w:val="StyleBoldUnderline"/>
          <w:b w:val="0"/>
          <w:sz w:val="12"/>
          <w:u w:val="none"/>
        </w:rPr>
        <w:t>¶</w:t>
      </w:r>
      <w:r w:rsidRPr="007A76EE">
        <w:rPr>
          <w:rStyle w:val="StyleBoldUnderline"/>
        </w:rPr>
        <w:t xml:space="preserve"> pandemic, and regional economic instability to the </w:t>
      </w:r>
      <w:r w:rsidR="00B05945" w:rsidRPr="00B05945">
        <w:rPr>
          <w:rStyle w:val="StyleBoldUnderline"/>
          <w:b w:val="0"/>
          <w:sz w:val="12"/>
          <w:u w:val="none"/>
        </w:rPr>
        <w:t>¶</w:t>
      </w:r>
      <w:r w:rsidRPr="007A76EE">
        <w:rPr>
          <w:rStyle w:val="StyleBoldUnderline"/>
        </w:rPr>
        <w:t xml:space="preserve"> U.S.-Russian agenda, which</w:t>
      </w:r>
      <w:r w:rsidRPr="00DD5F66">
        <w:rPr>
          <w:sz w:val="16"/>
        </w:rPr>
        <w:t xml:space="preserve"> already </w:t>
      </w:r>
      <w:r w:rsidRPr="007A76EE">
        <w:rPr>
          <w:rStyle w:val="StyleBoldUnderline"/>
        </w:rPr>
        <w:t xml:space="preserve">includes nuclear </w:t>
      </w:r>
      <w:r w:rsidR="00B05945" w:rsidRPr="00B05945">
        <w:rPr>
          <w:rStyle w:val="StyleBoldUnderline"/>
          <w:b w:val="0"/>
          <w:sz w:val="12"/>
          <w:u w:val="none"/>
        </w:rPr>
        <w:t>¶</w:t>
      </w:r>
      <w:r w:rsidRPr="007A76EE">
        <w:rPr>
          <w:rStyle w:val="StyleBoldUnderline"/>
        </w:rPr>
        <w:t xml:space="preserve"> security and countering international terrorism.</w:t>
      </w:r>
      <w:r w:rsidRPr="00DD5F66">
        <w:rPr>
          <w:sz w:val="16"/>
        </w:rPr>
        <w:t xml:space="preserve"> </w:t>
      </w:r>
      <w:r w:rsidRPr="00DD5F66">
        <w:rPr>
          <w:rStyle w:val="StyleBoldUnderline"/>
        </w:rPr>
        <w:t xml:space="preserve">Successful strategies for coping with these challenges will </w:t>
      </w:r>
      <w:r w:rsidR="00B05945" w:rsidRPr="00B05945">
        <w:rPr>
          <w:rStyle w:val="StyleBoldUnderline"/>
          <w:b w:val="0"/>
          <w:sz w:val="12"/>
          <w:u w:val="none"/>
        </w:rPr>
        <w:t>¶</w:t>
      </w:r>
      <w:r w:rsidRPr="00DD5F66">
        <w:rPr>
          <w:rStyle w:val="StyleBoldUnderline"/>
        </w:rPr>
        <w:t xml:space="preserve"> require multilateral efforts</w:t>
      </w:r>
      <w:r w:rsidRPr="00DD5F66">
        <w:rPr>
          <w:sz w:val="16"/>
        </w:rPr>
        <w:t xml:space="preserve">, something the Russians </w:t>
      </w:r>
      <w:r w:rsidR="00B05945" w:rsidRPr="00B05945">
        <w:rPr>
          <w:sz w:val="12"/>
        </w:rPr>
        <w:t>¶</w:t>
      </w:r>
      <w:r w:rsidRPr="00DD5F66">
        <w:rPr>
          <w:sz w:val="16"/>
        </w:rPr>
        <w:t xml:space="preserve"> have said they want to make a key part of their foreign policy approach. </w:t>
      </w:r>
      <w:r w:rsidRPr="00DD5F66">
        <w:rPr>
          <w:rStyle w:val="StyleBoldUnderline"/>
        </w:rPr>
        <w:t xml:space="preserve">The United States and Russia </w:t>
      </w:r>
      <w:r w:rsidR="00B05945" w:rsidRPr="00B05945">
        <w:rPr>
          <w:rStyle w:val="StyleBoldUnderline"/>
          <w:b w:val="0"/>
          <w:sz w:val="12"/>
          <w:u w:val="none"/>
        </w:rPr>
        <w:t>¶</w:t>
      </w:r>
      <w:r w:rsidRPr="00DD5F66">
        <w:rPr>
          <w:rStyle w:val="StyleBoldUnderline"/>
        </w:rPr>
        <w:t xml:space="preserve"> have few inherent conflicts of interest on these questions.</w:t>
      </w:r>
      <w:r w:rsidRPr="00DD5F66">
        <w:rPr>
          <w:sz w:val="16"/>
        </w:rPr>
        <w:t xml:space="preserve"> They might find that </w:t>
      </w:r>
      <w:r w:rsidRPr="00DD5F66">
        <w:rPr>
          <w:rStyle w:val="StyleBoldUnderline"/>
        </w:rPr>
        <w:t xml:space="preserve">they could work together </w:t>
      </w:r>
      <w:r w:rsidR="00B05945" w:rsidRPr="00B05945">
        <w:rPr>
          <w:rStyle w:val="StyleBoldUnderline"/>
          <w:b w:val="0"/>
          <w:sz w:val="12"/>
          <w:u w:val="none"/>
        </w:rPr>
        <w:t>¶</w:t>
      </w:r>
      <w:r w:rsidRPr="00DD5F66">
        <w:rPr>
          <w:rStyle w:val="StyleBoldUnderline"/>
        </w:rPr>
        <w:t xml:space="preserve"> to forge common strategies and jointly take a leading </w:t>
      </w:r>
      <w:r w:rsidR="00B05945" w:rsidRPr="00B05945">
        <w:rPr>
          <w:rStyle w:val="StyleBoldUnderline"/>
          <w:b w:val="0"/>
          <w:sz w:val="12"/>
          <w:u w:val="none"/>
        </w:rPr>
        <w:t>¶</w:t>
      </w:r>
      <w:r w:rsidRPr="00DD5F66">
        <w:rPr>
          <w:rStyle w:val="StyleBoldUnderline"/>
        </w:rPr>
        <w:t xml:space="preserve"> role in broader multilateral efforts.</w:t>
      </w:r>
      <w:r w:rsidRPr="00DD5F66">
        <w:rPr>
          <w:sz w:val="16"/>
        </w:rPr>
        <w:t>25</w:t>
      </w:r>
      <w:r w:rsidR="00B05945" w:rsidRPr="00B05945">
        <w:rPr>
          <w:sz w:val="12"/>
        </w:rPr>
        <w:t>¶</w:t>
      </w:r>
      <w:r w:rsidRPr="00DD5F66">
        <w:rPr>
          <w:sz w:val="16"/>
        </w:rPr>
        <w:t xml:space="preserve"> </w:t>
      </w:r>
      <w:r w:rsidRPr="00DD5F66">
        <w:rPr>
          <w:rStyle w:val="StyleBoldUnderline"/>
        </w:rPr>
        <w:t xml:space="preserve">The Global Initiative to Combat Nuclear Terrorism, </w:t>
      </w:r>
      <w:r w:rsidR="00B05945" w:rsidRPr="00B05945">
        <w:rPr>
          <w:rStyle w:val="StyleBoldUnderline"/>
          <w:b w:val="0"/>
          <w:sz w:val="12"/>
          <w:u w:val="none"/>
        </w:rPr>
        <w:t>¶</w:t>
      </w:r>
      <w:r w:rsidRPr="00DD5F66">
        <w:rPr>
          <w:rStyle w:val="StyleBoldUnderline"/>
        </w:rPr>
        <w:t xml:space="preserve"> which now has 67 participating states, offers a good </w:t>
      </w:r>
      <w:r w:rsidR="00B05945" w:rsidRPr="00B05945">
        <w:rPr>
          <w:rStyle w:val="StyleBoldUnderline"/>
          <w:b w:val="0"/>
          <w:sz w:val="12"/>
          <w:u w:val="none"/>
        </w:rPr>
        <w:t>¶</w:t>
      </w:r>
      <w:r w:rsidRPr="00DD5F66">
        <w:rPr>
          <w:rStyle w:val="StyleBoldUnderline"/>
        </w:rPr>
        <w:t xml:space="preserve"> example of successful cooperation between Washington and Moscow to develop a multilateral approach.</w:t>
      </w:r>
      <w:r w:rsidRPr="00DD5F66">
        <w:rPr>
          <w:sz w:val="16"/>
        </w:rPr>
        <w:t xml:space="preserve"> </w:t>
      </w:r>
      <w:r w:rsidR="00B05945" w:rsidRPr="00B05945">
        <w:rPr>
          <w:sz w:val="12"/>
        </w:rPr>
        <w:t>¶</w:t>
      </w:r>
      <w:r w:rsidRPr="00DD5F66">
        <w:rPr>
          <w:sz w:val="16"/>
        </w:rPr>
        <w:t xml:space="preserve"> This could be expanded in the nuclear security area; </w:t>
      </w:r>
      <w:r w:rsidR="00B05945" w:rsidRPr="00B05945">
        <w:rPr>
          <w:sz w:val="12"/>
        </w:rPr>
        <w:t>¶</w:t>
      </w:r>
      <w:r w:rsidRPr="00DD5F66">
        <w:rPr>
          <w:sz w:val="16"/>
        </w:rPr>
        <w:t xml:space="preserve"> </w:t>
      </w:r>
      <w:r w:rsidRPr="00DD5F66">
        <w:rPr>
          <w:rStyle w:val="StyleBoldUnderline"/>
        </w:rPr>
        <w:t xml:space="preserve">Russia has made clear its readiness to supply and reprocess nuclear fuel. The United States should work </w:t>
      </w:r>
      <w:r w:rsidR="00B05945" w:rsidRPr="00B05945">
        <w:rPr>
          <w:rStyle w:val="StyleBoldUnderline"/>
          <w:b w:val="0"/>
          <w:sz w:val="12"/>
          <w:u w:val="none"/>
        </w:rPr>
        <w:t>¶</w:t>
      </w:r>
      <w:r w:rsidRPr="00DD5F66">
        <w:rPr>
          <w:rStyle w:val="StyleBoldUnderline"/>
        </w:rPr>
        <w:t xml:space="preserve"> with Russia to explore how this can facilitate the use </w:t>
      </w:r>
      <w:r w:rsidR="00B05945" w:rsidRPr="00B05945">
        <w:rPr>
          <w:rStyle w:val="StyleBoldUnderline"/>
          <w:b w:val="0"/>
          <w:sz w:val="12"/>
          <w:u w:val="none"/>
        </w:rPr>
        <w:t>¶</w:t>
      </w:r>
      <w:r w:rsidRPr="00DD5F66">
        <w:rPr>
          <w:rStyle w:val="StyleBoldUnderline"/>
        </w:rPr>
        <w:t xml:space="preserve"> of nuclear power globally without spreading nuclear </w:t>
      </w:r>
      <w:r w:rsidR="00B05945" w:rsidRPr="00B05945">
        <w:rPr>
          <w:rStyle w:val="StyleBoldUnderline"/>
          <w:b w:val="0"/>
          <w:sz w:val="12"/>
          <w:u w:val="none"/>
        </w:rPr>
        <w:t>¶</w:t>
      </w:r>
      <w:r w:rsidRPr="00DD5F66">
        <w:rPr>
          <w:rStyle w:val="StyleBoldUnderline"/>
        </w:rPr>
        <w:t xml:space="preserve"> enrichment and reprocessing capabilities to third </w:t>
      </w:r>
      <w:r w:rsidR="00B05945" w:rsidRPr="00B05945">
        <w:rPr>
          <w:rStyle w:val="StyleBoldUnderline"/>
          <w:b w:val="0"/>
          <w:sz w:val="12"/>
          <w:u w:val="none"/>
        </w:rPr>
        <w:t>¶</w:t>
      </w:r>
      <w:r w:rsidRPr="00DD5F66">
        <w:rPr>
          <w:rStyle w:val="StyleBoldUnderline"/>
        </w:rPr>
        <w:t xml:space="preserve"> countries that would greatly raise the overall risks of </w:t>
      </w:r>
      <w:r w:rsidR="00B05945" w:rsidRPr="00B05945">
        <w:rPr>
          <w:rStyle w:val="StyleBoldUnderline"/>
          <w:b w:val="0"/>
          <w:sz w:val="12"/>
          <w:u w:val="none"/>
        </w:rPr>
        <w:t>¶</w:t>
      </w:r>
      <w:r w:rsidRPr="00DD5F66">
        <w:rPr>
          <w:rStyle w:val="StyleBoldUnderline"/>
        </w:rPr>
        <w:t xml:space="preserve"> nuclear proliferation. This could tie into a joint effort </w:t>
      </w:r>
      <w:r w:rsidR="00B05945" w:rsidRPr="00B05945">
        <w:rPr>
          <w:rStyle w:val="StyleBoldUnderline"/>
          <w:b w:val="0"/>
          <w:sz w:val="12"/>
          <w:u w:val="none"/>
        </w:rPr>
        <w:t>¶</w:t>
      </w:r>
      <w:r w:rsidRPr="00DD5F66">
        <w:rPr>
          <w:rStyle w:val="StyleBoldUnderline"/>
        </w:rPr>
        <w:t xml:space="preserve"> to prepare for the 2010 NPT review conference.</w:t>
      </w:r>
    </w:p>
    <w:p w:rsidR="00C663D1" w:rsidRDefault="00C663D1" w:rsidP="00C663D1">
      <w:pPr>
        <w:rPr>
          <w:rStyle w:val="StyleBoldUnderline"/>
        </w:rPr>
      </w:pPr>
    </w:p>
    <w:p w:rsidR="00C663D1" w:rsidRPr="00696620" w:rsidRDefault="00C663D1" w:rsidP="00C663D1">
      <w:pPr>
        <w:rPr>
          <w:rStyle w:val="StyleBoldUnderline"/>
        </w:rPr>
      </w:pPr>
      <w:r w:rsidRPr="00696620">
        <w:rPr>
          <w:rStyle w:val="StyleBoldUnderline"/>
        </w:rPr>
        <w:t>The incoming Obama Administration called for starting a dialogue with Russia from a fresh slate</w:t>
      </w:r>
      <w:r w:rsidRPr="00696620">
        <w:rPr>
          <w:sz w:val="16"/>
        </w:rPr>
        <w:t xml:space="preserve">. </w:t>
      </w:r>
      <w:r w:rsidR="00B05945" w:rsidRPr="00B05945">
        <w:rPr>
          <w:sz w:val="12"/>
        </w:rPr>
        <w:t>¶</w:t>
      </w:r>
      <w:r w:rsidRPr="00696620">
        <w:rPr>
          <w:sz w:val="16"/>
        </w:rPr>
        <w:t xml:space="preserve"> A February 2009 speech in Munich by Vice President Biden to “re-set” U.S.-Russian relations </w:t>
      </w:r>
      <w:r w:rsidR="00B05945" w:rsidRPr="00B05945">
        <w:rPr>
          <w:sz w:val="12"/>
        </w:rPr>
        <w:t>¶</w:t>
      </w:r>
      <w:r w:rsidRPr="00696620">
        <w:rPr>
          <w:sz w:val="16"/>
        </w:rPr>
        <w:t xml:space="preserve"> was an early sign of the President’s intentions. At their first “get acquainted” meeting on April 1, </w:t>
      </w:r>
      <w:r w:rsidR="00B05945" w:rsidRPr="00B05945">
        <w:rPr>
          <w:sz w:val="12"/>
        </w:rPr>
        <w:t>¶</w:t>
      </w:r>
      <w:r w:rsidRPr="00696620">
        <w:rPr>
          <w:sz w:val="16"/>
        </w:rPr>
        <w:t xml:space="preserve"> 2009, in London, President Obama and then-</w:t>
      </w:r>
      <w:r w:rsidRPr="00696620">
        <w:rPr>
          <w:rStyle w:val="StyleBoldUnderline"/>
        </w:rPr>
        <w:t xml:space="preserve">President Medvedev issued joint statements on </w:t>
      </w:r>
      <w:r w:rsidR="00B05945" w:rsidRPr="00B05945">
        <w:rPr>
          <w:rStyle w:val="StyleBoldUnderline"/>
          <w:b w:val="0"/>
          <w:sz w:val="12"/>
          <w:u w:val="none"/>
        </w:rPr>
        <w:t>¶</w:t>
      </w:r>
      <w:r w:rsidRPr="00696620">
        <w:rPr>
          <w:rStyle w:val="StyleBoldUnderline"/>
        </w:rPr>
        <w:t xml:space="preserve"> opening nuclear weapons talks and on U.S.-Russia relations. </w:t>
      </w:r>
      <w:r w:rsidR="00B05945" w:rsidRPr="00B05945">
        <w:rPr>
          <w:rStyle w:val="StyleBoldUnderline"/>
          <w:b w:val="0"/>
          <w:sz w:val="12"/>
          <w:u w:val="none"/>
        </w:rPr>
        <w:t>¶</w:t>
      </w:r>
      <w:r w:rsidRPr="00696620">
        <w:rPr>
          <w:sz w:val="16"/>
        </w:rPr>
        <w:t xml:space="preserve"> In their joint statement on U.S.-Russia relations, </w:t>
      </w:r>
      <w:r w:rsidRPr="00696620">
        <w:rPr>
          <w:rStyle w:val="StyleBoldUnderline"/>
        </w:rPr>
        <w:t xml:space="preserve">the two presidents agreed to “deepen cooperation </w:t>
      </w:r>
      <w:r w:rsidR="00B05945" w:rsidRPr="00B05945">
        <w:rPr>
          <w:rStyle w:val="StyleBoldUnderline"/>
          <w:b w:val="0"/>
          <w:sz w:val="12"/>
          <w:u w:val="none"/>
        </w:rPr>
        <w:t>¶</w:t>
      </w:r>
      <w:r w:rsidRPr="00696620">
        <w:rPr>
          <w:rStyle w:val="StyleBoldUnderline"/>
        </w:rPr>
        <w:t xml:space="preserve"> to combat nuclear terrorism” and to “support international negotiations for a verifiable treaty to </w:t>
      </w:r>
      <w:r w:rsidR="00B05945" w:rsidRPr="00B05945">
        <w:rPr>
          <w:rStyle w:val="StyleBoldUnderline"/>
          <w:b w:val="0"/>
          <w:sz w:val="12"/>
          <w:u w:val="none"/>
        </w:rPr>
        <w:t>¶</w:t>
      </w:r>
      <w:r w:rsidRPr="00696620">
        <w:rPr>
          <w:rStyle w:val="StyleBoldUnderline"/>
        </w:rPr>
        <w:t xml:space="preserve"> end the production of fissile materials for nuclear weapon</w:t>
      </w:r>
      <w:r w:rsidRPr="00696620">
        <w:rPr>
          <w:sz w:val="16"/>
        </w:rPr>
        <w:t xml:space="preserve">s.” President Obama confirmed his </w:t>
      </w:r>
      <w:r w:rsidR="00B05945" w:rsidRPr="00B05945">
        <w:rPr>
          <w:sz w:val="12"/>
        </w:rPr>
        <w:t>¶</w:t>
      </w:r>
      <w:r w:rsidRPr="00696620">
        <w:rPr>
          <w:sz w:val="16"/>
        </w:rPr>
        <w:t xml:space="preserve"> commitment to work for U.S. Senate ratification of the Comprehensive Nuclear Test Ban Treaty. </w:t>
      </w:r>
      <w:r w:rsidR="00B05945" w:rsidRPr="00B05945">
        <w:rPr>
          <w:sz w:val="12"/>
        </w:rPr>
        <w:t>¶</w:t>
      </w:r>
      <w:r w:rsidRPr="00696620">
        <w:rPr>
          <w:sz w:val="16"/>
        </w:rPr>
        <w:t xml:space="preserve"> </w:t>
      </w:r>
      <w:r w:rsidRPr="00696620">
        <w:rPr>
          <w:rStyle w:val="StyleBoldUnderline"/>
        </w:rPr>
        <w:t xml:space="preserve">Both sides also pledged to bring into force the bilateral Agreement for Cooperation in the Field of </w:t>
      </w:r>
      <w:r w:rsidR="00B05945" w:rsidRPr="00B05945">
        <w:rPr>
          <w:rStyle w:val="StyleBoldUnderline"/>
          <w:b w:val="0"/>
          <w:sz w:val="12"/>
          <w:u w:val="none"/>
        </w:rPr>
        <w:t>¶</w:t>
      </w:r>
      <w:r w:rsidRPr="00696620">
        <w:rPr>
          <w:rStyle w:val="StyleBoldUnderline"/>
        </w:rPr>
        <w:t xml:space="preserve"> Peaceful Uses of Nuclear Energy</w:t>
      </w:r>
      <w:r w:rsidRPr="00696620">
        <w:rPr>
          <w:sz w:val="16"/>
        </w:rPr>
        <w:t xml:space="preserve">, which former President Bush had withdrawn from </w:t>
      </w:r>
      <w:r w:rsidR="00B05945" w:rsidRPr="00B05945">
        <w:rPr>
          <w:sz w:val="12"/>
        </w:rPr>
        <w:t>¶</w:t>
      </w:r>
      <w:r w:rsidRPr="00696620">
        <w:rPr>
          <w:sz w:val="16"/>
        </w:rPr>
        <w:t xml:space="preserve"> consideration in the U.S. Senate following the August 2008 Russia-Georgia conflict. Russia </w:t>
      </w:r>
      <w:r w:rsidR="00B05945" w:rsidRPr="00B05945">
        <w:rPr>
          <w:sz w:val="12"/>
        </w:rPr>
        <w:t>¶</w:t>
      </w:r>
      <w:r w:rsidRPr="00696620">
        <w:rPr>
          <w:sz w:val="16"/>
        </w:rPr>
        <w:t xml:space="preserve"> agreed to assist the United States and the international community in responding to terrorism and </w:t>
      </w:r>
      <w:r w:rsidR="00B05945" w:rsidRPr="00B05945">
        <w:rPr>
          <w:sz w:val="12"/>
        </w:rPr>
        <w:t>¶</w:t>
      </w:r>
      <w:r w:rsidRPr="00696620">
        <w:rPr>
          <w:sz w:val="16"/>
        </w:rPr>
        <w:t xml:space="preserve"> the insurgency in Afghanistan and Pakistan, and to drug trafficking from Afghanistan. </w:t>
      </w:r>
      <w:r w:rsidRPr="00696620">
        <w:rPr>
          <w:rStyle w:val="StyleBoldUnderline"/>
        </w:rPr>
        <w:t xml:space="preserve">The two </w:t>
      </w:r>
      <w:r w:rsidR="00B05945" w:rsidRPr="00B05945">
        <w:rPr>
          <w:rStyle w:val="StyleBoldUnderline"/>
          <w:b w:val="0"/>
          <w:sz w:val="12"/>
          <w:u w:val="none"/>
        </w:rPr>
        <w:t>¶</w:t>
      </w:r>
      <w:r w:rsidRPr="00696620">
        <w:rPr>
          <w:rStyle w:val="StyleBoldUnderline"/>
        </w:rPr>
        <w:t xml:space="preserve"> sides called for the continuation of the Six-Party Talks and for the verifiable denuclearization of </w:t>
      </w:r>
      <w:r w:rsidR="00B05945" w:rsidRPr="00B05945">
        <w:rPr>
          <w:rStyle w:val="StyleBoldUnderline"/>
          <w:b w:val="0"/>
          <w:sz w:val="12"/>
          <w:u w:val="none"/>
        </w:rPr>
        <w:t>¶</w:t>
      </w:r>
      <w:r w:rsidRPr="00696620">
        <w:rPr>
          <w:rStyle w:val="StyleBoldUnderline"/>
        </w:rPr>
        <w:t xml:space="preserve"> the Korean Peninsula. They also pledged to strengthen Euro-Atlantic and European security, </w:t>
      </w:r>
      <w:r w:rsidR="00B05945" w:rsidRPr="00B05945">
        <w:rPr>
          <w:rStyle w:val="StyleBoldUnderline"/>
          <w:b w:val="0"/>
          <w:sz w:val="12"/>
          <w:u w:val="none"/>
        </w:rPr>
        <w:t>¶</w:t>
      </w:r>
      <w:r w:rsidRPr="00696620">
        <w:rPr>
          <w:rStyle w:val="StyleBoldUnderline"/>
        </w:rPr>
        <w:t xml:space="preserve"> including through the OSCE and NATO-Russia Council.</w:t>
      </w:r>
    </w:p>
    <w:p w:rsidR="00C663D1" w:rsidRDefault="00C663D1" w:rsidP="00C663D1"/>
    <w:p w:rsidR="00C663D1" w:rsidRPr="00345C59" w:rsidRDefault="00C663D1" w:rsidP="00C663D1">
      <w:pPr>
        <w:pStyle w:val="Heading4"/>
      </w:pPr>
      <w:r>
        <w:t>Extinction</w:t>
      </w:r>
    </w:p>
    <w:p w:rsidR="00C663D1" w:rsidRPr="001B68E4" w:rsidRDefault="00C663D1" w:rsidP="00C663D1">
      <w:pPr>
        <w:rPr>
          <w:sz w:val="14"/>
        </w:rPr>
      </w:pPr>
      <w:r w:rsidRPr="001B68E4">
        <w:rPr>
          <w:rStyle w:val="StyleStyleBold12pt"/>
        </w:rPr>
        <w:t>IRC 1</w:t>
      </w:r>
      <w:r w:rsidRPr="001B68E4">
        <w:rPr>
          <w:sz w:val="14"/>
        </w:rPr>
        <w:t xml:space="preserve"> ( IRC, “How should the U.S. prepare for possible attacks using biological and chemical weapons?” IRC, 11-20-1, http://www.fpif.org/faq/0111bioterror.html) </w:t>
      </w:r>
    </w:p>
    <w:p w:rsidR="00C663D1" w:rsidRPr="001B68E4" w:rsidRDefault="00C663D1" w:rsidP="00C663D1">
      <w:pPr>
        <w:rPr>
          <w:sz w:val="14"/>
        </w:rPr>
      </w:pPr>
      <w:r w:rsidRPr="00345C59">
        <w:rPr>
          <w:rStyle w:val="StyleBoldUnderline"/>
          <w:sz w:val="24"/>
        </w:rPr>
        <w:t xml:space="preserve">Nuclear </w:t>
      </w:r>
      <w:r w:rsidRPr="00B05945">
        <w:rPr>
          <w:rStyle w:val="StyleBoldUnderline"/>
          <w:sz w:val="24"/>
          <w:highlight w:val="yellow"/>
        </w:rPr>
        <w:t>deterrence</w:t>
      </w:r>
      <w:r w:rsidRPr="00345C59">
        <w:rPr>
          <w:rStyle w:val="StyleBoldUnderline"/>
          <w:sz w:val="24"/>
        </w:rPr>
        <w:t xml:space="preserve"> is a leading U.S. strategy to counter threats of biological and chemical warfare</w:t>
      </w:r>
      <w:r w:rsidRPr="001B68E4">
        <w:rPr>
          <w:sz w:val="14"/>
        </w:rPr>
        <w:t xml:space="preserve">. The U.S. has adopted a nuclear weapons use doctrine based on the principles of deterrence capacity and the pre-emptive destruction of chemical or biological weapons and facilities of an enemy nation or non-state actor. This policy was most recently updated in Presidential Decision Directive 60 (PDD60), which was signed by President Clinton in late 1997. This document confirmed a policy that was in place as early as 1994. Detailed scenarios for nuclear operations by forces in the European theater (from where, for example, an assault on Libya would be launched) were enshrined in a "Silver Book" in 1994. Planning for this eventuality had begun as early as 1990, when the Pentagon began searching for new missions to justify the retention of nuclear forces following the end of the cold </w:t>
      </w:r>
      <w:r w:rsidRPr="001B68E4">
        <w:rPr>
          <w:sz w:val="14"/>
        </w:rPr>
        <w:lastRenderedPageBreak/>
        <w:t xml:space="preserve">war. </w:t>
      </w:r>
      <w:r w:rsidRPr="00345C59">
        <w:rPr>
          <w:rStyle w:val="StyleBoldUnderline"/>
          <w:sz w:val="24"/>
        </w:rPr>
        <w:t xml:space="preserve">The </w:t>
      </w:r>
      <w:r w:rsidRPr="00B05945">
        <w:rPr>
          <w:rStyle w:val="StyleBoldUnderline"/>
          <w:sz w:val="24"/>
          <w:highlight w:val="yellow"/>
        </w:rPr>
        <w:t>policy</w:t>
      </w:r>
      <w:r w:rsidRPr="00345C59">
        <w:rPr>
          <w:rStyle w:val="StyleBoldUnderline"/>
          <w:sz w:val="24"/>
        </w:rPr>
        <w:t xml:space="preserve"> now in place </w:t>
      </w:r>
      <w:r w:rsidRPr="00B05945">
        <w:rPr>
          <w:rStyle w:val="StyleBoldUnderline"/>
          <w:sz w:val="24"/>
          <w:highlight w:val="yellow"/>
        </w:rPr>
        <w:t>allows for nuclear weapons to be used in response to a chemical or biological weapons attack</w:t>
      </w:r>
      <w:r w:rsidRPr="001B68E4">
        <w:rPr>
          <w:sz w:val="14"/>
        </w:rPr>
        <w:t xml:space="preserve">; against facilities for chemical and biological weapons (CBW) production or storage; or against an enemy thought to be preparing a CBW attack. This is part of a policy called counterproliferation, a military response to the spread of weapons of mass destruction (WMD). There is strong pressure from the Department of Energy weapons labs, from some officials in the administration, and a small number of military personnel for the development of new, smaller nuclear weapons that could be used for such counterproliferation missions. If the U.S. suffers a large number of casualties in a biological attack, </w:t>
      </w:r>
      <w:r w:rsidRPr="00B05945">
        <w:rPr>
          <w:rStyle w:val="StyleBoldUnderline"/>
          <w:sz w:val="24"/>
          <w:highlight w:val="yellow"/>
        </w:rPr>
        <w:t>the probability of nuclear retaliation would be high</w:t>
      </w:r>
      <w:r w:rsidRPr="00345C59">
        <w:rPr>
          <w:rStyle w:val="StyleBoldUnderline"/>
          <w:sz w:val="24"/>
        </w:rPr>
        <w:t>.</w:t>
      </w:r>
      <w:r w:rsidRPr="00A23166">
        <w:rPr>
          <w:rStyle w:val="StyleBoldUnderline"/>
        </w:rPr>
        <w:t xml:space="preserve"> </w:t>
      </w:r>
      <w:r w:rsidRPr="00345C59">
        <w:rPr>
          <w:rStyle w:val="StyleBoldUnderline"/>
          <w:sz w:val="24"/>
        </w:rPr>
        <w:t>If the administration would</w:t>
      </w:r>
      <w:r w:rsidRPr="001B68E4">
        <w:rPr>
          <w:sz w:val="14"/>
        </w:rPr>
        <w:t xml:space="preserve"> declare, for example, that the recent anthrax attacks were criminal or terrorist actions and could </w:t>
      </w:r>
      <w:r w:rsidRPr="00345C59">
        <w:rPr>
          <w:rStyle w:val="StyleBoldUnderline"/>
          <w:sz w:val="24"/>
        </w:rPr>
        <w:t>then trace them back to the bin Laden network, this would permit U.S. forces to attack Afghanistan</w:t>
      </w:r>
      <w:r w:rsidRPr="001B68E4">
        <w:rPr>
          <w:sz w:val="14"/>
        </w:rPr>
        <w:t xml:space="preserve"> </w:t>
      </w:r>
      <w:r w:rsidRPr="00345C59">
        <w:rPr>
          <w:rStyle w:val="StyleBoldUnderline"/>
          <w:sz w:val="24"/>
        </w:rPr>
        <w:t>with nuclear weapons</w:t>
      </w:r>
      <w:r w:rsidRPr="001B68E4">
        <w:rPr>
          <w:sz w:val="14"/>
        </w:rPr>
        <w:t xml:space="preserve">, if a target requiring nuclear weapons to destroy it could be found. </w:t>
      </w:r>
      <w:r w:rsidRPr="00345C59">
        <w:rPr>
          <w:rStyle w:val="StyleBoldUnderline"/>
          <w:sz w:val="24"/>
        </w:rPr>
        <w:t>The same would be true with Iraq. If the U.S. suffers a large number of casualties in a biological attack</w:t>
      </w:r>
      <w:r w:rsidRPr="001B68E4">
        <w:rPr>
          <w:sz w:val="14"/>
        </w:rPr>
        <w:t>, the probability of nuclear retaliation would be high</w:t>
      </w:r>
      <w:r w:rsidRPr="00345C59">
        <w:rPr>
          <w:rStyle w:val="StyleBoldUnderline"/>
          <w:sz w:val="24"/>
        </w:rPr>
        <w:t>.</w:t>
      </w:r>
      <w:r w:rsidRPr="001B68E4">
        <w:rPr>
          <w:sz w:val="14"/>
        </w:rPr>
        <w:t xml:space="preserve"> The problems with this strategy are manifold: First, if the country hosting the WMD terrorists is a non-nuclear weapon state, then the U.S. has promised not to use nuclear weapons against it unless it attacks the U.S. in alliance with a nuclear weapon state. In the case of Africa, South America, and other nuclear weapon free zones (NWFZ), those promises are legally enshrined in protocols to NWFZ treaties--the U.S. action would therefore be illegal. Second, </w:t>
      </w:r>
      <w:r w:rsidRPr="00B05945">
        <w:rPr>
          <w:rStyle w:val="StyleBoldUnderline"/>
          <w:sz w:val="24"/>
          <w:highlight w:val="yellow"/>
        </w:rPr>
        <w:t>the human</w:t>
      </w:r>
      <w:r w:rsidRPr="00345C59">
        <w:rPr>
          <w:rStyle w:val="StyleBoldUnderline"/>
          <w:sz w:val="24"/>
        </w:rPr>
        <w:t xml:space="preserve"> and environmental </w:t>
      </w:r>
      <w:r w:rsidRPr="00B05945">
        <w:rPr>
          <w:rStyle w:val="StyleBoldUnderline"/>
          <w:sz w:val="24"/>
          <w:highlight w:val="yellow"/>
        </w:rPr>
        <w:t>cost of such action</w:t>
      </w:r>
      <w:r w:rsidRPr="00345C59">
        <w:rPr>
          <w:rStyle w:val="StyleBoldUnderline"/>
          <w:sz w:val="24"/>
        </w:rPr>
        <w:t xml:space="preserve"> across generations </w:t>
      </w:r>
      <w:r w:rsidRPr="00B05945">
        <w:rPr>
          <w:rStyle w:val="StyleBoldUnderline"/>
          <w:sz w:val="24"/>
          <w:highlight w:val="yellow"/>
        </w:rPr>
        <w:t>would far exceed any damage done to the U.S.,</w:t>
      </w:r>
      <w:r w:rsidRPr="00345C59">
        <w:rPr>
          <w:rStyle w:val="StyleBoldUnderline"/>
          <w:sz w:val="24"/>
        </w:rPr>
        <w:t xml:space="preserve"> and there would be no way to ensure that fallout would be contained within the country attacked</w:t>
      </w:r>
      <w:r w:rsidRPr="001B68E4">
        <w:rPr>
          <w:sz w:val="14"/>
        </w:rPr>
        <w:t xml:space="preserve">. Third, the </w:t>
      </w:r>
      <w:r w:rsidRPr="00345C59">
        <w:rPr>
          <w:rStyle w:val="StyleBoldUnderline"/>
          <w:sz w:val="24"/>
        </w:rPr>
        <w:t xml:space="preserve">development of new </w:t>
      </w:r>
      <w:r w:rsidRPr="00B05945">
        <w:rPr>
          <w:rStyle w:val="StyleBoldUnderline"/>
          <w:sz w:val="24"/>
          <w:highlight w:val="yellow"/>
        </w:rPr>
        <w:t xml:space="preserve">nuclear weapons would </w:t>
      </w:r>
      <w:r w:rsidRPr="00345C59">
        <w:rPr>
          <w:rStyle w:val="StyleBoldUnderline"/>
          <w:sz w:val="24"/>
        </w:rPr>
        <w:t xml:space="preserve">likely </w:t>
      </w:r>
      <w:r w:rsidRPr="00B05945">
        <w:rPr>
          <w:rStyle w:val="StyleBoldUnderline"/>
          <w:sz w:val="24"/>
          <w:highlight w:val="yellow"/>
        </w:rPr>
        <w:t>require</w:t>
      </w:r>
      <w:r w:rsidRPr="00345C59">
        <w:rPr>
          <w:rStyle w:val="StyleBoldUnderline"/>
          <w:sz w:val="24"/>
        </w:rPr>
        <w:t xml:space="preserve"> a return to nuclear testing</w:t>
      </w:r>
      <w:r w:rsidRPr="001B68E4">
        <w:rPr>
          <w:sz w:val="14"/>
        </w:rPr>
        <w:t xml:space="preserve">, killing any chance that the Comprehensive Nuclear Test Ban Treaty (CTBT) could come into force, and probably </w:t>
      </w:r>
      <w:r w:rsidRPr="00B05945">
        <w:rPr>
          <w:rStyle w:val="StyleBoldUnderline"/>
          <w:sz w:val="24"/>
          <w:highlight w:val="yellow"/>
        </w:rPr>
        <w:t>spurring new weapons developments in China, India, and Pakistan.</w:t>
      </w:r>
      <w:r w:rsidRPr="00345C59">
        <w:rPr>
          <w:rStyle w:val="StyleBoldUnderline"/>
          <w:sz w:val="24"/>
        </w:rPr>
        <w:t xml:space="preserve"> </w:t>
      </w:r>
      <w:r w:rsidRPr="001B68E4">
        <w:rPr>
          <w:sz w:val="14"/>
        </w:rPr>
        <w:t xml:space="preserve">Finally, there is no support for this U.S. policy, even among U.S. allies. NATO has adopted a watered-down version of the U.S. nuclear doctrine, but has been unable to agree on any guidance for military planners to operationalize the policy. Using nuclear weapons would make the U.S. a pariah state. </w:t>
      </w:r>
    </w:p>
    <w:p w:rsidR="00C663D1" w:rsidRPr="00653382" w:rsidRDefault="00C663D1" w:rsidP="00C663D1"/>
    <w:p w:rsidR="00C50686" w:rsidRDefault="00B24CE8" w:rsidP="00B24CE8">
      <w:pPr>
        <w:pStyle w:val="Heading3"/>
      </w:pPr>
      <w:r w:rsidRPr="00B24CE8">
        <w:lastRenderedPageBreak/>
        <w:t>Laundry list impacts</w:t>
      </w:r>
      <w:r w:rsidR="001B68E4">
        <w:t>: Read terminal impacts to the ones you want I guess, and edit the tags that way</w:t>
      </w:r>
    </w:p>
    <w:p w:rsidR="00C50686" w:rsidRPr="00C50686" w:rsidRDefault="00C50686" w:rsidP="00C50686">
      <w:pPr>
        <w:pStyle w:val="Heading4"/>
      </w:pPr>
      <w:r w:rsidRPr="00C50686">
        <w:t>US-Russia relations solve</w:t>
      </w:r>
      <w:r>
        <w:t>s a</w:t>
      </w:r>
      <w:r w:rsidRPr="00C50686">
        <w:t xml:space="preserve"> laundry list of impacts</w:t>
      </w:r>
      <w:r>
        <w:t>:</w:t>
      </w:r>
      <w:r w:rsidR="001B68E4">
        <w:t xml:space="preserve"> </w:t>
      </w:r>
      <w:r>
        <w:t>nuke terror, prolif, china aggression, and energy shocks</w:t>
      </w:r>
    </w:p>
    <w:p w:rsidR="00585BB3" w:rsidRPr="00C50686" w:rsidRDefault="00585BB3" w:rsidP="00E6143C">
      <w:pPr>
        <w:rPr>
          <w:rStyle w:val="StyleStyleBold12pt"/>
          <w:sz w:val="16"/>
        </w:rPr>
      </w:pPr>
      <w:r w:rsidRPr="00DD5F66">
        <w:rPr>
          <w:rStyle w:val="StyleStyleBold12pt"/>
        </w:rPr>
        <w:t>Graham 8</w:t>
      </w:r>
      <w:r w:rsidRPr="00C50686">
        <w:rPr>
          <w:rStyle w:val="StyleStyleBold12pt"/>
          <w:sz w:val="16"/>
        </w:rPr>
        <w:t xml:space="preserve">(Thomas Graham, Thomas Graham joined the Carnegie Endowment as a senior associate in September 1998. His areas of interest include Russian domestic politics - especially leadership issues, center-regional relations, and big business government ties - and U.S.-Russian relations Ph.D. in political science from Harvard University and a B.A. in Russian studies from Yale University, “US-Russia Relations: Facing Reality Pragmatically, center for strategic and international studies, </w:t>
      </w:r>
      <w:r w:rsidR="00C50686" w:rsidRPr="00C50686">
        <w:rPr>
          <w:rStyle w:val="StyleStyleBold12pt"/>
          <w:sz w:val="16"/>
        </w:rPr>
        <w:t>July 2008, http://csis.org/files/media/csis/pubs/080717_graham_u.s.russia.pdf)</w:t>
      </w:r>
    </w:p>
    <w:p w:rsidR="00E6143C" w:rsidRPr="00585BB3" w:rsidRDefault="004207EA" w:rsidP="00E6143C">
      <w:pPr>
        <w:rPr>
          <w:rStyle w:val="StyleBoldUnderline"/>
        </w:rPr>
      </w:pPr>
      <w:r w:rsidRPr="00585BB3">
        <w:rPr>
          <w:sz w:val="16"/>
        </w:rPr>
        <w:t xml:space="preserve">In this uncertain world, the </w:t>
      </w:r>
      <w:r w:rsidRPr="00585BB3">
        <w:rPr>
          <w:rStyle w:val="StyleBoldUnderline"/>
        </w:rPr>
        <w:t>United States and Russia are not strategic rivals</w:t>
      </w:r>
      <w:r w:rsidRPr="00585BB3">
        <w:rPr>
          <w:sz w:val="16"/>
        </w:rPr>
        <w:t>, and neither poses a</w:t>
      </w:r>
      <w:r w:rsidR="00B05945" w:rsidRPr="00B05945">
        <w:rPr>
          <w:sz w:val="12"/>
        </w:rPr>
        <w:t>¶</w:t>
      </w:r>
      <w:r w:rsidR="00585BB3" w:rsidRPr="00585BB3">
        <w:rPr>
          <w:sz w:val="16"/>
        </w:rPr>
        <w:t xml:space="preserve"> </w:t>
      </w:r>
      <w:r w:rsidRPr="00585BB3">
        <w:rPr>
          <w:sz w:val="16"/>
        </w:rPr>
        <w:t>strategic threat to the other (despite some overwrought Russian rhetoric to the contrary), in</w:t>
      </w:r>
      <w:r w:rsidR="00B05945" w:rsidRPr="00B05945">
        <w:rPr>
          <w:sz w:val="12"/>
        </w:rPr>
        <w:t>¶</w:t>
      </w:r>
      <w:r w:rsidR="00585BB3" w:rsidRPr="00585BB3">
        <w:rPr>
          <w:sz w:val="16"/>
        </w:rPr>
        <w:t xml:space="preserve"> </w:t>
      </w:r>
      <w:r w:rsidRPr="00585BB3">
        <w:rPr>
          <w:sz w:val="16"/>
        </w:rPr>
        <w:t>contrast to the situation during the Cold War. Rather, they share a set of common strategic</w:t>
      </w:r>
      <w:r w:rsidR="00B05945" w:rsidRPr="00B05945">
        <w:rPr>
          <w:sz w:val="12"/>
        </w:rPr>
        <w:t>¶</w:t>
      </w:r>
      <w:r w:rsidR="00585BB3" w:rsidRPr="00585BB3">
        <w:rPr>
          <w:sz w:val="16"/>
        </w:rPr>
        <w:t xml:space="preserve"> </w:t>
      </w:r>
      <w:r w:rsidRPr="00585BB3">
        <w:rPr>
          <w:sz w:val="16"/>
        </w:rPr>
        <w:t xml:space="preserve">challenges. </w:t>
      </w:r>
      <w:r w:rsidRPr="00585BB3">
        <w:rPr>
          <w:rStyle w:val="StyleBoldUnderline"/>
        </w:rPr>
        <w:t>Russia, by virtue of its geographic location, and the United States, by virtue of its</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 xml:space="preserve">global role, must build new relationships with </w:t>
      </w:r>
      <w:r w:rsidRPr="00585BB3">
        <w:rPr>
          <w:sz w:val="16"/>
        </w:rPr>
        <w:t xml:space="preserve">a </w:t>
      </w:r>
      <w:r w:rsidRPr="00585BB3">
        <w:rPr>
          <w:rStyle w:val="StyleBoldUnderline"/>
        </w:rPr>
        <w:t xml:space="preserve">Europe </w:t>
      </w:r>
      <w:r w:rsidRPr="00585BB3">
        <w:rPr>
          <w:sz w:val="16"/>
        </w:rPr>
        <w:t>that is expanding and deepening; t</w:t>
      </w:r>
      <w:r w:rsidRPr="00585BB3">
        <w:rPr>
          <w:rStyle w:val="StyleBoldUnderline"/>
        </w:rPr>
        <w:t>hey</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both must find a way to cope with the growing instability in the Middle East.</w:t>
      </w:r>
      <w:r w:rsidRPr="00585BB3">
        <w:rPr>
          <w:sz w:val="16"/>
        </w:rPr>
        <w:t xml:space="preserve"> the challenge to energy security that implies, and, at least for Russia, the threat that that instability will infect</w:t>
      </w:r>
      <w:r w:rsidR="00B05945" w:rsidRPr="00B05945">
        <w:rPr>
          <w:sz w:val="12"/>
        </w:rPr>
        <w:t>¶</w:t>
      </w:r>
      <w:r w:rsidR="00585BB3" w:rsidRPr="00585BB3">
        <w:rPr>
          <w:sz w:val="16"/>
        </w:rPr>
        <w:t xml:space="preserve"> </w:t>
      </w:r>
      <w:r w:rsidRPr="00585BB3">
        <w:rPr>
          <w:sz w:val="16"/>
        </w:rPr>
        <w:t xml:space="preserve">Russia’s southern reaches: and they both must manage relations with a rising China. </w:t>
      </w:r>
      <w:r w:rsidRPr="00585BB3">
        <w:rPr>
          <w:rStyle w:val="StyleBoldUnderline"/>
        </w:rPr>
        <w:t>In addition,</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both countries must deal with the dark side of globalization, and both have a keen interest in the</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role and effectiveness of the institutions of global governance, such as the United Nations and the</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G-8, the World Bank and the International Monetary Fund.</w:t>
      </w:r>
      <w:r w:rsidRPr="00585BB3">
        <w:rPr>
          <w:sz w:val="16"/>
        </w:rPr>
        <w:t xml:space="preserve"> Common challenges, however, are not the same as common interests. And there are deep</w:t>
      </w:r>
      <w:r w:rsidR="00B05945" w:rsidRPr="00B05945">
        <w:rPr>
          <w:sz w:val="12"/>
        </w:rPr>
        <w:t>¶</w:t>
      </w:r>
      <w:r w:rsidR="00585BB3" w:rsidRPr="00585BB3">
        <w:rPr>
          <w:sz w:val="16"/>
        </w:rPr>
        <w:t xml:space="preserve"> </w:t>
      </w:r>
      <w:r w:rsidRPr="00585BB3">
        <w:rPr>
          <w:sz w:val="16"/>
        </w:rPr>
        <w:t>differences in the way the United States and Russia think of global order (consider, for example.</w:t>
      </w:r>
      <w:r w:rsidR="00B05945" w:rsidRPr="00B05945">
        <w:rPr>
          <w:sz w:val="12"/>
        </w:rPr>
        <w:t>¶</w:t>
      </w:r>
      <w:r w:rsidR="00585BB3" w:rsidRPr="00585BB3">
        <w:rPr>
          <w:sz w:val="16"/>
        </w:rPr>
        <w:t xml:space="preserve"> </w:t>
      </w:r>
      <w:r w:rsidRPr="00585BB3">
        <w:rPr>
          <w:sz w:val="16"/>
        </w:rPr>
        <w:t>the role of democracy or the United Nations). But the question each country needs to ask is how</w:t>
      </w:r>
      <w:r w:rsidR="00B05945" w:rsidRPr="00B05945">
        <w:rPr>
          <w:sz w:val="12"/>
        </w:rPr>
        <w:t>¶</w:t>
      </w:r>
      <w:r w:rsidR="00585BB3" w:rsidRPr="00585BB3">
        <w:rPr>
          <w:sz w:val="16"/>
        </w:rPr>
        <w:t xml:space="preserve"> </w:t>
      </w:r>
      <w:r w:rsidRPr="00585BB3">
        <w:rPr>
          <w:sz w:val="16"/>
        </w:rPr>
        <w:t>important the other is to its achieving its own strategic goals. For example:</w:t>
      </w:r>
      <w:r w:rsidR="00B05945" w:rsidRPr="00B05945">
        <w:rPr>
          <w:sz w:val="12"/>
        </w:rPr>
        <w:t>¶</w:t>
      </w:r>
      <w:r w:rsidR="00585BB3" w:rsidRPr="00585BB3">
        <w:rPr>
          <w:sz w:val="16"/>
        </w:rPr>
        <w:t xml:space="preserve"> </w:t>
      </w:r>
      <w:r w:rsidRPr="00585BB3">
        <w:rPr>
          <w:sz w:val="16"/>
        </w:rPr>
        <w:t xml:space="preserve">. </w:t>
      </w:r>
      <w:r w:rsidRPr="00585BB3">
        <w:rPr>
          <w:rStyle w:val="StyleBoldUnderline"/>
        </w:rPr>
        <w:t>Given their standing as the world’s two leading nuclear powers, the United States and</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Russia are each indispensable to dealing with the problems of proliferation of weapons of</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mass destruction, nuclear terrorism, and strategic stability</w:t>
      </w:r>
      <w:r w:rsidRPr="00585BB3">
        <w:rPr>
          <w:sz w:val="16"/>
        </w:rPr>
        <w:t>.</w:t>
      </w:r>
      <w:r w:rsidR="00B05945" w:rsidRPr="00B05945">
        <w:rPr>
          <w:sz w:val="12"/>
        </w:rPr>
        <w:t>¶</w:t>
      </w:r>
      <w:r w:rsidR="00585BB3" w:rsidRPr="00585BB3">
        <w:rPr>
          <w:sz w:val="16"/>
        </w:rPr>
        <w:t xml:space="preserve"> </w:t>
      </w:r>
      <w:r w:rsidRPr="00585BB3">
        <w:rPr>
          <w:sz w:val="16"/>
        </w:rPr>
        <w:t xml:space="preserve">. </w:t>
      </w:r>
      <w:r w:rsidRPr="00585BB3">
        <w:rPr>
          <w:rStyle w:val="StyleBoldUnderline"/>
        </w:rPr>
        <w:t>The United States</w:t>
      </w:r>
      <w:r w:rsidRPr="00585BB3">
        <w:rPr>
          <w:sz w:val="16"/>
        </w:rPr>
        <w:t xml:space="preserve">, as the world’s largest energy consumer, </w:t>
      </w:r>
      <w:r w:rsidRPr="00585BB3">
        <w:rPr>
          <w:rStyle w:val="StyleBoldUnderline"/>
        </w:rPr>
        <w:t>and Russia,</w:t>
      </w:r>
      <w:r w:rsidRPr="00585BB3">
        <w:rPr>
          <w:sz w:val="16"/>
        </w:rPr>
        <w:t xml:space="preserve"> as the largest</w:t>
      </w:r>
      <w:r w:rsidR="00B05945" w:rsidRPr="00B05945">
        <w:rPr>
          <w:sz w:val="12"/>
        </w:rPr>
        <w:t>¶</w:t>
      </w:r>
      <w:r w:rsidR="00585BB3" w:rsidRPr="00585BB3">
        <w:rPr>
          <w:sz w:val="16"/>
        </w:rPr>
        <w:t xml:space="preserve"> </w:t>
      </w:r>
      <w:r w:rsidRPr="00585BB3">
        <w:rPr>
          <w:sz w:val="16"/>
        </w:rPr>
        <w:t xml:space="preserve">producer of hydrocarbons, </w:t>
      </w:r>
      <w:r w:rsidRPr="00585BB3">
        <w:rPr>
          <w:rStyle w:val="StyleBoldUnderline"/>
        </w:rPr>
        <w:t>are essential to any discussion of energy security and energy’s</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future.</w:t>
      </w:r>
      <w:r w:rsidR="00B05945" w:rsidRPr="00B05945">
        <w:rPr>
          <w:sz w:val="12"/>
        </w:rPr>
        <w:t>¶</w:t>
      </w:r>
      <w:r w:rsidR="00585BB3" w:rsidRPr="00585BB3">
        <w:rPr>
          <w:sz w:val="16"/>
        </w:rPr>
        <w:t xml:space="preserve"> </w:t>
      </w:r>
      <w:r w:rsidRPr="00585BB3">
        <w:rPr>
          <w:sz w:val="16"/>
        </w:rPr>
        <w:t>. Global economic dynamics and transfers of wealth will require bringing Russia, along</w:t>
      </w:r>
      <w:r w:rsidR="00B05945" w:rsidRPr="00B05945">
        <w:rPr>
          <w:sz w:val="12"/>
        </w:rPr>
        <w:t>¶</w:t>
      </w:r>
      <w:r w:rsidR="00585BB3" w:rsidRPr="00585BB3">
        <w:rPr>
          <w:sz w:val="16"/>
        </w:rPr>
        <w:t xml:space="preserve"> </w:t>
      </w:r>
      <w:r w:rsidRPr="00585BB3">
        <w:rPr>
          <w:sz w:val="16"/>
        </w:rPr>
        <w:t>with China, India, and others, into a more central role in managing the global economy, a</w:t>
      </w:r>
      <w:r w:rsidR="00B05945" w:rsidRPr="00B05945">
        <w:rPr>
          <w:sz w:val="12"/>
        </w:rPr>
        <w:t>¶</w:t>
      </w:r>
      <w:r w:rsidR="00585BB3" w:rsidRPr="00585BB3">
        <w:rPr>
          <w:sz w:val="16"/>
        </w:rPr>
        <w:t xml:space="preserve"> </w:t>
      </w:r>
      <w:r w:rsidRPr="00585BB3">
        <w:rPr>
          <w:sz w:val="16"/>
        </w:rPr>
        <w:t>service long performed by Europe and the United States.</w:t>
      </w:r>
      <w:r w:rsidR="00B05945" w:rsidRPr="00B05945">
        <w:rPr>
          <w:sz w:val="12"/>
        </w:rPr>
        <w:t>¶</w:t>
      </w:r>
      <w:r w:rsidR="00585BB3" w:rsidRPr="00585BB3">
        <w:rPr>
          <w:sz w:val="16"/>
        </w:rPr>
        <w:t xml:space="preserve"> </w:t>
      </w:r>
      <w:r w:rsidRPr="00585BB3">
        <w:rPr>
          <w:sz w:val="16"/>
        </w:rPr>
        <w:t xml:space="preserve">. In East Asia. to create a favorable new equilibrium, </w:t>
      </w:r>
      <w:r w:rsidRPr="00585BB3">
        <w:rPr>
          <w:rStyle w:val="StyleBoldUnderline"/>
        </w:rPr>
        <w:t>Russia has an interest in a strong</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power—that is, the United States—acting as a moderating influence on China</w:t>
      </w:r>
      <w:r w:rsidRPr="00585BB3">
        <w:rPr>
          <w:sz w:val="16"/>
        </w:rPr>
        <w:t>, and the</w:t>
      </w:r>
      <w:r w:rsidR="00B05945" w:rsidRPr="00B05945">
        <w:rPr>
          <w:sz w:val="12"/>
        </w:rPr>
        <w:t>¶</w:t>
      </w:r>
      <w:r w:rsidR="00585BB3" w:rsidRPr="00585BB3">
        <w:rPr>
          <w:sz w:val="16"/>
        </w:rPr>
        <w:t xml:space="preserve"> </w:t>
      </w:r>
      <w:r w:rsidRPr="00585BB3">
        <w:rPr>
          <w:sz w:val="16"/>
        </w:rPr>
        <w:t>United States has no interest in a weakening Russian presence in Siberia and the Russian</w:t>
      </w:r>
      <w:r w:rsidR="00B05945" w:rsidRPr="00B05945">
        <w:rPr>
          <w:sz w:val="12"/>
        </w:rPr>
        <w:t>¶</w:t>
      </w:r>
      <w:r w:rsidR="00585BB3" w:rsidRPr="00585BB3">
        <w:rPr>
          <w:sz w:val="16"/>
        </w:rPr>
        <w:t xml:space="preserve"> </w:t>
      </w:r>
      <w:r w:rsidRPr="00585BB3">
        <w:rPr>
          <w:sz w:val="16"/>
        </w:rPr>
        <w:t xml:space="preserve">Far East. </w:t>
      </w:r>
      <w:r w:rsidRPr="00585BB3">
        <w:rPr>
          <w:rStyle w:val="StyleBoldUnderline"/>
        </w:rPr>
        <w:t>regions rich in the natural resources that fuel modem economies.</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 In the Middle East, both the United States and Russia have levers that could help promote</w:t>
      </w:r>
      <w:r w:rsidR="00B05945" w:rsidRPr="00B05945">
        <w:rPr>
          <w:rStyle w:val="StyleBoldUnderline"/>
          <w:b w:val="0"/>
          <w:sz w:val="12"/>
          <w:u w:val="none"/>
        </w:rPr>
        <w:t>¶</w:t>
      </w:r>
      <w:r w:rsidR="00585BB3" w:rsidRPr="00585BB3">
        <w:rPr>
          <w:rStyle w:val="StyleBoldUnderline"/>
        </w:rPr>
        <w:t xml:space="preserve"> </w:t>
      </w:r>
      <w:r w:rsidRPr="00585BB3">
        <w:rPr>
          <w:rStyle w:val="StyleBoldUnderline"/>
        </w:rPr>
        <w:t>stability, if the two countries were working in concert, or fuel conflict, if they were not.</w:t>
      </w:r>
    </w:p>
    <w:p w:rsidR="00E6143C" w:rsidRDefault="00E6143C" w:rsidP="00E6143C"/>
    <w:p w:rsidR="00C50686" w:rsidRDefault="00C50686" w:rsidP="00E6143C"/>
    <w:p w:rsidR="00DD5F66" w:rsidRDefault="00DD5F66" w:rsidP="00DD5F66">
      <w:pPr>
        <w:pStyle w:val="Heading4"/>
      </w:pPr>
      <w:r>
        <w:t>US-Russia Relations k2 solve for bioterror, nuclear war, terrorism, and prolif</w:t>
      </w:r>
    </w:p>
    <w:p w:rsidR="00DD5F66" w:rsidRPr="00DD5F66" w:rsidRDefault="00DD5F66" w:rsidP="00E6143C">
      <w:pPr>
        <w:rPr>
          <w:rStyle w:val="StyleStyleBold12pt"/>
          <w:sz w:val="16"/>
        </w:rPr>
      </w:pPr>
      <w:r w:rsidRPr="00DD5F66">
        <w:rPr>
          <w:rStyle w:val="StyleStyleBold12pt"/>
        </w:rPr>
        <w:t>Pifer 9</w:t>
      </w:r>
      <w:r w:rsidRPr="00DD5F66">
        <w:rPr>
          <w:rStyle w:val="StyleStyleBold12pt"/>
          <w:sz w:val="16"/>
        </w:rPr>
        <w:t xml:space="preserve">(Steven Pifer, Steven Pifer is a visiting fellow in the Center on the </w:t>
      </w:r>
      <w:r w:rsidR="00B05945" w:rsidRPr="00B05945">
        <w:rPr>
          <w:rStyle w:val="StyleStyleBold12pt"/>
          <w:b w:val="0"/>
          <w:sz w:val="12"/>
        </w:rPr>
        <w:t>¶</w:t>
      </w:r>
      <w:r w:rsidRPr="00DD5F66">
        <w:rPr>
          <w:rStyle w:val="StyleStyleBold12pt"/>
          <w:sz w:val="16"/>
        </w:rPr>
        <w:t xml:space="preserve"> United States and Europe at Brookings. A retired Foreign </w:t>
      </w:r>
      <w:r w:rsidR="00B05945" w:rsidRPr="00B05945">
        <w:rPr>
          <w:rStyle w:val="StyleStyleBold12pt"/>
          <w:b w:val="0"/>
          <w:sz w:val="12"/>
        </w:rPr>
        <w:t>¶</w:t>
      </w:r>
      <w:r w:rsidRPr="00DD5F66">
        <w:rPr>
          <w:rStyle w:val="StyleStyleBold12pt"/>
          <w:sz w:val="16"/>
        </w:rPr>
        <w:t xml:space="preserve"> Service officer, Pifer served more than 25 years with the </w:t>
      </w:r>
      <w:r w:rsidR="00B05945" w:rsidRPr="00B05945">
        <w:rPr>
          <w:rStyle w:val="StyleStyleBold12pt"/>
          <w:b w:val="0"/>
          <w:sz w:val="12"/>
        </w:rPr>
        <w:t>¶</w:t>
      </w:r>
      <w:r w:rsidRPr="00DD5F66">
        <w:rPr>
          <w:rStyle w:val="StyleStyleBold12pt"/>
          <w:sz w:val="16"/>
        </w:rPr>
        <w:t xml:space="preserve"> U.S. State Department. His assignments included deputy </w:t>
      </w:r>
      <w:r w:rsidR="00B05945" w:rsidRPr="00B05945">
        <w:rPr>
          <w:rStyle w:val="StyleStyleBold12pt"/>
          <w:b w:val="0"/>
          <w:sz w:val="12"/>
        </w:rPr>
        <w:t>¶</w:t>
      </w:r>
      <w:r w:rsidRPr="00DD5F66">
        <w:rPr>
          <w:rStyle w:val="StyleStyleBold12pt"/>
          <w:sz w:val="16"/>
        </w:rPr>
        <w:t xml:space="preserve"> assistant secretary of state with responsibility for Russia and </w:t>
      </w:r>
      <w:r w:rsidR="00B05945" w:rsidRPr="00B05945">
        <w:rPr>
          <w:rStyle w:val="StyleStyleBold12pt"/>
          <w:b w:val="0"/>
          <w:sz w:val="12"/>
        </w:rPr>
        <w:t>¶</w:t>
      </w:r>
      <w:r w:rsidRPr="00DD5F66">
        <w:rPr>
          <w:rStyle w:val="StyleStyleBold12pt"/>
          <w:sz w:val="16"/>
        </w:rPr>
        <w:t xml:space="preserve"> Ukraine, ambassador to Ukraine, and special assistant to </w:t>
      </w:r>
      <w:r w:rsidR="00B05945" w:rsidRPr="00B05945">
        <w:rPr>
          <w:rStyle w:val="StyleStyleBold12pt"/>
          <w:b w:val="0"/>
          <w:sz w:val="12"/>
        </w:rPr>
        <w:t>¶</w:t>
      </w:r>
      <w:r w:rsidRPr="00DD5F66">
        <w:rPr>
          <w:rStyle w:val="StyleStyleBold12pt"/>
          <w:sz w:val="16"/>
        </w:rPr>
        <w:t xml:space="preserve"> the president and National Security Council senior director for Russia, Ukraine and Eurasia. He also served at the </w:t>
      </w:r>
      <w:r w:rsidR="00B05945" w:rsidRPr="00B05945">
        <w:rPr>
          <w:rStyle w:val="StyleStyleBold12pt"/>
          <w:b w:val="0"/>
          <w:sz w:val="12"/>
        </w:rPr>
        <w:t>¶</w:t>
      </w:r>
      <w:r w:rsidRPr="00DD5F66">
        <w:rPr>
          <w:rStyle w:val="StyleStyleBold12pt"/>
          <w:sz w:val="16"/>
        </w:rPr>
        <w:t xml:space="preserve"> U.S. embassies in London, Moscow and Warsaw as well as </w:t>
      </w:r>
      <w:r w:rsidR="00B05945" w:rsidRPr="00B05945">
        <w:rPr>
          <w:rStyle w:val="StyleStyleBold12pt"/>
          <w:b w:val="0"/>
          <w:sz w:val="12"/>
        </w:rPr>
        <w:t>¶</w:t>
      </w:r>
      <w:r w:rsidRPr="00DD5F66">
        <w:rPr>
          <w:rStyle w:val="StyleStyleBold12pt"/>
          <w:sz w:val="16"/>
        </w:rPr>
        <w:t xml:space="preserve"> in Geneva with the U.S. delegation to the negotiations on </w:t>
      </w:r>
      <w:r w:rsidR="00B05945" w:rsidRPr="00B05945">
        <w:rPr>
          <w:rStyle w:val="StyleStyleBold12pt"/>
          <w:b w:val="0"/>
          <w:sz w:val="12"/>
        </w:rPr>
        <w:t>¶</w:t>
      </w:r>
      <w:r w:rsidRPr="00DD5F66">
        <w:rPr>
          <w:rStyle w:val="StyleStyleBold12pt"/>
          <w:sz w:val="16"/>
        </w:rPr>
        <w:t xml:space="preserve"> intermediate-range nuclear forces, “Reversing the Decline:</w:t>
      </w:r>
      <w:r w:rsidR="00B05945" w:rsidRPr="00B05945">
        <w:rPr>
          <w:rStyle w:val="StyleStyleBold12pt"/>
          <w:b w:val="0"/>
          <w:sz w:val="12"/>
        </w:rPr>
        <w:t>¶</w:t>
      </w:r>
      <w:r w:rsidRPr="00DD5F66">
        <w:rPr>
          <w:rStyle w:val="StyleStyleBold12pt"/>
          <w:sz w:val="16"/>
        </w:rPr>
        <w:t xml:space="preserve"> An Agenda for U.S.-Russian Relations in 2009”, brookings institute, January 2009, http://www.brookings.edu/~/media/research/files/papers/2009/1/us%20russia%20relations%20pifer/01_us_russia_relations_pifer.pdf)</w:t>
      </w:r>
    </w:p>
    <w:p w:rsidR="00C50686" w:rsidRDefault="00C50686" w:rsidP="00E6143C">
      <w:pPr>
        <w:rPr>
          <w:rStyle w:val="StyleBoldUnderline"/>
        </w:rPr>
      </w:pPr>
      <w:r w:rsidRPr="007A76EE">
        <w:rPr>
          <w:rStyle w:val="StyleBoldUnderline"/>
        </w:rPr>
        <w:t xml:space="preserve">Washington should add transnational issues such </w:t>
      </w:r>
      <w:r w:rsidR="00B05945" w:rsidRPr="00B05945">
        <w:rPr>
          <w:rStyle w:val="StyleBoldUnderline"/>
          <w:b w:val="0"/>
          <w:sz w:val="12"/>
          <w:u w:val="none"/>
        </w:rPr>
        <w:t>¶</w:t>
      </w:r>
      <w:r w:rsidRPr="007A76EE">
        <w:rPr>
          <w:rStyle w:val="StyleBoldUnderline"/>
        </w:rPr>
        <w:t xml:space="preserve"> as climate change, biological threats and the risk of </w:t>
      </w:r>
      <w:r w:rsidR="00B05945" w:rsidRPr="00B05945">
        <w:rPr>
          <w:rStyle w:val="StyleBoldUnderline"/>
          <w:b w:val="0"/>
          <w:sz w:val="12"/>
          <w:u w:val="none"/>
        </w:rPr>
        <w:t>¶</w:t>
      </w:r>
      <w:r w:rsidRPr="007A76EE">
        <w:rPr>
          <w:rStyle w:val="StyleBoldUnderline"/>
        </w:rPr>
        <w:t xml:space="preserve"> pandemic, and regional economic instability to the </w:t>
      </w:r>
      <w:r w:rsidR="00B05945" w:rsidRPr="00B05945">
        <w:rPr>
          <w:rStyle w:val="StyleBoldUnderline"/>
          <w:b w:val="0"/>
          <w:sz w:val="12"/>
          <w:u w:val="none"/>
        </w:rPr>
        <w:t>¶</w:t>
      </w:r>
      <w:r w:rsidRPr="007A76EE">
        <w:rPr>
          <w:rStyle w:val="StyleBoldUnderline"/>
        </w:rPr>
        <w:t xml:space="preserve"> U.S.-Russian agenda, which</w:t>
      </w:r>
      <w:r w:rsidRPr="00DD5F66">
        <w:rPr>
          <w:sz w:val="16"/>
        </w:rPr>
        <w:t xml:space="preserve"> already </w:t>
      </w:r>
      <w:r w:rsidRPr="007A76EE">
        <w:rPr>
          <w:rStyle w:val="StyleBoldUnderline"/>
        </w:rPr>
        <w:t xml:space="preserve">includes nuclear </w:t>
      </w:r>
      <w:r w:rsidR="00B05945" w:rsidRPr="00B05945">
        <w:rPr>
          <w:rStyle w:val="StyleBoldUnderline"/>
          <w:b w:val="0"/>
          <w:sz w:val="12"/>
          <w:u w:val="none"/>
        </w:rPr>
        <w:t>¶</w:t>
      </w:r>
      <w:r w:rsidRPr="007A76EE">
        <w:rPr>
          <w:rStyle w:val="StyleBoldUnderline"/>
        </w:rPr>
        <w:t xml:space="preserve"> security and countering international terrorism.</w:t>
      </w:r>
      <w:r w:rsidRPr="00DD5F66">
        <w:rPr>
          <w:sz w:val="16"/>
        </w:rPr>
        <w:t xml:space="preserve"> </w:t>
      </w:r>
      <w:r w:rsidRPr="00DD5F66">
        <w:rPr>
          <w:rStyle w:val="StyleBoldUnderline"/>
        </w:rPr>
        <w:t xml:space="preserve">Successful strategies for coping with these challenges will </w:t>
      </w:r>
      <w:r w:rsidR="00B05945" w:rsidRPr="00B05945">
        <w:rPr>
          <w:rStyle w:val="StyleBoldUnderline"/>
          <w:b w:val="0"/>
          <w:sz w:val="12"/>
          <w:u w:val="none"/>
        </w:rPr>
        <w:t>¶</w:t>
      </w:r>
      <w:r w:rsidRPr="00DD5F66">
        <w:rPr>
          <w:rStyle w:val="StyleBoldUnderline"/>
        </w:rPr>
        <w:t xml:space="preserve"> require multilateral efforts</w:t>
      </w:r>
      <w:r w:rsidRPr="00DD5F66">
        <w:rPr>
          <w:sz w:val="16"/>
        </w:rPr>
        <w:t xml:space="preserve">, something the Russians </w:t>
      </w:r>
      <w:r w:rsidR="00B05945" w:rsidRPr="00B05945">
        <w:rPr>
          <w:sz w:val="12"/>
        </w:rPr>
        <w:t>¶</w:t>
      </w:r>
      <w:r w:rsidRPr="00DD5F66">
        <w:rPr>
          <w:sz w:val="16"/>
        </w:rPr>
        <w:t xml:space="preserve"> have said they want to make a key part of their foreign policy approach. </w:t>
      </w:r>
      <w:r w:rsidRPr="00DD5F66">
        <w:rPr>
          <w:rStyle w:val="StyleBoldUnderline"/>
        </w:rPr>
        <w:t xml:space="preserve">The United States and Russia </w:t>
      </w:r>
      <w:r w:rsidR="00B05945" w:rsidRPr="00B05945">
        <w:rPr>
          <w:rStyle w:val="StyleBoldUnderline"/>
          <w:b w:val="0"/>
          <w:sz w:val="12"/>
          <w:u w:val="none"/>
        </w:rPr>
        <w:t>¶</w:t>
      </w:r>
      <w:r w:rsidRPr="00DD5F66">
        <w:rPr>
          <w:rStyle w:val="StyleBoldUnderline"/>
        </w:rPr>
        <w:t xml:space="preserve"> have few inherent conflicts of interest on these questions.</w:t>
      </w:r>
      <w:r w:rsidRPr="00DD5F66">
        <w:rPr>
          <w:sz w:val="16"/>
        </w:rPr>
        <w:t xml:space="preserve"> They might find that </w:t>
      </w:r>
      <w:r w:rsidRPr="00DD5F66">
        <w:rPr>
          <w:rStyle w:val="StyleBoldUnderline"/>
        </w:rPr>
        <w:t xml:space="preserve">they could work together </w:t>
      </w:r>
      <w:r w:rsidR="00B05945" w:rsidRPr="00B05945">
        <w:rPr>
          <w:rStyle w:val="StyleBoldUnderline"/>
          <w:b w:val="0"/>
          <w:sz w:val="12"/>
          <w:u w:val="none"/>
        </w:rPr>
        <w:t>¶</w:t>
      </w:r>
      <w:r w:rsidRPr="00DD5F66">
        <w:rPr>
          <w:rStyle w:val="StyleBoldUnderline"/>
        </w:rPr>
        <w:t xml:space="preserve"> to forge common strategies and jointly take a leading </w:t>
      </w:r>
      <w:r w:rsidR="00B05945" w:rsidRPr="00B05945">
        <w:rPr>
          <w:rStyle w:val="StyleBoldUnderline"/>
          <w:b w:val="0"/>
          <w:sz w:val="12"/>
          <w:u w:val="none"/>
        </w:rPr>
        <w:t>¶</w:t>
      </w:r>
      <w:r w:rsidRPr="00DD5F66">
        <w:rPr>
          <w:rStyle w:val="StyleBoldUnderline"/>
        </w:rPr>
        <w:t xml:space="preserve"> role in broader multilateral efforts.</w:t>
      </w:r>
      <w:r w:rsidRPr="00DD5F66">
        <w:rPr>
          <w:sz w:val="16"/>
        </w:rPr>
        <w:t>25</w:t>
      </w:r>
      <w:r w:rsidR="00B05945" w:rsidRPr="00B05945">
        <w:rPr>
          <w:sz w:val="12"/>
        </w:rPr>
        <w:t>¶</w:t>
      </w:r>
      <w:r w:rsidRPr="00DD5F66">
        <w:rPr>
          <w:sz w:val="16"/>
        </w:rPr>
        <w:t xml:space="preserve"> </w:t>
      </w:r>
      <w:r w:rsidRPr="00DD5F66">
        <w:rPr>
          <w:rStyle w:val="StyleBoldUnderline"/>
        </w:rPr>
        <w:t xml:space="preserve">The Global Initiative to Combat Nuclear Terrorism, </w:t>
      </w:r>
      <w:r w:rsidR="00B05945" w:rsidRPr="00B05945">
        <w:rPr>
          <w:rStyle w:val="StyleBoldUnderline"/>
          <w:b w:val="0"/>
          <w:sz w:val="12"/>
          <w:u w:val="none"/>
        </w:rPr>
        <w:t>¶</w:t>
      </w:r>
      <w:r w:rsidRPr="00DD5F66">
        <w:rPr>
          <w:rStyle w:val="StyleBoldUnderline"/>
        </w:rPr>
        <w:t xml:space="preserve"> which now has </w:t>
      </w:r>
      <w:r w:rsidRPr="00DD5F66">
        <w:rPr>
          <w:rStyle w:val="StyleBoldUnderline"/>
        </w:rPr>
        <w:lastRenderedPageBreak/>
        <w:t xml:space="preserve">67 participating states, offers a good </w:t>
      </w:r>
      <w:r w:rsidR="00B05945" w:rsidRPr="00B05945">
        <w:rPr>
          <w:rStyle w:val="StyleBoldUnderline"/>
          <w:b w:val="0"/>
          <w:sz w:val="12"/>
          <w:u w:val="none"/>
        </w:rPr>
        <w:t>¶</w:t>
      </w:r>
      <w:r w:rsidRPr="00DD5F66">
        <w:rPr>
          <w:rStyle w:val="StyleBoldUnderline"/>
        </w:rPr>
        <w:t xml:space="preserve"> example of successful cooperation between Washington and Moscow to develop a multilateral approach.</w:t>
      </w:r>
      <w:r w:rsidRPr="00DD5F66">
        <w:rPr>
          <w:sz w:val="16"/>
        </w:rPr>
        <w:t xml:space="preserve"> </w:t>
      </w:r>
      <w:r w:rsidR="00B05945" w:rsidRPr="00B05945">
        <w:rPr>
          <w:sz w:val="12"/>
        </w:rPr>
        <w:t>¶</w:t>
      </w:r>
      <w:r w:rsidRPr="00DD5F66">
        <w:rPr>
          <w:sz w:val="16"/>
        </w:rPr>
        <w:t xml:space="preserve"> This could be expanded in the nuclear security area; </w:t>
      </w:r>
      <w:r w:rsidR="00B05945" w:rsidRPr="00B05945">
        <w:rPr>
          <w:sz w:val="12"/>
        </w:rPr>
        <w:t>¶</w:t>
      </w:r>
      <w:r w:rsidRPr="00DD5F66">
        <w:rPr>
          <w:sz w:val="16"/>
        </w:rPr>
        <w:t xml:space="preserve"> </w:t>
      </w:r>
      <w:r w:rsidRPr="00DD5F66">
        <w:rPr>
          <w:rStyle w:val="StyleBoldUnderline"/>
        </w:rPr>
        <w:t xml:space="preserve">Russia has made clear its readiness to supply and reprocess nuclear fuel. The United States should work </w:t>
      </w:r>
      <w:r w:rsidR="00B05945" w:rsidRPr="00B05945">
        <w:rPr>
          <w:rStyle w:val="StyleBoldUnderline"/>
          <w:b w:val="0"/>
          <w:sz w:val="12"/>
          <w:u w:val="none"/>
        </w:rPr>
        <w:t>¶</w:t>
      </w:r>
      <w:r w:rsidRPr="00DD5F66">
        <w:rPr>
          <w:rStyle w:val="StyleBoldUnderline"/>
        </w:rPr>
        <w:t xml:space="preserve"> with Russia to explore how this can facilitate the use </w:t>
      </w:r>
      <w:r w:rsidR="00B05945" w:rsidRPr="00B05945">
        <w:rPr>
          <w:rStyle w:val="StyleBoldUnderline"/>
          <w:b w:val="0"/>
          <w:sz w:val="12"/>
          <w:u w:val="none"/>
        </w:rPr>
        <w:t>¶</w:t>
      </w:r>
      <w:r w:rsidRPr="00DD5F66">
        <w:rPr>
          <w:rStyle w:val="StyleBoldUnderline"/>
        </w:rPr>
        <w:t xml:space="preserve"> of nuclear power globally without spreading nuclear </w:t>
      </w:r>
      <w:r w:rsidR="00B05945" w:rsidRPr="00B05945">
        <w:rPr>
          <w:rStyle w:val="StyleBoldUnderline"/>
          <w:b w:val="0"/>
          <w:sz w:val="12"/>
          <w:u w:val="none"/>
        </w:rPr>
        <w:t>¶</w:t>
      </w:r>
      <w:r w:rsidRPr="00DD5F66">
        <w:rPr>
          <w:rStyle w:val="StyleBoldUnderline"/>
        </w:rPr>
        <w:t xml:space="preserve"> enrichment and reprocessing capabilities to third </w:t>
      </w:r>
      <w:r w:rsidR="00B05945" w:rsidRPr="00B05945">
        <w:rPr>
          <w:rStyle w:val="StyleBoldUnderline"/>
          <w:b w:val="0"/>
          <w:sz w:val="12"/>
          <w:u w:val="none"/>
        </w:rPr>
        <w:t>¶</w:t>
      </w:r>
      <w:r w:rsidRPr="00DD5F66">
        <w:rPr>
          <w:rStyle w:val="StyleBoldUnderline"/>
        </w:rPr>
        <w:t xml:space="preserve"> countries that would greatly raise the overall risks of </w:t>
      </w:r>
      <w:r w:rsidR="00B05945" w:rsidRPr="00B05945">
        <w:rPr>
          <w:rStyle w:val="StyleBoldUnderline"/>
          <w:b w:val="0"/>
          <w:sz w:val="12"/>
          <w:u w:val="none"/>
        </w:rPr>
        <w:t>¶</w:t>
      </w:r>
      <w:r w:rsidRPr="00DD5F66">
        <w:rPr>
          <w:rStyle w:val="StyleBoldUnderline"/>
        </w:rPr>
        <w:t xml:space="preserve"> nuclear proliferation. This could tie into a joint effort </w:t>
      </w:r>
      <w:r w:rsidR="00B05945" w:rsidRPr="00B05945">
        <w:rPr>
          <w:rStyle w:val="StyleBoldUnderline"/>
          <w:b w:val="0"/>
          <w:sz w:val="12"/>
          <w:u w:val="none"/>
        </w:rPr>
        <w:t>¶</w:t>
      </w:r>
      <w:r w:rsidRPr="00DD5F66">
        <w:rPr>
          <w:rStyle w:val="StyleBoldUnderline"/>
        </w:rPr>
        <w:t xml:space="preserve"> to prepare for the 2010 NPT review conference.</w:t>
      </w:r>
    </w:p>
    <w:p w:rsidR="005F3C19" w:rsidRDefault="005F3C19" w:rsidP="00E6143C">
      <w:pPr>
        <w:rPr>
          <w:rStyle w:val="StyleBoldUnderline"/>
        </w:rPr>
      </w:pPr>
    </w:p>
    <w:p w:rsidR="005F3C19" w:rsidRPr="00696620" w:rsidRDefault="005F3C19" w:rsidP="005F3C19">
      <w:pPr>
        <w:rPr>
          <w:rStyle w:val="StyleBoldUnderline"/>
        </w:rPr>
      </w:pPr>
      <w:r w:rsidRPr="00696620">
        <w:rPr>
          <w:rStyle w:val="StyleBoldUnderline"/>
        </w:rPr>
        <w:t>The incoming Obama Administration called for starting a dialogue with Russia from a fresh slate</w:t>
      </w:r>
      <w:r w:rsidRPr="00696620">
        <w:rPr>
          <w:sz w:val="16"/>
        </w:rPr>
        <w:t xml:space="preserve">. </w:t>
      </w:r>
      <w:r w:rsidR="00B05945" w:rsidRPr="00B05945">
        <w:rPr>
          <w:sz w:val="12"/>
        </w:rPr>
        <w:t>¶</w:t>
      </w:r>
      <w:r w:rsidRPr="00696620">
        <w:rPr>
          <w:sz w:val="16"/>
        </w:rPr>
        <w:t xml:space="preserve"> A February 2009 speech in Munich by Vice President Biden to “re-set” U.S.-Russian relations </w:t>
      </w:r>
      <w:r w:rsidR="00B05945" w:rsidRPr="00B05945">
        <w:rPr>
          <w:sz w:val="12"/>
        </w:rPr>
        <w:t>¶</w:t>
      </w:r>
      <w:r w:rsidRPr="00696620">
        <w:rPr>
          <w:sz w:val="16"/>
        </w:rPr>
        <w:t xml:space="preserve"> was an early sign of the President’s intentions. At their first “get acquainted” meeting on April 1, </w:t>
      </w:r>
      <w:r w:rsidR="00B05945" w:rsidRPr="00B05945">
        <w:rPr>
          <w:sz w:val="12"/>
        </w:rPr>
        <w:t>¶</w:t>
      </w:r>
      <w:r w:rsidRPr="00696620">
        <w:rPr>
          <w:sz w:val="16"/>
        </w:rPr>
        <w:t xml:space="preserve"> 2009, in London, President Obama and then-</w:t>
      </w:r>
      <w:r w:rsidRPr="00696620">
        <w:rPr>
          <w:rStyle w:val="StyleBoldUnderline"/>
        </w:rPr>
        <w:t xml:space="preserve">President Medvedev issued joint statements on </w:t>
      </w:r>
      <w:r w:rsidR="00B05945" w:rsidRPr="00B05945">
        <w:rPr>
          <w:rStyle w:val="StyleBoldUnderline"/>
          <w:b w:val="0"/>
          <w:sz w:val="12"/>
          <w:u w:val="none"/>
        </w:rPr>
        <w:t>¶</w:t>
      </w:r>
      <w:r w:rsidRPr="00696620">
        <w:rPr>
          <w:rStyle w:val="StyleBoldUnderline"/>
        </w:rPr>
        <w:t xml:space="preserve"> opening nuclear weapons talks and on U.S.-Russia relations. </w:t>
      </w:r>
      <w:r w:rsidR="00B05945" w:rsidRPr="00B05945">
        <w:rPr>
          <w:rStyle w:val="StyleBoldUnderline"/>
          <w:b w:val="0"/>
          <w:sz w:val="12"/>
          <w:u w:val="none"/>
        </w:rPr>
        <w:t>¶</w:t>
      </w:r>
      <w:r w:rsidRPr="00696620">
        <w:rPr>
          <w:sz w:val="16"/>
        </w:rPr>
        <w:t xml:space="preserve"> In their joint statement on U.S.-Russia relations, </w:t>
      </w:r>
      <w:r w:rsidRPr="00696620">
        <w:rPr>
          <w:rStyle w:val="StyleBoldUnderline"/>
        </w:rPr>
        <w:t xml:space="preserve">the two presidents agreed to “deepen cooperation </w:t>
      </w:r>
      <w:r w:rsidR="00B05945" w:rsidRPr="00B05945">
        <w:rPr>
          <w:rStyle w:val="StyleBoldUnderline"/>
          <w:b w:val="0"/>
          <w:sz w:val="12"/>
          <w:u w:val="none"/>
        </w:rPr>
        <w:t>¶</w:t>
      </w:r>
      <w:r w:rsidRPr="00696620">
        <w:rPr>
          <w:rStyle w:val="StyleBoldUnderline"/>
        </w:rPr>
        <w:t xml:space="preserve"> to combat nuclear terrorism” and to “support international negotiations for a verifiable treaty to </w:t>
      </w:r>
      <w:r w:rsidR="00B05945" w:rsidRPr="00B05945">
        <w:rPr>
          <w:rStyle w:val="StyleBoldUnderline"/>
          <w:b w:val="0"/>
          <w:sz w:val="12"/>
          <w:u w:val="none"/>
        </w:rPr>
        <w:t>¶</w:t>
      </w:r>
      <w:r w:rsidRPr="00696620">
        <w:rPr>
          <w:rStyle w:val="StyleBoldUnderline"/>
        </w:rPr>
        <w:t xml:space="preserve"> end the production of fissile materials for nuclear weapon</w:t>
      </w:r>
      <w:r w:rsidRPr="00696620">
        <w:rPr>
          <w:sz w:val="16"/>
        </w:rPr>
        <w:t xml:space="preserve">s.” President Obama confirmed his </w:t>
      </w:r>
      <w:r w:rsidR="00B05945" w:rsidRPr="00B05945">
        <w:rPr>
          <w:sz w:val="12"/>
        </w:rPr>
        <w:t>¶</w:t>
      </w:r>
      <w:r w:rsidRPr="00696620">
        <w:rPr>
          <w:sz w:val="16"/>
        </w:rPr>
        <w:t xml:space="preserve"> commitment to work for U.S. Senate ratification of the Comprehensive Nuclear Test Ban Treaty. </w:t>
      </w:r>
      <w:r w:rsidR="00B05945" w:rsidRPr="00B05945">
        <w:rPr>
          <w:sz w:val="12"/>
        </w:rPr>
        <w:t>¶</w:t>
      </w:r>
      <w:r w:rsidRPr="00696620">
        <w:rPr>
          <w:sz w:val="16"/>
        </w:rPr>
        <w:t xml:space="preserve"> </w:t>
      </w:r>
      <w:r w:rsidRPr="00696620">
        <w:rPr>
          <w:rStyle w:val="StyleBoldUnderline"/>
        </w:rPr>
        <w:t xml:space="preserve">Both sides also pledged to bring into force the bilateral Agreement for Cooperation in the Field of </w:t>
      </w:r>
      <w:r w:rsidR="00B05945" w:rsidRPr="00B05945">
        <w:rPr>
          <w:rStyle w:val="StyleBoldUnderline"/>
          <w:b w:val="0"/>
          <w:sz w:val="12"/>
          <w:u w:val="none"/>
        </w:rPr>
        <w:t>¶</w:t>
      </w:r>
      <w:r w:rsidRPr="00696620">
        <w:rPr>
          <w:rStyle w:val="StyleBoldUnderline"/>
        </w:rPr>
        <w:t xml:space="preserve"> Peaceful Uses of Nuclear Energy</w:t>
      </w:r>
      <w:r w:rsidRPr="00696620">
        <w:rPr>
          <w:sz w:val="16"/>
        </w:rPr>
        <w:t xml:space="preserve">, which former President Bush had withdrawn from </w:t>
      </w:r>
      <w:r w:rsidR="00B05945" w:rsidRPr="00B05945">
        <w:rPr>
          <w:sz w:val="12"/>
        </w:rPr>
        <w:t>¶</w:t>
      </w:r>
      <w:r w:rsidRPr="00696620">
        <w:rPr>
          <w:sz w:val="16"/>
        </w:rPr>
        <w:t xml:space="preserve"> consideration in the U.S. Senate following the August 2008 Russia-Georgia conflict. Russia </w:t>
      </w:r>
      <w:r w:rsidR="00B05945" w:rsidRPr="00B05945">
        <w:rPr>
          <w:sz w:val="12"/>
        </w:rPr>
        <w:t>¶</w:t>
      </w:r>
      <w:r w:rsidRPr="00696620">
        <w:rPr>
          <w:sz w:val="16"/>
        </w:rPr>
        <w:t xml:space="preserve"> agreed to assist the United States and the international community in responding to terrorism and </w:t>
      </w:r>
      <w:r w:rsidR="00B05945" w:rsidRPr="00B05945">
        <w:rPr>
          <w:sz w:val="12"/>
        </w:rPr>
        <w:t>¶</w:t>
      </w:r>
      <w:r w:rsidRPr="00696620">
        <w:rPr>
          <w:sz w:val="16"/>
        </w:rPr>
        <w:t xml:space="preserve"> the insurgency in Afghanistan and Pakistan, and to drug trafficking from Afghanistan. </w:t>
      </w:r>
      <w:r w:rsidRPr="00696620">
        <w:rPr>
          <w:rStyle w:val="StyleBoldUnderline"/>
        </w:rPr>
        <w:t xml:space="preserve">The two </w:t>
      </w:r>
      <w:r w:rsidR="00B05945" w:rsidRPr="00B05945">
        <w:rPr>
          <w:rStyle w:val="StyleBoldUnderline"/>
          <w:b w:val="0"/>
          <w:sz w:val="12"/>
          <w:u w:val="none"/>
        </w:rPr>
        <w:t>¶</w:t>
      </w:r>
      <w:r w:rsidRPr="00696620">
        <w:rPr>
          <w:rStyle w:val="StyleBoldUnderline"/>
        </w:rPr>
        <w:t xml:space="preserve"> sides called for the continuation of the Six-Party Talks and for the verifiable denuclearization of </w:t>
      </w:r>
      <w:r w:rsidR="00B05945" w:rsidRPr="00B05945">
        <w:rPr>
          <w:rStyle w:val="StyleBoldUnderline"/>
          <w:b w:val="0"/>
          <w:sz w:val="12"/>
          <w:u w:val="none"/>
        </w:rPr>
        <w:t>¶</w:t>
      </w:r>
      <w:r w:rsidRPr="00696620">
        <w:rPr>
          <w:rStyle w:val="StyleBoldUnderline"/>
        </w:rPr>
        <w:t xml:space="preserve"> the Korean Peninsula. They also pledged to strengthen Euro-Atlantic and European security, </w:t>
      </w:r>
      <w:r w:rsidR="00B05945" w:rsidRPr="00B05945">
        <w:rPr>
          <w:rStyle w:val="StyleBoldUnderline"/>
          <w:b w:val="0"/>
          <w:sz w:val="12"/>
          <w:u w:val="none"/>
        </w:rPr>
        <w:t>¶</w:t>
      </w:r>
      <w:r w:rsidRPr="00696620">
        <w:rPr>
          <w:rStyle w:val="StyleBoldUnderline"/>
        </w:rPr>
        <w:t xml:space="preserve"> including through the OSCE and NATO-Russia Council.</w:t>
      </w:r>
    </w:p>
    <w:p w:rsidR="00E6143C" w:rsidRDefault="00E6143C" w:rsidP="00E6143C"/>
    <w:p w:rsidR="0021620C" w:rsidRDefault="0021620C" w:rsidP="00E6143C"/>
    <w:p w:rsidR="0021620C" w:rsidRPr="001A2AFF" w:rsidRDefault="0021620C" w:rsidP="0021620C">
      <w:pPr>
        <w:pStyle w:val="Heading4"/>
      </w:pPr>
      <w:r w:rsidRPr="001A2AFF">
        <w:t xml:space="preserve">And – Nuclear terrorism </w:t>
      </w:r>
      <w:r>
        <w:t>invokes a massive nuclear superpower war that can only culminate in extinction</w:t>
      </w:r>
    </w:p>
    <w:p w:rsidR="0021620C" w:rsidRPr="001A2AFF" w:rsidRDefault="0021620C" w:rsidP="0021620C">
      <w:pPr>
        <w:rPr>
          <w:sz w:val="16"/>
        </w:rPr>
      </w:pPr>
      <w:r w:rsidRPr="001A2AFF">
        <w:rPr>
          <w:rStyle w:val="StyleStyleBold12pt"/>
        </w:rPr>
        <w:t>Ayson, 2010</w:t>
      </w:r>
      <w:r w:rsidRPr="001A2AFF">
        <w:rPr>
          <w:sz w:val="16"/>
        </w:rPr>
        <w:t xml:space="preserve"> (Robert, Professor of Strategic Studies at the Victoria University of Wellington, “After a Terrorist Nuclear Attack: Envisaging Catalytic Effects”, Studies in Conflict &amp; Terrorism, Vol. 33 Iss. 7, July)</w:t>
      </w:r>
    </w:p>
    <w:p w:rsidR="0021620C" w:rsidRPr="004D3DCA" w:rsidRDefault="0021620C" w:rsidP="0021620C">
      <w:pPr>
        <w:rPr>
          <w:sz w:val="16"/>
        </w:rPr>
      </w:pPr>
      <w:r w:rsidRPr="001A2AFF">
        <w:rPr>
          <w:sz w:val="16"/>
        </w:rPr>
        <w:t>But these two nuclear worlds—</w:t>
      </w:r>
      <w:r w:rsidRPr="001A2AFF">
        <w:rPr>
          <w:rStyle w:val="StyleBoldUnderline"/>
        </w:rPr>
        <w:t xml:space="preserve">a </w:t>
      </w:r>
      <w:r w:rsidRPr="00B05945">
        <w:rPr>
          <w:rStyle w:val="StyleBoldUnderline"/>
          <w:highlight w:val="yellow"/>
        </w:rPr>
        <w:t>non-state actor nuclear attack and a catastrophic interstate nuclear exchange—are not</w:t>
      </w:r>
      <w:r w:rsidRPr="001A2AFF">
        <w:rPr>
          <w:sz w:val="16"/>
        </w:rPr>
        <w:t xml:space="preserve"> necessarily </w:t>
      </w:r>
      <w:r w:rsidRPr="00B05945">
        <w:rPr>
          <w:rStyle w:val="StyleBoldUnderline"/>
          <w:highlight w:val="yellow"/>
        </w:rPr>
        <w:t>separable</w:t>
      </w:r>
      <w:r w:rsidRPr="001A2AFF">
        <w:rPr>
          <w:sz w:val="16"/>
        </w:rPr>
        <w:t xml:space="preserve">. It is just possible that some sort of terrorist attack, and especially </w:t>
      </w:r>
      <w:r w:rsidRPr="001A2AFF">
        <w:rPr>
          <w:rStyle w:val="TitleChar"/>
        </w:rPr>
        <w:t xml:space="preserve">an act of </w:t>
      </w:r>
      <w:r w:rsidRPr="00B05945">
        <w:rPr>
          <w:rStyle w:val="StyleBoldUnderline"/>
          <w:highlight w:val="yellow"/>
        </w:rPr>
        <w:t>nuclear terrorism</w:t>
      </w:r>
      <w:r w:rsidRPr="001A2AFF">
        <w:rPr>
          <w:rStyle w:val="StyleBoldUnderline"/>
        </w:rPr>
        <w:t xml:space="preserve">, </w:t>
      </w:r>
      <w:r w:rsidRPr="00B05945">
        <w:rPr>
          <w:rStyle w:val="StyleBoldUnderline"/>
          <w:highlight w:val="yellow"/>
        </w:rPr>
        <w:t>could precipitate</w:t>
      </w:r>
      <w:r w:rsidRPr="001A2AFF">
        <w:rPr>
          <w:rStyle w:val="StyleBoldUnderline"/>
        </w:rPr>
        <w:t xml:space="preserve"> a chain of events leading to a </w:t>
      </w:r>
      <w:r w:rsidRPr="00B05945">
        <w:rPr>
          <w:rStyle w:val="StyleBoldUnderline"/>
          <w:highlight w:val="yellow"/>
        </w:rPr>
        <w:t>massive exchange of</w:t>
      </w:r>
      <w:r w:rsidRPr="001A2AFF">
        <w:rPr>
          <w:rStyle w:val="StyleBoldUnderline"/>
        </w:rPr>
        <w:t xml:space="preserve"> </w:t>
      </w:r>
      <w:r w:rsidRPr="00B05945">
        <w:rPr>
          <w:rStyle w:val="StyleBoldUnderline"/>
          <w:highlight w:val="yellow"/>
        </w:rPr>
        <w:t>nuclear weapons</w:t>
      </w:r>
      <w:r w:rsidRPr="001A2AFF">
        <w:rPr>
          <w:rStyle w:val="StyleBoldUnderline"/>
        </w:rPr>
        <w:t xml:space="preserve"> between two or more of the states that possess them</w:t>
      </w:r>
      <w:r w:rsidRPr="001A2AFF">
        <w:rPr>
          <w:sz w:val="16"/>
        </w:rPr>
        <w:t xml:space="preserve">. In this context, today’s and tomorrow’s terrorist groups might assume the place allotted during the early Cold War years to new state possessors of small nuclear arsenals who were seen as </w:t>
      </w:r>
      <w:r w:rsidRPr="00B05945">
        <w:rPr>
          <w:rStyle w:val="StyleBoldUnderline"/>
          <w:highlight w:val="yellow"/>
        </w:rPr>
        <w:t>raising the risks of a catalytic nuclear war between the superpowers</w:t>
      </w:r>
      <w:r w:rsidRPr="001A2AFF">
        <w:rPr>
          <w:rStyle w:val="StyleBoldUnderline"/>
        </w:rPr>
        <w:t xml:space="preserve"> started by third parties</w:t>
      </w:r>
      <w:r w:rsidRPr="001A2AFF">
        <w:rPr>
          <w:sz w:val="16"/>
        </w:rPr>
        <w:t xml:space="preserve">. These risks were considered in the late 1950s and early 1960s as concerns grew about nuclear proliferation, the so-called n+1 problem. It may require a considerable amount of imagination to depict an especially plausible situation where </w:t>
      </w:r>
      <w:r w:rsidRPr="001A2AFF">
        <w:rPr>
          <w:rStyle w:val="StyleBoldUnderline"/>
        </w:rPr>
        <w:t>an act of nuclear terrorism could lead to such a massive inter-state nuclear war. For example, in the event of a terrorist nuclear attack on the U</w:t>
      </w:r>
      <w:r w:rsidRPr="001A2AFF">
        <w:rPr>
          <w:sz w:val="16"/>
        </w:rPr>
        <w:t xml:space="preserve">nited </w:t>
      </w:r>
      <w:r w:rsidRPr="001A2AFF">
        <w:rPr>
          <w:rStyle w:val="StyleBoldUnderline"/>
        </w:rPr>
        <w:t>S</w:t>
      </w:r>
      <w:r w:rsidRPr="001A2AFF">
        <w:rPr>
          <w:sz w:val="16"/>
        </w:rPr>
        <w:t xml:space="preserve">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B05945">
        <w:rPr>
          <w:rStyle w:val="StyleBoldUnderline"/>
          <w:highlight w:val="yellow"/>
        </w:rPr>
        <w:t>how might the U</w:t>
      </w:r>
      <w:r w:rsidRPr="001A2AFF">
        <w:rPr>
          <w:sz w:val="16"/>
        </w:rPr>
        <w:t xml:space="preserve">nited </w:t>
      </w:r>
      <w:r w:rsidRPr="00B05945">
        <w:rPr>
          <w:rStyle w:val="StyleBoldUnderline"/>
          <w:highlight w:val="yellow"/>
        </w:rPr>
        <w:t>S</w:t>
      </w:r>
      <w:r w:rsidRPr="001A2AFF">
        <w:rPr>
          <w:sz w:val="16"/>
        </w:rPr>
        <w:t xml:space="preserve">tates </w:t>
      </w:r>
      <w:r w:rsidRPr="00B05945">
        <w:rPr>
          <w:rStyle w:val="StyleBoldUnderline"/>
          <w:highlight w:val="yellow"/>
        </w:rPr>
        <w:t>react if it</w:t>
      </w:r>
      <w:r w:rsidRPr="001A2AFF">
        <w:rPr>
          <w:sz w:val="16"/>
        </w:rPr>
        <w:t xml:space="preserve"> was thought or </w:t>
      </w:r>
      <w:r w:rsidRPr="00B05945">
        <w:rPr>
          <w:rStyle w:val="StyleBoldUnderline"/>
          <w:highlight w:val="yellow"/>
        </w:rPr>
        <w:t>discovered that the fissile material used in the act of nuclear terrorism had come from Russian stocks</w:t>
      </w:r>
      <w:r w:rsidRPr="001A2AFF">
        <w:rPr>
          <w:sz w:val="16"/>
        </w:rPr>
        <w:t xml:space="preserve">,40 and if for some reason Moscow denied any responsibility for nuclear laxity? The correct attribution of that nuclear material to a particular country might not be a case of science fiction given the observation by Michael May et al. that while the debris resulting from </w:t>
      </w:r>
      <w:r w:rsidRPr="001A2AFF">
        <w:rPr>
          <w:rStyle w:val="StyleBoldUnderline"/>
        </w:rPr>
        <w:t>a nuclear explosion</w:t>
      </w:r>
      <w:r w:rsidRPr="001A2AFF">
        <w:rPr>
          <w:sz w:val="16"/>
        </w:rPr>
        <w:t xml:space="preserve"> would be “spread over a wide area in tiny fragments, its </w:t>
      </w:r>
      <w:r w:rsidRPr="001A2AFF">
        <w:rPr>
          <w:rStyle w:val="StyleBoldUnderline"/>
        </w:rPr>
        <w:t>radioactivity makes it detectable, identifiable and collectable, and a wealth of information can be obtained from its analysis</w:t>
      </w:r>
      <w:r w:rsidRPr="001A2AFF">
        <w:rPr>
          <w:sz w:val="16"/>
        </w:rPr>
        <w:t xml:space="preserve">: the efficiency of the explosion, the materials used and, most important … some indication of where the nuclear material came from.”41 Alternatively, </w:t>
      </w:r>
      <w:r w:rsidRPr="001A2AFF">
        <w:rPr>
          <w:rStyle w:val="StyleBoldUnderline"/>
        </w:rPr>
        <w:t xml:space="preserve">if the act of nuclear terrorism came as a complete surprise, and American officials refused to believe that a terrorist group was fully </w:t>
      </w:r>
      <w:r w:rsidRPr="001A2AFF">
        <w:rPr>
          <w:rStyle w:val="StyleBoldUnderline"/>
        </w:rPr>
        <w:lastRenderedPageBreak/>
        <w:t>responsible</w:t>
      </w:r>
      <w:r w:rsidRPr="001A2AFF">
        <w:rPr>
          <w:sz w:val="16"/>
        </w:rPr>
        <w:t xml:space="preserve"> (or responsible at all) </w:t>
      </w:r>
      <w:r w:rsidRPr="00B05945">
        <w:rPr>
          <w:rStyle w:val="StyleBoldUnderline"/>
          <w:highlight w:val="yellow"/>
        </w:rPr>
        <w:t>suspicion would shift immediately to state possessors</w:t>
      </w:r>
      <w:r w:rsidRPr="001A2AFF">
        <w:rPr>
          <w:rStyle w:val="TitleChar"/>
        </w:rPr>
        <w:t>.</w:t>
      </w:r>
      <w:r w:rsidRPr="001A2AFF">
        <w:rPr>
          <w:sz w:val="16"/>
        </w:rPr>
        <w:t xml:space="preserve"> Ruling out Western ally countries like the United Kingdom and France, and probably Israel and India as well, authorities in </w:t>
      </w:r>
      <w:r w:rsidRPr="00B05945">
        <w:rPr>
          <w:rStyle w:val="StyleBoldUnderline"/>
          <w:highlight w:val="yellow"/>
        </w:rPr>
        <w:t>Washington would be left with a very short list consisting of North Korea</w:t>
      </w:r>
      <w:r w:rsidRPr="001A2AFF">
        <w:rPr>
          <w:sz w:val="16"/>
        </w:rPr>
        <w:t xml:space="preserve">, perhaps </w:t>
      </w:r>
      <w:r w:rsidRPr="00B05945">
        <w:rPr>
          <w:rStyle w:val="StyleBoldUnderline"/>
          <w:highlight w:val="yellow"/>
        </w:rPr>
        <w:t>Iran</w:t>
      </w:r>
      <w:r w:rsidRPr="001A2AFF">
        <w:rPr>
          <w:sz w:val="16"/>
        </w:rPr>
        <w:t xml:space="preserve"> if its program continues, </w:t>
      </w:r>
      <w:r w:rsidRPr="00B05945">
        <w:rPr>
          <w:rStyle w:val="StyleBoldUnderline"/>
          <w:highlight w:val="yellow"/>
        </w:rPr>
        <w:t>and</w:t>
      </w:r>
      <w:r w:rsidRPr="003E182A">
        <w:rPr>
          <w:rStyle w:val="StyleBoldUnderline"/>
        </w:rPr>
        <w:t xml:space="preserve"> possibly </w:t>
      </w:r>
      <w:r w:rsidRPr="00B05945">
        <w:rPr>
          <w:rStyle w:val="StyleBoldUnderline"/>
          <w:highlight w:val="yellow"/>
        </w:rPr>
        <w:t>Pakistan</w:t>
      </w:r>
      <w:r w:rsidRPr="001A2AFF">
        <w:rPr>
          <w:sz w:val="16"/>
        </w:rPr>
        <w:t xml:space="preserve">. But at what stage would Russia and China be definitely ruled out in this high stakes game of nuclear Cluedo? In particular, </w:t>
      </w:r>
      <w:r w:rsidRPr="00B05945">
        <w:rPr>
          <w:rStyle w:val="StyleBoldUnderline"/>
          <w:highlight w:val="yellow"/>
        </w:rPr>
        <w:t>if the act of nuclear terrorism occurred against a backdrop of existing tension</w:t>
      </w:r>
      <w:r w:rsidRPr="003E182A">
        <w:rPr>
          <w:rStyle w:val="StyleBoldUnderline"/>
        </w:rPr>
        <w:t xml:space="preserve"> in Washington’s relations </w:t>
      </w:r>
      <w:r w:rsidRPr="00B05945">
        <w:rPr>
          <w:rStyle w:val="StyleBoldUnderline"/>
          <w:highlight w:val="yellow"/>
        </w:rPr>
        <w:t>with Russia and/or China</w:t>
      </w:r>
      <w:r w:rsidRPr="001A2AFF">
        <w:rPr>
          <w:sz w:val="16"/>
        </w:rPr>
        <w:t xml:space="preserve">, and at a time when threats had already been traded between these major powers, </w:t>
      </w:r>
      <w:r w:rsidRPr="003E182A">
        <w:rPr>
          <w:rStyle w:val="StyleBoldUnderline"/>
        </w:rPr>
        <w:t xml:space="preserve">would officials and </w:t>
      </w:r>
      <w:r w:rsidRPr="00B05945">
        <w:rPr>
          <w:rStyle w:val="StyleBoldUnderline"/>
          <w:highlight w:val="yellow"/>
        </w:rPr>
        <w:t>political leaders</w:t>
      </w:r>
      <w:r w:rsidRPr="003E182A">
        <w:rPr>
          <w:rStyle w:val="StyleBoldUnderline"/>
        </w:rPr>
        <w:t xml:space="preserve"> not be tempted to </w:t>
      </w:r>
      <w:r w:rsidRPr="00B05945">
        <w:rPr>
          <w:rStyle w:val="StyleBoldUnderline"/>
          <w:highlight w:val="yellow"/>
        </w:rPr>
        <w:t>assume the worst</w:t>
      </w:r>
      <w:r w:rsidRPr="001A2AFF">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w:t>
      </w:r>
      <w:r w:rsidRPr="003E182A">
        <w:rPr>
          <w:rStyle w:val="StyleBoldUnderline"/>
        </w:rPr>
        <w:t>could Moscow and Beijing resist the pressures that might rise domestically to consider the U</w:t>
      </w:r>
      <w:r w:rsidRPr="001A2AFF">
        <w:rPr>
          <w:sz w:val="16"/>
        </w:rPr>
        <w:t xml:space="preserve">nited </w:t>
      </w:r>
      <w:r w:rsidRPr="003E182A">
        <w:rPr>
          <w:rStyle w:val="StyleBoldUnderline"/>
        </w:rPr>
        <w:t>S</w:t>
      </w:r>
      <w:r w:rsidRPr="001A2AFF">
        <w:rPr>
          <w:sz w:val="16"/>
        </w:rPr>
        <w:t xml:space="preserve">tates as </w:t>
      </w:r>
      <w:r w:rsidRPr="003E182A">
        <w:rPr>
          <w:rStyle w:val="StyleBoldUnderline"/>
        </w:rPr>
        <w:t>a</w:t>
      </w:r>
      <w:r w:rsidRPr="001A2AFF">
        <w:rPr>
          <w:sz w:val="16"/>
        </w:rPr>
        <w:t xml:space="preserve"> possible </w:t>
      </w:r>
      <w:r w:rsidRPr="003E182A">
        <w:rPr>
          <w:rStyle w:val="StyleBoldUnderline"/>
        </w:rPr>
        <w:t>perpetrator</w:t>
      </w:r>
      <w:r w:rsidRPr="001A2AFF">
        <w:rPr>
          <w:sz w:val="16"/>
        </w:rPr>
        <w:t xml:space="preserve"> or encourager of the attack? </w:t>
      </w:r>
      <w:r w:rsidRPr="00B05945">
        <w:rPr>
          <w:rStyle w:val="StyleBoldUnderline"/>
          <w:highlight w:val="yellow"/>
        </w:rPr>
        <w:t>Washington’s early respons</w:t>
      </w:r>
      <w:r w:rsidRPr="003E182A">
        <w:rPr>
          <w:rStyle w:val="StyleBoldUnderline"/>
        </w:rPr>
        <w:t>e to a</w:t>
      </w:r>
      <w:r w:rsidRPr="001A2AFF">
        <w:rPr>
          <w:sz w:val="16"/>
        </w:rPr>
        <w:t xml:space="preserve"> terrorist nuclear </w:t>
      </w:r>
      <w:r w:rsidRPr="003E182A">
        <w:rPr>
          <w:rStyle w:val="StyleBoldUnderline"/>
        </w:rPr>
        <w:t xml:space="preserve">attack on its own soil </w:t>
      </w:r>
      <w:r w:rsidRPr="00B05945">
        <w:rPr>
          <w:rStyle w:val="StyleBoldUnderline"/>
          <w:highlight w:val="yellow"/>
        </w:rPr>
        <w:t>might</w:t>
      </w:r>
      <w:r w:rsidRPr="003E182A">
        <w:rPr>
          <w:rStyle w:val="StyleBoldUnderline"/>
        </w:rPr>
        <w:t xml:space="preserve"> also </w:t>
      </w:r>
      <w:r w:rsidRPr="00B05945">
        <w:rPr>
          <w:rStyle w:val="StyleBoldUnderline"/>
          <w:highlight w:val="yellow"/>
        </w:rPr>
        <w:t>raise the possibility of an unwanted</w:t>
      </w:r>
      <w:r w:rsidRPr="003E182A">
        <w:rPr>
          <w:rStyle w:val="StyleBoldUnderline"/>
        </w:rPr>
        <w:t xml:space="preserve"> (and nuclear aided) </w:t>
      </w:r>
      <w:r w:rsidRPr="00B05945">
        <w:rPr>
          <w:rStyle w:val="StyleBoldUnderline"/>
          <w:highlight w:val="yellow"/>
        </w:rPr>
        <w:t>confrontation with Russia and</w:t>
      </w:r>
      <w:r w:rsidRPr="00333568">
        <w:rPr>
          <w:rStyle w:val="StyleBoldUnderline"/>
        </w:rPr>
        <w:t xml:space="preserve">/or </w:t>
      </w:r>
      <w:r w:rsidRPr="00B05945">
        <w:rPr>
          <w:rStyle w:val="StyleBoldUnderline"/>
          <w:highlight w:val="yellow"/>
        </w:rPr>
        <w:t>China</w:t>
      </w:r>
      <w:r w:rsidRPr="001A2AFF">
        <w:rPr>
          <w:sz w:val="16"/>
        </w:rPr>
        <w:t xml:space="preserve">. For example, </w:t>
      </w:r>
      <w:r w:rsidRPr="003E182A">
        <w:rPr>
          <w:rStyle w:val="StyleBoldUnderline"/>
        </w:rPr>
        <w:t>in the</w:t>
      </w:r>
      <w:r w:rsidRPr="001A2AFF">
        <w:rPr>
          <w:sz w:val="16"/>
        </w:rPr>
        <w:t xml:space="preserve"> noise and confusion during the </w:t>
      </w:r>
      <w:r w:rsidRPr="003E182A">
        <w:rPr>
          <w:rStyle w:val="StyleBoldUnderline"/>
        </w:rPr>
        <w:t>immediate aftermath of the</w:t>
      </w:r>
      <w:r w:rsidRPr="001A2AFF">
        <w:rPr>
          <w:sz w:val="16"/>
        </w:rPr>
        <w:t xml:space="preserve"> terrorist nuclear </w:t>
      </w:r>
      <w:r w:rsidRPr="003E182A">
        <w:rPr>
          <w:rStyle w:val="StyleBoldUnderline"/>
        </w:rPr>
        <w:t>attack, the U.S. president might be expected to place the country’s armed forces, including its nuclear arsenal, on a higher stage of alert. In such a tense environment</w:t>
      </w:r>
      <w:r w:rsidRPr="001A2AFF">
        <w:rPr>
          <w:sz w:val="16"/>
        </w:rPr>
        <w:t xml:space="preserve">, when careful planning runs up against the friction of reality, </w:t>
      </w:r>
      <w:r w:rsidRPr="00B05945">
        <w:rPr>
          <w:rStyle w:val="StyleBoldUnderline"/>
          <w:highlight w:val="yellow"/>
        </w:rPr>
        <w:t>it is</w:t>
      </w:r>
      <w:r w:rsidRPr="001A2AFF">
        <w:rPr>
          <w:sz w:val="16"/>
        </w:rPr>
        <w:t xml:space="preserve"> just </w:t>
      </w:r>
      <w:r w:rsidRPr="00B05945">
        <w:rPr>
          <w:rStyle w:val="StyleBoldUnderline"/>
          <w:highlight w:val="yellow"/>
        </w:rPr>
        <w:t>possible that Moscow and/or China might</w:t>
      </w:r>
      <w:r w:rsidRPr="003E182A">
        <w:rPr>
          <w:rStyle w:val="StyleBoldUnderline"/>
        </w:rPr>
        <w:t xml:space="preserve"> mistakenly </w:t>
      </w:r>
      <w:r w:rsidRPr="00B05945">
        <w:rPr>
          <w:rStyle w:val="StyleBoldUnderline"/>
          <w:highlight w:val="yellow"/>
        </w:rPr>
        <w:t>read this as a sign of U.S. intentions to use</w:t>
      </w:r>
      <w:r w:rsidRPr="001A2AFF">
        <w:rPr>
          <w:sz w:val="16"/>
        </w:rPr>
        <w:t xml:space="preserve"> force (and possibly </w:t>
      </w:r>
      <w:r w:rsidRPr="00B05945">
        <w:rPr>
          <w:rStyle w:val="StyleBoldUnderline"/>
          <w:highlight w:val="yellow"/>
        </w:rPr>
        <w:t>nuclear force</w:t>
      </w:r>
      <w:r w:rsidRPr="003E182A">
        <w:rPr>
          <w:rStyle w:val="StyleBoldUnderline"/>
        </w:rPr>
        <w:t>) against them</w:t>
      </w:r>
      <w:r w:rsidRPr="001A2AFF">
        <w:rPr>
          <w:sz w:val="16"/>
        </w:rPr>
        <w:t xml:space="preserve">. In that situation, </w:t>
      </w:r>
      <w:r w:rsidRPr="003E182A">
        <w:rPr>
          <w:rStyle w:val="StyleBoldUnderline"/>
        </w:rPr>
        <w:t>the temptations to preempt</w:t>
      </w:r>
      <w:r w:rsidRPr="001A2AFF">
        <w:rPr>
          <w:sz w:val="16"/>
        </w:rPr>
        <w:t xml:space="preserve"> such actions </w:t>
      </w:r>
      <w:r w:rsidRPr="003E182A">
        <w:rPr>
          <w:rStyle w:val="StyleBoldUnderline"/>
        </w:rPr>
        <w:t>might grow</w:t>
      </w:r>
      <w:r w:rsidRPr="001A2AFF">
        <w:rPr>
          <w:sz w:val="16"/>
        </w:rPr>
        <w:t xml:space="preserve">, although it must be admitted that any preemption would probably still meet with a devastating response. As part of its initial response to the act of nuclear terrorism (as discussed earlier) </w:t>
      </w:r>
      <w:r w:rsidRPr="00B05945">
        <w:rPr>
          <w:rStyle w:val="TitleChar"/>
          <w:highlight w:val="yellow"/>
        </w:rPr>
        <w:t>W</w:t>
      </w:r>
      <w:r w:rsidRPr="00B05945">
        <w:rPr>
          <w:rStyle w:val="StyleBoldUnderline"/>
          <w:highlight w:val="yellow"/>
        </w:rPr>
        <w:t>ashington might decide to order a significant</w:t>
      </w:r>
      <w:r w:rsidRPr="003E182A">
        <w:rPr>
          <w:rStyle w:val="StyleBoldUnderline"/>
        </w:rPr>
        <w:t xml:space="preserve"> conventional (or </w:t>
      </w:r>
      <w:r w:rsidRPr="00B05945">
        <w:rPr>
          <w:rStyle w:val="StyleBoldUnderline"/>
          <w:highlight w:val="yellow"/>
        </w:rPr>
        <w:t>nuclear) retaliatory</w:t>
      </w:r>
      <w:r w:rsidRPr="003E182A">
        <w:rPr>
          <w:rStyle w:val="StyleBoldUnderline"/>
        </w:rPr>
        <w:t xml:space="preserve"> </w:t>
      </w:r>
      <w:r w:rsidRPr="001A2AFF">
        <w:rPr>
          <w:sz w:val="16"/>
        </w:rPr>
        <w:t xml:space="preserve">or </w:t>
      </w:r>
      <w:r w:rsidRPr="003E182A">
        <w:rPr>
          <w:rStyle w:val="StyleBoldUnderline"/>
        </w:rPr>
        <w:t xml:space="preserve">disarming </w:t>
      </w:r>
      <w:r w:rsidRPr="00B05945">
        <w:rPr>
          <w:rStyle w:val="StyleBoldUnderline"/>
          <w:highlight w:val="yellow"/>
        </w:rPr>
        <w:t>attack</w:t>
      </w:r>
      <w:r w:rsidRPr="003E182A">
        <w:rPr>
          <w:rStyle w:val="StyleBoldUnderline"/>
        </w:rPr>
        <w:t xml:space="preserve"> against the leadership of the terrorist group and/or states seen to support that group</w:t>
      </w:r>
      <w:r w:rsidRPr="001A2AFF">
        <w:rPr>
          <w:rStyle w:val="TitleChar"/>
        </w:rPr>
        <w:t>.</w:t>
      </w:r>
      <w:r w:rsidRPr="001A2AFF">
        <w:rPr>
          <w:sz w:val="16"/>
        </w:rPr>
        <w:t xml:space="preserve"> Depending on the identity and especially the location of these targets, </w:t>
      </w:r>
      <w:r w:rsidRPr="00B05945">
        <w:rPr>
          <w:rStyle w:val="StyleBoldUnderline"/>
          <w:highlight w:val="yellow"/>
        </w:rPr>
        <w:t>Russia and/or China might interpret such action as being far too close for their comfort</w:t>
      </w:r>
      <w:r w:rsidRPr="003E182A">
        <w:rPr>
          <w:rStyle w:val="StyleBoldUnderline"/>
        </w:rPr>
        <w:t>, and potentially as an infringement on their spheres of influence</w:t>
      </w:r>
      <w:r w:rsidRPr="001A2AFF">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3E182A">
        <w:rPr>
          <w:rStyle w:val="StyleBoldUnderline"/>
        </w:rPr>
        <w:t>If</w:t>
      </w:r>
      <w:r w:rsidRPr="001A2AFF">
        <w:rPr>
          <w:sz w:val="16"/>
        </w:rPr>
        <w:t xml:space="preserve">, for some reason, </w:t>
      </w:r>
      <w:r w:rsidRPr="003E182A">
        <w:rPr>
          <w:rStyle w:val="StyleBoldUnderline"/>
        </w:rPr>
        <w:t>Washington found the responses of Russia and China</w:t>
      </w:r>
      <w:r w:rsidRPr="001A2AFF">
        <w:rPr>
          <w:sz w:val="16"/>
        </w:rPr>
        <w:t xml:space="preserve"> deeply </w:t>
      </w:r>
      <w:r w:rsidRPr="003E182A">
        <w:rPr>
          <w:rStyle w:val="StyleBoldUnderline"/>
        </w:rPr>
        <w:t>underwhelming</w:t>
      </w:r>
      <w:r w:rsidRPr="001A2AFF">
        <w:rPr>
          <w:sz w:val="16"/>
        </w:rPr>
        <w:t xml:space="preserve">, (neither “for us or against us”) </w:t>
      </w:r>
      <w:r w:rsidRPr="003E182A">
        <w:rPr>
          <w:rStyle w:val="StyleBoldUnderline"/>
        </w:rPr>
        <w:t>might it also suspect that they secretly were in cahoots with the group, increasing</w:t>
      </w:r>
      <w:r w:rsidRPr="001A2AFF">
        <w:rPr>
          <w:sz w:val="16"/>
        </w:rPr>
        <w:t xml:space="preserve"> (again perhaps ever so slightly</w:t>
      </w:r>
      <w:r w:rsidRPr="003E182A">
        <w:rPr>
          <w:rStyle w:val="StyleBoldUnderline"/>
        </w:rPr>
        <w:t>) the chances of a major exchange. If the terrorist group had</w:t>
      </w:r>
      <w:r w:rsidRPr="001A2AFF">
        <w:rPr>
          <w:sz w:val="16"/>
        </w:rPr>
        <w:t xml:space="preserve"> some </w:t>
      </w:r>
      <w:r w:rsidRPr="003E182A">
        <w:rPr>
          <w:rStyle w:val="StyleBoldUnderline"/>
        </w:rPr>
        <w:t>connections to groups in Russia and China, or existed in areas of the world over which Russia and China held sway</w:t>
      </w:r>
      <w:r w:rsidRPr="001A2AFF">
        <w:rPr>
          <w:sz w:val="16"/>
        </w:rPr>
        <w:t xml:space="preserve">, </w:t>
      </w:r>
      <w:r w:rsidRPr="003E182A">
        <w:rPr>
          <w:sz w:val="16"/>
          <w:szCs w:val="16"/>
        </w:rPr>
        <w:t xml:space="preserve">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Russia, which possesses an arsenal of thousands of nuclear warheads and that has been one of the two most important trustees of the non-use taboo,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The phrase “how dare they tell us what to do” immediately springs to mind. Some might even go so far as to interpret this concern as a tacit form of sympathy or support for the terrorists. This might not help the chances of nuclear restraint. </w:t>
      </w:r>
    </w:p>
    <w:p w:rsidR="0021620C" w:rsidRDefault="0021620C" w:rsidP="0021620C">
      <w:pPr>
        <w:rPr>
          <w:sz w:val="16"/>
        </w:rPr>
      </w:pPr>
    </w:p>
    <w:p w:rsidR="00B24CE8" w:rsidRDefault="00B24CE8" w:rsidP="0021620C">
      <w:pPr>
        <w:rPr>
          <w:sz w:val="16"/>
        </w:rPr>
      </w:pPr>
    </w:p>
    <w:p w:rsidR="00B24CE8" w:rsidRPr="001A2AFF" w:rsidRDefault="00B24CE8" w:rsidP="0021620C">
      <w:pPr>
        <w:rPr>
          <w:sz w:val="16"/>
        </w:rPr>
      </w:pPr>
    </w:p>
    <w:p w:rsidR="00B24CE8" w:rsidRDefault="00B24CE8" w:rsidP="00E6143C"/>
    <w:p w:rsidR="00B24CE8" w:rsidRPr="00A26704" w:rsidRDefault="00B24CE8" w:rsidP="00B24CE8">
      <w:pPr>
        <w:pStyle w:val="Heading4"/>
        <w:rPr>
          <w:rStyle w:val="StyleStyleBold12pt"/>
          <w:b/>
        </w:rPr>
      </w:pPr>
      <w:r w:rsidRPr="00A26704">
        <w:rPr>
          <w:rStyle w:val="StyleStyleBold12pt"/>
          <w:b/>
        </w:rPr>
        <w:t>Disease causes extinction</w:t>
      </w:r>
    </w:p>
    <w:p w:rsidR="00B24CE8" w:rsidRPr="00EE03DD" w:rsidRDefault="00B24CE8" w:rsidP="00B24CE8">
      <w:r w:rsidRPr="00EE03DD">
        <w:rPr>
          <w:rStyle w:val="StyleStyleBold12pt"/>
        </w:rPr>
        <w:t>Greger 08</w:t>
      </w:r>
      <w:r w:rsidRPr="00EE03DD">
        <w:t xml:space="preserve"> (Michael, M.D., is Director of Public Health and Animal Agriculture at The Humane Society of the United States, Bird Flu: A Virus of Our Own Hatching, http://birdflubook.com/a.php?id=111)</w:t>
      </w:r>
    </w:p>
    <w:p w:rsidR="00B24CE8" w:rsidRPr="00EE03DD" w:rsidRDefault="00B24CE8" w:rsidP="00B24CE8">
      <w:pPr>
        <w:pStyle w:val="card0"/>
        <w:rPr>
          <w:rFonts w:ascii="Times New Roman" w:hAnsi="Times New Roman" w:cs="Times New Roman"/>
        </w:rPr>
      </w:pPr>
      <w:r w:rsidRPr="00EE03DD">
        <w:rPr>
          <w:rFonts w:ascii="Times New Roman" w:hAnsi="Times New Roman" w:cs="Times New Roman"/>
        </w:rPr>
        <w:t>Senate Majority Leader Frist describes the recent slew of emerging diseases in almost biblical terms: “</w:t>
      </w:r>
      <w:r w:rsidRPr="00EE03DD">
        <w:rPr>
          <w:rStyle w:val="StyleBoldUnderline"/>
          <w:rFonts w:cs="Times New Roman"/>
        </w:rPr>
        <w:t>All of these [new diseases] were advance patrols of a great army that is preparing way out of sight</w:t>
      </w:r>
      <w:r w:rsidRPr="00EE03DD">
        <w:rPr>
          <w:rFonts w:ascii="Times New Roman" w:hAnsi="Times New Roman" w:cs="Times New Roman"/>
        </w:rPr>
        <w:t>.”3146 Scientists like Joshua Lederberg don’t think this is mere rhetoric. He should know</w:t>
      </w:r>
      <w:r w:rsidRPr="00B05945">
        <w:rPr>
          <w:rFonts w:ascii="Times New Roman" w:hAnsi="Times New Roman" w:cs="Times New Roman"/>
          <w:highlight w:val="yellow"/>
        </w:rPr>
        <w:t xml:space="preserve">. </w:t>
      </w:r>
      <w:r w:rsidRPr="00B05945">
        <w:rPr>
          <w:rStyle w:val="StyleBoldUnderline"/>
          <w:rFonts w:cs="Times New Roman"/>
          <w:highlight w:val="yellow"/>
        </w:rPr>
        <w:t>Lederberg won the Nobel Prize</w:t>
      </w:r>
      <w:r w:rsidRPr="00EE03DD">
        <w:rPr>
          <w:rStyle w:val="StyleBoldUnderline"/>
          <w:rFonts w:cs="Times New Roman"/>
        </w:rPr>
        <w:t xml:space="preserve"> in medicine at age 33 for his discoveries in bacterial evolution</w:t>
      </w:r>
      <w:r w:rsidRPr="00EE03DD">
        <w:rPr>
          <w:rFonts w:ascii="Times New Roman" w:hAnsi="Times New Roman" w:cs="Times New Roman"/>
        </w:rPr>
        <w:t>. Lederberg went on to become president of Rockefeller University. “</w:t>
      </w:r>
      <w:r w:rsidRPr="00EE03DD">
        <w:rPr>
          <w:rStyle w:val="StyleBoldUnderline"/>
          <w:rFonts w:cs="Times New Roman"/>
        </w:rPr>
        <w:t>Some people think I am being hysterical</w:t>
      </w:r>
      <w:r w:rsidRPr="00EE03DD">
        <w:rPr>
          <w:rFonts w:ascii="Times New Roman" w:hAnsi="Times New Roman" w:cs="Times New Roman"/>
        </w:rPr>
        <w:t xml:space="preserve">,” he said, referring to pandemic influenza, “but </w:t>
      </w:r>
      <w:r w:rsidRPr="00B05945">
        <w:rPr>
          <w:rStyle w:val="StyleBoldUnderline"/>
          <w:rFonts w:cs="Times New Roman"/>
          <w:highlight w:val="yellow"/>
        </w:rPr>
        <w:t>there are catastrophes ahead. We live in evolutionary competition with microbes</w:t>
      </w:r>
      <w:r w:rsidRPr="00EE03DD">
        <w:rPr>
          <w:rStyle w:val="StyleBoldUnderline"/>
          <w:rFonts w:cs="Times New Roman"/>
        </w:rPr>
        <w:t xml:space="preserve">—bacteria and viruses. </w:t>
      </w:r>
      <w:r w:rsidRPr="00B05945">
        <w:rPr>
          <w:rStyle w:val="StyleBoldUnderline"/>
          <w:rFonts w:cs="Times New Roman"/>
          <w:highlight w:val="yellow"/>
        </w:rPr>
        <w:t>There is no guarantee that we will be the survivors.”</w:t>
      </w:r>
      <w:r w:rsidRPr="00EE03DD">
        <w:rPr>
          <w:rFonts w:ascii="Times New Roman" w:hAnsi="Times New Roman" w:cs="Times New Roman"/>
        </w:rPr>
        <w:t xml:space="preserve">3147 There is a concept in host-parasite evolutionary dynamics called </w:t>
      </w:r>
      <w:r w:rsidRPr="00EE03DD">
        <w:rPr>
          <w:rStyle w:val="StyleBoldUnderline"/>
          <w:rFonts w:cs="Times New Roman"/>
        </w:rPr>
        <w:t>the Red Queen hypothesis</w:t>
      </w:r>
      <w:r w:rsidRPr="00EE03DD">
        <w:rPr>
          <w:rFonts w:ascii="Times New Roman" w:hAnsi="Times New Roman" w:cs="Times New Roman"/>
        </w:rPr>
        <w:t xml:space="preserve">, which </w:t>
      </w:r>
      <w:r w:rsidRPr="00EE03DD">
        <w:rPr>
          <w:rStyle w:val="StyleBoldUnderline"/>
          <w:rFonts w:cs="Times New Roman"/>
        </w:rPr>
        <w:t>attempts to describe the unremitting struggle between immune systems and the pathogens against which they fight, each constantly evolving to try to outsmart the other</w:t>
      </w:r>
      <w:r w:rsidRPr="00EE03DD">
        <w:rPr>
          <w:rFonts w:ascii="Times New Roman" w:hAnsi="Times New Roman" w:cs="Times New Roman"/>
        </w:rPr>
        <w:t>.3148 The name is taken from Lewis Carroll’s Through the Looking Glass in which the Red Queen instructs Alice, “Now, here, you see, it takes all the running you can do to keep in the same place.”</w:t>
      </w:r>
      <w:r w:rsidRPr="00B05945">
        <w:rPr>
          <w:rFonts w:ascii="Times New Roman" w:hAnsi="Times New Roman" w:cs="Times New Roman"/>
          <w:highlight w:val="yellow"/>
        </w:rPr>
        <w:t xml:space="preserve">3149 </w:t>
      </w:r>
      <w:r w:rsidRPr="00B05945">
        <w:rPr>
          <w:rStyle w:val="StyleBoldUnderline"/>
          <w:rFonts w:cs="Times New Roman"/>
          <w:highlight w:val="yellow"/>
        </w:rPr>
        <w:t>Because the pathogens keep evolving, our immune systems have to keep adapting as well just to keep up</w:t>
      </w:r>
      <w:r w:rsidRPr="00EE03DD">
        <w:rPr>
          <w:rFonts w:ascii="Times New Roman" w:hAnsi="Times New Roman" w:cs="Times New Roman"/>
        </w:rPr>
        <w:t xml:space="preserve">. According to the theory, </w:t>
      </w:r>
      <w:r w:rsidRPr="00B05945">
        <w:rPr>
          <w:rStyle w:val="StyleBoldUnderline"/>
          <w:rFonts w:cs="Times New Roman"/>
          <w:highlight w:val="yellow"/>
        </w:rPr>
        <w:t>animals who “stop running” go extinct</w:t>
      </w:r>
      <w:r w:rsidRPr="00EE03DD">
        <w:rPr>
          <w:rStyle w:val="StyleBoldUnderline"/>
          <w:rFonts w:cs="Times New Roman"/>
        </w:rPr>
        <w:t>.</w:t>
      </w:r>
      <w:r w:rsidRPr="00EE03DD">
        <w:rPr>
          <w:rFonts w:ascii="Times New Roman" w:hAnsi="Times New Roman" w:cs="Times New Roman"/>
        </w:rPr>
        <w:t xml:space="preserve"> So </w:t>
      </w:r>
      <w:r w:rsidRPr="00B05945">
        <w:rPr>
          <w:rStyle w:val="StyleBoldUnderline"/>
          <w:rFonts w:cs="Times New Roman"/>
          <w:highlight w:val="yellow"/>
        </w:rPr>
        <w:t>far our immune systems have largely retained the upper hand, but the fear is that given the current rate of disease emergence, the human race is losing the race</w:t>
      </w:r>
      <w:r w:rsidRPr="00EE03DD">
        <w:rPr>
          <w:rStyle w:val="StyleBoldUnderline"/>
          <w:rFonts w:cs="Times New Roman"/>
        </w:rPr>
        <w:t>.</w:t>
      </w:r>
      <w:r w:rsidRPr="00EE03DD">
        <w:rPr>
          <w:rFonts w:ascii="Times New Roman" w:hAnsi="Times New Roman" w:cs="Times New Roman"/>
        </w:rPr>
        <w:t xml:space="preserve">3150 In a Scientific American article titled, “Will We Survive?,” one of the world’s leading immunologists writes: </w:t>
      </w:r>
      <w:r w:rsidRPr="00EE03DD">
        <w:rPr>
          <w:rStyle w:val="StyleBoldUnderline"/>
          <w:rFonts w:cs="Times New Roman"/>
        </w:rPr>
        <w:t>Has the immune system, then, reached its apogee after the few hundred million years it had taken to develop?</w:t>
      </w:r>
      <w:r w:rsidRPr="00EE03DD">
        <w:rPr>
          <w:rFonts w:ascii="Times New Roman" w:hAnsi="Times New Roman" w:cs="Times New Roman"/>
        </w:rPr>
        <w:t xml:space="preserve"> Can it respond in time to the new evolutionary challenges? </w:t>
      </w:r>
      <w:r w:rsidRPr="00EE03DD">
        <w:rPr>
          <w:rStyle w:val="StyleBoldUnderline"/>
          <w:rFonts w:cs="Times New Roman"/>
        </w:rPr>
        <w:t>These perfectly proper questions lack sure answers because we are in an utterly unprecedented situation [given the number of newly emerging infections].</w:t>
      </w:r>
      <w:r w:rsidRPr="00EE03DD">
        <w:rPr>
          <w:rFonts w:ascii="Times New Roman" w:hAnsi="Times New Roman" w:cs="Times New Roman"/>
        </w:rPr>
        <w:t>3151 The research team who wrote Beasts of the Earth conclude, “</w:t>
      </w:r>
      <w:r w:rsidRPr="00EE03DD">
        <w:rPr>
          <w:rStyle w:val="StyleBoldUnderline"/>
          <w:rFonts w:cs="Times New Roman"/>
        </w:rPr>
        <w:t>Considering that bacteria, viruses, and protozoa had a more than two-billion-year head start in this war, a victory by recently arrived Homo sapiens would be remarkable.”3</w:t>
      </w:r>
      <w:r w:rsidRPr="00EE03DD">
        <w:rPr>
          <w:rFonts w:ascii="Times New Roman" w:hAnsi="Times New Roman" w:cs="Times New Roman"/>
        </w:rPr>
        <w:t xml:space="preserve">152 </w:t>
      </w:r>
      <w:r w:rsidRPr="00EE03DD">
        <w:rPr>
          <w:rStyle w:val="StyleBoldUnderline"/>
          <w:rFonts w:cs="Times New Roman"/>
        </w:rPr>
        <w:t>Lederberg ardently believes that emerging viruses may imperil human society itself.</w:t>
      </w:r>
      <w:r w:rsidRPr="00EE03DD">
        <w:rPr>
          <w:rFonts w:ascii="Times New Roman" w:hAnsi="Times New Roman" w:cs="Times New Roman"/>
        </w:rPr>
        <w:t xml:space="preserve"> Says </w:t>
      </w:r>
      <w:r w:rsidRPr="00EE03DD">
        <w:rPr>
          <w:rStyle w:val="StyleBoldUnderline"/>
          <w:rFonts w:cs="Times New Roman"/>
        </w:rPr>
        <w:t>NIH medical epidemiologist David Morens, When you look at the relationship between bugs and humans, the more important thing to look at is the bug.</w:t>
      </w:r>
      <w:r w:rsidRPr="00EE03DD">
        <w:rPr>
          <w:rFonts w:ascii="Times New Roman" w:hAnsi="Times New Roman" w:cs="Times New Roman"/>
        </w:rPr>
        <w:t xml:space="preserve"> </w:t>
      </w:r>
      <w:r w:rsidRPr="00EE03DD">
        <w:rPr>
          <w:rStyle w:val="StyleBoldUnderline"/>
          <w:rFonts w:cs="Times New Roman"/>
        </w:rPr>
        <w:t>When an enterovirus like polio goes through the human gastrointestinal tract in three days, its genome mutates about two percent. That level of mutation—two percent of the genome—has taken the human species eight million years to accomplish</w:t>
      </w:r>
      <w:r w:rsidRPr="00EE03DD">
        <w:rPr>
          <w:rFonts w:ascii="Times New Roman" w:hAnsi="Times New Roman" w:cs="Times New Roman"/>
        </w:rPr>
        <w:t xml:space="preserve">. So </w:t>
      </w:r>
      <w:r w:rsidRPr="00EE03DD">
        <w:rPr>
          <w:rStyle w:val="StyleBoldUnderline"/>
          <w:rFonts w:cs="Times New Roman"/>
        </w:rPr>
        <w:t xml:space="preserve">who’s going to adapt to whom? Pitted against that kind of competition, Lederberg concludes that </w:t>
      </w:r>
      <w:r w:rsidRPr="00B05945">
        <w:rPr>
          <w:rStyle w:val="StyleBoldUnderline"/>
          <w:rFonts w:cs="Times New Roman"/>
          <w:highlight w:val="yellow"/>
        </w:rPr>
        <w:t>the human evolutionary capacity to keep up “may be dismissed as almost totally inconsequential</w:t>
      </w:r>
      <w:r w:rsidRPr="00EE03DD">
        <w:rPr>
          <w:rStyle w:val="StyleBoldUnderline"/>
          <w:rFonts w:cs="Times New Roman"/>
        </w:rPr>
        <w:t>.”</w:t>
      </w:r>
      <w:r w:rsidRPr="00EE03DD">
        <w:rPr>
          <w:rFonts w:ascii="Times New Roman" w:hAnsi="Times New Roman" w:cs="Times New Roman"/>
        </w:rPr>
        <w:t xml:space="preserve">3153 To help prevent the evolution of viruses as threatening as H5N1, the least we can do is take away a few billion feathered test tubes in which viruses can experiment, a few billion fewer spins at pandemic roulette. </w:t>
      </w:r>
      <w:r w:rsidRPr="00EE03DD">
        <w:rPr>
          <w:rStyle w:val="StyleBoldUnderline"/>
          <w:rFonts w:cs="Times New Roman"/>
        </w:rPr>
        <w:t>The human species has existed in something like our present form for approximately 200,000 years. “Such a long run should itself give us confidence that our species will continue to survive, at least insofar as the microbial world is concerned</w:t>
      </w:r>
      <w:r w:rsidRPr="00EE03DD">
        <w:rPr>
          <w:rFonts w:ascii="Times New Roman" w:hAnsi="Times New Roman" w:cs="Times New Roman"/>
        </w:rPr>
        <w:t xml:space="preserve">. Yet </w:t>
      </w:r>
      <w:r w:rsidRPr="00EE03DD">
        <w:rPr>
          <w:rStyle w:val="StyleBoldUnderline"/>
          <w:rFonts w:cs="Times New Roman"/>
        </w:rPr>
        <w:t>such optimism</w:t>
      </w:r>
      <w:r w:rsidRPr="00EE03DD">
        <w:rPr>
          <w:rFonts w:ascii="Times New Roman" w:hAnsi="Times New Roman" w:cs="Times New Roman"/>
        </w:rPr>
        <w:t>,” wrote the Ehrlich prize-winning former chair of zoology at the University College of London, “</w:t>
      </w:r>
      <w:r w:rsidRPr="00EE03DD">
        <w:rPr>
          <w:rStyle w:val="StyleBoldUnderline"/>
          <w:rFonts w:cs="Times New Roman"/>
        </w:rPr>
        <w:t>might easily transmute into a tune whistled whilst passing a graveyard</w:t>
      </w:r>
      <w:r w:rsidRPr="00EE03DD">
        <w:rPr>
          <w:rFonts w:ascii="Times New Roman" w:hAnsi="Times New Roman" w:cs="Times New Roman"/>
        </w:rPr>
        <w:t xml:space="preserve">.”3154 </w:t>
      </w:r>
    </w:p>
    <w:p w:rsidR="00B24CE8" w:rsidRDefault="00B24CE8" w:rsidP="00E6143C"/>
    <w:p w:rsidR="00653382" w:rsidRDefault="00653382" w:rsidP="00653382">
      <w:pPr>
        <w:pStyle w:val="Heading4"/>
      </w:pPr>
      <w:r>
        <w:lastRenderedPageBreak/>
        <w:t>Global economic decline leads to miscalculation and crisis escalation—escalates</w:t>
      </w:r>
    </w:p>
    <w:p w:rsidR="00653382" w:rsidRDefault="00653382" w:rsidP="00653382">
      <w:r>
        <w:rPr>
          <w:rStyle w:val="StyleStyleBold12pt"/>
        </w:rPr>
        <w:t>Harris and Burrows, ‘09</w:t>
      </w:r>
      <w:r>
        <w:t xml:space="preserve"> [Mathew, PhD European History at Cambridge, counselor in the National Intelligence Council (NIC) and Jennifer, member of the NIC’s Long Range Analysis Unit “Revisiting the Future: Geopolitical Effects of the Financial Crisis” </w:t>
      </w:r>
      <w:hyperlink r:id="rId13" w:history="1">
        <w:r>
          <w:rPr>
            <w:rStyle w:val="Hyperlink"/>
          </w:rPr>
          <w:t>http://www.ciaonet.org/journals/twq/v32i2/f_0016178_13952.pdf</w:t>
        </w:r>
      </w:hyperlink>
      <w:r>
        <w:t>]</w:t>
      </w:r>
    </w:p>
    <w:p w:rsidR="00653382" w:rsidRDefault="00653382" w:rsidP="00653382">
      <w:pPr>
        <w:pStyle w:val="card"/>
        <w:rPr>
          <w:rStyle w:val="Underline"/>
          <w:rFonts w:eastAsiaTheme="majorEastAsia"/>
        </w:rPr>
      </w:pPr>
      <w: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Pr>
          <w:rStyle w:val="Underline"/>
          <w:rFonts w:eastAsiaTheme="majorEastAsia"/>
        </w:rPr>
        <w:t>history may be more instructive than ever</w:t>
      </w:r>
      <w:r>
        <w:t xml:space="preserve">. While we continue to believe that </w:t>
      </w:r>
      <w:r>
        <w:rPr>
          <w:rStyle w:val="Underline"/>
          <w:rFonts w:eastAsiaTheme="majorEastAsia"/>
        </w:rPr>
        <w:t xml:space="preserve">the </w:t>
      </w:r>
      <w:r w:rsidRPr="00B05945">
        <w:rPr>
          <w:rStyle w:val="Underline"/>
          <w:rFonts w:eastAsiaTheme="majorEastAsia"/>
          <w:highlight w:val="yellow"/>
        </w:rPr>
        <w:t>Great Depression</w:t>
      </w:r>
      <w:r>
        <w:t xml:space="preserve"> is not likely to be repeated, the </w:t>
      </w:r>
      <w:r w:rsidRPr="00B05945">
        <w:rPr>
          <w:rStyle w:val="Underline"/>
          <w:rFonts w:eastAsiaTheme="majorEastAsia"/>
          <w:highlight w:val="yellow"/>
        </w:rPr>
        <w:t>lessons</w:t>
      </w:r>
      <w:r>
        <w:t xml:space="preserve"> to be drawn from that period </w:t>
      </w:r>
      <w:r w:rsidRPr="00B05945">
        <w:rPr>
          <w:rStyle w:val="Underline"/>
          <w:rFonts w:eastAsiaTheme="majorEastAsia"/>
          <w:highlight w:val="yellow"/>
        </w:rPr>
        <w:t xml:space="preserve">include </w:t>
      </w:r>
      <w:r>
        <w:rPr>
          <w:rStyle w:val="Underline"/>
          <w:rFonts w:eastAsiaTheme="majorEastAsia"/>
        </w:rPr>
        <w:t xml:space="preserve">the </w:t>
      </w:r>
      <w:r w:rsidRPr="00B05945">
        <w:rPr>
          <w:rStyle w:val="Underline"/>
          <w:rFonts w:eastAsiaTheme="majorEastAsia"/>
          <w:highlight w:val="yellow"/>
        </w:rPr>
        <w:t xml:space="preserve">harmful effects on fledgling democracies </w:t>
      </w:r>
      <w:r>
        <w:rPr>
          <w:rStyle w:val="Underline"/>
          <w:rFonts w:eastAsiaTheme="majorEastAsia"/>
        </w:rPr>
        <w:t>and multiethnic societies</w:t>
      </w:r>
      <w:r>
        <w:t xml:space="preserve"> (think Central Europe in 1920s and 1930s) </w:t>
      </w:r>
      <w:r w:rsidRPr="00B05945">
        <w:rPr>
          <w:rStyle w:val="Underline"/>
          <w:rFonts w:eastAsiaTheme="majorEastAsia"/>
          <w:highlight w:val="yellow"/>
        </w:rPr>
        <w:t>and</w:t>
      </w:r>
      <w:r>
        <w:t xml:space="preserve"> on </w:t>
      </w:r>
      <w:r w:rsidRPr="00B05945">
        <w:rPr>
          <w:rStyle w:val="StyleBoldUnderline"/>
          <w:rFonts w:eastAsiaTheme="majorEastAsia"/>
          <w:highlight w:val="yellow"/>
        </w:rPr>
        <w:t>the sustainability</w:t>
      </w:r>
      <w:r w:rsidRPr="00B05945">
        <w:rPr>
          <w:rStyle w:val="Underline"/>
          <w:rFonts w:eastAsiaTheme="majorEastAsia"/>
          <w:highlight w:val="yellow"/>
        </w:rPr>
        <w:t xml:space="preserve"> of multilateral institutions</w:t>
      </w:r>
      <w:r>
        <w:t xml:space="preserve"> (think League of Nations in the same period). </w:t>
      </w:r>
      <w:r>
        <w:rPr>
          <w:rStyle w:val="Underline"/>
          <w:rFonts w:eastAsiaTheme="majorEastAsia"/>
        </w:rPr>
        <w:t>There is no reason to think that this would not be true in the twenty-first as much as in the twentieth century.</w:t>
      </w:r>
      <w:r>
        <w:t xml:space="preserve"> For that reason, the ways in which </w:t>
      </w:r>
      <w:r>
        <w:rPr>
          <w:rStyle w:val="Underline"/>
          <w:rFonts w:eastAsiaTheme="majorEastAsia"/>
        </w:rPr>
        <w:t xml:space="preserve">the </w:t>
      </w:r>
      <w:r w:rsidRPr="00B05945">
        <w:rPr>
          <w:rStyle w:val="Underline"/>
          <w:rFonts w:eastAsiaTheme="majorEastAsia"/>
          <w:highlight w:val="yellow"/>
        </w:rPr>
        <w:t>potential for greater conflict could grow</w:t>
      </w:r>
      <w:r>
        <w:t xml:space="preserve"> would seem to be even more apt </w:t>
      </w:r>
      <w:r w:rsidRPr="00B05945">
        <w:rPr>
          <w:rStyle w:val="Underline"/>
          <w:rFonts w:eastAsiaTheme="majorEastAsia"/>
          <w:highlight w:val="yellow"/>
        </w:rPr>
        <w:t xml:space="preserve">in a </w:t>
      </w:r>
      <w:r>
        <w:rPr>
          <w:rStyle w:val="Underline"/>
          <w:rFonts w:eastAsiaTheme="majorEastAsia"/>
        </w:rPr>
        <w:t xml:space="preserve">constantly </w:t>
      </w:r>
      <w:r w:rsidRPr="00B05945">
        <w:rPr>
          <w:rStyle w:val="Underline"/>
          <w:rFonts w:eastAsiaTheme="majorEastAsia"/>
          <w:highlight w:val="yellow"/>
        </w:rPr>
        <w:t>volatile economic environment</w:t>
      </w:r>
      <w:r>
        <w:t xml:space="preserve"> as they would be if change would be steadier. In surveying those risks, the report stressed the likelihood that terrorism and nonproliferation will remain priorities even as resource issues move up on the international agenda. </w:t>
      </w:r>
      <w:r>
        <w:rPr>
          <w:rStyle w:val="Underline"/>
          <w:rFonts w:eastAsiaTheme="majorEastAsia"/>
        </w:rPr>
        <w:t>Terrorism’s appeal will decline if economic growth continues in the Middle East and youth unemployment is reduced.</w:t>
      </w:r>
      <w:r>
        <w:t xml:space="preserve"> For those terrorist groups that remain active in 2025, however, the diffusion of technologies and scientific knowledge will place some of the world’s most dangerous capabilities within their reach. </w:t>
      </w:r>
      <w:r w:rsidRPr="00B05945">
        <w:rPr>
          <w:rStyle w:val="Underline"/>
          <w:rFonts w:eastAsiaTheme="majorEastAsia"/>
          <w:highlight w:val="yellow"/>
        </w:rPr>
        <w:t>Terrorist groups</w:t>
      </w:r>
      <w:r>
        <w:t xml:space="preserve"> in 2025 </w:t>
      </w:r>
      <w:r w:rsidRPr="00B05945">
        <w:rPr>
          <w:rStyle w:val="Underline"/>
          <w:rFonts w:eastAsiaTheme="majorEastAsia"/>
          <w:highlight w:val="yellow"/>
        </w:rPr>
        <w:t>will</w:t>
      </w:r>
      <w: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B05945">
        <w:rPr>
          <w:rStyle w:val="Underline"/>
          <w:rFonts w:eastAsiaTheme="majorEastAsia"/>
          <w:highlight w:val="yellow"/>
        </w:rPr>
        <w:t xml:space="preserve">become </w:t>
      </w:r>
      <w:r>
        <w:rPr>
          <w:rStyle w:val="Underline"/>
          <w:rFonts w:eastAsiaTheme="majorEastAsia"/>
        </w:rPr>
        <w:t>self</w:t>
      </w:r>
      <w:r w:rsidRPr="00B05945">
        <w:rPr>
          <w:rStyle w:val="Underline"/>
          <w:rFonts w:eastAsiaTheme="majorEastAsia"/>
          <w:highlight w:val="yellow"/>
        </w:rPr>
        <w:t xml:space="preserve">-radicalized, </w:t>
      </w:r>
      <w:r>
        <w:rPr>
          <w:rStyle w:val="Underline"/>
          <w:rFonts w:eastAsiaTheme="majorEastAsia"/>
        </w:rPr>
        <w:t>particularly in the absence of economic outlets that would become narrower in an economic downturn. The most dangerous casualty of any economically-induced drawdown of U.S. military presence would</w:t>
      </w:r>
      <w:r>
        <w:t xml:space="preserve"> almost certainly </w:t>
      </w:r>
      <w:r>
        <w:rPr>
          <w:rStyle w:val="Underline"/>
          <w:rFonts w:eastAsiaTheme="majorEastAsia"/>
        </w:rPr>
        <w:t>be the Middle East</w:t>
      </w:r>
      <w:r>
        <w:t xml:space="preserve">. </w:t>
      </w:r>
      <w:r w:rsidRPr="00D72EE9">
        <w:rPr>
          <w:rStyle w:val="CardTextChar"/>
        </w:rPr>
        <w:t xml:space="preserve">Although Iran’s acquisition of nuclear weapons is not inevitable, </w:t>
      </w:r>
      <w:r w:rsidRPr="00B05945">
        <w:rPr>
          <w:rStyle w:val="StyleBoldUnderline"/>
          <w:rFonts w:eastAsiaTheme="majorEastAsia"/>
          <w:highlight w:val="yellow"/>
        </w:rPr>
        <w:t>worries</w:t>
      </w:r>
      <w:r w:rsidRPr="00D72EE9">
        <w:rPr>
          <w:rStyle w:val="CardTextChar"/>
        </w:rPr>
        <w:t xml:space="preserve"> about a nuclear-armed Iran </w:t>
      </w:r>
      <w:r w:rsidRPr="00F70B61">
        <w:rPr>
          <w:rStyle w:val="StyleBoldUnderline"/>
          <w:rFonts w:eastAsiaTheme="majorEastAsia"/>
        </w:rPr>
        <w:t xml:space="preserve">could </w:t>
      </w:r>
      <w:r w:rsidRPr="00B05945">
        <w:rPr>
          <w:rStyle w:val="StyleBoldUnderline"/>
          <w:rFonts w:eastAsiaTheme="majorEastAsia"/>
          <w:highlight w:val="yellow"/>
        </w:rPr>
        <w:t>lead states</w:t>
      </w:r>
      <w:r w:rsidRPr="00F70B61">
        <w:rPr>
          <w:rStyle w:val="StyleBoldUnderline"/>
          <w:rFonts w:eastAsiaTheme="majorEastAsia"/>
        </w:rPr>
        <w:t xml:space="preserve"> in the region </w:t>
      </w:r>
      <w:r w:rsidRPr="00B05945">
        <w:rPr>
          <w:rStyle w:val="StyleBoldUnderline"/>
          <w:rFonts w:eastAsiaTheme="majorEastAsia"/>
          <w:highlight w:val="yellow"/>
        </w:rPr>
        <w:t xml:space="preserve">to </w:t>
      </w:r>
      <w:r w:rsidRPr="00F70B61">
        <w:rPr>
          <w:rStyle w:val="StyleBoldUnderline"/>
          <w:rFonts w:eastAsiaTheme="majorEastAsia"/>
        </w:rPr>
        <w:t xml:space="preserve">develop new security arrangements with external powers, acquire additional weapons, and </w:t>
      </w:r>
      <w:r w:rsidRPr="00B05945">
        <w:rPr>
          <w:rStyle w:val="StyleBoldUnderline"/>
          <w:rFonts w:eastAsiaTheme="majorEastAsia"/>
          <w:highlight w:val="yellow"/>
        </w:rPr>
        <w:t>consider pursuing</w:t>
      </w:r>
      <w:r w:rsidRPr="00F70B61">
        <w:rPr>
          <w:rStyle w:val="StyleBoldUnderline"/>
          <w:rFonts w:eastAsiaTheme="majorEastAsia"/>
        </w:rPr>
        <w:t xml:space="preserve"> their own </w:t>
      </w:r>
      <w:r w:rsidRPr="00B05945">
        <w:rPr>
          <w:rStyle w:val="StyleBoldUnderline"/>
          <w:rFonts w:eastAsiaTheme="majorEastAsia"/>
          <w:highlight w:val="yellow"/>
        </w:rPr>
        <w:t>nuclear ambitions</w:t>
      </w:r>
      <w:r w:rsidRPr="00D72EE9">
        <w:rPr>
          <w:rStyle w:val="CardTextChar"/>
        </w:rPr>
        <w:t>. It is not clear that the type of stable deterrent relationship that existed between the great powers for most of the Cold War would emerge naturally in the Middle East with a nuclear Iran. Episodes</w:t>
      </w:r>
      <w:r>
        <w:t xml:space="preserve"> of low intensity </w:t>
      </w:r>
      <w:r w:rsidRPr="00B05945">
        <w:rPr>
          <w:rStyle w:val="Underline"/>
          <w:rFonts w:eastAsiaTheme="majorEastAsia"/>
          <w:highlight w:val="yellow"/>
        </w:rPr>
        <w:t>conflict</w:t>
      </w:r>
      <w:r>
        <w:t xml:space="preserve"> and terrorism taking place under a nuclear umbrella </w:t>
      </w:r>
      <w:r w:rsidRPr="00B05945">
        <w:rPr>
          <w:rStyle w:val="Underline"/>
          <w:rFonts w:eastAsiaTheme="majorEastAsia"/>
          <w:highlight w:val="yellow"/>
        </w:rPr>
        <w:t xml:space="preserve">could lead to </w:t>
      </w:r>
      <w:r>
        <w:rPr>
          <w:rStyle w:val="Underline"/>
          <w:rFonts w:eastAsiaTheme="majorEastAsia"/>
        </w:rPr>
        <w:t xml:space="preserve">an unintended </w:t>
      </w:r>
      <w:r w:rsidRPr="00B05945">
        <w:rPr>
          <w:rStyle w:val="Underline"/>
          <w:rFonts w:eastAsiaTheme="majorEastAsia"/>
          <w:highlight w:val="yellow"/>
        </w:rPr>
        <w:t xml:space="preserve">escalation </w:t>
      </w:r>
      <w:r>
        <w:rPr>
          <w:rStyle w:val="Underline"/>
          <w:rFonts w:eastAsiaTheme="majorEastAsia"/>
        </w:rPr>
        <w:t>and broader conflict</w:t>
      </w:r>
      <w:r>
        <w:t xml:space="preserve"> if clear red lines between those states involved are not well established. </w:t>
      </w:r>
      <w:r>
        <w:rPr>
          <w:rStyle w:val="Underline"/>
          <w:rFonts w:eastAsiaTheme="majorEastAsia"/>
        </w:rPr>
        <w:t xml:space="preserve">The </w:t>
      </w:r>
      <w:r w:rsidRPr="00B05945">
        <w:rPr>
          <w:rStyle w:val="Underline"/>
          <w:rFonts w:eastAsiaTheme="majorEastAsia"/>
          <w:highlight w:val="yellow"/>
        </w:rPr>
        <w:t>close proximity of potential nuclear rivals</w:t>
      </w:r>
      <w:r>
        <w:t xml:space="preserve"> combined with underdeveloped surveillance capabilities and mobile dual-capable Iranian missile systems also </w:t>
      </w:r>
      <w:r w:rsidRPr="00B05945">
        <w:rPr>
          <w:rStyle w:val="Underline"/>
          <w:rFonts w:eastAsiaTheme="majorEastAsia"/>
          <w:highlight w:val="yellow"/>
        </w:rPr>
        <w:t>will produce inherent difficulties in</w:t>
      </w:r>
      <w:r>
        <w:rPr>
          <w:rStyle w:val="Underline"/>
          <w:rFonts w:eastAsiaTheme="majorEastAsia"/>
        </w:rPr>
        <w:t xml:space="preserve"> achieving reliable indications and </w:t>
      </w:r>
      <w:r w:rsidRPr="00B05945">
        <w:rPr>
          <w:rStyle w:val="Underline"/>
          <w:rFonts w:eastAsiaTheme="majorEastAsia"/>
          <w:highlight w:val="yellow"/>
        </w:rPr>
        <w:t>warning</w:t>
      </w:r>
      <w:r>
        <w:rPr>
          <w:rStyle w:val="Underline"/>
          <w:rFonts w:eastAsiaTheme="majorEastAsia"/>
        </w:rPr>
        <w:t xml:space="preserve"> of an impending nuclear attack</w:t>
      </w:r>
      <w:r>
        <w:t xml:space="preserve">. The lack of strategic depth in neighboring states like Israel, </w:t>
      </w:r>
      <w:r w:rsidRPr="00B05945">
        <w:rPr>
          <w:rStyle w:val="Underline"/>
          <w:rFonts w:eastAsiaTheme="majorEastAsia"/>
          <w:highlight w:val="yellow"/>
        </w:rPr>
        <w:t>short warning and missile flight times</w:t>
      </w:r>
      <w:r>
        <w:rPr>
          <w:rStyle w:val="Underline"/>
          <w:rFonts w:eastAsiaTheme="majorEastAsia"/>
        </w:rPr>
        <w:t xml:space="preserve">, and uncertainty </w:t>
      </w:r>
      <w:r>
        <w:t>of Iranian intentions may</w:t>
      </w:r>
      <w:r>
        <w:rPr>
          <w:rStyle w:val="Underline"/>
          <w:rFonts w:eastAsiaTheme="majorEastAsia"/>
        </w:rPr>
        <w:t xml:space="preserve"> </w:t>
      </w:r>
      <w:r w:rsidRPr="00B05945">
        <w:rPr>
          <w:rStyle w:val="Underline"/>
          <w:rFonts w:eastAsiaTheme="majorEastAsia"/>
          <w:highlight w:val="yellow"/>
        </w:rPr>
        <w:t xml:space="preserve">place </w:t>
      </w:r>
      <w:r>
        <w:t>more</w:t>
      </w:r>
      <w:r>
        <w:rPr>
          <w:rStyle w:val="Underline"/>
          <w:rFonts w:eastAsiaTheme="majorEastAsia"/>
        </w:rPr>
        <w:t xml:space="preserve"> </w:t>
      </w:r>
      <w:r w:rsidRPr="00B05945">
        <w:rPr>
          <w:rStyle w:val="Underline"/>
          <w:rFonts w:eastAsiaTheme="majorEastAsia"/>
          <w:highlight w:val="yellow"/>
        </w:rPr>
        <w:t>focus on preemption</w:t>
      </w:r>
      <w:r>
        <w:t xml:space="preserve"> rather than defense, potentially </w:t>
      </w:r>
      <w:r w:rsidRPr="00B05945">
        <w:rPr>
          <w:rStyle w:val="Underline"/>
          <w:rFonts w:eastAsiaTheme="majorEastAsia"/>
          <w:highlight w:val="yellow"/>
        </w:rPr>
        <w:t>leading to escalating crises</w:t>
      </w:r>
      <w:r>
        <w:rPr>
          <w:rStyle w:val="Underline"/>
          <w:rFonts w:eastAsiaTheme="majorEastAsia"/>
        </w:rPr>
        <w:t>.</w:t>
      </w:r>
      <w:r>
        <w:t xml:space="preserve"> 36 Types of </w:t>
      </w:r>
      <w:r w:rsidRPr="00B05945">
        <w:rPr>
          <w:rStyle w:val="Underline"/>
          <w:rFonts w:eastAsiaTheme="majorEastAsia"/>
          <w:highlight w:val="yellow"/>
        </w:rPr>
        <w:t>conflict</w:t>
      </w:r>
      <w:r>
        <w:t xml:space="preserve"> that the world continues to experience, such as </w:t>
      </w:r>
      <w:r w:rsidRPr="00B05945">
        <w:rPr>
          <w:rStyle w:val="Underline"/>
          <w:rFonts w:eastAsiaTheme="majorEastAsia"/>
          <w:highlight w:val="yellow"/>
        </w:rPr>
        <w:t>over resources, could reemerge</w:t>
      </w:r>
      <w:r w:rsidRPr="00B05945">
        <w:rPr>
          <w:highlight w:val="yellow"/>
        </w:rPr>
        <w:t>,</w:t>
      </w:r>
      <w:r>
        <w:t xml:space="preserve"> </w:t>
      </w:r>
      <w:r>
        <w:rPr>
          <w:rStyle w:val="Underline"/>
          <w:rFonts w:eastAsiaTheme="majorEastAsia"/>
        </w:rPr>
        <w:t xml:space="preserve">particularly if </w:t>
      </w:r>
      <w:r w:rsidRPr="00B05945">
        <w:rPr>
          <w:rStyle w:val="Underline"/>
          <w:rFonts w:eastAsiaTheme="majorEastAsia"/>
          <w:highlight w:val="yellow"/>
        </w:rPr>
        <w:t xml:space="preserve">protectionism grows </w:t>
      </w:r>
      <w:r>
        <w:rPr>
          <w:rStyle w:val="Underline"/>
          <w:rFonts w:eastAsiaTheme="majorEastAsia"/>
        </w:rPr>
        <w:t xml:space="preserve">and </w:t>
      </w:r>
      <w:r w:rsidRPr="00B05945">
        <w:rPr>
          <w:rStyle w:val="Underline"/>
          <w:rFonts w:eastAsiaTheme="majorEastAsia"/>
          <w:highlight w:val="yellow"/>
        </w:rPr>
        <w:t>there is a resort to neo-mercantilist practices. Perceptions</w:t>
      </w:r>
      <w:r>
        <w:t xml:space="preserve"> of renewed energy scarcity will drive countries to take actions to assure their future access to energy supplies. In the worst case, this </w:t>
      </w:r>
      <w:r w:rsidRPr="00B05945">
        <w:rPr>
          <w:rStyle w:val="Underline"/>
          <w:rFonts w:eastAsiaTheme="majorEastAsia"/>
          <w:highlight w:val="yellow"/>
        </w:rPr>
        <w:t>could result in interstate conflicts</w:t>
      </w:r>
      <w:r>
        <w:rPr>
          <w:rStyle w:val="Underline"/>
          <w:rFonts w:eastAsiaTheme="majorEastAsia"/>
        </w:rPr>
        <w:t xml:space="preserve"> if government leaders deem assured access to energy resources,</w:t>
      </w:r>
      <w:r>
        <w:t xml:space="preserve"> for example, to be </w:t>
      </w:r>
      <w:r>
        <w:rPr>
          <w:rStyle w:val="Underline"/>
          <w:rFonts w:eastAsiaTheme="majorEastAsia"/>
        </w:rPr>
        <w:t>essential for</w:t>
      </w:r>
      <w:r>
        <w:t xml:space="preserve"> maintaining domestic stability and the </w:t>
      </w:r>
      <w:r>
        <w:rPr>
          <w:rStyle w:val="Underline"/>
          <w:rFonts w:eastAsiaTheme="majorEastAsia"/>
        </w:rPr>
        <w:t>survival of their regime</w:t>
      </w:r>
      <w:r>
        <w:t xml:space="preserve">. Even actions short of war, however, will have important geopolitical implications. Maritime security concerns are providing a rationale for naval buildups and modernization efforts, such as China’s and India’s development of blue water naval capabilities. </w:t>
      </w:r>
      <w:r>
        <w:rPr>
          <w:rStyle w:val="Underline"/>
          <w:rFonts w:eastAsiaTheme="majorEastAsia"/>
        </w:rPr>
        <w:t>If</w:t>
      </w:r>
      <w:r>
        <w:t xml:space="preserve"> the </w:t>
      </w:r>
      <w:r w:rsidRPr="00B05945">
        <w:rPr>
          <w:rStyle w:val="Underline"/>
          <w:rFonts w:eastAsiaTheme="majorEastAsia"/>
          <w:highlight w:val="yellow"/>
        </w:rPr>
        <w:t>fiscal stimulus focus</w:t>
      </w:r>
      <w:r>
        <w:rPr>
          <w:rStyle w:val="Underline"/>
          <w:rFonts w:eastAsiaTheme="majorEastAsia"/>
        </w:rPr>
        <w:t xml:space="preserve"> for</w:t>
      </w:r>
      <w:r>
        <w:t xml:space="preserve"> these </w:t>
      </w:r>
      <w:r>
        <w:rPr>
          <w:rStyle w:val="Underline"/>
          <w:rFonts w:eastAsiaTheme="majorEastAsia"/>
        </w:rPr>
        <w:t xml:space="preserve">countries indeed turns inward, one of the most obvious </w:t>
      </w:r>
      <w:r w:rsidRPr="00B05945">
        <w:rPr>
          <w:rStyle w:val="Underline"/>
          <w:rFonts w:eastAsiaTheme="majorEastAsia"/>
          <w:highlight w:val="yellow"/>
        </w:rPr>
        <w:t>funding</w:t>
      </w:r>
      <w:r>
        <w:rPr>
          <w:rStyle w:val="Underline"/>
          <w:rFonts w:eastAsiaTheme="majorEastAsia"/>
        </w:rPr>
        <w:t xml:space="preserve"> targets </w:t>
      </w:r>
      <w:r w:rsidRPr="00B05945">
        <w:rPr>
          <w:rStyle w:val="Underline"/>
          <w:rFonts w:eastAsiaTheme="majorEastAsia"/>
          <w:highlight w:val="yellow"/>
        </w:rPr>
        <w:t>may be military. Buildup of regional</w:t>
      </w:r>
      <w:r>
        <w:t xml:space="preserve"> naval </w:t>
      </w:r>
      <w:r w:rsidRPr="00B05945">
        <w:rPr>
          <w:rStyle w:val="Underline"/>
          <w:rFonts w:eastAsiaTheme="majorEastAsia"/>
          <w:highlight w:val="yellow"/>
        </w:rPr>
        <w:t xml:space="preserve">capabilities could lead </w:t>
      </w:r>
      <w:r>
        <w:rPr>
          <w:rStyle w:val="Underline"/>
          <w:rFonts w:eastAsiaTheme="majorEastAsia"/>
        </w:rPr>
        <w:t xml:space="preserve">to increased tensions, rivalries, and </w:t>
      </w:r>
      <w:r w:rsidRPr="00B05945">
        <w:rPr>
          <w:rStyle w:val="Underline"/>
          <w:rFonts w:eastAsiaTheme="majorEastAsia"/>
          <w:highlight w:val="yellow"/>
        </w:rPr>
        <w:t xml:space="preserve">counterbalancing </w:t>
      </w:r>
      <w:r>
        <w:rPr>
          <w:rStyle w:val="Underline"/>
          <w:rFonts w:eastAsiaTheme="majorEastAsia"/>
        </w:rPr>
        <w:t>moves</w:t>
      </w:r>
      <w:r>
        <w:t xml:space="preserve">, but it also will create opportunities for multinational cooperation in protecting critical sea lanes. </w:t>
      </w:r>
      <w:r>
        <w:rPr>
          <w:rStyle w:val="Underline"/>
          <w:rFonts w:eastAsiaTheme="majorEastAsia"/>
        </w:rPr>
        <w:t>With water</w:t>
      </w:r>
      <w:r>
        <w:t xml:space="preserve"> also </w:t>
      </w:r>
      <w:r>
        <w:rPr>
          <w:rStyle w:val="Underline"/>
          <w:rFonts w:eastAsiaTheme="majorEastAsia"/>
        </w:rPr>
        <w:t xml:space="preserve">becoming scarcer in Asia and the Middle East, </w:t>
      </w:r>
      <w:r w:rsidRPr="00B05945">
        <w:rPr>
          <w:rStyle w:val="Underline"/>
          <w:rFonts w:eastAsiaTheme="majorEastAsia"/>
          <w:highlight w:val="yellow"/>
        </w:rPr>
        <w:t>cooperation</w:t>
      </w:r>
      <w:r>
        <w:rPr>
          <w:rStyle w:val="Underline"/>
          <w:rFonts w:eastAsiaTheme="majorEastAsia"/>
        </w:rPr>
        <w:t xml:space="preserve"> to manage changing water resources </w:t>
      </w:r>
      <w:r w:rsidRPr="00B05945">
        <w:rPr>
          <w:rStyle w:val="Underline"/>
          <w:rFonts w:eastAsiaTheme="majorEastAsia"/>
          <w:highlight w:val="yellow"/>
        </w:rPr>
        <w:t xml:space="preserve">is likely to be increasingly difficult </w:t>
      </w:r>
      <w:r>
        <w:rPr>
          <w:rStyle w:val="Underline"/>
          <w:rFonts w:eastAsiaTheme="majorEastAsia"/>
        </w:rPr>
        <w:t xml:space="preserve">both within and between states </w:t>
      </w:r>
      <w:r w:rsidRPr="00B05945">
        <w:rPr>
          <w:rStyle w:val="Underline"/>
          <w:rFonts w:eastAsiaTheme="majorEastAsia"/>
          <w:highlight w:val="yellow"/>
        </w:rPr>
        <w:t>in a more dog-eat-dog world.</w:t>
      </w:r>
      <w:r>
        <w:rPr>
          <w:rStyle w:val="Underline"/>
          <w:rFonts w:eastAsiaTheme="majorEastAsia"/>
        </w:rPr>
        <w:t xml:space="preserve"> </w:t>
      </w:r>
    </w:p>
    <w:p w:rsidR="00653382" w:rsidRDefault="00653382" w:rsidP="00E6143C"/>
    <w:p w:rsidR="00BD4108" w:rsidRDefault="00BD4108" w:rsidP="00E6143C"/>
    <w:p w:rsidR="00BD4108" w:rsidRDefault="00BD4108" w:rsidP="00BD4108">
      <w:pPr>
        <w:pStyle w:val="Heading3"/>
      </w:pPr>
      <w:r>
        <w:lastRenderedPageBreak/>
        <w:t>Syrian civil war module</w:t>
      </w:r>
    </w:p>
    <w:p w:rsidR="00BD4108" w:rsidRDefault="00BD4108" w:rsidP="00BD4108">
      <w:pPr>
        <w:pStyle w:val="Heading4"/>
      </w:pPr>
      <w:r>
        <w:t xml:space="preserve">US-Russia relations prevent Syrian civil war </w:t>
      </w:r>
    </w:p>
    <w:p w:rsidR="00BD4108" w:rsidRPr="00BD4108" w:rsidRDefault="00BD4108" w:rsidP="00BD4108">
      <w:pPr>
        <w:rPr>
          <w:rStyle w:val="StyleStyleBold12pt"/>
          <w:sz w:val="16"/>
        </w:rPr>
      </w:pPr>
      <w:r w:rsidRPr="00BD4108">
        <w:rPr>
          <w:rStyle w:val="StyleStyleBold12pt"/>
        </w:rPr>
        <w:t>Epstein 12</w:t>
      </w:r>
      <w:r w:rsidRPr="00BD4108">
        <w:rPr>
          <w:rStyle w:val="StyleStyleBold12pt"/>
          <w:sz w:val="16"/>
        </w:rPr>
        <w:t>(Jennifer Epstein, staff writer at POLITICO Epstein graduated from Princeton University in June 2008 with an A.B. in history, where she was managing editor and a reporter at The Daily Princetonian, “Obama: U.S. can work with Russia to 'prevent civil war' in Syria”, politico, June 18, 2012, http://www.politico.com/politico44/2012/06/obama-us-can-work-with-russia-to-prevent-civil-war-126505.html)</w:t>
      </w:r>
    </w:p>
    <w:p w:rsidR="00BD4108" w:rsidRDefault="00BD4108" w:rsidP="00BD4108">
      <w:pPr>
        <w:rPr>
          <w:rStyle w:val="StyleBoldUnderline"/>
        </w:rPr>
      </w:pPr>
      <w:r w:rsidRPr="00290CA4">
        <w:rPr>
          <w:sz w:val="16"/>
        </w:rPr>
        <w:t xml:space="preserve">LOS CABOS, Mexico -- President Obama voiced confidence Monday that </w:t>
      </w:r>
      <w:r w:rsidRPr="00BD4108">
        <w:rPr>
          <w:rStyle w:val="StyleBoldUnderline"/>
        </w:rPr>
        <w:t>the United States and Russia can work together to find a political process to "prevent civil war" in Syria.</w:t>
      </w:r>
      <w:r w:rsidR="00290CA4" w:rsidRPr="00290CA4">
        <w:rPr>
          <w:rStyle w:val="StyleBoldUnderline"/>
          <w:b w:val="0"/>
          <w:sz w:val="12"/>
          <w:u w:val="none"/>
        </w:rPr>
        <w:t>¶</w:t>
      </w:r>
      <w:r w:rsidRPr="00290CA4">
        <w:rPr>
          <w:sz w:val="16"/>
        </w:rPr>
        <w:t xml:space="preserve"> "We agreed that </w:t>
      </w:r>
      <w:r w:rsidRPr="00BD4108">
        <w:rPr>
          <w:rStyle w:val="StyleBoldUnderline"/>
        </w:rPr>
        <w:t>we need to see a cessation of the violence, that a political process has to be created to prevent civil war and the kind of horrific events that we've seen over the last several weeks</w:t>
      </w:r>
      <w:r w:rsidRPr="00290CA4">
        <w:rPr>
          <w:sz w:val="16"/>
        </w:rPr>
        <w:t xml:space="preserve">," Obama said after a meeting with Russian President Vladimir Putin that ran just short of two hours as the leaders came face-to-face for the first time since Putin returned to the presidency this spring. </w:t>
      </w:r>
      <w:r w:rsidR="00290CA4" w:rsidRPr="00290CA4">
        <w:rPr>
          <w:sz w:val="12"/>
        </w:rPr>
        <w:t>¶</w:t>
      </w:r>
      <w:r w:rsidRPr="00290CA4">
        <w:rPr>
          <w:sz w:val="16"/>
        </w:rPr>
        <w:t xml:space="preserve"> </w:t>
      </w:r>
      <w:r w:rsidRPr="00BD4108">
        <w:rPr>
          <w:rStyle w:val="StyleBoldUnderline"/>
        </w:rPr>
        <w:t>They also pledged to work "with other international actors, including the United Nations, Kofi Annan, and all interested parties in trying to find a resolution to this problem,</w:t>
      </w:r>
      <w:r w:rsidRPr="00290CA4">
        <w:rPr>
          <w:sz w:val="16"/>
        </w:rPr>
        <w:t>" Obama said.</w:t>
      </w:r>
      <w:r w:rsidR="00290CA4" w:rsidRPr="00290CA4">
        <w:rPr>
          <w:sz w:val="12"/>
        </w:rPr>
        <w:t>¶</w:t>
      </w:r>
      <w:r w:rsidRPr="00290CA4">
        <w:rPr>
          <w:sz w:val="16"/>
        </w:rPr>
        <w:t xml:space="preserve"> "</w:t>
      </w:r>
      <w:r w:rsidRPr="00BD4108">
        <w:rPr>
          <w:rStyle w:val="StyleBoldUnderline"/>
        </w:rPr>
        <w:t>Even though there are areas of disagreement</w:t>
      </w:r>
      <w:r w:rsidRPr="00290CA4">
        <w:rPr>
          <w:sz w:val="16"/>
        </w:rPr>
        <w:t xml:space="preserve">," Obama said, </w:t>
      </w:r>
      <w:r w:rsidRPr="00BD4108">
        <w:rPr>
          <w:rStyle w:val="StyleBoldUnderline"/>
        </w:rPr>
        <w:t>the two countries can cooperate on a wide range of issues, including Syria, Iran and missile defense. The United States and Russia should build on their successes in some areas</w:t>
      </w:r>
      <w:r w:rsidRPr="00290CA4">
        <w:rPr>
          <w:sz w:val="16"/>
        </w:rPr>
        <w:t xml:space="preserve"> -- including trade -- to work through "any bilateral tensions," he added.</w:t>
      </w:r>
      <w:r w:rsidR="00290CA4" w:rsidRPr="00290CA4">
        <w:rPr>
          <w:sz w:val="12"/>
        </w:rPr>
        <w:t>¶</w:t>
      </w:r>
      <w:r w:rsidRPr="00290CA4">
        <w:rPr>
          <w:sz w:val="16"/>
        </w:rPr>
        <w:t xml:space="preserve"> </w:t>
      </w:r>
      <w:r w:rsidRPr="00BD4108">
        <w:rPr>
          <w:rStyle w:val="StyleBoldUnderline"/>
        </w:rPr>
        <w:t>On Iran, the two leaders "emphasized our shared approach," the president said, and agreed there is "still time and space to resolve diplomatically</w:t>
      </w:r>
      <w:r w:rsidRPr="00290CA4">
        <w:rPr>
          <w:sz w:val="16"/>
        </w:rPr>
        <w:t xml:space="preserve">." </w:t>
      </w:r>
      <w:r w:rsidR="00290CA4" w:rsidRPr="00290CA4">
        <w:rPr>
          <w:rStyle w:val="StyleBoldUnderline"/>
          <w:b w:val="0"/>
          <w:sz w:val="12"/>
          <w:u w:val="none"/>
        </w:rPr>
        <w:t>¶</w:t>
      </w:r>
      <w:r w:rsidRPr="00BD4108">
        <w:rPr>
          <w:rStyle w:val="StyleBoldUnderline"/>
        </w:rPr>
        <w:t xml:space="preserve"> Putin shared Obama's view of the prospect of working together on Syria and other matters</w:t>
      </w:r>
      <w:r w:rsidRPr="00290CA4">
        <w:rPr>
          <w:sz w:val="16"/>
        </w:rPr>
        <w:t>, telling reporters that "</w:t>
      </w:r>
      <w:r w:rsidRPr="00BD4108">
        <w:rPr>
          <w:rStyle w:val="StyleBoldUnderline"/>
        </w:rPr>
        <w:t>from my perspective we've been able to find many commonalities pertaining to all of those issues</w:t>
      </w:r>
      <w:r w:rsidRPr="00290CA4">
        <w:rPr>
          <w:sz w:val="16"/>
        </w:rPr>
        <w:t>."</w:t>
      </w:r>
      <w:r w:rsidR="00290CA4" w:rsidRPr="00290CA4">
        <w:rPr>
          <w:sz w:val="12"/>
        </w:rPr>
        <w:t>¶</w:t>
      </w:r>
      <w:r w:rsidRPr="00290CA4">
        <w:rPr>
          <w:sz w:val="16"/>
        </w:rPr>
        <w:t xml:space="preserve"> In their official joint statement released after the meeting, </w:t>
      </w:r>
      <w:r w:rsidRPr="00BD4108">
        <w:rPr>
          <w:rStyle w:val="Emphasis"/>
        </w:rPr>
        <w:t>the two leaders said they "agree to cooperate bilaterally and multilaterally to solve regional conflicts," including Syria's</w:t>
      </w:r>
      <w:r w:rsidRPr="00290CA4">
        <w:rPr>
          <w:sz w:val="16"/>
        </w:rPr>
        <w:t xml:space="preserve">. </w:t>
      </w:r>
      <w:r w:rsidRPr="00BD4108">
        <w:rPr>
          <w:rStyle w:val="StyleBoldUnderline"/>
        </w:rPr>
        <w:t>To stop the "bloodshed" there, Obama and Putin "call for an immediate cessation of all violence and express full support for the efforts of UN/League of Arab States Joint Special Envoy Kofi Annan,</w:t>
      </w:r>
      <w:r w:rsidRPr="00290CA4">
        <w:rPr>
          <w:sz w:val="16"/>
        </w:rPr>
        <w:t xml:space="preserve"> including moving forward on political transition to a democratic, pluralistic political system that would be implemented by the Syrians themselves in the framework of Syria's sovereignty, independence, unity, and territorial integrity. </w:t>
      </w:r>
      <w:r w:rsidRPr="00BD4108">
        <w:rPr>
          <w:rStyle w:val="StyleBoldUnderline"/>
        </w:rPr>
        <w:t>We are united in the belief that the Syrian people should have the opportunity to independently and democratically choose their own future."</w:t>
      </w:r>
    </w:p>
    <w:p w:rsidR="00BD4108" w:rsidRDefault="00BD4108" w:rsidP="00BD4108">
      <w:pPr>
        <w:rPr>
          <w:rStyle w:val="StyleBoldUnderline"/>
        </w:rPr>
      </w:pPr>
    </w:p>
    <w:p w:rsidR="00290CA4" w:rsidRDefault="00290CA4" w:rsidP="00290CA4">
      <w:pPr>
        <w:pStyle w:val="Heading4"/>
      </w:pPr>
      <w:r>
        <w:t>Syrian Civil war escalates and leads to the next world war</w:t>
      </w:r>
    </w:p>
    <w:p w:rsidR="00290CA4" w:rsidRPr="00290CA4" w:rsidRDefault="00290CA4" w:rsidP="00290CA4">
      <w:pPr>
        <w:rPr>
          <w:rStyle w:val="StyleStyleBold12pt"/>
          <w:sz w:val="16"/>
        </w:rPr>
      </w:pPr>
      <w:r w:rsidRPr="00EE5C1D">
        <w:rPr>
          <w:rStyle w:val="StyleStyleBold12pt"/>
        </w:rPr>
        <w:t>Aloni 13</w:t>
      </w:r>
      <w:r w:rsidRPr="00290CA4">
        <w:rPr>
          <w:rStyle w:val="StyleStyleBold12pt"/>
          <w:sz w:val="16"/>
        </w:rPr>
        <w:t>(Yossi Aloni , Yossi aloni is a journalist for Israel today, and cites Prof Rabonovich who was an Israeli politician and the Israeli ambassador to the United States from 1993 to 1996. He was then the President of Tel Aviv University. He is currently a visiting professor at the Kennedy School of Government at Harvard University Rabinovich received B.A. degree from the Hebrew University of Jerusalem, an M.A. from Tel Aviv University and a Ph.D. from UCLA, “Syrian civil war 'dress rehearsal' for world war?”, Israel today, June 18</w:t>
      </w:r>
      <w:r w:rsidRPr="00290CA4">
        <w:rPr>
          <w:rStyle w:val="StyleStyleBold12pt"/>
          <w:sz w:val="16"/>
          <w:vertAlign w:val="superscript"/>
        </w:rPr>
        <w:t>th</w:t>
      </w:r>
      <w:r w:rsidRPr="00290CA4">
        <w:rPr>
          <w:rStyle w:val="StyleStyleBold12pt"/>
          <w:sz w:val="16"/>
        </w:rPr>
        <w:t xml:space="preserve"> 2013, http://www.israeltoday.co.il/NewsItem/tabid/178/nid/23919/Default.aspx)</w:t>
      </w:r>
    </w:p>
    <w:p w:rsidR="00BD4108" w:rsidRPr="00290CA4" w:rsidRDefault="00290CA4" w:rsidP="00290CA4">
      <w:pPr>
        <w:rPr>
          <w:rStyle w:val="StyleBoldUnderline"/>
        </w:rPr>
      </w:pPr>
      <w:r w:rsidRPr="00290CA4">
        <w:rPr>
          <w:sz w:val="16"/>
        </w:rPr>
        <w:t xml:space="preserve">A leading </w:t>
      </w:r>
      <w:r w:rsidRPr="00290CA4">
        <w:rPr>
          <w:rStyle w:val="StyleBoldUnderline"/>
        </w:rPr>
        <w:t>Israeli expert on the Middle East suggested last week that with all the foreign involvement in the ongoing Syrian civil war, that conflict could be the harbinger of a much wider conflagration</w:t>
      </w:r>
      <w:r w:rsidRPr="00290CA4">
        <w:rPr>
          <w:sz w:val="16"/>
        </w:rPr>
        <w:t>.</w:t>
      </w:r>
      <w:r w:rsidRPr="00290CA4">
        <w:rPr>
          <w:sz w:val="12"/>
        </w:rPr>
        <w:t>¶</w:t>
      </w:r>
      <w:r w:rsidRPr="00290CA4">
        <w:rPr>
          <w:sz w:val="16"/>
        </w:rPr>
        <w:t xml:space="preserve"> </w:t>
      </w:r>
      <w:r w:rsidRPr="00290CA4">
        <w:rPr>
          <w:rStyle w:val="StyleBoldUnderline"/>
        </w:rPr>
        <w:t>Prof. Itamar Rabinovich, a former Israeli ambassador to Egypt, told those attending a symposium at Tel Aviv University</w:t>
      </w:r>
      <w:r w:rsidRPr="00290CA4">
        <w:rPr>
          <w:sz w:val="16"/>
        </w:rPr>
        <w:t xml:space="preserve"> that in the eyes of the Arab world, </w:t>
      </w:r>
      <w:r w:rsidRPr="00290CA4">
        <w:rPr>
          <w:rStyle w:val="StyleBoldUnderline"/>
        </w:rPr>
        <w:t>the final outcome of the Arab Spring hinges on the results of the struggle in Syria.</w:t>
      </w:r>
      <w:r w:rsidRPr="00290CA4">
        <w:rPr>
          <w:sz w:val="12"/>
        </w:rPr>
        <w:t>¶</w:t>
      </w:r>
      <w:r w:rsidRPr="00290CA4">
        <w:rPr>
          <w:sz w:val="16"/>
        </w:rPr>
        <w:t xml:space="preserve"> </w:t>
      </w:r>
      <w:r w:rsidRPr="00290CA4">
        <w:rPr>
          <w:rStyle w:val="StyleBoldUnderline"/>
        </w:rPr>
        <w:t xml:space="preserve">According to Prof. Rabinovich, the Syrian conflict is a Middle Eastern version of the Spanish Civil War, </w:t>
      </w:r>
      <w:r w:rsidRPr="00290CA4">
        <w:rPr>
          <w:rStyle w:val="Emphasis"/>
        </w:rPr>
        <w:t>which was itself a dress rehearsal for World War II</w:t>
      </w:r>
      <w:r w:rsidRPr="00290CA4">
        <w:rPr>
          <w:sz w:val="16"/>
        </w:rPr>
        <w:t>.</w:t>
      </w:r>
      <w:r w:rsidRPr="00290CA4">
        <w:rPr>
          <w:sz w:val="12"/>
        </w:rPr>
        <w:t>¶</w:t>
      </w:r>
      <w:r w:rsidRPr="00290CA4">
        <w:rPr>
          <w:sz w:val="16"/>
        </w:rPr>
        <w:t xml:space="preserve"> I</w:t>
      </w:r>
      <w:r w:rsidRPr="00290CA4">
        <w:rPr>
          <w:rStyle w:val="StyleBoldUnderline"/>
        </w:rPr>
        <w:t>n Syria, the opposition is supported by the US and Europe, while the regime is backed by Hezbollah, Iran, and China. For Russia, the stakes are also high. Moscow sees Syria as a key to restoring Russia's status in the region, so replacing the Assad regime with one supportive of America is unacceptable to Russian President Vladimir Putin.</w:t>
      </w:r>
    </w:p>
    <w:p w:rsidR="002D09C0" w:rsidRDefault="00C5539A" w:rsidP="002D09C0">
      <w:pPr>
        <w:pStyle w:val="Heading2"/>
      </w:pPr>
      <w:r>
        <w:lastRenderedPageBreak/>
        <w:t>A</w:t>
      </w:r>
      <w:r w:rsidR="002D09C0">
        <w:t>ff answers</w:t>
      </w:r>
    </w:p>
    <w:p w:rsidR="002D09C0" w:rsidRDefault="002D09C0" w:rsidP="002D09C0"/>
    <w:p w:rsidR="00E156E9" w:rsidRDefault="00E156E9" w:rsidP="00E156E9">
      <w:pPr>
        <w:pStyle w:val="Heading3"/>
      </w:pPr>
      <w:r>
        <w:lastRenderedPageBreak/>
        <w:t>Non-unique, tensions in LA now</w:t>
      </w:r>
    </w:p>
    <w:p w:rsidR="00E156E9" w:rsidRDefault="00E156E9" w:rsidP="00E156E9"/>
    <w:p w:rsidR="00E156E9" w:rsidRPr="00E156E9" w:rsidRDefault="00E156E9" w:rsidP="00E156E9">
      <w:pPr>
        <w:pStyle w:val="Heading4"/>
      </w:pPr>
      <w:r w:rsidRPr="00E156E9">
        <w:t>Tensions between US and Russia exist in LA now</w:t>
      </w:r>
    </w:p>
    <w:p w:rsidR="00E156E9" w:rsidRPr="00E156E9" w:rsidRDefault="00E156E9" w:rsidP="00E156E9">
      <w:pPr>
        <w:rPr>
          <w:rStyle w:val="StyleStyleBold12pt"/>
          <w:sz w:val="16"/>
        </w:rPr>
      </w:pPr>
      <w:r w:rsidRPr="00E156E9">
        <w:rPr>
          <w:rStyle w:val="StyleStyleBold12pt"/>
        </w:rPr>
        <w:t>Blank 09</w:t>
      </w:r>
      <w:r w:rsidRPr="00E156E9">
        <w:rPr>
          <w:rStyle w:val="StyleStyleBold12pt"/>
          <w:sz w:val="16"/>
        </w:rPr>
        <w:t>(Stephen Blank, is Professor of Russian National Security Studies at the</w:t>
      </w:r>
      <w:r w:rsidRPr="00E156E9">
        <w:rPr>
          <w:rStyle w:val="StyleStyleBold12pt"/>
          <w:b w:val="0"/>
          <w:sz w:val="12"/>
        </w:rPr>
        <w:t>¶</w:t>
      </w:r>
      <w:r w:rsidRPr="00E156E9">
        <w:rPr>
          <w:rStyle w:val="StyleStyleBold12pt"/>
          <w:sz w:val="16"/>
        </w:rPr>
        <w:t xml:space="preserve"> Strategic Studies Institute of the US Army War College in Pennsylvania. Dr.</w:t>
      </w:r>
      <w:r w:rsidRPr="00E156E9">
        <w:rPr>
          <w:rStyle w:val="StyleStyleBold12pt"/>
          <w:b w:val="0"/>
          <w:sz w:val="12"/>
        </w:rPr>
        <w:t>¶</w:t>
      </w:r>
      <w:r w:rsidRPr="00E156E9">
        <w:rPr>
          <w:rStyle w:val="StyleStyleBold12pt"/>
          <w:sz w:val="16"/>
        </w:rPr>
        <w:t xml:space="preserve"> Blank has been Professor of National Security Affairs at the Strategic</w:t>
      </w:r>
      <w:r w:rsidRPr="00E156E9">
        <w:rPr>
          <w:rStyle w:val="StyleStyleBold12pt"/>
          <w:b w:val="0"/>
          <w:sz w:val="12"/>
        </w:rPr>
        <w:t>¶</w:t>
      </w:r>
      <w:r w:rsidRPr="00E156E9">
        <w:rPr>
          <w:rStyle w:val="StyleStyleBold12pt"/>
          <w:sz w:val="16"/>
        </w:rPr>
        <w:t xml:space="preserve"> Studies Institute since 1989. His l1A and PhD are in Russian History from</w:t>
      </w:r>
      <w:r w:rsidRPr="00E156E9">
        <w:rPr>
          <w:rStyle w:val="StyleStyleBold12pt"/>
          <w:b w:val="0"/>
          <w:sz w:val="12"/>
        </w:rPr>
        <w:t>¶</w:t>
      </w:r>
      <w:r w:rsidRPr="00E156E9">
        <w:rPr>
          <w:rStyle w:val="StyleStyleBold12pt"/>
          <w:sz w:val="16"/>
        </w:rPr>
        <w:t xml:space="preserve"> the University of Chicago Carlisle Barracks (PA), Strategic Studies Institute, US Army</w:t>
      </w:r>
      <w:r w:rsidRPr="00E156E9">
        <w:rPr>
          <w:rStyle w:val="StyleStyleBold12pt"/>
          <w:b w:val="0"/>
          <w:sz w:val="12"/>
        </w:rPr>
        <w:t>¶</w:t>
      </w:r>
      <w:r w:rsidRPr="00E156E9">
        <w:rPr>
          <w:rStyle w:val="StyleStyleBold12pt"/>
          <w:sz w:val="16"/>
        </w:rPr>
        <w:t xml:space="preserve"> War College, “Russia in Latin America: Geopolitical games in US’s neighborhood”, ifri Russia NIS center, April 2009, www.ifri.org/downloads/ifriblankrussiaandlatinamericaengapril09.pdf‎)</w:t>
      </w:r>
    </w:p>
    <w:p w:rsidR="00E156E9" w:rsidRPr="00E156E9" w:rsidRDefault="00E156E9" w:rsidP="00E156E9">
      <w:pPr>
        <w:rPr>
          <w:rStyle w:val="StyleBoldUnderline"/>
        </w:rPr>
      </w:pPr>
      <w:r w:rsidRPr="00E156E9">
        <w:rPr>
          <w:rStyle w:val="StyleBoldUnderline"/>
        </w:rPr>
        <w:t>In 2008, Russia</w:t>
      </w:r>
      <w:r w:rsidRPr="00E156E9">
        <w:rPr>
          <w:sz w:val="16"/>
        </w:rPr>
        <w:t xml:space="preserve">, like Columbus, </w:t>
      </w:r>
      <w:r w:rsidRPr="00E156E9">
        <w:rPr>
          <w:rStyle w:val="StyleBoldUnderline"/>
        </w:rPr>
        <w:t>discovered Latin America</w:t>
      </w:r>
      <w:r w:rsidRPr="00E156E9">
        <w:rPr>
          <w:sz w:val="16"/>
        </w:rPr>
        <w:t>. Or so Western</w:t>
      </w:r>
      <w:r w:rsidRPr="00E156E9">
        <w:rPr>
          <w:sz w:val="12"/>
        </w:rPr>
        <w:t>¶</w:t>
      </w:r>
      <w:r w:rsidRPr="00E156E9">
        <w:rPr>
          <w:sz w:val="16"/>
        </w:rPr>
        <w:t xml:space="preserve"> and Russian media would have us believe. </w:t>
      </w:r>
      <w:r w:rsidRPr="00E156E9">
        <w:rPr>
          <w:rStyle w:val="StyleBoldUnderline"/>
        </w:rPr>
        <w:t>Leading commentators</w:t>
      </w:r>
      <w:r w:rsidRPr="00E156E9">
        <w:rPr>
          <w:rStyle w:val="StyleBoldUnderline"/>
          <w:b w:val="0"/>
          <w:sz w:val="12"/>
          <w:u w:val="none"/>
        </w:rPr>
        <w:t>¶</w:t>
      </w:r>
      <w:r w:rsidRPr="00E156E9">
        <w:rPr>
          <w:rStyle w:val="StyleBoldUnderline"/>
        </w:rPr>
        <w:t xml:space="preserve"> speculated about the motives behind presidential and ministerial visits to</w:t>
      </w:r>
      <w:r w:rsidRPr="00E156E9">
        <w:rPr>
          <w:rStyle w:val="StyleBoldUnderline"/>
          <w:b w:val="0"/>
          <w:sz w:val="12"/>
          <w:u w:val="none"/>
        </w:rPr>
        <w:t>¶</w:t>
      </w:r>
      <w:r w:rsidRPr="00E156E9">
        <w:rPr>
          <w:rStyle w:val="StyleBoldUnderline"/>
        </w:rPr>
        <w:t xml:space="preserve"> and from Russia; major arms, trade and energy deals; visits by Russian</w:t>
      </w:r>
      <w:r w:rsidRPr="00E156E9">
        <w:rPr>
          <w:rStyle w:val="StyleBoldUnderline"/>
          <w:b w:val="0"/>
          <w:sz w:val="12"/>
          <w:u w:val="none"/>
        </w:rPr>
        <w:t>¶</w:t>
      </w:r>
      <w:r w:rsidRPr="00E156E9">
        <w:rPr>
          <w:rStyle w:val="StyleBoldUnderline"/>
        </w:rPr>
        <w:t xml:space="preserve"> long-range bombers, and joint naval exercises with Venezuela, and fleet</w:t>
      </w:r>
      <w:r w:rsidRPr="00E156E9">
        <w:rPr>
          <w:rStyle w:val="StyleBoldUnderline"/>
          <w:b w:val="0"/>
          <w:sz w:val="12"/>
          <w:u w:val="none"/>
        </w:rPr>
        <w:t>¶</w:t>
      </w:r>
      <w:r w:rsidRPr="00E156E9">
        <w:rPr>
          <w:rStyle w:val="StyleBoldUnderline"/>
        </w:rPr>
        <w:t xml:space="preserve"> calls to Nicaragua and Cuba occurred.</w:t>
      </w:r>
      <w:r w:rsidRPr="00E156E9">
        <w:rPr>
          <w:sz w:val="16"/>
        </w:rPr>
        <w:t xml:space="preserve"> Although the Pentagon professes no</w:t>
      </w:r>
      <w:r w:rsidRPr="00E156E9">
        <w:rPr>
          <w:sz w:val="12"/>
        </w:rPr>
        <w:t>¶</w:t>
      </w:r>
      <w:r w:rsidRPr="00E156E9">
        <w:rPr>
          <w:sz w:val="16"/>
        </w:rPr>
        <w:t xml:space="preserve"> alarm, </w:t>
      </w:r>
      <w:r w:rsidRPr="00E156E9">
        <w:rPr>
          <w:rStyle w:val="StyleBoldUnderline"/>
        </w:rPr>
        <w:t>Washington sent Thomas Shannon, the Assistant Secretary of State</w:t>
      </w:r>
      <w:r w:rsidRPr="00E156E9">
        <w:rPr>
          <w:rStyle w:val="StyleBoldUnderline"/>
          <w:b w:val="0"/>
          <w:sz w:val="12"/>
          <w:u w:val="none"/>
        </w:rPr>
        <w:t>¶</w:t>
      </w:r>
      <w:r w:rsidRPr="00E156E9">
        <w:rPr>
          <w:rStyle w:val="StyleBoldUnderline"/>
        </w:rPr>
        <w:t xml:space="preserve"> for Latin America, to Moscow to ascertain Russia’s precise aims</w:t>
      </w:r>
      <w:r w:rsidRPr="00E156E9">
        <w:rPr>
          <w:sz w:val="16"/>
        </w:rPr>
        <w:t xml:space="preserve">. </w:t>
      </w:r>
      <w:r w:rsidRPr="00E156E9">
        <w:rPr>
          <w:rStyle w:val="StyleBoldUnderline"/>
        </w:rPr>
        <w:t>Having</w:t>
      </w:r>
      <w:r w:rsidRPr="00E156E9">
        <w:rPr>
          <w:rStyle w:val="StyleBoldUnderline"/>
          <w:b w:val="0"/>
          <w:sz w:val="12"/>
          <w:u w:val="none"/>
        </w:rPr>
        <w:t>¶</w:t>
      </w:r>
      <w:r w:rsidRPr="00E156E9">
        <w:rPr>
          <w:rStyle w:val="StyleBoldUnderline"/>
        </w:rPr>
        <w:t xml:space="preserve"> expressed US concerns regarding the destabilizing effects of Russian arms</w:t>
      </w:r>
      <w:r w:rsidRPr="00E156E9">
        <w:rPr>
          <w:rStyle w:val="StyleBoldUnderline"/>
          <w:b w:val="0"/>
          <w:sz w:val="12"/>
          <w:u w:val="none"/>
        </w:rPr>
        <w:t>¶</w:t>
      </w:r>
      <w:r w:rsidRPr="00E156E9">
        <w:rPr>
          <w:rStyle w:val="StyleBoldUnderline"/>
        </w:rPr>
        <w:t xml:space="preserve"> sales to Venezuela, Shannon’s visit undoubtedly proved that Russia could</w:t>
      </w:r>
      <w:r w:rsidRPr="00E156E9">
        <w:rPr>
          <w:rStyle w:val="StyleBoldUnderline"/>
          <w:b w:val="0"/>
          <w:sz w:val="12"/>
          <w:u w:val="none"/>
        </w:rPr>
        <w:t>¶</w:t>
      </w:r>
      <w:r w:rsidRPr="00E156E9">
        <w:rPr>
          <w:rStyle w:val="StyleBoldUnderline"/>
        </w:rPr>
        <w:t xml:space="preserve"> get Washington’s attention.</w:t>
      </w:r>
      <w:r w:rsidRPr="00E156E9">
        <w:rPr>
          <w:sz w:val="16"/>
        </w:rPr>
        <w:t xml:space="preserve">1 Moreover, </w:t>
      </w:r>
      <w:r w:rsidRPr="00E156E9">
        <w:rPr>
          <w:rStyle w:val="StyleBoldUnderline"/>
        </w:rPr>
        <w:t>for the first time in years, the</w:t>
      </w:r>
      <w:r w:rsidRPr="00E156E9">
        <w:rPr>
          <w:rStyle w:val="StyleBoldUnderline"/>
          <w:b w:val="0"/>
          <w:sz w:val="12"/>
          <w:u w:val="none"/>
        </w:rPr>
        <w:t>¶</w:t>
      </w:r>
      <w:r w:rsidRPr="00E156E9">
        <w:rPr>
          <w:rStyle w:val="StyleBoldUnderline"/>
        </w:rPr>
        <w:t xml:space="preserve"> Pentagon in 2008 stood up the Fourth Fleet in the South Atlantic. Its formal</w:t>
      </w:r>
      <w:r w:rsidRPr="00E156E9">
        <w:rPr>
          <w:rStyle w:val="StyleBoldUnderline"/>
          <w:b w:val="0"/>
          <w:sz w:val="12"/>
          <w:u w:val="none"/>
        </w:rPr>
        <w:t>¶</w:t>
      </w:r>
      <w:r w:rsidRPr="00E156E9">
        <w:rPr>
          <w:rStyle w:val="StyleBoldUnderline"/>
        </w:rPr>
        <w:t xml:space="preserve"> missions are to safeguard maritime routes, conduct disaster relief, engage</w:t>
      </w:r>
      <w:r w:rsidRPr="00E156E9">
        <w:rPr>
          <w:rStyle w:val="StyleBoldUnderline"/>
          <w:b w:val="0"/>
          <w:sz w:val="12"/>
          <w:u w:val="none"/>
        </w:rPr>
        <w:t>¶</w:t>
      </w:r>
      <w:r w:rsidRPr="00E156E9">
        <w:rPr>
          <w:rStyle w:val="StyleBoldUnderline"/>
        </w:rPr>
        <w:t xml:space="preserve"> in humanitarian operations, and conduct multilateral operations with Latin</w:t>
      </w:r>
      <w:r w:rsidRPr="00E156E9">
        <w:rPr>
          <w:rStyle w:val="StyleBoldUnderline"/>
          <w:b w:val="0"/>
          <w:sz w:val="12"/>
          <w:u w:val="none"/>
        </w:rPr>
        <w:t>¶</w:t>
      </w:r>
      <w:r w:rsidRPr="00E156E9">
        <w:rPr>
          <w:rStyle w:val="StyleBoldUnderline"/>
        </w:rPr>
        <w:t xml:space="preserve"> American navies.2 Nevertheless, observers naturally see it as a response to</w:t>
      </w:r>
      <w:r w:rsidRPr="00E156E9">
        <w:rPr>
          <w:rStyle w:val="StyleBoldUnderline"/>
          <w:b w:val="0"/>
          <w:sz w:val="12"/>
          <w:u w:val="none"/>
        </w:rPr>
        <w:t>¶</w:t>
      </w:r>
      <w:r w:rsidRPr="00E156E9">
        <w:rPr>
          <w:rStyle w:val="StyleBoldUnderline"/>
        </w:rPr>
        <w:t xml:space="preserve"> heightened risk perception.</w:t>
      </w:r>
    </w:p>
    <w:p w:rsidR="002D09C0" w:rsidRDefault="00F17F28" w:rsidP="002D09C0">
      <w:pPr>
        <w:pStyle w:val="Heading3"/>
      </w:pPr>
      <w:r>
        <w:lastRenderedPageBreak/>
        <w:t>Non-unique: US-Russia Relations low now</w:t>
      </w:r>
    </w:p>
    <w:p w:rsidR="00F17F28" w:rsidRDefault="00F17F28" w:rsidP="00F17F28">
      <w:pPr>
        <w:rPr>
          <w:rStyle w:val="StyleBoldUnderline"/>
        </w:rPr>
      </w:pPr>
    </w:p>
    <w:p w:rsidR="00F17F28" w:rsidRPr="00F17F28" w:rsidRDefault="00F17F28" w:rsidP="00F17F28">
      <w:pPr>
        <w:pStyle w:val="Heading4"/>
      </w:pPr>
      <w:r w:rsidRPr="00F17F28">
        <w:t>US-Russia relations low now</w:t>
      </w:r>
    </w:p>
    <w:p w:rsidR="00F17F28" w:rsidRPr="00F17F28" w:rsidRDefault="00F17F28" w:rsidP="00F17F28">
      <w:pPr>
        <w:rPr>
          <w:rStyle w:val="StyleStyleBold12pt"/>
          <w:sz w:val="16"/>
        </w:rPr>
      </w:pPr>
      <w:r w:rsidRPr="00F17F28">
        <w:rPr>
          <w:rStyle w:val="StyleStyleBold12pt"/>
        </w:rPr>
        <w:t>Jégo 13</w:t>
      </w:r>
      <w:r w:rsidRPr="00F17F28">
        <w:rPr>
          <w:rStyle w:val="StyleStyleBold12pt"/>
          <w:sz w:val="16"/>
        </w:rPr>
        <w:t>(Marie Jégo, journalist and analyst for le monde at world crunch, “HOW US-RUSSIAN RELATIONS HAVE HIT ROCK BOTTOM”, world crunch, February 23, 2013, http://www.worldcrunch.com/world-affairs/how-us-russian-relations-have-hit-rock-bottom/duma-putin-washington-moscow-usaid/c1s10835/)</w:t>
      </w:r>
    </w:p>
    <w:p w:rsidR="00F17F28" w:rsidRDefault="00F17F28" w:rsidP="00F17F28">
      <w:pPr>
        <w:rPr>
          <w:rStyle w:val="StyleBoldUnderline"/>
        </w:rPr>
      </w:pPr>
      <w:r w:rsidRPr="00F17F28">
        <w:rPr>
          <w:rStyle w:val="StyleBoldUnderline"/>
        </w:rPr>
        <w:t>Termination of bilateral agreements, harassment of American NGOs, harsh words – Moscow and Washington have been going head-to-head for months</w:t>
      </w:r>
      <w:r w:rsidRPr="00F17F28">
        <w:rPr>
          <w:sz w:val="16"/>
        </w:rPr>
        <w:t>.</w:t>
      </w:r>
      <w:r w:rsidR="00B05945" w:rsidRPr="00B05945">
        <w:rPr>
          <w:sz w:val="12"/>
        </w:rPr>
        <w:t>¶</w:t>
      </w:r>
      <w:r w:rsidRPr="00F17F28">
        <w:rPr>
          <w:sz w:val="16"/>
        </w:rPr>
        <w:t xml:space="preserve"> On Jan. 30, Prime Minister </w:t>
      </w:r>
      <w:r w:rsidRPr="00F17F28">
        <w:rPr>
          <w:rStyle w:val="StyleBoldUnderline"/>
        </w:rPr>
        <w:t>Dmitry Medvedev dissolved a bilateral agreement signed with the U.S. in 2002 on cooperation in security issues and drug enforcement.</w:t>
      </w:r>
      <w:r w:rsidRPr="00F17F28">
        <w:rPr>
          <w:sz w:val="16"/>
        </w:rPr>
        <w:t xml:space="preserve"> The agreement called for the U.S. to finance programs fighting against crime in Russia. It has “exhausted its maximum potential,” said Medvedev.</w:t>
      </w:r>
      <w:r w:rsidR="00B05945" w:rsidRPr="00B05945">
        <w:rPr>
          <w:sz w:val="12"/>
        </w:rPr>
        <w:t>¶</w:t>
      </w:r>
      <w:r w:rsidRPr="00F17F28">
        <w:rPr>
          <w:sz w:val="16"/>
        </w:rPr>
        <w:t xml:space="preserve"> What this means is that, Russia, which is now a donor country, does no longer need handouts. “</w:t>
      </w:r>
      <w:r w:rsidRPr="00F17F28">
        <w:rPr>
          <w:rStyle w:val="StyleBoldUnderline"/>
        </w:rPr>
        <w:t>We can continue the work without anyone’s help</w:t>
      </w:r>
      <w:r w:rsidRPr="00F17F28">
        <w:rPr>
          <w:sz w:val="16"/>
        </w:rPr>
        <w:t>,” said Aleksei Pushkov, the head of the Foreign Affairs Committee of the Russian Lower House. “</w:t>
      </w:r>
      <w:r w:rsidRPr="00F17F28">
        <w:rPr>
          <w:rStyle w:val="StyleBoldUnderline"/>
        </w:rPr>
        <w:t>We have terminated the third agreement with the U.S. in the last six months.</w:t>
      </w:r>
      <w:r w:rsidRPr="00F17F28">
        <w:rPr>
          <w:sz w:val="16"/>
        </w:rPr>
        <w:t xml:space="preserve"> </w:t>
      </w:r>
      <w:r w:rsidRPr="00F17F28">
        <w:rPr>
          <w:rStyle w:val="StyleBoldUnderline"/>
        </w:rPr>
        <w:t>Russia is ending its dependency on the global superpower</w:t>
      </w:r>
      <w:r w:rsidRPr="00F17F28">
        <w:rPr>
          <w:sz w:val="16"/>
        </w:rPr>
        <w:t>,” he tweeted.</w:t>
      </w:r>
      <w:r w:rsidR="00B05945" w:rsidRPr="00B05945">
        <w:rPr>
          <w:sz w:val="12"/>
        </w:rPr>
        <w:t>¶</w:t>
      </w:r>
      <w:r w:rsidRPr="00F17F28">
        <w:rPr>
          <w:sz w:val="16"/>
        </w:rPr>
        <w:t xml:space="preserve"> </w:t>
      </w:r>
      <w:r w:rsidRPr="00F17F28">
        <w:rPr>
          <w:rStyle w:val="StyleBoldUnderline"/>
        </w:rPr>
        <w:t>Moscow’s</w:t>
      </w:r>
      <w:r w:rsidRPr="00F17F28">
        <w:rPr>
          <w:sz w:val="16"/>
        </w:rPr>
        <w:t xml:space="preserve"> decision echoes Washington’s </w:t>
      </w:r>
      <w:r w:rsidRPr="00F17F28">
        <w:rPr>
          <w:rStyle w:val="StyleBoldUnderline"/>
        </w:rPr>
        <w:t>announcement on Jan. 25, that it was ending its cooperation in the Russian-American Bilateral Presidential Commission on Civil Society. The U.S. State department has repeatedly denounced the crackdown on civil society since the return of Vladimir Putin</w:t>
      </w:r>
      <w:r w:rsidRPr="00F17F28">
        <w:rPr>
          <w:sz w:val="16"/>
        </w:rPr>
        <w:t xml:space="preserve"> to the Kremlin, in May 2012.</w:t>
      </w:r>
      <w:r w:rsidR="00B05945" w:rsidRPr="00B05945">
        <w:rPr>
          <w:sz w:val="12"/>
        </w:rPr>
        <w:t>¶</w:t>
      </w:r>
      <w:r w:rsidRPr="00F17F28">
        <w:rPr>
          <w:sz w:val="16"/>
        </w:rPr>
        <w:t xml:space="preserve"> In Oct. 2012, </w:t>
      </w:r>
      <w:r w:rsidRPr="00F17F28">
        <w:rPr>
          <w:rStyle w:val="StyleBoldUnderline"/>
        </w:rPr>
        <w:t>the</w:t>
      </w:r>
      <w:r w:rsidRPr="00F17F28">
        <w:rPr>
          <w:sz w:val="16"/>
        </w:rPr>
        <w:t xml:space="preserve"> U.S. Agency for International Development (</w:t>
      </w:r>
      <w:r w:rsidRPr="00F17F28">
        <w:rPr>
          <w:rStyle w:val="StyleBoldUnderline"/>
        </w:rPr>
        <w:t>USAID) was told by Moscow its services were no longer wanted.</w:t>
      </w:r>
      <w:r w:rsidRPr="00F17F28">
        <w:rPr>
          <w:sz w:val="16"/>
        </w:rPr>
        <w:t xml:space="preserve"> In Russia, USAID financed human rights organizations, disabled rights groups, as well as the election watchdog Golos NGO, who was quick to denounce fraud during the December 2011 legislative elections.</w:t>
      </w:r>
      <w:r w:rsidR="00B05945" w:rsidRPr="00B05945">
        <w:rPr>
          <w:sz w:val="12"/>
        </w:rPr>
        <w:t>¶</w:t>
      </w:r>
      <w:r w:rsidRPr="00F17F28">
        <w:rPr>
          <w:sz w:val="16"/>
        </w:rPr>
        <w:t xml:space="preserve"> In the aftermath of USAID being booted out of Russia, </w:t>
      </w:r>
      <w:r w:rsidRPr="00F17F28">
        <w:rPr>
          <w:rStyle w:val="StyleBoldUnderline"/>
        </w:rPr>
        <w:t>the National Democracy Institute (NDI) and the International Republican Institute (IRI) were also forced to close shop, with their Russian employees having to leave the country with their families. They were at risk of being prosecuted under the new Russian Criminal Code’s articles on treason and espionage.</w:t>
      </w:r>
      <w:r w:rsidR="00B05945" w:rsidRPr="00B05945">
        <w:rPr>
          <w:rStyle w:val="StyleBoldUnderline"/>
          <w:b w:val="0"/>
          <w:sz w:val="12"/>
          <w:u w:val="none"/>
        </w:rPr>
        <w:t>¶</w:t>
      </w:r>
      <w:r w:rsidRPr="00F17F28">
        <w:rPr>
          <w:rStyle w:val="StyleBoldUnderline"/>
        </w:rPr>
        <w:t xml:space="preserve"> </w:t>
      </w:r>
    </w:p>
    <w:p w:rsidR="00C5539A" w:rsidRDefault="00C5539A" w:rsidP="00F17F28">
      <w:pPr>
        <w:rPr>
          <w:rStyle w:val="StyleBoldUnderline"/>
        </w:rPr>
      </w:pPr>
    </w:p>
    <w:p w:rsidR="00433C0D" w:rsidRDefault="00433C0D" w:rsidP="00C5539A">
      <w:pPr>
        <w:rPr>
          <w:sz w:val="16"/>
        </w:rPr>
      </w:pPr>
    </w:p>
    <w:p w:rsidR="00433C0D" w:rsidRDefault="00433C0D" w:rsidP="00433C0D">
      <w:pPr>
        <w:pStyle w:val="Heading4"/>
      </w:pPr>
      <w:r>
        <w:t>US-Russia relations low now</w:t>
      </w:r>
    </w:p>
    <w:p w:rsidR="00433C0D" w:rsidRPr="00433C0D" w:rsidRDefault="00433C0D" w:rsidP="00C5539A">
      <w:pPr>
        <w:rPr>
          <w:rStyle w:val="StyleStyleBold12pt"/>
          <w:sz w:val="16"/>
        </w:rPr>
      </w:pPr>
      <w:r w:rsidRPr="00433C0D">
        <w:rPr>
          <w:rStyle w:val="StyleBoldUnderline"/>
        </w:rPr>
        <w:t>Brinkley 13</w:t>
      </w:r>
      <w:r w:rsidRPr="00433C0D">
        <w:rPr>
          <w:rStyle w:val="StyleStyleBold12pt"/>
          <w:sz w:val="16"/>
        </w:rPr>
        <w:t>(Joel Brinkley, merican syndicated columnist and teaches in the journalism program at Stanford University, a position he has held since 2006 after a 23-year career with The New York Times.[3] He won the Pulitzer Prize for International Reporting in 1980 and has twice been a finalist for a Pulitzer prize for investigative reporting, “Russia Talks Peace, then Ships Missiles”, world affairs journal, last modified 7-21-13, http://www.worldaffairsjournal.org/article/russia-talks-peace-then-ships-missiles)</w:t>
      </w:r>
    </w:p>
    <w:p w:rsidR="00C5539A" w:rsidRDefault="00433C0D" w:rsidP="00C5539A">
      <w:pPr>
        <w:rPr>
          <w:rStyle w:val="StyleBoldUnderline"/>
        </w:rPr>
      </w:pPr>
      <w:r w:rsidRPr="00433C0D">
        <w:rPr>
          <w:sz w:val="16"/>
        </w:rPr>
        <w:t>Watching Russia these days, it feels like Cold War déjà vu.</w:t>
      </w:r>
      <w:r w:rsidR="00B05945" w:rsidRPr="00B05945">
        <w:rPr>
          <w:sz w:val="12"/>
        </w:rPr>
        <w:t>¶</w:t>
      </w:r>
      <w:r w:rsidRPr="00433C0D">
        <w:rPr>
          <w:sz w:val="16"/>
        </w:rPr>
        <w:t xml:space="preserve"> Not only is President Vladimir Putin growing ever more authoritarian with each passing day, but</w:t>
      </w:r>
      <w:r w:rsidRPr="00433C0D">
        <w:rPr>
          <w:rStyle w:val="StyleBoldUnderline"/>
        </w:rPr>
        <w:t xml:space="preserve"> relations between Moscow and Washington are quickly deteriorating.</w:t>
      </w:r>
      <w:r w:rsidR="00B05945" w:rsidRPr="00B05945">
        <w:rPr>
          <w:sz w:val="12"/>
        </w:rPr>
        <w:t>¶</w:t>
      </w:r>
      <w:r w:rsidRPr="00433C0D">
        <w:rPr>
          <w:sz w:val="16"/>
        </w:rPr>
        <w:t xml:space="preserve"> As examples, last week </w:t>
      </w:r>
      <w:r w:rsidRPr="00433C0D">
        <w:rPr>
          <w:rStyle w:val="StyleBoldUnderline"/>
        </w:rPr>
        <w:t>Russia expelled an American lawyer who is a former Justice Department official, apparently because he turned down a request to become a spy for the Russian government.</w:t>
      </w:r>
      <w:r w:rsidR="00B05945" w:rsidRPr="00B05945">
        <w:rPr>
          <w:sz w:val="12"/>
        </w:rPr>
        <w:t>¶</w:t>
      </w:r>
      <w:r w:rsidRPr="00433C0D">
        <w:rPr>
          <w:sz w:val="16"/>
        </w:rPr>
        <w:t xml:space="preserve"> Just a few days later </w:t>
      </w:r>
      <w:r w:rsidRPr="00433C0D">
        <w:rPr>
          <w:rStyle w:val="StyleBoldUnderline"/>
        </w:rPr>
        <w:t>Russian security services also expelled Ryan Fogle</w:t>
      </w:r>
      <w:r w:rsidRPr="00433C0D">
        <w:rPr>
          <w:sz w:val="16"/>
        </w:rPr>
        <w:t xml:space="preserve">, a 29-year-old US Embassy officer, </w:t>
      </w:r>
      <w:r w:rsidRPr="00433C0D">
        <w:rPr>
          <w:rStyle w:val="StyleBoldUnderline"/>
        </w:rPr>
        <w:t>accusing him of trying to recruit a Russian counterterrorism officer as a spy</w:t>
      </w:r>
      <w:r w:rsidRPr="00433C0D">
        <w:rPr>
          <w:sz w:val="16"/>
        </w:rPr>
        <w:t>—</w:t>
      </w:r>
      <w:r w:rsidRPr="00433C0D">
        <w:rPr>
          <w:rStyle w:val="StyleBoldUnderline"/>
        </w:rPr>
        <w:t>someone knowledgeable about the North Caucasus region, where the alleged Boston Marathon bombers came from</w:t>
      </w:r>
      <w:r w:rsidRPr="00433C0D">
        <w:rPr>
          <w:sz w:val="16"/>
        </w:rPr>
        <w:t>.</w:t>
      </w:r>
      <w:r w:rsidR="00B05945" w:rsidRPr="00B05945">
        <w:rPr>
          <w:sz w:val="12"/>
        </w:rPr>
        <w:t>¶</w:t>
      </w:r>
      <w:r w:rsidRPr="00433C0D">
        <w:rPr>
          <w:sz w:val="16"/>
        </w:rPr>
        <w:t xml:space="preserve"> At almost the same time, on May 20th, the </w:t>
      </w:r>
      <w:r w:rsidRPr="00433C0D">
        <w:rPr>
          <w:rStyle w:val="StyleBoldUnderline"/>
        </w:rPr>
        <w:t>Putin administration began an effort to shut down the Levada Center, Russia’s only independent public-opinion polling organization</w:t>
      </w:r>
      <w:r w:rsidRPr="00433C0D">
        <w:rPr>
          <w:sz w:val="16"/>
        </w:rPr>
        <w:t>—all because the public’s opinion, as the pollsters found, was turning against the Kremlin. The government labeled Levada “a foreign agent” because some American foundations including the Open Society Institute are among its funding sources.</w:t>
      </w:r>
      <w:r w:rsidR="00B05945" w:rsidRPr="00B05945">
        <w:rPr>
          <w:sz w:val="12"/>
        </w:rPr>
        <w:t>¶</w:t>
      </w:r>
      <w:r w:rsidRPr="00433C0D">
        <w:rPr>
          <w:sz w:val="16"/>
        </w:rPr>
        <w:t xml:space="preserve"> All this is causing unrest with Russia not just in Washington but in a variety of Western capitals. For example, the Russian government wrote a letter to the Irish Parliament a few weeks ago warning that Moscow would end discussions of a cross-border adoptions agreement if the legislature went through with a motion to sanction Russia officials for the death of Sergei Magnitsky, </w:t>
      </w:r>
      <w:r w:rsidRPr="00433C0D">
        <w:rPr>
          <w:rStyle w:val="StyleBoldUnderline"/>
        </w:rPr>
        <w:t>the lawyer who died in a Russian jail after uncovering fraud among state officials.</w:t>
      </w:r>
      <w:r w:rsidR="00B05945" w:rsidRPr="00B05945">
        <w:rPr>
          <w:rStyle w:val="StyleBoldUnderline"/>
          <w:b w:val="0"/>
          <w:sz w:val="12"/>
          <w:u w:val="none"/>
        </w:rPr>
        <w:t>¶</w:t>
      </w:r>
      <w:r w:rsidRPr="00433C0D">
        <w:rPr>
          <w:rStyle w:val="StyleBoldUnderline"/>
        </w:rPr>
        <w:t xml:space="preserve"> The sanctions proposal was similar to one the United States enacted last year, prompting Russia to prohibit American adoptions of Russian children and forbid 18 present and former American officials from traveling to Russia</w:t>
      </w:r>
      <w:r w:rsidRPr="00433C0D">
        <w:rPr>
          <w:sz w:val="16"/>
        </w:rPr>
        <w:t>.</w:t>
      </w:r>
      <w:r w:rsidR="00B05945" w:rsidRPr="00B05945">
        <w:rPr>
          <w:sz w:val="12"/>
        </w:rPr>
        <w:t>¶</w:t>
      </w:r>
      <w:r w:rsidRPr="00433C0D">
        <w:rPr>
          <w:sz w:val="16"/>
        </w:rPr>
        <w:t xml:space="preserve"> In Ireland’s case, Parliament backed down.</w:t>
      </w:r>
      <w:r w:rsidR="00B05945" w:rsidRPr="00B05945">
        <w:rPr>
          <w:sz w:val="12"/>
        </w:rPr>
        <w:t>¶</w:t>
      </w:r>
      <w:r w:rsidRPr="00433C0D">
        <w:rPr>
          <w:sz w:val="16"/>
        </w:rPr>
        <w:t xml:space="preserve"> For most countries, however, Moscow’s most troubling decisions of late involve Syria. Early this month, Secretary of State John Kerry visited Moscow primarily to discuss the Syrian civil war. </w:t>
      </w:r>
      <w:r w:rsidRPr="00433C0D">
        <w:rPr>
          <w:rStyle w:val="StyleBoldUnderline"/>
        </w:rPr>
        <w:t xml:space="preserve">So far, close to 80,000 people have died there, but </w:t>
      </w:r>
      <w:r w:rsidRPr="00433C0D">
        <w:rPr>
          <w:rStyle w:val="StyleBoldUnderline"/>
        </w:rPr>
        <w:lastRenderedPageBreak/>
        <w:t>Moscow still provides Damascus with advanced weaponry and unremitting support</w:t>
      </w:r>
      <w:r w:rsidRPr="00433C0D">
        <w:rPr>
          <w:sz w:val="16"/>
        </w:rPr>
        <w:t>.</w:t>
      </w:r>
      <w:r w:rsidR="00B05945" w:rsidRPr="00B05945">
        <w:rPr>
          <w:sz w:val="12"/>
        </w:rPr>
        <w:t>¶</w:t>
      </w:r>
      <w:r w:rsidRPr="00433C0D">
        <w:rPr>
          <w:sz w:val="16"/>
        </w:rPr>
        <w:t xml:space="preserve"> Well, Kerry and Russian Foreign Minister Sergey V. Lavrov announced they would hold an international conference intended to end the Syrian war. That seemed like a possible breakthrough. But rather than using his strong leverage to bring Syrian President Bashar al-Assad to the negotiating table, instead </w:t>
      </w:r>
      <w:r w:rsidRPr="00433C0D">
        <w:rPr>
          <w:rStyle w:val="StyleBoldUnderline"/>
        </w:rPr>
        <w:t>Putin sent him a passel of advanced anti-ship cruise missiles—along with promises of more surface-to-air missiles</w:t>
      </w:r>
      <w:r w:rsidRPr="00433C0D">
        <w:rPr>
          <w:sz w:val="16"/>
        </w:rPr>
        <w:t>.</w:t>
      </w:r>
      <w:r w:rsidR="00B05945" w:rsidRPr="00B05945">
        <w:rPr>
          <w:sz w:val="12"/>
        </w:rPr>
        <w:t>¶</w:t>
      </w:r>
      <w:r w:rsidRPr="00433C0D">
        <w:rPr>
          <w:sz w:val="16"/>
        </w:rPr>
        <w:t xml:space="preserve"> A few days after receiving the new weapons, Assad, in an interview with Argentina’s Clarín newspaper, </w:t>
      </w:r>
      <w:r w:rsidRPr="00433C0D">
        <w:rPr>
          <w:rStyle w:val="StyleBoldUnderline"/>
        </w:rPr>
        <w:t>said he thought arranging a peace conference was a pointless endeavor.</w:t>
      </w:r>
      <w:r w:rsidR="00B05945" w:rsidRPr="00B05945">
        <w:rPr>
          <w:rStyle w:val="StyleBoldUnderline"/>
          <w:b w:val="0"/>
          <w:sz w:val="12"/>
          <w:u w:val="none"/>
        </w:rPr>
        <w:t>¶</w:t>
      </w:r>
      <w:r w:rsidRPr="00433C0D">
        <w:rPr>
          <w:rStyle w:val="StyleBoldUnderline"/>
        </w:rPr>
        <w:t xml:space="preserve"> “We do not believe many Western countries actually want a solution in Syria,” Assad said, because those very countries “support the terrorists” who, he says, are at war with him.</w:t>
      </w:r>
      <w:r w:rsidR="00B05945" w:rsidRPr="00B05945">
        <w:rPr>
          <w:rStyle w:val="StyleBoldUnderline"/>
          <w:b w:val="0"/>
          <w:sz w:val="12"/>
          <w:u w:val="none"/>
        </w:rPr>
        <w:t>¶</w:t>
      </w:r>
      <w:r w:rsidRPr="00433C0D">
        <w:rPr>
          <w:rStyle w:val="StyleBoldUnderline"/>
        </w:rPr>
        <w:t xml:space="preserve"> So the peace-conference plan is stalled. Thanks to President Putin.</w:t>
      </w:r>
    </w:p>
    <w:p w:rsidR="004C369B" w:rsidRDefault="004C369B" w:rsidP="00C5539A">
      <w:pPr>
        <w:rPr>
          <w:rStyle w:val="StyleBoldUnderline"/>
        </w:rPr>
      </w:pPr>
    </w:p>
    <w:p w:rsidR="004C369B" w:rsidRDefault="004C369B" w:rsidP="004C369B">
      <w:pPr>
        <w:pStyle w:val="Heading3"/>
      </w:pPr>
      <w:r>
        <w:lastRenderedPageBreak/>
        <w:t>No link: not zero sum</w:t>
      </w:r>
      <w:r w:rsidR="002F47EA">
        <w:t>(generic</w:t>
      </w:r>
      <w:r w:rsidR="00C17715">
        <w:t>)</w:t>
      </w:r>
    </w:p>
    <w:p w:rsidR="004C369B" w:rsidRDefault="004C369B" w:rsidP="004C369B"/>
    <w:p w:rsidR="004C369B" w:rsidRDefault="004C369B" w:rsidP="004C369B">
      <w:pPr>
        <w:rPr>
          <w:rStyle w:val="StyleBoldUnderline"/>
        </w:rPr>
      </w:pPr>
    </w:p>
    <w:p w:rsidR="004C369B" w:rsidRPr="004C369B" w:rsidRDefault="004C369B" w:rsidP="004C369B">
      <w:pPr>
        <w:pStyle w:val="Heading4"/>
      </w:pPr>
      <w:r w:rsidRPr="004C369B">
        <w:t xml:space="preserve">Influence in </w:t>
      </w:r>
      <w:r w:rsidR="00867852" w:rsidRPr="004C369B">
        <w:t>Latin</w:t>
      </w:r>
      <w:r w:rsidRPr="004C369B">
        <w:t xml:space="preserve"> America not zero sum; US and </w:t>
      </w:r>
      <w:r w:rsidR="002F47EA" w:rsidRPr="004C369B">
        <w:t>Russia</w:t>
      </w:r>
      <w:r w:rsidRPr="004C369B">
        <w:t xml:space="preserve"> can both have influence there</w:t>
      </w:r>
    </w:p>
    <w:p w:rsidR="004C369B" w:rsidRPr="004C369B" w:rsidRDefault="004C369B" w:rsidP="004C369B">
      <w:pPr>
        <w:rPr>
          <w:rStyle w:val="StyleStyleBold12pt"/>
          <w:sz w:val="16"/>
        </w:rPr>
      </w:pPr>
      <w:r w:rsidRPr="004C369B">
        <w:rPr>
          <w:rStyle w:val="StyleStyleBold12pt"/>
        </w:rPr>
        <w:t>Ramirez 10</w:t>
      </w:r>
      <w:r w:rsidRPr="004C369B">
        <w:rPr>
          <w:rStyle w:val="StyleStyleBold12pt"/>
          <w:sz w:val="16"/>
        </w:rPr>
        <w:t>(Pablo Telman Sánchez Ramírez , with two master's degrees and a Ph.D. in International Relations Instituto Tecnológico y de Estudios Superiores de Monterrey, Mexico City campus, “Is a New Climate of Confrontation Between Russia and the United States Possible in Latin America?”, wiley online library, October 14, 2010, http://onlinelibrary.wiley.com/doi/10.1111/j.2041-7373.2010.00017.x/full)</w:t>
      </w:r>
    </w:p>
    <w:p w:rsidR="004C369B" w:rsidRDefault="004C369B" w:rsidP="004C369B">
      <w:pPr>
        <w:rPr>
          <w:sz w:val="16"/>
        </w:rPr>
      </w:pPr>
      <w:r w:rsidRPr="004C369B">
        <w:rPr>
          <w:rStyle w:val="StyleBoldUnderline"/>
        </w:rPr>
        <w:t>Russia is demonstrating to the White House its position of establishing a global strategic equilibrium and its capability of defending its own national interests</w:t>
      </w:r>
      <w:r w:rsidRPr="004C369B">
        <w:rPr>
          <w:sz w:val="16"/>
        </w:rPr>
        <w:t xml:space="preserve">. </w:t>
      </w:r>
      <w:r w:rsidRPr="004C369B">
        <w:rPr>
          <w:rStyle w:val="StyleBoldUnderline"/>
        </w:rPr>
        <w:t>There is no ideological conflict between the government of the United States and its Russian counterpart like there was during the Cold War because the latter shares the values of democracy and a market economy.</w:t>
      </w:r>
      <w:r w:rsidRPr="004C369B">
        <w:rPr>
          <w:sz w:val="16"/>
        </w:rPr>
        <w:t xml:space="preserve"> </w:t>
      </w:r>
      <w:r w:rsidRPr="004C369B">
        <w:rPr>
          <w:rStyle w:val="StyleBoldUnderline"/>
        </w:rPr>
        <w:t>Russia's strategy in Latin America does not consist of establishing a political regional alliance to face the hegemonic power of Washington</w:t>
      </w:r>
      <w:r w:rsidRPr="004C369B">
        <w:rPr>
          <w:sz w:val="16"/>
        </w:rPr>
        <w:t>, but it does send a message to the White House.</w:t>
      </w:r>
      <w:r w:rsidR="00B05945" w:rsidRPr="00B05945">
        <w:rPr>
          <w:sz w:val="12"/>
        </w:rPr>
        <w:t>¶</w:t>
      </w:r>
      <w:r w:rsidRPr="004C369B">
        <w:rPr>
          <w:sz w:val="16"/>
        </w:rPr>
        <w:t xml:space="preserve"> </w:t>
      </w:r>
      <w:r w:rsidRPr="004C369B">
        <w:rPr>
          <w:rStyle w:val="StyleBoldUnderline"/>
        </w:rPr>
        <w:t>The Kremlin is moving closer to Latin America with the objective to establish not an ideological or military competition with the United States, but a competition guided by considerations that will prioritize pragmatism and mutual advantage. Russia is attempting to increase its presence in Latin America and will accomplish this through the signing of commercial, energy, and military agreements with some left-wing countries of the region such as Venezuela</w:t>
      </w:r>
      <w:r w:rsidRPr="004C369B">
        <w:rPr>
          <w:sz w:val="16"/>
        </w:rPr>
        <w:t xml:space="preserve">, Nicaragua, Argentina, Ecuador, Brazil, Bolivia, </w:t>
      </w:r>
      <w:r w:rsidRPr="004C369B">
        <w:rPr>
          <w:rStyle w:val="StyleBoldUnderline"/>
        </w:rPr>
        <w:t>and Cuba</w:t>
      </w:r>
      <w:r w:rsidRPr="004C369B">
        <w:rPr>
          <w:sz w:val="16"/>
        </w:rPr>
        <w:t xml:space="preserve">. </w:t>
      </w:r>
      <w:r w:rsidRPr="004C369B">
        <w:rPr>
          <w:rStyle w:val="StyleBoldUnderline"/>
        </w:rPr>
        <w:t xml:space="preserve">There is also the possibility of signing energy and military agreements with </w:t>
      </w:r>
      <w:r w:rsidRPr="004C369B">
        <w:rPr>
          <w:sz w:val="16"/>
        </w:rPr>
        <w:t xml:space="preserve">left-wing countries such as Peru, Colombia, and </w:t>
      </w:r>
      <w:r w:rsidRPr="004C369B">
        <w:rPr>
          <w:rStyle w:val="StyleBoldUnderline"/>
        </w:rPr>
        <w:t>Mexico</w:t>
      </w:r>
      <w:r w:rsidRPr="004C369B">
        <w:rPr>
          <w:sz w:val="16"/>
        </w:rPr>
        <w:t>.</w:t>
      </w:r>
      <w:r w:rsidR="00B05945" w:rsidRPr="00B05945">
        <w:rPr>
          <w:sz w:val="12"/>
        </w:rPr>
        <w:t>¶</w:t>
      </w:r>
      <w:r w:rsidRPr="004C369B">
        <w:rPr>
          <w:sz w:val="16"/>
        </w:rPr>
        <w:t xml:space="preserve"> </w:t>
      </w:r>
      <w:r w:rsidRPr="004C369B">
        <w:rPr>
          <w:rStyle w:val="StyleBoldUnderline"/>
        </w:rPr>
        <w:t>Russia advocates for the end of the unipolar world and feels that the hegemonic power of the United States is in decline</w:t>
      </w:r>
      <w:r w:rsidRPr="004C369B">
        <w:rPr>
          <w:sz w:val="16"/>
        </w:rPr>
        <w:t xml:space="preserve">. </w:t>
      </w:r>
      <w:r w:rsidRPr="004C369B">
        <w:rPr>
          <w:rStyle w:val="StyleBoldUnderline"/>
        </w:rPr>
        <w:t>Moscow is taking advantage of this situation and establishing alliances in regions far away from its vital interests, such as Latin America</w:t>
      </w:r>
      <w:r w:rsidRPr="004C369B">
        <w:rPr>
          <w:sz w:val="16"/>
        </w:rPr>
        <w:t xml:space="preserve">. Nevertheless, a new Russian foreign policy document (2008) points out that Latin America, along with Africa, is still in last place among regional priorities. In the specific case of Venezuela the Kremlin has attempted to obtain a circumstantial if not temporary ally with the incentive of the wealth of Venezuela in terms of hydrocarbons. The example of Cuba during the Cold War and its alliance with the Soviet Union is not comparable because there were clear ties stressed by the Marxist–Leninist ideology and the confrontation between two superpowers. It is risky to assert that Venezuela would turn into a strategic and durable ally for Russia as Cuba did for the Soviet Union. The future of the current government of Venezuela is uncertain, given its internal political instability and the economic crisis. Both represent a blow for the country, and the Russian government would become involved politically and militarily in the government of Hugo Chávez with difficulty. </w:t>
      </w:r>
      <w:r w:rsidRPr="004C369B">
        <w:rPr>
          <w:rStyle w:val="StyleBoldUnderline"/>
        </w:rPr>
        <w:t>However, Russia continues to move forward with its objectives of tightening economic and commercial ties with Venezuela in strategic spheres of convenience such as the sale of weapons and military technology; collaboration in the peaceful use of nuclear energy; and the extraction, exploitation, transportation, and sale of hydrocarbons</w:t>
      </w:r>
      <w:r w:rsidRPr="004C369B">
        <w:rPr>
          <w:sz w:val="16"/>
        </w:rPr>
        <w:t>.</w:t>
      </w:r>
      <w:r w:rsidR="00B05945" w:rsidRPr="00B05945">
        <w:rPr>
          <w:sz w:val="12"/>
        </w:rPr>
        <w:t>¶</w:t>
      </w:r>
      <w:r w:rsidRPr="004C369B">
        <w:rPr>
          <w:sz w:val="16"/>
        </w:rPr>
        <w:t xml:space="preserve"> </w:t>
      </w:r>
      <w:r w:rsidRPr="004C369B">
        <w:rPr>
          <w:rStyle w:val="StyleBoldUnderline"/>
        </w:rPr>
        <w:t>The current Russian strategy in Latin America does not consist of establishing a solid political alliance with countries of this region so as to face the hegemonic power of the United States, as President Chávez has attempted to demonstrate</w:t>
      </w:r>
      <w:r w:rsidRPr="004C369B">
        <w:rPr>
          <w:sz w:val="16"/>
        </w:rPr>
        <w:t xml:space="preserve">. </w:t>
      </w:r>
      <w:r w:rsidRPr="004C369B">
        <w:rPr>
          <w:rStyle w:val="StyleBoldUnderline"/>
        </w:rPr>
        <w:t>Russia neither shares the anti-imperialistic positions of Hugo Chávez nor supports unconditionally the Venezuelan president's attempts at regional leadership.</w:t>
      </w:r>
      <w:r w:rsidRPr="004C369B">
        <w:rPr>
          <w:sz w:val="16"/>
        </w:rPr>
        <w:t xml:space="preserve"> Conversely, </w:t>
      </w:r>
      <w:r w:rsidRPr="004C369B">
        <w:rPr>
          <w:rStyle w:val="StyleBoldUnderline"/>
        </w:rPr>
        <w:t>Chávez wants to take advantage of his approach to Russia to strengthen his plans for leadership in the region</w:t>
      </w:r>
      <w:r w:rsidRPr="004C369B">
        <w:rPr>
          <w:sz w:val="16"/>
        </w:rPr>
        <w:t xml:space="preserve">, and he attempts to demonstrate that his close ties with Russia are part of an anti-imperialistic global alliance. During his visit to Moscow in July 2008, Chávez negotiated new contracts for the sale of weapons and mentioned that, “Russia has enough potential as to guarantee its presence in many places around the world. If the Armed Forces of the Russian Federation want to stay in Venezuela, they will be received enthusiastically. . . . [T] he sale of Russian weapons will serve as an instrument to guarantee the sovereignty of Venezuela which is threatened by the United States.” We are in a process of rearmament. (Excélsior, 2008). </w:t>
      </w:r>
    </w:p>
    <w:p w:rsidR="002F47EA" w:rsidRDefault="002F47EA" w:rsidP="004C369B">
      <w:pPr>
        <w:rPr>
          <w:sz w:val="16"/>
        </w:rPr>
      </w:pPr>
    </w:p>
    <w:p w:rsidR="002F47EA" w:rsidRDefault="002F47EA" w:rsidP="004C369B">
      <w:pPr>
        <w:rPr>
          <w:sz w:val="16"/>
        </w:rPr>
      </w:pPr>
    </w:p>
    <w:p w:rsidR="00C17715" w:rsidRDefault="00C17715" w:rsidP="00C17715">
      <w:pPr>
        <w:pStyle w:val="Heading4"/>
      </w:pPr>
      <w:r>
        <w:t>Competition not zero sum with Russia anywhere</w:t>
      </w:r>
    </w:p>
    <w:p w:rsidR="00C17715" w:rsidRPr="00C17715" w:rsidRDefault="00C17715" w:rsidP="00C17715">
      <w:pPr>
        <w:rPr>
          <w:rStyle w:val="StyleStyleBold12pt"/>
          <w:sz w:val="16"/>
        </w:rPr>
      </w:pPr>
      <w:r w:rsidRPr="00C17715">
        <w:rPr>
          <w:rStyle w:val="StyleStyleBold12pt"/>
        </w:rPr>
        <w:t>Wells 13</w:t>
      </w:r>
      <w:r w:rsidRPr="00C17715">
        <w:rPr>
          <w:rStyle w:val="StyleStyleBold12pt"/>
          <w:sz w:val="16"/>
        </w:rPr>
        <w:t>(Miriam Wells, british freelance journalist working for insight crime, “Should Russian Anti-Drug Aid to LatAm Worry the US?”, insight crime, April 26, 2013, http://www.insightcrime.org/news-analysis/should-russian-drug-aid-latam-worry-us)</w:t>
      </w:r>
    </w:p>
    <w:p w:rsidR="00C17715" w:rsidRPr="00C17715" w:rsidRDefault="00C17715" w:rsidP="00C17715">
      <w:pPr>
        <w:rPr>
          <w:rStyle w:val="StyleBoldUnderline"/>
        </w:rPr>
      </w:pPr>
      <w:r w:rsidRPr="00C17715">
        <w:rPr>
          <w:sz w:val="16"/>
        </w:rPr>
        <w:lastRenderedPageBreak/>
        <w:t>"</w:t>
      </w:r>
      <w:r w:rsidRPr="00C17715">
        <w:rPr>
          <w:rStyle w:val="StyleBoldUnderline"/>
        </w:rPr>
        <w:t>We're well past the Cold War era</w:t>
      </w:r>
      <w:r w:rsidRPr="00C17715">
        <w:rPr>
          <w:sz w:val="16"/>
        </w:rPr>
        <w:t>," analyst James Bosworth told InSight Crime. "</w:t>
      </w:r>
      <w:r w:rsidRPr="00C17715">
        <w:rPr>
          <w:rStyle w:val="StyleBoldUnderline"/>
        </w:rPr>
        <w:t>This really is about drug trafficking and economic interests. The US has nothing to worry about. As long as Washington doesn't overreact in response, it won't impact US influence or interests in the region. Combating organized crime is a potential area for cooperation, not competition, with Russia."</w:t>
      </w:r>
    </w:p>
    <w:p w:rsidR="002F47EA" w:rsidRDefault="002F47EA" w:rsidP="002F47EA">
      <w:pPr>
        <w:pStyle w:val="Heading3"/>
      </w:pPr>
      <w:r>
        <w:lastRenderedPageBreak/>
        <w:t>No link- Venezuela not zero sum</w:t>
      </w:r>
    </w:p>
    <w:p w:rsidR="002F47EA" w:rsidRDefault="002F47EA" w:rsidP="002F47EA"/>
    <w:p w:rsidR="002F47EA" w:rsidRDefault="002F47EA" w:rsidP="002F47EA">
      <w:pPr>
        <w:rPr>
          <w:sz w:val="16"/>
        </w:rPr>
      </w:pPr>
    </w:p>
    <w:p w:rsidR="002F47EA" w:rsidRDefault="002F47EA" w:rsidP="002F47EA">
      <w:pPr>
        <w:pStyle w:val="Heading4"/>
      </w:pPr>
      <w:r>
        <w:t xml:space="preserve">Influence in </w:t>
      </w:r>
      <w:r w:rsidR="00867852">
        <w:t>Venezuela</w:t>
      </w:r>
      <w:r>
        <w:t xml:space="preserve"> not zero sum, no war over it either</w:t>
      </w:r>
    </w:p>
    <w:p w:rsidR="002F47EA" w:rsidRPr="002F47EA" w:rsidRDefault="002F47EA" w:rsidP="002F47EA">
      <w:pPr>
        <w:rPr>
          <w:rStyle w:val="StyleStyleBold12pt"/>
          <w:sz w:val="16"/>
        </w:rPr>
      </w:pPr>
      <w:r w:rsidRPr="002F47EA">
        <w:rPr>
          <w:rStyle w:val="StyleStyleBold12pt"/>
        </w:rPr>
        <w:t>Ramirez 10</w:t>
      </w:r>
      <w:r w:rsidRPr="002F47EA">
        <w:rPr>
          <w:rStyle w:val="StyleStyleBold12pt"/>
          <w:sz w:val="16"/>
        </w:rPr>
        <w:t>(Pablo Telman Sánchez Ramírez , with two master's degrees and a Ph.D. in International Relations Instituto Tecnológico y de Estudios Superiores de Monterrey, Mexico City campus, “Is a New Climate of Confrontation Between Russia and the United States Possible in Latin America?”, wiley online library, October 14, 2010, http://onlinelibrary.wiley.com/doi/10.1111/j.2041-7373.2010.00017.x/full)</w:t>
      </w:r>
    </w:p>
    <w:p w:rsidR="002F47EA" w:rsidRDefault="002F47EA" w:rsidP="002F47EA">
      <w:pPr>
        <w:rPr>
          <w:rStyle w:val="StyleBoldUnderline"/>
        </w:rPr>
      </w:pPr>
      <w:r w:rsidRPr="002F47EA">
        <w:rPr>
          <w:sz w:val="16"/>
        </w:rPr>
        <w:t xml:space="preserve">As of 2008, the </w:t>
      </w:r>
      <w:r w:rsidRPr="002F47EA">
        <w:rPr>
          <w:rStyle w:val="StyleBoldUnderline"/>
        </w:rPr>
        <w:t>Russian Federation has launched an intensive diplomatic, economic, and even cultural offensive in Latin America</w:t>
      </w:r>
      <w:r w:rsidRPr="002F47EA">
        <w:rPr>
          <w:sz w:val="16"/>
        </w:rPr>
        <w:t>, but the course that this policy takes will depend on the positions undertaken by the White House in the near future. The Kremlin must consider seriously whether it wants to establish a constructive and stable relationship with the United States at the expense of moderating its relationships with the left-wing governments of Latin America</w:t>
      </w:r>
      <w:r w:rsidRPr="002F47EA">
        <w:rPr>
          <w:rStyle w:val="StyleBoldUnderline"/>
        </w:rPr>
        <w:t>. Russia includes in its current strategy for Latin America the most stable and centrist countries in the Latin American traditional left</w:t>
      </w:r>
      <w:r w:rsidRPr="002F47EA">
        <w:rPr>
          <w:sz w:val="16"/>
        </w:rPr>
        <w:t xml:space="preserve">, such as Brazil and Chile (recently a center-right president took office), </w:t>
      </w:r>
      <w:r w:rsidRPr="002F47EA">
        <w:rPr>
          <w:rStyle w:val="StyleBoldUnderline"/>
        </w:rPr>
        <w:t>and the most radical</w:t>
      </w:r>
      <w:r w:rsidRPr="002F47EA">
        <w:rPr>
          <w:sz w:val="16"/>
        </w:rPr>
        <w:t xml:space="preserve">, such as Ecuador, Argentina, Nicaragua, and Bolivia. Although some analysts consider that the main interests of the Kremlin are in Venezuela with attempts to create an alliance to weaken U.S. clout in the region, this is false. </w:t>
      </w:r>
      <w:r w:rsidRPr="002F47EA">
        <w:rPr>
          <w:rStyle w:val="StyleBoldUnderline"/>
        </w:rPr>
        <w:t>Ties between Latin America and Russia will be only temporary and will depend on the position that the United States takes toward Russia. The Kremlin considers that Europe and the United States have high geopolitical and economic importance for its national security.</w:t>
      </w:r>
      <w:r w:rsidRPr="002F47EA">
        <w:rPr>
          <w:sz w:val="16"/>
        </w:rPr>
        <w:t xml:space="preserve"> </w:t>
      </w:r>
      <w:r w:rsidRPr="002F47EA">
        <w:rPr>
          <w:rStyle w:val="StyleBoldUnderline"/>
        </w:rPr>
        <w:t>If the United States hypothetically decided to invade Venezuela, Russia would probably not take a position in any military conflict in favor of the Venezuelan government. Russia has another priority closer to its territory where it is investing more money and more diplomacy: the buffer zone</w:t>
      </w:r>
      <w:r w:rsidRPr="002F47EA">
        <w:rPr>
          <w:sz w:val="16"/>
        </w:rPr>
        <w:t>. Countries such as Ukraine and Georgia represent the geopolitical priorities of the Russian Federation, and the structuring of foreign policy relies on these circumstances. In this sense</w:t>
      </w:r>
      <w:r w:rsidRPr="002F47EA">
        <w:rPr>
          <w:rStyle w:val="StyleBoldUnderline"/>
        </w:rPr>
        <w:t>, Latin America becomes a secondary priority that might occupy the position left by the Eastern European territories</w:t>
      </w:r>
      <w:r w:rsidRPr="002F47EA">
        <w:rPr>
          <w:sz w:val="16"/>
        </w:rPr>
        <w:t xml:space="preserve"> and the Baltic countries, </w:t>
      </w:r>
      <w:r w:rsidRPr="002F47EA">
        <w:rPr>
          <w:rStyle w:val="StyleBoldUnderline"/>
        </w:rPr>
        <w:t>although the distance that separates Russia from Latin America and the instability of Latin America's political systems</w:t>
      </w:r>
      <w:r w:rsidRPr="002F47EA">
        <w:rPr>
          <w:sz w:val="16"/>
        </w:rPr>
        <w:t xml:space="preserve"> (in Chile, one of the most stable countries politically and economically, the right has taken over the presidency after two decades of leftist governments) </w:t>
      </w:r>
      <w:r w:rsidRPr="002F47EA">
        <w:rPr>
          <w:rStyle w:val="StyleBoldUnderline"/>
        </w:rPr>
        <w:t>are a warning for the Kremlin with regard to the extent of its bilateral ties with the region.</w:t>
      </w:r>
    </w:p>
    <w:p w:rsidR="007F574B" w:rsidRDefault="007F574B" w:rsidP="002F47EA">
      <w:pPr>
        <w:rPr>
          <w:rStyle w:val="StyleBoldUnderline"/>
        </w:rPr>
      </w:pPr>
    </w:p>
    <w:p w:rsidR="00B62AE6" w:rsidRDefault="00B62AE6" w:rsidP="00B62AE6">
      <w:pPr>
        <w:pStyle w:val="Heading3"/>
      </w:pPr>
      <w:r>
        <w:lastRenderedPageBreak/>
        <w:t>No link- cuba not zero sum, influence doesn’t trade off</w:t>
      </w:r>
    </w:p>
    <w:p w:rsidR="00B62AE6" w:rsidRDefault="00B62AE6" w:rsidP="00B62AE6">
      <w:pPr>
        <w:pStyle w:val="Heading4"/>
      </w:pPr>
      <w:r>
        <w:t xml:space="preserve">Not zero sum in </w:t>
      </w:r>
      <w:r w:rsidR="00B05945">
        <w:t>Cuba</w:t>
      </w:r>
    </w:p>
    <w:p w:rsidR="00B62AE6" w:rsidRPr="00B62AE6" w:rsidRDefault="002E1FAA" w:rsidP="007F574B">
      <w:pPr>
        <w:rPr>
          <w:rStyle w:val="StyleStyleBold12pt"/>
          <w:sz w:val="16"/>
        </w:rPr>
      </w:pPr>
      <w:r>
        <w:rPr>
          <w:rStyle w:val="StyleStyleBold12pt"/>
        </w:rPr>
        <w:t>Garrido 13</w:t>
      </w:r>
      <w:r w:rsidR="00B62AE6" w:rsidRPr="00B62AE6">
        <w:rPr>
          <w:rStyle w:val="StyleStyleBold12pt"/>
          <w:sz w:val="16"/>
        </w:rPr>
        <w:t>(</w:t>
      </w:r>
      <w:r>
        <w:rPr>
          <w:rStyle w:val="StyleStyleBold12pt"/>
          <w:sz w:val="16"/>
        </w:rPr>
        <w:t>Mario Hubert Garrido, journalist and reporter for the Havana reporter, “Russia-Latin America Relations are Strategic”, the Havana reporter, last modified 7-21-13, http://havanareporternews.com/international/russia-latin-america-relations-are-strategic%E2%80%9D</w:t>
      </w:r>
      <w:r w:rsidR="00B62AE6" w:rsidRPr="00B62AE6">
        <w:rPr>
          <w:rStyle w:val="StyleStyleBold12pt"/>
          <w:sz w:val="16"/>
        </w:rPr>
        <w:t>)</w:t>
      </w:r>
    </w:p>
    <w:p w:rsidR="00C17715" w:rsidRDefault="005825F9" w:rsidP="007F574B">
      <w:pPr>
        <w:rPr>
          <w:rStyle w:val="StyleBoldUnderline"/>
        </w:rPr>
      </w:pPr>
      <w:r w:rsidRPr="00B62AE6">
        <w:rPr>
          <w:sz w:val="16"/>
        </w:rPr>
        <w:t xml:space="preserve">Havana._ </w:t>
      </w:r>
      <w:r w:rsidRPr="005825F9">
        <w:rPr>
          <w:rStyle w:val="StyleBoldUnderline"/>
        </w:rPr>
        <w:t>Russia’s relations with Latin America and the Caribbean are strategic and independent of differences with the United States or other nations in the region,</w:t>
      </w:r>
      <w:r w:rsidRPr="00B62AE6">
        <w:rPr>
          <w:sz w:val="16"/>
        </w:rPr>
        <w:t xml:space="preserve"> said Russian Prime Minister Dmitry Medvedev, in an exclusive interview with the Prensa Latina news agency during his official visit to Cuba in February.</w:t>
      </w:r>
      <w:r w:rsidR="00B05945" w:rsidRPr="00B05945">
        <w:rPr>
          <w:sz w:val="12"/>
        </w:rPr>
        <w:t>¶</w:t>
      </w:r>
      <w:r w:rsidRPr="00B62AE6">
        <w:rPr>
          <w:sz w:val="16"/>
        </w:rPr>
        <w:t xml:space="preserve"> </w:t>
      </w:r>
      <w:r w:rsidRPr="00B62AE6">
        <w:rPr>
          <w:rStyle w:val="StyleBoldUnderline"/>
        </w:rPr>
        <w:t>Medvedev dismissed the idea that his country’s recent moves toward closer ties with the region were due to current problems related to Washington’s policy of trying to wield more influence in the area.</w:t>
      </w:r>
      <w:r w:rsidR="00B05945" w:rsidRPr="00B05945">
        <w:rPr>
          <w:sz w:val="12"/>
        </w:rPr>
        <w:t>¶</w:t>
      </w:r>
      <w:r w:rsidRPr="00B62AE6">
        <w:rPr>
          <w:sz w:val="16"/>
        </w:rPr>
        <w:t xml:space="preserve"> Latin America and Caribbean countries are in the middle of economic development and represent unexplored potentiality, he said. </w:t>
      </w:r>
      <w:r w:rsidRPr="00B62AE6">
        <w:rPr>
          <w:rStyle w:val="StyleBoldUnderline"/>
        </w:rPr>
        <w:t>In that sense, he referred to the sovereign manner in which Moscow has relations in all sectors with nations in the BRICS group</w:t>
      </w:r>
      <w:r w:rsidRPr="00B62AE6">
        <w:rPr>
          <w:sz w:val="16"/>
        </w:rPr>
        <w:t xml:space="preserve"> (Brazil, India, China and South Africa, in addition to Russia), </w:t>
      </w:r>
      <w:r w:rsidRPr="00B62AE6">
        <w:rPr>
          <w:rStyle w:val="StyleBoldUnderline"/>
        </w:rPr>
        <w:t xml:space="preserve">and highlighted the progress Russia has made in its relations with </w:t>
      </w:r>
      <w:r w:rsidRPr="00B62AE6">
        <w:rPr>
          <w:sz w:val="16"/>
        </w:rPr>
        <w:t>countries such as Chile, Venezuela, Ecuador and Argentina.</w:t>
      </w:r>
      <w:r w:rsidR="00B05945" w:rsidRPr="00B05945">
        <w:rPr>
          <w:sz w:val="12"/>
        </w:rPr>
        <w:t>¶</w:t>
      </w:r>
      <w:r w:rsidRPr="00B62AE6">
        <w:rPr>
          <w:sz w:val="16"/>
        </w:rPr>
        <w:t xml:space="preserve"> In that respect he commented on his most recent visit to Brazil—immediately prior to his visit to </w:t>
      </w:r>
      <w:r w:rsidRPr="00B62AE6">
        <w:rPr>
          <w:rStyle w:val="StyleBoldUnderline"/>
        </w:rPr>
        <w:t>Havana</w:t>
      </w:r>
      <w:r w:rsidRPr="00B62AE6">
        <w:rPr>
          <w:sz w:val="16"/>
        </w:rPr>
        <w:t>—and described it as the world’s fifth-largest economy.</w:t>
      </w:r>
      <w:r w:rsidR="00B05945" w:rsidRPr="00B05945">
        <w:rPr>
          <w:sz w:val="12"/>
        </w:rPr>
        <w:t>¶</w:t>
      </w:r>
      <w:r w:rsidRPr="00B62AE6">
        <w:rPr>
          <w:sz w:val="16"/>
        </w:rPr>
        <w:t xml:space="preserve"> Regarding cooperation with Latin America, Medvedev said that different stages and obstacles have existed from the 1990s to the present, but that the conditions were in place to move forward more rapidly and to solve existing problems jointly.</w:t>
      </w:r>
      <w:r w:rsidR="00B05945" w:rsidRPr="00B05945">
        <w:rPr>
          <w:sz w:val="12"/>
        </w:rPr>
        <w:t>¶</w:t>
      </w:r>
      <w:r w:rsidRPr="00B62AE6">
        <w:rPr>
          <w:sz w:val="16"/>
        </w:rPr>
        <w:t xml:space="preserve"> </w:t>
      </w:r>
      <w:r w:rsidRPr="00B62AE6">
        <w:rPr>
          <w:rStyle w:val="StyleBoldUnderline"/>
        </w:rPr>
        <w:t>He also described the historic relationship and ties that unite Russia to Cuba as special. During his visit to Cuba in February, Moscow and Havana signed some 10 new legal instruments for bilateral cooperation in the areas of investment</w:t>
      </w:r>
      <w:r w:rsidRPr="00B62AE6">
        <w:rPr>
          <w:sz w:val="16"/>
        </w:rPr>
        <w:t>, trade, tourism, health, education, science, and culture, among others, he noted.</w:t>
      </w:r>
      <w:r w:rsidR="00B05945" w:rsidRPr="00B05945">
        <w:rPr>
          <w:sz w:val="12"/>
        </w:rPr>
        <w:t>¶</w:t>
      </w:r>
      <w:r w:rsidRPr="00B62AE6">
        <w:rPr>
          <w:sz w:val="16"/>
        </w:rPr>
        <w:t xml:space="preserve"> In 2009, during his first meeting in Moscow with Cuban President </w:t>
      </w:r>
      <w:r w:rsidRPr="00B62AE6">
        <w:rPr>
          <w:rStyle w:val="StyleBoldUnderline"/>
        </w:rPr>
        <w:t>Raúl Castro, they signed a memorandum establishing strategic relations, and these latest agreements are in line with those plans, he said. Regarding the economic, commercial and financial blockade imposed by the United States on Cuba for more than 50 years, he said it was an “anachronism” of the past</w:t>
      </w:r>
      <w:r w:rsidRPr="00B62AE6">
        <w:rPr>
          <w:sz w:val="16"/>
        </w:rPr>
        <w:t>.</w:t>
      </w:r>
      <w:r w:rsidR="00B05945" w:rsidRPr="00B05945">
        <w:rPr>
          <w:sz w:val="12"/>
        </w:rPr>
        <w:t>¶</w:t>
      </w:r>
      <w:r w:rsidRPr="00B62AE6">
        <w:rPr>
          <w:sz w:val="16"/>
        </w:rPr>
        <w:t xml:space="preserve"> </w:t>
      </w:r>
      <w:r w:rsidRPr="00B62AE6">
        <w:rPr>
          <w:rStyle w:val="StyleBoldUnderline"/>
        </w:rPr>
        <w:t>“I want to point out that we are not changing our position, because we consider that it is an offensive measure, an anachronism of the past. The sooner they change it, the better it will be for everybody, not just the Cubans, but above all, for the U.S. people,” Medvedev said. He also noted than in 2012, a little over 90,000 Russian tourists visited Cuba, making a conscious decision to take their vacations in a place where they are welcomed with deep sentiments of friendship.</w:t>
      </w:r>
    </w:p>
    <w:p w:rsidR="00B62AE6" w:rsidRDefault="00B62AE6" w:rsidP="007F574B">
      <w:pPr>
        <w:rPr>
          <w:rStyle w:val="StyleBoldUnderline"/>
        </w:rPr>
      </w:pPr>
    </w:p>
    <w:p w:rsidR="00E655F3" w:rsidRDefault="00E655F3" w:rsidP="00E655F3">
      <w:pPr>
        <w:pStyle w:val="Heading3"/>
      </w:pPr>
      <w:r>
        <w:lastRenderedPageBreak/>
        <w:t>Link Turn</w:t>
      </w:r>
    </w:p>
    <w:p w:rsidR="00E655F3" w:rsidRPr="00462768" w:rsidRDefault="00462768" w:rsidP="00462768">
      <w:pPr>
        <w:pStyle w:val="Heading4"/>
      </w:pPr>
      <w:r w:rsidRPr="00462768">
        <w:t xml:space="preserve">US is k2 promoting stability in Latin </w:t>
      </w:r>
      <w:r>
        <w:t>America</w:t>
      </w:r>
    </w:p>
    <w:p w:rsidR="00462768" w:rsidRPr="00462768" w:rsidRDefault="00462768" w:rsidP="00E655F3">
      <w:pPr>
        <w:rPr>
          <w:rStyle w:val="StyleStyleBold12pt"/>
          <w:sz w:val="16"/>
        </w:rPr>
      </w:pPr>
      <w:r w:rsidRPr="00867852">
        <w:rPr>
          <w:rStyle w:val="StyleStyleBold12pt"/>
        </w:rPr>
        <w:t>Blank 09</w:t>
      </w:r>
      <w:r w:rsidRPr="00462768">
        <w:rPr>
          <w:rStyle w:val="StyleStyleBold12pt"/>
          <w:sz w:val="16"/>
        </w:rPr>
        <w:t>(Stephen Blank, is Professor of Russian National Security Studies at the</w:t>
      </w:r>
      <w:r w:rsidRPr="00462768">
        <w:rPr>
          <w:rStyle w:val="StyleStyleBold12pt"/>
          <w:b w:val="0"/>
          <w:sz w:val="12"/>
        </w:rPr>
        <w:t>¶</w:t>
      </w:r>
      <w:r w:rsidRPr="00462768">
        <w:rPr>
          <w:rStyle w:val="StyleStyleBold12pt"/>
          <w:sz w:val="16"/>
        </w:rPr>
        <w:t xml:space="preserve"> Strategic Studies Institute of the US Army War College in Pennsylvania. Dr.</w:t>
      </w:r>
      <w:r w:rsidRPr="00462768">
        <w:rPr>
          <w:rStyle w:val="StyleStyleBold12pt"/>
          <w:b w:val="0"/>
          <w:sz w:val="12"/>
        </w:rPr>
        <w:t>¶</w:t>
      </w:r>
      <w:r w:rsidRPr="00462768">
        <w:rPr>
          <w:rStyle w:val="StyleStyleBold12pt"/>
          <w:sz w:val="16"/>
        </w:rPr>
        <w:t xml:space="preserve"> Blank has been Professor of National Security Affairs at the Strategic</w:t>
      </w:r>
      <w:r w:rsidRPr="00462768">
        <w:rPr>
          <w:rStyle w:val="StyleStyleBold12pt"/>
          <w:b w:val="0"/>
          <w:sz w:val="12"/>
        </w:rPr>
        <w:t>¶</w:t>
      </w:r>
      <w:r w:rsidRPr="00462768">
        <w:rPr>
          <w:rStyle w:val="StyleStyleBold12pt"/>
          <w:sz w:val="16"/>
        </w:rPr>
        <w:t xml:space="preserve"> Studies Institute since 1989. His l1A and PhD are in Russian History from</w:t>
      </w:r>
      <w:r w:rsidRPr="00462768">
        <w:rPr>
          <w:rStyle w:val="StyleStyleBold12pt"/>
          <w:b w:val="0"/>
          <w:sz w:val="12"/>
        </w:rPr>
        <w:t>¶</w:t>
      </w:r>
      <w:r w:rsidRPr="00462768">
        <w:rPr>
          <w:rStyle w:val="StyleStyleBold12pt"/>
          <w:sz w:val="16"/>
        </w:rPr>
        <w:t xml:space="preserve"> the University of Chicago Carlisle Barracks (PA), Strategic Studies Institute, US Army</w:t>
      </w:r>
      <w:r w:rsidRPr="00462768">
        <w:rPr>
          <w:rStyle w:val="StyleStyleBold12pt"/>
          <w:b w:val="0"/>
          <w:sz w:val="12"/>
        </w:rPr>
        <w:t>¶</w:t>
      </w:r>
      <w:r w:rsidRPr="00462768">
        <w:rPr>
          <w:rStyle w:val="StyleStyleBold12pt"/>
          <w:sz w:val="16"/>
        </w:rPr>
        <w:t xml:space="preserve"> War College, “Russia in Latin America: Geopolitical games in US’s neighborhood”, ifri Russia NIS center, April 2009, www.ifri.org/downloads/ifriblankrussiaandlatinamericaengapril09.pdf‎)</w:t>
      </w:r>
    </w:p>
    <w:p w:rsidR="00E655F3" w:rsidRPr="00462768" w:rsidRDefault="00E655F3" w:rsidP="00E655F3">
      <w:pPr>
        <w:rPr>
          <w:rStyle w:val="StyleBoldUnderline"/>
        </w:rPr>
      </w:pPr>
      <w:r w:rsidRPr="00462768">
        <w:rPr>
          <w:sz w:val="16"/>
        </w:rPr>
        <w:t xml:space="preserve">In analyzing the nature of Russia’s relations with Latin America, </w:t>
      </w:r>
      <w:r w:rsidR="00D10CE0" w:rsidRPr="00462768">
        <w:rPr>
          <w:sz w:val="16"/>
        </w:rPr>
        <w:t>a few  conclusions</w:t>
      </w:r>
      <w:r w:rsidRPr="00462768">
        <w:rPr>
          <w:sz w:val="16"/>
        </w:rPr>
        <w:t xml:space="preserve"> can be drawn. </w:t>
      </w:r>
      <w:r w:rsidRPr="00D10CE0">
        <w:rPr>
          <w:rStyle w:val="StyleBoldUnderline"/>
        </w:rPr>
        <w:t>First, Moscow’s main motives in Latin America</w:t>
      </w:r>
      <w:r w:rsidR="00462768" w:rsidRPr="00462768">
        <w:rPr>
          <w:rStyle w:val="StyleBoldUnderline"/>
          <w:b w:val="0"/>
          <w:sz w:val="12"/>
          <w:u w:val="none"/>
        </w:rPr>
        <w:t>¶</w:t>
      </w:r>
      <w:r w:rsidRPr="00D10CE0">
        <w:rPr>
          <w:rStyle w:val="StyleBoldUnderline"/>
        </w:rPr>
        <w:t xml:space="preserve"> are clearly geopolitical and tied to its self-presentation as a global</w:t>
      </w:r>
      <w:r w:rsidR="00462768" w:rsidRPr="00462768">
        <w:rPr>
          <w:rStyle w:val="StyleBoldUnderline"/>
          <w:b w:val="0"/>
          <w:sz w:val="12"/>
          <w:u w:val="none"/>
        </w:rPr>
        <w:t>¶</w:t>
      </w:r>
      <w:r w:rsidRPr="00D10CE0">
        <w:rPr>
          <w:rStyle w:val="StyleBoldUnderline"/>
        </w:rPr>
        <w:t xml:space="preserve"> superpower and rival of the US. Second, its capabilities for achieving</w:t>
      </w:r>
      <w:r w:rsidR="00462768" w:rsidRPr="00462768">
        <w:rPr>
          <w:rStyle w:val="StyleBoldUnderline"/>
          <w:b w:val="0"/>
          <w:sz w:val="12"/>
          <w:u w:val="none"/>
        </w:rPr>
        <w:t>¶</w:t>
      </w:r>
      <w:r w:rsidRPr="00D10CE0">
        <w:rPr>
          <w:rStyle w:val="StyleBoldUnderline"/>
        </w:rPr>
        <w:t xml:space="preserve"> decisive strategic influence are limited to a few struggling, leftist Latin</w:t>
      </w:r>
      <w:r w:rsidR="00462768" w:rsidRPr="00462768">
        <w:rPr>
          <w:rStyle w:val="StyleBoldUnderline"/>
          <w:b w:val="0"/>
          <w:sz w:val="12"/>
          <w:u w:val="none"/>
        </w:rPr>
        <w:t>¶</w:t>
      </w:r>
      <w:r w:rsidRPr="00D10CE0">
        <w:rPr>
          <w:rStyle w:val="StyleBoldUnderline"/>
        </w:rPr>
        <w:t xml:space="preserve"> American states</w:t>
      </w:r>
      <w:r w:rsidRPr="00462768">
        <w:rPr>
          <w:sz w:val="16"/>
        </w:rPr>
        <w:t xml:space="preserve">. Third, </w:t>
      </w:r>
      <w:r w:rsidRPr="00D10CE0">
        <w:rPr>
          <w:rStyle w:val="StyleBoldUnderline"/>
        </w:rPr>
        <w:t>the current economic crisis has constricted those</w:t>
      </w:r>
      <w:r w:rsidR="00462768" w:rsidRPr="00462768">
        <w:rPr>
          <w:rStyle w:val="StyleBoldUnderline"/>
          <w:b w:val="0"/>
          <w:sz w:val="12"/>
          <w:u w:val="none"/>
        </w:rPr>
        <w:t>¶</w:t>
      </w:r>
      <w:r w:rsidRPr="00D10CE0">
        <w:rPr>
          <w:rStyle w:val="StyleBoldUnderline"/>
        </w:rPr>
        <w:t xml:space="preserve"> capabilities still further</w:t>
      </w:r>
      <w:r w:rsidRPr="00462768">
        <w:rPr>
          <w:sz w:val="16"/>
        </w:rPr>
        <w:t xml:space="preserve">. Fourth, </w:t>
      </w:r>
      <w:r w:rsidRPr="00D10CE0">
        <w:rPr>
          <w:rStyle w:val="StyleBoldUnderline"/>
        </w:rPr>
        <w:t>most Latin American states will not follow</w:t>
      </w:r>
      <w:r w:rsidR="00462768" w:rsidRPr="00462768">
        <w:rPr>
          <w:rStyle w:val="StyleBoldUnderline"/>
          <w:b w:val="0"/>
          <w:sz w:val="12"/>
          <w:u w:val="none"/>
        </w:rPr>
        <w:t>¶</w:t>
      </w:r>
      <w:r w:rsidRPr="00D10CE0">
        <w:rPr>
          <w:rStyle w:val="StyleBoldUnderline"/>
        </w:rPr>
        <w:t xml:space="preserve"> Russian policies against their own interests simply to improve trade or </w:t>
      </w:r>
      <w:r w:rsidRPr="00462768">
        <w:rPr>
          <w:rStyle w:val="StyleBoldUnderline"/>
        </w:rPr>
        <w:t>let</w:t>
      </w:r>
      <w:r w:rsidR="00462768" w:rsidRPr="00462768">
        <w:rPr>
          <w:rStyle w:val="StyleBoldUnderline"/>
          <w:b w:val="0"/>
          <w:sz w:val="12"/>
          <w:u w:val="none"/>
        </w:rPr>
        <w:t>¶</w:t>
      </w:r>
      <w:r w:rsidRPr="00462768">
        <w:rPr>
          <w:rStyle w:val="StyleBoldUnderline"/>
        </w:rPr>
        <w:t xml:space="preserve"> Russia hijack them for its purposes—unless the Obama Administration</w:t>
      </w:r>
      <w:r w:rsidR="00462768" w:rsidRPr="00462768">
        <w:rPr>
          <w:rStyle w:val="StyleBoldUnderline"/>
          <w:b w:val="0"/>
          <w:sz w:val="12"/>
          <w:u w:val="none"/>
        </w:rPr>
        <w:t>¶</w:t>
      </w:r>
      <w:r w:rsidRPr="00462768">
        <w:rPr>
          <w:rStyle w:val="StyleBoldUnderline"/>
        </w:rPr>
        <w:t xml:space="preserve"> utterly neglects or disregards them, </w:t>
      </w:r>
      <w:r w:rsidRPr="00462768">
        <w:rPr>
          <w:sz w:val="16"/>
        </w:rPr>
        <w:t>which is unlikely. Even Russian</w:t>
      </w:r>
      <w:r w:rsidR="00462768" w:rsidRPr="00462768">
        <w:rPr>
          <w:sz w:val="12"/>
        </w:rPr>
        <w:t>¶</w:t>
      </w:r>
      <w:r w:rsidRPr="00462768">
        <w:rPr>
          <w:sz w:val="16"/>
        </w:rPr>
        <w:t xml:space="preserve"> commentators and some military officers recognize and publicly admit that</w:t>
      </w:r>
      <w:r w:rsidR="00462768" w:rsidRPr="00462768">
        <w:rPr>
          <w:sz w:val="12"/>
        </w:rPr>
        <w:t>¶</w:t>
      </w:r>
      <w:r w:rsidRPr="00462768">
        <w:rPr>
          <w:sz w:val="16"/>
        </w:rPr>
        <w:t xml:space="preserve"> the posturing seen in exercises in Venezuela and the Caribbean is just that,</w:t>
      </w:r>
      <w:r w:rsidR="00462768" w:rsidRPr="00462768">
        <w:rPr>
          <w:sz w:val="12"/>
        </w:rPr>
        <w:t>¶</w:t>
      </w:r>
      <w:r w:rsidRPr="00462768">
        <w:rPr>
          <w:sz w:val="16"/>
        </w:rPr>
        <w:t xml:space="preserve"> a display with little or no strategic benefit.88</w:t>
      </w:r>
      <w:r w:rsidR="00462768" w:rsidRPr="00462768">
        <w:rPr>
          <w:sz w:val="12"/>
        </w:rPr>
        <w:t>¶</w:t>
      </w:r>
      <w:r w:rsidRPr="00462768">
        <w:rPr>
          <w:sz w:val="16"/>
        </w:rPr>
        <w:t xml:space="preserve"> </w:t>
      </w:r>
      <w:r w:rsidRPr="00462768">
        <w:rPr>
          <w:rStyle w:val="StyleBoldUnderline"/>
        </w:rPr>
        <w:t>The only way in which Russian policy truly threatens the US and</w:t>
      </w:r>
      <w:r w:rsidR="00462768" w:rsidRPr="00462768">
        <w:rPr>
          <w:rStyle w:val="StyleBoldUnderline"/>
          <w:b w:val="0"/>
          <w:sz w:val="12"/>
          <w:u w:val="none"/>
        </w:rPr>
        <w:t>¶</w:t>
      </w:r>
      <w:r w:rsidRPr="00462768">
        <w:rPr>
          <w:rStyle w:val="StyleBoldUnderline"/>
        </w:rPr>
        <w:t xml:space="preserve"> Latin America is its military and intelligence support for Chavez and similar</w:t>
      </w:r>
      <w:r w:rsidR="00462768" w:rsidRPr="00462768">
        <w:rPr>
          <w:rStyle w:val="StyleBoldUnderline"/>
          <w:b w:val="0"/>
          <w:sz w:val="12"/>
          <w:u w:val="none"/>
        </w:rPr>
        <w:t>¶</w:t>
      </w:r>
      <w:r w:rsidRPr="00462768">
        <w:rPr>
          <w:rStyle w:val="StyleBoldUnderline"/>
        </w:rPr>
        <w:t xml:space="preserve"> leaders. This support is passed on to insurgents and narco-trafficantes in</w:t>
      </w:r>
      <w:r w:rsidR="00462768" w:rsidRPr="00462768">
        <w:rPr>
          <w:rStyle w:val="StyleBoldUnderline"/>
          <w:b w:val="0"/>
          <w:sz w:val="12"/>
          <w:u w:val="none"/>
        </w:rPr>
        <w:t>¶</w:t>
      </w:r>
      <w:r w:rsidRPr="00462768">
        <w:rPr>
          <w:rStyle w:val="StyleBoldUnderline"/>
        </w:rPr>
        <w:t xml:space="preserve"> order to destabilize pro-American regimes while strengthening Chavez and</w:t>
      </w:r>
      <w:r w:rsidR="00462768" w:rsidRPr="00462768">
        <w:rPr>
          <w:rStyle w:val="StyleBoldUnderline"/>
          <w:b w:val="0"/>
          <w:sz w:val="12"/>
          <w:u w:val="none"/>
        </w:rPr>
        <w:t>¶</w:t>
      </w:r>
      <w:r w:rsidRPr="00462768">
        <w:rPr>
          <w:rStyle w:val="StyleBoldUnderline"/>
        </w:rPr>
        <w:t xml:space="preserve"> his allies. Adequate responses to such threats are inherently economic and</w:t>
      </w:r>
      <w:r w:rsidR="00462768" w:rsidRPr="00462768">
        <w:rPr>
          <w:rStyle w:val="StyleBoldUnderline"/>
          <w:b w:val="0"/>
          <w:sz w:val="12"/>
          <w:u w:val="none"/>
        </w:rPr>
        <w:t>¶</w:t>
      </w:r>
      <w:r w:rsidRPr="00462768">
        <w:rPr>
          <w:rStyle w:val="StyleBoldUnderline"/>
        </w:rPr>
        <w:t xml:space="preserve"> political, and only military as a last resort. </w:t>
      </w:r>
      <w:r w:rsidRPr="00462768">
        <w:rPr>
          <w:rStyle w:val="Emphasis"/>
        </w:rPr>
        <w:t>Washington can do much to facilitate security in Latin America</w:t>
      </w:r>
      <w:r w:rsidRPr="00462768">
        <w:rPr>
          <w:rStyle w:val="StyleBoldUnderline"/>
        </w:rPr>
        <w:t>:</w:t>
      </w:r>
      <w:r w:rsidR="00462768" w:rsidRPr="00462768">
        <w:rPr>
          <w:rStyle w:val="StyleBoldUnderline"/>
          <w:b w:val="0"/>
          <w:sz w:val="12"/>
          <w:u w:val="none"/>
        </w:rPr>
        <w:t>¶</w:t>
      </w:r>
      <w:r w:rsidRPr="00462768">
        <w:rPr>
          <w:rStyle w:val="StyleBoldUnderline"/>
        </w:rPr>
        <w:t xml:space="preserve"> regenerating its own economy;</w:t>
      </w:r>
      <w:r w:rsidRPr="00462768">
        <w:rPr>
          <w:sz w:val="16"/>
        </w:rPr>
        <w:t xml:space="preserve"> </w:t>
      </w:r>
      <w:r w:rsidRPr="00462768">
        <w:rPr>
          <w:rStyle w:val="StyleBoldUnderline"/>
        </w:rPr>
        <w:t>simultaneously opening up trade markets</w:t>
      </w:r>
      <w:r w:rsidR="00462768" w:rsidRPr="00462768">
        <w:rPr>
          <w:rStyle w:val="StyleBoldUnderline"/>
          <w:b w:val="0"/>
          <w:sz w:val="12"/>
          <w:u w:val="none"/>
        </w:rPr>
        <w:t>¶</w:t>
      </w:r>
      <w:r w:rsidRPr="00462768">
        <w:rPr>
          <w:rStyle w:val="StyleBoldUnderline"/>
        </w:rPr>
        <w:t xml:space="preserve"> and eliminating barriers to Latin American exports; enhancing</w:t>
      </w:r>
      <w:r w:rsidR="00462768" w:rsidRPr="00462768">
        <w:rPr>
          <w:rStyle w:val="StyleBoldUnderline"/>
          <w:b w:val="0"/>
          <w:sz w:val="12"/>
          <w:u w:val="none"/>
        </w:rPr>
        <w:t>¶</w:t>
      </w:r>
      <w:r w:rsidRPr="00462768">
        <w:rPr>
          <w:rStyle w:val="StyleBoldUnderline"/>
        </w:rPr>
        <w:t xml:space="preserve"> multilateralism and interoperability among defense forces as requested by</w:t>
      </w:r>
      <w:r w:rsidR="00462768" w:rsidRPr="00462768">
        <w:rPr>
          <w:rStyle w:val="StyleBoldUnderline"/>
          <w:b w:val="0"/>
          <w:sz w:val="12"/>
          <w:u w:val="none"/>
        </w:rPr>
        <w:t>¶</w:t>
      </w:r>
      <w:r w:rsidRPr="00462768">
        <w:rPr>
          <w:rStyle w:val="StyleBoldUnderline"/>
        </w:rPr>
        <w:t xml:space="preserve"> Latin American militaries; and beginning the normalization of Cuba</w:t>
      </w:r>
      <w:r w:rsidRPr="00462768">
        <w:rPr>
          <w:sz w:val="16"/>
        </w:rPr>
        <w:t>.</w:t>
      </w:r>
      <w:r w:rsidR="00462768" w:rsidRPr="00462768">
        <w:rPr>
          <w:sz w:val="12"/>
        </w:rPr>
        <w:t>¶</w:t>
      </w:r>
      <w:r w:rsidRPr="00462768">
        <w:rPr>
          <w:sz w:val="16"/>
        </w:rPr>
        <w:t xml:space="preserve"> Havana is no longer the threat it was, Venezuela has claimed that</w:t>
      </w:r>
      <w:r w:rsidR="00462768" w:rsidRPr="00462768">
        <w:rPr>
          <w:sz w:val="12"/>
        </w:rPr>
        <w:t>¶</w:t>
      </w:r>
      <w:r w:rsidRPr="00462768">
        <w:rPr>
          <w:sz w:val="16"/>
        </w:rPr>
        <w:t xml:space="preserve"> dubious honor. Rehabilitating Cuba, given that Castro’s days are clearly</w:t>
      </w:r>
      <w:r w:rsidR="00462768" w:rsidRPr="00462768">
        <w:rPr>
          <w:sz w:val="12"/>
        </w:rPr>
        <w:t>¶</w:t>
      </w:r>
      <w:r w:rsidRPr="00462768">
        <w:rPr>
          <w:sz w:val="16"/>
        </w:rPr>
        <w:t xml:space="preserve"> numbered, would take the air out of Chavez’s balloon; it is quite clear that</w:t>
      </w:r>
      <w:r w:rsidR="00462768" w:rsidRPr="00462768">
        <w:rPr>
          <w:sz w:val="12"/>
        </w:rPr>
        <w:t>¶</w:t>
      </w:r>
      <w:r w:rsidRPr="00462768">
        <w:rPr>
          <w:sz w:val="16"/>
        </w:rPr>
        <w:t xml:space="preserve"> </w:t>
      </w:r>
      <w:r w:rsidRPr="00462768">
        <w:rPr>
          <w:rStyle w:val="StyleBoldUnderline"/>
        </w:rPr>
        <w:t>Havana would probably welcome a path towards better relations with the</w:t>
      </w:r>
      <w:r w:rsidR="00462768" w:rsidRPr="00462768">
        <w:rPr>
          <w:rStyle w:val="StyleBoldUnderline"/>
          <w:b w:val="0"/>
          <w:sz w:val="12"/>
          <w:u w:val="none"/>
        </w:rPr>
        <w:t>¶</w:t>
      </w:r>
      <w:r w:rsidRPr="00462768">
        <w:rPr>
          <w:rStyle w:val="StyleBoldUnderline"/>
        </w:rPr>
        <w:t xml:space="preserve"> US, especially the economic benefits they would inevitably bring.</w:t>
      </w:r>
      <w:r w:rsidRPr="00462768">
        <w:rPr>
          <w:sz w:val="16"/>
        </w:rPr>
        <w:t xml:space="preserve"> A policy</w:t>
      </w:r>
      <w:r w:rsidR="00462768" w:rsidRPr="00462768">
        <w:rPr>
          <w:sz w:val="12"/>
        </w:rPr>
        <w:t>¶</w:t>
      </w:r>
      <w:r w:rsidRPr="00462768">
        <w:rPr>
          <w:sz w:val="16"/>
        </w:rPr>
        <w:t xml:space="preserve"> with a more symbolically important impact upon Latin America is currently</w:t>
      </w:r>
      <w:r w:rsidR="00462768" w:rsidRPr="00462768">
        <w:rPr>
          <w:sz w:val="12"/>
        </w:rPr>
        <w:t>¶</w:t>
      </w:r>
      <w:r w:rsidRPr="00462768">
        <w:rPr>
          <w:sz w:val="16"/>
        </w:rPr>
        <w:t xml:space="preserve"> difficult to imagine.</w:t>
      </w:r>
      <w:r w:rsidR="00462768" w:rsidRPr="00462768">
        <w:rPr>
          <w:sz w:val="12"/>
        </w:rPr>
        <w:t>¶</w:t>
      </w:r>
      <w:r w:rsidRPr="00462768">
        <w:rPr>
          <w:sz w:val="16"/>
        </w:rPr>
        <w:t xml:space="preserve"> </w:t>
      </w:r>
      <w:r w:rsidRPr="00462768">
        <w:rPr>
          <w:rStyle w:val="StyleBoldUnderline"/>
        </w:rPr>
        <w:t>Nonetheless, there should be no illusion that the security problems</w:t>
      </w:r>
      <w:r w:rsidR="00462768" w:rsidRPr="00462768">
        <w:rPr>
          <w:rStyle w:val="StyleBoldUnderline"/>
          <w:b w:val="0"/>
          <w:sz w:val="12"/>
          <w:u w:val="none"/>
        </w:rPr>
        <w:t>¶</w:t>
      </w:r>
      <w:r w:rsidRPr="00462768">
        <w:rPr>
          <w:rStyle w:val="StyleBoldUnderline"/>
        </w:rPr>
        <w:t xml:space="preserve"> that plague this region are easily overcome, quite the opposite.</w:t>
      </w:r>
      <w:r w:rsidRPr="00462768">
        <w:rPr>
          <w:sz w:val="16"/>
        </w:rPr>
        <w:t xml:space="preserve"> But that is</w:t>
      </w:r>
      <w:r w:rsidR="00462768" w:rsidRPr="00462768">
        <w:rPr>
          <w:sz w:val="12"/>
        </w:rPr>
        <w:t>¶</w:t>
      </w:r>
      <w:r w:rsidRPr="00462768">
        <w:rPr>
          <w:sz w:val="16"/>
        </w:rPr>
        <w:t xml:space="preserve"> all the more reason why </w:t>
      </w:r>
      <w:r w:rsidRPr="00462768">
        <w:rPr>
          <w:rStyle w:val="StyleBoldUnderline"/>
        </w:rPr>
        <w:t>the US cannot ignore the area and let it drift to</w:t>
      </w:r>
      <w:r w:rsidR="00462768" w:rsidRPr="00462768">
        <w:rPr>
          <w:rStyle w:val="StyleBoldUnderline"/>
          <w:b w:val="0"/>
          <w:sz w:val="12"/>
          <w:u w:val="none"/>
        </w:rPr>
        <w:t>¶</w:t>
      </w:r>
      <w:r w:rsidRPr="00462768">
        <w:rPr>
          <w:rStyle w:val="StyleBoldUnderline"/>
        </w:rPr>
        <w:t xml:space="preserve"> Moscow</w:t>
      </w:r>
      <w:r w:rsidRPr="00462768">
        <w:rPr>
          <w:sz w:val="16"/>
        </w:rPr>
        <w:t xml:space="preserve">, Tehran, and Beijing for want of a better alternative. </w:t>
      </w:r>
      <w:r w:rsidRPr="00462768">
        <w:rPr>
          <w:rStyle w:val="StyleBoldUnderline"/>
        </w:rPr>
        <w:t>That outcome</w:t>
      </w:r>
      <w:r w:rsidR="00462768" w:rsidRPr="00462768">
        <w:rPr>
          <w:rStyle w:val="StyleBoldUnderline"/>
          <w:b w:val="0"/>
          <w:sz w:val="12"/>
          <w:u w:val="none"/>
        </w:rPr>
        <w:t>¶</w:t>
      </w:r>
      <w:r w:rsidRPr="00462768">
        <w:rPr>
          <w:rStyle w:val="StyleBoldUnderline"/>
        </w:rPr>
        <w:t xml:space="preserve"> would only confirm once again that in world politics, there is no such thing</w:t>
      </w:r>
      <w:r w:rsidR="00462768" w:rsidRPr="00462768">
        <w:rPr>
          <w:rStyle w:val="StyleBoldUnderline"/>
          <w:b w:val="0"/>
          <w:sz w:val="12"/>
          <w:u w:val="none"/>
        </w:rPr>
        <w:t>¶</w:t>
      </w:r>
      <w:r w:rsidRPr="00462768">
        <w:rPr>
          <w:rStyle w:val="StyleBoldUnderline"/>
        </w:rPr>
        <w:t xml:space="preserve"> as benign neglect. Instead neglect is malign and engenders negative results for the negligent state along with those neglected. The policies of</w:t>
      </w:r>
      <w:r w:rsidR="00462768" w:rsidRPr="00462768">
        <w:rPr>
          <w:rStyle w:val="StyleBoldUnderline"/>
          <w:b w:val="0"/>
          <w:sz w:val="12"/>
          <w:u w:val="none"/>
        </w:rPr>
        <w:t>¶</w:t>
      </w:r>
      <w:r w:rsidRPr="00462768">
        <w:rPr>
          <w:rStyle w:val="StyleBoldUnderline"/>
        </w:rPr>
        <w:t xml:space="preserve"> the Bush administration allowed Russia to gain a foothold in Latin American</w:t>
      </w:r>
      <w:r w:rsidR="00462768" w:rsidRPr="00462768">
        <w:rPr>
          <w:rStyle w:val="StyleBoldUnderline"/>
          <w:b w:val="0"/>
          <w:sz w:val="12"/>
          <w:u w:val="none"/>
        </w:rPr>
        <w:t>¶</w:t>
      </w:r>
      <w:r w:rsidRPr="00462768">
        <w:rPr>
          <w:rStyle w:val="StyleBoldUnderline"/>
        </w:rPr>
        <w:t xml:space="preserve"> politics, a result of Washington’s negligence; under President Obama, the</w:t>
      </w:r>
      <w:r w:rsidR="00462768" w:rsidRPr="00462768">
        <w:rPr>
          <w:rStyle w:val="StyleBoldUnderline"/>
          <w:b w:val="0"/>
          <w:sz w:val="12"/>
          <w:u w:val="none"/>
        </w:rPr>
        <w:t>¶</w:t>
      </w:r>
      <w:r w:rsidRPr="00462768">
        <w:rPr>
          <w:rStyle w:val="StyleBoldUnderline"/>
        </w:rPr>
        <w:t xml:space="preserve"> US should reverse those outcomes and demonstrate what liberal</w:t>
      </w:r>
      <w:r w:rsidR="00462768" w:rsidRPr="00462768">
        <w:rPr>
          <w:rStyle w:val="StyleBoldUnderline"/>
          <w:b w:val="0"/>
          <w:sz w:val="12"/>
          <w:u w:val="none"/>
        </w:rPr>
        <w:t>¶</w:t>
      </w:r>
      <w:r w:rsidRPr="00462768">
        <w:rPr>
          <w:rStyle w:val="StyleBoldUnderline"/>
        </w:rPr>
        <w:t xml:space="preserve"> democracy in action can truly accomplish.</w:t>
      </w:r>
    </w:p>
    <w:p w:rsidR="002E1FAA" w:rsidRDefault="002E1FAA" w:rsidP="002E1FAA">
      <w:pPr>
        <w:pStyle w:val="Heading3"/>
      </w:pPr>
      <w:r>
        <w:lastRenderedPageBreak/>
        <w:t>No Internal link: doesn’t escalate</w:t>
      </w:r>
    </w:p>
    <w:p w:rsidR="002E1FAA" w:rsidRDefault="002E1FAA" w:rsidP="00253701">
      <w:pPr>
        <w:rPr>
          <w:sz w:val="16"/>
        </w:rPr>
      </w:pPr>
    </w:p>
    <w:p w:rsidR="002E1FAA" w:rsidRDefault="002E1FAA" w:rsidP="00253701">
      <w:pPr>
        <w:rPr>
          <w:sz w:val="16"/>
        </w:rPr>
      </w:pPr>
    </w:p>
    <w:p w:rsidR="002E1FAA" w:rsidRDefault="002E1FAA" w:rsidP="002E1FAA">
      <w:pPr>
        <w:pStyle w:val="Heading4"/>
      </w:pPr>
      <w:r>
        <w:t>Relations are sustain</w:t>
      </w:r>
      <w:r w:rsidR="00B05945">
        <w:t xml:space="preserve">able, little conflict in LA </w:t>
      </w:r>
      <w:r w:rsidR="00867852">
        <w:t>won’t</w:t>
      </w:r>
      <w:r>
        <w:t xml:space="preserve"> do anything</w:t>
      </w:r>
    </w:p>
    <w:p w:rsidR="002E1FAA" w:rsidRPr="002E1FAA" w:rsidRDefault="002E1FAA" w:rsidP="00253701">
      <w:pPr>
        <w:rPr>
          <w:rStyle w:val="StyleStyleBold12pt"/>
          <w:sz w:val="16"/>
        </w:rPr>
      </w:pPr>
      <w:r w:rsidRPr="002E1FAA">
        <w:rPr>
          <w:rStyle w:val="StyleStyleBold12pt"/>
        </w:rPr>
        <w:t>Paniev 12</w:t>
      </w:r>
      <w:r w:rsidRPr="002E1FAA">
        <w:rPr>
          <w:rStyle w:val="StyleStyleBold12pt"/>
          <w:sz w:val="16"/>
        </w:rPr>
        <w:t>( Yuri Paniev, One of the great experts on Latin America, Russian Academy of Sciences (RAS), “RUSSIA TURNING ON LATIN AMERICA “, Brazil journal of strategy and IR, January-June 2012, http://seer.ufrgs.br/austral/article/view/27991/18008)</w:t>
      </w:r>
    </w:p>
    <w:p w:rsidR="00B62AE6" w:rsidRPr="002E1FAA" w:rsidRDefault="00253701" w:rsidP="00253701">
      <w:pPr>
        <w:rPr>
          <w:rStyle w:val="StyleBoldUnderline"/>
        </w:rPr>
      </w:pPr>
      <w:r w:rsidRPr="002E1FAA">
        <w:rPr>
          <w:sz w:val="16"/>
        </w:rPr>
        <w:t xml:space="preserve">Russia’s political reasoning might be totally different. </w:t>
      </w:r>
      <w:r w:rsidRPr="00253701">
        <w:rPr>
          <w:rStyle w:val="StyleBoldUnderline"/>
        </w:rPr>
        <w:t>Latin</w:t>
      </w:r>
      <w:r w:rsidR="00B05945" w:rsidRPr="00B05945">
        <w:rPr>
          <w:rStyle w:val="StyleBoldUnderline"/>
          <w:b w:val="0"/>
          <w:sz w:val="12"/>
          <w:u w:val="none"/>
        </w:rPr>
        <w:t>¶</w:t>
      </w:r>
      <w:r w:rsidRPr="00253701">
        <w:rPr>
          <w:rStyle w:val="StyleBoldUnderline"/>
        </w:rPr>
        <w:t xml:space="preserve"> American countries have been consistently increasing their economic potential.</w:t>
      </w:r>
      <w:r w:rsidR="00B05945" w:rsidRPr="00B05945">
        <w:rPr>
          <w:rStyle w:val="StyleBoldUnderline"/>
          <w:b w:val="0"/>
          <w:sz w:val="12"/>
          <w:u w:val="none"/>
        </w:rPr>
        <w:t>¶</w:t>
      </w:r>
      <w:r w:rsidRPr="00253701">
        <w:rPr>
          <w:rStyle w:val="StyleBoldUnderline"/>
        </w:rPr>
        <w:t xml:space="preserve"> their role in world affairs is steadily enhancing</w:t>
      </w:r>
      <w:r w:rsidRPr="002E1FAA">
        <w:rPr>
          <w:sz w:val="16"/>
        </w:rPr>
        <w:t>. The examples are not far to seek:</w:t>
      </w:r>
      <w:r w:rsidR="00B05945" w:rsidRPr="00B05945">
        <w:rPr>
          <w:sz w:val="12"/>
        </w:rPr>
        <w:t>¶</w:t>
      </w:r>
      <w:r w:rsidRPr="002E1FAA">
        <w:rPr>
          <w:sz w:val="16"/>
        </w:rPr>
        <w:t xml:space="preserve"> Mexico and Chile have joined the Organization for Economic Cooperation aiid</w:t>
      </w:r>
      <w:r w:rsidR="00B05945" w:rsidRPr="00B05945">
        <w:rPr>
          <w:sz w:val="12"/>
        </w:rPr>
        <w:t>¶</w:t>
      </w:r>
      <w:r w:rsidRPr="002E1FAA">
        <w:rPr>
          <w:sz w:val="16"/>
        </w:rPr>
        <w:t xml:space="preserve"> Development (OECI)). a grouping of the most developed nations. While Argentina.</w:t>
      </w:r>
      <w:r w:rsidR="00B05945" w:rsidRPr="00B05945">
        <w:rPr>
          <w:sz w:val="12"/>
        </w:rPr>
        <w:t>¶</w:t>
      </w:r>
      <w:r w:rsidRPr="002E1FAA">
        <w:rPr>
          <w:sz w:val="16"/>
        </w:rPr>
        <w:t xml:space="preserve"> Brazil and Mexico are now part of GO. </w:t>
      </w:r>
      <w:r w:rsidRPr="002E1FAA">
        <w:rPr>
          <w:rStyle w:val="StyleBoldUnderline"/>
        </w:rPr>
        <w:t>In fact we are witnessing how another center</w:t>
      </w:r>
      <w:r w:rsidR="00B05945" w:rsidRPr="00B05945">
        <w:rPr>
          <w:rStyle w:val="StyleBoldUnderline"/>
          <w:b w:val="0"/>
          <w:sz w:val="12"/>
          <w:u w:val="none"/>
        </w:rPr>
        <w:t>¶</w:t>
      </w:r>
      <w:r w:rsidRPr="002E1FAA">
        <w:rPr>
          <w:rStyle w:val="StyleBoldUnderline"/>
        </w:rPr>
        <w:t xml:space="preserve"> in the multi-polar world is emerging. and this is something impossible to ignore.</w:t>
      </w:r>
      <w:r w:rsidR="00B05945" w:rsidRPr="00B05945">
        <w:rPr>
          <w:rStyle w:val="StyleBoldUnderline"/>
          <w:b w:val="0"/>
          <w:sz w:val="12"/>
          <w:u w:val="none"/>
        </w:rPr>
        <w:t>¶</w:t>
      </w:r>
      <w:r w:rsidRPr="002E1FAA">
        <w:rPr>
          <w:rStyle w:val="StyleBoldUnderline"/>
        </w:rPr>
        <w:t xml:space="preserve"> Moreover. Russia and Latin American countries claim a more significant role in</w:t>
      </w:r>
      <w:r w:rsidR="00B05945" w:rsidRPr="00B05945">
        <w:rPr>
          <w:rStyle w:val="StyleBoldUnderline"/>
          <w:b w:val="0"/>
          <w:sz w:val="12"/>
          <w:u w:val="none"/>
        </w:rPr>
        <w:t>¶</w:t>
      </w:r>
      <w:r w:rsidRPr="002E1FAA">
        <w:rPr>
          <w:rStyle w:val="StyleBoldUnderline"/>
        </w:rPr>
        <w:t xml:space="preserve"> global economic and financial regulation</w:t>
      </w:r>
      <w:r w:rsidR="002E1FAA" w:rsidRPr="002E1FAA">
        <w:rPr>
          <w:sz w:val="16"/>
        </w:rPr>
        <w:t xml:space="preserve">. </w:t>
      </w:r>
      <w:r w:rsidR="002E1FAA" w:rsidRPr="002E1FAA">
        <w:rPr>
          <w:rStyle w:val="StyleBoldUnderline"/>
        </w:rPr>
        <w:t xml:space="preserve">Only joint efforts and </w:t>
      </w:r>
      <w:r w:rsidRPr="002E1FAA">
        <w:rPr>
          <w:rStyle w:val="StyleBoldUnderline"/>
        </w:rPr>
        <w:t>constructive</w:t>
      </w:r>
      <w:r w:rsidR="00B05945" w:rsidRPr="00B05945">
        <w:rPr>
          <w:rStyle w:val="StyleBoldUnderline"/>
          <w:b w:val="0"/>
          <w:sz w:val="12"/>
          <w:u w:val="none"/>
        </w:rPr>
        <w:t>¶</w:t>
      </w:r>
      <w:r w:rsidRPr="002E1FAA">
        <w:rPr>
          <w:rStyle w:val="StyleBoldUnderline"/>
        </w:rPr>
        <w:t xml:space="preserve"> interaction with other ascending states will help to achieve this goal. </w:t>
      </w:r>
      <w:r w:rsidRPr="002E1FAA">
        <w:rPr>
          <w:sz w:val="16"/>
        </w:rPr>
        <w:t>Here is what</w:t>
      </w:r>
      <w:r w:rsidR="00B05945" w:rsidRPr="00B05945">
        <w:rPr>
          <w:sz w:val="12"/>
        </w:rPr>
        <w:t>¶</w:t>
      </w:r>
      <w:r w:rsidRPr="002E1FAA">
        <w:rPr>
          <w:sz w:val="16"/>
        </w:rPr>
        <w:t xml:space="preserve"> President Medvedev said describing the geopolitical importance of Latin America:</w:t>
      </w:r>
      <w:r w:rsidR="00B05945" w:rsidRPr="00B05945">
        <w:rPr>
          <w:sz w:val="12"/>
        </w:rPr>
        <w:t>¶</w:t>
      </w:r>
      <w:r w:rsidRPr="002E1FAA">
        <w:rPr>
          <w:sz w:val="16"/>
        </w:rPr>
        <w:t xml:space="preserve"> “</w:t>
      </w:r>
      <w:r w:rsidRPr="002E1FAA">
        <w:rPr>
          <w:rStyle w:val="StyleBoldUnderline"/>
        </w:rPr>
        <w:t>To certain extent we are just at the beginning of a robust, Full-scale and mutually</w:t>
      </w:r>
      <w:r w:rsidR="00B05945" w:rsidRPr="00B05945">
        <w:rPr>
          <w:rStyle w:val="StyleBoldUnderline"/>
          <w:b w:val="0"/>
          <w:sz w:val="12"/>
          <w:u w:val="none"/>
        </w:rPr>
        <w:t>¶</w:t>
      </w:r>
      <w:r w:rsidRPr="002E1FAA">
        <w:rPr>
          <w:rStyle w:val="StyleBoldUnderline"/>
        </w:rPr>
        <w:t xml:space="preserve"> beneficial relationship with partners in Latin America. There is no reason to be</w:t>
      </w:r>
      <w:r w:rsidR="00B05945" w:rsidRPr="00B05945">
        <w:rPr>
          <w:rStyle w:val="StyleBoldUnderline"/>
          <w:b w:val="0"/>
          <w:sz w:val="12"/>
          <w:u w:val="none"/>
        </w:rPr>
        <w:t>¶</w:t>
      </w:r>
      <w:r w:rsidRPr="002E1FAA">
        <w:rPr>
          <w:rStyle w:val="StyleBoldUnderline"/>
        </w:rPr>
        <w:t xml:space="preserve"> scrupulous and afraid of competition. </w:t>
      </w:r>
      <w:r w:rsidRPr="002E1FAA">
        <w:rPr>
          <w:sz w:val="16"/>
        </w:rPr>
        <w:t>We should just jump into fray”26. By “fray” lie</w:t>
      </w:r>
      <w:r w:rsidR="00B05945" w:rsidRPr="00B05945">
        <w:rPr>
          <w:sz w:val="12"/>
        </w:rPr>
        <w:t>¶</w:t>
      </w:r>
      <w:r w:rsidRPr="002E1FAA">
        <w:rPr>
          <w:sz w:val="16"/>
        </w:rPr>
        <w:t xml:space="preserve"> obviously meant competition - </w:t>
      </w:r>
      <w:r w:rsidRPr="002E1FAA">
        <w:rPr>
          <w:rStyle w:val="StyleBoldUnderline"/>
        </w:rPr>
        <w:t>the United States are traditionally present in the</w:t>
      </w:r>
      <w:r w:rsidR="00B05945" w:rsidRPr="00B05945">
        <w:rPr>
          <w:rStyle w:val="StyleBoldUnderline"/>
          <w:b w:val="0"/>
          <w:sz w:val="12"/>
          <w:u w:val="none"/>
        </w:rPr>
        <w:t>¶</w:t>
      </w:r>
      <w:r w:rsidRPr="002E1FAA">
        <w:rPr>
          <w:rStyle w:val="StyleBoldUnderline"/>
        </w:rPr>
        <w:t xml:space="preserve"> region. same as Western Europe. And recently China. The emergence of Russia in</w:t>
      </w:r>
      <w:r w:rsidR="00B05945" w:rsidRPr="00B05945">
        <w:rPr>
          <w:rStyle w:val="StyleBoldUnderline"/>
          <w:b w:val="0"/>
          <w:sz w:val="12"/>
          <w:u w:val="none"/>
        </w:rPr>
        <w:t>¶</w:t>
      </w:r>
      <w:r w:rsidRPr="002E1FAA">
        <w:rPr>
          <w:rStyle w:val="StyleBoldUnderline"/>
        </w:rPr>
        <w:t xml:space="preserve"> Latin America is just a new geopolitical reality. the evidence of its global interests.</w:t>
      </w:r>
    </w:p>
    <w:p w:rsidR="00253701" w:rsidRDefault="00253701" w:rsidP="00253701"/>
    <w:p w:rsidR="00D14914" w:rsidRDefault="00D14914" w:rsidP="00253701">
      <w:pPr>
        <w:rPr>
          <w:sz w:val="16"/>
        </w:rPr>
      </w:pPr>
    </w:p>
    <w:p w:rsidR="00D14914" w:rsidRDefault="00AB6ED5" w:rsidP="00D14914">
      <w:pPr>
        <w:pStyle w:val="Heading3"/>
      </w:pPr>
      <w:r>
        <w:lastRenderedPageBreak/>
        <w:t>AT: US-China war</w:t>
      </w:r>
    </w:p>
    <w:p w:rsidR="00D14914" w:rsidRPr="00D14914" w:rsidRDefault="00D14914" w:rsidP="00D14914"/>
    <w:p w:rsidR="00D14914" w:rsidRDefault="00D14914" w:rsidP="00D14914">
      <w:pPr>
        <w:pStyle w:val="Heading4"/>
      </w:pPr>
      <w:r>
        <w:t>No US-China war</w:t>
      </w:r>
    </w:p>
    <w:p w:rsidR="00D14914" w:rsidRPr="00D14914" w:rsidRDefault="00D14914" w:rsidP="00253701">
      <w:pPr>
        <w:rPr>
          <w:rStyle w:val="StyleStyleBold12pt"/>
          <w:sz w:val="16"/>
        </w:rPr>
      </w:pPr>
      <w:r w:rsidRPr="00D14914">
        <w:rPr>
          <w:rStyle w:val="StyleStyleBold12pt"/>
        </w:rPr>
        <w:t>Quingguo and Rosecrance 10</w:t>
      </w:r>
      <w:r w:rsidRPr="00D14914">
        <w:rPr>
          <w:rStyle w:val="StyleStyleBold12pt"/>
          <w:sz w:val="16"/>
        </w:rPr>
        <w:t xml:space="preserve">(Jia Qingguo &amp; Richard Rosecrance, Jia Qingguo is Associate Dean of the School of International Studies, Peking University. Richard Rosecrance is Adjunct Professor in Public Policy at the John F. Kennedy School of Government at Harvard University, “Delicately Poised: Are China and the US </w:t>
      </w:r>
      <w:r w:rsidR="00B05945" w:rsidRPr="00B05945">
        <w:rPr>
          <w:rStyle w:val="StyleStyleBold12pt"/>
          <w:b w:val="0"/>
          <w:sz w:val="12"/>
        </w:rPr>
        <w:t>¶</w:t>
      </w:r>
      <w:r w:rsidRPr="00D14914">
        <w:rPr>
          <w:rStyle w:val="StyleStyleBold12pt"/>
          <w:sz w:val="16"/>
        </w:rPr>
        <w:t xml:space="preserve"> Heading for Conflict?”, global asia, January 2010, http://www.globalasia.org/l.php?c=e251)</w:t>
      </w:r>
    </w:p>
    <w:p w:rsidR="00253701" w:rsidRDefault="002E1FAA" w:rsidP="00253701">
      <w:pPr>
        <w:rPr>
          <w:rStyle w:val="StyleBoldUnderline"/>
        </w:rPr>
      </w:pPr>
      <w:r w:rsidRPr="00D14914">
        <w:rPr>
          <w:sz w:val="16"/>
        </w:rPr>
        <w:t xml:space="preserve">Will China and the US Go to War? </w:t>
      </w:r>
      <w:r w:rsidR="00B05945" w:rsidRPr="00B05945">
        <w:rPr>
          <w:sz w:val="12"/>
        </w:rPr>
        <w:t>¶</w:t>
      </w:r>
      <w:r w:rsidRPr="00D14914">
        <w:rPr>
          <w:sz w:val="16"/>
        </w:rPr>
        <w:t xml:space="preserve"> If one accepts the previous analysis, </w:t>
      </w:r>
      <w:r w:rsidRPr="00D14914">
        <w:rPr>
          <w:rStyle w:val="StyleBoldUnderline"/>
        </w:rPr>
        <w:t xml:space="preserve">the answer is “no,” or at least not likely. </w:t>
      </w:r>
      <w:r w:rsidRPr="00D14914">
        <w:rPr>
          <w:sz w:val="16"/>
        </w:rPr>
        <w:t xml:space="preserve">Why? </w:t>
      </w:r>
      <w:r w:rsidR="00B05945" w:rsidRPr="00B05945">
        <w:rPr>
          <w:sz w:val="12"/>
        </w:rPr>
        <w:t>¶</w:t>
      </w:r>
      <w:r w:rsidRPr="00D14914">
        <w:rPr>
          <w:sz w:val="16"/>
        </w:rPr>
        <w:t xml:space="preserve"> First, despite its revolutionary past, </w:t>
      </w:r>
      <w:r w:rsidRPr="00D14914">
        <w:rPr>
          <w:rStyle w:val="StyleBoldUnderline"/>
        </w:rPr>
        <w:t>China has gradually accepted the US-led world order and become a status quo power. It has joined most of the important inter-governmental international organizations. It has subscribed to most of the important international laws and regimes. It has not only accepted the current world order, it has become a strong supporter and defender of it. China has repeatedly argued that the authority of the United Nations and international law should be respected in the handling of international security crises. China has become an ardent advocate of multilateralism in managing international problems. And China has repeatedly defended the principle of free trade in the global effort to fight the current economic crisis,</w:t>
      </w:r>
      <w:r w:rsidRPr="00D14914">
        <w:rPr>
          <w:sz w:val="16"/>
        </w:rPr>
        <w:t xml:space="preserve"> despite efforts by some countries, including the US, to resort to protectionism. To be sure, there are some aspects of the US world order that China does not like and wants to reform. However, it wishes to improve that world order rather than to destroy it. </w:t>
      </w:r>
      <w:r w:rsidR="00B05945" w:rsidRPr="00B05945">
        <w:rPr>
          <w:sz w:val="12"/>
        </w:rPr>
        <w:t>¶</w:t>
      </w:r>
      <w:r w:rsidRPr="00D14914">
        <w:rPr>
          <w:sz w:val="16"/>
        </w:rPr>
        <w:t xml:space="preserve"> Second, China has clearly rejected the option of territorial expansion. It argues that territorial expansion is both immoral and counterproductive: immoral because it is imperialistic and counterproductive because it does not advance one’s interests. </w:t>
      </w:r>
      <w:r w:rsidRPr="00D14914">
        <w:rPr>
          <w:rStyle w:val="StyleBoldUnderline"/>
        </w:rPr>
        <w:t>China’s behavior shows that instead of trying to expand its territories, it has been trying to settle its border disputes through negotiation.</w:t>
      </w:r>
      <w:r w:rsidRPr="00D14914">
        <w:rPr>
          <w:sz w:val="16"/>
        </w:rPr>
        <w:t xml:space="preserve"> Through persistent efforts, China has concluded quite a number of border agreements in recent years. As a result, most of its land borders are now clearly drawn and marked under agreements with its neighbors. </w:t>
      </w:r>
      <w:r w:rsidRPr="00D14914">
        <w:rPr>
          <w:rStyle w:val="StyleBoldUnderline"/>
        </w:rPr>
        <w:t>In addition, China is engaging in negotiations to resolve its remaining border disputes and making arrangements for peaceful settlement of disputed islands and territorial waters.</w:t>
      </w:r>
      <w:r w:rsidRPr="00D14914">
        <w:rPr>
          <w:sz w:val="16"/>
        </w:rPr>
        <w:t xml:space="preserve"> Finally, even on the question of </w:t>
      </w:r>
      <w:r w:rsidRPr="00D14914">
        <w:rPr>
          <w:rStyle w:val="StyleBoldUnderline"/>
        </w:rPr>
        <w:t xml:space="preserve">Taiwan, which China believes is an indisputable part of its territory, it has adopted a policy of peaceful reunification. A country that handles territorial issues in such a manner is by no means expansionist. </w:t>
      </w:r>
      <w:r w:rsidR="00B05945" w:rsidRPr="00B05945">
        <w:rPr>
          <w:rStyle w:val="StyleBoldUnderline"/>
          <w:b w:val="0"/>
          <w:sz w:val="12"/>
          <w:u w:val="none"/>
        </w:rPr>
        <w:t>¶</w:t>
      </w:r>
      <w:r w:rsidRPr="00D14914">
        <w:rPr>
          <w:rStyle w:val="StyleBoldUnderline"/>
        </w:rPr>
        <w:t xml:space="preserve"> Third, China has relied on trade and investment for national welfare and prestige, instead of military conquest. And like the US, Japan and Germany, China has been very successful in this regard.</w:t>
      </w:r>
      <w:r w:rsidRPr="00D14914">
        <w:rPr>
          <w:sz w:val="16"/>
        </w:rPr>
        <w:t xml:space="preserve"> In fact, so successful that it really sees no other option than to continue on this path to prosperity. </w:t>
      </w:r>
      <w:r w:rsidR="00B05945" w:rsidRPr="00B05945">
        <w:rPr>
          <w:sz w:val="12"/>
        </w:rPr>
        <w:t>¶</w:t>
      </w:r>
      <w:r w:rsidRPr="00D14914">
        <w:rPr>
          <w:sz w:val="16"/>
        </w:rPr>
        <w:t xml:space="preserve"> Finally, after years of reforms, </w:t>
      </w:r>
      <w:r w:rsidRPr="00D14914">
        <w:rPr>
          <w:rStyle w:val="StyleBoldUnderline"/>
        </w:rPr>
        <w:t>China increasingly finds itself sharing certain basic values with the US, such as a commitment to the free market, rule of law, human rights and democracy</w:t>
      </w:r>
      <w:r w:rsidRPr="00D14914">
        <w:rPr>
          <w:sz w:val="16"/>
        </w:rPr>
        <w:t xml:space="preserve">. Of course, there are still significant differences in terms of how China understands and practices these values. However, at a conceptual level, Beijing agrees that these are good values that it should strive to realize in practice. </w:t>
      </w:r>
      <w:r w:rsidR="00B05945" w:rsidRPr="00B05945">
        <w:rPr>
          <w:sz w:val="12"/>
        </w:rPr>
        <w:t>¶</w:t>
      </w:r>
      <w:r w:rsidRPr="00D14914">
        <w:rPr>
          <w:sz w:val="16"/>
        </w:rPr>
        <w:t xml:space="preserve"> A Different World </w:t>
      </w:r>
      <w:r w:rsidR="00B05945" w:rsidRPr="00B05945">
        <w:rPr>
          <w:sz w:val="12"/>
        </w:rPr>
        <w:t>¶</w:t>
      </w:r>
      <w:r w:rsidRPr="00D14914">
        <w:rPr>
          <w:sz w:val="16"/>
        </w:rPr>
        <w:t xml:space="preserve"> </w:t>
      </w:r>
      <w:r w:rsidRPr="00D14914">
        <w:rPr>
          <w:rStyle w:val="StyleBoldUnderline"/>
        </w:rPr>
        <w:t>It is also important to note that certain changes in international relations since the end of World War II have made the peaceful rise of a great power more likely</w:t>
      </w:r>
      <w:r w:rsidRPr="00D14914">
        <w:rPr>
          <w:sz w:val="16"/>
        </w:rPr>
        <w:t xml:space="preserve">. To begin with, the emergence of nuclear weapons has drastically reduced the usefulness of war as a way to settle great power rivalry. By now, </w:t>
      </w:r>
      <w:r w:rsidRPr="00D14914">
        <w:rPr>
          <w:rStyle w:val="StyleBoldUnderline"/>
        </w:rPr>
        <w:t>all great powers either have nuclear weapons or are under a nuclear umbrella. If the objective of great power rivalry is to enhance one’s interests or prestige, the sheer destructiveness of nuclear weapons means that these goals can no longer be achieved through military confrontation. Under these circumstances, countries have to find other ways to accommodate each other — something that China and the US have been doing and are likely to continue to do.</w:t>
      </w:r>
      <w:r w:rsidRPr="00D14914">
        <w:rPr>
          <w:sz w:val="16"/>
        </w:rPr>
        <w:t xml:space="preserve"> </w:t>
      </w:r>
      <w:r w:rsidR="00B05945" w:rsidRPr="00B05945">
        <w:rPr>
          <w:sz w:val="12"/>
        </w:rPr>
        <w:t>¶</w:t>
      </w:r>
      <w:r w:rsidRPr="00D14914">
        <w:rPr>
          <w:sz w:val="16"/>
        </w:rPr>
        <w:t xml:space="preserve"> Also, globalization has made it easier for great powers to increase their national welfare and prestige through international trade and investment rather than territorial expansion. In conducting its foreign relations, the US relied more on trade and investment than territorial expansion during its rise, while Japan and Germany relied almost exclusively on international trade and investment. China, too, has found that its interests are best served by adopting the same approach. </w:t>
      </w:r>
      <w:r w:rsidR="00B05945" w:rsidRPr="00B05945">
        <w:rPr>
          <w:sz w:val="12"/>
        </w:rPr>
        <w:t>¶</w:t>
      </w:r>
      <w:r w:rsidRPr="00D14914">
        <w:rPr>
          <w:sz w:val="16"/>
        </w:rPr>
        <w:t xml:space="preserve"> Finally, the development of relative pacifism in the industrialized world, and indeed throughout the world since World War II, has discouraged any country from engaging in territorial expansion. There is less and less popular support for using force to address even legitimate concerns on the part of nation states. Against this background, efforts to engage in territorial expansion are likely to rally international resistance and condemnation. </w:t>
      </w:r>
      <w:r w:rsidR="00B05945" w:rsidRPr="00B05945">
        <w:rPr>
          <w:sz w:val="12"/>
        </w:rPr>
        <w:t>¶</w:t>
      </w:r>
      <w:r w:rsidRPr="00D14914">
        <w:rPr>
          <w:sz w:val="16"/>
        </w:rPr>
        <w:t xml:space="preserve"> </w:t>
      </w:r>
      <w:r w:rsidRPr="00D14914">
        <w:rPr>
          <w:rStyle w:val="StyleBoldUnderline"/>
        </w:rPr>
        <w:t>Given all this, is the rise of China likely to lead to territorial expansion and war with the US? The answer is no.</w:t>
      </w:r>
    </w:p>
    <w:p w:rsidR="00D14914" w:rsidRDefault="00D14914" w:rsidP="00253701">
      <w:pPr>
        <w:rPr>
          <w:rStyle w:val="StyleBoldUnderline"/>
        </w:rPr>
      </w:pPr>
    </w:p>
    <w:p w:rsidR="00D14914" w:rsidRDefault="00AB6ED5" w:rsidP="00D14914">
      <w:pPr>
        <w:pStyle w:val="Heading3"/>
      </w:pPr>
      <w:r>
        <w:lastRenderedPageBreak/>
        <w:t>AT: Nuke terror/terror</w:t>
      </w:r>
    </w:p>
    <w:p w:rsidR="008A6EF5" w:rsidRDefault="008A6EF5" w:rsidP="008A6EF5"/>
    <w:p w:rsidR="00AB6ED5" w:rsidRDefault="00AB6ED5" w:rsidP="00AB6ED5">
      <w:pPr>
        <w:pStyle w:val="Heading4"/>
      </w:pPr>
      <w:r>
        <w:t>No chance of terror attack---too tough to execute</w:t>
      </w:r>
    </w:p>
    <w:p w:rsidR="00AB6ED5" w:rsidRDefault="00AB6ED5" w:rsidP="00AB6ED5">
      <w:r>
        <w:t xml:space="preserve">John </w:t>
      </w:r>
      <w:r w:rsidRPr="0099419C">
        <w:rPr>
          <w:rStyle w:val="StyleStyleBold12pt"/>
        </w:rPr>
        <w:t>Mueller and</w:t>
      </w:r>
      <w:r>
        <w:t xml:space="preserve"> Mark G. </w:t>
      </w:r>
      <w:r w:rsidRPr="0099419C">
        <w:rPr>
          <w:rStyle w:val="StyleStyleBold12pt"/>
        </w:rPr>
        <w:t>Stewart 12</w:t>
      </w:r>
      <w:r>
        <w:t>, Senior Research Scientist at the Mershon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politicalscience.osu.edu/faculty/jmueller//absisfin.pdf</w:t>
      </w:r>
    </w:p>
    <w:p w:rsidR="00AB6ED5" w:rsidRDefault="00AB6ED5" w:rsidP="00AB6ED5">
      <w:pPr>
        <w:rPr>
          <w:sz w:val="16"/>
        </w:rPr>
      </w:pPr>
      <w:r w:rsidRPr="009B1FC7">
        <w:rPr>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B05945">
        <w:rPr>
          <w:rStyle w:val="TitleChar"/>
          <w:highlight w:val="yellow"/>
        </w:rPr>
        <w:t>Terrorists</w:t>
      </w:r>
      <w:r w:rsidRPr="00F86743">
        <w:rPr>
          <w:rStyle w:val="TitleChar"/>
        </w:rPr>
        <w:t xml:space="preserve"> have proven to be relentless, patient, opportunistic, and flexible, learning from experience and modifying tactics and targets to exploit perceived vulnerabilities and avoid observed strengths</w:t>
      </w:r>
      <w:r w:rsidRPr="009B1FC7">
        <w:rPr>
          <w:sz w:val="16"/>
        </w:rPr>
        <w:t>.”8</w:t>
      </w:r>
      <w:r w:rsidR="00B05945" w:rsidRPr="00B05945">
        <w:rPr>
          <w:sz w:val="12"/>
        </w:rPr>
        <w:t>¶</w:t>
      </w:r>
      <w:r w:rsidRPr="009B1FC7">
        <w:rPr>
          <w:sz w:val="16"/>
        </w:rPr>
        <w:t xml:space="preserve"> </w:t>
      </w:r>
      <w:r w:rsidRPr="00F86743">
        <w:rPr>
          <w:rStyle w:val="TitleChar"/>
        </w:rPr>
        <w:t xml:space="preserve">This </w:t>
      </w:r>
      <w:r w:rsidRPr="00B05945">
        <w:rPr>
          <w:rStyle w:val="TitleChar"/>
          <w:highlight w:val="yellow"/>
        </w:rPr>
        <w:t>description</w:t>
      </w:r>
      <w:r w:rsidRPr="009B1FC7">
        <w:rPr>
          <w:sz w:val="16"/>
        </w:rPr>
        <w:t xml:space="preserve"> may apply to some terrorists somewhere, including at least a few of those involved in the September 11 attacks. Yet, it </w:t>
      </w:r>
      <w:r w:rsidRPr="00B05945">
        <w:rPr>
          <w:rStyle w:val="TitleChar"/>
          <w:highlight w:val="yellow"/>
        </w:rPr>
        <w:t>scarcely describes the vast majority of</w:t>
      </w:r>
      <w:r w:rsidRPr="00F86743">
        <w:rPr>
          <w:rStyle w:val="TitleChar"/>
        </w:rPr>
        <w:t xml:space="preserve"> those </w:t>
      </w:r>
      <w:r w:rsidRPr="00B05945">
        <w:rPr>
          <w:rStyle w:val="TitleChar"/>
          <w:highlight w:val="yellow"/>
        </w:rPr>
        <w:t>individuals picked up on terrorism charges</w:t>
      </w:r>
      <w:r w:rsidRPr="009B1FC7">
        <w:rPr>
          <w:sz w:val="16"/>
        </w:rPr>
        <w:t xml:space="preserve"> in the United States since those attacks. </w:t>
      </w:r>
      <w:r w:rsidRPr="00F86743">
        <w:rPr>
          <w:rStyle w:val="TitleChar"/>
        </w:rPr>
        <w:t>The inability of the DHS to consider this fact even parenthetically in its fleeting discussion is not only amazing but perhaps delusional in its single-minded preoccupation with the extreme</w:t>
      </w:r>
      <w:r w:rsidRPr="009B1FC7">
        <w:rPr>
          <w:sz w:val="16"/>
        </w:rPr>
        <w:t>.</w:t>
      </w:r>
      <w:r w:rsidR="00B05945" w:rsidRPr="00B05945">
        <w:rPr>
          <w:sz w:val="12"/>
        </w:rPr>
        <w:t>¶</w:t>
      </w:r>
      <w:r w:rsidRPr="009B1FC7">
        <w:rPr>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00B05945" w:rsidRPr="00B05945">
        <w:rPr>
          <w:sz w:val="12"/>
        </w:rPr>
        <w:t>¶</w:t>
      </w:r>
      <w:r w:rsidRPr="009B1FC7">
        <w:rPr>
          <w:sz w:val="16"/>
        </w:rPr>
        <w:t xml:space="preserve"> In all, as Shikha Dalmia has put it, </w:t>
      </w:r>
      <w:r w:rsidRPr="00B05945">
        <w:rPr>
          <w:rStyle w:val="TitleChar"/>
          <w:highlight w:val="yellow"/>
        </w:rPr>
        <w:t xml:space="preserve">would-be terrorists need to be “radicalized </w:t>
      </w:r>
      <w:r w:rsidRPr="00015494">
        <w:rPr>
          <w:rStyle w:val="TitleChar"/>
        </w:rPr>
        <w:t xml:space="preserve">enough to die for their cause; </w:t>
      </w:r>
      <w:r w:rsidRPr="00B05945">
        <w:rPr>
          <w:rStyle w:val="TitleChar"/>
          <w:highlight w:val="yellow"/>
        </w:rPr>
        <w:t>Westernized enough to move around without raising red flags; ingenious enough to exploit loopholes in</w:t>
      </w:r>
      <w:r w:rsidRPr="0055315F">
        <w:rPr>
          <w:rStyle w:val="TitleChar"/>
        </w:rPr>
        <w:t xml:space="preserve"> the </w:t>
      </w:r>
      <w:r w:rsidRPr="00B05945">
        <w:rPr>
          <w:rStyle w:val="TitleChar"/>
          <w:highlight w:val="yellow"/>
        </w:rPr>
        <w:t>security</w:t>
      </w:r>
      <w:r w:rsidRPr="0055315F">
        <w:rPr>
          <w:rStyle w:val="TitleChar"/>
        </w:rPr>
        <w:t xml:space="preserve"> apparatus; </w:t>
      </w:r>
      <w:r w:rsidRPr="00B05945">
        <w:rPr>
          <w:rStyle w:val="TitleChar"/>
          <w:highlight w:val="yellow"/>
        </w:rPr>
        <w:t xml:space="preserve">meticulous </w:t>
      </w:r>
      <w:r w:rsidRPr="00015494">
        <w:rPr>
          <w:rStyle w:val="TitleChar"/>
        </w:rPr>
        <w:t>enough to attend to the myriad logistical details that could torpedo</w:t>
      </w:r>
      <w:r w:rsidRPr="0055315F">
        <w:rPr>
          <w:rStyle w:val="TitleChar"/>
        </w:rPr>
        <w:t xml:space="preserve"> the operation; </w:t>
      </w:r>
      <w:r w:rsidRPr="00B05945">
        <w:rPr>
          <w:rStyle w:val="TitleChar"/>
          <w:highlight w:val="yellow"/>
        </w:rPr>
        <w:t xml:space="preserve">self-sufficient </w:t>
      </w:r>
      <w:r w:rsidRPr="00015494">
        <w:rPr>
          <w:rStyle w:val="TitleChar"/>
        </w:rPr>
        <w:t xml:space="preserve">enough to make all the preparations without enlisting outsiders who might give them away; </w:t>
      </w:r>
      <w:r w:rsidRPr="00B05945">
        <w:rPr>
          <w:rStyle w:val="TitleChar"/>
          <w:highlight w:val="yellow"/>
        </w:rPr>
        <w:t xml:space="preserve">disciplined </w:t>
      </w:r>
      <w:r w:rsidRPr="00015494">
        <w:rPr>
          <w:rStyle w:val="TitleChar"/>
        </w:rPr>
        <w:t>enough to maintain complete secrecy;</w:t>
      </w:r>
      <w:r w:rsidRPr="00B05945">
        <w:rPr>
          <w:rStyle w:val="TitleChar"/>
          <w:highlight w:val="yellow"/>
        </w:rPr>
        <w:t xml:space="preserve"> and</w:t>
      </w:r>
      <w:r w:rsidRPr="0055315F">
        <w:rPr>
          <w:rStyle w:val="TitleChar"/>
        </w:rPr>
        <w:t>—above all—</w:t>
      </w:r>
      <w:r w:rsidRPr="00B05945">
        <w:rPr>
          <w:rStyle w:val="TitleChar"/>
          <w:highlight w:val="yellow"/>
        </w:rPr>
        <w:t xml:space="preserve">psychologically tough </w:t>
      </w:r>
      <w:r w:rsidRPr="00015494">
        <w:rPr>
          <w:rStyle w:val="TitleChar"/>
        </w:rPr>
        <w:t>enough to keep functioning at a high level without cracking in the face of their own impending death</w:t>
      </w:r>
      <w:r w:rsidRPr="00015494">
        <w:rPr>
          <w:sz w:val="16"/>
        </w:rPr>
        <w:t>.”</w:t>
      </w:r>
      <w:r w:rsidRPr="009B1FC7">
        <w:rPr>
          <w:sz w:val="16"/>
        </w:rPr>
        <w:t xml:space="preserve">10 The </w:t>
      </w:r>
      <w:r w:rsidRPr="00B05945">
        <w:rPr>
          <w:rStyle w:val="TitleChar"/>
          <w:highlight w:val="yellow"/>
        </w:rPr>
        <w:t>case studies</w:t>
      </w:r>
      <w:r w:rsidRPr="009B1FC7">
        <w:rPr>
          <w:sz w:val="16"/>
        </w:rPr>
        <w:t xml:space="preserve"> examined in this article </w:t>
      </w:r>
      <w:r w:rsidRPr="00015494">
        <w:rPr>
          <w:rStyle w:val="TitleChar"/>
        </w:rPr>
        <w:t xml:space="preserve">certainly </w:t>
      </w:r>
      <w:r w:rsidRPr="00B05945">
        <w:rPr>
          <w:rStyle w:val="TitleChar"/>
          <w:highlight w:val="yellow"/>
        </w:rPr>
        <w:t xml:space="preserve">do not abound </w:t>
      </w:r>
      <w:r w:rsidRPr="00015494">
        <w:rPr>
          <w:rStyle w:val="TitleChar"/>
        </w:rPr>
        <w:t xml:space="preserve">with </w:t>
      </w:r>
      <w:r w:rsidRPr="00B05945">
        <w:rPr>
          <w:rStyle w:val="TitleChar"/>
          <w:highlight w:val="yellow"/>
        </w:rPr>
        <w:t>people with such characteristics</w:t>
      </w:r>
      <w:r w:rsidRPr="009B1FC7">
        <w:rPr>
          <w:sz w:val="16"/>
        </w:rPr>
        <w:t xml:space="preserve">. </w:t>
      </w:r>
      <w:r w:rsidR="00B05945" w:rsidRPr="00B05945">
        <w:rPr>
          <w:sz w:val="12"/>
        </w:rPr>
        <w:t>¶</w:t>
      </w:r>
      <w:r w:rsidRPr="009B1FC7">
        <w:rPr>
          <w:sz w:val="16"/>
        </w:rPr>
        <w:t xml:space="preserve"> In the eleven years </w:t>
      </w:r>
      <w:r w:rsidRPr="0055315F">
        <w:rPr>
          <w:rStyle w:val="TitleChar"/>
        </w:rPr>
        <w:t xml:space="preserve">since the September 11 attacks, </w:t>
      </w:r>
      <w:r w:rsidRPr="00B05945">
        <w:rPr>
          <w:rStyle w:val="TitleChar"/>
          <w:highlight w:val="yellow"/>
        </w:rPr>
        <w:t>no terrorist has been able to detonate even a primitive bomb in the U</w:t>
      </w:r>
      <w:r w:rsidRPr="0055315F">
        <w:rPr>
          <w:rStyle w:val="TitleChar"/>
        </w:rPr>
        <w:t xml:space="preserve">nited </w:t>
      </w:r>
      <w:r w:rsidRPr="00B05945">
        <w:rPr>
          <w:rStyle w:val="TitleChar"/>
          <w:highlight w:val="yellow"/>
        </w:rPr>
        <w:t>S</w:t>
      </w:r>
      <w:r w:rsidRPr="0055315F">
        <w:rPr>
          <w:rStyle w:val="TitleChar"/>
        </w:rPr>
        <w:t>tates</w:t>
      </w:r>
      <w:r w:rsidRPr="009B1FC7">
        <w:rPr>
          <w:sz w:val="16"/>
        </w:rPr>
        <w:t xml:space="preserve">, and except for the four explosions in the London transportation system in 2005, neither has any in the United Kingdom. Indeed, </w:t>
      </w:r>
      <w:r w:rsidRPr="0055315F">
        <w:rPr>
          <w:rStyle w:val="TitleChar"/>
        </w:rPr>
        <w:t>the only method by which Islamist terrorists have managed to kill anyone in the United States since September 11 has been with gunfire</w:t>
      </w:r>
      <w:r w:rsidRPr="009B1FC7">
        <w:rPr>
          <w:sz w:val="16"/>
        </w:rPr>
        <w:t>—inflicting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00B05945" w:rsidRPr="00B05945">
        <w:rPr>
          <w:sz w:val="12"/>
        </w:rPr>
        <w:t>¶</w:t>
      </w:r>
      <w:r w:rsidRPr="009B1FC7">
        <w:rPr>
          <w:sz w:val="16"/>
        </w:rPr>
        <w:t xml:space="preserve"> </w:t>
      </w:r>
      <w:r w:rsidRPr="0055315F">
        <w:rPr>
          <w:rStyle w:val="TitleChar"/>
        </w:rPr>
        <w:t>The situation seems scarcely different in Europe and other Western locales</w:t>
      </w:r>
      <w:r w:rsidRPr="009B1FC7">
        <w:rPr>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6C3368">
        <w:rPr>
          <w:rStyle w:val="TitleChar"/>
        </w:rPr>
        <w:t xml:space="preserve">Islamist </w:t>
      </w:r>
      <w:r w:rsidRPr="00B05945">
        <w:rPr>
          <w:rStyle w:val="TitleChar"/>
          <w:highlight w:val="yellow"/>
        </w:rPr>
        <w:t>militants</w:t>
      </w:r>
      <w:r w:rsidRPr="009B1FC7">
        <w:rPr>
          <w:sz w:val="16"/>
        </w:rPr>
        <w:t xml:space="preserve"> in those locations </w:t>
      </w:r>
      <w:r w:rsidRPr="00B05945">
        <w:rPr>
          <w:rStyle w:val="TitleChar"/>
          <w:highlight w:val="yellow"/>
        </w:rPr>
        <w:t xml:space="preserve">are </w:t>
      </w:r>
      <w:r w:rsidRPr="00B05945">
        <w:rPr>
          <w:rStyle w:val="Emphasis"/>
          <w:highlight w:val="yellow"/>
        </w:rPr>
        <w:t>operationally unsophisticated, short on know-how, prone to making mistakes, poor at planning, and limited in their capacity to learn</w:t>
      </w:r>
      <w:r w:rsidRPr="009B1FC7">
        <w:rPr>
          <w:sz w:val="16"/>
        </w:rPr>
        <w:t xml:space="preserve">.13 </w:t>
      </w:r>
      <w:r w:rsidRPr="006C3368">
        <w:rPr>
          <w:rStyle w:val="TitleChar"/>
        </w:rPr>
        <w:t xml:space="preserve">Another study documents the </w:t>
      </w:r>
      <w:r w:rsidRPr="00B05945">
        <w:rPr>
          <w:rStyle w:val="TitleChar"/>
          <w:highlight w:val="yellow"/>
        </w:rPr>
        <w:t xml:space="preserve">difficulties of </w:t>
      </w:r>
      <w:r w:rsidRPr="00D55F08">
        <w:rPr>
          <w:rStyle w:val="TitleChar"/>
        </w:rPr>
        <w:t xml:space="preserve">network </w:t>
      </w:r>
      <w:r w:rsidRPr="00B05945">
        <w:rPr>
          <w:rStyle w:val="TitleChar"/>
          <w:highlight w:val="yellow"/>
        </w:rPr>
        <w:t>coordination that</w:t>
      </w:r>
      <w:r w:rsidRPr="006C3368">
        <w:rPr>
          <w:rStyle w:val="TitleChar"/>
        </w:rPr>
        <w:t xml:space="preserve"> continually </w:t>
      </w:r>
      <w:r w:rsidRPr="00B05945">
        <w:rPr>
          <w:rStyle w:val="TitleChar"/>
          <w:highlight w:val="yellow"/>
        </w:rPr>
        <w:t xml:space="preserve">threaten </w:t>
      </w:r>
      <w:r w:rsidRPr="00D55F08">
        <w:rPr>
          <w:rStyle w:val="TitleChar"/>
        </w:rPr>
        <w:t xml:space="preserve">the terrorists’ </w:t>
      </w:r>
      <w:r w:rsidRPr="00B05945">
        <w:rPr>
          <w:rStyle w:val="TitleChar"/>
          <w:highlight w:val="yellow"/>
        </w:rPr>
        <w:t xml:space="preserve">operational </w:t>
      </w:r>
      <w:r w:rsidRPr="00D55F08">
        <w:rPr>
          <w:rStyle w:val="TitleChar"/>
        </w:rPr>
        <w:t xml:space="preserve">unity, trust, cohesion, and </w:t>
      </w:r>
      <w:r w:rsidRPr="00B05945">
        <w:rPr>
          <w:rStyle w:val="TitleChar"/>
          <w:highlight w:val="yellow"/>
        </w:rPr>
        <w:t>ability to act collectively</w:t>
      </w:r>
      <w:r w:rsidRPr="009B1FC7">
        <w:rPr>
          <w:sz w:val="16"/>
        </w:rPr>
        <w:t>.14</w:t>
      </w:r>
      <w:r w:rsidR="00B05945" w:rsidRPr="00B05945">
        <w:rPr>
          <w:sz w:val="12"/>
        </w:rPr>
        <w:t>¶</w:t>
      </w:r>
      <w:r w:rsidRPr="009B1FC7">
        <w:rPr>
          <w:sz w:val="16"/>
        </w:rPr>
        <w:t xml:space="preserve"> In addition, although some of the </w:t>
      </w:r>
      <w:r w:rsidRPr="00B05945">
        <w:rPr>
          <w:rStyle w:val="TitleChar"/>
          <w:highlight w:val="yellow"/>
        </w:rPr>
        <w:t>plotters</w:t>
      </w:r>
      <w:r w:rsidRPr="006C3368">
        <w:rPr>
          <w:rStyle w:val="TitleChar"/>
        </w:rPr>
        <w:t xml:space="preserve"> in the cases </w:t>
      </w:r>
      <w:r w:rsidRPr="00B05945">
        <w:rPr>
          <w:rStyle w:val="TitleChar"/>
          <w:highlight w:val="yellow"/>
        </w:rPr>
        <w:t>targeting the U</w:t>
      </w:r>
      <w:r w:rsidRPr="006C3368">
        <w:rPr>
          <w:rStyle w:val="TitleChar"/>
        </w:rPr>
        <w:t xml:space="preserve">nited </w:t>
      </w:r>
      <w:r w:rsidRPr="00B05945">
        <w:rPr>
          <w:rStyle w:val="TitleChar"/>
          <w:highlight w:val="yellow"/>
        </w:rPr>
        <w:t>S</w:t>
      </w:r>
      <w:r w:rsidRPr="006C3368">
        <w:rPr>
          <w:rStyle w:val="TitleChar"/>
        </w:rPr>
        <w:t>tates</w:t>
      </w:r>
      <w:r w:rsidRPr="009B1FC7">
        <w:rPr>
          <w:sz w:val="16"/>
        </w:rPr>
        <w:t xml:space="preserve"> harbored visions of toppling large buildings, destroying airports, setting off dirty bombs, or bringing down the Brooklyn Bridge (cases 2, 8, 12, 19, 23, 30, 42), all </w:t>
      </w:r>
      <w:r w:rsidRPr="00B05945">
        <w:rPr>
          <w:rStyle w:val="Emphasis"/>
          <w:highlight w:val="yellow"/>
        </w:rPr>
        <w:t>were nothing more than wild fantasies</w:t>
      </w:r>
      <w:r w:rsidRPr="006C3368">
        <w:rPr>
          <w:rStyle w:val="TitleChar"/>
        </w:rPr>
        <w:t>, far beyond the plotters’ capacities however much they may have been encouraged in some instances by FBI operatives</w:t>
      </w:r>
      <w:r w:rsidRPr="009B1FC7">
        <w:rPr>
          <w:sz w:val="16"/>
        </w:rPr>
        <w:t xml:space="preserve">. Indeed, in </w:t>
      </w:r>
      <w:r w:rsidRPr="009B1FC7">
        <w:rPr>
          <w:sz w:val="16"/>
        </w:rPr>
        <w:lastRenderedPageBreak/>
        <w:t xml:space="preserve">many of the cases, </w:t>
      </w:r>
      <w:r w:rsidRPr="00B05945">
        <w:rPr>
          <w:rStyle w:val="TitleChar"/>
          <w:highlight w:val="yellow"/>
        </w:rPr>
        <w:t xml:space="preserve">target selection is </w:t>
      </w:r>
      <w:r w:rsidRPr="00D55F08">
        <w:rPr>
          <w:rStyle w:val="TitleChar"/>
        </w:rPr>
        <w:t xml:space="preserve">effectively </w:t>
      </w:r>
      <w:r w:rsidRPr="00B05945">
        <w:rPr>
          <w:rStyle w:val="TitleChar"/>
          <w:highlight w:val="yellow"/>
        </w:rPr>
        <w:t xml:space="preserve">a random process, lacking </w:t>
      </w:r>
      <w:r w:rsidRPr="00D55F08">
        <w:rPr>
          <w:rStyle w:val="TitleChar"/>
        </w:rPr>
        <w:t xml:space="preserve">guile and careful </w:t>
      </w:r>
      <w:r w:rsidRPr="00B05945">
        <w:rPr>
          <w:rStyle w:val="TitleChar"/>
          <w:highlight w:val="yellow"/>
        </w:rPr>
        <w:t>planning</w:t>
      </w:r>
      <w:r w:rsidRPr="009B1FC7">
        <w:rPr>
          <w:sz w:val="16"/>
        </w:rPr>
        <w:t xml:space="preserve">. </w:t>
      </w:r>
      <w:r w:rsidRPr="006C3368">
        <w:rPr>
          <w:rStyle w:val="TitleChar"/>
        </w:rPr>
        <w:t>Often, it seems, targets have been chosen almost capriciously and simply for their convenience</w:t>
      </w:r>
      <w:r w:rsidRPr="009B1FC7">
        <w:rPr>
          <w:sz w:val="16"/>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rsidR="00AB6ED5" w:rsidRDefault="00AB6ED5" w:rsidP="00AB6ED5">
      <w:pPr>
        <w:pStyle w:val="Heading4"/>
      </w:pPr>
      <w:r>
        <w:t>Terrorists aren’t pursuing nuclear attacks</w:t>
      </w:r>
    </w:p>
    <w:p w:rsidR="00AB6ED5" w:rsidRDefault="00AB6ED5" w:rsidP="00AB6ED5">
      <w:r w:rsidRPr="00F9191B">
        <w:rPr>
          <w:rStyle w:val="StyleStyleBold12pt"/>
        </w:rPr>
        <w:t xml:space="preserve">Wolfe 12 – </w:t>
      </w:r>
      <w:r>
        <w:t xml:space="preserve">Alan Wolfe is Professor of Political Science at Boston College. He is also a Senior Fellow with the World Policy Institute at the New School University in New York.  A contributing editor of The New Republic, The Wilson Quarterly, Commonwealth Magazine, and In Character, Professor Wolfe writes often for those publications as well as for Commonweal, The New York Times, Harper's, The Atlantic Monthly, The Washington Post, and other magazines and newspapers. March 27, 2012, "Fixated by “Nuclear Terror” or Just Paranoia?" </w:t>
      </w:r>
      <w:hyperlink r:id="rId14" w:history="1">
        <w:r w:rsidRPr="007B1AED">
          <w:rPr>
            <w:rStyle w:val="Hyperlink"/>
          </w:rPr>
          <w:t>http://www.hlswatch.com/2012/03/27/fixated-by-“nuclear-terror”-or-just-paranoia-2/</w:t>
        </w:r>
      </w:hyperlink>
    </w:p>
    <w:p w:rsidR="00AB6ED5" w:rsidRDefault="00AB6ED5" w:rsidP="00AB6ED5">
      <w:pPr>
        <w:pStyle w:val="cardtext0"/>
        <w:ind w:left="0"/>
        <w:rPr>
          <w:sz w:val="16"/>
        </w:rPr>
      </w:pPr>
      <w:r w:rsidRPr="00702E0B">
        <w:rPr>
          <w:sz w:val="16"/>
        </w:rPr>
        <w:t xml:space="preserve">If one were to read </w:t>
      </w:r>
      <w:r w:rsidRPr="0080346F">
        <w:rPr>
          <w:rStyle w:val="StyleBoldUnderline"/>
        </w:rPr>
        <w:t xml:space="preserve">the most recent unclassified </w:t>
      </w:r>
      <w:r w:rsidRPr="00B05945">
        <w:rPr>
          <w:rStyle w:val="StyleBoldUnderline"/>
          <w:highlight w:val="yellow"/>
        </w:rPr>
        <w:t>report to Congress on</w:t>
      </w:r>
      <w:r w:rsidRPr="0080346F">
        <w:rPr>
          <w:rStyle w:val="StyleBoldUnderline"/>
        </w:rPr>
        <w:t xml:space="preserve"> the acquisition of technology relating to </w:t>
      </w:r>
      <w:r w:rsidRPr="00B05945">
        <w:rPr>
          <w:rStyle w:val="StyleBoldUnderline"/>
          <w:highlight w:val="yellow"/>
        </w:rPr>
        <w:t>weapons of mass destruction</w:t>
      </w:r>
      <w:r w:rsidRPr="0080346F">
        <w:rPr>
          <w:rStyle w:val="StyleBoldUnderline"/>
        </w:rPr>
        <w:t xml:space="preserve"> and advanced conventional munitions, it does </w:t>
      </w:r>
      <w:r w:rsidRPr="00B05945">
        <w:rPr>
          <w:rStyle w:val="StyleBoldUnderline"/>
          <w:highlight w:val="yellow"/>
        </w:rPr>
        <w:t>have a section on CBRN terrorism</w:t>
      </w:r>
      <w:r w:rsidRPr="0080346F">
        <w:rPr>
          <w:rStyle w:val="StyleBoldUnderline"/>
        </w:rPr>
        <w:t xml:space="preserve"> (note, not WMD terrorism).  The intelligence community has </w:t>
      </w:r>
      <w:r w:rsidRPr="00B05945">
        <w:rPr>
          <w:rStyle w:val="StyleBoldUnderline"/>
          <w:highlight w:val="yellow"/>
        </w:rPr>
        <w:t>a very toned down statement</w:t>
      </w:r>
      <w:r w:rsidRPr="0080346F">
        <w:rPr>
          <w:rStyle w:val="StyleBoldUnderline"/>
        </w:rPr>
        <w:t xml:space="preserve"> that </w:t>
      </w:r>
      <w:r w:rsidRPr="00B05945">
        <w:rPr>
          <w:rStyle w:val="StyleBoldUnderline"/>
          <w:highlight w:val="yellow"/>
        </w:rPr>
        <w:t>says</w:t>
      </w:r>
      <w:r w:rsidRPr="0080346F">
        <w:rPr>
          <w:rStyle w:val="StyleBoldUnderline"/>
        </w:rPr>
        <w:t xml:space="preserve"> “several </w:t>
      </w:r>
      <w:r w:rsidRPr="00B05945">
        <w:rPr>
          <w:rStyle w:val="StyleBoldUnderline"/>
          <w:highlight w:val="yellow"/>
        </w:rPr>
        <w:t>terrorist groups</w:t>
      </w:r>
      <w:r w:rsidRPr="00702E0B">
        <w:rPr>
          <w:sz w:val="16"/>
        </w:rPr>
        <w:t xml:space="preserve"> … </w:t>
      </w:r>
      <w:r w:rsidRPr="0080346F">
        <w:rPr>
          <w:rStyle w:val="StyleBoldUnderline"/>
        </w:rPr>
        <w:t xml:space="preserve">probably </w:t>
      </w:r>
      <w:r w:rsidRPr="00B05945">
        <w:rPr>
          <w:rStyle w:val="StyleBoldUnderline"/>
          <w:highlight w:val="yellow"/>
        </w:rPr>
        <w:t>remain interested in</w:t>
      </w:r>
      <w:r w:rsidRPr="00702E0B">
        <w:rPr>
          <w:sz w:val="16"/>
        </w:rPr>
        <w:t xml:space="preserve"> [CBRN] capabilities, but not necessarily in all four of those capabilities. … mostly focusing on </w:t>
      </w:r>
      <w:r w:rsidRPr="00B05945">
        <w:rPr>
          <w:rStyle w:val="StyleBoldUnderline"/>
          <w:highlight w:val="yellow"/>
        </w:rPr>
        <w:t>low-level chemicals and toxins</w:t>
      </w:r>
      <w:r w:rsidRPr="00702E0B">
        <w:rPr>
          <w:sz w:val="16"/>
        </w:rPr>
        <w:t xml:space="preserve">.”  They’re talking about terrorists getting industrial chemicals and making ricin toxin, </w:t>
      </w:r>
      <w:r w:rsidRPr="00B05945">
        <w:rPr>
          <w:rStyle w:val="StyleBoldUnderline"/>
          <w:highlight w:val="yellow"/>
        </w:rPr>
        <w:t>not nuclear weapons</w:t>
      </w:r>
      <w:r w:rsidRPr="00702E0B">
        <w:rPr>
          <w:sz w:val="16"/>
        </w:rPr>
        <w:t xml:space="preserve">. And yes, Ms. Squassoni, it is primarily al Qaeda that the U.S. government worries about, no one else.  </w:t>
      </w:r>
      <w:r w:rsidRPr="0080346F">
        <w:rPr>
          <w:rStyle w:val="StyleBoldUnderline"/>
        </w:rPr>
        <w:t xml:space="preserve">The trend of </w:t>
      </w:r>
      <w:r w:rsidRPr="00B05945">
        <w:rPr>
          <w:rStyle w:val="StyleBoldUnderline"/>
          <w:highlight w:val="yellow"/>
        </w:rPr>
        <w:t>worldwide terrorism continues to remain in the realm of conventional attacks</w:t>
      </w:r>
      <w:r w:rsidRPr="00636E22">
        <w:rPr>
          <w:rStyle w:val="StyleBoldUnderline"/>
        </w:rPr>
        <w:t xml:space="preserve">. </w:t>
      </w:r>
      <w:r w:rsidRPr="00B05945">
        <w:rPr>
          <w:rStyle w:val="StyleBoldUnderline"/>
          <w:highlight w:val="yellow"/>
        </w:rPr>
        <w:t>In 2010, there were</w:t>
      </w:r>
      <w:r w:rsidRPr="00636E22">
        <w:rPr>
          <w:rStyle w:val="StyleBoldUnderline"/>
        </w:rPr>
        <w:t xml:space="preserve"> more than </w:t>
      </w:r>
      <w:r w:rsidRPr="00B05945">
        <w:rPr>
          <w:rStyle w:val="StyleBoldUnderline"/>
          <w:highlight w:val="yellow"/>
        </w:rPr>
        <w:t>11,500 terrorist attacks</w:t>
      </w:r>
      <w:r w:rsidRPr="00702E0B">
        <w:rPr>
          <w:sz w:val="16"/>
        </w:rPr>
        <w:t xml:space="preserve">, affecting about 50,000 victims including almost 13,200 deaths. </w:t>
      </w:r>
      <w:r w:rsidRPr="00B05945">
        <w:rPr>
          <w:rStyle w:val="StyleBoldUnderline"/>
          <w:highlight w:val="yellow"/>
        </w:rPr>
        <w:t xml:space="preserve">None </w:t>
      </w:r>
      <w:r w:rsidRPr="00636E22">
        <w:rPr>
          <w:rStyle w:val="StyleBoldUnderline"/>
        </w:rPr>
        <w:t xml:space="preserve">of them were </w:t>
      </w:r>
      <w:r w:rsidRPr="00B05945">
        <w:rPr>
          <w:rStyle w:val="StyleBoldUnderline"/>
          <w:highlight w:val="yellow"/>
        </w:rPr>
        <w:t>caused by CBRN hazards.</w:t>
      </w:r>
      <w:r w:rsidRPr="00702E0B">
        <w:rPr>
          <w:sz w:val="16"/>
        </w:rPr>
        <w:t xml:space="preserve"> Of the 11,000 terrorist attacks in 2009, none were caused by CBRN hazards. Of the 11,800 terrorist attacks in 2008, none were caused by CBRN hazards. </w:t>
      </w:r>
    </w:p>
    <w:p w:rsidR="00AB6ED5" w:rsidRDefault="00AB6ED5" w:rsidP="008A6EF5"/>
    <w:p w:rsidR="00EE5C1D" w:rsidRDefault="00EE5C1D" w:rsidP="00EE5C1D">
      <w:pPr>
        <w:pStyle w:val="Heading3"/>
      </w:pPr>
      <w:r>
        <w:lastRenderedPageBreak/>
        <w:t>AT: Syrian Civil War Impact</w:t>
      </w:r>
    </w:p>
    <w:p w:rsidR="00EE5C1D" w:rsidRDefault="00EE5C1D" w:rsidP="00EE5C1D"/>
    <w:p w:rsidR="00EE5C1D" w:rsidRPr="00EE5C1D" w:rsidRDefault="00EE5C1D" w:rsidP="00EE5C1D">
      <w:pPr>
        <w:pStyle w:val="Heading4"/>
      </w:pPr>
      <w:r w:rsidRPr="00EE5C1D">
        <w:t>Israel says there is no escalation to the current civil war</w:t>
      </w:r>
    </w:p>
    <w:p w:rsidR="00EE5C1D" w:rsidRPr="00EE5C1D" w:rsidRDefault="00EE5C1D" w:rsidP="00EE5C1D">
      <w:pPr>
        <w:rPr>
          <w:rStyle w:val="StyleStyleBold12pt"/>
          <w:sz w:val="16"/>
        </w:rPr>
      </w:pPr>
      <w:r w:rsidRPr="00EE5C1D">
        <w:rPr>
          <w:rStyle w:val="StyleStyleBold12pt"/>
        </w:rPr>
        <w:t>Winograd 13</w:t>
      </w:r>
      <w:r w:rsidRPr="00EE5C1D">
        <w:rPr>
          <w:rStyle w:val="StyleStyleBold12pt"/>
          <w:sz w:val="16"/>
        </w:rPr>
        <w:t>(Zoe Winograd, journalist and analyst for jewish chronicle, “There will be no escalation with Syria, says Israel”, jewish chronicle, May 7, 2013, http://www.thejc.com/news/israel-news/107117/there-will-be-no-escalation-syria-says-israel)</w:t>
      </w:r>
    </w:p>
    <w:p w:rsidR="00EE5C1D" w:rsidRDefault="00EE5C1D" w:rsidP="00EE5C1D">
      <w:pPr>
        <w:rPr>
          <w:rStyle w:val="StyleBoldUnderline"/>
        </w:rPr>
      </w:pPr>
      <w:r w:rsidRPr="00EE5C1D">
        <w:rPr>
          <w:rStyle w:val="StyleBoldUnderline"/>
        </w:rPr>
        <w:t>Israel has downplayed the possibility of escalation following its air strikes on Syrian targets over the weekend.¶ Yair Golan, head of the IDF northern command, told Israeli reporters: "It is always right to prepare and train, but there are no winds of war.”</w:t>
      </w:r>
    </w:p>
    <w:p w:rsidR="0026566F" w:rsidRDefault="0026566F" w:rsidP="00EE5C1D">
      <w:pPr>
        <w:rPr>
          <w:rStyle w:val="StyleBoldUnderline"/>
        </w:rPr>
      </w:pPr>
    </w:p>
    <w:p w:rsidR="0026566F" w:rsidRDefault="0026566F" w:rsidP="00EE5C1D">
      <w:pPr>
        <w:rPr>
          <w:rStyle w:val="StyleBoldUnderline"/>
        </w:rPr>
      </w:pPr>
    </w:p>
    <w:p w:rsidR="0026566F" w:rsidRPr="007D7ACA" w:rsidRDefault="007D7ACA" w:rsidP="007D7ACA">
      <w:pPr>
        <w:pStyle w:val="Heading4"/>
      </w:pPr>
      <w:r w:rsidRPr="007D7ACA">
        <w:t>Conflict will not escalate</w:t>
      </w:r>
      <w:r>
        <w:t xml:space="preserve">, </w:t>
      </w:r>
      <w:r w:rsidR="00867852">
        <w:t>Russia</w:t>
      </w:r>
      <w:r>
        <w:t xml:space="preserve"> is making sure of that against US’s will(they cant solve through US-Russia relations because this is Russia doing stuff unilaterally and it says efforts including US fail)</w:t>
      </w:r>
    </w:p>
    <w:p w:rsidR="007D7ACA" w:rsidRPr="007D7ACA" w:rsidRDefault="007D7ACA" w:rsidP="0026566F">
      <w:pPr>
        <w:rPr>
          <w:rStyle w:val="StyleStyleBold12pt"/>
          <w:sz w:val="16"/>
        </w:rPr>
      </w:pPr>
      <w:r w:rsidRPr="007D7ACA">
        <w:rPr>
          <w:rStyle w:val="StyleStyleBold12pt"/>
        </w:rPr>
        <w:t>Shipman 13(</w:t>
      </w:r>
      <w:r w:rsidRPr="007D7ACA">
        <w:rPr>
          <w:rStyle w:val="StyleStyleBold12pt"/>
          <w:sz w:val="16"/>
        </w:rPr>
        <w:t>TIM SHIPMAN, journalist and reporter for dailymail.co.uk, Russia says it will arm Syria with anti-aircraft missiles to prevent 'some hotheads' from intervening in the conflict”, dailymail.co.uk, May 28, 2013, http://www.dailymail.co.uk/news/article-2332106/Russia-says-arm-Syria-anti-aircraft-missiles-prevent-hotheads-intervening-conflict.html)</w:t>
      </w:r>
    </w:p>
    <w:p w:rsidR="0026566F" w:rsidRPr="007D7ACA" w:rsidRDefault="0026566F" w:rsidP="0026566F">
      <w:pPr>
        <w:rPr>
          <w:sz w:val="16"/>
        </w:rPr>
      </w:pPr>
      <w:r w:rsidRPr="0026566F">
        <w:rPr>
          <w:rStyle w:val="StyleBoldUnderline"/>
        </w:rPr>
        <w:t>Russia accused the British Government of behaving like ‘hotheads’ as Downing Street indicated it will begin arming the Syrian rebels if dictator Bashar al-Assad refuses to stand down.</w:t>
      </w:r>
      <w:r w:rsidR="007D7ACA" w:rsidRPr="007D7ACA">
        <w:rPr>
          <w:sz w:val="12"/>
        </w:rPr>
        <w:t>¶</w:t>
      </w:r>
      <w:r w:rsidRPr="007D7ACA">
        <w:rPr>
          <w:sz w:val="16"/>
        </w:rPr>
        <w:t xml:space="preserve"> Foreign Secretary William Hague led the way in tearing up the European Union arms embargo on Syria at a meeting in Brussels on Monday night.</w:t>
      </w:r>
      <w:r w:rsidR="007D7ACA" w:rsidRPr="007D7ACA">
        <w:rPr>
          <w:sz w:val="12"/>
        </w:rPr>
        <w:t>¶</w:t>
      </w:r>
      <w:r w:rsidRPr="007D7ACA">
        <w:rPr>
          <w:sz w:val="16"/>
        </w:rPr>
        <w:t xml:space="preserve"> But </w:t>
      </w:r>
      <w:r w:rsidRPr="007D7ACA">
        <w:rPr>
          <w:rStyle w:val="StyleBoldUnderline"/>
        </w:rPr>
        <w:t>Moscow announced that it would send anti-aircraft missiles to the Assad regime to deter other countries from intervening in the civil war</w:t>
      </w:r>
      <w:r w:rsidRPr="007D7ACA">
        <w:rPr>
          <w:sz w:val="16"/>
        </w:rPr>
        <w:t>, which has already cost 70,000 lives.</w:t>
      </w:r>
      <w:r w:rsidR="007D7ACA" w:rsidRPr="007D7ACA">
        <w:rPr>
          <w:sz w:val="12"/>
        </w:rPr>
        <w:t>¶</w:t>
      </w:r>
      <w:r w:rsidRPr="007D7ACA">
        <w:rPr>
          <w:sz w:val="16"/>
        </w:rPr>
        <w:t xml:space="preserve"> A</w:t>
      </w:r>
      <w:r w:rsidRPr="007D7ACA">
        <w:rPr>
          <w:rStyle w:val="StyleBoldUnderline"/>
        </w:rPr>
        <w:t xml:space="preserve">rms deal: Russia has refused to scrap plans to provide Syrian President Bashar al-Assad with S-300 anti-aircraft missile systems, pictured, saying they will be a 'useful deterrent' to intervention in the country's conflict </w:t>
      </w:r>
      <w:r w:rsidR="007D7ACA" w:rsidRPr="007D7ACA">
        <w:rPr>
          <w:sz w:val="12"/>
        </w:rPr>
        <w:t>¶</w:t>
      </w:r>
      <w:r w:rsidRPr="007D7ACA">
        <w:rPr>
          <w:sz w:val="16"/>
        </w:rPr>
        <w:t xml:space="preserve"> Arms deal: Russia has refused to scrap plans to provide Syrian President Bashar al-Assad with S-300 anti-aircraft missile systems, pictured, saying </w:t>
      </w:r>
      <w:r w:rsidRPr="007D7ACA">
        <w:rPr>
          <w:rStyle w:val="StyleBoldUnderline"/>
        </w:rPr>
        <w:t>they will be a 'useful deterrent' to intervention in the country's conflict</w:t>
      </w:r>
      <w:r w:rsidR="007D7ACA" w:rsidRPr="007D7ACA">
        <w:rPr>
          <w:sz w:val="12"/>
        </w:rPr>
        <w:t>¶</w:t>
      </w:r>
      <w:r w:rsidRPr="007D7ACA">
        <w:rPr>
          <w:sz w:val="16"/>
        </w:rPr>
        <w:t xml:space="preserve"> 'Stabilising factor'</w:t>
      </w:r>
      <w:r w:rsidRPr="007D7ACA">
        <w:rPr>
          <w:rStyle w:val="StyleBoldUnderline"/>
        </w:rPr>
        <w:t>: Russia's Deputy Foreign Minister Sergei Ryabkov said the weapons will stop 'hotheads' from getting involved in the conflict</w:t>
      </w:r>
      <w:r w:rsidRPr="007D7ACA">
        <w:rPr>
          <w:sz w:val="16"/>
        </w:rPr>
        <w:t xml:space="preserve"> </w:t>
      </w:r>
      <w:r w:rsidR="007D7ACA" w:rsidRPr="007D7ACA">
        <w:rPr>
          <w:sz w:val="12"/>
        </w:rPr>
        <w:t>¶</w:t>
      </w:r>
      <w:r w:rsidRPr="007D7ACA">
        <w:rPr>
          <w:sz w:val="16"/>
        </w:rPr>
        <w:t xml:space="preserve"> 'Stabilising factor': </w:t>
      </w:r>
      <w:r w:rsidRPr="007D7ACA">
        <w:rPr>
          <w:rStyle w:val="StyleBoldUnderline"/>
        </w:rPr>
        <w:t>Russia's Deputy Foreign Minister</w:t>
      </w:r>
      <w:r w:rsidRPr="007D7ACA">
        <w:rPr>
          <w:sz w:val="16"/>
        </w:rPr>
        <w:t xml:space="preserve"> Sergei Ryabkov </w:t>
      </w:r>
      <w:r w:rsidRPr="007D7ACA">
        <w:rPr>
          <w:rStyle w:val="StyleBoldUnderline"/>
        </w:rPr>
        <w:t>said the weapons will stop 'hotheads' from getting involved in the conflict</w:t>
      </w:r>
      <w:r w:rsidR="007D7ACA" w:rsidRPr="007D7ACA">
        <w:rPr>
          <w:rStyle w:val="StyleBoldUnderline"/>
          <w:b w:val="0"/>
          <w:sz w:val="12"/>
          <w:u w:val="none"/>
        </w:rPr>
        <w:t>¶</w:t>
      </w:r>
      <w:r w:rsidRPr="007D7ACA">
        <w:rPr>
          <w:rStyle w:val="StyleBoldUnderline"/>
        </w:rPr>
        <w:t xml:space="preserve"> Close ally: Russia has opposed U.N. Security Council sanctions meant to pressure President Bashar al-Assad's government to cease fighting </w:t>
      </w:r>
      <w:r w:rsidR="007D7ACA" w:rsidRPr="007D7ACA">
        <w:rPr>
          <w:sz w:val="12"/>
        </w:rPr>
        <w:t>¶</w:t>
      </w:r>
      <w:r w:rsidRPr="007D7ACA">
        <w:rPr>
          <w:sz w:val="16"/>
        </w:rPr>
        <w:t xml:space="preserve"> Close ally: </w:t>
      </w:r>
      <w:r w:rsidRPr="007D7ACA">
        <w:rPr>
          <w:rStyle w:val="StyleBoldUnderline"/>
        </w:rPr>
        <w:t>Russia has opposed U.N. Security Council sanctions meant to pressure President Bashar al-Assad's government to cease fighting</w:t>
      </w:r>
      <w:r w:rsidR="007D7ACA" w:rsidRPr="007D7ACA">
        <w:rPr>
          <w:sz w:val="12"/>
        </w:rPr>
        <w:t>¶</w:t>
      </w:r>
      <w:r w:rsidRPr="007D7ACA">
        <w:rPr>
          <w:sz w:val="16"/>
        </w:rPr>
        <w:t xml:space="preserve"> The decision to deliver the high precision S-300 missiles sparked warnings that Britain would be on a collision course with Russia if the UK does arm the rebels.</w:t>
      </w:r>
      <w:r w:rsidR="007D7ACA" w:rsidRPr="007D7ACA">
        <w:rPr>
          <w:sz w:val="12"/>
        </w:rPr>
        <w:t>¶</w:t>
      </w:r>
      <w:r w:rsidRPr="007D7ACA">
        <w:rPr>
          <w:sz w:val="16"/>
        </w:rPr>
        <w:t xml:space="preserve"> It came amid reports that President Barack Obama had asked military planners at the Pentagon to draw up contingency plans for a no-fly zone in Syria.</w:t>
      </w:r>
      <w:r w:rsidR="007D7ACA" w:rsidRPr="007D7ACA">
        <w:rPr>
          <w:sz w:val="12"/>
        </w:rPr>
        <w:t>¶</w:t>
      </w:r>
      <w:r w:rsidRPr="007D7ACA">
        <w:rPr>
          <w:sz w:val="16"/>
        </w:rPr>
        <w:t xml:space="preserve"> </w:t>
      </w:r>
    </w:p>
    <w:p w:rsidR="0026566F" w:rsidRPr="00155C89" w:rsidRDefault="0026566F" w:rsidP="00155C89"/>
    <w:p w:rsidR="00155C89" w:rsidRDefault="00155C89" w:rsidP="00155C89">
      <w:pPr>
        <w:pStyle w:val="Heading3"/>
      </w:pPr>
      <w:r>
        <w:lastRenderedPageBreak/>
        <w:t>AT: Econ impact</w:t>
      </w:r>
    </w:p>
    <w:p w:rsidR="00AB6ED5" w:rsidRPr="00E74E60" w:rsidRDefault="00AB6ED5" w:rsidP="00AB6ED5">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rsidR="00AB6ED5" w:rsidRDefault="00AB6ED5" w:rsidP="00AB6ED5">
      <w:r>
        <w:t xml:space="preserve">Daniel W. </w:t>
      </w:r>
      <w:r w:rsidRPr="003231C3">
        <w:rPr>
          <w:rStyle w:val="StyleStyleBold12pt"/>
        </w:rPr>
        <w:t>Drezner 12</w:t>
      </w:r>
      <w:r>
        <w:t xml:space="preserve">, Professor, The Fletcher School of Law and Diplomacy, Tufts University, October 2012, “The Irony of Global Economic Governance: The System Worked,” </w:t>
      </w:r>
      <w:hyperlink r:id="rId15" w:history="1">
        <w:r w:rsidRPr="00E01901">
          <w:rPr>
            <w:rStyle w:val="Hyperlink"/>
          </w:rPr>
          <w:t>http://www.globaleconomicgovernance.org/wp-content/uploads/IR-Colloquium-MT12-Week-5_The-Irony-of-Global-Economic-Governance.pdf</w:t>
        </w:r>
      </w:hyperlink>
    </w:p>
    <w:p w:rsidR="00AB6ED5" w:rsidRDefault="00AB6ED5" w:rsidP="00AB6ED5">
      <w:pPr>
        <w:rPr>
          <w:sz w:val="16"/>
        </w:rPr>
      </w:pPr>
      <w:r w:rsidRPr="00B05945">
        <w:rPr>
          <w:rStyle w:val="StyleBoldUnderline"/>
          <w:highlight w:val="yellow"/>
        </w:rPr>
        <w:t>The</w:t>
      </w:r>
      <w:r w:rsidRPr="000045CF">
        <w:rPr>
          <w:rStyle w:val="StyleBoldUnderline"/>
        </w:rPr>
        <w:t xml:space="preserve"> final </w:t>
      </w:r>
      <w:r w:rsidRPr="00B05945">
        <w:rPr>
          <w:rStyle w:val="StyleBoldUnderline"/>
          <w:highlight w:val="yellow"/>
        </w:rPr>
        <w:t>outcome addresses</w:t>
      </w:r>
      <w:r w:rsidRPr="000045CF">
        <w:rPr>
          <w:sz w:val="16"/>
        </w:rPr>
        <w:t xml:space="preserve"> a dog that hasn’t barked: </w:t>
      </w:r>
      <w:r w:rsidRPr="00B05945">
        <w:rPr>
          <w:rStyle w:val="StyleBoldUnderline"/>
          <w:highlight w:val="yellow"/>
        </w:rPr>
        <w:t>the effect of the</w:t>
      </w:r>
      <w:r w:rsidRPr="000045CF">
        <w:rPr>
          <w:rStyle w:val="StyleBoldUnderline"/>
        </w:rPr>
        <w:t xml:space="preserve"> Great </w:t>
      </w:r>
      <w:r w:rsidRPr="00B05945">
        <w:rPr>
          <w:rStyle w:val="StyleBoldUnderline"/>
          <w:highlight w:val="yellow"/>
        </w:rPr>
        <w:t>Recession on</w:t>
      </w:r>
      <w:r w:rsidRPr="000045CF">
        <w:rPr>
          <w:rStyle w:val="StyleBoldUnderline"/>
        </w:rPr>
        <w:t xml:space="preserve"> cross-border </w:t>
      </w:r>
      <w:r w:rsidRPr="00B05945">
        <w:rPr>
          <w:rStyle w:val="StyleBoldUnderline"/>
          <w:highlight w:val="yellow"/>
        </w:rPr>
        <w:t>conflict</w:t>
      </w:r>
      <w:r w:rsidRPr="000045CF">
        <w:rPr>
          <w:sz w:val="16"/>
        </w:rPr>
        <w:t xml:space="preserve"> and violence. During the initial stages of the crisis, multiple </w:t>
      </w:r>
      <w:r w:rsidRPr="00B05945">
        <w:rPr>
          <w:rStyle w:val="StyleBoldUnderline"/>
          <w:highlight w:val="yellow"/>
        </w:rPr>
        <w:t>analysts asserted</w:t>
      </w:r>
      <w:r w:rsidRPr="000045CF">
        <w:rPr>
          <w:sz w:val="16"/>
        </w:rPr>
        <w:t xml:space="preserve"> that </w:t>
      </w:r>
      <w:r w:rsidRPr="000045CF">
        <w:rPr>
          <w:rStyle w:val="StyleBoldUnderline"/>
        </w:rPr>
        <w:t xml:space="preserve">the financial </w:t>
      </w:r>
      <w:r w:rsidRPr="00B05945">
        <w:rPr>
          <w:rStyle w:val="StyleBoldUnderline"/>
          <w:highlight w:val="yellow"/>
        </w:rPr>
        <w:t>crisis would lead states to</w:t>
      </w:r>
      <w:r w:rsidRPr="000045CF">
        <w:rPr>
          <w:rStyle w:val="StyleBoldUnderline"/>
        </w:rPr>
        <w:t xml:space="preserve"> increase</w:t>
      </w:r>
      <w:r w:rsidRPr="000045CF">
        <w:rPr>
          <w:sz w:val="16"/>
        </w:rPr>
        <w:t xml:space="preserve"> their </w:t>
      </w:r>
      <w:r w:rsidRPr="00B05945">
        <w:rPr>
          <w:rStyle w:val="StyleBoldUnderline"/>
          <w:highlight w:val="yellow"/>
        </w:rPr>
        <w:t>use</w:t>
      </w:r>
      <w:r w:rsidRPr="000045CF">
        <w:rPr>
          <w:rStyle w:val="StyleBoldUnderline"/>
        </w:rPr>
        <w:t xml:space="preserve"> of </w:t>
      </w:r>
      <w:r w:rsidRPr="00B05945">
        <w:rPr>
          <w:rStyle w:val="StyleBoldUnderline"/>
          <w:highlight w:val="yellow"/>
        </w:rPr>
        <w:t>force</w:t>
      </w:r>
      <w:r w:rsidRPr="000045CF">
        <w:rPr>
          <w:sz w:val="16"/>
        </w:rPr>
        <w:t xml:space="preserve"> as a tool for staying in power.37 Whether through greater </w:t>
      </w:r>
      <w:r w:rsidRPr="000045CF">
        <w:rPr>
          <w:rStyle w:val="StyleBoldUnderline"/>
        </w:rPr>
        <w:t xml:space="preserve">internal repression, </w:t>
      </w:r>
      <w:r w:rsidRPr="00B05945">
        <w:rPr>
          <w:rStyle w:val="StyleBoldUnderline"/>
          <w:highlight w:val="yellow"/>
        </w:rPr>
        <w:t>diversionary wars</w:t>
      </w:r>
      <w:r w:rsidRPr="000045CF">
        <w:rPr>
          <w:rStyle w:val="StyleBoldUnderline"/>
        </w:rPr>
        <w:t xml:space="preserve">, arms races, </w:t>
      </w:r>
      <w:r w:rsidRPr="00B05945">
        <w:rPr>
          <w:rStyle w:val="StyleBoldUnderline"/>
          <w:highlight w:val="yellow"/>
        </w:rPr>
        <w:t>or</w:t>
      </w:r>
      <w:r w:rsidRPr="000045CF">
        <w:rPr>
          <w:sz w:val="16"/>
        </w:rPr>
        <w:t xml:space="preserve"> a ratcheting up of </w:t>
      </w:r>
      <w:r w:rsidRPr="00B05945">
        <w:rPr>
          <w:rStyle w:val="StyleBoldUnderline"/>
          <w:highlight w:val="yellow"/>
          <w:bdr w:val="single" w:sz="4" w:space="0" w:color="auto"/>
        </w:rPr>
        <w:t>great power conflict</w:t>
      </w:r>
      <w:r w:rsidRPr="000045CF">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00B05945" w:rsidRPr="00B05945">
        <w:rPr>
          <w:sz w:val="12"/>
        </w:rPr>
        <w:t>¶</w:t>
      </w:r>
      <w:r w:rsidRPr="007B592B">
        <w:rPr>
          <w:sz w:val="12"/>
        </w:rPr>
        <w:t xml:space="preserve"> </w:t>
      </w:r>
      <w:r w:rsidRPr="000045CF">
        <w:rPr>
          <w:sz w:val="16"/>
        </w:rPr>
        <w:t xml:space="preserve">The </w:t>
      </w:r>
      <w:r w:rsidRPr="00B05945">
        <w:rPr>
          <w:rStyle w:val="StyleBoldUnderline"/>
          <w:highlight w:val="yellow"/>
          <w:bdr w:val="single" w:sz="4" w:space="0" w:color="auto"/>
        </w:rPr>
        <w:t>aggregate data suggests otherwise</w:t>
      </w:r>
      <w:r w:rsidRPr="00B05945">
        <w:rPr>
          <w:sz w:val="16"/>
          <w:highlight w:val="yellow"/>
        </w:rPr>
        <w:t>,</w:t>
      </w:r>
      <w:r w:rsidRPr="000045CF">
        <w:rPr>
          <w:sz w:val="16"/>
        </w:rPr>
        <w:t xml:space="preserve"> however. The Institute for Economics and Peace has constructed a “Global Peace Index” annually since 2007. A key conclusion they draw from the 2012 report is that “</w:t>
      </w:r>
      <w:r w:rsidRPr="000045CF">
        <w:rPr>
          <w:rStyle w:val="StyleBoldUnderline"/>
        </w:rPr>
        <w:t xml:space="preserve">The </w:t>
      </w:r>
      <w:r w:rsidRPr="00B05945">
        <w:rPr>
          <w:rStyle w:val="StyleBoldUnderline"/>
          <w:highlight w:val="yellow"/>
        </w:rPr>
        <w:t>average</w:t>
      </w:r>
      <w:r w:rsidRPr="000045CF">
        <w:rPr>
          <w:rStyle w:val="StyleBoldUnderline"/>
        </w:rPr>
        <w:t xml:space="preserve"> level of </w:t>
      </w:r>
      <w:r w:rsidRPr="00B05945">
        <w:rPr>
          <w:rStyle w:val="StyleBoldUnderline"/>
          <w:highlight w:val="yellow"/>
        </w:rPr>
        <w:t>peacefulness in 2012 is</w:t>
      </w:r>
      <w:r w:rsidRPr="000045CF">
        <w:rPr>
          <w:sz w:val="16"/>
        </w:rPr>
        <w:t xml:space="preserve"> approximately </w:t>
      </w:r>
      <w:r w:rsidRPr="00B05945">
        <w:rPr>
          <w:rStyle w:val="StyleBoldUnderline"/>
          <w:highlight w:val="yellow"/>
        </w:rPr>
        <w:t>the same as</w:t>
      </w:r>
      <w:r w:rsidRPr="000045CF">
        <w:rPr>
          <w:sz w:val="16"/>
        </w:rPr>
        <w:t xml:space="preserve"> it was in </w:t>
      </w:r>
      <w:r w:rsidRPr="000045CF">
        <w:rPr>
          <w:rStyle w:val="StyleBoldUnderline"/>
        </w:rPr>
        <w:t>20</w:t>
      </w:r>
      <w:r w:rsidRPr="00B05945">
        <w:rPr>
          <w:rStyle w:val="StyleBoldUnderline"/>
          <w:highlight w:val="yellow"/>
        </w:rPr>
        <w:t>07</w:t>
      </w:r>
      <w:r w:rsidRPr="000045CF">
        <w:rPr>
          <w:sz w:val="16"/>
        </w:rPr>
        <w:t xml:space="preserve">.”38 </w:t>
      </w:r>
      <w:r w:rsidRPr="00B05945">
        <w:rPr>
          <w:rStyle w:val="StyleBoldUnderline"/>
          <w:highlight w:val="yellow"/>
        </w:rPr>
        <w:t>Interstate violence</w:t>
      </w:r>
      <w:r w:rsidRPr="000045CF">
        <w:rPr>
          <w:sz w:val="16"/>
        </w:rPr>
        <w:t xml:space="preserve"> in particular </w:t>
      </w:r>
      <w:r w:rsidRPr="00B05945">
        <w:rPr>
          <w:rStyle w:val="StyleBoldUnderline"/>
          <w:highlight w:val="yellow"/>
        </w:rPr>
        <w:t>has</w:t>
      </w:r>
      <w:r w:rsidRPr="00B05945">
        <w:rPr>
          <w:sz w:val="16"/>
          <w:highlight w:val="yellow"/>
        </w:rPr>
        <w:t xml:space="preserve"> </w:t>
      </w:r>
      <w:r w:rsidRPr="00B05945">
        <w:rPr>
          <w:rStyle w:val="StyleBoldUnderline"/>
          <w:highlight w:val="yellow"/>
          <w:bdr w:val="single" w:sz="4" w:space="0" w:color="auto"/>
        </w:rPr>
        <w:t>declined</w:t>
      </w:r>
      <w:r w:rsidRPr="00B05945">
        <w:rPr>
          <w:sz w:val="16"/>
          <w:highlight w:val="yellow"/>
        </w:rPr>
        <w:t xml:space="preserve"> </w:t>
      </w:r>
      <w:r w:rsidRPr="00B05945">
        <w:rPr>
          <w:rStyle w:val="StyleBoldUnderline"/>
          <w:highlight w:val="yellow"/>
        </w:rPr>
        <w:t>since the</w:t>
      </w:r>
      <w:r w:rsidRPr="000045CF">
        <w:rPr>
          <w:rStyle w:val="StyleBoldUnderline"/>
        </w:rPr>
        <w:t xml:space="preserve"> start of the </w:t>
      </w:r>
      <w:r w:rsidRPr="00B05945">
        <w:rPr>
          <w:rStyle w:val="StyleBoldUnderline"/>
          <w:highlight w:val="yellow"/>
        </w:rPr>
        <w:t>financial crisis</w:t>
      </w:r>
      <w:r w:rsidRPr="000045CF">
        <w:rPr>
          <w:sz w:val="16"/>
        </w:rPr>
        <w:t xml:space="preserve"> – </w:t>
      </w:r>
      <w:r w:rsidRPr="000045CF">
        <w:rPr>
          <w:rStyle w:val="StyleBoldUnderline"/>
        </w:rPr>
        <w:t>as have military expenditures</w:t>
      </w:r>
      <w:r w:rsidRPr="000045CF">
        <w:rPr>
          <w:sz w:val="16"/>
        </w:rPr>
        <w:t xml:space="preserve"> in most sampled countries. Other </w:t>
      </w:r>
      <w:r w:rsidRPr="00B05945">
        <w:rPr>
          <w:rStyle w:val="StyleBoldUnderline"/>
          <w:highlight w:val="yellow"/>
          <w:bdr w:val="single" w:sz="4" w:space="0" w:color="auto"/>
        </w:rPr>
        <w:t>studies confirm</w:t>
      </w:r>
      <w:r w:rsidRPr="000045CF">
        <w:rPr>
          <w:sz w:val="16"/>
        </w:rPr>
        <w:t xml:space="preserve"> that </w:t>
      </w:r>
      <w:r w:rsidRPr="00B05945">
        <w:rPr>
          <w:rStyle w:val="StyleBoldUnderline"/>
          <w:highlight w:val="yellow"/>
        </w:rPr>
        <w:t>the</w:t>
      </w:r>
      <w:r w:rsidRPr="000045CF">
        <w:rPr>
          <w:rStyle w:val="StyleBoldUnderline"/>
        </w:rPr>
        <w:t xml:space="preserve"> Great </w:t>
      </w:r>
      <w:r w:rsidRPr="00B05945">
        <w:rPr>
          <w:rStyle w:val="StyleBoldUnderline"/>
          <w:highlight w:val="yellow"/>
        </w:rPr>
        <w:t>Recession has</w:t>
      </w:r>
      <w:r w:rsidRPr="00B05945">
        <w:rPr>
          <w:sz w:val="16"/>
          <w:highlight w:val="yellow"/>
        </w:rPr>
        <w:t xml:space="preserve"> </w:t>
      </w:r>
      <w:r w:rsidRPr="00B05945">
        <w:rPr>
          <w:rStyle w:val="StyleBoldUnderline"/>
          <w:highlight w:val="yellow"/>
          <w:bdr w:val="single" w:sz="4" w:space="0" w:color="auto"/>
        </w:rPr>
        <w:t>not triggered any increase in violent conflict</w:t>
      </w:r>
      <w:r w:rsidRPr="000045CF">
        <w:rPr>
          <w:sz w:val="16"/>
        </w:rPr>
        <w:t>; the secular decline in violence that started with the end of the Cold War has not been reversed.39 Rogers Brubaker concludes, “</w:t>
      </w:r>
      <w:r w:rsidRPr="000045CF">
        <w:rPr>
          <w:rStyle w:val="StyleBoldUnderline"/>
        </w:rPr>
        <w:t xml:space="preserve">the crisis has </w:t>
      </w:r>
      <w:r w:rsidRPr="00B05945">
        <w:rPr>
          <w:rStyle w:val="StyleBoldUnderline"/>
          <w:highlight w:val="yellow"/>
        </w:rPr>
        <w:t>not</w:t>
      </w:r>
      <w:r w:rsidRPr="000045CF">
        <w:rPr>
          <w:sz w:val="16"/>
        </w:rPr>
        <w:t xml:space="preserve"> to date </w:t>
      </w:r>
      <w:r w:rsidRPr="00B05945">
        <w:rPr>
          <w:rStyle w:val="StyleBoldUnderline"/>
          <w:highlight w:val="yellow"/>
        </w:rPr>
        <w:t>generated</w:t>
      </w:r>
      <w:r w:rsidRPr="000045CF">
        <w:rPr>
          <w:sz w:val="16"/>
        </w:rPr>
        <w:t xml:space="preserve"> the surge in </w:t>
      </w:r>
      <w:r w:rsidRPr="00B05945">
        <w:rPr>
          <w:rStyle w:val="StyleBoldUnderline"/>
          <w:highlight w:val="yellow"/>
        </w:rPr>
        <w:t>protectionist nationalism or ethnic exclusion</w:t>
      </w:r>
      <w:r w:rsidRPr="000045CF">
        <w:rPr>
          <w:rStyle w:val="StyleBoldUnderline"/>
        </w:rPr>
        <w:t xml:space="preserve"> that might have been expected</w:t>
      </w:r>
      <w:r w:rsidRPr="000045CF">
        <w:rPr>
          <w:sz w:val="16"/>
        </w:rPr>
        <w:t>.”40</w:t>
      </w:r>
      <w:r w:rsidR="00B05945" w:rsidRPr="00B05945">
        <w:rPr>
          <w:sz w:val="12"/>
        </w:rPr>
        <w:t>¶</w:t>
      </w:r>
      <w:r w:rsidRPr="007B592B">
        <w:rPr>
          <w:sz w:val="12"/>
        </w:rPr>
        <w:t xml:space="preserve"> </w:t>
      </w: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B05945">
        <w:rPr>
          <w:rStyle w:val="StyleBoldUnderline"/>
          <w:highlight w:val="yellow"/>
        </w:rPr>
        <w:t>Given the severity, reach and depth of the</w:t>
      </w:r>
      <w:r w:rsidRPr="000045CF">
        <w:rPr>
          <w:rStyle w:val="StyleBoldUnderline"/>
        </w:rPr>
        <w:t xml:space="preserve"> 20</w:t>
      </w:r>
      <w:r w:rsidRPr="00B05945">
        <w:rPr>
          <w:rStyle w:val="StyleBoldUnderline"/>
          <w:highlight w:val="yellow"/>
        </w:rPr>
        <w:t>08</w:t>
      </w:r>
      <w:r w:rsidRPr="000045CF">
        <w:rPr>
          <w:rStyle w:val="StyleBoldUnderline"/>
        </w:rPr>
        <w:t xml:space="preserve"> financial </w:t>
      </w:r>
      <w:r w:rsidRPr="00B05945">
        <w:rPr>
          <w:rStyle w:val="StyleBoldUnderline"/>
          <w:highlight w:val="yellow"/>
        </w:rPr>
        <w:t>crisis</w:t>
      </w:r>
      <w:r w:rsidRPr="00B05945">
        <w:rPr>
          <w:sz w:val="16"/>
          <w:highlight w:val="yellow"/>
        </w:rPr>
        <w:t xml:space="preserve">, </w:t>
      </w:r>
      <w:r w:rsidRPr="00B05945">
        <w:rPr>
          <w:rStyle w:val="StyleBoldUnderline"/>
          <w:highlight w:val="yellow"/>
        </w:rPr>
        <w:t>the proper comparison is with</w:t>
      </w:r>
      <w:r w:rsidRPr="000045CF">
        <w:rPr>
          <w:rStyle w:val="StyleBoldUnderline"/>
        </w:rPr>
        <w:t xml:space="preserve"> Great </w:t>
      </w:r>
      <w:r w:rsidRPr="00B05945">
        <w:rPr>
          <w:rStyle w:val="StyleBoldUnderline"/>
          <w:highlight w:val="yellow"/>
        </w:rPr>
        <w:t>Depression</w:t>
      </w:r>
      <w:r w:rsidRPr="000045CF">
        <w:rPr>
          <w:sz w:val="16"/>
        </w:rPr>
        <w:t xml:space="preserve">. And </w:t>
      </w:r>
      <w:r w:rsidRPr="00B05945">
        <w:rPr>
          <w:rStyle w:val="StyleBoldUnderline"/>
          <w:highlight w:val="yellow"/>
          <w:bdr w:val="single" w:sz="4" w:space="0" w:color="auto"/>
        </w:rPr>
        <w:t>by that standard, the outcome</w:t>
      </w:r>
      <w:r w:rsidRPr="000045CF">
        <w:rPr>
          <w:rStyle w:val="StyleBoldUnderline"/>
          <w:bdr w:val="single" w:sz="4" w:space="0" w:color="auto"/>
        </w:rPr>
        <w:t xml:space="preserve"> variables </w:t>
      </w:r>
      <w:r w:rsidRPr="00B05945">
        <w:rPr>
          <w:rStyle w:val="StyleBoldUnderline"/>
          <w:highlight w:val="yellow"/>
          <w:bdr w:val="single" w:sz="4" w:space="0" w:color="auto"/>
        </w:rPr>
        <w:t>look impressive</w:t>
      </w:r>
      <w:r w:rsidRPr="000045CF">
        <w:rPr>
          <w:sz w:val="16"/>
        </w:rPr>
        <w:t>. As Carmen Reinhart and Kenneth Rogoff concluded in This Time is Different: “that its macroeconomic outcome has been only the most severe global recession since World War II – and not even worse – must be regarded as fortunate.”42</w:t>
      </w:r>
    </w:p>
    <w:p w:rsidR="00AB6ED5" w:rsidRPr="00B36AAC" w:rsidRDefault="00AB6ED5" w:rsidP="00AB6ED5">
      <w:pPr>
        <w:keepNext/>
        <w:keepLines/>
        <w:spacing w:before="200"/>
        <w:outlineLvl w:val="3"/>
        <w:rPr>
          <w:rFonts w:eastAsiaTheme="majorEastAsia" w:cstheme="majorBidi"/>
          <w:b/>
          <w:bCs/>
          <w:iCs/>
          <w:sz w:val="24"/>
        </w:rPr>
      </w:pPr>
      <w:r w:rsidRPr="00B36AAC">
        <w:rPr>
          <w:rFonts w:eastAsiaTheme="majorEastAsia" w:cstheme="majorBidi"/>
          <w:b/>
          <w:bCs/>
          <w:iCs/>
          <w:sz w:val="24"/>
        </w:rPr>
        <w:t xml:space="preserve">Global economic governance institutions guarantee resiliency </w:t>
      </w:r>
    </w:p>
    <w:p w:rsidR="00AB6ED5" w:rsidRPr="00B36AAC" w:rsidRDefault="00AB6ED5" w:rsidP="00AB6ED5">
      <w:r w:rsidRPr="00B36AAC">
        <w:t xml:space="preserve">Daniel W. </w:t>
      </w:r>
      <w:r w:rsidRPr="00B36AAC">
        <w:rPr>
          <w:b/>
          <w:bCs/>
          <w:sz w:val="24"/>
        </w:rPr>
        <w:t>Drezner 12</w:t>
      </w:r>
      <w:r w:rsidRPr="00B36AAC">
        <w:t xml:space="preserve">, Professor, The Fletcher School of Law and Diplomacy, Tufts University, October 2012, “The Irony of Global Economic Governance: The System Worked,” </w:t>
      </w:r>
      <w:hyperlink r:id="rId16" w:history="1">
        <w:r w:rsidRPr="00B36AAC">
          <w:t>http://www.globaleconomicgovernance.org/wp-content/uploads/IR-Colloquium-MT12-Week-5_The-Irony-of-Global-Economic-Governance.pdf</w:t>
        </w:r>
      </w:hyperlink>
    </w:p>
    <w:p w:rsidR="00AB6ED5" w:rsidRDefault="00AB6ED5" w:rsidP="00AB6ED5">
      <w:pPr>
        <w:rPr>
          <w:sz w:val="16"/>
        </w:rPr>
      </w:pPr>
      <w:r w:rsidRPr="00B36AAC">
        <w:rPr>
          <w:bCs/>
          <w:u w:val="single"/>
        </w:rPr>
        <w:t>Prior to 2008</w:t>
      </w:r>
      <w:r w:rsidRPr="00B36AAC">
        <w:rPr>
          <w:sz w:val="16"/>
        </w:rPr>
        <w:t xml:space="preserve">, numerous foreign policy </w:t>
      </w:r>
      <w:r w:rsidRPr="00B36AAC">
        <w:rPr>
          <w:bCs/>
          <w:u w:val="single"/>
        </w:rPr>
        <w:t>analysts</w:t>
      </w:r>
      <w:r w:rsidRPr="00B36AAC">
        <w:rPr>
          <w:sz w:val="16"/>
        </w:rPr>
        <w:t xml:space="preserve"> had </w:t>
      </w:r>
      <w:r w:rsidRPr="00B36AAC">
        <w:rPr>
          <w:bCs/>
          <w:u w:val="single"/>
        </w:rPr>
        <w:t>predicted a</w:t>
      </w:r>
      <w:r w:rsidRPr="00B36AAC">
        <w:rPr>
          <w:sz w:val="16"/>
        </w:rPr>
        <w:t xml:space="preserve"> looming </w:t>
      </w:r>
      <w:r w:rsidRPr="00B36AAC">
        <w:rPr>
          <w:bCs/>
          <w:u w:val="single"/>
        </w:rPr>
        <w:t>crisis in global economic governance</w:t>
      </w:r>
      <w:r w:rsidRPr="00B36AAC">
        <w:rPr>
          <w:sz w:val="16"/>
        </w:rPr>
        <w:t xml:space="preserve">. Analysts only reinforced this perception since the financial crisis, declaring that we live in a “G-Zero” world. This paper takes a closer look at </w:t>
      </w:r>
      <w:r w:rsidRPr="00B36AAC">
        <w:rPr>
          <w:bCs/>
          <w:u w:val="single"/>
        </w:rPr>
        <w:t xml:space="preserve">the </w:t>
      </w:r>
      <w:r w:rsidRPr="00B05945">
        <w:rPr>
          <w:bCs/>
          <w:highlight w:val="yellow"/>
          <w:u w:val="single"/>
        </w:rPr>
        <w:t>global response to the financial crisis</w:t>
      </w:r>
      <w:r w:rsidRPr="00B36AAC">
        <w:rPr>
          <w:sz w:val="16"/>
        </w:rPr>
        <w:t xml:space="preserve">. It </w:t>
      </w:r>
      <w:r w:rsidRPr="00B05945">
        <w:rPr>
          <w:bCs/>
          <w:highlight w:val="yellow"/>
          <w:u w:val="single"/>
        </w:rPr>
        <w:t>reveals a</w:t>
      </w:r>
      <w:r w:rsidRPr="00B36AAC">
        <w:rPr>
          <w:sz w:val="16"/>
        </w:rPr>
        <w:t xml:space="preserve"> </w:t>
      </w:r>
      <w:r w:rsidRPr="00B36AAC">
        <w:rPr>
          <w:bCs/>
          <w:u w:val="single"/>
          <w:bdr w:val="single" w:sz="4" w:space="0" w:color="auto"/>
        </w:rPr>
        <w:t xml:space="preserve">more </w:t>
      </w:r>
      <w:r w:rsidRPr="00B05945">
        <w:rPr>
          <w:bCs/>
          <w:highlight w:val="yellow"/>
          <w:u w:val="single"/>
          <w:bdr w:val="single" w:sz="4" w:space="0" w:color="auto"/>
        </w:rPr>
        <w:t>optimistic picture</w:t>
      </w:r>
      <w:r w:rsidRPr="00B05945">
        <w:rPr>
          <w:sz w:val="16"/>
          <w:highlight w:val="yellow"/>
        </w:rPr>
        <w:t xml:space="preserve">. </w:t>
      </w:r>
      <w:r w:rsidRPr="00B05945">
        <w:rPr>
          <w:bCs/>
          <w:highlight w:val="yellow"/>
          <w:u w:val="single"/>
        </w:rPr>
        <w:t>Despite initial shocks</w:t>
      </w:r>
      <w:r w:rsidRPr="00B36AAC">
        <w:rPr>
          <w:sz w:val="16"/>
        </w:rPr>
        <w:t xml:space="preserve"> that were actually </w:t>
      </w:r>
      <w:r w:rsidRPr="00B05945">
        <w:rPr>
          <w:bCs/>
          <w:highlight w:val="yellow"/>
          <w:u w:val="single"/>
        </w:rPr>
        <w:t>more severe than</w:t>
      </w:r>
      <w:r w:rsidRPr="00B36AAC">
        <w:rPr>
          <w:sz w:val="16"/>
        </w:rPr>
        <w:t xml:space="preserve"> the </w:t>
      </w:r>
      <w:r w:rsidRPr="00B05945">
        <w:rPr>
          <w:bCs/>
          <w:highlight w:val="yellow"/>
          <w:u w:val="single"/>
        </w:rPr>
        <w:t>1929</w:t>
      </w:r>
      <w:r w:rsidRPr="00B36AAC">
        <w:rPr>
          <w:sz w:val="16"/>
        </w:rPr>
        <w:t xml:space="preserve"> financial crisis, </w:t>
      </w:r>
      <w:r w:rsidRPr="00B05945">
        <w:rPr>
          <w:bCs/>
          <w:highlight w:val="yellow"/>
          <w:u w:val="single"/>
        </w:rPr>
        <w:t>global economic governance</w:t>
      </w:r>
      <w:r w:rsidRPr="00B36AAC">
        <w:rPr>
          <w:sz w:val="16"/>
        </w:rPr>
        <w:t xml:space="preserve"> structures </w:t>
      </w:r>
      <w:r w:rsidRPr="00B05945">
        <w:rPr>
          <w:bCs/>
          <w:highlight w:val="yellow"/>
          <w:u w:val="single"/>
        </w:rPr>
        <w:t>responded quickly and robustly</w:t>
      </w:r>
      <w:r w:rsidRPr="00B36AAC">
        <w:rPr>
          <w:sz w:val="16"/>
        </w:rPr>
        <w:t xml:space="preserve">. Whether one measures results by economic outcomes, policy outputs, or institutional flexibility, </w:t>
      </w:r>
      <w:r w:rsidRPr="00B05945">
        <w:rPr>
          <w:b/>
          <w:iCs/>
          <w:highlight w:val="yellow"/>
          <w:u w:val="single"/>
        </w:rPr>
        <w:t>g</w:t>
      </w:r>
      <w:r w:rsidRPr="00B36AAC">
        <w:rPr>
          <w:bCs/>
          <w:u w:val="single"/>
        </w:rPr>
        <w:t xml:space="preserve">lobal </w:t>
      </w:r>
      <w:r w:rsidRPr="00B05945">
        <w:rPr>
          <w:b/>
          <w:iCs/>
          <w:highlight w:val="yellow"/>
          <w:u w:val="single"/>
        </w:rPr>
        <w:t>e</w:t>
      </w:r>
      <w:r w:rsidRPr="00B36AAC">
        <w:rPr>
          <w:bCs/>
          <w:u w:val="single"/>
        </w:rPr>
        <w:t xml:space="preserve">conomic </w:t>
      </w:r>
      <w:r w:rsidRPr="00B05945">
        <w:rPr>
          <w:b/>
          <w:iCs/>
          <w:highlight w:val="yellow"/>
          <w:u w:val="single"/>
        </w:rPr>
        <w:t>g</w:t>
      </w:r>
      <w:r w:rsidRPr="00B36AAC">
        <w:rPr>
          <w:bCs/>
          <w:u w:val="single"/>
        </w:rPr>
        <w:t>overnance</w:t>
      </w:r>
      <w:r w:rsidRPr="00B36AAC">
        <w:rPr>
          <w:sz w:val="16"/>
        </w:rPr>
        <w:t xml:space="preserve"> has </w:t>
      </w:r>
      <w:r w:rsidRPr="00B05945">
        <w:rPr>
          <w:bCs/>
          <w:highlight w:val="yellow"/>
          <w:u w:val="single"/>
        </w:rPr>
        <w:t>displayed</w:t>
      </w:r>
      <w:r w:rsidRPr="00B36AAC">
        <w:rPr>
          <w:sz w:val="16"/>
        </w:rPr>
        <w:t xml:space="preserve"> </w:t>
      </w:r>
      <w:r w:rsidRPr="00B05945">
        <w:rPr>
          <w:bCs/>
          <w:highlight w:val="yellow"/>
          <w:u w:val="single"/>
          <w:bdr w:val="single" w:sz="4" w:space="0" w:color="auto"/>
        </w:rPr>
        <w:t>surprising resiliency</w:t>
      </w:r>
      <w:r w:rsidRPr="00B36AAC">
        <w:rPr>
          <w:sz w:val="16"/>
        </w:rPr>
        <w:t xml:space="preserve"> since 2008. </w:t>
      </w:r>
      <w:r w:rsidRPr="00B05945">
        <w:rPr>
          <w:bCs/>
          <w:highlight w:val="yellow"/>
          <w:u w:val="single"/>
        </w:rPr>
        <w:t>Multilateral</w:t>
      </w:r>
      <w:r w:rsidRPr="00B36AAC">
        <w:rPr>
          <w:bCs/>
          <w:u w:val="single"/>
        </w:rPr>
        <w:t xml:space="preserve"> economic </w:t>
      </w:r>
      <w:r w:rsidRPr="00B05945">
        <w:rPr>
          <w:bCs/>
          <w:highlight w:val="yellow"/>
          <w:u w:val="single"/>
        </w:rPr>
        <w:t>institutions performed well</w:t>
      </w:r>
      <w:r w:rsidRPr="00B36AAC">
        <w:rPr>
          <w:bCs/>
          <w:u w:val="single"/>
        </w:rPr>
        <w:t xml:space="preserve"> in crisis situations </w:t>
      </w:r>
      <w:r w:rsidRPr="00B05945">
        <w:rPr>
          <w:bCs/>
          <w:highlight w:val="yellow"/>
          <w:u w:val="single"/>
        </w:rPr>
        <w:t>to reinforce open economic policies</w:t>
      </w:r>
      <w:r w:rsidRPr="00B36AAC">
        <w:rPr>
          <w:sz w:val="16"/>
        </w:rPr>
        <w:t xml:space="preserve">, especially in contrast to the 1930s. While there are areas where governance has either faltered or failed, </w:t>
      </w:r>
      <w:r w:rsidRPr="00B36AAC">
        <w:rPr>
          <w:bCs/>
          <w:u w:val="single"/>
        </w:rPr>
        <w:t>on the whole, the system has worked</w:t>
      </w:r>
      <w:r w:rsidRPr="00B36AAC">
        <w:rPr>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8A6EF5" w:rsidRDefault="008A6EF5" w:rsidP="008A6EF5"/>
    <w:p w:rsidR="00AB6ED5" w:rsidRDefault="00AB6ED5" w:rsidP="008A6EF5"/>
    <w:p w:rsidR="00AB6ED5" w:rsidRDefault="00AB6ED5" w:rsidP="00AB6ED5">
      <w:pPr>
        <w:pStyle w:val="Heading3"/>
      </w:pPr>
      <w:r>
        <w:lastRenderedPageBreak/>
        <w:t>AT: Bioterror Impact</w:t>
      </w:r>
    </w:p>
    <w:p w:rsidR="00AB6ED5" w:rsidRPr="00562CA1" w:rsidRDefault="00AB6ED5" w:rsidP="00AB6ED5">
      <w:pPr>
        <w:pStyle w:val="Heading4"/>
      </w:pPr>
      <w:r>
        <w:t>No impact to bioterror</w:t>
      </w:r>
    </w:p>
    <w:p w:rsidR="00AB6ED5" w:rsidRDefault="00AB6ED5" w:rsidP="00AB6ED5">
      <w:r w:rsidRPr="00562CA1">
        <w:rPr>
          <w:rStyle w:val="StyleStyleBold12pt"/>
        </w:rPr>
        <w:t>Dove 12</w:t>
      </w:r>
      <w:r>
        <w:t xml:space="preserve"> [Alan Dove, PhD in Microbiology, science journalist and former Adjunct Professor at New York University, “Who’s Afraid of the Big, Bad Bioterrorist?” Jan 24 2012, </w:t>
      </w:r>
      <w:r w:rsidRPr="00382E59">
        <w:t>http://alandove.com/content/2012/01/whos-afraid-of-the-big-bad-bioterrorist/</w:t>
      </w:r>
      <w:r>
        <w:t>]</w:t>
      </w:r>
    </w:p>
    <w:p w:rsidR="00AB6ED5" w:rsidRDefault="00AB6ED5" w:rsidP="00AB6ED5">
      <w:pPr>
        <w:rPr>
          <w:rStyle w:val="StyleBoldUnderline"/>
        </w:rPr>
      </w:pPr>
      <w:r w:rsidRPr="00C06778">
        <w:rPr>
          <w:sz w:val="14"/>
          <w:szCs w:val="20"/>
        </w:rPr>
        <w:t xml:space="preserve">The second problem is much more serious. Eliminating the toxins, we’re left with a list of </w:t>
      </w:r>
      <w:r w:rsidRPr="00B420E4">
        <w:rPr>
          <w:rStyle w:val="StyleBoldUnderline"/>
        </w:rPr>
        <w:t xml:space="preserve">infectious </w:t>
      </w:r>
      <w:r w:rsidRPr="00B05945">
        <w:rPr>
          <w:rStyle w:val="StyleBoldUnderline"/>
          <w:highlight w:val="yellow"/>
        </w:rPr>
        <w:t>bacteria and viruses</w:t>
      </w:r>
      <w:r w:rsidRPr="00C06778">
        <w:rPr>
          <w:sz w:val="14"/>
          <w:szCs w:val="20"/>
        </w:rPr>
        <w:t xml:space="preserve">. With a single exception, these organisms </w:t>
      </w:r>
      <w:r w:rsidRPr="00B05945">
        <w:rPr>
          <w:rStyle w:val="StyleBoldUnderline"/>
          <w:highlight w:val="yellow"/>
        </w:rPr>
        <w:t>are</w:t>
      </w:r>
      <w:r w:rsidRPr="00C06778">
        <w:rPr>
          <w:sz w:val="14"/>
          <w:szCs w:val="20"/>
        </w:rPr>
        <w:t xml:space="preserve"> probably </w:t>
      </w:r>
      <w:r w:rsidRPr="00B420E4">
        <w:rPr>
          <w:rStyle w:val="StyleBoldUnderline"/>
        </w:rPr>
        <w:t>near-</w:t>
      </w:r>
      <w:r w:rsidRPr="00B05945">
        <w:rPr>
          <w:rStyle w:val="StyleBoldUnderline"/>
          <w:highlight w:val="yellow"/>
        </w:rPr>
        <w:t>useless as weapons, and history proves it</w:t>
      </w:r>
      <w:r w:rsidRPr="00C06778">
        <w:rPr>
          <w:sz w:val="14"/>
          <w:szCs w:val="20"/>
        </w:rPr>
        <w:t>.</w:t>
      </w:r>
      <w:r w:rsidR="00B05945" w:rsidRPr="00B05945">
        <w:rPr>
          <w:sz w:val="12"/>
          <w:szCs w:val="20"/>
        </w:rPr>
        <w:t>¶</w:t>
      </w:r>
      <w:r w:rsidRPr="00C06778">
        <w:rPr>
          <w:sz w:val="14"/>
          <w:szCs w:val="20"/>
        </w:rPr>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00B05945" w:rsidRPr="00B05945">
        <w:rPr>
          <w:sz w:val="12"/>
          <w:szCs w:val="20"/>
        </w:rPr>
        <w:t>¶</w:t>
      </w:r>
      <w:r w:rsidRPr="00C06778">
        <w:rPr>
          <w:sz w:val="14"/>
          <w:szCs w:val="20"/>
        </w:rPr>
        <w:t xml:space="preserve"> </w:t>
      </w:r>
      <w:r w:rsidRPr="00B05945">
        <w:rPr>
          <w:rStyle w:val="StyleBoldUnderline"/>
          <w:highlight w:val="yellow"/>
        </w:rPr>
        <w:t>Of</w:t>
      </w:r>
      <w:r w:rsidRPr="00C06778">
        <w:rPr>
          <w:sz w:val="14"/>
          <w:szCs w:val="20"/>
        </w:rPr>
        <w:t xml:space="preserve"> the </w:t>
      </w:r>
      <w:r w:rsidRPr="00B05945">
        <w:rPr>
          <w:rStyle w:val="StyleBoldUnderline"/>
          <w:highlight w:val="yellow"/>
        </w:rPr>
        <w:t>four modern biowarfare incidents, two have been fatal</w:t>
      </w:r>
      <w:r w:rsidRPr="00C06778">
        <w:rPr>
          <w:sz w:val="14"/>
          <w:szCs w:val="20"/>
        </w:rPr>
        <w:t xml:space="preserve">. The first was the </w:t>
      </w:r>
      <w:r w:rsidRPr="00B05945">
        <w:rPr>
          <w:rStyle w:val="StyleBoldUnderline"/>
          <w:highlight w:val="yellow"/>
        </w:rPr>
        <w:t>1979</w:t>
      </w:r>
      <w:r w:rsidRPr="00B420E4">
        <w:rPr>
          <w:rStyle w:val="StyleBoldUnderline"/>
        </w:rPr>
        <w:t xml:space="preserve"> Sverdlovsk </w:t>
      </w:r>
      <w:r w:rsidRPr="00B05945">
        <w:rPr>
          <w:rStyle w:val="StyleBoldUnderline"/>
          <w:highlight w:val="yellow"/>
        </w:rPr>
        <w:t>anthrax incident</w:t>
      </w:r>
      <w:r w:rsidRPr="00C06778">
        <w:rPr>
          <w:sz w:val="14"/>
          <w:szCs w:val="20"/>
        </w:rPr>
        <w:t xml:space="preserve">, which </w:t>
      </w:r>
      <w:r w:rsidRPr="00B05945">
        <w:rPr>
          <w:rStyle w:val="StyleBoldUnderline"/>
          <w:highlight w:val="yellow"/>
        </w:rPr>
        <w:t>killed</w:t>
      </w:r>
      <w:r w:rsidRPr="00C06778">
        <w:rPr>
          <w:sz w:val="14"/>
          <w:szCs w:val="20"/>
        </w:rPr>
        <w:t xml:space="preserve"> an estimated </w:t>
      </w:r>
      <w:r w:rsidRPr="00B05945">
        <w:rPr>
          <w:rStyle w:val="StyleBoldUnderline"/>
          <w:highlight w:val="yellow"/>
        </w:rPr>
        <w:t>100 people</w:t>
      </w:r>
      <w:r w:rsidRPr="00C06778">
        <w:rPr>
          <w:sz w:val="14"/>
          <w:szCs w:val="20"/>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B05945">
        <w:rPr>
          <w:rStyle w:val="StyleBoldUnderline"/>
          <w:highlight w:val="yellow"/>
        </w:rPr>
        <w:t>second fatal incident also involved anthrax from a government-run lab</w:t>
      </w:r>
      <w:r w:rsidRPr="00C06778">
        <w:rPr>
          <w:sz w:val="14"/>
          <w:szCs w:val="20"/>
        </w:rPr>
        <w:t xml:space="preserve">: the 2001 “Amerithrax” attacks. That time, a rogue employee (or perhaps employees) of the government’s main bioweapons lab sent weaponized, powdered anthrax through the US postal service. </w:t>
      </w:r>
      <w:r w:rsidRPr="00B05945">
        <w:rPr>
          <w:rStyle w:val="StyleBoldUnderline"/>
          <w:highlight w:val="yellow"/>
        </w:rPr>
        <w:t>Five</w:t>
      </w:r>
      <w:r w:rsidRPr="00B420E4">
        <w:rPr>
          <w:rStyle w:val="StyleBoldUnderline"/>
        </w:rPr>
        <w:t xml:space="preserve"> people </w:t>
      </w:r>
      <w:r w:rsidRPr="00B05945">
        <w:rPr>
          <w:rStyle w:val="StyleBoldUnderline"/>
          <w:highlight w:val="yellow"/>
        </w:rPr>
        <w:t>died.</w:t>
      </w:r>
      <w:r w:rsidR="00B05945" w:rsidRPr="00B05945">
        <w:rPr>
          <w:rStyle w:val="StyleBoldUnderline"/>
          <w:sz w:val="12"/>
          <w:highlight w:val="yellow"/>
          <w:u w:val="none"/>
        </w:rPr>
        <w:t xml:space="preserve"> </w:t>
      </w:r>
      <w:r w:rsidRPr="00B05945">
        <w:rPr>
          <w:rStyle w:val="StyleBoldUnderline"/>
          <w:highlight w:val="yellow"/>
        </w:rPr>
        <w:t xml:space="preserve"> That gives us</w:t>
      </w:r>
      <w:r w:rsidRPr="00C06778">
        <w:rPr>
          <w:sz w:val="14"/>
          <w:szCs w:val="20"/>
        </w:rPr>
        <w:t xml:space="preserve"> a grand total of around </w:t>
      </w:r>
      <w:r w:rsidRPr="00B05945">
        <w:rPr>
          <w:rStyle w:val="StyleBoldUnderline"/>
          <w:highlight w:val="yellow"/>
        </w:rPr>
        <w:t>105 deaths, entirely from agents</w:t>
      </w:r>
      <w:r w:rsidRPr="00B420E4">
        <w:rPr>
          <w:rStyle w:val="StyleBoldUnderline"/>
        </w:rPr>
        <w:t xml:space="preserve"> that were grown and </w:t>
      </w:r>
      <w:r w:rsidRPr="00B05945">
        <w:rPr>
          <w:rStyle w:val="StyleBoldUnderline"/>
          <w:highlight w:val="yellow"/>
        </w:rPr>
        <w:t>weaponized in officially-sanctioned and funded bioweapons</w:t>
      </w:r>
      <w:r w:rsidRPr="00B420E4">
        <w:rPr>
          <w:rStyle w:val="StyleBoldUnderline"/>
        </w:rPr>
        <w:t xml:space="preserve"> research </w:t>
      </w:r>
      <w:r w:rsidRPr="00B05945">
        <w:rPr>
          <w:rStyle w:val="StyleBoldUnderline"/>
          <w:highlight w:val="yellow"/>
        </w:rPr>
        <w:t>labs</w:t>
      </w:r>
      <w:r w:rsidRPr="00C06778">
        <w:rPr>
          <w:sz w:val="14"/>
          <w:szCs w:val="20"/>
        </w:rPr>
        <w:t>. Remember that.</w:t>
      </w:r>
      <w:r w:rsidR="00B05945" w:rsidRPr="00B05945">
        <w:rPr>
          <w:sz w:val="12"/>
          <w:szCs w:val="20"/>
        </w:rPr>
        <w:t>¶</w:t>
      </w:r>
      <w:r w:rsidRPr="00C06778">
        <w:rPr>
          <w:sz w:val="14"/>
          <w:szCs w:val="20"/>
        </w:rPr>
        <w:t xml:space="preserve"> </w:t>
      </w:r>
      <w:r w:rsidRPr="00B05945">
        <w:rPr>
          <w:rStyle w:val="StyleBoldUnderline"/>
          <w:highlight w:val="yellow"/>
        </w:rPr>
        <w:t>Terrorist groups have</w:t>
      </w:r>
      <w:r w:rsidRPr="00C06778">
        <w:rPr>
          <w:sz w:val="14"/>
          <w:szCs w:val="20"/>
        </w:rPr>
        <w:t xml:space="preserve"> also </w:t>
      </w:r>
      <w:r w:rsidRPr="00B05945">
        <w:rPr>
          <w:rStyle w:val="StyleBoldUnderline"/>
          <w:highlight w:val="yellow"/>
        </w:rPr>
        <w:t>deployed</w:t>
      </w:r>
      <w:r w:rsidRPr="00B420E4">
        <w:rPr>
          <w:rStyle w:val="StyleBoldUnderline"/>
        </w:rPr>
        <w:t xml:space="preserve"> </w:t>
      </w:r>
      <w:r w:rsidRPr="00B05945">
        <w:rPr>
          <w:rStyle w:val="StyleBoldUnderline"/>
          <w:highlight w:val="yellow"/>
        </w:rPr>
        <w:t>bio</w:t>
      </w:r>
      <w:r w:rsidRPr="00B420E4">
        <w:rPr>
          <w:rStyle w:val="StyleBoldUnderline"/>
        </w:rPr>
        <w:t xml:space="preserve">logical </w:t>
      </w:r>
      <w:r w:rsidRPr="00B05945">
        <w:rPr>
          <w:rStyle w:val="StyleBoldUnderline"/>
          <w:highlight w:val="yellow"/>
        </w:rPr>
        <w:t>weapons twice</w:t>
      </w:r>
      <w:r w:rsidRPr="00C06778">
        <w:rPr>
          <w:sz w:val="14"/>
          <w:szCs w:val="20"/>
        </w:rPr>
        <w:t xml:space="preserve">, and these cases are very instructive. The first was </w:t>
      </w:r>
      <w:r w:rsidRPr="00B420E4">
        <w:rPr>
          <w:rStyle w:val="StyleBoldUnderline"/>
        </w:rPr>
        <w:t>the</w:t>
      </w:r>
      <w:r w:rsidRPr="00C06778">
        <w:rPr>
          <w:sz w:val="14"/>
          <w:szCs w:val="20"/>
        </w:rPr>
        <w:t xml:space="preserve"> 1984 </w:t>
      </w:r>
      <w:r w:rsidRPr="00B420E4">
        <w:rPr>
          <w:rStyle w:val="StyleBoldUnderline"/>
        </w:rPr>
        <w:t>Rajneeshee</w:t>
      </w:r>
      <w:r w:rsidRPr="00C06778">
        <w:rPr>
          <w:sz w:val="14"/>
          <w:szCs w:val="20"/>
        </w:rPr>
        <w:t xml:space="preserve"> bioterror attack, in which members of </w:t>
      </w:r>
      <w:r w:rsidRPr="00B05945">
        <w:rPr>
          <w:rStyle w:val="StyleBoldUnderline"/>
          <w:highlight w:val="yellow"/>
        </w:rPr>
        <w:t>a</w:t>
      </w:r>
      <w:r w:rsidRPr="00B05945">
        <w:rPr>
          <w:sz w:val="14"/>
          <w:szCs w:val="20"/>
          <w:highlight w:val="yellow"/>
        </w:rPr>
        <w:t xml:space="preserve"> </w:t>
      </w:r>
      <w:r w:rsidRPr="00B05945">
        <w:rPr>
          <w:rStyle w:val="StyleBoldUnderline"/>
          <w:highlight w:val="yellow"/>
        </w:rPr>
        <w:t>cult in Oregon inoculated</w:t>
      </w:r>
      <w:r w:rsidRPr="00B420E4">
        <w:rPr>
          <w:rStyle w:val="StyleBoldUnderline"/>
        </w:rPr>
        <w:t xml:space="preserve"> restaurant </w:t>
      </w:r>
      <w:r w:rsidRPr="00B05945">
        <w:rPr>
          <w:rStyle w:val="StyleBoldUnderline"/>
          <w:highlight w:val="yellow"/>
        </w:rPr>
        <w:t>salad bars with Salmonella</w:t>
      </w:r>
      <w:r w:rsidRPr="00C06778">
        <w:rPr>
          <w:sz w:val="14"/>
          <w:szCs w:val="20"/>
        </w:rPr>
        <w:t xml:space="preserve"> bacteria (an agent that’s not on the “select” list). </w:t>
      </w:r>
      <w:r w:rsidRPr="00B420E4">
        <w:rPr>
          <w:rStyle w:val="StyleBoldUnderline"/>
        </w:rPr>
        <w:t xml:space="preserve">751 people got sick, but </w:t>
      </w:r>
      <w:r w:rsidRPr="00B05945">
        <w:rPr>
          <w:rStyle w:val="StyleBoldUnderline"/>
          <w:highlight w:val="yellow"/>
        </w:rPr>
        <w:t>nobody died</w:t>
      </w:r>
      <w:r w:rsidRPr="00B420E4">
        <w:rPr>
          <w:rStyle w:val="StyleBoldUnderline"/>
        </w:rPr>
        <w:t>. Public health authorities handled it as a conventional foodborne Salmonella outbreak</w:t>
      </w:r>
      <w:r w:rsidRPr="00C06778">
        <w:rPr>
          <w:sz w:val="14"/>
          <w:szCs w:val="20"/>
        </w:rPr>
        <w:t xml:space="preserve">, identified the sources and contained them. Nobody even would have known it was a deliberate attack if a member of the cult hadn’t come forward afterward with a confession. Lesson: </w:t>
      </w:r>
      <w:r w:rsidRPr="00B420E4">
        <w:rPr>
          <w:rStyle w:val="StyleBoldUnderline"/>
        </w:rPr>
        <w:t xml:space="preserve">our </w:t>
      </w:r>
      <w:r w:rsidRPr="00B05945">
        <w:rPr>
          <w:rStyle w:val="StyleBoldUnderline"/>
          <w:highlight w:val="yellow"/>
        </w:rPr>
        <w:t xml:space="preserve">existing public health infrastructure was </w:t>
      </w:r>
      <w:r w:rsidRPr="00B420E4">
        <w:rPr>
          <w:rStyle w:val="StyleBoldUnderline"/>
        </w:rPr>
        <w:t xml:space="preserve">entirely </w:t>
      </w:r>
      <w:r w:rsidRPr="00B05945">
        <w:rPr>
          <w:rStyle w:val="StyleBoldUnderline"/>
          <w:highlight w:val="yellow"/>
        </w:rPr>
        <w:t>adequate</w:t>
      </w:r>
      <w:r w:rsidRPr="00B420E4">
        <w:rPr>
          <w:rStyle w:val="StyleBoldUnderline"/>
        </w:rPr>
        <w:t xml:space="preserve"> to respond to a major bioterrorist attack</w:t>
      </w:r>
      <w:r w:rsidRPr="00C06778">
        <w:rPr>
          <w:sz w:val="14"/>
          <w:szCs w:val="20"/>
        </w:rPr>
        <w:t>.</w:t>
      </w:r>
      <w:r w:rsidR="00B05945" w:rsidRPr="00B05945">
        <w:rPr>
          <w:sz w:val="12"/>
          <w:szCs w:val="20"/>
        </w:rPr>
        <w:t>¶</w:t>
      </w:r>
      <w:r w:rsidRPr="00C06778">
        <w:rPr>
          <w:sz w:val="14"/>
          <w:szCs w:val="20"/>
        </w:rPr>
        <w:t xml:space="preserve"> The </w:t>
      </w:r>
      <w:r w:rsidRPr="00B05945">
        <w:rPr>
          <w:rStyle w:val="StyleBoldUnderline"/>
          <w:highlight w:val="yellow"/>
        </w:rPr>
        <w:t>second</w:t>
      </w:r>
      <w:r w:rsidRPr="00B420E4">
        <w:rPr>
          <w:rStyle w:val="StyleBoldUnderline"/>
        </w:rPr>
        <w:t xml:space="preserve"> genuine bioterrorist </w:t>
      </w:r>
      <w:r w:rsidRPr="00B05945">
        <w:rPr>
          <w:rStyle w:val="StyleBoldUnderline"/>
          <w:highlight w:val="yellow"/>
        </w:rPr>
        <w:t>attack</w:t>
      </w:r>
      <w:r w:rsidRPr="00B420E4">
        <w:rPr>
          <w:rStyle w:val="StyleBoldUnderline"/>
        </w:rPr>
        <w:t xml:space="preserve"> took place in 1993</w:t>
      </w:r>
      <w:r w:rsidRPr="00C06778">
        <w:rPr>
          <w:sz w:val="14"/>
          <w:szCs w:val="20"/>
        </w:rPr>
        <w:t xml:space="preserve">. </w:t>
      </w:r>
      <w:r w:rsidRPr="00B420E4">
        <w:rPr>
          <w:rStyle w:val="StyleBoldUnderline"/>
        </w:rPr>
        <w:t xml:space="preserve">Members of the </w:t>
      </w:r>
      <w:r w:rsidRPr="00B05945">
        <w:rPr>
          <w:rStyle w:val="StyleBoldUnderline"/>
          <w:highlight w:val="yellow"/>
        </w:rPr>
        <w:t xml:space="preserve">Aum Shinrikyo </w:t>
      </w:r>
      <w:r w:rsidRPr="00B420E4">
        <w:rPr>
          <w:rStyle w:val="StyleBoldUnderline"/>
        </w:rPr>
        <w:t>cult successfully</w:t>
      </w:r>
      <w:r w:rsidRPr="00C06778">
        <w:rPr>
          <w:sz w:val="14"/>
          <w:szCs w:val="20"/>
        </w:rPr>
        <w:t xml:space="preserve"> isolated and </w:t>
      </w:r>
      <w:r w:rsidRPr="00B05945">
        <w:rPr>
          <w:rStyle w:val="StyleBoldUnderline"/>
          <w:highlight w:val="yellow"/>
        </w:rPr>
        <w:t>grew</w:t>
      </w:r>
      <w:r w:rsidRPr="00C06778">
        <w:rPr>
          <w:sz w:val="14"/>
          <w:szCs w:val="20"/>
        </w:rPr>
        <w:t xml:space="preserve"> a large stock of </w:t>
      </w:r>
      <w:r w:rsidRPr="00B05945">
        <w:rPr>
          <w:rStyle w:val="StyleBoldUnderline"/>
          <w:highlight w:val="yellow"/>
        </w:rPr>
        <w:t>anthrax</w:t>
      </w:r>
      <w:r w:rsidRPr="00C06778">
        <w:rPr>
          <w:sz w:val="14"/>
          <w:szCs w:val="20"/>
        </w:rPr>
        <w:t xml:space="preserve"> bacteria, </w:t>
      </w:r>
      <w:r w:rsidRPr="00B05945">
        <w:rPr>
          <w:rStyle w:val="StyleBoldUnderline"/>
          <w:highlight w:val="yellow"/>
        </w:rPr>
        <w:t>then sprayed it</w:t>
      </w:r>
      <w:r w:rsidRPr="00B420E4">
        <w:rPr>
          <w:rStyle w:val="StyleBoldUnderline"/>
        </w:rPr>
        <w:t xml:space="preserve"> as an aerosol from the roof of a building</w:t>
      </w:r>
      <w:r w:rsidRPr="00B05945">
        <w:rPr>
          <w:rStyle w:val="StyleBoldUnderline"/>
          <w:highlight w:val="yellow"/>
        </w:rPr>
        <w:t xml:space="preserve"> in downtown Tokyo</w:t>
      </w:r>
      <w:r w:rsidRPr="00C06778">
        <w:rPr>
          <w:sz w:val="14"/>
          <w:szCs w:val="20"/>
        </w:rPr>
        <w:t xml:space="preserve">. </w:t>
      </w:r>
      <w:r w:rsidRPr="00B05945">
        <w:rPr>
          <w:rStyle w:val="StyleBoldUnderline"/>
          <w:highlight w:val="yellow"/>
        </w:rPr>
        <w:t>The cult was well-financed,</w:t>
      </w:r>
      <w:r w:rsidRPr="00B420E4">
        <w:rPr>
          <w:rStyle w:val="StyleBoldUnderline"/>
        </w:rPr>
        <w:t xml:space="preserve"> </w:t>
      </w:r>
      <w:r w:rsidRPr="00B05945">
        <w:rPr>
          <w:rStyle w:val="StyleBoldUnderline"/>
          <w:highlight w:val="yellow"/>
        </w:rPr>
        <w:t>and had</w:t>
      </w:r>
      <w:r w:rsidRPr="00B420E4">
        <w:rPr>
          <w:rStyle w:val="StyleBoldUnderline"/>
        </w:rPr>
        <w:t xml:space="preserve"> many </w:t>
      </w:r>
      <w:r w:rsidRPr="00B05945">
        <w:rPr>
          <w:rStyle w:val="StyleBoldUnderline"/>
          <w:highlight w:val="yellow"/>
        </w:rPr>
        <w:t xml:space="preserve">highly educated members, so </w:t>
      </w:r>
      <w:r w:rsidRPr="00B05945">
        <w:rPr>
          <w:rStyle w:val="Emphasis"/>
          <w:szCs w:val="20"/>
          <w:highlight w:val="yellow"/>
        </w:rPr>
        <w:t>this</w:t>
      </w:r>
      <w:r w:rsidRPr="00B420E4">
        <w:rPr>
          <w:rStyle w:val="StyleBoldUnderline"/>
        </w:rPr>
        <w:t xml:space="preserve"> release over the world’s largest city really </w:t>
      </w:r>
      <w:r w:rsidRPr="00B05945">
        <w:rPr>
          <w:rStyle w:val="Emphasis"/>
          <w:szCs w:val="20"/>
          <w:highlight w:val="yellow"/>
        </w:rPr>
        <w:t>represented a worst-case scenario</w:t>
      </w:r>
      <w:r w:rsidRPr="00C06778">
        <w:rPr>
          <w:sz w:val="14"/>
          <w:szCs w:val="20"/>
        </w:rPr>
        <w:t>.</w:t>
      </w:r>
      <w:r w:rsidR="00B05945" w:rsidRPr="00B05945">
        <w:rPr>
          <w:sz w:val="12"/>
          <w:szCs w:val="20"/>
        </w:rPr>
        <w:t>¶</w:t>
      </w:r>
      <w:r w:rsidRPr="00B05945">
        <w:rPr>
          <w:rStyle w:val="Emphasis"/>
          <w:szCs w:val="20"/>
          <w:highlight w:val="yellow"/>
        </w:rPr>
        <w:t xml:space="preserve"> Nobody got sick</w:t>
      </w:r>
      <w:r w:rsidRPr="00B420E4">
        <w:rPr>
          <w:rStyle w:val="StyleBoldUnderline"/>
        </w:rPr>
        <w:t xml:space="preserve"> or</w:t>
      </w:r>
      <w:r w:rsidRPr="00C06778">
        <w:rPr>
          <w:sz w:val="14"/>
          <w:szCs w:val="20"/>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B420E4">
        <w:rPr>
          <w:rStyle w:val="StyleBoldUnderline"/>
        </w:rPr>
        <w:t>one of the top “select agents” is extremely hard to grow and deploy even for relatively skilled non-state groups. It’s a really crappy bioterrorist weapon</w:t>
      </w:r>
      <w:r w:rsidRPr="00C06778">
        <w:rPr>
          <w:sz w:val="14"/>
          <w:szCs w:val="20"/>
        </w:rPr>
        <w:t>.</w:t>
      </w:r>
      <w:r w:rsidR="00B05945" w:rsidRPr="00B05945">
        <w:rPr>
          <w:sz w:val="12"/>
          <w:szCs w:val="20"/>
        </w:rPr>
        <w:t>¶</w:t>
      </w:r>
      <w:r w:rsidRPr="00C06778">
        <w:rPr>
          <w:sz w:val="14"/>
          <w:szCs w:val="20"/>
        </w:rPr>
        <w:t xml:space="preserve"> Taken together, these events point to an uncomfortable but inevitable conclusion: </w:t>
      </w:r>
      <w:r w:rsidRPr="00B420E4">
        <w:rPr>
          <w:rStyle w:val="StyleBoldUnderline"/>
        </w:rPr>
        <w:t>our biodefense industry is a far greater threat to us than any actual bioterrorists.</w:t>
      </w:r>
    </w:p>
    <w:p w:rsidR="00AB6ED5" w:rsidRPr="00015494" w:rsidRDefault="00AB6ED5" w:rsidP="00AB6ED5">
      <w:pPr>
        <w:pStyle w:val="Heading4"/>
      </w:pPr>
      <w:r>
        <w:t>Experts agree there’s no risk from bioterror</w:t>
      </w:r>
    </w:p>
    <w:p w:rsidR="00AB6ED5" w:rsidRPr="00FD0704" w:rsidRDefault="00AB6ED5" w:rsidP="00AB6ED5">
      <w:pPr>
        <w:rPr>
          <w:rFonts w:eastAsia="Calibri" w:cs="Georgia"/>
          <w:sz w:val="14"/>
          <w:szCs w:val="15"/>
        </w:rPr>
      </w:pPr>
      <w:r w:rsidRPr="00FD0704">
        <w:rPr>
          <w:rStyle w:val="StyleStyleBold12pt"/>
        </w:rPr>
        <w:t>O’Neill 4</w:t>
      </w:r>
      <w:r w:rsidRPr="00FD0704">
        <w:rPr>
          <w:rFonts w:eastAsia="Calibri" w:cs="Georgia"/>
          <w:b/>
          <w:bCs/>
        </w:rPr>
        <w:t xml:space="preserve"> </w:t>
      </w:r>
      <w:r w:rsidRPr="00FD0704">
        <w:rPr>
          <w:rFonts w:eastAsia="Calibri" w:cs="Georgia"/>
          <w:sz w:val="14"/>
          <w:szCs w:val="15"/>
        </w:rPr>
        <w:t>O’Neill 8/19/2004  [Brendan, “Weapons of Minimum Destruction” http://www.spiked-online</w:t>
      </w:r>
      <w:r>
        <w:rPr>
          <w:rFonts w:eastAsia="Calibri" w:cs="Georgia"/>
          <w:sz w:val="14"/>
          <w:szCs w:val="15"/>
        </w:rPr>
        <w:t>.com/Articles/0000000CA694.htm]</w:t>
      </w:r>
    </w:p>
    <w:p w:rsidR="00AB6ED5" w:rsidRDefault="00AB6ED5" w:rsidP="00AB6ED5">
      <w:pPr>
        <w:ind w:right="288"/>
        <w:rPr>
          <w:rFonts w:eastAsia="Calibri"/>
          <w:sz w:val="12"/>
        </w:rPr>
      </w:pPr>
      <w:r w:rsidRPr="00FD0704">
        <w:rPr>
          <w:rFonts w:eastAsia="Calibri"/>
          <w:sz w:val="12"/>
        </w:rPr>
        <w:t xml:space="preserve">David C </w:t>
      </w:r>
      <w:r w:rsidRPr="00FD0704">
        <w:rPr>
          <w:rStyle w:val="TitleChar"/>
        </w:rPr>
        <w:t>Rapoport</w:t>
      </w:r>
      <w:r w:rsidRPr="00FD0704">
        <w:rPr>
          <w:rFonts w:eastAsia="Calibri"/>
          <w:sz w:val="12"/>
        </w:rPr>
        <w:t xml:space="preserve">, </w:t>
      </w:r>
      <w:r w:rsidRPr="00B05945">
        <w:rPr>
          <w:rStyle w:val="TitleChar"/>
          <w:highlight w:val="yellow"/>
        </w:rPr>
        <w:t>prof</w:t>
      </w:r>
      <w:r w:rsidRPr="00FD0704">
        <w:rPr>
          <w:rStyle w:val="TitleChar"/>
        </w:rPr>
        <w:t xml:space="preserve">essor </w:t>
      </w:r>
      <w:r w:rsidRPr="00B05945">
        <w:rPr>
          <w:rStyle w:val="TitleChar"/>
          <w:highlight w:val="yellow"/>
        </w:rPr>
        <w:t>of poli</w:t>
      </w:r>
      <w:r w:rsidRPr="00FD0704">
        <w:rPr>
          <w:rFonts w:eastAsia="Calibri"/>
          <w:sz w:val="12"/>
          <w:szCs w:val="12"/>
        </w:rPr>
        <w:t xml:space="preserve">tical </w:t>
      </w:r>
      <w:r w:rsidRPr="00B05945">
        <w:rPr>
          <w:rStyle w:val="TitleChar"/>
          <w:highlight w:val="yellow"/>
        </w:rPr>
        <w:t>sci</w:t>
      </w:r>
      <w:r w:rsidRPr="00FD0704">
        <w:rPr>
          <w:rFonts w:eastAsia="Calibri"/>
          <w:sz w:val="12"/>
          <w:szCs w:val="12"/>
        </w:rPr>
        <w:t>ence</w:t>
      </w:r>
      <w:r w:rsidRPr="00FD0704">
        <w:rPr>
          <w:rFonts w:eastAsia="Calibri"/>
          <w:sz w:val="12"/>
        </w:rPr>
        <w:t xml:space="preserve"> at University of California, Los Angeles and editor of the Journal of Terrorism and Political Violence, has </w:t>
      </w:r>
      <w:r w:rsidRPr="00B05945">
        <w:rPr>
          <w:rStyle w:val="TitleChar"/>
          <w:highlight w:val="yellow"/>
        </w:rPr>
        <w:t>examined</w:t>
      </w:r>
      <w:r w:rsidRPr="00FD0704">
        <w:rPr>
          <w:rFonts w:eastAsia="Calibri"/>
          <w:sz w:val="12"/>
        </w:rPr>
        <w:t xml:space="preserve"> what he calls 'easily available </w:t>
      </w:r>
      <w:r w:rsidRPr="00FD0704">
        <w:rPr>
          <w:rStyle w:val="TitleChar"/>
        </w:rPr>
        <w:t xml:space="preserve">evidence' relating to the historic use of chemical and </w:t>
      </w:r>
      <w:r w:rsidRPr="00B05945">
        <w:rPr>
          <w:rStyle w:val="TitleChar"/>
          <w:highlight w:val="yellow"/>
        </w:rPr>
        <w:t>bio</w:t>
      </w:r>
      <w:r w:rsidRPr="00FD0704">
        <w:rPr>
          <w:rStyle w:val="TitleChar"/>
        </w:rPr>
        <w:t>logical</w:t>
      </w:r>
      <w:r w:rsidRPr="00B05945">
        <w:rPr>
          <w:rStyle w:val="TitleChar"/>
          <w:highlight w:val="yellow"/>
        </w:rPr>
        <w:t xml:space="preserve"> weapons</w:t>
      </w:r>
      <w:r w:rsidRPr="00FD0704">
        <w:rPr>
          <w:rFonts w:eastAsia="Calibri"/>
          <w:sz w:val="12"/>
        </w:rPr>
        <w:t xml:space="preserve">.  He </w:t>
      </w:r>
      <w:r w:rsidRPr="00B05945">
        <w:rPr>
          <w:rStyle w:val="TitleChar"/>
          <w:highlight w:val="yellow"/>
        </w:rPr>
        <w:t>found</w:t>
      </w:r>
      <w:r w:rsidRPr="00FD0704">
        <w:rPr>
          <w:rFonts w:eastAsia="Calibri"/>
          <w:sz w:val="12"/>
        </w:rPr>
        <w:t xml:space="preserve"> something surprising - </w:t>
      </w:r>
      <w:r w:rsidRPr="00B05945">
        <w:rPr>
          <w:rStyle w:val="TitleChar"/>
          <w:highlight w:val="yellow"/>
        </w:rPr>
        <w:t>such weapons do not cause mass destruction</w:t>
      </w:r>
      <w:r w:rsidRPr="00FD0704">
        <w:rPr>
          <w:rFonts w:eastAsia="Calibri"/>
          <w:sz w:val="12"/>
        </w:rPr>
        <w:t xml:space="preserve">. Indeed, whether used by states, terror groups or dispersed in industrial accidents, </w:t>
      </w:r>
      <w:r w:rsidRPr="00B05945">
        <w:rPr>
          <w:rStyle w:val="TitleChar"/>
          <w:highlight w:val="yellow"/>
        </w:rPr>
        <w:t>they tend to be</w:t>
      </w:r>
      <w:r w:rsidRPr="00FD0704">
        <w:rPr>
          <w:rStyle w:val="TitleChar"/>
        </w:rPr>
        <w:t xml:space="preserve"> far </w:t>
      </w:r>
      <w:r w:rsidRPr="00B05945">
        <w:rPr>
          <w:rStyle w:val="TitleChar"/>
          <w:highlight w:val="yellow"/>
        </w:rPr>
        <w:t>less destructive than conventional weapons</w:t>
      </w:r>
      <w:r w:rsidRPr="00FD0704">
        <w:rPr>
          <w:rStyle w:val="TitleChar"/>
        </w:rPr>
        <w:t xml:space="preserve">. </w:t>
      </w:r>
      <w:r w:rsidRPr="00B05945">
        <w:rPr>
          <w:rStyle w:val="TitleChar"/>
          <w:highlight w:val="yellow"/>
        </w:rPr>
        <w:t>'If we stopped speculating</w:t>
      </w:r>
      <w:r w:rsidRPr="00FD0704">
        <w:rPr>
          <w:rStyle w:val="TitleChar"/>
        </w:rPr>
        <w:t xml:space="preserve"> about things that might happen in the future and looked instead at what has happened in the past, </w:t>
      </w:r>
      <w:r w:rsidRPr="00B05945">
        <w:rPr>
          <w:rStyle w:val="TitleChar"/>
          <w:highlight w:val="yellow"/>
        </w:rPr>
        <w:t>we'd see</w:t>
      </w:r>
      <w:r w:rsidRPr="00FD0704">
        <w:rPr>
          <w:rStyle w:val="TitleChar"/>
        </w:rPr>
        <w:t xml:space="preserve"> that </w:t>
      </w:r>
      <w:r w:rsidRPr="00B05945">
        <w:rPr>
          <w:rStyle w:val="TitleChar"/>
          <w:highlight w:val="yellow"/>
        </w:rPr>
        <w:t>our fears</w:t>
      </w:r>
      <w:r w:rsidRPr="00FD0704">
        <w:rPr>
          <w:rStyle w:val="TitleChar"/>
        </w:rPr>
        <w:t xml:space="preserve"> about WMD </w:t>
      </w:r>
      <w:r w:rsidRPr="00B05945">
        <w:rPr>
          <w:rStyle w:val="TitleChar"/>
          <w:highlight w:val="yellow"/>
        </w:rPr>
        <w:t>are misplaced'</w:t>
      </w:r>
      <w:r w:rsidRPr="00FD0704">
        <w:rPr>
          <w:rFonts w:eastAsia="Calibri"/>
          <w:sz w:val="12"/>
        </w:rPr>
        <w:t xml:space="preserve">, </w:t>
      </w:r>
      <w:r w:rsidRPr="00FD0704">
        <w:rPr>
          <w:rFonts w:eastAsia="Calibri"/>
          <w:sz w:val="12"/>
          <w:szCs w:val="12"/>
        </w:rPr>
        <w:t xml:space="preserve">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w:t>
      </w:r>
      <w:r w:rsidRPr="00FD0704">
        <w:rPr>
          <w:rFonts w:eastAsia="Calibri"/>
          <w:sz w:val="12"/>
          <w:szCs w:val="12"/>
        </w:rPr>
        <w:lastRenderedPageBreak/>
        <w:t>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Rapoport. But</w:t>
      </w:r>
      <w:r w:rsidRPr="00FD0704">
        <w:rPr>
          <w:rFonts w:eastAsia="Calibri"/>
          <w:sz w:val="12"/>
        </w:rPr>
        <w:t xml:space="preserve"> </w:t>
      </w:r>
      <w:r w:rsidRPr="00FD0704">
        <w:rPr>
          <w:rStyle w:val="TitleChar"/>
        </w:rPr>
        <w:t xml:space="preserve">when it comes to chemical and biological weapons, 'the evidence suggests that we should call them "weapons of minimum destruction", </w:t>
      </w:r>
      <w:r w:rsidRPr="00FD0704">
        <w:rPr>
          <w:rFonts w:eastAsia="Calibri"/>
          <w:sz w:val="12"/>
          <w:szCs w:val="12"/>
        </w:rPr>
        <w:t>not mass destruction', 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Rapoport says that</w:t>
      </w:r>
      <w:r w:rsidRPr="00FD0704">
        <w:rPr>
          <w:rStyle w:val="TitleChar"/>
        </w:rPr>
        <w:t xml:space="preserve"> </w:t>
      </w:r>
      <w:r w:rsidRPr="00B05945">
        <w:rPr>
          <w:rStyle w:val="TitleChar"/>
          <w:highlight w:val="yellow"/>
        </w:rPr>
        <w:t>terrorist</w:t>
      </w:r>
      <w:r w:rsidRPr="00FD0704">
        <w:rPr>
          <w:rStyle w:val="TitleChar"/>
        </w:rPr>
        <w:t xml:space="preserve"> </w:t>
      </w:r>
      <w:r w:rsidRPr="00B05945">
        <w:rPr>
          <w:rStyle w:val="TitleChar"/>
          <w:highlight w:val="yellow"/>
        </w:rPr>
        <w:t xml:space="preserve">use of </w:t>
      </w:r>
      <w:r w:rsidRPr="00FD0704">
        <w:rPr>
          <w:rStyle w:val="TitleChar"/>
        </w:rPr>
        <w:t xml:space="preserve">chemical and </w:t>
      </w:r>
      <w:r w:rsidRPr="00B05945">
        <w:rPr>
          <w:rStyle w:val="TitleChar"/>
          <w:highlight w:val="yellow"/>
        </w:rPr>
        <w:t>bio</w:t>
      </w:r>
      <w:r w:rsidRPr="00FD0704">
        <w:rPr>
          <w:rStyle w:val="TitleChar"/>
        </w:rPr>
        <w:t xml:space="preserve">logical </w:t>
      </w:r>
      <w:r w:rsidRPr="00B05945">
        <w:rPr>
          <w:rStyle w:val="TitleChar"/>
          <w:highlight w:val="yellow"/>
        </w:rPr>
        <w:t>weapons is</w:t>
      </w:r>
      <w:r w:rsidRPr="00FD0704">
        <w:rPr>
          <w:rStyle w:val="TitleChar"/>
        </w:rPr>
        <w:t xml:space="preserve"> similar to state use</w:t>
      </w:r>
      <w:r w:rsidRPr="00FD0704">
        <w:rPr>
          <w:rFonts w:eastAsia="Calibri"/>
          <w:sz w:val="12"/>
        </w:rPr>
        <w:t xml:space="preserve"> - in that it is </w:t>
      </w:r>
      <w:r w:rsidRPr="00B05945">
        <w:rPr>
          <w:rStyle w:val="TitleChar"/>
          <w:highlight w:val="yellow"/>
        </w:rPr>
        <w:t>rare and</w:t>
      </w:r>
      <w:r w:rsidRPr="00FD0704">
        <w:rPr>
          <w:rStyle w:val="TitleChar"/>
        </w:rPr>
        <w:t xml:space="preserve">, in terms of causing mass destruction, </w:t>
      </w:r>
      <w:r w:rsidRPr="00B05945">
        <w:rPr>
          <w:rStyle w:val="TitleChar"/>
          <w:highlight w:val="yellow"/>
        </w:rPr>
        <w:t>not</w:t>
      </w:r>
      <w:r w:rsidRPr="00FD0704">
        <w:rPr>
          <w:rStyle w:val="TitleChar"/>
        </w:rPr>
        <w:t xml:space="preserve"> very </w:t>
      </w:r>
      <w:r w:rsidRPr="00B05945">
        <w:rPr>
          <w:rStyle w:val="TitleChar"/>
          <w:highlight w:val="yellow"/>
        </w:rPr>
        <w:t>effective</w:t>
      </w:r>
      <w:r w:rsidRPr="00FD0704">
        <w:rPr>
          <w:rFonts w:eastAsia="Calibri"/>
          <w:sz w:val="12"/>
        </w:rPr>
        <w:t xml:space="preserve">. He cites the work of journalist and author John Parachini, who says that </w:t>
      </w:r>
      <w:r w:rsidRPr="00FD0704">
        <w:rPr>
          <w:rStyle w:val="TitleChar"/>
        </w:rPr>
        <w:t>over the past 25 years</w:t>
      </w:r>
      <w:r w:rsidRPr="00FD0704">
        <w:rPr>
          <w:rFonts w:eastAsia="Calibri"/>
          <w:sz w:val="12"/>
        </w:rPr>
        <w:t xml:space="preserve"> only </w:t>
      </w:r>
      <w:r w:rsidRPr="00B05945">
        <w:rPr>
          <w:rStyle w:val="TitleChar"/>
          <w:highlight w:val="yellow"/>
        </w:rPr>
        <w:t>four</w:t>
      </w:r>
      <w:r w:rsidRPr="00FD0704">
        <w:rPr>
          <w:rFonts w:eastAsia="Calibri"/>
          <w:sz w:val="12"/>
        </w:rPr>
        <w:t xml:space="preserve"> significant </w:t>
      </w:r>
      <w:r w:rsidRPr="00B05945">
        <w:rPr>
          <w:rStyle w:val="TitleChar"/>
          <w:highlight w:val="yellow"/>
        </w:rPr>
        <w:t>attempts</w:t>
      </w:r>
      <w:r w:rsidRPr="00FD0704">
        <w:rPr>
          <w:rStyle w:val="TitleChar"/>
        </w:rPr>
        <w:t xml:space="preserve"> by terrorists to use WMD </w:t>
      </w:r>
      <w:r w:rsidRPr="00B05945">
        <w:rPr>
          <w:rStyle w:val="TitleChar"/>
          <w:highlight w:val="yellow"/>
        </w:rPr>
        <w:t>have been recorded</w:t>
      </w:r>
      <w:r w:rsidRPr="00FD0704">
        <w:rPr>
          <w:rFonts w:eastAsia="Calibri"/>
          <w:sz w:val="12"/>
        </w:rPr>
        <w:t xml:space="preserve">. </w:t>
      </w:r>
      <w:r w:rsidRPr="00B05945">
        <w:rPr>
          <w:rStyle w:val="TitleChar"/>
          <w:highlight w:val="yellow"/>
        </w:rPr>
        <w:t>The most effective</w:t>
      </w:r>
      <w:r w:rsidRPr="00FD0704">
        <w:rPr>
          <w:rFonts w:eastAsia="Calibri"/>
          <w:sz w:val="12"/>
        </w:rPr>
        <w:t xml:space="preserve"> WMD-attack by a non-state group, from a military perspective, was carried out </w:t>
      </w:r>
      <w:r w:rsidRPr="00FD0704">
        <w:rPr>
          <w:rStyle w:val="TitleChar"/>
        </w:rPr>
        <w:t>by the Tamil Tigers</w:t>
      </w:r>
      <w:r w:rsidRPr="00FD0704">
        <w:rPr>
          <w:rFonts w:eastAsia="Calibri"/>
          <w:sz w:val="12"/>
        </w:rPr>
        <w:t xml:space="preserve"> of Sri Lanka </w:t>
      </w:r>
      <w:r w:rsidRPr="00FD0704">
        <w:rPr>
          <w:rStyle w:val="TitleChar"/>
        </w:rPr>
        <w:t>in 1990</w:t>
      </w:r>
      <w:r w:rsidRPr="00FD0704">
        <w:rPr>
          <w:rFonts w:eastAsia="Calibri"/>
          <w:sz w:val="12"/>
        </w:rPr>
        <w:t xml:space="preserve">. They </w:t>
      </w:r>
      <w:r w:rsidRPr="00B05945">
        <w:rPr>
          <w:rStyle w:val="TitleChar"/>
          <w:highlight w:val="yellow"/>
        </w:rPr>
        <w:t>used</w:t>
      </w:r>
      <w:r w:rsidRPr="00FD0704">
        <w:rPr>
          <w:rStyle w:val="TitleChar"/>
        </w:rPr>
        <w:t xml:space="preserve"> </w:t>
      </w:r>
      <w:r w:rsidRPr="00B05945">
        <w:rPr>
          <w:rStyle w:val="TitleChar"/>
          <w:highlight w:val="yellow"/>
        </w:rPr>
        <w:t>chlorine</w:t>
      </w:r>
      <w:r w:rsidRPr="00FD0704">
        <w:rPr>
          <w:rStyle w:val="TitleChar"/>
        </w:rPr>
        <w:t xml:space="preserve"> gas against</w:t>
      </w:r>
      <w:r w:rsidRPr="00FD0704">
        <w:rPr>
          <w:rFonts w:eastAsia="Calibri"/>
          <w:sz w:val="12"/>
        </w:rPr>
        <w:t xml:space="preserve"> Sri Lankan </w:t>
      </w:r>
      <w:r w:rsidRPr="00FD0704">
        <w:rPr>
          <w:rStyle w:val="TitleChar"/>
        </w:rPr>
        <w:t>soldiers</w:t>
      </w:r>
      <w:r w:rsidRPr="00FD0704">
        <w:rPr>
          <w:rFonts w:eastAsia="Calibri"/>
          <w:sz w:val="12"/>
        </w:rPr>
        <w:t xml:space="preserve"> guarding a fort, injuring over 60 soldiers but </w:t>
      </w:r>
      <w:r w:rsidRPr="00B05945">
        <w:rPr>
          <w:rStyle w:val="TitleChar"/>
          <w:highlight w:val="yellow"/>
        </w:rPr>
        <w:t>killing none</w:t>
      </w:r>
      <w:r w:rsidRPr="00FD0704">
        <w:rPr>
          <w:rFonts w:eastAsia="Calibri"/>
          <w:sz w:val="12"/>
        </w:rPr>
        <w:t xml:space="preserve">.  The Tamil Tigers' </w:t>
      </w:r>
      <w:r w:rsidRPr="00FD0704">
        <w:rPr>
          <w:rStyle w:val="TitleChar"/>
        </w:rPr>
        <w:t>use of chemicals angered their support</w:t>
      </w:r>
      <w:r w:rsidRPr="00FD0704">
        <w:rPr>
          <w:rFonts w:eastAsia="Calibri"/>
          <w:sz w:val="12"/>
        </w:rPr>
        <w:t xml:space="preserve"> base, when </w:t>
      </w:r>
      <w:r w:rsidRPr="00FD0704">
        <w:rPr>
          <w:rStyle w:val="TitleChar"/>
        </w:rPr>
        <w:t>some of the chlorine drifted back into Tamil territory</w:t>
      </w:r>
      <w:r w:rsidRPr="00FD0704">
        <w:rPr>
          <w:rFonts w:eastAsia="Calibri"/>
          <w:sz w:val="12"/>
        </w:rPr>
        <w:t xml:space="preserve"> - confirming Rapoport's view that one problem with using unpredictable and unwieldy chemical and biological weapons over conventional weapons is that </w:t>
      </w:r>
      <w:r w:rsidRPr="00FD0704">
        <w:rPr>
          <w:rStyle w:val="TitleChar"/>
        </w:rPr>
        <w:t>the cost can be as great 'to the attacker as to the attacked'.</w:t>
      </w:r>
      <w:r w:rsidRPr="00FD0704">
        <w:rPr>
          <w:rFonts w:eastAsia="Calibri"/>
          <w:sz w:val="12"/>
        </w:rPr>
        <w:t xml:space="preserve"> The Tigers have not used WMD since.</w:t>
      </w:r>
    </w:p>
    <w:p w:rsidR="00AB6ED5" w:rsidRPr="008A6EF5" w:rsidRDefault="00AB6ED5" w:rsidP="008A6EF5"/>
    <w:p w:rsidR="00EF562C" w:rsidRDefault="00EF562C" w:rsidP="00EF562C">
      <w:pPr>
        <w:pStyle w:val="Heading2"/>
      </w:pPr>
      <w:r>
        <w:lastRenderedPageBreak/>
        <w:t>Idk maybe something</w:t>
      </w:r>
    </w:p>
    <w:p w:rsidR="00EF562C" w:rsidRDefault="006E78DB" w:rsidP="00EF562C">
      <w:hyperlink r:id="rId17" w:history="1">
        <w:r w:rsidR="00EF562C" w:rsidRPr="00897BCF">
          <w:rPr>
            <w:rStyle w:val="Hyperlink"/>
          </w:rPr>
          <w:t>http://www.studlife.com/forum/2009/08/31/loss-of-u-s-presence-in-latin-america-is-cause-for-alarm/</w:t>
        </w:r>
      </w:hyperlink>
    </w:p>
    <w:p w:rsidR="00EF562C" w:rsidRDefault="00EF562C" w:rsidP="00EF562C">
      <w:r>
        <w:t>loss of us presence is cause for harm, maybe</w:t>
      </w:r>
    </w:p>
    <w:p w:rsidR="00EF562C" w:rsidRDefault="00EF562C" w:rsidP="00EF562C"/>
    <w:p w:rsidR="00EF562C" w:rsidRDefault="00EF562C" w:rsidP="00EF562C"/>
    <w:bookmarkEnd w:id="0"/>
    <w:p w:rsidR="00EF562C" w:rsidRDefault="00EF562C">
      <w:pPr>
        <w:spacing w:after="200" w:line="276" w:lineRule="auto"/>
        <w:rPr>
          <w:rFonts w:asciiTheme="minorHAnsi" w:hAnsiTheme="minorHAnsi" w:cstheme="minorBidi"/>
        </w:rPr>
      </w:pPr>
    </w:p>
    <w:sectPr w:rsidR="00EF562C" w:rsidSect="006E78DB">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391C" w:rsidRDefault="009E391C" w:rsidP="005F5576">
      <w:r>
        <w:separator/>
      </w:r>
    </w:p>
  </w:endnote>
  <w:endnote w:type="continuationSeparator" w:id="0">
    <w:p w:rsidR="009E391C" w:rsidRDefault="009E391C"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391C" w:rsidRDefault="009E391C" w:rsidP="005F5576">
      <w:r>
        <w:separator/>
      </w:r>
    </w:p>
  </w:footnote>
  <w:footnote w:type="continuationSeparator" w:id="0">
    <w:p w:rsidR="009E391C" w:rsidRDefault="009E391C"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91F3B"/>
    <w:multiLevelType w:val="hybridMultilevel"/>
    <w:tmpl w:val="7A9E8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260395"/>
    <w:multiLevelType w:val="hybridMultilevel"/>
    <w:tmpl w:val="C1C2CA06"/>
    <w:lvl w:ilvl="0" w:tplc="CDF86248">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A37AB8"/>
    <w:rsid w:val="000022F2"/>
    <w:rsid w:val="000029A1"/>
    <w:rsid w:val="00002B91"/>
    <w:rsid w:val="0000459F"/>
    <w:rsid w:val="00004EB4"/>
    <w:rsid w:val="00005FE2"/>
    <w:rsid w:val="000139E5"/>
    <w:rsid w:val="0002196C"/>
    <w:rsid w:val="00021F29"/>
    <w:rsid w:val="00027EED"/>
    <w:rsid w:val="0003041D"/>
    <w:rsid w:val="00033028"/>
    <w:rsid w:val="000360A7"/>
    <w:rsid w:val="000468FB"/>
    <w:rsid w:val="0004750C"/>
    <w:rsid w:val="0005037B"/>
    <w:rsid w:val="00050983"/>
    <w:rsid w:val="00052946"/>
    <w:rsid w:val="00052A1D"/>
    <w:rsid w:val="00055AE7"/>
    <w:rsid w:val="00055E12"/>
    <w:rsid w:val="0005687A"/>
    <w:rsid w:val="00060D47"/>
    <w:rsid w:val="00064A59"/>
    <w:rsid w:val="0007162E"/>
    <w:rsid w:val="00073B9A"/>
    <w:rsid w:val="00076044"/>
    <w:rsid w:val="00076EB8"/>
    <w:rsid w:val="00081BFD"/>
    <w:rsid w:val="00090287"/>
    <w:rsid w:val="00090B99"/>
    <w:rsid w:val="00090BA2"/>
    <w:rsid w:val="00092550"/>
    <w:rsid w:val="000978A3"/>
    <w:rsid w:val="00097D7E"/>
    <w:rsid w:val="000A1D39"/>
    <w:rsid w:val="000A4FA5"/>
    <w:rsid w:val="000B1013"/>
    <w:rsid w:val="000B61C8"/>
    <w:rsid w:val="000B7078"/>
    <w:rsid w:val="000C3283"/>
    <w:rsid w:val="000C6B94"/>
    <w:rsid w:val="000C767D"/>
    <w:rsid w:val="000D0B76"/>
    <w:rsid w:val="000D1E5F"/>
    <w:rsid w:val="000D2AE5"/>
    <w:rsid w:val="000D3A26"/>
    <w:rsid w:val="000D3D8D"/>
    <w:rsid w:val="000D7C09"/>
    <w:rsid w:val="000E41A3"/>
    <w:rsid w:val="000E480A"/>
    <w:rsid w:val="000F2863"/>
    <w:rsid w:val="000F37E7"/>
    <w:rsid w:val="00101733"/>
    <w:rsid w:val="001102AB"/>
    <w:rsid w:val="00111ACF"/>
    <w:rsid w:val="00113C68"/>
    <w:rsid w:val="00114663"/>
    <w:rsid w:val="00114A80"/>
    <w:rsid w:val="00114C5B"/>
    <w:rsid w:val="0012057B"/>
    <w:rsid w:val="00126D92"/>
    <w:rsid w:val="001301AC"/>
    <w:rsid w:val="001304DF"/>
    <w:rsid w:val="00130ACD"/>
    <w:rsid w:val="00140397"/>
    <w:rsid w:val="0014072D"/>
    <w:rsid w:val="00141F7D"/>
    <w:rsid w:val="00141FBF"/>
    <w:rsid w:val="00151B92"/>
    <w:rsid w:val="00155C89"/>
    <w:rsid w:val="00156976"/>
    <w:rsid w:val="0016509D"/>
    <w:rsid w:val="001656D7"/>
    <w:rsid w:val="0016658F"/>
    <w:rsid w:val="00166CB6"/>
    <w:rsid w:val="0016711C"/>
    <w:rsid w:val="00167A9F"/>
    <w:rsid w:val="001711E1"/>
    <w:rsid w:val="001739B7"/>
    <w:rsid w:val="00175018"/>
    <w:rsid w:val="00177828"/>
    <w:rsid w:val="00177A1E"/>
    <w:rsid w:val="00182D51"/>
    <w:rsid w:val="0018565A"/>
    <w:rsid w:val="0019587B"/>
    <w:rsid w:val="001A30A9"/>
    <w:rsid w:val="001A4F0E"/>
    <w:rsid w:val="001B0A04"/>
    <w:rsid w:val="001B3CEC"/>
    <w:rsid w:val="001B68E4"/>
    <w:rsid w:val="001C1D82"/>
    <w:rsid w:val="001C2147"/>
    <w:rsid w:val="001C587E"/>
    <w:rsid w:val="001C60DF"/>
    <w:rsid w:val="001C6A05"/>
    <w:rsid w:val="001C7C90"/>
    <w:rsid w:val="001D0D51"/>
    <w:rsid w:val="001D727E"/>
    <w:rsid w:val="001E47D8"/>
    <w:rsid w:val="001F5420"/>
    <w:rsid w:val="001F7572"/>
    <w:rsid w:val="0020006E"/>
    <w:rsid w:val="002009AE"/>
    <w:rsid w:val="002101DA"/>
    <w:rsid w:val="00214B1C"/>
    <w:rsid w:val="0021620C"/>
    <w:rsid w:val="00217499"/>
    <w:rsid w:val="00221729"/>
    <w:rsid w:val="00224E21"/>
    <w:rsid w:val="0024023F"/>
    <w:rsid w:val="00240C4E"/>
    <w:rsid w:val="002427D2"/>
    <w:rsid w:val="00243DC0"/>
    <w:rsid w:val="00250E16"/>
    <w:rsid w:val="00253701"/>
    <w:rsid w:val="00257696"/>
    <w:rsid w:val="0026382E"/>
    <w:rsid w:val="0026566F"/>
    <w:rsid w:val="00265DF3"/>
    <w:rsid w:val="00272786"/>
    <w:rsid w:val="0028078D"/>
    <w:rsid w:val="00284E08"/>
    <w:rsid w:val="00285F4B"/>
    <w:rsid w:val="00287169"/>
    <w:rsid w:val="00287AB7"/>
    <w:rsid w:val="00290CA4"/>
    <w:rsid w:val="00294D00"/>
    <w:rsid w:val="00295E7B"/>
    <w:rsid w:val="0029737D"/>
    <w:rsid w:val="002A0BFE"/>
    <w:rsid w:val="002A213E"/>
    <w:rsid w:val="002A612B"/>
    <w:rsid w:val="002B68A4"/>
    <w:rsid w:val="002B6956"/>
    <w:rsid w:val="002C1425"/>
    <w:rsid w:val="002C571D"/>
    <w:rsid w:val="002C5772"/>
    <w:rsid w:val="002D0374"/>
    <w:rsid w:val="002D09C0"/>
    <w:rsid w:val="002D2946"/>
    <w:rsid w:val="002D2FBE"/>
    <w:rsid w:val="002D402F"/>
    <w:rsid w:val="002D529E"/>
    <w:rsid w:val="002D6BD6"/>
    <w:rsid w:val="002E1FAA"/>
    <w:rsid w:val="002E4DD9"/>
    <w:rsid w:val="002E50EC"/>
    <w:rsid w:val="002F0314"/>
    <w:rsid w:val="002F0923"/>
    <w:rsid w:val="002F47EA"/>
    <w:rsid w:val="002F674E"/>
    <w:rsid w:val="0030519D"/>
    <w:rsid w:val="0031172F"/>
    <w:rsid w:val="0031182D"/>
    <w:rsid w:val="00312555"/>
    <w:rsid w:val="00314B9D"/>
    <w:rsid w:val="00315CA2"/>
    <w:rsid w:val="00316FEB"/>
    <w:rsid w:val="003235D9"/>
    <w:rsid w:val="003245B8"/>
    <w:rsid w:val="00326EEB"/>
    <w:rsid w:val="0033078A"/>
    <w:rsid w:val="00330BD6"/>
    <w:rsid w:val="00331559"/>
    <w:rsid w:val="003321CC"/>
    <w:rsid w:val="0033690E"/>
    <w:rsid w:val="00341D6C"/>
    <w:rsid w:val="0034257B"/>
    <w:rsid w:val="00344E91"/>
    <w:rsid w:val="00347123"/>
    <w:rsid w:val="003471D8"/>
    <w:rsid w:val="0034756E"/>
    <w:rsid w:val="00347E74"/>
    <w:rsid w:val="00351D97"/>
    <w:rsid w:val="00352736"/>
    <w:rsid w:val="003532F2"/>
    <w:rsid w:val="00354B5B"/>
    <w:rsid w:val="00356271"/>
    <w:rsid w:val="0035710A"/>
    <w:rsid w:val="00361B88"/>
    <w:rsid w:val="003660D2"/>
    <w:rsid w:val="00366C18"/>
    <w:rsid w:val="00383E0A"/>
    <w:rsid w:val="003847C7"/>
    <w:rsid w:val="00385298"/>
    <w:rsid w:val="003852CE"/>
    <w:rsid w:val="00387538"/>
    <w:rsid w:val="00392E92"/>
    <w:rsid w:val="0039337B"/>
    <w:rsid w:val="00395C83"/>
    <w:rsid w:val="00395F26"/>
    <w:rsid w:val="003A07AC"/>
    <w:rsid w:val="003A2240"/>
    <w:rsid w:val="003A2A3B"/>
    <w:rsid w:val="003A440C"/>
    <w:rsid w:val="003A4F30"/>
    <w:rsid w:val="003B024E"/>
    <w:rsid w:val="003B0C84"/>
    <w:rsid w:val="003B183E"/>
    <w:rsid w:val="003B2F3E"/>
    <w:rsid w:val="003B347D"/>
    <w:rsid w:val="003B5338"/>
    <w:rsid w:val="003B55B7"/>
    <w:rsid w:val="003C3402"/>
    <w:rsid w:val="003C55FC"/>
    <w:rsid w:val="003C756E"/>
    <w:rsid w:val="003D2C33"/>
    <w:rsid w:val="003E4831"/>
    <w:rsid w:val="003E48DE"/>
    <w:rsid w:val="003E5516"/>
    <w:rsid w:val="003E7E8B"/>
    <w:rsid w:val="003F3030"/>
    <w:rsid w:val="003F47AE"/>
    <w:rsid w:val="003F73E5"/>
    <w:rsid w:val="00403971"/>
    <w:rsid w:val="00407386"/>
    <w:rsid w:val="0040796D"/>
    <w:rsid w:val="004138EF"/>
    <w:rsid w:val="004146C9"/>
    <w:rsid w:val="004207EA"/>
    <w:rsid w:val="00423F68"/>
    <w:rsid w:val="00425D70"/>
    <w:rsid w:val="00426AFC"/>
    <w:rsid w:val="0043141C"/>
    <w:rsid w:val="004319DE"/>
    <w:rsid w:val="00433C0D"/>
    <w:rsid w:val="00435232"/>
    <w:rsid w:val="004400EA"/>
    <w:rsid w:val="004427A8"/>
    <w:rsid w:val="00450882"/>
    <w:rsid w:val="00451C20"/>
    <w:rsid w:val="00452001"/>
    <w:rsid w:val="0045442E"/>
    <w:rsid w:val="004564E2"/>
    <w:rsid w:val="00457E88"/>
    <w:rsid w:val="004611D0"/>
    <w:rsid w:val="00462418"/>
    <w:rsid w:val="00462768"/>
    <w:rsid w:val="0046298F"/>
    <w:rsid w:val="00471A70"/>
    <w:rsid w:val="00473A79"/>
    <w:rsid w:val="004752B4"/>
    <w:rsid w:val="00475E03"/>
    <w:rsid w:val="00476723"/>
    <w:rsid w:val="0047798D"/>
    <w:rsid w:val="0048022F"/>
    <w:rsid w:val="004931DE"/>
    <w:rsid w:val="004965D0"/>
    <w:rsid w:val="004A2633"/>
    <w:rsid w:val="004A6083"/>
    <w:rsid w:val="004A6E81"/>
    <w:rsid w:val="004A7806"/>
    <w:rsid w:val="004B0545"/>
    <w:rsid w:val="004B2BBD"/>
    <w:rsid w:val="004B5AC1"/>
    <w:rsid w:val="004B6582"/>
    <w:rsid w:val="004B7E46"/>
    <w:rsid w:val="004C369B"/>
    <w:rsid w:val="004C3F41"/>
    <w:rsid w:val="004C6733"/>
    <w:rsid w:val="004C6A3B"/>
    <w:rsid w:val="004D3745"/>
    <w:rsid w:val="004D3987"/>
    <w:rsid w:val="004E294C"/>
    <w:rsid w:val="004E3132"/>
    <w:rsid w:val="004E48D3"/>
    <w:rsid w:val="004E4C5D"/>
    <w:rsid w:val="004E552E"/>
    <w:rsid w:val="004E656D"/>
    <w:rsid w:val="004F0849"/>
    <w:rsid w:val="004F173C"/>
    <w:rsid w:val="004F1B8C"/>
    <w:rsid w:val="004F33F3"/>
    <w:rsid w:val="004F45B0"/>
    <w:rsid w:val="005020C3"/>
    <w:rsid w:val="005111F8"/>
    <w:rsid w:val="00513FA2"/>
    <w:rsid w:val="00514387"/>
    <w:rsid w:val="00514742"/>
    <w:rsid w:val="00515007"/>
    <w:rsid w:val="005152FF"/>
    <w:rsid w:val="00516459"/>
    <w:rsid w:val="00520153"/>
    <w:rsid w:val="005349E1"/>
    <w:rsid w:val="00537EF5"/>
    <w:rsid w:val="00541BA8"/>
    <w:rsid w:val="005420CC"/>
    <w:rsid w:val="005434D0"/>
    <w:rsid w:val="0054437C"/>
    <w:rsid w:val="00546D61"/>
    <w:rsid w:val="0054757D"/>
    <w:rsid w:val="00552900"/>
    <w:rsid w:val="00555F4B"/>
    <w:rsid w:val="005579BF"/>
    <w:rsid w:val="00560C3E"/>
    <w:rsid w:val="00563468"/>
    <w:rsid w:val="00564EC2"/>
    <w:rsid w:val="00565EAE"/>
    <w:rsid w:val="00571170"/>
    <w:rsid w:val="00573677"/>
    <w:rsid w:val="00573EED"/>
    <w:rsid w:val="00575F7D"/>
    <w:rsid w:val="00580383"/>
    <w:rsid w:val="00580E40"/>
    <w:rsid w:val="005825F9"/>
    <w:rsid w:val="00585BB3"/>
    <w:rsid w:val="00590731"/>
    <w:rsid w:val="00592865"/>
    <w:rsid w:val="00592B56"/>
    <w:rsid w:val="0059305B"/>
    <w:rsid w:val="00594C98"/>
    <w:rsid w:val="005A1DE8"/>
    <w:rsid w:val="005A2A88"/>
    <w:rsid w:val="005A506B"/>
    <w:rsid w:val="005A701C"/>
    <w:rsid w:val="005B2444"/>
    <w:rsid w:val="005B2D06"/>
    <w:rsid w:val="005B2D14"/>
    <w:rsid w:val="005B3140"/>
    <w:rsid w:val="005B6EC5"/>
    <w:rsid w:val="005B7505"/>
    <w:rsid w:val="005C0B05"/>
    <w:rsid w:val="005D1156"/>
    <w:rsid w:val="005E0681"/>
    <w:rsid w:val="005E1ECA"/>
    <w:rsid w:val="005E3220"/>
    <w:rsid w:val="005E3B08"/>
    <w:rsid w:val="005E3FE4"/>
    <w:rsid w:val="005E572E"/>
    <w:rsid w:val="005E5BEA"/>
    <w:rsid w:val="005E744C"/>
    <w:rsid w:val="005E7C50"/>
    <w:rsid w:val="005F0D5D"/>
    <w:rsid w:val="005F3C19"/>
    <w:rsid w:val="005F5576"/>
    <w:rsid w:val="006014AB"/>
    <w:rsid w:val="00605F20"/>
    <w:rsid w:val="00607C7A"/>
    <w:rsid w:val="0061680A"/>
    <w:rsid w:val="00622903"/>
    <w:rsid w:val="00623B70"/>
    <w:rsid w:val="00624586"/>
    <w:rsid w:val="00624DFB"/>
    <w:rsid w:val="0063578B"/>
    <w:rsid w:val="00636B3D"/>
    <w:rsid w:val="00641025"/>
    <w:rsid w:val="006427E6"/>
    <w:rsid w:val="00643C6A"/>
    <w:rsid w:val="0064470A"/>
    <w:rsid w:val="00646DD1"/>
    <w:rsid w:val="00650E98"/>
    <w:rsid w:val="00652E89"/>
    <w:rsid w:val="00653382"/>
    <w:rsid w:val="00653711"/>
    <w:rsid w:val="00656C61"/>
    <w:rsid w:val="006672D8"/>
    <w:rsid w:val="00670D96"/>
    <w:rsid w:val="00672877"/>
    <w:rsid w:val="00675D70"/>
    <w:rsid w:val="00675FCE"/>
    <w:rsid w:val="00683154"/>
    <w:rsid w:val="00690115"/>
    <w:rsid w:val="00690898"/>
    <w:rsid w:val="006908E5"/>
    <w:rsid w:val="00693039"/>
    <w:rsid w:val="00693A5A"/>
    <w:rsid w:val="00696620"/>
    <w:rsid w:val="006B302F"/>
    <w:rsid w:val="006C64D4"/>
    <w:rsid w:val="006C685E"/>
    <w:rsid w:val="006D3B34"/>
    <w:rsid w:val="006D3BDF"/>
    <w:rsid w:val="006E53F0"/>
    <w:rsid w:val="006E78DB"/>
    <w:rsid w:val="006F46C3"/>
    <w:rsid w:val="006F4FD2"/>
    <w:rsid w:val="006F59B3"/>
    <w:rsid w:val="006F7CDF"/>
    <w:rsid w:val="00700BDB"/>
    <w:rsid w:val="0070121B"/>
    <w:rsid w:val="00701E73"/>
    <w:rsid w:val="00703BF5"/>
    <w:rsid w:val="00711FE2"/>
    <w:rsid w:val="00712649"/>
    <w:rsid w:val="007128AD"/>
    <w:rsid w:val="00714BC9"/>
    <w:rsid w:val="00723F91"/>
    <w:rsid w:val="00725623"/>
    <w:rsid w:val="00734085"/>
    <w:rsid w:val="0074146C"/>
    <w:rsid w:val="00743059"/>
    <w:rsid w:val="00744F58"/>
    <w:rsid w:val="00750CED"/>
    <w:rsid w:val="00760A29"/>
    <w:rsid w:val="007711A2"/>
    <w:rsid w:val="007719B9"/>
    <w:rsid w:val="00771E18"/>
    <w:rsid w:val="007739F1"/>
    <w:rsid w:val="007745C6"/>
    <w:rsid w:val="007755F6"/>
    <w:rsid w:val="007761AD"/>
    <w:rsid w:val="00777387"/>
    <w:rsid w:val="007815E5"/>
    <w:rsid w:val="00785EED"/>
    <w:rsid w:val="00787343"/>
    <w:rsid w:val="00790BFA"/>
    <w:rsid w:val="00791121"/>
    <w:rsid w:val="00791C88"/>
    <w:rsid w:val="00794C12"/>
    <w:rsid w:val="00797B76"/>
    <w:rsid w:val="007A0129"/>
    <w:rsid w:val="007A1A00"/>
    <w:rsid w:val="007A3BF2"/>
    <w:rsid w:val="007A3D06"/>
    <w:rsid w:val="007A76EE"/>
    <w:rsid w:val="007A7E4A"/>
    <w:rsid w:val="007B12BF"/>
    <w:rsid w:val="007B3752"/>
    <w:rsid w:val="007B383B"/>
    <w:rsid w:val="007B5BD6"/>
    <w:rsid w:val="007B7C7B"/>
    <w:rsid w:val="007C350D"/>
    <w:rsid w:val="007C3689"/>
    <w:rsid w:val="007C3C9B"/>
    <w:rsid w:val="007D3012"/>
    <w:rsid w:val="007D3DAA"/>
    <w:rsid w:val="007D65A7"/>
    <w:rsid w:val="007D78D6"/>
    <w:rsid w:val="007D7ACA"/>
    <w:rsid w:val="007E26DE"/>
    <w:rsid w:val="007E3F59"/>
    <w:rsid w:val="007E5043"/>
    <w:rsid w:val="007E5183"/>
    <w:rsid w:val="007E6300"/>
    <w:rsid w:val="007F1E3B"/>
    <w:rsid w:val="007F574B"/>
    <w:rsid w:val="008043D2"/>
    <w:rsid w:val="008108CF"/>
    <w:rsid w:val="008133F9"/>
    <w:rsid w:val="00817E66"/>
    <w:rsid w:val="008232FF"/>
    <w:rsid w:val="00823AAC"/>
    <w:rsid w:val="00843A5A"/>
    <w:rsid w:val="00854C66"/>
    <w:rsid w:val="008553E1"/>
    <w:rsid w:val="008637EC"/>
    <w:rsid w:val="00867852"/>
    <w:rsid w:val="0087643B"/>
    <w:rsid w:val="00877669"/>
    <w:rsid w:val="008827D6"/>
    <w:rsid w:val="00883B70"/>
    <w:rsid w:val="00891540"/>
    <w:rsid w:val="00891739"/>
    <w:rsid w:val="00894BDB"/>
    <w:rsid w:val="00897F92"/>
    <w:rsid w:val="008A64C9"/>
    <w:rsid w:val="008A6EF5"/>
    <w:rsid w:val="008B180A"/>
    <w:rsid w:val="008B24B7"/>
    <w:rsid w:val="008B4FF2"/>
    <w:rsid w:val="008C2CD8"/>
    <w:rsid w:val="008C5743"/>
    <w:rsid w:val="008C68EE"/>
    <w:rsid w:val="008C7F44"/>
    <w:rsid w:val="008D4273"/>
    <w:rsid w:val="008D4EF3"/>
    <w:rsid w:val="008D681B"/>
    <w:rsid w:val="008E0B8B"/>
    <w:rsid w:val="008E0E4F"/>
    <w:rsid w:val="008E1FD5"/>
    <w:rsid w:val="008E4139"/>
    <w:rsid w:val="008F0A7B"/>
    <w:rsid w:val="008F2571"/>
    <w:rsid w:val="008F322F"/>
    <w:rsid w:val="00901B9C"/>
    <w:rsid w:val="00901E45"/>
    <w:rsid w:val="00907DFE"/>
    <w:rsid w:val="00910E0B"/>
    <w:rsid w:val="00911E45"/>
    <w:rsid w:val="009134CC"/>
    <w:rsid w:val="00914596"/>
    <w:rsid w:val="009146BF"/>
    <w:rsid w:val="00915AD4"/>
    <w:rsid w:val="00915EF1"/>
    <w:rsid w:val="00924C08"/>
    <w:rsid w:val="00925912"/>
    <w:rsid w:val="00927D88"/>
    <w:rsid w:val="00930D1F"/>
    <w:rsid w:val="009320B1"/>
    <w:rsid w:val="00935127"/>
    <w:rsid w:val="009367E2"/>
    <w:rsid w:val="0094025E"/>
    <w:rsid w:val="0094256C"/>
    <w:rsid w:val="009429E4"/>
    <w:rsid w:val="00950C71"/>
    <w:rsid w:val="00953F11"/>
    <w:rsid w:val="00955B0A"/>
    <w:rsid w:val="009601BF"/>
    <w:rsid w:val="00965B99"/>
    <w:rsid w:val="009706C1"/>
    <w:rsid w:val="0097596A"/>
    <w:rsid w:val="00976675"/>
    <w:rsid w:val="00976FBF"/>
    <w:rsid w:val="00984B38"/>
    <w:rsid w:val="00993F8E"/>
    <w:rsid w:val="009A0636"/>
    <w:rsid w:val="009A3E2D"/>
    <w:rsid w:val="009A572A"/>
    <w:rsid w:val="009A68F7"/>
    <w:rsid w:val="009A6FF5"/>
    <w:rsid w:val="009B2B47"/>
    <w:rsid w:val="009B35DB"/>
    <w:rsid w:val="009C0E28"/>
    <w:rsid w:val="009C4298"/>
    <w:rsid w:val="009D318C"/>
    <w:rsid w:val="009E01C8"/>
    <w:rsid w:val="009E391C"/>
    <w:rsid w:val="009F4971"/>
    <w:rsid w:val="00A01BDB"/>
    <w:rsid w:val="00A06EA1"/>
    <w:rsid w:val="00A10B8B"/>
    <w:rsid w:val="00A1112C"/>
    <w:rsid w:val="00A20D78"/>
    <w:rsid w:val="00A2174A"/>
    <w:rsid w:val="00A218C0"/>
    <w:rsid w:val="00A223D2"/>
    <w:rsid w:val="00A26733"/>
    <w:rsid w:val="00A27E30"/>
    <w:rsid w:val="00A3503B"/>
    <w:rsid w:val="00A3595E"/>
    <w:rsid w:val="00A3635E"/>
    <w:rsid w:val="00A37AB8"/>
    <w:rsid w:val="00A41C4E"/>
    <w:rsid w:val="00A46C7F"/>
    <w:rsid w:val="00A501C2"/>
    <w:rsid w:val="00A52CAF"/>
    <w:rsid w:val="00A73245"/>
    <w:rsid w:val="00A77145"/>
    <w:rsid w:val="00A80385"/>
    <w:rsid w:val="00A82989"/>
    <w:rsid w:val="00A83097"/>
    <w:rsid w:val="00A904FE"/>
    <w:rsid w:val="00A9262C"/>
    <w:rsid w:val="00A94B04"/>
    <w:rsid w:val="00AB3B76"/>
    <w:rsid w:val="00AB61DD"/>
    <w:rsid w:val="00AB6ED5"/>
    <w:rsid w:val="00AB71B8"/>
    <w:rsid w:val="00AC222F"/>
    <w:rsid w:val="00AC2CC7"/>
    <w:rsid w:val="00AC7B3B"/>
    <w:rsid w:val="00AD3CE6"/>
    <w:rsid w:val="00AD47AB"/>
    <w:rsid w:val="00AE1307"/>
    <w:rsid w:val="00AE3642"/>
    <w:rsid w:val="00AE545E"/>
    <w:rsid w:val="00AE7586"/>
    <w:rsid w:val="00AE7B59"/>
    <w:rsid w:val="00AF3966"/>
    <w:rsid w:val="00AF7A65"/>
    <w:rsid w:val="00B0103A"/>
    <w:rsid w:val="00B04AED"/>
    <w:rsid w:val="00B05945"/>
    <w:rsid w:val="00B06710"/>
    <w:rsid w:val="00B073B8"/>
    <w:rsid w:val="00B07EBF"/>
    <w:rsid w:val="00B166CB"/>
    <w:rsid w:val="00B235E1"/>
    <w:rsid w:val="00B24CE8"/>
    <w:rsid w:val="00B2531A"/>
    <w:rsid w:val="00B272CF"/>
    <w:rsid w:val="00B3145D"/>
    <w:rsid w:val="00B357BA"/>
    <w:rsid w:val="00B35804"/>
    <w:rsid w:val="00B41E33"/>
    <w:rsid w:val="00B42DB1"/>
    <w:rsid w:val="00B44D9A"/>
    <w:rsid w:val="00B52C5E"/>
    <w:rsid w:val="00B564DB"/>
    <w:rsid w:val="00B62AE6"/>
    <w:rsid w:val="00B62D05"/>
    <w:rsid w:val="00B73E08"/>
    <w:rsid w:val="00B7601B"/>
    <w:rsid w:val="00B768B6"/>
    <w:rsid w:val="00B816A3"/>
    <w:rsid w:val="00B824C2"/>
    <w:rsid w:val="00B908D1"/>
    <w:rsid w:val="00B940D1"/>
    <w:rsid w:val="00B96507"/>
    <w:rsid w:val="00BA3531"/>
    <w:rsid w:val="00BA4558"/>
    <w:rsid w:val="00BB58BD"/>
    <w:rsid w:val="00BB6A26"/>
    <w:rsid w:val="00BC0497"/>
    <w:rsid w:val="00BC1034"/>
    <w:rsid w:val="00BC3386"/>
    <w:rsid w:val="00BC37AB"/>
    <w:rsid w:val="00BC40F7"/>
    <w:rsid w:val="00BD4108"/>
    <w:rsid w:val="00BD44C1"/>
    <w:rsid w:val="00BE2408"/>
    <w:rsid w:val="00BE3EC6"/>
    <w:rsid w:val="00BE5BEB"/>
    <w:rsid w:val="00BE6528"/>
    <w:rsid w:val="00BF2B26"/>
    <w:rsid w:val="00BF411C"/>
    <w:rsid w:val="00BF75C1"/>
    <w:rsid w:val="00C0087A"/>
    <w:rsid w:val="00C02424"/>
    <w:rsid w:val="00C05F9D"/>
    <w:rsid w:val="00C07664"/>
    <w:rsid w:val="00C16255"/>
    <w:rsid w:val="00C17715"/>
    <w:rsid w:val="00C2639F"/>
    <w:rsid w:val="00C26ABF"/>
    <w:rsid w:val="00C27212"/>
    <w:rsid w:val="00C31AEA"/>
    <w:rsid w:val="00C34185"/>
    <w:rsid w:val="00C3646E"/>
    <w:rsid w:val="00C42DD6"/>
    <w:rsid w:val="00C466A3"/>
    <w:rsid w:val="00C47EA3"/>
    <w:rsid w:val="00C50686"/>
    <w:rsid w:val="00C51DA7"/>
    <w:rsid w:val="00C545E7"/>
    <w:rsid w:val="00C5539A"/>
    <w:rsid w:val="00C57591"/>
    <w:rsid w:val="00C663D1"/>
    <w:rsid w:val="00C66858"/>
    <w:rsid w:val="00C7044B"/>
    <w:rsid w:val="00C72E69"/>
    <w:rsid w:val="00C7411E"/>
    <w:rsid w:val="00C761B0"/>
    <w:rsid w:val="00C84988"/>
    <w:rsid w:val="00C924CC"/>
    <w:rsid w:val="00C96435"/>
    <w:rsid w:val="00CA4A38"/>
    <w:rsid w:val="00CA4AF6"/>
    <w:rsid w:val="00CA59CA"/>
    <w:rsid w:val="00CA6991"/>
    <w:rsid w:val="00CB2356"/>
    <w:rsid w:val="00CB36A4"/>
    <w:rsid w:val="00CB380A"/>
    <w:rsid w:val="00CB4075"/>
    <w:rsid w:val="00CB4E6D"/>
    <w:rsid w:val="00CB592C"/>
    <w:rsid w:val="00CB75CF"/>
    <w:rsid w:val="00CC23DE"/>
    <w:rsid w:val="00CD1D45"/>
    <w:rsid w:val="00CD2528"/>
    <w:rsid w:val="00CD291E"/>
    <w:rsid w:val="00CD3E3A"/>
    <w:rsid w:val="00CD7459"/>
    <w:rsid w:val="00CE55A6"/>
    <w:rsid w:val="00CE7F88"/>
    <w:rsid w:val="00CF13FC"/>
    <w:rsid w:val="00CF4AAF"/>
    <w:rsid w:val="00CF561A"/>
    <w:rsid w:val="00CF6C18"/>
    <w:rsid w:val="00CF7EA8"/>
    <w:rsid w:val="00D004DA"/>
    <w:rsid w:val="00D01673"/>
    <w:rsid w:val="00D0309A"/>
    <w:rsid w:val="00D03FA5"/>
    <w:rsid w:val="00D04D36"/>
    <w:rsid w:val="00D07BA4"/>
    <w:rsid w:val="00D109BA"/>
    <w:rsid w:val="00D10CE0"/>
    <w:rsid w:val="00D13E44"/>
    <w:rsid w:val="00D14914"/>
    <w:rsid w:val="00D176BE"/>
    <w:rsid w:val="00D17C4E"/>
    <w:rsid w:val="00D21359"/>
    <w:rsid w:val="00D215F6"/>
    <w:rsid w:val="00D21B14"/>
    <w:rsid w:val="00D22BE1"/>
    <w:rsid w:val="00D2765B"/>
    <w:rsid w:val="00D31DF7"/>
    <w:rsid w:val="00D33B91"/>
    <w:rsid w:val="00D415C6"/>
    <w:rsid w:val="00D420EA"/>
    <w:rsid w:val="00D436CE"/>
    <w:rsid w:val="00D44BDC"/>
    <w:rsid w:val="00D4639E"/>
    <w:rsid w:val="00D519C8"/>
    <w:rsid w:val="00D51ABF"/>
    <w:rsid w:val="00D5444B"/>
    <w:rsid w:val="00D55302"/>
    <w:rsid w:val="00D57CBF"/>
    <w:rsid w:val="00D6371F"/>
    <w:rsid w:val="00D6454D"/>
    <w:rsid w:val="00D66ABC"/>
    <w:rsid w:val="00D71CFC"/>
    <w:rsid w:val="00D81D89"/>
    <w:rsid w:val="00D84BCB"/>
    <w:rsid w:val="00D86024"/>
    <w:rsid w:val="00D94CA3"/>
    <w:rsid w:val="00D96595"/>
    <w:rsid w:val="00D97115"/>
    <w:rsid w:val="00DA018C"/>
    <w:rsid w:val="00DA36A6"/>
    <w:rsid w:val="00DA3C9D"/>
    <w:rsid w:val="00DB0F7E"/>
    <w:rsid w:val="00DB5489"/>
    <w:rsid w:val="00DB6C98"/>
    <w:rsid w:val="00DC66D0"/>
    <w:rsid w:val="00DC701C"/>
    <w:rsid w:val="00DD5F66"/>
    <w:rsid w:val="00DD7F91"/>
    <w:rsid w:val="00DE303C"/>
    <w:rsid w:val="00DE3D26"/>
    <w:rsid w:val="00DF655B"/>
    <w:rsid w:val="00DF7729"/>
    <w:rsid w:val="00E00376"/>
    <w:rsid w:val="00E01016"/>
    <w:rsid w:val="00E03BC1"/>
    <w:rsid w:val="00E043B1"/>
    <w:rsid w:val="00E14EBD"/>
    <w:rsid w:val="00E156E9"/>
    <w:rsid w:val="00E16734"/>
    <w:rsid w:val="00E168F6"/>
    <w:rsid w:val="00E176A1"/>
    <w:rsid w:val="00E20838"/>
    <w:rsid w:val="00E23260"/>
    <w:rsid w:val="00E2367A"/>
    <w:rsid w:val="00E27BC7"/>
    <w:rsid w:val="00E35FC9"/>
    <w:rsid w:val="00E377A4"/>
    <w:rsid w:val="00E404E4"/>
    <w:rsid w:val="00E41346"/>
    <w:rsid w:val="00E420E9"/>
    <w:rsid w:val="00E4635D"/>
    <w:rsid w:val="00E47F58"/>
    <w:rsid w:val="00E6143C"/>
    <w:rsid w:val="00E61D76"/>
    <w:rsid w:val="00E655F3"/>
    <w:rsid w:val="00E674A9"/>
    <w:rsid w:val="00E674DB"/>
    <w:rsid w:val="00E70912"/>
    <w:rsid w:val="00E713D2"/>
    <w:rsid w:val="00E72492"/>
    <w:rsid w:val="00E75F28"/>
    <w:rsid w:val="00E82466"/>
    <w:rsid w:val="00E90AA6"/>
    <w:rsid w:val="00E90FC3"/>
    <w:rsid w:val="00E977B8"/>
    <w:rsid w:val="00E97AD1"/>
    <w:rsid w:val="00EA109B"/>
    <w:rsid w:val="00EA15A8"/>
    <w:rsid w:val="00EA2926"/>
    <w:rsid w:val="00EA60C2"/>
    <w:rsid w:val="00EB0528"/>
    <w:rsid w:val="00EB2446"/>
    <w:rsid w:val="00EB2CDE"/>
    <w:rsid w:val="00EC0CDD"/>
    <w:rsid w:val="00EC1A81"/>
    <w:rsid w:val="00EC6F32"/>
    <w:rsid w:val="00EC7E5C"/>
    <w:rsid w:val="00ED50DA"/>
    <w:rsid w:val="00ED78F1"/>
    <w:rsid w:val="00EE4DCA"/>
    <w:rsid w:val="00EE5C1D"/>
    <w:rsid w:val="00EF0F62"/>
    <w:rsid w:val="00EF562C"/>
    <w:rsid w:val="00F007E1"/>
    <w:rsid w:val="00F0134E"/>
    <w:rsid w:val="00F03673"/>
    <w:rsid w:val="00F057C6"/>
    <w:rsid w:val="00F1677D"/>
    <w:rsid w:val="00F17D96"/>
    <w:rsid w:val="00F17F28"/>
    <w:rsid w:val="00F22565"/>
    <w:rsid w:val="00F25C97"/>
    <w:rsid w:val="00F32AFF"/>
    <w:rsid w:val="00F3380E"/>
    <w:rsid w:val="00F40837"/>
    <w:rsid w:val="00F42F79"/>
    <w:rsid w:val="00F47773"/>
    <w:rsid w:val="00F5019D"/>
    <w:rsid w:val="00F5555C"/>
    <w:rsid w:val="00F56308"/>
    <w:rsid w:val="00F634D6"/>
    <w:rsid w:val="00F64385"/>
    <w:rsid w:val="00F6473F"/>
    <w:rsid w:val="00F65566"/>
    <w:rsid w:val="00F75193"/>
    <w:rsid w:val="00F76366"/>
    <w:rsid w:val="00F77B7F"/>
    <w:rsid w:val="00F805C0"/>
    <w:rsid w:val="00F95974"/>
    <w:rsid w:val="00FA2669"/>
    <w:rsid w:val="00FA7D0F"/>
    <w:rsid w:val="00FB357A"/>
    <w:rsid w:val="00FB4261"/>
    <w:rsid w:val="00FB43B1"/>
    <w:rsid w:val="00FB76EB"/>
    <w:rsid w:val="00FC0110"/>
    <w:rsid w:val="00FC0608"/>
    <w:rsid w:val="00FC2155"/>
    <w:rsid w:val="00FC2D56"/>
    <w:rsid w:val="00FC41A7"/>
    <w:rsid w:val="00FC784B"/>
    <w:rsid w:val="00FD0304"/>
    <w:rsid w:val="00FD2A39"/>
    <w:rsid w:val="00FD3ADE"/>
    <w:rsid w:val="00FD3BC4"/>
    <w:rsid w:val="00FD675B"/>
    <w:rsid w:val="00FD7483"/>
    <w:rsid w:val="00FD7636"/>
    <w:rsid w:val="00FE352F"/>
    <w:rsid w:val="00FE380E"/>
    <w:rsid w:val="00FE4404"/>
    <w:rsid w:val="00FF3D19"/>
    <w:rsid w:val="00FF4D6D"/>
    <w:rsid w:val="00FF6FE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0594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059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0594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0594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0594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B0594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05945"/>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7"/>
    <w:qFormat/>
    <w:rsid w:val="00B0594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05945"/>
    <w:rPr>
      <w:b/>
      <w:bCs/>
    </w:rPr>
  </w:style>
  <w:style w:type="character" w:customStyle="1" w:styleId="Heading3Char">
    <w:name w:val="Heading 3 Char"/>
    <w:aliases w:val="Block Char"/>
    <w:basedOn w:val="DefaultParagraphFont"/>
    <w:link w:val="Heading3"/>
    <w:uiPriority w:val="3"/>
    <w:rsid w:val="00B05945"/>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basedOn w:val="DefaultParagraphFont"/>
    <w:uiPriority w:val="6"/>
    <w:qFormat/>
    <w:rsid w:val="00B0594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05945"/>
    <w:rPr>
      <w:b/>
      <w:bCs/>
      <w:sz w:val="26"/>
      <w:u w:val="none"/>
    </w:rPr>
  </w:style>
  <w:style w:type="paragraph" w:styleId="Header">
    <w:name w:val="header"/>
    <w:basedOn w:val="Normal"/>
    <w:link w:val="HeaderChar"/>
    <w:uiPriority w:val="99"/>
    <w:semiHidden/>
    <w:rsid w:val="00B05945"/>
    <w:pPr>
      <w:tabs>
        <w:tab w:val="center" w:pos="4680"/>
        <w:tab w:val="right" w:pos="9360"/>
      </w:tabs>
    </w:pPr>
  </w:style>
  <w:style w:type="character" w:customStyle="1" w:styleId="HeaderChar">
    <w:name w:val="Header Char"/>
    <w:basedOn w:val="DefaultParagraphFont"/>
    <w:link w:val="Header"/>
    <w:uiPriority w:val="99"/>
    <w:semiHidden/>
    <w:rsid w:val="00B05945"/>
    <w:rPr>
      <w:rFonts w:ascii="Calibri" w:hAnsi="Calibri" w:cs="Calibri"/>
    </w:rPr>
  </w:style>
  <w:style w:type="paragraph" w:styleId="Footer">
    <w:name w:val="footer"/>
    <w:basedOn w:val="Normal"/>
    <w:link w:val="FooterChar"/>
    <w:uiPriority w:val="99"/>
    <w:semiHidden/>
    <w:rsid w:val="00B05945"/>
    <w:pPr>
      <w:tabs>
        <w:tab w:val="center" w:pos="4680"/>
        <w:tab w:val="right" w:pos="9360"/>
      </w:tabs>
    </w:pPr>
  </w:style>
  <w:style w:type="character" w:customStyle="1" w:styleId="FooterChar">
    <w:name w:val="Footer Char"/>
    <w:basedOn w:val="DefaultParagraphFont"/>
    <w:link w:val="Footer"/>
    <w:uiPriority w:val="99"/>
    <w:semiHidden/>
    <w:rsid w:val="00B05945"/>
    <w:rPr>
      <w:rFonts w:ascii="Calibri" w:hAnsi="Calibri" w:cs="Calibri"/>
    </w:rPr>
  </w:style>
  <w:style w:type="character" w:styleId="Hyperlink">
    <w:name w:val="Hyperlink"/>
    <w:aliases w:val="heading 1 (block title),Card Text,Important,Read,Internet Link"/>
    <w:basedOn w:val="DefaultParagraphFont"/>
    <w:uiPriority w:val="99"/>
    <w:rsid w:val="00B05945"/>
    <w:rPr>
      <w:color w:val="auto"/>
      <w:u w:val="none"/>
    </w:rPr>
  </w:style>
  <w:style w:type="character" w:styleId="FollowedHyperlink">
    <w:name w:val="FollowedHyperlink"/>
    <w:basedOn w:val="DefaultParagraphFont"/>
    <w:uiPriority w:val="99"/>
    <w:semiHidden/>
    <w:rsid w:val="00B05945"/>
    <w:rPr>
      <w:color w:val="auto"/>
      <w:u w:val="none"/>
    </w:rPr>
  </w:style>
  <w:style w:type="character" w:customStyle="1" w:styleId="Heading4Char">
    <w:name w:val="Heading 4 Char"/>
    <w:aliases w:val="Tag Char"/>
    <w:basedOn w:val="DefaultParagraphFont"/>
    <w:link w:val="Heading4"/>
    <w:uiPriority w:val="4"/>
    <w:rsid w:val="00B05945"/>
    <w:rPr>
      <w:rFonts w:ascii="Calibri" w:eastAsiaTheme="majorEastAsia" w:hAnsi="Calibri" w:cstheme="majorBidi"/>
      <w:b/>
      <w:bCs/>
      <w:iCs/>
      <w:sz w:val="26"/>
    </w:rPr>
  </w:style>
  <w:style w:type="character" w:customStyle="1" w:styleId="TitleChar">
    <w:name w:val="Title Char"/>
    <w:basedOn w:val="DefaultParagraphFont"/>
    <w:link w:val="Title"/>
    <w:uiPriority w:val="5"/>
    <w:qFormat/>
    <w:rsid w:val="0021620C"/>
    <w:rPr>
      <w:bCs/>
      <w:u w:val="single"/>
    </w:rPr>
  </w:style>
  <w:style w:type="paragraph" w:styleId="Title">
    <w:name w:val="Title"/>
    <w:basedOn w:val="Normal"/>
    <w:next w:val="Normal"/>
    <w:link w:val="TitleChar"/>
    <w:uiPriority w:val="5"/>
    <w:qFormat/>
    <w:rsid w:val="0021620C"/>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21620C"/>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Text"/>
    <w:basedOn w:val="Normal"/>
    <w:next w:val="Normal"/>
    <w:link w:val="CardTextChar"/>
    <w:qFormat/>
    <w:rsid w:val="00B24CE8"/>
    <w:pPr>
      <w:ind w:left="288" w:right="288"/>
    </w:pPr>
    <w:rPr>
      <w:rFonts w:eastAsia="Times New Roman"/>
      <w:sz w:val="16"/>
      <w:szCs w:val="20"/>
    </w:rPr>
  </w:style>
  <w:style w:type="character" w:customStyle="1" w:styleId="CardTextChar">
    <w:name w:val="CardText Char"/>
    <w:basedOn w:val="DefaultParagraphFont"/>
    <w:link w:val="CardText"/>
    <w:rsid w:val="00B24CE8"/>
    <w:rPr>
      <w:rFonts w:ascii="Calibri" w:eastAsia="Times New Roman" w:hAnsi="Calibri" w:cs="Calibri"/>
      <w:sz w:val="16"/>
      <w:szCs w:val="20"/>
    </w:rPr>
  </w:style>
  <w:style w:type="character" w:customStyle="1" w:styleId="Underline">
    <w:name w:val="Underline!!"/>
    <w:basedOn w:val="DefaultParagraphFont"/>
    <w:uiPriority w:val="1"/>
    <w:qFormat/>
    <w:rsid w:val="00B24CE8"/>
    <w:rPr>
      <w:b w:val="0"/>
      <w:bCs/>
      <w:sz w:val="20"/>
      <w:u w:val="single"/>
    </w:rPr>
  </w:style>
  <w:style w:type="paragraph" w:customStyle="1" w:styleId="card">
    <w:name w:val="card!!"/>
    <w:basedOn w:val="Normal"/>
    <w:next w:val="Normal"/>
    <w:link w:val="cardChar"/>
    <w:qFormat/>
    <w:rsid w:val="00B24CE8"/>
    <w:pPr>
      <w:ind w:left="288" w:right="288"/>
    </w:pPr>
    <w:rPr>
      <w:rFonts w:eastAsia="Times New Roman"/>
      <w:sz w:val="16"/>
      <w:szCs w:val="20"/>
    </w:rPr>
  </w:style>
  <w:style w:type="character" w:customStyle="1" w:styleId="cardChar">
    <w:name w:val="card!! Char"/>
    <w:link w:val="card"/>
    <w:rsid w:val="00B24CE8"/>
    <w:rPr>
      <w:rFonts w:ascii="Calibri" w:eastAsia="Times New Roman" w:hAnsi="Calibri" w:cs="Calibri"/>
      <w:sz w:val="16"/>
      <w:szCs w:val="20"/>
    </w:rPr>
  </w:style>
  <w:style w:type="paragraph" w:customStyle="1" w:styleId="card0">
    <w:name w:val="card"/>
    <w:basedOn w:val="Normal"/>
    <w:link w:val="cardChar0"/>
    <w:qFormat/>
    <w:rsid w:val="00B24CE8"/>
    <w:pPr>
      <w:ind w:left="288" w:right="288"/>
    </w:pPr>
    <w:rPr>
      <w:rFonts w:ascii="Georgia" w:eastAsia="Times New Roman" w:hAnsi="Georgia" w:cs="Arial"/>
      <w:kern w:val="32"/>
      <w:sz w:val="16"/>
      <w:szCs w:val="20"/>
    </w:rPr>
  </w:style>
  <w:style w:type="character" w:customStyle="1" w:styleId="cardChar0">
    <w:name w:val="card Char"/>
    <w:basedOn w:val="DefaultParagraphFont"/>
    <w:link w:val="card0"/>
    <w:rsid w:val="00B24CE8"/>
    <w:rPr>
      <w:rFonts w:ascii="Georgia" w:eastAsia="Times New Roman" w:hAnsi="Georgia" w:cs="Arial"/>
      <w:kern w:val="32"/>
      <w:sz w:val="16"/>
      <w:szCs w:val="20"/>
    </w:rPr>
  </w:style>
  <w:style w:type="paragraph" w:customStyle="1" w:styleId="cardtext0">
    <w:name w:val="card text"/>
    <w:basedOn w:val="Normal"/>
    <w:link w:val="cardtextChar0"/>
    <w:qFormat/>
    <w:rsid w:val="00AB6ED5"/>
    <w:pPr>
      <w:ind w:left="288" w:right="288"/>
    </w:pPr>
  </w:style>
  <w:style w:type="character" w:customStyle="1" w:styleId="cardtextChar0">
    <w:name w:val="card text Char"/>
    <w:link w:val="cardtext0"/>
    <w:rsid w:val="00AB6ED5"/>
    <w:rPr>
      <w:rFonts w:ascii="Calibri" w:hAnsi="Calibri" w:cs="Calibri"/>
    </w:rPr>
  </w:style>
  <w:style w:type="paragraph" w:styleId="ListParagraph">
    <w:name w:val="List Paragraph"/>
    <w:basedOn w:val="Normal"/>
    <w:uiPriority w:val="34"/>
    <w:semiHidden/>
    <w:rsid w:val="005B7505"/>
    <w:pPr>
      <w:ind w:left="720"/>
      <w:contextualSpacing/>
    </w:pPr>
  </w:style>
  <w:style w:type="paragraph" w:styleId="DocumentMap">
    <w:name w:val="Document Map"/>
    <w:basedOn w:val="Normal"/>
    <w:link w:val="DocumentMapChar"/>
    <w:uiPriority w:val="99"/>
    <w:semiHidden/>
    <w:rsid w:val="003235D9"/>
    <w:rPr>
      <w:rFonts w:ascii="Tahoma" w:hAnsi="Tahoma" w:cs="Tahoma"/>
      <w:sz w:val="16"/>
      <w:szCs w:val="16"/>
    </w:rPr>
  </w:style>
  <w:style w:type="character" w:customStyle="1" w:styleId="DocumentMapChar">
    <w:name w:val="Document Map Char"/>
    <w:basedOn w:val="DefaultParagraphFont"/>
    <w:link w:val="DocumentMap"/>
    <w:uiPriority w:val="99"/>
    <w:semiHidden/>
    <w:rsid w:val="003235D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0594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B059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B0594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B0594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B0594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B059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5945"/>
  </w:style>
  <w:style w:type="character" w:customStyle="1" w:styleId="Heading1Char">
    <w:name w:val="Heading 1 Char"/>
    <w:aliases w:val="Pocket Char"/>
    <w:basedOn w:val="DefaultParagraphFont"/>
    <w:link w:val="Heading1"/>
    <w:uiPriority w:val="1"/>
    <w:rsid w:val="00B0594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B05945"/>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7"/>
    <w:qFormat/>
    <w:rsid w:val="00B0594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B05945"/>
    <w:rPr>
      <w:b/>
      <w:bCs/>
    </w:rPr>
  </w:style>
  <w:style w:type="character" w:customStyle="1" w:styleId="Heading3Char">
    <w:name w:val="Heading 3 Char"/>
    <w:aliases w:val="Block Char"/>
    <w:basedOn w:val="DefaultParagraphFont"/>
    <w:link w:val="Heading3"/>
    <w:uiPriority w:val="3"/>
    <w:rsid w:val="00B05945"/>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Bold,Kern at 16 pt,Intense Emphasis1,Style,Intense Emphasis11,Intense Emphasis2,Intense Emphasis111,HHeading 3 + 12 pt,Cards + Font: 12 pt Char,ci,Heading 3 Char Char Char1,c,cite"/>
    <w:basedOn w:val="DefaultParagraphFont"/>
    <w:uiPriority w:val="6"/>
    <w:qFormat/>
    <w:rsid w:val="00B0594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B05945"/>
    <w:rPr>
      <w:b/>
      <w:bCs/>
      <w:sz w:val="26"/>
      <w:u w:val="none"/>
    </w:rPr>
  </w:style>
  <w:style w:type="paragraph" w:styleId="Header">
    <w:name w:val="header"/>
    <w:basedOn w:val="Normal"/>
    <w:link w:val="HeaderChar"/>
    <w:uiPriority w:val="99"/>
    <w:semiHidden/>
    <w:rsid w:val="00B05945"/>
    <w:pPr>
      <w:tabs>
        <w:tab w:val="center" w:pos="4680"/>
        <w:tab w:val="right" w:pos="9360"/>
      </w:tabs>
    </w:pPr>
  </w:style>
  <w:style w:type="character" w:customStyle="1" w:styleId="HeaderChar">
    <w:name w:val="Header Char"/>
    <w:basedOn w:val="DefaultParagraphFont"/>
    <w:link w:val="Header"/>
    <w:uiPriority w:val="99"/>
    <w:semiHidden/>
    <w:rsid w:val="00B05945"/>
    <w:rPr>
      <w:rFonts w:ascii="Calibri" w:hAnsi="Calibri" w:cs="Calibri"/>
    </w:rPr>
  </w:style>
  <w:style w:type="paragraph" w:styleId="Footer">
    <w:name w:val="footer"/>
    <w:basedOn w:val="Normal"/>
    <w:link w:val="FooterChar"/>
    <w:uiPriority w:val="99"/>
    <w:semiHidden/>
    <w:rsid w:val="00B05945"/>
    <w:pPr>
      <w:tabs>
        <w:tab w:val="center" w:pos="4680"/>
        <w:tab w:val="right" w:pos="9360"/>
      </w:tabs>
    </w:pPr>
  </w:style>
  <w:style w:type="character" w:customStyle="1" w:styleId="FooterChar">
    <w:name w:val="Footer Char"/>
    <w:basedOn w:val="DefaultParagraphFont"/>
    <w:link w:val="Footer"/>
    <w:uiPriority w:val="99"/>
    <w:semiHidden/>
    <w:rsid w:val="00B05945"/>
    <w:rPr>
      <w:rFonts w:ascii="Calibri" w:hAnsi="Calibri" w:cs="Calibri"/>
    </w:rPr>
  </w:style>
  <w:style w:type="character" w:styleId="Hyperlink">
    <w:name w:val="Hyperlink"/>
    <w:aliases w:val="heading 1 (block title),Card Text,Important,Read,Internet Link"/>
    <w:basedOn w:val="DefaultParagraphFont"/>
    <w:uiPriority w:val="99"/>
    <w:rsid w:val="00B05945"/>
    <w:rPr>
      <w:color w:val="auto"/>
      <w:u w:val="none"/>
    </w:rPr>
  </w:style>
  <w:style w:type="character" w:styleId="FollowedHyperlink">
    <w:name w:val="FollowedHyperlink"/>
    <w:basedOn w:val="DefaultParagraphFont"/>
    <w:uiPriority w:val="99"/>
    <w:semiHidden/>
    <w:rsid w:val="00B05945"/>
    <w:rPr>
      <w:color w:val="auto"/>
      <w:u w:val="none"/>
    </w:rPr>
  </w:style>
  <w:style w:type="character" w:customStyle="1" w:styleId="Heading4Char">
    <w:name w:val="Heading 4 Char"/>
    <w:aliases w:val="Tag Char"/>
    <w:basedOn w:val="DefaultParagraphFont"/>
    <w:link w:val="Heading4"/>
    <w:uiPriority w:val="4"/>
    <w:rsid w:val="00B05945"/>
    <w:rPr>
      <w:rFonts w:ascii="Calibri" w:eastAsiaTheme="majorEastAsia" w:hAnsi="Calibri" w:cstheme="majorBidi"/>
      <w:b/>
      <w:bCs/>
      <w:iCs/>
      <w:sz w:val="26"/>
    </w:rPr>
  </w:style>
  <w:style w:type="character" w:customStyle="1" w:styleId="TitleChar">
    <w:name w:val="Title Char"/>
    <w:basedOn w:val="DefaultParagraphFont"/>
    <w:link w:val="Title"/>
    <w:uiPriority w:val="5"/>
    <w:qFormat/>
    <w:rsid w:val="0021620C"/>
    <w:rPr>
      <w:bCs/>
      <w:u w:val="single"/>
    </w:rPr>
  </w:style>
  <w:style w:type="paragraph" w:styleId="Title">
    <w:name w:val="Title"/>
    <w:basedOn w:val="Normal"/>
    <w:next w:val="Normal"/>
    <w:link w:val="TitleChar"/>
    <w:uiPriority w:val="5"/>
    <w:qFormat/>
    <w:rsid w:val="0021620C"/>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21620C"/>
    <w:rPr>
      <w:rFonts w:asciiTheme="majorHAnsi" w:eastAsiaTheme="majorEastAsia" w:hAnsiTheme="majorHAnsi" w:cstheme="majorBidi"/>
      <w:color w:val="17365D" w:themeColor="text2" w:themeShade="BF"/>
      <w:spacing w:val="5"/>
      <w:kern w:val="28"/>
      <w:sz w:val="52"/>
      <w:szCs w:val="52"/>
    </w:rPr>
  </w:style>
  <w:style w:type="paragraph" w:customStyle="1" w:styleId="CardText">
    <w:name w:val="CardText"/>
    <w:basedOn w:val="Normal"/>
    <w:next w:val="Normal"/>
    <w:link w:val="CardTextChar"/>
    <w:qFormat/>
    <w:rsid w:val="00B24CE8"/>
    <w:pPr>
      <w:ind w:left="288" w:right="288"/>
    </w:pPr>
    <w:rPr>
      <w:rFonts w:eastAsia="Times New Roman"/>
      <w:sz w:val="16"/>
      <w:szCs w:val="20"/>
    </w:rPr>
  </w:style>
  <w:style w:type="character" w:customStyle="1" w:styleId="CardTextChar">
    <w:name w:val="CardText Char"/>
    <w:basedOn w:val="DefaultParagraphFont"/>
    <w:link w:val="CardText"/>
    <w:rsid w:val="00B24CE8"/>
    <w:rPr>
      <w:rFonts w:ascii="Calibri" w:eastAsia="Times New Roman" w:hAnsi="Calibri" w:cs="Calibri"/>
      <w:sz w:val="16"/>
      <w:szCs w:val="20"/>
    </w:rPr>
  </w:style>
  <w:style w:type="character" w:customStyle="1" w:styleId="Underline">
    <w:name w:val="Underline!!"/>
    <w:basedOn w:val="DefaultParagraphFont"/>
    <w:uiPriority w:val="1"/>
    <w:qFormat/>
    <w:rsid w:val="00B24CE8"/>
    <w:rPr>
      <w:b w:val="0"/>
      <w:bCs/>
      <w:sz w:val="20"/>
      <w:u w:val="single"/>
    </w:rPr>
  </w:style>
  <w:style w:type="paragraph" w:customStyle="1" w:styleId="card">
    <w:name w:val="card!!"/>
    <w:basedOn w:val="Normal"/>
    <w:next w:val="Normal"/>
    <w:link w:val="cardChar"/>
    <w:qFormat/>
    <w:rsid w:val="00B24CE8"/>
    <w:pPr>
      <w:ind w:left="288" w:right="288"/>
    </w:pPr>
    <w:rPr>
      <w:rFonts w:eastAsia="Times New Roman"/>
      <w:sz w:val="16"/>
      <w:szCs w:val="20"/>
    </w:rPr>
  </w:style>
  <w:style w:type="character" w:customStyle="1" w:styleId="cardChar">
    <w:name w:val="card!! Char"/>
    <w:link w:val="card"/>
    <w:rsid w:val="00B24CE8"/>
    <w:rPr>
      <w:rFonts w:ascii="Calibri" w:eastAsia="Times New Roman" w:hAnsi="Calibri" w:cs="Calibri"/>
      <w:sz w:val="16"/>
      <w:szCs w:val="20"/>
    </w:rPr>
  </w:style>
  <w:style w:type="paragraph" w:customStyle="1" w:styleId="card0">
    <w:name w:val="card"/>
    <w:basedOn w:val="Normal"/>
    <w:link w:val="cardChar0"/>
    <w:qFormat/>
    <w:rsid w:val="00B24CE8"/>
    <w:pPr>
      <w:ind w:left="288" w:right="288"/>
    </w:pPr>
    <w:rPr>
      <w:rFonts w:ascii="Georgia" w:eastAsia="Times New Roman" w:hAnsi="Georgia" w:cs="Arial"/>
      <w:kern w:val="32"/>
      <w:sz w:val="16"/>
      <w:szCs w:val="20"/>
    </w:rPr>
  </w:style>
  <w:style w:type="character" w:customStyle="1" w:styleId="cardChar0">
    <w:name w:val="card Char"/>
    <w:basedOn w:val="DefaultParagraphFont"/>
    <w:link w:val="card0"/>
    <w:rsid w:val="00B24CE8"/>
    <w:rPr>
      <w:rFonts w:ascii="Georgia" w:eastAsia="Times New Roman" w:hAnsi="Georgia" w:cs="Arial"/>
      <w:kern w:val="32"/>
      <w:sz w:val="16"/>
      <w:szCs w:val="20"/>
    </w:rPr>
  </w:style>
  <w:style w:type="paragraph" w:customStyle="1" w:styleId="cardtext0">
    <w:name w:val="card text"/>
    <w:basedOn w:val="Normal"/>
    <w:link w:val="cardtextChar0"/>
    <w:qFormat/>
    <w:rsid w:val="00AB6ED5"/>
    <w:pPr>
      <w:ind w:left="288" w:right="288"/>
    </w:pPr>
  </w:style>
  <w:style w:type="character" w:customStyle="1" w:styleId="cardtextChar0">
    <w:name w:val="card text Char"/>
    <w:link w:val="cardtext0"/>
    <w:rsid w:val="00AB6ED5"/>
    <w:rPr>
      <w:rFonts w:ascii="Calibri" w:hAnsi="Calibri" w:cs="Calibri"/>
    </w:rPr>
  </w:style>
  <w:style w:type="paragraph" w:styleId="ListParagraph">
    <w:name w:val="List Paragraph"/>
    <w:basedOn w:val="Normal"/>
    <w:uiPriority w:val="34"/>
    <w:semiHidden/>
    <w:rsid w:val="005B7505"/>
    <w:pPr>
      <w:ind w:left="720"/>
      <w:contextualSpacing/>
    </w:pPr>
  </w:style>
</w:styles>
</file>

<file path=word/webSettings.xml><?xml version="1.0" encoding="utf-8"?>
<w:webSettings xmlns:r="http://schemas.openxmlformats.org/officeDocument/2006/relationships" xmlns:w="http://schemas.openxmlformats.org/wordprocessingml/2006/main">
  <w:divs>
    <w:div w:id="37360658">
      <w:bodyDiv w:val="1"/>
      <w:marLeft w:val="0"/>
      <w:marRight w:val="0"/>
      <w:marTop w:val="0"/>
      <w:marBottom w:val="0"/>
      <w:divBdr>
        <w:top w:val="none" w:sz="0" w:space="0" w:color="auto"/>
        <w:left w:val="none" w:sz="0" w:space="0" w:color="auto"/>
        <w:bottom w:val="none" w:sz="0" w:space="0" w:color="auto"/>
        <w:right w:val="none" w:sz="0" w:space="0" w:color="auto"/>
      </w:divBdr>
    </w:div>
    <w:div w:id="831989541">
      <w:bodyDiv w:val="1"/>
      <w:marLeft w:val="0"/>
      <w:marRight w:val="0"/>
      <w:marTop w:val="0"/>
      <w:marBottom w:val="0"/>
      <w:divBdr>
        <w:top w:val="none" w:sz="0" w:space="0" w:color="auto"/>
        <w:left w:val="none" w:sz="0" w:space="0" w:color="auto"/>
        <w:bottom w:val="none" w:sz="0" w:space="0" w:color="auto"/>
        <w:right w:val="none" w:sz="0" w:space="0" w:color="auto"/>
      </w:divBdr>
    </w:div>
    <w:div w:id="932859324">
      <w:bodyDiv w:val="1"/>
      <w:marLeft w:val="0"/>
      <w:marRight w:val="0"/>
      <w:marTop w:val="0"/>
      <w:marBottom w:val="0"/>
      <w:divBdr>
        <w:top w:val="none" w:sz="0" w:space="0" w:color="auto"/>
        <w:left w:val="none" w:sz="0" w:space="0" w:color="auto"/>
        <w:bottom w:val="none" w:sz="0" w:space="0" w:color="auto"/>
        <w:right w:val="none" w:sz="0" w:space="0" w:color="auto"/>
      </w:divBdr>
      <w:divsChild>
        <w:div w:id="786240735">
          <w:marLeft w:val="0"/>
          <w:marRight w:val="0"/>
          <w:marTop w:val="0"/>
          <w:marBottom w:val="150"/>
          <w:divBdr>
            <w:top w:val="none" w:sz="0" w:space="0" w:color="auto"/>
            <w:left w:val="none" w:sz="0" w:space="0" w:color="auto"/>
            <w:bottom w:val="none" w:sz="0" w:space="0" w:color="auto"/>
            <w:right w:val="none" w:sz="0" w:space="0" w:color="auto"/>
          </w:divBdr>
          <w:divsChild>
            <w:div w:id="1214385254">
              <w:marLeft w:val="0"/>
              <w:marRight w:val="0"/>
              <w:marTop w:val="0"/>
              <w:marBottom w:val="0"/>
              <w:divBdr>
                <w:top w:val="none" w:sz="0" w:space="0" w:color="auto"/>
                <w:left w:val="none" w:sz="0" w:space="0" w:color="auto"/>
                <w:bottom w:val="none" w:sz="0" w:space="0" w:color="auto"/>
                <w:right w:val="none" w:sz="0" w:space="0" w:color="auto"/>
              </w:divBdr>
              <w:divsChild>
                <w:div w:id="1967202048">
                  <w:marLeft w:val="0"/>
                  <w:marRight w:val="0"/>
                  <w:marTop w:val="150"/>
                  <w:marBottom w:val="150"/>
                  <w:divBdr>
                    <w:top w:val="none" w:sz="0" w:space="0" w:color="auto"/>
                    <w:left w:val="none" w:sz="0" w:space="0" w:color="auto"/>
                    <w:bottom w:val="none" w:sz="0" w:space="0" w:color="auto"/>
                    <w:right w:val="none" w:sz="0" w:space="0" w:color="auto"/>
                  </w:divBdr>
                  <w:divsChild>
                    <w:div w:id="923683978">
                      <w:marLeft w:val="0"/>
                      <w:marRight w:val="0"/>
                      <w:marTop w:val="0"/>
                      <w:marBottom w:val="45"/>
                      <w:divBdr>
                        <w:top w:val="none" w:sz="0" w:space="0" w:color="auto"/>
                        <w:left w:val="none" w:sz="0" w:space="0" w:color="auto"/>
                        <w:bottom w:val="none" w:sz="0" w:space="0" w:color="auto"/>
                        <w:right w:val="none" w:sz="0" w:space="0" w:color="auto"/>
                      </w:divBdr>
                    </w:div>
                    <w:div w:id="1123843581">
                      <w:marLeft w:val="0"/>
                      <w:marRight w:val="0"/>
                      <w:marTop w:val="0"/>
                      <w:marBottom w:val="0"/>
                      <w:divBdr>
                        <w:top w:val="single" w:sz="6" w:space="0" w:color="CCCCCC"/>
                        <w:left w:val="none" w:sz="0" w:space="0" w:color="auto"/>
                        <w:bottom w:val="single" w:sz="6" w:space="0" w:color="CCCCCC"/>
                        <w:right w:val="none" w:sz="0" w:space="0" w:color="auto"/>
                      </w:divBdr>
                    </w:div>
                  </w:divsChild>
                </w:div>
              </w:divsChild>
            </w:div>
          </w:divsChild>
        </w:div>
        <w:div w:id="811217426">
          <w:marLeft w:val="0"/>
          <w:marRight w:val="0"/>
          <w:marTop w:val="0"/>
          <w:marBottom w:val="0"/>
          <w:divBdr>
            <w:top w:val="none" w:sz="0" w:space="0" w:color="auto"/>
            <w:left w:val="none" w:sz="0" w:space="0" w:color="auto"/>
            <w:bottom w:val="none" w:sz="0" w:space="0" w:color="auto"/>
            <w:right w:val="none" w:sz="0" w:space="0" w:color="auto"/>
          </w:divBdr>
          <w:divsChild>
            <w:div w:id="738946297">
              <w:marLeft w:val="0"/>
              <w:marRight w:val="0"/>
              <w:marTop w:val="0"/>
              <w:marBottom w:val="150"/>
              <w:divBdr>
                <w:top w:val="none" w:sz="0" w:space="0" w:color="auto"/>
                <w:left w:val="none" w:sz="0" w:space="0" w:color="auto"/>
                <w:bottom w:val="none" w:sz="0" w:space="0" w:color="auto"/>
                <w:right w:val="none" w:sz="0" w:space="0" w:color="auto"/>
              </w:divBdr>
            </w:div>
          </w:divsChild>
        </w:div>
        <w:div w:id="55517874">
          <w:marLeft w:val="0"/>
          <w:marRight w:val="0"/>
          <w:marTop w:val="0"/>
          <w:marBottom w:val="0"/>
          <w:divBdr>
            <w:top w:val="none" w:sz="0" w:space="0" w:color="auto"/>
            <w:left w:val="none" w:sz="0" w:space="0" w:color="auto"/>
            <w:bottom w:val="none" w:sz="0" w:space="0" w:color="auto"/>
            <w:right w:val="none" w:sz="0" w:space="0" w:color="auto"/>
          </w:divBdr>
        </w:div>
        <w:div w:id="1359619364">
          <w:marLeft w:val="0"/>
          <w:marRight w:val="0"/>
          <w:marTop w:val="150"/>
          <w:marBottom w:val="150"/>
          <w:divBdr>
            <w:top w:val="none" w:sz="0" w:space="0" w:color="auto"/>
            <w:left w:val="none" w:sz="0" w:space="0" w:color="auto"/>
            <w:bottom w:val="none" w:sz="0" w:space="0" w:color="auto"/>
            <w:right w:val="none" w:sz="0" w:space="0" w:color="auto"/>
          </w:divBdr>
          <w:divsChild>
            <w:div w:id="1654991643">
              <w:marLeft w:val="0"/>
              <w:marRight w:val="0"/>
              <w:marTop w:val="150"/>
              <w:marBottom w:val="150"/>
              <w:divBdr>
                <w:top w:val="none" w:sz="0" w:space="0" w:color="auto"/>
                <w:left w:val="none" w:sz="0" w:space="0" w:color="auto"/>
                <w:bottom w:val="none" w:sz="0" w:space="0" w:color="auto"/>
                <w:right w:val="none" w:sz="0" w:space="0" w:color="auto"/>
              </w:divBdr>
              <w:divsChild>
                <w:div w:id="459223937">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971280706">
          <w:marLeft w:val="0"/>
          <w:marRight w:val="0"/>
          <w:marTop w:val="0"/>
          <w:marBottom w:val="150"/>
          <w:divBdr>
            <w:top w:val="none" w:sz="0" w:space="0" w:color="auto"/>
            <w:left w:val="none" w:sz="0" w:space="0" w:color="auto"/>
            <w:bottom w:val="none" w:sz="0" w:space="0" w:color="auto"/>
            <w:right w:val="none" w:sz="0" w:space="0" w:color="auto"/>
          </w:divBdr>
        </w:div>
        <w:div w:id="814907155">
          <w:marLeft w:val="0"/>
          <w:marRight w:val="0"/>
          <w:marTop w:val="150"/>
          <w:marBottom w:val="150"/>
          <w:divBdr>
            <w:top w:val="none" w:sz="0" w:space="0" w:color="auto"/>
            <w:left w:val="none" w:sz="0" w:space="0" w:color="auto"/>
            <w:bottom w:val="none" w:sz="0" w:space="0" w:color="auto"/>
            <w:right w:val="none" w:sz="0" w:space="0" w:color="auto"/>
          </w:divBdr>
          <w:divsChild>
            <w:div w:id="1444808886">
              <w:marLeft w:val="0"/>
              <w:marRight w:val="0"/>
              <w:marTop w:val="150"/>
              <w:marBottom w:val="150"/>
              <w:divBdr>
                <w:top w:val="none" w:sz="0" w:space="0" w:color="auto"/>
                <w:left w:val="none" w:sz="0" w:space="0" w:color="auto"/>
                <w:bottom w:val="none" w:sz="0" w:space="0" w:color="auto"/>
                <w:right w:val="none" w:sz="0" w:space="0" w:color="auto"/>
              </w:divBdr>
              <w:divsChild>
                <w:div w:id="137186482">
                  <w:marLeft w:val="0"/>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 w:id="1674139487">
      <w:bodyDiv w:val="1"/>
      <w:marLeft w:val="0"/>
      <w:marRight w:val="0"/>
      <w:marTop w:val="0"/>
      <w:marBottom w:val="0"/>
      <w:divBdr>
        <w:top w:val="none" w:sz="0" w:space="0" w:color="auto"/>
        <w:left w:val="none" w:sz="0" w:space="0" w:color="auto"/>
        <w:bottom w:val="none" w:sz="0" w:space="0" w:color="auto"/>
        <w:right w:val="none" w:sz="0" w:space="0" w:color="auto"/>
      </w:divBdr>
    </w:div>
    <w:div w:id="1805461940">
      <w:bodyDiv w:val="1"/>
      <w:marLeft w:val="0"/>
      <w:marRight w:val="0"/>
      <w:marTop w:val="0"/>
      <w:marBottom w:val="0"/>
      <w:divBdr>
        <w:top w:val="none" w:sz="0" w:space="0" w:color="auto"/>
        <w:left w:val="none" w:sz="0" w:space="0" w:color="auto"/>
        <w:bottom w:val="none" w:sz="0" w:space="0" w:color="auto"/>
        <w:right w:val="none" w:sz="0" w:space="0" w:color="auto"/>
      </w:divBdr>
    </w:div>
    <w:div w:id="1923054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ciaonet.org/journals/twq/v32i2/f_0016178_13952.pdf" TargetMode="Externa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www.ciaonet.org/journals/twq/v32i2/f_0016178_13952.pdf" TargetMode="External"/><Relationship Id="rId17" Type="http://schemas.openxmlformats.org/officeDocument/2006/relationships/hyperlink" Target="http://www.studlife.com/forum/2009/08/31/loss-of-u-s-presence-in-latin-america-is-cause-for-alarm/" TargetMode="External"/><Relationship Id="rId2" Type="http://schemas.openxmlformats.org/officeDocument/2006/relationships/customXml" Target="../customXml/item1.xml"/><Relationship Id="rId16" Type="http://schemas.openxmlformats.org/officeDocument/2006/relationships/hyperlink" Target="http://www.globaleconomicgovernance.org/wp-content/uploads/IR-Colloquium-MT12-Week-5_The-Irony-of-Global-Economic-Governance.pdf" TargetMode="External"/><Relationship Id="rId20" Type="http://schemas.microsoft.com/office/2007/relationships/stylesWithEffects" Target="stylesWithEffects.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www.globaleconomicgovernance.org/wp-content/uploads/IR-Colloquium-MT12-Week-5_The-Irony-of-Global-Economic-Governance.pdf"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yperlink" Target="http://www.hlswatch.com/2012/03/27/fixated-b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658F299-9CC7-4DE0-B996-D9D41B08A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68</Pages>
  <Words>37010</Words>
  <Characters>210959</Characters>
  <Application>Microsoft Office Word</Application>
  <DocSecurity>0</DocSecurity>
  <Lines>1757</Lines>
  <Paragraphs>494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247475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 Nimkar</dc:creator>
  <cp:lastModifiedBy>Owner, Team 2011</cp:lastModifiedBy>
  <cp:revision>2</cp:revision>
  <dcterms:created xsi:type="dcterms:W3CDTF">2013-08-09T16:31:00Z</dcterms:created>
  <dcterms:modified xsi:type="dcterms:W3CDTF">2013-08-09T16:31:00Z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