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3A6" w:rsidRDefault="005555F2" w:rsidP="007E7590">
      <w:pPr>
        <w:pStyle w:val="Heading1"/>
      </w:pPr>
      <w:bookmarkStart w:id="0" w:name="_GoBack"/>
      <w:bookmarkEnd w:id="0"/>
      <w:r>
        <w:t>Links</w:t>
      </w:r>
    </w:p>
    <w:p w:rsidR="007E7590" w:rsidRDefault="005555F2" w:rsidP="007E7590">
      <w:pPr>
        <w:pStyle w:val="Heading2"/>
      </w:pPr>
      <w:r>
        <w:lastRenderedPageBreak/>
        <w:t xml:space="preserve">Cuban </w:t>
      </w:r>
      <w:r w:rsidR="007E7590">
        <w:t>Embargo</w:t>
      </w:r>
    </w:p>
    <w:p w:rsidR="003B58AE" w:rsidRDefault="003B58AE" w:rsidP="007E7590">
      <w:pPr>
        <w:pStyle w:val="Heading3"/>
      </w:pPr>
      <w:r>
        <w:lastRenderedPageBreak/>
        <w:t xml:space="preserve">Popular – </w:t>
      </w:r>
      <w:proofErr w:type="spellStart"/>
      <w:r>
        <w:t>Bipart</w:t>
      </w:r>
      <w:proofErr w:type="spellEnd"/>
    </w:p>
    <w:p w:rsidR="003B58AE" w:rsidRPr="00A94E35" w:rsidRDefault="005B73C6" w:rsidP="003B58AE">
      <w:pPr>
        <w:pStyle w:val="Heading4"/>
      </w:pPr>
      <w:r>
        <w:t xml:space="preserve">Congress supports the plan – only </w:t>
      </w:r>
      <w:r w:rsidRPr="005B73C6">
        <w:rPr>
          <w:u w:val="single"/>
        </w:rPr>
        <w:t>presidential</w:t>
      </w:r>
      <w:r>
        <w:t xml:space="preserve"> opposition has stopped it</w:t>
      </w:r>
    </w:p>
    <w:p w:rsidR="003B58AE" w:rsidRPr="00A90992" w:rsidRDefault="003B58AE" w:rsidP="003B58AE">
      <w:r w:rsidRPr="00A90992">
        <w:rPr>
          <w:rStyle w:val="StyleStyleBold12pt"/>
        </w:rPr>
        <w:t>Sullivan, 6/12</w:t>
      </w:r>
      <w:r w:rsidRPr="00A90992">
        <w:t xml:space="preserve"> [Mark, Specialist on Latin American Affairs for the Congressional Research Service, “CRS Report for Congress Prepared for Members and Committees of Congress Cuba: U.S. Policy and Issues for the 113th Congress,” 6/12/13, </w:t>
      </w:r>
      <w:hyperlink r:id="rId9" w:history="1">
        <w:r w:rsidRPr="00A90992">
          <w:rPr>
            <w:rStyle w:val="Hyperlink"/>
          </w:rPr>
          <w:t>http://www.fas.org/sgp/crs/row/R43024.pdf</w:t>
        </w:r>
      </w:hyperlink>
      <w:r w:rsidRPr="00A90992">
        <w:t>] STRYKER</w:t>
      </w:r>
    </w:p>
    <w:p w:rsidR="003B58AE" w:rsidRDefault="003B58AE" w:rsidP="003B58AE">
      <w:pPr>
        <w:rPr>
          <w:rStyle w:val="StyleBoldUnderline"/>
        </w:rPr>
      </w:pPr>
      <w:r w:rsidRPr="00E67CE3">
        <w:rPr>
          <w:rStyle w:val="StyleBoldUnderline"/>
        </w:rPr>
        <w:t>Over the years, although U.S. policymakers have agreed on the overall objectives of U.S. policy toward Cuba</w:t>
      </w:r>
      <w:r w:rsidRPr="00E67CE3">
        <w:rPr>
          <w:sz w:val="16"/>
        </w:rPr>
        <w:t xml:space="preserve">—to help bring democracy and respect for human rights to the island—there have been several schools of thought about how to achieve those objectives. Some have advocated a policy of keeping maximum pressure on the Cuban government until reforms are enacted, while continuing efforts to support the Cuban people. </w:t>
      </w:r>
      <w:r w:rsidRPr="00E67CE3">
        <w:rPr>
          <w:rStyle w:val="StyleBoldUnderline"/>
        </w:rPr>
        <w:t>Others argue for an approach, sometimes referred to as constructive engagement, that would lift some U.S. sanctions that they believe are hurting the Cuban people, and move toward engaging Cuba in dialogue. Still others call for a swift normalization of U.S.-Cuban relations by lifting the U.S. embargo. Legislative initiatives introduced over the past decade have reflected these</w:t>
      </w:r>
      <w:r w:rsidRPr="00E67CE3">
        <w:rPr>
          <w:sz w:val="16"/>
        </w:rPr>
        <w:t xml:space="preserve"> three policy </w:t>
      </w:r>
      <w:r w:rsidRPr="00E67CE3">
        <w:rPr>
          <w:rStyle w:val="StyleBoldUnderline"/>
        </w:rPr>
        <w:t>approaches</w:t>
      </w:r>
      <w:r w:rsidRPr="00E67CE3">
        <w:rPr>
          <w:sz w:val="16"/>
        </w:rPr>
        <w:t xml:space="preserve">. </w:t>
      </w:r>
      <w:r w:rsidRPr="00E67CE3">
        <w:rPr>
          <w:rStyle w:val="Emphasis"/>
        </w:rPr>
        <w:t>Over the past decade, there have been efforts in Congress to ease U.S. sanctions, with, one or both houses at times approving amendments to appropriations measures that would have eased U.S. sanctions on Cuba</w:t>
      </w:r>
      <w:r w:rsidRPr="00E67CE3">
        <w:rPr>
          <w:sz w:val="16"/>
        </w:rPr>
        <w:t xml:space="preserve">. Until 2009, </w:t>
      </w:r>
      <w:r w:rsidRPr="00E67CE3">
        <w:rPr>
          <w:rStyle w:val="StyleBoldUnderline"/>
        </w:rPr>
        <w:t>these provisions were stripped out of final enacted measures</w:t>
      </w:r>
      <w:r w:rsidRPr="00E67CE3">
        <w:rPr>
          <w:sz w:val="16"/>
        </w:rPr>
        <w:t xml:space="preserve">, in part </w:t>
      </w:r>
      <w:r w:rsidRPr="00E67CE3">
        <w:rPr>
          <w:rStyle w:val="StyleBoldUnderline"/>
        </w:rPr>
        <w:t xml:space="preserve">because of </w:t>
      </w:r>
      <w:r w:rsidRPr="005B73C6">
        <w:rPr>
          <w:rStyle w:val="Emphasis"/>
        </w:rPr>
        <w:t>presidential veto threats</w:t>
      </w:r>
      <w:r w:rsidRPr="00E67CE3">
        <w:rPr>
          <w:sz w:val="16"/>
        </w:rPr>
        <w:t xml:space="preserve">. In March 2009, </w:t>
      </w:r>
      <w:r w:rsidRPr="00E67CE3">
        <w:rPr>
          <w:rStyle w:val="StyleBoldUnderline"/>
        </w:rPr>
        <w:t>Congress took action to ease some restrictions on travel to Cuba, marking the first time that Congress has eased Cuba sanctions since the approval of the Trade Sanctions Reform and Export Enhancement Act of 2000.</w:t>
      </w:r>
      <w:r w:rsidRPr="00E67CE3">
        <w:rPr>
          <w:sz w:val="16"/>
        </w:rPr>
        <w:t xml:space="preserve"> In light of Fidel Castro’s departure as head of government and the gradual economic changes being made by </w:t>
      </w:r>
      <w:proofErr w:type="spellStart"/>
      <w:r w:rsidRPr="00E67CE3">
        <w:rPr>
          <w:sz w:val="16"/>
        </w:rPr>
        <w:t>Raúl</w:t>
      </w:r>
      <w:proofErr w:type="spellEnd"/>
      <w:r w:rsidRPr="00E67CE3">
        <w:rPr>
          <w:sz w:val="16"/>
        </w:rPr>
        <w:t xml:space="preserve"> Castro, some observers called for a reexamination of U.S. policy toward Cuba. In this new context, two broad policy approaches have been advanced to contend with change in Cuba: a status-quo approach that maintains the U.S. dual-track policy of isolating the Cuban government while providing support to the Cuban people; and </w:t>
      </w:r>
      <w:r w:rsidRPr="00E67CE3">
        <w:rPr>
          <w:rStyle w:val="StyleBoldUnderline"/>
        </w:rPr>
        <w:t xml:space="preserve">an approach aimed at influencing the attitudes of the Cuban government and Cuban society through increased contact and engagement. </w:t>
      </w:r>
    </w:p>
    <w:p w:rsidR="00830AFA" w:rsidRDefault="00830AFA" w:rsidP="00830AFA">
      <w:pPr>
        <w:pStyle w:val="Heading4"/>
      </w:pPr>
      <w:r>
        <w:t>Lifting Embargo is bipartisan – Support building in congress</w:t>
      </w:r>
    </w:p>
    <w:p w:rsidR="00830AFA" w:rsidRDefault="00830AFA" w:rsidP="00830AFA">
      <w:proofErr w:type="spellStart"/>
      <w:r w:rsidRPr="004F1951">
        <w:rPr>
          <w:rStyle w:val="StyleStyleBold12pt"/>
        </w:rPr>
        <w:t>Litvinsky</w:t>
      </w:r>
      <w:proofErr w:type="spellEnd"/>
      <w:r w:rsidRPr="004F1951">
        <w:rPr>
          <w:rStyle w:val="StyleStyleBold12pt"/>
        </w:rPr>
        <w:t xml:space="preserve"> 3-31</w:t>
      </w:r>
      <w:r>
        <w:t xml:space="preserve"> (Marina, writer for </w:t>
      </w:r>
      <w:proofErr w:type="spellStart"/>
      <w:r>
        <w:t>interpress</w:t>
      </w:r>
      <w:proofErr w:type="spellEnd"/>
      <w:r>
        <w:t xml:space="preserve"> services, North America </w:t>
      </w:r>
      <w:proofErr w:type="spellStart"/>
      <w:r>
        <w:t>Interpress</w:t>
      </w:r>
      <w:proofErr w:type="spellEnd"/>
      <w:r>
        <w:t xml:space="preserve"> Services, </w:t>
      </w:r>
      <w:r w:rsidRPr="0036255C">
        <w:t>http://ipsnorthamerica.net/news.php?idnews=2125</w:t>
      </w:r>
      <w:r>
        <w:t xml:space="preserve"> ) </w:t>
      </w:r>
      <w:proofErr w:type="spellStart"/>
      <w:r>
        <w:t>okuno</w:t>
      </w:r>
      <w:proofErr w:type="spellEnd"/>
    </w:p>
    <w:p w:rsidR="00830AFA" w:rsidRPr="00830AFA" w:rsidRDefault="00830AFA" w:rsidP="003B58AE">
      <w:pPr>
        <w:rPr>
          <w:rStyle w:val="StyleBoldUnderline"/>
          <w:bCs w:val="0"/>
        </w:rPr>
      </w:pPr>
      <w:r w:rsidRPr="00553157">
        <w:rPr>
          <w:u w:val="single"/>
        </w:rPr>
        <w:t xml:space="preserve">A bipartisan group of U.S. senators and interest groups is backing a bill that would end the long economic embargo against Cuba, including travel restrictions to the island. </w:t>
      </w:r>
      <w:r w:rsidRPr="004F1951">
        <w:rPr>
          <w:sz w:val="12"/>
        </w:rPr>
        <w:t>¶</w:t>
      </w:r>
      <w:r w:rsidRPr="004F1951">
        <w:rPr>
          <w:sz w:val="16"/>
        </w:rPr>
        <w:t xml:space="preserve"> The 'Freedom to Travel to Cuba Act' was introduced Tuesday by Senators Byron Dorgan, a North Dakota Democrat and Senate Democratic Policy Committee chair, and Michael Enzi, a Republican from Wyoming</w:t>
      </w:r>
      <w:r w:rsidRPr="00553157">
        <w:rPr>
          <w:u w:val="single"/>
        </w:rPr>
        <w:t>. They were joined by 20 cosponsors, including influential Senators Christopher Dodd and Richard Lugar, the American Farm Bureau Federation, the U.S. Chamber of Commerce and Human Rights Watch (HRW).</w:t>
      </w:r>
      <w:r w:rsidRPr="004F1951">
        <w:rPr>
          <w:sz w:val="12"/>
        </w:rPr>
        <w:t>¶</w:t>
      </w:r>
      <w:r w:rsidRPr="00553157">
        <w:rPr>
          <w:sz w:val="12"/>
          <w:u w:val="single"/>
        </w:rPr>
        <w:t xml:space="preserve"> </w:t>
      </w:r>
      <w:r w:rsidRPr="00553157">
        <w:rPr>
          <w:u w:val="single"/>
        </w:rPr>
        <w:t>"The people of Cuba ought to be free," said Senator Dorgan, pointing to the U.S.'s failed Cuba policy in achieving this. The nearly 50-year-old embargo on Cuba is only "punishing American people," he said.</w:t>
      </w:r>
      <w:r w:rsidRPr="004F1951">
        <w:rPr>
          <w:sz w:val="12"/>
        </w:rPr>
        <w:t>¶</w:t>
      </w:r>
      <w:r w:rsidRPr="00553157">
        <w:rPr>
          <w:sz w:val="12"/>
          <w:u w:val="single"/>
        </w:rPr>
        <w:t xml:space="preserve"> </w:t>
      </w:r>
      <w:r w:rsidRPr="00553157">
        <w:rPr>
          <w:u w:val="single"/>
        </w:rPr>
        <w:t xml:space="preserve">If passed, the bill would prohibit the president from regulating or prohibiting travel to or from Cuba by U.S. citizens or legal residents or any of the transactions ordinarily incident to such travel, except in time of war or armed hostilities between the United States and Cuba, or of imminent danger to the public health or the physical safety of U.S. </w:t>
      </w:r>
      <w:proofErr w:type="spellStart"/>
      <w:r w:rsidRPr="00553157">
        <w:rPr>
          <w:u w:val="single"/>
        </w:rPr>
        <w:t>travellers</w:t>
      </w:r>
      <w:proofErr w:type="spellEnd"/>
      <w:r w:rsidRPr="00553157">
        <w:rPr>
          <w:u w:val="single"/>
        </w:rPr>
        <w:t>.</w:t>
      </w:r>
      <w:r w:rsidRPr="004F1951">
        <w:rPr>
          <w:sz w:val="12"/>
        </w:rPr>
        <w:t>¶</w:t>
      </w:r>
      <w:r w:rsidRPr="004F1951">
        <w:rPr>
          <w:sz w:val="16"/>
        </w:rPr>
        <w:t xml:space="preserve"> The Cuban embargo, introduced in 1961 and subsequently tightened further, prohibits travel to and business dealings with Cuba for all U.S. citizens. Many have argued that this policy actually thwarts U.S. interests and further strengthens the government there. </w:t>
      </w:r>
      <w:r w:rsidRPr="004F1951">
        <w:rPr>
          <w:sz w:val="12"/>
        </w:rPr>
        <w:t>¶</w:t>
      </w:r>
      <w:r w:rsidRPr="004F1951">
        <w:rPr>
          <w:sz w:val="16"/>
        </w:rPr>
        <w:t xml:space="preserve"> </w:t>
      </w:r>
      <w:r w:rsidRPr="00553157">
        <w:rPr>
          <w:u w:val="single"/>
        </w:rPr>
        <w:t>"The U.S. embargo on Cuba is a 50-year failure, and lifting the ban on travel is a good first step toward a more rational policy," said Myron Brilliant, senior vice president for International Affairs at the U.S. Chamber of Commerce. "The embargo was implemented to try to bring freedom to Cuba, but it made a martyr out of a tyrant and actually has helped prop up the regime."</w:t>
      </w:r>
      <w:r w:rsidRPr="004F1951">
        <w:rPr>
          <w:sz w:val="12"/>
        </w:rPr>
        <w:t>¶</w:t>
      </w:r>
      <w:r w:rsidRPr="00553157">
        <w:rPr>
          <w:sz w:val="12"/>
          <w:u w:val="single"/>
        </w:rPr>
        <w:t xml:space="preserve"> </w:t>
      </w:r>
      <w:r w:rsidRPr="00553157">
        <w:rPr>
          <w:u w:val="single"/>
        </w:rPr>
        <w:t>Sponsors of the bill include agricultural associations who believe the lifting of travel restrictions to Cuba will increase U.S. agricultural sales of such commodities as poultry, wheat and soybeans. Agricultural sales to Cuba have averaged 400 million dollars annually since 2000.</w:t>
      </w:r>
    </w:p>
    <w:p w:rsidR="003B58AE" w:rsidRPr="00A94E35" w:rsidRDefault="003B58AE" w:rsidP="003B58AE">
      <w:pPr>
        <w:pStyle w:val="Heading4"/>
      </w:pPr>
      <w:r>
        <w:t>Plan bipartisan – Congressional report proves</w:t>
      </w:r>
    </w:p>
    <w:p w:rsidR="003B58AE" w:rsidRPr="00DD7E4F" w:rsidRDefault="003B58AE" w:rsidP="003B58AE">
      <w:r w:rsidRPr="00DD7E4F">
        <w:rPr>
          <w:rStyle w:val="StyleStyleBold12pt"/>
        </w:rPr>
        <w:t>Clemons, 09</w:t>
      </w:r>
      <w:r>
        <w:t xml:space="preserve"> </w:t>
      </w:r>
      <w:r w:rsidRPr="00DD7E4F">
        <w:t xml:space="preserve">[Steve, Senior Fellow and Director of the American Strategy Program at the New America Foundation, “Howard Berman/Richard Lugar Bipartisan Team Call for End to Cuba Travel Ban,” 11/17/09, </w:t>
      </w:r>
      <w:r w:rsidRPr="00474CAD">
        <w:t>http://www.huffingtonpost.com/steve-clemons/howard-bermanrichard-luga_b_360180.html</w:t>
      </w:r>
      <w:r w:rsidRPr="00DD7E4F">
        <w:t>] STRYKER</w:t>
      </w:r>
    </w:p>
    <w:p w:rsidR="003B58AE" w:rsidRPr="003B58AE" w:rsidRDefault="003B58AE" w:rsidP="003B58AE">
      <w:pPr>
        <w:rPr>
          <w:bCs/>
          <w:u w:val="single"/>
        </w:rPr>
      </w:pPr>
      <w:r w:rsidRPr="00A94E35">
        <w:rPr>
          <w:rStyle w:val="StyleBoldUnderline"/>
        </w:rPr>
        <w:lastRenderedPageBreak/>
        <w:t>Senate Foreign Relations Committee Ranking Member Richard Lugar (R-IN) and House Foreign Affairs Committee Chairman Howard Berman (D-CA) have jointly written a compelling case to end the travel ban for all Americans desiring to go to Cuba. In fact, their piece, titled "Lift the Ban -- Let Americans Visit Cuba" really calls for ending travel restrictions on Americans going anywhere since Cuba is the only place in the world where America's democratic government restricts the travel freedom of its citizens</w:t>
      </w:r>
      <w:r w:rsidRPr="00A94E35">
        <w:rPr>
          <w:sz w:val="16"/>
        </w:rPr>
        <w:t xml:space="preserve">. It is a remarkable but true fact that the US government cannot stop regular Americans from traveling to North Korea, Burma, Iran, Zimbabwe, Sudan, Congo, or any other complicated place in the world -- except the one spot where the Cold War still freezes time -- Cuba. </w:t>
      </w:r>
      <w:r w:rsidRPr="00A94E35">
        <w:rPr>
          <w:rStyle w:val="StyleBoldUnderline"/>
        </w:rPr>
        <w:t xml:space="preserve">The Lugar-Berman piece reflects a sensible </w:t>
      </w:r>
      <w:r w:rsidRPr="00474CAD">
        <w:rPr>
          <w:rStyle w:val="Emphasis"/>
        </w:rPr>
        <w:t>bipartisan realism</w:t>
      </w:r>
      <w:r w:rsidRPr="00A94E35">
        <w:rPr>
          <w:rStyle w:val="StyleBoldUnderline"/>
        </w:rPr>
        <w:t xml:space="preserve"> about the fact </w:t>
      </w:r>
      <w:r w:rsidRPr="00474CAD">
        <w:rPr>
          <w:rStyle w:val="Emphasis"/>
        </w:rPr>
        <w:t>that five decades of an embargo have dramatically hurt US interests</w:t>
      </w:r>
      <w:r w:rsidRPr="00A94E35">
        <w:rPr>
          <w:rStyle w:val="StyleBoldUnderline"/>
        </w:rPr>
        <w:t xml:space="preserve"> and have only perpetuated a dysfunctional status quo in US-Cuba relations.</w:t>
      </w:r>
    </w:p>
    <w:p w:rsidR="00830AFA" w:rsidRDefault="00830AFA" w:rsidP="007E7590">
      <w:pPr>
        <w:pStyle w:val="Heading3"/>
      </w:pPr>
      <w:r>
        <w:lastRenderedPageBreak/>
        <w:t>Popular – Oil</w:t>
      </w:r>
    </w:p>
    <w:p w:rsidR="00830AFA" w:rsidRDefault="00830AFA" w:rsidP="00830AFA">
      <w:pPr>
        <w:pStyle w:val="Heading4"/>
      </w:pPr>
      <w:r>
        <w:t>New oil found off Cuba’s shore means lifting the Embargo is much more popular– huge incentives are putting pressure on Washington to lift the embargo</w:t>
      </w:r>
    </w:p>
    <w:p w:rsidR="00830AFA" w:rsidRPr="00491A6C" w:rsidRDefault="00830AFA" w:rsidP="00830AFA">
      <w:pPr>
        <w:rPr>
          <w:rStyle w:val="StyleBoldUnderline"/>
          <w:bCs w:val="0"/>
          <w:u w:val="none"/>
        </w:rPr>
      </w:pPr>
      <w:r w:rsidRPr="006E2A7A">
        <w:rPr>
          <w:rStyle w:val="StyleStyleBold12pt"/>
        </w:rPr>
        <w:t>Yapp 2011</w:t>
      </w:r>
      <w:r>
        <w:t xml:space="preserve"> </w:t>
      </w:r>
      <w:r w:rsidRPr="002B27A8">
        <w:t xml:space="preserve">(Robin, , Telegraph, 5/29/2011, </w:t>
      </w:r>
      <w:hyperlink r:id="rId10" w:history="1">
        <w:r w:rsidRPr="002B27A8">
          <w:t>http://www.telegraph.co.uk/news/worldnews/centralamericaandthecaribbean/cuba/8544870/US-could-lift-Cuba-embargo-after-oil-discovery.html</w:t>
        </w:r>
      </w:hyperlink>
      <w:r>
        <w:t xml:space="preserve">) </w:t>
      </w:r>
      <w:proofErr w:type="spellStart"/>
      <w:r>
        <w:t>okuno</w:t>
      </w:r>
      <w:proofErr w:type="spellEnd"/>
    </w:p>
    <w:p w:rsidR="00830AFA" w:rsidRPr="00830AFA" w:rsidRDefault="00830AFA" w:rsidP="00830AFA">
      <w:pPr>
        <w:rPr>
          <w:bCs/>
          <w:u w:val="single"/>
        </w:rPr>
      </w:pPr>
      <w:r w:rsidRPr="00D758B3">
        <w:rPr>
          <w:rStyle w:val="StyleBoldUnderline"/>
        </w:rPr>
        <w:t xml:space="preserve">The world's longest-running embargo has endured in part because there was little the US wanted to buy from its impoverished </w:t>
      </w:r>
      <w:proofErr w:type="spellStart"/>
      <w:r w:rsidRPr="00D758B3">
        <w:rPr>
          <w:rStyle w:val="StyleBoldUnderline"/>
        </w:rPr>
        <w:t>neighbour</w:t>
      </w:r>
      <w:proofErr w:type="spellEnd"/>
      <w:r w:rsidRPr="00D758B3">
        <w:rPr>
          <w:rStyle w:val="StyleBoldUnderline"/>
        </w:rPr>
        <w:t>.</w:t>
      </w:r>
      <w:r w:rsidRPr="00491A6C">
        <w:rPr>
          <w:rStyle w:val="StyleBoldUnderline"/>
          <w:sz w:val="12"/>
          <w:u w:val="none"/>
        </w:rPr>
        <w:t>¶</w:t>
      </w:r>
      <w:r w:rsidRPr="00491A6C">
        <w:rPr>
          <w:rStyle w:val="StyleBoldUnderline"/>
          <w:sz w:val="12"/>
        </w:rPr>
        <w:t xml:space="preserve"> </w:t>
      </w:r>
      <w:r w:rsidRPr="00D758B3">
        <w:rPr>
          <w:rStyle w:val="StyleBoldUnderline"/>
        </w:rPr>
        <w:t xml:space="preserve">But </w:t>
      </w:r>
      <w:r w:rsidRPr="00C66C5B">
        <w:rPr>
          <w:rStyle w:val="StyleBoldUnderline"/>
        </w:rPr>
        <w:t>the discovery of</w:t>
      </w:r>
      <w:r w:rsidRPr="002B27A8">
        <w:rPr>
          <w:rStyle w:val="Emphasis"/>
        </w:rPr>
        <w:t xml:space="preserve"> </w:t>
      </w:r>
      <w:r w:rsidRPr="00491A6C">
        <w:rPr>
          <w:sz w:val="16"/>
        </w:rPr>
        <w:t>between five and 20 billion barrels of</w:t>
      </w:r>
      <w:r w:rsidRPr="002B27A8">
        <w:rPr>
          <w:rStyle w:val="Emphasis"/>
        </w:rPr>
        <w:t xml:space="preserve"> </w:t>
      </w:r>
      <w:r w:rsidRPr="00C66C5B">
        <w:rPr>
          <w:rStyle w:val="StyleBoldUnderline"/>
        </w:rPr>
        <w:t>oil</w:t>
      </w:r>
      <w:r w:rsidRPr="002B27A8">
        <w:rPr>
          <w:rStyle w:val="Emphasis"/>
        </w:rPr>
        <w:t xml:space="preserve"> </w:t>
      </w:r>
      <w:r w:rsidRPr="00491A6C">
        <w:rPr>
          <w:sz w:val="16"/>
        </w:rPr>
        <w:t>in the deep waters</w:t>
      </w:r>
      <w:r w:rsidRPr="002B27A8">
        <w:rPr>
          <w:rStyle w:val="Emphasis"/>
        </w:rPr>
        <w:t xml:space="preserve"> </w:t>
      </w:r>
      <w:r w:rsidRPr="00C66C5B">
        <w:rPr>
          <w:rStyle w:val="StyleBoldUnderline"/>
        </w:rPr>
        <w:t>off Cuba's north coast,</w:t>
      </w:r>
      <w:r w:rsidRPr="00491A6C">
        <w:rPr>
          <w:sz w:val="16"/>
        </w:rPr>
        <w:t xml:space="preserve"> only 60 miles away from Florida, has</w:t>
      </w:r>
      <w:r w:rsidRPr="002B27A8">
        <w:rPr>
          <w:rStyle w:val="Emphasis"/>
        </w:rPr>
        <w:t xml:space="preserve"> </w:t>
      </w:r>
      <w:r w:rsidRPr="00C66C5B">
        <w:rPr>
          <w:rStyle w:val="StyleBoldUnderline"/>
        </w:rPr>
        <w:t>made American businessmen and politicians consider lifting the embargo.</w:t>
      </w:r>
      <w:r w:rsidRPr="00491A6C">
        <w:rPr>
          <w:rStyle w:val="StyleBoldUnderline"/>
          <w:sz w:val="12"/>
          <w:u w:val="none"/>
        </w:rPr>
        <w:t>¶</w:t>
      </w:r>
      <w:r w:rsidRPr="00491A6C">
        <w:rPr>
          <w:rStyle w:val="StyleBoldUnderline"/>
          <w:sz w:val="12"/>
        </w:rPr>
        <w:t xml:space="preserve"> </w:t>
      </w:r>
      <w:proofErr w:type="spellStart"/>
      <w:r w:rsidRPr="00491A6C">
        <w:rPr>
          <w:sz w:val="16"/>
        </w:rPr>
        <w:t>Repsol</w:t>
      </w:r>
      <w:proofErr w:type="spellEnd"/>
      <w:r w:rsidRPr="00491A6C">
        <w:rPr>
          <w:sz w:val="16"/>
        </w:rPr>
        <w:t>, the Spanish oil firm, will start exploratory drilling within months. If it strikes a large deposit, the trade embargo could be significantly revised or removed, according to Professor Mark Jones, an expert on Latin America at the Rice University of Texas.</w:t>
      </w:r>
      <w:r w:rsidRPr="00491A6C">
        <w:rPr>
          <w:sz w:val="12"/>
        </w:rPr>
        <w:t>¶</w:t>
      </w:r>
      <w:r w:rsidRPr="00491A6C">
        <w:rPr>
          <w:sz w:val="16"/>
        </w:rPr>
        <w:t xml:space="preserve"> </w:t>
      </w:r>
      <w:r w:rsidRPr="00D758B3">
        <w:rPr>
          <w:rStyle w:val="StyleBoldUnderline"/>
        </w:rPr>
        <w:t>"</w:t>
      </w:r>
      <w:r w:rsidRPr="00C66C5B">
        <w:rPr>
          <w:rStyle w:val="Emphasis"/>
        </w:rPr>
        <w:t>The greater the drilling</w:t>
      </w:r>
      <w:r w:rsidRPr="00D758B3">
        <w:rPr>
          <w:rStyle w:val="StyleBoldUnderline"/>
        </w:rPr>
        <w:t xml:space="preserve"> and production, </w:t>
      </w:r>
      <w:r w:rsidRPr="00C66C5B">
        <w:rPr>
          <w:rStyle w:val="Emphasis"/>
        </w:rPr>
        <w:t>the greater the pressure</w:t>
      </w:r>
      <w:r w:rsidRPr="00D758B3">
        <w:rPr>
          <w:rStyle w:val="StyleBoldUnderline"/>
        </w:rPr>
        <w:t xml:space="preserve"> will be </w:t>
      </w:r>
      <w:r w:rsidRPr="00C66C5B">
        <w:rPr>
          <w:rStyle w:val="Emphasis"/>
        </w:rPr>
        <w:t>to</w:t>
      </w:r>
      <w:r w:rsidRPr="00D758B3">
        <w:rPr>
          <w:rStyle w:val="StyleBoldUnderline"/>
        </w:rPr>
        <w:t xml:space="preserve"> engage in a complete </w:t>
      </w:r>
      <w:r w:rsidRPr="00C66C5B">
        <w:rPr>
          <w:rStyle w:val="Emphasis"/>
        </w:rPr>
        <w:t>overhaul</w:t>
      </w:r>
      <w:r w:rsidRPr="00D758B3">
        <w:rPr>
          <w:rStyle w:val="StyleBoldUnderline"/>
        </w:rPr>
        <w:t xml:space="preserve"> of </w:t>
      </w:r>
      <w:r w:rsidRPr="00C66C5B">
        <w:rPr>
          <w:rStyle w:val="Emphasis"/>
        </w:rPr>
        <w:t>the trade embargo</w:t>
      </w:r>
      <w:r w:rsidRPr="00D758B3">
        <w:rPr>
          <w:rStyle w:val="StyleBoldUnderline"/>
        </w:rPr>
        <w:t>, either getting rid of it altogether or watering it down substantially," he said.</w:t>
      </w:r>
      <w:r w:rsidRPr="00491A6C">
        <w:rPr>
          <w:rStyle w:val="StyleBoldUnderline"/>
          <w:sz w:val="12"/>
          <w:u w:val="none"/>
        </w:rPr>
        <w:t>¶</w:t>
      </w:r>
      <w:r w:rsidRPr="00491A6C">
        <w:rPr>
          <w:rStyle w:val="StyleBoldUnderline"/>
          <w:sz w:val="12"/>
        </w:rPr>
        <w:t xml:space="preserve"> </w:t>
      </w:r>
      <w:r w:rsidRPr="00D758B3">
        <w:rPr>
          <w:rStyle w:val="StyleBoldUnderline"/>
        </w:rPr>
        <w:t>"I think it is fairly realistic, since the embargo is an anachronism of the Cold War sustained only by a misguided fear of a backlash from anti-Castro Cuban Americans."</w:t>
      </w:r>
      <w:r w:rsidRPr="00491A6C">
        <w:rPr>
          <w:rStyle w:val="StyleBoldUnderline"/>
          <w:sz w:val="12"/>
          <w:u w:val="none"/>
        </w:rPr>
        <w:t>¶</w:t>
      </w:r>
      <w:r w:rsidRPr="00491A6C">
        <w:rPr>
          <w:rStyle w:val="StyleBoldUnderline"/>
          <w:sz w:val="12"/>
        </w:rPr>
        <w:t xml:space="preserve"> </w:t>
      </w:r>
      <w:r w:rsidRPr="00D758B3">
        <w:rPr>
          <w:rStyle w:val="StyleBoldUnderline"/>
        </w:rPr>
        <w:t>Related Articles</w:t>
      </w:r>
      <w:r w:rsidRPr="00491A6C">
        <w:rPr>
          <w:rStyle w:val="StyleBoldUnderline"/>
          <w:sz w:val="12"/>
          <w:u w:val="none"/>
        </w:rPr>
        <w:t>¶</w:t>
      </w:r>
      <w:r w:rsidRPr="00491A6C">
        <w:rPr>
          <w:rStyle w:val="StyleBoldUnderline"/>
          <w:sz w:val="12"/>
        </w:rPr>
        <w:t xml:space="preserve"> </w:t>
      </w:r>
      <w:r w:rsidRPr="00491A6C">
        <w:rPr>
          <w:sz w:val="16"/>
          <w:szCs w:val="16"/>
        </w:rPr>
        <w:t xml:space="preserve">Opponents of the US embargo argue that it has failed to drive Fidel and Raul Castro from power and that if Cuba becomes rich from its oil, regime change is even less likely. </w:t>
      </w:r>
      <w:r w:rsidRPr="00491A6C">
        <w:rPr>
          <w:rStyle w:val="StyleBoldUnderline"/>
        </w:rPr>
        <w:t>They</w:t>
      </w:r>
      <w:r w:rsidRPr="00491A6C">
        <w:rPr>
          <w:sz w:val="16"/>
          <w:szCs w:val="16"/>
        </w:rPr>
        <w:t xml:space="preserve"> also </w:t>
      </w:r>
      <w:r w:rsidRPr="00491A6C">
        <w:rPr>
          <w:rStyle w:val="StyleBoldUnderline"/>
        </w:rPr>
        <w:t>argue that warmer relations between the two countries could help stave off an environmental crisis</w:t>
      </w:r>
      <w:r w:rsidRPr="00491A6C">
        <w:rPr>
          <w:sz w:val="16"/>
          <w:szCs w:val="16"/>
        </w:rPr>
        <w:t xml:space="preserve"> if there is a spill from the field.</w:t>
      </w:r>
      <w:r w:rsidRPr="00491A6C">
        <w:rPr>
          <w:sz w:val="12"/>
          <w:szCs w:val="16"/>
        </w:rPr>
        <w:t>¶</w:t>
      </w:r>
      <w:r w:rsidRPr="00491A6C">
        <w:rPr>
          <w:sz w:val="16"/>
          <w:szCs w:val="16"/>
        </w:rPr>
        <w:t xml:space="preserve"> Jorge </w:t>
      </w:r>
      <w:proofErr w:type="spellStart"/>
      <w:r w:rsidRPr="00491A6C">
        <w:rPr>
          <w:sz w:val="16"/>
          <w:szCs w:val="16"/>
        </w:rPr>
        <w:t>Pinon</w:t>
      </w:r>
      <w:proofErr w:type="spellEnd"/>
      <w:r w:rsidRPr="00491A6C">
        <w:rPr>
          <w:sz w:val="16"/>
          <w:szCs w:val="16"/>
        </w:rPr>
        <w:t xml:space="preserve">, visiting research fellow with Florida International University's Cuban Research </w:t>
      </w:r>
      <w:proofErr w:type="spellStart"/>
      <w:r w:rsidRPr="00491A6C">
        <w:rPr>
          <w:sz w:val="16"/>
          <w:szCs w:val="16"/>
        </w:rPr>
        <w:t>Insitute</w:t>
      </w:r>
      <w:proofErr w:type="spellEnd"/>
      <w:r w:rsidRPr="00491A6C">
        <w:rPr>
          <w:sz w:val="16"/>
          <w:szCs w:val="16"/>
        </w:rPr>
        <w:t xml:space="preserve">, warned: </w:t>
      </w:r>
      <w:r w:rsidRPr="00491A6C">
        <w:rPr>
          <w:sz w:val="16"/>
        </w:rPr>
        <w:t>"</w:t>
      </w:r>
      <w:r w:rsidRPr="00D758B3">
        <w:rPr>
          <w:rStyle w:val="StyleBoldUnderline"/>
        </w:rPr>
        <w:t xml:space="preserve">The US embargo means </w:t>
      </w:r>
      <w:proofErr w:type="spellStart"/>
      <w:r w:rsidRPr="00D758B3">
        <w:rPr>
          <w:rStyle w:val="StyleBoldUnderline"/>
        </w:rPr>
        <w:t>Repsol</w:t>
      </w:r>
      <w:proofErr w:type="spellEnd"/>
      <w:r w:rsidRPr="00D758B3">
        <w:rPr>
          <w:rStyle w:val="StyleBoldUnderline"/>
        </w:rPr>
        <w:t xml:space="preserve"> can't pick up the phone to Washington. Any equipment to help in a problem would have to come from the UK or Norway or somewhere else."</w:t>
      </w:r>
      <w:r w:rsidRPr="00491A6C">
        <w:rPr>
          <w:sz w:val="16"/>
        </w:rPr>
        <w:t xml:space="preserve"> </w:t>
      </w:r>
      <w:proofErr w:type="spellStart"/>
      <w:r w:rsidRPr="00D758B3">
        <w:rPr>
          <w:rStyle w:val="StyleBoldUnderline"/>
        </w:rPr>
        <w:t>Repsol</w:t>
      </w:r>
      <w:proofErr w:type="spellEnd"/>
      <w:r w:rsidRPr="00D758B3">
        <w:rPr>
          <w:rStyle w:val="StyleBoldUnderline"/>
        </w:rPr>
        <w:t xml:space="preserve"> will drill at least one and possibly as many as five wells in waters of similar depth to those where an explosion on BP's Deepwater Horizon rig caused eleven deaths and led to an environmental catastrophe. In the event of a further disaster, as much as 90 per cent of any spill could end up in US waters.</w:t>
      </w:r>
      <w:r w:rsidRPr="00491A6C">
        <w:rPr>
          <w:rStyle w:val="StyleBoldUnderline"/>
          <w:sz w:val="12"/>
          <w:u w:val="none"/>
        </w:rPr>
        <w:t>¶</w:t>
      </w:r>
      <w:r w:rsidRPr="00491A6C">
        <w:rPr>
          <w:rStyle w:val="StyleBoldUnderline"/>
          <w:sz w:val="12"/>
        </w:rPr>
        <w:t xml:space="preserve"> </w:t>
      </w:r>
      <w:r w:rsidRPr="00D758B3">
        <w:rPr>
          <w:rStyle w:val="StyleBoldUnderline"/>
        </w:rPr>
        <w:t xml:space="preserve">"If there is any leverage that could push the Obama administration or the US Congress to push for change it would be from an environmental standpoint." said John </w:t>
      </w:r>
      <w:proofErr w:type="spellStart"/>
      <w:r w:rsidRPr="00D758B3">
        <w:rPr>
          <w:rStyle w:val="StyleBoldUnderline"/>
        </w:rPr>
        <w:t>Kavulich</w:t>
      </w:r>
      <w:proofErr w:type="spellEnd"/>
      <w:r w:rsidRPr="00D758B3">
        <w:rPr>
          <w:rStyle w:val="StyleBoldUnderline"/>
        </w:rPr>
        <w:t>, senior policy adviser at the US-Cuba Trade and Economic Council.</w:t>
      </w:r>
    </w:p>
    <w:p w:rsidR="002B71AC" w:rsidRDefault="002B71AC" w:rsidP="007E7590">
      <w:pPr>
        <w:pStyle w:val="Heading3"/>
      </w:pPr>
      <w:r>
        <w:lastRenderedPageBreak/>
        <w:t xml:space="preserve">Popular – AT </w:t>
      </w:r>
      <w:r w:rsidR="00360C31">
        <w:t>Cuban-Americans</w:t>
      </w:r>
    </w:p>
    <w:p w:rsidR="00830AFA" w:rsidRPr="00830AFA" w:rsidRDefault="00830AFA" w:rsidP="00830AFA">
      <w:pPr>
        <w:pStyle w:val="Heading4"/>
      </w:pPr>
      <w:r>
        <w:t>Shifts in Florida demographics take out the link</w:t>
      </w:r>
    </w:p>
    <w:p w:rsidR="00830AFA" w:rsidRPr="006E2A7A" w:rsidRDefault="00830AFA" w:rsidP="00830AFA">
      <w:proofErr w:type="spellStart"/>
      <w:r w:rsidRPr="006E2A7A">
        <w:rPr>
          <w:rStyle w:val="StyleStyleBold12pt"/>
        </w:rPr>
        <w:t>Ediger</w:t>
      </w:r>
      <w:proofErr w:type="spellEnd"/>
      <w:r w:rsidRPr="006E2A7A">
        <w:rPr>
          <w:rStyle w:val="StyleStyleBold12pt"/>
        </w:rPr>
        <w:t xml:space="preserve"> 12</w:t>
      </w:r>
      <w:r w:rsidRPr="00106A3D">
        <w:t xml:space="preserve"> (</w:t>
      </w:r>
      <w:proofErr w:type="spellStart"/>
      <w:r w:rsidRPr="00106A3D">
        <w:t>Donn</w:t>
      </w:r>
      <w:proofErr w:type="spellEnd"/>
      <w:r w:rsidRPr="00106A3D">
        <w:t xml:space="preserve">, </w:t>
      </w:r>
      <w:r>
        <w:t>reporter and author B.A from university of Hawaii</w:t>
      </w:r>
      <w:r w:rsidRPr="00106A3D">
        <w:t xml:space="preserve">, Consortium News, 9/19/12, </w:t>
      </w:r>
      <w:hyperlink r:id="rId11" w:history="1">
        <w:r w:rsidRPr="00106A3D">
          <w:t>http://consortiumnews.com/2012/09/19/cubas-post-castro-future/</w:t>
        </w:r>
      </w:hyperlink>
      <w:r w:rsidRPr="00106A3D">
        <w:t xml:space="preserve">) </w:t>
      </w:r>
      <w:proofErr w:type="spellStart"/>
      <w:r w:rsidRPr="00106A3D">
        <w:t>okuno</w:t>
      </w:r>
      <w:proofErr w:type="spellEnd"/>
    </w:p>
    <w:p w:rsidR="00830AFA" w:rsidRPr="00830AFA" w:rsidRDefault="00830AFA" w:rsidP="00830AFA">
      <w:pPr>
        <w:rPr>
          <w:sz w:val="16"/>
        </w:rPr>
      </w:pPr>
      <w:r w:rsidRPr="00D758B3">
        <w:rPr>
          <w:rStyle w:val="StyleBoldUnderline"/>
        </w:rPr>
        <w:t>Most Cuban-Americans now believe that a transition to democracy may require a period of many years. In the meantime, a growing number of them are exploring ways to profit from a country that has been off limits for most American companies.</w:t>
      </w:r>
      <w:r w:rsidRPr="006E2A7A">
        <w:rPr>
          <w:rStyle w:val="StyleBoldUnderline"/>
          <w:sz w:val="12"/>
          <w:u w:val="none"/>
        </w:rPr>
        <w:t>¶</w:t>
      </w:r>
      <w:r w:rsidRPr="00D758B3">
        <w:rPr>
          <w:rStyle w:val="StyleBoldUnderline"/>
        </w:rPr>
        <w:t xml:space="preserve"> Cuban leader Fidel Castro speaking at the Jose Marti Monument in 2003. (Photo credit: Ricardo </w:t>
      </w:r>
      <w:proofErr w:type="spellStart"/>
      <w:r w:rsidRPr="00D758B3">
        <w:rPr>
          <w:rStyle w:val="StyleBoldUnderline"/>
        </w:rPr>
        <w:t>Stuckert</w:t>
      </w:r>
      <w:proofErr w:type="spellEnd"/>
      <w:r w:rsidRPr="00D758B3">
        <w:rPr>
          <w:rStyle w:val="StyleBoldUnderline"/>
        </w:rPr>
        <w:t>/</w:t>
      </w:r>
      <w:proofErr w:type="spellStart"/>
      <w:r w:rsidRPr="00D758B3">
        <w:rPr>
          <w:rStyle w:val="StyleBoldUnderline"/>
        </w:rPr>
        <w:t>ABr</w:t>
      </w:r>
      <w:r w:rsidRPr="00106A3D">
        <w:rPr>
          <w:rStyle w:val="Emphasis"/>
        </w:rPr>
        <w:t>.</w:t>
      </w:r>
      <w:proofErr w:type="spellEnd"/>
      <w:r w:rsidRPr="00106A3D">
        <w:rPr>
          <w:rStyle w:val="Emphasis"/>
        </w:rPr>
        <w:t>)</w:t>
      </w:r>
      <w:r w:rsidRPr="006E2A7A">
        <w:rPr>
          <w:rStyle w:val="Emphasis"/>
          <w:b w:val="0"/>
          <w:sz w:val="12"/>
          <w:u w:val="none"/>
        </w:rPr>
        <w:t>¶</w:t>
      </w:r>
      <w:r w:rsidRPr="00106A3D">
        <w:rPr>
          <w:rStyle w:val="Emphasis"/>
        </w:rPr>
        <w:t xml:space="preserve"> The key to this new strategy is an option that until recently wasn’t even open to discussion – ending the U.S. embargo.</w:t>
      </w:r>
      <w:r w:rsidRPr="00D758B3">
        <w:rPr>
          <w:rStyle w:val="StyleBoldUnderline"/>
        </w:rPr>
        <w:t xml:space="preserve"> </w:t>
      </w:r>
      <w:r w:rsidRPr="006E2A7A">
        <w:rPr>
          <w:sz w:val="16"/>
        </w:rPr>
        <w:t>That’s more likely to happen, Cuba experts say, if Barack Obama is reelected, because Democrats are traditionally more open to options regarding the embargo. There’s also growing doubt about whether outlawing Cuban imports actually hurts the regime.</w:t>
      </w:r>
      <w:r w:rsidRPr="006E2A7A">
        <w:rPr>
          <w:sz w:val="12"/>
        </w:rPr>
        <w:t>¶</w:t>
      </w:r>
      <w:r w:rsidRPr="006E2A7A">
        <w:rPr>
          <w:sz w:val="16"/>
        </w:rPr>
        <w:t xml:space="preserve"> “Personally, I think that the embargo is a completely failed policy,” says Miami attorney Antonio Zamora, referring to the 50-year-old law that was imposed after the Castro regime expropriated private property. In all those years, Zamora points out, only a few property owners have ever been compensated.</w:t>
      </w:r>
      <w:r w:rsidRPr="006E2A7A">
        <w:rPr>
          <w:sz w:val="12"/>
        </w:rPr>
        <w:t>¶</w:t>
      </w:r>
      <w:r w:rsidRPr="00D758B3">
        <w:rPr>
          <w:rStyle w:val="StyleBoldUnderline"/>
        </w:rPr>
        <w:t xml:space="preserve"> Though largely overlooked by the media, </w:t>
      </w:r>
      <w:r w:rsidRPr="006E2A7A">
        <w:rPr>
          <w:rStyle w:val="Emphasis"/>
        </w:rPr>
        <w:t>major shifts in Florida demographics make repeal of the embargo much more likely</w:t>
      </w:r>
      <w:r w:rsidRPr="00D758B3">
        <w:rPr>
          <w:rStyle w:val="StyleBoldUnderline"/>
        </w:rPr>
        <w:t xml:space="preserve">. </w:t>
      </w:r>
      <w:r w:rsidRPr="006E2A7A">
        <w:rPr>
          <w:sz w:val="16"/>
        </w:rPr>
        <w:t xml:space="preserve">Numbering more than one million, </w:t>
      </w:r>
      <w:r w:rsidRPr="00D758B3">
        <w:rPr>
          <w:rStyle w:val="StyleBoldUnderline"/>
        </w:rPr>
        <w:t>Cuban-Americans have been the largest Hispanic group in Florida, and for many years they overwhelmingly favored</w:t>
      </w:r>
      <w:r w:rsidRPr="006E2A7A">
        <w:rPr>
          <w:sz w:val="16"/>
        </w:rPr>
        <w:t xml:space="preserve"> keeping </w:t>
      </w:r>
      <w:r w:rsidRPr="00D758B3">
        <w:rPr>
          <w:rStyle w:val="StyleBoldUnderline"/>
        </w:rPr>
        <w:t>the embargo</w:t>
      </w:r>
      <w:r w:rsidRPr="006E2A7A">
        <w:rPr>
          <w:sz w:val="16"/>
        </w:rPr>
        <w:t xml:space="preserve"> in place. To win elections in Florida – the country’s largest swing state – politicians of both parties have traditionally promised to uphold the embargo for fear of alienating Cuban voters.</w:t>
      </w:r>
      <w:r w:rsidRPr="006E2A7A">
        <w:rPr>
          <w:sz w:val="12"/>
        </w:rPr>
        <w:t>¶</w:t>
      </w:r>
      <w:r w:rsidRPr="006E2A7A">
        <w:rPr>
          <w:sz w:val="16"/>
        </w:rPr>
        <w:t xml:space="preserve"> </w:t>
      </w:r>
      <w:r w:rsidRPr="00D758B3">
        <w:rPr>
          <w:rStyle w:val="Emphasis"/>
        </w:rPr>
        <w:t>Now that’s changing</w:t>
      </w:r>
      <w:r w:rsidRPr="00D758B3">
        <w:rPr>
          <w:rStyle w:val="StyleBoldUnderline"/>
        </w:rPr>
        <w:t xml:space="preserve">. Hispanics from </w:t>
      </w:r>
      <w:r w:rsidRPr="006E2A7A">
        <w:rPr>
          <w:sz w:val="16"/>
        </w:rPr>
        <w:t>Puerto Rico, the Dominican Republic, Venezuela, Mexico and</w:t>
      </w:r>
      <w:r w:rsidRPr="00D758B3">
        <w:rPr>
          <w:rStyle w:val="StyleBoldUnderline"/>
        </w:rPr>
        <w:t xml:space="preserve"> other Latin American countries are growing faster in numbers than those from Cuba. And </w:t>
      </w:r>
      <w:r w:rsidRPr="006E2A7A">
        <w:rPr>
          <w:sz w:val="16"/>
        </w:rPr>
        <w:t>while Cuban-Americans are mostly Republicans, others in Florida</w:t>
      </w:r>
      <w:r w:rsidRPr="00D758B3">
        <w:rPr>
          <w:rStyle w:val="StyleBoldUnderline"/>
        </w:rPr>
        <w:t xml:space="preserve"> are heavily Democratic.</w:t>
      </w:r>
      <w:r w:rsidRPr="006E2A7A">
        <w:rPr>
          <w:rStyle w:val="StyleBoldUnderline"/>
          <w:sz w:val="12"/>
          <w:u w:val="none"/>
        </w:rPr>
        <w:t>¶</w:t>
      </w:r>
      <w:r w:rsidRPr="00D758B3">
        <w:rPr>
          <w:rStyle w:val="StyleBoldUnderline"/>
        </w:rPr>
        <w:t xml:space="preserve"> </w:t>
      </w:r>
      <w:r w:rsidRPr="00EA6923">
        <w:rPr>
          <w:rStyle w:val="StyleBoldUnderline"/>
        </w:rPr>
        <w:t>Moreover, Cuban-Americans themselves are changing their mind about the embargo</w:t>
      </w:r>
      <w:r w:rsidRPr="00D758B3">
        <w:rPr>
          <w:rStyle w:val="StyleBoldUnderline"/>
        </w:rPr>
        <w:t xml:space="preserve">. According to a recent study </w:t>
      </w:r>
      <w:r w:rsidRPr="006E2A7A">
        <w:rPr>
          <w:sz w:val="16"/>
        </w:rPr>
        <w:t>by the Cuban Research Institute at Florida International University (FIU), most Cuban-Americans in Miami would agree with Zamora that the embargo hasn’t worked well. In fact,</w:t>
      </w:r>
      <w:r w:rsidRPr="00C01268">
        <w:rPr>
          <w:rStyle w:val="Emphasis"/>
        </w:rPr>
        <w:t xml:space="preserve"> 47 percent would like to see the embargo lifted.</w:t>
      </w:r>
      <w:r w:rsidRPr="006E2A7A">
        <w:rPr>
          <w:rStyle w:val="Emphasis"/>
          <w:b w:val="0"/>
          <w:sz w:val="12"/>
          <w:u w:val="none"/>
        </w:rPr>
        <w:t>¶</w:t>
      </w:r>
      <w:r w:rsidRPr="00D758B3">
        <w:rPr>
          <w:rStyle w:val="StyleBoldUnderline"/>
        </w:rPr>
        <w:t xml:space="preserve"> </w:t>
      </w:r>
      <w:r w:rsidRPr="006E2A7A">
        <w:rPr>
          <w:sz w:val="16"/>
        </w:rPr>
        <w:t xml:space="preserve">“This is probably the first presidential election in which </w:t>
      </w:r>
      <w:r w:rsidRPr="00D758B3">
        <w:rPr>
          <w:rStyle w:val="StyleBoldUnderline"/>
        </w:rPr>
        <w:t>Cuba is not a top issue for the Cuban-American community</w:t>
      </w:r>
      <w:r w:rsidRPr="006E2A7A">
        <w:rPr>
          <w:sz w:val="16"/>
        </w:rPr>
        <w:t>,” says Andy Gomez, senior fellow at the University of Miami’s Institute for Cuban and Cuban-American Studies. A member of Mitt Romney’s staff phoned Gomez last year to get his advice on the topics that Romney should address when he visits Miami. Gomez’s answer wasn’t Cuba but jobs and the economy.</w:t>
      </w:r>
      <w:r w:rsidRPr="006E2A7A">
        <w:rPr>
          <w:sz w:val="12"/>
        </w:rPr>
        <w:t>¶</w:t>
      </w:r>
      <w:r w:rsidRPr="006E2A7A">
        <w:rPr>
          <w:sz w:val="16"/>
        </w:rPr>
        <w:t xml:space="preserve"> It’s not that Cuban-Americans are no longer interested in Cuba, Gomez says, but that they are “tired of the same thing over and over again.”</w:t>
      </w:r>
      <w:r w:rsidRPr="006E2A7A">
        <w:rPr>
          <w:sz w:val="12"/>
        </w:rPr>
        <w:t>¶</w:t>
      </w:r>
      <w:r w:rsidRPr="00D758B3">
        <w:rPr>
          <w:rStyle w:val="StyleBoldUnderline"/>
        </w:rPr>
        <w:t xml:space="preserve"> </w:t>
      </w:r>
      <w:r w:rsidRPr="006E2A7A">
        <w:rPr>
          <w:rStyle w:val="Emphasis"/>
        </w:rPr>
        <w:t xml:space="preserve">There’s a growing consensus among Cuban-Americans that lifting the embargo won’t help the </w:t>
      </w:r>
      <w:proofErr w:type="spellStart"/>
      <w:r w:rsidRPr="006E2A7A">
        <w:rPr>
          <w:rStyle w:val="Emphasis"/>
        </w:rPr>
        <w:t>Castros</w:t>
      </w:r>
      <w:proofErr w:type="spellEnd"/>
      <w:r w:rsidRPr="006E2A7A">
        <w:rPr>
          <w:rStyle w:val="Emphasis"/>
        </w:rPr>
        <w:t xml:space="preserve"> retain power</w:t>
      </w:r>
      <w:r w:rsidRPr="00D758B3">
        <w:rPr>
          <w:rStyle w:val="StyleBoldUnderline"/>
        </w:rPr>
        <w:t xml:space="preserve"> </w:t>
      </w:r>
      <w:r w:rsidRPr="006E2A7A">
        <w:rPr>
          <w:sz w:val="16"/>
        </w:rPr>
        <w:t>– as some once thought – because the regime has been thoroughly entrenched for more than five decades. When Fidel Castro became ill six years ago, some experts thought the end was near, but today they discuss a variety of scenarios.</w:t>
      </w:r>
    </w:p>
    <w:p w:rsidR="002B71AC" w:rsidRPr="002B71AC" w:rsidRDefault="002B71AC" w:rsidP="002B71AC">
      <w:pPr>
        <w:pStyle w:val="Heading4"/>
      </w:pPr>
      <w:r>
        <w:t>The anti-Castro lobby likes the plan</w:t>
      </w:r>
      <w:r w:rsidR="00A5132F">
        <w:t xml:space="preserve"> – they think the embargo props up Castro</w:t>
      </w:r>
    </w:p>
    <w:p w:rsidR="002B71AC" w:rsidRPr="00DD7E4F" w:rsidRDefault="002B71AC" w:rsidP="002B71AC">
      <w:r w:rsidRPr="00DD7E4F">
        <w:rPr>
          <w:rStyle w:val="StyleStyleBold12pt"/>
        </w:rPr>
        <w:t>Lukas, 01</w:t>
      </w:r>
      <w:r>
        <w:t xml:space="preserve"> </w:t>
      </w:r>
      <w:r w:rsidRPr="00DD7E4F">
        <w:t xml:space="preserve">[Aaron, analyst at the Cato Institute’s Center for Trade Policy Studies, “It’s Time, Finally, to End the Cuban Embargo,” 12/14/01, </w:t>
      </w:r>
      <w:hyperlink r:id="rId12" w:history="1">
        <w:r w:rsidRPr="00DD7E4F">
          <w:rPr>
            <w:rStyle w:val="Hyperlink"/>
          </w:rPr>
          <w:t>http://www.cato.org/publications/commentary/its-time-finally-end-cuban-embargo</w:t>
        </w:r>
      </w:hyperlink>
      <w:r w:rsidRPr="00DD7E4F">
        <w:t>] STRYKER</w:t>
      </w:r>
    </w:p>
    <w:p w:rsidR="002B71AC" w:rsidRPr="002B71AC" w:rsidRDefault="002B71AC" w:rsidP="002B71AC">
      <w:pPr>
        <w:rPr>
          <w:bCs/>
          <w:u w:val="single"/>
        </w:rPr>
      </w:pPr>
      <w:r w:rsidRPr="00A5132F">
        <w:rPr>
          <w:sz w:val="16"/>
        </w:rPr>
        <w:t xml:space="preserve">Perhaps more salient today is the fact that </w:t>
      </w:r>
      <w:r w:rsidRPr="00B548C3">
        <w:rPr>
          <w:rStyle w:val="StyleBoldUnderline"/>
        </w:rPr>
        <w:t>Cubans don’t commit acts of terror on our shores, hijack U.S. planes, or attack us with micro-</w:t>
      </w:r>
      <w:r w:rsidRPr="00252B95">
        <w:rPr>
          <w:rStyle w:val="StyleBoldUnderline"/>
        </w:rPr>
        <w:t>organisms. Cubans aren’t, in short, our enemies, and most Americans know it.</w:t>
      </w:r>
      <w:r w:rsidRPr="00A5132F">
        <w:rPr>
          <w:sz w:val="16"/>
        </w:rPr>
        <w:t xml:space="preserve"> But unlike the sanctions on Iraq, we’re told, the Cuban embargo isn’t designed to punish a dangerous enemy. Rather, it’s a gift to the Cuban people; a sort of “tough love” that is ultimately in their own best interest. </w:t>
      </w:r>
      <w:r w:rsidRPr="00B548C3">
        <w:rPr>
          <w:rStyle w:val="StyleBoldUnderline"/>
        </w:rPr>
        <w:t xml:space="preserve">That line is wearing thin after four decades. In a new Cato study, </w:t>
      </w:r>
      <w:r w:rsidRPr="00A5132F">
        <w:rPr>
          <w:rStyle w:val="Emphasis"/>
        </w:rPr>
        <w:t xml:space="preserve">interviews with leading Cuban dissidents reveal </w:t>
      </w:r>
      <w:r w:rsidRPr="00A5132F">
        <w:rPr>
          <w:rStyle w:val="StyleBoldUnderline"/>
        </w:rPr>
        <w:t>a preference for engagement and</w:t>
      </w:r>
      <w:r w:rsidRPr="00B548C3">
        <w:rPr>
          <w:rStyle w:val="StyleBoldUnderline"/>
        </w:rPr>
        <w:t xml:space="preserve"> </w:t>
      </w:r>
      <w:r w:rsidRPr="00A5132F">
        <w:rPr>
          <w:rStyle w:val="Emphasis"/>
        </w:rPr>
        <w:t>little support for the embargo</w:t>
      </w:r>
      <w:r w:rsidRPr="00B548C3">
        <w:rPr>
          <w:rStyle w:val="StyleBoldUnderline"/>
        </w:rPr>
        <w:t xml:space="preserve">. If </w:t>
      </w:r>
      <w:r w:rsidRPr="00252B95">
        <w:rPr>
          <w:rStyle w:val="Emphasis"/>
        </w:rPr>
        <w:t>Mr. Castro’s staunchest opponents think the embargo has helped keep him in power</w:t>
      </w:r>
      <w:r w:rsidRPr="00B548C3">
        <w:rPr>
          <w:rStyle w:val="StyleBoldUnderline"/>
        </w:rPr>
        <w:t>, we shouldn’t doubt them.</w:t>
      </w:r>
    </w:p>
    <w:p w:rsidR="007E7590" w:rsidRDefault="007E7590" w:rsidP="007E7590">
      <w:pPr>
        <w:pStyle w:val="Heading3"/>
      </w:pPr>
      <w:r>
        <w:lastRenderedPageBreak/>
        <w:t>Link Turn Shield</w:t>
      </w:r>
    </w:p>
    <w:p w:rsidR="007E7590" w:rsidRPr="007E7590" w:rsidRDefault="007E7590" w:rsidP="007E7590">
      <w:pPr>
        <w:pStyle w:val="Heading4"/>
      </w:pPr>
      <w:r>
        <w:t>The link outweighs the turn</w:t>
      </w:r>
      <w:r w:rsidR="002C43DD">
        <w:t xml:space="preserve"> – nobody cares enough to fight the embargo</w:t>
      </w:r>
    </w:p>
    <w:p w:rsidR="005D1C98" w:rsidRPr="002D1588" w:rsidRDefault="005D1C98" w:rsidP="005D1C98">
      <w:r w:rsidRPr="002D1588">
        <w:rPr>
          <w:rStyle w:val="StyleStyleBold12pt"/>
        </w:rPr>
        <w:t>Webb 12</w:t>
      </w:r>
      <w:r>
        <w:t xml:space="preserve"> </w:t>
      </w:r>
      <w:r w:rsidRPr="004D4BB6">
        <w:t xml:space="preserve">(Kevin, </w:t>
      </w:r>
      <w:proofErr w:type="spellStart"/>
      <w:r>
        <w:t>Assisstant</w:t>
      </w:r>
      <w:proofErr w:type="spellEnd"/>
      <w:r>
        <w:t xml:space="preserve"> professor at Swarthmore University and a 6</w:t>
      </w:r>
      <w:r w:rsidRPr="004D4BB6">
        <w:rPr>
          <w:vertAlign w:val="superscript"/>
        </w:rPr>
        <w:t>th</w:t>
      </w:r>
      <w:r>
        <w:t xml:space="preserve"> year  </w:t>
      </w:r>
      <w:proofErr w:type="spellStart"/>
      <w:r>
        <w:t>Ph.D</w:t>
      </w:r>
      <w:proofErr w:type="spellEnd"/>
      <w:r>
        <w:t xml:space="preserve"> student</w:t>
      </w:r>
      <w:r w:rsidRPr="004D4BB6">
        <w:t xml:space="preserve">, Atlanta Black Star, 12/19/12, </w:t>
      </w:r>
      <w:hyperlink r:id="rId13" w:history="1">
        <w:r w:rsidRPr="004D4BB6">
          <w:t>http://atlantablackstar.com/2012/12/19/why-washington-wont-admit-the-cuban-embargo-has-failed/</w:t>
        </w:r>
      </w:hyperlink>
      <w:r w:rsidRPr="004D4BB6">
        <w:t xml:space="preserve">) </w:t>
      </w:r>
      <w:proofErr w:type="spellStart"/>
      <w:r w:rsidRPr="004D4BB6">
        <w:t>okuno</w:t>
      </w:r>
      <w:proofErr w:type="spellEnd"/>
      <w:r w:rsidRPr="004D4BB6">
        <w:t xml:space="preserve"> </w:t>
      </w:r>
    </w:p>
    <w:p w:rsidR="007E7590" w:rsidRPr="005D1C98" w:rsidRDefault="005D1C98" w:rsidP="007E7590">
      <w:pPr>
        <w:rPr>
          <w:u w:val="single"/>
        </w:rPr>
      </w:pPr>
      <w:r w:rsidRPr="003E4D57">
        <w:rPr>
          <w:rStyle w:val="StyleBoldUnderline"/>
        </w:rPr>
        <w:t>It has been 53 years since the United States established its embargo on Cuba, with no end in sight. Political analysts</w:t>
      </w:r>
      <w:r w:rsidRPr="002D1588">
        <w:rPr>
          <w:sz w:val="16"/>
        </w:rPr>
        <w:t xml:space="preserve"> and economists </w:t>
      </w:r>
      <w:r w:rsidRPr="003E4D57">
        <w:rPr>
          <w:rStyle w:val="StyleBoldUnderline"/>
        </w:rPr>
        <w:t>agree that America’s hard-nosed policy towards Cuba has become more of a tradition than a foreign policy objective</w:t>
      </w:r>
      <w:r w:rsidRPr="002D1588">
        <w:rPr>
          <w:sz w:val="16"/>
        </w:rPr>
        <w:t>. Both Americans and Cubans continue to be punished for diplomatic quarrels that are generation old, even as avenues for trade and commerce have developed around the blockade. If the goal of the embargo was to liberate Cuba from the Castro brothers’ communist rule, it has failed decisively.</w:t>
      </w:r>
      <w:r w:rsidRPr="002D1588">
        <w:rPr>
          <w:sz w:val="12"/>
        </w:rPr>
        <w:t>¶</w:t>
      </w:r>
      <w:r w:rsidRPr="002D1588">
        <w:rPr>
          <w:sz w:val="16"/>
        </w:rPr>
        <w:t xml:space="preserve"> Continuing</w:t>
      </w:r>
      <w:r w:rsidRPr="004D4BB6">
        <w:rPr>
          <w:u w:val="single"/>
        </w:rPr>
        <w:t xml:space="preserve"> the </w:t>
      </w:r>
      <w:r w:rsidRPr="002D1588">
        <w:rPr>
          <w:sz w:val="16"/>
        </w:rPr>
        <w:t>embargo defies logic, appealing to history rather than present day reality. It</w:t>
      </w:r>
      <w:r w:rsidRPr="004D4BB6">
        <w:rPr>
          <w:u w:val="single"/>
        </w:rPr>
        <w:t xml:space="preserve"> has gone on for so long that </w:t>
      </w:r>
      <w:r w:rsidRPr="004D4BB6">
        <w:rPr>
          <w:rStyle w:val="Emphasis"/>
        </w:rPr>
        <w:t>there is no political benefit for America to suddenly stand down on the issue</w:t>
      </w:r>
      <w:r w:rsidRPr="004D4BB6">
        <w:rPr>
          <w:u w:val="single"/>
        </w:rPr>
        <w:t>, something that Washington officials aren’t quick to admit.</w:t>
      </w:r>
      <w:r w:rsidRPr="002D1588">
        <w:rPr>
          <w:sz w:val="12"/>
        </w:rPr>
        <w:t>¶</w:t>
      </w:r>
      <w:r w:rsidRPr="002D1588">
        <w:rPr>
          <w:sz w:val="12"/>
          <w:u w:val="single"/>
        </w:rPr>
        <w:t xml:space="preserve"> </w:t>
      </w:r>
      <w:r w:rsidRPr="002D1588">
        <w:rPr>
          <w:sz w:val="16"/>
          <w:szCs w:val="16"/>
        </w:rPr>
        <w:t xml:space="preserve">“Cuba doesn’t matter anymore now,” Ted </w:t>
      </w:r>
      <w:proofErr w:type="spellStart"/>
      <w:r w:rsidRPr="002D1588">
        <w:rPr>
          <w:sz w:val="16"/>
          <w:szCs w:val="16"/>
        </w:rPr>
        <w:t>Piccone</w:t>
      </w:r>
      <w:proofErr w:type="spellEnd"/>
      <w:r w:rsidRPr="002D1588">
        <w:rPr>
          <w:sz w:val="16"/>
          <w:szCs w:val="16"/>
        </w:rPr>
        <w:t xml:space="preserve">, a former National Security Council official and now deputy director for foreign policy at the Brookings Institution told Politico. </w:t>
      </w:r>
      <w:r w:rsidRPr="004D4BB6">
        <w:rPr>
          <w:rStyle w:val="Emphasis"/>
        </w:rPr>
        <w:t>“There’s no political incentive” to change the policy — even though the arguments for changing it are rife.</w:t>
      </w:r>
      <w:r w:rsidRPr="002D1588">
        <w:rPr>
          <w:sz w:val="16"/>
        </w:rPr>
        <w:t xml:space="preserve"> </w:t>
      </w:r>
      <w:r w:rsidRPr="004D4BB6">
        <w:rPr>
          <w:u w:val="single"/>
        </w:rPr>
        <w:t>Despite ample provocation, the U.S. doesn’t impose similar embargoes on other authoritarian states.</w:t>
      </w:r>
    </w:p>
    <w:p w:rsidR="0073302F" w:rsidRDefault="0073302F" w:rsidP="0073302F">
      <w:pPr>
        <w:pStyle w:val="Heading3"/>
      </w:pPr>
      <w:proofErr w:type="spellStart"/>
      <w:r>
        <w:lastRenderedPageBreak/>
        <w:t>Neg</w:t>
      </w:r>
      <w:proofErr w:type="spellEnd"/>
      <w:r>
        <w:t xml:space="preserve"> Link UQ</w:t>
      </w:r>
    </w:p>
    <w:p w:rsidR="00B64508" w:rsidRPr="005860DF" w:rsidRDefault="00B64508" w:rsidP="00B64508">
      <w:pPr>
        <w:pStyle w:val="Heading4"/>
      </w:pPr>
      <w:r>
        <w:t>Despite minor changes, Obama has tightened the embargo</w:t>
      </w:r>
    </w:p>
    <w:p w:rsidR="00B64508" w:rsidRPr="00474CAD" w:rsidRDefault="00B64508" w:rsidP="00B64508">
      <w:r w:rsidRPr="00474CAD">
        <w:rPr>
          <w:rStyle w:val="StyleStyleBold12pt"/>
        </w:rPr>
        <w:t>Charbonneau, 12</w:t>
      </w:r>
      <w:r>
        <w:t xml:space="preserve"> </w:t>
      </w:r>
      <w:r w:rsidRPr="00474CAD">
        <w:t>[Louis, Bureau Chief of the United Nations at Reuters, “U.N. urges end to U.S. Cuba embargo for 21st year,” 11/13/12, http://www.reuters.com/article/2012/11/13/us-cuba-embargo-un-idUSBRE8AC11820121113] STRYKER</w:t>
      </w:r>
    </w:p>
    <w:p w:rsidR="00B64508" w:rsidRPr="00B64508" w:rsidRDefault="00B64508" w:rsidP="00B64508">
      <w:pPr>
        <w:rPr>
          <w:sz w:val="16"/>
        </w:rPr>
      </w:pPr>
      <w:r w:rsidRPr="005860DF">
        <w:rPr>
          <w:rStyle w:val="StyleBoldUnderline"/>
        </w:rPr>
        <w:t>For the 21st year, the assembly's vote was overwhelming, with 188 nations - including most of Washington's closest allies - supporting the embargo resolution, a result virtually unchanged from last year.</w:t>
      </w:r>
      <w:r w:rsidRPr="005860DF">
        <w:rPr>
          <w:sz w:val="16"/>
        </w:rPr>
        <w:t xml:space="preserve"> Israel, heavily dependent on U.S. backing in the Middle East, and the tiny Pacific state of Palau were the only two countries that supported the United States in opposing the non-binding resolution in the 193-nation assembly. The Pacific states of the Marshall Islands and Micronesia abstained. </w:t>
      </w:r>
      <w:r w:rsidRPr="005860DF">
        <w:rPr>
          <w:rStyle w:val="StyleBoldUnderline"/>
        </w:rPr>
        <w:t xml:space="preserve">President Barack Obama further loosened curbs last year on U.S. travel and remittances to Cuba. He had said he was ready to change Cuba policy but was still waiting for signals from Havana, such as the release of political prisoners and guarantees of basic human rights. </w:t>
      </w:r>
      <w:r w:rsidRPr="005860DF">
        <w:rPr>
          <w:rStyle w:val="Emphasis"/>
        </w:rPr>
        <w:t>But Obama has not lifted the five-decade-old trade embargo, and the imprisonment of a U.S. contractor in Cuba has halted the thaw in Cuban-U.S. relations.</w:t>
      </w:r>
      <w:r w:rsidRPr="005860DF">
        <w:rPr>
          <w:sz w:val="16"/>
        </w:rPr>
        <w:t xml:space="preserve"> Havana's Foreign Minister Bruno Rodriguez told the assembly that Cuba had high hopes for Obama when he was first elected in 2008 and welcomed his calls for change. But he said the result had been disappointing. "</w:t>
      </w:r>
      <w:r w:rsidRPr="005860DF">
        <w:rPr>
          <w:rStyle w:val="Emphasis"/>
        </w:rPr>
        <w:t>The reality is that the last four years have been characterized by the persistent tightening of ... the embargo</w:t>
      </w:r>
      <w:r w:rsidRPr="005860DF">
        <w:rPr>
          <w:sz w:val="16"/>
        </w:rPr>
        <w:t>," he said.</w:t>
      </w:r>
    </w:p>
    <w:p w:rsidR="0073302F" w:rsidRPr="00634D3B" w:rsidRDefault="00634D3B" w:rsidP="00634D3B">
      <w:pPr>
        <w:pStyle w:val="Heading4"/>
      </w:pPr>
      <w:r>
        <w:t>Obama opposes lifting the embargo</w:t>
      </w:r>
    </w:p>
    <w:p w:rsidR="0073302F" w:rsidRPr="0073302F" w:rsidRDefault="0073302F" w:rsidP="0073302F">
      <w:proofErr w:type="spellStart"/>
      <w:r w:rsidRPr="0073302F">
        <w:rPr>
          <w:rStyle w:val="StyleStyleBold12pt"/>
        </w:rPr>
        <w:t>Knoller</w:t>
      </w:r>
      <w:proofErr w:type="spellEnd"/>
      <w:r w:rsidRPr="0073302F">
        <w:rPr>
          <w:rStyle w:val="StyleStyleBold12pt"/>
        </w:rPr>
        <w:t xml:space="preserve"> ‘09</w:t>
      </w:r>
      <w:r w:rsidRPr="0073302F">
        <w:t xml:space="preserve">(Embargo for Now April 20, 2009 Mark </w:t>
      </w:r>
      <w:proofErr w:type="spellStart"/>
      <w:r w:rsidRPr="0073302F">
        <w:t>Knoller</w:t>
      </w:r>
      <w:proofErr w:type="spellEnd"/>
      <w:r w:rsidRPr="0073302F">
        <w:t xml:space="preserve"> Mark </w:t>
      </w:r>
      <w:proofErr w:type="spellStart"/>
      <w:r w:rsidRPr="0073302F">
        <w:t>Knoller</w:t>
      </w:r>
      <w:proofErr w:type="spellEnd"/>
      <w:r w:rsidRPr="0073302F">
        <w:t xml:space="preserve"> is an award-winning White House Correspondent for CBS News. He has reported for CBS Radio News, "Up To The Minute" and to the weekend editions of the "CBS Evening News" and "The Early Show" http://www.cbsnews.com/2100-18564_162-524942.html)</w:t>
      </w:r>
    </w:p>
    <w:p w:rsidR="0073302F" w:rsidRDefault="0073302F" w:rsidP="0073302F">
      <w:pPr>
        <w:rPr>
          <w:rFonts w:eastAsia="Times New Roman" w:cs="Times New Roman"/>
          <w:color w:val="000000"/>
          <w:szCs w:val="20"/>
          <w:u w:val="single"/>
          <w:shd w:val="clear" w:color="auto" w:fill="FFFFFF"/>
        </w:rPr>
      </w:pPr>
      <w:r w:rsidRPr="00020615">
        <w:rPr>
          <w:rFonts w:eastAsia="Times New Roman" w:cs="Times New Roman"/>
          <w:color w:val="000000"/>
          <w:szCs w:val="20"/>
          <w:u w:val="single"/>
          <w:shd w:val="clear" w:color="auto" w:fill="FFFFFF"/>
        </w:rPr>
        <w:t>President Obama</w:t>
      </w:r>
      <w:r w:rsidRPr="00634D3B">
        <w:rPr>
          <w:rFonts w:eastAsia="Times New Roman" w:cs="Times New Roman"/>
          <w:color w:val="000000"/>
          <w:sz w:val="16"/>
          <w:szCs w:val="20"/>
          <w:shd w:val="clear" w:color="auto" w:fill="FFFFFF"/>
        </w:rPr>
        <w:t xml:space="preserve"> freely admits that the U.S. trade embargo of Cuba "hasn't worked the way we wanted it to" although it's been in effect for nearly 50 years.</w:t>
      </w:r>
      <w:r w:rsidRPr="00634D3B">
        <w:rPr>
          <w:rFonts w:eastAsia="Times New Roman" w:cs="Times New Roman"/>
          <w:color w:val="000000"/>
          <w:sz w:val="16"/>
          <w:szCs w:val="20"/>
        </w:rPr>
        <w:t xml:space="preserve"> </w:t>
      </w:r>
      <w:r w:rsidRPr="00634D3B">
        <w:rPr>
          <w:rFonts w:eastAsia="Times New Roman" w:cs="Times New Roman"/>
          <w:color w:val="000000"/>
          <w:sz w:val="16"/>
          <w:szCs w:val="20"/>
          <w:shd w:val="clear" w:color="auto" w:fill="FFFFFF"/>
        </w:rPr>
        <w:t xml:space="preserve">Even so, he </w:t>
      </w:r>
      <w:r w:rsidRPr="00020615">
        <w:rPr>
          <w:rFonts w:eastAsia="Times New Roman" w:cs="Times New Roman"/>
          <w:color w:val="000000"/>
          <w:szCs w:val="20"/>
          <w:u w:val="single"/>
          <w:shd w:val="clear" w:color="auto" w:fill="FFFFFF"/>
        </w:rPr>
        <w:t>made it clear today it will stay in place until Cuban leaders take more overt action to free political prisoners, and permit freedom of the press and democratic elections</w:t>
      </w:r>
      <w:r w:rsidRPr="00634D3B">
        <w:rPr>
          <w:rFonts w:eastAsia="Times New Roman" w:cs="Times New Roman"/>
          <w:color w:val="000000"/>
          <w:sz w:val="16"/>
          <w:szCs w:val="20"/>
          <w:shd w:val="clear" w:color="auto" w:fill="FFFFFF"/>
        </w:rPr>
        <w:t>.</w:t>
      </w:r>
      <w:r w:rsidRPr="00634D3B">
        <w:rPr>
          <w:rFonts w:eastAsia="Times New Roman" w:cs="Times New Roman"/>
          <w:color w:val="000000"/>
          <w:sz w:val="16"/>
          <w:szCs w:val="20"/>
        </w:rPr>
        <w:t xml:space="preserve"> </w:t>
      </w:r>
      <w:r w:rsidRPr="00634D3B">
        <w:rPr>
          <w:rFonts w:eastAsia="Times New Roman" w:cs="Times New Roman"/>
          <w:color w:val="000000"/>
          <w:sz w:val="16"/>
          <w:szCs w:val="20"/>
          <w:shd w:val="clear" w:color="auto" w:fill="FFFFFF"/>
        </w:rPr>
        <w:t>"</w:t>
      </w:r>
      <w:r w:rsidRPr="00020615">
        <w:rPr>
          <w:rFonts w:eastAsia="Times New Roman" w:cs="Times New Roman"/>
          <w:color w:val="000000"/>
          <w:szCs w:val="20"/>
          <w:u w:val="single"/>
          <w:shd w:val="clear" w:color="auto" w:fill="FFFFFF"/>
        </w:rPr>
        <w:t>The Cuban people aren't free and that's our lodestone, our north star when it comes to our policy in Cuba</w:t>
      </w:r>
      <w:r w:rsidRPr="00634D3B">
        <w:rPr>
          <w:rFonts w:eastAsia="Times New Roman" w:cs="Times New Roman"/>
          <w:color w:val="000000"/>
          <w:sz w:val="16"/>
          <w:szCs w:val="20"/>
          <w:shd w:val="clear" w:color="auto" w:fill="FFFFFF"/>
        </w:rPr>
        <w:t>," said Mr. Obama.</w:t>
      </w:r>
      <w:r w:rsidRPr="00634D3B">
        <w:rPr>
          <w:rFonts w:eastAsia="Times New Roman" w:cs="Times New Roman"/>
          <w:color w:val="000000"/>
          <w:sz w:val="16"/>
          <w:szCs w:val="20"/>
        </w:rPr>
        <w:t xml:space="preserve"> </w:t>
      </w:r>
      <w:r w:rsidRPr="00634D3B">
        <w:rPr>
          <w:rFonts w:eastAsia="Times New Roman" w:cs="Times New Roman"/>
          <w:color w:val="000000"/>
          <w:sz w:val="16"/>
          <w:szCs w:val="20"/>
          <w:shd w:val="clear" w:color="auto" w:fill="FFFFFF"/>
        </w:rPr>
        <w:t>During a trip-ending news conference at the site of the Summit of the Americas (where Cuba's exclusion and the U.S. embargo were highly-contentious issues), the president said his concerns about Cuba are "not simply something to be brushed aside."</w:t>
      </w:r>
      <w:r w:rsidRPr="00634D3B">
        <w:rPr>
          <w:rFonts w:eastAsia="Times New Roman" w:cs="Times New Roman"/>
          <w:color w:val="000000"/>
          <w:sz w:val="16"/>
          <w:szCs w:val="20"/>
        </w:rPr>
        <w:t xml:space="preserve"> </w:t>
      </w:r>
      <w:r w:rsidRPr="00634D3B">
        <w:rPr>
          <w:rFonts w:eastAsia="Times New Roman" w:cs="Times New Roman"/>
          <w:color w:val="000000"/>
          <w:sz w:val="16"/>
          <w:szCs w:val="20"/>
          <w:shd w:val="clear" w:color="auto" w:fill="FFFFFF"/>
        </w:rPr>
        <w:t xml:space="preserve">That puts </w:t>
      </w:r>
      <w:r w:rsidRPr="00DF0999">
        <w:rPr>
          <w:rFonts w:eastAsia="Times New Roman" w:cs="Times New Roman"/>
          <w:color w:val="000000"/>
          <w:szCs w:val="20"/>
          <w:u w:val="single"/>
          <w:shd w:val="clear" w:color="auto" w:fill="FFFFFF"/>
        </w:rPr>
        <w:t>his policy is in line with all of his predecessors, who resisted calls at home and abroad, even from members of Congress, that the embargo be lifted</w:t>
      </w:r>
      <w:r w:rsidRPr="00634D3B">
        <w:rPr>
          <w:rFonts w:eastAsia="Times New Roman" w:cs="Times New Roman"/>
          <w:color w:val="000000"/>
          <w:sz w:val="16"/>
          <w:szCs w:val="20"/>
          <w:shd w:val="clear" w:color="auto" w:fill="FFFFFF"/>
        </w:rPr>
        <w:t>.</w:t>
      </w:r>
      <w:r w:rsidRPr="00634D3B">
        <w:rPr>
          <w:rFonts w:eastAsia="Times New Roman" w:cs="Times New Roman"/>
          <w:color w:val="000000"/>
          <w:sz w:val="16"/>
          <w:szCs w:val="20"/>
        </w:rPr>
        <w:t xml:space="preserve"> </w:t>
      </w:r>
      <w:r w:rsidRPr="00634D3B">
        <w:rPr>
          <w:rFonts w:eastAsia="Times New Roman" w:cs="Times New Roman"/>
          <w:color w:val="000000"/>
          <w:sz w:val="16"/>
          <w:szCs w:val="20"/>
          <w:shd w:val="clear" w:color="auto" w:fill="FFFFFF"/>
        </w:rPr>
        <w:t>Defending the exclusion of Cuba from the Summit, President Obama pointed out that all 34 leaders there were democratically-elected, which "conferred legitimacy" on them. He said that is not the case with Cuba's leaders.</w:t>
      </w:r>
      <w:r w:rsidRPr="00634D3B">
        <w:rPr>
          <w:rFonts w:eastAsia="Times New Roman" w:cs="Times New Roman"/>
          <w:color w:val="000000"/>
          <w:sz w:val="16"/>
          <w:szCs w:val="20"/>
        </w:rPr>
        <w:t xml:space="preserve"> </w:t>
      </w:r>
      <w:r w:rsidRPr="00DF0999">
        <w:rPr>
          <w:rFonts w:eastAsia="Times New Roman" w:cs="Times New Roman"/>
          <w:color w:val="000000"/>
          <w:szCs w:val="20"/>
          <w:u w:val="single"/>
          <w:shd w:val="clear" w:color="auto" w:fill="FFFFFF"/>
        </w:rPr>
        <w:t>He said his administration won't change its policy toward Havana "overnight," but he feels he has sent a signal to Cuba that he wants to see a "transformation."</w:t>
      </w:r>
    </w:p>
    <w:p w:rsidR="00176258" w:rsidRDefault="00176258" w:rsidP="0073302F">
      <w:pPr>
        <w:pStyle w:val="Heading3"/>
      </w:pPr>
      <w:r>
        <w:lastRenderedPageBreak/>
        <w:t>Unpopular</w:t>
      </w:r>
    </w:p>
    <w:p w:rsidR="00176258" w:rsidRDefault="00176258" w:rsidP="00176258">
      <w:pPr>
        <w:pStyle w:val="Heading4"/>
      </w:pPr>
      <w:r>
        <w:t>Plan is highly controversial – past debates prove</w:t>
      </w:r>
    </w:p>
    <w:p w:rsidR="00176258" w:rsidRDefault="00176258" w:rsidP="00176258">
      <w:r w:rsidRPr="00B3178D">
        <w:rPr>
          <w:rStyle w:val="StyleStyleBold12pt"/>
        </w:rPr>
        <w:t>Hanson 10</w:t>
      </w:r>
      <w:r>
        <w:t xml:space="preserve"> (Stephanie, Associate Editor and Coordinating Editor – CFR, “U.S.-Cuba Relations”, Council on Foreign Relations Report, 1-11, </w:t>
      </w:r>
      <w:hyperlink r:id="rId14" w:anchor="p10" w:history="1">
        <w:r w:rsidRPr="004539C8">
          <w:rPr>
            <w:rStyle w:val="Hyperlink"/>
          </w:rPr>
          <w:t>http://www.cfr.org/cuba/us-cuba-relations/p11113#p10</w:t>
        </w:r>
      </w:hyperlink>
      <w:r>
        <w:t>) Han 2</w:t>
      </w:r>
    </w:p>
    <w:p w:rsidR="00176258" w:rsidRDefault="00176258" w:rsidP="00176258">
      <w:pPr>
        <w:rPr>
          <w:sz w:val="16"/>
        </w:rPr>
      </w:pPr>
      <w:r w:rsidRPr="00AD488E">
        <w:rPr>
          <w:sz w:val="16"/>
        </w:rPr>
        <w:t xml:space="preserve">Given the range of issues dividing the two countries, experts say </w:t>
      </w:r>
      <w:r w:rsidRPr="00AD488E">
        <w:rPr>
          <w:rStyle w:val="StyleBoldUnderline"/>
        </w:rPr>
        <w:t>a long process would precede resumption of diplomatic relations</w:t>
      </w:r>
      <w:r w:rsidRPr="00AD488E">
        <w:rPr>
          <w:sz w:val="16"/>
        </w:rPr>
        <w:t>. Daniel P. Erikson of the Inter-American Dialogue says that though "you could have the resumption of bilateral talks on issues related to counternarcotics or immigration, or a period of détente, you are probably not going to see the full restoration of diplomatic relations" in the near term.</w:t>
      </w:r>
      <w:r w:rsidRPr="00AD488E">
        <w:rPr>
          <w:sz w:val="12"/>
        </w:rPr>
        <w:t>¶</w:t>
      </w:r>
      <w:r w:rsidRPr="00AD488E">
        <w:rPr>
          <w:sz w:val="16"/>
        </w:rPr>
        <w:t xml:space="preserve"> Many recent policy reports have recommended that the United States take some unilateral steps </w:t>
      </w:r>
      <w:r w:rsidRPr="00AD488E">
        <w:rPr>
          <w:rStyle w:val="StyleBoldUnderline"/>
        </w:rPr>
        <w:t>to roll back sanctions on Cuba</w:t>
      </w:r>
      <w:r w:rsidRPr="00AD488E">
        <w:rPr>
          <w:sz w:val="16"/>
        </w:rPr>
        <w:t xml:space="preserve">. The removal of sanctions, however, would be just one step in the process of normalizing relations. Such a process </w:t>
      </w:r>
      <w:r w:rsidRPr="00AD488E">
        <w:rPr>
          <w:rStyle w:val="StyleBoldUnderline"/>
        </w:rPr>
        <w:t xml:space="preserve">is </w:t>
      </w:r>
      <w:r w:rsidRPr="00AD488E">
        <w:rPr>
          <w:rStyle w:val="Emphasis"/>
        </w:rPr>
        <w:t>sure to be controversial</w:t>
      </w:r>
      <w:r w:rsidRPr="00AD488E">
        <w:rPr>
          <w:rStyle w:val="StyleBoldUnderline"/>
        </w:rPr>
        <w:t xml:space="preserve">, as indicated by the </w:t>
      </w:r>
      <w:r w:rsidRPr="00AD488E">
        <w:rPr>
          <w:rStyle w:val="Emphasis"/>
        </w:rPr>
        <w:t>heated congressional debate</w:t>
      </w:r>
      <w:r w:rsidRPr="00AD488E">
        <w:rPr>
          <w:rStyle w:val="StyleBoldUnderline"/>
        </w:rPr>
        <w:t xml:space="preserve"> spurred in</w:t>
      </w:r>
      <w:r w:rsidRPr="00AD488E">
        <w:rPr>
          <w:sz w:val="16"/>
        </w:rPr>
        <w:t xml:space="preserve"> March </w:t>
      </w:r>
      <w:r w:rsidRPr="00AD488E">
        <w:rPr>
          <w:rStyle w:val="StyleBoldUnderline"/>
        </w:rPr>
        <w:t>2009 by attempts to ease travel and trade restrictions</w:t>
      </w:r>
      <w:r w:rsidRPr="00AD488E">
        <w:rPr>
          <w:sz w:val="16"/>
        </w:rPr>
        <w:t xml:space="preserve"> in a large appropriations bill. "Whatever we call it--normalization, détente, </w:t>
      </w:r>
      <w:proofErr w:type="spellStart"/>
      <w:r w:rsidRPr="00AD488E">
        <w:rPr>
          <w:sz w:val="16"/>
        </w:rPr>
        <w:t>rapproachement</w:t>
      </w:r>
      <w:proofErr w:type="spellEnd"/>
      <w:r w:rsidRPr="00AD488E">
        <w:rPr>
          <w:sz w:val="16"/>
        </w:rPr>
        <w:t>--</w:t>
      </w:r>
      <w:r w:rsidRPr="00AD488E">
        <w:rPr>
          <w:rStyle w:val="StyleBoldUnderline"/>
        </w:rPr>
        <w:t xml:space="preserve">it is clear that the policy process risks </w:t>
      </w:r>
      <w:r w:rsidRPr="00AD488E">
        <w:rPr>
          <w:rStyle w:val="Emphasis"/>
        </w:rPr>
        <w:t>falling victim to the politics</w:t>
      </w:r>
      <w:r w:rsidRPr="00AD488E">
        <w:rPr>
          <w:sz w:val="16"/>
        </w:rPr>
        <w:t xml:space="preserve"> of the issue," says </w:t>
      </w:r>
      <w:proofErr w:type="spellStart"/>
      <w:r w:rsidRPr="00AD488E">
        <w:rPr>
          <w:sz w:val="16"/>
        </w:rPr>
        <w:t>Sweig</w:t>
      </w:r>
      <w:proofErr w:type="spellEnd"/>
      <w:r w:rsidRPr="00AD488E">
        <w:rPr>
          <w:sz w:val="16"/>
        </w:rPr>
        <w:t>.</w:t>
      </w:r>
      <w:r w:rsidRPr="00AD488E">
        <w:rPr>
          <w:sz w:val="12"/>
        </w:rPr>
        <w:t>¶</w:t>
      </w:r>
      <w:r w:rsidRPr="00AD488E">
        <w:rPr>
          <w:sz w:val="16"/>
        </w:rPr>
        <w:t xml:space="preserve"> </w:t>
      </w:r>
    </w:p>
    <w:p w:rsidR="00AE594D" w:rsidRDefault="00AE594D" w:rsidP="00AE594D">
      <w:pPr>
        <w:pStyle w:val="Heading4"/>
      </w:pPr>
      <w:r>
        <w:t>Overwhelming support for the embargo</w:t>
      </w:r>
    </w:p>
    <w:p w:rsidR="00AE594D" w:rsidRPr="00822065" w:rsidRDefault="00AE594D" w:rsidP="00AE594D">
      <w:r w:rsidRPr="003179D1">
        <w:rPr>
          <w:rStyle w:val="StyleStyleBold12pt"/>
        </w:rPr>
        <w:t>The World 12</w:t>
      </w:r>
      <w:r>
        <w:t xml:space="preserve"> [Jason Margolis, reporter for The World, “Republican Candidates Court Miami’s Cuban Vote,” http://www.theworld.org/2012/01/republican-candidates-miami/</w:t>
      </w:r>
      <w:r w:rsidRPr="00225882">
        <w:t xml:space="preserve">) </w:t>
      </w:r>
      <w:proofErr w:type="spellStart"/>
      <w:r>
        <w:t>Okuno</w:t>
      </w:r>
      <w:proofErr w:type="spellEnd"/>
    </w:p>
    <w:p w:rsidR="00AE594D" w:rsidRPr="00176258" w:rsidRDefault="00AE594D" w:rsidP="00176258">
      <w:pPr>
        <w:rPr>
          <w:sz w:val="16"/>
        </w:rPr>
      </w:pPr>
      <w:r w:rsidRPr="00822065">
        <w:rPr>
          <w:sz w:val="16"/>
        </w:rPr>
        <w:t>Some in the under-30 crowd here say all the bad blood and bickering over travel restrictions and remittances is a distraction.</w:t>
      </w:r>
      <w:r w:rsidRPr="00822065">
        <w:rPr>
          <w:sz w:val="12"/>
        </w:rPr>
        <w:t>¶</w:t>
      </w:r>
      <w:r w:rsidRPr="00822065">
        <w:rPr>
          <w:sz w:val="16"/>
        </w:rPr>
        <w:t xml:space="preserve"> I met David Cardenas and Giancarlo </w:t>
      </w:r>
      <w:proofErr w:type="spellStart"/>
      <w:r w:rsidRPr="00822065">
        <w:rPr>
          <w:sz w:val="16"/>
        </w:rPr>
        <w:t>Sopo</w:t>
      </w:r>
      <w:proofErr w:type="spellEnd"/>
      <w:r w:rsidRPr="00822065">
        <w:rPr>
          <w:sz w:val="16"/>
        </w:rPr>
        <w:t xml:space="preserve"> for dinner in downtown Miami. Cardenas is active in </w:t>
      </w:r>
      <w:r w:rsidRPr="00822065">
        <w:rPr>
          <w:rStyle w:val="StyleBoldUnderline"/>
        </w:rPr>
        <w:t>the Republican party</w:t>
      </w:r>
      <w:r w:rsidRPr="00822065">
        <w:rPr>
          <w:sz w:val="16"/>
        </w:rPr>
        <w:t xml:space="preserve">; </w:t>
      </w:r>
      <w:proofErr w:type="spellStart"/>
      <w:r w:rsidRPr="00822065">
        <w:rPr>
          <w:sz w:val="16"/>
        </w:rPr>
        <w:t>Sopo</w:t>
      </w:r>
      <w:proofErr w:type="spellEnd"/>
      <w:r w:rsidRPr="00822065">
        <w:rPr>
          <w:sz w:val="16"/>
        </w:rPr>
        <w:t xml:space="preserve"> is with </w:t>
      </w:r>
      <w:r w:rsidRPr="00822065">
        <w:rPr>
          <w:rStyle w:val="StyleBoldUnderline"/>
        </w:rPr>
        <w:t>the Democrats</w:t>
      </w:r>
      <w:r w:rsidRPr="00822065">
        <w:rPr>
          <w:sz w:val="16"/>
        </w:rPr>
        <w:t xml:space="preserve">. They </w:t>
      </w:r>
      <w:r w:rsidRPr="00822065">
        <w:rPr>
          <w:rStyle w:val="StyleBoldUnderline"/>
        </w:rPr>
        <w:t>have small disagreements about travel restrictions, but</w:t>
      </w:r>
      <w:r w:rsidRPr="00822065">
        <w:rPr>
          <w:sz w:val="16"/>
        </w:rPr>
        <w:t xml:space="preserve"> they say it’s not worth arguing about.</w:t>
      </w:r>
      <w:r w:rsidRPr="00822065">
        <w:rPr>
          <w:sz w:val="12"/>
        </w:rPr>
        <w:t>¶</w:t>
      </w:r>
      <w:r w:rsidRPr="00822065">
        <w:rPr>
          <w:sz w:val="16"/>
        </w:rPr>
        <w:t xml:space="preserve"> “I think </w:t>
      </w:r>
      <w:r w:rsidRPr="00822065">
        <w:rPr>
          <w:rStyle w:val="StyleBoldUnderline"/>
        </w:rPr>
        <w:t>on the big issues relating to Cuba, in the final analysis, Cubans overwhelming agree</w:t>
      </w:r>
      <w:r w:rsidRPr="00822065">
        <w:rPr>
          <w:sz w:val="16"/>
        </w:rPr>
        <w:t xml:space="preserve"> with one and other,” said </w:t>
      </w:r>
      <w:proofErr w:type="spellStart"/>
      <w:r w:rsidRPr="00822065">
        <w:rPr>
          <w:sz w:val="16"/>
        </w:rPr>
        <w:t>Sopo</w:t>
      </w:r>
      <w:proofErr w:type="spellEnd"/>
      <w:r w:rsidRPr="00822065">
        <w:rPr>
          <w:sz w:val="16"/>
        </w:rPr>
        <w:t>.</w:t>
      </w:r>
      <w:r w:rsidRPr="00822065">
        <w:rPr>
          <w:sz w:val="12"/>
        </w:rPr>
        <w:t>¶</w:t>
      </w:r>
      <w:r w:rsidRPr="00822065">
        <w:rPr>
          <w:sz w:val="16"/>
        </w:rPr>
        <w:t xml:space="preserve"> “I completely agree with that,” said </w:t>
      </w:r>
      <w:proofErr w:type="spellStart"/>
      <w:r w:rsidRPr="00822065">
        <w:rPr>
          <w:sz w:val="16"/>
        </w:rPr>
        <w:t>Cardena</w:t>
      </w:r>
      <w:proofErr w:type="spellEnd"/>
      <w:r w:rsidRPr="00822065">
        <w:rPr>
          <w:sz w:val="16"/>
        </w:rPr>
        <w:t>. “I think Cubans are united as a community, united in their policy positions toward Cuba.”</w:t>
      </w:r>
      <w:r w:rsidRPr="00822065">
        <w:rPr>
          <w:sz w:val="12"/>
        </w:rPr>
        <w:t>¶</w:t>
      </w:r>
      <w:r w:rsidRPr="00822065">
        <w:rPr>
          <w:sz w:val="16"/>
        </w:rPr>
        <w:t xml:space="preserve"> </w:t>
      </w:r>
      <w:r w:rsidRPr="00822065">
        <w:rPr>
          <w:rStyle w:val="StyleBoldUnderline"/>
        </w:rPr>
        <w:t xml:space="preserve">The trade embargo has overwhelming bipartisan support here. </w:t>
      </w:r>
      <w:r w:rsidRPr="00822065">
        <w:rPr>
          <w:rStyle w:val="Emphasis"/>
        </w:rPr>
        <w:t>And in Congress and the White House</w:t>
      </w:r>
      <w:r w:rsidRPr="00822065">
        <w:rPr>
          <w:sz w:val="16"/>
        </w:rPr>
        <w:t>.</w:t>
      </w:r>
      <w:r w:rsidRPr="00822065">
        <w:rPr>
          <w:sz w:val="12"/>
        </w:rPr>
        <w:t>¶</w:t>
      </w:r>
      <w:r w:rsidRPr="00822065">
        <w:rPr>
          <w:sz w:val="16"/>
        </w:rPr>
        <w:t xml:space="preserve"> Cardenas and </w:t>
      </w:r>
      <w:proofErr w:type="spellStart"/>
      <w:r w:rsidRPr="00822065">
        <w:rPr>
          <w:sz w:val="16"/>
        </w:rPr>
        <w:t>Sopo</w:t>
      </w:r>
      <w:proofErr w:type="spellEnd"/>
      <w:r w:rsidRPr="00822065">
        <w:rPr>
          <w:sz w:val="16"/>
        </w:rPr>
        <w:t xml:space="preserve"> are able to break bread together, perhaps because Cuba is not the focus of their lives.</w:t>
      </w:r>
      <w:r w:rsidRPr="00822065">
        <w:rPr>
          <w:sz w:val="12"/>
        </w:rPr>
        <w:t>¶</w:t>
      </w:r>
      <w:r w:rsidRPr="00822065">
        <w:rPr>
          <w:sz w:val="16"/>
        </w:rPr>
        <w:t xml:space="preserve"> “I would say that Cuban Americans of our generation are not single-issue voters, much in the same way our grandparents and some of our parents are,” said Cardenas.</w:t>
      </w:r>
      <w:r w:rsidRPr="00822065">
        <w:rPr>
          <w:sz w:val="12"/>
        </w:rPr>
        <w:t>¶</w:t>
      </w:r>
      <w:r w:rsidRPr="00822065">
        <w:rPr>
          <w:sz w:val="16"/>
        </w:rPr>
        <w:t xml:space="preserve"> “I would agree with what David is saying,” said Cardenas. “Cuba was much closer to their lives. They had just left the country, many of them still had hopes of going back. I think David and I, we see Miami as our home.”</w:t>
      </w:r>
      <w:r w:rsidRPr="00822065">
        <w:rPr>
          <w:sz w:val="12"/>
        </w:rPr>
        <w:t>¶</w:t>
      </w:r>
      <w:r w:rsidRPr="00822065">
        <w:rPr>
          <w:sz w:val="16"/>
        </w:rPr>
        <w:t xml:space="preserve"> And that’s where their real disagreement begins: What domestic economic policies are best for their home?</w:t>
      </w:r>
    </w:p>
    <w:p w:rsidR="0073302F" w:rsidRDefault="003B58AE" w:rsidP="0073302F">
      <w:pPr>
        <w:pStyle w:val="Heading3"/>
      </w:pPr>
      <w:r>
        <w:lastRenderedPageBreak/>
        <w:t>Unpopular –</w:t>
      </w:r>
      <w:r w:rsidR="00360C31">
        <w:t xml:space="preserve"> Cuban-Americans</w:t>
      </w:r>
    </w:p>
    <w:p w:rsidR="00360C31" w:rsidRDefault="00360C31" w:rsidP="00360C31">
      <w:pPr>
        <w:pStyle w:val="Heading4"/>
      </w:pPr>
      <w:r>
        <w:t>The Cuban-American lobby will scare off the plan’s supporters</w:t>
      </w:r>
    </w:p>
    <w:p w:rsidR="00360C31" w:rsidRPr="00033762" w:rsidRDefault="00360C31" w:rsidP="00360C31">
      <w:r w:rsidRPr="00033762">
        <w:t xml:space="preserve">Jess </w:t>
      </w:r>
      <w:r w:rsidRPr="00033762">
        <w:rPr>
          <w:rStyle w:val="StyleStyleBold12pt"/>
        </w:rPr>
        <w:t>Hunter-Bowman</w:t>
      </w:r>
      <w:r w:rsidRPr="00033762">
        <w:t>, 20</w:t>
      </w:r>
      <w:r w:rsidRPr="00033762">
        <w:rPr>
          <w:rStyle w:val="StyleStyleBold12pt"/>
        </w:rPr>
        <w:t>12</w:t>
      </w:r>
      <w:r w:rsidRPr="00033762">
        <w:t xml:space="preserve">, Associate Director of Witness for Peace. Jess lived and worked in Latin America with Witness for Peace for nine years, Our Failed Cuba Policy Fixation, April 2, 2012, </w:t>
      </w:r>
      <w:hyperlink r:id="rId15" w:history="1">
        <w:r w:rsidRPr="00033762">
          <w:rPr>
            <w:rStyle w:val="Hyperlink"/>
          </w:rPr>
          <w:t>http://otherwords.org/our_failed_cuba_policy_fixation/</w:t>
        </w:r>
      </w:hyperlink>
      <w:r w:rsidRPr="00033762">
        <w:t xml:space="preserve">) </w:t>
      </w:r>
      <w:proofErr w:type="spellStart"/>
      <w:r w:rsidRPr="00033762">
        <w:t>Bafia</w:t>
      </w:r>
      <w:proofErr w:type="spellEnd"/>
    </w:p>
    <w:p w:rsidR="00360C31" w:rsidRPr="00360C31" w:rsidRDefault="00360C31" w:rsidP="00360C31">
      <w:pPr>
        <w:rPr>
          <w:sz w:val="16"/>
        </w:rPr>
      </w:pPr>
      <w:r w:rsidRPr="005E106C">
        <w:rPr>
          <w:sz w:val="16"/>
        </w:rPr>
        <w:t>In an election year, presidential candidates spend a great deal of time bowing before the altar of the creaky Cuban embargo.</w:t>
      </w:r>
      <w:r w:rsidRPr="005E106C">
        <w:rPr>
          <w:sz w:val="12"/>
        </w:rPr>
        <w:t>¶</w:t>
      </w:r>
      <w:r w:rsidRPr="005E106C">
        <w:rPr>
          <w:sz w:val="16"/>
        </w:rPr>
        <w:t xml:space="preserve"> It’s election season. When they’re not kissing babies or holding staged conversations with average voters at coffee shops, presidential hopefuls will dust off tired arguments about the national security threat posed by Cuba, an island with a population the size of Ohio.</w:t>
      </w:r>
      <w:r w:rsidRPr="005E106C">
        <w:rPr>
          <w:sz w:val="12"/>
        </w:rPr>
        <w:t>¶</w:t>
      </w:r>
      <w:r w:rsidRPr="005E106C">
        <w:rPr>
          <w:sz w:val="16"/>
        </w:rPr>
        <w:t xml:space="preserve"> </w:t>
      </w:r>
      <w:r w:rsidRPr="00033762">
        <w:rPr>
          <w:rStyle w:val="StyleBoldUnderline"/>
        </w:rPr>
        <w:t>Thanks to Florida’s sacred</w:t>
      </w:r>
      <w:r w:rsidRPr="005E106C">
        <w:rPr>
          <w:sz w:val="16"/>
        </w:rPr>
        <w:t xml:space="preserve"> 29 </w:t>
      </w:r>
      <w:r w:rsidRPr="00033762">
        <w:rPr>
          <w:rStyle w:val="StyleBoldUnderline"/>
        </w:rPr>
        <w:t>electoral votes</w:t>
      </w:r>
      <w:r w:rsidRPr="005E106C">
        <w:rPr>
          <w:sz w:val="16"/>
        </w:rPr>
        <w:t xml:space="preserve">, the </w:t>
      </w:r>
      <w:r w:rsidRPr="00033762">
        <w:rPr>
          <w:rStyle w:val="StyleBoldUnderline"/>
        </w:rPr>
        <w:t>candidates spend an outsized amount of time bowing before the altar of the creaky Cuban embargo</w:t>
      </w:r>
      <w:r w:rsidRPr="005E106C">
        <w:rPr>
          <w:sz w:val="16"/>
        </w:rPr>
        <w:t xml:space="preserve">. The GOP contenders made their views on the economic blockade clear in the run-up to the primary there. Before claiming that “jihadists” and Iranians were planning to use Cuba as a platform for attacks on U.S. soil, Rick Santorum said, “We have and have had for 50 years a dictatorship in Cuba. We’ve had sanctions on them. They should continue. They should continue until the </w:t>
      </w:r>
      <w:proofErr w:type="spellStart"/>
      <w:r w:rsidRPr="005E106C">
        <w:rPr>
          <w:sz w:val="16"/>
        </w:rPr>
        <w:t>Castros</w:t>
      </w:r>
      <w:proofErr w:type="spellEnd"/>
      <w:r w:rsidRPr="005E106C">
        <w:rPr>
          <w:sz w:val="16"/>
        </w:rPr>
        <w:t xml:space="preserve"> are dead.”</w:t>
      </w:r>
      <w:r w:rsidRPr="005E106C">
        <w:rPr>
          <w:sz w:val="12"/>
        </w:rPr>
        <w:t>¶</w:t>
      </w:r>
      <w:r w:rsidRPr="005E106C">
        <w:rPr>
          <w:sz w:val="16"/>
        </w:rPr>
        <w:t xml:space="preserve"> Mitt Romney seemed to suggest that he would sanction an assassination attempt against Fidel Castro. “If I’m fortunate to become the next president of the United States it is my expectation that Fidel Castro will finally be taken off this planet,” he said.</w:t>
      </w:r>
      <w:r w:rsidRPr="005E106C">
        <w:rPr>
          <w:sz w:val="12"/>
        </w:rPr>
        <w:t>¶</w:t>
      </w:r>
      <w:r w:rsidRPr="005E106C">
        <w:rPr>
          <w:sz w:val="16"/>
        </w:rPr>
        <w:t xml:space="preserve"> And while President Barack Obama has courageously rolled back some travel and humanitarian restrictions on U.S. citizens and Cuban-Americans, he too has stated his continued support of the embargo.</w:t>
      </w:r>
      <w:r w:rsidRPr="005E106C">
        <w:rPr>
          <w:sz w:val="12"/>
        </w:rPr>
        <w:t>¶</w:t>
      </w:r>
      <w:r w:rsidRPr="005E106C">
        <w:rPr>
          <w:sz w:val="16"/>
        </w:rPr>
        <w:t xml:space="preserve"> </w:t>
      </w:r>
      <w:r w:rsidRPr="00033762">
        <w:rPr>
          <w:rStyle w:val="StyleBoldUnderline"/>
        </w:rPr>
        <w:t>Why, in an era of unprecedented partisanship gridlock, is there such widespread support among Washington’s leading politicians</w:t>
      </w:r>
      <w:r w:rsidRPr="005E106C">
        <w:rPr>
          <w:sz w:val="16"/>
        </w:rPr>
        <w:t xml:space="preserve"> for an outdated and inhumane embargo?</w:t>
      </w:r>
      <w:r w:rsidRPr="005E106C">
        <w:rPr>
          <w:sz w:val="12"/>
        </w:rPr>
        <w:t>¶</w:t>
      </w:r>
      <w:r w:rsidRPr="005E106C">
        <w:rPr>
          <w:sz w:val="16"/>
        </w:rPr>
        <w:t xml:space="preserve"> It’s certainly not because the policy has succeeded. The embargo began in 1960, soon after the successful revolution led by Fidel Castro ousted dictator </w:t>
      </w:r>
      <w:proofErr w:type="spellStart"/>
      <w:r w:rsidRPr="005E106C">
        <w:rPr>
          <w:sz w:val="16"/>
        </w:rPr>
        <w:t>Fulgencio</w:t>
      </w:r>
      <w:proofErr w:type="spellEnd"/>
      <w:r w:rsidRPr="005E106C">
        <w:rPr>
          <w:sz w:val="16"/>
        </w:rPr>
        <w:t xml:space="preserve"> Batista and nationalized a great deal of property belonging to U.S. corporations and citizens. Washington has amended and tightened the embargo, even expanding its reach to punitive measures against foreign companies doing business with Cuba, many times in its half-century of failure.</w:t>
      </w:r>
      <w:r w:rsidRPr="005E106C">
        <w:rPr>
          <w:sz w:val="12"/>
        </w:rPr>
        <w:t>¶</w:t>
      </w:r>
      <w:r w:rsidRPr="005E106C">
        <w:rPr>
          <w:sz w:val="16"/>
        </w:rPr>
        <w:t xml:space="preserve"> The embargo certainly hasn’t weakened Cuba’s regime. Nor has it changed its political or economic systems.</w:t>
      </w:r>
      <w:r w:rsidRPr="005E106C">
        <w:rPr>
          <w:sz w:val="12"/>
        </w:rPr>
        <w:t>¶</w:t>
      </w:r>
      <w:r w:rsidRPr="005E106C">
        <w:rPr>
          <w:sz w:val="16"/>
        </w:rPr>
        <w:t xml:space="preserve"> In fact, the embargo may have helped brothers Fidel and </w:t>
      </w:r>
      <w:proofErr w:type="spellStart"/>
      <w:r w:rsidRPr="005E106C">
        <w:rPr>
          <w:sz w:val="16"/>
        </w:rPr>
        <w:t>Raúl</w:t>
      </w:r>
      <w:proofErr w:type="spellEnd"/>
      <w:r w:rsidRPr="005E106C">
        <w:rPr>
          <w:sz w:val="16"/>
        </w:rPr>
        <w:t xml:space="preserve"> Castro retain power by offering a ready-made excuse to point to when things go poorly in the country.</w:t>
      </w:r>
      <w:r w:rsidRPr="005E106C">
        <w:rPr>
          <w:sz w:val="12"/>
        </w:rPr>
        <w:t>¶</w:t>
      </w:r>
      <w:r w:rsidRPr="005E106C">
        <w:rPr>
          <w:sz w:val="16"/>
        </w:rPr>
        <w:t xml:space="preserve"> While leaving the government unscathed, the embargo has had a punishing impact on the Cuban people. From restricting the availability of medication to limiting access to technology, it has caused widespread hardship.</w:t>
      </w:r>
      <w:r w:rsidRPr="005E106C">
        <w:rPr>
          <w:sz w:val="12"/>
        </w:rPr>
        <w:t>¶</w:t>
      </w:r>
      <w:r w:rsidRPr="005E106C">
        <w:rPr>
          <w:sz w:val="16"/>
        </w:rPr>
        <w:t xml:space="preserve"> Last September, Cuban Vice Foreign Minister </w:t>
      </w:r>
      <w:proofErr w:type="spellStart"/>
      <w:r w:rsidRPr="005E106C">
        <w:rPr>
          <w:sz w:val="16"/>
        </w:rPr>
        <w:t>Abelardo</w:t>
      </w:r>
      <w:proofErr w:type="spellEnd"/>
      <w:r w:rsidRPr="005E106C">
        <w:rPr>
          <w:sz w:val="16"/>
        </w:rPr>
        <w:t xml:space="preserve"> Moreno suggested the embargo had cost his country a total of more than $104 billion in economic damages.</w:t>
      </w:r>
      <w:r w:rsidRPr="005E106C">
        <w:rPr>
          <w:sz w:val="12"/>
        </w:rPr>
        <w:t>¶</w:t>
      </w:r>
      <w:r w:rsidRPr="005E106C">
        <w:rPr>
          <w:sz w:val="16"/>
        </w:rPr>
        <w:t xml:space="preserve"> The rest of the world wants the embargo to end. Once a year, the United Nations General Assembly passes a resolution calling on Washington to end the embargo. In 2011, UN members voted 186-2 on the latest version of this measure. The United States and Israel cast the only “no” votes.</w:t>
      </w:r>
      <w:r w:rsidRPr="005E106C">
        <w:rPr>
          <w:sz w:val="12"/>
        </w:rPr>
        <w:t>¶</w:t>
      </w:r>
      <w:r w:rsidRPr="005E106C">
        <w:rPr>
          <w:sz w:val="16"/>
        </w:rPr>
        <w:t xml:space="preserve"> Even here at home, many polls show that voters are ready to move beyond the embargo and re-establish normal diplomatic relations.</w:t>
      </w:r>
      <w:r w:rsidRPr="005E106C">
        <w:rPr>
          <w:sz w:val="12"/>
        </w:rPr>
        <w:t>¶</w:t>
      </w:r>
      <w:r w:rsidRPr="005E106C">
        <w:rPr>
          <w:sz w:val="16"/>
        </w:rPr>
        <w:t xml:space="preserve"> The reason Washington is so head-over-heels in love with this Cold-War-era failure speaks more to what’s wrong with Washington than what’s wrong with Cuba. </w:t>
      </w:r>
      <w:r w:rsidRPr="00033762">
        <w:rPr>
          <w:rStyle w:val="StyleBoldUnderline"/>
        </w:rPr>
        <w:t xml:space="preserve">An </w:t>
      </w:r>
      <w:r w:rsidRPr="00033762">
        <w:rPr>
          <w:rStyle w:val="Emphasis"/>
        </w:rPr>
        <w:t>entrenched special interest group</w:t>
      </w:r>
      <w:r w:rsidRPr="00033762">
        <w:rPr>
          <w:rStyle w:val="StyleBoldUnderline"/>
        </w:rPr>
        <w:t xml:space="preserve"> — the well-heeled Cuban-American lobby — has </w:t>
      </w:r>
      <w:r w:rsidRPr="00033762">
        <w:rPr>
          <w:rStyle w:val="Emphasis"/>
        </w:rPr>
        <w:t>scared both major political parties</w:t>
      </w:r>
      <w:r w:rsidRPr="00033762">
        <w:rPr>
          <w:rStyle w:val="StyleBoldUnderline"/>
        </w:rPr>
        <w:t xml:space="preserve"> into believing they must toe the line on the embargo or lose Florida</w:t>
      </w:r>
      <w:r w:rsidRPr="005E106C">
        <w:rPr>
          <w:sz w:val="16"/>
        </w:rPr>
        <w:t>.</w:t>
      </w:r>
      <w:r w:rsidRPr="005E106C">
        <w:rPr>
          <w:sz w:val="12"/>
        </w:rPr>
        <w:t>¶</w:t>
      </w:r>
      <w:r w:rsidRPr="005E106C">
        <w:rPr>
          <w:sz w:val="16"/>
        </w:rPr>
        <w:t xml:space="preserve"> But don’t assume this lobby represents ordinary Cuban Americans. It doesn’t. A 2008 poll by the Florida International University showed that 55 percent of Cuban Americans oppose continuing this antiquated embargo.</w:t>
      </w:r>
      <w:r w:rsidRPr="005E106C">
        <w:rPr>
          <w:sz w:val="12"/>
        </w:rPr>
        <w:t>¶</w:t>
      </w:r>
      <w:r w:rsidRPr="005E106C">
        <w:rPr>
          <w:sz w:val="16"/>
        </w:rPr>
        <w:t xml:space="preserve"> Maybe this campaign season, voters — not special interests — can dictate the direction our foreign policy toward Cuba.</w:t>
      </w:r>
    </w:p>
    <w:p w:rsidR="005C53A6" w:rsidRPr="005C53A6" w:rsidRDefault="0073302F" w:rsidP="0073302F">
      <w:pPr>
        <w:pStyle w:val="Heading4"/>
      </w:pPr>
      <w:r>
        <w:t>Florida’s support for the embargo means it’s a fight</w:t>
      </w:r>
    </w:p>
    <w:p w:rsidR="005C53A6" w:rsidRPr="005C53A6" w:rsidRDefault="005C53A6" w:rsidP="005C53A6">
      <w:r w:rsidRPr="005C53A6">
        <w:rPr>
          <w:rStyle w:val="StyleStyleBold12pt"/>
        </w:rPr>
        <w:t>Frye ‘12</w:t>
      </w:r>
      <w:r w:rsidRPr="005C53A6">
        <w:t xml:space="preserve">(April 26, 2012 “U.S. Embargo against Cuba: Washington's Sterile Strategy” Alexander Frye correspondent COHA </w:t>
      </w:r>
      <w:hyperlink r:id="rId16" w:history="1">
        <w:r w:rsidRPr="005C53A6">
          <w:rPr>
            <w:rStyle w:val="Hyperlink"/>
          </w:rPr>
          <w:t>http://worldpress.org/Americas/3907.cfm</w:t>
        </w:r>
      </w:hyperlink>
      <w:r w:rsidRPr="005C53A6">
        <w:t>)</w:t>
      </w:r>
    </w:p>
    <w:p w:rsidR="005C53A6" w:rsidRDefault="005C53A6" w:rsidP="005C53A6">
      <w:pPr>
        <w:rPr>
          <w:rFonts w:eastAsia="Times New Roman" w:cs="Times New Roman"/>
          <w:color w:val="000000" w:themeColor="text1"/>
          <w:sz w:val="16"/>
          <w:szCs w:val="20"/>
          <w:shd w:val="clear" w:color="auto" w:fill="FFFFFF"/>
        </w:rPr>
      </w:pPr>
      <w:r w:rsidRPr="00634D3B">
        <w:rPr>
          <w:rFonts w:ascii="Verdana" w:eastAsia="Times New Roman" w:hAnsi="Verdana" w:cs="Times New Roman"/>
          <w:color w:val="000000" w:themeColor="text1"/>
          <w:sz w:val="16"/>
          <w:szCs w:val="24"/>
        </w:rPr>
        <w:t xml:space="preserve"> </w:t>
      </w:r>
      <w:r w:rsidRPr="00634D3B">
        <w:rPr>
          <w:rFonts w:eastAsia="Times New Roman" w:cs="Times New Roman"/>
          <w:color w:val="000000" w:themeColor="text1"/>
          <w:sz w:val="16"/>
          <w:szCs w:val="20"/>
          <w:shd w:val="clear" w:color="auto" w:fill="FFFFFF"/>
        </w:rPr>
        <w:t xml:space="preserve">Yet </w:t>
      </w:r>
      <w:r w:rsidRPr="00F85109">
        <w:rPr>
          <w:rFonts w:eastAsia="Times New Roman" w:cs="Times New Roman"/>
          <w:color w:val="000000" w:themeColor="text1"/>
          <w:szCs w:val="20"/>
          <w:u w:val="single"/>
          <w:shd w:val="clear" w:color="auto" w:fill="FFFFFF"/>
        </w:rPr>
        <w:t xml:space="preserve">Washington, for its part, continues its irrational and imprudent support of a policy that over the past five decades has proven itself an unequivocal failure. The </w:t>
      </w:r>
      <w:proofErr w:type="spellStart"/>
      <w:r w:rsidRPr="00F85109">
        <w:rPr>
          <w:rFonts w:eastAsia="Times New Roman" w:cs="Times New Roman"/>
          <w:color w:val="000000" w:themeColor="text1"/>
          <w:szCs w:val="20"/>
          <w:u w:val="single"/>
          <w:shd w:val="clear" w:color="auto" w:fill="FFFFFF"/>
        </w:rPr>
        <w:t>Castros</w:t>
      </w:r>
      <w:proofErr w:type="spellEnd"/>
      <w:r w:rsidRPr="00F85109">
        <w:rPr>
          <w:rFonts w:eastAsia="Times New Roman" w:cs="Times New Roman"/>
          <w:color w:val="000000" w:themeColor="text1"/>
          <w:szCs w:val="20"/>
          <w:u w:val="single"/>
          <w:shd w:val="clear" w:color="auto" w:fill="FFFFFF"/>
        </w:rPr>
        <w:t xml:space="preserve"> are still in power, and Cuba is still militantly socialist</w:t>
      </w:r>
      <w:r w:rsidRPr="00634D3B">
        <w:rPr>
          <w:rFonts w:eastAsia="Times New Roman" w:cs="Times New Roman"/>
          <w:color w:val="000000" w:themeColor="text1"/>
          <w:sz w:val="16"/>
          <w:szCs w:val="20"/>
          <w:shd w:val="clear" w:color="auto" w:fill="FFFFFF"/>
        </w:rPr>
        <w:t xml:space="preserve">—though no more so than China or Vietnam, with which the United States maintains relatively healthy diplomatic and economic ties. </w:t>
      </w:r>
      <w:r w:rsidRPr="00F85109">
        <w:rPr>
          <w:rFonts w:eastAsia="Times New Roman" w:cs="Times New Roman"/>
          <w:color w:val="000000" w:themeColor="text1"/>
          <w:szCs w:val="20"/>
          <w:u w:val="single"/>
          <w:shd w:val="clear" w:color="auto" w:fill="FFFFFF"/>
        </w:rPr>
        <w:t>Havana's record on human rights remains lackluster</w:t>
      </w:r>
      <w:r w:rsidRPr="00634D3B">
        <w:rPr>
          <w:rFonts w:eastAsia="Times New Roman" w:cs="Times New Roman"/>
          <w:color w:val="000000" w:themeColor="text1"/>
          <w:sz w:val="16"/>
          <w:szCs w:val="20"/>
          <w:shd w:val="clear" w:color="auto" w:fill="FFFFFF"/>
        </w:rPr>
        <w:t xml:space="preserve">—but so, too, do those of Beijing and a score of other U.S. trading partners. And </w:t>
      </w:r>
      <w:r w:rsidRPr="00F85109">
        <w:rPr>
          <w:rFonts w:eastAsia="Times New Roman" w:cs="Times New Roman"/>
          <w:color w:val="000000" w:themeColor="text1"/>
          <w:szCs w:val="20"/>
          <w:u w:val="single"/>
          <w:shd w:val="clear" w:color="auto" w:fill="FFFFFF"/>
        </w:rPr>
        <w:t>Cubans still do not enjoy fully free elections</w:t>
      </w:r>
      <w:r w:rsidRPr="00634D3B">
        <w:rPr>
          <w:rFonts w:eastAsia="Times New Roman" w:cs="Times New Roman"/>
          <w:color w:val="000000" w:themeColor="text1"/>
          <w:sz w:val="16"/>
          <w:szCs w:val="20"/>
          <w:shd w:val="clear" w:color="auto" w:fill="FFFFFF"/>
        </w:rPr>
        <w:t xml:space="preserve">, but neither do the Saudis or Russians, and the U.S. has no compunction about dealing with them. </w:t>
      </w:r>
      <w:r w:rsidRPr="00F85109">
        <w:rPr>
          <w:rFonts w:eastAsia="Times New Roman" w:cs="Times New Roman"/>
          <w:color w:val="000000" w:themeColor="text1"/>
          <w:szCs w:val="20"/>
          <w:u w:val="single"/>
          <w:shd w:val="clear" w:color="auto" w:fill="FFFFFF"/>
        </w:rPr>
        <w:t>Washington routinely associates with nations more oppressive and less democratic than its Caribbean neighbor, and yet with Cuba, it balks</w:t>
      </w:r>
      <w:r w:rsidRPr="00634D3B">
        <w:rPr>
          <w:rFonts w:eastAsia="Times New Roman" w:cs="Times New Roman"/>
          <w:color w:val="000000" w:themeColor="text1"/>
          <w:sz w:val="16"/>
          <w:szCs w:val="20"/>
          <w:shd w:val="clear" w:color="auto" w:fill="FFFFFF"/>
        </w:rPr>
        <w:t xml:space="preserve">. Such a towering inconsistency, in light of the productive relationships the U.S. pursues with other questionably democratic societies and the wholly unproductive nature of its Cuba policy, cannot stand. And </w:t>
      </w:r>
      <w:r w:rsidRPr="00F85109">
        <w:rPr>
          <w:rFonts w:eastAsia="Times New Roman" w:cs="Times New Roman"/>
          <w:color w:val="000000" w:themeColor="text1"/>
          <w:szCs w:val="20"/>
          <w:u w:val="single"/>
          <w:shd w:val="clear" w:color="auto" w:fill="FFFFFF"/>
        </w:rPr>
        <w:t>were it not for Florida's position as a swing state and the influence of the many pro-embargo Cuban Americans who live there, it would not</w:t>
      </w:r>
      <w:r w:rsidRPr="00634D3B">
        <w:rPr>
          <w:rFonts w:eastAsia="Times New Roman" w:cs="Times New Roman"/>
          <w:color w:val="000000" w:themeColor="text1"/>
          <w:sz w:val="16"/>
          <w:szCs w:val="20"/>
          <w:shd w:val="clear" w:color="auto" w:fill="FFFFFF"/>
        </w:rPr>
        <w:t>.</w:t>
      </w:r>
    </w:p>
    <w:p w:rsidR="00BB3CF7" w:rsidRDefault="00BB3CF7" w:rsidP="00BB3CF7">
      <w:pPr>
        <w:pStyle w:val="Heading3"/>
      </w:pPr>
      <w:r>
        <w:lastRenderedPageBreak/>
        <w:t>Unpopular – GOP</w:t>
      </w:r>
    </w:p>
    <w:p w:rsidR="00BB3CF7" w:rsidRPr="00BB3CF7" w:rsidRDefault="00BB3CF7" w:rsidP="00BB3CF7">
      <w:pPr>
        <w:pStyle w:val="Heading4"/>
      </w:pPr>
      <w:r>
        <w:t>GOP is united in favor of the embargo</w:t>
      </w:r>
    </w:p>
    <w:p w:rsidR="00BB3CF7" w:rsidRDefault="00BB3CF7" w:rsidP="00BB3CF7">
      <w:r>
        <w:rPr>
          <w:rStyle w:val="StyleStyleBold12pt"/>
        </w:rPr>
        <w:t xml:space="preserve">Williams 13 </w:t>
      </w:r>
      <w:r>
        <w:t xml:space="preserve">(Juan, journalist and political analyst for Fox News Channel, "Juan Williams: Don't Lift Cuba Embargo", 2-4, </w:t>
      </w:r>
      <w:hyperlink r:id="rId17" w:history="1">
        <w:r>
          <w:rPr>
            <w:rStyle w:val="Hyperlink"/>
          </w:rPr>
          <w:t>http://www.capitolhillcubans.com/2013/02/juan-williams-dont-lift-us-embargo-on.html</w:t>
        </w:r>
      </w:hyperlink>
      <w:r>
        <w:t>) Han</w:t>
      </w:r>
    </w:p>
    <w:p w:rsidR="00BB3CF7" w:rsidRPr="00BB3CF7" w:rsidRDefault="00BB3CF7" w:rsidP="00BB3CF7">
      <w:pPr>
        <w:rPr>
          <w:sz w:val="12"/>
        </w:rPr>
      </w:pPr>
      <w:r w:rsidRPr="00D96339">
        <w:rPr>
          <w:rStyle w:val="StyleBoldUnderline"/>
        </w:rPr>
        <w:t>It will be a mistake for President Obama to end any part of the U.S. embargo</w:t>
      </w:r>
      <w:r w:rsidRPr="0069324C">
        <w:t xml:space="preserve"> </w:t>
      </w:r>
      <w:r w:rsidRPr="00B414AE">
        <w:rPr>
          <w:sz w:val="12"/>
        </w:rPr>
        <w:t xml:space="preserve">without insisting on a full slate of democratic freedoms, human rights and property rights in Cuba.¶ Writing in the Wall Street Journal last year, I expressed my disagreement with those who have suggested cozying up to Latin American dictators like the Castro brothers and Hugo Chavez in Venezuela. ¶ It is personal with me. My family fled Panama in the early 1950’s to escape the poverty and open the door to education and opportunity. Those doors were shut by a Latin strong man -- Panama’s </w:t>
      </w:r>
      <w:proofErr w:type="spellStart"/>
      <w:r w:rsidRPr="00B414AE">
        <w:rPr>
          <w:sz w:val="12"/>
        </w:rPr>
        <w:t>Arnulfo</w:t>
      </w:r>
      <w:proofErr w:type="spellEnd"/>
      <w:r w:rsidRPr="00B414AE">
        <w:rPr>
          <w:sz w:val="12"/>
        </w:rPr>
        <w:t xml:space="preserve"> Arias.¶ I wrote: “My life's major turn away from poverty came thanks to my father's vision of his children escaping a despot like Arias. That dream of a better life is alive throughout Latin America. To romanticize any dictator is to kill those dreams by condemning poor kids in Latin America, like me, to tyrants and the burden of limited education and economic opportunity."¶</w:t>
      </w:r>
      <w:r w:rsidRPr="0069324C">
        <w:rPr>
          <w:sz w:val="12"/>
        </w:rPr>
        <w:t xml:space="preserve"> </w:t>
      </w:r>
      <w:r w:rsidRPr="0069324C">
        <w:rPr>
          <w:rStyle w:val="StyleBoldUnderline"/>
        </w:rPr>
        <w:t>Congressional Republicans remain largely united in their opposition to normalizing relations with Castro’s Cuba. They are led by Florida Senator Marco Rubio and Florida Congresswoman Ileana Ros-Lehtinen, both Cuban Americans.¶ New Jersey Democratic Senator Bob Menendez, a Cuban American, supports continuing tight restrictions to isolate the Castro regime and promote democracy and human rights for the Cuban people.</w:t>
      </w:r>
      <w:r w:rsidRPr="0069324C">
        <w:t xml:space="preserve"> </w:t>
      </w:r>
      <w:r w:rsidRPr="00B414AE">
        <w:rPr>
          <w:sz w:val="12"/>
        </w:rPr>
        <w:t>He is scheduled to become chair of the Senate Foreign Relations panel.¶ It will be up to Rubio, Ros-Lehtinen and Menendez to stop President Obama from making a big mistake and turning away from a freedom agenda for America’s neighbors in Latin America.</w:t>
      </w:r>
    </w:p>
    <w:p w:rsidR="00B64508" w:rsidRDefault="0096487B" w:rsidP="0096487B">
      <w:pPr>
        <w:pStyle w:val="Heading3"/>
        <w:rPr>
          <w:rFonts w:eastAsia="Times New Roman"/>
        </w:rPr>
      </w:pPr>
      <w:r>
        <w:rPr>
          <w:rFonts w:eastAsia="Times New Roman"/>
        </w:rPr>
        <w:lastRenderedPageBreak/>
        <w:t>Unpopular – Gross</w:t>
      </w:r>
    </w:p>
    <w:p w:rsidR="0096487B" w:rsidRPr="0096487B" w:rsidRDefault="0096487B" w:rsidP="0096487B">
      <w:pPr>
        <w:pStyle w:val="Heading4"/>
      </w:pPr>
      <w:r>
        <w:t>Backlash to the jailing of Gross</w:t>
      </w:r>
      <w:r w:rsidR="00CE1090">
        <w:t xml:space="preserve"> makes the plan a fight</w:t>
      </w:r>
    </w:p>
    <w:p w:rsidR="0096487B" w:rsidRPr="0035646E" w:rsidRDefault="0096487B" w:rsidP="0096487B">
      <w:r w:rsidRPr="0035646E">
        <w:rPr>
          <w:rStyle w:val="StyleStyleBold12pt"/>
        </w:rPr>
        <w:t>Cave ‘12</w:t>
      </w:r>
      <w:r w:rsidRPr="0035646E">
        <w:t xml:space="preserve">(Easing Restraints in Cuba Renews Debate On U.S. Embargo November 20, 2012 Damien </w:t>
      </w:r>
      <w:proofErr w:type="spellStart"/>
      <w:r w:rsidRPr="0035646E">
        <w:t>CaveDamien</w:t>
      </w:r>
      <w:proofErr w:type="spellEnd"/>
      <w:r w:rsidRPr="0035646E">
        <w:t xml:space="preserve"> Cave is a foreign correspondent for The New York Times, based in Mexico City. Along with two other reporters, he covers Mexico, Central America and the Caribbean. </w:t>
      </w:r>
      <w:hyperlink r:id="rId18" w:history="1">
        <w:r w:rsidRPr="0035646E">
          <w:rPr>
            <w:rStyle w:val="Hyperlink"/>
          </w:rPr>
          <w:t>http://www.nytimes.com/2012/11/20/world/americas/changes-in-cuba-create-support-for-easing-embargo.html?pagewanted=all&amp;_r=0</w:t>
        </w:r>
      </w:hyperlink>
      <w:r w:rsidRPr="0035646E">
        <w:t xml:space="preserve"> Pennington</w:t>
      </w:r>
    </w:p>
    <w:p w:rsidR="0096487B" w:rsidRDefault="0096487B" w:rsidP="0096487B">
      <w:pPr>
        <w:rPr>
          <w:rStyle w:val="StyleBoldUnderline"/>
        </w:rPr>
      </w:pPr>
      <w:r w:rsidRPr="00A64552">
        <w:rPr>
          <w:rStyle w:val="StyleBoldUnderline"/>
        </w:rPr>
        <w:t>And Cuba has a long history of tossing ice on warming relations. The latest example is the jailing of Alan Gross</w:t>
      </w:r>
      <w:r w:rsidRPr="005A3630">
        <w:rPr>
          <w:sz w:val="16"/>
        </w:rPr>
        <w:t xml:space="preserve">, a State Department contractor who has spent nearly three years behind bars for distributing satellite telephone equipment to Jewish groups in Havana. In Washington, </w:t>
      </w:r>
      <w:r w:rsidRPr="00A64552">
        <w:rPr>
          <w:rStyle w:val="StyleBoldUnderline"/>
        </w:rPr>
        <w:t xml:space="preserve">Mr. Gross is seen as the </w:t>
      </w:r>
      <w:r w:rsidRPr="005A3630">
        <w:rPr>
          <w:rStyle w:val="Emphasis"/>
        </w:rPr>
        <w:t>main impediment</w:t>
      </w:r>
      <w:r w:rsidRPr="00A64552">
        <w:rPr>
          <w:rStyle w:val="StyleBoldUnderline"/>
        </w:rPr>
        <w:t xml:space="preserve"> to an easing of the embargo</w:t>
      </w:r>
      <w:r w:rsidRPr="005A3630">
        <w:rPr>
          <w:sz w:val="16"/>
        </w:rPr>
        <w:t xml:space="preserve">,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A64552">
        <w:rPr>
          <w:rStyle w:val="StyleBoldUnderline"/>
        </w:rPr>
        <w:t>further expansions in travel</w:t>
      </w:r>
      <w:r w:rsidRPr="005A3630">
        <w:rPr>
          <w:sz w:val="16"/>
        </w:rPr>
        <w:t xml:space="preserve"> are possible </w:t>
      </w:r>
      <w:r w:rsidRPr="00A64552">
        <w:rPr>
          <w:rStyle w:val="StyleBoldUnderline"/>
        </w:rPr>
        <w:t>along with new allowances for investment or imports and exports</w:t>
      </w:r>
      <w:r w:rsidRPr="005A3630">
        <w:rPr>
          <w:sz w:val="16"/>
        </w:rPr>
        <w:t xml:space="preserve">, especially if narrowly applied to Cuban businesses. Even these adjustments — which could also include travel for all Americans and looser rules for ships engaged in trade with Cuba, according to a legal analysis commissioned by the Cuba Study Group — </w:t>
      </w:r>
      <w:r w:rsidRPr="00A64552">
        <w:rPr>
          <w:rStyle w:val="StyleBoldUnderline"/>
        </w:rPr>
        <w:t xml:space="preserve">would probably mean a </w:t>
      </w:r>
      <w:r w:rsidRPr="00A64552">
        <w:rPr>
          <w:rStyle w:val="Emphasis"/>
        </w:rPr>
        <w:t>fierce political fight</w:t>
      </w:r>
      <w:r w:rsidRPr="005A3630">
        <w:rPr>
          <w:sz w:val="16"/>
        </w:rPr>
        <w:t xml:space="preserve">. </w:t>
      </w:r>
      <w:r w:rsidRPr="00A64552">
        <w:rPr>
          <w:rStyle w:val="StyleBoldUnderline"/>
        </w:rPr>
        <w:t xml:space="preserve">The handful of Cuban-Americans in Congress for whom the embargo is sacred oppose looser rules. </w:t>
      </w:r>
    </w:p>
    <w:p w:rsidR="005C53A6" w:rsidRDefault="005C53A6" w:rsidP="005C53A6">
      <w:pPr>
        <w:pStyle w:val="Heading2"/>
      </w:pPr>
      <w:r>
        <w:lastRenderedPageBreak/>
        <w:t>Mexico</w:t>
      </w:r>
      <w:r w:rsidR="00F158FA">
        <w:t xml:space="preserve"> </w:t>
      </w:r>
      <w:r w:rsidR="00C63052">
        <w:t>E</w:t>
      </w:r>
      <w:r w:rsidR="00F158FA">
        <w:t>nergy</w:t>
      </w:r>
    </w:p>
    <w:p w:rsidR="000022F2" w:rsidRDefault="005C53A6" w:rsidP="005C53A6">
      <w:pPr>
        <w:pStyle w:val="Heading3"/>
      </w:pPr>
      <w:proofErr w:type="spellStart"/>
      <w:r>
        <w:lastRenderedPageBreak/>
        <w:t>Aff</w:t>
      </w:r>
      <w:proofErr w:type="spellEnd"/>
      <w:r>
        <w:t xml:space="preserve"> Link UQ</w:t>
      </w:r>
    </w:p>
    <w:p w:rsidR="005C53A6" w:rsidRPr="005C53A6" w:rsidRDefault="005C53A6" w:rsidP="005C53A6">
      <w:pPr>
        <w:pStyle w:val="Heading4"/>
      </w:pPr>
      <w:r>
        <w:t>Non-unique – engagement now</w:t>
      </w:r>
    </w:p>
    <w:p w:rsidR="005C53A6" w:rsidRPr="005C53A6" w:rsidRDefault="005C53A6" w:rsidP="005C53A6">
      <w:r w:rsidRPr="005C53A6">
        <w:rPr>
          <w:rStyle w:val="StyleStyleBold12pt"/>
        </w:rPr>
        <w:t>CRS ‘13</w:t>
      </w:r>
      <w:r w:rsidRPr="005C53A6">
        <w:t xml:space="preserve">(congressional research service January 3rd, 2013 CRS is well-known for analysis that is authoritative, confidential, objective and nonpartisan. Its highest priority is to ensure that Congress has 24/7 access to the nation’s best thinking.) </w:t>
      </w:r>
      <w:hyperlink r:id="rId19" w:history="1">
        <w:r w:rsidRPr="005C53A6">
          <w:rPr>
            <w:rStyle w:val="Hyperlink"/>
          </w:rPr>
          <w:t>http://www.fas.org/sgp/crs/row/RL32724.pdf</w:t>
        </w:r>
      </w:hyperlink>
      <w:r w:rsidRPr="005C53A6">
        <w:t xml:space="preserve"> Pennington) </w:t>
      </w:r>
    </w:p>
    <w:p w:rsidR="005C53A6" w:rsidRDefault="005C53A6" w:rsidP="005C53A6">
      <w:pPr>
        <w:rPr>
          <w:sz w:val="16"/>
        </w:rPr>
      </w:pPr>
      <w:r w:rsidRPr="00C34252">
        <w:rPr>
          <w:u w:val="single"/>
        </w:rPr>
        <w:t>In recent years, U.S. policy toward Mexico has been framed by security cooperation under the Mérida Initiative. Congress has provided more than $1.9 billion in Mérida aid since</w:t>
      </w:r>
      <w:r w:rsidRPr="005C53A6">
        <w:rPr>
          <w:sz w:val="16"/>
        </w:rPr>
        <w:t xml:space="preserve"> FY</w:t>
      </w:r>
      <w:r w:rsidRPr="00C34252">
        <w:rPr>
          <w:u w:val="single"/>
        </w:rPr>
        <w:t xml:space="preserve">2008 </w:t>
      </w:r>
      <w:r w:rsidRPr="005C53A6">
        <w:rPr>
          <w:sz w:val="16"/>
        </w:rPr>
        <w:t xml:space="preserve">to support Mexico’s efforts against drug trafficking and organized crime. Whereas U.S. assistance initially focused on training and equipping Mexican counterdrug forces, it now prioritizes strengthening the rule of law. Along the border, </w:t>
      </w:r>
      <w:r w:rsidRPr="00C34252">
        <w:rPr>
          <w:u w:val="single"/>
        </w:rPr>
        <w:t>U.S. policymakers have sought to balance security and commercial concerns. The U.S. and Mexican governments resolved a long-standing trade dispute in 2011 involving NAFTA trucking provisions and have sought to improve competitiveness through regulatory cooperation</w:t>
      </w:r>
      <w:r w:rsidRPr="005C53A6">
        <w:rPr>
          <w:sz w:val="16"/>
        </w:rPr>
        <w:t xml:space="preserve">. </w:t>
      </w:r>
      <w:r w:rsidRPr="00C34252">
        <w:rPr>
          <w:u w:val="single"/>
        </w:rPr>
        <w:t>Bilateral trade surpassed $460 billion in 2011.The February 2012 signing of a Trans-Boundary Hydrocarbons Agreement for managing oil resources in the Gulf of Mexico could create new opportunities for energy cooperation</w:t>
      </w:r>
      <w:r w:rsidRPr="005C53A6">
        <w:rPr>
          <w:sz w:val="16"/>
        </w:rPr>
        <w:t xml:space="preserve">. The 112th Congress maintained an active interest in Mexico. </w:t>
      </w:r>
      <w:r w:rsidRPr="00C34252">
        <w:rPr>
          <w:u w:val="single"/>
        </w:rPr>
        <w:t>The Obama Administration asked for $269.5 million in assistance for Mexico in its FY2013 budget request</w:t>
      </w:r>
      <w:r w:rsidRPr="005C53A6">
        <w:rPr>
          <w:sz w:val="16"/>
        </w:rPr>
        <w:t>. The Senate and House Appropriations Committees’ versions of the FY2013 foreign aid measure, S. 3241 and H.R. 5857, each recommend increases in aid to Mexico, with human rights conditions similar to P.L. 112-74. C</w:t>
      </w:r>
      <w:r w:rsidRPr="00C34252">
        <w:rPr>
          <w:u w:val="single"/>
        </w:rPr>
        <w:t>ongress held oversight hearings, issued reports, and introduced legislation on how to bolster the Mérida Initiative and on related U.S. domestic efforts to combat gun trafficking, money laundering, and drug demand</w:t>
      </w:r>
      <w:r w:rsidRPr="005C53A6">
        <w:rPr>
          <w:sz w:val="16"/>
        </w:rPr>
        <w:t xml:space="preserve">. </w:t>
      </w:r>
      <w:r w:rsidRPr="00C34252">
        <w:rPr>
          <w:u w:val="single"/>
        </w:rPr>
        <w:t>Violence in northern Mexico has kept border security on the agenda</w:t>
      </w:r>
      <w:r w:rsidRPr="005C53A6">
        <w:rPr>
          <w:sz w:val="16"/>
        </w:rPr>
        <w:t>, with P.L. 112-93 increasing penalties for aviation smuggling, P.L. 112-127 tightening sentencing guidelines for building border tunnels, and P.L. 112-205 providing statutory authority for the bilateral Border Enforcement Security Task Force (BEST) program.</w:t>
      </w:r>
    </w:p>
    <w:p w:rsidR="00F158FA" w:rsidRDefault="00F158FA" w:rsidP="00F158FA">
      <w:pPr>
        <w:pStyle w:val="Heading3"/>
      </w:pPr>
      <w:r>
        <w:lastRenderedPageBreak/>
        <w:t>Renewables Links</w:t>
      </w:r>
    </w:p>
    <w:p w:rsidR="00F158FA" w:rsidRDefault="00F158FA" w:rsidP="00F158FA">
      <w:pPr>
        <w:pStyle w:val="Heading4"/>
      </w:pPr>
      <w:r>
        <w:t>The plan is unpopular – Obama will have to fight to convince GOP to support renewable energy</w:t>
      </w:r>
    </w:p>
    <w:p w:rsidR="00F158FA" w:rsidRDefault="00F158FA" w:rsidP="00F158FA">
      <w:proofErr w:type="spellStart"/>
      <w:r w:rsidRPr="00873294">
        <w:rPr>
          <w:rStyle w:val="StyleStyleBold12pt"/>
        </w:rPr>
        <w:t>Markay</w:t>
      </w:r>
      <w:proofErr w:type="spellEnd"/>
      <w:r w:rsidRPr="00873294">
        <w:rPr>
          <w:rStyle w:val="StyleStyleBold12pt"/>
        </w:rPr>
        <w:t xml:space="preserve"> 2-13</w:t>
      </w:r>
      <w:r>
        <w:t xml:space="preserve"> </w:t>
      </w:r>
      <w:r w:rsidRPr="00873294">
        <w:t xml:space="preserve">(Lachlan, </w:t>
      </w:r>
      <w:r>
        <w:t>staff writer for Washington Free Beacon and former writer for the Heritage Foundation Editor of Newsbusters.com</w:t>
      </w:r>
      <w:r w:rsidRPr="00873294">
        <w:t xml:space="preserve">, 2-13-13, The Washington Free Beacon, </w:t>
      </w:r>
      <w:hyperlink r:id="rId20" w:history="1">
        <w:r w:rsidRPr="00873294">
          <w:t>http://freebeacon.com/red-light/</w:t>
        </w:r>
      </w:hyperlink>
      <w:r w:rsidRPr="00873294">
        <w:t xml:space="preserve"> ) </w:t>
      </w:r>
      <w:proofErr w:type="spellStart"/>
      <w:r w:rsidRPr="00873294">
        <w:t>Okuno</w:t>
      </w:r>
      <w:proofErr w:type="spellEnd"/>
    </w:p>
    <w:p w:rsidR="00F158FA" w:rsidRDefault="00F158FA" w:rsidP="00F158FA">
      <w:r w:rsidRPr="00DA0772">
        <w:rPr>
          <w:u w:val="single"/>
        </w:rPr>
        <w:t xml:space="preserve">Republicans are debating a new push against </w:t>
      </w:r>
      <w:r w:rsidRPr="00DA0772">
        <w:rPr>
          <w:rStyle w:val="Emphasis"/>
        </w:rPr>
        <w:t xml:space="preserve">what they say are wasteful “green” subsidies </w:t>
      </w:r>
      <w:r w:rsidRPr="00DA0772">
        <w:rPr>
          <w:u w:val="single"/>
        </w:rPr>
        <w:t>in light of news that a recipient of a major stimulus grant for electric vehicle batteries paid workers to watch movies and play games while failing to produce a single battery.</w:t>
      </w:r>
      <w:r w:rsidRPr="00DA0772">
        <w:rPr>
          <w:sz w:val="12"/>
          <w:u w:val="single"/>
        </w:rPr>
        <w:t>¶</w:t>
      </w:r>
      <w:r w:rsidRPr="00155056">
        <w:rPr>
          <w:sz w:val="12"/>
        </w:rPr>
        <w:t xml:space="preserve"> </w:t>
      </w:r>
      <w:r w:rsidRPr="00DA0772">
        <w:rPr>
          <w:sz w:val="16"/>
          <w:szCs w:val="16"/>
        </w:rPr>
        <w:t xml:space="preserve">According to a report from the Energy Department’s inspector general, lithium ion battery manufacturer LG </w:t>
      </w:r>
      <w:proofErr w:type="spellStart"/>
      <w:r w:rsidRPr="00DA0772">
        <w:rPr>
          <w:sz w:val="16"/>
          <w:szCs w:val="16"/>
        </w:rPr>
        <w:t>Chem</w:t>
      </w:r>
      <w:proofErr w:type="spellEnd"/>
      <w:r w:rsidRPr="00DA0772">
        <w:rPr>
          <w:sz w:val="16"/>
          <w:szCs w:val="16"/>
        </w:rPr>
        <w:t xml:space="preserve"> used money from a $150 million stimulus grant to pay workers to watch movies, play video games, and volunteer at local nonprofit groups</w:t>
      </w:r>
      <w:r w:rsidRPr="00DA0772">
        <w:rPr>
          <w:u w:val="single"/>
        </w:rPr>
        <w:t>.</w:t>
      </w:r>
      <w:r w:rsidRPr="00DA0772">
        <w:rPr>
          <w:sz w:val="12"/>
          <w:u w:val="single"/>
        </w:rPr>
        <w:t xml:space="preserve">¶ </w:t>
      </w:r>
      <w:r w:rsidRPr="00DA0772">
        <w:rPr>
          <w:u w:val="single"/>
        </w:rPr>
        <w:t xml:space="preserve">LG </w:t>
      </w:r>
      <w:proofErr w:type="spellStart"/>
      <w:r w:rsidRPr="00DA0772">
        <w:rPr>
          <w:u w:val="single"/>
        </w:rPr>
        <w:t>Chem</w:t>
      </w:r>
      <w:proofErr w:type="spellEnd"/>
      <w:r w:rsidRPr="00DA0772">
        <w:rPr>
          <w:u w:val="single"/>
        </w:rPr>
        <w:t xml:space="preserve"> cited poor demand for the Chevrolet Volt, the electric car for which the batteries were to be manufactured, as cause for its lackluster grant performance.</w:t>
      </w:r>
      <w:r>
        <w:t xml:space="preserve"> </w:t>
      </w:r>
      <w:r w:rsidRPr="00DA0772">
        <w:rPr>
          <w:sz w:val="16"/>
          <w:szCs w:val="16"/>
        </w:rPr>
        <w:t>The company’s Holland, Mich., plant, which received the grant, has not manufactured a single battery that can be used in electric vehicles, according to the IG.¶</w:t>
      </w:r>
      <w:r w:rsidRPr="00155056">
        <w:rPr>
          <w:sz w:val="12"/>
        </w:rPr>
        <w:t xml:space="preserve"> </w:t>
      </w:r>
      <w:r w:rsidRPr="00DA0772">
        <w:rPr>
          <w:u w:val="single"/>
        </w:rPr>
        <w:t>President Barack Obama proposed new measures to fund a renewed push for electric vehicles in his Tuesday State of the Union address</w:t>
      </w:r>
      <w:r>
        <w:t xml:space="preserve">. </w:t>
      </w:r>
      <w:r w:rsidRPr="00DA0772">
        <w:rPr>
          <w:sz w:val="16"/>
          <w:szCs w:val="16"/>
        </w:rPr>
        <w:t>He suggested using oil and gas leasing revenue to pay for the project.¶ However</w:t>
      </w:r>
      <w:r>
        <w:t xml:space="preserve">, </w:t>
      </w:r>
      <w:r w:rsidRPr="00DA0772">
        <w:rPr>
          <w:rStyle w:val="Emphasis"/>
        </w:rPr>
        <w:t>House Republicans are considering an official probe into existing electric vehicle subsidy programs,</w:t>
      </w:r>
      <w:r>
        <w:t xml:space="preserve"> </w:t>
      </w:r>
      <w:r w:rsidRPr="00DA0772">
        <w:rPr>
          <w:sz w:val="16"/>
          <w:szCs w:val="16"/>
        </w:rPr>
        <w:t>according to a GOP source, who asked not to be identified since the investigation is not yet underway</w:t>
      </w:r>
      <w:r w:rsidRPr="00DA0772">
        <w:rPr>
          <w:u w:val="single"/>
        </w:rPr>
        <w:t>.</w:t>
      </w:r>
      <w:r w:rsidRPr="00DA0772">
        <w:rPr>
          <w:sz w:val="12"/>
          <w:u w:val="single"/>
        </w:rPr>
        <w:t xml:space="preserve">¶ </w:t>
      </w:r>
      <w:r w:rsidRPr="00DA0772">
        <w:rPr>
          <w:u w:val="single"/>
        </w:rPr>
        <w:t>Such an investigation would likely make the implementation of another such program difficult. Republicans are already incredulous Obama is proposing new ideas for electric vehicle subsidies, even as existing subsidy programs are plagued by improper federal expenditures</w:t>
      </w:r>
      <w:r>
        <w:t>.</w:t>
      </w:r>
    </w:p>
    <w:p w:rsidR="00F158FA" w:rsidRDefault="00F158FA" w:rsidP="00F158FA">
      <w:pPr>
        <w:pStyle w:val="Heading4"/>
      </w:pPr>
      <w:r>
        <w:t>Plan will be an uphill battle for Obama – High cost to energy reform means the GOP is opposed</w:t>
      </w:r>
    </w:p>
    <w:p w:rsidR="00F158FA" w:rsidRDefault="00F158FA" w:rsidP="00F158FA">
      <w:r w:rsidRPr="007C0521">
        <w:rPr>
          <w:rStyle w:val="StyleStyleBold12pt"/>
        </w:rPr>
        <w:t>Noon 7/14</w:t>
      </w:r>
      <w:r>
        <w:t xml:space="preserve"> </w:t>
      </w:r>
      <w:r w:rsidRPr="007C0521">
        <w:t>(</w:t>
      </w:r>
      <w:proofErr w:type="spellStart"/>
      <w:r w:rsidRPr="007C0521">
        <w:t>Marita</w:t>
      </w:r>
      <w:proofErr w:type="spellEnd"/>
      <w:r w:rsidRPr="007C0521">
        <w:t xml:space="preserve">, </w:t>
      </w:r>
      <w:r>
        <w:t>Executive Director of Energy Makes America Great</w:t>
      </w:r>
      <w:r w:rsidRPr="007C0521">
        <w:t>,</w:t>
      </w:r>
      <w:r>
        <w:t xml:space="preserve"> expert in energy reform and renewable energy,</w:t>
      </w:r>
      <w:r w:rsidRPr="007C0521">
        <w:t xml:space="preserve"> 7/14/13, Town Hall.com, </w:t>
      </w:r>
      <w:hyperlink r:id="rId21" w:history="1">
        <w:r w:rsidRPr="007C0521">
          <w:t>http://finance.townhall.com/columnists/maritanoon/2013/07/14/green-energys-too-expensive-n1640297</w:t>
        </w:r>
      </w:hyperlink>
      <w:r w:rsidRPr="007C0521">
        <w:t xml:space="preserve"> ) </w:t>
      </w:r>
      <w:proofErr w:type="spellStart"/>
      <w:r w:rsidRPr="007C0521">
        <w:t>Okuno</w:t>
      </w:r>
      <w:proofErr w:type="spellEnd"/>
    </w:p>
    <w:p w:rsidR="00F158FA" w:rsidRDefault="00F158FA" w:rsidP="00F158FA">
      <w:pPr>
        <w:rPr>
          <w:sz w:val="12"/>
        </w:rPr>
      </w:pPr>
      <w:r w:rsidRPr="00DA0772">
        <w:rPr>
          <w:rStyle w:val="Emphasis"/>
        </w:rPr>
        <w:t>Democrats offered</w:t>
      </w:r>
      <w:r w:rsidRPr="00DA0772">
        <w:rPr>
          <w:u w:val="single"/>
        </w:rPr>
        <w:t xml:space="preserve"> </w:t>
      </w:r>
      <w:r w:rsidRPr="00DA0772">
        <w:rPr>
          <w:rStyle w:val="Emphasis"/>
        </w:rPr>
        <w:t>amendments to the</w:t>
      </w:r>
      <w:r w:rsidRPr="00DA0772">
        <w:rPr>
          <w:u w:val="single"/>
        </w:rPr>
        <w:t xml:space="preserve"> </w:t>
      </w:r>
      <w:r w:rsidRPr="00DA0772">
        <w:rPr>
          <w:rStyle w:val="Emphasis"/>
        </w:rPr>
        <w:t xml:space="preserve">bill aimed at restoring funding to renewable energy programs, which failed. </w:t>
      </w:r>
      <w:r w:rsidRPr="00DA0772">
        <w:rPr>
          <w:u w:val="single"/>
        </w:rPr>
        <w:t>Republicans’ amendments focused on cuts:</w:t>
      </w:r>
      <w:r>
        <w:t xml:space="preserve"> </w:t>
      </w:r>
      <w:r w:rsidRPr="00020104">
        <w:rPr>
          <w:sz w:val="16"/>
          <w:szCs w:val="16"/>
        </w:rPr>
        <w:t>Rep. Tim Walberg of Michigan sponsored an amendment that would eliminate spending for a national media campaign promoting alternative energy, and Rep. John</w:t>
      </w:r>
      <w:r>
        <w:t xml:space="preserve"> </w:t>
      </w:r>
      <w:r w:rsidRPr="00DA0772">
        <w:rPr>
          <w:u w:val="single"/>
        </w:rPr>
        <w:t>Fleming,</w:t>
      </w:r>
      <w:r>
        <w:t xml:space="preserve"> </w:t>
      </w:r>
      <w:r w:rsidRPr="00020104">
        <w:rPr>
          <w:sz w:val="16"/>
          <w:szCs w:val="16"/>
        </w:rPr>
        <w:t>M.D. of Louisiana</w:t>
      </w:r>
      <w:r>
        <w:t xml:space="preserve"> </w:t>
      </w:r>
      <w:r w:rsidRPr="00DA0772">
        <w:rPr>
          <w:u w:val="single"/>
        </w:rPr>
        <w:t>sponsored an amendment to stop a $3.25 billion green energy loan program—</w:t>
      </w:r>
      <w:r w:rsidRPr="00020104">
        <w:rPr>
          <w:sz w:val="16"/>
          <w:szCs w:val="16"/>
          <w:u w:val="single"/>
        </w:rPr>
        <w:t xml:space="preserve">both were approved.¶ </w:t>
      </w:r>
      <w:r w:rsidRPr="00020104">
        <w:rPr>
          <w:sz w:val="16"/>
          <w:szCs w:val="16"/>
        </w:rPr>
        <w:t>While many of the different taxpayer funded green energy programs introduced in the 2009 stimulus bill —which have produced more than 50 bankrupt, or near bankrupt, projects—have now expired, the Fleming amendment draws attention to a pot of money that is, currently, largely unspent. Fleming describes this remaining boondoggle</w:t>
      </w:r>
      <w:r>
        <w:t>: “</w:t>
      </w:r>
      <w:r w:rsidRPr="00DA0772">
        <w:rPr>
          <w:u w:val="single"/>
        </w:rPr>
        <w:t>The Obama 2009 stimulus bill cost taxpayers about $830 billion, and much of it was wasted on growing government and administration giveaways, like a $3.25 billion loan program that put taxpayers on the hook for failed green energy projects</w:t>
      </w:r>
      <w:r>
        <w:t xml:space="preserve">. </w:t>
      </w:r>
      <w:r w:rsidRPr="00020104">
        <w:rPr>
          <w:sz w:val="16"/>
          <w:szCs w:val="16"/>
        </w:rPr>
        <w:t>A company could take a government loan and walk away from a project without paying taxpayers back, even if the company remained in business.</w:t>
      </w:r>
      <w:r>
        <w:t xml:space="preserve"> </w:t>
      </w:r>
      <w:r w:rsidRPr="00DA0772">
        <w:rPr>
          <w:u w:val="single"/>
        </w:rPr>
        <w:t>In a free market economy, companies may turn to banks and investors to borrow money, but the government should not force taxpayers to be lenders, even as it gives borrowers a pass on paying back their loans.”</w:t>
      </w:r>
      <w:r w:rsidRPr="00AA34AA">
        <w:rPr>
          <w:sz w:val="12"/>
        </w:rPr>
        <w:t xml:space="preserve">¶ </w:t>
      </w:r>
      <w:r w:rsidRPr="00020104">
        <w:rPr>
          <w:sz w:val="16"/>
          <w:szCs w:val="16"/>
        </w:rPr>
        <w:t>While Republicans realize the embarrassing failure of the stimulus bill’s green energy programs</w:t>
      </w:r>
      <w:r w:rsidRPr="00020104">
        <w:rPr>
          <w:rStyle w:val="Emphasis"/>
        </w:rPr>
        <w:t>, Democrats want to keep spending</w:t>
      </w:r>
      <w:r w:rsidRPr="00020104">
        <w:rPr>
          <w:sz w:val="16"/>
          <w:szCs w:val="16"/>
        </w:rPr>
        <w:t>—often</w:t>
      </w:r>
      <w:r>
        <w:t xml:space="preserve"> </w:t>
      </w:r>
      <w:r w:rsidRPr="00020104">
        <w:rPr>
          <w:u w:val="single"/>
        </w:rPr>
        <w:t>in the face of opposition from their usual supporters</w:t>
      </w:r>
      <w:r>
        <w:t xml:space="preserve">. </w:t>
      </w:r>
      <w:r w:rsidRPr="00020104">
        <w:rPr>
          <w:u w:val="single"/>
        </w:rPr>
        <w:t xml:space="preserve">One of the most controversial commercial green energy </w:t>
      </w:r>
      <w:proofErr w:type="spellStart"/>
      <w:r w:rsidRPr="00020104">
        <w:rPr>
          <w:u w:val="single"/>
        </w:rPr>
        <w:t>projects</w:t>
      </w:r>
      <w:r>
        <w:t>,Cape</w:t>
      </w:r>
      <w:proofErr w:type="spellEnd"/>
      <w:r>
        <w:t xml:space="preserve"> Wind, provides a case in point.</w:t>
      </w:r>
      <w:r w:rsidRPr="00AA34AA">
        <w:rPr>
          <w:sz w:val="12"/>
        </w:rPr>
        <w:t xml:space="preserve">¶ </w:t>
      </w:r>
    </w:p>
    <w:p w:rsidR="008004D6" w:rsidRDefault="008004D6" w:rsidP="008004D6">
      <w:pPr>
        <w:pStyle w:val="Heading4"/>
      </w:pPr>
      <w:r>
        <w:t>Obama will need to spend tons of political capital – GOP is opposed to the large cost of the plan</w:t>
      </w:r>
    </w:p>
    <w:p w:rsidR="008004D6" w:rsidRDefault="008004D6" w:rsidP="008004D6">
      <w:r>
        <w:rPr>
          <w:rStyle w:val="StyleStyleBold12pt"/>
        </w:rPr>
        <w:t xml:space="preserve">Rudolf </w:t>
      </w:r>
      <w:r w:rsidRPr="00B06366">
        <w:rPr>
          <w:rStyle w:val="StyleStyleBold12pt"/>
        </w:rPr>
        <w:t>2011</w:t>
      </w:r>
      <w:r>
        <w:t xml:space="preserve"> (John</w:t>
      </w:r>
      <w:r w:rsidRPr="00B06366">
        <w:t>,</w:t>
      </w:r>
      <w:r>
        <w:t xml:space="preserve"> environmental </w:t>
      </w:r>
      <w:proofErr w:type="spellStart"/>
      <w:r>
        <w:t>repoter</w:t>
      </w:r>
      <w:proofErr w:type="spellEnd"/>
      <w:r>
        <w:t xml:space="preserve"> for the NYT</w:t>
      </w:r>
      <w:r w:rsidRPr="00B06366">
        <w:t xml:space="preserve"> </w:t>
      </w:r>
      <w:r>
        <w:t>and climate specialist</w:t>
      </w:r>
      <w:r w:rsidRPr="00B06366">
        <w:t xml:space="preserve">, 4/7/11, Climate Rocks, </w:t>
      </w:r>
      <w:hyperlink r:id="rId22" w:history="1">
        <w:r w:rsidRPr="00B06366">
          <w:t>http://climatecrocks.com/2011/04/07/wisconsin-republicans-and-apparently-all-republicans-hate-new-energy-continued/</w:t>
        </w:r>
      </w:hyperlink>
      <w:r>
        <w:t xml:space="preserve"> ) </w:t>
      </w:r>
      <w:proofErr w:type="spellStart"/>
      <w:r>
        <w:t>Okuno</w:t>
      </w:r>
      <w:proofErr w:type="spellEnd"/>
    </w:p>
    <w:p w:rsidR="008004D6" w:rsidRPr="008004D6" w:rsidRDefault="008004D6" w:rsidP="00F158FA">
      <w:pPr>
        <w:rPr>
          <w:sz w:val="16"/>
          <w:szCs w:val="16"/>
        </w:rPr>
      </w:pPr>
      <w:r w:rsidRPr="00B06366">
        <w:rPr>
          <w:sz w:val="16"/>
          <w:szCs w:val="16"/>
        </w:rPr>
        <w:t>What is it about republicans from Wisconsin? What is it that</w:t>
      </w:r>
      <w:r w:rsidRPr="00B06366">
        <w:t xml:space="preserve"> </w:t>
      </w:r>
      <w:r w:rsidRPr="00B06366">
        <w:rPr>
          <w:rStyle w:val="Emphasis"/>
        </w:rPr>
        <w:t>the GOP hates about free, renewable, clean energy</w:t>
      </w:r>
      <w:r w:rsidRPr="00B06366">
        <w:rPr>
          <w:sz w:val="16"/>
          <w:szCs w:val="16"/>
        </w:rPr>
        <w:t>?¶ I’ve already reported about Scott Walker and the Wisconsin</w:t>
      </w:r>
      <w:r w:rsidRPr="00B06366">
        <w:t xml:space="preserve"> </w:t>
      </w:r>
      <w:r w:rsidRPr="00B06366">
        <w:rPr>
          <w:u w:val="single"/>
        </w:rPr>
        <w:t>GOP’s roadblocks to new wind development, and the jobs that they’ve already destroyed in Wisconsin. Now they’re ready to build on that success…</w:t>
      </w:r>
      <w:r w:rsidRPr="00B06366">
        <w:rPr>
          <w:sz w:val="12"/>
          <w:u w:val="single"/>
        </w:rPr>
        <w:t>¶</w:t>
      </w:r>
      <w:r w:rsidRPr="00B06366">
        <w:rPr>
          <w:sz w:val="12"/>
        </w:rPr>
        <w:t xml:space="preserve"> </w:t>
      </w:r>
      <w:r w:rsidRPr="00B06366">
        <w:rPr>
          <w:sz w:val="16"/>
          <w:szCs w:val="16"/>
        </w:rPr>
        <w:t>The New York Times reports</w:t>
      </w:r>
      <w:r w:rsidRPr="00B06366">
        <w:rPr>
          <w:sz w:val="16"/>
          <w:szCs w:val="16"/>
          <w:u w:val="single"/>
        </w:rPr>
        <w:t>:¶</w:t>
      </w:r>
      <w:r w:rsidRPr="00B06366">
        <w:rPr>
          <w:sz w:val="12"/>
          <w:u w:val="single"/>
        </w:rPr>
        <w:t xml:space="preserve"> </w:t>
      </w:r>
      <w:r w:rsidRPr="00B06366">
        <w:rPr>
          <w:u w:val="single"/>
        </w:rPr>
        <w:t xml:space="preserve">A long-term Republican budget plan released this week by Representative Paul Ryan of Wisconsin calls for drastic </w:t>
      </w:r>
      <w:r w:rsidRPr="00B06366">
        <w:rPr>
          <w:u w:val="single"/>
        </w:rPr>
        <w:lastRenderedPageBreak/>
        <w:t xml:space="preserve">cuts in federal spending on energy research </w:t>
      </w:r>
      <w:r w:rsidRPr="00B06366">
        <w:rPr>
          <w:sz w:val="16"/>
          <w:szCs w:val="16"/>
          <w:u w:val="single"/>
        </w:rPr>
        <w:t>a</w:t>
      </w:r>
      <w:r w:rsidRPr="00B06366">
        <w:rPr>
          <w:sz w:val="16"/>
          <w:szCs w:val="16"/>
        </w:rPr>
        <w:t>nd development</w:t>
      </w:r>
      <w:r w:rsidRPr="00B06366">
        <w:t xml:space="preserve"> </w:t>
      </w:r>
      <w:r w:rsidRPr="00B06366">
        <w:rPr>
          <w:u w:val="single"/>
        </w:rPr>
        <w:t>and for the outright elimination of subsidies and tax breaks for wind, solar power and other alternative energy technologies.</w:t>
      </w:r>
      <w:r w:rsidRPr="00B06366">
        <w:rPr>
          <w:sz w:val="12"/>
          <w:u w:val="single"/>
        </w:rPr>
        <w:t xml:space="preserve">¶ </w:t>
      </w:r>
      <w:r w:rsidRPr="00B06366">
        <w:rPr>
          <w:u w:val="single"/>
        </w:rPr>
        <w:t>According to the article, the GOP plan talks about “eliminating welfare for energy companies</w:t>
      </w:r>
      <w:r w:rsidRPr="00B06366">
        <w:t xml:space="preserve">,”, </w:t>
      </w:r>
      <w:r w:rsidRPr="00B06366">
        <w:rPr>
          <w:sz w:val="16"/>
          <w:szCs w:val="16"/>
        </w:rPr>
        <w:t>and references</w:t>
      </w:r>
      <w:r w:rsidRPr="00B06366">
        <w:t xml:space="preserve"> “</w:t>
      </w:r>
      <w:r w:rsidRPr="00B06366">
        <w:rPr>
          <w:u w:val="single"/>
        </w:rPr>
        <w:t>uncompetitive” energy sources, a code word for new energy like solar and wind power, which receive subsidies to encourage new tech</w:t>
      </w:r>
      <w:r w:rsidRPr="00B06366">
        <w:rPr>
          <w:sz w:val="16"/>
          <w:szCs w:val="16"/>
        </w:rPr>
        <w:t xml:space="preserve">nology and level the energy playing field. Tellingly,¶ Other energy incentives may go unchallenged, however. Questioned on Fox News on Sunday by Chris Wallace on whether multibillion-dollar subsidies for oil and gas companies would also be eliminated, Mr. Ryan did not give a direct answer. </w:t>
      </w:r>
    </w:p>
    <w:p w:rsidR="00F158FA" w:rsidRDefault="00F158FA" w:rsidP="00F158FA">
      <w:pPr>
        <w:pStyle w:val="Heading4"/>
      </w:pPr>
      <w:r>
        <w:t>Obama will have to spend PC -- Partisan divide over renewable energy is widening</w:t>
      </w:r>
    </w:p>
    <w:p w:rsidR="00F158FA" w:rsidRPr="00361F26" w:rsidRDefault="00F158FA" w:rsidP="00F158FA">
      <w:r w:rsidRPr="005913D8">
        <w:rPr>
          <w:rStyle w:val="StyleStyleBold12pt"/>
        </w:rPr>
        <w:t>PRC 2011</w:t>
      </w:r>
      <w:r>
        <w:t xml:space="preserve"> </w:t>
      </w:r>
      <w:r w:rsidRPr="005913D8">
        <w:t xml:space="preserve">(News and Research center, Pew Research Center, 11/10/11, </w:t>
      </w:r>
      <w:hyperlink r:id="rId23" w:history="1">
        <w:r w:rsidRPr="005913D8">
          <w:t>http://www.people-press.org/2011/11/10/partisan-divide-over-alternative-energy-widens/</w:t>
        </w:r>
      </w:hyperlink>
      <w:r w:rsidRPr="005913D8">
        <w:t xml:space="preserve"> ) </w:t>
      </w:r>
      <w:proofErr w:type="spellStart"/>
      <w:r>
        <w:t>Okuno</w:t>
      </w:r>
      <w:proofErr w:type="spellEnd"/>
    </w:p>
    <w:p w:rsidR="00F158FA" w:rsidRPr="000E14E3" w:rsidRDefault="00F158FA" w:rsidP="00F158FA">
      <w:pPr>
        <w:rPr>
          <w:sz w:val="16"/>
          <w:szCs w:val="16"/>
        </w:rPr>
      </w:pPr>
      <w:r w:rsidRPr="00020104">
        <w:rPr>
          <w:sz w:val="16"/>
          <w:szCs w:val="16"/>
        </w:rPr>
        <w:t>Overall, 68% of the public favors increasing federal funding for research on wind, solar and hydrogen energy technology while 26% are opposed. From 2006 through early 2009, roughly 80% supported increased federal funding for alternative energy research.¶ Since April 2009,</w:t>
      </w:r>
      <w:r>
        <w:t xml:space="preserve"> </w:t>
      </w:r>
      <w:r w:rsidRPr="00020104">
        <w:rPr>
          <w:rStyle w:val="Emphasis"/>
        </w:rPr>
        <w:t>there has been a 30-point decline in the percentage of Republicans and Republican leaners supporting more federal funding for research into alternative energy technologies</w:t>
      </w:r>
      <w:r>
        <w:t xml:space="preserve">. </w:t>
      </w:r>
      <w:r w:rsidRPr="00020104">
        <w:rPr>
          <w:sz w:val="16"/>
          <w:szCs w:val="16"/>
        </w:rPr>
        <w:t>Currently, 53% favor this policy, down from 82% in April 2009.</w:t>
      </w:r>
      <w:r>
        <w:t xml:space="preserve"> </w:t>
      </w:r>
      <w:r w:rsidRPr="00020104">
        <w:rPr>
          <w:u w:val="single"/>
        </w:rPr>
        <w:t>There has been little change in opinions among Democrats and Democratic-leaning independents</w:t>
      </w:r>
      <w:r>
        <w:t>. Currently</w:t>
      </w:r>
      <w:r w:rsidRPr="00020104">
        <w:rPr>
          <w:u w:val="single"/>
        </w:rPr>
        <w:t>, 83% of Democrats favor increased funding for research into alternative energy technologies</w:t>
      </w:r>
      <w:r w:rsidRPr="00020104">
        <w:rPr>
          <w:sz w:val="16"/>
          <w:szCs w:val="16"/>
        </w:rPr>
        <w:t>.¶ The latest national survey by the Pew Research Center for the People &amp; the Press and The Washington Post, conducted Nov. 3-6 among 1,005 adults, finds that a narrow majority of the public (52%) thinks that government investment is necessary to develop new energy technology</w:t>
      </w:r>
      <w:r>
        <w:t xml:space="preserve">. </w:t>
      </w:r>
      <w:r w:rsidRPr="00020104">
        <w:rPr>
          <w:u w:val="single"/>
        </w:rPr>
        <w:t>About four-in-ten (39%) say that businesses will produce needed energy technology without government support.</w:t>
      </w:r>
      <w:r w:rsidRPr="00020104">
        <w:rPr>
          <w:sz w:val="12"/>
          <w:u w:val="single"/>
        </w:rPr>
        <w:t xml:space="preserve">¶ </w:t>
      </w:r>
      <w:r w:rsidRPr="00020104">
        <w:rPr>
          <w:u w:val="single"/>
        </w:rPr>
        <w:t xml:space="preserve">On this measure there also is a large partisan divide. Two-thirds (68%) of Democrats and Democratic </w:t>
      </w:r>
      <w:proofErr w:type="spellStart"/>
      <w:r w:rsidRPr="00020104">
        <w:rPr>
          <w:u w:val="single"/>
        </w:rPr>
        <w:t>leaners</w:t>
      </w:r>
      <w:proofErr w:type="spellEnd"/>
      <w:r w:rsidRPr="00020104">
        <w:rPr>
          <w:u w:val="single"/>
        </w:rPr>
        <w:t xml:space="preserve"> say government investment in new energy is necessary. Most Republicans and GOP leaners (59%) say businesses will produce technology without government investment.</w:t>
      </w:r>
      <w:r w:rsidRPr="00020104">
        <w:rPr>
          <w:sz w:val="12"/>
          <w:u w:val="single"/>
        </w:rPr>
        <w:t>¶</w:t>
      </w:r>
      <w:r w:rsidRPr="00361F26">
        <w:rPr>
          <w:sz w:val="12"/>
        </w:rPr>
        <w:t xml:space="preserve"> </w:t>
      </w:r>
      <w:r w:rsidRPr="00020104">
        <w:rPr>
          <w:sz w:val="16"/>
          <w:szCs w:val="16"/>
        </w:rPr>
        <w:t>Overall, somewhat</w:t>
      </w:r>
      <w:r>
        <w:t xml:space="preserve"> </w:t>
      </w:r>
      <w:r w:rsidRPr="00020104">
        <w:rPr>
          <w:u w:val="single"/>
        </w:rPr>
        <w:t>fewer now say that government investment is needed for the development of new energy technology than did so in April 2009</w:t>
      </w:r>
      <w:r>
        <w:t xml:space="preserve">. </w:t>
      </w:r>
      <w:r w:rsidRPr="00020104">
        <w:rPr>
          <w:sz w:val="16"/>
          <w:szCs w:val="16"/>
        </w:rPr>
        <w:t>At that time, 58% viewed government investment as necessary and 32% said businesses were able to produce needed technology without government investment.</w:t>
      </w:r>
    </w:p>
    <w:p w:rsidR="00F158FA" w:rsidRDefault="00F158FA" w:rsidP="00F158FA">
      <w:pPr>
        <w:pStyle w:val="Heading4"/>
      </w:pPr>
      <w:r>
        <w:t>Obama isn’t pushing hard enough – more pc can get the plan through but republicans are opposed to renewable energy</w:t>
      </w:r>
    </w:p>
    <w:p w:rsidR="00F158FA" w:rsidRPr="006841F1" w:rsidRDefault="00F158FA" w:rsidP="00F158FA">
      <w:proofErr w:type="spellStart"/>
      <w:r w:rsidRPr="006841F1">
        <w:rPr>
          <w:rStyle w:val="StyleStyleBold12pt"/>
        </w:rPr>
        <w:t>Cockerham</w:t>
      </w:r>
      <w:proofErr w:type="spellEnd"/>
      <w:r w:rsidRPr="006841F1">
        <w:rPr>
          <w:rStyle w:val="StyleStyleBold12pt"/>
        </w:rPr>
        <w:t xml:space="preserve"> 2-3</w:t>
      </w:r>
      <w:r>
        <w:t xml:space="preserve"> (S</w:t>
      </w:r>
      <w:r w:rsidRPr="006841F1">
        <w:t xml:space="preserve">ean, </w:t>
      </w:r>
      <w:r>
        <w:t>Writer and expert on Energy and resource development and award winning journalist on energy sources</w:t>
      </w:r>
      <w:r w:rsidRPr="006841F1">
        <w:t xml:space="preserve">, 2/3/13, </w:t>
      </w:r>
      <w:proofErr w:type="spellStart"/>
      <w:r w:rsidRPr="006841F1">
        <w:t>McClatchey</w:t>
      </w:r>
      <w:proofErr w:type="spellEnd"/>
      <w:r w:rsidRPr="006841F1">
        <w:t xml:space="preserve"> News, </w:t>
      </w:r>
      <w:hyperlink r:id="rId24" w:anchor=".UeboXZqWXck" w:history="1">
        <w:r w:rsidRPr="006841F1">
          <w:t>http://www.mcclatchydc.com/2013/02/03/181876/republican-energy-plan-calls-for.html#.UeboXZqWXck</w:t>
        </w:r>
      </w:hyperlink>
      <w:r w:rsidRPr="006841F1">
        <w:t xml:space="preserve"> )</w:t>
      </w:r>
      <w:proofErr w:type="spellStart"/>
      <w:r w:rsidRPr="006841F1">
        <w:t>Okuno</w:t>
      </w:r>
      <w:proofErr w:type="spellEnd"/>
    </w:p>
    <w:p w:rsidR="00F158FA" w:rsidRDefault="00F158FA" w:rsidP="00F158FA">
      <w:pPr>
        <w:rPr>
          <w:u w:val="single"/>
        </w:rPr>
      </w:pPr>
      <w:r w:rsidRPr="006841F1">
        <w:rPr>
          <w:rStyle w:val="Emphasis"/>
        </w:rPr>
        <w:t>The Senate’s top Republican on energy issues</w:t>
      </w:r>
      <w:r>
        <w:t xml:space="preserve">, </w:t>
      </w:r>
      <w:r w:rsidRPr="006841F1">
        <w:rPr>
          <w:sz w:val="16"/>
          <w:szCs w:val="16"/>
        </w:rPr>
        <w:t>Lisa Murkowski of Alaska, has</w:t>
      </w:r>
      <w:r>
        <w:t xml:space="preserve"> </w:t>
      </w:r>
      <w:r w:rsidRPr="006841F1">
        <w:rPr>
          <w:rStyle w:val="Emphasis"/>
        </w:rPr>
        <w:t>crafted a blueprint for U.S. energy policy that calls for increased drilling</w:t>
      </w:r>
      <w:r>
        <w:t xml:space="preserve"> </w:t>
      </w:r>
      <w:r w:rsidRPr="006841F1">
        <w:rPr>
          <w:rStyle w:val="Emphasis"/>
        </w:rPr>
        <w:t xml:space="preserve">while opposing laws to cap greenhouse </w:t>
      </w:r>
      <w:r w:rsidRPr="006841F1">
        <w:rPr>
          <w:rStyle w:val="Emphasis"/>
          <w:sz w:val="16"/>
          <w:szCs w:val="16"/>
        </w:rPr>
        <w:t>gases</w:t>
      </w:r>
      <w:r w:rsidRPr="006841F1">
        <w:rPr>
          <w:sz w:val="16"/>
          <w:szCs w:val="16"/>
        </w:rPr>
        <w:t xml:space="preserve"> that are blamed for global warming.¶</w:t>
      </w:r>
      <w:r w:rsidRPr="006841F1">
        <w:rPr>
          <w:sz w:val="12"/>
        </w:rPr>
        <w:t xml:space="preserve"> </w:t>
      </w:r>
      <w:r>
        <w:t>"</w:t>
      </w:r>
      <w:r w:rsidRPr="006841F1">
        <w:rPr>
          <w:u w:val="single"/>
        </w:rPr>
        <w:t>Energy 20/20" is a signal of how the Republicans want to proceed on energy policy in the coming years</w:t>
      </w:r>
      <w:r>
        <w:t xml:space="preserve"> </w:t>
      </w:r>
      <w:r w:rsidRPr="009241E7">
        <w:rPr>
          <w:sz w:val="16"/>
          <w:szCs w:val="16"/>
        </w:rPr>
        <w:t xml:space="preserve">as the nation wrestles with contentious debates over oil drilling, </w:t>
      </w:r>
      <w:proofErr w:type="spellStart"/>
      <w:r w:rsidRPr="009241E7">
        <w:rPr>
          <w:sz w:val="16"/>
          <w:szCs w:val="16"/>
        </w:rPr>
        <w:t>fracking</w:t>
      </w:r>
      <w:proofErr w:type="spellEnd"/>
      <w:r w:rsidRPr="009241E7">
        <w:rPr>
          <w:sz w:val="16"/>
          <w:szCs w:val="16"/>
        </w:rPr>
        <w:t xml:space="preserve"> and climate change.¶ Murkowski, </w:t>
      </w:r>
      <w:r w:rsidRPr="006841F1">
        <w:rPr>
          <w:u w:val="single"/>
        </w:rPr>
        <w:t>the top ranking Republican on the Senate energy committee, argues energy is too often seen as a necessary evil rather than embraced for what it brings</w:t>
      </w:r>
      <w:r>
        <w:t>.</w:t>
      </w:r>
      <w:r w:rsidRPr="006841F1">
        <w:rPr>
          <w:sz w:val="12"/>
        </w:rPr>
        <w:t xml:space="preserve">¶ </w:t>
      </w:r>
      <w:r>
        <w:t>"</w:t>
      </w:r>
      <w:r w:rsidRPr="009241E7">
        <w:rPr>
          <w:sz w:val="16"/>
          <w:szCs w:val="16"/>
        </w:rPr>
        <w:t>We like to be comfortable in our temperatures</w:t>
      </w:r>
      <w:r>
        <w:t xml:space="preserve">. </w:t>
      </w:r>
      <w:r w:rsidRPr="006841F1">
        <w:rPr>
          <w:u w:val="single"/>
        </w:rPr>
        <w:t>We like to be able to move around. This is the mark of a successful and an economically healthy world. Where you have energy these are the prosperous areas,</w:t>
      </w:r>
      <w:r>
        <w:t xml:space="preserve">" </w:t>
      </w:r>
      <w:r w:rsidRPr="009241E7">
        <w:rPr>
          <w:sz w:val="16"/>
          <w:szCs w:val="16"/>
        </w:rPr>
        <w:t>she said in an interview.¶ Her proposal opposes "</w:t>
      </w:r>
      <w:r w:rsidRPr="006841F1">
        <w:rPr>
          <w:u w:val="single"/>
        </w:rPr>
        <w:t>any policy that would increase the price of energy or limit consumer choice."</w:t>
      </w:r>
      <w:r>
        <w:t xml:space="preserve"> I</w:t>
      </w:r>
      <w:r w:rsidRPr="009241E7">
        <w:rPr>
          <w:sz w:val="16"/>
          <w:szCs w:val="16"/>
        </w:rPr>
        <w:t xml:space="preserve">ts release comes </w:t>
      </w:r>
      <w:r w:rsidRPr="006841F1">
        <w:rPr>
          <w:u w:val="single"/>
        </w:rPr>
        <w:t xml:space="preserve">two weeks after President Barack Obama promised in his inaugural address to respond to climate change, casting it as a moral obligation to address the emissions linked to warming of the planet, </w:t>
      </w:r>
      <w:r>
        <w:t>melting Arctic sea ice and rising sea levels</w:t>
      </w:r>
      <w:r w:rsidRPr="009241E7">
        <w:rPr>
          <w:sz w:val="16"/>
          <w:szCs w:val="16"/>
        </w:rPr>
        <w:t>.¶ Murkowski said</w:t>
      </w:r>
      <w:r>
        <w:t xml:space="preserve"> </w:t>
      </w:r>
      <w:r w:rsidRPr="009241E7">
        <w:rPr>
          <w:rStyle w:val="Emphasis"/>
        </w:rPr>
        <w:t>Congress is unlikely to embrace climate change bills.</w:t>
      </w:r>
      <w:r>
        <w:t xml:space="preserve"> </w:t>
      </w:r>
      <w:r w:rsidRPr="009241E7">
        <w:rPr>
          <w:rStyle w:val="Emphasis"/>
        </w:rPr>
        <w:t>Major legislation that would have capped emissions</w:t>
      </w:r>
      <w:r w:rsidRPr="009241E7">
        <w:rPr>
          <w:u w:val="single"/>
        </w:rPr>
        <w:t xml:space="preserve"> and set up markets to trade pollution credits failed in 2010 and </w:t>
      </w:r>
      <w:r w:rsidRPr="009241E7">
        <w:rPr>
          <w:rStyle w:val="Emphasis"/>
        </w:rPr>
        <w:t>is not likely to be resurrected.¶</w:t>
      </w:r>
      <w:r w:rsidRPr="009241E7">
        <w:rPr>
          <w:sz w:val="12"/>
          <w:u w:val="single"/>
        </w:rPr>
        <w:t xml:space="preserve"> </w:t>
      </w:r>
      <w:r w:rsidRPr="009241E7">
        <w:t>"</w:t>
      </w:r>
      <w:r w:rsidRPr="009241E7">
        <w:rPr>
          <w:sz w:val="16"/>
          <w:szCs w:val="16"/>
        </w:rPr>
        <w:t>I’m looking at it from the perspective of what’s going to create jobs, what’s going to help the economy," Murkowski said.</w:t>
      </w:r>
      <w:r>
        <w:t xml:space="preserve"> "</w:t>
      </w:r>
      <w:r w:rsidRPr="009241E7">
        <w:rPr>
          <w:u w:val="single"/>
        </w:rPr>
        <w:t>A carbon tax or a cap and trade proposal or something that is going to make energy more expensive is not going to help us.</w:t>
      </w:r>
    </w:p>
    <w:p w:rsidR="00840A9D" w:rsidRDefault="00840A9D" w:rsidP="00840A9D">
      <w:pPr>
        <w:pStyle w:val="Heading2"/>
      </w:pPr>
      <w:r>
        <w:lastRenderedPageBreak/>
        <w:t>Mexico Visas</w:t>
      </w:r>
    </w:p>
    <w:p w:rsidR="00840A9D" w:rsidRDefault="00840A9D" w:rsidP="00840A9D">
      <w:pPr>
        <w:pStyle w:val="Heading3"/>
      </w:pPr>
      <w:r>
        <w:lastRenderedPageBreak/>
        <w:t>Unpopular</w:t>
      </w:r>
    </w:p>
    <w:p w:rsidR="00840A9D" w:rsidRPr="00840A9D" w:rsidRDefault="00840A9D" w:rsidP="00840A9D">
      <w:pPr>
        <w:pStyle w:val="Heading4"/>
      </w:pPr>
      <w:r>
        <w:t>The guest farm worker program is unpopular</w:t>
      </w:r>
    </w:p>
    <w:p w:rsidR="00840A9D" w:rsidRPr="00D715A4" w:rsidRDefault="00840A9D" w:rsidP="00840A9D">
      <w:r w:rsidRPr="00D715A4">
        <w:rPr>
          <w:rStyle w:val="StyleStyleBold12pt"/>
        </w:rPr>
        <w:t>Doyle, 11</w:t>
      </w:r>
      <w:r>
        <w:t xml:space="preserve"> </w:t>
      </w:r>
      <w:r w:rsidRPr="00D715A4">
        <w:t xml:space="preserve">[Michael, reporter that specializes in Californian policies, “Guest farm worker program not working, panel told,” 4/13/11, </w:t>
      </w:r>
      <w:hyperlink r:id="rId25" w:history="1">
        <w:r w:rsidRPr="00D715A4">
          <w:rPr>
            <w:rStyle w:val="Hyperlink"/>
          </w:rPr>
          <w:t>http://www.mcclatchydc.com/2011/04/13/v-print/112127/guest-farm-worker-program-not.html</w:t>
        </w:r>
      </w:hyperlink>
      <w:r w:rsidRPr="00D715A4">
        <w:t>] STRYKER</w:t>
      </w:r>
    </w:p>
    <w:p w:rsidR="00840A9D" w:rsidRPr="002C40E9" w:rsidRDefault="00840A9D" w:rsidP="00840A9D">
      <w:pPr>
        <w:rPr>
          <w:rStyle w:val="StyleBoldUnderline"/>
        </w:rPr>
      </w:pPr>
      <w:r w:rsidRPr="002C40E9">
        <w:rPr>
          <w:sz w:val="16"/>
        </w:rPr>
        <w:t xml:space="preserve">WASHINGTON — </w:t>
      </w:r>
      <w:r w:rsidRPr="002C40E9">
        <w:rPr>
          <w:rStyle w:val="StyleBoldUnderline"/>
        </w:rPr>
        <w:t>Farmers and farm worker advocates alike voiced disdain Wednesday for a foreign guest-worker program that's largely ignored in California, the nation's leading farm state. But with Congress stymied</w:t>
      </w:r>
      <w:r w:rsidRPr="002C40E9">
        <w:rPr>
          <w:sz w:val="16"/>
        </w:rPr>
        <w:t xml:space="preserve">, </w:t>
      </w:r>
      <w:r w:rsidRPr="002C40E9">
        <w:rPr>
          <w:rStyle w:val="Emphasis"/>
        </w:rPr>
        <w:t xml:space="preserve">significant reform appears unlikely for the H-2A program that's faced sharp criticism from the moment of its creation in 1986. </w:t>
      </w:r>
      <w:r w:rsidRPr="002C40E9">
        <w:rPr>
          <w:rStyle w:val="StyleBoldUnderline"/>
        </w:rPr>
        <w:t>"We are here 16 years later, and apparently little has changed,"</w:t>
      </w:r>
      <w:r w:rsidRPr="002C40E9">
        <w:rPr>
          <w:sz w:val="16"/>
        </w:rPr>
        <w:t xml:space="preserve"> said Rep. Elton Gallegly, R-Solvang. </w:t>
      </w:r>
      <w:r w:rsidRPr="002C40E9">
        <w:rPr>
          <w:rStyle w:val="StyleBoldUnderline"/>
        </w:rPr>
        <w:t>The H-2A program enables employers to bring in foreign workers. Californians rarely use it, though they hire upward of 390,000 agricultural workers annually.</w:t>
      </w:r>
    </w:p>
    <w:p w:rsidR="00840A9D" w:rsidRDefault="00F06AE0" w:rsidP="00F06AE0">
      <w:pPr>
        <w:pStyle w:val="Heading4"/>
      </w:pPr>
      <w:r>
        <w:t>GOP and Dems can’t agree on program changes</w:t>
      </w:r>
    </w:p>
    <w:p w:rsidR="00F06AE0" w:rsidRPr="00D715A4" w:rsidRDefault="00F06AE0" w:rsidP="00F06AE0">
      <w:r w:rsidRPr="00D715A4">
        <w:rPr>
          <w:rStyle w:val="StyleStyleBold12pt"/>
        </w:rPr>
        <w:t>Karst, 11</w:t>
      </w:r>
      <w:r>
        <w:t xml:space="preserve"> </w:t>
      </w:r>
      <w:r w:rsidRPr="00D715A4">
        <w:t xml:space="preserve">[Tom, national editor for The Packer, covering issues of importance to the produce industry including immigration, farm policy and food safety, “H-2A Hearing Airs Problems But No Solutions,” 4/14/11, </w:t>
      </w:r>
      <w:hyperlink r:id="rId26" w:history="1">
        <w:r w:rsidRPr="00D715A4">
          <w:rPr>
            <w:rStyle w:val="Hyperlink"/>
          </w:rPr>
          <w:t>https://farmworkersforum.wordpress.com/2011/04/14/h-2a-hearing-airs-problems-but-no-solutions/</w:t>
        </w:r>
      </w:hyperlink>
      <w:r w:rsidRPr="00D715A4">
        <w:t>] STRYKER</w:t>
      </w:r>
    </w:p>
    <w:p w:rsidR="00F06AE0" w:rsidRPr="00F06AE0" w:rsidRDefault="00F06AE0" w:rsidP="00F06AE0">
      <w:pPr>
        <w:rPr>
          <w:bCs/>
          <w:u w:val="single"/>
        </w:rPr>
      </w:pPr>
      <w:proofErr w:type="spellStart"/>
      <w:r w:rsidRPr="00A833A7">
        <w:rPr>
          <w:sz w:val="16"/>
        </w:rPr>
        <w:t>Kurrle</w:t>
      </w:r>
      <w:proofErr w:type="spellEnd"/>
      <w:r w:rsidRPr="00A833A7">
        <w:rPr>
          <w:sz w:val="16"/>
        </w:rPr>
        <w:t xml:space="preserve"> said </w:t>
      </w:r>
      <w:r w:rsidRPr="00D26B07">
        <w:rPr>
          <w:rStyle w:val="StyleBoldUnderline"/>
        </w:rPr>
        <w:t>Republicans seem to prefer fixing the H-2A program at the Department of Labor to make it more responsive to the needs of the market, while Democrats tend to focus on legalizing falsely documented workers already working in agriculture.</w:t>
      </w:r>
      <w:r w:rsidRPr="00A833A7">
        <w:rPr>
          <w:sz w:val="16"/>
        </w:rPr>
        <w:t xml:space="preserve"> The hearing, titled “The H-2A Visa Program: Meeting the Growing Needs of American Agriculture?” also heard from Jane Oates, assistant secretary for employment and training for the Department of Labor and Bruce Goldstein, president of Farmworker Justice. </w:t>
      </w:r>
      <w:proofErr w:type="spellStart"/>
      <w:r w:rsidRPr="00A833A7">
        <w:rPr>
          <w:sz w:val="16"/>
        </w:rPr>
        <w:t>Kurrle</w:t>
      </w:r>
      <w:proofErr w:type="spellEnd"/>
      <w:r w:rsidRPr="00A833A7">
        <w:rPr>
          <w:sz w:val="16"/>
        </w:rPr>
        <w:t xml:space="preserve"> said the House Judiciary Committee appears to be moving toward endorsing mandatory E-Verify for all employers, though there is a realization by at least some on the committee that agriculture will be hurt by such a requirement. </w:t>
      </w:r>
      <w:r w:rsidRPr="00A833A7">
        <w:rPr>
          <w:rStyle w:val="StyleBoldUnderline"/>
        </w:rPr>
        <w:t>“Hopefully we will have a more balanced approach to it, but there wasn’t anything from the hearing that (would indicate) that is in the works,” she said. “</w:t>
      </w:r>
      <w:r w:rsidRPr="00A833A7">
        <w:rPr>
          <w:rStyle w:val="Emphasis"/>
        </w:rPr>
        <w:t>There weren’t a lot of bipartisan promises</w:t>
      </w:r>
      <w:r w:rsidRPr="00A833A7">
        <w:rPr>
          <w:rStyle w:val="StyleBoldUnderline"/>
        </w:rPr>
        <w:t xml:space="preserve"> to do something going forward.”</w:t>
      </w:r>
    </w:p>
    <w:p w:rsidR="005C53A6" w:rsidRDefault="005555F2" w:rsidP="005555F2">
      <w:pPr>
        <w:pStyle w:val="Heading1"/>
      </w:pPr>
      <w:r>
        <w:lastRenderedPageBreak/>
        <w:t>Uniqueness</w:t>
      </w:r>
    </w:p>
    <w:p w:rsidR="005555F2" w:rsidRDefault="005555F2" w:rsidP="005555F2">
      <w:pPr>
        <w:pStyle w:val="Heading2"/>
      </w:pPr>
      <w:r>
        <w:lastRenderedPageBreak/>
        <w:t>Will Pass</w:t>
      </w:r>
    </w:p>
    <w:p w:rsidR="00BE1C36" w:rsidRDefault="00BE1C36" w:rsidP="005555F2">
      <w:pPr>
        <w:pStyle w:val="Heading3"/>
      </w:pPr>
      <w:r>
        <w:lastRenderedPageBreak/>
        <w:t>Will Pass the House</w:t>
      </w:r>
    </w:p>
    <w:p w:rsidR="004F3BE9" w:rsidRPr="004F3BE9" w:rsidRDefault="004F3BE9" w:rsidP="004F3BE9">
      <w:pPr>
        <w:pStyle w:val="Heading4"/>
      </w:pPr>
      <w:r>
        <w:t>Bipartisan group builds momentum</w:t>
      </w:r>
    </w:p>
    <w:p w:rsidR="004F3BE9" w:rsidRPr="0047264D" w:rsidRDefault="004F3BE9" w:rsidP="004F3BE9">
      <w:proofErr w:type="spellStart"/>
      <w:r w:rsidRPr="0047264D">
        <w:rPr>
          <w:rStyle w:val="StyleStyleBold12pt"/>
        </w:rPr>
        <w:t>Nevarez</w:t>
      </w:r>
      <w:proofErr w:type="spellEnd"/>
      <w:r w:rsidRPr="0047264D">
        <w:rPr>
          <w:rStyle w:val="StyleStyleBold12pt"/>
        </w:rPr>
        <w:t>, 7/21</w:t>
      </w:r>
      <w:r>
        <w:t xml:space="preserve"> </w:t>
      </w:r>
      <w:r w:rsidRPr="0047264D">
        <w:t xml:space="preserve">[Griselda, native of Mexico, has a journalism degree from Arizona State University, “Lawmakers hit the road to push immigration reform forward,” 7/21/13, </w:t>
      </w:r>
      <w:hyperlink r:id="rId27" w:history="1">
        <w:r w:rsidRPr="0047264D">
          <w:rPr>
            <w:rStyle w:val="Hyperlink"/>
          </w:rPr>
          <w:t>http://www.voxxi.com/lawmakers-road-trip-immigration-reform/</w:t>
        </w:r>
      </w:hyperlink>
      <w:r w:rsidRPr="0047264D">
        <w:t>] STRYKER</w:t>
      </w:r>
    </w:p>
    <w:p w:rsidR="004F3BE9" w:rsidRPr="004F3BE9" w:rsidRDefault="004F3BE9" w:rsidP="004F3BE9">
      <w:pPr>
        <w:rPr>
          <w:bCs/>
          <w:u w:val="single"/>
        </w:rPr>
      </w:pPr>
      <w:r w:rsidRPr="00E06270">
        <w:rPr>
          <w:rStyle w:val="StyleBoldUnderline"/>
        </w:rPr>
        <w:t>A bipartisan group of lawmakers and political figures are planning a three-day tour this month</w:t>
      </w:r>
      <w:r w:rsidRPr="00E06270">
        <w:rPr>
          <w:sz w:val="16"/>
        </w:rPr>
        <w:t xml:space="preserve">, hoping to </w:t>
      </w:r>
      <w:r w:rsidRPr="00E06270">
        <w:rPr>
          <w:rStyle w:val="Emphasis"/>
        </w:rPr>
        <w:t>increase momentum for immigration reform in the House.</w:t>
      </w:r>
      <w:r w:rsidRPr="00E06270">
        <w:rPr>
          <w:sz w:val="16"/>
        </w:rPr>
        <w:t xml:space="preserve"> The Becoming America tour will run July 25-27. </w:t>
      </w:r>
      <w:r w:rsidRPr="00E06270">
        <w:rPr>
          <w:rStyle w:val="StyleBoldUnderline"/>
        </w:rPr>
        <w:t>It’s meant to underscore the contributions immigrants make to the United States, in an attempt to convince more House members to back immigration reform</w:t>
      </w:r>
      <w:r w:rsidRPr="00E06270">
        <w:rPr>
          <w:sz w:val="16"/>
        </w:rPr>
        <w:t xml:space="preserve">. Much of the events planned for the tour will be held in New York, which has a long history of attracting immigrants. </w:t>
      </w:r>
      <w:r w:rsidRPr="00E06270">
        <w:rPr>
          <w:rStyle w:val="StyleBoldUnderline"/>
        </w:rPr>
        <w:t>There, the group will visit Ellis Island, the Museum of Jewish Heritage and the African Burial Ground National Monument. They’ll also meet with New York Mayor Michael Bloomberg, who has been a vocal supporter of immigration reform. Among the bipartisan group of House members leading the tour are Majority Leader Eric Cantor (R-Va.), Rep. Joe Crowley (D-N.Y.) and Rep. Mario Diaz-Balart (R-Fla.).</w:t>
      </w:r>
    </w:p>
    <w:p w:rsidR="00F132E5" w:rsidRDefault="00F132E5" w:rsidP="00F132E5">
      <w:pPr>
        <w:pStyle w:val="Heading4"/>
      </w:pPr>
      <w:r>
        <w:t>IR will pass – compromises are being made and momentum is snowballing</w:t>
      </w:r>
    </w:p>
    <w:p w:rsidR="00F132E5" w:rsidRPr="00D715A4" w:rsidRDefault="00F132E5" w:rsidP="00F132E5">
      <w:proofErr w:type="spellStart"/>
      <w:r w:rsidRPr="00D715A4">
        <w:rPr>
          <w:rStyle w:val="StyleStyleBold12pt"/>
        </w:rPr>
        <w:t>Batley</w:t>
      </w:r>
      <w:proofErr w:type="spellEnd"/>
      <w:r w:rsidRPr="00D715A4">
        <w:rPr>
          <w:rStyle w:val="StyleStyleBold12pt"/>
        </w:rPr>
        <w:t>, 7/17</w:t>
      </w:r>
      <w:r>
        <w:t xml:space="preserve"> </w:t>
      </w:r>
      <w:r w:rsidRPr="00D715A4">
        <w:t xml:space="preserve">[Melanie, political journalist and social commentator, “Gang of Eight Targets House Republicans on Immigration,” 7/17/13, </w:t>
      </w:r>
      <w:hyperlink r:id="rId28" w:history="1">
        <w:r w:rsidRPr="00D715A4">
          <w:rPr>
            <w:rStyle w:val="Hyperlink"/>
          </w:rPr>
          <w:t>http://www.newsmax.com/Newsfront/gang-eight-immigration-House/2013/07/17/id/515556</w:t>
        </w:r>
      </w:hyperlink>
      <w:r w:rsidRPr="00D715A4">
        <w:t>] STRYKER</w:t>
      </w:r>
    </w:p>
    <w:p w:rsidR="00F132E5" w:rsidRDefault="00F132E5" w:rsidP="00F132E5">
      <w:pPr>
        <w:rPr>
          <w:sz w:val="16"/>
        </w:rPr>
      </w:pPr>
      <w:r w:rsidRPr="00183A81">
        <w:rPr>
          <w:sz w:val="16"/>
        </w:rPr>
        <w:t xml:space="preserve">According to The Huffington Post, </w:t>
      </w:r>
      <w:r w:rsidRPr="00183A81">
        <w:rPr>
          <w:rStyle w:val="StyleBoldUnderline"/>
        </w:rPr>
        <w:t>Republican Sens. John McCain of Arizona and Lindsey Graham of South Carolina joined New York Democrat Chuck Schumer in a meeting with pro-reform groups Tuesday to discuss how to help move an immigration bill through the House</w:t>
      </w:r>
      <w:r w:rsidRPr="00183A81">
        <w:rPr>
          <w:sz w:val="16"/>
        </w:rPr>
        <w:t xml:space="preserve">. Groups represented included Mark </w:t>
      </w:r>
      <w:proofErr w:type="spellStart"/>
      <w:r w:rsidRPr="00183A81">
        <w:rPr>
          <w:sz w:val="16"/>
        </w:rPr>
        <w:t>Zuckerberg's</w:t>
      </w:r>
      <w:proofErr w:type="spellEnd"/>
      <w:r w:rsidRPr="00183A81">
        <w:rPr>
          <w:sz w:val="16"/>
        </w:rPr>
        <w:t xml:space="preserve"> </w:t>
      </w:r>
      <w:proofErr w:type="spellStart"/>
      <w:r w:rsidRPr="00183A81">
        <w:rPr>
          <w:sz w:val="16"/>
        </w:rPr>
        <w:t>FWD.us</w:t>
      </w:r>
      <w:proofErr w:type="spellEnd"/>
      <w:r w:rsidRPr="00183A81">
        <w:rPr>
          <w:sz w:val="16"/>
        </w:rPr>
        <w:t>; tech giants Microsoft, Google, and Intel; the faith group Sojourners; and Republicans for Immigration Reform. Noticeably absent was Florida Republican Sen. Marco Rubio, who helped get the Gang of Eight reform bill through the Senate on June 27 by a vote of 68 to 32. "</w:t>
      </w:r>
      <w:r w:rsidRPr="00183A81">
        <w:rPr>
          <w:rStyle w:val="StyleBoldUnderline"/>
        </w:rPr>
        <w:t>We have a badly broken immigration system that is in dire need of reform, and Sen. Rubio worked hard to produce and pass the best proposal possible in a Democrat-controlled Senate," Rubio spokesman Alex Conant told The Huffington Post in an email. "The Senate's work has created an important opportunity for the House to advance reform further, but they should be given deference to decide their own way forward."</w:t>
      </w:r>
      <w:r w:rsidRPr="00183A81">
        <w:rPr>
          <w:sz w:val="16"/>
        </w:rPr>
        <w:t xml:space="preserve"> Graham suggested in the meeting that groups should get people to target Republicans at town hall meetings, while Schumer said pastors might use their sermons to highlight the importance of immigration reform, Politico reports. </w:t>
      </w:r>
      <w:r w:rsidRPr="00183A81">
        <w:rPr>
          <w:rStyle w:val="StyleBoldUnderline"/>
        </w:rPr>
        <w:t>McCain suggested a strategic option of introducing the bill piecemeal in order to increase the likelihood of building momentum for ultimate passage.</w:t>
      </w:r>
      <w:r w:rsidRPr="00183A81">
        <w:rPr>
          <w:sz w:val="16"/>
        </w:rPr>
        <w:t xml:space="preserve"> Schumer, who spearheaded immigration reform in the Senate, said the group plans to reconvene in 10 days to review what large corporations are doing to help put pressure on Republicans, Politico said. "</w:t>
      </w:r>
      <w:r w:rsidRPr="00183A81">
        <w:rPr>
          <w:rStyle w:val="StyleBoldUnderline"/>
        </w:rPr>
        <w:t>In an effort to grow support in the House for immigration reform, members of the Gang of Eight met with supporters of immigration reform and discussed how to spread the word, both why this is good for members' districts and the country,</w:t>
      </w:r>
      <w:r w:rsidRPr="00183A81">
        <w:rPr>
          <w:sz w:val="16"/>
        </w:rPr>
        <w:t>" said Matt House, a spokesman for Schumer.</w:t>
      </w:r>
    </w:p>
    <w:p w:rsidR="00E57C0A" w:rsidRDefault="00E57C0A" w:rsidP="00E57C0A">
      <w:pPr>
        <w:pStyle w:val="Heading4"/>
      </w:pPr>
      <w:r>
        <w:t xml:space="preserve">Err </w:t>
      </w:r>
      <w:proofErr w:type="spellStart"/>
      <w:r>
        <w:t>neg</w:t>
      </w:r>
      <w:proofErr w:type="spellEnd"/>
      <w:r>
        <w:t xml:space="preserve"> – press reports have over-focused on the obstacles</w:t>
      </w:r>
    </w:p>
    <w:p w:rsidR="00E57C0A" w:rsidRPr="005E74F6" w:rsidRDefault="00E57C0A" w:rsidP="00E57C0A">
      <w:r w:rsidRPr="005E74F6">
        <w:rPr>
          <w:rStyle w:val="StyleStyleBold12pt"/>
        </w:rPr>
        <w:t>Murphy, 7/18</w:t>
      </w:r>
      <w:r>
        <w:t xml:space="preserve"> </w:t>
      </w:r>
      <w:r w:rsidRPr="005E74F6">
        <w:t xml:space="preserve">[Patricia, writer in Washington, D.C., where she covers Congress and politics, “Immigration Reform Isn’t Dead in the House: Here’s Who Can Save It,” 7/18/13, </w:t>
      </w:r>
      <w:hyperlink r:id="rId29" w:history="1">
        <w:r w:rsidRPr="005E74F6">
          <w:rPr>
            <w:rStyle w:val="Hyperlink"/>
          </w:rPr>
          <w:t>http://www.thedailybeast.com/articles/2013/07/18/immigration-reform-isn-t-dead-in-the-house-here-s-who-can-save-it.html</w:t>
        </w:r>
      </w:hyperlink>
      <w:r w:rsidRPr="005E74F6">
        <w:t>] STRYKER</w:t>
      </w:r>
    </w:p>
    <w:p w:rsidR="00E57C0A" w:rsidRPr="00E57C0A" w:rsidRDefault="00E57C0A" w:rsidP="00E57C0A">
      <w:pPr>
        <w:rPr>
          <w:bCs/>
          <w:u w:val="single"/>
        </w:rPr>
      </w:pPr>
      <w:r w:rsidRPr="002E7670">
        <w:rPr>
          <w:rStyle w:val="StyleBoldUnderline"/>
        </w:rPr>
        <w:t>Press reports focus on the</w:t>
      </w:r>
      <w:r w:rsidRPr="00430620">
        <w:rPr>
          <w:sz w:val="16"/>
        </w:rPr>
        <w:t xml:space="preserve"> (very real) civil war within the GOP, the latest rants from the die-hards and the crazies, and the </w:t>
      </w:r>
      <w:r w:rsidRPr="002E7670">
        <w:rPr>
          <w:rStyle w:val="StyleBoldUnderline"/>
        </w:rPr>
        <w:t>various reasons, led chiefly by congressional redistricting and Tea Party pressure, that immigration reform will go down in flames</w:t>
      </w:r>
      <w:r w:rsidRPr="00430620">
        <w:rPr>
          <w:sz w:val="16"/>
        </w:rPr>
        <w:t xml:space="preserve">. But </w:t>
      </w:r>
      <w:r w:rsidRPr="002E7670">
        <w:rPr>
          <w:rStyle w:val="Emphasis"/>
        </w:rPr>
        <w:t>considerably less attention is being paid</w:t>
      </w:r>
      <w:r w:rsidRPr="00430620">
        <w:rPr>
          <w:rStyle w:val="StyleBoldUnderline"/>
        </w:rPr>
        <w:t xml:space="preserve"> to a handful of key conservatives, members of both the old and new guards in the House, whose recent moves on immigration are giving high-level staffers, lobbyists, and advocates reason to believe that </w:t>
      </w:r>
      <w:r w:rsidRPr="002E7670">
        <w:rPr>
          <w:rStyle w:val="Emphasis"/>
        </w:rPr>
        <w:t>the chances for reform are still alive</w:t>
      </w:r>
      <w:r w:rsidRPr="00430620">
        <w:rPr>
          <w:rStyle w:val="StyleBoldUnderline"/>
        </w:rPr>
        <w:t xml:space="preserve"> in this Congress. Driven by a combination of personal politics, religious beliefs, professional ambitions, and old-fashioned self-interest, </w:t>
      </w:r>
      <w:r w:rsidRPr="00430620">
        <w:rPr>
          <w:rStyle w:val="Emphasis"/>
        </w:rPr>
        <w:t>these five Republicans are the dominoes</w:t>
      </w:r>
      <w:r w:rsidRPr="00430620">
        <w:rPr>
          <w:rStyle w:val="StyleBoldUnderline"/>
        </w:rPr>
        <w:t xml:space="preserve"> at the front of the line for the</w:t>
      </w:r>
      <w:r w:rsidRPr="00430620">
        <w:rPr>
          <w:sz w:val="16"/>
        </w:rPr>
        <w:t xml:space="preserve"> </w:t>
      </w:r>
      <w:r w:rsidRPr="00430620">
        <w:rPr>
          <w:rStyle w:val="StyleBoldUnderline"/>
        </w:rPr>
        <w:t>House GOP, according to immigration watchers</w:t>
      </w:r>
      <w:r w:rsidRPr="00430620">
        <w:rPr>
          <w:rStyle w:val="Emphasis"/>
        </w:rPr>
        <w:t>. As go these five, so goes the caucus. Call them “the Deciders.”</w:t>
      </w:r>
      <w:r w:rsidRPr="00430620">
        <w:rPr>
          <w:sz w:val="16"/>
        </w:rPr>
        <w:t xml:space="preserve"> A major test for the Deciders will be the month of August, when members traditionally head home to their districts and get an earful from constituents about whatever is pending </w:t>
      </w:r>
      <w:r w:rsidRPr="00430620">
        <w:rPr>
          <w:sz w:val="16"/>
        </w:rPr>
        <w:lastRenderedPageBreak/>
        <w:t xml:space="preserve">before Congress. To avoid a repeat of the 2009 pitchfork-and-torches sessions that nearly torpedoed health-care reform, House members in the “Gang of Seven” will introduce their comprehensive immigration bill in September, well after House Republicans have offered smaller measures and the heat of the recess has come and gone. If all goes smoothly in August, </w:t>
      </w:r>
      <w:r w:rsidRPr="00430620">
        <w:rPr>
          <w:rStyle w:val="StyleBoldUnderline"/>
        </w:rPr>
        <w:t xml:space="preserve">immigration advocates believe comprehensive reform still has a </w:t>
      </w:r>
      <w:r w:rsidRPr="00E57C0A">
        <w:rPr>
          <w:rStyle w:val="Emphasis"/>
        </w:rPr>
        <w:t>fighting chance in the House</w:t>
      </w:r>
      <w:r w:rsidRPr="00430620">
        <w:rPr>
          <w:rStyle w:val="StyleBoldUnderline"/>
        </w:rPr>
        <w:t>, but the decisions of these five men will hold the keys to the future of the reform effort.</w:t>
      </w:r>
    </w:p>
    <w:p w:rsidR="00BE1C36" w:rsidRDefault="00BE1C36" w:rsidP="00BE1C36">
      <w:pPr>
        <w:pStyle w:val="Heading4"/>
      </w:pPr>
      <w:r>
        <w:t>A deal is taking shape</w:t>
      </w:r>
    </w:p>
    <w:p w:rsidR="00BE1C36" w:rsidRPr="00E73157" w:rsidRDefault="00BE1C36" w:rsidP="00BE1C36">
      <w:pPr>
        <w:rPr>
          <w:b/>
          <w:bCs/>
          <w:sz w:val="26"/>
        </w:rPr>
      </w:pPr>
      <w:r w:rsidRPr="00E73157">
        <w:rPr>
          <w:rStyle w:val="StyleStyleBold12pt"/>
        </w:rPr>
        <w:t>Rosenberg, 7/18</w:t>
      </w:r>
      <w:r>
        <w:rPr>
          <w:rStyle w:val="StyleStyleBold12pt"/>
        </w:rPr>
        <w:t xml:space="preserve"> </w:t>
      </w:r>
      <w:r w:rsidRPr="00E73157">
        <w:t xml:space="preserve">[Simon, President and Founder of NDN, a leading progressive think tank and advocacy organization, “Immigration Reform Is Very Much Alive,” 7/18/13, </w:t>
      </w:r>
      <w:hyperlink r:id="rId30" w:history="1">
        <w:r w:rsidRPr="00E73157">
          <w:rPr>
            <w:rStyle w:val="Hyperlink"/>
          </w:rPr>
          <w:t>http://www.huffingtonpost.com/simon-rosenberg/immigration-reform-is-ver_b_3617406.html</w:t>
        </w:r>
      </w:hyperlink>
      <w:r w:rsidRPr="00E73157">
        <w:t>] STRYKER</w:t>
      </w:r>
    </w:p>
    <w:p w:rsidR="00BE1C36" w:rsidRDefault="00BE1C36" w:rsidP="00BE1C36">
      <w:pPr>
        <w:rPr>
          <w:rStyle w:val="StyleBoldUnderline"/>
        </w:rPr>
      </w:pPr>
      <w:r w:rsidRPr="00E73806">
        <w:rPr>
          <w:sz w:val="16"/>
        </w:rPr>
        <w:t xml:space="preserve">As someone who has worked on immigration reform since the summer of 2005, I don't think the </w:t>
      </w:r>
      <w:r w:rsidRPr="00E73806">
        <w:rPr>
          <w:rStyle w:val="Emphasis"/>
        </w:rPr>
        <w:t>immigration bill</w:t>
      </w:r>
      <w:r w:rsidRPr="00E73806">
        <w:rPr>
          <w:sz w:val="16"/>
        </w:rPr>
        <w:t xml:space="preserve"> is dead -- it </w:t>
      </w:r>
      <w:r w:rsidRPr="00E73806">
        <w:rPr>
          <w:rStyle w:val="Emphasis"/>
        </w:rPr>
        <w:t>is very much alive</w:t>
      </w:r>
      <w:r w:rsidRPr="00E73806">
        <w:rPr>
          <w:sz w:val="16"/>
        </w:rPr>
        <w:t xml:space="preserve">. </w:t>
      </w:r>
      <w:r w:rsidRPr="00E73806">
        <w:rPr>
          <w:rStyle w:val="StyleBoldUnderline"/>
        </w:rPr>
        <w:t xml:space="preserve">You can see the outlines of an eventual deal. The House will likely accept much of the Senate enforcement framework, dropping the expensive and reckless border surge but adding to the interior enforcement provisions. Dems might have to accept more W low skilled visas to get the House to go along with the Senate vision for the new skills-based legal immigration system. Adopting some of Senator </w:t>
      </w:r>
      <w:proofErr w:type="spellStart"/>
      <w:r w:rsidRPr="00E73806">
        <w:rPr>
          <w:rStyle w:val="StyleBoldUnderline"/>
        </w:rPr>
        <w:t>Cornyn's</w:t>
      </w:r>
      <w:proofErr w:type="spellEnd"/>
      <w:r w:rsidRPr="00E73806">
        <w:rPr>
          <w:rStyle w:val="StyleBoldUnderline"/>
        </w:rPr>
        <w:t xml:space="preserve"> savvy proposals on border infrastructure investment could help bring him back to the table, and entice more border and growth oriented </w:t>
      </w:r>
      <w:proofErr w:type="spellStart"/>
      <w:r w:rsidRPr="00E73806">
        <w:rPr>
          <w:rStyle w:val="StyleBoldUnderline"/>
        </w:rPr>
        <w:t>GOPers</w:t>
      </w:r>
      <w:proofErr w:type="spellEnd"/>
      <w:r w:rsidRPr="00E73806">
        <w:rPr>
          <w:rStyle w:val="StyleBoldUnderline"/>
        </w:rPr>
        <w:t xml:space="preserve"> to sign on.</w:t>
      </w:r>
      <w:r w:rsidRPr="00E73806">
        <w:rPr>
          <w:sz w:val="16"/>
        </w:rPr>
        <w:t xml:space="preserve"> This of course leaves us with the 11 million, and legalization and citizenship. My own read of the situation is the House Leadership knows it must do something here, that leaving the 11 million or even a large </w:t>
      </w:r>
      <w:proofErr w:type="spellStart"/>
      <w:r w:rsidRPr="00E73806">
        <w:rPr>
          <w:sz w:val="16"/>
        </w:rPr>
        <w:t>potion</w:t>
      </w:r>
      <w:proofErr w:type="spellEnd"/>
      <w:r w:rsidRPr="00E73806">
        <w:rPr>
          <w:sz w:val="16"/>
        </w:rPr>
        <w:t xml:space="preserve"> of the 11 million in limbo just won't fly. </w:t>
      </w:r>
      <w:r w:rsidRPr="00E73806">
        <w:rPr>
          <w:rStyle w:val="StyleBoldUnderline"/>
        </w:rPr>
        <w:t xml:space="preserve">As we saw in the Senate process the GOP was willing to trade and deal on citizenship. With the House GOP talking about </w:t>
      </w:r>
      <w:proofErr w:type="spellStart"/>
      <w:r w:rsidRPr="00E73806">
        <w:rPr>
          <w:rStyle w:val="StyleBoldUnderline"/>
        </w:rPr>
        <w:t>DREAMers</w:t>
      </w:r>
      <w:proofErr w:type="spellEnd"/>
      <w:r w:rsidRPr="00E73806">
        <w:rPr>
          <w:rStyle w:val="StyleBoldUnderline"/>
        </w:rPr>
        <w:t>, Ag workers and legalization the elements of an eventual deal are on the on table. The Washington Post's Greg Sargent reported yesterday that the bi-partisan "gang" in the House has worked out a path to citizenship, adopting a new trigger process, recasting the early stages of the path, and making it longer.</w:t>
      </w:r>
      <w:r w:rsidRPr="00E73806">
        <w:rPr>
          <w:sz w:val="16"/>
        </w:rPr>
        <w:t xml:space="preserve"> </w:t>
      </w:r>
      <w:r w:rsidRPr="00E73806">
        <w:rPr>
          <w:rStyle w:val="StyleBoldUnderline"/>
        </w:rPr>
        <w:t>So it is possible to for House Republicans to craft a citizenship path that the president and the Dems can support if all the parties ca</w:t>
      </w:r>
      <w:r>
        <w:rPr>
          <w:rStyle w:val="StyleBoldUnderline"/>
        </w:rPr>
        <w:t>n sit down and work it all out.</w:t>
      </w:r>
    </w:p>
    <w:p w:rsidR="00F17D47" w:rsidRPr="00361333" w:rsidRDefault="00F17D47" w:rsidP="00F17D47">
      <w:pPr>
        <w:pStyle w:val="Heading4"/>
      </w:pPr>
      <w:r w:rsidRPr="00361333">
        <w:t>Republicans are working on passing the bill in their own ways</w:t>
      </w:r>
    </w:p>
    <w:p w:rsidR="00F17D47" w:rsidRDefault="00F17D47" w:rsidP="00F17D47">
      <w:r>
        <w:t xml:space="preserve">Tamar </w:t>
      </w:r>
      <w:r w:rsidRPr="00890A3B">
        <w:rPr>
          <w:rStyle w:val="StyleStyleBold12pt"/>
        </w:rPr>
        <w:t>Jacoby, 7/21</w:t>
      </w:r>
      <w:r>
        <w:t xml:space="preserve">, </w:t>
      </w:r>
      <w:r w:rsidRPr="00890A3B">
        <w:t xml:space="preserve">fellow at the New America Foundation and president of </w:t>
      </w:r>
      <w:proofErr w:type="spellStart"/>
      <w:r w:rsidRPr="00890A3B">
        <w:t>ImmigrationWorks</w:t>
      </w:r>
      <w:proofErr w:type="spellEnd"/>
      <w:r w:rsidRPr="00890A3B">
        <w:t xml:space="preserve"> USA, a national federation of small-business owners working for better immigration law</w:t>
      </w:r>
      <w:r>
        <w:t xml:space="preserve">, Yakima Herald, July 7, 21, </w:t>
      </w:r>
      <w:hyperlink r:id="rId31" w:history="1">
        <w:r w:rsidRPr="008B42A3">
          <w:rPr>
            <w:rStyle w:val="Hyperlink"/>
          </w:rPr>
          <w:t>http://www.yakimaherald.com/news/yhr/sunday/1333783-14/immigration-reform-alive-and-well-in-house-</w:t>
        </w:r>
      </w:hyperlink>
      <w:r>
        <w:t xml:space="preserve"> </w:t>
      </w:r>
      <w:proofErr w:type="spellStart"/>
      <w:r>
        <w:t>Bafia</w:t>
      </w:r>
      <w:proofErr w:type="spellEnd"/>
    </w:p>
    <w:p w:rsidR="00E57C0A" w:rsidRPr="00F17D47" w:rsidRDefault="00F17D47" w:rsidP="00BE1C36">
      <w:pPr>
        <w:rPr>
          <w:sz w:val="16"/>
        </w:rPr>
      </w:pPr>
      <w:r w:rsidRPr="00346612">
        <w:rPr>
          <w:rStyle w:val="Emphasis"/>
        </w:rPr>
        <w:t>Reports of the death of immigration reform are greatly exaggerated</w:t>
      </w:r>
      <w:r w:rsidRPr="00346612">
        <w:rPr>
          <w:sz w:val="16"/>
        </w:rPr>
        <w:t xml:space="preserve">. The debate isn’t over. </w:t>
      </w:r>
      <w:r w:rsidRPr="00416133">
        <w:rPr>
          <w:rStyle w:val="StyleBoldUnderline"/>
        </w:rPr>
        <w:t xml:space="preserve">Reform isn’t tanking. It’s </w:t>
      </w:r>
      <w:r w:rsidRPr="00346612">
        <w:rPr>
          <w:rStyle w:val="Emphasis"/>
        </w:rPr>
        <w:t>alive and well</w:t>
      </w:r>
      <w:r w:rsidRPr="00416133">
        <w:rPr>
          <w:rStyle w:val="StyleBoldUnderline"/>
        </w:rPr>
        <w:t>, with the Republican-controlled House preparing to take up where the Democratic Senate left off a few weeks ago.</w:t>
      </w:r>
      <w:r w:rsidRPr="00346612">
        <w:rPr>
          <w:rStyle w:val="StyleBoldUnderline"/>
          <w:sz w:val="12"/>
          <w:u w:val="none"/>
        </w:rPr>
        <w:t>¶</w:t>
      </w:r>
      <w:r w:rsidRPr="00346612">
        <w:rPr>
          <w:sz w:val="16"/>
        </w:rPr>
        <w:t xml:space="preserve"> Yes, the debate in the lower chamber will be very different than it was in the Senate. House Republicans are divided, with some, including many in the House leadership, eager to move ahead with reform, others adamantly opposed and yet others still uncertain. But that doesn’t mean they won’t make progress in months ahead — perhaps even surprising progress by House standards.</w:t>
      </w:r>
      <w:r w:rsidRPr="00346612">
        <w:rPr>
          <w:sz w:val="12"/>
        </w:rPr>
        <w:t>¶</w:t>
      </w:r>
      <w:r w:rsidRPr="00346612">
        <w:rPr>
          <w:sz w:val="16"/>
        </w:rPr>
        <w:t xml:space="preserve"> Let’s be realistic. The Senate has been working on immigration since November. It’s been a highly public process, endlessly analyzed in Washington and in the media. But at no time during the Senate debate did any House Republicans, even those most favorable to an immigration overhaul, show the slightest inclination to take up the Senate bill.</w:t>
      </w:r>
      <w:r w:rsidRPr="00346612">
        <w:rPr>
          <w:sz w:val="12"/>
        </w:rPr>
        <w:t>¶</w:t>
      </w:r>
      <w:r w:rsidRPr="00346612">
        <w:rPr>
          <w:sz w:val="16"/>
        </w:rPr>
        <w:t xml:space="preserve"> </w:t>
      </w:r>
      <w:r w:rsidRPr="00416133">
        <w:rPr>
          <w:rStyle w:val="StyleBoldUnderline"/>
        </w:rPr>
        <w:t>The bipartisan House group crafting a reform package was crystal clear: It was working on its own proposal.</w:t>
      </w:r>
      <w:r w:rsidRPr="00346612">
        <w:rPr>
          <w:sz w:val="16"/>
        </w:rPr>
        <w:t xml:space="preserve"> Leadership concurred: The House was going to do things its own way. And rank-and-file Republicans were blunter still, leaving little doubt about their disdain for anything — particularly a take-it-or-leave-it omnibus package — handed down from the upper chamber.</w:t>
      </w:r>
      <w:r w:rsidRPr="00346612">
        <w:rPr>
          <w:sz w:val="12"/>
        </w:rPr>
        <w:t>¶</w:t>
      </w:r>
      <w:r w:rsidRPr="00346612">
        <w:rPr>
          <w:sz w:val="16"/>
        </w:rPr>
        <w:t xml:space="preserve"> Still, last week, when Speaker John Boehner announced for perhaps the sixth time that the House was not going to take up the Senate bill, many reformers exploded with indignation.</w:t>
      </w:r>
      <w:r w:rsidRPr="00346612">
        <w:rPr>
          <w:sz w:val="12"/>
        </w:rPr>
        <w:t>¶</w:t>
      </w:r>
      <w:r w:rsidRPr="00346612">
        <w:rPr>
          <w:sz w:val="16"/>
        </w:rPr>
        <w:t xml:space="preserve"> Sorry, folks, the fault’s not in the House. It’s in your unrealistic playbook.</w:t>
      </w:r>
      <w:r w:rsidRPr="00346612">
        <w:rPr>
          <w:sz w:val="12"/>
        </w:rPr>
        <w:t>¶</w:t>
      </w:r>
      <w:r w:rsidRPr="00346612">
        <w:rPr>
          <w:sz w:val="16"/>
        </w:rPr>
        <w:t xml:space="preserve"> But the point is there’s no reason to despair now. </w:t>
      </w:r>
      <w:r w:rsidRPr="00416133">
        <w:rPr>
          <w:rStyle w:val="StyleBoldUnderline"/>
        </w:rPr>
        <w:t>The House isn’t backtracking or being obstructionist — it’s doing what it said it would do all along, moving ahead in its own way.</w:t>
      </w:r>
      <w:r w:rsidRPr="00346612">
        <w:rPr>
          <w:rStyle w:val="StyleBoldUnderline"/>
          <w:sz w:val="12"/>
          <w:u w:val="none"/>
        </w:rPr>
        <w:t>¶</w:t>
      </w:r>
      <w:r w:rsidRPr="00346612">
        <w:rPr>
          <w:sz w:val="16"/>
        </w:rPr>
        <w:t xml:space="preserve"> Pessimists mischaracterize the House strategy, complaining that leadership is gearing up to move “piecemeal” — which, because it’s not a comprehensive approach, is seen as intransigent and inimical to progress. But this insistence that there’s only one way to do things could end up doing more harm than good.</w:t>
      </w:r>
      <w:r w:rsidRPr="00346612">
        <w:rPr>
          <w:sz w:val="12"/>
        </w:rPr>
        <w:t>¶</w:t>
      </w:r>
      <w:r w:rsidRPr="00346612">
        <w:rPr>
          <w:sz w:val="16"/>
        </w:rPr>
        <w:t xml:space="preserve"> Even if House Republicans were unanimously in favor of reform, in the wake of </w:t>
      </w:r>
      <w:proofErr w:type="spellStart"/>
      <w:r w:rsidRPr="00346612">
        <w:rPr>
          <w:sz w:val="16"/>
        </w:rPr>
        <w:t>Obamacare</w:t>
      </w:r>
      <w:proofErr w:type="spellEnd"/>
      <w:r w:rsidRPr="00346612">
        <w:rPr>
          <w:sz w:val="16"/>
        </w:rPr>
        <w:t>, it’s unlikely that they would pass an omnibus, 1,200-page legislative package. Big is bad in Washington these days, especially among Republicans. Lawmakers want to move carefully. They want to break things into bite-sized pieces. And on a controversial issue like immigration reform, they don’t want to find unpleasant surprises tucked away in the corner of bills they otherwise support.</w:t>
      </w:r>
      <w:r w:rsidRPr="00346612">
        <w:rPr>
          <w:sz w:val="12"/>
        </w:rPr>
        <w:t>¶</w:t>
      </w:r>
      <w:r w:rsidRPr="00346612">
        <w:rPr>
          <w:sz w:val="16"/>
        </w:rPr>
        <w:t xml:space="preserve"> But that doesn’t mean House Republicans aren’t prepared to address the issues in the Senate bill. On the contrary. </w:t>
      </w:r>
      <w:r w:rsidRPr="00416133">
        <w:rPr>
          <w:rStyle w:val="StyleBoldUnderline"/>
        </w:rPr>
        <w:t>House committees — Judiciary and Homeland Security — have already approved targeted measures dealing with border security, E-Verify, interior enforcement, highly skilled immigrants and an agricultural guest-worker program. Another important measure still in the works would create a guest-worker program for nonfarm workers</w:t>
      </w:r>
      <w:r>
        <w:rPr>
          <w:rStyle w:val="StyleBoldUnderline"/>
        </w:rPr>
        <w:t>.</w:t>
      </w:r>
    </w:p>
    <w:p w:rsidR="005555F2" w:rsidRDefault="005555F2" w:rsidP="005555F2">
      <w:pPr>
        <w:pStyle w:val="Heading3"/>
      </w:pPr>
      <w:r>
        <w:lastRenderedPageBreak/>
        <w:t>Will Pass – Boehner</w:t>
      </w:r>
    </w:p>
    <w:p w:rsidR="00E97622" w:rsidRDefault="00E97622" w:rsidP="00E97622">
      <w:pPr>
        <w:pStyle w:val="Heading4"/>
      </w:pPr>
      <w:r>
        <w:t>Boehner’s optimistic about the passage of CIR – GOP is on board</w:t>
      </w:r>
    </w:p>
    <w:p w:rsidR="00E97622" w:rsidRPr="00BD65B2" w:rsidRDefault="00E97622" w:rsidP="00E97622">
      <w:r w:rsidRPr="00BD65B2">
        <w:rPr>
          <w:rStyle w:val="StyleStyleBold12pt"/>
        </w:rPr>
        <w:t>Parker 7/18</w:t>
      </w:r>
      <w:r>
        <w:t xml:space="preserve"> </w:t>
      </w:r>
      <w:r w:rsidRPr="00BD65B2">
        <w:t xml:space="preserve">(Ashley, , The New York Times, 7/17/13, </w:t>
      </w:r>
      <w:hyperlink r:id="rId32" w:history="1">
        <w:r w:rsidRPr="00BD65B2">
          <w:t>http://thecaucus.blogs.nytimes.com/2013/07/18/boehner-optimistic-about-immigration-bill/</w:t>
        </w:r>
      </w:hyperlink>
      <w:r w:rsidRPr="00BD65B2">
        <w:t xml:space="preserve"> ) </w:t>
      </w:r>
      <w:proofErr w:type="spellStart"/>
      <w:r w:rsidRPr="00BD65B2">
        <w:t>Okuno</w:t>
      </w:r>
      <w:proofErr w:type="spellEnd"/>
    </w:p>
    <w:p w:rsidR="00E97622" w:rsidRPr="00E97622" w:rsidRDefault="00E97622" w:rsidP="00E97622">
      <w:pPr>
        <w:rPr>
          <w:b/>
          <w:iCs/>
          <w:sz w:val="22"/>
          <w:u w:val="single"/>
        </w:rPr>
      </w:pPr>
      <w:r w:rsidRPr="000D1F45">
        <w:rPr>
          <w:u w:val="single"/>
        </w:rPr>
        <w:t>As the immigration debate dragged on during this particularly hot week in July,</w:t>
      </w:r>
      <w:r>
        <w:t xml:space="preserve"> </w:t>
      </w:r>
      <w:r w:rsidRPr="000D1F45">
        <w:rPr>
          <w:sz w:val="16"/>
          <w:szCs w:val="16"/>
        </w:rPr>
        <w:t>Speaker John A.</w:t>
      </w:r>
      <w:r>
        <w:t xml:space="preserve"> </w:t>
      </w:r>
      <w:r w:rsidRPr="00BD65B2">
        <w:rPr>
          <w:rStyle w:val="Emphasis"/>
        </w:rPr>
        <w:t>Boehner offered perhaps his most optimistic assessment yet</w:t>
      </w:r>
      <w:r>
        <w:t xml:space="preserve"> </w:t>
      </w:r>
      <w:r w:rsidRPr="000D1F45">
        <w:rPr>
          <w:sz w:val="16"/>
          <w:szCs w:val="16"/>
        </w:rPr>
        <w:t>when asked</w:t>
      </w:r>
      <w:r>
        <w:t xml:space="preserve"> </w:t>
      </w:r>
      <w:r w:rsidRPr="000D1F45">
        <w:rPr>
          <w:u w:val="single"/>
        </w:rPr>
        <w:t>how member education efforts were going in the House for an overhaul of the nation’s immigration laws.</w:t>
      </w:r>
      <w:r w:rsidRPr="000D1F45">
        <w:rPr>
          <w:sz w:val="12"/>
          <w:u w:val="single"/>
        </w:rPr>
        <w:t xml:space="preserve">¶ </w:t>
      </w:r>
      <w:r w:rsidRPr="000D1F45">
        <w:rPr>
          <w:u w:val="single"/>
        </w:rPr>
        <w:t>“I think</w:t>
      </w:r>
      <w:r>
        <w:t xml:space="preserve"> </w:t>
      </w:r>
      <w:r w:rsidRPr="00BD65B2">
        <w:rPr>
          <w:rStyle w:val="Emphasis"/>
        </w:rPr>
        <w:t>it’s going pretty well,”</w:t>
      </w:r>
      <w:r>
        <w:t xml:space="preserve"> </w:t>
      </w:r>
      <w:r w:rsidRPr="000D1F45">
        <w:rPr>
          <w:sz w:val="16"/>
          <w:szCs w:val="16"/>
        </w:rPr>
        <w:t>Mr. Boehner told reporters on Thursday.</w:t>
      </w:r>
      <w:r>
        <w:t xml:space="preserve"> </w:t>
      </w:r>
      <w:r w:rsidRPr="000D1F45">
        <w:rPr>
          <w:u w:val="single"/>
        </w:rPr>
        <w:t>“We had a great conversation last week</w:t>
      </w:r>
      <w:r w:rsidRPr="000D1F45">
        <w:rPr>
          <w:sz w:val="16"/>
          <w:szCs w:val="16"/>
        </w:rPr>
        <w:t>. The more this issue is around, the more action there is in committee,</w:t>
      </w:r>
      <w:r>
        <w:t xml:space="preserve"> </w:t>
      </w:r>
      <w:r w:rsidRPr="000D1F45">
        <w:rPr>
          <w:u w:val="single"/>
        </w:rPr>
        <w:t>the more information there is for the members to put their hands on.</w:t>
      </w:r>
      <w:r>
        <w:t xml:space="preserve"> </w:t>
      </w:r>
      <w:r w:rsidRPr="000D1F45">
        <w:rPr>
          <w:sz w:val="16"/>
          <w:szCs w:val="16"/>
        </w:rPr>
        <w:t>And, frankly, the American people are engaged in this issue as well.”¶ He added: “You know, it’s not just organizations that are up here lobbying for immigration reform. You got a lot of individuals, a lot of constituents, who have opinions on this, and all this serves to help educate our members.”¶ Mr. Boehner has repeatedly said that he will not allow a vote on legislation that has already passed the Senate, which includes a path to citizenship for the 11 million undocumented immigrants.</w:t>
      </w:r>
      <w:r>
        <w:t xml:space="preserve"> </w:t>
      </w:r>
      <w:r w:rsidRPr="000D1F45">
        <w:rPr>
          <w:u w:val="single"/>
        </w:rPr>
        <w:t>But at a closed-door meeting last week, he warned House Republicans about the</w:t>
      </w:r>
      <w:r>
        <w:t xml:space="preserve"> </w:t>
      </w:r>
      <w:r w:rsidRPr="00BD65B2">
        <w:rPr>
          <w:rStyle w:val="Emphasis"/>
        </w:rPr>
        <w:t>high political price of inaction.¶</w:t>
      </w:r>
      <w:r w:rsidRPr="00BD65B2">
        <w:rPr>
          <w:sz w:val="12"/>
        </w:rPr>
        <w:t xml:space="preserve"> </w:t>
      </w:r>
      <w:r w:rsidRPr="000D1F45">
        <w:rPr>
          <w:sz w:val="16"/>
          <w:szCs w:val="16"/>
        </w:rPr>
        <w:t>Senator Charles E. Schumer, an author of the Senate immigration bill, said he was</w:t>
      </w:r>
      <w:r>
        <w:t xml:space="preserve"> </w:t>
      </w:r>
      <w:r w:rsidRPr="000D1F45">
        <w:rPr>
          <w:u w:val="single"/>
        </w:rPr>
        <w:t>pleased to hear that Mr. Boehner was encouraging Republicans to pass an immigration bill in the House.</w:t>
      </w:r>
      <w:r w:rsidRPr="000D1F45">
        <w:rPr>
          <w:sz w:val="12"/>
          <w:u w:val="single"/>
        </w:rPr>
        <w:t>¶</w:t>
      </w:r>
      <w:r w:rsidRPr="00BD65B2">
        <w:rPr>
          <w:sz w:val="12"/>
        </w:rPr>
        <w:t xml:space="preserve"> </w:t>
      </w:r>
      <w:r>
        <w:t>“</w:t>
      </w:r>
      <w:r w:rsidRPr="000D1F45">
        <w:rPr>
          <w:sz w:val="16"/>
          <w:szCs w:val="16"/>
        </w:rPr>
        <w:t>I understand they don’t want to do a bill exactly like ours,” said Mr. Schumer, Democrat of New York,</w:t>
      </w:r>
      <w:r>
        <w:t xml:space="preserve"> </w:t>
      </w:r>
      <w:r w:rsidRPr="000D1F45">
        <w:rPr>
          <w:u w:val="single"/>
        </w:rPr>
        <w:t>“but if we can have both sides do bills that are not light years apart,</w:t>
      </w:r>
      <w:r>
        <w:t xml:space="preserve"> </w:t>
      </w:r>
      <w:r w:rsidRPr="000D1F45">
        <w:rPr>
          <w:rStyle w:val="Emphasis"/>
        </w:rPr>
        <w:t>we can get something done.”</w:t>
      </w:r>
    </w:p>
    <w:p w:rsidR="005555F2" w:rsidRPr="005555F2" w:rsidRDefault="005555F2" w:rsidP="005555F2">
      <w:pPr>
        <w:pStyle w:val="Heading4"/>
      </w:pPr>
      <w:r>
        <w:t>Boehner will support a comprehensive bill</w:t>
      </w:r>
    </w:p>
    <w:p w:rsidR="005555F2" w:rsidRPr="00863AB4" w:rsidRDefault="005555F2" w:rsidP="005555F2">
      <w:r w:rsidRPr="00863AB4">
        <w:t xml:space="preserve">Jake </w:t>
      </w:r>
      <w:r w:rsidRPr="00863AB4">
        <w:rPr>
          <w:rStyle w:val="StyleStyleBold12pt"/>
        </w:rPr>
        <w:t>Sherman and</w:t>
      </w:r>
      <w:r w:rsidRPr="00863AB4">
        <w:t xml:space="preserve"> </w:t>
      </w:r>
      <w:proofErr w:type="spellStart"/>
      <w:r w:rsidRPr="00863AB4">
        <w:t>Seung</w:t>
      </w:r>
      <w:proofErr w:type="spellEnd"/>
      <w:r w:rsidRPr="00863AB4">
        <w:t xml:space="preserve"> Min </w:t>
      </w:r>
      <w:r w:rsidRPr="00863AB4">
        <w:rPr>
          <w:rStyle w:val="StyleStyleBold12pt"/>
        </w:rPr>
        <w:t>Kim 7/18</w:t>
      </w:r>
      <w:r w:rsidRPr="00863AB4">
        <w:t xml:space="preserve">, Jake Sherman covers Congress for POLITICO and He majored in journalism at George Washington University in D.C. but more accurately got a degree at The GW Hatchet; </w:t>
      </w:r>
      <w:proofErr w:type="spellStart"/>
      <w:r w:rsidRPr="00863AB4">
        <w:t>Seung</w:t>
      </w:r>
      <w:proofErr w:type="spellEnd"/>
      <w:r w:rsidRPr="00863AB4">
        <w:t xml:space="preserve"> Min Kim is an assistant editor who covers Congress for POLITICO and She is the current president of the Washington, D.C.-chapter of the Asian American Journalists Association. Politico, July 18, 2013, </w:t>
      </w:r>
      <w:hyperlink r:id="rId33" w:history="1">
        <w:r w:rsidRPr="00863AB4">
          <w:rPr>
            <w:rStyle w:val="Hyperlink"/>
          </w:rPr>
          <w:t>http://www.politico.com/story/2013/07/boehner-immigration-reform-pass-before-debt-hike-94425.html</w:t>
        </w:r>
      </w:hyperlink>
      <w:r w:rsidRPr="00863AB4">
        <w:t xml:space="preserve">. </w:t>
      </w:r>
      <w:proofErr w:type="spellStart"/>
      <w:r w:rsidRPr="00863AB4">
        <w:t>Bafia</w:t>
      </w:r>
      <w:proofErr w:type="spellEnd"/>
    </w:p>
    <w:p w:rsidR="005555F2" w:rsidRPr="005555F2" w:rsidRDefault="005555F2" w:rsidP="005555F2">
      <w:pPr>
        <w:rPr>
          <w:bCs/>
          <w:u w:val="single"/>
        </w:rPr>
      </w:pPr>
      <w:r w:rsidRPr="0026745E">
        <w:rPr>
          <w:sz w:val="16"/>
        </w:rPr>
        <w:t xml:space="preserve">On Thursday, </w:t>
      </w:r>
      <w:r w:rsidRPr="009A2DCB">
        <w:rPr>
          <w:rStyle w:val="StyleBoldUnderline"/>
        </w:rPr>
        <w:t>Speaker John Boehner gave a sliver of fresh insight into his thinking about immigration reform, saying he thinks legislation will pass the House before Congress has to wrestle with the debt ceiling.</w:t>
      </w:r>
      <w:r w:rsidRPr="0026745E">
        <w:rPr>
          <w:rStyle w:val="StyleBoldUnderline"/>
          <w:sz w:val="12"/>
          <w:u w:val="none"/>
        </w:rPr>
        <w:t>¶</w:t>
      </w:r>
      <w:r w:rsidRPr="009A2DCB">
        <w:rPr>
          <w:rStyle w:val="StyleBoldUnderline"/>
          <w:sz w:val="12"/>
        </w:rPr>
        <w:t xml:space="preserve"> </w:t>
      </w:r>
      <w:r w:rsidRPr="0026745E">
        <w:rPr>
          <w:sz w:val="16"/>
        </w:rPr>
        <w:t>The Ohio Republican said “we’ll see, but I would hope so” when asked if an overhaul of the nation’s migrant laws would pass before the debt ceiling — which is expected to need lifting in October or November.</w:t>
      </w:r>
      <w:r w:rsidRPr="0026745E">
        <w:rPr>
          <w:sz w:val="12"/>
        </w:rPr>
        <w:t>¶</w:t>
      </w:r>
      <w:r w:rsidRPr="0026745E">
        <w:rPr>
          <w:sz w:val="16"/>
        </w:rPr>
        <w:t xml:space="preserve"> Pulling the veil back even more on his views on the topic, Boehner said that Americans “expect that no one who broke our laws will get special treatment.” Although Boehner urged reporters to not read too much into his remarks, it was clear Boehner was giving a brief peek at his view on a pathway to citizenship — the most controversial aspect of immigration reform.</w:t>
      </w:r>
      <w:r w:rsidRPr="0026745E">
        <w:rPr>
          <w:sz w:val="12"/>
        </w:rPr>
        <w:t>¶</w:t>
      </w:r>
      <w:r w:rsidRPr="0026745E">
        <w:rPr>
          <w:sz w:val="16"/>
        </w:rPr>
        <w:t xml:space="preserve"> </w:t>
      </w:r>
      <w:r w:rsidRPr="009A2DCB">
        <w:rPr>
          <w:rStyle w:val="StyleBoldUnderline"/>
        </w:rPr>
        <w:t>House Republicans are still privately wrestling with immigration reform, and have settled on moving several small immigration measures</w:t>
      </w:r>
      <w:r w:rsidRPr="0026745E">
        <w:rPr>
          <w:sz w:val="16"/>
        </w:rPr>
        <w:t xml:space="preserve"> — most likely when the chamber returns from its five-week August recess. The Senate passed a bipartisan comprehensive immigration bill in late June.</w:t>
      </w:r>
      <w:r w:rsidRPr="0026745E">
        <w:rPr>
          <w:sz w:val="12"/>
        </w:rPr>
        <w:t>¶</w:t>
      </w:r>
      <w:r w:rsidRPr="0026745E">
        <w:rPr>
          <w:sz w:val="16"/>
        </w:rPr>
        <w:t xml:space="preserve"> </w:t>
      </w:r>
      <w:r w:rsidRPr="009A2DCB">
        <w:rPr>
          <w:rStyle w:val="StyleBoldUnderline"/>
        </w:rPr>
        <w:t>Boehner wouldn’t rule out the possibility of passing a comprehensive bill at some point.</w:t>
      </w:r>
      <w:r w:rsidRPr="0026745E">
        <w:rPr>
          <w:rStyle w:val="StyleBoldUnderline"/>
          <w:sz w:val="12"/>
          <w:u w:val="none"/>
        </w:rPr>
        <w:t>¶</w:t>
      </w:r>
      <w:r w:rsidRPr="009A2DCB">
        <w:rPr>
          <w:rStyle w:val="StyleBoldUnderline"/>
          <w:sz w:val="12"/>
        </w:rPr>
        <w:t xml:space="preserve"> </w:t>
      </w:r>
      <w:r w:rsidRPr="009A2DCB">
        <w:rPr>
          <w:rStyle w:val="StyleBoldUnderline"/>
        </w:rPr>
        <w:t>“We’re going to continue to work in a common-sense, step-by-step way,” he said to reporters in the Capitol. “How we proceed down the road, we’re going to have to make those decisions. This is a tricky path to do this correctly and we can’t have real immigration reform if we don’t first secure our borders.”</w:t>
      </w:r>
    </w:p>
    <w:p w:rsidR="004738B3" w:rsidRDefault="004738B3" w:rsidP="005555F2">
      <w:pPr>
        <w:pStyle w:val="Heading3"/>
      </w:pPr>
      <w:r>
        <w:lastRenderedPageBreak/>
        <w:t>Will Pass – Gang of 8</w:t>
      </w:r>
    </w:p>
    <w:p w:rsidR="004738B3" w:rsidRPr="004738B3" w:rsidRDefault="004738B3" w:rsidP="004738B3">
      <w:pPr>
        <w:pStyle w:val="Heading4"/>
      </w:pPr>
      <w:r>
        <w:t>IR will pass – Gang of Eight lobby</w:t>
      </w:r>
    </w:p>
    <w:p w:rsidR="004738B3" w:rsidRPr="000A61E4" w:rsidRDefault="004738B3" w:rsidP="004738B3">
      <w:proofErr w:type="spellStart"/>
      <w:r w:rsidRPr="000A61E4">
        <w:rPr>
          <w:rStyle w:val="StyleStyleBold12pt"/>
        </w:rPr>
        <w:t>Olanoff</w:t>
      </w:r>
      <w:proofErr w:type="spellEnd"/>
      <w:r w:rsidRPr="000A61E4">
        <w:rPr>
          <w:rStyle w:val="StyleStyleBold12pt"/>
        </w:rPr>
        <w:t>, 7/21</w:t>
      </w:r>
      <w:r>
        <w:t xml:space="preserve"> </w:t>
      </w:r>
      <w:r w:rsidRPr="000A61E4">
        <w:t xml:space="preserve">[Lynn, news reporter for The Express-Times, “Immigration reform proponents target local Republican congressmen,” 7/21/13, </w:t>
      </w:r>
      <w:hyperlink r:id="rId34" w:history="1">
        <w:r w:rsidRPr="000A61E4">
          <w:rPr>
            <w:rStyle w:val="Hyperlink"/>
          </w:rPr>
          <w:t>http://www.lehighvalleylive.com/breaking-news/index.ssf/2013/07/local_republican_congressmen_t.html</w:t>
        </w:r>
      </w:hyperlink>
      <w:r w:rsidRPr="000A61E4">
        <w:t>] STRYKER</w:t>
      </w:r>
    </w:p>
    <w:p w:rsidR="004738B3" w:rsidRDefault="004738B3" w:rsidP="004738B3">
      <w:pPr>
        <w:rPr>
          <w:rStyle w:val="Emphasis"/>
        </w:rPr>
      </w:pPr>
      <w:r w:rsidRPr="003250A8">
        <w:rPr>
          <w:sz w:val="16"/>
        </w:rPr>
        <w:t xml:space="preserve">The so-called </w:t>
      </w:r>
      <w:r w:rsidRPr="003250A8">
        <w:rPr>
          <w:rStyle w:val="StyleBoldUnderline"/>
        </w:rPr>
        <w:t>Gang of Eight has put local U.S. Reps. Charlie Dent, Scott Garrett and Leonard Lance on its list of House Republicans it plans to lobby to support immigration reform</w:t>
      </w:r>
      <w:r w:rsidRPr="003250A8">
        <w:rPr>
          <w:sz w:val="16"/>
        </w:rPr>
        <w:t xml:space="preserve">. Dent, whose district includes significant Hispanic populations in Allentown and Bethlehem, is especially being courted. The Allentown-based </w:t>
      </w:r>
      <w:proofErr w:type="spellStart"/>
      <w:r w:rsidRPr="003250A8">
        <w:rPr>
          <w:sz w:val="16"/>
        </w:rPr>
        <w:t>Grupo</w:t>
      </w:r>
      <w:proofErr w:type="spellEnd"/>
      <w:r w:rsidRPr="003250A8">
        <w:rPr>
          <w:sz w:val="16"/>
        </w:rPr>
        <w:t xml:space="preserve"> de </w:t>
      </w:r>
      <w:proofErr w:type="spellStart"/>
      <w:r w:rsidRPr="003250A8">
        <w:rPr>
          <w:sz w:val="16"/>
        </w:rPr>
        <w:t>Apoyo</w:t>
      </w:r>
      <w:proofErr w:type="spellEnd"/>
      <w:r w:rsidRPr="003250A8">
        <w:rPr>
          <w:sz w:val="16"/>
        </w:rPr>
        <w:t xml:space="preserve"> e </w:t>
      </w:r>
      <w:proofErr w:type="spellStart"/>
      <w:r w:rsidRPr="003250A8">
        <w:rPr>
          <w:sz w:val="16"/>
        </w:rPr>
        <w:t>Integración</w:t>
      </w:r>
      <w:proofErr w:type="spellEnd"/>
      <w:r w:rsidRPr="003250A8">
        <w:rPr>
          <w:sz w:val="16"/>
        </w:rPr>
        <w:t xml:space="preserve"> </w:t>
      </w:r>
      <w:proofErr w:type="spellStart"/>
      <w:r w:rsidRPr="003250A8">
        <w:rPr>
          <w:sz w:val="16"/>
        </w:rPr>
        <w:t>Hispanoamericano</w:t>
      </w:r>
      <w:proofErr w:type="spellEnd"/>
      <w:r w:rsidRPr="003250A8">
        <w:rPr>
          <w:sz w:val="16"/>
        </w:rPr>
        <w:t xml:space="preserve"> has met with Dent and his staff four times and is hopeful he might be persuaded, Director Erika M. Sutherland said. “</w:t>
      </w:r>
      <w:r w:rsidRPr="003250A8">
        <w:rPr>
          <w:rStyle w:val="StyleBoldUnderline"/>
        </w:rPr>
        <w:t>We’ve had four really good meetings with him. He definitely is listening,”</w:t>
      </w:r>
      <w:r w:rsidRPr="003250A8">
        <w:rPr>
          <w:sz w:val="16"/>
        </w:rPr>
        <w:t xml:space="preserve"> said Sutherland, a Muhlenberg College Spanish professor. “But Charlie is, among other things, a team player. I think he’s going to go with the party-line vote, but I think he’s open to hear the story of the people.” </w:t>
      </w:r>
      <w:r w:rsidRPr="003250A8">
        <w:rPr>
          <w:rStyle w:val="StyleBoldUnderline"/>
        </w:rPr>
        <w:t xml:space="preserve">The Gang of Eight is the group of U.S. senators who crafted and pushed the Senate immigration bill. Last week, </w:t>
      </w:r>
      <w:r w:rsidRPr="003250A8">
        <w:rPr>
          <w:rStyle w:val="Emphasis"/>
        </w:rPr>
        <w:t>members released a list of 121 House Republicans they think may be persuaded to consider the bill.</w:t>
      </w:r>
    </w:p>
    <w:p w:rsidR="004738B3" w:rsidRDefault="004738B3" w:rsidP="004738B3">
      <w:pPr>
        <w:pStyle w:val="Heading4"/>
      </w:pPr>
      <w:r>
        <w:t>IR will pass – Gang of Eight lobby will push</w:t>
      </w:r>
    </w:p>
    <w:p w:rsidR="004738B3" w:rsidRPr="000A61E4" w:rsidRDefault="004738B3" w:rsidP="004738B3">
      <w:proofErr w:type="spellStart"/>
      <w:r w:rsidRPr="000A61E4">
        <w:rPr>
          <w:rStyle w:val="StyleStyleBold12pt"/>
        </w:rPr>
        <w:t>Frates</w:t>
      </w:r>
      <w:proofErr w:type="spellEnd"/>
      <w:r w:rsidRPr="000A61E4">
        <w:rPr>
          <w:rStyle w:val="StyleStyleBold12pt"/>
        </w:rPr>
        <w:t>, 7/21</w:t>
      </w:r>
      <w:r>
        <w:t xml:space="preserve"> </w:t>
      </w:r>
      <w:r w:rsidRPr="000A61E4">
        <w:t xml:space="preserve">[Chris, correspondent to the National Journal, “Senate Gang Orders Lobbyists to Target House GOP,” 7/21/13, </w:t>
      </w:r>
      <w:hyperlink r:id="rId35" w:history="1">
        <w:r w:rsidRPr="000A61E4">
          <w:rPr>
            <w:rStyle w:val="Hyperlink"/>
          </w:rPr>
          <w:t>http://www.nationaljournal.com/congress/senate-gang-orders-lobbyists-to-target-house-gop-20130721</w:t>
        </w:r>
      </w:hyperlink>
      <w:r w:rsidRPr="000A61E4">
        <w:t>] STRYKER</w:t>
      </w:r>
    </w:p>
    <w:p w:rsidR="004738B3" w:rsidRDefault="004738B3" w:rsidP="004738B3">
      <w:pPr>
        <w:rPr>
          <w:sz w:val="16"/>
        </w:rPr>
      </w:pPr>
      <w:r w:rsidRPr="00FE0065">
        <w:rPr>
          <w:rStyle w:val="StyleBoldUnderline"/>
        </w:rPr>
        <w:t>John McCain and his fellow immigration gangsters called about 50 business lobbyists to the Capitol with a simple message: Pony up and fight</w:t>
      </w:r>
      <w:r w:rsidRPr="00FE0065">
        <w:rPr>
          <w:sz w:val="16"/>
        </w:rPr>
        <w:t xml:space="preserve">. Delivering some of his famous “straight talk,” McCain told them they weren’t spending enough money and were losing the battle for comprehensive immigration reform. </w:t>
      </w:r>
      <w:r w:rsidRPr="00FE0065">
        <w:rPr>
          <w:rStyle w:val="StyleBoldUnderline"/>
        </w:rPr>
        <w:t xml:space="preserve">What’s needed, McCain said, was a national, coordinated campaign to push the House to act on immigration reform. “This is a political campaign. We’ve </w:t>
      </w:r>
      <w:proofErr w:type="spellStart"/>
      <w:r w:rsidRPr="00FE0065">
        <w:rPr>
          <w:rStyle w:val="StyleBoldUnderline"/>
        </w:rPr>
        <w:t>gotta</w:t>
      </w:r>
      <w:proofErr w:type="spellEnd"/>
      <w:r w:rsidRPr="00FE0065">
        <w:rPr>
          <w:rStyle w:val="StyleBoldUnderline"/>
        </w:rPr>
        <w:t xml:space="preserve"> have communications. We </w:t>
      </w:r>
      <w:proofErr w:type="spellStart"/>
      <w:r w:rsidRPr="00FE0065">
        <w:rPr>
          <w:rStyle w:val="StyleBoldUnderline"/>
        </w:rPr>
        <w:t>gotta</w:t>
      </w:r>
      <w:proofErr w:type="spellEnd"/>
      <w:r w:rsidRPr="00FE0065">
        <w:rPr>
          <w:rStyle w:val="StyleBoldUnderline"/>
        </w:rPr>
        <w:t xml:space="preserve"> have coordination. We </w:t>
      </w:r>
      <w:proofErr w:type="spellStart"/>
      <w:r w:rsidRPr="00FE0065">
        <w:rPr>
          <w:rStyle w:val="StyleBoldUnderline"/>
        </w:rPr>
        <w:t>gotta</w:t>
      </w:r>
      <w:proofErr w:type="spellEnd"/>
      <w:r w:rsidRPr="00FE0065">
        <w:rPr>
          <w:rStyle w:val="StyleBoldUnderline"/>
        </w:rPr>
        <w:t xml:space="preserve"> have advertising. We </w:t>
      </w:r>
      <w:proofErr w:type="spellStart"/>
      <w:r w:rsidRPr="00FE0065">
        <w:rPr>
          <w:rStyle w:val="StyleBoldUnderline"/>
        </w:rPr>
        <w:t>gotta</w:t>
      </w:r>
      <w:proofErr w:type="spellEnd"/>
      <w:r w:rsidRPr="00FE0065">
        <w:rPr>
          <w:rStyle w:val="StyleBoldUnderline"/>
        </w:rPr>
        <w:t xml:space="preserve"> have a real political campaign with the goal of winning an agreement from the House to sit down and negotiate with us with a bill. That’s our goal</w:t>
      </w:r>
      <w:r w:rsidRPr="00FE0065">
        <w:rPr>
          <w:sz w:val="16"/>
        </w:rPr>
        <w:t>,” McCain told National Journal.</w:t>
      </w:r>
    </w:p>
    <w:p w:rsidR="004738B3" w:rsidRDefault="004738B3" w:rsidP="004738B3">
      <w:pPr>
        <w:pStyle w:val="Heading4"/>
      </w:pPr>
      <w:r>
        <w:t>IR will pass – Gang lobby can get 121 republicans</w:t>
      </w:r>
    </w:p>
    <w:p w:rsidR="004738B3" w:rsidRPr="000A61E4" w:rsidRDefault="004738B3" w:rsidP="004738B3">
      <w:r w:rsidRPr="000A61E4">
        <w:rPr>
          <w:rStyle w:val="StyleStyleBold12pt"/>
        </w:rPr>
        <w:t>Foley, 7/16</w:t>
      </w:r>
      <w:r>
        <w:t xml:space="preserve"> </w:t>
      </w:r>
      <w:r w:rsidRPr="000A61E4">
        <w:t xml:space="preserve">[Elise, contributor to Huffington Post, “Gang Of Eight Targets 121 House Republicans On Immigration Reform,” 7/16/13, </w:t>
      </w:r>
      <w:hyperlink r:id="rId36" w:history="1">
        <w:r w:rsidRPr="000A61E4">
          <w:rPr>
            <w:rStyle w:val="Hyperlink"/>
          </w:rPr>
          <w:t>http://www.huffingtonpost.com/2013/07/16/gang-of-eight-house-republicans_n_3607357.html</w:t>
        </w:r>
      </w:hyperlink>
      <w:r w:rsidRPr="000A61E4">
        <w:t>] STRYKER</w:t>
      </w:r>
    </w:p>
    <w:p w:rsidR="004738B3" w:rsidRPr="004738B3" w:rsidRDefault="004738B3" w:rsidP="004738B3">
      <w:pPr>
        <w:rPr>
          <w:sz w:val="16"/>
        </w:rPr>
      </w:pPr>
      <w:r w:rsidRPr="003875CE">
        <w:rPr>
          <w:sz w:val="16"/>
        </w:rPr>
        <w:t xml:space="preserve">WASHINGTON -- </w:t>
      </w:r>
      <w:r w:rsidRPr="003875CE">
        <w:rPr>
          <w:rStyle w:val="StyleBoldUnderline"/>
        </w:rPr>
        <w:t>Members of the Senate "gang of eight" met with pro-immigration reform business, agriculture, faith and conservative groups on Tuesday to discuss plans for moving a comprehensive bill forward in the House, where many Republicans have vowed not to touch it</w:t>
      </w:r>
      <w:r w:rsidRPr="003875CE">
        <w:rPr>
          <w:sz w:val="16"/>
        </w:rPr>
        <w:t xml:space="preserve">. </w:t>
      </w:r>
      <w:r w:rsidRPr="003875CE">
        <w:rPr>
          <w:rStyle w:val="StyleBoldUnderline"/>
        </w:rPr>
        <w:t xml:space="preserve">They distributed a list </w:t>
      </w:r>
      <w:r w:rsidRPr="003875CE">
        <w:rPr>
          <w:sz w:val="16"/>
        </w:rPr>
        <w:t>(see below</w:t>
      </w:r>
      <w:r w:rsidRPr="003875CE">
        <w:rPr>
          <w:rStyle w:val="StyleBoldUnderline"/>
        </w:rPr>
        <w:t>) of 121 Republicans whom they see as persuadable on immigration reform</w:t>
      </w:r>
      <w:r w:rsidRPr="003875CE">
        <w:rPr>
          <w:sz w:val="16"/>
        </w:rPr>
        <w:t xml:space="preserve">. Groups in attendance included Republicans for Immigration Reform, the Mark </w:t>
      </w:r>
      <w:proofErr w:type="spellStart"/>
      <w:r w:rsidRPr="003875CE">
        <w:rPr>
          <w:sz w:val="16"/>
        </w:rPr>
        <w:t>Zuckerberg</w:t>
      </w:r>
      <w:proofErr w:type="spellEnd"/>
      <w:r w:rsidRPr="003875CE">
        <w:rPr>
          <w:sz w:val="16"/>
        </w:rPr>
        <w:t xml:space="preserve">-founded </w:t>
      </w:r>
      <w:proofErr w:type="spellStart"/>
      <w:r w:rsidRPr="003875CE">
        <w:rPr>
          <w:sz w:val="16"/>
        </w:rPr>
        <w:t>FWD.us</w:t>
      </w:r>
      <w:proofErr w:type="spellEnd"/>
      <w:r w:rsidRPr="003875CE">
        <w:rPr>
          <w:sz w:val="16"/>
        </w:rPr>
        <w:t>, the faith group Sojourners and others, according to a source with knowledge of the meeting. The list largely aligns with the targets of other reform groups.</w:t>
      </w:r>
      <w:r w:rsidRPr="003875CE">
        <w:rPr>
          <w:rStyle w:val="StyleBoldUnderline"/>
        </w:rPr>
        <w:t xml:space="preserve"> Seven members of the group that crafted the Senate immigration bill were present:</w:t>
      </w:r>
      <w:r w:rsidRPr="003875CE">
        <w:rPr>
          <w:sz w:val="16"/>
        </w:rPr>
        <w:t xml:space="preserve"> Sens. John McCain (R-Ariz.), Chuck Schumer (D-N.Y.), Lindsey Graham (R-S.C.), Dick Durbin (D-Ill.), Jeff Flake (R-Ariz.), Bob Menendez (D-N.J.) and Michael </w:t>
      </w:r>
      <w:proofErr w:type="spellStart"/>
      <w:r w:rsidRPr="003875CE">
        <w:rPr>
          <w:sz w:val="16"/>
        </w:rPr>
        <w:t>Bennet</w:t>
      </w:r>
      <w:proofErr w:type="spellEnd"/>
      <w:r w:rsidRPr="003875CE">
        <w:rPr>
          <w:sz w:val="16"/>
        </w:rPr>
        <w:t xml:space="preserve"> (D-Colo.). </w:t>
      </w:r>
    </w:p>
    <w:p w:rsidR="005555F2" w:rsidRDefault="005555F2" w:rsidP="005555F2">
      <w:pPr>
        <w:pStyle w:val="Heading3"/>
      </w:pPr>
      <w:r>
        <w:lastRenderedPageBreak/>
        <w:t>Will Pass – Insiders</w:t>
      </w:r>
    </w:p>
    <w:p w:rsidR="005555F2" w:rsidRDefault="005555F2" w:rsidP="005555F2">
      <w:pPr>
        <w:pStyle w:val="Heading4"/>
      </w:pPr>
      <w:r>
        <w:t xml:space="preserve">Will pass – </w:t>
      </w:r>
      <w:proofErr w:type="spellStart"/>
      <w:r>
        <w:t>Norquist</w:t>
      </w:r>
      <w:proofErr w:type="spellEnd"/>
      <w:r>
        <w:t xml:space="preserve"> votes </w:t>
      </w:r>
      <w:proofErr w:type="spellStart"/>
      <w:r>
        <w:t>neg</w:t>
      </w:r>
      <w:proofErr w:type="spellEnd"/>
    </w:p>
    <w:p w:rsidR="005555F2" w:rsidRPr="00863AB4" w:rsidRDefault="005555F2" w:rsidP="005555F2">
      <w:r w:rsidRPr="00863AB4">
        <w:t xml:space="preserve">Jordan </w:t>
      </w:r>
      <w:r w:rsidRPr="00863AB4">
        <w:rPr>
          <w:rStyle w:val="StyleStyleBold12pt"/>
        </w:rPr>
        <w:t>Fabian, 7/15</w:t>
      </w:r>
      <w:r w:rsidRPr="00863AB4">
        <w:t xml:space="preserve">, Jordan Fabian is the political editor for ABC News-Univision. Prior to joining Univision in 2011, he worked as a staff writer at The Hill newspaper in Washington, DC where he covered Congress and the 2012 presidential campaign, ABC News, July 7, 2013, </w:t>
      </w:r>
      <w:hyperlink r:id="rId37" w:history="1">
        <w:r w:rsidRPr="00863AB4">
          <w:rPr>
            <w:rStyle w:val="Hyperlink"/>
          </w:rPr>
          <w:t>http://abcnews.go.com/author/jordan_fabian</w:t>
        </w:r>
      </w:hyperlink>
      <w:r w:rsidRPr="00863AB4">
        <w:t xml:space="preserve"> </w:t>
      </w:r>
      <w:proofErr w:type="spellStart"/>
      <w:r w:rsidRPr="00863AB4">
        <w:t>Bafia</w:t>
      </w:r>
      <w:proofErr w:type="spellEnd"/>
    </w:p>
    <w:p w:rsidR="005555F2" w:rsidRPr="0026745E" w:rsidRDefault="005555F2" w:rsidP="005555F2">
      <w:pPr>
        <w:rPr>
          <w:sz w:val="14"/>
        </w:rPr>
      </w:pPr>
      <w:r w:rsidRPr="009322CB">
        <w:rPr>
          <w:sz w:val="14"/>
        </w:rPr>
        <w:t xml:space="preserve">In Washington, an atmosphere of skepticism has set in over the chances of immigration reform passing through the Republican-controlled House. But </w:t>
      </w:r>
      <w:r w:rsidRPr="009322CB">
        <w:rPr>
          <w:rStyle w:val="StyleBoldUnderline"/>
        </w:rPr>
        <w:t xml:space="preserve">Grover </w:t>
      </w:r>
      <w:proofErr w:type="spellStart"/>
      <w:r w:rsidRPr="009322CB">
        <w:rPr>
          <w:rStyle w:val="StyleBoldUnderline"/>
        </w:rPr>
        <w:t>Norquist</w:t>
      </w:r>
      <w:proofErr w:type="spellEnd"/>
      <w:r w:rsidRPr="009322CB">
        <w:rPr>
          <w:sz w:val="14"/>
        </w:rPr>
        <w:t xml:space="preserve"> isn't one to sing the blues.</w:t>
      </w:r>
      <w:r w:rsidRPr="009322CB">
        <w:rPr>
          <w:sz w:val="12"/>
        </w:rPr>
        <w:t>¶</w:t>
      </w:r>
      <w:r w:rsidRPr="009322CB">
        <w:rPr>
          <w:sz w:val="14"/>
        </w:rPr>
        <w:t xml:space="preserve"> The well-known anti-tax activist </w:t>
      </w:r>
      <w:r w:rsidRPr="009322CB">
        <w:rPr>
          <w:rStyle w:val="StyleBoldUnderline"/>
        </w:rPr>
        <w:t>has been pushing for Republicans to adopt a more permissive view on immigration</w:t>
      </w:r>
      <w:r w:rsidRPr="009322CB">
        <w:rPr>
          <w:sz w:val="14"/>
        </w:rPr>
        <w:t xml:space="preserve"> for months. </w:t>
      </w:r>
      <w:r w:rsidRPr="009322CB">
        <w:rPr>
          <w:rStyle w:val="StyleBoldUnderline"/>
        </w:rPr>
        <w:t xml:space="preserve">Despite the apparent long odds in the House, </w:t>
      </w:r>
      <w:proofErr w:type="spellStart"/>
      <w:r w:rsidRPr="009322CB">
        <w:rPr>
          <w:rStyle w:val="StyleBoldUnderline"/>
        </w:rPr>
        <w:t>Norquist</w:t>
      </w:r>
      <w:proofErr w:type="spellEnd"/>
      <w:r w:rsidRPr="009322CB">
        <w:rPr>
          <w:rStyle w:val="StyleBoldUnderline"/>
        </w:rPr>
        <w:t xml:space="preserve"> believes his argument will prevail</w:t>
      </w:r>
      <w:r w:rsidRPr="009322CB">
        <w:rPr>
          <w:sz w:val="14"/>
        </w:rPr>
        <w:t>.</w:t>
      </w:r>
      <w:r w:rsidRPr="009322CB">
        <w:rPr>
          <w:sz w:val="12"/>
        </w:rPr>
        <w:t>¶</w:t>
      </w:r>
      <w:r w:rsidRPr="009322CB">
        <w:rPr>
          <w:sz w:val="14"/>
        </w:rPr>
        <w:t xml:space="preserve"> </w:t>
      </w:r>
      <w:proofErr w:type="spellStart"/>
      <w:r w:rsidRPr="009322CB">
        <w:rPr>
          <w:sz w:val="14"/>
        </w:rPr>
        <w:t>Norquist</w:t>
      </w:r>
      <w:proofErr w:type="spellEnd"/>
      <w:r w:rsidRPr="009322CB">
        <w:rPr>
          <w:sz w:val="14"/>
        </w:rPr>
        <w:t xml:space="preserve"> on Monday tore into immigration </w:t>
      </w:r>
      <w:proofErr w:type="spellStart"/>
      <w:r w:rsidRPr="009322CB">
        <w:rPr>
          <w:sz w:val="14"/>
        </w:rPr>
        <w:t>restrictionists</w:t>
      </w:r>
      <w:proofErr w:type="spellEnd"/>
      <w:r w:rsidRPr="009322CB">
        <w:rPr>
          <w:sz w:val="14"/>
        </w:rPr>
        <w:t xml:space="preserve"> on the right who have become louder as the debate has moved from the Senate to the House. He dismissed their argument that higher levels of immigration will depress wages as "anti-people," countering that bringing in more immigrant workers is an "asset for economic growth."</w:t>
      </w:r>
      <w:r w:rsidRPr="009322CB">
        <w:rPr>
          <w:sz w:val="12"/>
        </w:rPr>
        <w:t>¶</w:t>
      </w:r>
      <w:r w:rsidRPr="009322CB">
        <w:rPr>
          <w:sz w:val="14"/>
        </w:rPr>
        <w:t xml:space="preserve"> "The argument that immigration suppresses wages is an argument against having children because it depresses wages, because there are more people," </w:t>
      </w:r>
      <w:proofErr w:type="spellStart"/>
      <w:r w:rsidRPr="009322CB">
        <w:rPr>
          <w:sz w:val="14"/>
        </w:rPr>
        <w:t>Norquist</w:t>
      </w:r>
      <w:proofErr w:type="spellEnd"/>
      <w:r w:rsidRPr="009322CB">
        <w:rPr>
          <w:sz w:val="14"/>
        </w:rPr>
        <w:t xml:space="preserve"> at an event sponsored by The Atlantic. "But they're also anti-people. How do you argue with people who think that people are the problem? That's not something that sells as well as they think it does."</w:t>
      </w:r>
      <w:r w:rsidRPr="009322CB">
        <w:rPr>
          <w:sz w:val="12"/>
        </w:rPr>
        <w:t>¶</w:t>
      </w:r>
      <w:r w:rsidRPr="009322CB">
        <w:rPr>
          <w:sz w:val="14"/>
        </w:rPr>
        <w:t xml:space="preserve"> </w:t>
      </w:r>
      <w:proofErr w:type="spellStart"/>
      <w:r w:rsidRPr="009322CB">
        <w:rPr>
          <w:sz w:val="14"/>
        </w:rPr>
        <w:t>Norquist</w:t>
      </w:r>
      <w:proofErr w:type="spellEnd"/>
      <w:r w:rsidRPr="009322CB">
        <w:rPr>
          <w:sz w:val="14"/>
        </w:rPr>
        <w:t xml:space="preserve"> might have a point. A new Gallup poll shows that the </w:t>
      </w:r>
      <w:proofErr w:type="spellStart"/>
      <w:r w:rsidRPr="009322CB">
        <w:rPr>
          <w:sz w:val="14"/>
        </w:rPr>
        <w:t>the</w:t>
      </w:r>
      <w:proofErr w:type="spellEnd"/>
      <w:r w:rsidRPr="009322CB">
        <w:rPr>
          <w:sz w:val="14"/>
        </w:rPr>
        <w:t xml:space="preserve"> only population group that favors Republicans over Democrats on immigration are non-Hispanic whites over the age of 50.</w:t>
      </w:r>
      <w:r w:rsidRPr="009322CB">
        <w:rPr>
          <w:sz w:val="12"/>
        </w:rPr>
        <w:t>¶</w:t>
      </w:r>
      <w:r w:rsidRPr="009322CB">
        <w:rPr>
          <w:sz w:val="14"/>
        </w:rPr>
        <w:t xml:space="preserve"> But for the time being, Republicans who oppose reform in the House appear to have seized the momentum away from supporters.</w:t>
      </w:r>
      <w:r w:rsidRPr="009322CB">
        <w:rPr>
          <w:sz w:val="12"/>
        </w:rPr>
        <w:t>¶</w:t>
      </w:r>
      <w:r w:rsidRPr="009322CB">
        <w:rPr>
          <w:sz w:val="14"/>
        </w:rPr>
        <w:t xml:space="preserve"> House leaders have said they would like to address the issue. But they are facing pressure from hardliners, like Rep. Steve King (R-Iowa), to not pass anything at all. Language legalizing undocumented immigrants could be added during negotiations with the Senate, argue members like King.</w:t>
      </w:r>
      <w:r w:rsidRPr="009322CB">
        <w:rPr>
          <w:sz w:val="12"/>
        </w:rPr>
        <w:t>¶</w:t>
      </w:r>
      <w:r w:rsidRPr="009322CB">
        <w:rPr>
          <w:sz w:val="14"/>
        </w:rPr>
        <w:t xml:space="preserve"> But </w:t>
      </w:r>
      <w:proofErr w:type="spellStart"/>
      <w:r w:rsidRPr="009322CB">
        <w:rPr>
          <w:sz w:val="14"/>
        </w:rPr>
        <w:t>Norquist</w:t>
      </w:r>
      <w:proofErr w:type="spellEnd"/>
      <w:r w:rsidRPr="009322CB">
        <w:rPr>
          <w:sz w:val="14"/>
        </w:rPr>
        <w:t xml:space="preserve">, who has close ties to key House Republicans, isn't fretting. He said that "members like King are trying to halt the process because they know </w:t>
      </w:r>
      <w:r w:rsidRPr="009322CB">
        <w:rPr>
          <w:rStyle w:val="StyleBoldUnderline"/>
        </w:rPr>
        <w:t>the majority of members are moving toward yes on passing a bill</w:t>
      </w:r>
      <w:r w:rsidRPr="009322CB">
        <w:rPr>
          <w:sz w:val="14"/>
        </w:rPr>
        <w:t>.</w:t>
      </w:r>
      <w:r w:rsidRPr="009322CB">
        <w:rPr>
          <w:sz w:val="12"/>
        </w:rPr>
        <w:t>¶</w:t>
      </w:r>
      <w:r w:rsidRPr="009322CB">
        <w:rPr>
          <w:sz w:val="14"/>
        </w:rPr>
        <w:t xml:space="preserve"> "[The] voices that are shrill arguing, 'Let's not have a vote,' are doing so because they understand that </w:t>
      </w:r>
      <w:r w:rsidRPr="009322CB">
        <w:rPr>
          <w:rStyle w:val="StyleBoldUnderline"/>
        </w:rPr>
        <w:t>every day, the Republican caucus is moving toward yes,"</w:t>
      </w:r>
      <w:r w:rsidRPr="009322CB">
        <w:rPr>
          <w:sz w:val="14"/>
        </w:rPr>
        <w:t xml:space="preserve"> he said. "</w:t>
      </w:r>
      <w:r w:rsidRPr="009322CB">
        <w:rPr>
          <w:rStyle w:val="StyleBoldUnderline"/>
        </w:rPr>
        <w:t>They are going to do their own border thing. They are going to do their own H1-B thing</w:t>
      </w:r>
      <w:r w:rsidRPr="009322CB">
        <w:rPr>
          <w:sz w:val="14"/>
        </w:rPr>
        <w:t>. They're not going to do the Senate thing; the House isn't going to take orders from the Senate."</w:t>
      </w:r>
    </w:p>
    <w:p w:rsidR="005555F2" w:rsidRDefault="005555F2" w:rsidP="005555F2">
      <w:pPr>
        <w:pStyle w:val="Heading4"/>
      </w:pPr>
      <w:r>
        <w:t xml:space="preserve">Will pass – Sanford votes </w:t>
      </w:r>
      <w:proofErr w:type="spellStart"/>
      <w:r>
        <w:t>neg</w:t>
      </w:r>
      <w:proofErr w:type="spellEnd"/>
    </w:p>
    <w:p w:rsidR="005555F2" w:rsidRPr="00863AB4" w:rsidRDefault="005555F2" w:rsidP="005555F2">
      <w:r w:rsidRPr="00863AB4">
        <w:t xml:space="preserve">Perry </w:t>
      </w:r>
      <w:r w:rsidRPr="00863AB4">
        <w:rPr>
          <w:rStyle w:val="StyleStyleBold12pt"/>
        </w:rPr>
        <w:t>Stein, 7/16</w:t>
      </w:r>
      <w:r w:rsidRPr="00863AB4">
        <w:t xml:space="preserve">,  Perry is a News Writer for Talking Points Memo based in Washington D.C. Prior to TPM, she was a reporter-research at The New Republic, TPM, July 7, 13, </w:t>
      </w:r>
      <w:hyperlink r:id="rId38" w:history="1">
        <w:r w:rsidRPr="00863AB4">
          <w:rPr>
            <w:rStyle w:val="Hyperlink"/>
          </w:rPr>
          <w:t>http://livewire.talkingpointsmemo.com/entry/sanford-congress-will-pass-immigration-bill-with-pathway</w:t>
        </w:r>
      </w:hyperlink>
      <w:r w:rsidRPr="00863AB4">
        <w:t xml:space="preserve"> </w:t>
      </w:r>
      <w:proofErr w:type="spellStart"/>
      <w:r w:rsidRPr="00863AB4">
        <w:t>Bafia</w:t>
      </w:r>
      <w:proofErr w:type="spellEnd"/>
    </w:p>
    <w:p w:rsidR="005555F2" w:rsidRDefault="005555F2" w:rsidP="005555F2">
      <w:pPr>
        <w:rPr>
          <w:sz w:val="16"/>
        </w:rPr>
      </w:pPr>
      <w:r w:rsidRPr="00A15E3F">
        <w:rPr>
          <w:rStyle w:val="StyleBoldUnderline"/>
        </w:rPr>
        <w:t>Rep. Mark Sanford (R-SC) believes Congress will pass an immigration reform bill with a pathway to citizenship for undocumented workers living in the U.S.</w:t>
      </w:r>
      <w:r w:rsidRPr="00863AB4">
        <w:rPr>
          <w:rStyle w:val="StyleBoldUnderline"/>
          <w:sz w:val="12"/>
          <w:u w:val="none"/>
        </w:rPr>
        <w:t>¶</w:t>
      </w:r>
      <w:r w:rsidRPr="00863AB4">
        <w:rPr>
          <w:sz w:val="16"/>
        </w:rPr>
        <w:t xml:space="preserve"> "Once it leaves House, I think it will be the Senate side that prevails," Sanford told reporters Monday in South Carolina, according to The State.</w:t>
      </w:r>
      <w:r w:rsidRPr="00863AB4">
        <w:rPr>
          <w:sz w:val="12"/>
        </w:rPr>
        <w:t>¶</w:t>
      </w:r>
      <w:r w:rsidRPr="00863AB4">
        <w:rPr>
          <w:sz w:val="16"/>
        </w:rPr>
        <w:t xml:space="preserve"> While the congressman said the House likely won't take up the bill that passed the Senate in its entirety, he predicted </w:t>
      </w:r>
      <w:r w:rsidRPr="00A15E3F">
        <w:rPr>
          <w:rStyle w:val="StyleBoldUnderline"/>
        </w:rPr>
        <w:t>the lower chamber will pass "micro bills that are palatable to the body," addressing individual provisions likes high-tech and agricultural workers.</w:t>
      </w:r>
      <w:r w:rsidRPr="00863AB4">
        <w:rPr>
          <w:rStyle w:val="StyleBoldUnderline"/>
          <w:sz w:val="12"/>
          <w:u w:val="none"/>
        </w:rPr>
        <w:t>¶</w:t>
      </w:r>
      <w:r w:rsidRPr="00863AB4">
        <w:rPr>
          <w:sz w:val="16"/>
        </w:rPr>
        <w:t xml:space="preserve"> And if the House and Senate meet in conference to reconcile their two versions of the bill, Sanford said the pathway to citizenship in the Senate bill will likely remain intact despite conservative opposition. </w:t>
      </w:r>
      <w:r w:rsidRPr="00863AB4">
        <w:rPr>
          <w:sz w:val="12"/>
        </w:rPr>
        <w:t>¶</w:t>
      </w:r>
      <w:r w:rsidRPr="00863AB4">
        <w:rPr>
          <w:sz w:val="16"/>
        </w:rPr>
        <w:t xml:space="preserve"> </w:t>
      </w:r>
      <w:r w:rsidRPr="00A15E3F">
        <w:rPr>
          <w:rStyle w:val="StyleBoldUnderline"/>
        </w:rPr>
        <w:t>The former South Carolina governor also said he personally supports a path to citizenship,</w:t>
      </w:r>
      <w:r w:rsidRPr="00863AB4">
        <w:rPr>
          <w:sz w:val="16"/>
        </w:rPr>
        <w:t xml:space="preserve"> but only after the U.S. border has been secured.</w:t>
      </w:r>
    </w:p>
    <w:p w:rsidR="00D050D7" w:rsidRDefault="00D050D7" w:rsidP="00C32329">
      <w:pPr>
        <w:pStyle w:val="Heading3"/>
      </w:pPr>
      <w:r>
        <w:lastRenderedPageBreak/>
        <w:t>Will Pass – Obama Push</w:t>
      </w:r>
    </w:p>
    <w:p w:rsidR="00D050D7" w:rsidRDefault="00D050D7" w:rsidP="00D050D7">
      <w:pPr>
        <w:pStyle w:val="Heading4"/>
      </w:pPr>
      <w:r>
        <w:t>CIR will pass – Obama’s upcoming speeches will rally support</w:t>
      </w:r>
    </w:p>
    <w:p w:rsidR="00D050D7" w:rsidRDefault="00D050D7" w:rsidP="00D050D7">
      <w:proofErr w:type="spellStart"/>
      <w:r w:rsidRPr="008C4452">
        <w:rPr>
          <w:rStyle w:val="StyleStyleBold12pt"/>
        </w:rPr>
        <w:t>Pfieffer</w:t>
      </w:r>
      <w:proofErr w:type="spellEnd"/>
      <w:r w:rsidRPr="008C4452">
        <w:rPr>
          <w:rStyle w:val="StyleStyleBold12pt"/>
        </w:rPr>
        <w:t xml:space="preserve"> 7/22 </w:t>
      </w:r>
      <w:r w:rsidRPr="008C4452">
        <w:t xml:space="preserve">(Dan, </w:t>
      </w:r>
      <w:r>
        <w:t>White House communication director for the Huffington Post</w:t>
      </w:r>
      <w:r w:rsidRPr="008C4452">
        <w:t xml:space="preserve">, Huffington Post, 7/22/13, </w:t>
      </w:r>
      <w:hyperlink r:id="rId39" w:history="1">
        <w:r w:rsidRPr="008C4452">
          <w:t>http://www.huffingtonpost.com/dan-pfeiffer/president-obamas-vision-f_b_3634761.html</w:t>
        </w:r>
      </w:hyperlink>
      <w:r w:rsidRPr="008C4452">
        <w:t xml:space="preserve"> ) </w:t>
      </w:r>
      <w:proofErr w:type="spellStart"/>
      <w:r w:rsidRPr="008C4452">
        <w:t>Okuno</w:t>
      </w:r>
      <w:proofErr w:type="spellEnd"/>
    </w:p>
    <w:p w:rsidR="00D050D7" w:rsidRDefault="00D050D7" w:rsidP="00D050D7">
      <w:pPr>
        <w:rPr>
          <w:u w:val="single"/>
        </w:rPr>
      </w:pPr>
      <w:r w:rsidRPr="002E5BA7">
        <w:rPr>
          <w:sz w:val="16"/>
          <w:szCs w:val="16"/>
        </w:rPr>
        <w:t>And</w:t>
      </w:r>
      <w:r>
        <w:t xml:space="preserve"> </w:t>
      </w:r>
      <w:r w:rsidRPr="002E5BA7">
        <w:rPr>
          <w:u w:val="single"/>
        </w:rPr>
        <w:t>over the next several weeks, the President will deliver speeches that touch on the cornerstones</w:t>
      </w:r>
      <w:r>
        <w:t xml:space="preserve"> of what it means to be middle class in America: </w:t>
      </w:r>
      <w:r w:rsidRPr="002E5BA7">
        <w:rPr>
          <w:sz w:val="16"/>
          <w:szCs w:val="16"/>
        </w:rPr>
        <w:t xml:space="preserve">job security, a good education, a home to call your own, affordable health care when you get sick, and the chance to save for a secure, dignified retirement. They will include </w:t>
      </w:r>
      <w:r w:rsidRPr="002E5BA7">
        <w:rPr>
          <w:u w:val="single"/>
        </w:rPr>
        <w:t>new ideas and new pushes for ideas he has discussed before. They'll outline steps Congress can take, steps he'll take on his own,</w:t>
      </w:r>
      <w:r>
        <w:t xml:space="preserve"> </w:t>
      </w:r>
      <w:r w:rsidRPr="002E5BA7">
        <w:rPr>
          <w:sz w:val="16"/>
          <w:szCs w:val="16"/>
        </w:rPr>
        <w:t>and steps the private sector can take that benefit us all</w:t>
      </w:r>
      <w:r>
        <w:t>.</w:t>
      </w:r>
      <w:r w:rsidRPr="002E5BA7">
        <w:rPr>
          <w:sz w:val="12"/>
        </w:rPr>
        <w:t xml:space="preserve">¶ </w:t>
      </w:r>
      <w:r w:rsidRPr="002E5BA7">
        <w:rPr>
          <w:u w:val="single"/>
        </w:rPr>
        <w:t>The point is to chart a course for where America needs to go -- not just in the next three months or even the next three years, but a steady, persistent effort over the long term</w:t>
      </w:r>
      <w:r>
        <w:t xml:space="preserve"> </w:t>
      </w:r>
      <w:r w:rsidRPr="002E5BA7">
        <w:rPr>
          <w:sz w:val="16"/>
          <w:szCs w:val="16"/>
        </w:rPr>
        <w:t>to restore this country's basic bargain for the middle class.¶ Why now? Well,</w:t>
      </w:r>
      <w:r>
        <w:t xml:space="preserve"> </w:t>
      </w:r>
      <w:r w:rsidRPr="002E5BA7">
        <w:rPr>
          <w:u w:val="single"/>
        </w:rPr>
        <w:t xml:space="preserve">we've </w:t>
      </w:r>
      <w:r w:rsidRPr="002E5BA7">
        <w:rPr>
          <w:rStyle w:val="Emphasis"/>
        </w:rPr>
        <w:t>made important progress with the Senate passing comprehensive immigration reform</w:t>
      </w:r>
      <w:r w:rsidRPr="002E5BA7">
        <w:rPr>
          <w:u w:val="single"/>
        </w:rPr>
        <w:t xml:space="preserve"> and </w:t>
      </w:r>
      <w:r w:rsidRPr="002E5BA7">
        <w:rPr>
          <w:rStyle w:val="Emphasis"/>
        </w:rPr>
        <w:t>will continue to work with the House to push</w:t>
      </w:r>
      <w:r w:rsidRPr="002E5BA7">
        <w:rPr>
          <w:u w:val="single"/>
        </w:rPr>
        <w:t xml:space="preserve"> to get that enacted into law</w:t>
      </w:r>
      <w:r w:rsidRPr="002E5BA7">
        <w:rPr>
          <w:sz w:val="16"/>
          <w:szCs w:val="16"/>
        </w:rPr>
        <w:t>. But the</w:t>
      </w:r>
      <w:r w:rsidRPr="002E5BA7">
        <w:rPr>
          <w:u w:val="single"/>
        </w:rPr>
        <w:t xml:space="preserve"> President thinks Washington has largely taken its eye off the ball on the most important issue facing the country</w:t>
      </w:r>
      <w:r w:rsidRPr="002E5BA7">
        <w:rPr>
          <w:sz w:val="16"/>
          <w:szCs w:val="16"/>
        </w:rPr>
        <w:t>. Instead of talking about how to help the middle class, too many in Congress are trying to score political points, refight old battles, and trump up phony scandals. And in a couple of months</w:t>
      </w:r>
      <w:r>
        <w:t xml:space="preserve">, </w:t>
      </w:r>
      <w:r w:rsidRPr="002E5BA7">
        <w:rPr>
          <w:u w:val="single"/>
        </w:rPr>
        <w:t>we will face some more critical budget deadlines that require Congressional action, not showdowns that only serve to harm families and businesses -- and the President wants to talk about the issues that should be at the core of that debate.</w:t>
      </w:r>
    </w:p>
    <w:p w:rsidR="002E7FB5" w:rsidRDefault="002E7FB5" w:rsidP="002E7FB5">
      <w:pPr>
        <w:pStyle w:val="Heading4"/>
      </w:pPr>
      <w:r>
        <w:t>IR will pass – Obama will press</w:t>
      </w:r>
    </w:p>
    <w:p w:rsidR="002E7FB5" w:rsidRPr="00DD0F87" w:rsidRDefault="002E7FB5" w:rsidP="002E7FB5">
      <w:proofErr w:type="spellStart"/>
      <w:r w:rsidRPr="00DD0F87">
        <w:rPr>
          <w:rStyle w:val="StyleStyleBold12pt"/>
        </w:rPr>
        <w:t>Auerbach</w:t>
      </w:r>
      <w:proofErr w:type="spellEnd"/>
      <w:r w:rsidRPr="00DD0F87">
        <w:rPr>
          <w:rStyle w:val="StyleStyleBold12pt"/>
        </w:rPr>
        <w:t>, 7/22</w:t>
      </w:r>
      <w:r>
        <w:t xml:space="preserve"> </w:t>
      </w:r>
      <w:r w:rsidRPr="00DD0F87">
        <w:t xml:space="preserve">[Matt, contributor to </w:t>
      </w:r>
      <w:proofErr w:type="spellStart"/>
      <w:r w:rsidRPr="00DD0F87">
        <w:t>Newsmax</w:t>
      </w:r>
      <w:proofErr w:type="spellEnd"/>
      <w:r w:rsidRPr="00DD0F87">
        <w:t xml:space="preserve">, “Obama to Democrats: Gear Up for 'Action August' on Immigration Reform,” 7/22/13, </w:t>
      </w:r>
      <w:hyperlink r:id="rId40" w:history="1">
        <w:r w:rsidRPr="00DD0F87">
          <w:rPr>
            <w:rStyle w:val="Hyperlink"/>
          </w:rPr>
          <w:t>http://www.newsmax.com/politics/obama-immigration-reform/2013/07/22/id/516425</w:t>
        </w:r>
      </w:hyperlink>
      <w:r w:rsidRPr="00DD0F87">
        <w:t>] STRYKER</w:t>
      </w:r>
    </w:p>
    <w:p w:rsidR="002E7FB5" w:rsidRDefault="002E7FB5" w:rsidP="002E7FB5">
      <w:pPr>
        <w:rPr>
          <w:sz w:val="16"/>
        </w:rPr>
      </w:pPr>
      <w:r w:rsidRPr="00FD3C64">
        <w:rPr>
          <w:rStyle w:val="StyleBoldUnderline"/>
        </w:rPr>
        <w:t>President Obama is urging his supporters to begin preparing for an upcoming August offensive that will attempt to sway lawmakers to pass his domestic agenda</w:t>
      </w:r>
      <w:r w:rsidRPr="00FD3C64">
        <w:rPr>
          <w:sz w:val="16"/>
        </w:rPr>
        <w:t>, reports the Washington Times. “</w:t>
      </w:r>
      <w:r w:rsidRPr="00FD3C64">
        <w:rPr>
          <w:rStyle w:val="StyleBoldUnderline"/>
        </w:rPr>
        <w:t>I’m going to need your help,” Obama said</w:t>
      </w:r>
      <w:r w:rsidRPr="00FD3C64">
        <w:rPr>
          <w:sz w:val="16"/>
        </w:rPr>
        <w:t>, addressing members of Organizing for Action, an advocacy group made up of members of his re-election campaign. “</w:t>
      </w:r>
      <w:r w:rsidRPr="00FD3C64">
        <w:rPr>
          <w:rStyle w:val="StyleBoldUnderline"/>
        </w:rPr>
        <w:t>Winning is good, but you run for office and you win so that you can actually get things done</w:t>
      </w:r>
      <w:r w:rsidRPr="00FD3C64">
        <w:rPr>
          <w:sz w:val="16"/>
        </w:rPr>
        <w:t xml:space="preserve">. … </w:t>
      </w:r>
      <w:r w:rsidRPr="00FD3C64">
        <w:rPr>
          <w:rStyle w:val="StyleBoldUnderline"/>
        </w:rPr>
        <w:t>It’s the beginning, not the end, of a process</w:t>
      </w:r>
      <w:r w:rsidRPr="00FD3C64">
        <w:rPr>
          <w:sz w:val="16"/>
        </w:rPr>
        <w:t xml:space="preserve">.” The </w:t>
      </w:r>
      <w:proofErr w:type="spellStart"/>
      <w:r w:rsidRPr="00FD3C64">
        <w:rPr>
          <w:sz w:val="16"/>
        </w:rPr>
        <w:t>pow</w:t>
      </w:r>
      <w:proofErr w:type="spellEnd"/>
      <w:r w:rsidRPr="00FD3C64">
        <w:rPr>
          <w:sz w:val="16"/>
        </w:rPr>
        <w:t xml:space="preserve">-wow was held at the Mandarin Oriental hotel in Washington, where </w:t>
      </w:r>
      <w:r w:rsidRPr="00FD3C64">
        <w:rPr>
          <w:rStyle w:val="StyleBoldUnderline"/>
        </w:rPr>
        <w:t xml:space="preserve">the group hosted a dinner to kick off “Action August,” a month-long campaign designed to win over House members on such topics as gun control, immigration reform, climate change, abortion and </w:t>
      </w:r>
      <w:proofErr w:type="spellStart"/>
      <w:r w:rsidRPr="00FD3C64">
        <w:rPr>
          <w:rStyle w:val="StyleBoldUnderline"/>
        </w:rPr>
        <w:t>Obamacare</w:t>
      </w:r>
      <w:proofErr w:type="spellEnd"/>
      <w:r w:rsidRPr="00FD3C64">
        <w:rPr>
          <w:rStyle w:val="StyleBoldUnderline"/>
        </w:rPr>
        <w:t>. Obama told volunteers that they need to stay involved on immigration</w:t>
      </w:r>
      <w:r w:rsidRPr="00FD3C64">
        <w:rPr>
          <w:sz w:val="16"/>
        </w:rPr>
        <w:t xml:space="preserve">, rising student loan debt, universal healthcare and other issues because “what you do day-to-day … will make the difference.” </w:t>
      </w:r>
    </w:p>
    <w:p w:rsidR="002E7FB5" w:rsidRDefault="002E7FB5" w:rsidP="002E7FB5">
      <w:pPr>
        <w:pStyle w:val="Heading4"/>
      </w:pPr>
      <w:r>
        <w:t>IR will pass – Obama push for lobbying gets it passed</w:t>
      </w:r>
    </w:p>
    <w:p w:rsidR="002E7FB5" w:rsidRPr="00DD0F87" w:rsidRDefault="002E7FB5" w:rsidP="002E7FB5">
      <w:r w:rsidRPr="00DD0F87">
        <w:rPr>
          <w:rStyle w:val="StyleStyleBold12pt"/>
        </w:rPr>
        <w:t>Tau, 7/22</w:t>
      </w:r>
      <w:r>
        <w:t xml:space="preserve"> </w:t>
      </w:r>
      <w:r w:rsidRPr="00DD0F87">
        <w:t xml:space="preserve">[Byron, reporter for Politico, “Obama rallies supporters for August push,” 7/22/13, </w:t>
      </w:r>
      <w:hyperlink r:id="rId41" w:history="1">
        <w:r w:rsidRPr="00DD0F87">
          <w:rPr>
            <w:rStyle w:val="Hyperlink"/>
          </w:rPr>
          <w:t>http://www.politico.com/story/2013/07/obama-rallies-supporters-economy-94598.html</w:t>
        </w:r>
      </w:hyperlink>
      <w:r w:rsidRPr="00DD0F87">
        <w:t>] STRYKER</w:t>
      </w:r>
    </w:p>
    <w:p w:rsidR="002E7FB5" w:rsidRPr="002E7FB5" w:rsidRDefault="002E7FB5" w:rsidP="00D050D7">
      <w:pPr>
        <w:rPr>
          <w:bCs/>
          <w:u w:val="single"/>
        </w:rPr>
      </w:pPr>
      <w:r w:rsidRPr="00E96133">
        <w:rPr>
          <w:rStyle w:val="StyleBoldUnderline"/>
        </w:rPr>
        <w:t xml:space="preserve">With his ambitious second term agenda stalled, President Barack Obama sought to rally his most faithful activists Monday, calling on them to push back in the face of congressional paralysis. </w:t>
      </w:r>
      <w:r w:rsidRPr="00697612">
        <w:rPr>
          <w:sz w:val="16"/>
        </w:rPr>
        <w:t>“</w:t>
      </w:r>
      <w:r w:rsidRPr="00E96133">
        <w:rPr>
          <w:rStyle w:val="StyleBoldUnderline"/>
        </w:rPr>
        <w:t>I’m going to need your help,” Obama told a crowd of Organizing for Action volunteers</w:t>
      </w:r>
      <w:r w:rsidRPr="00697612">
        <w:rPr>
          <w:sz w:val="16"/>
        </w:rPr>
        <w:t xml:space="preserve"> at a Washington, D.C. hotel. “Winning is good,” Obama said of the 2012 election. “But you run for office and you win so that you can actually get things done…. It’s the beginning, not the end of a process.” The president, who is set to deliver a major speech on the economy on Wednesday at Knox College in Galesburg, Ill., previewed his message for the crowd. “Here’s the thing: It’ll be a pretty good speech,” Obama said. </w:t>
      </w:r>
      <w:r w:rsidRPr="00697612">
        <w:rPr>
          <w:rStyle w:val="StyleBoldUnderline"/>
        </w:rPr>
        <w:t>But, he said, the agenda he’s set to lay out will only succeed if grassroots volunteers are able to help translate his words into action. “That’s where all of you come in,” Obama said. “How are we going to make sure we’re engaging all the people that we touch in this central question of creating and building a rising, thriving, active, growing middle class?”</w:t>
      </w:r>
      <w:r w:rsidRPr="00697612">
        <w:rPr>
          <w:sz w:val="16"/>
        </w:rPr>
        <w:t xml:space="preserve"> </w:t>
      </w:r>
      <w:r w:rsidRPr="00697612">
        <w:rPr>
          <w:rStyle w:val="StyleBoldUnderline"/>
        </w:rPr>
        <w:t>In a bid to jump-start the stalled congressional process over</w:t>
      </w:r>
      <w:r w:rsidRPr="00697612">
        <w:rPr>
          <w:sz w:val="16"/>
        </w:rPr>
        <w:t xml:space="preserve"> gun control, energy and </w:t>
      </w:r>
      <w:r w:rsidRPr="00697612">
        <w:rPr>
          <w:rStyle w:val="StyleBoldUnderline"/>
        </w:rPr>
        <w:t>immigration reform, the nonprofit OFA is planning to dedicate August to a grassroots lobbying and advocacy effort.</w:t>
      </w:r>
    </w:p>
    <w:p w:rsidR="004F3BE9" w:rsidRDefault="004F3BE9" w:rsidP="00C32329">
      <w:pPr>
        <w:pStyle w:val="Heading3"/>
      </w:pPr>
      <w:r>
        <w:lastRenderedPageBreak/>
        <w:t>Will Pass – Vote Count</w:t>
      </w:r>
    </w:p>
    <w:p w:rsidR="004F3BE9" w:rsidRDefault="004F3BE9" w:rsidP="004F3BE9">
      <w:pPr>
        <w:pStyle w:val="Heading4"/>
      </w:pPr>
      <w:r>
        <w:t>IR will pass – enough supporters in the House</w:t>
      </w:r>
    </w:p>
    <w:p w:rsidR="004F3BE9" w:rsidRPr="0047264D" w:rsidRDefault="004F3BE9" w:rsidP="004F3BE9">
      <w:r w:rsidRPr="0047264D">
        <w:rPr>
          <w:rStyle w:val="StyleStyleBold12pt"/>
        </w:rPr>
        <w:t>Latimer, 7/22</w:t>
      </w:r>
      <w:r>
        <w:t xml:space="preserve"> </w:t>
      </w:r>
      <w:r w:rsidRPr="0047264D">
        <w:t xml:space="preserve">[Brian, contributor to NBC News, “Gutierrez: House has enough votes for immigration reform: “Now we need to get it done”,” 7/22/13, </w:t>
      </w:r>
      <w:hyperlink r:id="rId42" w:history="1">
        <w:r w:rsidRPr="0047264D">
          <w:rPr>
            <w:rStyle w:val="Hyperlink"/>
          </w:rPr>
          <w:t>http://nbclatino.com/2013/07/22/gutierrez-house-has-enough-votes-for-immigration-reform-now-we-need-to-get-it-done/</w:t>
        </w:r>
      </w:hyperlink>
      <w:r w:rsidRPr="0047264D">
        <w:t>] STRYKER</w:t>
      </w:r>
    </w:p>
    <w:p w:rsidR="004F3BE9" w:rsidRDefault="004F3BE9" w:rsidP="004F3BE9">
      <w:pPr>
        <w:rPr>
          <w:rStyle w:val="StyleBoldUnderline"/>
        </w:rPr>
      </w:pPr>
      <w:r w:rsidRPr="001A5C71">
        <w:rPr>
          <w:sz w:val="16"/>
        </w:rPr>
        <w:t xml:space="preserve">Illinois Democratic Congressman </w:t>
      </w:r>
      <w:r w:rsidRPr="001A5C71">
        <w:rPr>
          <w:rStyle w:val="StyleBoldUnderline"/>
        </w:rPr>
        <w:t xml:space="preserve">Luis Gutierrez, one of the seven House members working on a bipartisan immigration reform proposal, spoke before the National Council of La </w:t>
      </w:r>
      <w:proofErr w:type="spellStart"/>
      <w:r w:rsidRPr="001A5C71">
        <w:rPr>
          <w:rStyle w:val="StyleBoldUnderline"/>
        </w:rPr>
        <w:t>Raza’s</w:t>
      </w:r>
      <w:proofErr w:type="spellEnd"/>
      <w:r w:rsidRPr="001A5C71">
        <w:rPr>
          <w:sz w:val="16"/>
        </w:rPr>
        <w:t xml:space="preserve"> (NCLR‘s) </w:t>
      </w:r>
      <w:r w:rsidRPr="001A5C71">
        <w:rPr>
          <w:rStyle w:val="StyleBoldUnderline"/>
        </w:rPr>
        <w:t>immigration town hall during the organization’s annual convention, saying he believes</w:t>
      </w:r>
      <w:r w:rsidRPr="001A5C71">
        <w:rPr>
          <w:rStyle w:val="Emphasis"/>
        </w:rPr>
        <w:t xml:space="preserve"> the House has enough legislators to support a reform bill.</w:t>
      </w:r>
      <w:r w:rsidRPr="001A5C71">
        <w:rPr>
          <w:sz w:val="16"/>
        </w:rPr>
        <w:t xml:space="preserve"> “</w:t>
      </w:r>
      <w:r w:rsidRPr="001A5C71">
        <w:rPr>
          <w:rStyle w:val="StyleBoldUnderline"/>
        </w:rPr>
        <w:t>We found the 50 Republicans needed to pass immigration reform, now we need to get it done</w:t>
      </w:r>
      <w:r w:rsidRPr="001A5C71">
        <w:rPr>
          <w:sz w:val="16"/>
        </w:rPr>
        <w:t xml:space="preserve">,” said Gutierrez. </w:t>
      </w:r>
      <w:r w:rsidRPr="001A5C71">
        <w:rPr>
          <w:rStyle w:val="StyleBoldUnderline"/>
        </w:rPr>
        <w:t>The Congressman urged Boehner to let this group of Republicans join Democrats and not insist on a majority support for reform, like he is insisting on.</w:t>
      </w:r>
    </w:p>
    <w:p w:rsidR="004F3BE9" w:rsidRDefault="004F3BE9" w:rsidP="004F3BE9">
      <w:pPr>
        <w:pStyle w:val="Heading4"/>
      </w:pPr>
      <w:r>
        <w:t>IR will pass – Gutierrez thinks there are enough GOP on board</w:t>
      </w:r>
    </w:p>
    <w:p w:rsidR="004F3BE9" w:rsidRPr="0047264D" w:rsidRDefault="004F3BE9" w:rsidP="004F3BE9">
      <w:r w:rsidRPr="0047264D">
        <w:rPr>
          <w:rStyle w:val="StyleStyleBold12pt"/>
        </w:rPr>
        <w:t>Beard, 7/23</w:t>
      </w:r>
      <w:r>
        <w:t xml:space="preserve"> </w:t>
      </w:r>
      <w:r w:rsidRPr="0047264D">
        <w:t xml:space="preserve">[Sterling, Texan journalist, “Luis Gutierrez Says He Has Enough GOP Votes to Pass Immigration Reform in the House,” 7/23/13, </w:t>
      </w:r>
      <w:hyperlink r:id="rId43" w:history="1">
        <w:r w:rsidRPr="0047264D">
          <w:rPr>
            <w:rStyle w:val="Hyperlink"/>
          </w:rPr>
          <w:t>http://www.nationalreview.com/corner/354184/luis-gutierrez-says-he-has-enough-gop-votes-pass-immigration-reform-house-sterling</w:t>
        </w:r>
      </w:hyperlink>
      <w:r w:rsidRPr="0047264D">
        <w:t>] STRYKER</w:t>
      </w:r>
    </w:p>
    <w:p w:rsidR="004F3BE9" w:rsidRDefault="004F3BE9" w:rsidP="004F3BE9">
      <w:pPr>
        <w:rPr>
          <w:rStyle w:val="StyleBoldUnderline"/>
        </w:rPr>
      </w:pPr>
      <w:r w:rsidRPr="003C248F">
        <w:rPr>
          <w:sz w:val="16"/>
        </w:rPr>
        <w:t xml:space="preserve">In an interview over at </w:t>
      </w:r>
      <w:proofErr w:type="spellStart"/>
      <w:r w:rsidRPr="003C248F">
        <w:rPr>
          <w:sz w:val="16"/>
        </w:rPr>
        <w:t>Wonkblog</w:t>
      </w:r>
      <w:proofErr w:type="spellEnd"/>
      <w:r w:rsidRPr="003C248F">
        <w:rPr>
          <w:sz w:val="16"/>
        </w:rPr>
        <w:t xml:space="preserve">, </w:t>
      </w:r>
      <w:r w:rsidRPr="003C248F">
        <w:rPr>
          <w:rStyle w:val="StyleBoldUnderline"/>
        </w:rPr>
        <w:t>Democratic representative Luis Gutierrez of Illinois claims that he has enough Republicans to get 218 votes in the House for comprehensive immigration reform — and not only that, he has 45 to 50 allies on the other side of the aisle</w:t>
      </w:r>
      <w:r w:rsidRPr="003C248F">
        <w:rPr>
          <w:sz w:val="16"/>
        </w:rPr>
        <w:t>. And so what Barack Obama kept saying to me and Speaker Pelosi and everybody, every time we’d say, “</w:t>
      </w:r>
      <w:r w:rsidRPr="003C248F">
        <w:rPr>
          <w:rStyle w:val="StyleBoldUnderline"/>
        </w:rPr>
        <w:t>Let’s organize for comprehensive immigration reform</w:t>
      </w:r>
      <w:r w:rsidRPr="003C248F">
        <w:rPr>
          <w:sz w:val="16"/>
        </w:rPr>
        <w:t xml:space="preserve">,” so they said, “Oh, slow down Luis. There aren’t 218 votes. Why don’t you just go away? Go find yourself 45, 50 Republicans and when you’ve found them, organize them, right? And have them ready to join the Democrats? Not that we’re going to help you in any way to galvanize that. Come back and talk to us.” Well guess what? I’m back. They’re here. </w:t>
      </w:r>
      <w:r w:rsidRPr="003C248F">
        <w:rPr>
          <w:rStyle w:val="StyleBoldUnderline"/>
        </w:rPr>
        <w:t xml:space="preserve">The 45, 50 Republicans that we were always looking for — they’re present. Gutierrez mentions by name Republican representatives John Carter (Texas), Paul Ryan (Wis.), Sam Johnson (Texas), and Mario Diaz-Balart (Fla.) as </w:t>
      </w:r>
      <w:proofErr w:type="spellStart"/>
      <w:r w:rsidRPr="003C248F">
        <w:rPr>
          <w:rStyle w:val="StyleBoldUnderline"/>
        </w:rPr>
        <w:t>GOPers</w:t>
      </w:r>
      <w:proofErr w:type="spellEnd"/>
      <w:r w:rsidRPr="003C248F">
        <w:rPr>
          <w:rStyle w:val="StyleBoldUnderline"/>
        </w:rPr>
        <w:t xml:space="preserve"> who are on</w:t>
      </w:r>
    </w:p>
    <w:p w:rsidR="004F3BE9" w:rsidRPr="004F3BE9" w:rsidRDefault="004F3BE9" w:rsidP="004F3BE9"/>
    <w:p w:rsidR="00C63052" w:rsidRDefault="00C63052" w:rsidP="00C32329">
      <w:pPr>
        <w:pStyle w:val="Heading3"/>
      </w:pPr>
      <w:r>
        <w:lastRenderedPageBreak/>
        <w:t>Will Pass – With Path to Citizenship</w:t>
      </w:r>
    </w:p>
    <w:p w:rsidR="00C63052" w:rsidRDefault="007530C8" w:rsidP="00C63052">
      <w:pPr>
        <w:pStyle w:val="Heading4"/>
      </w:pPr>
      <w:r>
        <w:t>Reform will include a path to citizenship</w:t>
      </w:r>
    </w:p>
    <w:p w:rsidR="00C63052" w:rsidRDefault="00C63052" w:rsidP="00C63052">
      <w:r w:rsidRPr="00355683">
        <w:rPr>
          <w:rStyle w:val="StyleStyleBold12pt"/>
        </w:rPr>
        <w:t>Conley 7/16</w:t>
      </w:r>
      <w:r>
        <w:t xml:space="preserve"> (Casey, Political Reporter for the </w:t>
      </w:r>
      <w:proofErr w:type="spellStart"/>
      <w:r>
        <w:t>The</w:t>
      </w:r>
      <w:proofErr w:type="spellEnd"/>
      <w:r>
        <w:t xml:space="preserve"> Senate, 7/16/13, The Senate </w:t>
      </w:r>
      <w:r w:rsidRPr="000352F3">
        <w:t>http://www.thestate.com/2013/07/16/2864164/sanford-immigration-bill-with.html</w:t>
      </w:r>
      <w:r>
        <w:t xml:space="preserve"> ) </w:t>
      </w:r>
      <w:proofErr w:type="spellStart"/>
      <w:r>
        <w:t>Okuno</w:t>
      </w:r>
      <w:proofErr w:type="spellEnd"/>
    </w:p>
    <w:p w:rsidR="00C63052" w:rsidRPr="00C63052" w:rsidRDefault="00C63052" w:rsidP="00C63052">
      <w:pPr>
        <w:rPr>
          <w:u w:val="single"/>
        </w:rPr>
      </w:pPr>
      <w:r w:rsidRPr="00355683">
        <w:rPr>
          <w:sz w:val="16"/>
          <w:szCs w:val="16"/>
        </w:rPr>
        <w:t>U.S. Rep. Mark</w:t>
      </w:r>
      <w:r>
        <w:t xml:space="preserve"> </w:t>
      </w:r>
      <w:r w:rsidRPr="00355683">
        <w:rPr>
          <w:u w:val="single"/>
        </w:rPr>
        <w:t xml:space="preserve">Sanford thinks Congress ultimately will pass an immigration reform bill that contains a pathway to citizenship for millions of undocumented workers </w:t>
      </w:r>
      <w:r w:rsidRPr="00355683">
        <w:rPr>
          <w:sz w:val="16"/>
          <w:szCs w:val="16"/>
        </w:rPr>
        <w:t xml:space="preserve">already in the United States.¶ Although </w:t>
      </w:r>
      <w:r w:rsidRPr="00355683">
        <w:rPr>
          <w:sz w:val="16"/>
          <w:szCs w:val="16"/>
          <w:u w:val="single"/>
        </w:rPr>
        <w:t>t</w:t>
      </w:r>
      <w:r w:rsidRPr="00355683">
        <w:rPr>
          <w:sz w:val="16"/>
          <w:szCs w:val="16"/>
        </w:rPr>
        <w:t>he U.S. House likely won’t take up the entire bill that passed the U.S. Senate, Sanford said the House probably will pass “micro bills that are palatable to the body,” dealing with individual provisions such as high-tech workers and agricultural workers</w:t>
      </w:r>
      <w:r>
        <w:t>.</w:t>
      </w:r>
      <w:r w:rsidRPr="000352F3">
        <w:rPr>
          <w:sz w:val="12"/>
        </w:rPr>
        <w:t xml:space="preserve">¶ </w:t>
      </w:r>
      <w:r w:rsidRPr="00355683">
        <w:rPr>
          <w:u w:val="single"/>
        </w:rPr>
        <w:t>But once House and Senate members get together to meld the competing bills into one, Sanford said the pathway to citizenship contained in the</w:t>
      </w:r>
      <w:r w:rsidRPr="00355683">
        <w:rPr>
          <w:rStyle w:val="Emphasis"/>
        </w:rPr>
        <w:t xml:space="preserve"> Senate version likely will remain, regardless of opposition</w:t>
      </w:r>
      <w:r w:rsidRPr="00355683">
        <w:rPr>
          <w:u w:val="single"/>
        </w:rPr>
        <w:t xml:space="preserve"> </w:t>
      </w:r>
      <w:r w:rsidRPr="00355683">
        <w:rPr>
          <w:sz w:val="16"/>
          <w:szCs w:val="16"/>
        </w:rPr>
        <w:t>from conservative congressmen.¶ “Once it leaves the House, I think it will be the Senate side that prevails,” Sanford said Monday, adding</w:t>
      </w:r>
      <w:r w:rsidRPr="00355683">
        <w:rPr>
          <w:u w:val="single"/>
        </w:rPr>
        <w:t xml:space="preserve"> he supports a path to citizenship after U.S. borders have been secured</w:t>
      </w:r>
    </w:p>
    <w:p w:rsidR="00292B78" w:rsidRDefault="00292B78" w:rsidP="00C32329">
      <w:pPr>
        <w:pStyle w:val="Heading3"/>
      </w:pPr>
      <w:r>
        <w:lastRenderedPageBreak/>
        <w:t>Will Pass – AT Path to Citizenship Blocks</w:t>
      </w:r>
    </w:p>
    <w:p w:rsidR="00292B78" w:rsidRPr="00292B78" w:rsidRDefault="00292B78" w:rsidP="00292B78">
      <w:pPr>
        <w:pStyle w:val="Heading4"/>
      </w:pPr>
      <w:r>
        <w:t>Backlash against amnesty is decreasing</w:t>
      </w:r>
    </w:p>
    <w:p w:rsidR="00292B78" w:rsidRDefault="00292B78" w:rsidP="00292B78">
      <w:r w:rsidRPr="005A3419">
        <w:rPr>
          <w:rStyle w:val="StyleStyleBold12pt"/>
        </w:rPr>
        <w:t>Rojas 7/19</w:t>
      </w:r>
      <w:r>
        <w:t xml:space="preserve"> </w:t>
      </w:r>
      <w:r w:rsidRPr="005A3419">
        <w:t xml:space="preserve">(Leslie, </w:t>
      </w:r>
      <w:r>
        <w:t xml:space="preserve">Immigration reporter for SPCR award winning journalist and veteran reporter on immigration policy, </w:t>
      </w:r>
      <w:r w:rsidRPr="005A3419">
        <w:t xml:space="preserve">SPCR, 7/19/13, </w:t>
      </w:r>
      <w:hyperlink r:id="rId44" w:history="1">
        <w:r w:rsidRPr="005A3419">
          <w:t>http://www.scpr.org/blogs/multiamerican/2013/07/19/14306/in-immigration-news-a-word-losing-its-punch-reform/</w:t>
        </w:r>
      </w:hyperlink>
      <w:r w:rsidRPr="005A3419">
        <w:t xml:space="preserve"> ) </w:t>
      </w:r>
      <w:proofErr w:type="spellStart"/>
      <w:r w:rsidRPr="005A3419">
        <w:t>Okuno</w:t>
      </w:r>
      <w:proofErr w:type="spellEnd"/>
    </w:p>
    <w:p w:rsidR="00292B78" w:rsidRPr="00292B78" w:rsidRDefault="00292B78" w:rsidP="00292B78">
      <w:pPr>
        <w:rPr>
          <w:u w:val="single"/>
        </w:rPr>
      </w:pPr>
      <w:r w:rsidRPr="006F377F">
        <w:rPr>
          <w:u w:val="single"/>
        </w:rPr>
        <w:t xml:space="preserve">'Amnesty' losing emotional punch in immigration debate </w:t>
      </w:r>
      <w:r>
        <w:t xml:space="preserve">- </w:t>
      </w:r>
      <w:r w:rsidRPr="006F377F">
        <w:rPr>
          <w:sz w:val="16"/>
          <w:szCs w:val="16"/>
        </w:rPr>
        <w:t xml:space="preserve">USA Today Some immigration reform veterans say that the </w:t>
      </w:r>
      <w:r w:rsidRPr="006F377F">
        <w:rPr>
          <w:u w:val="single"/>
        </w:rPr>
        <w:t xml:space="preserve">"A-word" long used by opponents to describe an immigration </w:t>
      </w:r>
      <w:r w:rsidRPr="00FD2116">
        <w:rPr>
          <w:rStyle w:val="StyleBoldUnderline"/>
        </w:rPr>
        <w:t>overhaul "</w:t>
      </w:r>
      <w:r w:rsidRPr="00FD2116">
        <w:rPr>
          <w:rStyle w:val="Emphasis"/>
        </w:rPr>
        <w:t>no longer packs the emotional punch it did six or seven years ag</w:t>
      </w:r>
      <w:r w:rsidRPr="006F377F">
        <w:rPr>
          <w:sz w:val="16"/>
          <w:szCs w:val="16"/>
        </w:rPr>
        <w:t>o. They see that as one reason foes this year have shifted to other lines of attack, such as the call for more robust border-security measures</w:t>
      </w:r>
      <w:r>
        <w:t>."</w:t>
      </w:r>
      <w:r w:rsidRPr="005A3419">
        <w:rPr>
          <w:sz w:val="12"/>
        </w:rPr>
        <w:t xml:space="preserve">¶ </w:t>
      </w:r>
      <w:r w:rsidRPr="006F377F">
        <w:rPr>
          <w:u w:val="single"/>
        </w:rPr>
        <w:t>Immigration backers, under pressure to do more, plan campaign to pressure House to pass bill -</w:t>
      </w:r>
      <w:r>
        <w:t xml:space="preserve"> </w:t>
      </w:r>
      <w:r w:rsidRPr="006F377F">
        <w:rPr>
          <w:sz w:val="16"/>
          <w:szCs w:val="16"/>
        </w:rPr>
        <w:t>Washington Post From the story: "Business and religious groups and others with ties to</w:t>
      </w:r>
      <w:r>
        <w:t xml:space="preserve"> </w:t>
      </w:r>
      <w:r w:rsidRPr="006F377F">
        <w:rPr>
          <w:u w:val="single"/>
        </w:rPr>
        <w:t>the GOP majority are under pressure to win over lawmakers through tailor-made campaigns from within their districts</w:t>
      </w:r>
      <w:r>
        <w:t xml:space="preserve">... </w:t>
      </w:r>
      <w:r w:rsidRPr="006F377F">
        <w:rPr>
          <w:sz w:val="16"/>
          <w:szCs w:val="16"/>
        </w:rPr>
        <w:t>Immigration</w:t>
      </w:r>
      <w:r>
        <w:t xml:space="preserve"> </w:t>
      </w:r>
      <w:r w:rsidRPr="006F377F">
        <w:rPr>
          <w:u w:val="single"/>
        </w:rPr>
        <w:t xml:space="preserve">activists, labor leaders and others on the left are making plans for large-scale mobilizations such as rallies and marches </w:t>
      </w:r>
      <w:r w:rsidRPr="006F377F">
        <w:rPr>
          <w:sz w:val="16"/>
          <w:szCs w:val="16"/>
        </w:rPr>
        <w:t xml:space="preserve">to exert pressure from without."¶ </w:t>
      </w:r>
      <w:r w:rsidRPr="006F377F">
        <w:rPr>
          <w:u w:val="single"/>
        </w:rPr>
        <w:t xml:space="preserve">Boehner optimistic about immigration bill - </w:t>
      </w:r>
      <w:r w:rsidRPr="006F377F">
        <w:rPr>
          <w:sz w:val="16"/>
          <w:szCs w:val="16"/>
        </w:rPr>
        <w:t>New York Times While he hasn't supported the Senate's immigration reform bill, House Speaker John Boehner told reporters</w:t>
      </w:r>
      <w:r>
        <w:t xml:space="preserve"> </w:t>
      </w:r>
      <w:r w:rsidRPr="006F377F">
        <w:rPr>
          <w:u w:val="single"/>
        </w:rPr>
        <w:t>Thursday that he sees hope for action in House immigration talks: “We had a great conversation last week</w:t>
      </w:r>
      <w:r>
        <w:t xml:space="preserve">. </w:t>
      </w:r>
      <w:r w:rsidRPr="006F377F">
        <w:rPr>
          <w:sz w:val="16"/>
          <w:szCs w:val="16"/>
        </w:rPr>
        <w:t>The more this issue is around, the more action there is in committee</w:t>
      </w:r>
      <w:r>
        <w:t xml:space="preserve">, </w:t>
      </w:r>
      <w:r w:rsidRPr="006F377F">
        <w:rPr>
          <w:u w:val="single"/>
        </w:rPr>
        <w:t>the more information there is for the members to put their hands on. And, frankly, the American people are engaged in this issue as well.”</w:t>
      </w:r>
    </w:p>
    <w:p w:rsidR="00C04443" w:rsidRDefault="00C04443" w:rsidP="00C32329">
      <w:pPr>
        <w:pStyle w:val="Heading3"/>
      </w:pPr>
      <w:r>
        <w:lastRenderedPageBreak/>
        <w:t>Will Pass – AT Different Bills</w:t>
      </w:r>
    </w:p>
    <w:p w:rsidR="00C04443" w:rsidRDefault="00C04443" w:rsidP="00C04443">
      <w:pPr>
        <w:pStyle w:val="Heading4"/>
      </w:pPr>
      <w:r>
        <w:t>The House will pass the Senate bill</w:t>
      </w:r>
    </w:p>
    <w:p w:rsidR="00C04443" w:rsidRPr="00E3484F" w:rsidRDefault="00C04443" w:rsidP="00C04443">
      <w:proofErr w:type="spellStart"/>
      <w:r w:rsidRPr="00E3484F">
        <w:rPr>
          <w:rStyle w:val="StyleStyleBold12pt"/>
        </w:rPr>
        <w:t>Osterman</w:t>
      </w:r>
      <w:proofErr w:type="spellEnd"/>
      <w:r w:rsidRPr="00E3484F">
        <w:rPr>
          <w:rStyle w:val="StyleStyleBold12pt"/>
        </w:rPr>
        <w:t>, 6/30</w:t>
      </w:r>
      <w:r>
        <w:t xml:space="preserve"> </w:t>
      </w:r>
      <w:r w:rsidRPr="00E3484F">
        <w:t xml:space="preserve">[Kelsey, the News Editor at Red Alert, “Sen. Schumer: Senate immigration bill will pass the House,” 6/30/13, </w:t>
      </w:r>
      <w:hyperlink r:id="rId45" w:history="1">
        <w:r w:rsidRPr="00E3484F">
          <w:rPr>
            <w:rStyle w:val="Hyperlink"/>
          </w:rPr>
          <w:t>http://redalertpolitics.com/2013/06/30/sen-schumer-senate-immigration-bill-will-pass-the-house/</w:t>
        </w:r>
      </w:hyperlink>
      <w:r w:rsidRPr="00E3484F">
        <w:t>] STRYKER</w:t>
      </w:r>
    </w:p>
    <w:p w:rsidR="00C04443" w:rsidRDefault="00C04443" w:rsidP="00C04443">
      <w:pPr>
        <w:rPr>
          <w:rStyle w:val="StyleBoldUnderline"/>
        </w:rPr>
      </w:pPr>
      <w:r w:rsidRPr="00F53111">
        <w:rPr>
          <w:sz w:val="16"/>
        </w:rPr>
        <w:t xml:space="preserve">Sen. Chuck Schumer (D-N.Y.) is probably more optimistic than most about the chances of </w:t>
      </w:r>
      <w:r w:rsidRPr="00EF502F">
        <w:rPr>
          <w:rStyle w:val="Emphasis"/>
        </w:rPr>
        <w:t>the Senate’s immigration reform bill</w:t>
      </w:r>
      <w:r w:rsidRPr="00F53111">
        <w:rPr>
          <w:sz w:val="16"/>
        </w:rPr>
        <w:t xml:space="preserve"> passing in the House, saying on Sunday that it </w:t>
      </w:r>
      <w:r w:rsidRPr="00EF502F">
        <w:rPr>
          <w:rStyle w:val="Emphasis"/>
        </w:rPr>
        <w:t>will pass</w:t>
      </w:r>
      <w:r w:rsidRPr="00F53111">
        <w:rPr>
          <w:sz w:val="16"/>
        </w:rPr>
        <w:t xml:space="preserve"> by the end of the year. Schumer, who appeared on ‘Fox News Sunday‘ with fellow Gang of Eight member Sen. John McCain (R-Ariz.), was asked about the assertion from Speaker of the House John Boehner (R-Ohio) that the House would not take up the Senate’s bill. Host </w:t>
      </w:r>
      <w:r w:rsidRPr="00F53111">
        <w:rPr>
          <w:rStyle w:val="StyleBoldUnderline"/>
        </w:rPr>
        <w:t>John Roberts asked if the New York Senator thought immigration reform might be dead. “No, not at all,” Schumer responded. “In fact</w:t>
      </w:r>
      <w:r w:rsidRPr="00F53111">
        <w:rPr>
          <w:rStyle w:val="Emphasis"/>
        </w:rPr>
        <w:t>, I believe</w:t>
      </w:r>
      <w:r w:rsidRPr="00F53111">
        <w:rPr>
          <w:sz w:val="16"/>
        </w:rPr>
        <w:t xml:space="preserve"> that by the end of this year, </w:t>
      </w:r>
      <w:r w:rsidRPr="00F53111">
        <w:rPr>
          <w:rStyle w:val="Emphasis"/>
        </w:rPr>
        <w:t>the House will pass the Senate bill.</w:t>
      </w:r>
      <w:r w:rsidRPr="00F53111">
        <w:rPr>
          <w:sz w:val="16"/>
        </w:rPr>
        <w:t xml:space="preserve"> I know that’s not what they think now, and they’ll say, ‘Oh no, that’s not what’s </w:t>
      </w:r>
      <w:proofErr w:type="spellStart"/>
      <w:r w:rsidRPr="00F53111">
        <w:rPr>
          <w:sz w:val="16"/>
        </w:rPr>
        <w:t>gonna</w:t>
      </w:r>
      <w:proofErr w:type="spellEnd"/>
      <w:r w:rsidRPr="00F53111">
        <w:rPr>
          <w:sz w:val="16"/>
        </w:rPr>
        <w:t xml:space="preserve"> happen.’ But I think it will.” The Senator explained that he respected Boehner and understood the risk in the primaries that many Republicans would face if they voted for the immigration bill. But </w:t>
      </w:r>
      <w:r w:rsidRPr="00F53111">
        <w:rPr>
          <w:rStyle w:val="StyleBoldUnderline"/>
        </w:rPr>
        <w:t>he also noted that Republicans will be a “minority party” for an entire generation if they didn’t help pass immigration reform.</w:t>
      </w:r>
    </w:p>
    <w:p w:rsidR="00DC5FBA" w:rsidRDefault="00DC5FBA" w:rsidP="00DC5FBA">
      <w:pPr>
        <w:pStyle w:val="Heading4"/>
      </w:pPr>
      <w:r>
        <w:t>The House compromise will match the Senate bill</w:t>
      </w:r>
    </w:p>
    <w:p w:rsidR="00DC5FBA" w:rsidRPr="00444BBB" w:rsidRDefault="00DC5FBA" w:rsidP="00DC5FBA">
      <w:r w:rsidRPr="00444BBB">
        <w:rPr>
          <w:rStyle w:val="StyleStyleBold12pt"/>
        </w:rPr>
        <w:t>Drury, 7/16</w:t>
      </w:r>
      <w:r>
        <w:t xml:space="preserve"> </w:t>
      </w:r>
      <w:r w:rsidRPr="00444BBB">
        <w:t xml:space="preserve">[Shawn, editor for Patch, “Mark Sanford: Senate Version of Immigration Bill Will Ultimately Pass,” 7/16/13, </w:t>
      </w:r>
      <w:hyperlink r:id="rId46" w:history="1">
        <w:r w:rsidRPr="00444BBB">
          <w:rPr>
            <w:rStyle w:val="Hyperlink"/>
          </w:rPr>
          <w:t>http://charleston.patch.com/groups/politics-and-elections/p/mark-sanford-senate-version-of-immigration-bill-will-ultimately-pass</w:t>
        </w:r>
      </w:hyperlink>
      <w:r w:rsidRPr="00444BBB">
        <w:t>] STRYKER</w:t>
      </w:r>
    </w:p>
    <w:p w:rsidR="00DC5FBA" w:rsidRDefault="00DC5FBA" w:rsidP="00C04443">
      <w:pPr>
        <w:rPr>
          <w:rStyle w:val="StyleBoldUnderline"/>
        </w:rPr>
      </w:pPr>
      <w:r w:rsidRPr="00045B91">
        <w:rPr>
          <w:sz w:val="16"/>
        </w:rPr>
        <w:t xml:space="preserve">Speaking to the Hilton Head Island Packet on Monday night, Rep. Mark Sanford said he believes that ultimately </w:t>
      </w:r>
      <w:r w:rsidRPr="00045B91">
        <w:rPr>
          <w:rStyle w:val="Emphasis"/>
        </w:rPr>
        <w:t>the Senate version of the immigration bill will pass</w:t>
      </w:r>
      <w:r w:rsidRPr="00045B91">
        <w:rPr>
          <w:sz w:val="16"/>
        </w:rPr>
        <w:t xml:space="preserve">. </w:t>
      </w:r>
      <w:r w:rsidRPr="00045B91">
        <w:rPr>
          <w:rStyle w:val="StyleBoldUnderline"/>
        </w:rPr>
        <w:t xml:space="preserve">The bill, includes a path to citizenship, and did not appear likely to pass the House after gaining approval in the Senate. Sanford explained that the final </w:t>
      </w:r>
      <w:r w:rsidRPr="00045B91">
        <w:rPr>
          <w:rStyle w:val="Emphasis"/>
        </w:rPr>
        <w:t>House bill will end up looking a lot like the Senate bill</w:t>
      </w:r>
      <w:r w:rsidRPr="00045B91">
        <w:rPr>
          <w:rStyle w:val="StyleBoldUnderline"/>
        </w:rPr>
        <w:t xml:space="preserve"> thanks to a number of micro-bills that will be palatable as individual components to the House</w:t>
      </w:r>
      <w:r w:rsidRPr="00045B91">
        <w:rPr>
          <w:sz w:val="16"/>
        </w:rPr>
        <w:t xml:space="preserve">. Many conservatives have reservations about the Senate bill because of its path to citizenship and have criticized it for not "securing the border" even though the </w:t>
      </w:r>
      <w:r w:rsidRPr="00045B91">
        <w:rPr>
          <w:rStyle w:val="StyleBoldUnderline"/>
        </w:rPr>
        <w:t>security force would be doubled from its present number.</w:t>
      </w:r>
    </w:p>
    <w:p w:rsidR="00C04443" w:rsidRDefault="00C04443" w:rsidP="00C04443">
      <w:pPr>
        <w:pStyle w:val="Heading4"/>
      </w:pPr>
      <w:r>
        <w:t>Reconciliation solves – the result will be closer to the Senate bill</w:t>
      </w:r>
    </w:p>
    <w:p w:rsidR="00C04443" w:rsidRPr="004C3E3C" w:rsidRDefault="00C04443" w:rsidP="00C04443">
      <w:proofErr w:type="spellStart"/>
      <w:r w:rsidRPr="004C3E3C">
        <w:rPr>
          <w:rStyle w:val="StyleStyleBold12pt"/>
        </w:rPr>
        <w:t>Morrongiello</w:t>
      </w:r>
      <w:proofErr w:type="spellEnd"/>
      <w:r w:rsidRPr="004C3E3C">
        <w:rPr>
          <w:rStyle w:val="StyleStyleBold12pt"/>
        </w:rPr>
        <w:t>, 7/17</w:t>
      </w:r>
      <w:r>
        <w:t xml:space="preserve"> </w:t>
      </w:r>
      <w:r w:rsidRPr="004C3E3C">
        <w:t xml:space="preserve">[Gabriella, intern journalist for the Washington Post, “Progressives leak strategy to pass immigration reform: welcome House GOP bill,” 7/17/13, </w:t>
      </w:r>
      <w:hyperlink r:id="rId47" w:history="1">
        <w:r w:rsidRPr="004C3E3C">
          <w:rPr>
            <w:rStyle w:val="Hyperlink"/>
          </w:rPr>
          <w:t>http://redalertpolitics.com/2013/07/17/progressives-leak-strategy-to-pass-immigration-reform-welcome-house-gop-bill/</w:t>
        </w:r>
      </w:hyperlink>
      <w:r w:rsidRPr="004C3E3C">
        <w:t>] STRYKER</w:t>
      </w:r>
    </w:p>
    <w:p w:rsidR="00C04443" w:rsidRPr="00C04443" w:rsidRDefault="00C04443" w:rsidP="00C04443">
      <w:pPr>
        <w:rPr>
          <w:bCs/>
          <w:u w:val="single"/>
        </w:rPr>
      </w:pPr>
      <w:r w:rsidRPr="006714AA">
        <w:rPr>
          <w:rStyle w:val="Emphasis"/>
        </w:rPr>
        <w:t>Progressives have devised a plot to move immigration reform through Congress</w:t>
      </w:r>
      <w:r w:rsidRPr="006714AA">
        <w:rPr>
          <w:sz w:val="16"/>
        </w:rPr>
        <w:t xml:space="preserve">, and they couldn’t refrain from broadcasting it at Generation Progress’ — formerly known as Campus Progress — day-long youth conference Wednesday. Somewhere between the emotional testimony of Marco </w:t>
      </w:r>
      <w:proofErr w:type="spellStart"/>
      <w:r w:rsidRPr="006714AA">
        <w:rPr>
          <w:sz w:val="16"/>
        </w:rPr>
        <w:t>Quiroga</w:t>
      </w:r>
      <w:proofErr w:type="spellEnd"/>
      <w:r w:rsidRPr="006714AA">
        <w:rPr>
          <w:sz w:val="16"/>
        </w:rPr>
        <w:t>, a gay, undocumented young person of color, and a plea for fewer deportations of young illegals by Cristina Jimenez, managing director of the immigrant-advocacy group United We Dream, the progressive plan to pass the Senate’s immigration bill managed to surface. “</w:t>
      </w:r>
      <w:r w:rsidRPr="006714AA">
        <w:rPr>
          <w:rStyle w:val="StyleBoldUnderline"/>
        </w:rPr>
        <w:t>The strategy would be, we need to force a different bill to come out of the House</w:t>
      </w:r>
      <w:r w:rsidRPr="006714AA">
        <w:rPr>
          <w:sz w:val="16"/>
        </w:rPr>
        <w:t>,” said Fred Redmond, International Vice President of Human Affairs for the United Steelworkers, during a panel discussion on immigration reform. “</w:t>
      </w:r>
      <w:r w:rsidRPr="006714AA">
        <w:rPr>
          <w:rStyle w:val="StyleBoldUnderline"/>
        </w:rPr>
        <w:t>And then what happens is, if you’ve got one bill out of the House and one bill out of the Senate, they go to a conference committee. If you force two divergent bills to a conference committee, our coalition of progressives puts pressure on that conference committee to formulate a bill that makes sense.”</w:t>
      </w:r>
    </w:p>
    <w:p w:rsidR="00BE1C36" w:rsidRPr="00BE1C36" w:rsidRDefault="00C32329" w:rsidP="00BE1C36">
      <w:pPr>
        <w:pStyle w:val="Heading3"/>
      </w:pPr>
      <w:r>
        <w:lastRenderedPageBreak/>
        <w:t>Will Pass – AT GOP</w:t>
      </w:r>
    </w:p>
    <w:p w:rsidR="00436FE1" w:rsidRPr="00436FE1" w:rsidRDefault="00436FE1" w:rsidP="00436FE1">
      <w:pPr>
        <w:pStyle w:val="Heading4"/>
      </w:pPr>
      <w:r>
        <w:t>Compromise in the House will attract GOP support</w:t>
      </w:r>
    </w:p>
    <w:p w:rsidR="00436FE1" w:rsidRPr="009C195E" w:rsidRDefault="00436FE1" w:rsidP="00436FE1">
      <w:r w:rsidRPr="009C195E">
        <w:rPr>
          <w:rStyle w:val="StyleStyleBold12pt"/>
        </w:rPr>
        <w:t>Sargent 7/17</w:t>
      </w:r>
      <w:r>
        <w:t xml:space="preserve"> </w:t>
      </w:r>
      <w:r w:rsidRPr="009C195E">
        <w:t xml:space="preserve">(Greg, </w:t>
      </w:r>
      <w:r>
        <w:t>Political writer and blogger for the Plum Line and Washington Observer as well as the New York Magazine</w:t>
      </w:r>
      <w:r w:rsidRPr="009C195E">
        <w:t>,</w:t>
      </w:r>
      <w:r>
        <w:t xml:space="preserve"> </w:t>
      </w:r>
      <w:r w:rsidRPr="009C195E">
        <w:t xml:space="preserve">7/17/13, The Plum Line, </w:t>
      </w:r>
      <w:hyperlink r:id="rId48" w:history="1">
        <w:r w:rsidRPr="009C195E">
          <w:t>http://www.washingtonpost.com/blogs/plum-line/wp/2013/07/17/bipartisan-group-in-house-closes-in-on-immigration-reform-compromise/</w:t>
        </w:r>
      </w:hyperlink>
      <w:r w:rsidRPr="009C195E">
        <w:t xml:space="preserve"> ) </w:t>
      </w:r>
      <w:proofErr w:type="spellStart"/>
      <w:r w:rsidRPr="009C195E">
        <w:t>Okuno</w:t>
      </w:r>
      <w:proofErr w:type="spellEnd"/>
    </w:p>
    <w:p w:rsidR="00436FE1" w:rsidRPr="00436FE1" w:rsidRDefault="00436FE1" w:rsidP="00436FE1">
      <w:r w:rsidRPr="006327BF">
        <w:rPr>
          <w:u w:val="single"/>
        </w:rPr>
        <w:t>The bipartisan “gang of seven” group of House members</w:t>
      </w:r>
      <w:r>
        <w:t xml:space="preserve"> </w:t>
      </w:r>
      <w:r w:rsidRPr="009C195E">
        <w:rPr>
          <w:rStyle w:val="Emphasis"/>
        </w:rPr>
        <w:t>negotiating over immigration is closing in</w:t>
      </w:r>
      <w:r>
        <w:t xml:space="preserve"> </w:t>
      </w:r>
      <w:r w:rsidRPr="006327BF">
        <w:rPr>
          <w:sz w:val="16"/>
          <w:szCs w:val="16"/>
        </w:rPr>
        <w:t>on a plan that would include a path to citizenship, but would impose new triggers on citizenship — and new conditions on the initial legal status the undocumented would enjoy</w:t>
      </w:r>
      <w:r>
        <w:t xml:space="preserve"> — </w:t>
      </w:r>
      <w:r w:rsidRPr="006327BF">
        <w:rPr>
          <w:u w:val="single"/>
        </w:rPr>
        <w:t>that would put the bill significantly to the right of the Senate effort.</w:t>
      </w:r>
      <w:r w:rsidRPr="006327BF">
        <w:rPr>
          <w:sz w:val="12"/>
          <w:u w:val="single"/>
        </w:rPr>
        <w:t xml:space="preserve">¶ </w:t>
      </w:r>
      <w:r w:rsidRPr="006327BF">
        <w:rPr>
          <w:u w:val="single"/>
        </w:rPr>
        <w:t>The details on the emerging plan</w:t>
      </w:r>
      <w:r>
        <w:t xml:space="preserve"> — </w:t>
      </w:r>
      <w:r w:rsidRPr="006327BF">
        <w:rPr>
          <w:sz w:val="16"/>
          <w:szCs w:val="16"/>
        </w:rPr>
        <w:t>which were shared with me by an aide to one of the members of the gang — are important, because the tougher conditions it will impose could</w:t>
      </w:r>
      <w:r>
        <w:t xml:space="preserve"> </w:t>
      </w:r>
      <w:r w:rsidRPr="009C195E">
        <w:rPr>
          <w:rStyle w:val="Emphasis"/>
        </w:rPr>
        <w:t>give some House Republicans a way to embrace comprehensive reform</w:t>
      </w:r>
      <w:r w:rsidRPr="006327BF">
        <w:rPr>
          <w:sz w:val="16"/>
          <w:szCs w:val="16"/>
        </w:rPr>
        <w:t>, at a time when many conservatives are still insisting on a “piecemeal” approach or are opposing any action at all. At the same time, it could conceivably be</w:t>
      </w:r>
      <w:r>
        <w:t xml:space="preserve"> </w:t>
      </w:r>
      <w:r w:rsidRPr="009C195E">
        <w:rPr>
          <w:rStyle w:val="Emphasis"/>
        </w:rPr>
        <w:t xml:space="preserve">acceptable to some Dems </w:t>
      </w:r>
      <w:r w:rsidRPr="006327BF">
        <w:rPr>
          <w:sz w:val="16"/>
          <w:szCs w:val="16"/>
        </w:rPr>
        <w:t>and immigration advocates, too.¶ More broadly</w:t>
      </w:r>
      <w:r>
        <w:t xml:space="preserve">, </w:t>
      </w:r>
      <w:r w:rsidRPr="006327BF">
        <w:rPr>
          <w:u w:val="single"/>
        </w:rPr>
        <w:t>the emerging plan could provide a test case, or an opportunity, for GOP leaders</w:t>
      </w:r>
      <w:r>
        <w:t xml:space="preserve"> — </w:t>
      </w:r>
      <w:r w:rsidRPr="006327BF">
        <w:rPr>
          <w:sz w:val="16"/>
          <w:szCs w:val="16"/>
        </w:rPr>
        <w:t>such as John Boehner and Paul Ryan — to show</w:t>
      </w:r>
      <w:r>
        <w:t xml:space="preserve"> </w:t>
      </w:r>
      <w:r w:rsidRPr="006327BF">
        <w:rPr>
          <w:u w:val="single"/>
        </w:rPr>
        <w:t>they are prepared to lead on immigration by putting their weight behind a compromise proposal</w:t>
      </w:r>
      <w:r>
        <w:t xml:space="preserve"> </w:t>
      </w:r>
      <w:r w:rsidRPr="006327BF">
        <w:rPr>
          <w:sz w:val="16"/>
          <w:szCs w:val="16"/>
        </w:rPr>
        <w:t xml:space="preserve">that has plenty both sides don’t like, and selling it to their caucus. </w:t>
      </w:r>
      <w:r w:rsidRPr="006327BF">
        <w:rPr>
          <w:sz w:val="16"/>
          <w:szCs w:val="16"/>
          <w:u w:val="single"/>
        </w:rPr>
        <w:t>The hope is it could b</w:t>
      </w:r>
      <w:r w:rsidRPr="006327BF">
        <w:rPr>
          <w:u w:val="single"/>
        </w:rPr>
        <w:t>e</w:t>
      </w:r>
      <w:r>
        <w:t xml:space="preserve"> </w:t>
      </w:r>
      <w:r w:rsidRPr="009C195E">
        <w:rPr>
          <w:rStyle w:val="Emphasis"/>
        </w:rPr>
        <w:t xml:space="preserve">difficult for Republican leaders to flatly turn down this compromise </w:t>
      </w:r>
      <w:r>
        <w:t>i</w:t>
      </w:r>
      <w:r w:rsidRPr="006327BF">
        <w:rPr>
          <w:u w:val="single"/>
        </w:rPr>
        <w:t>f leading Latino Democrats — such as Reps. Luis Gutierrez and Xavier Becerra</w:t>
      </w:r>
      <w:r>
        <w:t xml:space="preserve">, </w:t>
      </w:r>
      <w:r w:rsidRPr="006327BF">
        <w:rPr>
          <w:sz w:val="16"/>
          <w:szCs w:val="16"/>
        </w:rPr>
        <w:t>both members of the gang — are willing to accept something to the right of the Senate bill on their side</w:t>
      </w:r>
      <w:r>
        <w:t>.</w:t>
      </w:r>
    </w:p>
    <w:p w:rsidR="00C32329" w:rsidRDefault="00C32329" w:rsidP="00C32329">
      <w:pPr>
        <w:pStyle w:val="Heading4"/>
      </w:pPr>
      <w:r>
        <w:t>CIR will pass – the opposition is not representative of the entire GOP</w:t>
      </w:r>
    </w:p>
    <w:p w:rsidR="00C32329" w:rsidRPr="00BE7252" w:rsidRDefault="00C32329" w:rsidP="00C32329">
      <w:r w:rsidRPr="00BE7252">
        <w:rPr>
          <w:rStyle w:val="StyleStyleBold12pt"/>
        </w:rPr>
        <w:t>Ellicott 7/15</w:t>
      </w:r>
      <w:r w:rsidRPr="00BE7252">
        <w:t xml:space="preserve"> (Rebecca, Ph.D. from </w:t>
      </w:r>
      <w:proofErr w:type="spellStart"/>
      <w:r w:rsidRPr="00BE7252">
        <w:t>Berkely</w:t>
      </w:r>
      <w:proofErr w:type="spellEnd"/>
      <w:r w:rsidRPr="00BE7252">
        <w:t xml:space="preserve"> and political reporter,7/15/13, Politico, http://www.politico.com/story/2013/07/immigration-grover-norquist-rahm-emanuel-94235.html ) </w:t>
      </w:r>
      <w:proofErr w:type="spellStart"/>
      <w:r w:rsidRPr="00BE7252">
        <w:t>Okuno</w:t>
      </w:r>
      <w:proofErr w:type="spellEnd"/>
    </w:p>
    <w:p w:rsidR="00C32329" w:rsidRDefault="00C32329" w:rsidP="00C32329">
      <w:pPr>
        <w:rPr>
          <w:u w:val="single"/>
        </w:rPr>
      </w:pPr>
      <w:r w:rsidRPr="00937A0D">
        <w:rPr>
          <w:sz w:val="16"/>
          <w:szCs w:val="16"/>
        </w:rPr>
        <w:t xml:space="preserve">Two political figures with very distinct ideologies but similar outlooks on immigration reform — Chicago Mayor Rahm Emanuel and Americans for Tax Reform President Grover </w:t>
      </w:r>
      <w:proofErr w:type="spellStart"/>
      <w:r w:rsidRPr="00937A0D">
        <w:rPr>
          <w:sz w:val="16"/>
          <w:szCs w:val="16"/>
        </w:rPr>
        <w:t>Norquist</w:t>
      </w:r>
      <w:proofErr w:type="spellEnd"/>
      <w:r w:rsidRPr="00937A0D">
        <w:rPr>
          <w:sz w:val="16"/>
          <w:szCs w:val="16"/>
        </w:rPr>
        <w:t xml:space="preserve"> — predicted Monday that</w:t>
      </w:r>
      <w:r>
        <w:t xml:space="preserve"> </w:t>
      </w:r>
      <w:r w:rsidRPr="007D5756">
        <w:rPr>
          <w:rStyle w:val="Emphasis"/>
        </w:rPr>
        <w:t xml:space="preserve">House Republicans will ultimately get behind a reform bill </w:t>
      </w:r>
      <w:r w:rsidRPr="00937A0D">
        <w:rPr>
          <w:sz w:val="16"/>
          <w:szCs w:val="16"/>
        </w:rPr>
        <w:t>despite the outspoken opposition lately of many of them.</w:t>
      </w:r>
      <w:r w:rsidRPr="007D5756">
        <w:rPr>
          <w:sz w:val="12"/>
        </w:rPr>
        <w:t xml:space="preserve">¶ </w:t>
      </w:r>
      <w:r>
        <w:t>“</w:t>
      </w:r>
      <w:r w:rsidRPr="00937A0D">
        <w:rPr>
          <w:sz w:val="16"/>
          <w:szCs w:val="16"/>
        </w:rPr>
        <w:t>There will be a</w:t>
      </w:r>
      <w:r>
        <w:t xml:space="preserve"> </w:t>
      </w:r>
      <w:r w:rsidRPr="007D5756">
        <w:rPr>
          <w:rStyle w:val="Emphasis"/>
        </w:rPr>
        <w:t>strong Republican vote</w:t>
      </w:r>
      <w:r>
        <w:t xml:space="preserve"> </w:t>
      </w:r>
      <w:r w:rsidRPr="00937A0D">
        <w:rPr>
          <w:sz w:val="16"/>
          <w:szCs w:val="16"/>
        </w:rPr>
        <w:t xml:space="preserve">for this,” </w:t>
      </w:r>
      <w:proofErr w:type="spellStart"/>
      <w:r w:rsidRPr="00937A0D">
        <w:rPr>
          <w:sz w:val="16"/>
          <w:szCs w:val="16"/>
        </w:rPr>
        <w:t>Norquist</w:t>
      </w:r>
      <w:proofErr w:type="spellEnd"/>
      <w:r w:rsidRPr="00937A0D">
        <w:rPr>
          <w:sz w:val="16"/>
          <w:szCs w:val="16"/>
        </w:rPr>
        <w:t xml:space="preserve"> said of immigration reform at an event hosted by The Atlantic.</w:t>
      </w:r>
      <w:r>
        <w:t xml:space="preserve"> </w:t>
      </w:r>
      <w:r w:rsidRPr="00937A0D">
        <w:rPr>
          <w:sz w:val="16"/>
          <w:szCs w:val="16"/>
        </w:rPr>
        <w:t>“This should be second nature for Republicans.”</w:t>
      </w:r>
      <w:r w:rsidRPr="007D5756">
        <w:rPr>
          <w:sz w:val="12"/>
        </w:rPr>
        <w:t xml:space="preserve">¶ </w:t>
      </w:r>
      <w:r w:rsidRPr="00937A0D">
        <w:rPr>
          <w:u w:val="single"/>
        </w:rPr>
        <w:t>Immigration reform legislation passed the Senate overwhelmingly in June but has run into stiff resistance in the House among House Republicans.</w:t>
      </w:r>
      <w:r>
        <w:t xml:space="preserve"> </w:t>
      </w:r>
      <w:r w:rsidRPr="00937A0D">
        <w:rPr>
          <w:sz w:val="16"/>
          <w:szCs w:val="16"/>
        </w:rPr>
        <w:t>Given Boehner’s pledge not to call an immigration bill to a vote without majority support of his conference, there is a growing belief that the reform effort is headed toward a slow death in the House.¶</w:t>
      </w:r>
      <w:r w:rsidRPr="007D5756">
        <w:rPr>
          <w:sz w:val="12"/>
        </w:rPr>
        <w:t xml:space="preserve"> </w:t>
      </w:r>
      <w:r w:rsidRPr="00937A0D">
        <w:rPr>
          <w:u w:val="single"/>
        </w:rPr>
        <w:t xml:space="preserve">However, </w:t>
      </w:r>
      <w:proofErr w:type="spellStart"/>
      <w:r w:rsidRPr="00937A0D">
        <w:rPr>
          <w:u w:val="single"/>
        </w:rPr>
        <w:t>Norquist</w:t>
      </w:r>
      <w:proofErr w:type="spellEnd"/>
      <w:r w:rsidRPr="00937A0D">
        <w:rPr>
          <w:u w:val="single"/>
        </w:rPr>
        <w:t xml:space="preserve"> and Emanuel said that</w:t>
      </w:r>
      <w:r>
        <w:t xml:space="preserve"> </w:t>
      </w:r>
      <w:r w:rsidRPr="007D5756">
        <w:rPr>
          <w:rStyle w:val="Emphasis"/>
        </w:rPr>
        <w:t>a vocal minority of conservatives, not the heart of the Republican Party</w:t>
      </w:r>
      <w:r>
        <w:t xml:space="preserve">, </w:t>
      </w:r>
      <w:r w:rsidRPr="00937A0D">
        <w:rPr>
          <w:sz w:val="16"/>
          <w:szCs w:val="16"/>
        </w:rPr>
        <w:t xml:space="preserve">is responsible for most of the opposition to immigration reform.¶ “Volume does not reflect depth,” Emanuel said. “Leaders in the Republican Party have allowed the screamers … to define who the Republican Party is.”¶ </w:t>
      </w:r>
      <w:proofErr w:type="spellStart"/>
      <w:r w:rsidRPr="00937A0D">
        <w:rPr>
          <w:sz w:val="16"/>
          <w:szCs w:val="16"/>
        </w:rPr>
        <w:t>Norquist</w:t>
      </w:r>
      <w:proofErr w:type="spellEnd"/>
      <w:r w:rsidRPr="00937A0D">
        <w:rPr>
          <w:sz w:val="16"/>
          <w:szCs w:val="16"/>
        </w:rPr>
        <w:t xml:space="preserve"> fingered “tongue wagging” talk radio hosts for stoking conservative ire over the reform effort.</w:t>
      </w:r>
      <w:r>
        <w:t xml:space="preserve"> </w:t>
      </w:r>
      <w:r w:rsidRPr="00937A0D">
        <w:rPr>
          <w:u w:val="single"/>
        </w:rPr>
        <w:t>Their rhetoric, the head of the anti-tax group surmised, distorts the true level of opposition among Republican lawmakers.</w:t>
      </w:r>
    </w:p>
    <w:p w:rsidR="00567D8F" w:rsidRDefault="00567D8F" w:rsidP="00567D8F">
      <w:pPr>
        <w:pStyle w:val="Heading4"/>
      </w:pPr>
      <w:r>
        <w:t>GOP support will build during the recess</w:t>
      </w:r>
    </w:p>
    <w:p w:rsidR="00567D8F" w:rsidRPr="00506BA3" w:rsidRDefault="00567D8F" w:rsidP="00567D8F">
      <w:r w:rsidRPr="00E9077F">
        <w:rPr>
          <w:rStyle w:val="StyleStyleBold12pt"/>
        </w:rPr>
        <w:t>Werner, 7/19</w:t>
      </w:r>
      <w:r>
        <w:t xml:space="preserve"> </w:t>
      </w:r>
      <w:r w:rsidRPr="00506BA3">
        <w:t xml:space="preserve">[Erica, contributor to the AP, “Immigration reform supporters gearing up to push Republican-led House of Representatives for action,” 7/19/13, </w:t>
      </w:r>
      <w:hyperlink r:id="rId49" w:history="1">
        <w:r w:rsidRPr="00506BA3">
          <w:rPr>
            <w:rStyle w:val="Hyperlink"/>
          </w:rPr>
          <w:t>http://www.masslive.com/politics/index.ssf/2013/07/immigration_reform_supporters.html</w:t>
        </w:r>
      </w:hyperlink>
      <w:r w:rsidRPr="00506BA3">
        <w:t>] STRYKER</w:t>
      </w:r>
    </w:p>
    <w:p w:rsidR="00567D8F" w:rsidRPr="00567D8F" w:rsidRDefault="00567D8F" w:rsidP="00567D8F">
      <w:pPr>
        <w:rPr>
          <w:bCs/>
          <w:u w:val="single"/>
        </w:rPr>
      </w:pPr>
      <w:r w:rsidRPr="002F06E8">
        <w:rPr>
          <w:sz w:val="16"/>
        </w:rPr>
        <w:t xml:space="preserve">WASHINGTON (AP) — </w:t>
      </w:r>
      <w:r w:rsidRPr="002F06E8">
        <w:rPr>
          <w:rStyle w:val="StyleBoldUnderline"/>
        </w:rPr>
        <w:t>Backers of comprehensive immigration legislation are gearing up for a campaign to push the House to act, even as some begin openly voicing fears they're already losing the fight</w:t>
      </w:r>
      <w:r w:rsidRPr="002F06E8">
        <w:rPr>
          <w:sz w:val="16"/>
        </w:rPr>
        <w:t xml:space="preserve">. </w:t>
      </w:r>
      <w:r w:rsidRPr="002F06E8">
        <w:rPr>
          <w:rStyle w:val="Emphasis"/>
        </w:rPr>
        <w:t xml:space="preserve">Congress' </w:t>
      </w:r>
      <w:proofErr w:type="spellStart"/>
      <w:r w:rsidRPr="002F06E8">
        <w:rPr>
          <w:rStyle w:val="Emphasis"/>
        </w:rPr>
        <w:t>monthlong</w:t>
      </w:r>
      <w:proofErr w:type="spellEnd"/>
      <w:r w:rsidRPr="002F06E8">
        <w:rPr>
          <w:rStyle w:val="Emphasis"/>
        </w:rPr>
        <w:t xml:space="preserve"> August recess could be crucial and supporters aim to exert influence in dozens of congressional districts home to Republican House members seen as open to reform</w:t>
      </w:r>
      <w:r w:rsidRPr="002F06E8">
        <w:rPr>
          <w:sz w:val="16"/>
        </w:rPr>
        <w:t xml:space="preserve">. Business and religious groups and others with ties to the GOP majority are under pressure to win over lawmakers through tailor-made campaigns from within their districts, involving ministers, local executives and other contacts. </w:t>
      </w:r>
      <w:r w:rsidRPr="002F06E8">
        <w:rPr>
          <w:rStyle w:val="StyleBoldUnderline"/>
        </w:rPr>
        <w:t>Immigration activists, labor leaders and others on the left are making plans for larger-scale mobilizations such as rallies and marches to exert pressure from without. "Here's the fact: We're not winning, so we've got to wage a campaign,</w:t>
      </w:r>
      <w:r w:rsidRPr="002F06E8">
        <w:rPr>
          <w:sz w:val="16"/>
        </w:rPr>
        <w:t xml:space="preserve">" said Sen. John McCain, R-Ariz., a lead author of the Senate-passed immigration bill. "There are many members of the House that don't want to take up any bill at all, as you know. What our job is, we want to convince them to </w:t>
      </w:r>
      <w:r w:rsidRPr="002F06E8">
        <w:rPr>
          <w:rStyle w:val="StyleBoldUnderline"/>
        </w:rPr>
        <w:t>at least pass legislation, so that we can go to conference and work together."</w:t>
      </w:r>
    </w:p>
    <w:p w:rsidR="003A1AC7" w:rsidRDefault="003A1AC7" w:rsidP="003A1AC7">
      <w:pPr>
        <w:pStyle w:val="Heading3"/>
      </w:pPr>
      <w:r>
        <w:lastRenderedPageBreak/>
        <w:t>Will Pass – AT UQ O/W</w:t>
      </w:r>
    </w:p>
    <w:p w:rsidR="003A1AC7" w:rsidRPr="003A1AC7" w:rsidRDefault="003A1AC7" w:rsidP="003A1AC7">
      <w:pPr>
        <w:pStyle w:val="Heading4"/>
      </w:pPr>
      <w:r>
        <w:t>It’s still an uphill battle – but momentum is building</w:t>
      </w:r>
    </w:p>
    <w:p w:rsidR="003A1AC7" w:rsidRPr="004000F9" w:rsidRDefault="003A1AC7" w:rsidP="003A1AC7">
      <w:r w:rsidRPr="004000F9">
        <w:rPr>
          <w:rStyle w:val="StyleStyleBold12pt"/>
        </w:rPr>
        <w:t>Eaton, 7/10</w:t>
      </w:r>
      <w:r w:rsidRPr="004000F9">
        <w:t xml:space="preserve"> [Emilie, news journalist, “Dems push as GOP weighs next steps on immigration reform,” 7/10/13, </w:t>
      </w:r>
      <w:hyperlink r:id="rId50" w:history="1">
        <w:r w:rsidRPr="004000F9">
          <w:rPr>
            <w:rStyle w:val="Hyperlink"/>
          </w:rPr>
          <w:t>http://www.tucsonsentinel.com/local/report/071013_dems_immig_reform/dems-push-as-gop-weighs-next-steps-immigration-reform/</w:t>
        </w:r>
      </w:hyperlink>
      <w:r w:rsidRPr="004000F9">
        <w:t>] STRYKER</w:t>
      </w:r>
    </w:p>
    <w:p w:rsidR="003A1AC7" w:rsidRPr="003A1AC7" w:rsidRDefault="003A1AC7" w:rsidP="003A1AC7">
      <w:pPr>
        <w:rPr>
          <w:bCs/>
          <w:u w:val="single"/>
        </w:rPr>
      </w:pPr>
      <w:r w:rsidRPr="006645B8">
        <w:rPr>
          <w:sz w:val="16"/>
        </w:rPr>
        <w:t xml:space="preserve">President Barack Obama met with members of the Congressional Hispanic Caucus to talk about the issue Wednesday. White House spokesman Jay Carney said in an afternoon briefing that that </w:t>
      </w:r>
      <w:r w:rsidRPr="00FF7553">
        <w:rPr>
          <w:rStyle w:val="Emphasis"/>
        </w:rPr>
        <w:t>while passing comprehensive immigration reform will be an “uphill battle,” there is greater momentum for immigration reform</w:t>
      </w:r>
      <w:r w:rsidRPr="006645B8">
        <w:rPr>
          <w:sz w:val="16"/>
        </w:rPr>
        <w:t xml:space="preserve">. The GOP statement came after House Republicans met behind closed doors late Wednesday afternoon to talk about the next steps on immigration reform. In a joint statement from House leaders after that meeting, they said the House would continue its own approach to immigration reform instead of taking up the Senate bill. “Today, House Republicans affirmed that rather than take up the flawed legislation rushed through the Senate, </w:t>
      </w:r>
      <w:r w:rsidRPr="00FF7553">
        <w:rPr>
          <w:rStyle w:val="StyleBoldUnderline"/>
        </w:rPr>
        <w:t>House committees will continue their work on a step-by-step, commonsense approach to fixing what has long been a broken system</w:t>
      </w:r>
      <w:r w:rsidRPr="006645B8">
        <w:rPr>
          <w:sz w:val="16"/>
        </w:rPr>
        <w:t xml:space="preserve">,” said the statement from House Speaker John Boehner’s office. Republicans in the Arizona delegation did not immediately return calls Wednesday about the next steps for immigration reform in the House. But Democratic members of the Border Caucus insisted that a comprehensive bill would be better than a piecemeal approach on economic, humanitarian and other fronts. Rep. Raul </w:t>
      </w:r>
      <w:proofErr w:type="spellStart"/>
      <w:r w:rsidRPr="006645B8">
        <w:rPr>
          <w:sz w:val="16"/>
        </w:rPr>
        <w:t>Grijalva</w:t>
      </w:r>
      <w:proofErr w:type="spellEnd"/>
      <w:r w:rsidRPr="006645B8">
        <w:rPr>
          <w:sz w:val="16"/>
        </w:rPr>
        <w:t xml:space="preserve">, D-Tucson, one of the Hispanic Caucus members who met with Obama earlier Wednesday, said a necessary component of comprehensive immigration reform is a pathway to citizenship and an emphasis on humanitarian efforts. </w:t>
      </w:r>
      <w:proofErr w:type="spellStart"/>
      <w:r w:rsidRPr="006645B8">
        <w:rPr>
          <w:sz w:val="16"/>
        </w:rPr>
        <w:t>Grijalva</w:t>
      </w:r>
      <w:proofErr w:type="spellEnd"/>
      <w:r w:rsidRPr="006645B8">
        <w:rPr>
          <w:sz w:val="16"/>
        </w:rPr>
        <w:t xml:space="preserve"> said more than 5,700 people have died along the border in the last 10 years, 2,700 in Arizona alone. That calls for humanitarian efforts, like targeting human trafficking, he said. </w:t>
      </w:r>
      <w:r w:rsidRPr="00FF7553">
        <w:rPr>
          <w:rStyle w:val="StyleBoldUnderline"/>
        </w:rPr>
        <w:t>Border Caucus members stressed the economic advantages of comprehensive reform</w:t>
      </w:r>
      <w:r w:rsidRPr="006645B8">
        <w:rPr>
          <w:sz w:val="16"/>
        </w:rPr>
        <w:t xml:space="preserve">, and the president did likewise in his meeting with Hispanic lawmakers, pointing to a July report on the economic benefits of fixing the immigration system. “It’s about border security, but it’s also about economic security,” House Minority Leader Nancy Pelosi said at the Border Caucus event. Six million American jobs depend on trade from Mexico, which is the nation’s third-largest trading partner, said Rep. </w:t>
      </w:r>
      <w:proofErr w:type="spellStart"/>
      <w:r w:rsidRPr="006645B8">
        <w:rPr>
          <w:sz w:val="16"/>
        </w:rPr>
        <w:t>Filemon</w:t>
      </w:r>
      <w:proofErr w:type="spellEnd"/>
      <w:r w:rsidRPr="006645B8">
        <w:rPr>
          <w:sz w:val="16"/>
        </w:rPr>
        <w:t xml:space="preserve"> Vela, D-Texas. “The symbolic nature of constructing more fence along the border of a country with whom we have such great business relationships doesn’t make any sense,” Vela said. But amendments to the Senate bill call for $40 billion in border-security improvements, including the addition of 18,000 Border Patrol agents and 700 miles of new fence. Rep. </w:t>
      </w:r>
      <w:proofErr w:type="spellStart"/>
      <w:r w:rsidRPr="006645B8">
        <w:rPr>
          <w:sz w:val="16"/>
        </w:rPr>
        <w:t>Beto</w:t>
      </w:r>
      <w:proofErr w:type="spellEnd"/>
      <w:r w:rsidRPr="006645B8">
        <w:rPr>
          <w:sz w:val="16"/>
        </w:rPr>
        <w:t xml:space="preserve"> O’Rourke, D-Texas, said the House should take some of that $40 billion and redirect it to </w:t>
      </w:r>
      <w:proofErr w:type="spellStart"/>
      <w:r w:rsidRPr="006645B8">
        <w:rPr>
          <w:sz w:val="16"/>
        </w:rPr>
        <w:t>to</w:t>
      </w:r>
      <w:proofErr w:type="spellEnd"/>
      <w:r w:rsidRPr="006645B8">
        <w:rPr>
          <w:sz w:val="16"/>
        </w:rPr>
        <w:t xml:space="preserve"> economic growth and trade. Doing so would create jobs and generate billions of dollars in economic activity, he said. “And really at the end of the day, Republican or Democrat, that’s why we’re here – to create jobs, to create opportunities, to create economic growth,” O’Rourke said. </w:t>
      </w:r>
      <w:r w:rsidRPr="006645B8">
        <w:rPr>
          <w:rStyle w:val="Emphasis"/>
        </w:rPr>
        <w:t>Democrats agreed with Carney that there is some momentum behind reform efforts. It’s time for the House to continue that momentum in a bipartisan manner</w:t>
      </w:r>
      <w:r w:rsidRPr="006645B8">
        <w:rPr>
          <w:sz w:val="16"/>
        </w:rPr>
        <w:t>, they said. “</w:t>
      </w:r>
      <w:r w:rsidRPr="006645B8">
        <w:rPr>
          <w:rStyle w:val="StyleBoldUnderline"/>
        </w:rPr>
        <w:t>Two weeks ago the Senate passed a bipartisan bill,” Pelosi said. “We hope now that the House will act, again in a bipartisan way.”</w:t>
      </w:r>
    </w:p>
    <w:p w:rsidR="00AE594D" w:rsidRDefault="00AE594D" w:rsidP="00AE594D">
      <w:pPr>
        <w:pStyle w:val="Heading2"/>
      </w:pPr>
      <w:r>
        <w:lastRenderedPageBreak/>
        <w:t>Won’t Pass</w:t>
      </w:r>
    </w:p>
    <w:p w:rsidR="00CD1808" w:rsidRDefault="00CD1808" w:rsidP="00AE594D">
      <w:pPr>
        <w:pStyle w:val="Heading3"/>
      </w:pPr>
      <w:r>
        <w:lastRenderedPageBreak/>
        <w:t>Won’t Pass – Boehner</w:t>
      </w:r>
    </w:p>
    <w:p w:rsidR="00CD1808" w:rsidRDefault="00CD1808" w:rsidP="00CD1808">
      <w:pPr>
        <w:pStyle w:val="Heading4"/>
      </w:pPr>
      <w:r>
        <w:t>IR won’t pass---Boehner won’t bring it up for a vote</w:t>
      </w:r>
    </w:p>
    <w:p w:rsidR="00CD1808" w:rsidRPr="00DD0F87" w:rsidRDefault="00CD1808" w:rsidP="00CD1808">
      <w:r w:rsidRPr="00DD0F87">
        <w:rPr>
          <w:rStyle w:val="StyleStyleBold12pt"/>
        </w:rPr>
        <w:t>Connell, 7/22</w:t>
      </w:r>
      <w:r>
        <w:t xml:space="preserve"> </w:t>
      </w:r>
      <w:r w:rsidRPr="00DD0F87">
        <w:t xml:space="preserve">[Charlie, contributor to Headlines in Global News, “Immigration Reform Bill: Boehner Unlikely to Push House to Pass Law,” 7/22/13, </w:t>
      </w:r>
      <w:hyperlink r:id="rId51" w:history="1">
        <w:r w:rsidRPr="00DD0F87">
          <w:rPr>
            <w:rStyle w:val="Hyperlink"/>
          </w:rPr>
          <w:t>http://www.hngn.com/articles/8322/20130722/immigration-reform-bill-boehner-unlikely-push-house-pass-law-video.htm</w:t>
        </w:r>
      </w:hyperlink>
      <w:r w:rsidRPr="00DD0F87">
        <w:t>] STRYKER</w:t>
      </w:r>
    </w:p>
    <w:p w:rsidR="00CD1808" w:rsidRPr="00CD1808" w:rsidRDefault="00CD1808" w:rsidP="00CD1808">
      <w:pPr>
        <w:rPr>
          <w:sz w:val="16"/>
        </w:rPr>
      </w:pPr>
      <w:r w:rsidRPr="00E54544">
        <w:rPr>
          <w:sz w:val="16"/>
        </w:rPr>
        <w:t xml:space="preserve">President Barack Obama has been doing everything he can to get an overhaul of the nation's immigration system into law as soon as possible. After the Senate passed a bi-partisan bill addressing immigration it appeared as if a law might be imminent, Speaker of the House John </w:t>
      </w:r>
      <w:r w:rsidRPr="00E54544">
        <w:rPr>
          <w:rStyle w:val="StyleBoldUnderline"/>
        </w:rPr>
        <w:t>Boehner</w:t>
      </w:r>
      <w:r w:rsidRPr="00E54544">
        <w:rPr>
          <w:sz w:val="16"/>
        </w:rPr>
        <w:t xml:space="preserve">, R-Ohio, </w:t>
      </w:r>
      <w:r w:rsidRPr="00E54544">
        <w:rPr>
          <w:rStyle w:val="StyleBoldUnderline"/>
        </w:rPr>
        <w:t>has now made it clear that swift immigration reform will not happen</w:t>
      </w:r>
      <w:r w:rsidRPr="00E54544">
        <w:rPr>
          <w:sz w:val="16"/>
        </w:rPr>
        <w:t xml:space="preserve">, according to CBS News. Speaking in June President Obama spoke about the need to get immigration reform done quickly. "This week, the Senate will consider a common-sense, bi-partisan bill that is the best chance we've had in years to fix our broken immigration system," President Obama said. "To truly deal with this issue Congress needs to act. And that moment is now." </w:t>
      </w:r>
      <w:r w:rsidRPr="00E54544">
        <w:rPr>
          <w:rStyle w:val="StyleBoldUnderline"/>
        </w:rPr>
        <w:t>Boehner has said that he wouldn't bring the bill up in the House unless it was supported by at least half of the Republicans, then he said that the Senate bill won't be considered at all in the House</w:t>
      </w:r>
      <w:r w:rsidRPr="00E54544">
        <w:rPr>
          <w:sz w:val="16"/>
        </w:rPr>
        <w:t xml:space="preserve">. Appearing on CBS' "Face the Nation" </w:t>
      </w:r>
      <w:r w:rsidRPr="00E54544">
        <w:rPr>
          <w:rStyle w:val="StyleBoldUnderline"/>
        </w:rPr>
        <w:t>Boehner refused to answer a question about whether the House would consider an immigration bill featuring a path to citizenship. "The House does not like the Senate Bill. It's one big massive bill that, in my opinion doesn't have enough serious triggers to protect our border</w:t>
      </w:r>
      <w:r w:rsidRPr="00E54544">
        <w:rPr>
          <w:sz w:val="16"/>
        </w:rPr>
        <w:t>s," Boehner said on "Face the Nation." "We're dealing with this in a commonsense, step-by-step approach. We want to deal in chunks, chunks that the members can deal with and grapple with and frankly chunks that the American people can get their arms around."</w:t>
      </w:r>
    </w:p>
    <w:p w:rsidR="00AE594D" w:rsidRDefault="00AE594D" w:rsidP="00AE594D">
      <w:pPr>
        <w:pStyle w:val="Heading3"/>
      </w:pPr>
      <w:r>
        <w:lastRenderedPageBreak/>
        <w:t>Won’t Pass – GOP</w:t>
      </w:r>
    </w:p>
    <w:p w:rsidR="00AE594D" w:rsidRDefault="00AE594D" w:rsidP="00AE594D">
      <w:pPr>
        <w:pStyle w:val="Heading4"/>
      </w:pPr>
      <w:r>
        <w:t>Immigration reform won’t pass – House republicans will kill the bill</w:t>
      </w:r>
    </w:p>
    <w:p w:rsidR="00AE594D" w:rsidRPr="00960197" w:rsidRDefault="00AE594D" w:rsidP="00AE594D">
      <w:r w:rsidRPr="00960197">
        <w:rPr>
          <w:rStyle w:val="StyleStyleBold12pt"/>
        </w:rPr>
        <w:t>Robinson 7/1</w:t>
      </w:r>
      <w:r>
        <w:rPr>
          <w:rStyle w:val="StyleStyleBold12pt"/>
        </w:rPr>
        <w:t>4</w:t>
      </w:r>
      <w:r>
        <w:t xml:space="preserve"> </w:t>
      </w:r>
      <w:r w:rsidRPr="00960197">
        <w:t>(Eugene, Syndicated Journalist for ABJ Journal</w:t>
      </w:r>
      <w:r>
        <w:t>, Pulitzer Prize Winner, and veteran reporter on politics, 7/14</w:t>
      </w:r>
      <w:r w:rsidRPr="00960197">
        <w:t xml:space="preserve">/13, ABQ Journal, </w:t>
      </w:r>
      <w:hyperlink r:id="rId52" w:history="1">
        <w:r w:rsidRPr="00960197">
          <w:t>http://www.abqjournal.com/main/220929/opinion/house-gop-doesnt-want-comprehensive-immigration-reform.html</w:t>
        </w:r>
      </w:hyperlink>
      <w:r w:rsidRPr="00960197">
        <w:t xml:space="preserve"> )</w:t>
      </w:r>
      <w:proofErr w:type="spellStart"/>
      <w:r w:rsidRPr="00960197">
        <w:t>Okuno</w:t>
      </w:r>
      <w:proofErr w:type="spellEnd"/>
    </w:p>
    <w:p w:rsidR="00AE594D" w:rsidRDefault="00AE594D" w:rsidP="00AE594D">
      <w:pPr>
        <w:rPr>
          <w:u w:val="single"/>
        </w:rPr>
      </w:pPr>
      <w:r w:rsidRPr="00960197">
        <w:rPr>
          <w:rStyle w:val="Emphasis"/>
        </w:rPr>
        <w:t>House GOP doesn’t want comprehensive immigration reform</w:t>
      </w:r>
      <w:r w:rsidRPr="00960197">
        <w:rPr>
          <w:rStyle w:val="Emphasis"/>
          <w:sz w:val="12"/>
        </w:rPr>
        <w:t xml:space="preserve">¶ </w:t>
      </w:r>
      <w:r w:rsidRPr="00960197">
        <w:rPr>
          <w:sz w:val="16"/>
          <w:szCs w:val="16"/>
        </w:rPr>
        <w:t>Self-delusion is a sad spectacle.</w:t>
      </w:r>
      <w:r>
        <w:t xml:space="preserve"> </w:t>
      </w:r>
      <w:r w:rsidRPr="00960197">
        <w:rPr>
          <w:u w:val="single"/>
        </w:rPr>
        <w:t>Watching Republicans convince themselves that killing immigration reform actually helps the GOP is excruciating</w:t>
      </w:r>
      <w:r w:rsidRPr="00960197">
        <w:rPr>
          <w:sz w:val="16"/>
          <w:szCs w:val="16"/>
        </w:rPr>
        <w:t>, and I wish somebody would make it stop.¶</w:t>
      </w:r>
      <w:r w:rsidRPr="00960197">
        <w:rPr>
          <w:sz w:val="12"/>
        </w:rPr>
        <w:t xml:space="preserve"> </w:t>
      </w:r>
      <w:r w:rsidRPr="00960197">
        <w:rPr>
          <w:sz w:val="16"/>
          <w:szCs w:val="16"/>
        </w:rPr>
        <w:t>House Speaker John</w:t>
      </w:r>
      <w:r>
        <w:t xml:space="preserve"> </w:t>
      </w:r>
      <w:r w:rsidRPr="00960197">
        <w:rPr>
          <w:u w:val="single"/>
        </w:rPr>
        <w:t>Boehner’s unruly caucus has been busy convincing itself not to accept or even modify the bipartisan immigration bill passed by the Senate</w:t>
      </w:r>
      <w:r>
        <w:t>. Rather</w:t>
      </w:r>
      <w:r w:rsidRPr="00960197">
        <w:rPr>
          <w:rStyle w:val="Emphasis"/>
        </w:rPr>
        <w:t>, it wants to annihilate it.</w:t>
      </w:r>
      <w:r>
        <w:t xml:space="preserve"> </w:t>
      </w:r>
      <w:r w:rsidRPr="00960197">
        <w:rPr>
          <w:u w:val="single"/>
        </w:rPr>
        <w:t xml:space="preserve">It’s </w:t>
      </w:r>
      <w:r w:rsidRPr="00960197">
        <w:rPr>
          <w:rStyle w:val="Emphasis"/>
        </w:rPr>
        <w:t>not that these Republicans want a different kind of comprehensive reform,</w:t>
      </w:r>
      <w:r w:rsidRPr="00960197">
        <w:rPr>
          <w:u w:val="single"/>
        </w:rPr>
        <w:t xml:space="preserve"> it’s that </w:t>
      </w:r>
      <w:r w:rsidRPr="00960197">
        <w:rPr>
          <w:rStyle w:val="Emphasis"/>
        </w:rPr>
        <w:t>they don’t want comprehensive reform at all.</w:t>
      </w:r>
      <w:r w:rsidRPr="00960197">
        <w:rPr>
          <w:rStyle w:val="Emphasis"/>
          <w:sz w:val="12"/>
        </w:rPr>
        <w:t>¶</w:t>
      </w:r>
      <w:r w:rsidRPr="00960197">
        <w:rPr>
          <w:sz w:val="12"/>
        </w:rPr>
        <w:t xml:space="preserve"> </w:t>
      </w:r>
      <w:r w:rsidRPr="00960197">
        <w:rPr>
          <w:sz w:val="16"/>
          <w:szCs w:val="16"/>
        </w:rPr>
        <w:t>The</w:t>
      </w:r>
      <w:r>
        <w:t xml:space="preserve"> </w:t>
      </w:r>
      <w:r w:rsidRPr="00960197">
        <w:rPr>
          <w:u w:val="single"/>
        </w:rPr>
        <w:t>Obama administration “cannot be trusted to deliver on its promises to secure the border and enforce laws as part of a single, massive bill,” Boehner and the GOP leadership said in a statement</w:t>
      </w:r>
      <w:r w:rsidRPr="00960197">
        <w:rPr>
          <w:sz w:val="16"/>
          <w:szCs w:val="16"/>
        </w:rPr>
        <w:t>. Instead, the idea is supposedly to deal with the tightly woven knot of immigration issues one at a time. That’s like sitting down with a piece of cake and saying, “First I’m going to eat the flour, then the sugar, then the eggs.”</w:t>
      </w:r>
      <w:r w:rsidRPr="00960197">
        <w:rPr>
          <w:sz w:val="12"/>
        </w:rPr>
        <w:t xml:space="preserve">¶ </w:t>
      </w:r>
      <w:r w:rsidRPr="00960197">
        <w:rPr>
          <w:u w:val="single"/>
        </w:rPr>
        <w:t>House Republicans think they can begin with “border security</w:t>
      </w:r>
      <w:r w:rsidRPr="00960197">
        <w:rPr>
          <w:sz w:val="16"/>
          <w:szCs w:val="16"/>
          <w:u w:val="single"/>
        </w:rPr>
        <w:t>,”</w:t>
      </w:r>
      <w:r w:rsidRPr="00960197">
        <w:rPr>
          <w:sz w:val="16"/>
          <w:szCs w:val="16"/>
        </w:rPr>
        <w:t xml:space="preserve"> which would be laughable if the need for real immigration reform were not so serious.</w:t>
      </w:r>
      <w:r>
        <w:t xml:space="preserve"> </w:t>
      </w:r>
      <w:r w:rsidRPr="00960197">
        <w:rPr>
          <w:u w:val="single"/>
        </w:rPr>
        <w:t>It is ridiculous to think the nearly 2,000-mile border between the U.S. and Mexico can be made impregnable.</w:t>
      </w:r>
    </w:p>
    <w:p w:rsidR="007306D6" w:rsidRDefault="007306D6" w:rsidP="007306D6">
      <w:pPr>
        <w:pStyle w:val="Heading4"/>
      </w:pPr>
      <w:r>
        <w:t xml:space="preserve">Immigration has no momentum in the house- GOP’s angry and the </w:t>
      </w:r>
      <w:proofErr w:type="spellStart"/>
      <w:r>
        <w:t>dems</w:t>
      </w:r>
      <w:proofErr w:type="spellEnd"/>
      <w:r>
        <w:t xml:space="preserve"> want to tank</w:t>
      </w:r>
    </w:p>
    <w:p w:rsidR="007306D6" w:rsidRPr="00960197" w:rsidRDefault="007306D6" w:rsidP="00AE594D">
      <w:pPr>
        <w:rPr>
          <w:u w:val="single"/>
        </w:rPr>
      </w:pPr>
      <w:r w:rsidRPr="00E71033">
        <w:t>Major</w:t>
      </w:r>
      <w:r w:rsidRPr="006566E2">
        <w:rPr>
          <w:b/>
        </w:rPr>
        <w:t xml:space="preserve"> </w:t>
      </w:r>
      <w:r w:rsidRPr="00E71033">
        <w:rPr>
          <w:rStyle w:val="StyleStyleBold12pt"/>
        </w:rPr>
        <w:t>Garrett 7-10</w:t>
      </w:r>
      <w:r>
        <w:rPr>
          <w:b/>
        </w:rPr>
        <w:t xml:space="preserve"> </w:t>
      </w:r>
      <w:r w:rsidRPr="006566E2">
        <w:t>For Immigration Reform, House Republicans Could Learn a Thing or Two From 'Angry Birds</w:t>
      </w:r>
      <w:r w:rsidRPr="006566E2">
        <w:rPr>
          <w:b/>
        </w:rPr>
        <w:t>'</w:t>
      </w:r>
      <w:r>
        <w:rPr>
          <w:b/>
        </w:rPr>
        <w:t xml:space="preserve"> </w:t>
      </w:r>
      <w:r>
        <w:t xml:space="preserve">Major Garrett is </w:t>
      </w:r>
      <w:r w:rsidRPr="006566E2">
        <w:t>National Journal Correspondent-at-Large and Chief White House Correspondent for CBS News</w:t>
      </w:r>
      <w:r>
        <w:t xml:space="preserve"> </w:t>
      </w:r>
      <w:r w:rsidRPr="006566E2">
        <w:t>http://www.nationaljournal.com/columns/all-powers/for-immigration-reform-house-republicans-could-learn-a-thing-or-two-from-angry-birds-20130709</w:t>
      </w:r>
      <w:r>
        <w:t xml:space="preserve"> ) </w:t>
      </w:r>
      <w:r w:rsidRPr="006566E2">
        <w:rPr>
          <w:u w:val="single"/>
        </w:rPr>
        <w:t>The Senate bill has zero momentum</w:t>
      </w:r>
      <w:r>
        <w:t xml:space="preserve">,” </w:t>
      </w:r>
      <w:r w:rsidRPr="006566E2">
        <w:rPr>
          <w:u w:val="single"/>
        </w:rPr>
        <w:t>a top House GOP leadership aide told me</w:t>
      </w:r>
      <w:r>
        <w:t>. “</w:t>
      </w:r>
      <w:r w:rsidRPr="00EB3FBD">
        <w:rPr>
          <w:u w:val="single"/>
        </w:rPr>
        <w:t>We will not rush through a massive bill that hands massive new resources and powers over to a federal government that has shown itself unable to guard civil liberties or effectively manage those powers and resources</w:t>
      </w:r>
      <w:r>
        <w:t xml:space="preserve">.” That sounds angry. At this stage, other top House GOP aides will only predict passage of a border-security bill. They are uncertain about the other policy dimensions—any other dimension of immigration reform—including some form of a Dream Act, future flow for legal workers in agriculture, service or high-tech sectors, student visas, or employer verification. House Speaker John </w:t>
      </w:r>
      <w:r w:rsidRPr="00EB3FBD">
        <w:rPr>
          <w:u w:val="single"/>
        </w:rPr>
        <w:t>Boehner has declared nothing will move off the floor without a majority of votes from the 234-member Republican conference</w:t>
      </w:r>
      <w:r>
        <w:t xml:space="preserve">. That is known as the “Hastert Rule,” for the former GOP speaker. Right now, border security appears to be the only bill that can meet that test. At this stage, no one knows what the House will send the Senate for a conference committee to settle all immigration issues. If the House passes only border security, it concedes a vast array of policy to the Senate bill. That may be where House </w:t>
      </w:r>
      <w:proofErr w:type="spellStart"/>
      <w:r>
        <w:t>GOPers</w:t>
      </w:r>
      <w:proofErr w:type="spellEnd"/>
      <w:r>
        <w:t xml:space="preserve"> land, staking everything on border security to drive the hardest bargain. A very limited game of Angry Birds. Complicating these strategic decisions is the embedded sense among House Republicans that House Democrats want immigration reform to fail. “</w:t>
      </w:r>
      <w:r w:rsidRPr="00EB3FBD">
        <w:rPr>
          <w:u w:val="single"/>
        </w:rPr>
        <w:t>Nothing will go far enough for them,”</w:t>
      </w:r>
      <w:r>
        <w:t xml:space="preserve"> another House GOP aide told me. “[House Minority Leader Nancy</w:t>
      </w:r>
      <w:r w:rsidRPr="00EB3FBD">
        <w:rPr>
          <w:u w:val="single"/>
        </w:rPr>
        <w:t>] Pelosi either wants a total victory or an issue to beat us up with. It is clear the House Democrats want to tank this.”</w:t>
      </w:r>
    </w:p>
    <w:p w:rsidR="00CD1808" w:rsidRDefault="00CD1808" w:rsidP="002D3B4A">
      <w:pPr>
        <w:pStyle w:val="Heading3"/>
      </w:pPr>
      <w:r>
        <w:lastRenderedPageBreak/>
        <w:t>Won’t Pass – No Momentum</w:t>
      </w:r>
    </w:p>
    <w:p w:rsidR="00CD1808" w:rsidRDefault="00CD1808" w:rsidP="00CD1808">
      <w:pPr>
        <w:pStyle w:val="Heading4"/>
      </w:pPr>
      <w:r>
        <w:t>IR won’t pass---momentum collapsed</w:t>
      </w:r>
    </w:p>
    <w:p w:rsidR="00CD1808" w:rsidRPr="00DD0F87" w:rsidRDefault="00CD1808" w:rsidP="00CD1808">
      <w:r w:rsidRPr="00DD0F87">
        <w:rPr>
          <w:rStyle w:val="StyleStyleBold12pt"/>
        </w:rPr>
        <w:t>Alberta, 7/14</w:t>
      </w:r>
      <w:r>
        <w:t xml:space="preserve"> </w:t>
      </w:r>
      <w:r w:rsidRPr="00DD0F87">
        <w:t xml:space="preserve">[Tim, contributor to the National Journal, “How Momentum for Comprehensive Immigration Reform Collapsed in the House,” 7/14/13, </w:t>
      </w:r>
      <w:hyperlink r:id="rId53" w:history="1">
        <w:r w:rsidRPr="00DD0F87">
          <w:rPr>
            <w:rStyle w:val="Hyperlink"/>
          </w:rPr>
          <w:t>http://news.yahoo.com/momentum-comprehensive-immigration-reform-collapsed-house-080007245.html</w:t>
        </w:r>
      </w:hyperlink>
      <w:r w:rsidRPr="00DD0F87">
        <w:t>] STRYKER</w:t>
      </w:r>
    </w:p>
    <w:p w:rsidR="00CD1808" w:rsidRPr="00CD1808" w:rsidRDefault="00CD1808" w:rsidP="00CD1808">
      <w:pPr>
        <w:rPr>
          <w:sz w:val="16"/>
        </w:rPr>
      </w:pPr>
      <w:r w:rsidRPr="00E54544">
        <w:rPr>
          <w:rStyle w:val="StyleBoldUnderline"/>
        </w:rPr>
        <w:t>What a difference one month makes. It wasn't that long ago</w:t>
      </w:r>
      <w:r w:rsidRPr="00E54544">
        <w:rPr>
          <w:sz w:val="16"/>
        </w:rPr>
        <w:t>—June 5, in fact—</w:t>
      </w:r>
      <w:r w:rsidRPr="00E54544">
        <w:rPr>
          <w:rStyle w:val="StyleBoldUnderline"/>
        </w:rPr>
        <w:t>that conservatives in the House of Representatives were pushing the panic button, convinced that the momentum behind comprehensive immigration reform was becoming irreversible</w:t>
      </w:r>
      <w:r w:rsidRPr="00E54544">
        <w:rPr>
          <w:sz w:val="16"/>
        </w:rPr>
        <w:t xml:space="preserve">. They had watched with horror as the Gang of Eight bill, which included a path to citizenship for illegal immigrants, sped through the Senate. And on this day, at a special immigration summit hosted by the Republican Study Committee, they saw members of their own chamber—some longtime opponents of "amnesty"—coming around to the case for comprehensive immigration reform, and agreeing with GOP senators that Republicans must act quickly to address what had become both a policy dilemma and political nightmare. It looked awfully bleak for the likes of Iowa Rep. Steve King, who emerged from that meeting red in the face and wondering aloud whether his fellow conservatives had lost their nerve -- if not their minds. He marveled at how "so many otherwise smart people" in his chamber were being seduced by Florida Sen. Marco Rubio. He described that immigration summit, and the supposed ideological shift among his colleagues, as "surreal." To King, the writing was on the wall: The House was going to pass some form of comprehensive immigration reform, and probably sooner rather than later. </w:t>
      </w:r>
      <w:r w:rsidRPr="00E54544">
        <w:rPr>
          <w:rStyle w:val="StyleBoldUnderline"/>
        </w:rPr>
        <w:t>But by July 10, everything had changed. Emerging from a conference-wide immigration meeting, King and his newly vocal band of conservative comrades were floating. After convening for more than two hours to plot the path forward on immigration reform, members were still not entirely sure what the House approach would be.</w:t>
      </w:r>
      <w:r w:rsidRPr="00E54544">
        <w:rPr>
          <w:sz w:val="16"/>
        </w:rPr>
        <w:t xml:space="preserve"> But this much they knew: </w:t>
      </w:r>
      <w:r w:rsidRPr="00E54544">
        <w:rPr>
          <w:rStyle w:val="StyleBoldUnderline"/>
        </w:rPr>
        <w:t>The Senate bill was, as Speaker John Boehner said without equivocation, "</w:t>
      </w:r>
      <w:r w:rsidRPr="00E54544">
        <w:rPr>
          <w:rStyle w:val="Emphasis"/>
        </w:rPr>
        <w:t>dead on arrival</w:t>
      </w:r>
      <w:r w:rsidRPr="00E54544">
        <w:rPr>
          <w:sz w:val="16"/>
        </w:rPr>
        <w:t xml:space="preserve">." The House would act, the speaker vowed. But it would not follow the Senate. </w:t>
      </w:r>
    </w:p>
    <w:p w:rsidR="00CD1808" w:rsidRDefault="00CD1808" w:rsidP="002D3B4A">
      <w:pPr>
        <w:pStyle w:val="Heading3"/>
      </w:pPr>
      <w:r>
        <w:lastRenderedPageBreak/>
        <w:t>Won’t Pass – Path to Citizenship</w:t>
      </w:r>
    </w:p>
    <w:p w:rsidR="00CD1808" w:rsidRDefault="00CD1808" w:rsidP="00CD1808">
      <w:pPr>
        <w:pStyle w:val="Heading4"/>
      </w:pPr>
      <w:r>
        <w:t>IR won’t pass---momentum is dead because of amnesty</w:t>
      </w:r>
    </w:p>
    <w:p w:rsidR="00CD1808" w:rsidRPr="00DD0F87" w:rsidRDefault="00CD1808" w:rsidP="00CD1808">
      <w:r w:rsidRPr="008219EE">
        <w:rPr>
          <w:rStyle w:val="StyleStyleBold12pt"/>
        </w:rPr>
        <w:t>Reuters, 7/18</w:t>
      </w:r>
      <w:r>
        <w:t xml:space="preserve"> </w:t>
      </w:r>
      <w:r w:rsidRPr="00DD0F87">
        <w:t xml:space="preserve">[“John McCain On Immigration: 'We Are Not Winning' Push For Reform,” 7/18/13, </w:t>
      </w:r>
      <w:hyperlink r:id="rId54" w:history="1">
        <w:r w:rsidRPr="00DD0F87">
          <w:rPr>
            <w:rStyle w:val="Hyperlink"/>
          </w:rPr>
          <w:t>http://www.huffingtonpost.com/2013/07/18/john-mccain-immigration_n_3619166.html</w:t>
        </w:r>
      </w:hyperlink>
      <w:r w:rsidRPr="00DD0F87">
        <w:t>] STRYKER</w:t>
      </w:r>
    </w:p>
    <w:p w:rsidR="00CD1808" w:rsidRPr="00CD1808" w:rsidRDefault="00CD1808" w:rsidP="00CD1808">
      <w:pPr>
        <w:rPr>
          <w:bCs/>
          <w:u w:val="single"/>
        </w:rPr>
      </w:pPr>
      <w:r w:rsidRPr="00274747">
        <w:rPr>
          <w:sz w:val="16"/>
        </w:rPr>
        <w:t xml:space="preserve">The </w:t>
      </w:r>
      <w:r w:rsidRPr="00274747">
        <w:rPr>
          <w:rStyle w:val="StyleBoldUnderline"/>
        </w:rPr>
        <w:t xml:space="preserve">Democratic-led Senate last month overwhelmingly passed a bipartisan bill crafted by McCain and seven of his colleagues, but it was declared </w:t>
      </w:r>
      <w:r w:rsidRPr="00274747">
        <w:rPr>
          <w:rStyle w:val="Emphasis"/>
        </w:rPr>
        <w:t>dead on arrival</w:t>
      </w:r>
      <w:r w:rsidRPr="00274747">
        <w:rPr>
          <w:rStyle w:val="StyleBoldUnderline"/>
        </w:rPr>
        <w:t xml:space="preserve"> in the Republican-led House</w:t>
      </w:r>
      <w:r w:rsidRPr="00274747">
        <w:rPr>
          <w:sz w:val="16"/>
        </w:rPr>
        <w:t xml:space="preserve">. </w:t>
      </w:r>
      <w:r w:rsidRPr="00274747">
        <w:rPr>
          <w:rStyle w:val="StyleBoldUnderline"/>
        </w:rPr>
        <w:t>Most of the opposition to the White House-backed bill is over a provision that would provide a pathway to citizenship for</w:t>
      </w:r>
      <w:r w:rsidRPr="00274747">
        <w:rPr>
          <w:sz w:val="16"/>
        </w:rPr>
        <w:t xml:space="preserve"> up to 11 million </w:t>
      </w:r>
      <w:r w:rsidRPr="00274747">
        <w:rPr>
          <w:rStyle w:val="StyleBoldUnderline"/>
        </w:rPr>
        <w:t>illegal immigrants now in the United States</w:t>
      </w:r>
      <w:r w:rsidRPr="00274747">
        <w:rPr>
          <w:sz w:val="16"/>
        </w:rPr>
        <w:t>. Backers say the pathway would draw undocumented immigrants out of the shadows and make them productive and tax-paying members of the American way of life, improving the U.S. economy</w:t>
      </w:r>
      <w:r w:rsidRPr="00274747">
        <w:rPr>
          <w:rStyle w:val="StyleBoldUnderline"/>
        </w:rPr>
        <w:t>. Critics argue that the pathway would amount to "amnesty," and attract more illegal immigrants into the country.</w:t>
      </w:r>
    </w:p>
    <w:p w:rsidR="00AE594D" w:rsidRDefault="002D3B4A" w:rsidP="002D3B4A">
      <w:pPr>
        <w:pStyle w:val="Heading3"/>
      </w:pPr>
      <w:r>
        <w:lastRenderedPageBreak/>
        <w:t>Won’t Pass – Pelosi</w:t>
      </w:r>
    </w:p>
    <w:p w:rsidR="002D3B4A" w:rsidRPr="00454D01" w:rsidRDefault="002D3B4A" w:rsidP="002D3B4A">
      <w:pPr>
        <w:pStyle w:val="Heading4"/>
      </w:pPr>
      <w:r>
        <w:t>Immigration will fall in the House – Pelosi kills it</w:t>
      </w:r>
    </w:p>
    <w:p w:rsidR="002D3B4A" w:rsidRDefault="002D3B4A" w:rsidP="002D3B4A">
      <w:r w:rsidRPr="00E71033">
        <w:rPr>
          <w:rStyle w:val="StyleStyleBold12pt"/>
        </w:rPr>
        <w:t>WSJ  7-9</w:t>
      </w:r>
      <w:r>
        <w:rPr>
          <w:b/>
        </w:rPr>
        <w:t xml:space="preserve"> </w:t>
      </w:r>
      <w:r w:rsidRPr="00454D01">
        <w:t>Will Pelosi Kill Immigration Reform?</w:t>
      </w:r>
      <w:r>
        <w:t xml:space="preserve"> </w:t>
      </w:r>
      <w:hyperlink r:id="rId55" w:history="1">
        <w:r w:rsidRPr="00454D01">
          <w:rPr>
            <w:rStyle w:val="Hyperlink"/>
            <w:color w:val="000000" w:themeColor="text1"/>
          </w:rPr>
          <w:t>http://stream.wsj.com/story/latest-headlines/SS-2-63399/SS-2-273142/</w:t>
        </w:r>
      </w:hyperlink>
      <w:r>
        <w:t xml:space="preserve">  ) Pennington </w:t>
      </w:r>
    </w:p>
    <w:p w:rsidR="002D3B4A" w:rsidRDefault="002D3B4A" w:rsidP="002D3B4A">
      <w:pPr>
        <w:rPr>
          <w:u w:val="single"/>
        </w:rPr>
      </w:pPr>
      <w:r w:rsidRPr="00454D01">
        <w:t xml:space="preserve"> </w:t>
      </w:r>
      <w:r>
        <w:t xml:space="preserve">Republican </w:t>
      </w:r>
      <w:r w:rsidRPr="00454D01">
        <w:rPr>
          <w:u w:val="single"/>
        </w:rPr>
        <w:t>House leaders say that the most daunting obstacle to an immigration compromise is Nancy Pelosi</w:t>
      </w:r>
      <w:r>
        <w:t xml:space="preserve">. They worry that </w:t>
      </w:r>
      <w:r w:rsidRPr="00454D01">
        <w:rPr>
          <w:u w:val="single"/>
        </w:rPr>
        <w:t>the minority leader may sabotage anything short of a full Senate-like comprehensive bill</w:t>
      </w:r>
      <w:r>
        <w:t>. Mrs. Pelosi still hasn’t telegraphed her final strategy, but senior members of her caucus continue to insist that “</w:t>
      </w:r>
      <w:r w:rsidRPr="00454D01">
        <w:rPr>
          <w:u w:val="single"/>
        </w:rPr>
        <w:t>no Democrat will vote for anything without a path to citizenship</w:t>
      </w:r>
      <w:r>
        <w:t xml:space="preserve">” for the 11 million illegal immigrants in the U.S. If Mrs. </w:t>
      </w:r>
      <w:r w:rsidRPr="0047032C">
        <w:rPr>
          <w:u w:val="single"/>
        </w:rPr>
        <w:t>Pelosi urges her fellow Democrats to oppose all GOP measures that don’t contain legalization</w:t>
      </w:r>
      <w:r>
        <w:t xml:space="preserve"> and other substantial portions of the Senate bill, </w:t>
      </w:r>
      <w:r w:rsidRPr="0047032C">
        <w:rPr>
          <w:u w:val="single"/>
        </w:rPr>
        <w:t>it could stymie any progress on smaller piecemeal measures</w:t>
      </w:r>
      <w:r>
        <w:t xml:space="preserve">, </w:t>
      </w:r>
      <w:r w:rsidRPr="0047032C">
        <w:rPr>
          <w:u w:val="single"/>
        </w:rPr>
        <w:t>including those with bipartisan support</w:t>
      </w:r>
      <w:r>
        <w:t xml:space="preserve">. </w:t>
      </w:r>
      <w:r w:rsidRPr="0047032C">
        <w:rPr>
          <w:u w:val="single"/>
        </w:rPr>
        <w:t>Republicans are likely to need some Democratic votes</w:t>
      </w:r>
      <w:r>
        <w:t xml:space="preserve">. House leadership aides acknowledge that </w:t>
      </w:r>
      <w:r w:rsidRPr="0047032C">
        <w:rPr>
          <w:u w:val="single"/>
        </w:rPr>
        <w:t>at least two dozen GOP hard-liners, led by Steve King of Iowa, appear intent on voting against any immigration-related bills</w:t>
      </w:r>
      <w:r>
        <w:t>—even those they favor—</w:t>
      </w:r>
      <w:r w:rsidRPr="0047032C">
        <w:rPr>
          <w:u w:val="single"/>
        </w:rPr>
        <w:t>to prevent a House-Senate immigration conference</w:t>
      </w:r>
      <w:r>
        <w:t xml:space="preserve">. </w:t>
      </w:r>
      <w:r w:rsidRPr="0047032C">
        <w:rPr>
          <w:u w:val="single"/>
        </w:rPr>
        <w:t>The anti-reformers fear that a conference would produce a final bill that includes “amnesty,” which they oppose</w:t>
      </w:r>
      <w:r>
        <w:t xml:space="preserve">. </w:t>
      </w:r>
      <w:r w:rsidRPr="00454D01">
        <w:t xml:space="preserve">Mrs. </w:t>
      </w:r>
      <w:r w:rsidRPr="0047032C">
        <w:rPr>
          <w:u w:val="single"/>
        </w:rPr>
        <w:t>Pelosi is thought to be pursuing a discharge-petition strategy, which could force House Speaker John Boehner to bring the Senate bill to the House floor for an immediate up-or-down vote. This tactic has been used in the past to move bills through the House over the objections of powerful speakers. But a senior Republican aide tells me that he is convinced Republicans will never sign off on it. “I would put the odds of a discharge petition at close to zero,” the source said.</w:t>
      </w:r>
    </w:p>
    <w:p w:rsidR="00200059" w:rsidRDefault="00200059" w:rsidP="00200059">
      <w:pPr>
        <w:pStyle w:val="Heading1"/>
      </w:pPr>
      <w:r>
        <w:lastRenderedPageBreak/>
        <w:t>Other stuff</w:t>
      </w:r>
    </w:p>
    <w:p w:rsidR="00200059" w:rsidRPr="00200059" w:rsidRDefault="00200059" w:rsidP="00200059"/>
    <w:p w:rsidR="00755ADD" w:rsidRDefault="00755ADD" w:rsidP="00200059">
      <w:pPr>
        <w:pStyle w:val="Heading3"/>
      </w:pPr>
      <w:r>
        <w:lastRenderedPageBreak/>
        <w:t>CIR K2 Innovation</w:t>
      </w:r>
    </w:p>
    <w:p w:rsidR="00755ADD" w:rsidRDefault="00755ADD" w:rsidP="00755ADD">
      <w:pPr>
        <w:pStyle w:val="Heading4"/>
      </w:pPr>
      <w:r>
        <w:t xml:space="preserve">Immigration reform is k2 </w:t>
      </w:r>
      <w:proofErr w:type="spellStart"/>
      <w:r>
        <w:t>heg</w:t>
      </w:r>
      <w:proofErr w:type="spellEnd"/>
      <w:r>
        <w:t xml:space="preserve">-- innovation </w:t>
      </w:r>
    </w:p>
    <w:p w:rsidR="00755ADD" w:rsidRDefault="00755ADD" w:rsidP="00755ADD">
      <w:r>
        <w:rPr>
          <w:rStyle w:val="StyleStyleBold12pt"/>
        </w:rPr>
        <w:t xml:space="preserve">Kenny 13 </w:t>
      </w:r>
      <w:r w:rsidRPr="001B696E">
        <w:t>(</w:t>
      </w:r>
      <w:r>
        <w:t xml:space="preserve">Charles, fellow at the Center for Global Development and the New America Foundation, "To Remain Tops in Innovation, the U.S Needs Immigration Reform" 7/22/13, </w:t>
      </w:r>
      <w:hyperlink r:id="rId56" w:history="1">
        <w:r>
          <w:rPr>
            <w:rStyle w:val="Hyperlink"/>
          </w:rPr>
          <w:t>http://www.businessweek.com/articles/2013-07-22/to-remain-tops-in-innovation-the-u-dot-s-dot-needs-immigration-reform</w:t>
        </w:r>
      </w:hyperlink>
      <w:r>
        <w:t>) Han</w:t>
      </w:r>
    </w:p>
    <w:p w:rsidR="00755ADD" w:rsidRPr="001B696E" w:rsidRDefault="00755ADD" w:rsidP="00755ADD">
      <w:r w:rsidRPr="001B696E">
        <w:rPr>
          <w:rStyle w:val="StyleBoldUnderline"/>
        </w:rPr>
        <w:t>As China’s economy catches up with America</w:t>
      </w:r>
      <w:r w:rsidRPr="001B696E">
        <w:t xml:space="preserve">’s in pure size, </w:t>
      </w:r>
      <w:r w:rsidRPr="001B696E">
        <w:rPr>
          <w:rStyle w:val="StyleBoldUnderline"/>
        </w:rPr>
        <w:t>it’s worth asking whether China will eventually assume the top spot when it comes to innovation as well.</w:t>
      </w:r>
      <w:r w:rsidRPr="001B696E">
        <w:t xml:space="preserve"> </w:t>
      </w:r>
      <w:r w:rsidRPr="001B696E">
        <w:rPr>
          <w:rStyle w:val="StyleBoldUnderline"/>
        </w:rPr>
        <w:t>The U.S. retains a strong global lead in research and new inventions, in large part because the U.S. continues to attract innovators from the world over</w:t>
      </w:r>
      <w:r w:rsidRPr="001B696E">
        <w:t xml:space="preserve">—including from China. </w:t>
      </w:r>
      <w:r w:rsidRPr="00E86E35">
        <w:rPr>
          <w:rStyle w:val="StyleBoldUnderline"/>
        </w:rPr>
        <w:t>But to stay on top, the U.S. needs immigration reform that makes it easier for scientists and technology developers to come and stay in the country.</w:t>
      </w:r>
      <w:r w:rsidRPr="001B696E">
        <w:rPr>
          <w:sz w:val="12"/>
        </w:rPr>
        <w:t xml:space="preserve">¶ </w:t>
      </w:r>
      <w:r w:rsidRPr="00E86E35">
        <w:rPr>
          <w:rStyle w:val="StyleBoldUnderline"/>
        </w:rPr>
        <w:t>China is churning out ever more science and technology graduates and climbing the global rankings in patent applications.</w:t>
      </w:r>
      <w:r w:rsidRPr="001B696E">
        <w:t xml:space="preserve"> By 2004 it was the</w:t>
      </w:r>
      <w:r>
        <w:t xml:space="preserve"> </w:t>
      </w:r>
      <w:hyperlink r:id="rId57" w:history="1">
        <w:r w:rsidRPr="001B696E">
          <w:rPr>
            <w:rStyle w:val="Hyperlink"/>
          </w:rPr>
          <w:t>fifth-largest producer</w:t>
        </w:r>
      </w:hyperlink>
      <w:r>
        <w:t xml:space="preserve"> </w:t>
      </w:r>
      <w:r w:rsidRPr="001B696E">
        <w:t xml:space="preserve">of academic scientific publications—behind only the U.K., Germany, Japan, and the U.S. And </w:t>
      </w:r>
      <w:r w:rsidRPr="00E86E35">
        <w:rPr>
          <w:rStyle w:val="StyleBoldUnderline"/>
        </w:rPr>
        <w:t>in 2011, China’s ZTE(</w:t>
      </w:r>
      <w:hyperlink r:id="rId58" w:history="1">
        <w:r w:rsidRPr="00E86E35">
          <w:rPr>
            <w:rStyle w:val="StyleBoldUnderline"/>
          </w:rPr>
          <w:t>000063:CH</w:t>
        </w:r>
      </w:hyperlink>
      <w:r w:rsidRPr="00E86E35">
        <w:rPr>
          <w:rStyle w:val="StyleBoldUnderline"/>
        </w:rPr>
        <w:t>) alone made 2,826 international patent filings—the most of any company in the world.</w:t>
      </w:r>
      <w:r w:rsidRPr="001B696E">
        <w:rPr>
          <w:sz w:val="12"/>
        </w:rPr>
        <w:t xml:space="preserve">¶ </w:t>
      </w:r>
      <w:r w:rsidRPr="00E86E35">
        <w:rPr>
          <w:rStyle w:val="StyleBoldUnderline"/>
        </w:rPr>
        <w:t>More global innovation is a good thing for everyone—so there’s no reason to fear China’s increasing technological heft.</w:t>
      </w:r>
      <w:r w:rsidRPr="001B696E">
        <w:t xml:space="preserve"> </w:t>
      </w:r>
      <w:r w:rsidRPr="00E86E35">
        <w:rPr>
          <w:sz w:val="12"/>
        </w:rPr>
        <w:t xml:space="preserve">Regardless, that heft is still a fraction of America’s. </w:t>
      </w:r>
      <w:hyperlink r:id="rId59" w:history="1">
        <w:r w:rsidRPr="00E86E35">
          <w:rPr>
            <w:rStyle w:val="Hyperlink"/>
            <w:sz w:val="12"/>
          </w:rPr>
          <w:t>According to</w:t>
        </w:r>
      </w:hyperlink>
      <w:r w:rsidRPr="00E86E35">
        <w:rPr>
          <w:sz w:val="12"/>
        </w:rPr>
        <w:t xml:space="preserve"> the World Intellectual Property Organization (WIPO), the U.S. is still first by a big margin in terms of widely cited articles—a measure of the quality of research. China ranks 17th. Per dollar of gross domestic product, the U.S. produces more than six times China’s number of patents that are filed in at least three different countries, which is an indicator of marketable innovation.¶ In 2012, </w:t>
      </w:r>
      <w:hyperlink r:id="rId60" w:history="1">
        <w:r w:rsidRPr="00E86E35">
          <w:rPr>
            <w:rStyle w:val="Hyperlink"/>
            <w:sz w:val="12"/>
          </w:rPr>
          <w:t>China earned</w:t>
        </w:r>
      </w:hyperlink>
      <w:r w:rsidRPr="00E86E35">
        <w:rPr>
          <w:sz w:val="12"/>
        </w:rPr>
        <w:t xml:space="preserve"> $1 billion in foreign royalty and license payments—this for intellectual property the country had created that was being exploited by companies elsewhere. Meanwhile, it paid $18 billion in royalty and license payments to foreign firms, for a total deficit of $17 billion. Compare that with the U.S., which ran a $82 billion surplus.¶ A new </w:t>
      </w:r>
      <w:hyperlink r:id="rId61" w:history="1">
        <w:r w:rsidRPr="00E86E35">
          <w:rPr>
            <w:rStyle w:val="Hyperlink"/>
            <w:sz w:val="12"/>
          </w:rPr>
          <w:t>paper</w:t>
        </w:r>
      </w:hyperlink>
      <w:r w:rsidRPr="00E86E35">
        <w:rPr>
          <w:sz w:val="12"/>
        </w:rPr>
        <w:t xml:space="preserve"> co-authored by </w:t>
      </w:r>
      <w:proofErr w:type="spellStart"/>
      <w:r w:rsidRPr="00E86E35">
        <w:rPr>
          <w:sz w:val="12"/>
        </w:rPr>
        <w:t>Carsten</w:t>
      </w:r>
      <w:proofErr w:type="spellEnd"/>
      <w:r w:rsidRPr="00E86E35">
        <w:rPr>
          <w:sz w:val="12"/>
        </w:rPr>
        <w:t xml:space="preserve"> Fink, chief economist of WIPO, suggests one big reason for the U.S.’s continued lead:</w:t>
      </w:r>
      <w:r w:rsidRPr="001B696E">
        <w:t xml:space="preserve"> </w:t>
      </w:r>
      <w:r w:rsidRPr="00E86E35">
        <w:rPr>
          <w:rStyle w:val="StyleBoldUnderline"/>
        </w:rPr>
        <w:t>The country remains a magnet for global innovators.</w:t>
      </w:r>
      <w:r w:rsidRPr="001B696E">
        <w:t xml:space="preserve"> Fink’s paper studies </w:t>
      </w:r>
      <w:r w:rsidRPr="00E86E35">
        <w:rPr>
          <w:rStyle w:val="StyleBoldUnderline"/>
        </w:rPr>
        <w:t>patent applications filed under WIPO’s Patent Cooperation Treaty, which records more than half of all international applications and lists the residence and nationality of the inventors of more than 4 million patents.</w:t>
      </w:r>
      <w:r w:rsidRPr="001B696E">
        <w:t xml:space="preserve"> </w:t>
      </w:r>
      <w:r w:rsidRPr="00E86E35">
        <w:rPr>
          <w:sz w:val="12"/>
        </w:rPr>
        <w:t xml:space="preserve">Using that data, Fink and his colleague Ernest </w:t>
      </w:r>
      <w:proofErr w:type="spellStart"/>
      <w:r w:rsidRPr="00E86E35">
        <w:rPr>
          <w:sz w:val="12"/>
        </w:rPr>
        <w:t>Miguelez</w:t>
      </w:r>
      <w:proofErr w:type="spellEnd"/>
      <w:r w:rsidRPr="00E86E35">
        <w:rPr>
          <w:sz w:val="12"/>
        </w:rPr>
        <w:t xml:space="preserve"> found that in 2010 about 10 percent of inventors worldwide lived outside their country of nationality when making their international patent application. The proportion of international patent applications made from the U.S. by non-nationals was twice as high—around 20 percent. That proportion approximately doubled from 1985 to 2010, and it’s the highest share out of any large economy. It compares with a non-national share of international patent applications of about 2 percent in Japan and closer to 5 percent in Germany and France.¶ The U.S. is by far the biggest global net beneficiary of innovator migration. Between 2001 and 2010, 14,893 inventors with U.K. nationality applied for international patents while residing in the U.S., for example. And there were three times as many Chinese inventors in the U.S. than British ones. That illustrates the U.S. has done particularly well in attracting innovative talent from the developing world—more than half of the U.S. non-national innovator population comes from countries outside the </w:t>
      </w:r>
      <w:proofErr w:type="spellStart"/>
      <w:r w:rsidRPr="00E86E35">
        <w:rPr>
          <w:sz w:val="12"/>
        </w:rPr>
        <w:t>Organisation</w:t>
      </w:r>
      <w:proofErr w:type="spellEnd"/>
      <w:r w:rsidRPr="00E86E35">
        <w:rPr>
          <w:sz w:val="12"/>
        </w:rPr>
        <w:t xml:space="preserve"> for Economic Co-operation and Development club of rich countries.¶ Still, recent trends are disturbing.</w:t>
      </w:r>
      <w:r w:rsidRPr="001B696E">
        <w:t xml:space="preserve"> Duke University’s </w:t>
      </w:r>
      <w:proofErr w:type="spellStart"/>
      <w:r w:rsidRPr="001B696E">
        <w:t>Vivek</w:t>
      </w:r>
      <w:proofErr w:type="spellEnd"/>
      <w:r w:rsidRPr="001B696E">
        <w:t xml:space="preserve"> </w:t>
      </w:r>
      <w:proofErr w:type="spellStart"/>
      <w:r w:rsidRPr="001B696E">
        <w:t>Wadhwa</w:t>
      </w:r>
      <w:proofErr w:type="spellEnd"/>
      <w:r>
        <w:t xml:space="preserve"> </w:t>
      </w:r>
      <w:hyperlink r:id="rId62" w:history="1">
        <w:r w:rsidRPr="001B696E">
          <w:rPr>
            <w:rStyle w:val="Hyperlink"/>
          </w:rPr>
          <w:t>reports</w:t>
        </w:r>
      </w:hyperlink>
      <w:r>
        <w:t xml:space="preserve"> </w:t>
      </w:r>
      <w:r w:rsidRPr="001B696E">
        <w:t xml:space="preserve">that the proportion </w:t>
      </w:r>
      <w:r w:rsidRPr="00E86E35">
        <w:rPr>
          <w:rStyle w:val="StyleBoldUnderline"/>
        </w:rPr>
        <w:t xml:space="preserve">of high-tech startups founded by Chinese and Indian immigrants in Silicon Valley dropped from 52 percent in 2005 to 44 percent in 2011, in part because more and more Indian and Chinese graduates of U.S. universities are returning home rather than dealing with the hassle of American immigration procedures. </w:t>
      </w:r>
      <w:r w:rsidRPr="00E86E35">
        <w:rPr>
          <w:rStyle w:val="Emphasis"/>
        </w:rPr>
        <w:t>The U.S. is becoming less attractive to the very people who help power the U.S. innovation economy.¶</w:t>
      </w:r>
      <w:r w:rsidRPr="001B696E">
        <w:rPr>
          <w:sz w:val="12"/>
        </w:rPr>
        <w:t xml:space="preserve"> </w:t>
      </w:r>
      <w:r w:rsidRPr="00E86E35">
        <w:rPr>
          <w:rStyle w:val="StyleBoldUnderline"/>
        </w:rPr>
        <w:t xml:space="preserve">America has benefited phenomenally from importing innovative talent </w:t>
      </w:r>
      <w:r w:rsidRPr="00E86E35">
        <w:t xml:space="preserve">from the rest of the world. </w:t>
      </w:r>
      <w:r w:rsidRPr="00E86E35">
        <w:rPr>
          <w:rStyle w:val="StyleBoldUnderline"/>
        </w:rPr>
        <w:t xml:space="preserve">But if it wants to continue to do so, </w:t>
      </w:r>
      <w:r w:rsidRPr="00E86E35">
        <w:rPr>
          <w:rStyle w:val="Emphasis"/>
        </w:rPr>
        <w:t>making immigration less painful is a vital step</w:t>
      </w:r>
      <w:r w:rsidRPr="00E86E35">
        <w:rPr>
          <w:rStyle w:val="StyleBoldUnderline"/>
        </w:rPr>
        <w:t>.</w:t>
      </w:r>
      <w:r w:rsidRPr="001B696E">
        <w:t xml:space="preserve"> </w:t>
      </w:r>
      <w:r w:rsidRPr="00E86E35">
        <w:rPr>
          <w:rStyle w:val="StyleBoldUnderline"/>
        </w:rPr>
        <w:t xml:space="preserve">The Senate-approved immigration reform bill </w:t>
      </w:r>
      <w:r w:rsidRPr="00E86E35">
        <w:t>includes a provision that</w:t>
      </w:r>
      <w:r w:rsidRPr="00E86E35">
        <w:rPr>
          <w:rStyle w:val="StyleBoldUnderline"/>
        </w:rPr>
        <w:t xml:space="preserve"> would almost triple the number of </w:t>
      </w:r>
      <w:r w:rsidRPr="00E86E35">
        <w:t xml:space="preserve">H-1B </w:t>
      </w:r>
      <w:r w:rsidRPr="00E86E35">
        <w:rPr>
          <w:rStyle w:val="StyleBoldUnderline"/>
        </w:rPr>
        <w:t>visas for high-skilled workers available each year—one important part of the solution. And that’s one more reason Republican leadership in the House needs to show the courage to put comprehensive immigration reform to the vote.</w:t>
      </w:r>
    </w:p>
    <w:p w:rsidR="00755ADD" w:rsidRDefault="00755ADD" w:rsidP="00755ADD">
      <w:pPr>
        <w:pStyle w:val="Heading4"/>
      </w:pPr>
      <w:r>
        <w:t>Immigration reform is key to US competitiveness and innovation---US immigration system broken</w:t>
      </w:r>
    </w:p>
    <w:p w:rsidR="00755ADD" w:rsidRPr="008219EE" w:rsidRDefault="00755ADD" w:rsidP="00755ADD">
      <w:r w:rsidRPr="008219EE">
        <w:rPr>
          <w:rStyle w:val="StyleStyleBold12pt"/>
        </w:rPr>
        <w:t>Kenny, 7/22</w:t>
      </w:r>
      <w:r>
        <w:t xml:space="preserve"> </w:t>
      </w:r>
      <w:r w:rsidRPr="008219EE">
        <w:t xml:space="preserve">[Charles, fellow at the Center for Global Development and the New America Foundation, “To Remain Tops in Innovation, the U.S. Needs Immigration Reform,” 7/22/13, </w:t>
      </w:r>
      <w:hyperlink r:id="rId63" w:history="1">
        <w:r w:rsidRPr="008219EE">
          <w:rPr>
            <w:rStyle w:val="Hyperlink"/>
          </w:rPr>
          <w:t>http://www.businessweek.com/articles/2013-07-22/to-remain-tops-in-innovation-the-u-dot-s-dot-needs-immigration-reform</w:t>
        </w:r>
      </w:hyperlink>
      <w:r w:rsidRPr="008219EE">
        <w:t>] STRYKER</w:t>
      </w:r>
    </w:p>
    <w:p w:rsidR="00755ADD" w:rsidRPr="00755ADD" w:rsidRDefault="00755ADD" w:rsidP="00755ADD">
      <w:pPr>
        <w:rPr>
          <w:sz w:val="16"/>
        </w:rPr>
      </w:pPr>
      <w:r w:rsidRPr="00E54544">
        <w:rPr>
          <w:rStyle w:val="StyleBoldUnderline"/>
        </w:rPr>
        <w:t>As China’s economy catches up with America’s in pure size, it’s worth asking whether China will eventually assume the top spot when it comes to innovation as well</w:t>
      </w:r>
      <w:r w:rsidRPr="00EB3A9A">
        <w:rPr>
          <w:rStyle w:val="StyleBoldUnderline"/>
        </w:rPr>
        <w:t>. The U.S. retains a strong global lead in research and new inventions, in large part because the U.S. continues to attract innovators from the world over</w:t>
      </w:r>
      <w:r w:rsidRPr="00EB3A9A">
        <w:rPr>
          <w:sz w:val="16"/>
        </w:rPr>
        <w:t xml:space="preserve">—including from China. </w:t>
      </w:r>
      <w:r w:rsidRPr="00EB3A9A">
        <w:rPr>
          <w:rStyle w:val="StyleBoldUnderline"/>
        </w:rPr>
        <w:t>But to stay on top</w:t>
      </w:r>
      <w:r w:rsidRPr="00EB3A9A">
        <w:rPr>
          <w:sz w:val="16"/>
        </w:rPr>
        <w:t xml:space="preserve">, </w:t>
      </w:r>
      <w:r w:rsidRPr="00EB3A9A">
        <w:rPr>
          <w:rStyle w:val="Emphasis"/>
        </w:rPr>
        <w:t>the U.S. needs immigration reform that makes it easier for scientists and technology developers to come and stay in the country.</w:t>
      </w:r>
      <w:r w:rsidRPr="00EB3A9A">
        <w:rPr>
          <w:sz w:val="16"/>
        </w:rPr>
        <w:t xml:space="preserve"> </w:t>
      </w:r>
      <w:r w:rsidRPr="00EB3A9A">
        <w:rPr>
          <w:rStyle w:val="StyleBoldUnderline"/>
        </w:rPr>
        <w:t>China is churning out ever more science and technology graduates and climbing the global rankings in patent applications.</w:t>
      </w:r>
      <w:r w:rsidRPr="00EB3A9A">
        <w:rPr>
          <w:sz w:val="16"/>
        </w:rPr>
        <w:t xml:space="preserve"> By 2004 it was the fifth-largest producer of academic scientific publications—behind only the U.K., Germany, Japan, and the U.S. And in 2011, China’s ZTE (000063:CH) alone made 2,826 international patent filings—the most of any company in the world. More global innovation is a good thing for everyone—so there’s no reason to fear China’s increasing technological heft. Regardless, that heft is still a fraction of America’s. According to the World Intellectual Property </w:t>
      </w:r>
      <w:r w:rsidRPr="00EB3A9A">
        <w:rPr>
          <w:sz w:val="16"/>
        </w:rPr>
        <w:lastRenderedPageBreak/>
        <w:t xml:space="preserve">Organization (WIPO), the U.S. is still first by a big margin in terms of widely cited articles—a measure of the quality of research. China ranks 17th. Per dollar of gross domestic product, the U.S. produces more than six times China’s number of patents that are filed in at least three different countries, which is an indicator of marketable innovation. In 2012, China earned $1 billion in foreign royalty and license payments—this for intellectual property the country had created that was being exploited by companies elsewhere. Meanwhile, it paid $18 billion in royalty and license payments to foreign firms, for a total deficit of $17 billion. Compare that with the U.S., which ran a $82 billion surplus. A new paper co-authored by </w:t>
      </w:r>
      <w:proofErr w:type="spellStart"/>
      <w:r w:rsidRPr="00EB3A9A">
        <w:rPr>
          <w:sz w:val="16"/>
        </w:rPr>
        <w:t>Carsten</w:t>
      </w:r>
      <w:proofErr w:type="spellEnd"/>
      <w:r w:rsidRPr="00EB3A9A">
        <w:rPr>
          <w:sz w:val="16"/>
        </w:rPr>
        <w:t xml:space="preserve"> Fink, chief economist of WIPO, suggests </w:t>
      </w:r>
      <w:r w:rsidRPr="00EB3A9A">
        <w:rPr>
          <w:rStyle w:val="Emphasis"/>
        </w:rPr>
        <w:t>one big reason for the U.S.’s continued lead: The country remains a magnet for global innovators</w:t>
      </w:r>
      <w:r w:rsidRPr="00EB3A9A">
        <w:rPr>
          <w:sz w:val="16"/>
        </w:rPr>
        <w:t xml:space="preserve">. </w:t>
      </w:r>
      <w:r w:rsidRPr="00EB3A9A">
        <w:rPr>
          <w:rStyle w:val="StyleBoldUnderline"/>
        </w:rPr>
        <w:t>Fink’s paper studies patent applications filed under WIPO’s Patent Cooperation Treaty, which records more than half of all international applications and lists the residence and nationality of the inventors of more than 4 million patents</w:t>
      </w:r>
      <w:r w:rsidRPr="00EB3A9A">
        <w:rPr>
          <w:sz w:val="16"/>
        </w:rPr>
        <w:t xml:space="preserve">. Using that data, Fink and his colleague Ernest </w:t>
      </w:r>
      <w:proofErr w:type="spellStart"/>
      <w:r w:rsidRPr="00EB3A9A">
        <w:rPr>
          <w:sz w:val="16"/>
        </w:rPr>
        <w:t>Miguelez</w:t>
      </w:r>
      <w:proofErr w:type="spellEnd"/>
      <w:r w:rsidRPr="00EB3A9A">
        <w:rPr>
          <w:sz w:val="16"/>
        </w:rPr>
        <w:t xml:space="preserve"> found that in 2010 </w:t>
      </w:r>
      <w:r w:rsidRPr="00EB3A9A">
        <w:rPr>
          <w:rStyle w:val="StyleBoldUnderline"/>
        </w:rPr>
        <w:t>about 10 percent of inventors worldwide lived outside their country of nationality when making their international patent application. The proportion of international patent applications made from the U.S. by non-nationals was twice as high—around 20 percent</w:t>
      </w:r>
      <w:r w:rsidRPr="00EB3A9A">
        <w:rPr>
          <w:sz w:val="16"/>
        </w:rPr>
        <w:t xml:space="preserve">. That proportion approximately doubled from 1985 to 2010, and it’s the highest share out of any large economy. It compares with a non-national share of international patent applications of about 2 percent in Japan and closer to 5 percent in Germany and France. </w:t>
      </w:r>
      <w:r w:rsidRPr="00EB3A9A">
        <w:rPr>
          <w:rStyle w:val="StyleBoldUnderline"/>
        </w:rPr>
        <w:t>The U.S. is by far the biggest global net beneficiary of innovator migration.</w:t>
      </w:r>
      <w:r w:rsidRPr="00EB3A9A">
        <w:rPr>
          <w:sz w:val="16"/>
        </w:rPr>
        <w:t xml:space="preserve"> Between 2001 and 2010, 14,893 inventors with U.K. nationality applied for international patents while residing in the U.S., for example. And there were three times as many Chinese inventors in the U.S. than British ones. That illustrates the U.S. has done particularly well in attracting innovative talent from the developing world—more than half of the U.S. non-national innovator population comes from countries outside the </w:t>
      </w:r>
      <w:proofErr w:type="spellStart"/>
      <w:r w:rsidRPr="00EB3A9A">
        <w:rPr>
          <w:sz w:val="16"/>
        </w:rPr>
        <w:t>Organisation</w:t>
      </w:r>
      <w:proofErr w:type="spellEnd"/>
      <w:r w:rsidRPr="00EB3A9A">
        <w:rPr>
          <w:sz w:val="16"/>
        </w:rPr>
        <w:t xml:space="preserve"> for Economic Co-operation and Development club of rich countries. </w:t>
      </w:r>
      <w:r w:rsidRPr="00EB3A9A">
        <w:rPr>
          <w:rStyle w:val="StyleBoldUnderline"/>
        </w:rPr>
        <w:t>Still, recent trends are disturbing</w:t>
      </w:r>
      <w:r w:rsidRPr="00EB3A9A">
        <w:rPr>
          <w:sz w:val="16"/>
        </w:rPr>
        <w:t xml:space="preserve">. Duke University’s </w:t>
      </w:r>
      <w:proofErr w:type="spellStart"/>
      <w:r w:rsidRPr="00EB3A9A">
        <w:rPr>
          <w:sz w:val="16"/>
        </w:rPr>
        <w:t>Vivek</w:t>
      </w:r>
      <w:proofErr w:type="spellEnd"/>
      <w:r w:rsidRPr="00EB3A9A">
        <w:rPr>
          <w:sz w:val="16"/>
        </w:rPr>
        <w:t xml:space="preserve"> </w:t>
      </w:r>
      <w:proofErr w:type="spellStart"/>
      <w:r w:rsidRPr="00EB3A9A">
        <w:rPr>
          <w:sz w:val="16"/>
        </w:rPr>
        <w:t>Wadhwa</w:t>
      </w:r>
      <w:proofErr w:type="spellEnd"/>
      <w:r w:rsidRPr="00EB3A9A">
        <w:rPr>
          <w:sz w:val="16"/>
        </w:rPr>
        <w:t xml:space="preserve"> reports that </w:t>
      </w:r>
      <w:r w:rsidRPr="00EB3A9A">
        <w:rPr>
          <w:rStyle w:val="StyleBoldUnderline"/>
        </w:rPr>
        <w:t>the proportion of high-tech startups founded by Chinese and Indian immigrants in Silicon Valley dropped from 52 percent in 2005 to 44 percent in 2011, in part because more and more Indian and Chinese graduates of U.S. universities are returning home rather than dealing with the hassle of American immigration procedures</w:t>
      </w:r>
      <w:r w:rsidRPr="00EB3A9A">
        <w:rPr>
          <w:rStyle w:val="Emphasis"/>
        </w:rPr>
        <w:t>. The U.S. is becoming less attractive to the very people who help power the U.S. innovation economy</w:t>
      </w:r>
      <w:r w:rsidRPr="00EB3A9A">
        <w:rPr>
          <w:sz w:val="16"/>
        </w:rPr>
        <w:t xml:space="preserve">. America has benefited phenomenally from importing innovative talent from the rest of the world. </w:t>
      </w:r>
      <w:r w:rsidRPr="00EB3A9A">
        <w:rPr>
          <w:rStyle w:val="Emphasis"/>
        </w:rPr>
        <w:t>But if it wants to continue to do so, making immigration less painful is a vital step.</w:t>
      </w:r>
      <w:r w:rsidRPr="00EB3A9A">
        <w:rPr>
          <w:sz w:val="16"/>
        </w:rPr>
        <w:t xml:space="preserve"> </w:t>
      </w:r>
      <w:r w:rsidRPr="00EB3A9A">
        <w:rPr>
          <w:rStyle w:val="StyleBoldUnderline"/>
        </w:rPr>
        <w:t>The Senate-approved immigration reform bill includes a provision that would almost triple the number of H-1B visas for high-skilled workers available each year—one important part of the solution. And that’s one more reason Republican leadership in the House needs to show the courage to put comprehensive immigration reform to the vote</w:t>
      </w:r>
      <w:r w:rsidRPr="00EB3A9A">
        <w:rPr>
          <w:sz w:val="16"/>
        </w:rPr>
        <w:t>.</w:t>
      </w:r>
    </w:p>
    <w:p w:rsidR="00CD1808" w:rsidRDefault="00CD1808" w:rsidP="00200059">
      <w:pPr>
        <w:pStyle w:val="Heading3"/>
      </w:pPr>
      <w:r>
        <w:lastRenderedPageBreak/>
        <w:t>CIR K2 Econ</w:t>
      </w:r>
    </w:p>
    <w:p w:rsidR="00CD1808" w:rsidRDefault="00CD1808" w:rsidP="00CD1808">
      <w:pPr>
        <w:pStyle w:val="Heading4"/>
      </w:pPr>
      <w:r>
        <w:t>Immigration reform is key to the economy---creates 100s of thousands of jobs and vastly increases wealth</w:t>
      </w:r>
    </w:p>
    <w:p w:rsidR="00CD1808" w:rsidRPr="008219EE" w:rsidRDefault="00CD1808" w:rsidP="00CD1808">
      <w:r w:rsidRPr="008219EE">
        <w:rPr>
          <w:rStyle w:val="StyleStyleBold12pt"/>
        </w:rPr>
        <w:t>Murray, 7/16</w:t>
      </w:r>
      <w:r>
        <w:t xml:space="preserve"> </w:t>
      </w:r>
      <w:r w:rsidRPr="008219EE">
        <w:t xml:space="preserve">[Sara, contributor to WSJ, “Immigration Overhaul Would Benefit Big States the Most,” 7/16/13, </w:t>
      </w:r>
      <w:hyperlink r:id="rId64" w:history="1">
        <w:r w:rsidRPr="008219EE">
          <w:rPr>
            <w:rStyle w:val="Hyperlink"/>
          </w:rPr>
          <w:t>http://online.wsj.com/article/SB10001424127887323664204578610161344880542.html</w:t>
        </w:r>
      </w:hyperlink>
      <w:r w:rsidRPr="008219EE">
        <w:t>] STRYKER</w:t>
      </w:r>
    </w:p>
    <w:p w:rsidR="00CD1808" w:rsidRDefault="00CD1808" w:rsidP="00CD1808">
      <w:pPr>
        <w:rPr>
          <w:sz w:val="16"/>
        </w:rPr>
      </w:pPr>
      <w:r w:rsidRPr="0064337A">
        <w:rPr>
          <w:rStyle w:val="StyleBoldUnderline"/>
        </w:rPr>
        <w:t>The report</w:t>
      </w:r>
      <w:r w:rsidRPr="0064337A">
        <w:rPr>
          <w:sz w:val="16"/>
        </w:rPr>
        <w:t xml:space="preserve">, conducted by the nonpartisan Regional Economic Models Inc., a private forecasting firm, </w:t>
      </w:r>
      <w:r w:rsidRPr="0064337A">
        <w:rPr>
          <w:rStyle w:val="StyleBoldUnderline"/>
        </w:rPr>
        <w:t>divides the immigration debate into three separate categories. The first, creating a path to legal status for some of the 11 million undocumented immigrants in the U.S., could add 550,000 jobs nationwide and $45 billion to the nation's gross domestic product</w:t>
      </w:r>
      <w:r w:rsidRPr="0064337A">
        <w:rPr>
          <w:sz w:val="16"/>
        </w:rPr>
        <w:t xml:space="preserve">—a broad measure of economic output—by 2020, according to the study. </w:t>
      </w:r>
      <w:r w:rsidRPr="0064337A">
        <w:rPr>
          <w:rStyle w:val="StyleBoldUnderline"/>
        </w:rPr>
        <w:t>The second, increasing the number of high-skilled visas, would generate nearly as much economic growth and about 400,000 jobs</w:t>
      </w:r>
      <w:r w:rsidRPr="0064337A">
        <w:rPr>
          <w:sz w:val="16"/>
        </w:rPr>
        <w:t xml:space="preserve"> by 2020. </w:t>
      </w:r>
      <w:r w:rsidRPr="0064337A">
        <w:rPr>
          <w:rStyle w:val="StyleBoldUnderline"/>
        </w:rPr>
        <w:t>The third, revamping low-skilled visa programs, could increase employment by 468,000</w:t>
      </w:r>
      <w:r w:rsidRPr="0064337A">
        <w:rPr>
          <w:sz w:val="16"/>
        </w:rPr>
        <w:t xml:space="preserve"> by 2020. </w:t>
      </w:r>
      <w:r w:rsidRPr="0064337A">
        <w:rPr>
          <w:rStyle w:val="StyleBoldUnderline"/>
        </w:rPr>
        <w:t>All of these provisions are included in the immigration-overhaul legislation that the Senate has passed</w:t>
      </w:r>
      <w:r w:rsidRPr="0064337A">
        <w:rPr>
          <w:sz w:val="16"/>
        </w:rPr>
        <w:t>. "</w:t>
      </w:r>
      <w:r w:rsidRPr="0064337A">
        <w:rPr>
          <w:rStyle w:val="StyleBoldUnderline"/>
        </w:rPr>
        <w:t>These proposals are about growing the economic pie, to a large exten</w:t>
      </w:r>
      <w:r w:rsidRPr="0064337A">
        <w:rPr>
          <w:sz w:val="16"/>
        </w:rPr>
        <w:t xml:space="preserve">t," said Fred </w:t>
      </w:r>
      <w:proofErr w:type="spellStart"/>
      <w:r w:rsidRPr="0064337A">
        <w:rPr>
          <w:sz w:val="16"/>
        </w:rPr>
        <w:t>Treyz</w:t>
      </w:r>
      <w:proofErr w:type="spellEnd"/>
      <w:r w:rsidRPr="0064337A">
        <w:rPr>
          <w:sz w:val="16"/>
        </w:rPr>
        <w:t>, Regional Economic Models' chief executive.</w:t>
      </w:r>
    </w:p>
    <w:p w:rsidR="00CD1808" w:rsidRDefault="00CD1808" w:rsidP="00CD1808">
      <w:pPr>
        <w:pStyle w:val="Heading4"/>
      </w:pPr>
      <w:r>
        <w:t>Immigration reform boosts the economy---catalyzes the housing recovery</w:t>
      </w:r>
    </w:p>
    <w:p w:rsidR="00CD1808" w:rsidRPr="008219EE" w:rsidRDefault="00CD1808" w:rsidP="00CD1808">
      <w:r w:rsidRPr="008219EE">
        <w:rPr>
          <w:rStyle w:val="StyleStyleBold12pt"/>
        </w:rPr>
        <w:t>Gold, 7/17</w:t>
      </w:r>
      <w:r>
        <w:t xml:space="preserve"> </w:t>
      </w:r>
      <w:r w:rsidRPr="008219EE">
        <w:t xml:space="preserve">[Jason, contributor to US News, “Killing Immigration Reform Hurts the Housing Recovery,” 7/17/13, </w:t>
      </w:r>
      <w:hyperlink r:id="rId65" w:history="1">
        <w:r w:rsidRPr="008219EE">
          <w:rPr>
            <w:rStyle w:val="Hyperlink"/>
          </w:rPr>
          <w:t>http://www.usnews.com/opinion/blogs/economic-intelligence/2013/07/17/immigration-reform-can-spur-a-housing-market-recovery</w:t>
        </w:r>
      </w:hyperlink>
      <w:r w:rsidRPr="008219EE">
        <w:t>] STRYKER</w:t>
      </w:r>
    </w:p>
    <w:p w:rsidR="00CD1808" w:rsidRPr="00CD1808" w:rsidRDefault="00CD1808" w:rsidP="00CD1808">
      <w:pPr>
        <w:rPr>
          <w:sz w:val="16"/>
        </w:rPr>
      </w:pPr>
      <w:r w:rsidRPr="0064337A">
        <w:rPr>
          <w:rStyle w:val="StyleBoldUnderline"/>
        </w:rPr>
        <w:t>Most economists believe that bringing 11 million undocumented immigrants out of the shadows would be a boon to the economy, and boost tax revenues in the bargain. It could also put as many as three million legalized immigrants in the market for a home</w:t>
      </w:r>
      <w:r w:rsidRPr="00DD6D4D">
        <w:rPr>
          <w:sz w:val="16"/>
        </w:rPr>
        <w:t xml:space="preserve">, according to the National Association of Hispanic Real Estate Professionals. The housing market has seen such a sharp and furious rebound in the last year that many experts are now wondering if we are repeating the crazy go–go days of 2007. That's not likely with rates still at historic lows thanks to the Federal Reserve. We could see some corrections, but nothing like the sickening 30 to 40 percent plunge housing prices took when the bubble burst last time. </w:t>
      </w:r>
      <w:r w:rsidRPr="00DD6D4D">
        <w:rPr>
          <w:rStyle w:val="StyleBoldUnderline"/>
        </w:rPr>
        <w:t>One troubling sign, however, is the dearth of first–time homebuyers. In normal times, first–time homebuyers account for about 40 percent of new home sales. In May, that number fell to just 28 percent, down from 36 percent two years ago. The decline was due to cash–heavy investors, a tepid job recovery and tighter credit. That number won't sustain growth in housing.</w:t>
      </w:r>
      <w:r w:rsidRPr="00DD6D4D">
        <w:rPr>
          <w:sz w:val="16"/>
        </w:rPr>
        <w:t xml:space="preserve"> Whether the decline proves to be a reflection on current market conditions or a true paradigm shift away from homeownership remains to be seen. </w:t>
      </w:r>
      <w:r w:rsidRPr="00DD6D4D">
        <w:rPr>
          <w:rStyle w:val="StyleBoldUnderline"/>
        </w:rPr>
        <w:t>But if there aren't enough first-time buyers to buy starter homes from others, current homebuyers can't move up to more expensive homes, and the homeownership ladder starts to calcify. Three million new homebuyers would change the calculus substantially</w:t>
      </w:r>
      <w:r w:rsidRPr="00DD6D4D">
        <w:rPr>
          <w:sz w:val="16"/>
        </w:rPr>
        <w:t>. NAHREP estimates that over a five–year period,</w:t>
      </w:r>
      <w:r w:rsidRPr="00DD6D4D">
        <w:rPr>
          <w:rStyle w:val="StyleBoldUnderline"/>
        </w:rPr>
        <w:t xml:space="preserve"> three million newly legalized immigrants would pursue homeownership. The economic impact of the buyer influx? $500 billion in home purchases and new mortgages, not to mention more than $180 billion in downstream activity associated with buying a house.</w:t>
      </w:r>
      <w:r w:rsidRPr="00DD6D4D">
        <w:rPr>
          <w:sz w:val="16"/>
        </w:rPr>
        <w:t xml:space="preserve"> </w:t>
      </w:r>
      <w:r w:rsidRPr="00DD6D4D">
        <w:rPr>
          <w:rStyle w:val="StyleBoldUnderline"/>
        </w:rPr>
        <w:t>These factors are extremely relevant when you look at the housing market, which accounts for 20 percent of our GDP</w:t>
      </w:r>
      <w:r w:rsidRPr="00DD6D4D">
        <w:rPr>
          <w:sz w:val="16"/>
        </w:rPr>
        <w:t>. Investors with deep pockets are squeezing out potential buyers right now. But that won't last forever. As home prices rise and rates increase, the opportunities for juicy returns start to diminish.</w:t>
      </w:r>
    </w:p>
    <w:p w:rsidR="00CD1808" w:rsidRDefault="00CD1808" w:rsidP="00CD1808">
      <w:pPr>
        <w:pStyle w:val="Heading3"/>
      </w:pPr>
      <w:r>
        <w:lastRenderedPageBreak/>
        <w:t>No PC Now</w:t>
      </w:r>
    </w:p>
    <w:p w:rsidR="00CD1808" w:rsidRPr="00200059" w:rsidRDefault="00CD1808" w:rsidP="00CD1808">
      <w:pPr>
        <w:pStyle w:val="Heading4"/>
      </w:pPr>
      <w:r>
        <w:t>Obama has no PC</w:t>
      </w:r>
    </w:p>
    <w:p w:rsidR="00CD1808" w:rsidRPr="008219EE" w:rsidRDefault="00CD1808" w:rsidP="00CD1808">
      <w:proofErr w:type="spellStart"/>
      <w:r w:rsidRPr="008219EE">
        <w:rPr>
          <w:rStyle w:val="StyleStyleBold12pt"/>
        </w:rPr>
        <w:t>Logiurato</w:t>
      </w:r>
      <w:proofErr w:type="spellEnd"/>
      <w:r w:rsidRPr="008219EE">
        <w:rPr>
          <w:rStyle w:val="StyleStyleBold12pt"/>
        </w:rPr>
        <w:t>, 13</w:t>
      </w:r>
      <w:r>
        <w:t xml:space="preserve"> </w:t>
      </w:r>
      <w:r w:rsidRPr="008219EE">
        <w:t>[Brett, political reporter for Business Insider and degree in political science, “</w:t>
      </w:r>
      <w:r w:rsidRPr="00200059">
        <w:rPr>
          <w:rStyle w:val="StyleBoldUnderline"/>
        </w:rPr>
        <w:t>Any Political Capital That Obama Had Is Now Gone</w:t>
      </w:r>
      <w:r w:rsidRPr="008219EE">
        <w:t xml:space="preserve">,” 5/1/13, </w:t>
      </w:r>
      <w:hyperlink r:id="rId66" w:history="1">
        <w:r w:rsidRPr="008219EE">
          <w:rPr>
            <w:rStyle w:val="Hyperlink"/>
          </w:rPr>
          <w:t>http://www.businessinsider.com/poll-obama-approval-rating-guns-economy-immigration-2013-5</w:t>
        </w:r>
      </w:hyperlink>
      <w:r w:rsidRPr="008219EE">
        <w:t>] STRYKER</w:t>
      </w:r>
    </w:p>
    <w:p w:rsidR="00CD1808" w:rsidRPr="00200059" w:rsidRDefault="00CD1808" w:rsidP="00CD1808">
      <w:pPr>
        <w:rPr>
          <w:sz w:val="16"/>
        </w:rPr>
      </w:pPr>
      <w:r w:rsidRPr="009B1EFC">
        <w:rPr>
          <w:rStyle w:val="StyleBoldUnderline"/>
        </w:rPr>
        <w:t>President Barack Obama's approval rating on three key issues is distinctly underwater</w:t>
      </w:r>
      <w:r w:rsidRPr="009B1EFC">
        <w:rPr>
          <w:sz w:val="16"/>
        </w:rPr>
        <w:t xml:space="preserve">, according to a new poll from Quinnipiac University released Wednesday. The </w:t>
      </w:r>
      <w:r w:rsidRPr="009B1EFC">
        <w:rPr>
          <w:rStyle w:val="StyleBoldUnderline"/>
        </w:rPr>
        <w:t>poll found that at least 10 percent more respondents disapproved than approved of Obama's handling of the economy, gun policy, and immigration issues: On the economy, 53 percent disapprove of Obama's job performance, while only 41 percent approve. Two weeks after the Senate failed to pass a measure that would have expanded background checks, Obama's approval rating on "gun policy" is also 41 percent</w:t>
      </w:r>
      <w:r w:rsidRPr="009B1EFC">
        <w:rPr>
          <w:sz w:val="16"/>
        </w:rPr>
        <w:t xml:space="preserve">. Meanwhile, 52 percent disapprove. And as the immigration debate continues to flare on Capitol Hill, </w:t>
      </w:r>
      <w:r w:rsidRPr="009B1EFC">
        <w:rPr>
          <w:rStyle w:val="StyleBoldUnderline"/>
        </w:rPr>
        <w:t>only 40 percent approve of Obama's handling of the issue. Fifty percent disapprove. Together, the three issues are perhaps the ones that will dominate Washington on a domestic scale for the foreseeable future</w:t>
      </w:r>
      <w:r w:rsidRPr="009B1EFC">
        <w:rPr>
          <w:sz w:val="16"/>
        </w:rPr>
        <w:t xml:space="preserve">. The poll also found that on two of the issues — the economy and guns — respondents said they trusted Congressional Republicans to handle the issue more than Congressional Democrats. On immigration, Democrats narrowly hold a 39-38 edge. In a press conference Tuesday, Obama tried to downplay any notion that he had lost any "juice" in getting his legislative agenda through Congress. "If you put it that way — </w:t>
      </w:r>
      <w:r w:rsidRPr="009B1EFC">
        <w:rPr>
          <w:rStyle w:val="StyleBoldUnderline"/>
        </w:rPr>
        <w:t>maybe I should just pack up and go home</w:t>
      </w:r>
      <w:r w:rsidRPr="009B1EFC">
        <w:rPr>
          <w:sz w:val="16"/>
        </w:rPr>
        <w:t>! Golly," he told a reporter. "As Mark Twain said, rumors of my demise might be a bit exaggerated at this point."</w:t>
      </w:r>
    </w:p>
    <w:p w:rsidR="00200059" w:rsidRDefault="00200059" w:rsidP="00200059">
      <w:pPr>
        <w:pStyle w:val="Heading3"/>
      </w:pPr>
      <w:r>
        <w:lastRenderedPageBreak/>
        <w:t>Not Top of Docket</w:t>
      </w:r>
    </w:p>
    <w:p w:rsidR="00200059" w:rsidRDefault="00200059" w:rsidP="00200059">
      <w:pPr>
        <w:pStyle w:val="Heading4"/>
      </w:pPr>
      <w:r>
        <w:t>Immigration isn’t top of the docket- Boehner says</w:t>
      </w:r>
    </w:p>
    <w:p w:rsidR="00200059" w:rsidRDefault="00200059" w:rsidP="00200059">
      <w:pPr>
        <w:rPr>
          <w:szCs w:val="20"/>
        </w:rPr>
      </w:pPr>
      <w:r w:rsidRPr="00E71033">
        <w:rPr>
          <w:rStyle w:val="StyleStyleBold12pt"/>
        </w:rPr>
        <w:t>Salt Lake Tribune 7-21</w:t>
      </w:r>
      <w:r>
        <w:rPr>
          <w:b/>
          <w:szCs w:val="20"/>
        </w:rPr>
        <w:t xml:space="preserve"> </w:t>
      </w:r>
      <w:r>
        <w:rPr>
          <w:szCs w:val="20"/>
        </w:rPr>
        <w:t>(</w:t>
      </w:r>
      <w:r w:rsidRPr="00052AFE">
        <w:rPr>
          <w:szCs w:val="20"/>
        </w:rPr>
        <w:t>Immigration bill not Boehner’s top priority</w:t>
      </w:r>
      <w:r>
        <w:rPr>
          <w:szCs w:val="20"/>
        </w:rPr>
        <w:t xml:space="preserve"> 7-21-13</w:t>
      </w:r>
      <w:r>
        <w:rPr>
          <w:b/>
          <w:szCs w:val="20"/>
        </w:rPr>
        <w:t xml:space="preserve"> </w:t>
      </w:r>
      <w:hyperlink r:id="rId67" w:history="1">
        <w:r w:rsidRPr="0076414E">
          <w:rPr>
            <w:rStyle w:val="Hyperlink"/>
            <w:color w:val="000000" w:themeColor="text1"/>
            <w:szCs w:val="20"/>
          </w:rPr>
          <w:t>http://www.sltrib.com/sltrib/world/56624890-68/bill-boehner-immigration-immigrants.html.csp</w:t>
        </w:r>
      </w:hyperlink>
      <w:r>
        <w:rPr>
          <w:color w:val="000000" w:themeColor="text1"/>
          <w:szCs w:val="20"/>
        </w:rPr>
        <w:t>)</w:t>
      </w:r>
      <w:r>
        <w:rPr>
          <w:szCs w:val="20"/>
        </w:rPr>
        <w:t xml:space="preserve"> </w:t>
      </w:r>
    </w:p>
    <w:p w:rsidR="00200059" w:rsidRPr="007306D6" w:rsidRDefault="00200059" w:rsidP="00200059">
      <w:pPr>
        <w:rPr>
          <w:szCs w:val="20"/>
        </w:rPr>
      </w:pPr>
      <w:r w:rsidRPr="00052AFE">
        <w:rPr>
          <w:szCs w:val="20"/>
        </w:rPr>
        <w:t xml:space="preserve">Washington • House Speaker John </w:t>
      </w:r>
      <w:r w:rsidRPr="0076414E">
        <w:rPr>
          <w:szCs w:val="20"/>
          <w:u w:val="single"/>
        </w:rPr>
        <w:t>Boehner said Sunday that fixing the nation’s fiscal problems, not its immigration laws, was his top priority</w:t>
      </w:r>
      <w:r w:rsidRPr="00052AFE">
        <w:rPr>
          <w:szCs w:val="20"/>
        </w:rPr>
        <w:t>, as the most comprehensive proposal in a generation to change the immigration system languishes in the Republican-controlled House.</w:t>
      </w:r>
      <w:r>
        <w:rPr>
          <w:szCs w:val="20"/>
        </w:rPr>
        <w:t xml:space="preserve"> </w:t>
      </w:r>
      <w:r w:rsidRPr="0076414E">
        <w:rPr>
          <w:szCs w:val="20"/>
          <w:u w:val="single"/>
        </w:rPr>
        <w:t xml:space="preserve">Boehner has appeared </w:t>
      </w:r>
      <w:proofErr w:type="spellStart"/>
      <w:r w:rsidRPr="0076414E">
        <w:rPr>
          <w:szCs w:val="20"/>
          <w:u w:val="single"/>
        </w:rPr>
        <w:t>unswayed</w:t>
      </w:r>
      <w:proofErr w:type="spellEnd"/>
      <w:r w:rsidRPr="0076414E">
        <w:rPr>
          <w:szCs w:val="20"/>
          <w:u w:val="single"/>
        </w:rPr>
        <w:t xml:space="preserve"> by the political momentum behind the bipartisan Senate bill, and even after talking last week with President Barack Obama</w:t>
      </w:r>
      <w:r w:rsidRPr="00052AFE">
        <w:rPr>
          <w:szCs w:val="20"/>
        </w:rPr>
        <w:t>, he wants the House to take its time.</w:t>
      </w:r>
      <w:r>
        <w:rPr>
          <w:szCs w:val="20"/>
        </w:rPr>
        <w:t xml:space="preserve"> </w:t>
      </w:r>
      <w:r w:rsidRPr="00052AFE">
        <w:rPr>
          <w:szCs w:val="20"/>
        </w:rPr>
        <w:t xml:space="preserve">The speaker also dismissed critics who have said </w:t>
      </w:r>
      <w:r w:rsidRPr="0076414E">
        <w:rPr>
          <w:szCs w:val="20"/>
          <w:u w:val="single"/>
        </w:rPr>
        <w:t>this Congress has been among the most unproductive in years</w:t>
      </w:r>
      <w:r w:rsidRPr="00052AFE">
        <w:rPr>
          <w:szCs w:val="20"/>
        </w:rPr>
        <w:t>. He defended the</w:t>
      </w:r>
      <w:r w:rsidRPr="0076414E">
        <w:rPr>
          <w:szCs w:val="20"/>
          <w:u w:val="single"/>
        </w:rPr>
        <w:t xml:space="preserve"> House’s decision to hold dozens of votes to repeal the nation’s 2010 health-care law — bills that are almost certain never to become law</w:t>
      </w:r>
      <w:r w:rsidRPr="00052AFE">
        <w:rPr>
          <w:szCs w:val="20"/>
        </w:rPr>
        <w:t>.</w:t>
      </w:r>
      <w:r>
        <w:rPr>
          <w:szCs w:val="20"/>
        </w:rPr>
        <w:t xml:space="preserve"> </w:t>
      </w:r>
      <w:r w:rsidRPr="00052AFE">
        <w:rPr>
          <w:szCs w:val="20"/>
        </w:rPr>
        <w:t>"We should not be judged on how many new laws we create. We ought to be judged on how many laws that we repeal," he said.</w:t>
      </w:r>
      <w:r>
        <w:rPr>
          <w:szCs w:val="20"/>
        </w:rPr>
        <w:t xml:space="preserve"> </w:t>
      </w:r>
      <w:r w:rsidRPr="003514E3">
        <w:rPr>
          <w:szCs w:val="20"/>
          <w:u w:val="single"/>
        </w:rPr>
        <w:t>Boehner said he remained "optimistic" that Congress could do something to fix our fiscal situation</w:t>
      </w:r>
      <w:r w:rsidRPr="00052AFE">
        <w:rPr>
          <w:szCs w:val="20"/>
        </w:rPr>
        <w:t>."</w:t>
      </w:r>
      <w:r>
        <w:rPr>
          <w:szCs w:val="20"/>
        </w:rPr>
        <w:t xml:space="preserve"> </w:t>
      </w:r>
      <w:r w:rsidRPr="003514E3">
        <w:rPr>
          <w:szCs w:val="20"/>
          <w:u w:val="single"/>
        </w:rPr>
        <w:t>Legislation to fund the government and avoid a federal shutdown will be at the top of the agenda when lawmakers return in the fall from the August recess</w:t>
      </w:r>
      <w:r w:rsidRPr="00052AFE">
        <w:rPr>
          <w:szCs w:val="20"/>
        </w:rPr>
        <w:t>. Funding for federal operations expires Sept. 30.</w:t>
      </w:r>
      <w:r>
        <w:rPr>
          <w:szCs w:val="20"/>
        </w:rPr>
        <w:t xml:space="preserve"> </w:t>
      </w:r>
      <w:r w:rsidRPr="00052AFE">
        <w:rPr>
          <w:szCs w:val="20"/>
        </w:rPr>
        <w:t>The speaker has struggled to lead his often unruly majority and declined Sunday to get in front of them on the centerpiece of the bipartisan Senate-passed immigration bill — a 13-year path to citizenship for the 11 million immigrants living in the country without legal status</w:t>
      </w:r>
      <w:r w:rsidRPr="003514E3">
        <w:rPr>
          <w:szCs w:val="20"/>
          <w:u w:val="single"/>
        </w:rPr>
        <w:t>. Many Republican House members have few minority voters in their districts and do not see the issue as a priority.</w:t>
      </w:r>
      <w:r>
        <w:rPr>
          <w:szCs w:val="20"/>
        </w:rPr>
        <w:t xml:space="preserve"> </w:t>
      </w:r>
      <w:r w:rsidRPr="00052AFE">
        <w:rPr>
          <w:szCs w:val="20"/>
        </w:rPr>
        <w:t>"If I come out and say I’m for this and I’m for that, all I’m doing is making my job harder," Boehner said.</w:t>
      </w:r>
      <w:r>
        <w:rPr>
          <w:szCs w:val="20"/>
        </w:rPr>
        <w:t xml:space="preserve"> </w:t>
      </w:r>
      <w:r w:rsidRPr="00052AFE">
        <w:rPr>
          <w:szCs w:val="20"/>
        </w:rPr>
        <w:t xml:space="preserve">Supporters of the </w:t>
      </w:r>
      <w:r w:rsidRPr="003514E3">
        <w:rPr>
          <w:szCs w:val="20"/>
          <w:u w:val="single"/>
        </w:rPr>
        <w:t>immigration bill</w:t>
      </w:r>
      <w:r w:rsidRPr="00052AFE">
        <w:rPr>
          <w:szCs w:val="20"/>
        </w:rPr>
        <w:t xml:space="preserve"> said the Republican leader’s decision to take it slow on the issue </w:t>
      </w:r>
      <w:r w:rsidRPr="003514E3">
        <w:rPr>
          <w:szCs w:val="20"/>
          <w:u w:val="single"/>
        </w:rPr>
        <w:t>comes at political risk to the party.</w:t>
      </w:r>
    </w:p>
    <w:sectPr w:rsidR="00200059" w:rsidRPr="007306D6" w:rsidSect="00A25DB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366C" w:rsidRDefault="00A7366C" w:rsidP="005F5576">
      <w:r>
        <w:separator/>
      </w:r>
    </w:p>
  </w:endnote>
  <w:endnote w:type="continuationSeparator" w:id="0">
    <w:p w:rsidR="00A7366C" w:rsidRDefault="00A7366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366C" w:rsidRDefault="00A7366C" w:rsidP="005F5576">
      <w:r>
        <w:separator/>
      </w:r>
    </w:p>
  </w:footnote>
  <w:footnote w:type="continuationSeparator" w:id="0">
    <w:p w:rsidR="00A7366C" w:rsidRDefault="00A7366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5C53A6"/>
    <w:rsid w:val="000022F2"/>
    <w:rsid w:val="0000459F"/>
    <w:rsid w:val="000048A3"/>
    <w:rsid w:val="00004EB4"/>
    <w:rsid w:val="000144AB"/>
    <w:rsid w:val="0002196C"/>
    <w:rsid w:val="00021F29"/>
    <w:rsid w:val="00027EED"/>
    <w:rsid w:val="0003041D"/>
    <w:rsid w:val="00033028"/>
    <w:rsid w:val="000360A7"/>
    <w:rsid w:val="00041235"/>
    <w:rsid w:val="00052A1D"/>
    <w:rsid w:val="00055E12"/>
    <w:rsid w:val="00062A8E"/>
    <w:rsid w:val="00064A59"/>
    <w:rsid w:val="0007162E"/>
    <w:rsid w:val="00073B9A"/>
    <w:rsid w:val="0008459C"/>
    <w:rsid w:val="00090287"/>
    <w:rsid w:val="00090BA2"/>
    <w:rsid w:val="00091D1F"/>
    <w:rsid w:val="00096662"/>
    <w:rsid w:val="000978A3"/>
    <w:rsid w:val="00097D7E"/>
    <w:rsid w:val="000A1D39"/>
    <w:rsid w:val="000A4FA5"/>
    <w:rsid w:val="000B61C8"/>
    <w:rsid w:val="000B702C"/>
    <w:rsid w:val="000C0FC5"/>
    <w:rsid w:val="000C7517"/>
    <w:rsid w:val="000C767D"/>
    <w:rsid w:val="000C7D43"/>
    <w:rsid w:val="000D0B76"/>
    <w:rsid w:val="000D0DA6"/>
    <w:rsid w:val="000D2AE5"/>
    <w:rsid w:val="000D3A26"/>
    <w:rsid w:val="000D3D8D"/>
    <w:rsid w:val="000E41A3"/>
    <w:rsid w:val="000F37E7"/>
    <w:rsid w:val="00106BBE"/>
    <w:rsid w:val="00113C68"/>
    <w:rsid w:val="0011416D"/>
    <w:rsid w:val="00114663"/>
    <w:rsid w:val="00115525"/>
    <w:rsid w:val="0012057B"/>
    <w:rsid w:val="001218C8"/>
    <w:rsid w:val="00125DB2"/>
    <w:rsid w:val="00126D92"/>
    <w:rsid w:val="001301AC"/>
    <w:rsid w:val="001304DF"/>
    <w:rsid w:val="00140397"/>
    <w:rsid w:val="0014072D"/>
    <w:rsid w:val="00141F7D"/>
    <w:rsid w:val="00141FBF"/>
    <w:rsid w:val="00144D16"/>
    <w:rsid w:val="0016509D"/>
    <w:rsid w:val="0016711C"/>
    <w:rsid w:val="00167A9F"/>
    <w:rsid w:val="001711E1"/>
    <w:rsid w:val="00175018"/>
    <w:rsid w:val="00176258"/>
    <w:rsid w:val="00177828"/>
    <w:rsid w:val="00177A1E"/>
    <w:rsid w:val="00182D51"/>
    <w:rsid w:val="00183B21"/>
    <w:rsid w:val="00183B66"/>
    <w:rsid w:val="0018565A"/>
    <w:rsid w:val="001868CD"/>
    <w:rsid w:val="0019587B"/>
    <w:rsid w:val="001A4F0E"/>
    <w:rsid w:val="001B0A04"/>
    <w:rsid w:val="001B3CEC"/>
    <w:rsid w:val="001B4669"/>
    <w:rsid w:val="001C1D82"/>
    <w:rsid w:val="001C2147"/>
    <w:rsid w:val="001C587E"/>
    <w:rsid w:val="001C62F9"/>
    <w:rsid w:val="001C7C90"/>
    <w:rsid w:val="001D0D51"/>
    <w:rsid w:val="001E15CF"/>
    <w:rsid w:val="001E6E12"/>
    <w:rsid w:val="001F7572"/>
    <w:rsid w:val="00200059"/>
    <w:rsid w:val="0020006E"/>
    <w:rsid w:val="0020074D"/>
    <w:rsid w:val="002009AE"/>
    <w:rsid w:val="002101DA"/>
    <w:rsid w:val="00211460"/>
    <w:rsid w:val="00212F58"/>
    <w:rsid w:val="00217499"/>
    <w:rsid w:val="0024023F"/>
    <w:rsid w:val="00240C4E"/>
    <w:rsid w:val="00243DC0"/>
    <w:rsid w:val="00250E16"/>
    <w:rsid w:val="00257696"/>
    <w:rsid w:val="0026382E"/>
    <w:rsid w:val="00271870"/>
    <w:rsid w:val="00272786"/>
    <w:rsid w:val="002751E5"/>
    <w:rsid w:val="00277246"/>
    <w:rsid w:val="00281824"/>
    <w:rsid w:val="002874BB"/>
    <w:rsid w:val="00287AB7"/>
    <w:rsid w:val="00290813"/>
    <w:rsid w:val="00291D9F"/>
    <w:rsid w:val="0029252D"/>
    <w:rsid w:val="00292B78"/>
    <w:rsid w:val="00294D00"/>
    <w:rsid w:val="002A213E"/>
    <w:rsid w:val="002A612B"/>
    <w:rsid w:val="002B68A4"/>
    <w:rsid w:val="002B71AC"/>
    <w:rsid w:val="002C413E"/>
    <w:rsid w:val="002C43DD"/>
    <w:rsid w:val="002C48A8"/>
    <w:rsid w:val="002C571D"/>
    <w:rsid w:val="002C5772"/>
    <w:rsid w:val="002D0374"/>
    <w:rsid w:val="002D2946"/>
    <w:rsid w:val="002D37F1"/>
    <w:rsid w:val="002D3B4A"/>
    <w:rsid w:val="002D529E"/>
    <w:rsid w:val="002D6BD6"/>
    <w:rsid w:val="002E4DD9"/>
    <w:rsid w:val="002E7FB5"/>
    <w:rsid w:val="002F0314"/>
    <w:rsid w:val="0031182D"/>
    <w:rsid w:val="00313D90"/>
    <w:rsid w:val="00314B9D"/>
    <w:rsid w:val="00315CA2"/>
    <w:rsid w:val="00316FEB"/>
    <w:rsid w:val="003201E4"/>
    <w:rsid w:val="00324F88"/>
    <w:rsid w:val="00326EEB"/>
    <w:rsid w:val="003277BB"/>
    <w:rsid w:val="003277E7"/>
    <w:rsid w:val="003306A8"/>
    <w:rsid w:val="0033078A"/>
    <w:rsid w:val="00331559"/>
    <w:rsid w:val="00341D6C"/>
    <w:rsid w:val="00344E91"/>
    <w:rsid w:val="00347123"/>
    <w:rsid w:val="0034756E"/>
    <w:rsid w:val="00347E74"/>
    <w:rsid w:val="00351850"/>
    <w:rsid w:val="00351D97"/>
    <w:rsid w:val="00354B5B"/>
    <w:rsid w:val="00360C31"/>
    <w:rsid w:val="00364876"/>
    <w:rsid w:val="00366D9A"/>
    <w:rsid w:val="00383E0A"/>
    <w:rsid w:val="003847C7"/>
    <w:rsid w:val="00385298"/>
    <w:rsid w:val="003852CE"/>
    <w:rsid w:val="00392E92"/>
    <w:rsid w:val="00395C83"/>
    <w:rsid w:val="003A1AC7"/>
    <w:rsid w:val="003A2A3B"/>
    <w:rsid w:val="003A440C"/>
    <w:rsid w:val="003A5D49"/>
    <w:rsid w:val="003B024E"/>
    <w:rsid w:val="003B0C84"/>
    <w:rsid w:val="003B183E"/>
    <w:rsid w:val="003B2F3E"/>
    <w:rsid w:val="003B55B7"/>
    <w:rsid w:val="003B58AE"/>
    <w:rsid w:val="003C086B"/>
    <w:rsid w:val="003C6A42"/>
    <w:rsid w:val="003C756E"/>
    <w:rsid w:val="003D2C33"/>
    <w:rsid w:val="003D37ED"/>
    <w:rsid w:val="003E4831"/>
    <w:rsid w:val="003E48DE"/>
    <w:rsid w:val="003E7E8B"/>
    <w:rsid w:val="003F3030"/>
    <w:rsid w:val="003F47AE"/>
    <w:rsid w:val="003F4C85"/>
    <w:rsid w:val="00401808"/>
    <w:rsid w:val="00403971"/>
    <w:rsid w:val="00407386"/>
    <w:rsid w:val="00412793"/>
    <w:rsid w:val="00412FA3"/>
    <w:rsid w:val="004138EF"/>
    <w:rsid w:val="00421401"/>
    <w:rsid w:val="004319DE"/>
    <w:rsid w:val="00435232"/>
    <w:rsid w:val="00436FE1"/>
    <w:rsid w:val="004400EA"/>
    <w:rsid w:val="00450882"/>
    <w:rsid w:val="00451C20"/>
    <w:rsid w:val="00452001"/>
    <w:rsid w:val="0045442E"/>
    <w:rsid w:val="004564E2"/>
    <w:rsid w:val="00462418"/>
    <w:rsid w:val="00471A70"/>
    <w:rsid w:val="00471DD9"/>
    <w:rsid w:val="004738B3"/>
    <w:rsid w:val="00473A79"/>
    <w:rsid w:val="00475E03"/>
    <w:rsid w:val="00476723"/>
    <w:rsid w:val="00476C30"/>
    <w:rsid w:val="0047798D"/>
    <w:rsid w:val="0049197D"/>
    <w:rsid w:val="004931DE"/>
    <w:rsid w:val="00494E77"/>
    <w:rsid w:val="004A6083"/>
    <w:rsid w:val="004A6E81"/>
    <w:rsid w:val="004A7653"/>
    <w:rsid w:val="004A7806"/>
    <w:rsid w:val="004B0545"/>
    <w:rsid w:val="004B7E46"/>
    <w:rsid w:val="004C020B"/>
    <w:rsid w:val="004D3745"/>
    <w:rsid w:val="004D3839"/>
    <w:rsid w:val="004D3987"/>
    <w:rsid w:val="004D74E5"/>
    <w:rsid w:val="004D7CF6"/>
    <w:rsid w:val="004E294C"/>
    <w:rsid w:val="004E3132"/>
    <w:rsid w:val="004E340F"/>
    <w:rsid w:val="004E552E"/>
    <w:rsid w:val="004E656D"/>
    <w:rsid w:val="004F0849"/>
    <w:rsid w:val="004F173C"/>
    <w:rsid w:val="004F1B8C"/>
    <w:rsid w:val="004F33F3"/>
    <w:rsid w:val="004F3BE9"/>
    <w:rsid w:val="004F3C3B"/>
    <w:rsid w:val="004F45B0"/>
    <w:rsid w:val="005020C3"/>
    <w:rsid w:val="005025AC"/>
    <w:rsid w:val="0050385C"/>
    <w:rsid w:val="005111F8"/>
    <w:rsid w:val="00512CB2"/>
    <w:rsid w:val="00513FA2"/>
    <w:rsid w:val="00514387"/>
    <w:rsid w:val="00516459"/>
    <w:rsid w:val="00520153"/>
    <w:rsid w:val="0052040C"/>
    <w:rsid w:val="005250D2"/>
    <w:rsid w:val="0052512D"/>
    <w:rsid w:val="005349E1"/>
    <w:rsid w:val="00537EF5"/>
    <w:rsid w:val="0054032C"/>
    <w:rsid w:val="005420CC"/>
    <w:rsid w:val="005434D0"/>
    <w:rsid w:val="0054437C"/>
    <w:rsid w:val="005443FC"/>
    <w:rsid w:val="00546D61"/>
    <w:rsid w:val="00552D6F"/>
    <w:rsid w:val="005555F2"/>
    <w:rsid w:val="005579BF"/>
    <w:rsid w:val="00560C3E"/>
    <w:rsid w:val="005615B4"/>
    <w:rsid w:val="00563468"/>
    <w:rsid w:val="0056388C"/>
    <w:rsid w:val="00564EC2"/>
    <w:rsid w:val="00565EAE"/>
    <w:rsid w:val="00567D8F"/>
    <w:rsid w:val="00573677"/>
    <w:rsid w:val="00575F7D"/>
    <w:rsid w:val="00580383"/>
    <w:rsid w:val="00580E40"/>
    <w:rsid w:val="00581E18"/>
    <w:rsid w:val="00585C47"/>
    <w:rsid w:val="00590731"/>
    <w:rsid w:val="005A506B"/>
    <w:rsid w:val="005A701C"/>
    <w:rsid w:val="005B2444"/>
    <w:rsid w:val="005B2D14"/>
    <w:rsid w:val="005B3140"/>
    <w:rsid w:val="005B73C6"/>
    <w:rsid w:val="005B76C1"/>
    <w:rsid w:val="005C0B05"/>
    <w:rsid w:val="005C53A6"/>
    <w:rsid w:val="005D1156"/>
    <w:rsid w:val="005D1C98"/>
    <w:rsid w:val="005E0681"/>
    <w:rsid w:val="005E3B08"/>
    <w:rsid w:val="005E3FE4"/>
    <w:rsid w:val="005E56D9"/>
    <w:rsid w:val="005E572E"/>
    <w:rsid w:val="005E7DEE"/>
    <w:rsid w:val="005F5576"/>
    <w:rsid w:val="006014AB"/>
    <w:rsid w:val="00605F20"/>
    <w:rsid w:val="0061008A"/>
    <w:rsid w:val="0061680A"/>
    <w:rsid w:val="00616926"/>
    <w:rsid w:val="00623B70"/>
    <w:rsid w:val="0062468D"/>
    <w:rsid w:val="00634D3B"/>
    <w:rsid w:val="0063578B"/>
    <w:rsid w:val="00636B3D"/>
    <w:rsid w:val="006402B2"/>
    <w:rsid w:val="00641025"/>
    <w:rsid w:val="00641D38"/>
    <w:rsid w:val="0064200B"/>
    <w:rsid w:val="00650E98"/>
    <w:rsid w:val="00656C61"/>
    <w:rsid w:val="006672D8"/>
    <w:rsid w:val="006675F9"/>
    <w:rsid w:val="00670D96"/>
    <w:rsid w:val="00672877"/>
    <w:rsid w:val="00674044"/>
    <w:rsid w:val="00681684"/>
    <w:rsid w:val="00683154"/>
    <w:rsid w:val="00690115"/>
    <w:rsid w:val="00690898"/>
    <w:rsid w:val="00693039"/>
    <w:rsid w:val="00693A5A"/>
    <w:rsid w:val="006A5E63"/>
    <w:rsid w:val="006A76F5"/>
    <w:rsid w:val="006B00A6"/>
    <w:rsid w:val="006B302F"/>
    <w:rsid w:val="006B6568"/>
    <w:rsid w:val="006C0873"/>
    <w:rsid w:val="006C64D4"/>
    <w:rsid w:val="006E3854"/>
    <w:rsid w:val="006E53F0"/>
    <w:rsid w:val="006F0B23"/>
    <w:rsid w:val="006F275F"/>
    <w:rsid w:val="006F46C3"/>
    <w:rsid w:val="006F7CDF"/>
    <w:rsid w:val="00700BDB"/>
    <w:rsid w:val="0070121B"/>
    <w:rsid w:val="00701E73"/>
    <w:rsid w:val="00702234"/>
    <w:rsid w:val="00706B8E"/>
    <w:rsid w:val="00711FE2"/>
    <w:rsid w:val="00712649"/>
    <w:rsid w:val="00714BC9"/>
    <w:rsid w:val="00714D9E"/>
    <w:rsid w:val="00723F91"/>
    <w:rsid w:val="00725623"/>
    <w:rsid w:val="007306D6"/>
    <w:rsid w:val="0073176C"/>
    <w:rsid w:val="0073302F"/>
    <w:rsid w:val="00734C7D"/>
    <w:rsid w:val="00742F3F"/>
    <w:rsid w:val="00743059"/>
    <w:rsid w:val="00744F58"/>
    <w:rsid w:val="00750CED"/>
    <w:rsid w:val="00752AAE"/>
    <w:rsid w:val="007530C8"/>
    <w:rsid w:val="00755ADD"/>
    <w:rsid w:val="00760A29"/>
    <w:rsid w:val="0076111A"/>
    <w:rsid w:val="00763A61"/>
    <w:rsid w:val="0077011F"/>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20E"/>
    <w:rsid w:val="007C350D"/>
    <w:rsid w:val="007C3689"/>
    <w:rsid w:val="007C3C9B"/>
    <w:rsid w:val="007D0F00"/>
    <w:rsid w:val="007D3012"/>
    <w:rsid w:val="007D65A7"/>
    <w:rsid w:val="007E3F59"/>
    <w:rsid w:val="007E5043"/>
    <w:rsid w:val="007E5183"/>
    <w:rsid w:val="007E7590"/>
    <w:rsid w:val="007F1B2B"/>
    <w:rsid w:val="007F5E37"/>
    <w:rsid w:val="008004D6"/>
    <w:rsid w:val="0080318F"/>
    <w:rsid w:val="00805E4F"/>
    <w:rsid w:val="00807376"/>
    <w:rsid w:val="008133F9"/>
    <w:rsid w:val="00823AAC"/>
    <w:rsid w:val="00830AFA"/>
    <w:rsid w:val="00840A9D"/>
    <w:rsid w:val="00841EC3"/>
    <w:rsid w:val="008454B9"/>
    <w:rsid w:val="00854C66"/>
    <w:rsid w:val="008553E1"/>
    <w:rsid w:val="00863C1F"/>
    <w:rsid w:val="00875D57"/>
    <w:rsid w:val="0087643B"/>
    <w:rsid w:val="00877669"/>
    <w:rsid w:val="00884EA2"/>
    <w:rsid w:val="008873FD"/>
    <w:rsid w:val="00891F3E"/>
    <w:rsid w:val="00897F92"/>
    <w:rsid w:val="008A64C9"/>
    <w:rsid w:val="008B180A"/>
    <w:rsid w:val="008B24B7"/>
    <w:rsid w:val="008C2CD8"/>
    <w:rsid w:val="008C5743"/>
    <w:rsid w:val="008C68EE"/>
    <w:rsid w:val="008C7F44"/>
    <w:rsid w:val="008D4273"/>
    <w:rsid w:val="008D4EF3"/>
    <w:rsid w:val="008E0E4F"/>
    <w:rsid w:val="008E1BC5"/>
    <w:rsid w:val="008E1FD5"/>
    <w:rsid w:val="008E4139"/>
    <w:rsid w:val="008F2E2D"/>
    <w:rsid w:val="008F322F"/>
    <w:rsid w:val="008F578E"/>
    <w:rsid w:val="00900C32"/>
    <w:rsid w:val="00907DFE"/>
    <w:rsid w:val="0091368D"/>
    <w:rsid w:val="00914596"/>
    <w:rsid w:val="009146BF"/>
    <w:rsid w:val="00915AD4"/>
    <w:rsid w:val="00915EF1"/>
    <w:rsid w:val="00916170"/>
    <w:rsid w:val="00924C08"/>
    <w:rsid w:val="009262CD"/>
    <w:rsid w:val="00927D88"/>
    <w:rsid w:val="00930660"/>
    <w:rsid w:val="00930D1F"/>
    <w:rsid w:val="00935127"/>
    <w:rsid w:val="009352E0"/>
    <w:rsid w:val="0094025E"/>
    <w:rsid w:val="0094256C"/>
    <w:rsid w:val="009425E8"/>
    <w:rsid w:val="0094558C"/>
    <w:rsid w:val="00953F11"/>
    <w:rsid w:val="0096487B"/>
    <w:rsid w:val="009706C1"/>
    <w:rsid w:val="00972334"/>
    <w:rsid w:val="00973581"/>
    <w:rsid w:val="00975B8E"/>
    <w:rsid w:val="00976675"/>
    <w:rsid w:val="00976FBF"/>
    <w:rsid w:val="00984B38"/>
    <w:rsid w:val="009A0636"/>
    <w:rsid w:val="009A6FF5"/>
    <w:rsid w:val="009B2B2A"/>
    <w:rsid w:val="009B2B47"/>
    <w:rsid w:val="009B35DB"/>
    <w:rsid w:val="009C4298"/>
    <w:rsid w:val="009D318C"/>
    <w:rsid w:val="009D4CD4"/>
    <w:rsid w:val="009D51D7"/>
    <w:rsid w:val="009D6B62"/>
    <w:rsid w:val="00A10B8B"/>
    <w:rsid w:val="00A127D2"/>
    <w:rsid w:val="00A20D78"/>
    <w:rsid w:val="00A2174A"/>
    <w:rsid w:val="00A25DB5"/>
    <w:rsid w:val="00A26733"/>
    <w:rsid w:val="00A3595E"/>
    <w:rsid w:val="00A41B90"/>
    <w:rsid w:val="00A42F5B"/>
    <w:rsid w:val="00A44791"/>
    <w:rsid w:val="00A46C7F"/>
    <w:rsid w:val="00A5132F"/>
    <w:rsid w:val="00A6691A"/>
    <w:rsid w:val="00A73245"/>
    <w:rsid w:val="00A7366C"/>
    <w:rsid w:val="00A77145"/>
    <w:rsid w:val="00A82989"/>
    <w:rsid w:val="00A83839"/>
    <w:rsid w:val="00A8491D"/>
    <w:rsid w:val="00A904FE"/>
    <w:rsid w:val="00A9262C"/>
    <w:rsid w:val="00A97E5E"/>
    <w:rsid w:val="00AB3B76"/>
    <w:rsid w:val="00AB61DD"/>
    <w:rsid w:val="00AC222F"/>
    <w:rsid w:val="00AC2CC7"/>
    <w:rsid w:val="00AC7B3B"/>
    <w:rsid w:val="00AD3CE6"/>
    <w:rsid w:val="00AD7215"/>
    <w:rsid w:val="00AE1307"/>
    <w:rsid w:val="00AE1AAC"/>
    <w:rsid w:val="00AE1CCD"/>
    <w:rsid w:val="00AE594D"/>
    <w:rsid w:val="00AE71C3"/>
    <w:rsid w:val="00AE7586"/>
    <w:rsid w:val="00AF6C78"/>
    <w:rsid w:val="00AF7A65"/>
    <w:rsid w:val="00B06710"/>
    <w:rsid w:val="00B07EBF"/>
    <w:rsid w:val="00B166CB"/>
    <w:rsid w:val="00B21002"/>
    <w:rsid w:val="00B21305"/>
    <w:rsid w:val="00B235E1"/>
    <w:rsid w:val="00B2601F"/>
    <w:rsid w:val="00B272CF"/>
    <w:rsid w:val="00B3145D"/>
    <w:rsid w:val="00B34F18"/>
    <w:rsid w:val="00B357BA"/>
    <w:rsid w:val="00B41595"/>
    <w:rsid w:val="00B55B00"/>
    <w:rsid w:val="00B55EA1"/>
    <w:rsid w:val="00B564DB"/>
    <w:rsid w:val="00B62710"/>
    <w:rsid w:val="00B64508"/>
    <w:rsid w:val="00B7136C"/>
    <w:rsid w:val="00B768B6"/>
    <w:rsid w:val="00B816A3"/>
    <w:rsid w:val="00B87BA7"/>
    <w:rsid w:val="00B908D1"/>
    <w:rsid w:val="00B940D1"/>
    <w:rsid w:val="00B974BE"/>
    <w:rsid w:val="00BB3CF7"/>
    <w:rsid w:val="00BB58BD"/>
    <w:rsid w:val="00BB6A26"/>
    <w:rsid w:val="00BB747A"/>
    <w:rsid w:val="00BC1034"/>
    <w:rsid w:val="00BD1449"/>
    <w:rsid w:val="00BE01D8"/>
    <w:rsid w:val="00BE1C36"/>
    <w:rsid w:val="00BE2408"/>
    <w:rsid w:val="00BE3EC6"/>
    <w:rsid w:val="00BE5BEB"/>
    <w:rsid w:val="00BE6528"/>
    <w:rsid w:val="00C0087A"/>
    <w:rsid w:val="00C04443"/>
    <w:rsid w:val="00C0566B"/>
    <w:rsid w:val="00C05F9D"/>
    <w:rsid w:val="00C240C5"/>
    <w:rsid w:val="00C27212"/>
    <w:rsid w:val="00C32329"/>
    <w:rsid w:val="00C34185"/>
    <w:rsid w:val="00C42708"/>
    <w:rsid w:val="00C42BA6"/>
    <w:rsid w:val="00C42DD6"/>
    <w:rsid w:val="00C545E7"/>
    <w:rsid w:val="00C62233"/>
    <w:rsid w:val="00C63052"/>
    <w:rsid w:val="00C66858"/>
    <w:rsid w:val="00C67C95"/>
    <w:rsid w:val="00C72E69"/>
    <w:rsid w:val="00C7411E"/>
    <w:rsid w:val="00C84988"/>
    <w:rsid w:val="00C95101"/>
    <w:rsid w:val="00CA19F5"/>
    <w:rsid w:val="00CA259B"/>
    <w:rsid w:val="00CA4AF6"/>
    <w:rsid w:val="00CA59CA"/>
    <w:rsid w:val="00CB1E91"/>
    <w:rsid w:val="00CB2356"/>
    <w:rsid w:val="00CB4075"/>
    <w:rsid w:val="00CB4E6D"/>
    <w:rsid w:val="00CC23DE"/>
    <w:rsid w:val="00CD1808"/>
    <w:rsid w:val="00CD3E3A"/>
    <w:rsid w:val="00CD7459"/>
    <w:rsid w:val="00CE1090"/>
    <w:rsid w:val="00CE1668"/>
    <w:rsid w:val="00CE55A6"/>
    <w:rsid w:val="00CF13FC"/>
    <w:rsid w:val="00CF274A"/>
    <w:rsid w:val="00CF4AAF"/>
    <w:rsid w:val="00CF561A"/>
    <w:rsid w:val="00CF6C18"/>
    <w:rsid w:val="00CF7EA8"/>
    <w:rsid w:val="00D004DA"/>
    <w:rsid w:val="00D01673"/>
    <w:rsid w:val="00D0309A"/>
    <w:rsid w:val="00D050D7"/>
    <w:rsid w:val="00D07BA4"/>
    <w:rsid w:val="00D109BA"/>
    <w:rsid w:val="00D13931"/>
    <w:rsid w:val="00D176BE"/>
    <w:rsid w:val="00D17C4E"/>
    <w:rsid w:val="00D21359"/>
    <w:rsid w:val="00D215F6"/>
    <w:rsid w:val="00D22BE1"/>
    <w:rsid w:val="00D26907"/>
    <w:rsid w:val="00D2765B"/>
    <w:rsid w:val="00D31DF7"/>
    <w:rsid w:val="00D33B91"/>
    <w:rsid w:val="00D415C6"/>
    <w:rsid w:val="00D420EA"/>
    <w:rsid w:val="00D4639E"/>
    <w:rsid w:val="00D51ABF"/>
    <w:rsid w:val="00D5444B"/>
    <w:rsid w:val="00D55302"/>
    <w:rsid w:val="00D57CBF"/>
    <w:rsid w:val="00D61938"/>
    <w:rsid w:val="00D646C2"/>
    <w:rsid w:val="00D66ABC"/>
    <w:rsid w:val="00D71CFC"/>
    <w:rsid w:val="00D74025"/>
    <w:rsid w:val="00D86024"/>
    <w:rsid w:val="00D912C1"/>
    <w:rsid w:val="00D94CA3"/>
    <w:rsid w:val="00D96595"/>
    <w:rsid w:val="00DA018C"/>
    <w:rsid w:val="00DA3C9D"/>
    <w:rsid w:val="00DB023E"/>
    <w:rsid w:val="00DB064F"/>
    <w:rsid w:val="00DB0F7E"/>
    <w:rsid w:val="00DB1A5A"/>
    <w:rsid w:val="00DB238F"/>
    <w:rsid w:val="00DB5489"/>
    <w:rsid w:val="00DB6924"/>
    <w:rsid w:val="00DB6C98"/>
    <w:rsid w:val="00DC5FBA"/>
    <w:rsid w:val="00DC69DC"/>
    <w:rsid w:val="00DC701C"/>
    <w:rsid w:val="00DD36DE"/>
    <w:rsid w:val="00DD7F91"/>
    <w:rsid w:val="00DE1776"/>
    <w:rsid w:val="00DE1F45"/>
    <w:rsid w:val="00DF6FA6"/>
    <w:rsid w:val="00DF7CE7"/>
    <w:rsid w:val="00E00376"/>
    <w:rsid w:val="00E01016"/>
    <w:rsid w:val="00E043B1"/>
    <w:rsid w:val="00E14EBD"/>
    <w:rsid w:val="00E16734"/>
    <w:rsid w:val="00E23260"/>
    <w:rsid w:val="00E2367A"/>
    <w:rsid w:val="00E27BC7"/>
    <w:rsid w:val="00E33CB2"/>
    <w:rsid w:val="00E35FC9"/>
    <w:rsid w:val="00E377A4"/>
    <w:rsid w:val="00E41346"/>
    <w:rsid w:val="00E420E9"/>
    <w:rsid w:val="00E4635D"/>
    <w:rsid w:val="00E47015"/>
    <w:rsid w:val="00E472E8"/>
    <w:rsid w:val="00E57C0A"/>
    <w:rsid w:val="00E61D76"/>
    <w:rsid w:val="00E674DB"/>
    <w:rsid w:val="00E70912"/>
    <w:rsid w:val="00E70E5B"/>
    <w:rsid w:val="00E75F28"/>
    <w:rsid w:val="00E90AA6"/>
    <w:rsid w:val="00E916F5"/>
    <w:rsid w:val="00E9563E"/>
    <w:rsid w:val="00E97622"/>
    <w:rsid w:val="00E977B8"/>
    <w:rsid w:val="00E97AD1"/>
    <w:rsid w:val="00EA109B"/>
    <w:rsid w:val="00EA15A8"/>
    <w:rsid w:val="00EA2926"/>
    <w:rsid w:val="00EB2CDE"/>
    <w:rsid w:val="00EC1A81"/>
    <w:rsid w:val="00EC6570"/>
    <w:rsid w:val="00EC7620"/>
    <w:rsid w:val="00EC7E5C"/>
    <w:rsid w:val="00ED16FA"/>
    <w:rsid w:val="00ED78F1"/>
    <w:rsid w:val="00EE42A3"/>
    <w:rsid w:val="00EE4DCA"/>
    <w:rsid w:val="00EF0F62"/>
    <w:rsid w:val="00F007E1"/>
    <w:rsid w:val="00F0134E"/>
    <w:rsid w:val="00F057C6"/>
    <w:rsid w:val="00F06AE0"/>
    <w:rsid w:val="00F132E5"/>
    <w:rsid w:val="00F158FA"/>
    <w:rsid w:val="00F17D47"/>
    <w:rsid w:val="00F17D96"/>
    <w:rsid w:val="00F22565"/>
    <w:rsid w:val="00F3380E"/>
    <w:rsid w:val="00F354F6"/>
    <w:rsid w:val="00F40837"/>
    <w:rsid w:val="00F42F79"/>
    <w:rsid w:val="00F44A26"/>
    <w:rsid w:val="00F47773"/>
    <w:rsid w:val="00F5019D"/>
    <w:rsid w:val="00F56308"/>
    <w:rsid w:val="00F634D6"/>
    <w:rsid w:val="00F64385"/>
    <w:rsid w:val="00F6473F"/>
    <w:rsid w:val="00F76366"/>
    <w:rsid w:val="00F772C9"/>
    <w:rsid w:val="00F805C0"/>
    <w:rsid w:val="00FB4261"/>
    <w:rsid w:val="00FB43B1"/>
    <w:rsid w:val="00FC0608"/>
    <w:rsid w:val="00FC2155"/>
    <w:rsid w:val="00FC37FC"/>
    <w:rsid w:val="00FC41A7"/>
    <w:rsid w:val="00FC7B55"/>
    <w:rsid w:val="00FD53ED"/>
    <w:rsid w:val="00FD675B"/>
    <w:rsid w:val="00FD7483"/>
    <w:rsid w:val="00FE352F"/>
    <w:rsid w:val="00FE380E"/>
    <w:rsid w:val="00FE4404"/>
    <w:rsid w:val="00FF3D19"/>
    <w:rsid w:val="00FF48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unhideWhenUsed/>
    <w:rsid w:val="005C53A6"/>
    <w:pPr>
      <w:spacing w:before="100" w:beforeAutospacing="1" w:after="100" w:afterAutospacing="1"/>
    </w:pPr>
    <w:rPr>
      <w:rFonts w:ascii="Times" w:eastAsiaTheme="minorEastAsia" w:hAnsi="Times" w:cs="Times New Roman"/>
      <w:szCs w:val="20"/>
    </w:rPr>
  </w:style>
  <w:style w:type="character" w:customStyle="1" w:styleId="AuthorYear">
    <w:name w:val="AuthorYear"/>
    <w:uiPriority w:val="1"/>
    <w:qFormat/>
    <w:rsid w:val="007E7590"/>
    <w:rPr>
      <w:rFonts w:ascii="Georgia" w:hAnsi="Georgia"/>
      <w:b/>
      <w:sz w:val="24"/>
    </w:rPr>
  </w:style>
  <w:style w:type="paragraph" w:styleId="DocumentMap">
    <w:name w:val="Document Map"/>
    <w:basedOn w:val="Normal"/>
    <w:link w:val="DocumentMapChar"/>
    <w:uiPriority w:val="99"/>
    <w:semiHidden/>
    <w:rsid w:val="00ED16FA"/>
    <w:rPr>
      <w:rFonts w:ascii="Tahoma" w:hAnsi="Tahoma" w:cs="Tahoma"/>
      <w:sz w:val="16"/>
      <w:szCs w:val="16"/>
    </w:rPr>
  </w:style>
  <w:style w:type="character" w:customStyle="1" w:styleId="DocumentMapChar">
    <w:name w:val="Document Map Char"/>
    <w:basedOn w:val="DefaultParagraphFont"/>
    <w:link w:val="DocumentMap"/>
    <w:uiPriority w:val="99"/>
    <w:semiHidden/>
    <w:rsid w:val="00ED16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unhideWhenUsed/>
    <w:rsid w:val="005C53A6"/>
    <w:pPr>
      <w:spacing w:before="100" w:beforeAutospacing="1" w:after="100" w:afterAutospacing="1"/>
    </w:pPr>
    <w:rPr>
      <w:rFonts w:ascii="Times" w:eastAsiaTheme="minorEastAsia" w:hAnsi="Times" w:cs="Times New Roman"/>
      <w:szCs w:val="20"/>
    </w:rPr>
  </w:style>
  <w:style w:type="character" w:customStyle="1" w:styleId="AuthorYear">
    <w:name w:val="AuthorYear"/>
    <w:uiPriority w:val="1"/>
    <w:qFormat/>
    <w:rsid w:val="007E7590"/>
    <w:rPr>
      <w:rFonts w:ascii="Georgia" w:hAnsi="Georgia"/>
      <w:b/>
      <w:sz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tlantablackstar.com/2012/12/19/why-washington-wont-admit-the-cuban-embargo-has-failed/" TargetMode="External"/><Relationship Id="rId18" Type="http://schemas.openxmlformats.org/officeDocument/2006/relationships/hyperlink" Target="http://www.nytimes.com/2012/11/20/world/americas/changes-in-cuba-create-support-for-easing-embargo.html?pagewanted=all&amp;_r=0" TargetMode="External"/><Relationship Id="rId26" Type="http://schemas.openxmlformats.org/officeDocument/2006/relationships/hyperlink" Target="https://farmworkersforum.wordpress.com/2011/04/14/h-2a-hearing-airs-problems-but-no-solutions/" TargetMode="External"/><Relationship Id="rId39" Type="http://schemas.openxmlformats.org/officeDocument/2006/relationships/hyperlink" Target="http://www.huffingtonpost.com/dan-pfeiffer/president-obamas-vision-f_b_3634761.html" TargetMode="External"/><Relationship Id="rId21" Type="http://schemas.openxmlformats.org/officeDocument/2006/relationships/hyperlink" Target="http://finance.townhall.com/columnists/maritanoon/2013/07/14/green-energys-too-expensive-n1640297" TargetMode="External"/><Relationship Id="rId34" Type="http://schemas.openxmlformats.org/officeDocument/2006/relationships/hyperlink" Target="http://www.lehighvalleylive.com/breaking-news/index.ssf/2013/07/local_republican_congressmen_t.html" TargetMode="External"/><Relationship Id="rId42" Type="http://schemas.openxmlformats.org/officeDocument/2006/relationships/hyperlink" Target="http://nbclatino.com/2013/07/22/gutierrez-house-has-enough-votes-for-immigration-reform-now-we-need-to-get-it-done/" TargetMode="External"/><Relationship Id="rId47" Type="http://schemas.openxmlformats.org/officeDocument/2006/relationships/hyperlink" Target="http://redalertpolitics.com/2013/07/17/progressives-leak-strategy-to-pass-immigration-reform-welcome-house-gop-bill/" TargetMode="External"/><Relationship Id="rId50" Type="http://schemas.openxmlformats.org/officeDocument/2006/relationships/hyperlink" Target="http://www.tucsonsentinel.com/local/report/071013_dems_immig_reform/dems-push-as-gop-weighs-next-steps-immigration-reform/" TargetMode="External"/><Relationship Id="rId55" Type="http://schemas.openxmlformats.org/officeDocument/2006/relationships/hyperlink" Target="http://stream.wsj.com/story/latest-headlines/SS-2-63399/SS-2-273142/" TargetMode="External"/><Relationship Id="rId63" Type="http://schemas.openxmlformats.org/officeDocument/2006/relationships/hyperlink" Target="http://www.businessweek.com/articles/2013-07-22/to-remain-tops-in-innovation-the-u-dot-s-dot-needs-immigration-reform"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orldpress.org/Americas/3907.cfm" TargetMode="External"/><Relationship Id="rId29" Type="http://schemas.openxmlformats.org/officeDocument/2006/relationships/hyperlink" Target="http://www.thedailybeast.com/articles/2013/07/18/immigration-reform-isn-t-dead-in-the-house-here-s-who-can-save-it.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onsortiumnews.com/2012/09/19/cubas-post-castro-future/" TargetMode="External"/><Relationship Id="rId24" Type="http://schemas.openxmlformats.org/officeDocument/2006/relationships/hyperlink" Target="http://www.mcclatchydc.com/2013/02/03/181876/republican-energy-plan-calls-for.html" TargetMode="External"/><Relationship Id="rId32" Type="http://schemas.openxmlformats.org/officeDocument/2006/relationships/hyperlink" Target="http://thecaucus.blogs.nytimes.com/2013/07/18/boehner-optimistic-about-immigration-bill/" TargetMode="External"/><Relationship Id="rId37" Type="http://schemas.openxmlformats.org/officeDocument/2006/relationships/hyperlink" Target="http://abcnews.go.com/author/jordan_fabian" TargetMode="External"/><Relationship Id="rId40" Type="http://schemas.openxmlformats.org/officeDocument/2006/relationships/hyperlink" Target="http://www.newsmax.com/politics/obama-immigration-reform/2013/07/22/id/516425" TargetMode="External"/><Relationship Id="rId45" Type="http://schemas.openxmlformats.org/officeDocument/2006/relationships/hyperlink" Target="http://redalertpolitics.com/2013/06/30/sen-schumer-senate-immigration-bill-will-pass-the-house/" TargetMode="External"/><Relationship Id="rId53" Type="http://schemas.openxmlformats.org/officeDocument/2006/relationships/hyperlink" Target="http://news.yahoo.com/momentum-comprehensive-immigration-reform-collapsed-house-080007245.html" TargetMode="External"/><Relationship Id="rId58" Type="http://schemas.openxmlformats.org/officeDocument/2006/relationships/hyperlink" Target="http://investing.businessweek.com/research/stocks/snapshot/snapshot.asp?ticker=000063:CH" TargetMode="External"/><Relationship Id="rId66" Type="http://schemas.openxmlformats.org/officeDocument/2006/relationships/hyperlink" Target="http://www.businessinsider.com/poll-obama-approval-rating-guns-economy-immigration-2013-5" TargetMode="External"/><Relationship Id="rId5" Type="http://schemas.openxmlformats.org/officeDocument/2006/relationships/settings" Target="settings.xml"/><Relationship Id="rId15" Type="http://schemas.openxmlformats.org/officeDocument/2006/relationships/hyperlink" Target="http://otherwords.org/our_failed_cuba_policy_fixation/" TargetMode="External"/><Relationship Id="rId23" Type="http://schemas.openxmlformats.org/officeDocument/2006/relationships/hyperlink" Target="http://www.people-press.org/2011/11/10/partisan-divide-over-alternative-energy-widens/" TargetMode="External"/><Relationship Id="rId28" Type="http://schemas.openxmlformats.org/officeDocument/2006/relationships/hyperlink" Target="http://www.newsmax.com/Newsfront/gang-eight-immigration-House/2013/07/17/id/515556" TargetMode="External"/><Relationship Id="rId36" Type="http://schemas.openxmlformats.org/officeDocument/2006/relationships/hyperlink" Target="http://www.huffingtonpost.com/2013/07/16/gang-of-eight-house-republicans_n_3607357.html" TargetMode="External"/><Relationship Id="rId49" Type="http://schemas.openxmlformats.org/officeDocument/2006/relationships/hyperlink" Target="http://www.masslive.com/politics/index.ssf/2013/07/immigration_reform_supporters.html" TargetMode="External"/><Relationship Id="rId57" Type="http://schemas.openxmlformats.org/officeDocument/2006/relationships/hyperlink" Target="http://arxiv.org/abs/0911.3421" TargetMode="External"/><Relationship Id="rId61" Type="http://schemas.openxmlformats.org/officeDocument/2006/relationships/hyperlink" Target="http://www.globalinnovationindex.org/content.aspx?page=gii-full-report-2013" TargetMode="External"/><Relationship Id="rId10" Type="http://schemas.openxmlformats.org/officeDocument/2006/relationships/hyperlink" Target="http://www.telegraph.co.uk/news/worldnews/centralamericaandthecaribbean/cuba/8544870/US-could-lift-Cuba-embargo-after-oil-discovery.html" TargetMode="External"/><Relationship Id="rId19" Type="http://schemas.openxmlformats.org/officeDocument/2006/relationships/hyperlink" Target="http://www.fas.org/sgp/crs/row/RL32724.pdf" TargetMode="External"/><Relationship Id="rId31" Type="http://schemas.openxmlformats.org/officeDocument/2006/relationships/hyperlink" Target="http://www.yakimaherald.com/news/yhr/sunday/1333783-14/immigration-reform-alive-and-well-in-house-" TargetMode="External"/><Relationship Id="rId44" Type="http://schemas.openxmlformats.org/officeDocument/2006/relationships/hyperlink" Target="http://www.scpr.org/blogs/multiamerican/2013/07/19/14306/in-immigration-news-a-word-losing-its-punch-reform/" TargetMode="External"/><Relationship Id="rId52" Type="http://schemas.openxmlformats.org/officeDocument/2006/relationships/hyperlink" Target="http://www.abqjournal.com/main/220929/opinion/house-gop-doesnt-want-comprehensive-immigration-reform.html" TargetMode="External"/><Relationship Id="rId60" Type="http://schemas.openxmlformats.org/officeDocument/2006/relationships/hyperlink" Target="http://www.globalinnovationindex.org/content.aspx?page=gii-full-report-2013" TargetMode="External"/><Relationship Id="rId65" Type="http://schemas.openxmlformats.org/officeDocument/2006/relationships/hyperlink" Target="http://www.usnews.com/opinion/blogs/economic-intelligence/2013/07/17/immigration-reform-can-spur-a-housing-market-recovery" TargetMode="External"/><Relationship Id="rId4" Type="http://schemas.openxmlformats.org/officeDocument/2006/relationships/styles" Target="styles.xml"/><Relationship Id="rId9" Type="http://schemas.openxmlformats.org/officeDocument/2006/relationships/hyperlink" Target="http://www.fas.org/sgp/crs/row/R43024.pdf" TargetMode="External"/><Relationship Id="rId14" Type="http://schemas.openxmlformats.org/officeDocument/2006/relationships/hyperlink" Target="http://www.cfr.org/cuba/us-cuba-relations/p11113" TargetMode="External"/><Relationship Id="rId22" Type="http://schemas.openxmlformats.org/officeDocument/2006/relationships/hyperlink" Target="http://climatecrocks.com/2011/04/07/wisconsin-republicans-and-apparently-all-republicans-hate-new-energy-continued/" TargetMode="External"/><Relationship Id="rId27" Type="http://schemas.openxmlformats.org/officeDocument/2006/relationships/hyperlink" Target="http://www.voxxi.com/lawmakers-road-trip-immigration-reform/" TargetMode="External"/><Relationship Id="rId30" Type="http://schemas.openxmlformats.org/officeDocument/2006/relationships/hyperlink" Target="http://www.huffingtonpost.com/simon-rosenberg/immigration-reform-is-ver_b_3617406.html" TargetMode="External"/><Relationship Id="rId35" Type="http://schemas.openxmlformats.org/officeDocument/2006/relationships/hyperlink" Target="http://www.nationaljournal.com/congress/senate-gang-orders-lobbyists-to-target-house-gop-20130721" TargetMode="External"/><Relationship Id="rId43" Type="http://schemas.openxmlformats.org/officeDocument/2006/relationships/hyperlink" Target="http://www.nationalreview.com/corner/354184/luis-gutierrez-says-he-has-enough-gop-votes-pass-immigration-reform-house-sterling" TargetMode="External"/><Relationship Id="rId48" Type="http://schemas.openxmlformats.org/officeDocument/2006/relationships/hyperlink" Target="http://www.washingtonpost.com/blogs/plum-line/wp/2013/07/17/bipartisan-group-in-house-closes-in-on-immigration-reform-compromise/" TargetMode="External"/><Relationship Id="rId56" Type="http://schemas.openxmlformats.org/officeDocument/2006/relationships/hyperlink" Target="http://www.businessweek.com/articles/2013-07-22/to-remain-tops-in-innovation-the-u-dot-s-dot-needs-immigration-reform" TargetMode="External"/><Relationship Id="rId64" Type="http://schemas.openxmlformats.org/officeDocument/2006/relationships/hyperlink" Target="http://online.wsj.com/article/SB10001424127887323664204578610161344880542.html"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hngn.com/articles/8322/20130722/immigration-reform-bill-boehner-unlikely-push-house-pass-law-video.htm" TargetMode="External"/><Relationship Id="rId3" Type="http://schemas.openxmlformats.org/officeDocument/2006/relationships/customXml" Target="../customXml/item3.xml"/><Relationship Id="rId12" Type="http://schemas.openxmlformats.org/officeDocument/2006/relationships/hyperlink" Target="http://www.cato.org/publications/commentary/its-time-finally-end-cuban-embargo" TargetMode="External"/><Relationship Id="rId17" Type="http://schemas.openxmlformats.org/officeDocument/2006/relationships/hyperlink" Target="http://webcache.googleusercontent.com/search?q=cache:http://www.capitolhillcubans.com/2013/02/juan-williams-dont-lift-us-embargo-on.html" TargetMode="External"/><Relationship Id="rId25" Type="http://schemas.openxmlformats.org/officeDocument/2006/relationships/hyperlink" Target="http://www.mcclatchydc.com/2011/04/13/v-print/112127/guest-farm-worker-program-not.html" TargetMode="External"/><Relationship Id="rId33" Type="http://schemas.openxmlformats.org/officeDocument/2006/relationships/hyperlink" Target="http://www.politico.com/story/2013/07/boehner-immigration-reform-pass-before-debt-hike-94425.html" TargetMode="External"/><Relationship Id="rId38" Type="http://schemas.openxmlformats.org/officeDocument/2006/relationships/hyperlink" Target="http://livewire.talkingpointsmemo.com/entry/sanford-congress-will-pass-immigration-bill-with-pathway" TargetMode="External"/><Relationship Id="rId46" Type="http://schemas.openxmlformats.org/officeDocument/2006/relationships/hyperlink" Target="http://charleston.patch.com/groups/politics-and-elections/p/mark-sanford-senate-version-of-immigration-bill-will-ultimately-pass" TargetMode="External"/><Relationship Id="rId59" Type="http://schemas.openxmlformats.org/officeDocument/2006/relationships/hyperlink" Target="http://www.globalinnovationindex.org/content.aspx?page=gii-full-report-2013" TargetMode="External"/><Relationship Id="rId67" Type="http://schemas.openxmlformats.org/officeDocument/2006/relationships/hyperlink" Target="http://www.sltrib.com/sltrib/world/56624890-68/bill-boehner-immigration-immigrants.html.csp" TargetMode="External"/><Relationship Id="rId20" Type="http://schemas.openxmlformats.org/officeDocument/2006/relationships/hyperlink" Target="http://freebeacon.com/red-light/" TargetMode="External"/><Relationship Id="rId41" Type="http://schemas.openxmlformats.org/officeDocument/2006/relationships/hyperlink" Target="http://www.politico.com/story/2013/07/obama-rallies-supporters-economy-94598.html" TargetMode="External"/><Relationship Id="rId54" Type="http://schemas.openxmlformats.org/officeDocument/2006/relationships/hyperlink" Target="http://www.huffingtonpost.com/2013/07/18/john-mccain-immigration_n_3619166.html" TargetMode="External"/><Relationship Id="rId62" Type="http://schemas.openxmlformats.org/officeDocument/2006/relationships/hyperlink" Target="http://www.kauffman.org/research-and-policy/the-immigrant-exodus-why-america-is-losing-the-global-race-to-capture-entrepreneurial-talent.aspx" TargetMode="External"/><Relationship Id="rId70"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44</Pages>
  <Words>17935</Words>
  <Characters>102236</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119932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Team 2012</dc:creator>
  <cp:lastModifiedBy>Owner, Team 2011</cp:lastModifiedBy>
  <cp:revision>2</cp:revision>
  <dcterms:created xsi:type="dcterms:W3CDTF">2013-08-06T14:36:00Z</dcterms:created>
  <dcterms:modified xsi:type="dcterms:W3CDTF">2013-08-06T14:36:00Z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