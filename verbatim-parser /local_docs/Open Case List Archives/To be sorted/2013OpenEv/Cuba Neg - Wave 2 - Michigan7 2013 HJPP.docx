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949" w:rsidRDefault="00024949" w:rsidP="00024949">
      <w:pPr>
        <w:pStyle w:val="Heading1"/>
      </w:pPr>
      <w:bookmarkStart w:id="0" w:name="_GoBack"/>
      <w:bookmarkEnd w:id="0"/>
      <w:r>
        <w:t>Negative</w:t>
      </w:r>
    </w:p>
    <w:p w:rsidR="00024949" w:rsidRDefault="00024949" w:rsidP="00024949"/>
    <w:p w:rsidR="00024949" w:rsidRDefault="00024949" w:rsidP="00024949"/>
    <w:p w:rsidR="00024949" w:rsidRDefault="00024949" w:rsidP="00024949">
      <w:pPr>
        <w:pStyle w:val="Heading2"/>
      </w:pPr>
      <w:r>
        <w:lastRenderedPageBreak/>
        <w:t>Gradualism</w:t>
      </w:r>
    </w:p>
    <w:p w:rsidR="00024949" w:rsidRDefault="00024949" w:rsidP="00024949"/>
    <w:p w:rsidR="00024949" w:rsidRDefault="00024949" w:rsidP="00024949">
      <w:pPr>
        <w:pStyle w:val="Heading3"/>
      </w:pPr>
      <w:r>
        <w:lastRenderedPageBreak/>
        <w:t>1nc gradualism</w:t>
      </w:r>
    </w:p>
    <w:p w:rsidR="00024949" w:rsidRDefault="00024949" w:rsidP="00024949"/>
    <w:p w:rsidR="00024949" w:rsidRDefault="00024949" w:rsidP="00024949">
      <w:pPr>
        <w:pStyle w:val="Heading4"/>
      </w:pPr>
      <w:r>
        <w:t>The Cuban transition will be gradual and stable – Diaz-Canel makes a political transition inevitable</w:t>
      </w:r>
    </w:p>
    <w:p w:rsidR="00024949" w:rsidRDefault="00024949" w:rsidP="00024949">
      <w:r w:rsidRPr="00F14CB1">
        <w:rPr>
          <w:b/>
        </w:rPr>
        <w:t>López-Levy, 13</w:t>
      </w:r>
      <w:r>
        <w:t xml:space="preserve"> - PhD candidate at the Josef Korbel School of International Studies at the University of Denver (Arturo, “Getting Ready for Post-Castro Cuba,” The National Interest, 4/10, </w:t>
      </w:r>
      <w:hyperlink r:id="rId11" w:history="1">
        <w:r w:rsidRPr="00F362C8">
          <w:rPr>
            <w:rStyle w:val="Hyperlink"/>
          </w:rPr>
          <w:t>http://nationalinterest.org/commentary/getting-ready-post-castro-cuba-8316</w:t>
        </w:r>
      </w:hyperlink>
      <w:r>
        <w:t>)</w:t>
      </w:r>
    </w:p>
    <w:p w:rsidR="00024949" w:rsidRPr="00F14CB1" w:rsidRDefault="00024949" w:rsidP="00024949"/>
    <w:p w:rsidR="00024949" w:rsidRDefault="00024949" w:rsidP="00024949">
      <w:r>
        <w:t xml:space="preserve">In the last five years, </w:t>
      </w:r>
      <w:r w:rsidRPr="009440B8">
        <w:rPr>
          <w:rStyle w:val="TitleChar"/>
        </w:rPr>
        <w:t>the Cuban government has created an important institutional foundation for a parallel transition to a mixed economy</w:t>
      </w:r>
      <w:r>
        <w:t xml:space="preserve"> (symbolized by the encouragement of non-state-sector firms) and a post-totalitarian relationship between the state and civil society (symbolized by relaxed travel restrictions).</w:t>
      </w:r>
    </w:p>
    <w:p w:rsidR="00024949" w:rsidRDefault="00024949" w:rsidP="00024949">
      <w:r>
        <w:t xml:space="preserve">With the election of a new Council of State in February, the last phase of the transition to the post-Castro era began. Raúl Castro was reelected to the presidency, and for the first time a leader born after 1959, Miguel Díaz-Canel, became his second in command. </w:t>
      </w:r>
      <w:r w:rsidRPr="009440B8">
        <w:rPr>
          <w:rStyle w:val="TitleChar"/>
        </w:rPr>
        <w:t>Although this gradual transition is unfolding with the same party and president in power, one can begin to discern a new leadership and changing priorities</w:t>
      </w:r>
      <w:r>
        <w:t>.</w:t>
      </w:r>
    </w:p>
    <w:p w:rsidR="00024949" w:rsidRDefault="00024949" w:rsidP="00024949">
      <w:r>
        <w:t>Looking at the Communist Party as a corporation (an analogy that should not be abused), Díaz-Canel is a manager who has served at various levels of the production chain. He worked at its foundation, as a university teacher and youth leader. Later, in the strategic provinces of Villa Clara and Holguin, he administered the implementation of economic reforms and directed the opening of the economy to foreign investment and tourism—all while maintaining party control over both processes.</w:t>
      </w:r>
    </w:p>
    <w:p w:rsidR="00024949" w:rsidRPr="00F14CB1" w:rsidRDefault="00024949" w:rsidP="00024949">
      <w:pPr>
        <w:rPr>
          <w:bCs/>
          <w:u w:val="single"/>
        </w:rPr>
      </w:pPr>
      <w:r w:rsidRPr="009440B8">
        <w:rPr>
          <w:rStyle w:val="TitleChar"/>
        </w:rPr>
        <w:t>Díaz-Canel is part of the network of provincial party czars who are important in the implementation of the proposed changes</w:t>
      </w:r>
      <w:r>
        <w:t xml:space="preserve">, particularly decentralization. Having worked in central and eastern Cuba, </w:t>
      </w:r>
      <w:r w:rsidRPr="009440B8">
        <w:rPr>
          <w:rStyle w:val="TitleChar"/>
        </w:rPr>
        <w:t>the new first vice president has cordial ties with regional commanders of the armed forces</w:t>
      </w:r>
      <w:r>
        <w:t xml:space="preserve">—the other pillar, along with the Communist Party, of the current Cuban system. He is a civilian, the first in the line of succession to have little military experience. But </w:t>
      </w:r>
      <w:r w:rsidRPr="009440B8">
        <w:rPr>
          <w:rStyle w:val="TitleChar"/>
        </w:rPr>
        <w:t>he is steeped in the networks of power and well versed in carefully managing reform.</w:t>
      </w:r>
    </w:p>
    <w:p w:rsidR="00024949" w:rsidRDefault="00024949" w:rsidP="00024949">
      <w:r>
        <w:t>Challenges for Cuban Leaders</w:t>
      </w:r>
    </w:p>
    <w:p w:rsidR="00024949" w:rsidRDefault="00024949" w:rsidP="00024949">
      <w:r w:rsidRPr="00F14CB1">
        <w:rPr>
          <w:rStyle w:val="TitleChar"/>
        </w:rPr>
        <w:t>If Cuba implements the type of mixed economy</w:t>
      </w:r>
      <w:r>
        <w:t xml:space="preserve"> proposed by the last Congress of the Communist Party—a new, more vital relationship with its diaspora and the world—</w:t>
      </w:r>
      <w:r w:rsidRPr="00F14CB1">
        <w:rPr>
          <w:rStyle w:val="TitleChar"/>
        </w:rPr>
        <w:t>it may also experience a political transformation. As the economy and society change, the political status quo cannot hold. The rise of market mechanisms and an autonomous non-state sector will reinforce the newly open flows of information, investment and technology</w:t>
      </w:r>
      <w:r>
        <w:t>. These new sectors will seek representation in the political arena. Citizens will have greater access to the Internet, and will be able to associate more horizontally.</w:t>
      </w:r>
    </w:p>
    <w:p w:rsidR="00024949" w:rsidRDefault="00024949" w:rsidP="00024949">
      <w:r>
        <w:t xml:space="preserve">For at least the next five years, </w:t>
      </w:r>
      <w:r w:rsidRPr="00F14CB1">
        <w:rPr>
          <w:rStyle w:val="TitleChar"/>
        </w:rPr>
        <w:t>this does not imply a transition to multiparty democracy. But economic liberalization will force an expansion of the current system</w:t>
      </w:r>
      <w:r>
        <w:t>. Economic and migration opportunities will channel some of the energy in the direction of new businesses and travel, but it will not be enough. The party system will be reformed in order to remain at the helm of social and economic life. Political liberalization will probably start in the lower rungs of government, allowing citizens to vent their frustrations at that level. Raúl Castro’s decision to limit leadership positions to two terms, at a time when the older generation is leaving power by attrition, will result in a more institutionalized leadership that promotes younger leaders in an orderly fashion.</w:t>
      </w:r>
    </w:p>
    <w:p w:rsidR="00024949" w:rsidRDefault="00024949" w:rsidP="00024949"/>
    <w:p w:rsidR="00024949" w:rsidRDefault="00024949" w:rsidP="00024949">
      <w:pPr>
        <w:pStyle w:val="Heading4"/>
      </w:pPr>
      <w:r>
        <w:lastRenderedPageBreak/>
        <w:t xml:space="preserve">Lifting the Embargo would pressure Cuba for rapid reforms </w:t>
      </w:r>
    </w:p>
    <w:p w:rsidR="00024949" w:rsidRDefault="00024949" w:rsidP="00024949">
      <w:r w:rsidRPr="004F34C5">
        <w:rPr>
          <w:b/>
        </w:rPr>
        <w:t>Cave, 12</w:t>
      </w:r>
      <w:r>
        <w:t xml:space="preserve"> – foreign correspondent for The New York Times, based in Mexico City and has a B.A. from Boston College and an M.S. from Columbia University's Graduate School of Journalism (Damien, “Easing of Restraints in Cuba Renews Debate on U.S. Embargo”, NY Times, 11/19/12, </w:t>
      </w:r>
      <w:hyperlink r:id="rId12" w:history="1">
        <w:r w:rsidRPr="006B36DF">
          <w:rPr>
            <w:rStyle w:val="Hyperlink"/>
          </w:rPr>
          <w:t>http://www.nytimes.com/2012/11/20/world/americas/changes-in-cuba-create-support-for-easing-embargo.html?pagewanted=all&amp;_r=0)//EX</w:t>
        </w:r>
      </w:hyperlink>
    </w:p>
    <w:p w:rsidR="00024949" w:rsidRDefault="00024949" w:rsidP="00024949"/>
    <w:p w:rsidR="00024949" w:rsidRDefault="00024949" w:rsidP="00024949">
      <w:r>
        <w:t xml:space="preserve">Still, </w:t>
      </w:r>
      <w:r w:rsidRPr="001D7934">
        <w:rPr>
          <w:rStyle w:val="TitleChar"/>
        </w:rPr>
        <w:t>in a country where Cubans “resolve” their way around government restrictions every day</w:t>
      </w:r>
      <w:r>
        <w:t xml:space="preserve"> (private deals with customs agents are common), </w:t>
      </w:r>
      <w:r w:rsidRPr="001D7934">
        <w:rPr>
          <w:rStyle w:val="TitleChar"/>
        </w:rPr>
        <w:t>many Cubans anticipate real benefits should the United States change course.</w:t>
      </w:r>
      <w:r>
        <w:t xml:space="preserve"> Mr. López, a meticulous mechanic who wears plastic gloves to avoid dirtying his fingers, said </w:t>
      </w:r>
      <w:r w:rsidRPr="001D7934">
        <w:t>legalizing imports and investment would create a flood of the supplies that businesses needed, overwhelming the government’s controls while lowering prices and creating more work apart from the state</w:t>
      </w:r>
      <w:r>
        <w:t>.</w:t>
      </w:r>
      <w:r w:rsidRPr="004F34C5">
        <w:rPr>
          <w:sz w:val="12"/>
        </w:rPr>
        <w:t xml:space="preserve"> </w:t>
      </w:r>
      <w:r>
        <w:t xml:space="preserve">Other </w:t>
      </w:r>
      <w:r w:rsidRPr="001D7934">
        <w:rPr>
          <w:rStyle w:val="TitleChar"/>
        </w:rPr>
        <w:t>Cubans, including political dissidents, say softening the embargo would increase the pressure for more rapid change by undermining one of the government’s main excuses for failing to provide freedom, economic opportunity or just basic supplies</w:t>
      </w:r>
      <w:r>
        <w:t>.</w:t>
      </w:r>
      <w:r w:rsidRPr="004F34C5">
        <w:rPr>
          <w:sz w:val="12"/>
        </w:rPr>
        <w:t xml:space="preserve"> </w:t>
      </w:r>
      <w:r>
        <w:t>“Last month, someone asked me to redo their kitchen, but I told them I couldn’t do it because I didn’t have the materials,” said Pedro José, 49, a licensed carpenter in Havana who did not want his last name published to avoid government pressure.</w:t>
      </w:r>
      <w:r w:rsidRPr="004F34C5">
        <w:rPr>
          <w:sz w:val="12"/>
        </w:rPr>
        <w:t xml:space="preserve"> </w:t>
      </w:r>
      <w:r>
        <w:t>“Look around — Cuba is destroyed,” he added, waving a hand toward a colonial building blushing with circles of faded pink paint from the 1950s. “There is a lot of work to be done.”</w:t>
      </w:r>
    </w:p>
    <w:p w:rsidR="00024949" w:rsidRDefault="00024949" w:rsidP="00024949"/>
    <w:p w:rsidR="00024949" w:rsidRDefault="00024949" w:rsidP="00024949">
      <w:pPr>
        <w:pStyle w:val="Heading4"/>
      </w:pPr>
      <w:r>
        <w:t>Slow change key to Cuban reform - avoids rapid regime collapse</w:t>
      </w:r>
    </w:p>
    <w:p w:rsidR="00024949" w:rsidRDefault="00024949" w:rsidP="00024949">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13" w:history="1">
        <w:r w:rsidRPr="009174E0">
          <w:rPr>
            <w:rStyle w:val="Hyperlink"/>
          </w:rPr>
          <w:t>http://www.brookings.edu/~/media/research/files/papers/2011/11/18%20cuba%20feinberg/1118_cuba_feinberg.pdf)//ID</w:t>
        </w:r>
      </w:hyperlink>
      <w:r>
        <w:t xml:space="preserve"> </w:t>
      </w:r>
    </w:p>
    <w:p w:rsidR="00024949" w:rsidRDefault="00024949" w:rsidP="00024949"/>
    <w:p w:rsidR="00024949" w:rsidRPr="00491C39" w:rsidRDefault="00024949" w:rsidP="00024949">
      <w:r>
        <w:t xml:space="preserve">Gradualism: </w:t>
      </w:r>
      <w:r w:rsidRPr="00101AE1">
        <w:rPr>
          <w:rStyle w:val="TitleChar"/>
        </w:rPr>
        <w:t>Gradualism in economic reform</w:t>
      </w:r>
      <w:r>
        <w:t>—</w:t>
      </w:r>
      <w:r w:rsidRPr="00101AE1">
        <w:rPr>
          <w:rStyle w:val="TitleChar"/>
        </w:rPr>
        <w:t>as opposed to</w:t>
      </w:r>
      <w:r>
        <w:t xml:space="preserve"> an Eastern </w:t>
      </w:r>
      <w:r w:rsidRPr="00101AE1">
        <w:rPr>
          <w:rStyle w:val="TitleChar"/>
        </w:rPr>
        <w:t>European-style sudden regime collapse</w:t>
      </w:r>
      <w:r>
        <w:t>—</w:t>
      </w:r>
      <w:r w:rsidRPr="00101AE1">
        <w:rPr>
          <w:rStyle w:val="TitleChar"/>
        </w:rPr>
        <w:t>appears to be the most likely scenario that Cuba will follow</w:t>
      </w:r>
      <w:r>
        <w:t xml:space="preserve">. </w:t>
      </w:r>
      <w:r w:rsidRPr="00101AE1">
        <w:rPr>
          <w:rStyle w:val="TitleChar"/>
        </w:rPr>
        <w:t>As a</w:t>
      </w:r>
      <w:r>
        <w:rPr>
          <w:rStyle w:val="TitleChar"/>
        </w:rPr>
        <w:t xml:space="preserve"> </w:t>
      </w:r>
      <w:r w:rsidRPr="00101AE1">
        <w:rPr>
          <w:rStyle w:val="TitleChar"/>
        </w:rPr>
        <w:t>result of economic reforms, albeit halting and partial, Cuba today is different from</w:t>
      </w:r>
      <w:r>
        <w:t xml:space="preserve"> the Cuba of </w:t>
      </w:r>
      <w:r w:rsidRPr="00101AE1">
        <w:rPr>
          <w:rStyle w:val="TitleChar"/>
        </w:rPr>
        <w:t>1989</w:t>
      </w:r>
      <w:r>
        <w:t xml:space="preserve"> . In 2011, Cuba’s current leadership, however aging and proud, promulgated reform guidelines that recognize the imperative of change and that empower the pro-reform factions. Moreover, </w:t>
      </w:r>
      <w:r w:rsidRPr="00101AE1">
        <w:rPr>
          <w:rStyle w:val="TitleChar"/>
        </w:rPr>
        <w:t>as suggested by successful Asian experiences</w:t>
      </w:r>
      <w:r>
        <w:t xml:space="preserve"> (Vietnam, Malaysia, Singapore, China), </w:t>
      </w:r>
      <w:r w:rsidRPr="00101AE1">
        <w:rPr>
          <w:rStyle w:val="TitleChar"/>
        </w:rPr>
        <w:t>where political leadership provides stability</w:t>
      </w:r>
      <w:r>
        <w:t xml:space="preserve"> and continuity, </w:t>
      </w:r>
      <w:r w:rsidRPr="00101AE1">
        <w:rPr>
          <w:rStyle w:val="TitleChar"/>
        </w:rPr>
        <w:t>gradualism</w:t>
      </w:r>
      <w:r>
        <w:t xml:space="preserve"> can be a feasible—indeed it </w:t>
      </w:r>
      <w:r w:rsidRPr="00101AE1">
        <w:rPr>
          <w:rStyle w:val="TitleChar"/>
        </w:rPr>
        <w:t>may well be the only realistic—option</w:t>
      </w:r>
      <w:r>
        <w:t>. Gradualism must not, however, be an excuse for policy paralysis or a smoke-screen for maintenance of the status quo.</w:t>
      </w:r>
    </w:p>
    <w:p w:rsidR="00024949" w:rsidRDefault="00024949" w:rsidP="00024949">
      <w:pPr>
        <w:pStyle w:val="Heading4"/>
      </w:pPr>
      <w:r>
        <w:t>Rapid change risks Cuban civil war</w:t>
      </w:r>
    </w:p>
    <w:p w:rsidR="00024949" w:rsidRDefault="00024949" w:rsidP="00024949">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14" w:history="1">
        <w:r>
          <w:rPr>
            <w:rStyle w:val="Hyperlink"/>
          </w:rPr>
          <w:t>http://www.brookings.edu/~/media/research/files/papers/2011/11/18%20cuba%20feinberg/1118_cuba_feinberg.pdf</w:t>
        </w:r>
      </w:hyperlink>
      <w:r>
        <w:t>)//ID</w:t>
      </w:r>
    </w:p>
    <w:p w:rsidR="00024949" w:rsidRDefault="00024949" w:rsidP="00024949">
      <w:pPr>
        <w:rPr>
          <w:rStyle w:val="TitleChar"/>
        </w:rPr>
      </w:pPr>
      <w:r w:rsidRPr="00DE0733">
        <w:rPr>
          <w:rStyle w:val="TitleChar"/>
        </w:rPr>
        <w:t>Some in the United States have long supported severe sanctions  intended to starve the Cuban regime</w:t>
      </w:r>
      <w:r>
        <w:t xml:space="preserve"> of resources and thereby precipitate a political breakdown . </w:t>
      </w:r>
      <w:r w:rsidRPr="00DE0733">
        <w:rPr>
          <w:rStyle w:val="TitleChar"/>
        </w:rPr>
        <w:t>Yet</w:t>
      </w:r>
      <w:r>
        <w:t xml:space="preserve">, within the national security bureaucracy of the U .S . Executive Branch, notwithstanding occasional </w:t>
      </w:r>
      <w:r w:rsidRPr="00D25606">
        <w:rPr>
          <w:sz w:val="12"/>
        </w:rPr>
        <w:t xml:space="preserve"> </w:t>
      </w:r>
      <w:r>
        <w:t xml:space="preserve">presidential rhetoric, </w:t>
      </w:r>
      <w:r w:rsidRPr="00DE0733">
        <w:rPr>
          <w:rStyle w:val="TitleChar"/>
        </w:rPr>
        <w:t xml:space="preserve">there is a </w:t>
      </w:r>
      <w:r w:rsidRPr="00DE0733">
        <w:rPr>
          <w:rStyle w:val="TitleChar"/>
        </w:rPr>
        <w:lastRenderedPageBreak/>
        <w:t>strong preference for gradual, peaceful evolution in Cuba . A sudden breakdown</w:t>
      </w:r>
      <w:r>
        <w:t xml:space="preserve">, it is feared, </w:t>
      </w:r>
      <w:r w:rsidRPr="00DE0733">
        <w:rPr>
          <w:rStyle w:val="TitleChar"/>
        </w:rPr>
        <w:t>would entail  substantial risks for U .S . interests, including</w:t>
      </w:r>
      <w:r>
        <w:t xml:space="preserve"> </w:t>
      </w:r>
      <w:r w:rsidRPr="00DE0733">
        <w:rPr>
          <w:rStyle w:val="TitleChar"/>
        </w:rPr>
        <w:t>an</w:t>
      </w:r>
      <w:r>
        <w:t xml:space="preserve"> </w:t>
      </w:r>
      <w:r w:rsidRPr="00DE0733">
        <w:rPr>
          <w:rStyle w:val="TitleChar"/>
        </w:rPr>
        <w:t>immigration crisis</w:t>
      </w:r>
      <w:r>
        <w:t xml:space="preserve"> right </w:t>
      </w:r>
      <w:r w:rsidRPr="00D25606">
        <w:rPr>
          <w:sz w:val="12"/>
        </w:rPr>
        <w:t xml:space="preserve"> </w:t>
      </w:r>
      <w:r>
        <w:t xml:space="preserve">off of our shores, </w:t>
      </w:r>
      <w:r w:rsidRPr="00DE0733">
        <w:rPr>
          <w:rStyle w:val="TitleChar"/>
        </w:rPr>
        <w:t>and</w:t>
      </w:r>
      <w:r>
        <w:t xml:space="preserve"> in the worst case, irresistible </w:t>
      </w:r>
      <w:r w:rsidRPr="00DE0733">
        <w:rPr>
          <w:rStyle w:val="TitleChar"/>
        </w:rPr>
        <w:t>pressures for intervention to quell a bloody civil  war and halt a mass exodus of refugees</w:t>
      </w:r>
      <w:r>
        <w:rPr>
          <w:rStyle w:val="TitleChar"/>
        </w:rPr>
        <w:t>.</w:t>
      </w:r>
    </w:p>
    <w:p w:rsidR="00024949" w:rsidRDefault="00024949" w:rsidP="00024949"/>
    <w:p w:rsidR="00024949" w:rsidRDefault="00024949" w:rsidP="00024949">
      <w:pPr>
        <w:pStyle w:val="Heading4"/>
      </w:pPr>
      <w:r>
        <w:t>This turns every part of the aff</w:t>
      </w:r>
    </w:p>
    <w:p w:rsidR="00024949" w:rsidRDefault="00024949" w:rsidP="00024949">
      <w:r w:rsidRPr="00804B08">
        <w:rPr>
          <w:rFonts w:asciiTheme="majorHAnsi" w:eastAsiaTheme="majorEastAsia" w:hAnsiTheme="majorHAnsi" w:cstheme="majorBidi"/>
          <w:b/>
          <w:bCs/>
          <w:iCs/>
          <w:sz w:val="26"/>
        </w:rPr>
        <w:t>NAÍM, 1</w:t>
      </w:r>
      <w:r>
        <w:t xml:space="preserve"> – editor of Foreign Policy (</w:t>
      </w:r>
      <w:r w:rsidRPr="00586108">
        <w:t>MOISÉS</w:t>
      </w:r>
      <w:r>
        <w:t xml:space="preserve">, “When Countries go Crazy”, </w:t>
      </w:r>
      <w:r w:rsidRPr="00586108">
        <w:t>MARCH 1, 2001</w:t>
      </w:r>
      <w:r>
        <w:t xml:space="preserve">, </w:t>
      </w:r>
      <w:r w:rsidRPr="00586108">
        <w:t>http://www.foreignpolicy.com/articles/2001/03/01/when_countries_go_crazy</w:t>
      </w:r>
      <w:r>
        <w:t>)//eek</w:t>
      </w:r>
    </w:p>
    <w:p w:rsidR="00024949" w:rsidRDefault="00024949" w:rsidP="00024949"/>
    <w:p w:rsidR="00024949" w:rsidRDefault="00024949" w:rsidP="00024949">
      <w:r w:rsidRPr="002741D3">
        <w:t>Some countries can drive other countries crazy. When people have this effect on one another, it is because of imbalances in the brain’s neurotransmitters. With countries, it often happens because of the disproportionate influence of special interests. Cuba, for example, has long driven the United States crazy. Just think of the Bay of Pigs invasion or the outsourcing of Castro's assassination to the Mafia. For more recent examples of irrational behavior, think of the Helms-Burton Law or Elián.</w:t>
      </w:r>
      <w:r w:rsidRPr="00656008">
        <w:rPr>
          <w:sz w:val="12"/>
        </w:rPr>
        <w:t xml:space="preserve"> </w:t>
      </w:r>
      <w:r w:rsidRPr="002741D3">
        <w:t>The problem is that Cuba not only drives the United States crazy but also seems to induce some acute form of learning disability among U.S. politicians. Cuba makes them forget -- or unlearn -- everything the world has painfully discovered about the transition from communism.</w:t>
      </w:r>
      <w:r w:rsidRPr="00656008">
        <w:rPr>
          <w:sz w:val="12"/>
        </w:rPr>
        <w:t xml:space="preserve"> </w:t>
      </w:r>
      <w:r>
        <w:t xml:space="preserve">This knowledge can be distilled into five simple maxims: Lesson one: </w:t>
      </w:r>
      <w:r w:rsidRPr="00DB27DF">
        <w:rPr>
          <w:rStyle w:val="TitleChar"/>
        </w:rPr>
        <w:t>Failure is more common than success in the transition to a democratic market economy</w:t>
      </w:r>
      <w:r>
        <w:t>. Lesson two</w:t>
      </w:r>
      <w:r w:rsidRPr="00DB27DF">
        <w:rPr>
          <w:rStyle w:val="TitleChar"/>
        </w:rPr>
        <w:t>: The less internationally integrated, more centralized, and more personalized a former communist regime was, the more traumatic and unsuccessful its transition will be</w:t>
      </w:r>
      <w:r>
        <w:t xml:space="preserve">. Lesson three: </w:t>
      </w:r>
      <w:r w:rsidRPr="00DB27DF">
        <w:rPr>
          <w:rStyle w:val="TitleChar"/>
        </w:rPr>
        <w:t>Dismantling a communist state is far easier</w:t>
      </w:r>
      <w:r>
        <w:t xml:space="preserve"> and faster </w:t>
      </w:r>
      <w:r w:rsidRPr="00DB27DF">
        <w:rPr>
          <w:rStyle w:val="TitleChar"/>
        </w:rPr>
        <w:t>than building a</w:t>
      </w:r>
      <w:r>
        <w:t xml:space="preserve"> functional </w:t>
      </w:r>
      <w:r w:rsidRPr="00DB27DF">
        <w:rPr>
          <w:rStyle w:val="TitleChar"/>
        </w:rPr>
        <w:t>replacement</w:t>
      </w:r>
      <w:r>
        <w:t xml:space="preserve"> for it. Lesson four: </w:t>
      </w:r>
      <w:r w:rsidRPr="00DB27DF">
        <w:rPr>
          <w:rStyle w:val="TitleChar"/>
        </w:rPr>
        <w:t>The brutal, criminal ways of a powerful Communist party</w:t>
      </w:r>
      <w:r>
        <w:t xml:space="preserve"> with a tight grip on public institutions </w:t>
      </w:r>
      <w:r w:rsidRPr="00DB27DF">
        <w:rPr>
          <w:rStyle w:val="TitleChar"/>
        </w:rPr>
        <w:t>are usually supplanted by the brutal, criminal ways of powerful private business conglomerates</w:t>
      </w:r>
      <w:r>
        <w:t xml:space="preserve"> with a tight grip on public institutions. Lesson five: </w:t>
      </w:r>
      <w:r w:rsidRPr="00DB27DF">
        <w:rPr>
          <w:rStyle w:val="TitleChar"/>
        </w:rPr>
        <w:t>Introducing a market economy without a strong and effective state capable of regulating it gives resourceful entrepreneurs</w:t>
      </w:r>
      <w:r>
        <w:t xml:space="preserve"> more </w:t>
      </w:r>
      <w:r w:rsidRPr="00DB27DF">
        <w:rPr>
          <w:rStyle w:val="TitleChar"/>
        </w:rPr>
        <w:t>incentive to emulate Al Capone</w:t>
      </w:r>
      <w:r>
        <w:t xml:space="preserve"> than Bill Gates.</w:t>
      </w:r>
      <w:r w:rsidRPr="00656008">
        <w:rPr>
          <w:sz w:val="12"/>
        </w:rPr>
        <w:t xml:space="preserve"> </w:t>
      </w:r>
      <w:r>
        <w:t xml:space="preserve">It is therefore safe to assume that </w:t>
      </w:r>
      <w:r w:rsidRPr="00DB27DF">
        <w:rPr>
          <w:rStyle w:val="TitleChar"/>
        </w:rPr>
        <w:t xml:space="preserve">if the Castro regime suddenly implodes, </w:t>
      </w:r>
      <w:r w:rsidRPr="002741D3">
        <w:t>Cuba will end up looking more like Albania than the Bahamas</w:t>
      </w:r>
      <w:r w:rsidRPr="00DB27DF">
        <w:rPr>
          <w:rStyle w:val="TitleChar"/>
        </w:rPr>
        <w:t>.</w:t>
      </w:r>
      <w:r>
        <w:t xml:space="preserve"> But that is not the assumption on which U.S politicians base their efforts to hasten Castro's demise. Although a lot of money, political capital, and thought have been expended trying to overthrow the Cuban government, ideas about what to do the morning after are scarce and often unrealistic. They usually hinge on the expectation that in the post-Castro era democracy will emerge and Cuban-American exiles will lead other investors in transforming Cuba into a capitalist hub.</w:t>
      </w:r>
      <w:r w:rsidRPr="00656008">
        <w:rPr>
          <w:sz w:val="12"/>
        </w:rPr>
        <w:t xml:space="preserve"> </w:t>
      </w:r>
      <w:r>
        <w:t xml:space="preserve">More likely is that </w:t>
      </w:r>
      <w:r w:rsidRPr="00DB27DF">
        <w:rPr>
          <w:rStyle w:val="TitleChar"/>
        </w:rPr>
        <w:t>instead of a massive flow of foreign investment into Cuba, the U</w:t>
      </w:r>
      <w:r w:rsidRPr="002741D3">
        <w:t xml:space="preserve">nited </w:t>
      </w:r>
      <w:r w:rsidRPr="00DB27DF">
        <w:rPr>
          <w:rStyle w:val="TitleChar"/>
        </w:rPr>
        <w:t>S</w:t>
      </w:r>
      <w:r w:rsidRPr="002741D3">
        <w:t>tates</w:t>
      </w:r>
      <w:r w:rsidRPr="00DB27DF">
        <w:rPr>
          <w:rStyle w:val="TitleChar"/>
        </w:rPr>
        <w:t xml:space="preserve"> will get a massive inflow of refugees escaping the chaos of a post-Castro regime. Frictions between Cuban-Cubans and Miami-Cubans will make politics nasty and unstable. New investments and privatizations will be mired in the legal mess produced by the 5,911 claims to property in Cuba</w:t>
      </w:r>
      <w:r>
        <w:t xml:space="preserve"> (valued at more than $17 billion) that have been filed with the United States Claims Commission by former property owners. (That amounts to nearly seven years' worth of Cuban exports.) The Cuban public sector is inextricably intertwined with the Communist Party, so the demise of the party will paralyze the government, at least for a while. And </w:t>
      </w:r>
      <w:r w:rsidRPr="00DB27DF">
        <w:rPr>
          <w:rStyle w:val="TitleChar"/>
        </w:rPr>
        <w:t>the cost of any resulting humanitarian crisis will mainly be borne by U.S. taxpayers</w:t>
      </w:r>
      <w:r>
        <w:t>, who will likely pay much more than the $2 billion spent containing the influx of Haitian refugees in 1994.</w:t>
      </w:r>
      <w:r w:rsidRPr="00656008">
        <w:rPr>
          <w:sz w:val="12"/>
        </w:rPr>
        <w:t xml:space="preserve"> </w:t>
      </w:r>
      <w:r>
        <w:t xml:space="preserve">But can't the World Bank, the Inter-American Development Bank, and the International Monetary Fund support Cuba's transition with money, experts, and projects? Sure, except that </w:t>
      </w:r>
      <w:r w:rsidRPr="002741D3">
        <w:t>the United States forbids them from spending even a dollar to prepare themselves and Cuba for the coming transition. The result is that these institutions are not ready to help Cuba</w:t>
      </w:r>
      <w:r>
        <w:t xml:space="preserve">. Again, the United States forgets a useful lesson from another continent: The day after Yasser Arafat and Yitzhak Rabin shook hands at the White House in 1993, the World Bank -- ­­­which had been instructed to prepare for the event -- was immediately ready to lend and invest in </w:t>
      </w:r>
      <w:r>
        <w:lastRenderedPageBreak/>
        <w:t>projects under the control of the Palestinian Authority, even though the authority was not and still is not a member of the bank.</w:t>
      </w:r>
      <w:r w:rsidRPr="00656008">
        <w:rPr>
          <w:sz w:val="12"/>
        </w:rPr>
        <w:t xml:space="preserve"> </w:t>
      </w:r>
      <w:r>
        <w:t>Allowing such an initiative in Cuba's case would cost U.S. taxpayers nothing and would help plan for the challenges ahead. Also, training Cuban professionals to run a modern market economy is bound to be a better investment for the United States than blocking academic exchanges with the island. The rational, self-interested approach for the United States that also avoids much future human pain in Cuba is to concentrate all efforts on ensuring as smooth a transition as possible.</w:t>
      </w:r>
      <w:r w:rsidRPr="00656008">
        <w:rPr>
          <w:sz w:val="12"/>
        </w:rPr>
        <w:t xml:space="preserve"> </w:t>
      </w:r>
      <w:r>
        <w:t>This view, of course, is not shared by all. U.S. Senator Jesse Helms recently said that "the opponents of the Cuban embargo are about to run into a brick wall on the other end of Pennsylvania Avenue. President Bush is a committed supporter of the embargo."</w:t>
      </w:r>
      <w:r w:rsidRPr="00656008">
        <w:rPr>
          <w:sz w:val="12"/>
        </w:rPr>
        <w:t xml:space="preserve"> </w:t>
      </w:r>
      <w:r>
        <w:t xml:space="preserve">The failure of the U.S. trade embargo against Cuba to achieve its stated objectives over the last 40 years is dismissed by Senator Helms and some Cuban-Americans who argue that the embargo has never been vigorously implemented. Perhaps, as Senator Helms predicts, things are about to change and the aging Cuban dictator will finally fall. </w:t>
      </w:r>
      <w:r w:rsidRPr="00DB27DF">
        <w:rPr>
          <w:rStyle w:val="TitleChar"/>
        </w:rPr>
        <w:t xml:space="preserve">If Cuba collapses and becomes a failed state 90 miles away from U.S. shores, the epicenter of the Caribbean drug trade, the source of a massive flood of refugees to the United States, a corruption haven, and a black hole for substantial sums of U.S. aid, </w:t>
      </w:r>
      <w:r>
        <w:t>President Bush will have no one to blame but himself. Or, more precisely, the powerful interest groups that blinded him to the lessons of experience.</w:t>
      </w:r>
    </w:p>
    <w:p w:rsidR="00024949" w:rsidRDefault="00024949" w:rsidP="00024949"/>
    <w:p w:rsidR="00024949" w:rsidRDefault="00024949" w:rsidP="00024949"/>
    <w:p w:rsidR="00024949" w:rsidRDefault="00024949" w:rsidP="00024949">
      <w:pPr>
        <w:pStyle w:val="Heading3"/>
      </w:pPr>
      <w:r>
        <w:lastRenderedPageBreak/>
        <w:t>2nc – current reforms slow</w:t>
      </w:r>
    </w:p>
    <w:p w:rsidR="00024949" w:rsidRPr="008F3562" w:rsidRDefault="00024949" w:rsidP="00024949">
      <w:pPr>
        <w:pStyle w:val="Heading4"/>
        <w:rPr>
          <w:rStyle w:val="StyleStyleBold12pt"/>
          <w:b/>
        </w:rPr>
      </w:pPr>
      <w:r>
        <w:rPr>
          <w:rStyle w:val="StyleStyleBold12pt"/>
          <w:b/>
        </w:rPr>
        <w:t>The regime is tightly controlling the pace of reform to maintain stability</w:t>
      </w:r>
    </w:p>
    <w:p w:rsidR="00024949" w:rsidRPr="00AB358F" w:rsidRDefault="00024949" w:rsidP="00024949">
      <w:pPr>
        <w:rPr>
          <w:rStyle w:val="StyleStyleBold12pt"/>
          <w:b w:val="0"/>
          <w:sz w:val="18"/>
        </w:rPr>
      </w:pPr>
      <w:r w:rsidRPr="008F3562">
        <w:rPr>
          <w:rStyle w:val="StyleStyleBold12pt"/>
        </w:rPr>
        <w:t>Piccone ’13</w:t>
      </w:r>
      <w:r>
        <w:rPr>
          <w:rStyle w:val="StyleStyleBold12pt"/>
          <w:b w:val="0"/>
          <w:sz w:val="18"/>
        </w:rPr>
        <w:t>(Joseph, Brookings Institute Senior Fellow and Deputy Director, Foreign Policy, Opening to Havana, 1/17/13, http://www.brookings.edu/research/papers/2013/01/opening-to-havana)</w:t>
      </w:r>
    </w:p>
    <w:p w:rsidR="00024949" w:rsidRDefault="00024949" w:rsidP="00024949"/>
    <w:p w:rsidR="00024949" w:rsidRDefault="00024949" w:rsidP="00024949">
      <w:r>
        <w:t xml:space="preserve">Under </w:t>
      </w:r>
      <w:r w:rsidRPr="00B63A2D">
        <w:rPr>
          <w:rStyle w:val="TitleChar"/>
        </w:rPr>
        <w:t>Raul Castro</w:t>
      </w:r>
      <w:r w:rsidRPr="00B63A2D">
        <w:t xml:space="preserve">, the Cuban government </w:t>
      </w:r>
      <w:r w:rsidRPr="00B63A2D">
        <w:rPr>
          <w:rStyle w:val="TitleChar"/>
        </w:rPr>
        <w:t>has</w:t>
      </w:r>
      <w:r>
        <w:rPr>
          <w:rStyle w:val="TitleChar"/>
        </w:rPr>
        <w:t xml:space="preserve"> </w:t>
      </w:r>
      <w:r w:rsidRPr="00B63A2D">
        <w:rPr>
          <w:rStyle w:val="TitleChar"/>
        </w:rPr>
        <w:t>continued</w:t>
      </w:r>
      <w:r w:rsidRPr="00B63A2D">
        <w:t xml:space="preserve"> to undertake a number of </w:t>
      </w:r>
      <w:r w:rsidRPr="00B63A2D">
        <w:rPr>
          <w:rStyle w:val="TitleChar"/>
        </w:rPr>
        <w:t>important reforms to modernize its economy, lessen its dependence on</w:t>
      </w:r>
      <w:r w:rsidRPr="00B63A2D">
        <w:t xml:space="preserve"> Hugo </w:t>
      </w:r>
      <w:r w:rsidRPr="00B63A2D">
        <w:rPr>
          <w:rStyle w:val="TitleChar"/>
        </w:rPr>
        <w:t>Chavez</w:t>
      </w:r>
      <w:r w:rsidRPr="00B63A2D">
        <w:t xml:space="preserve">’s Venezuela, </w:t>
      </w:r>
      <w:r w:rsidRPr="00B63A2D">
        <w:rPr>
          <w:rStyle w:val="TitleChar"/>
        </w:rPr>
        <w:t>and allow citizens to make</w:t>
      </w:r>
      <w:r w:rsidRPr="00B63A2D">
        <w:t xml:space="preserve"> their own </w:t>
      </w:r>
      <w:r w:rsidRPr="00B63A2D">
        <w:rPr>
          <w:rStyle w:val="TitleChar"/>
        </w:rPr>
        <w:t>decisions about their economic futures.</w:t>
      </w:r>
      <w:r>
        <w:rPr>
          <w:rStyle w:val="TitleChar"/>
        </w:rPr>
        <w:t xml:space="preserve"> </w:t>
      </w:r>
      <w:r>
        <w:t xml:space="preserve">The process of </w:t>
      </w:r>
      <w:r w:rsidRPr="0014277F">
        <w:rPr>
          <w:rStyle w:val="TitleChar"/>
        </w:rPr>
        <w:t>reform</w:t>
      </w:r>
      <w:r>
        <w:t xml:space="preserve">, however, </w:t>
      </w:r>
      <w:r w:rsidRPr="0014277F">
        <w:rPr>
          <w:rStyle w:val="TitleChar"/>
        </w:rPr>
        <w:t>is gradual</w:t>
      </w:r>
      <w:r>
        <w:t xml:space="preserve">, </w:t>
      </w:r>
      <w:r w:rsidRPr="00FE59E7">
        <w:rPr>
          <w:rStyle w:val="Emphasis"/>
        </w:rPr>
        <w:t>highly controlled</w:t>
      </w:r>
      <w:r>
        <w:t xml:space="preserve"> </w:t>
      </w:r>
      <w:r w:rsidRPr="0014277F">
        <w:rPr>
          <w:rStyle w:val="TitleChar"/>
        </w:rPr>
        <w:t>and short on</w:t>
      </w:r>
      <w:r>
        <w:rPr>
          <w:rStyle w:val="TitleChar"/>
        </w:rPr>
        <w:t xml:space="preserve"> </w:t>
      </w:r>
      <w:r w:rsidRPr="00FE59E7">
        <w:rPr>
          <w:rStyle w:val="TitleChar"/>
        </w:rPr>
        <w:t>yielding</w:t>
      </w:r>
      <w:r>
        <w:t xml:space="preserve"> game-changing </w:t>
      </w:r>
      <w:r w:rsidRPr="0014277F">
        <w:rPr>
          <w:rStyle w:val="TitleChar"/>
        </w:rPr>
        <w:t xml:space="preserve">results that would ignite the economy. </w:t>
      </w:r>
      <w:r w:rsidRPr="00FE59E7">
        <w:t>Failure to tap new offshore oil and gas fields and agricultural damage from Hurricane Sandy dealt further setbacks.</w:t>
      </w:r>
      <w:r>
        <w:t xml:space="preserve"> </w:t>
      </w:r>
      <w:r w:rsidRPr="00955FE3">
        <w:rPr>
          <w:sz w:val="16"/>
        </w:rPr>
        <w:t xml:space="preserve">Independent civil society remains confined, repressed and harassed, and strict media and internet controls severely restrict the flow of information. </w:t>
      </w:r>
      <w:r w:rsidRPr="00B63A2D">
        <w:rPr>
          <w:rStyle w:val="TitleChar"/>
        </w:rPr>
        <w:t>The Castro generation is slowly handing power over to the next generation of</w:t>
      </w:r>
      <w:r w:rsidRPr="00B63A2D">
        <w:t xml:space="preserve"> party and military </w:t>
      </w:r>
      <w:r w:rsidRPr="00B63A2D">
        <w:rPr>
          <w:rStyle w:val="TitleChar"/>
        </w:rPr>
        <w:t>leaders</w:t>
      </w:r>
      <w:r>
        <w:rPr>
          <w:rStyle w:val="TitleChar"/>
        </w:rPr>
        <w:t xml:space="preserve"> </w:t>
      </w:r>
      <w:r w:rsidRPr="00FE59E7">
        <w:rPr>
          <w:rStyle w:val="Emphasis"/>
        </w:rPr>
        <w:t>who will determine the pace and scope of the reform process</w:t>
      </w:r>
      <w:r>
        <w:t xml:space="preserve">. </w:t>
      </w:r>
    </w:p>
    <w:p w:rsidR="00024949" w:rsidRDefault="00024949" w:rsidP="00024949"/>
    <w:p w:rsidR="00024949" w:rsidRDefault="00024949" w:rsidP="00024949">
      <w:pPr>
        <w:pStyle w:val="Heading4"/>
      </w:pPr>
      <w:r>
        <w:t>Reforms are slow and gradual to preserve stability</w:t>
      </w:r>
    </w:p>
    <w:p w:rsidR="00024949" w:rsidRDefault="00024949" w:rsidP="00024949">
      <w:r w:rsidRPr="009E144C">
        <w:rPr>
          <w:rStyle w:val="StyleStyleBold12pt"/>
        </w:rPr>
        <w:t>Sweig and Bustamante 13</w:t>
      </w:r>
      <w:r>
        <w:t xml:space="preserve"> - Nelson and David Rockefeller Senior Fellow for Latin America Studies and Director for Latin America Studies at the Council on Foreign Relations; Ph.D. candidate in Latin American history at Yale University (Julia E. and Michael J,  Cuba After Communism, Foreign Affairs, Jul/Aug2013, Vol. 92, Issue 4</w:t>
      </w:r>
    </w:p>
    <w:p w:rsidR="00024949" w:rsidRDefault="00024949" w:rsidP="00024949"/>
    <w:p w:rsidR="00024949" w:rsidRDefault="00024949" w:rsidP="00024949">
      <w:r w:rsidRPr="004D513A">
        <w:rPr>
          <w:rStyle w:val="TitleChar"/>
        </w:rPr>
        <w:t>This new moment in Cuba has arrived not with a bang but rather on the heels of a series of cumulative measures -- most prominent among them agricultural reform, the formalization of a progressive tax code, and the government's highly publicized efforts to begin shrinking the size of state payrolls</w:t>
      </w:r>
      <w:r>
        <w:t xml:space="preserve"> by allowing for a greater number of small businesses. The beginnings of private credit, real estate, and wholesale markets promise to further Cuba's evolution. Still, Cuba does not appear poised to adopt the Chinese or Vietnamese blueprint for market liberalization anytime soon. Cuba's unique demographic, geographic, and economic realities -- particularly the island's aging population of 11 million, its proximity to the United States, and its combination of advanced human capital and dilapidated physical infrastructure -- set Cuba apart from other countries that have moved away from communism. It is perhaps unsurprising, then, that Cuba's ongoing changes do not resemble the rapid transition scenario envisioned in the 1996 Helms-Burton legislation, which conditioned the removal of the U.S. embargo on multiparty elections and the restitution of private property that was nationalized in the 1960s. In this respect, Washington remains more frozen in time than Havana.</w:t>
      </w:r>
    </w:p>
    <w:p w:rsidR="00024949" w:rsidRDefault="00024949" w:rsidP="00024949">
      <w:r w:rsidRPr="004D513A">
        <w:rPr>
          <w:rStyle w:val="TitleChar"/>
        </w:rPr>
        <w:t>Cuba's reforms might appear frustratingly slow, inconsistent, and insufficient to address its citizens' economic difficulties</w:t>
      </w:r>
      <w:r>
        <w:t xml:space="preserve"> and desires for greater political participation. </w:t>
      </w:r>
      <w:r w:rsidRPr="004D513A">
        <w:rPr>
          <w:rStyle w:val="TitleChar"/>
        </w:rPr>
        <w:t>This lack of swiftness, however, should not be taken as a sign that the government has simply dug in its heels or is ignoring the political stakes</w:t>
      </w:r>
      <w:r>
        <w:t xml:space="preserve">. </w:t>
      </w:r>
      <w:r w:rsidRPr="004D513A">
        <w:rPr>
          <w:rStyle w:val="TitleChar"/>
        </w:rPr>
        <w:t>The response of Cuban leaders to their country's vexing long-term challenges has involved strategic thinking</w:t>
      </w:r>
      <w:r>
        <w:t xml:space="preserve"> and considerable debate. Indeed, the next few years will be crucial. As the 53-year-old Miguel Díaz-Canel, the current vice president and Castro's newly designated successor, recently noted, Cuba has made "progress on the issues that are easiest to solve," but "what is left are the more important choices that will be decisive in the development of [the] country."</w:t>
      </w:r>
    </w:p>
    <w:p w:rsidR="00024949" w:rsidRDefault="00024949" w:rsidP="00024949">
      <w:pPr>
        <w:pStyle w:val="Heading4"/>
      </w:pPr>
      <w:r>
        <w:rPr>
          <w:rFonts w:hint="eastAsia"/>
        </w:rPr>
        <w:lastRenderedPageBreak/>
        <w:t>Castro ensuring orderly political and economic transition</w:t>
      </w:r>
      <w:r>
        <w:t xml:space="preserve"> – it will be slow</w:t>
      </w:r>
    </w:p>
    <w:p w:rsidR="00024949" w:rsidRDefault="00024949" w:rsidP="00024949">
      <w:r w:rsidRPr="00650DB4">
        <w:rPr>
          <w:rStyle w:val="StyleStyleBold12pt"/>
          <w:rFonts w:hint="eastAsia"/>
        </w:rPr>
        <w:t>The Economist 13</w:t>
      </w:r>
      <w:r>
        <w:rPr>
          <w:rFonts w:hint="eastAsia"/>
        </w:rPr>
        <w:t xml:space="preserve"> </w:t>
      </w:r>
      <w:r>
        <w:t>–</w:t>
      </w:r>
      <w:r>
        <w:rPr>
          <w:rFonts w:hint="eastAsia"/>
        </w:rPr>
        <w:t xml:space="preserve"> economy news agency, The Economist from the print edition: The Americas (The Economist, </w:t>
      </w:r>
      <w:r>
        <w:t>“</w:t>
      </w:r>
      <w:r>
        <w:rPr>
          <w:rFonts w:hint="eastAsia"/>
        </w:rPr>
        <w:t>The N</w:t>
      </w:r>
      <w:r>
        <w:t>e</w:t>
      </w:r>
      <w:r>
        <w:rPr>
          <w:rFonts w:hint="eastAsia"/>
        </w:rPr>
        <w:t>w Man</w:t>
      </w:r>
      <w:r>
        <w:t>”</w:t>
      </w:r>
      <w:r>
        <w:rPr>
          <w:rFonts w:hint="eastAsia"/>
        </w:rPr>
        <w:t xml:space="preserve">, March 2, 2013, </w:t>
      </w:r>
      <w:hyperlink r:id="rId15" w:history="1">
        <w:r w:rsidRPr="00DD2109">
          <w:rPr>
            <w:rStyle w:val="Hyperlink"/>
          </w:rPr>
          <w:t>http://www.economist.com/news/americas/21572817-castros-unveil-their-successor-new-man</w:t>
        </w:r>
      </w:hyperlink>
      <w:r>
        <w:rPr>
          <w:rFonts w:hint="eastAsia"/>
        </w:rPr>
        <w:t>)//EK</w:t>
      </w:r>
    </w:p>
    <w:p w:rsidR="00024949" w:rsidRDefault="00024949" w:rsidP="00024949"/>
    <w:p w:rsidR="00024949" w:rsidRDefault="00024949" w:rsidP="00024949">
      <w:r w:rsidRPr="00DE65A4">
        <w:rPr>
          <w:rStyle w:val="TitleChar"/>
        </w:rPr>
        <w:t>EVER since Raúl Castro replaced</w:t>
      </w:r>
      <w:r>
        <w:t xml:space="preserve"> his ailing brother, </w:t>
      </w:r>
      <w:r w:rsidRPr="00DE65A4">
        <w:rPr>
          <w:rStyle w:val="TitleChar"/>
        </w:rPr>
        <w:t>Fidel</w:t>
      </w:r>
      <w:r>
        <w:t xml:space="preserve">, as Cuba’s president in 2008, he has made clear that </w:t>
      </w:r>
      <w:r w:rsidRPr="00DE65A4">
        <w:rPr>
          <w:rStyle w:val="TitleChar"/>
        </w:rPr>
        <w:t>his overriding aim is to organise an orderly political and economic transition</w:t>
      </w:r>
      <w:r>
        <w:t xml:space="preserve"> to ensure that the ruling Communist Party remains in power after both men die. Progress towards that goal has been painstakingly slow, and sometimes crablike. But </w:t>
      </w:r>
      <w:r w:rsidRPr="00DE65A4">
        <w:rPr>
          <w:rStyle w:val="TitleChar"/>
        </w:rPr>
        <w:t>another step was taken at the opening of a newly installed National Assembly on February 24th, when Raúl began a second presidential term</w:t>
      </w:r>
      <w:r>
        <w:t>. Not only did he repeat that it would be his last. He also hailed the appointment as first vice-president of Miguel Díaz- Canel, a former higher-education minister, saying this represented “</w:t>
      </w:r>
      <w:r w:rsidRPr="00A55D4C">
        <w:rPr>
          <w:rStyle w:val="TitleChar"/>
        </w:rPr>
        <w:t>a defining step in the configuration of the country’s future leadership</w:t>
      </w:r>
      <w:r>
        <w:t>”.</w:t>
      </w:r>
    </w:p>
    <w:p w:rsidR="00024949" w:rsidRDefault="00024949" w:rsidP="00024949"/>
    <w:p w:rsidR="00024949" w:rsidRDefault="00024949" w:rsidP="00024949">
      <w:pPr>
        <w:pStyle w:val="Heading4"/>
      </w:pPr>
      <w:r>
        <w:t>Cuba is implementing gradual political and economic reform now</w:t>
      </w:r>
    </w:p>
    <w:p w:rsidR="00024949" w:rsidRDefault="00024949" w:rsidP="00024949">
      <w:r w:rsidRPr="00EB69BA">
        <w:rPr>
          <w:rStyle w:val="StyleStyleBold12pt"/>
        </w:rPr>
        <w:t>Thale and Boggs, 13</w:t>
      </w:r>
      <w:r>
        <w:t xml:space="preserve"> – a Program director and a Program officer at WOLA (Geoff and Clay, “Cuba and the Terrorist List", 5 Mar 2013, </w:t>
      </w:r>
      <w:r w:rsidRPr="00EB69BA">
        <w:t>http://www.wola.org/commentary/cuba_and_the_terrorist_list</w:t>
      </w:r>
      <w:r>
        <w:t>)//eek</w:t>
      </w:r>
    </w:p>
    <w:p w:rsidR="00024949" w:rsidRPr="008A05CB" w:rsidRDefault="00024949" w:rsidP="00024949"/>
    <w:p w:rsidR="00024949" w:rsidRDefault="00024949" w:rsidP="00024949">
      <w:r>
        <w:t xml:space="preserve">Recent changes in Cuba itself strengthen the case for taking steps to improve this relationship. The United States has long conditioned changes in U.S. policy on changes in Cuba's political and economic system (WOLA has consistently argued that U.S. policy should change independently of changes in Cuba). But </w:t>
      </w:r>
      <w:r w:rsidRPr="008A05CB">
        <w:rPr>
          <w:rStyle w:val="TitleChar"/>
        </w:rPr>
        <w:t>since 2011, we have seen a series of gradual but significant changes in Cuba's economic system, including the expansion of self-employment, the reduction in state payrolls, and liberalization in the agricultural system</w:t>
      </w:r>
      <w:r>
        <w:t xml:space="preserve">. Even as these economic changes took place, many doubted that Cuba would consider any changes in its political system. But in the past year </w:t>
      </w:r>
      <w:r w:rsidRPr="008A05CB">
        <w:rPr>
          <w:rStyle w:val="TitleChar"/>
        </w:rPr>
        <w:t>Cuba has enacted long-awaited migration reforms, and</w:t>
      </w:r>
      <w:r>
        <w:t xml:space="preserve"> Cuban President </w:t>
      </w:r>
      <w:r w:rsidRPr="008A05CB">
        <w:rPr>
          <w:rStyle w:val="TitleChar"/>
        </w:rPr>
        <w:t>Raúl</w:t>
      </w:r>
      <w:r>
        <w:t xml:space="preserve"> Castro </w:t>
      </w:r>
      <w:r w:rsidRPr="008A05CB">
        <w:rPr>
          <w:rStyle w:val="TitleChar"/>
        </w:rPr>
        <w:t>has announced that he will retire in 2018</w:t>
      </w:r>
      <w:r>
        <w:t>, effectively putting an end date on the Castro era.</w:t>
      </w:r>
    </w:p>
    <w:p w:rsidR="00024949" w:rsidRDefault="00024949" w:rsidP="00024949">
      <w:r w:rsidRPr="008A05CB">
        <w:rPr>
          <w:rStyle w:val="TitleChar"/>
        </w:rPr>
        <w:t>Cuba's changes are cautious: Raúl Castro's government is embracing neither free-market capitalism nor multi-party democracy. But the changes are real</w:t>
      </w:r>
      <w:r>
        <w:t xml:space="preserve">. Now is the moment when the Obama administration should consider taking some cautious steps of its own; taking Cuba off the terrorist list would be a common sense step that would acknowledge changes in Cuba and serve U.S. interests in the hemisphere.  </w:t>
      </w:r>
    </w:p>
    <w:p w:rsidR="00024949" w:rsidRDefault="00024949" w:rsidP="00024949"/>
    <w:p w:rsidR="00024949" w:rsidRDefault="00024949" w:rsidP="00024949">
      <w:pPr>
        <w:pStyle w:val="Heading4"/>
      </w:pPr>
      <w:r>
        <w:t xml:space="preserve">There may be important changes but reforms are ultimately slow in cuba </w:t>
      </w:r>
    </w:p>
    <w:p w:rsidR="00024949" w:rsidRPr="005F11E0" w:rsidRDefault="00024949" w:rsidP="00024949">
      <w:r w:rsidRPr="005F11E0">
        <w:rPr>
          <w:b/>
        </w:rPr>
        <w:t>Fortner, 12</w:t>
      </w:r>
      <w:r>
        <w:t xml:space="preserve"> – a Senior External Affairs Officer at the Pacific Council on International Policy in Los Angeles and graduate of Pomona College (Melissa, “Cuba reforms: Important changes, but pace is slow”, CS Monitor, 10/3/12, http://www.csmonitor.com/World/Americas/Latin-America-Monitor/2012/1003/Cuba-reforms-Important-changes-but-pace-is-slow)//EX</w:t>
      </w:r>
    </w:p>
    <w:p w:rsidR="00024949" w:rsidRDefault="00024949" w:rsidP="00024949"/>
    <w:p w:rsidR="00024949" w:rsidRDefault="00024949" w:rsidP="00024949">
      <w:r>
        <w:t>Perhaps the biggest underlying tension among Cuba watchers is on the issue of whether things (i.e. policies) on the island are changing for the better, or whether they remain upsettingly the same as they have for half of a century. A comprehensive view, of course, would acknowledge that both phenomena exist. And a realistic observer would recognize that one cannot expect everything to change at once: countries are complex, and a socialist country in particular has a bloated state bureaucracy that moves slowly.</w:t>
      </w:r>
    </w:p>
    <w:p w:rsidR="00024949" w:rsidRDefault="00024949" w:rsidP="00024949">
      <w:r w:rsidRPr="00764002">
        <w:rPr>
          <w:rStyle w:val="TitleChar"/>
        </w:rPr>
        <w:lastRenderedPageBreak/>
        <w:t>Cuba faces some of the same challenges it has for years. How does one encourage workers to innovate and increase productivity when there are no material incentives for doing so? How can the country smoothly transition from a centrally-controlled Communist country to whatever it is becoming as it incorporates means for expanding the private sector? How does one effectively manage the country’s use of two currencies and mitigate the polarizing effect this can have in terms of income disparities for individuals with access to only one of those two currencies</w:t>
      </w:r>
      <w:r>
        <w:t>?</w:t>
      </w:r>
    </w:p>
    <w:p w:rsidR="00024949" w:rsidRPr="00C54BBE" w:rsidRDefault="00024949" w:rsidP="00024949">
      <w:pPr>
        <w:rPr>
          <w:bCs/>
          <w:u w:val="single"/>
        </w:rPr>
      </w:pPr>
      <w:r>
        <w:t xml:space="preserve">And there are other challenges facing the country which keep it on rather fragile footing. </w:t>
      </w:r>
      <w:r w:rsidRPr="00764002">
        <w:rPr>
          <w:rStyle w:val="TitleChar"/>
        </w:rPr>
        <w:t>Attracting foreign investment remains a challenge when foreigners cannot be confident that their investments will be completely safe, given past experience in Cuba and other nations, like Venezuela. The Chinese are doing a fair amount of business in Cuba these days, including in oil, and economic independence via a major oil discovery remains a hope for Havana: But thus far, all wells have come up dry or disappointing. And of course, there is the US embargo.</w:t>
      </w:r>
    </w:p>
    <w:p w:rsidR="00024949" w:rsidRPr="00C54BBE" w:rsidRDefault="00024949" w:rsidP="00024949">
      <w:pPr>
        <w:rPr>
          <w:bCs/>
          <w:u w:val="single"/>
        </w:rPr>
      </w:pPr>
      <w:r>
        <w:t xml:space="preserve">Despite all, </w:t>
      </w:r>
      <w:r w:rsidRPr="00764002">
        <w:rPr>
          <w:rStyle w:val="TitleChar"/>
        </w:rPr>
        <w:t>Cuba’s economic growth in the first half of 2012 came in at a respectable 2.1 percent: Better growth than was seen in the United States</w:t>
      </w:r>
      <w:r>
        <w:t xml:space="preserve">, in fact. </w:t>
      </w:r>
      <w:r w:rsidRPr="00764002">
        <w:rPr>
          <w:rStyle w:val="TitleChar"/>
        </w:rPr>
        <w:t>Cuba is trading actively with partners like Venezuela, China, Spain, Brazil, and Canada, and even with the United States in select industries that meet regulations imposed around the broader embargo.</w:t>
      </w:r>
    </w:p>
    <w:p w:rsidR="00024949" w:rsidRDefault="00024949" w:rsidP="00024949">
      <w:r>
        <w:t>As in Myanmar, where reforms are proceeding at a somewhat quicker (or at least more publicly visible) pace, the progress is imperfect. It is piecemeal. And it is not complete. In Myanmar, many political detainees remain imprisoned, and clashes between Burmese military and local insurgent groups continue. Yet Secretary of State Hillary Clinton visited the country at the end of last year to applaud its progress on a number of other fronts – establishment of the National Human Rights Commission, general amnesties of more than 200 political prisoners, institution of new labor laws that allow labor unions and strikes, relaxation of press censorship, and regulations of currency practices – and since then, Washington has relaxed sanctions and steadily reestablished diplomatic relations in a way that has allowed the United States to re-engage and be an active part of the reforms and transitions taking place.</w:t>
      </w:r>
    </w:p>
    <w:p w:rsidR="00024949" w:rsidRPr="00C54BBE" w:rsidRDefault="00024949" w:rsidP="00024949">
      <w:pPr>
        <w:rPr>
          <w:bCs/>
          <w:u w:val="single"/>
        </w:rPr>
      </w:pPr>
      <w:r w:rsidRPr="00764002">
        <w:rPr>
          <w:rStyle w:val="TitleChar"/>
        </w:rPr>
        <w:t>All this regarding a country with little strategic interest for the United States given its geographic location half way around the world. Cuba, too, released many of the individuals identified as political prisoners by the international community. Other reforms have involved expanding the personal economic rights available to Cubans.</w:t>
      </w:r>
    </w:p>
    <w:p w:rsidR="00024949" w:rsidRPr="00C54BBE" w:rsidRDefault="00024949" w:rsidP="00024949">
      <w:pPr>
        <w:rPr>
          <w:bCs/>
          <w:u w:val="single"/>
        </w:rPr>
      </w:pPr>
      <w:r>
        <w:t xml:space="preserve">Huge issues still exist. Activists are regularly imprisoned for speaking out. </w:t>
      </w:r>
      <w:r w:rsidRPr="00764002">
        <w:rPr>
          <w:rStyle w:val="TitleChar"/>
        </w:rPr>
        <w:t>Private sector entrepreneurs face a range of bureaucratic and supply challenges. But there is an opening during the current transition to make many more changes that the international community has asked to see but not often actively engaged to assist in moving forward.</w:t>
      </w:r>
    </w:p>
    <w:p w:rsidR="00024949" w:rsidRPr="005F11E0" w:rsidRDefault="00024949" w:rsidP="00024949">
      <w:r>
        <w:t>We’ve seen it happen with Myanmar: surely there is room for similar processes of re-engagement with Cuba, at least after Nov. 6, as it moves through its own transition period.</w:t>
      </w:r>
    </w:p>
    <w:p w:rsidR="00024949" w:rsidRDefault="00024949" w:rsidP="00024949"/>
    <w:p w:rsidR="00024949" w:rsidRDefault="00024949" w:rsidP="00024949">
      <w:pPr>
        <w:pStyle w:val="Heading4"/>
      </w:pPr>
      <w:r>
        <w:t>Reforms don’t do anything – the government will always do something to slow growth</w:t>
      </w:r>
    </w:p>
    <w:p w:rsidR="00024949" w:rsidRDefault="00024949" w:rsidP="00024949">
      <w:r w:rsidRPr="005F11E0">
        <w:rPr>
          <w:b/>
        </w:rPr>
        <w:t>Tamayo, 13</w:t>
      </w:r>
      <w:r>
        <w:t xml:space="preserve"> – foreign correspondent and editor with the Miami Herald (Juan, “Report says Cuban economic growth hasn’t quickened despite reforms”, Miami Herald, 7/1/13, http://www.miamiherald.com/2013/07/01/3480625/report-says-cuban-economy-is.html)//EX</w:t>
      </w:r>
    </w:p>
    <w:p w:rsidR="00024949" w:rsidRDefault="00024949" w:rsidP="00024949"/>
    <w:p w:rsidR="00024949" w:rsidRPr="00764002" w:rsidRDefault="00024949" w:rsidP="00024949">
      <w:pPr>
        <w:rPr>
          <w:rStyle w:val="TitleChar"/>
        </w:rPr>
      </w:pPr>
      <w:r>
        <w:t>Cuba said Monday that its economy will grow by no more than 3 percent this year, about the same as in 2012 but far short of the 3.6 percent goal and another indication that President Raul Castro's reforms are generating little new economic activity.</w:t>
      </w:r>
      <w:r w:rsidRPr="00764002">
        <w:rPr>
          <w:sz w:val="12"/>
        </w:rPr>
        <w:t xml:space="preserve"> </w:t>
      </w:r>
      <w:r>
        <w:t>Castro, nevertheless, seemed pleased with the reports on his reforms submitted Friday to a meeting of the Council of Ministers and detailed in a story Monday in Granma, the official newspaper of the ruling Communist Party.</w:t>
      </w:r>
      <w:r w:rsidRPr="00764002">
        <w:rPr>
          <w:sz w:val="12"/>
        </w:rPr>
        <w:t xml:space="preserve"> </w:t>
      </w:r>
      <w:r w:rsidRPr="00764002">
        <w:rPr>
          <w:rStyle w:val="TitleChar"/>
        </w:rPr>
        <w:t xml:space="preserve">"We continue advancing and the results can be seen. We are moving at a faster pace than can be imagined by those who criticize our supposed </w:t>
      </w:r>
      <w:r w:rsidRPr="00764002">
        <w:rPr>
          <w:rStyle w:val="TitleChar"/>
        </w:rPr>
        <w:lastRenderedPageBreak/>
        <w:t>slow pace and ignore the difficulties that we face</w:t>
      </w:r>
      <w:r>
        <w:t>," he was quoted as saying at the meeting.</w:t>
      </w:r>
      <w:r w:rsidRPr="00764002">
        <w:rPr>
          <w:sz w:val="12"/>
        </w:rPr>
        <w:t xml:space="preserve"> </w:t>
      </w:r>
      <w:r>
        <w:t xml:space="preserve">Since succeeding older brother Fidel in 2008, </w:t>
      </w:r>
      <w:r w:rsidRPr="00764002">
        <w:rPr>
          <w:rStyle w:val="TitleChar"/>
        </w:rPr>
        <w:t>Castro has allowed more private enterprise and cut state payrolls and subsidies. But many economists have dismissed his reforms as too slow and too weak to rescue Cuba's Soviet-style economy.</w:t>
      </w:r>
      <w:r w:rsidRPr="00764002">
        <w:rPr>
          <w:sz w:val="12"/>
        </w:rPr>
        <w:t xml:space="preserve"> </w:t>
      </w:r>
      <w:r>
        <w:t>Minister of the Economy and Planning Adel Yzquierdo said at the Cabinet meeting that he expects gross domestic product to grow 2.5 to 3 percent.</w:t>
      </w:r>
      <w:r w:rsidRPr="00764002">
        <w:rPr>
          <w:sz w:val="12"/>
        </w:rPr>
        <w:t xml:space="preserve"> </w:t>
      </w:r>
      <w:r w:rsidRPr="00764002">
        <w:t>The country's GDP grew 3 percent last year.</w:t>
      </w:r>
      <w:r w:rsidRPr="00764002">
        <w:rPr>
          <w:sz w:val="12"/>
        </w:rPr>
        <w:t xml:space="preserve"> </w:t>
      </w:r>
      <w:r>
        <w:t xml:space="preserve">Yzquierdo blamed the shortcomings on several factors, including last year's </w:t>
      </w:r>
      <w:r w:rsidRPr="00764002">
        <w:rPr>
          <w:rStyle w:val="TitleChar"/>
        </w:rPr>
        <w:t>Hurricane Sandy</w:t>
      </w:r>
      <w:r>
        <w:t xml:space="preserve">, which caused an </w:t>
      </w:r>
      <w:r w:rsidRPr="00764002">
        <w:rPr>
          <w:rStyle w:val="TitleChar"/>
        </w:rPr>
        <w:t>estimated $2 billion in damage,</w:t>
      </w:r>
      <w:r>
        <w:t xml:space="preserve"> and what Granma called </w:t>
      </w:r>
      <w:r w:rsidRPr="00764002">
        <w:t>"the deficiencies that are part and parcel of the Cuban economy."</w:t>
      </w:r>
      <w:r w:rsidRPr="00764002">
        <w:rPr>
          <w:sz w:val="12"/>
        </w:rPr>
        <w:t xml:space="preserve"> </w:t>
      </w:r>
      <w:r w:rsidRPr="00764002">
        <w:rPr>
          <w:rStyle w:val="TitleChar"/>
        </w:rPr>
        <w:t>Spending on social services remained stable for the first semester of this year</w:t>
      </w:r>
      <w:r>
        <w:t xml:space="preserve">, Yzquierdo declared, and many parts of </w:t>
      </w:r>
      <w:r w:rsidRPr="00764002">
        <w:t>the economy grew at a 2.9 percent</w:t>
      </w:r>
      <w:r>
        <w:t xml:space="preserve"> clip or better. But the </w:t>
      </w:r>
      <w:r w:rsidRPr="00764002">
        <w:rPr>
          <w:rStyle w:val="TitleChar"/>
        </w:rPr>
        <w:t>sugar harvest fell 192,000 tons short of goal and bean production fell 6,000 tons short. Government spending on construction and other capital projects was 16.6 percent higher</w:t>
      </w:r>
      <w:r>
        <w:t xml:space="preserve"> than in the first semester last year but 9 percent short of goal because of delays and others issues, the minister said.</w:t>
      </w:r>
      <w:r w:rsidRPr="00764002">
        <w:rPr>
          <w:sz w:val="12"/>
        </w:rPr>
        <w:t xml:space="preserve"> </w:t>
      </w:r>
      <w:r w:rsidRPr="00764002">
        <w:rPr>
          <w:rStyle w:val="TitleChar"/>
        </w:rPr>
        <w:t>Exports rose 5 percent</w:t>
      </w:r>
      <w:r>
        <w:t xml:space="preserve">, Granma reported, and </w:t>
      </w:r>
      <w:r w:rsidRPr="00764002">
        <w:rPr>
          <w:rStyle w:val="TitleChar"/>
        </w:rPr>
        <w:t>lower prices on imported food meant savings of $168 million.</w:t>
      </w:r>
      <w:r>
        <w:t xml:space="preserve"> But shortcomings in Cuban farming forced the government to import an unplanned $46 million worth of food. </w:t>
      </w:r>
      <w:r w:rsidRPr="00764002">
        <w:rPr>
          <w:rStyle w:val="TitleChar"/>
        </w:rPr>
        <w:t>Cuba must import more than 70 percent of the food items it consumes, at a cost of more than $1.5 billion a year.</w:t>
      </w:r>
    </w:p>
    <w:p w:rsidR="00024949" w:rsidRDefault="00024949" w:rsidP="00024949">
      <w:pPr>
        <w:pStyle w:val="Heading4"/>
      </w:pPr>
      <w:r>
        <w:t xml:space="preserve">Slow Change in Cuba now </w:t>
      </w:r>
    </w:p>
    <w:p w:rsidR="00024949" w:rsidRDefault="00024949" w:rsidP="00024949">
      <w:r w:rsidRPr="00922B80">
        <w:rPr>
          <w:b/>
        </w:rPr>
        <w:t>Barcia, 12</w:t>
      </w:r>
      <w:r>
        <w:t xml:space="preserve"> – Senior Lecturer in Latin American Studies at the School of Modern Languages and Cultures, as well as Deputy Director at the Institute for Colonial and Postcolonial Studies at the University of Leeds (Michael, “Cuba's slow path to the future”, Aljazeera, 1/11/12, http://www.aljazeera.com/indepth/opinion/2012/01/20121883342630706.html)//EX</w:t>
      </w:r>
    </w:p>
    <w:p w:rsidR="00024949" w:rsidRDefault="00024949" w:rsidP="00024949"/>
    <w:p w:rsidR="00024949" w:rsidRPr="00B95E8B" w:rsidRDefault="00024949" w:rsidP="00024949">
      <w:pPr>
        <w:rPr>
          <w:rStyle w:val="TitleChar"/>
        </w:rPr>
      </w:pPr>
      <w:r>
        <w:t>Although the changes have been taking place since 2009, Raul Castro has made it clear that they should not be rushed, invoking national security as the main reason for caution. Only some weeks ago he reiterated this position in his remarks during the most recent opening session of Cuba's parliament. For the majority of Cubans, however, the reforms cannot come soon enough.</w:t>
      </w:r>
      <w:r w:rsidRPr="00B95E8B">
        <w:rPr>
          <w:sz w:val="12"/>
        </w:rPr>
        <w:t xml:space="preserve"> </w:t>
      </w:r>
      <w:r w:rsidRPr="00B95E8B">
        <w:t>2011</w:t>
      </w:r>
      <w:r>
        <w:t xml:space="preserve"> reforms</w:t>
      </w:r>
      <w:r w:rsidRPr="00B95E8B">
        <w:rPr>
          <w:sz w:val="12"/>
        </w:rPr>
        <w:t xml:space="preserve"> </w:t>
      </w:r>
      <w:r w:rsidRPr="00B95E8B">
        <w:rPr>
          <w:rStyle w:val="TitleChar"/>
        </w:rPr>
        <w:t>Last year</w:t>
      </w:r>
      <w:r>
        <w:t xml:space="preserve">, the economy did not perform well, even though there was a renewed effort in turning things around. According to the figures released by the Comision Economica para America Latina y el Caribe (CEPAL) </w:t>
      </w:r>
      <w:r w:rsidRPr="00B95E8B">
        <w:rPr>
          <w:rStyle w:val="TitleChar"/>
        </w:rPr>
        <w:t>Cuba had the second lowest economic growth in Latin America, with 2.5 per cent. Only El Salvador did worse. More worryingly, CEPAL predictions for 2012 are quite negative too, forecasting another year of growth less than three per cent.</w:t>
      </w:r>
      <w:r w:rsidRPr="00B95E8B">
        <w:rPr>
          <w:sz w:val="12"/>
        </w:rPr>
        <w:t xml:space="preserve"> </w:t>
      </w:r>
      <w:r>
        <w:t>Many Cubans unhappy with pace of change</w:t>
      </w:r>
      <w:r w:rsidRPr="00B95E8B">
        <w:rPr>
          <w:sz w:val="12"/>
        </w:rPr>
        <w:t xml:space="preserve"> </w:t>
      </w:r>
      <w:r>
        <w:t xml:space="preserve">On the island, Adel Yzquierdo, minister of economy, recently admitted that </w:t>
      </w:r>
      <w:r w:rsidRPr="00B95E8B">
        <w:rPr>
          <w:rStyle w:val="TitleChar"/>
        </w:rPr>
        <w:t>"some of the major tasks that were to be accomplished as part of the reforms in 2011 were not achieved". Among these were the unsuccessful attempt to substitute food imports with local produce, and the failure to take steps to bring the two-currency system to an end.</w:t>
      </w:r>
      <w:r w:rsidRPr="00B95E8B">
        <w:rPr>
          <w:sz w:val="12"/>
        </w:rPr>
        <w:t xml:space="preserve"> </w:t>
      </w:r>
      <w:r>
        <w:t xml:space="preserve">Of all the new measures adopted by Castro's government, without a doubt, </w:t>
      </w:r>
      <w:r w:rsidRPr="00B95E8B">
        <w:rPr>
          <w:rStyle w:val="TitleChar"/>
        </w:rPr>
        <w:t>the establishment of credit facilities for new businesses is the one that steals the headlines. Cuban academics and intellectuals have already debated the extent to which this new policy will revolutionise Cuba's economy.</w:t>
      </w:r>
      <w:r w:rsidRPr="00B95E8B">
        <w:rPr>
          <w:sz w:val="12"/>
        </w:rPr>
        <w:t xml:space="preserve"> </w:t>
      </w:r>
      <w:r>
        <w:t xml:space="preserve">Oscar Espinosa Chepe has suggested that </w:t>
      </w:r>
      <w:r w:rsidRPr="00B95E8B">
        <w:rPr>
          <w:rStyle w:val="TitleChar"/>
        </w:rPr>
        <w:t>this measure could lead to a deep transformation of the country's banking system, while</w:t>
      </w:r>
      <w:r>
        <w:t xml:space="preserve"> Arturo Lopez-Levy considers it </w:t>
      </w:r>
      <w:r w:rsidRPr="00B95E8B">
        <w:rPr>
          <w:rStyle w:val="TitleChar"/>
        </w:rPr>
        <w:t>another step in the direction of implementing a mixed-economy with elements of both socialism and capitalism</w:t>
      </w:r>
      <w:r>
        <w:t>.</w:t>
      </w:r>
      <w:r w:rsidRPr="00B95E8B">
        <w:rPr>
          <w:sz w:val="12"/>
        </w:rPr>
        <w:t xml:space="preserve"> </w:t>
      </w:r>
      <w:r w:rsidRPr="00B95E8B">
        <w:rPr>
          <w:rStyle w:val="TitleChar"/>
        </w:rPr>
        <w:t>Another area that could potentially transform the Cuban economy is the much talked about migratory reform. Since August 2011 there have been rumours about the impending end of decades of high migratory fees and the abolition of travelling documents that hinder the free movement of people coming and leaving the island. Disappointingly, for now at least, these rumours remain just that, rumours.</w:t>
      </w:r>
      <w:r>
        <w:rPr>
          <w:rStyle w:val="TitleChar"/>
          <w:sz w:val="12"/>
        </w:rPr>
        <w:t xml:space="preserve"> </w:t>
      </w:r>
      <w:r w:rsidRPr="00B95E8B">
        <w:rPr>
          <w:sz w:val="12"/>
        </w:rPr>
        <w:t xml:space="preserve"> </w:t>
      </w:r>
      <w:r>
        <w:t xml:space="preserve">That is not to say that progress has not been made. </w:t>
      </w:r>
      <w:r w:rsidRPr="00B95E8B">
        <w:rPr>
          <w:rStyle w:val="TitleChar"/>
        </w:rPr>
        <w:t xml:space="preserve">Castro's plan was designed to follow three stages of implementation that will only conclude in 2015. However, this slow pace is also disappointing; for the majority of Cubans, the changes are needed now. The economic situation of the island has hardly improved in </w:t>
      </w:r>
      <w:r w:rsidRPr="00B95E8B">
        <w:rPr>
          <w:rStyle w:val="TitleChar"/>
        </w:rPr>
        <w:lastRenderedPageBreak/>
        <w:t xml:space="preserve">recent years and Cubans find themselves struggling to make ends meet month after month. </w:t>
      </w:r>
      <w:r w:rsidRPr="00B95E8B">
        <w:rPr>
          <w:sz w:val="12"/>
        </w:rPr>
        <w:t xml:space="preserve"> </w:t>
      </w:r>
      <w:r w:rsidRPr="00B95E8B">
        <w:rPr>
          <w:rStyle w:val="TitleChar"/>
        </w:rPr>
        <w:t>Ever-present excessive regulatory measures have been the chief reason behind the sluggish implementation of these reforms. In order to raise the levels of efficiency and exports the government must limit the impact of well-entrenched bureaucrats and rising levels of corruption. Providing a boost to the efficiency and productivity of the economy is then crucial.</w:t>
      </w:r>
    </w:p>
    <w:p w:rsidR="00024949" w:rsidRDefault="00024949" w:rsidP="00024949"/>
    <w:p w:rsidR="00024949" w:rsidRDefault="00024949" w:rsidP="00024949"/>
    <w:p w:rsidR="00024949" w:rsidRDefault="00024949" w:rsidP="00024949">
      <w:pPr>
        <w:pStyle w:val="Heading3"/>
      </w:pPr>
      <w:r>
        <w:lastRenderedPageBreak/>
        <w:t xml:space="preserve">2NC Link Wall – Lifting Embargo </w:t>
      </w:r>
      <w:r>
        <w:sym w:font="Wingdings" w:char="F0E0"/>
      </w:r>
      <w:r>
        <w:t xml:space="preserve"> Fast Reforms</w:t>
      </w:r>
    </w:p>
    <w:p w:rsidR="00024949" w:rsidRDefault="00024949" w:rsidP="00024949">
      <w:pPr>
        <w:pStyle w:val="Heading4"/>
      </w:pPr>
      <w:r>
        <w:t>Cuba has no preparation for change and wouldn’t be able to take it all at once – lifting the embargo would cause a rapid democratic uprising</w:t>
      </w:r>
    </w:p>
    <w:p w:rsidR="00024949" w:rsidRDefault="00024949" w:rsidP="00024949">
      <w:r w:rsidRPr="004152F5">
        <w:rPr>
          <w:b/>
        </w:rPr>
        <w:t>Erikson, 8</w:t>
      </w:r>
      <w:r>
        <w:t xml:space="preserve"> – Senior Advisor for Western Hemisphere Affairs at the U.S. Department of State and has an M.A. in Public Policy from Harvard University and a B.A. from Brown University (Daniel P., “The Cuba Wars: Fidel Castro, the United States, and the Next Revolution”, Bloomsbury Press, 10/28/08, p. 250-251 http://books.google.com/books?id=EpEddl3CdPAC&amp;pg=PA251&amp;lpg=PA251&amp;dq=lifting+cuban+embargo+AND+rapid+change&amp;source=bl&amp;ots=dv-aMxUaUQ&amp;sig=ip1G-NULgAGQdjtf7Jv-LwpRrmg&amp;hl=en&amp;sa=X&amp;ei=vwTkUeOkFoPHywHn8oGwDQ&amp;ved=0CGYQ6AEwBzgU#v=onepage&amp;q=lifting%20cuban%20embargo%20AND%20rapid%20change&amp;f=false)//EX</w:t>
      </w:r>
    </w:p>
    <w:p w:rsidR="00024949" w:rsidRDefault="00024949" w:rsidP="00024949"/>
    <w:p w:rsidR="00024949" w:rsidRDefault="00024949" w:rsidP="00024949">
      <w:pPr>
        <w:rPr>
          <w:rStyle w:val="TitleChar"/>
        </w:rPr>
      </w:pPr>
      <w:r>
        <w:t xml:space="preserve">Like most of his colleagues, Monreal readily agreed that </w:t>
      </w:r>
      <w:r w:rsidRPr="001D7934">
        <w:rPr>
          <w:rStyle w:val="TitleChar"/>
        </w:rPr>
        <w:t xml:space="preserve">the United States was the unpredictable eight-hundred pound gorilla with the potential to transform Cuba’s future: “Lifting the embargo would be </w:t>
      </w:r>
      <w:r w:rsidRPr="005728BC">
        <w:rPr>
          <w:rStyle w:val="Emphasis"/>
        </w:rPr>
        <w:t>totally disruptive for Cuba</w:t>
      </w:r>
      <w:r w:rsidRPr="001D7934">
        <w:rPr>
          <w:rStyle w:val="TitleChar"/>
        </w:rPr>
        <w:t>.</w:t>
      </w:r>
      <w:r>
        <w:t xml:space="preserve"> I don’t know if the impact would be good or bad,” he told me. “You know</w:t>
      </w:r>
      <w:r w:rsidRPr="001D7934">
        <w:rPr>
          <w:rStyle w:val="TitleChar"/>
        </w:rPr>
        <w:t xml:space="preserve"> it’s a mistake to believe that the Cuban government would have the ability and the manpower to manage or control the events that would follow. That is false. Because if the embargo were lifted, it would have </w:t>
      </w:r>
      <w:r w:rsidRPr="005728BC">
        <w:rPr>
          <w:rStyle w:val="Emphasis"/>
        </w:rPr>
        <w:t>such a huge, rapid impact</w:t>
      </w:r>
      <w:r w:rsidRPr="001D7934">
        <w:rPr>
          <w:rStyle w:val="TitleChar"/>
        </w:rPr>
        <w:t xml:space="preserve"> that Cuba</w:t>
      </w:r>
      <w:r>
        <w:t xml:space="preserve"> – at least the Cuba I know – </w:t>
      </w:r>
      <w:r w:rsidRPr="001D7934">
        <w:rPr>
          <w:rStyle w:val="TitleChar"/>
        </w:rPr>
        <w:t xml:space="preserve">would not be prepared for the changes it would bring. If you imagine that this is a boxing match, then right now the Cuban boxer is in the United States, but he knows the other guy’s moves and how to protect himself. But what if, all at once, the boxer is put in the ring against fifteen other guys? You’d have the ring crying! And for better or worse, the ability of the Cuban government to control this fight is very limited.” </w:t>
      </w:r>
    </w:p>
    <w:p w:rsidR="00024949" w:rsidRDefault="00024949" w:rsidP="00024949">
      <w:pPr>
        <w:rPr>
          <w:rStyle w:val="TitleChar"/>
        </w:rPr>
      </w:pPr>
    </w:p>
    <w:p w:rsidR="00024949" w:rsidRDefault="00024949" w:rsidP="00024949">
      <w:pPr>
        <w:pStyle w:val="Heading4"/>
      </w:pPr>
      <w:r>
        <w:t>The regime fears fast economic opening as destroying its control</w:t>
      </w:r>
    </w:p>
    <w:p w:rsidR="00024949" w:rsidRDefault="00024949" w:rsidP="00024949">
      <w:r>
        <w:rPr>
          <w:rStyle w:val="StyleStyleBold12pt"/>
        </w:rPr>
        <w:t>Colomer</w:t>
      </w:r>
      <w:r>
        <w:t xml:space="preserve"> </w:t>
      </w:r>
      <w:r>
        <w:rPr>
          <w:rStyle w:val="StyleStyleBold12pt"/>
        </w:rPr>
        <w:t>2005</w:t>
      </w:r>
      <w:r>
        <w:t>- Research Professor in Political Science, Professor at the University of Barcelona</w:t>
      </w:r>
    </w:p>
    <w:p w:rsidR="00024949" w:rsidRDefault="00024949" w:rsidP="00024949">
      <w:r>
        <w:t>(Joseph M., “Who Could End the Embargo? A Game-Theoretical Perspective”, 2004-2005, 14 Transnat'l L. &amp; Contemp. Probs. 163, heinonline)//KW</w:t>
      </w:r>
    </w:p>
    <w:p w:rsidR="00024949" w:rsidRDefault="00024949" w:rsidP="00024949">
      <w:pPr>
        <w:rPr>
          <w:sz w:val="12"/>
        </w:rPr>
      </w:pPr>
    </w:p>
    <w:p w:rsidR="00024949" w:rsidRDefault="00024949" w:rsidP="00024949">
      <w:r>
        <w:t xml:space="preserve">For the same reason, </w:t>
      </w:r>
      <w:r w:rsidRPr="00730FF7">
        <w:rPr>
          <w:rStyle w:val="TitleChar"/>
        </w:rPr>
        <w:t xml:space="preserve">the </w:t>
      </w:r>
      <w:r w:rsidRPr="00604756">
        <w:rPr>
          <w:rStyle w:val="Emphasis"/>
        </w:rPr>
        <w:t>worst possible outcome</w:t>
      </w:r>
      <w:r w:rsidRPr="00730FF7">
        <w:rPr>
          <w:rStyle w:val="TitleChar"/>
        </w:rPr>
        <w:t xml:space="preserve"> for Cuba would be</w:t>
      </w:r>
      <w:r>
        <w:t xml:space="preserve"> the</w:t>
      </w:r>
      <w:r>
        <w:rPr>
          <w:sz w:val="12"/>
        </w:rPr>
        <w:t xml:space="preserve">  </w:t>
      </w:r>
      <w:r>
        <w:t xml:space="preserve">one produced by the opposite pairs of choices, </w:t>
      </w:r>
      <w:r w:rsidRPr="00730FF7">
        <w:rPr>
          <w:rStyle w:val="TitleChar"/>
        </w:rPr>
        <w:t>embargo-democracy</w:t>
      </w:r>
      <w:r>
        <w:t>, as seems</w:t>
      </w:r>
      <w:r>
        <w:rPr>
          <w:sz w:val="12"/>
        </w:rPr>
        <w:t xml:space="preserve">  </w:t>
      </w:r>
      <w:r>
        <w:t>unnecessary to discuss. Issues may appear regarding Cuban rulers' second</w:t>
      </w:r>
      <w:r>
        <w:rPr>
          <w:sz w:val="12"/>
        </w:rPr>
        <w:t xml:space="preserve">  </w:t>
      </w:r>
      <w:r>
        <w:t xml:space="preserve">and third preferences. </w:t>
      </w:r>
      <w:r>
        <w:rPr>
          <w:rStyle w:val="TitleChar"/>
        </w:rPr>
        <w:t>The free trade-democracy outcome would give Cuba</w:t>
      </w:r>
      <w:r>
        <w:rPr>
          <w:rStyle w:val="TitleChar"/>
          <w:sz w:val="12"/>
        </w:rPr>
        <w:t xml:space="preserve">  </w:t>
      </w:r>
      <w:r>
        <w:rPr>
          <w:rStyle w:val="TitleChar"/>
        </w:rPr>
        <w:t>the benefits of an open economy, but</w:t>
      </w:r>
      <w:r>
        <w:t xml:space="preserve"> would </w:t>
      </w:r>
      <w:r w:rsidRPr="00730FF7">
        <w:rPr>
          <w:rStyle w:val="Emphasis"/>
        </w:rPr>
        <w:t>fatally undermine</w:t>
      </w:r>
      <w:r>
        <w:rPr>
          <w:rStyle w:val="TitleChar"/>
        </w:rPr>
        <w:t xml:space="preserve"> the</w:t>
      </w:r>
      <w:r>
        <w:t xml:space="preserve"> present</w:t>
      </w:r>
      <w:r>
        <w:rPr>
          <w:sz w:val="12"/>
        </w:rPr>
        <w:t xml:space="preserve">  </w:t>
      </w:r>
      <w:r>
        <w:rPr>
          <w:rStyle w:val="TitleChar"/>
        </w:rPr>
        <w:t>rulers' control-</w:t>
      </w:r>
      <w:r w:rsidRPr="00730FF7">
        <w:t>what they call "independence" or "revolution.</w:t>
      </w:r>
      <w:r>
        <w:t>" Actually, even</w:t>
      </w:r>
      <w:r>
        <w:rPr>
          <w:sz w:val="12"/>
        </w:rPr>
        <w:t xml:space="preserve">  </w:t>
      </w:r>
      <w:r>
        <w:t xml:space="preserve">under the present circumstances, and </w:t>
      </w:r>
      <w:r w:rsidRPr="00730FF7">
        <w:rPr>
          <w:rStyle w:val="TitleChar"/>
        </w:rPr>
        <w:t>in spite of their claims against the U.S.  embargo, Cuban rulers are wary of allowing more foreign investment,  tourism, Cuban-Americans' direct cash remittances, and international  communications</w:t>
      </w:r>
      <w:r>
        <w:t xml:space="preserve"> (including the Internet) </w:t>
      </w:r>
      <w:r w:rsidRPr="00730FF7">
        <w:rPr>
          <w:rStyle w:val="TitleChar"/>
        </w:rPr>
        <w:t>because they could enable</w:t>
      </w:r>
      <w:r>
        <w:t xml:space="preserve"> anti-</w:t>
      </w:r>
      <w:r>
        <w:rPr>
          <w:sz w:val="12"/>
        </w:rPr>
        <w:t xml:space="preserve">  </w:t>
      </w:r>
      <w:r>
        <w:t xml:space="preserve">Castro opinion and </w:t>
      </w:r>
      <w:r w:rsidRPr="00730FF7">
        <w:rPr>
          <w:rStyle w:val="TitleChar"/>
        </w:rPr>
        <w:t>pressures among Cuban population</w:t>
      </w:r>
      <w:r>
        <w:t>.</w:t>
      </w:r>
    </w:p>
    <w:p w:rsidR="00024949" w:rsidRPr="00604756" w:rsidRDefault="00024949" w:rsidP="00024949">
      <w:pPr>
        <w:rPr>
          <w:rStyle w:val="TitleChar"/>
          <w:bCs w:val="0"/>
          <w:u w:val="none"/>
        </w:rPr>
      </w:pPr>
      <w:r>
        <w:t xml:space="preserve">It thus seems realistic to assume that the present </w:t>
      </w:r>
      <w:r w:rsidRPr="00730FF7">
        <w:rPr>
          <w:rStyle w:val="TitleChar"/>
        </w:rPr>
        <w:t>Cuban rulers</w:t>
      </w:r>
      <w:r>
        <w:t>-in other</w:t>
      </w:r>
      <w:r>
        <w:rPr>
          <w:sz w:val="12"/>
        </w:rPr>
        <w:t xml:space="preserve">  </w:t>
      </w:r>
      <w:r>
        <w:t>words, Fidel Castro-</w:t>
      </w:r>
      <w:r w:rsidRPr="00730FF7">
        <w:rPr>
          <w:rStyle w:val="TitleChar"/>
        </w:rPr>
        <w:t>value the endurance of the revolutionary dictatorship  more than the advantages of open trade and investment.</w:t>
      </w:r>
      <w:r>
        <w:t xml:space="preserve"> While Cuban rulers</w:t>
      </w:r>
      <w:r>
        <w:rPr>
          <w:sz w:val="12"/>
        </w:rPr>
        <w:t xml:space="preserve">  </w:t>
      </w:r>
      <w:r>
        <w:t>may dream of a "Chinese way," with foreign trade and investments</w:t>
      </w:r>
      <w:r>
        <w:rPr>
          <w:sz w:val="12"/>
        </w:rPr>
        <w:t xml:space="preserve">  </w:t>
      </w:r>
      <w:r>
        <w:t>permitting them to maintain the dictatorship</w:t>
      </w:r>
      <w:r>
        <w:rPr>
          <w:rStyle w:val="TitleChar"/>
        </w:rPr>
        <w:t>, they would rather maintain</w:t>
      </w:r>
      <w:r>
        <w:rPr>
          <w:rStyle w:val="TitleChar"/>
          <w:sz w:val="12"/>
        </w:rPr>
        <w:t xml:space="preserve">  </w:t>
      </w:r>
      <w:r>
        <w:rPr>
          <w:rStyle w:val="TitleChar"/>
        </w:rPr>
        <w:t xml:space="preserve">the dictatorship </w:t>
      </w:r>
      <w:r w:rsidRPr="00730FF7">
        <w:rPr>
          <w:rStyle w:val="Emphasis"/>
        </w:rPr>
        <w:t>even at the cost of the embargo</w:t>
      </w:r>
      <w:r>
        <w:rPr>
          <w:rStyle w:val="TitleChar"/>
        </w:rPr>
        <w:t xml:space="preserve"> than risk their own position</w:t>
      </w:r>
      <w:r>
        <w:rPr>
          <w:rStyle w:val="TitleChar"/>
          <w:sz w:val="12"/>
        </w:rPr>
        <w:t xml:space="preserve">  </w:t>
      </w:r>
      <w:r>
        <w:rPr>
          <w:rStyle w:val="TitleChar"/>
        </w:rPr>
        <w:t>with a democratic opening</w:t>
      </w:r>
      <w:r>
        <w:t>. Usual slogans, such as "Revolution or death,"</w:t>
      </w:r>
      <w:r>
        <w:rPr>
          <w:sz w:val="12"/>
        </w:rPr>
        <w:t xml:space="preserve">  </w:t>
      </w:r>
      <w:r>
        <w:t>clearly illustrate this position. A different ordering will be considered later,</w:t>
      </w:r>
      <w:r>
        <w:rPr>
          <w:sz w:val="12"/>
        </w:rPr>
        <w:t xml:space="preserve">  </w:t>
      </w:r>
      <w:r>
        <w:t>basically as a hypothetical preference change induced on Cuban rulers by</w:t>
      </w:r>
      <w:r>
        <w:rPr>
          <w:sz w:val="12"/>
        </w:rPr>
        <w:t xml:space="preserve">  </w:t>
      </w:r>
      <w:r>
        <w:t>either the further effects of the embargo or their weakened capability to</w:t>
      </w:r>
      <w:r>
        <w:rPr>
          <w:sz w:val="12"/>
        </w:rPr>
        <w:t xml:space="preserve">  </w:t>
      </w:r>
      <w:r>
        <w:t>maintain social control.</w:t>
      </w:r>
    </w:p>
    <w:p w:rsidR="00024949" w:rsidRDefault="00024949" w:rsidP="00024949">
      <w:pPr>
        <w:rPr>
          <w:rStyle w:val="TitleChar"/>
        </w:rPr>
      </w:pPr>
    </w:p>
    <w:p w:rsidR="00024949" w:rsidRPr="005728BC" w:rsidRDefault="00024949" w:rsidP="00024949">
      <w:pPr>
        <w:pStyle w:val="Heading4"/>
      </w:pPr>
      <w:r w:rsidRPr="005728BC">
        <w:t>That will cause a crackdown and civil war</w:t>
      </w:r>
    </w:p>
    <w:p w:rsidR="00024949" w:rsidRPr="00397CA7" w:rsidRDefault="00024949" w:rsidP="00024949">
      <w:pPr>
        <w:rPr>
          <w:b/>
        </w:rPr>
      </w:pPr>
      <w:r>
        <w:rPr>
          <w:b/>
        </w:rPr>
        <w:t xml:space="preserve">Iglesias, 12 </w:t>
      </w:r>
      <w:r>
        <w:t xml:space="preserve">– Commander, US Navy. Paper submitted for the Master of Strategic Studies Degree at the the US Army War College (Carlos, “United States Security Policy Implications of a Post-Fidel Cuba” </w:t>
      </w:r>
      <w:hyperlink r:id="rId16" w:history="1">
        <w:r w:rsidRPr="00F9493C">
          <w:rPr>
            <w:rStyle w:val="Hyperlink"/>
          </w:rPr>
          <w:t>http://www.dtic.mil/cgi-bin/GetTRDoc?AD=ADA560408</w:t>
        </w:r>
      </w:hyperlink>
      <w:r>
        <w:rPr>
          <w:rStyle w:val="Hyperlink"/>
        </w:rPr>
        <w:t xml:space="preserve">)  </w:t>
      </w:r>
      <w:r>
        <w:rPr>
          <w:rStyle w:val="Hyperlink"/>
          <w:b/>
        </w:rPr>
        <w:t>GOC = Government of Cuba, FAR = Cuban military</w:t>
      </w:r>
    </w:p>
    <w:p w:rsidR="00024949" w:rsidRDefault="00024949" w:rsidP="00024949"/>
    <w:p w:rsidR="00024949" w:rsidRPr="000F594D" w:rsidRDefault="00024949" w:rsidP="00024949">
      <w:pPr>
        <w:rPr>
          <w:rStyle w:val="TitleChar"/>
        </w:rPr>
      </w:pPr>
      <w:r>
        <w:t xml:space="preserve">3) Democratic Uprising – </w:t>
      </w:r>
      <w:r w:rsidRPr="000F594D">
        <w:rPr>
          <w:rStyle w:val="TitleChar"/>
        </w:rPr>
        <w:t>A democratic uprising on the island</w:t>
      </w:r>
      <w:r>
        <w:t xml:space="preserve"> presents a confounding paradox. While it would result in optimal strategic outcomes for the island and the U.S. in the long-term, it also </w:t>
      </w:r>
      <w:r w:rsidRPr="000F594D">
        <w:rPr>
          <w:rStyle w:val="TitleChar"/>
        </w:rPr>
        <w:t>poses the most significant near-term risk to the Cuban people and U.S. national interests.</w:t>
      </w:r>
    </w:p>
    <w:p w:rsidR="00024949" w:rsidRDefault="00024949" w:rsidP="00024949">
      <w:r>
        <w:t xml:space="preserve">The road to a “Free Cuba” has several potential paths. </w:t>
      </w:r>
      <w:r w:rsidRPr="000F594D">
        <w:rPr>
          <w:rStyle w:val="TitleChar"/>
        </w:rPr>
        <w:t xml:space="preserve">The </w:t>
      </w:r>
      <w:r>
        <w:t xml:space="preserve">least likely but </w:t>
      </w:r>
      <w:r w:rsidRPr="000F594D">
        <w:rPr>
          <w:rStyle w:val="TitleChar"/>
        </w:rPr>
        <w:t>most</w:t>
      </w:r>
      <w:r>
        <w:rPr>
          <w:rStyle w:val="TitleChar"/>
        </w:rPr>
        <w:t xml:space="preserve"> </w:t>
      </w:r>
      <w:r w:rsidRPr="000F594D">
        <w:rPr>
          <w:rStyle w:val="TitleChar"/>
        </w:rPr>
        <w:t>dangerous scenario would be a “Cuban Spring” popular uprising</w:t>
      </w:r>
      <w:r>
        <w:t>. The most likely and least dangerous would be a protracted economic and political evolution across a series of governments concluding in a democratic or quasi-democratic state. Such post-Castro era governments will most likely come from factions of the existing regime.45</w:t>
      </w:r>
    </w:p>
    <w:p w:rsidR="00024949" w:rsidRDefault="00024949" w:rsidP="00024949">
      <w:r>
        <w:t xml:space="preserve">Similar to 2011’s events in Tunisia, Egypt, Libya and the broader middle-east, </w:t>
      </w:r>
      <w:r w:rsidRPr="000F594D">
        <w:rPr>
          <w:rStyle w:val="TitleChar"/>
        </w:rPr>
        <w:t>a</w:t>
      </w:r>
      <w:r>
        <w:rPr>
          <w:rStyle w:val="TitleChar"/>
        </w:rPr>
        <w:t xml:space="preserve"> </w:t>
      </w:r>
      <w:r w:rsidRPr="000F594D">
        <w:rPr>
          <w:rStyle w:val="TitleChar"/>
        </w:rPr>
        <w:t>Cuban Spring could fracture the island’s existing power structure at best and might even</w:t>
      </w:r>
      <w:r>
        <w:t xml:space="preserve">15 </w:t>
      </w:r>
      <w:r w:rsidRPr="000F594D">
        <w:rPr>
          <w:rStyle w:val="TitleChar"/>
        </w:rPr>
        <w:t>overthrow the GOC altogether</w:t>
      </w:r>
      <w:r>
        <w:t>. For that to evolve, several key events would have to develop. The paramount requirement would be an internal security withdrawal from the civic space which would afford dissidents the political maneuver space to solicit and coalesce opposition support. To incentivize and coordinate support, continued liberalization of cellular and internet usage could be leveraged as popular informational linkages. Finally</w:t>
      </w:r>
      <w:r w:rsidRPr="000F594D">
        <w:rPr>
          <w:rStyle w:val="TitleChar"/>
        </w:rPr>
        <w:t>, if a critical civic mass was achieved by dissidents and their</w:t>
      </w:r>
      <w:r>
        <w:rPr>
          <w:rStyle w:val="TitleChar"/>
        </w:rPr>
        <w:t xml:space="preserve"> </w:t>
      </w:r>
      <w:r w:rsidRPr="000F594D">
        <w:rPr>
          <w:rStyle w:val="TitleChar"/>
        </w:rPr>
        <w:t>supporters, a singularly brutal or compelling event could unleash Cuba’s DNA which</w:t>
      </w:r>
      <w:r>
        <w:rPr>
          <w:rStyle w:val="TitleChar"/>
        </w:rPr>
        <w:t xml:space="preserve"> </w:t>
      </w:r>
      <w:r w:rsidRPr="000F594D">
        <w:rPr>
          <w:rStyle w:val="TitleChar"/>
        </w:rPr>
        <w:t>historically has endorsed violence to effect political change</w:t>
      </w:r>
      <w:r>
        <w:t>. At the extreme, the deeprooted hatred and resentments that the Revolution has pressurized over the last half century could erupt in political vendettas, infighting over societal restructuring, and strife over the political process.46</w:t>
      </w:r>
    </w:p>
    <w:p w:rsidR="00024949" w:rsidRPr="005728BC" w:rsidRDefault="00024949" w:rsidP="00024949">
      <w:r>
        <w:t>The MININT forces would lead any crackdown. However, if it failed to quell the uprisings</w:t>
      </w:r>
      <w:r w:rsidRPr="000F594D">
        <w:rPr>
          <w:rStyle w:val="TitleChar"/>
        </w:rPr>
        <w:t>, the FAR could be drawn into direct violence against the Cuban people</w:t>
      </w:r>
      <w:r>
        <w:t xml:space="preserve">. This would be unprecedented and could have devastating repercussions for the FAR and the regime. </w:t>
      </w:r>
      <w:r w:rsidRPr="000F594D">
        <w:rPr>
          <w:rStyle w:val="TitleChar"/>
        </w:rPr>
        <w:t>If the FAR did act</w:t>
      </w:r>
      <w:r>
        <w:t xml:space="preserve"> against the people, </w:t>
      </w:r>
      <w:r w:rsidRPr="000F594D">
        <w:rPr>
          <w:rStyle w:val="TitleChar"/>
        </w:rPr>
        <w:t>it would shatter its reputation as the</w:t>
      </w:r>
      <w:r>
        <w:rPr>
          <w:rStyle w:val="TitleChar"/>
        </w:rPr>
        <w:t xml:space="preserve"> </w:t>
      </w:r>
      <w:r w:rsidRPr="000F594D">
        <w:rPr>
          <w:rStyle w:val="TitleChar"/>
        </w:rPr>
        <w:t>protector of the people</w:t>
      </w:r>
      <w:r>
        <w:t xml:space="preserve">; this would be eerily similar to the Egyptian Army’s evolving relations with the Egyptian people. The outcome of a violent upheaval could be tragic for Cubans and threatening to U.S. national interests. Regardless of the outcome, </w:t>
      </w:r>
      <w:r w:rsidRPr="000F594D">
        <w:rPr>
          <w:rStyle w:val="TitleChar"/>
        </w:rPr>
        <w:t>security and stability in post-Castro Cuba would</w:t>
      </w:r>
      <w:r>
        <w:t xml:space="preserve"> </w:t>
      </w:r>
      <w:r w:rsidRPr="000F594D">
        <w:rPr>
          <w:rStyle w:val="TitleChar"/>
        </w:rPr>
        <w:t>remain at risk if not completely crushed.</w:t>
      </w:r>
      <w:r>
        <w:rPr>
          <w:rStyle w:val="TitleChar"/>
        </w:rPr>
        <w:t xml:space="preserve"> </w:t>
      </w:r>
      <w:r>
        <w:t>At the other end of the regime’s risk, time and likelihood spectrums is a slow decay away from Revolutionary socialism. Marxist-Leninist communism’s global bankruptcy has not gone unnoticed by Raúl or the rest of the ruling elite. A transition to “Socialism with a Cuban character” seems likely after Fidel’s death and will put the 16 country on a slippery path to liberalization. As discussed above, economic reforms will likely lead the transition. However, as the “proletariats” dependence on the state is displaced by economic self-reliance, so too will the demands for greater political freedom be disengaged from economic dependence. The benefits to Cuba are many, as they are to American national interests.</w:t>
      </w:r>
    </w:p>
    <w:p w:rsidR="00024949" w:rsidRDefault="00024949" w:rsidP="00024949">
      <w:pPr>
        <w:pStyle w:val="Heading4"/>
      </w:pPr>
      <w:r>
        <w:t xml:space="preserve">Reforms are slow now but going fast may allow for mistakes that cause instability </w:t>
      </w:r>
    </w:p>
    <w:p w:rsidR="00024949" w:rsidRDefault="00024949" w:rsidP="00024949">
      <w:r w:rsidRPr="00C34734">
        <w:rPr>
          <w:b/>
        </w:rPr>
        <w:t>Laverty, 11</w:t>
      </w:r>
      <w:r>
        <w:t xml:space="preserve"> – Cuba consultant at the Center for Democracy in the Americas and majored in Political Science, graduating with honors from the College of Charleston, Master’s degree at the Institute for International Policy Solutions Journal, and founded Cuba Education Travel (Collin, “Cuba’s New Resolve Economic Reform and its Implications for U.S. Policy”, Center for Democracy in the Americas, 2011, p. 26-29, http://democracyinamericas.org/pdfs/CDA_Cubas_New_Resolve.pdf)//EX</w:t>
      </w:r>
    </w:p>
    <w:p w:rsidR="00024949" w:rsidRDefault="00024949" w:rsidP="00024949"/>
    <w:p w:rsidR="00024949" w:rsidRPr="006030F0" w:rsidRDefault="00024949" w:rsidP="00024949">
      <w:pPr>
        <w:rPr>
          <w:b/>
          <w:bCs/>
          <w:u w:val="single"/>
        </w:rPr>
      </w:pPr>
      <w:r>
        <w:t xml:space="preserve">The 6th Party Congress began on Saturday April 16th, and coincided with </w:t>
      </w:r>
      <w:r w:rsidRPr="00C34734">
        <w:rPr>
          <w:sz w:val="12"/>
        </w:rPr>
        <w:t xml:space="preserve"> </w:t>
      </w:r>
      <w:r>
        <w:t xml:space="preserve">celebrations commemorating the 50th anniversary of the Bay of Pigs battle </w:t>
      </w:r>
      <w:r w:rsidRPr="00C34734">
        <w:rPr>
          <w:sz w:val="12"/>
        </w:rPr>
        <w:t xml:space="preserve"> </w:t>
      </w:r>
      <w:r>
        <w:t xml:space="preserve">in 1961, when Cuban forces and militia repelled a U.S.-backed invasion of </w:t>
      </w:r>
      <w:r w:rsidRPr="00C34734">
        <w:rPr>
          <w:sz w:val="12"/>
        </w:rPr>
        <w:t xml:space="preserve"> </w:t>
      </w:r>
      <w:r>
        <w:t>the island by Cuban exiles.</w:t>
      </w:r>
      <w:r w:rsidRPr="00C34734">
        <w:rPr>
          <w:sz w:val="12"/>
        </w:rPr>
        <w:t xml:space="preserve"> </w:t>
      </w:r>
      <w:r>
        <w:t xml:space="preserve">It was the first time since the Cuban Communist Party was created in </w:t>
      </w:r>
      <w:r w:rsidRPr="00C34734">
        <w:rPr>
          <w:sz w:val="12"/>
        </w:rPr>
        <w:t xml:space="preserve"> </w:t>
      </w:r>
      <w:r>
        <w:t xml:space="preserve">1965 that Fidel Castro was not in the leadership. Nevertheless, there was little </w:t>
      </w:r>
      <w:r w:rsidRPr="00C34734">
        <w:rPr>
          <w:sz w:val="12"/>
        </w:rPr>
        <w:t xml:space="preserve"> </w:t>
      </w:r>
      <w:r>
        <w:t xml:space="preserve">vitality in the make-up of the ruling Politburo. Twelve of fifteen Politburo members kept their posts, and the two top Party offices below Raúl Castro </w:t>
      </w:r>
      <w:r w:rsidRPr="00C34734">
        <w:rPr>
          <w:sz w:val="12"/>
        </w:rPr>
        <w:t xml:space="preserve"> </w:t>
      </w:r>
      <w:r>
        <w:t xml:space="preserve">were filled by 80-year old José Ramón Machado Ventura, the first vice </w:t>
      </w:r>
      <w:r w:rsidRPr="00C34734">
        <w:rPr>
          <w:sz w:val="12"/>
        </w:rPr>
        <w:t xml:space="preserve"> </w:t>
      </w:r>
      <w:r>
        <w:t xml:space="preserve">president of the Council of State, and 79-year old Ramiro Valdés Menéndez, </w:t>
      </w:r>
      <w:r w:rsidRPr="00C34734">
        <w:rPr>
          <w:sz w:val="12"/>
        </w:rPr>
        <w:t xml:space="preserve"> </w:t>
      </w:r>
      <w:r>
        <w:t xml:space="preserve">a vice president who also serves as Minister of Information. Both had been </w:t>
      </w:r>
      <w:r w:rsidRPr="00C34734">
        <w:rPr>
          <w:sz w:val="12"/>
        </w:rPr>
        <w:t xml:space="preserve"> </w:t>
      </w:r>
      <w:r>
        <w:t xml:space="preserve">Fidel’s comandantes during the Revolution. </w:t>
      </w:r>
      <w:r w:rsidRPr="006D6E64">
        <w:rPr>
          <w:rStyle w:val="TitleChar"/>
        </w:rPr>
        <w:t xml:space="preserve"> President Raúl Castro’s opening speech at the Party Congress outlined  the proposed economic changes, announced that over 180,000 new licenses  had been granted to individual Cubans to run their own businesses </w:t>
      </w:r>
      <w:r>
        <w:t xml:space="preserve">(a figure </w:t>
      </w:r>
      <w:r w:rsidRPr="00C34734">
        <w:rPr>
          <w:sz w:val="12"/>
        </w:rPr>
        <w:t xml:space="preserve"> </w:t>
      </w:r>
      <w:r>
        <w:t xml:space="preserve">that grows weekly), </w:t>
      </w:r>
      <w:r w:rsidRPr="006D6E64">
        <w:rPr>
          <w:rStyle w:val="TitleChar"/>
        </w:rPr>
        <w:t>and called for term limits for top government officials.  In a repudiation of his brother’s earlier branding of entrepreneurs as  “parasites,” he reiterated that increased self-employment has become “an  active element facilitating the construction of socialism in Cuba,” and that  the growth of the private economy should enlist the “support, assistance  and protection of officials at all levels.”</w:t>
      </w:r>
      <w:r w:rsidRPr="006D6E64">
        <w:t xml:space="preserve"> The president added that</w:t>
      </w:r>
      <w:r w:rsidRPr="006D6E64">
        <w:rPr>
          <w:rStyle w:val="TitleChar"/>
        </w:rPr>
        <w:t xml:space="preserve"> the change  “will allow the state to focus on raising the efficiency of the basic means of  production…while relieving itself from the management of activities that  are not strategic for the country.”</w:t>
      </w:r>
      <w:r>
        <w:t xml:space="preserve"> </w:t>
      </w:r>
      <w:r w:rsidRPr="00C34734">
        <w:rPr>
          <w:sz w:val="12"/>
        </w:rPr>
        <w:t xml:space="preserve"> </w:t>
      </w:r>
      <w:r>
        <w:t xml:space="preserve">Delegates to the Congress approved the Guidelines with modifications </w:t>
      </w:r>
      <w:r w:rsidRPr="00C34734">
        <w:rPr>
          <w:sz w:val="12"/>
        </w:rPr>
        <w:t xml:space="preserve"> </w:t>
      </w:r>
      <w:r>
        <w:t xml:space="preserve">suggested during the months-long popular debate process. Significantly, </w:t>
      </w:r>
      <w:r w:rsidRPr="006D6E64">
        <w:rPr>
          <w:rStyle w:val="TitleChar"/>
        </w:rPr>
        <w:t>the  Party approved a transformative reform that will allow the purchase and sale  of homes</w:t>
      </w:r>
      <w:r>
        <w:t xml:space="preserve"> (also cars and some property),</w:t>
      </w:r>
      <w:r w:rsidRPr="006D6E64">
        <w:rPr>
          <w:rStyle w:val="TitleChar"/>
        </w:rPr>
        <w:t xml:space="preserve"> a significant change from the current  system where Cubans are only allowed to swap housing. The real estate reform has broad social and economic significance. By  making it easier for Cubans to remodel, rehabilitate, and rent housing, the  government will create jobs and demand for such services from the private  market, while also satisfying the public’s demand for increased housing.  The ability of Cubans to buy and sell their homes will also offer them new  opportunities for capital formation.</w:t>
      </w:r>
      <w:r w:rsidRPr="00C34734">
        <w:rPr>
          <w:sz w:val="12"/>
        </w:rPr>
        <w:t xml:space="preserve"> </w:t>
      </w:r>
      <w:r>
        <w:t xml:space="preserve">President Castro did, however, warn that accumulation of private property </w:t>
      </w:r>
      <w:r w:rsidRPr="00C34734">
        <w:rPr>
          <w:sz w:val="12"/>
        </w:rPr>
        <w:t xml:space="preserve"> </w:t>
      </w:r>
      <w:r>
        <w:t xml:space="preserve">would not be allowed, perhaps to address concerns that this reform could </w:t>
      </w:r>
      <w:r w:rsidRPr="00C34734">
        <w:rPr>
          <w:sz w:val="12"/>
        </w:rPr>
        <w:t xml:space="preserve"> </w:t>
      </w:r>
      <w:r>
        <w:t xml:space="preserve">intensify inequalities in a society where home values vary widely, many </w:t>
      </w:r>
      <w:r w:rsidRPr="00C34734">
        <w:rPr>
          <w:sz w:val="12"/>
        </w:rPr>
        <w:t xml:space="preserve"> </w:t>
      </w:r>
      <w:r>
        <w:t xml:space="preserve">Cubans do not own homes at all, and capital from Cubans abroad will likely </w:t>
      </w:r>
      <w:r w:rsidRPr="00C34734">
        <w:rPr>
          <w:sz w:val="12"/>
        </w:rPr>
        <w:t xml:space="preserve"> </w:t>
      </w:r>
      <w:r>
        <w:t xml:space="preserve">arrive to buy up attractive properties. </w:t>
      </w:r>
      <w:r w:rsidRPr="00C34734">
        <w:rPr>
          <w:sz w:val="12"/>
        </w:rPr>
        <w:t xml:space="preserve"> </w:t>
      </w:r>
      <w:r>
        <w:t xml:space="preserve">The resolution adopted by the Party Congress also contained steps to implement the reforms and overcome bureaucratic resistance. A “Permanent </w:t>
      </w:r>
      <w:r w:rsidRPr="00C34734">
        <w:rPr>
          <w:sz w:val="12"/>
        </w:rPr>
        <w:t xml:space="preserve"> </w:t>
      </w:r>
      <w:r>
        <w:t xml:space="preserve">Commission for Implementation and Development” was charged with the </w:t>
      </w:r>
      <w:r w:rsidRPr="00C34734">
        <w:rPr>
          <w:sz w:val="12"/>
        </w:rPr>
        <w:t xml:space="preserve"> </w:t>
      </w:r>
      <w:r>
        <w:t xml:space="preserve">responsibility of “controlling, verifying and coordinating the actions of </w:t>
      </w:r>
      <w:r w:rsidRPr="00C34734">
        <w:rPr>
          <w:sz w:val="12"/>
        </w:rPr>
        <w:t xml:space="preserve"> </w:t>
      </w:r>
      <w:r>
        <w:t xml:space="preserve">all of those involved in this undertaking, proposing the incorporation of </w:t>
      </w:r>
      <w:r w:rsidRPr="00C34734">
        <w:rPr>
          <w:sz w:val="12"/>
        </w:rPr>
        <w:t xml:space="preserve"> </w:t>
      </w:r>
      <w:r>
        <w:t xml:space="preserve">new Guidelines and leading, in coordination with appropriate parties, the </w:t>
      </w:r>
      <w:r w:rsidRPr="00C34734">
        <w:rPr>
          <w:sz w:val="12"/>
        </w:rPr>
        <w:t xml:space="preserve"> </w:t>
      </w:r>
      <w:r>
        <w:t>administration of the process.”</w:t>
      </w:r>
      <w:r w:rsidRPr="00C34734">
        <w:rPr>
          <w:sz w:val="12"/>
        </w:rPr>
        <w:t xml:space="preserve"> </w:t>
      </w:r>
      <w:r>
        <w:t xml:space="preserve">The resolution requests that “the National Assembly, the government </w:t>
      </w:r>
      <w:r w:rsidRPr="00C34734">
        <w:rPr>
          <w:sz w:val="12"/>
        </w:rPr>
        <w:t xml:space="preserve"> </w:t>
      </w:r>
      <w:r>
        <w:t xml:space="preserve">and corresponding bodies write and approve the judicial norms that will </w:t>
      </w:r>
      <w:r w:rsidRPr="00C34734">
        <w:rPr>
          <w:sz w:val="12"/>
        </w:rPr>
        <w:t xml:space="preserve"> </w:t>
      </w:r>
      <w:r>
        <w:t xml:space="preserve">support the adopted functional, structural and economic modifications.” It </w:t>
      </w:r>
      <w:r w:rsidRPr="00C34734">
        <w:rPr>
          <w:sz w:val="12"/>
        </w:rPr>
        <w:t xml:space="preserve"> </w:t>
      </w:r>
      <w:r>
        <w:t xml:space="preserve">also gives the Communist Party the responsibility of controlling, driving, and </w:t>
      </w:r>
      <w:r w:rsidRPr="00C34734">
        <w:rPr>
          <w:sz w:val="12"/>
        </w:rPr>
        <w:t xml:space="preserve"> </w:t>
      </w:r>
      <w:r>
        <w:t xml:space="preserve">demanding that the process of modernizing the economic structure move </w:t>
      </w:r>
      <w:r w:rsidRPr="00C34734">
        <w:rPr>
          <w:sz w:val="12"/>
        </w:rPr>
        <w:t xml:space="preserve"> </w:t>
      </w:r>
      <w:r>
        <w:t xml:space="preserve">forward. The full Central Committee is charged with meeting at least two </w:t>
      </w:r>
      <w:r w:rsidRPr="00C34734">
        <w:rPr>
          <w:sz w:val="12"/>
        </w:rPr>
        <w:t xml:space="preserve"> </w:t>
      </w:r>
      <w:r>
        <w:t>times per year to analyze the process and monitor the progress.</w:t>
      </w:r>
      <w:r w:rsidRPr="00C34734">
        <w:rPr>
          <w:sz w:val="12"/>
        </w:rPr>
        <w:t xml:space="preserve"> </w:t>
      </w:r>
      <w:r>
        <w:t xml:space="preserve">The adopted Guidelines mark a dramatic shift away from the collectivism </w:t>
      </w:r>
      <w:r w:rsidRPr="00C34734">
        <w:rPr>
          <w:sz w:val="12"/>
        </w:rPr>
        <w:t xml:space="preserve"> </w:t>
      </w:r>
      <w:r>
        <w:t xml:space="preserve">that essentially guided the Cuban economy since the Revolution in 1959 </w:t>
      </w:r>
      <w:r w:rsidRPr="00C34734">
        <w:rPr>
          <w:sz w:val="12"/>
        </w:rPr>
        <w:t xml:space="preserve"> </w:t>
      </w:r>
      <w:r>
        <w:t>toward a mixed economy where individual incentives are more prominent.68</w:t>
      </w:r>
      <w:r w:rsidRPr="00C34734">
        <w:rPr>
          <w:sz w:val="12"/>
        </w:rPr>
        <w:t xml:space="preserve"> </w:t>
      </w:r>
      <w:r>
        <w:t xml:space="preserve">They outline a strategy of continued reduction of state subsidies and encourage development and implementation of new tax systems to finance social </w:t>
      </w:r>
      <w:r w:rsidRPr="00C34734">
        <w:rPr>
          <w:sz w:val="12"/>
        </w:rPr>
        <w:t xml:space="preserve"> </w:t>
      </w:r>
      <w:r>
        <w:t xml:space="preserve">services and pensions. </w:t>
      </w:r>
      <w:r w:rsidRPr="00C34734">
        <w:rPr>
          <w:sz w:val="12"/>
        </w:rPr>
        <w:t xml:space="preserve"> </w:t>
      </w:r>
      <w:r>
        <w:t xml:space="preserve">There’s also a clear push away from excessive government interference in </w:t>
      </w:r>
      <w:r w:rsidRPr="00C34734">
        <w:rPr>
          <w:sz w:val="12"/>
        </w:rPr>
        <w:t xml:space="preserve"> </w:t>
      </w:r>
      <w:r>
        <w:t xml:space="preserve">the lives of citizens. “If someone wants to buy a car, why should the government intervene?” questioned one of Cuba’s academic economists. “Stuff like </w:t>
      </w:r>
      <w:r w:rsidRPr="00C34734">
        <w:rPr>
          <w:sz w:val="12"/>
        </w:rPr>
        <w:t xml:space="preserve"> </w:t>
      </w:r>
      <w:r>
        <w:t>that has to go.”69</w:t>
      </w:r>
      <w:r w:rsidRPr="00C34734">
        <w:rPr>
          <w:sz w:val="12"/>
        </w:rPr>
        <w:t xml:space="preserve"> </w:t>
      </w:r>
      <w:r>
        <w:t xml:space="preserve">Predictably, in some areas, the Guidelines and government intentions are </w:t>
      </w:r>
      <w:r w:rsidRPr="00C34734">
        <w:rPr>
          <w:sz w:val="12"/>
        </w:rPr>
        <w:t xml:space="preserve"> </w:t>
      </w:r>
      <w:r>
        <w:t xml:space="preserve">extremely vague or undeveloped, making it difficult to predict how fast and </w:t>
      </w:r>
      <w:r w:rsidRPr="00C34734">
        <w:rPr>
          <w:sz w:val="12"/>
        </w:rPr>
        <w:t xml:space="preserve"> </w:t>
      </w:r>
      <w:r>
        <w:t xml:space="preserve">far the government is willing to go in reforming the economy. The proposed </w:t>
      </w:r>
      <w:r w:rsidRPr="00C34734">
        <w:rPr>
          <w:sz w:val="12"/>
        </w:rPr>
        <w:t xml:space="preserve"> </w:t>
      </w:r>
      <w:r>
        <w:t xml:space="preserve">changes lack timetables and clear action steps of how they will be executed, </w:t>
      </w:r>
      <w:r w:rsidRPr="00C34734">
        <w:rPr>
          <w:sz w:val="12"/>
        </w:rPr>
        <w:t xml:space="preserve"> </w:t>
      </w:r>
      <w:r>
        <w:t xml:space="preserve">and goals are not </w:t>
      </w:r>
      <w:r>
        <w:lastRenderedPageBreak/>
        <w:t>prioritized</w:t>
      </w:r>
      <w:r w:rsidRPr="006D6E64">
        <w:rPr>
          <w:rStyle w:val="TitleChar"/>
        </w:rPr>
        <w:t>. “The questions put to the PCC</w:t>
      </w:r>
      <w:r>
        <w:t xml:space="preserve"> [Communist Party] </w:t>
      </w:r>
      <w:r w:rsidRPr="006D6E64">
        <w:rPr>
          <w:rStyle w:val="TitleChar"/>
        </w:rPr>
        <w:t>concerned the speed,  methods, sequence, scope and progression of the reforms</w:t>
      </w:r>
      <w:r>
        <w:t xml:space="preserve">,” writes Arturo </w:t>
      </w:r>
      <w:r w:rsidRPr="00C34734">
        <w:rPr>
          <w:sz w:val="12"/>
        </w:rPr>
        <w:t xml:space="preserve"> </w:t>
      </w:r>
      <w:r>
        <w:t xml:space="preserve">López-Levy, a Cuban political scientist at the University of Denver. “The </w:t>
      </w:r>
      <w:r w:rsidRPr="00C34734">
        <w:rPr>
          <w:sz w:val="12"/>
        </w:rPr>
        <w:t xml:space="preserve"> </w:t>
      </w:r>
      <w:r>
        <w:t xml:space="preserve">report lacks clear answers.”70 Dr. Archibald Ritter aptly notes, </w:t>
      </w:r>
      <w:r w:rsidRPr="006D6E64">
        <w:rPr>
          <w:rStyle w:val="TitleChar"/>
        </w:rPr>
        <w:t>the document  remains “a ‘check-list’ of good intentions</w:t>
      </w:r>
      <w:r>
        <w:t xml:space="preserve">.”71 </w:t>
      </w:r>
      <w:r w:rsidRPr="006D6E64">
        <w:rPr>
          <w:rStyle w:val="TitleChar"/>
        </w:rPr>
        <w:t>The reform process is being carried out incrementally—haltingly, some  argue—to avoid instability and will include some trial and error to determine  how far and how fast the reforms should go.</w:t>
      </w:r>
      <w:r>
        <w:t xml:space="preserve"> According to President Castro, </w:t>
      </w:r>
      <w:r w:rsidRPr="00C34734">
        <w:rPr>
          <w:sz w:val="12"/>
        </w:rPr>
        <w:t xml:space="preserve"> </w:t>
      </w:r>
      <w:r w:rsidRPr="006D6E64">
        <w:rPr>
          <w:rStyle w:val="TitleChar"/>
        </w:rPr>
        <w:t>“the plan of economic adjustments should not be applied hurriedly or in an  improvised manner because the possibility of mistakes in its implementation  constitutes the ‘biggest threat’ to the Revolution.”</w:t>
      </w:r>
      <w:r>
        <w:t xml:space="preserve">73 </w:t>
      </w:r>
      <w:r w:rsidRPr="006D6E64">
        <w:rPr>
          <w:rStyle w:val="TitleChar"/>
        </w:rPr>
        <w:t>This effort to determine  what works economically is a sharp departure from past reforms, which were  rooted in ideology and politics.</w:t>
      </w:r>
      <w:r>
        <w:t xml:space="preserve"> </w:t>
      </w:r>
      <w:r w:rsidRPr="00C34734">
        <w:rPr>
          <w:sz w:val="12"/>
        </w:rPr>
        <w:t xml:space="preserve"> </w:t>
      </w:r>
      <w:r>
        <w:t xml:space="preserve">Castro concluded by saying a National Party Conference will be held in </w:t>
      </w:r>
      <w:r w:rsidRPr="00C34734">
        <w:rPr>
          <w:sz w:val="12"/>
        </w:rPr>
        <w:t xml:space="preserve"> </w:t>
      </w:r>
      <w:r>
        <w:t xml:space="preserve">January 2012 to give greater clarity and force to the reforms agreed upon </w:t>
      </w:r>
      <w:r w:rsidRPr="00C34734">
        <w:rPr>
          <w:sz w:val="12"/>
        </w:rPr>
        <w:t xml:space="preserve"> </w:t>
      </w:r>
      <w:r>
        <w:t xml:space="preserve">by the Congress, and address additional political issues related to the Party, </w:t>
      </w:r>
      <w:r w:rsidRPr="00C34734">
        <w:rPr>
          <w:sz w:val="12"/>
        </w:rPr>
        <w:t xml:space="preserve"> </w:t>
      </w:r>
      <w:r>
        <w:t xml:space="preserve">such as further high-level personnel shifts. </w:t>
      </w:r>
    </w:p>
    <w:p w:rsidR="00024949" w:rsidRPr="00AA6E2E" w:rsidRDefault="00024949" w:rsidP="00024949">
      <w:pPr>
        <w:pStyle w:val="Heading4"/>
      </w:pPr>
      <w:r>
        <w:t xml:space="preserve">Fast Reforms cause civil wars </w:t>
      </w:r>
    </w:p>
    <w:p w:rsidR="00024949" w:rsidRDefault="00024949" w:rsidP="00024949">
      <w:r w:rsidRPr="008B1B5D">
        <w:rPr>
          <w:rStyle w:val="StyleStyleBold12pt"/>
        </w:rPr>
        <w:t>Perez 10</w:t>
      </w:r>
      <w:r>
        <w:rPr>
          <w:rStyle w:val="StyleStyleBold12pt"/>
        </w:rPr>
        <w:t xml:space="preserve"> </w:t>
      </w:r>
      <w:r>
        <w:rPr>
          <w:rStyle w:val="StyleStyleBold12pt"/>
          <w:b w:val="0"/>
        </w:rPr>
        <w:t>–</w:t>
      </w:r>
      <w:r>
        <w:t xml:space="preserve"> JD, Yale Law (David, “America's Cuba Policy: The Way Forward: A Policy Recommendation for the U.S. State Department” 13 Harv. Latino L. Rev. 187, Spring, lexis)//EX</w:t>
      </w:r>
    </w:p>
    <w:p w:rsidR="00024949" w:rsidRPr="008B1B5D" w:rsidRDefault="00024949" w:rsidP="00024949"/>
    <w:p w:rsidR="00024949" w:rsidRDefault="00024949" w:rsidP="00024949">
      <w:r w:rsidRPr="00220CDC">
        <w:rPr>
          <w:rStyle w:val="TitleChar"/>
        </w:rPr>
        <w:t>Policymakers in Washington must realize that Cubans will not wake up the day after Fidel Castro dies and experience broad-based attitudinal changes. Therefore, while economic reform is sure to preface political reform, the Cuban government will have to move slowly on the former so as not to alienate the population, which would truncate the latter.</w:t>
      </w:r>
      <w:r w:rsidRPr="00220CDC">
        <w:t xml:space="preserve"> At first, a successor regime may think that choosing between Castroism and economic liberalization is a Faustian choice: economic doldrums with continuity versus economic revitalization with instability. Indeed, continuing Castroism embraces the history and normative values attached to the Revolution, but would forestall any economic recovery. On the other hand, </w:t>
      </w:r>
      <w:r w:rsidRPr="00220CDC">
        <w:rPr>
          <w:rStyle w:val="TitleChar"/>
        </w:rPr>
        <w:t>liberalizing the economy</w:t>
      </w:r>
      <w:r w:rsidRPr="000A7B5B">
        <w:rPr>
          <w:rStyle w:val="TitleChar"/>
        </w:rPr>
        <w:t xml:space="preserve"> by adopting market reforms would promote economic growth, but </w:t>
      </w:r>
      <w:r w:rsidRPr="00220CDC">
        <w:rPr>
          <w:rStyle w:val="TitleChar"/>
        </w:rPr>
        <w:t>could</w:t>
      </w:r>
      <w:r w:rsidRPr="000A7B5B">
        <w:rPr>
          <w:rStyle w:val="TitleChar"/>
        </w:rPr>
        <w:t xml:space="preserve"> also </w:t>
      </w:r>
      <w:r w:rsidRPr="00220CDC">
        <w:rPr>
          <w:rStyle w:val="TitleChar"/>
        </w:rPr>
        <w:t>alienate large segments of the population</w:t>
      </w:r>
      <w:r w:rsidRPr="000A7B5B">
        <w:rPr>
          <w:rStyle w:val="TitleChar"/>
        </w:rPr>
        <w:t xml:space="preserve"> still </w:t>
      </w:r>
      <w:r w:rsidRPr="00220CDC">
        <w:rPr>
          <w:rStyle w:val="TitleChar"/>
        </w:rPr>
        <w:t>enamored by Castro</w:t>
      </w:r>
      <w:r w:rsidRPr="000A7B5B">
        <w:rPr>
          <w:rStyle w:val="TitleChar"/>
        </w:rPr>
        <w:t>'s revolutionary zeal.</w:t>
      </w:r>
      <w:r w:rsidRPr="00220CDC">
        <w:t xml:space="preserve"> For example, one possible market reform would be to lay off the excess workforce that has cluttered the state-controlled enterprises and rendered them inefficient and virtually useless. Embracing deep cuts in the public employment might be efficient, but it certainly will not be popular. For decades Cubans have enjoyed job security, universal education, and universal healthcare. If </w:t>
      </w:r>
      <w:r w:rsidRPr="000A7B5B">
        <w:rPr>
          <w:rStyle w:val="TitleChar"/>
        </w:rPr>
        <w:t xml:space="preserve">market reforms are interpreted as a wholesale rejection of the normative and ideological underpinnings that have dominated Cuban discourse for the last fifty years, they will no doubt alienate influential </w:t>
      </w:r>
      <w:r w:rsidRPr="00220CDC">
        <w:rPr>
          <w:rStyle w:val="TitleChar"/>
        </w:rPr>
        <w:t>ideologues in the Communist Party, the</w:t>
      </w:r>
      <w:r w:rsidRPr="000A7B5B">
        <w:rPr>
          <w:rStyle w:val="TitleChar"/>
        </w:rPr>
        <w:t xml:space="preserve"> military, the Ministry of the Interior, and many others in the general population.</w:t>
      </w:r>
      <w:r w:rsidRPr="00220CDC">
        <w:rPr>
          <w:rStyle w:val="TitleChar"/>
          <w:sz w:val="12"/>
        </w:rPr>
        <w:t xml:space="preserve"> </w:t>
      </w:r>
      <w:r w:rsidRPr="00220CDC">
        <w:t>When a state takes control of the economy, it also takes responsibility for it when it performs poorly. A strong state could surely implement these reforms and survive the ensuing backlash; but to do so would require deft political maneuvering, and a careful patience to not try to change everything all at once.</w:t>
      </w:r>
      <w:r w:rsidRPr="000A7B5B">
        <w:rPr>
          <w:sz w:val="16"/>
        </w:rPr>
        <w:t xml:space="preserve"> </w:t>
      </w:r>
      <w:r w:rsidRPr="000A7B5B">
        <w:rPr>
          <w:rStyle w:val="TitleChar"/>
        </w:rPr>
        <w:t>A poorly managed state-led economic opening can quickly become unmanageable, and create instability</w:t>
      </w:r>
      <w:r w:rsidRPr="00220CDC">
        <w:rPr>
          <w:sz w:val="16"/>
        </w:rPr>
        <w:t xml:space="preserve">. </w:t>
      </w:r>
      <w:r w:rsidRPr="00220CDC">
        <w:rPr>
          <w:rStyle w:val="TitleChar"/>
        </w:rPr>
        <w:t>Given</w:t>
      </w:r>
      <w:r w:rsidRPr="000A7B5B">
        <w:rPr>
          <w:rStyle w:val="TitleChar"/>
        </w:rPr>
        <w:t xml:space="preserve"> these </w:t>
      </w:r>
      <w:r w:rsidRPr="00220CDC">
        <w:rPr>
          <w:rStyle w:val="TitleChar"/>
        </w:rPr>
        <w:t>concerns, a slow and methodical economic transition, rather than an overnight toppling</w:t>
      </w:r>
      <w:r w:rsidRPr="00220CDC">
        <w:t xml:space="preserve"> of the</w:t>
      </w:r>
      <w:r>
        <w:t xml:space="preserve"> </w:t>
      </w:r>
      <w:r w:rsidRPr="00220CDC">
        <w:t>[*210]</w:t>
      </w:r>
      <w:r>
        <w:t xml:space="preserve"> </w:t>
      </w:r>
      <w:r w:rsidRPr="00220CDC">
        <w:t xml:space="preserve">state-sector, </w:t>
      </w:r>
      <w:r w:rsidRPr="00220CDC">
        <w:rPr>
          <w:rStyle w:val="TitleChar"/>
        </w:rPr>
        <w:t>would be a far more pragmatic approach</w:t>
      </w:r>
      <w:r w:rsidRPr="000A7B5B">
        <w:rPr>
          <w:rStyle w:val="TitleChar"/>
        </w:rPr>
        <w:t xml:space="preserve"> for the Cuban government.</w:t>
      </w:r>
      <w:r w:rsidRPr="00220CDC">
        <w:rPr>
          <w:rStyle w:val="TitleChar"/>
          <w:sz w:val="12"/>
        </w:rPr>
        <w:t xml:space="preserve"> </w:t>
      </w:r>
      <w:r w:rsidRPr="00220CDC">
        <w:t xml:space="preserve">China and Vietnam have both introduced market reforms that dwarf any that the Cuban regime has introduced so far. Given that China has been on the path of liberalization for over thirty years yet the state still controls wide swaths of the economy, one might expect Cuba's economic transformation to also move lethargically—especially at first. The stronger the parallel with Asia becomes, the more methodical Cuba's opening will be. Expectations that assume a quick economic turnaround should be correspondingly adjusted. </w:t>
      </w:r>
      <w:r w:rsidRPr="000A7B5B">
        <w:rPr>
          <w:rStyle w:val="TitleChar"/>
        </w:rPr>
        <w:t>Thus, the United States should recognize that the Cuban government has little choice but to move at a relatively glacial speed, and instead work assiduously to make the economic transition as smooth as possible</w:t>
      </w:r>
      <w:r w:rsidRPr="00220CDC">
        <w:t xml:space="preserve">. To that end, it is absolutely crucial that our policies not be used as a way to settle political grudges. For example, if America moves to regain the properties taken by the </w:t>
      </w:r>
      <w:r w:rsidRPr="00220CDC">
        <w:lastRenderedPageBreak/>
        <w:t>Cuban government fifty years ago as a way to "encourage" market reforms, the entire effort will be short-circuited before it takes off the ground.</w:t>
      </w:r>
      <w:r w:rsidRPr="00220CDC">
        <w:rPr>
          <w:sz w:val="12"/>
        </w:rPr>
        <w:t xml:space="preserve"> </w:t>
      </w:r>
      <w:r w:rsidRPr="00220CDC">
        <w:t xml:space="preserve">Some will argue that focusing on market liberalization, while putting political reforms to the side, endangers Cuba's long-term prospects for liberty and freedom. This is a valid concern. </w:t>
      </w:r>
      <w:r w:rsidRPr="00220CDC">
        <w:rPr>
          <w:rStyle w:val="TitleChar"/>
        </w:rPr>
        <w:t>Nevertheless, in normative terms, market reforms will vastly improve the lives of the Cuban people. The improved living conditions will give fringe groups with few resources the ability to focus their own efforts on political reform from within. I</w:t>
      </w:r>
      <w:r w:rsidRPr="000A7B5B">
        <w:rPr>
          <w:rStyle w:val="TitleChar"/>
        </w:rPr>
        <w:t>mproved economic conditions, if used as a prerequisite to political reform, may also prevent a costly civil war during the inevitably painful transition</w:t>
      </w:r>
      <w:r w:rsidRPr="000A7B5B">
        <w:t>.</w:t>
      </w:r>
    </w:p>
    <w:p w:rsidR="00024949" w:rsidRDefault="00024949" w:rsidP="00024949"/>
    <w:p w:rsidR="00024949" w:rsidRDefault="00024949" w:rsidP="00024949">
      <w:pPr>
        <w:pStyle w:val="Heading4"/>
      </w:pPr>
      <w:r>
        <w:t xml:space="preserve">Fast Reforms cause instability and Diaz-Canel will follow Castro teachings </w:t>
      </w:r>
    </w:p>
    <w:p w:rsidR="00024949" w:rsidRDefault="00024949" w:rsidP="00024949">
      <w:r w:rsidRPr="00C34734">
        <w:rPr>
          <w:b/>
        </w:rPr>
        <w:t>Suchlicki, 13</w:t>
      </w:r>
      <w:r>
        <w:t xml:space="preserve"> – director of the Institute for Cuban and Cuban-American Studies at the University of Miami (Jaime, “Raúl Castro’s Cuba in 2013”, Miami Herald, 1/14/13, </w:t>
      </w:r>
      <w:hyperlink r:id="rId17" w:history="1">
        <w:r w:rsidRPr="009B5B5F">
          <w:rPr>
            <w:rStyle w:val="Hyperlink"/>
          </w:rPr>
          <w:t>http://www.miamiherald.com/2013/01/14/3178528/raul-castros-cuba-in-2013.html)//EX</w:t>
        </w:r>
      </w:hyperlink>
    </w:p>
    <w:p w:rsidR="00024949" w:rsidRDefault="00024949" w:rsidP="00024949"/>
    <w:p w:rsidR="00024949" w:rsidRPr="00A9315F" w:rsidRDefault="00024949" w:rsidP="00024949">
      <w:pPr>
        <w:rPr>
          <w:rStyle w:val="TitleChar"/>
        </w:rPr>
      </w:pPr>
      <w:r>
        <w:t>After six years in power, Gen. Raúl Castro is unwilling to chart a radically new course for Cuba or offer concessions to the U.S. Yet expectations remain that the younger Castro will follow the Chinese or the Vietnamese model and even find an accommodation with the United States.</w:t>
      </w:r>
      <w:r w:rsidRPr="00A9315F">
        <w:rPr>
          <w:sz w:val="12"/>
        </w:rPr>
        <w:t xml:space="preserve"> </w:t>
      </w:r>
      <w:r>
        <w:t xml:space="preserve">Wrong on both counts. </w:t>
      </w:r>
      <w:r w:rsidRPr="00A0502E">
        <w:rPr>
          <w:rStyle w:val="TitleChar"/>
        </w:rPr>
        <w:t>With Fidel alive, or even when he is dead, it would be difficult for Raúl to reject his brother’s legacy of political and economic centralization. Raúl’s legitimacy is based on being Fidel’s heir. Any major move to reject Fidel’s “teachings” would create uncertainty among Cuba’s ruling elites — party and military. It could also increase instability as some would advocate rapid change, while others cling to more orthodox policies. Cubans could see this as an opportunity for mobilization, demanding faster reforms.</w:t>
      </w:r>
      <w:r w:rsidRPr="00A9315F">
        <w:rPr>
          <w:sz w:val="12"/>
        </w:rPr>
        <w:t xml:space="preserve"> </w:t>
      </w:r>
      <w:r>
        <w:t xml:space="preserve">For Raúl, the uncertainties of uncorking the genie’s bottle in Cuba are greater than keeping the lid on and moving cautiously. For the past 52 years, </w:t>
      </w:r>
      <w:r w:rsidRPr="00A9315F">
        <w:rPr>
          <w:rStyle w:val="TitleChar"/>
        </w:rPr>
        <w:t>political considerations have always dictated economic policies.</w:t>
      </w:r>
      <w:r w:rsidRPr="00A9315F">
        <w:rPr>
          <w:sz w:val="12"/>
        </w:rPr>
        <w:t xml:space="preserve"> </w:t>
      </w:r>
      <w:r w:rsidRPr="00A9315F">
        <w:rPr>
          <w:rStyle w:val="TitleChar"/>
        </w:rPr>
        <w:t>Raúl does not seem ready to provide meaningful and irreversible concessions for a U.S.-Cuba</w:t>
      </w:r>
      <w:r>
        <w:t xml:space="preserve"> </w:t>
      </w:r>
      <w:r w:rsidRPr="00A9315F">
        <w:rPr>
          <w:rStyle w:val="TitleChar"/>
        </w:rPr>
        <w:t>normalization. Like his brother in the past, public statements and speeches are politically motivated and directed at audiences in Cuba, the United States and Europe. Serious negotiations on important issues are not carried out in speeches from the plaza. They are usually carried out through the normal diplomatic avenues open to the Cubans</w:t>
      </w:r>
      <w:r>
        <w:t xml:space="preserve"> in Havana, Washington and the United Nations or other countries, if they wish. These avenues have never been closed as evidenced by the migration accord and the anti-hijacking agreement between the United States and Cuba.</w:t>
      </w:r>
      <w:r w:rsidRPr="00A9315F">
        <w:rPr>
          <w:sz w:val="12"/>
        </w:rPr>
        <w:t xml:space="preserve"> </w:t>
      </w:r>
      <w:r w:rsidRPr="00A9315F">
        <w:rPr>
          <w:rStyle w:val="TitleChar"/>
        </w:rPr>
        <w:t>Raúl is unwilling to renounce the support and close collaboration of countries</w:t>
      </w:r>
      <w:r>
        <w:t xml:space="preserve"> like Venezuela, China, Iran and Russia in exchange for an uncertain relationship with the United States. </w:t>
      </w:r>
      <w:r w:rsidRPr="00A9315F">
        <w:rPr>
          <w:rStyle w:val="TitleChar"/>
        </w:rPr>
        <w:t>At a time that anti-Americanism is strong in Latin America and elsewhere, Raúl’s policies are more likely to remain closer to regimes that are not particularly friendly to the United States and that demand little from Cuba in return for generous aid.</w:t>
      </w:r>
      <w:r w:rsidRPr="00A9315F">
        <w:rPr>
          <w:sz w:val="12"/>
        </w:rPr>
        <w:t xml:space="preserve"> </w:t>
      </w:r>
      <w:r w:rsidRPr="00A9315F">
        <w:rPr>
          <w:rStyle w:val="TitleChar"/>
        </w:rPr>
        <w:t xml:space="preserve">Raúl is </w:t>
      </w:r>
      <w:r w:rsidRPr="00A9315F">
        <w:t>no</w:t>
      </w:r>
      <w:r>
        <w:t xml:space="preserve"> Deng Xiaoping and </w:t>
      </w:r>
      <w:r w:rsidRPr="00A9315F">
        <w:rPr>
          <w:rStyle w:val="TitleChar"/>
        </w:rPr>
        <w:t>no friend of the United States.</w:t>
      </w:r>
      <w:r w:rsidRPr="00A9315F">
        <w:rPr>
          <w:sz w:val="12"/>
        </w:rPr>
        <w:t xml:space="preserve"> </w:t>
      </w:r>
      <w:r>
        <w:t>He had been the longest serving Minister of Defense (47 years). He presided over the worst periods of political repression and economic centralization in Cuba and is responsible for numerous executions after he and his brother assumed power, and some while in Mexico and the Sierra Maestra before reaching power.</w:t>
      </w:r>
      <w:r w:rsidRPr="00A9315F">
        <w:rPr>
          <w:sz w:val="12"/>
        </w:rPr>
        <w:t xml:space="preserve"> </w:t>
      </w:r>
      <w:r w:rsidRPr="00A9315F">
        <w:rPr>
          <w:rStyle w:val="TitleChar"/>
        </w:rPr>
        <w:t>Raúl has been a loyal follower and cheerleader of Fidel’s anti-American policies and military interventions in Africa and elsewhere.</w:t>
      </w:r>
    </w:p>
    <w:p w:rsidR="00024949" w:rsidRDefault="00024949" w:rsidP="00024949"/>
    <w:p w:rsidR="00024949" w:rsidRPr="0027698B" w:rsidRDefault="00024949" w:rsidP="00024949">
      <w:pPr>
        <w:pStyle w:val="Heading4"/>
      </w:pPr>
      <w:r w:rsidRPr="0027698B">
        <w:t xml:space="preserve">Fast Reforms would cause instability </w:t>
      </w:r>
      <w:r>
        <w:t xml:space="preserve">and Diaz-Canel won’t reform either </w:t>
      </w:r>
    </w:p>
    <w:p w:rsidR="00024949" w:rsidRDefault="00024949" w:rsidP="00024949">
      <w:r w:rsidRPr="00204632">
        <w:rPr>
          <w:b/>
        </w:rPr>
        <w:t>Suchlicki, 13</w:t>
      </w:r>
      <w:r>
        <w:t xml:space="preserve"> – is the Emilio Bacardi Moreau Distinguished Professor and Director, Institute for Cuban and Cuban-American Studies at the University of Miami (Jaime, “Why Cuba Will Still Be Anti-American After Castro”, The Atlantic, 3/5/13, http://www.theatlantic.com/international/archive/2013/03/why-cuba-will-still-be-anti-american-after-castro/273680/)//EX</w:t>
      </w:r>
    </w:p>
    <w:p w:rsidR="00024949" w:rsidRDefault="00024949" w:rsidP="00024949"/>
    <w:p w:rsidR="00024949" w:rsidRPr="006030F0" w:rsidRDefault="00024949" w:rsidP="00024949">
      <w:pPr>
        <w:rPr>
          <w:bCs/>
          <w:u w:val="single"/>
        </w:rPr>
      </w:pPr>
      <w:r>
        <w:t xml:space="preserve">In the meantime, </w:t>
      </w:r>
      <w:r w:rsidRPr="001C3137">
        <w:rPr>
          <w:rStyle w:val="TitleChar"/>
        </w:rPr>
        <w:t>Raul Castro will still rule with an iron fist. Some Cuba observers expect that Raul will open up the economy and even provide some political changes. Not so soon. With Fidel alive, or even when he is dead, it would be difficult for Raul to reject his brother's legacy of political and economic centralization. His legitimacy is based on being Fidel's heir. Any major move to reject Fidel's "teachings" would create uncertainty among Cuba's ruling elites - party and military. It could also increase instability as some would advocate rapid change, while others cling to more orthodox policies. Cubans could see this as an opportunity for mobilization, demanding faster reforms.</w:t>
      </w:r>
      <w:r w:rsidRPr="00DB4B6A">
        <w:rPr>
          <w:sz w:val="12"/>
        </w:rPr>
        <w:t xml:space="preserve"> </w:t>
      </w:r>
      <w:r>
        <w:t xml:space="preserve">For Raul Castro, </w:t>
      </w:r>
      <w:r w:rsidRPr="001C3137">
        <w:rPr>
          <w:rStyle w:val="TitleChar"/>
        </w:rPr>
        <w:t>the uncertainties of uncorking the genie's bottle of reform in Cuba are greater than keeping the lid on and moving cautiously. For the past 52 years, political considerations have always dictated economic policies. He had been the longest serving Minister of Defense</w:t>
      </w:r>
      <w:r>
        <w:t xml:space="preserve"> (47 years). </w:t>
      </w:r>
      <w:r w:rsidRPr="001C3137">
        <w:rPr>
          <w:rStyle w:val="TitleChar"/>
        </w:rPr>
        <w:t>He presided over the worst period of political repression and economic centralization in Cuba and is responsible for numerous executions after he and his brother assumed power</w:t>
      </w:r>
      <w:r>
        <w:t>, and some while in Mexico and the Sierra Maestra before reaching power.</w:t>
      </w:r>
      <w:r w:rsidRPr="00DB4B6A">
        <w:rPr>
          <w:sz w:val="12"/>
        </w:rPr>
        <w:t xml:space="preserve"> </w:t>
      </w:r>
      <w:r>
        <w:t xml:space="preserve">During his speech to Parliament, </w:t>
      </w:r>
      <w:r w:rsidRPr="001C3137">
        <w:rPr>
          <w:rStyle w:val="TitleChar"/>
        </w:rPr>
        <w:t>Raul Castro scoffed at any idea that the country would soon abandon socialism and embrace profound economic changes. "I was not chosen to be president to restore capitalism to Cuba," he emphasized. "I was elected to defend, maintain and continue to perfect socialism and not to destroy it."</w:t>
      </w:r>
      <w:r w:rsidRPr="00DB4B6A">
        <w:rPr>
          <w:sz w:val="12"/>
        </w:rPr>
        <w:t xml:space="preserve"> </w:t>
      </w:r>
      <w:r>
        <w:t>General Castro faces significant challenges in his second term. A non-productive and highly dependent economy on Venezuela and other foreign sources, popular unhappiness, the need to maintain order and discipline among the population and the need to increase productivity. Raul is critically dependent on the military. Lacking the charisma of his brother, he still needs the support of key party leaders and technocrats within the government bureaucracy.</w:t>
      </w:r>
      <w:r w:rsidRPr="00DB4B6A">
        <w:rPr>
          <w:sz w:val="12"/>
        </w:rPr>
        <w:t xml:space="preserve"> </w:t>
      </w:r>
      <w:r>
        <w:t xml:space="preserve">The critical challenge for Raul Castro will be to balance the need to improve the economy and satisfy the needs of the population with maintaining political control. </w:t>
      </w:r>
      <w:r w:rsidRPr="0027698B">
        <w:rPr>
          <w:rStyle w:val="TitleChar"/>
        </w:rPr>
        <w:t>Too rapid economic reforms may lead to an unraveling of political control, a fact feared by Raul, the military, and other allies keen on remaining in power. A partial solution may be to provide more consumer goods to the population, including food, but without any structural economic changes.</w:t>
      </w:r>
      <w:r w:rsidRPr="00DB4B6A">
        <w:rPr>
          <w:sz w:val="12"/>
        </w:rPr>
        <w:t xml:space="preserve"> </w:t>
      </w:r>
      <w:r>
        <w:t xml:space="preserve">Similarly, </w:t>
      </w:r>
      <w:r w:rsidRPr="0027698B">
        <w:rPr>
          <w:rStyle w:val="TitleChar"/>
        </w:rPr>
        <w:t>any serious overtures to the U.S.</w:t>
      </w:r>
      <w:r>
        <w:t xml:space="preserve"> do not seem likely in the near future. It </w:t>
      </w:r>
      <w:r w:rsidRPr="0027698B">
        <w:rPr>
          <w:rStyle w:val="TitleChar"/>
        </w:rPr>
        <w:t>would mean the rejection of one of Fidel Castro's main legacies: anti-Americanism. It may create uncertainty within the government, leading to frictions and factionalism. It would require the weakening of Cuba's anti-American alliance with radical regimes in Latin America and elsewhere.</w:t>
      </w:r>
    </w:p>
    <w:p w:rsidR="00024949" w:rsidRDefault="00024949" w:rsidP="00024949"/>
    <w:p w:rsidR="00024949" w:rsidRDefault="00024949" w:rsidP="00024949"/>
    <w:p w:rsidR="00024949" w:rsidRDefault="00024949" w:rsidP="00024949">
      <w:pPr>
        <w:pStyle w:val="Heading3"/>
      </w:pPr>
      <w:r>
        <w:lastRenderedPageBreak/>
        <w:t>2nc – gradualism solves the case</w:t>
      </w:r>
    </w:p>
    <w:p w:rsidR="00024949" w:rsidRDefault="00024949" w:rsidP="00024949"/>
    <w:p w:rsidR="00024949" w:rsidRDefault="00024949" w:rsidP="00024949">
      <w:pPr>
        <w:pStyle w:val="Heading4"/>
      </w:pPr>
      <w:r>
        <w:t xml:space="preserve">Helms-Burton means US will recognize Cuban government when Diaz-Canel is in power </w:t>
      </w:r>
    </w:p>
    <w:p w:rsidR="00024949" w:rsidRDefault="00024949" w:rsidP="00024949">
      <w:r w:rsidRPr="00F9472D">
        <w:rPr>
          <w:b/>
        </w:rPr>
        <w:t>Moscow News, 13</w:t>
      </w:r>
      <w:r>
        <w:t xml:space="preserve"> – (“Washington and Miami dream of regime change in Cuba”, the Moscow news, 1/3/13, </w:t>
      </w:r>
      <w:hyperlink r:id="rId18" w:history="1">
        <w:r w:rsidRPr="006B36DF">
          <w:rPr>
            <w:rStyle w:val="Hyperlink"/>
          </w:rPr>
          <w:t>http://themoscownews.com/international/20130311/191323361.html)//EX</w:t>
        </w:r>
      </w:hyperlink>
    </w:p>
    <w:p w:rsidR="00024949" w:rsidRDefault="00024949" w:rsidP="00024949"/>
    <w:p w:rsidR="00024949" w:rsidRDefault="00024949" w:rsidP="00024949">
      <w:r w:rsidRPr="00F9472D">
        <w:rPr>
          <w:rStyle w:val="TitleChar"/>
        </w:rPr>
        <w:t>In order to effect a gradual and well-planned generational transition without letting it undermine in any way the continuity of power, President Raul Castro, just reelected for his second term in office, announced that he would retire after his term ends in 2018.</w:t>
      </w:r>
      <w:r>
        <w:t xml:space="preserve"> Parliament named 52-year-old Miguel Diaz-Canel, an engineer and university professor, to become Castro's first vice president and most visible successor. In the new Cuban government, </w:t>
      </w:r>
      <w:r w:rsidRPr="00F9472D">
        <w:rPr>
          <w:rStyle w:val="TitleChar"/>
        </w:rPr>
        <w:t>the focus is on leaders' ability to effectively manage the domestic economy, coping with globalized market challenges</w:t>
      </w:r>
      <w:r>
        <w:t>.</w:t>
      </w:r>
      <w:r w:rsidRPr="00F9472D">
        <w:rPr>
          <w:sz w:val="12"/>
        </w:rPr>
        <w:t xml:space="preserve"> </w:t>
      </w:r>
      <w:r>
        <w:t xml:space="preserve">Despite all the recent transformations in Cuba, </w:t>
      </w:r>
      <w:r w:rsidRPr="00F9472D">
        <w:rPr>
          <w:rStyle w:val="TitleChar"/>
        </w:rPr>
        <w:t>the US still sticks to its trade and financial embargo</w:t>
      </w:r>
      <w:r>
        <w:t xml:space="preserve">, imposed in 1960. </w:t>
      </w:r>
      <w:r w:rsidRPr="00F9472D">
        <w:rPr>
          <w:rStyle w:val="TitleChar"/>
        </w:rPr>
        <w:t>According to the Helms-Burton Act, adopted by the US Congress in 1996, Washington shall not recognize the Cuban government as long as the country is led by one of the Castro brothers. This means there will be no rapprochement between the two nations at least until 2018.</w:t>
      </w:r>
      <w:r>
        <w:t xml:space="preserve"> Some anti-Cuban subversive activity on the part of Washington is quite likely.</w:t>
      </w:r>
    </w:p>
    <w:p w:rsidR="00024949" w:rsidRDefault="00024949" w:rsidP="00024949">
      <w:pPr>
        <w:pStyle w:val="Heading4"/>
      </w:pPr>
      <w:r>
        <w:t xml:space="preserve">Terms of Helms-Burton mean US will build relations after Castro in 2018 </w:t>
      </w:r>
    </w:p>
    <w:p w:rsidR="00024949" w:rsidRDefault="00024949" w:rsidP="00024949">
      <w:r w:rsidRPr="001E6964">
        <w:rPr>
          <w:b/>
        </w:rPr>
        <w:t>Gott, 13</w:t>
      </w:r>
      <w:r>
        <w:t xml:space="preserve"> – honorary research fellow at the institute for the study of the Americas at the University of London (Richard, “A post-Castro Cuba”, DAWN, 2/27/13, </w:t>
      </w:r>
      <w:hyperlink r:id="rId19" w:history="1">
        <w:r w:rsidRPr="006B36DF">
          <w:rPr>
            <w:rStyle w:val="Hyperlink"/>
          </w:rPr>
          <w:t>http://beta.dawn.com/news/788938/a-post-castro-cuba)//EX</w:t>
        </w:r>
      </w:hyperlink>
      <w:r>
        <w:t xml:space="preserve"> </w:t>
      </w:r>
    </w:p>
    <w:p w:rsidR="00024949" w:rsidRPr="005728BC" w:rsidRDefault="00024949" w:rsidP="00024949">
      <w:pPr>
        <w:rPr>
          <w:bCs/>
          <w:u w:val="single"/>
        </w:rPr>
      </w:pPr>
      <w:r w:rsidRPr="001E6964">
        <w:rPr>
          <w:rStyle w:val="TitleChar"/>
        </w:rPr>
        <w:t>The road to a new friendship remains a possibility, yet one of the stumbling blocks has been the continued existence of a Castro in power. Under the terms of the Helms-Burton Act, imposed by the US Congress in 1996, the US cannot contemplate recognising a Cuban government in which one of the Castro brothers has a continuing role. By 2018, this will no longer be relevant. There seems little doubt that under a future President Diaz-Canel, Cuba would be able to forge a new and beneficial relationship with the US.</w:t>
      </w:r>
    </w:p>
    <w:p w:rsidR="00024949" w:rsidRDefault="00024949" w:rsidP="00024949">
      <w:pPr>
        <w:pStyle w:val="Heading4"/>
      </w:pPr>
      <w:r>
        <w:t xml:space="preserve">US will lift the embargo when Diaz-Canel is the leader – current policy limits the embargo to Castro </w:t>
      </w:r>
    </w:p>
    <w:p w:rsidR="00024949" w:rsidRDefault="00024949" w:rsidP="00024949">
      <w:r>
        <w:rPr>
          <w:b/>
        </w:rPr>
        <w:t>Estes, 13</w:t>
      </w:r>
      <w:r>
        <w:t xml:space="preserve"> – attended Harvard College where he was an editor at the Harvard Crimson and president of Current Magazine (Adam Clark, “Can You Imagine Cuba Without a Castro?”, The Atlantic Wire, 2/24/13, </w:t>
      </w:r>
      <w:hyperlink r:id="rId20" w:history="1">
        <w:r>
          <w:rPr>
            <w:rStyle w:val="Hyperlink"/>
          </w:rPr>
          <w:t>http://www.theatlanticwire.com/global/2013/02/can-you-imagine-cuba-without-castro/62461/)//EX</w:t>
        </w:r>
      </w:hyperlink>
    </w:p>
    <w:p w:rsidR="00024949" w:rsidRDefault="00024949" w:rsidP="00024949"/>
    <w:p w:rsidR="00024949" w:rsidRDefault="00024949" w:rsidP="00024949">
      <w:r>
        <w:t>Raul Castro announced in a speech on Sunday that he plans to step down as Cuba's president when his second five-year term ends in 2018. Fidel's little brother is getting old — he's 81 now — and it's time to start thinking about Cuba's future. That future, Castro said in his speech, is going to look a lot more like Western democracies with term limits and age caps for political office. Castro also proposed changes to the constitution that would require the people's vote to ratify it. Of course, the biggest change of all is that, for the first time in the 51 years since the revolution, Cuba will almost certainly get a leader whose last name is not Castro.</w:t>
      </w:r>
    </w:p>
    <w:p w:rsidR="00024949" w:rsidRPr="00782BCC" w:rsidRDefault="00024949" w:rsidP="00024949">
      <w:pPr>
        <w:rPr>
          <w:bCs/>
          <w:u w:val="single"/>
        </w:rPr>
      </w:pPr>
      <w:r>
        <w:t xml:space="preserve">There had been some talk in the past about grooming a younger member of the Castro family to take over for Raul, but it looks like that job will now go to Miguel Diaz-Canel. An electrical engineer and </w:t>
      </w:r>
      <w:r>
        <w:lastRenderedPageBreak/>
        <w:t xml:space="preserve">former higher education minister, Diaz-Canel was elected on Sunday to become the first ever vice president to Castro, and more than likely, president in five years. </w:t>
      </w:r>
      <w:r>
        <w:rPr>
          <w:rStyle w:val="TitleChar"/>
        </w:rPr>
        <w:t>The 52-year-old will also be the first person to hold such a high office in Cuba without having fought in the revolution. If Diaz-Canel does make it to the country's highest office, there is a chance that the United States' 51-year-long economic embargo on Cuba which stipulates that it must remain in place while a Castro is president of Cuba.</w:t>
      </w:r>
    </w:p>
    <w:p w:rsidR="00024949" w:rsidRDefault="00024949" w:rsidP="00024949">
      <w:pPr>
        <w:rPr>
          <w:rStyle w:val="TitleChar"/>
        </w:rPr>
      </w:pPr>
      <w:r>
        <w:t>Castro was careful to say that not too much will change when he steps down</w:t>
      </w:r>
      <w:r w:rsidRPr="00782BCC">
        <w:t>. "I was not chosen to be president to restore capitalism to Cuba," he said. "I was elected to defend, maintain and continue to perfect socialism, not destroy it."</w:t>
      </w:r>
      <w:r>
        <w:rPr>
          <w:rStyle w:val="TitleChar"/>
        </w:rPr>
        <w:t xml:space="preserve"> Castro added that Diaz-Canel's new position "represents a definitive step in the configuration of the future leadership of the nation through the gradual and orderly transfer of key roles to new generations."</w:t>
      </w:r>
    </w:p>
    <w:p w:rsidR="00024949" w:rsidRDefault="00024949" w:rsidP="00024949"/>
    <w:p w:rsidR="00024949" w:rsidRDefault="00024949" w:rsidP="00024949">
      <w:pPr>
        <w:pStyle w:val="Heading4"/>
      </w:pPr>
      <w:r>
        <w:t>Diaz-Canel solves the aff – he’s a pragmatic reformer and creates space to lift the embargo in 2018</w:t>
      </w:r>
    </w:p>
    <w:p w:rsidR="00024949" w:rsidRDefault="00024949" w:rsidP="00024949">
      <w:r>
        <w:rPr>
          <w:b/>
        </w:rPr>
        <w:t xml:space="preserve">Dallas Morning News, 13 </w:t>
      </w:r>
      <w:r>
        <w:t xml:space="preserve">- editorial (“Editorial: U.S. should reconsider embargo when Castros’ reign ends”, 2/28/13, </w:t>
      </w:r>
      <w:hyperlink r:id="rId21" w:history="1">
        <w:r w:rsidRPr="00897B7C">
          <w:rPr>
            <w:rStyle w:val="Hyperlink"/>
          </w:rPr>
          <w:t>http://www.dallasnews.com/opinion/editorials/20130228-editorial-u.s.-should-reconsider-embargo-when-castros-reign-ends.ece)//TL</w:t>
        </w:r>
      </w:hyperlink>
    </w:p>
    <w:p w:rsidR="00024949" w:rsidRPr="009312AE" w:rsidRDefault="00024949" w:rsidP="00024949"/>
    <w:p w:rsidR="00024949" w:rsidRDefault="00024949" w:rsidP="00024949">
      <w:r w:rsidRPr="00D967EE">
        <w:t>For years, the accepted view was that the end of the Castro regime in Cuba would be volatile, perhaps even explosive.</w:t>
      </w:r>
      <w:r w:rsidRPr="00656008">
        <w:rPr>
          <w:sz w:val="12"/>
        </w:rPr>
        <w:t xml:space="preserve"> </w:t>
      </w:r>
      <w:r w:rsidRPr="00D967EE">
        <w:t>But on Sunday,</w:t>
      </w:r>
      <w:r w:rsidRPr="00096892">
        <w:rPr>
          <w:u w:val="single"/>
        </w:rPr>
        <w:t xml:space="preserve"> Raul Castro, </w:t>
      </w:r>
      <w:r w:rsidRPr="00D967EE">
        <w:t xml:space="preserve">younger brother to Fidel and current leader of the country, </w:t>
      </w:r>
      <w:r w:rsidRPr="00096892">
        <w:rPr>
          <w:u w:val="single"/>
        </w:rPr>
        <w:t>announced plans to cede power</w:t>
      </w:r>
      <w:r>
        <w:t xml:space="preserve">. The news was remarkable simply for being so unremarkable. No parades in Miami or demonstrations in Havana. No violence. Just an announcement: </w:t>
      </w:r>
      <w:r w:rsidRPr="00D967EE">
        <w:rPr>
          <w:rStyle w:val="TitleChar"/>
        </w:rPr>
        <w:t>In 2018, Raul would turn over the reins of power.</w:t>
      </w:r>
      <w:r w:rsidRPr="00656008">
        <w:rPr>
          <w:rStyle w:val="TitleChar"/>
          <w:sz w:val="12"/>
        </w:rPr>
        <w:t xml:space="preserve"> </w:t>
      </w:r>
      <w:r>
        <w:t>Oh, and everyone after Castro would face term limits. Go figure.</w:t>
      </w:r>
      <w:r w:rsidRPr="00656008">
        <w:rPr>
          <w:sz w:val="12"/>
        </w:rPr>
        <w:t xml:space="preserve"> </w:t>
      </w:r>
      <w:r w:rsidRPr="00D967EE">
        <w:t xml:space="preserve">After maintaining a stranglehold on Cuba for almost 60 years, </w:t>
      </w:r>
      <w:r w:rsidRPr="00096892">
        <w:rPr>
          <w:u w:val="single"/>
        </w:rPr>
        <w:t xml:space="preserve">the longest-running dictatorship in the world will cease to exist. It isn’t happening at the point of a bayonet or from a popular uprising, but rather because of time. </w:t>
      </w:r>
      <w:r w:rsidRPr="00D967EE">
        <w:t>When Raul steps down, Fidel will be approaching 92 and Raul 87.</w:t>
      </w:r>
      <w:r w:rsidRPr="00656008">
        <w:rPr>
          <w:sz w:val="12"/>
        </w:rPr>
        <w:t xml:space="preserve"> </w:t>
      </w:r>
      <w:r w:rsidRPr="00D967EE">
        <w:t>The man the Castros have chosen as successor is newly appointed Vice President Miguel Diaz-Canel. Diaz-Canel is seen as an effective manager and a steady though unspectacular mover in Cuba’s Communist Party. A career communist. Because of that, the speculation is that not much change will occur.</w:t>
      </w:r>
      <w:r w:rsidRPr="00656008">
        <w:rPr>
          <w:sz w:val="12"/>
        </w:rPr>
        <w:t xml:space="preserve"> </w:t>
      </w:r>
      <w:r w:rsidRPr="00D967EE">
        <w:t>But remember, the same was said of Mikhail Gorbachev when he took control of the Soviet Union.</w:t>
      </w:r>
      <w:r w:rsidRPr="00656008">
        <w:rPr>
          <w:sz w:val="12"/>
        </w:rPr>
        <w:t xml:space="preserve"> </w:t>
      </w:r>
      <w:r w:rsidRPr="00D967EE">
        <w:t>In a country defined by The Revolution, the impact of having a leader who is from the post-Revolution generation cannot be overstated.</w:t>
      </w:r>
      <w:r w:rsidRPr="00096892">
        <w:rPr>
          <w:u w:val="single"/>
        </w:rPr>
        <w:t xml:space="preserve"> Diaz-Canel’s generation, which has grown up in the lean times of the embargo era, is more pragmatic and open to change.</w:t>
      </w:r>
      <w:r w:rsidRPr="00656008">
        <w:rPr>
          <w:sz w:val="12"/>
          <w:u w:val="single"/>
        </w:rPr>
        <w:t xml:space="preserve"> </w:t>
      </w:r>
      <w:r>
        <w:t>If the plan goes as scripted (past “successors,” after all, simply disappeared from the political scene after being anointed), this could also be a great opportunity for the United States. The U.S.-led embargo of Cuba, which was started the same year that Diaz-Canel was born, 1960, and tightened in 1962 by then-President John F. Kennedy, has been devastating. Cuban diplomats claim it has cost their country $1 trillion since 1962.</w:t>
      </w:r>
      <w:r w:rsidRPr="00656008">
        <w:rPr>
          <w:sz w:val="12"/>
        </w:rPr>
        <w:t xml:space="preserve"> </w:t>
      </w:r>
      <w:r>
        <w:t xml:space="preserve">It has also been a black eye internationally for the U.S. </w:t>
      </w:r>
      <w:r w:rsidRPr="00D967EE">
        <w:t>In 2010, a Cuba-backed resolution asking for an end to the embargo passed the United Nations, 185-2.</w:t>
      </w:r>
      <w:r w:rsidRPr="00656008">
        <w:rPr>
          <w:sz w:val="12"/>
        </w:rPr>
        <w:t xml:space="preserve"> </w:t>
      </w:r>
      <w:r w:rsidRPr="00D967EE">
        <w:rPr>
          <w:rStyle w:val="Emphasis"/>
        </w:rPr>
        <w:t>Once new leadership is in place</w:t>
      </w:r>
      <w:r w:rsidRPr="00096892">
        <w:rPr>
          <w:u w:val="single"/>
        </w:rPr>
        <w:t>, the U.S. should reconsider its position on the embargo</w:t>
      </w:r>
      <w:r>
        <w:t>.</w:t>
      </w:r>
    </w:p>
    <w:p w:rsidR="00024949" w:rsidRDefault="00024949" w:rsidP="00024949"/>
    <w:p w:rsidR="00024949" w:rsidRDefault="00024949" w:rsidP="00024949">
      <w:pPr>
        <w:pStyle w:val="Heading4"/>
      </w:pPr>
      <w:r>
        <w:t>Diaz-Canel will substantially boost relations</w:t>
      </w:r>
    </w:p>
    <w:p w:rsidR="00024949" w:rsidRDefault="00024949" w:rsidP="00024949">
      <w:r>
        <w:rPr>
          <w:rStyle w:val="StyleStyleBold12pt"/>
        </w:rPr>
        <w:t>Gott 13</w:t>
      </w:r>
      <w:r>
        <w:t xml:space="preserve"> - writer and historian, Latin America correspondent, (Richard, The Guardian, DAWN.com, “A post-Castro Cuba”, 2/27/13, </w:t>
      </w:r>
      <w:hyperlink r:id="rId22" w:history="1">
        <w:r>
          <w:rPr>
            <w:rStyle w:val="Hyperlink"/>
          </w:rPr>
          <w:t>http://beta.dawn.com/news/788938/a-post-castro-cuba</w:t>
        </w:r>
      </w:hyperlink>
      <w:r>
        <w:t>)//EK</w:t>
      </w:r>
    </w:p>
    <w:p w:rsidR="00024949" w:rsidRDefault="00024949" w:rsidP="00024949"/>
    <w:p w:rsidR="00024949" w:rsidRDefault="00024949" w:rsidP="00024949">
      <w:r>
        <w:t xml:space="preserve">In this context it is now the US that is the odd man out. Indeed the most intriguing question now concerns Cuba’s future relationship with the US. Many people have expressed the hope that Obama, </w:t>
      </w:r>
      <w:r>
        <w:lastRenderedPageBreak/>
        <w:t>with no re-election problem to worry about, might feel emboldened to make conciliatory noises towards the existing Castro government.</w:t>
      </w:r>
    </w:p>
    <w:p w:rsidR="00024949" w:rsidRDefault="00024949" w:rsidP="00024949">
      <w:pPr>
        <w:rPr>
          <w:rStyle w:val="TitleChar"/>
        </w:rPr>
      </w:pPr>
      <w:r>
        <w:t xml:space="preserve">The </w:t>
      </w:r>
      <w:r>
        <w:rPr>
          <w:rStyle w:val="TitleChar"/>
        </w:rPr>
        <w:t>road to a new friendship remains a possibility, yet one of the stumbling blocks has been the continued existence of a Castro in power</w:t>
      </w:r>
      <w:r>
        <w:t xml:space="preserve">. Under the terms of the Helms-Burton Act, imposed by the US Congress in 1996, </w:t>
      </w:r>
      <w:r>
        <w:rPr>
          <w:rStyle w:val="TitleChar"/>
        </w:rPr>
        <w:t>the US cannot contemplate recognising a Cuban government in which one of the Castro brothers has a continuing role</w:t>
      </w:r>
      <w:r>
        <w:t xml:space="preserve">. </w:t>
      </w:r>
      <w:r>
        <w:rPr>
          <w:rStyle w:val="TitleChar"/>
        </w:rPr>
        <w:t>By 2018, this will no longer be relevant. There seems little doubt that under a future President Diaz-Canel, Cuba would be able to forge a new and beneficial relationship with the US.</w:t>
      </w:r>
    </w:p>
    <w:p w:rsidR="00024949" w:rsidRDefault="00024949" w:rsidP="00024949"/>
    <w:p w:rsidR="00024949" w:rsidRDefault="00024949" w:rsidP="00024949">
      <w:pPr>
        <w:pStyle w:val="Heading4"/>
      </w:pPr>
      <w:r>
        <w:t>The Castro brothers are the main barrier to U.S. Cuban relations – their deaths will change US policy</w:t>
      </w:r>
    </w:p>
    <w:p w:rsidR="00024949" w:rsidRDefault="00024949" w:rsidP="00024949">
      <w:r w:rsidRPr="00D74862">
        <w:rPr>
          <w:b/>
        </w:rPr>
        <w:t>Farnsworth 12</w:t>
      </w:r>
      <w:r>
        <w:t xml:space="preserve"> </w:t>
      </w:r>
      <w:r w:rsidRPr="00D74862">
        <w:rPr>
          <w:b/>
        </w:rPr>
        <w:t>–</w:t>
      </w:r>
      <w:r>
        <w:t xml:space="preserve"> </w:t>
      </w:r>
      <w:r w:rsidRPr="00406B9F">
        <w:rPr>
          <w:b/>
        </w:rPr>
        <w:t>Vice</w:t>
      </w:r>
      <w:r w:rsidRPr="00D74862">
        <w:rPr>
          <w:b/>
        </w:rPr>
        <w:t xml:space="preserve"> president of the Council of the Americas and Americas Society</w:t>
      </w:r>
      <w:r>
        <w:t xml:space="preserve"> (Eric,“Top 10 Policy Drivers for U.S.-Latin American Relations in 2013”, Americas Society Council of the Americas, November 05, 2012,</w:t>
      </w:r>
    </w:p>
    <w:p w:rsidR="00024949" w:rsidRDefault="00024949" w:rsidP="00024949">
      <w:r>
        <w:t>http://www.as-coa.org/articles/top-10-policy-drivers-us-latin-american-relations-2013)// WNM</w:t>
      </w:r>
    </w:p>
    <w:p w:rsidR="00024949" w:rsidRDefault="00024949" w:rsidP="00024949"/>
    <w:p w:rsidR="00024949" w:rsidRDefault="00024949" w:rsidP="00024949">
      <w:r>
        <w:t xml:space="preserve">Assuming that the world does not end, according to the Mayan calendar in December, </w:t>
      </w:r>
      <w:r w:rsidRPr="0016365C">
        <w:rPr>
          <w:u w:val="single"/>
        </w:rPr>
        <w:t>2013 will be an important year south of the U.S. border. There are a number of issues to watch in determining the hemisphere's direction,</w:t>
      </w:r>
      <w:r>
        <w:t xml:space="preserve"> although most depend less on the Nov. 6 election results and more on factors that are out of White House control. Savvy observers of the region will watch the 10 "C's" as the real policy drivers.</w:t>
      </w:r>
    </w:p>
    <w:p w:rsidR="00024949" w:rsidRPr="0016365C" w:rsidRDefault="00024949" w:rsidP="00024949">
      <w:pPr>
        <w:rPr>
          <w:u w:val="single"/>
        </w:rPr>
      </w:pPr>
      <w:r>
        <w:t xml:space="preserve">The first of these is Castro, as in Raul and Fidel. </w:t>
      </w:r>
      <w:r w:rsidRPr="0016365C">
        <w:rPr>
          <w:u w:val="single"/>
        </w:rPr>
        <w:t>The U.S. election may bring a moderate tightening or loosening of U.S. restrictions on engagement with the island</w:t>
      </w:r>
      <w:r>
        <w:t xml:space="preserve">. The Cuban regime may or may not continue its episodic policy liberalization -- Cuban perestroika -- as a means to extend rather than overturn the Cuban system. </w:t>
      </w:r>
      <w:r w:rsidRPr="0016365C">
        <w:rPr>
          <w:u w:val="single"/>
        </w:rPr>
        <w:t>But the real driver of change will be the death of one or both of the Castros. While it's true that no one has yet won a bet predicting their death, even the Castro brothers will succumb at some point to nature</w:t>
      </w:r>
      <w:r>
        <w:t xml:space="preserve">. Each passing year makes that more likely. </w:t>
      </w:r>
      <w:r w:rsidRPr="0016365C">
        <w:rPr>
          <w:u w:val="single"/>
        </w:rPr>
        <w:t>When they do, there will be a power struggle on the island, and the United States will be faced with the critical decision of how to respond</w:t>
      </w:r>
      <w:r>
        <w:t xml:space="preserve">. </w:t>
      </w:r>
      <w:r w:rsidRPr="009C02F6">
        <w:rPr>
          <w:rStyle w:val="TitleChar"/>
        </w:rPr>
        <w:t xml:space="preserve">This will be a game-changer, with historic implications, </w:t>
      </w:r>
      <w:r w:rsidRPr="009C02F6">
        <w:rPr>
          <w:rStyle w:val="Emphasis"/>
        </w:rPr>
        <w:t>sucking the oxygen</w:t>
      </w:r>
      <w:r w:rsidRPr="009C02F6">
        <w:rPr>
          <w:rStyle w:val="TitleChar"/>
        </w:rPr>
        <w:t xml:space="preserve"> out of other hemispheric policy matters </w:t>
      </w:r>
      <w:r w:rsidRPr="009C02F6">
        <w:t>at least for a time.</w:t>
      </w:r>
      <w:r>
        <w:t xml:space="preserve"> </w:t>
      </w:r>
      <w:r w:rsidRPr="0016365C">
        <w:rPr>
          <w:u w:val="single"/>
        </w:rPr>
        <w:t>It is the one issue above all others that has the potential to scramble hemispheric policy, putting bilateral relations on the road to normalization and removing an irritant in the broader hemispheric agenda</w:t>
      </w:r>
      <w:r>
        <w:t>. Or not. The truth is that nobody knows what will come after the Castros, but t</w:t>
      </w:r>
      <w:r w:rsidRPr="0016365C">
        <w:rPr>
          <w:u w:val="single"/>
        </w:rPr>
        <w:t>he U.S. response must be nuanced and appropriate so as to encourage, rather than discourage, the advent of true democracy on the island.</w:t>
      </w:r>
    </w:p>
    <w:p w:rsidR="00024949" w:rsidRDefault="00024949" w:rsidP="00024949"/>
    <w:p w:rsidR="00024949" w:rsidRDefault="00024949" w:rsidP="00024949">
      <w:pPr>
        <w:pStyle w:val="Heading3"/>
      </w:pPr>
      <w:r>
        <w:lastRenderedPageBreak/>
        <w:t>Impact – turns democracy</w:t>
      </w:r>
    </w:p>
    <w:p w:rsidR="00024949" w:rsidRDefault="00024949" w:rsidP="00024949"/>
    <w:p w:rsidR="00024949" w:rsidRDefault="00024949" w:rsidP="00024949">
      <w:pPr>
        <w:pStyle w:val="Heading4"/>
      </w:pPr>
      <w:r>
        <w:t>A democratic uprising will collapse Cuba and the military will crush it</w:t>
      </w:r>
    </w:p>
    <w:p w:rsidR="00024949" w:rsidRPr="00397CA7" w:rsidRDefault="00024949" w:rsidP="00024949">
      <w:pPr>
        <w:rPr>
          <w:b/>
        </w:rPr>
      </w:pPr>
      <w:r>
        <w:rPr>
          <w:b/>
        </w:rPr>
        <w:t xml:space="preserve">Iglesias, 12 </w:t>
      </w:r>
      <w:r>
        <w:t xml:space="preserve">– Commander, US Navy. Paper submitted for the Master of Strategic Studies Degree at the the US Army War College (Carlos, “United States Security Policy Implications of a Post-Fidel Cuba” </w:t>
      </w:r>
      <w:hyperlink r:id="rId23" w:history="1">
        <w:r w:rsidRPr="00F9493C">
          <w:rPr>
            <w:rStyle w:val="Hyperlink"/>
          </w:rPr>
          <w:t>http://www.dtic.mil/cgi-bin/GetTRDoc?AD=ADA560408</w:t>
        </w:r>
      </w:hyperlink>
      <w:r>
        <w:rPr>
          <w:rStyle w:val="Hyperlink"/>
        </w:rPr>
        <w:t xml:space="preserve">)  </w:t>
      </w:r>
      <w:r>
        <w:rPr>
          <w:rStyle w:val="Hyperlink"/>
          <w:b/>
        </w:rPr>
        <w:t>GOC = Government of Cuba, FAR = Cuban military</w:t>
      </w:r>
    </w:p>
    <w:p w:rsidR="00024949" w:rsidRDefault="00024949" w:rsidP="00024949"/>
    <w:p w:rsidR="00024949" w:rsidRPr="000F594D" w:rsidRDefault="00024949" w:rsidP="00024949">
      <w:pPr>
        <w:rPr>
          <w:rStyle w:val="TitleChar"/>
        </w:rPr>
      </w:pPr>
      <w:r>
        <w:t xml:space="preserve">3) Democratic Uprising – </w:t>
      </w:r>
      <w:r w:rsidRPr="000F594D">
        <w:rPr>
          <w:rStyle w:val="TitleChar"/>
        </w:rPr>
        <w:t>A democratic uprising on the island</w:t>
      </w:r>
      <w:r>
        <w:t xml:space="preserve"> presents a confounding paradox. While it would result in optimal strategic outcomes for the island and the U.S. in the long-term, it also </w:t>
      </w:r>
      <w:r w:rsidRPr="000F594D">
        <w:rPr>
          <w:rStyle w:val="TitleChar"/>
        </w:rPr>
        <w:t>poses the most significant near-term risk to the Cuban people and U.S. national interests.</w:t>
      </w:r>
    </w:p>
    <w:p w:rsidR="00024949" w:rsidRDefault="00024949" w:rsidP="00024949">
      <w:r>
        <w:t xml:space="preserve">The road to a “Free Cuba” has several potential paths. </w:t>
      </w:r>
      <w:r w:rsidRPr="000F594D">
        <w:rPr>
          <w:rStyle w:val="TitleChar"/>
        </w:rPr>
        <w:t xml:space="preserve">The </w:t>
      </w:r>
      <w:r>
        <w:t xml:space="preserve">least likely but </w:t>
      </w:r>
      <w:r w:rsidRPr="000F594D">
        <w:rPr>
          <w:rStyle w:val="TitleChar"/>
        </w:rPr>
        <w:t>most</w:t>
      </w:r>
      <w:r>
        <w:rPr>
          <w:rStyle w:val="TitleChar"/>
        </w:rPr>
        <w:t xml:space="preserve"> </w:t>
      </w:r>
      <w:r w:rsidRPr="000F594D">
        <w:rPr>
          <w:rStyle w:val="TitleChar"/>
        </w:rPr>
        <w:t>dangerous scenario would be a “Cuban Spring” popular uprising</w:t>
      </w:r>
      <w:r>
        <w:t>. The most likely and least dangerous would be a protracted economic and political evolution across a series of governments concluding in a democratic or quasi-democratic state. Such post-Castro era governments will most likely come from factions of the existing regime.45</w:t>
      </w:r>
    </w:p>
    <w:p w:rsidR="00024949" w:rsidRDefault="00024949" w:rsidP="00024949">
      <w:r>
        <w:t xml:space="preserve">Similar to 2011’s events in Tunisia, Egypt, Libya and the broader middle-east, </w:t>
      </w:r>
      <w:r w:rsidRPr="000F594D">
        <w:rPr>
          <w:rStyle w:val="TitleChar"/>
        </w:rPr>
        <w:t>a</w:t>
      </w:r>
      <w:r>
        <w:rPr>
          <w:rStyle w:val="TitleChar"/>
        </w:rPr>
        <w:t xml:space="preserve"> </w:t>
      </w:r>
      <w:r w:rsidRPr="000F594D">
        <w:rPr>
          <w:rStyle w:val="TitleChar"/>
        </w:rPr>
        <w:t>Cuban Spring could fracture the island’s existing power structure at best and might even</w:t>
      </w:r>
      <w:r>
        <w:t xml:space="preserve">15 </w:t>
      </w:r>
      <w:r w:rsidRPr="000F594D">
        <w:rPr>
          <w:rStyle w:val="TitleChar"/>
        </w:rPr>
        <w:t>overthrow the GOC altogether</w:t>
      </w:r>
      <w:r>
        <w:t>. For that to evolve, several key events would have to develop. The paramount requirement would be an internal security withdrawal from the civic space which would afford dissidents the political maneuver space to solicit and coalesce opposition support. To incentivize and coordinate support, continued liberalization of cellular and internet usage could be leveraged as popular informational linkages. Finally</w:t>
      </w:r>
      <w:r w:rsidRPr="000F594D">
        <w:rPr>
          <w:rStyle w:val="TitleChar"/>
        </w:rPr>
        <w:t>, if a critical civic mass was achieved by dissidents and their</w:t>
      </w:r>
      <w:r>
        <w:rPr>
          <w:rStyle w:val="TitleChar"/>
        </w:rPr>
        <w:t xml:space="preserve"> </w:t>
      </w:r>
      <w:r w:rsidRPr="000F594D">
        <w:rPr>
          <w:rStyle w:val="TitleChar"/>
        </w:rPr>
        <w:t>supporters, a singularly brutal or compelling event could unleash Cuba’s DNA which</w:t>
      </w:r>
      <w:r>
        <w:rPr>
          <w:rStyle w:val="TitleChar"/>
        </w:rPr>
        <w:t xml:space="preserve"> </w:t>
      </w:r>
      <w:r w:rsidRPr="000F594D">
        <w:rPr>
          <w:rStyle w:val="TitleChar"/>
        </w:rPr>
        <w:t>historically has endorsed violence to effect political change</w:t>
      </w:r>
      <w:r>
        <w:t>. At the extreme, the deeprooted hatred and resentments that the Revolution has pressurized over the last half century could erupt in political vendettas, infighting over societal restructuring, and strife over the political process.46</w:t>
      </w:r>
    </w:p>
    <w:p w:rsidR="00024949" w:rsidRDefault="00024949" w:rsidP="00024949">
      <w:r>
        <w:t>The MININT forces would lead any crackdown. However, if it failed to quell the uprisings</w:t>
      </w:r>
      <w:r w:rsidRPr="000F594D">
        <w:rPr>
          <w:rStyle w:val="TitleChar"/>
        </w:rPr>
        <w:t>, the FAR could be drawn into direct violence against the Cuban people</w:t>
      </w:r>
      <w:r>
        <w:t xml:space="preserve">. This would be unprecedented and could have devastating repercussions for the FAR and the regime. </w:t>
      </w:r>
      <w:r w:rsidRPr="000F594D">
        <w:rPr>
          <w:rStyle w:val="TitleChar"/>
        </w:rPr>
        <w:t>If the FAR did act</w:t>
      </w:r>
      <w:r>
        <w:t xml:space="preserve"> against the people, </w:t>
      </w:r>
      <w:r w:rsidRPr="000F594D">
        <w:rPr>
          <w:rStyle w:val="TitleChar"/>
        </w:rPr>
        <w:t>it would shatter its reputation as the</w:t>
      </w:r>
      <w:r>
        <w:rPr>
          <w:rStyle w:val="TitleChar"/>
        </w:rPr>
        <w:t xml:space="preserve"> </w:t>
      </w:r>
      <w:r w:rsidRPr="000F594D">
        <w:rPr>
          <w:rStyle w:val="TitleChar"/>
        </w:rPr>
        <w:t>protector of the people</w:t>
      </w:r>
      <w:r>
        <w:t xml:space="preserve">; this would be eerily similar to the Egyptian Army’s evolving relations with the Egyptian people. The outcome of a violent upheaval could be tragic for Cubans and threatening to U.S. national interests. Regardless of the outcome, </w:t>
      </w:r>
      <w:r w:rsidRPr="000F594D">
        <w:rPr>
          <w:rStyle w:val="TitleChar"/>
        </w:rPr>
        <w:t>security and stability in post-Castro Cuba would</w:t>
      </w:r>
      <w:r>
        <w:t xml:space="preserve"> </w:t>
      </w:r>
      <w:r w:rsidRPr="000F594D">
        <w:rPr>
          <w:rStyle w:val="TitleChar"/>
        </w:rPr>
        <w:t>remain at risk if not completely crushed.</w:t>
      </w:r>
      <w:r>
        <w:rPr>
          <w:rStyle w:val="TitleChar"/>
        </w:rPr>
        <w:t xml:space="preserve"> </w:t>
      </w:r>
      <w:r>
        <w:t>At the other end of the regime’s risk, time and likelihood spectrums is a slow decay away from Revolutionary socialism. Marxist-Leninist communism’s global bankruptcy has not gone unnoticed by Raúl or the rest of the ruling elite. A transition to “Socialism with a Cuban character” seems likely after Fidel’s death and will put the 16 country on a slippery path to liberalization. As discussed above, economic reforms will likely lead the transition. However, as the “proletariats” dependence on the state is displaced by economic self-reliance, so too will the demands for greater political freedom be disengaged from economic dependence. The benefits to Cuba are many, as they are to American national interests.</w:t>
      </w:r>
    </w:p>
    <w:p w:rsidR="00024949" w:rsidRPr="005728BC" w:rsidRDefault="00024949" w:rsidP="00024949"/>
    <w:p w:rsidR="00024949" w:rsidRDefault="00024949" w:rsidP="00024949"/>
    <w:p w:rsidR="00024949" w:rsidRDefault="00024949" w:rsidP="00024949">
      <w:pPr>
        <w:pStyle w:val="Heading3"/>
      </w:pPr>
      <w:r>
        <w:lastRenderedPageBreak/>
        <w:t xml:space="preserve">AT: Diaz-Canel No President </w:t>
      </w:r>
    </w:p>
    <w:p w:rsidR="00024949" w:rsidRDefault="00024949" w:rsidP="00024949">
      <w:pPr>
        <w:pStyle w:val="Heading4"/>
      </w:pPr>
      <w:r>
        <w:t>Raul wants to make sure there will never be another Castro again</w:t>
      </w:r>
    </w:p>
    <w:p w:rsidR="00024949" w:rsidRDefault="00024949" w:rsidP="00024949">
      <w:r w:rsidRPr="00891D61">
        <w:rPr>
          <w:b/>
        </w:rPr>
        <w:t>Weber, 13</w:t>
      </w:r>
      <w:r>
        <w:t xml:space="preserve"> – graduate of Northwestern University (Peter, “A post-Castro Cuba: What Raúl Castro's looming retirement means”, The Week, 2/25/13, http://theweek.com/article/index/240531/a-post-castro-cuba-what-rauacutel-castros-looming-retirement-means)//EX</w:t>
      </w:r>
    </w:p>
    <w:p w:rsidR="00024949" w:rsidRDefault="00024949" w:rsidP="00024949"/>
    <w:p w:rsidR="00024949" w:rsidRDefault="00024949" w:rsidP="00024949">
      <w:r>
        <w:t xml:space="preserve">Last week, Cuban leader Raúl Castro playfully suggested that he might step down — "I am going to be 82 years old," he told reporters on Feb. 22. "I have the right to retire, don't you think?" — and on Sunday he made it official. As Cuba's parliament ratified Castro for a second five-year term, </w:t>
      </w:r>
      <w:r w:rsidRPr="000C35C4">
        <w:rPr>
          <w:rStyle w:val="TitleChar"/>
        </w:rPr>
        <w:t>Castro announced it will be his last, meaning that in 2018, someone not named Castro will lead the island nation for the first time since 1959. That person may well be Miguel Díaz-Canel Bermúdez, a 52-year-old rising star in Cuba's Communist Party and the man Raúl Castro has apparently anointed as his successor.</w:t>
      </w:r>
      <w:r w:rsidRPr="00513F59">
        <w:rPr>
          <w:sz w:val="12"/>
        </w:rPr>
        <w:t xml:space="preserve"> </w:t>
      </w:r>
      <w:r w:rsidRPr="000C35C4">
        <w:rPr>
          <w:rStyle w:val="TitleChar"/>
        </w:rPr>
        <w:t>The post-Castro Cuba, assuming Raúl does step down as planned, won't necessarily be post-communist. Castro, who has gradually assumed power from his ailing older brother, Fidel Castro, since 2006, told the parliament that he "was not chosen to be president to restore capitalism to Cuba" but rather "to defend, maintain, and continue to perfect socialism,</w:t>
      </w:r>
      <w:r>
        <w:t>" though he said his ongoing reforms nudging Cuba toward freer markets will make the country "less egalitarian, but more just." Fidel Castro made a rare public appearance in parliament for his brother's re-election but left before Raúl's speech.</w:t>
      </w:r>
      <w:r w:rsidRPr="00513F59">
        <w:rPr>
          <w:sz w:val="12"/>
        </w:rPr>
        <w:t xml:space="preserve"> </w:t>
      </w:r>
      <w:r w:rsidRPr="000C35C4">
        <w:rPr>
          <w:rStyle w:val="TitleChar"/>
        </w:rPr>
        <w:t>Díaz-Canel was elected to become first vice president of the Council of State, the No. 2 position, and Raúl Castro explicitly said appointing him to the position</w:t>
      </w:r>
      <w:r>
        <w:t xml:space="preserve">, normally held by Castro loyalists as old or older than the brothers, </w:t>
      </w:r>
      <w:r w:rsidRPr="000C35C4">
        <w:rPr>
          <w:rStyle w:val="TitleChar"/>
        </w:rPr>
        <w:t xml:space="preserve">is a moment of "historic transcendence" that "represents a definitive step in the configuration of the future leadership of the nation." </w:t>
      </w:r>
      <w:r>
        <w:t>Any number of things could derail Díaz-Canel before 2018 — he could fall out of favor with Castro, or be sidelined by another politician from his generation — but assuming he takes control in the gradual transition Raúl Castro laid out Sunday, what exactly can we expect of the relatively unknown politician, and of his post-Castro Cuba?</w:t>
      </w:r>
      <w:r w:rsidRPr="00513F59">
        <w:rPr>
          <w:sz w:val="12"/>
        </w:rPr>
        <w:t xml:space="preserve"> </w:t>
      </w:r>
      <w:r>
        <w:t xml:space="preserve">First, the man: </w:t>
      </w:r>
      <w:r w:rsidRPr="000C35C4">
        <w:rPr>
          <w:rStyle w:val="TitleChar"/>
        </w:rPr>
        <w:t>Díaz-Canel got his degree in electrical engineering, and taught at the regional university in Villa Clara province before entering politics and rising to de facto governor of both that province and Holguin. After 16 years as provincial party chief, he became the youngest-ever member of the ruling Politburo in 2003 and minister of higher education from 2009 to 2012.</w:t>
      </w:r>
      <w:r>
        <w:t xml:space="preserve"> Largely unknown outside of Cuba, </w:t>
      </w:r>
      <w:r w:rsidRPr="000C35C4">
        <w:rPr>
          <w:rStyle w:val="TitleChar"/>
        </w:rPr>
        <w:t>Díaz-Canel "is widely seen inside Cuba as a technocrat" who earned Raúl Castro's trust "not only with youth and loyalty, but also by being a good manager,</w:t>
      </w:r>
      <w:r>
        <w:t>" says Damien Cave in The New York Times.</w:t>
      </w:r>
      <w:r w:rsidRPr="00513F59">
        <w:rPr>
          <w:sz w:val="12"/>
        </w:rPr>
        <w:t xml:space="preserve"> </w:t>
      </w:r>
      <w:r>
        <w:t xml:space="preserve">"Tall, dapper, and carefully groomed with a 52-year-old's salt-and-pepper hair, </w:t>
      </w:r>
      <w:r w:rsidRPr="000C35C4">
        <w:rPr>
          <w:rStyle w:val="TitleChar"/>
        </w:rPr>
        <w:t xml:space="preserve">Díaz-Canel presents a </w:t>
      </w:r>
      <w:r>
        <w:t xml:space="preserve">serious public face before TV cameras, even as some people who know him describe him as a sharp-minded jokester who can be surprisingly relaxed in private," says The Associated Press' Andrea Rodriguez. One official tells the AP that "he's a </w:t>
      </w:r>
      <w:r w:rsidRPr="000C35C4">
        <w:rPr>
          <w:rStyle w:val="TitleChar"/>
        </w:rPr>
        <w:t>much more flexible type than he seems, open-minded and above all intelligent."</w:t>
      </w:r>
      <w:r w:rsidRPr="00513F59">
        <w:rPr>
          <w:rStyle w:val="TitleChar"/>
          <w:sz w:val="12"/>
        </w:rPr>
        <w:t xml:space="preserve"> </w:t>
      </w:r>
      <w:r>
        <w:t>Cuban journalists who worked with Díaz-Canel in the 1990s and 2000s have a similar impression, says Juan O. Tamayo in The Miami Herald. One recalls him as "something of an ideologue, but he was smart and you could talk to him," while the other calls him "very smart, above all affable and accessible" and given to joking. "He loved to exercise and had something of a narcissistic streak about his body image," but he doesn't have a reputation as a ladies' man or heavy drinker. His parents were reputed to be wealthy before the revolution, and Castro went out of his way to reinforce Díaz-Canel's reputation as a key driver of the slow shift toward private enterprise.</w:t>
      </w:r>
      <w:r w:rsidRPr="00513F59">
        <w:rPr>
          <w:sz w:val="12"/>
        </w:rPr>
        <w:t xml:space="preserve"> </w:t>
      </w:r>
      <w:r w:rsidRPr="000C35C4">
        <w:rPr>
          <w:rStyle w:val="TitleChar"/>
        </w:rPr>
        <w:t>But as important as Díaz-Canel will be to the post-Castro Cuba, Raúl Castro still "seemed intent on changing how his successors will rule</w:t>
      </w:r>
      <w:r>
        <w:t xml:space="preserve">," says the Times' Cave. "In an announcement more surprising than his retirement plan, Mr. Castro said he hoped to establish term limits and age caps for political offices, including the presidency," and get those changes enshrined in the constitution before he leaves office, possibly through a referendum. So </w:t>
      </w:r>
      <w:r w:rsidRPr="000C35C4">
        <w:rPr>
          <w:rStyle w:val="TitleChar"/>
        </w:rPr>
        <w:t>while tapping a 52-year-</w:t>
      </w:r>
      <w:r w:rsidRPr="000C35C4">
        <w:rPr>
          <w:rStyle w:val="TitleChar"/>
        </w:rPr>
        <w:lastRenderedPageBreak/>
        <w:t>old is a momentous generational passing of the baton, Raúl Castro will apparently ensure that Cuba won't have any more Castros</w:t>
      </w:r>
      <w:r>
        <w:t>, literally or figuratively.</w:t>
      </w:r>
    </w:p>
    <w:p w:rsidR="00024949" w:rsidRPr="00513F59" w:rsidRDefault="00024949" w:rsidP="00024949"/>
    <w:p w:rsidR="00024949" w:rsidRPr="00583598" w:rsidRDefault="00024949" w:rsidP="00024949"/>
    <w:p w:rsidR="00024949" w:rsidRDefault="00024949" w:rsidP="00024949"/>
    <w:p w:rsidR="00024949" w:rsidRDefault="00024949" w:rsidP="00024949">
      <w:pPr>
        <w:pStyle w:val="Heading3"/>
      </w:pPr>
      <w:r>
        <w:lastRenderedPageBreak/>
        <w:t>Gradualism is a CP net benefit</w:t>
      </w:r>
    </w:p>
    <w:p w:rsidR="00024949" w:rsidRDefault="00024949" w:rsidP="00024949"/>
    <w:p w:rsidR="00024949" w:rsidRDefault="00024949" w:rsidP="00024949">
      <w:pPr>
        <w:pStyle w:val="Heading4"/>
      </w:pPr>
      <w:r>
        <w:t>Gradually lifting the embargo allows Cuba to control the pace of reform</w:t>
      </w:r>
    </w:p>
    <w:p w:rsidR="00024949" w:rsidRDefault="00024949" w:rsidP="00024949">
      <w:r w:rsidRPr="007A7175">
        <w:rPr>
          <w:b/>
        </w:rPr>
        <w:t xml:space="preserve">Barton, 13 </w:t>
      </w:r>
      <w:r>
        <w:t xml:space="preserve">– editor of Fort Lauderdale Magazine and works at Florida Center for Investigative Reporting (Eric, “Tampa and Miami in cold war over Cuban trade”, The Center for Public Integrity, 7/8/13, </w:t>
      </w:r>
      <w:hyperlink r:id="rId24" w:history="1">
        <w:r w:rsidRPr="006B36DF">
          <w:rPr>
            <w:rStyle w:val="Hyperlink"/>
          </w:rPr>
          <w:t>http://www.publicintegrity.org/2013/07/08/12937/tampa-and-miami-cold-war-over-cuban-trade)//EX</w:t>
        </w:r>
      </w:hyperlink>
    </w:p>
    <w:p w:rsidR="00024949" w:rsidRPr="007A7175" w:rsidRDefault="00024949" w:rsidP="00024949"/>
    <w:p w:rsidR="00024949" w:rsidRDefault="00024949" w:rsidP="00024949">
      <w:pPr>
        <w:rPr>
          <w:rStyle w:val="TitleChar"/>
        </w:rPr>
      </w:pPr>
      <w:r>
        <w:t>Blaine Zuver’s Coral Gables-based business advertises that it can set up adventure travel “from pole to pole.” Blaine calls his company Arctic Tropic — but he’s quick to note the one place he won’t go.</w:t>
      </w:r>
      <w:r w:rsidRPr="007A7175">
        <w:rPr>
          <w:sz w:val="12"/>
        </w:rPr>
        <w:t xml:space="preserve"> </w:t>
      </w:r>
      <w:r>
        <w:t>“I don’t want to say I’d be blacklisted if I went to Cuba, but it’s highly discouraged,” he said. “My company has good connections here in Miami, and I would lose them overnight</w:t>
      </w:r>
      <w:r w:rsidRPr="007A7175">
        <w:rPr>
          <w:rStyle w:val="TitleChar"/>
        </w:rPr>
        <w:t>.”It’s a common refrain among companies in Miami, where the official political opinion seems to be that nobody should do business with the island until there’s widespread democratic reforms.</w:t>
      </w:r>
      <w:r>
        <w:rPr>
          <w:rStyle w:val="TitleChar"/>
        </w:rPr>
        <w:t xml:space="preserve"> </w:t>
      </w:r>
      <w:r w:rsidRPr="007A7175">
        <w:rPr>
          <w:rStyle w:val="TitleChar"/>
        </w:rPr>
        <w:t>But that’s unlikely to happen anytime soon</w:t>
      </w:r>
      <w:r>
        <w:t xml:space="preserve">, said Gabilondo of Florida International University. Instead, </w:t>
      </w:r>
      <w:r w:rsidRPr="007A7175">
        <w:rPr>
          <w:rStyle w:val="TitleChar"/>
        </w:rPr>
        <w:t>Cuba is likely to open up through a gradual lifting of the embargo and a slow progression to capitalism.</w:t>
      </w:r>
      <w:r>
        <w:t xml:space="preserve"> Think the reforms of Vietnam rather than the near overnight conversion of Russia.</w:t>
      </w:r>
      <w:r w:rsidRPr="007A7175">
        <w:rPr>
          <w:sz w:val="12"/>
        </w:rPr>
        <w:t xml:space="preserve"> </w:t>
      </w:r>
      <w:r>
        <w:t xml:space="preserve">That </w:t>
      </w:r>
      <w:r w:rsidRPr="007A7175">
        <w:rPr>
          <w:rStyle w:val="TitleChar"/>
        </w:rPr>
        <w:t>slow march toward democracy is likely to benefit cities such as Tampa, Jacksonville, Fort Lauderdale and New Orleans</w:t>
      </w:r>
      <w:r>
        <w:t xml:space="preserve"> — and not Miami. Exiles in Miami insist that the Castro government shouldn’t be engaged until there are widespread democratic reforms and land is returned to those who had title before the revolution. </w:t>
      </w:r>
      <w:r w:rsidRPr="007A7175">
        <w:rPr>
          <w:rStyle w:val="TitleChar"/>
        </w:rPr>
        <w:t>That could hurt Miami’s chances of cashing in if Cuba opens slowly to U.S. investment</w:t>
      </w:r>
      <w:r>
        <w:t>.</w:t>
      </w:r>
      <w:r w:rsidRPr="007A7175">
        <w:rPr>
          <w:sz w:val="12"/>
        </w:rPr>
        <w:t xml:space="preserve"> </w:t>
      </w:r>
      <w:r>
        <w:t xml:space="preserve">Miami remains a place where companies fear reprisals for doing business with the Castro government. A Coral Gables travel agency that arranged trips to Cuba was firebombed last year, for example. </w:t>
      </w:r>
      <w:r w:rsidRPr="007A7175">
        <w:rPr>
          <w:rStyle w:val="TitleChar"/>
        </w:rPr>
        <w:t>Nobody has claimed responsibility for the arson, but Miami has a long history of companies meeting the match for even talking about an end to the embargo.</w:t>
      </w:r>
    </w:p>
    <w:p w:rsidR="00024949" w:rsidRPr="00583598" w:rsidRDefault="00024949" w:rsidP="00024949"/>
    <w:p w:rsidR="00024949" w:rsidRDefault="00024949" w:rsidP="00024949">
      <w:pPr>
        <w:pStyle w:val="Heading2"/>
      </w:pPr>
      <w:r>
        <w:lastRenderedPageBreak/>
        <w:t>Solvency answers</w:t>
      </w:r>
    </w:p>
    <w:p w:rsidR="00024949" w:rsidRDefault="00024949" w:rsidP="00024949"/>
    <w:p w:rsidR="00024949" w:rsidRDefault="00024949" w:rsidP="00024949">
      <w:pPr>
        <w:pStyle w:val="Heading3"/>
      </w:pPr>
      <w:r>
        <w:lastRenderedPageBreak/>
        <w:t>Engagement fails</w:t>
      </w:r>
    </w:p>
    <w:p w:rsidR="00024949" w:rsidRDefault="00024949" w:rsidP="00024949"/>
    <w:p w:rsidR="00024949" w:rsidRDefault="00024949" w:rsidP="00024949">
      <w:pPr>
        <w:pStyle w:val="Heading4"/>
      </w:pPr>
      <w:r>
        <w:t>Engagement empirically fails – Cuba will deliberately provoke the US to derail progress</w:t>
      </w:r>
    </w:p>
    <w:p w:rsidR="00024949" w:rsidRPr="00E17407" w:rsidRDefault="00024949" w:rsidP="00024949">
      <w:r>
        <w:rPr>
          <w:b/>
        </w:rPr>
        <w:t xml:space="preserve">Carbonell, 9 - </w:t>
      </w:r>
      <w:r w:rsidRPr="00E17407">
        <w:t>international public affairs consultant  (Nestor, “Think Again: Engaging Cuba</w:t>
      </w:r>
    </w:p>
    <w:p w:rsidR="00024949" w:rsidRPr="00E17407" w:rsidRDefault="00024949" w:rsidP="00024949">
      <w:r w:rsidRPr="00E17407">
        <w:t xml:space="preserve">Why dealing with the Castro regime is a fool's errand” 4/10, </w:t>
      </w:r>
      <w:hyperlink r:id="rId25" w:history="1">
        <w:r w:rsidRPr="00E17407">
          <w:rPr>
            <w:rStyle w:val="Hyperlink"/>
          </w:rPr>
          <w:t>http://www.foreignpolicy.com/articles/2009/04/09/think_again_engaging_cuba</w:t>
        </w:r>
      </w:hyperlink>
      <w:r w:rsidRPr="00E17407">
        <w:t>)</w:t>
      </w:r>
    </w:p>
    <w:p w:rsidR="00024949" w:rsidRPr="00E17407" w:rsidRDefault="00024949" w:rsidP="00024949">
      <w:pPr>
        <w:rPr>
          <w:b/>
        </w:rPr>
      </w:pPr>
    </w:p>
    <w:p w:rsidR="00024949" w:rsidRDefault="00024949" w:rsidP="00024949">
      <w:r>
        <w:t>Watch out! Before embarking on any attempt at rapprochement with the Castro regime, U.S. President Barack Obama would be wise to review his predecessors' experiences.</w:t>
      </w:r>
    </w:p>
    <w:p w:rsidR="00024949" w:rsidRDefault="00024949" w:rsidP="00024949">
      <w:r>
        <w:t xml:space="preserve">Gerald </w:t>
      </w:r>
      <w:r w:rsidRPr="00E17407">
        <w:rPr>
          <w:rStyle w:val="TitleChar"/>
        </w:rPr>
        <w:t>Ford's negotiations with</w:t>
      </w:r>
      <w:r>
        <w:t xml:space="preserve"> Fidel </w:t>
      </w:r>
      <w:r w:rsidRPr="00E17407">
        <w:rPr>
          <w:rStyle w:val="TitleChar"/>
        </w:rPr>
        <w:t>Castro's representatives had to be called off when 15,000 Cuban troops landed in Angol</w:t>
      </w:r>
      <w:r>
        <w:t xml:space="preserve">a. Jimmy </w:t>
      </w:r>
      <w:r w:rsidRPr="00E17407">
        <w:rPr>
          <w:rStyle w:val="TitleChar"/>
        </w:rPr>
        <w:t>Carter's efforts led to the opening of interest sections in Havana and Washington, but hopes for normalization were quashed when the Castro regime deployed troops to Ethiopia and subsequently unleashed the Mariel boatlif</w:t>
      </w:r>
      <w:r>
        <w:t>t, which brought 125,000 refugees to Florida, including more than 2,700 convicted criminals and misfits. Several foreign-policy experts called the boatlift an act of migratory aggression.</w:t>
      </w:r>
    </w:p>
    <w:p w:rsidR="00024949" w:rsidRDefault="00024949" w:rsidP="00024949">
      <w:r>
        <w:t xml:space="preserve">With the Cold War over, President Bill </w:t>
      </w:r>
      <w:r w:rsidRPr="00E17407">
        <w:rPr>
          <w:rStyle w:val="TitleChar"/>
        </w:rPr>
        <w:t>Clinton tried anew to improve U.S. relations with Cuba, fostering people-to-people contacts. These efforts were foiled by a crisis of refugee rafters in 1994 and again in 1996 when Cuban jet fighters shot down two unarmed planes</w:t>
      </w:r>
      <w:r>
        <w:t xml:space="preserve"> flying over international waters on a humanitarian mission.</w:t>
      </w:r>
    </w:p>
    <w:p w:rsidR="00024949" w:rsidRDefault="00024949" w:rsidP="00024949">
      <w:r>
        <w:t xml:space="preserve">The circumstances have changed since then, but </w:t>
      </w:r>
      <w:r w:rsidRPr="00E17407">
        <w:rPr>
          <w:rStyle w:val="TitleChar"/>
        </w:rPr>
        <w:t>the Cuban regime</w:t>
      </w:r>
      <w:r>
        <w:t xml:space="preserve"> (now under the dual leadership of the Castro brothers) </w:t>
      </w:r>
      <w:r w:rsidRPr="00E17407">
        <w:rPr>
          <w:rStyle w:val="TitleChar"/>
        </w:rPr>
        <w:t>essentially remains the same</w:t>
      </w:r>
      <w:r>
        <w:t>. So, at the very least, caution and a step-by-step approach are called for in any new attempt to engage with this wily regime, which has managed to exploit naivit and signs of weakness to its advantage.</w:t>
      </w:r>
    </w:p>
    <w:p w:rsidR="00024949" w:rsidRDefault="00024949" w:rsidP="00024949"/>
    <w:p w:rsidR="00024949" w:rsidRDefault="00024949" w:rsidP="00024949">
      <w:pPr>
        <w:pStyle w:val="Heading3"/>
      </w:pPr>
      <w:r>
        <w:lastRenderedPageBreak/>
        <w:t>Remove from terror list fails</w:t>
      </w:r>
    </w:p>
    <w:p w:rsidR="00024949" w:rsidRDefault="00024949" w:rsidP="00024949"/>
    <w:p w:rsidR="00024949" w:rsidRDefault="00024949" w:rsidP="00024949">
      <w:pPr>
        <w:pStyle w:val="Heading4"/>
      </w:pPr>
      <w:r>
        <w:t>Cuba supports terrorism and removal from the list will kill US cred</w:t>
      </w:r>
    </w:p>
    <w:p w:rsidR="00024949" w:rsidRPr="009446A8" w:rsidRDefault="00024949" w:rsidP="00024949">
      <w:r w:rsidRPr="009446A8">
        <w:rPr>
          <w:b/>
        </w:rPr>
        <w:t>Claver-Carone, 13</w:t>
      </w:r>
      <w:r>
        <w:t xml:space="preserve"> </w:t>
      </w:r>
      <w:r w:rsidRPr="009446A8">
        <w:t xml:space="preserve">- director of the U.S.-Cuba Democracy PAC and host of "From Washington al Mundo" on Sirius-XM's Cristina Radio. He is an attorney who formerly served with the U.S. Department of the Treasury and has served on the full-time faculty of The Catholic University of America's School of Law and adjunct faculty of The George Washington University's National Law Center (Mauricio, “Why Cuba Remains a State Sponsor of Terrorism”, Americas Quarterly, 4/4, </w:t>
      </w:r>
    </w:p>
    <w:p w:rsidR="00024949" w:rsidRDefault="0095778B" w:rsidP="00024949">
      <w:hyperlink r:id="rId26" w:history="1">
        <w:r w:rsidR="00024949" w:rsidRPr="009446A8">
          <w:rPr>
            <w:rStyle w:val="Hyperlink"/>
          </w:rPr>
          <w:t>http://www.americasquarterly.org/why-cuba-remains-state-sponsor-terrorism</w:t>
        </w:r>
      </w:hyperlink>
      <w:r w:rsidR="00024949">
        <w:t>)</w:t>
      </w:r>
    </w:p>
    <w:p w:rsidR="00024949" w:rsidRDefault="00024949" w:rsidP="00024949"/>
    <w:p w:rsidR="00024949" w:rsidRDefault="00024949" w:rsidP="00024949">
      <w:r>
        <w:t>For more than a decade, Cuba’s Castro brothers (Fidel and Raúl) and their U.S. advocates have lobbied Congress to lift U.S. trade sanctions. Finally recognizing that Congress isn’t likely to do so, the focus of the Castro lobby has now shifted to getting Cuba removed from the State Department’s list of state sponsors of terrorism.</w:t>
      </w:r>
    </w:p>
    <w:p w:rsidR="00024949" w:rsidRPr="009F0371" w:rsidRDefault="00024949" w:rsidP="00024949">
      <w:pPr>
        <w:rPr>
          <w:rStyle w:val="TitleChar"/>
        </w:rPr>
      </w:pPr>
      <w:r w:rsidRPr="009F0371">
        <w:rPr>
          <w:rStyle w:val="TitleChar"/>
        </w:rPr>
        <w:t>There are two ways Cuba</w:t>
      </w:r>
      <w:r>
        <w:t xml:space="preserve">, which has been listed since 1982, </w:t>
      </w:r>
      <w:r w:rsidRPr="009F0371">
        <w:rPr>
          <w:rStyle w:val="TitleChar"/>
        </w:rPr>
        <w:t>could be removed from the list:</w:t>
      </w:r>
    </w:p>
    <w:p w:rsidR="00024949" w:rsidRDefault="00024949" w:rsidP="00024949">
      <w:r w:rsidRPr="009F0371">
        <w:rPr>
          <w:rStyle w:val="TitleChar"/>
        </w:rPr>
        <w:t>The first is for</w:t>
      </w:r>
      <w:r>
        <w:t xml:space="preserve"> President </w:t>
      </w:r>
      <w:r w:rsidRPr="009F0371">
        <w:rPr>
          <w:rStyle w:val="TitleChar"/>
        </w:rPr>
        <w:t>Obama to certify</w:t>
      </w:r>
      <w:r>
        <w:t xml:space="preserve"> to Congress </w:t>
      </w:r>
      <w:r w:rsidRPr="009F0371">
        <w:rPr>
          <w:rStyle w:val="TitleChar"/>
        </w:rPr>
        <w:t>that there has been a fundamental change in Cuba's leadership</w:t>
      </w:r>
      <w:r>
        <w:t xml:space="preserve"> and policies and that it disavows support of international terrorism now and for the future. </w:t>
      </w:r>
      <w:r w:rsidRPr="009F0371">
        <w:rPr>
          <w:rStyle w:val="TitleChar"/>
        </w:rPr>
        <w:t>No serious observer of Cuba will argue there has been any "fundamental change" in the Castro dictatorship</w:t>
      </w:r>
      <w:r>
        <w:t>, which has ruled Cuba with an iron-fist for 54 years.</w:t>
      </w:r>
    </w:p>
    <w:p w:rsidR="00024949" w:rsidRDefault="00024949" w:rsidP="00024949">
      <w:r w:rsidRPr="009F0371">
        <w:rPr>
          <w:rStyle w:val="TitleChar"/>
        </w:rPr>
        <w:t>The second is for the president to vouch to Congress that Cuba hasn’t provided any support to international terrorism in the preceding six months and has provided "assurances</w:t>
      </w:r>
      <w:r>
        <w:t xml:space="preserve">" to the United States that </w:t>
      </w:r>
      <w:r w:rsidRPr="009F0371">
        <w:rPr>
          <w:rStyle w:val="TitleChar"/>
        </w:rPr>
        <w:t>it won’t in the future</w:t>
      </w:r>
      <w:r>
        <w:t xml:space="preserve">. This was the vehicle used by the Bush Administration in 2008 to mistakenly remove North Korea from the list. As has now been proven with the Kim family, </w:t>
      </w:r>
      <w:r w:rsidRPr="009F0371">
        <w:rPr>
          <w:rStyle w:val="TitleChar"/>
        </w:rPr>
        <w:t>to rely on assurances of better behavior from the Castro brothers would be to commit foreign-policy malpractice</w:t>
      </w:r>
      <w:r>
        <w:t xml:space="preserve">. </w:t>
      </w:r>
      <w:r w:rsidRPr="009F0371">
        <w:rPr>
          <w:rStyle w:val="TitleChar"/>
        </w:rPr>
        <w:t>The Castro dictatorship</w:t>
      </w:r>
      <w:r>
        <w:t xml:space="preserve"> brutally continues its repression of the Cuban people, </w:t>
      </w:r>
      <w:r w:rsidRPr="009F0371">
        <w:rPr>
          <w:rStyle w:val="TitleChar"/>
        </w:rPr>
        <w:t>routinely foments anti-Americanism around the world,</w:t>
      </w:r>
      <w:r>
        <w:t xml:space="preserve"> and since December 2009 has held American aid worker Alan P. Gross for the crime of helping members of Cuba’s Jewish community connect to the Internet. Moreover, the Castro government has made it clear that Gross will stay in its prisons until the United States releases five convicted Cuban spies—an act of political coercion ("terrorism" as defined under U.S. law).</w:t>
      </w:r>
    </w:p>
    <w:p w:rsidR="00024949" w:rsidRDefault="00024949" w:rsidP="00024949">
      <w:r>
        <w:t>The most recent State Department Country Report on Terrorism lays out the rationale for listing Cuba:</w:t>
      </w:r>
    </w:p>
    <w:p w:rsidR="00024949" w:rsidRDefault="00024949" w:rsidP="00024949">
      <w:r>
        <w:t>“</w:t>
      </w:r>
      <w:r w:rsidRPr="009F0371">
        <w:rPr>
          <w:rStyle w:val="TitleChar"/>
        </w:rPr>
        <w:t xml:space="preserve">Current and former members of </w:t>
      </w:r>
      <w:r w:rsidRPr="009F0371">
        <w:t>Basque Fatherland and Liberty</w:t>
      </w:r>
      <w:r w:rsidRPr="009F0371">
        <w:rPr>
          <w:rStyle w:val="TitleChar"/>
        </w:rPr>
        <w:t xml:space="preserve"> (ETA) continue to reside in Cuba…</w:t>
      </w:r>
      <w:r>
        <w:t xml:space="preserve">Press reporting indicated that </w:t>
      </w:r>
      <w:r w:rsidRPr="009F0371">
        <w:rPr>
          <w:rStyle w:val="TitleChar"/>
        </w:rPr>
        <w:t>the Cuban government provided medical care and political assistance to the FARC</w:t>
      </w:r>
      <w:r>
        <w:t xml:space="preserve"> [Revolutionary Armed Forces of Colombia]."</w:t>
      </w:r>
    </w:p>
    <w:p w:rsidR="00024949" w:rsidRDefault="00024949" w:rsidP="00024949">
      <w:r>
        <w:t>While the report notes there is no indication that the Cuban government provided weapons or paramilitary training for either ETA or the FARC, the United States designates both as Foreign Terrorist Organizations.</w:t>
      </w:r>
    </w:p>
    <w:p w:rsidR="00024949" w:rsidRDefault="00024949" w:rsidP="00024949">
      <w:r>
        <w:t xml:space="preserve">The Castro lobbyists point to peace talks between the Colombian government and the FARC going on in Havana. That’s an argument that puts the cart in front of the horse. </w:t>
      </w:r>
      <w:r w:rsidRPr="009F0371">
        <w:rPr>
          <w:rStyle w:val="TitleChar"/>
        </w:rPr>
        <w:t>To remove Cuba from the terrorist sponsor list, the U</w:t>
      </w:r>
      <w:r>
        <w:t xml:space="preserve">nited </w:t>
      </w:r>
      <w:r w:rsidRPr="009F0371">
        <w:rPr>
          <w:rStyle w:val="TitleChar"/>
        </w:rPr>
        <w:t>S</w:t>
      </w:r>
      <w:r>
        <w:t xml:space="preserve">tates </w:t>
      </w:r>
      <w:r w:rsidRPr="009F0371">
        <w:rPr>
          <w:rStyle w:val="TitleChar"/>
        </w:rPr>
        <w:t>would first have to rescind its designation of ETA and the FARC as Foreign Terrorist Organizations</w:t>
      </w:r>
      <w:r>
        <w:t>. Yet Gen. John F. Kelly, head of the U.S. Southern Command (Southcom), specifically singles out FARC as the region’s oldest, largest, most capable, and best-equipped insurgency Although weakened, the FARC continues to confront the Colombian state by employing improvised explosive devices and attacking energy infrastructure and oil pipelines.</w:t>
      </w:r>
    </w:p>
    <w:p w:rsidR="00024949" w:rsidRDefault="00024949" w:rsidP="00024949">
      <w:r>
        <w:t>The report also states that the Cuban government continued to permit fugitives wanted in the United States to reside in Cuba and also provided support such as housing, food ration books and medical care for these individuals.</w:t>
      </w:r>
    </w:p>
    <w:p w:rsidR="00024949" w:rsidRDefault="00024949" w:rsidP="00024949">
      <w:r>
        <w:lastRenderedPageBreak/>
        <w:t>That hasn’t changed either. The Federal Bureau of Investigation estimates Cuba now provides safe harbor for more than 70 fugitives from American justice who have been convicted or charged with such crimes as kidnapping, hijacking and murder, including the killing of police officers in New Jersey and New Mexico.</w:t>
      </w:r>
    </w:p>
    <w:p w:rsidR="00024949" w:rsidRDefault="00024949" w:rsidP="00024949">
      <w:r>
        <w:t>The United States also has outstanding indictments against Cuban Air Force pilots, Lorenzo Alberto Pérez-Pérez and Francisco Pérez-Pérez and Gen. Rubén Martínez Puente, the head of the Cuban Air Force who ordered two American civilian aircraft shot down over international waters in the Florida Straits in 1996. That act of terrorism killed four young men, three of them U.S. citizens, for whom justice has yet to be served.</w:t>
      </w:r>
    </w:p>
    <w:p w:rsidR="00024949" w:rsidRDefault="00024949" w:rsidP="00024949">
      <w:r>
        <w:t xml:space="preserve">Lastly, </w:t>
      </w:r>
      <w:r w:rsidRPr="009F0371">
        <w:rPr>
          <w:rStyle w:val="TitleChar"/>
        </w:rPr>
        <w:t>the Financial Action Task Force has identified Cuba as having deficiencies in combating money laundering and terrorism financing</w:t>
      </w:r>
      <w:r>
        <w:t xml:space="preserve">. In other words, </w:t>
      </w:r>
      <w:r w:rsidRPr="009F0371">
        <w:rPr>
          <w:rStyle w:val="TitleChar"/>
        </w:rPr>
        <w:t>there has been no discernible effort to criminalize money laundering or to establish procedures to identify and freeze the assets of terrorists</w:t>
      </w:r>
      <w:r>
        <w:t>.</w:t>
      </w:r>
    </w:p>
    <w:p w:rsidR="00024949" w:rsidRDefault="00024949" w:rsidP="00024949">
      <w:r>
        <w:t xml:space="preserve">Moreover, </w:t>
      </w:r>
      <w:r w:rsidRPr="009F0371">
        <w:rPr>
          <w:rStyle w:val="TitleChar"/>
        </w:rPr>
        <w:t>there are new justifications for listing Cuba. Thousands of Cuban soldiers and intelligence officials are stationed in Venezuela</w:t>
      </w:r>
      <w:r>
        <w:t xml:space="preserve">. </w:t>
      </w:r>
      <w:r w:rsidRPr="009F0371">
        <w:rPr>
          <w:rStyle w:val="TitleChar"/>
        </w:rPr>
        <w:t>Their presence</w:t>
      </w:r>
      <w:r>
        <w:t xml:space="preserve"> and control over the highest levels of Venezuela’s military and police not only threatens to subvert democracy in that South American nation, but </w:t>
      </w:r>
      <w:r w:rsidRPr="009F0371">
        <w:rPr>
          <w:rStyle w:val="TitleChar"/>
        </w:rPr>
        <w:t>allows them to be used as proxies for narcotic traffickers and arms dealers supplying extremist organizations such as Hezbollah and Iran’s al-Quds</w:t>
      </w:r>
      <w:r>
        <w:t>.</w:t>
      </w:r>
    </w:p>
    <w:p w:rsidR="00024949" w:rsidRPr="009F0371" w:rsidRDefault="00024949" w:rsidP="00024949">
      <w:pPr>
        <w:rPr>
          <w:rStyle w:val="TitleChar"/>
        </w:rPr>
      </w:pPr>
      <w:r w:rsidRPr="009F0371">
        <w:rPr>
          <w:rStyle w:val="TitleChar"/>
        </w:rPr>
        <w:t>Cuba’s close political ties with Iran and Syria and its history of sharing intelligence with rogue regimes</w:t>
      </w:r>
      <w:r>
        <w:t xml:space="preserve"> continue to raise serious concerns and, according to former U.S. intelligence officials, </w:t>
      </w:r>
      <w:r w:rsidRPr="009F0371">
        <w:rPr>
          <w:rStyle w:val="TitleChar"/>
        </w:rPr>
        <w:t>pose a risk to U.S. counter-terrorism efforts in the Middle East.</w:t>
      </w:r>
    </w:p>
    <w:p w:rsidR="00024949" w:rsidRDefault="00024949" w:rsidP="00024949"/>
    <w:p w:rsidR="00024949" w:rsidRDefault="00024949" w:rsidP="00024949">
      <w:pPr>
        <w:pStyle w:val="Heading2"/>
      </w:pPr>
      <w:r>
        <w:lastRenderedPageBreak/>
        <w:t>Transition advantage answers</w:t>
      </w:r>
    </w:p>
    <w:p w:rsidR="00024949" w:rsidRDefault="00024949" w:rsidP="00024949"/>
    <w:p w:rsidR="00024949" w:rsidRDefault="00024949" w:rsidP="00024949">
      <w:pPr>
        <w:pStyle w:val="Heading3"/>
      </w:pPr>
      <w:r>
        <w:lastRenderedPageBreak/>
        <w:t>1nc Transition advantage</w:t>
      </w:r>
    </w:p>
    <w:p w:rsidR="00024949" w:rsidRDefault="00024949" w:rsidP="00024949">
      <w:pPr>
        <w:pStyle w:val="Heading4"/>
      </w:pPr>
      <w:r>
        <w:t>Doesn’t solve econ – current Cuban economic model prohibits FDI</w:t>
      </w:r>
    </w:p>
    <w:p w:rsidR="00024949" w:rsidRDefault="00024949" w:rsidP="00024949">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27" w:history="1">
        <w:r>
          <w:rPr>
            <w:rStyle w:val="Hyperlink"/>
          </w:rPr>
          <w:t>http://www.brookings.edu/~/media/research/files/papers/2011/11/18%20cuba%20feinberg/1118_cuba_feinberg.pdf</w:t>
        </w:r>
      </w:hyperlink>
      <w:r>
        <w:t>)//ID</w:t>
      </w:r>
    </w:p>
    <w:p w:rsidR="00024949" w:rsidRDefault="00024949" w:rsidP="00024949"/>
    <w:p w:rsidR="00024949" w:rsidRDefault="00024949" w:rsidP="00024949">
      <w:pPr>
        <w:rPr>
          <w:rStyle w:val="TitleChar"/>
        </w:rPr>
      </w:pPr>
      <w:r w:rsidRPr="00D24E99">
        <w:rPr>
          <w:rStyle w:val="TitleChar"/>
        </w:rPr>
        <w:t>Despite</w:t>
      </w:r>
      <w:r>
        <w:t xml:space="preserve"> these </w:t>
      </w:r>
      <w:r w:rsidRPr="00D24E99">
        <w:rPr>
          <w:rStyle w:val="TitleChar"/>
        </w:rPr>
        <w:t>advances, the Cuban economy remains in the doldrums</w:t>
      </w:r>
      <w:r>
        <w:t xml:space="preserve"> (as described in Section 1) .</w:t>
      </w:r>
      <w:r w:rsidRPr="00D25606">
        <w:rPr>
          <w:sz w:val="12"/>
        </w:rPr>
        <w:t xml:space="preserve"> </w:t>
      </w:r>
      <w:r w:rsidRPr="00D24E99">
        <w:rPr>
          <w:rStyle w:val="TitleChar"/>
        </w:rPr>
        <w:t>The main constraint slowing the Cuban economy is not U.S. sanctions</w:t>
      </w:r>
      <w:r>
        <w:t xml:space="preserve"> (</w:t>
      </w:r>
      <w:r w:rsidRPr="00527408">
        <w:t>even as they have hit hard).</w:t>
      </w:r>
      <w:r>
        <w:t xml:space="preserve"> </w:t>
      </w:r>
      <w:r w:rsidRPr="00D25606">
        <w:rPr>
          <w:sz w:val="12"/>
        </w:rPr>
        <w:t xml:space="preserve"> </w:t>
      </w:r>
      <w:r w:rsidRPr="00D24E99">
        <w:rPr>
          <w:rStyle w:val="TitleChar"/>
        </w:rPr>
        <w:t>Rather, it is Cuba’s own outdated economic model</w:t>
      </w:r>
      <w:r>
        <w:t xml:space="preserve">, inherited from the Soviet Union, </w:t>
      </w:r>
      <w:r w:rsidRPr="00D24E99">
        <w:rPr>
          <w:rStyle w:val="TitleChar"/>
        </w:rPr>
        <w:t>of central planning</w:t>
      </w:r>
      <w:r>
        <w:t xml:space="preserve"> . </w:t>
      </w:r>
      <w:r w:rsidRPr="00D24E99">
        <w:rPr>
          <w:rStyle w:val="TitleChar"/>
        </w:rPr>
        <w:t>Cuba’s</w:t>
      </w:r>
      <w:r>
        <w:t xml:space="preserve"> many </w:t>
      </w:r>
      <w:r w:rsidRPr="00D24E99">
        <w:rPr>
          <w:rStyle w:val="TitleChar"/>
        </w:rPr>
        <w:t>commercial partners would like to invest more in Cuba and</w:t>
      </w:r>
      <w:r>
        <w:t xml:space="preserve"> would prefer to </w:t>
      </w:r>
      <w:r w:rsidRPr="00D25606">
        <w:rPr>
          <w:sz w:val="12"/>
        </w:rPr>
        <w:t xml:space="preserve"> </w:t>
      </w:r>
      <w:r w:rsidRPr="00D24E99">
        <w:rPr>
          <w:rStyle w:val="TitleChar"/>
        </w:rPr>
        <w:t>purchase</w:t>
      </w:r>
      <w:r>
        <w:t xml:space="preserve"> more </w:t>
      </w:r>
      <w:r w:rsidRPr="00D24E99">
        <w:rPr>
          <w:rStyle w:val="TitleChar"/>
        </w:rPr>
        <w:t>Cuban exports</w:t>
      </w:r>
      <w:r>
        <w:t xml:space="preserve"> to correct the imbalances in their bilateral trade accounts, </w:t>
      </w:r>
      <w:r w:rsidRPr="00D24E99">
        <w:rPr>
          <w:rStyle w:val="TitleChar"/>
        </w:rPr>
        <w:t>but are  frustrated by Cuba’s scant economic offerings</w:t>
      </w:r>
      <w:r>
        <w:rPr>
          <w:rStyle w:val="TitleChar"/>
        </w:rPr>
        <w:t>.</w:t>
      </w:r>
    </w:p>
    <w:p w:rsidR="00024949" w:rsidRDefault="00024949" w:rsidP="00024949"/>
    <w:p w:rsidR="00024949" w:rsidRDefault="00024949" w:rsidP="00024949">
      <w:pPr>
        <w:pStyle w:val="Heading4"/>
      </w:pPr>
      <w:r>
        <w:t>No civil war risk</w:t>
      </w:r>
    </w:p>
    <w:p w:rsidR="00024949" w:rsidRPr="00377B02" w:rsidRDefault="00024949" w:rsidP="00024949">
      <w:r w:rsidRPr="00377B02">
        <w:rPr>
          <w:b/>
        </w:rPr>
        <w:t>Wong-Diaz, 6</w:t>
      </w:r>
      <w:r>
        <w:t xml:space="preserve"> – professor of law, political science and international relations at the City College of San Francisco(Francisco, “CASTRO’S CUBA: QUO VADIS?” December, http://www.strategicstudiesinstitute.army.mil/pdffiles/pub744.pdf</w:t>
      </w:r>
    </w:p>
    <w:p w:rsidR="00024949" w:rsidRDefault="00024949" w:rsidP="00024949"/>
    <w:p w:rsidR="00024949" w:rsidRDefault="00024949" w:rsidP="00024949">
      <w:r>
        <w:t xml:space="preserve">This monograph examines alternative scenarios in the twilight of Fidel Castro and in a post-Castro Cuba. They constitute a triad of outcomes; namely, a violent regime change, a peaceful transition to democracy, or a dynastic succession. Regime change is a possibility since Cuba is one of Freedom House’s two not-free countries in the Americas and a state sponsor of terrorism. However, </w:t>
      </w:r>
      <w:r w:rsidRPr="00377B02">
        <w:rPr>
          <w:rStyle w:val="TitleChar"/>
        </w:rPr>
        <w:t>after 47 years of oneman rule, a violent overthrow of the Communist dictatorship is highly unlikely. There is no organized armed opposition within Cuba, and the repressive state machinery operates effectively</w:t>
      </w:r>
      <w:r>
        <w:t xml:space="preserve"> against real or potential enemies. </w:t>
      </w:r>
      <w:r w:rsidRPr="00377B02">
        <w:rPr>
          <w:rStyle w:val="TitleChar"/>
        </w:rPr>
        <w:t>The Cuban armed forces</w:t>
      </w:r>
      <w:r>
        <w:t xml:space="preserve"> (FAR) </w:t>
      </w:r>
      <w:r w:rsidRPr="00377B02">
        <w:rPr>
          <w:rStyle w:val="TitleChar"/>
        </w:rPr>
        <w:t>remain loyal after having been purged, and are tightly controlled by Raul.</w:t>
      </w:r>
      <w:r>
        <w:t xml:space="preserve"> In addition, on August 6, Secretary of State Condolezza Rice publicly stated that the Bush administration had no intention to invade Cuba.</w:t>
      </w:r>
    </w:p>
    <w:p w:rsidR="00024949" w:rsidRDefault="00024949" w:rsidP="00024949"/>
    <w:p w:rsidR="00024949" w:rsidRPr="006704DC" w:rsidRDefault="00024949" w:rsidP="00024949">
      <w:pPr>
        <w:pStyle w:val="Heading4"/>
      </w:pPr>
      <w:r>
        <w:t>Any Cuban economic decline will be mitigated – remittances, tourism, oil, and diversification</w:t>
      </w:r>
    </w:p>
    <w:p w:rsidR="00024949" w:rsidRDefault="00024949" w:rsidP="00024949">
      <w:r w:rsidRPr="00F25B2D">
        <w:rPr>
          <w:rStyle w:val="StyleStyleBold12pt"/>
        </w:rPr>
        <w:t>Messa-Lago, 13</w:t>
      </w:r>
      <w:r>
        <w:rPr>
          <w:rStyle w:val="StyleStyleBold12pt"/>
        </w:rPr>
        <w:t xml:space="preserve"> </w:t>
      </w:r>
      <w:r w:rsidRPr="00F25B2D">
        <w:t>–</w:t>
      </w:r>
      <w:r>
        <w:t xml:space="preserve"> Professor Emeritus of Economics and Latin American Studies at the University of Pittsburgh (Carmelo, “</w:t>
      </w:r>
      <w:r w:rsidRPr="00F25B2D">
        <w:t>The possible impact of the death</w:t>
      </w:r>
      <w:r>
        <w:t xml:space="preserve"> of Chavez in the Cuban economy”, </w:t>
      </w:r>
      <w:r w:rsidRPr="00F25B2D">
        <w:t>12/03/2013</w:t>
      </w:r>
      <w:r>
        <w:t xml:space="preserve">, </w:t>
      </w:r>
      <w:r w:rsidRPr="00F25B2D">
        <w:t>http://www.cubaencuentro.com/cuba/articulos/el-posible-impacto-de-la-muerte-de-chavez-en-la-economia-cubana-283444</w:t>
      </w:r>
      <w:r>
        <w:t>, translated from Spanish by Google Translate)//eek</w:t>
      </w:r>
    </w:p>
    <w:p w:rsidR="00024949" w:rsidRPr="00C9173D" w:rsidRDefault="00024949" w:rsidP="00024949">
      <w:pPr>
        <w:rPr>
          <w:rStyle w:val="TitleChar"/>
        </w:rPr>
      </w:pPr>
    </w:p>
    <w:p w:rsidR="00024949" w:rsidRDefault="00024949" w:rsidP="00024949">
      <w:r w:rsidRPr="00C9173D">
        <w:t xml:space="preserve">If substantially reduce or end Venezuelan aid (equivalent to more than a fifth of the Cuban GDP), </w:t>
      </w:r>
      <w:r w:rsidRPr="006704DC">
        <w:rPr>
          <w:rStyle w:val="TitleChar"/>
        </w:rPr>
        <w:t xml:space="preserve">the economic crisis in Cuba would be very strong but somewhat lower than the crisis of the 90s for several reasons: </w:t>
      </w:r>
      <w:r w:rsidRPr="006704DC">
        <w:t>an income of $ 2,800 million for the foreign tourists was meager in 1990</w:t>
      </w:r>
      <w:r w:rsidRPr="006704DC">
        <w:rPr>
          <w:rStyle w:val="TitleChar"/>
        </w:rPr>
        <w:t xml:space="preserve"> foreign remittances </w:t>
      </w:r>
      <w:r w:rsidRPr="006704DC">
        <w:t>which amount</w:t>
      </w:r>
      <w:r w:rsidRPr="00C9173D">
        <w:t xml:space="preserve"> is not true but it is estimated between $ 2,000 and $ 3,000, which </w:t>
      </w:r>
      <w:r w:rsidRPr="006704DC">
        <w:rPr>
          <w:rStyle w:val="TitleChar"/>
        </w:rPr>
        <w:t>were much lower in 1990; 350,000 Cuban-Americans visiting the island each year and spend substantial resources; Cuba also produces more oil than in 1990</w:t>
      </w:r>
      <w:r w:rsidRPr="00C9173D">
        <w:t xml:space="preserve"> but still relies on 62% of imports, and </w:t>
      </w:r>
      <w:r w:rsidRPr="006704DC">
        <w:rPr>
          <w:rStyle w:val="TitleChar"/>
        </w:rPr>
        <w:t xml:space="preserve">finally there is now a more </w:t>
      </w:r>
      <w:r w:rsidRPr="006704DC">
        <w:rPr>
          <w:rStyle w:val="TitleChar"/>
        </w:rPr>
        <w:lastRenderedPageBreak/>
        <w:t>diversified trade partners in</w:t>
      </w:r>
      <w:r w:rsidRPr="00C9173D">
        <w:t xml:space="preserve"> 1990 (42% versus 65% Venezuela with the USSR). Even with these palliatives, the blow would be powerful and Cubans would suffer another crisis similar to the Special Period. Raul </w:t>
      </w:r>
      <w:r w:rsidRPr="006704DC">
        <w:rPr>
          <w:rStyle w:val="TitleChar"/>
        </w:rPr>
        <w:t>Castro has sought alternative sources of trade and investment</w:t>
      </w:r>
      <w:r w:rsidRPr="00C9173D">
        <w:t xml:space="preserve"> with other countries but not yet achieved substantial results.</w:t>
      </w:r>
    </w:p>
    <w:p w:rsidR="00024949" w:rsidRDefault="00024949" w:rsidP="00024949"/>
    <w:p w:rsidR="00024949" w:rsidRDefault="00024949" w:rsidP="00024949">
      <w:pPr>
        <w:pStyle w:val="Heading4"/>
      </w:pPr>
      <w:r>
        <w:t>Reforms won’t be large enough to solve</w:t>
      </w:r>
    </w:p>
    <w:p w:rsidR="00024949" w:rsidRDefault="00024949" w:rsidP="00024949">
      <w:r w:rsidRPr="002218A2">
        <w:rPr>
          <w:rStyle w:val="StyleStyleBold12pt"/>
        </w:rPr>
        <w:t>Ravsberg, 13</w:t>
      </w:r>
      <w:r>
        <w:rPr>
          <w:rFonts w:asciiTheme="majorHAnsi" w:eastAsiaTheme="majorEastAsia" w:hAnsiTheme="majorHAnsi" w:cstheme="majorBidi"/>
          <w:b/>
          <w:bCs/>
          <w:iCs/>
          <w:sz w:val="26"/>
        </w:rPr>
        <w:t xml:space="preserve"> </w:t>
      </w:r>
      <w:r>
        <w:t>– BBC correspondent for Cuba (</w:t>
      </w:r>
      <w:r w:rsidRPr="00DA7FDE">
        <w:t>Fernando</w:t>
      </w:r>
      <w:r>
        <w:t>, “</w:t>
      </w:r>
      <w:r w:rsidRPr="00DA7FDE">
        <w:t>Cuba’s Economic System: Reform or Change?</w:t>
      </w:r>
      <w:r>
        <w:t xml:space="preserve">”, </w:t>
      </w:r>
      <w:r w:rsidRPr="00DA7FDE">
        <w:t>June 20, 2013</w:t>
      </w:r>
      <w:r>
        <w:t>, http://www.havanatimes.org/?p=95012#sthash.Ev4eCAh6.dpuf)//eek</w:t>
      </w:r>
    </w:p>
    <w:p w:rsidR="00024949" w:rsidRDefault="00024949" w:rsidP="00024949"/>
    <w:p w:rsidR="00024949" w:rsidRPr="002218A2" w:rsidRDefault="00024949" w:rsidP="00024949">
      <w:r>
        <w:t xml:space="preserve">HAVANA TIMES — Marino Murillo, </w:t>
      </w:r>
      <w:r w:rsidRPr="002218A2">
        <w:t>Vice-Chairman of Cuba’s Council of Ministers and architect of</w:t>
      </w:r>
      <w:r w:rsidRPr="002218A2">
        <w:rPr>
          <w:rStyle w:val="TitleChar"/>
        </w:rPr>
        <w:t xml:space="preserve"> the island’s recent economic reforms, has urged the country to aim for growth by eliminating “all of the obstacles that the current economic model places in the way of </w:t>
      </w:r>
      <w:r w:rsidRPr="002218A2">
        <w:t>the</w:t>
      </w:r>
      <w:r w:rsidRPr="002218A2">
        <w:rPr>
          <w:rStyle w:val="TitleChar"/>
        </w:rPr>
        <w:t xml:space="preserve"> development </w:t>
      </w:r>
      <w:r w:rsidRPr="002218A2">
        <w:t>of the productive forces.”</w:t>
      </w:r>
    </w:p>
    <w:p w:rsidR="00024949" w:rsidRDefault="00024949" w:rsidP="00024949">
      <w:r w:rsidRPr="002218A2">
        <w:rPr>
          <w:rStyle w:val="TitleChar"/>
        </w:rPr>
        <w:t>The problem is that the greatest obstacle could be the model itself, which is based on relations of production that hinder the country’s economic development, slow down changes, interfere with reforms and bring</w:t>
      </w:r>
      <w:r>
        <w:t xml:space="preserve"> about </w:t>
      </w:r>
      <w:r w:rsidRPr="002218A2">
        <w:rPr>
          <w:rStyle w:val="TitleChar"/>
        </w:rPr>
        <w:t>discontent among the population</w:t>
      </w:r>
      <w:r>
        <w:t>.</w:t>
      </w:r>
    </w:p>
    <w:p w:rsidR="00024949" w:rsidRPr="002218A2" w:rsidRDefault="00024949" w:rsidP="00024949">
      <w:pPr>
        <w:rPr>
          <w:sz w:val="26"/>
          <w:u w:val="single"/>
        </w:rPr>
      </w:pPr>
      <w:r w:rsidRPr="002218A2">
        <w:rPr>
          <w:rStyle w:val="TitleChar"/>
        </w:rPr>
        <w:t>By</w:t>
      </w:r>
      <w:r>
        <w:t xml:space="preserve"> implementing </w:t>
      </w:r>
      <w:r w:rsidRPr="002218A2">
        <w:rPr>
          <w:rStyle w:val="TitleChar"/>
        </w:rPr>
        <w:t>this socialist model</w:t>
      </w:r>
      <w:r>
        <w:t xml:space="preserve">, which dates back to Stalin’s time, </w:t>
      </w:r>
      <w:r w:rsidRPr="002218A2">
        <w:rPr>
          <w:rStyle w:val="TitleChar"/>
        </w:rPr>
        <w:t>Cuba obtained the same results seen in all other countries which copied it: agricultural production crises, industrial stagnation, shortages and a disaffected citizenry.</w:t>
      </w:r>
    </w:p>
    <w:p w:rsidR="00024949" w:rsidRDefault="00024949" w:rsidP="00024949">
      <w:r>
        <w:t>Murillo invoked socialism’s theoretical forefathers, who said that the new, socialist society would need to nationalize only the “fundamental means of production”, a prescription that wasn’t exactly followed by a model which placed even junk food stands in State hands.</w:t>
      </w:r>
    </w:p>
    <w:p w:rsidR="00024949" w:rsidRDefault="00024949" w:rsidP="00024949">
      <w:r w:rsidRPr="002218A2">
        <w:rPr>
          <w:rStyle w:val="TitleChar"/>
        </w:rPr>
        <w:t>To be at all effective, every economic change</w:t>
      </w:r>
      <w:r>
        <w:t xml:space="preserve"> essayed in the country today, </w:t>
      </w:r>
      <w:r w:rsidRPr="002218A2">
        <w:rPr>
          <w:rStyle w:val="TitleChar"/>
        </w:rPr>
        <w:t>no matter how small, invariably demands a whole series of subsequent reforms</w:t>
      </w:r>
      <w:r>
        <w:t>. And it is precisely there where the model, and its defenders, prevent the reform from becoming effective or yielding its best results.</w:t>
      </w:r>
    </w:p>
    <w:p w:rsidR="00024949" w:rsidRDefault="00024949" w:rsidP="00024949">
      <w:r>
        <w:t>Though the Cuban government’s official discourse itself is calling for a “rejuvenation” of the country’s model, the fact of the matter is that it will be next to impossible to fit a new piece into this jigsaw puzzle without altering the pieces around it, without producing a domino-effect that will ultimately change the entire pattern.</w:t>
      </w:r>
    </w:p>
    <w:p w:rsidR="00024949" w:rsidRDefault="00024949" w:rsidP="00024949">
      <w:r>
        <w:t>Though the Cuban government’s official discourse itself is calling for a “rejuvenation” of the country’s model, the fact of the matter is that it will be next to impossible to fit a new piece into this jigsaw puzzle without altering the pieces around it, without producing a domino-effect that will ultimately change the entire pattern.</w:t>
      </w:r>
    </w:p>
    <w:p w:rsidR="00024949" w:rsidRPr="002218A2" w:rsidRDefault="00024949" w:rsidP="00024949">
      <w:pPr>
        <w:rPr>
          <w:sz w:val="26"/>
          <w:u w:val="single"/>
        </w:rPr>
      </w:pPr>
      <w:r w:rsidRPr="002218A2">
        <w:rPr>
          <w:rStyle w:val="TitleChar"/>
        </w:rPr>
        <w:t>The government runs into these obstacles every time it attempts to move</w:t>
      </w:r>
      <w:r>
        <w:t xml:space="preserve"> one of the pieces of the puzzle. </w:t>
      </w:r>
      <w:r w:rsidRPr="002218A2">
        <w:rPr>
          <w:rStyle w:val="TitleChar"/>
        </w:rPr>
        <w:t>When it decided to hand over State-controlled lands to the peasants, officials invoked Cuba’s “current legislation” to forbid farmers to set up their homes in farm areas.</w:t>
      </w:r>
    </w:p>
    <w:p w:rsidR="00024949" w:rsidRDefault="00024949" w:rsidP="00024949">
      <w:r>
        <w:t xml:space="preserve">Such </w:t>
      </w:r>
      <w:r w:rsidRPr="002218A2">
        <w:rPr>
          <w:rStyle w:val="TitleChar"/>
        </w:rPr>
        <w:t>absurd restrictions discouraged many and pushed others to quit the food production sector</w:t>
      </w:r>
      <w:r>
        <w:t xml:space="preserve"> altogether and devote themselves to securing construction materials illegally, so as to be able to build a home elsewhere, far from prying looks.</w:t>
      </w:r>
    </w:p>
    <w:p w:rsidR="00024949" w:rsidRPr="009D7FD0" w:rsidRDefault="00024949" w:rsidP="00024949">
      <w:pPr>
        <w:rPr>
          <w:sz w:val="26"/>
          <w:u w:val="single"/>
        </w:rPr>
      </w:pPr>
      <w:r w:rsidRPr="009D7FD0">
        <w:rPr>
          <w:rStyle w:val="TitleChar"/>
        </w:rPr>
        <w:t>Massive and hugely inefficient, the agricultural sector may well be the very paradigm of bureaucratic mismanagement</w:t>
      </w:r>
      <w:r>
        <w:t xml:space="preserve">, but it is far from being its only expression in the country. Cuba’s import system is a true bureaucratic gem, in which </w:t>
      </w:r>
      <w:r w:rsidRPr="009D7FD0">
        <w:rPr>
          <w:rStyle w:val="TitleChar"/>
        </w:rPr>
        <w:t>producers are those with the least say in official decisions.</w:t>
      </w:r>
    </w:p>
    <w:p w:rsidR="00024949" w:rsidRDefault="00024949" w:rsidP="00024949">
      <w:r>
        <w:t>A Cuban factory wishing to import a piece of equipment from abroad is required to approach the importing company assigned to it by the State. Technically speaking, this “importer” does not actually import anything – it merely puts out a bid among foreign companies with offices in Cuba.</w:t>
      </w:r>
    </w:p>
    <w:p w:rsidR="00024949" w:rsidRDefault="00024949" w:rsidP="00024949">
      <w:r w:rsidRPr="009D7FD0">
        <w:rPr>
          <w:rStyle w:val="TitleChar"/>
        </w:rPr>
        <w:t>Employees from these companies are the ones who travel to the manufacturing country, purchase the equipment and bring it back to Cuba</w:t>
      </w:r>
      <w:r>
        <w:t xml:space="preserve">. Under the country’s current model, </w:t>
      </w:r>
      <w:r w:rsidRPr="009D7FD0">
        <w:rPr>
          <w:rStyle w:val="TitleChar"/>
        </w:rPr>
        <w:t>the manager of a Cuban factory is expressly forbidden from contacting the foreign export company directly</w:t>
      </w:r>
      <w:r>
        <w:t>.</w:t>
      </w:r>
    </w:p>
    <w:p w:rsidR="00024949" w:rsidRDefault="00024949" w:rsidP="00024949">
      <w:r>
        <w:t xml:space="preserve">Thus, </w:t>
      </w:r>
      <w:r w:rsidRPr="009D7FD0">
        <w:rPr>
          <w:rStyle w:val="TitleChar"/>
        </w:rPr>
        <w:t>the person who makes the order is an office clerk who knows little or nothing about what the company needs and who,</w:t>
      </w:r>
      <w:r>
        <w:t xml:space="preserve"> in the best of scenarios, </w:t>
      </w:r>
      <w:r w:rsidRPr="009D7FD0">
        <w:rPr>
          <w:rStyle w:val="TitleChar"/>
        </w:rPr>
        <w:t>will opt for the cheapest piece of equipment available,</w:t>
      </w:r>
      <w:r>
        <w:t xml:space="preserve"> something </w:t>
      </w:r>
      <w:r w:rsidRPr="009D7FD0">
        <w:rPr>
          <w:rStyle w:val="TitleChar"/>
        </w:rPr>
        <w:t>which</w:t>
      </w:r>
      <w:r>
        <w:t xml:space="preserve"> often </w:t>
      </w:r>
      <w:r w:rsidRPr="009D7FD0">
        <w:rPr>
          <w:rStyle w:val="TitleChar"/>
        </w:rPr>
        <w:t>leads to serious production problems</w:t>
      </w:r>
      <w:r>
        <w:t xml:space="preserve"> later.</w:t>
      </w:r>
    </w:p>
    <w:p w:rsidR="00024949" w:rsidRDefault="00024949" w:rsidP="00024949">
      <w:r w:rsidRPr="009D7FD0">
        <w:rPr>
          <w:rStyle w:val="TitleChar"/>
        </w:rPr>
        <w:t>The status quo relations of production continue to find support in Cuba, from the defenders of “Real Socialism</w:t>
      </w:r>
      <w:r>
        <w:t xml:space="preserve">.” Ironically, or not surprisingly, </w:t>
      </w:r>
      <w:r w:rsidRPr="009D7FD0">
        <w:rPr>
          <w:rStyle w:val="TitleChar"/>
        </w:rPr>
        <w:t>most of them are isolated from the reality of this socialist system</w:t>
      </w:r>
      <w:r>
        <w:t>, enjoying government perks that compensate for the “small inconveniences” of everyday life.</w:t>
      </w:r>
    </w:p>
    <w:p w:rsidR="00024949" w:rsidRDefault="00024949" w:rsidP="00024949">
      <w:r>
        <w:t>In the worst cases, these “</w:t>
      </w:r>
      <w:r w:rsidRPr="009D7FD0">
        <w:rPr>
          <w:rStyle w:val="TitleChar"/>
        </w:rPr>
        <w:t>intermediating State importers” are bribed by foreign companies</w:t>
      </w:r>
      <w:r>
        <w:t xml:space="preserve"> so that they will purchase obsolete or poor-quality equipment. In recent weeks, Cuban courts tried hundreds of State employees implicated in these types of “deals”.</w:t>
      </w:r>
    </w:p>
    <w:p w:rsidR="00024949" w:rsidRDefault="00024949" w:rsidP="00024949">
      <w:r w:rsidRPr="009D7FD0">
        <w:rPr>
          <w:rStyle w:val="TitleChar"/>
        </w:rPr>
        <w:t>These</w:t>
      </w:r>
      <w:r>
        <w:t xml:space="preserve"> are the “relations of production” which </w:t>
      </w:r>
      <w:r w:rsidRPr="009D7FD0">
        <w:rPr>
          <w:rStyle w:val="TitleChar"/>
        </w:rPr>
        <w:t>keep equipment in Cuban factories paralyzed for months</w:t>
      </w:r>
      <w:r>
        <w:t>, waiting for the needed spare parts, while State importers take all the time in the world to decide what to purchase.</w:t>
      </w:r>
    </w:p>
    <w:p w:rsidR="00024949" w:rsidRDefault="00024949" w:rsidP="00024949"/>
    <w:p w:rsidR="00024949" w:rsidRDefault="00024949" w:rsidP="00024949">
      <w:pPr>
        <w:pStyle w:val="Heading4"/>
      </w:pPr>
      <w:r>
        <w:t>E</w:t>
      </w:r>
      <w:r>
        <w:rPr>
          <w:rFonts w:hint="eastAsia"/>
        </w:rPr>
        <w:t>conomic reform under the regime will inevitably fail without political reform- it</w:t>
      </w:r>
      <w:r>
        <w:t>’</w:t>
      </w:r>
      <w:r>
        <w:rPr>
          <w:rFonts w:hint="eastAsia"/>
        </w:rPr>
        <w:t>s a prerequisite</w:t>
      </w:r>
    </w:p>
    <w:p w:rsidR="00024949" w:rsidRDefault="00024949" w:rsidP="00024949">
      <w:r w:rsidRPr="003B0718">
        <w:rPr>
          <w:rStyle w:val="StyleStyleBold12pt"/>
          <w:rFonts w:hint="eastAsia"/>
        </w:rPr>
        <w:t>Allen 12</w:t>
      </w:r>
      <w:r>
        <w:rPr>
          <w:rFonts w:hint="eastAsia"/>
        </w:rPr>
        <w:t xml:space="preserve"> </w:t>
      </w:r>
      <w:r>
        <w:t>–</w:t>
      </w:r>
      <w:r>
        <w:rPr>
          <w:rFonts w:hint="eastAsia"/>
        </w:rPr>
        <w:t xml:space="preserve"> editor for Democracy Digest (Michael, Democracy Digest, </w:t>
      </w:r>
      <w:r>
        <w:t>“</w:t>
      </w:r>
      <w:hyperlink w:history="1">
        <w:r w:rsidRPr="00616189">
          <w:rPr>
            <w:rStyle w:val="Hyperlink"/>
          </w:rPr>
          <w:t>http://www.demdigCuba reforms fail because regime ‘not ready to let go’”</w:t>
        </w:r>
        <w:r w:rsidRPr="00616189">
          <w:rPr>
            <w:rStyle w:val="Hyperlink"/>
            <w:rFonts w:hint="eastAsia"/>
          </w:rPr>
          <w:t>,</w:t>
        </w:r>
      </w:hyperlink>
      <w:r>
        <w:rPr>
          <w:rFonts w:hint="eastAsia"/>
        </w:rPr>
        <w:t xml:space="preserve"> December 10, 2012, </w:t>
      </w:r>
      <w:r>
        <w:t>http://www.demdigest.net/blog/2012/12/cuba-reforms-fail-because-regime-not-ready-to-let-go/</w:t>
      </w:r>
      <w:r>
        <w:rPr>
          <w:rFonts w:hint="eastAsia"/>
        </w:rPr>
        <w:t>)//EK</w:t>
      </w:r>
    </w:p>
    <w:p w:rsidR="00024949" w:rsidRDefault="00024949" w:rsidP="00024949"/>
    <w:p w:rsidR="00024949" w:rsidRDefault="00024949" w:rsidP="00024949">
      <w:r>
        <w:t>“It’s the first instance of Cuba’s leader not being able to get done what he said he would,” said Jorge I. Domínguez, vice provost for international affairs at Harvard. “</w:t>
      </w:r>
      <w:r w:rsidRPr="004759DB">
        <w:rPr>
          <w:rStyle w:val="TitleChar"/>
        </w:rPr>
        <w:t>The published statistical results are really very discouraging.” The reforms are failing to inject much dynamism into the island’s moribund economy, demonstrating that the regime has ‘has lost the ideological battle’</w:t>
      </w:r>
      <w:r>
        <w:t>, observers claim.</w:t>
      </w:r>
      <w:r w:rsidRPr="00406E96">
        <w:rPr>
          <w:sz w:val="12"/>
        </w:rPr>
        <w:t xml:space="preserve"> </w:t>
      </w:r>
      <w:r>
        <w:t>The project’s failure highlights the tensions within the ruling Community Party’s attempt to reconcile free markets with authoritarian politics, along the lines of the Market-Leninist regimes in Vietnam and China, analysts suggest:</w:t>
      </w:r>
      <w:r w:rsidRPr="00406E96">
        <w:rPr>
          <w:sz w:val="12"/>
        </w:rPr>
        <w:t xml:space="preserve"> </w:t>
      </w:r>
      <w:r>
        <w:t>“</w:t>
      </w:r>
      <w:r w:rsidRPr="00E0268A">
        <w:rPr>
          <w:rStyle w:val="TitleChar"/>
        </w:rPr>
        <w:t>It’s about control</w:t>
      </w:r>
      <w:r>
        <w:t>,” said Philip Peters, a Cuba analyst with the Lexington Institute, a Virginia-based research group.</w:t>
      </w:r>
      <w:r w:rsidRPr="00406E96">
        <w:rPr>
          <w:sz w:val="12"/>
        </w:rPr>
        <w:t xml:space="preserve"> </w:t>
      </w:r>
      <w:r>
        <w:t xml:space="preserve">Other analysts agree, noting that </w:t>
      </w:r>
      <w:r w:rsidRPr="00E0268A">
        <w:rPr>
          <w:rStyle w:val="TitleChar"/>
        </w:rPr>
        <w:t>though the agricultural reforms have gone farther than other changes — like those that allow for self-employment — they remain constrained by politics. “The government is not ready to let go</w:t>
      </w:r>
      <w:r>
        <w:t>,” said Ted Henken, a Latin American studies professor at Baruch College. “</w:t>
      </w:r>
      <w:r w:rsidRPr="00CB3AAF">
        <w:rPr>
          <w:rStyle w:val="TitleChar"/>
        </w:rPr>
        <w:t>They are sending the message that they want to let go, or are trying to let go, but what they have is still a mechanism of control</w:t>
      </w:r>
      <w:r>
        <w:t>.”</w:t>
      </w:r>
      <w:r w:rsidRPr="00406E96">
        <w:rPr>
          <w:sz w:val="12"/>
        </w:rPr>
        <w:t xml:space="preserve"> </w:t>
      </w:r>
      <w:r>
        <w:t>Desperate for foreign revenue, Cuba’s government is suppressing news of a major cholera outbreak for fear of alienating tourists.</w:t>
      </w:r>
      <w:r w:rsidRPr="00406E96">
        <w:rPr>
          <w:sz w:val="12"/>
        </w:rPr>
        <w:t xml:space="preserve"> </w:t>
      </w:r>
      <w:r>
        <w:t>“We have to question whether the Cuban government today prioritizes their need for tourism … more than local public health demands,” wrote Sherri Porcelain, a public health expert at the University of Miami and researcher at its Institute for Cuban and Cuban American Studies.</w:t>
      </w:r>
      <w:r w:rsidRPr="00406E96">
        <w:rPr>
          <w:sz w:val="12"/>
        </w:rPr>
        <w:t xml:space="preserve"> </w:t>
      </w:r>
      <w:r>
        <w:t xml:space="preserve">- See more at: </w:t>
      </w:r>
      <w:hyperlink r:id="rId28" w:anchor="sthash.IeERtvek.dpuf" w:history="1">
        <w:r w:rsidRPr="00616189">
          <w:rPr>
            <w:rStyle w:val="Hyperlink"/>
          </w:rPr>
          <w:t>http://www.demdigest.net/blog/2012/12/cuba-reforms-fail-because-regime-not-ready-to-let-go/#sthash.IeERtvek.dpuf</w:t>
        </w:r>
      </w:hyperlink>
    </w:p>
    <w:p w:rsidR="00024949" w:rsidRDefault="00024949" w:rsidP="00024949"/>
    <w:p w:rsidR="00024949" w:rsidRDefault="00024949" w:rsidP="00024949"/>
    <w:p w:rsidR="00024949" w:rsidRDefault="00024949" w:rsidP="00024949"/>
    <w:p w:rsidR="00024949" w:rsidRDefault="00024949" w:rsidP="00024949">
      <w:pPr>
        <w:pStyle w:val="Heading3"/>
      </w:pPr>
      <w:r>
        <w:t>--XT reforms fail</w:t>
      </w:r>
    </w:p>
    <w:p w:rsidR="00024949" w:rsidRDefault="00024949" w:rsidP="00024949"/>
    <w:p w:rsidR="00024949" w:rsidRDefault="00024949" w:rsidP="00024949">
      <w:pPr>
        <w:pStyle w:val="Heading4"/>
      </w:pPr>
      <w:r>
        <w:t>S</w:t>
      </w:r>
      <w:r>
        <w:rPr>
          <w:rFonts w:hint="eastAsia"/>
        </w:rPr>
        <w:t xml:space="preserve">tate </w:t>
      </w:r>
      <w:r>
        <w:t>bureaucracy</w:t>
      </w:r>
      <w:r>
        <w:rPr>
          <w:rFonts w:hint="eastAsia"/>
        </w:rPr>
        <w:t xml:space="preserve"> greatest threat to economic reform- easing won</w:t>
      </w:r>
      <w:r>
        <w:t>’</w:t>
      </w:r>
      <w:r>
        <w:rPr>
          <w:rFonts w:hint="eastAsia"/>
        </w:rPr>
        <w:t>t help</w:t>
      </w:r>
    </w:p>
    <w:p w:rsidR="00024949" w:rsidRDefault="00024949" w:rsidP="00024949">
      <w:r w:rsidRPr="00F362F2">
        <w:rPr>
          <w:rStyle w:val="StyleStyleBold12pt"/>
          <w:rFonts w:hint="eastAsia"/>
        </w:rPr>
        <w:t>Restakis 12</w:t>
      </w:r>
      <w:r>
        <w:rPr>
          <w:rFonts w:hint="eastAsia"/>
        </w:rPr>
        <w:t xml:space="preserve"> - </w:t>
      </w:r>
      <w:r>
        <w:t xml:space="preserve">executive director of the BC Co-operative Association </w:t>
      </w:r>
      <w:r>
        <w:rPr>
          <w:rFonts w:hint="eastAsia"/>
        </w:rPr>
        <w:t xml:space="preserve">(John, </w:t>
      </w:r>
      <w:r>
        <w:t>“Can co-operatives revive Cuba's sagging economy?”</w:t>
      </w:r>
      <w:r>
        <w:rPr>
          <w:rFonts w:hint="eastAsia"/>
        </w:rPr>
        <w:t xml:space="preserve">, 9/19/12, </w:t>
      </w:r>
      <w:hyperlink r:id="rId29" w:history="1">
        <w:r>
          <w:rPr>
            <w:rStyle w:val="Hyperlink"/>
          </w:rPr>
          <w:t>http://socialenterprise.guardian.co.uk/social-enterprise-network/2012/sep/19/cooperatives-revive-cuba-sagging-economy</w:t>
        </w:r>
      </w:hyperlink>
      <w:r>
        <w:rPr>
          <w:rFonts w:hint="eastAsia"/>
        </w:rPr>
        <w:t>)//EK</w:t>
      </w:r>
    </w:p>
    <w:p w:rsidR="00024949" w:rsidRDefault="00024949" w:rsidP="00024949"/>
    <w:p w:rsidR="00024949" w:rsidRDefault="00024949" w:rsidP="00024949">
      <w:r>
        <w:t xml:space="preserve">Cuba's leaders hope that a </w:t>
      </w:r>
      <w:r w:rsidRPr="00473F84">
        <w:rPr>
          <w:rStyle w:val="TitleChar"/>
        </w:rPr>
        <w:t>combination of co-operative restructuring and independent entrepreneurship will take up the slack</w:t>
      </w:r>
      <w:r>
        <w:t xml:space="preserve">. </w:t>
      </w:r>
      <w:r w:rsidRPr="00473F84">
        <w:rPr>
          <w:rStyle w:val="TitleChar"/>
        </w:rPr>
        <w:t>Without further measures to free the economy from state controls this is not likely</w:t>
      </w:r>
      <w:r>
        <w:t xml:space="preserve">. But beyond this, there looms what is perhaps the single </w:t>
      </w:r>
      <w:r w:rsidRPr="00473F84">
        <w:rPr>
          <w:rStyle w:val="TitleChar"/>
        </w:rPr>
        <w:t>greatest threat to reform in Cuba – the state bureaucracy</w:t>
      </w:r>
      <w:r>
        <w:t xml:space="preserve">. For the thousands of functionaries that handle the patronage networks of the state and its enterprises, </w:t>
      </w:r>
      <w:r w:rsidRPr="00473F84">
        <w:rPr>
          <w:rStyle w:val="TitleChar"/>
        </w:rPr>
        <w:t>reform can only mean trimming back the powers that bestow their status and livelihoods</w:t>
      </w:r>
      <w:r>
        <w:t>. They will resist change at every turn.</w:t>
      </w:r>
      <w:r w:rsidRPr="00406E96">
        <w:rPr>
          <w:sz w:val="12"/>
        </w:rPr>
        <w:t xml:space="preserve"> </w:t>
      </w:r>
      <w:r>
        <w:t xml:space="preserve">Ultimately, the </w:t>
      </w:r>
      <w:r w:rsidRPr="00473F84">
        <w:rPr>
          <w:rStyle w:val="TitleChar"/>
        </w:rPr>
        <w:t>future of socialism in Cuba rests on its leaders accepting that society is not the state and that the interests of the two are not the same</w:t>
      </w:r>
      <w:r>
        <w:t>. The survival of socialism depends on finding economic models that marry the ideals of solidarity and equity and social justice with that of open markets and free people. Co-operatives are a natural choice but it will take additional risk from its leadership and a trust in their people to make this bold experiment work.</w:t>
      </w:r>
      <w:r w:rsidRPr="00406E96">
        <w:rPr>
          <w:sz w:val="12"/>
        </w:rPr>
        <w:t xml:space="preserve"> </w:t>
      </w:r>
      <w:r>
        <w:t>Despite the enormity of the challenge, and the grip the old socialist ideas still have on the political imagination, there is an unbounded pride in Cuba born of struggle and endurance against impossible odds.</w:t>
      </w:r>
      <w:r w:rsidRPr="00406E96">
        <w:rPr>
          <w:sz w:val="12"/>
        </w:rPr>
        <w:t xml:space="preserve"> </w:t>
      </w:r>
      <w:r>
        <w:t xml:space="preserve">Cubans are survivors. They are resourceful and innovative, and among the most educated people in Latin America. Given the chance, they have created thousands of enterprises everywhere in the small spaces and crannies opened up by the new freedoms. And </w:t>
      </w:r>
      <w:r w:rsidRPr="00FC2031">
        <w:rPr>
          <w:rStyle w:val="TitleChar"/>
        </w:rPr>
        <w:t>if Cuba's leaders can place their trust in their people, and in the endurance of the ideals they have fought so hard to protect, the co-operative economy they hope to build might yet forge a new kind of civic socialism for a world in desperate need of new visions</w:t>
      </w:r>
      <w:r>
        <w:t>.</w:t>
      </w:r>
    </w:p>
    <w:p w:rsidR="00024949" w:rsidRDefault="00024949" w:rsidP="00024949">
      <w:pPr>
        <w:pStyle w:val="Heading4"/>
      </w:pPr>
      <w:r>
        <w:t>E</w:t>
      </w:r>
      <w:r>
        <w:rPr>
          <w:rFonts w:hint="eastAsia"/>
        </w:rPr>
        <w:t>conomic reform will fail until government reforms</w:t>
      </w:r>
    </w:p>
    <w:p w:rsidR="00024949" w:rsidRDefault="00024949" w:rsidP="00024949">
      <w:r w:rsidRPr="00C541C5">
        <w:rPr>
          <w:rStyle w:val="StyleStyleBold12pt"/>
          <w:rFonts w:hint="eastAsia"/>
        </w:rPr>
        <w:t>Campos 13</w:t>
      </w:r>
      <w:r>
        <w:rPr>
          <w:rFonts w:hint="eastAsia"/>
        </w:rPr>
        <w:t xml:space="preserve"> </w:t>
      </w:r>
      <w:r>
        <w:t>–</w:t>
      </w:r>
      <w:r>
        <w:rPr>
          <w:rFonts w:hint="eastAsia"/>
        </w:rPr>
        <w:t xml:space="preserve"> writer for Havana Times (Pedro, Havana Times, </w:t>
      </w:r>
      <w:r>
        <w:t>“Cuba’s Burning Economic Contradictions”</w:t>
      </w:r>
      <w:r>
        <w:rPr>
          <w:rFonts w:hint="eastAsia"/>
        </w:rPr>
        <w:t xml:space="preserve">, July 8, 2013, </w:t>
      </w:r>
      <w:hyperlink r:id="rId30" w:history="1">
        <w:r w:rsidRPr="00616189">
          <w:rPr>
            <w:rStyle w:val="Hyperlink"/>
          </w:rPr>
          <w:t>http://www.havanatimes.org/?p=96009</w:t>
        </w:r>
      </w:hyperlink>
      <w:r>
        <w:rPr>
          <w:rFonts w:hint="eastAsia"/>
        </w:rPr>
        <w:t>)//EK</w:t>
      </w:r>
    </w:p>
    <w:p w:rsidR="00024949" w:rsidRPr="00BD575D" w:rsidRDefault="00024949" w:rsidP="00024949"/>
    <w:p w:rsidR="00024949" w:rsidRDefault="00024949" w:rsidP="00024949">
      <w:pPr>
        <w:rPr>
          <w:rStyle w:val="Hyperlink"/>
        </w:rPr>
      </w:pPr>
      <w:r>
        <w:t xml:space="preserve">In truth, the issue is clear: </w:t>
      </w:r>
      <w:r w:rsidRPr="00773593">
        <w:rPr>
          <w:rStyle w:val="TitleChar"/>
        </w:rPr>
        <w:t>once we accept that the so-called “State socialism” model has failed, the only thing left for the Cuban economy is to advance decidedly towards privatization</w:t>
      </w:r>
      <w:r>
        <w:t>, as in China and Russia; or towards the socialization of property and full appropriation of the economy by the people – true socialism as demanded by the democratic socialists.</w:t>
      </w:r>
      <w:r w:rsidRPr="007F721B">
        <w:rPr>
          <w:sz w:val="12"/>
        </w:rPr>
        <w:t xml:space="preserve"> </w:t>
      </w:r>
      <w:r>
        <w:t xml:space="preserve">But the </w:t>
      </w:r>
      <w:r w:rsidRPr="00773593">
        <w:rPr>
          <w:rStyle w:val="TitleChar"/>
        </w:rPr>
        <w:t>evolution in either direction is being blocked by the central bureaucratic apparatus, determined to maintain absolute control over the country’s economic and political system</w:t>
      </w:r>
      <w:r>
        <w:t>. As a result, the “</w:t>
      </w:r>
      <w:r w:rsidRPr="00773593">
        <w:rPr>
          <w:rStyle w:val="TitleChar"/>
        </w:rPr>
        <w:t>updating” is neither consistent with the needs of private capitalism, nor with a true socialist economy in which freely associated forms of production predominate</w:t>
      </w:r>
      <w:r>
        <w:t>.</w:t>
      </w:r>
      <w:r w:rsidRPr="007F721B">
        <w:rPr>
          <w:sz w:val="12"/>
        </w:rPr>
        <w:t xml:space="preserve"> </w:t>
      </w:r>
      <w:r>
        <w:t xml:space="preserve">- See more at: </w:t>
      </w:r>
      <w:hyperlink r:id="rId31" w:anchor="sthash.MvrG0lTG.dpuf" w:history="1">
        <w:r w:rsidRPr="00616189">
          <w:rPr>
            <w:rStyle w:val="Hyperlink"/>
          </w:rPr>
          <w:t>http://www.havanatimes.org/?p=96009#sthash.MvrG0lTG.dpuf</w:t>
        </w:r>
      </w:hyperlink>
    </w:p>
    <w:p w:rsidR="00024949" w:rsidRDefault="00024949" w:rsidP="00024949">
      <w:pPr>
        <w:rPr>
          <w:rStyle w:val="Hyperlink"/>
        </w:rPr>
      </w:pPr>
    </w:p>
    <w:p w:rsidR="00024949" w:rsidRPr="00BB0C12" w:rsidRDefault="00024949" w:rsidP="00024949">
      <w:pPr>
        <w:pStyle w:val="Heading4"/>
      </w:pPr>
      <w:r>
        <w:rPr>
          <w:rFonts w:hint="eastAsia"/>
        </w:rPr>
        <w:t>Government denies any type of political reform- rebuts economic reform spillover</w:t>
      </w:r>
    </w:p>
    <w:p w:rsidR="00024949" w:rsidRDefault="00024949" w:rsidP="00024949">
      <w:r w:rsidRPr="003B4F79">
        <w:rPr>
          <w:rStyle w:val="StyleStyleBold12pt"/>
          <w:rFonts w:hint="eastAsia"/>
        </w:rPr>
        <w:t>Archibold and Donadio 12</w:t>
      </w:r>
      <w:r>
        <w:rPr>
          <w:rFonts w:hint="eastAsia"/>
        </w:rPr>
        <w:t xml:space="preserve"> </w:t>
      </w:r>
      <w:r>
        <w:t>–</w:t>
      </w:r>
      <w:r>
        <w:rPr>
          <w:rFonts w:hint="eastAsia"/>
        </w:rPr>
        <w:t xml:space="preserve"> NYT bureau </w:t>
      </w:r>
      <w:r>
        <w:t>chief</w:t>
      </w:r>
      <w:r>
        <w:rPr>
          <w:rFonts w:hint="eastAsia"/>
        </w:rPr>
        <w:t xml:space="preserve"> for Mexico and Rome (Randal and Rachel, </w:t>
      </w:r>
      <w:r>
        <w:t>New York Times, “Cuban Official Rules Out Reforms Urged by Pope”</w:t>
      </w:r>
      <w:r>
        <w:rPr>
          <w:rFonts w:hint="eastAsia"/>
        </w:rPr>
        <w:t xml:space="preserve">, March 27, 2012, </w:t>
      </w:r>
      <w:hyperlink r:id="rId32" w:history="1">
        <w:r>
          <w:rPr>
            <w:rStyle w:val="Hyperlink"/>
          </w:rPr>
          <w:t>http://www.nytimes.com/2012/03/28/world/americas/as-pope-visits-cuban-official-rules-out-political-reform.html?pagewanted=all&amp;_r=0</w:t>
        </w:r>
      </w:hyperlink>
      <w:r>
        <w:rPr>
          <w:rFonts w:hint="eastAsia"/>
        </w:rPr>
        <w:t>)//EK</w:t>
      </w:r>
    </w:p>
    <w:p w:rsidR="00024949" w:rsidRPr="00BB0C12" w:rsidRDefault="00024949" w:rsidP="00024949"/>
    <w:p w:rsidR="00024949" w:rsidRPr="00240BD9" w:rsidRDefault="00024949" w:rsidP="00024949">
      <w:r>
        <w:t xml:space="preserve">HAVANA — </w:t>
      </w:r>
      <w:r w:rsidRPr="00B64B4E">
        <w:rPr>
          <w:rStyle w:val="TitleChar"/>
        </w:rPr>
        <w:t>Just after Pope Benedict XVI prayed at a revered shrine in Cuba on Tuesday, calling for the country to move forward “along the way of renewal and hope,” a top government minister made clear that the sweeping economic changes under way here would not be accompanied by political reforms that the pope has urged</w:t>
      </w:r>
      <w:r>
        <w:t>.</w:t>
      </w:r>
      <w:r w:rsidRPr="00BB0C12">
        <w:rPr>
          <w:sz w:val="12"/>
        </w:rPr>
        <w:t xml:space="preserve"> </w:t>
      </w:r>
      <w:r>
        <w:t>Related</w:t>
      </w:r>
      <w:r w:rsidRPr="00BB0C12">
        <w:rPr>
          <w:sz w:val="12"/>
        </w:rPr>
        <w:t xml:space="preserve"> </w:t>
      </w:r>
      <w:r>
        <w:t>Raúl Castro Greets Pope Benedict at Start of Closely Watched Visit (March 27, 2012)</w:t>
      </w:r>
      <w:r w:rsidRPr="00BB0C12">
        <w:rPr>
          <w:sz w:val="12"/>
        </w:rPr>
        <w:t xml:space="preserve"> </w:t>
      </w:r>
      <w:r>
        <w:t>Times Topic: Pope Benedict XVI</w:t>
      </w:r>
      <w:r w:rsidRPr="00BB0C12">
        <w:rPr>
          <w:sz w:val="12"/>
        </w:rPr>
        <w:t xml:space="preserve"> </w:t>
      </w:r>
      <w:r>
        <w:t>World Twitter Logo.</w:t>
      </w:r>
      <w:r w:rsidRPr="00BB0C12">
        <w:rPr>
          <w:sz w:val="12"/>
        </w:rPr>
        <w:t xml:space="preserve"> </w:t>
      </w:r>
      <w:r>
        <w:t>Connect With Us on Twitter</w:t>
      </w:r>
      <w:r w:rsidRPr="00BB0C12">
        <w:rPr>
          <w:sz w:val="12"/>
        </w:rPr>
        <w:t xml:space="preserve"> </w:t>
      </w:r>
      <w:r>
        <w:t>Follow @nytimesworld for international breaking news and headlines.</w:t>
      </w:r>
      <w:r w:rsidRPr="00BB0C12">
        <w:rPr>
          <w:sz w:val="12"/>
        </w:rPr>
        <w:t xml:space="preserve"> </w:t>
      </w:r>
      <w:r>
        <w:t>Twitter List: Reporters and Editors</w:t>
      </w:r>
      <w:r w:rsidRPr="00BB0C12">
        <w:rPr>
          <w:sz w:val="12"/>
        </w:rPr>
        <w:t xml:space="preserve"> </w:t>
      </w:r>
      <w:r>
        <w:t>Enlarge This Image</w:t>
      </w:r>
      <w:r>
        <w:rPr>
          <w:sz w:val="12"/>
        </w:rPr>
        <w:t xml:space="preserve"> </w:t>
      </w:r>
      <w:r w:rsidRPr="00BB0C12">
        <w:rPr>
          <w:sz w:val="12"/>
        </w:rPr>
        <w:t xml:space="preserve"> </w:t>
      </w:r>
      <w:r>
        <w:t>Todd Heisler/The New York Times</w:t>
      </w:r>
      <w:r w:rsidRPr="00BB0C12">
        <w:rPr>
          <w:sz w:val="12"/>
        </w:rPr>
        <w:t xml:space="preserve"> </w:t>
      </w:r>
      <w:r>
        <w:t>Cubans watched the pope’s motorcade at the sanctuary of the shrine of the Virgin of El Cobre near Santiago de Cuba on Tuesday.</w:t>
      </w:r>
      <w:r w:rsidRPr="00BB0C12">
        <w:rPr>
          <w:sz w:val="12"/>
        </w:rPr>
        <w:t xml:space="preserve"> </w:t>
      </w:r>
      <w:r w:rsidRPr="00375004">
        <w:rPr>
          <w:rStyle w:val="TitleChar"/>
        </w:rPr>
        <w:t>The comments from the minister, Marino Murillo, the vice president of the Council of Ministers and the official overseeing the steps toward a freer marke</w:t>
      </w:r>
      <w:r>
        <w:t>t, amounted to a rebuttal of sorts to the pope, who in recent days has portrayed the political system here as unworkable and has laced his comments since arriving on Monday with calls for increased liberties.</w:t>
      </w:r>
      <w:r w:rsidRPr="00BB0C12">
        <w:rPr>
          <w:sz w:val="12"/>
        </w:rPr>
        <w:t xml:space="preserve"> </w:t>
      </w:r>
      <w:r>
        <w:t>“</w:t>
      </w:r>
      <w:r w:rsidRPr="00375004">
        <w:rPr>
          <w:rStyle w:val="TitleChar"/>
        </w:rPr>
        <w:t xml:space="preserve">We are updating our economic model, but we are not talking about political reform,” </w:t>
      </w:r>
      <w:r>
        <w:t>Mr. Murillo told reporters at a hotel in Havana, as television screens to his side showed images of the pope leaving Santiago de Cuba en route to the capital.</w:t>
      </w:r>
    </w:p>
    <w:p w:rsidR="00024949" w:rsidRDefault="00024949" w:rsidP="00024949">
      <w:pPr>
        <w:pStyle w:val="Heading4"/>
      </w:pPr>
      <w:r>
        <w:t>Current reforms fail – delays and corruption</w:t>
      </w:r>
    </w:p>
    <w:p w:rsidR="00024949" w:rsidRDefault="00024949" w:rsidP="00024949">
      <w:r>
        <w:rPr>
          <w:rStyle w:val="StyleStyleBold12pt"/>
        </w:rPr>
        <w:t>BBC 11</w:t>
      </w:r>
      <w:r>
        <w:t xml:space="preserve"> (Sarah, “</w:t>
      </w:r>
      <w:r w:rsidRPr="009079FA">
        <w:t>Cuba's Raul Castro admit</w:t>
      </w:r>
      <w:r>
        <w:t xml:space="preserve">s mass lay-offs behind schedule”, </w:t>
      </w:r>
      <w:r w:rsidRPr="009079FA">
        <w:t>1 March 2011</w:t>
      </w:r>
      <w:r>
        <w:t xml:space="preserve">, </w:t>
      </w:r>
      <w:r w:rsidRPr="009079FA">
        <w:t>http://www.bbc.co.uk/news/world-latin-america-12606044</w:t>
      </w:r>
      <w:r>
        <w:t>)//eek</w:t>
      </w:r>
    </w:p>
    <w:p w:rsidR="00024949" w:rsidRDefault="00024949" w:rsidP="00024949"/>
    <w:p w:rsidR="00024949" w:rsidRDefault="00024949" w:rsidP="00024949">
      <w:r w:rsidRPr="00110F6A">
        <w:rPr>
          <w:rStyle w:val="TitleChar"/>
        </w:rPr>
        <w:t>Cuba's plans to lay off half a million state workers by the end of March are behind schedule</w:t>
      </w:r>
      <w:r>
        <w:t>, President Raul Castro has acknowledged.</w:t>
      </w:r>
    </w:p>
    <w:p w:rsidR="00024949" w:rsidRDefault="00024949" w:rsidP="00024949">
      <w:r>
        <w:t>Mr Castro, quoted by state television, said the timetable for the cuts would be altered to soften their impact.</w:t>
      </w:r>
    </w:p>
    <w:p w:rsidR="00024949" w:rsidRDefault="00024949" w:rsidP="00024949">
      <w:r w:rsidRPr="00110F6A">
        <w:rPr>
          <w:rStyle w:val="TitleChar"/>
        </w:rPr>
        <w:t>The redundancies form part of plans to revive Cuba's struggling economy</w:t>
      </w:r>
      <w:r>
        <w:t>, an issue due to be discussed at a rare Communist Party Congress in April.</w:t>
      </w:r>
    </w:p>
    <w:p w:rsidR="00024949" w:rsidRPr="00636F54" w:rsidRDefault="00024949" w:rsidP="00024949">
      <w:pPr>
        <w:rPr>
          <w:bCs/>
          <w:u w:val="single"/>
        </w:rPr>
      </w:pPr>
      <w:r w:rsidRPr="00110F6A">
        <w:rPr>
          <w:rStyle w:val="TitleChar"/>
        </w:rPr>
        <w:t>The Cuban government currently employs about 85% of the official workforce.</w:t>
      </w:r>
    </w:p>
    <w:p w:rsidR="00024949" w:rsidRDefault="00024949" w:rsidP="00024949">
      <w:r>
        <w:t>President Castro, addressing a joint meeting of his cabinet and the Council of State, said given the lay-offs were behind schedule, the timeline would be adjusted, state television reported.</w:t>
      </w:r>
    </w:p>
    <w:p w:rsidR="00024949" w:rsidRDefault="00024949" w:rsidP="00024949">
      <w:r>
        <w:t>"A job of this magnitude which will affect so many citizens in one way or another cannot be marked by inflexible timetables," the report quoted him as saying.</w:t>
      </w:r>
    </w:p>
    <w:p w:rsidR="00024949" w:rsidRDefault="00024949" w:rsidP="00024949">
      <w:r>
        <w:t>Privileges</w:t>
      </w:r>
    </w:p>
    <w:p w:rsidR="00024949" w:rsidRPr="00636F54" w:rsidRDefault="00024949" w:rsidP="00024949">
      <w:pPr>
        <w:rPr>
          <w:bCs/>
          <w:u w:val="single"/>
        </w:rPr>
      </w:pPr>
      <w:r>
        <w:t xml:space="preserve">President </w:t>
      </w:r>
      <w:r w:rsidRPr="00110F6A">
        <w:rPr>
          <w:rStyle w:val="TitleChar"/>
        </w:rPr>
        <w:t>Castro did not give a new target date for the planned redundancies, saying only that the overhaul of the economy would take at least five years.</w:t>
      </w:r>
    </w:p>
    <w:p w:rsidR="00024949" w:rsidRDefault="00024949" w:rsidP="00024949">
      <w:r>
        <w:t>He again insisted that the reforms would "leave nobody behind".</w:t>
      </w:r>
    </w:p>
    <w:p w:rsidR="00024949" w:rsidRDefault="00024949" w:rsidP="00024949">
      <w:r>
        <w:t>Last September, Mr Castro announced plans to lay off about a million state employees - about a fifth of the workforce - with half the jobs going by 31 March.</w:t>
      </w:r>
    </w:p>
    <w:p w:rsidR="00024949" w:rsidRDefault="00024949" w:rsidP="00024949">
      <w:r>
        <w:t>This would have been just three weeks before the first congress of the ruling Communist Party in 14 years.</w:t>
      </w:r>
    </w:p>
    <w:p w:rsidR="00024949" w:rsidRDefault="00024949" w:rsidP="00024949">
      <w:r w:rsidRPr="00110F6A">
        <w:rPr>
          <w:rStyle w:val="TitleChar"/>
        </w:rPr>
        <w:t>Thousands of committees have been set up across the island to decide which jobs to eliminate and discuss the planned changes to the economy</w:t>
      </w:r>
      <w:r>
        <w:t>.</w:t>
      </w:r>
    </w:p>
    <w:p w:rsidR="00024949" w:rsidRDefault="00024949" w:rsidP="00024949">
      <w:r>
        <w:t>Thousands of Cubans have applied for licences to run their own businesses</w:t>
      </w:r>
    </w:p>
    <w:p w:rsidR="00024949" w:rsidRDefault="00024949" w:rsidP="00024949">
      <w:r>
        <w:t>According to state TV, the economy minister, Marino Murillo, said some seven million Cubans had taken part in a total of nearly 130,000 such meetings.</w:t>
      </w:r>
    </w:p>
    <w:p w:rsidR="00024949" w:rsidRPr="00636F54" w:rsidRDefault="00024949" w:rsidP="00024949">
      <w:pPr>
        <w:rPr>
          <w:bCs/>
          <w:u w:val="single"/>
        </w:rPr>
      </w:pPr>
      <w:r>
        <w:t xml:space="preserve">But </w:t>
      </w:r>
      <w:r w:rsidRPr="00110F6A">
        <w:rPr>
          <w:rStyle w:val="TitleChar"/>
        </w:rPr>
        <w:t>resistance among those supposed to implementing the cuts has clearly had an effect.</w:t>
      </w:r>
    </w:p>
    <w:p w:rsidR="00024949" w:rsidRPr="00110F6A" w:rsidRDefault="00024949" w:rsidP="00024949">
      <w:pPr>
        <w:rPr>
          <w:rStyle w:val="TitleChar"/>
        </w:rPr>
      </w:pPr>
      <w:r>
        <w:t xml:space="preserve">BBC Mundo's Cuba correspondent Fernando Ravsberg says </w:t>
      </w:r>
      <w:r w:rsidRPr="00110F6A">
        <w:rPr>
          <w:rStyle w:val="TitleChar"/>
        </w:rPr>
        <w:t>a major weakness of the reforms is that those supposed to be implementing them have most to lose in terms of economic interests and privileges.</w:t>
      </w:r>
    </w:p>
    <w:p w:rsidR="00024949" w:rsidRPr="00765938" w:rsidRDefault="00024949" w:rsidP="00024949"/>
    <w:p w:rsidR="00024949" w:rsidRDefault="00024949" w:rsidP="00024949"/>
    <w:p w:rsidR="00024949" w:rsidRDefault="00024949" w:rsidP="00024949">
      <w:pPr>
        <w:pStyle w:val="Heading3"/>
      </w:pPr>
      <w:r>
        <w:t>--XT – No economy impact</w:t>
      </w:r>
    </w:p>
    <w:p w:rsidR="00024949" w:rsidRDefault="00024949" w:rsidP="00024949"/>
    <w:p w:rsidR="00024949" w:rsidRDefault="00024949" w:rsidP="00024949">
      <w:pPr>
        <w:pStyle w:val="Heading4"/>
      </w:pPr>
      <w:r>
        <w:rPr>
          <w:rFonts w:hint="eastAsia"/>
        </w:rPr>
        <w:t xml:space="preserve">Cuban economy resilient- survives and evolves </w:t>
      </w:r>
    </w:p>
    <w:p w:rsidR="00024949" w:rsidRDefault="00024949" w:rsidP="00024949">
      <w:r w:rsidRPr="00B21579">
        <w:rPr>
          <w:rStyle w:val="StyleStyleBold12pt"/>
          <w:rFonts w:hint="eastAsia"/>
        </w:rPr>
        <w:t>Feinberg 12</w:t>
      </w:r>
      <w:r>
        <w:rPr>
          <w:rFonts w:hint="eastAsia"/>
        </w:rPr>
        <w:t xml:space="preserve"> - </w:t>
      </w:r>
      <w:r>
        <w:t>Professor of International Political Economy</w:t>
      </w:r>
      <w:r>
        <w:rPr>
          <w:rFonts w:hint="eastAsia"/>
        </w:rPr>
        <w:t xml:space="preserve"> (Richard E. Brookings Institution, </w:t>
      </w:r>
      <w:r>
        <w:t xml:space="preserve">“The New Cuban </w:t>
      </w:r>
      <w:r w:rsidRPr="001D4056">
        <w:rPr>
          <w:sz w:val="12"/>
        </w:rPr>
        <w:t xml:space="preserve"> </w:t>
      </w:r>
      <w:r>
        <w:t>Economy</w:t>
      </w:r>
      <w:r w:rsidRPr="001D4056">
        <w:rPr>
          <w:sz w:val="12"/>
        </w:rPr>
        <w:t xml:space="preserve"> </w:t>
      </w:r>
      <w:r>
        <w:t xml:space="preserve">What Roles for Foreign </w:t>
      </w:r>
      <w:r w:rsidRPr="001D4056">
        <w:rPr>
          <w:sz w:val="12"/>
        </w:rPr>
        <w:t xml:space="preserve"> </w:t>
      </w:r>
      <w:r>
        <w:t>Investment?”</w:t>
      </w:r>
      <w:r>
        <w:rPr>
          <w:rFonts w:hint="eastAsia"/>
        </w:rPr>
        <w:t xml:space="preserve">, December 2012, </w:t>
      </w:r>
      <w:hyperlink r:id="rId33" w:history="1">
        <w:r>
          <w:rPr>
            <w:rStyle w:val="Hyperlink"/>
          </w:rPr>
          <w:t>http://www.brookings.edu/~/media/research/files/papers/2012/12/cuba%20economy%20feinberg/cuba%20economy%20feinberg%209.pdf</w:t>
        </w:r>
      </w:hyperlink>
      <w:r>
        <w:rPr>
          <w:rFonts w:hint="eastAsia"/>
        </w:rPr>
        <w:t>)//EK</w:t>
      </w:r>
    </w:p>
    <w:p w:rsidR="00024949" w:rsidRDefault="00024949" w:rsidP="00024949"/>
    <w:p w:rsidR="00024949" w:rsidRDefault="00024949" w:rsidP="00024949">
      <w:r w:rsidRPr="00D56B48">
        <w:rPr>
          <w:rStyle w:val="TitleChar"/>
        </w:rPr>
        <w:t>Tough and resilient, the Cuban economy survives and evolves—and is today opening another reform chapter</w:t>
      </w:r>
      <w:r>
        <w:t xml:space="preserve">, one that seems likely to be more consequential than earlier turns of the wheel . This </w:t>
      </w:r>
      <w:r w:rsidRPr="00A810D9">
        <w:rPr>
          <w:sz w:val="12"/>
        </w:rPr>
        <w:t xml:space="preserve"> </w:t>
      </w:r>
      <w:r>
        <w:t xml:space="preserve">time around, </w:t>
      </w:r>
      <w:r w:rsidRPr="00D56B48">
        <w:rPr>
          <w:rStyle w:val="TitleChar"/>
        </w:rPr>
        <w:t xml:space="preserve">Cuba can build on its impressive investments in human capital, its quality health care,  and universal education, originally undertaken by the revolution largely for humanitarian reasons </w:t>
      </w:r>
      <w:r>
        <w:t>.</w:t>
      </w:r>
      <w:r w:rsidRPr="00A810D9">
        <w:rPr>
          <w:sz w:val="12"/>
        </w:rPr>
        <w:t xml:space="preserve"> </w:t>
      </w:r>
      <w:r>
        <w:t xml:space="preserve">Today’s high-quality workforce is a potent building block in the race toward higher earned incomes </w:t>
      </w:r>
      <w:r w:rsidRPr="00A810D9">
        <w:rPr>
          <w:sz w:val="12"/>
        </w:rPr>
        <w:t xml:space="preserve"> </w:t>
      </w:r>
      <w:r>
        <w:t xml:space="preserve">and more lucrative integration into global markets </w:t>
      </w:r>
    </w:p>
    <w:p w:rsidR="00024949" w:rsidRDefault="00024949" w:rsidP="00024949"/>
    <w:p w:rsidR="00024949" w:rsidRDefault="00024949" w:rsidP="00024949">
      <w:pPr>
        <w:pStyle w:val="Heading4"/>
      </w:pPr>
      <w:r>
        <w:rPr>
          <w:rFonts w:hint="eastAsia"/>
        </w:rPr>
        <w:t>Cuban economy resilient- Soviet collapse proves</w:t>
      </w:r>
    </w:p>
    <w:p w:rsidR="00024949" w:rsidRDefault="00024949" w:rsidP="00024949">
      <w:r w:rsidRPr="00B21579">
        <w:rPr>
          <w:rStyle w:val="StyleStyleBold12pt"/>
          <w:rFonts w:hint="eastAsia"/>
        </w:rPr>
        <w:t>Feinberg 1</w:t>
      </w:r>
      <w:r>
        <w:rPr>
          <w:rStyle w:val="StyleStyleBold12pt"/>
          <w:rFonts w:hint="eastAsia"/>
        </w:rPr>
        <w:t>1</w:t>
      </w:r>
      <w:r>
        <w:rPr>
          <w:rFonts w:hint="eastAsia"/>
        </w:rPr>
        <w:t xml:space="preserve"> - </w:t>
      </w:r>
      <w:r>
        <w:t>Professor of International Political Economy</w:t>
      </w:r>
      <w:r>
        <w:rPr>
          <w:rFonts w:hint="eastAsia"/>
        </w:rPr>
        <w:t xml:space="preserve"> (Richard E. Brookings Institution, </w:t>
      </w:r>
      <w:r>
        <w:t>“Reaching Out: Cuba’s New Economy and the International Response”</w:t>
      </w:r>
      <w:r>
        <w:rPr>
          <w:rFonts w:hint="eastAsia"/>
        </w:rPr>
        <w:t xml:space="preserve">, November 2011, </w:t>
      </w:r>
      <w:r>
        <w:t>http://www.brookings.edu/research/papers/2011/11/18-cuba-feinberg</w:t>
      </w:r>
      <w:r>
        <w:rPr>
          <w:rFonts w:hint="eastAsia"/>
        </w:rPr>
        <w:t>)//EK</w:t>
      </w:r>
    </w:p>
    <w:p w:rsidR="00024949" w:rsidRDefault="00024949" w:rsidP="00024949"/>
    <w:p w:rsidR="00024949" w:rsidRPr="008035C8" w:rsidRDefault="00024949" w:rsidP="00024949">
      <w:pPr>
        <w:rPr>
          <w:rStyle w:val="TitleChar"/>
        </w:rPr>
      </w:pPr>
      <w:r w:rsidRPr="008035C8">
        <w:rPr>
          <w:rStyle w:val="TitleChar"/>
        </w:rPr>
        <w:t>Since the collapse of its former patron, the Soviet Union, a resilient Cuba has dramatically diversified its international economic relations</w:t>
      </w:r>
      <w:r>
        <w:t xml:space="preserve">. Initially, Cuba reached out to Europe, Canada, and a widening array of friendly states in Latin America. Over the last decade, </w:t>
      </w:r>
      <w:r w:rsidRPr="008035C8">
        <w:rPr>
          <w:rStyle w:val="TitleChar"/>
        </w:rPr>
        <w:t>Cuba has reached out to forge economic partnerships with major emerging market economies—notably China, Brazil, and Venezuel</w:t>
      </w:r>
      <w:r>
        <w:t>a. Spanish firms manage many of the expanding hotel chains in Cuba that cater to 2.5 million international tourists each year. A Canadian company jointly owns mining operations that ship high-priced nickel to Canada and China. In the next few years</w:t>
      </w:r>
      <w:r w:rsidRPr="008035C8">
        <w:rPr>
          <w:rStyle w:val="TitleChar"/>
        </w:rPr>
        <w:t>, China is poised to spend billions of dollars building a large petrochemical complex at Cienfuegos</w:t>
      </w:r>
      <w:r>
        <w:t xml:space="preserve">. A </w:t>
      </w:r>
      <w:r w:rsidRPr="008035C8">
        <w:rPr>
          <w:rStyle w:val="TitleChar"/>
        </w:rPr>
        <w:t xml:space="preserve">Brazilian firm will modernize the Mariel Port so that it can accommodate very large container ships transiting the newly widened Panama Canal. Petroleum companies from ten or more countries have lined up to explore for deepsea oil in Cuban waters in the Gulf of Mexico. </w:t>
      </w:r>
    </w:p>
    <w:p w:rsidR="00024949" w:rsidRDefault="00024949" w:rsidP="00024949"/>
    <w:p w:rsidR="00024949" w:rsidRPr="007F3A23" w:rsidRDefault="00024949" w:rsidP="00024949"/>
    <w:p w:rsidR="00024949" w:rsidRPr="00240BD9" w:rsidRDefault="00024949" w:rsidP="00024949"/>
    <w:p w:rsidR="00024949" w:rsidRPr="00240BD9" w:rsidRDefault="00024949" w:rsidP="00024949"/>
    <w:p w:rsidR="00024949" w:rsidRPr="00472C4E" w:rsidRDefault="00024949" w:rsidP="00024949"/>
    <w:p w:rsidR="00024949" w:rsidRPr="00AD204F" w:rsidRDefault="00024949" w:rsidP="00024949">
      <w:pPr>
        <w:pStyle w:val="Heading2"/>
      </w:pPr>
      <w:r>
        <w:t>Sugar Ethanol</w:t>
      </w:r>
      <w:r w:rsidRPr="00AD204F">
        <w:t xml:space="preserve"> Answers</w:t>
      </w:r>
    </w:p>
    <w:p w:rsidR="00024949" w:rsidRPr="00AD204F" w:rsidRDefault="00024949" w:rsidP="00024949">
      <w:pPr>
        <w:pStyle w:val="Heading3"/>
      </w:pPr>
      <w:r w:rsidRPr="00AD204F">
        <w:t>Kills Midwest Econ</w:t>
      </w:r>
    </w:p>
    <w:p w:rsidR="00024949" w:rsidRPr="00AD204F" w:rsidRDefault="00024949" w:rsidP="00024949">
      <w:pPr>
        <w:pStyle w:val="Heading4"/>
      </w:pPr>
      <w:r w:rsidRPr="00AD204F">
        <w:t>Sugar Ethanol imports kill the Midwest econ and drop corn prices</w:t>
      </w:r>
    </w:p>
    <w:p w:rsidR="00024949" w:rsidRPr="00AD204F" w:rsidRDefault="00024949" w:rsidP="00024949">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193-194, April 24 2013, </w:t>
      </w:r>
      <w:hyperlink r:id="rId34" w:history="1">
        <w:r w:rsidRPr="00AD204F">
          <w:rPr>
            <w:rStyle w:val="Hyperlink"/>
            <w:sz w:val="16"/>
            <w:szCs w:val="16"/>
          </w:rPr>
          <w:t>http://environs.law.ucdavis.edu/issues/36/2/specht.pdf</w:t>
        </w:r>
      </w:hyperlink>
      <w:r w:rsidRPr="00AD204F">
        <w:rPr>
          <w:sz w:val="16"/>
          <w:szCs w:val="16"/>
        </w:rPr>
        <w:t>) CW</w:t>
      </w:r>
    </w:p>
    <w:p w:rsidR="00024949" w:rsidRPr="00AD204F" w:rsidRDefault="00024949" w:rsidP="00024949"/>
    <w:p w:rsidR="00024949" w:rsidRPr="00AD204F" w:rsidRDefault="00024949" w:rsidP="00024949">
      <w:pPr>
        <w:rPr>
          <w:sz w:val="16"/>
        </w:rPr>
      </w:pPr>
      <w:r w:rsidRPr="00AD204F">
        <w:rPr>
          <w:sz w:val="16"/>
        </w:rPr>
        <w:t xml:space="preserve">Absent a scenario in which the RFS was raised at the same time as U.S. consumption of ethanol from Cuban sugarcane increased, </w:t>
      </w:r>
      <w:r w:rsidRPr="00AD204F">
        <w:rPr>
          <w:u w:val="single"/>
        </w:rPr>
        <w:t>it is likely that importing Cuban sugarcane ethanol would have a negative economic effect on the Midwestern United States. The worst case economic scenario for the United States that could possibly arise out importing ethanol from Cuba would be that such ethanol largely supplants rather than supplements the domestic ethanol industry. This could lead to ethanol plant closures, job losses, and a regionalized economic slowdown across the Midwestern United States. This regionalized economic slowdown would be made worse if a drop in demand for corn-based ethanol led to a significant decline in corn prices and a resulting loss of purchasing power by corn farmers (whose spending in times of high commodity prices boosts small-town economies).</w:t>
      </w:r>
      <w:r w:rsidRPr="00AD204F">
        <w:rPr>
          <w:sz w:val="16"/>
        </w:rPr>
        <w:t xml:space="preserve"> 139</w:t>
      </w:r>
    </w:p>
    <w:p w:rsidR="00024949" w:rsidRPr="00AD204F" w:rsidRDefault="00024949" w:rsidP="00024949">
      <w:pPr>
        <w:pStyle w:val="Heading3"/>
      </w:pPr>
      <w:r w:rsidRPr="00AD204F">
        <w:t>Say No</w:t>
      </w:r>
    </w:p>
    <w:p w:rsidR="00024949" w:rsidRPr="00AD204F" w:rsidRDefault="00024949" w:rsidP="00024949">
      <w:pPr>
        <w:pStyle w:val="Heading4"/>
      </w:pPr>
      <w:r w:rsidRPr="00AD204F">
        <w:t>Cuba would say no to sugar cane development-Castro regime</w:t>
      </w:r>
    </w:p>
    <w:p w:rsidR="00024949" w:rsidRPr="00AD204F" w:rsidRDefault="00024949" w:rsidP="00024949">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179, April 24 2013, </w:t>
      </w:r>
      <w:hyperlink r:id="rId35" w:history="1">
        <w:r w:rsidRPr="00AD204F">
          <w:rPr>
            <w:rStyle w:val="Hyperlink"/>
            <w:sz w:val="16"/>
            <w:szCs w:val="16"/>
          </w:rPr>
          <w:t>http://environs.law.ucdavis.edu/issues/36/2/specht.pdf</w:t>
        </w:r>
      </w:hyperlink>
      <w:r w:rsidRPr="00AD204F">
        <w:rPr>
          <w:sz w:val="16"/>
          <w:szCs w:val="16"/>
        </w:rPr>
        <w:t>) CW</w:t>
      </w:r>
    </w:p>
    <w:p w:rsidR="00024949" w:rsidRPr="00AD204F" w:rsidRDefault="00024949" w:rsidP="00024949"/>
    <w:p w:rsidR="00024949" w:rsidRPr="00AD204F" w:rsidRDefault="00024949" w:rsidP="00024949">
      <w:pPr>
        <w:rPr>
          <w:sz w:val="16"/>
        </w:rPr>
      </w:pPr>
      <w:r w:rsidRPr="00AD204F">
        <w:rPr>
          <w:u w:val="single"/>
        </w:rPr>
        <w:t>To speak of a Cuban sugarcane-based ethanol industry is, at this point, largely a matter of speculation. 46 Because of the anti-ethanol views of Fidel Castro</w:t>
      </w:r>
      <w:r w:rsidRPr="00AD204F">
        <w:rPr>
          <w:sz w:val="16"/>
        </w:rPr>
        <w:t xml:space="preserve"> (who has said that ethanol should be discouraged because it diverts crops from food to fuel), 47 </w:t>
      </w:r>
      <w:r w:rsidRPr="00AD204F">
        <w:rPr>
          <w:u w:val="single"/>
        </w:rPr>
        <w:t>Cuba currently has almost no ethanol industry.</w:t>
      </w:r>
      <w:r w:rsidRPr="00AD204F">
        <w:rPr>
          <w:sz w:val="16"/>
        </w:rPr>
        <w:t xml:space="preserve"> In the words of Ronald Soligo and Amy Myers Jaffe of the Brookings Institution, “</w:t>
      </w:r>
      <w:r w:rsidRPr="00AD204F">
        <w:rPr>
          <w:u w:val="single"/>
        </w:rPr>
        <w:t>Despite the fact that Cuba is dependent on oil imports and is aware of the demonstrated success of Brazil in using ethanol to achieve energy self-sufficiency, it has not embarked on a policy to develop a larger ethanol industry from sugarcane</w:t>
      </w:r>
      <w:r w:rsidRPr="00AD204F">
        <w:rPr>
          <w:sz w:val="16"/>
        </w:rPr>
        <w:t>.” 48 There is, however, no reason why such an industry cannot be developed. As Soligo and Jaffe wrote, “In addition, Cuba has large land areas that once produced sugar but now lie idle. These could be revived to provide a basis for a world-class ethanol industry. We estimate that if Cuba achieves the yield levels attained in Nicaragua and Brazil and the area planted with sugarcane approaches levels seen in the 1970s and 1980s, Cuba could produce up to 2 billion gallons of sugar-based ethanol per year.” 49</w:t>
      </w:r>
    </w:p>
    <w:p w:rsidR="00024949" w:rsidRPr="00AD204F" w:rsidRDefault="00024949" w:rsidP="00024949">
      <w:pPr>
        <w:rPr>
          <w:sz w:val="16"/>
        </w:rPr>
      </w:pPr>
    </w:p>
    <w:p w:rsidR="00024949" w:rsidRDefault="00024949" w:rsidP="00024949">
      <w:pPr>
        <w:pStyle w:val="Heading3"/>
      </w:pPr>
      <w:r w:rsidRPr="00AD204F">
        <w:t>AT: Solvency</w:t>
      </w:r>
    </w:p>
    <w:p w:rsidR="00024949" w:rsidRPr="00AD204F" w:rsidRDefault="00024949" w:rsidP="00024949">
      <w:pPr>
        <w:pStyle w:val="Heading4"/>
      </w:pPr>
      <w:r w:rsidRPr="00AD204F">
        <w:t>Sugar ethanol doesn’t solve - aff author</w:t>
      </w:r>
    </w:p>
    <w:p w:rsidR="00024949" w:rsidRPr="00AD204F" w:rsidRDefault="00024949" w:rsidP="00024949">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206, April 24 2013, </w:t>
      </w:r>
      <w:hyperlink r:id="rId36" w:history="1">
        <w:r w:rsidRPr="00AD204F">
          <w:rPr>
            <w:rStyle w:val="Hyperlink"/>
            <w:sz w:val="16"/>
            <w:szCs w:val="16"/>
          </w:rPr>
          <w:t>http://environs.law.ucdavis.edu/issues/36/2/specht.pdf</w:t>
        </w:r>
      </w:hyperlink>
      <w:r w:rsidRPr="00AD204F">
        <w:rPr>
          <w:sz w:val="16"/>
          <w:szCs w:val="16"/>
        </w:rPr>
        <w:t>) CW</w:t>
      </w:r>
    </w:p>
    <w:p w:rsidR="00024949" w:rsidRPr="00AD204F" w:rsidRDefault="00024949" w:rsidP="00024949"/>
    <w:p w:rsidR="00024949" w:rsidRPr="00AD204F" w:rsidRDefault="00024949" w:rsidP="00024949">
      <w:pPr>
        <w:rPr>
          <w:sz w:val="16"/>
        </w:rPr>
      </w:pPr>
      <w:r w:rsidRPr="00AD204F">
        <w:rPr>
          <w:b/>
          <w:u w:val="single"/>
        </w:rPr>
        <w:t>It must be stressed that sugarcane-based ethanol</w:t>
      </w:r>
      <w:r w:rsidRPr="00AD204F">
        <w:rPr>
          <w:u w:val="single"/>
        </w:rPr>
        <w:t xml:space="preserve">, from Cuba or anywhere else, is </w:t>
      </w:r>
      <w:r w:rsidRPr="00AD204F">
        <w:rPr>
          <w:b/>
          <w:u w:val="single"/>
        </w:rPr>
        <w:t>not the solution to the energy and climate change problems</w:t>
      </w:r>
      <w:r w:rsidRPr="00AD204F">
        <w:rPr>
          <w:u w:val="single"/>
        </w:rPr>
        <w:t xml:space="preserve"> faced by the United States. Replacing just ten percent of global gasoline usage with sugarcane-based ethanol would require a tenfold increase in global sugarcane production. 209 To address the problems of both peak oil and climate change, the United States must do much more to reduce its fossil fuel consumption</w:t>
      </w:r>
      <w:r w:rsidRPr="00AD204F">
        <w:rPr>
          <w:sz w:val="16"/>
        </w:rPr>
        <w:t xml:space="preserve">. It should primarily do this by using the strategies highlighted in the introduction of this Article: </w:t>
      </w:r>
      <w:r w:rsidRPr="00AD204F">
        <w:rPr>
          <w:u w:val="single"/>
        </w:rPr>
        <w:t>higher fuel efficiency standards, electric cars (powered with electricity from renewable energy sources, not coal</w:t>
      </w:r>
      <w:r w:rsidRPr="00AD204F">
        <w:rPr>
          <w:sz w:val="16"/>
        </w:rPr>
        <w:t>), more public transportation, more walkable neighborhoods, and shorter commutes. To the extent to which there will inevitably still be high demand for liquid fuels for automobiles, ethanol from Cuban-grown sugarcane can, and should, be part of the solution to both problems.</w:t>
      </w:r>
    </w:p>
    <w:p w:rsidR="00024949" w:rsidRPr="00AD204F" w:rsidRDefault="00024949" w:rsidP="00024949">
      <w:pPr>
        <w:pStyle w:val="Heading4"/>
      </w:pPr>
      <w:r>
        <w:t>Won’t be adopted in the US - politics</w:t>
      </w:r>
    </w:p>
    <w:p w:rsidR="00024949" w:rsidRPr="00AD204F" w:rsidRDefault="00024949" w:rsidP="00024949">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192, April 24 2013, </w:t>
      </w:r>
      <w:hyperlink r:id="rId37"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rsidR="00024949" w:rsidRPr="00AD204F" w:rsidRDefault="00024949" w:rsidP="00024949"/>
    <w:p w:rsidR="00024949" w:rsidRPr="00AD204F" w:rsidRDefault="00024949" w:rsidP="00024949">
      <w:pPr>
        <w:rPr>
          <w:u w:val="single"/>
        </w:rPr>
      </w:pPr>
      <w:r w:rsidRPr="00AD204F">
        <w:rPr>
          <w:u w:val="single"/>
        </w:rPr>
        <w:t>The RFS called for production of 6.5 million gallons of cellulosic ethanol in 2010 (lowered from an earlier target of 100 million gallons). 129 That target was not met, and no cellulosic ethanol was blended into gasoline in the second half of that year</w:t>
      </w:r>
      <w:r w:rsidRPr="00AD204F">
        <w:rPr>
          <w:sz w:val="16"/>
        </w:rPr>
        <w:t xml:space="preserve">. 130 Cellulosic ethanol production has slowly begun to develop in the United States, with the first commercial-scale cellulosic ethanol plant under construction as of the end of 2012 and scheduled to begin operations in 2013. 131 However, </w:t>
      </w:r>
      <w:r w:rsidRPr="00AD204F">
        <w:rPr>
          <w:u w:val="single"/>
        </w:rPr>
        <w:t>the further growth of cellulosic ethanol production may be slowed by political developments in the United States. 132 The first commercial refinery of this type was made possible by a $105 million federal loan guarantee from the Department of Energy. 133 Despite President Obama’s re-election, his administration may be reluctant to make further such guarantees in the wake of the Solyndra scandal 134 and greater scrutiny of Department of Energy actions by Republicans in the House of Representatives. 135</w:t>
      </w:r>
    </w:p>
    <w:p w:rsidR="00024949" w:rsidRPr="0086152D" w:rsidRDefault="00024949" w:rsidP="00024949"/>
    <w:p w:rsidR="00024949" w:rsidRPr="00AD204F" w:rsidRDefault="00024949" w:rsidP="00024949">
      <w:pPr>
        <w:pStyle w:val="Heading4"/>
      </w:pPr>
      <w:r w:rsidRPr="00AD204F">
        <w:t>Multiple barriers to industry</w:t>
      </w:r>
    </w:p>
    <w:p w:rsidR="00024949" w:rsidRPr="00AD204F" w:rsidRDefault="00024949" w:rsidP="00024949">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180-181, April 24 2013, </w:t>
      </w:r>
      <w:hyperlink r:id="rId38" w:history="1">
        <w:r w:rsidRPr="00AD204F">
          <w:rPr>
            <w:rStyle w:val="Hyperlink"/>
            <w:sz w:val="16"/>
            <w:szCs w:val="16"/>
          </w:rPr>
          <w:t>http://environs.law.ucdavis.edu/issues/36/2/specht.pdf</w:t>
        </w:r>
      </w:hyperlink>
      <w:r w:rsidRPr="00AD204F">
        <w:rPr>
          <w:sz w:val="16"/>
          <w:szCs w:val="16"/>
        </w:rPr>
        <w:t>) CW</w:t>
      </w:r>
    </w:p>
    <w:p w:rsidR="00024949" w:rsidRPr="00AD204F" w:rsidRDefault="00024949" w:rsidP="00024949"/>
    <w:p w:rsidR="00024949" w:rsidRPr="00AD204F" w:rsidRDefault="00024949" w:rsidP="00024949">
      <w:pPr>
        <w:rPr>
          <w:u w:val="single"/>
        </w:rPr>
      </w:pPr>
      <w:r w:rsidRPr="00AD204F">
        <w:rPr>
          <w:u w:val="single"/>
        </w:rPr>
        <w:t>Like all new capitalist industries to emerge in the post-Castro era, whatever ethanol industry arises will have to deal with the painful transition from socialism to capitalism. The Cuban sugarcane ethanol industry will face similar challenges to other private sector industries that arise in the post-Fidel era.</w:t>
      </w:r>
      <w:r w:rsidRPr="00AD204F">
        <w:rPr>
          <w:sz w:val="16"/>
        </w:rPr>
        <w:t xml:space="preserve"> </w:t>
      </w:r>
      <w:r w:rsidRPr="00AD204F">
        <w:rPr>
          <w:u w:val="single"/>
        </w:rPr>
        <w:t>One of these challenges will be simply a lack of people with skills necessary for any industry</w:t>
      </w:r>
      <w:r w:rsidRPr="00AD204F">
        <w:rPr>
          <w:sz w:val="16"/>
        </w:rPr>
        <w:t xml:space="preserve">. According to Edward Gonzalez and Kevin McCarthy of the RAND Corporation, “[A]s a result of 40-plus years of communism, the labor force lacks the kinds of trained managers, accountants, auditors, bankers, insurers, etc., that a robust market economy requires.” 53 While these challenges will not be unique to Cuba’s ethanol industry, </w:t>
      </w:r>
      <w:r w:rsidRPr="00AD204F">
        <w:rPr>
          <w:u w:val="single"/>
        </w:rPr>
        <w:t>they will put the country at a competitive disadvantage vis-à-vis existing ethanol exporters</w:t>
      </w:r>
      <w:r w:rsidRPr="00AD204F">
        <w:rPr>
          <w:sz w:val="16"/>
        </w:rPr>
        <w:t xml:space="preserve"> such as Brazil. This will be especially true if there is </w:t>
      </w:r>
      <w:r w:rsidRPr="00AD204F">
        <w:rPr>
          <w:u w:val="single"/>
        </w:rPr>
        <w:t>a significant lag time between the expiration of the ethanol tariff barriers at the end of 2011 and the eventual removal of the United 50 States trade embargo against Cuba. Additionally, because Cuba’s ethanol industry is currently almost nonexistent, it will need a great deal of foreign expertise and investment to get started. However, such investments are unlikely to be made unless Cuba makes fundamental changes in its business climate.</w:t>
      </w:r>
      <w:r w:rsidRPr="00AD204F">
        <w:rPr>
          <w:sz w:val="16"/>
        </w:rPr>
        <w:t xml:space="preserve"> In the words of Gonzalez and McCarthy, “[C]apital investment, which </w:t>
      </w:r>
      <w:r w:rsidRPr="00AD204F">
        <w:rPr>
          <w:u w:val="single"/>
        </w:rPr>
        <w:t>Cuba’s economy desperately needs and which is most likely to be supplied by foreign investors, will be difficult to attract without enforceable contracts, access to neutral adjudication of disputes, and a degree of predictability that has heretofore been lacking.” 54 Any post Castro government will likely begin to make such changes to increase the appeal of the island nation to foreign investment. However, implementing these changes will take time and trial and error, which will slow the creation of a sugarcane-based ethanol industry.</w:t>
      </w:r>
    </w:p>
    <w:p w:rsidR="00024949" w:rsidRPr="00AD204F" w:rsidRDefault="00024949" w:rsidP="00024949"/>
    <w:p w:rsidR="00024949" w:rsidRPr="00472C4E" w:rsidRDefault="00024949" w:rsidP="00024949"/>
    <w:p w:rsidR="00024949" w:rsidRPr="00216EF2" w:rsidRDefault="00024949" w:rsidP="00024949"/>
    <w:p w:rsidR="00024949" w:rsidRDefault="00024949" w:rsidP="00024949">
      <w:pPr>
        <w:pStyle w:val="Heading2"/>
      </w:pPr>
      <w:r>
        <w:t>Other advantage answers</w:t>
      </w:r>
    </w:p>
    <w:p w:rsidR="00024949" w:rsidRDefault="00024949" w:rsidP="00024949"/>
    <w:p w:rsidR="00024949" w:rsidRDefault="00024949" w:rsidP="00024949"/>
    <w:p w:rsidR="00024949" w:rsidRDefault="00024949" w:rsidP="00024949"/>
    <w:p w:rsidR="00024949" w:rsidRPr="00AA35A8" w:rsidRDefault="00024949" w:rsidP="00024949">
      <w:pPr>
        <w:pStyle w:val="Heading3"/>
      </w:pPr>
      <w:r>
        <w:t>AT: Relations advantage</w:t>
      </w:r>
    </w:p>
    <w:p w:rsidR="00024949" w:rsidRPr="00AA35A8" w:rsidRDefault="00024949" w:rsidP="00024949"/>
    <w:p w:rsidR="00024949" w:rsidRPr="00AA35A8" w:rsidRDefault="00024949" w:rsidP="00024949">
      <w:pPr>
        <w:pStyle w:val="Heading4"/>
      </w:pPr>
      <w:r>
        <w:t>Guantanamo is a gigantic alt cause to the aff</w:t>
      </w:r>
    </w:p>
    <w:p w:rsidR="00024949" w:rsidRDefault="00024949" w:rsidP="00024949">
      <w:r w:rsidRPr="00AA35A8">
        <w:rPr>
          <w:b/>
        </w:rPr>
        <w:t xml:space="preserve">Perez-Stable, 9– </w:t>
      </w:r>
      <w:r w:rsidRPr="00AA35A8">
        <w:t>professor of sociology at Florida International University (Marifeli, “The Obama Administration and the Americas: Agenda for Change”, p. 122)//NG</w:t>
      </w:r>
    </w:p>
    <w:p w:rsidR="00024949" w:rsidRPr="00AA35A8" w:rsidRDefault="00024949" w:rsidP="00024949"/>
    <w:p w:rsidR="00024949" w:rsidRDefault="00024949" w:rsidP="00024949">
      <w:r w:rsidRPr="00AA35A8">
        <w:t xml:space="preserve">Certainly the return of Guantánamo Bay would be a surprising move: debate on the status of the naval base is rarely heard in the United States, and although the detention camp has been a cause of international concern and has generated powerful demands to close this facility, </w:t>
      </w:r>
      <w:r w:rsidRPr="00AA35A8">
        <w:rPr>
          <w:rStyle w:val="TitleChar"/>
        </w:rPr>
        <w:t>there is no global pressure on the United States to return the territory to Cuba. Neither has a forceful legal case been presented in any international forum demanding U.S. withdrawal</w:t>
      </w:r>
      <w:r w:rsidRPr="00AA35A8">
        <w:t xml:space="preserve">. 1 Politically, however, </w:t>
      </w:r>
      <w:r w:rsidRPr="00AA35A8">
        <w:rPr>
          <w:rStyle w:val="TitleChar"/>
        </w:rPr>
        <w:t>it is precisely the absence of external pressure that would make the return of Guantánamo Bay to Cuba such a powerful move for the U.S. administration</w:t>
      </w:r>
      <w:r w:rsidRPr="00AA35A8">
        <w:t xml:space="preserve">. The U.S. administration would, of course, have to consider military aspects. Since 2005 the U.S. Base Realignment and Closure Commission (BRAC) has scaled down or closed numerous overseas bases that have become costly and militarily obsolete. </w:t>
      </w:r>
      <w:r w:rsidRPr="00AA35A8">
        <w:rPr>
          <w:rStyle w:val="TitleChar"/>
        </w:rPr>
        <w:t>It is hard to see why Guantánamo Bay should be an exception: it is also costly and the base’s use as a refugee and detention camp over the past few years certainly suggests a relative lack of relevance in purely military terms</w:t>
      </w:r>
      <w:r w:rsidRPr="00AA35A8">
        <w:t xml:space="preserve">. While the U.S. military keeps using “Gitmo” as a logistics, storage, and refueling site as well as a naval training base, </w:t>
      </w:r>
      <w:r w:rsidRPr="00AA35A8">
        <w:rPr>
          <w:rStyle w:val="TitleChar"/>
        </w:rPr>
        <w:t>it should be possible to transfer these functions to other locations with little strategic loss</w:t>
      </w:r>
      <w:r w:rsidRPr="00AA35A8">
        <w:t>. Moreover, there is an underlying understanding in military circles that “</w:t>
      </w:r>
      <w:r w:rsidRPr="00AA35A8">
        <w:rPr>
          <w:rStyle w:val="TitleChar"/>
        </w:rPr>
        <w:t>Gitmo” is not a U.S. facility unlimited in time, and that some day— usually thought of as after Cuban democratization— it will be returned to Cuba</w:t>
      </w:r>
      <w:r w:rsidRPr="00AA35A8">
        <w:t xml:space="preserve">. </w:t>
      </w:r>
      <w:r w:rsidRPr="00AA35A8">
        <w:rPr>
          <w:rStyle w:val="TitleChar"/>
        </w:rPr>
        <w:t>Such a perception has effects already today, and will lead to rather low proclivity to undertake major long-term investments on the premises.</w:t>
      </w:r>
      <w:r w:rsidRPr="00AA35A8">
        <w:t xml:space="preserve"> However, the author of these lines is in no position to fully assess these aspects. Before putting the naval base issue on the international political agenda, the U.S. administration would be wise to set up a civilian-military commission to provide for a comprehensive assessment. With this important caveat in place, this proposal parts from the assumption that the presence of a U.S. naval base on Cuban soil in the twenty-first century is much less a military requirement than a political issue</w:t>
      </w:r>
      <w:r w:rsidRPr="00AA35A8">
        <w:rPr>
          <w:rStyle w:val="TitleChar"/>
        </w:rPr>
        <w:t>. Returning the Guantánamo Bay base would have enormous political impact on Cuba.</w:t>
      </w:r>
      <w:r w:rsidRPr="00AA35A8">
        <w:t xml:space="preserve"> For the five decades since the Cuban revolution in 1959, the leadership in Havana has portrayed the United States as antagonistic toward Cuban national sovereignty. In the past, U.S. policy has time and again contributed to the plausibility of this claim. For instance, the Helms-Burton Act of 1996 (the Cuban Liberty and Democratic Solidarity [Libertad] Act), particularly its section II, contains echoes of the Platt Amendment that are unpalatable even to some Cubans and Cuban Americans most resolutely opposed to Castro, on and off the island. 2 In this way, </w:t>
      </w:r>
      <w:r w:rsidRPr="00AA35A8">
        <w:rPr>
          <w:rStyle w:val="TitleChar"/>
        </w:rPr>
        <w:t>U.S. policy has been most helpful for regime stability in Cuba, because defending the nation’s independence remains one of the key elements of the regime’s legitimacy</w:t>
      </w:r>
      <w:r w:rsidRPr="00AA35A8">
        <w:t xml:space="preserve">. </w:t>
      </w:r>
      <w:r w:rsidRPr="00AA35A8">
        <w:rPr>
          <w:rStyle w:val="TitleChar"/>
        </w:rPr>
        <w:t xml:space="preserve">There would be no more effective way to challenge Cuban state propaganda regarding the annexationist ambitions of U.S. imperialists than if Washington were voluntarily to announce its intention to restore Cuban national sovereignty over Guantánamo Bay’s approximately forty-five square miles. </w:t>
      </w:r>
      <w:r w:rsidRPr="00AA35A8">
        <w:t xml:space="preserve">There is a strong argument in some American circles against policy changes of any sort, namely, that current policies are working well. Within the most intransigent sector of the Cuban American community there are some who can be expected to argue that, after years of U.S. pressure, the Cuban regime is finally on the brink of collapse. Changing course now, goes this argument, would constitute a betrayal of all that has been done to bring about Castro’s demise. But </w:t>
      </w:r>
      <w:r w:rsidRPr="00AA35A8">
        <w:rPr>
          <w:rStyle w:val="TitleChar"/>
        </w:rPr>
        <w:t>the empirical evidence for this view of conditions in Cuba is weak</w:t>
      </w:r>
      <w:r w:rsidRPr="00AA35A8">
        <w:t>. Notwithstanding the formal end of Fidel Castro’s prolonged tenure in February 2008, and despite severe economic problems, recently aggravated by the destruction wrought by Hurricanes Ike, Gustav, and Paloma</w:t>
      </w:r>
      <w:r w:rsidRPr="00AA35A8">
        <w:rPr>
          <w:rStyle w:val="TitleChar"/>
        </w:rPr>
        <w:t xml:space="preserve">, there is little indication that regime collapse is likely to occur anytime soon. </w:t>
      </w:r>
      <w:r w:rsidRPr="00AA35A8">
        <w:t xml:space="preserve">Moreover, </w:t>
      </w:r>
      <w:r w:rsidRPr="00AA35A8">
        <w:rPr>
          <w:rStyle w:val="TitleChar"/>
        </w:rPr>
        <w:t>an uncontrolled and potentially violent regime change on the island— while unlikely at present— could put at risk U.S. interests in the Caribbean region and trigger a major migration crisis.</w:t>
      </w:r>
      <w:r w:rsidRPr="00AA35A8">
        <w:t xml:space="preserve"> The U.S. presidential elections showed that the Cuban American community is far less homogeneous than often assumed. Instead, a differentiated debate about constructive policies, such as fostering people-to-people contacts as advocated by Barack Obama, has taken hold. </w:t>
      </w:r>
      <w:r w:rsidRPr="00AA35A8">
        <w:rPr>
          <w:rStyle w:val="TitleChar"/>
        </w:rPr>
        <w:t>The proposal to return Guantánamo Bay to Cuba would move that debate one step further</w:t>
      </w:r>
      <w:r w:rsidRPr="00AA35A8">
        <w:t xml:space="preserve">. It is fair to assume (though survey data are lacking) that there is broad agreement among Cubans and Cuban Americans of whatever political orientation that Cuban sovereignty should extend over the whole territory of the island. Objections to the devolution of Guantánamo Bay would most likely turn on timing and process rather than on the validity of the proposal itself, and some would argue that it should not be done as long as a Communist Party– run government remains in power. But </w:t>
      </w:r>
      <w:r w:rsidRPr="00AA35A8">
        <w:rPr>
          <w:rStyle w:val="TitleChar"/>
        </w:rPr>
        <w:t xml:space="preserve">there is little to suggest that the devolution of Guantánamo Bay would increase the scope for the present regime in Havana to extend or consolidate its hold on power. </w:t>
      </w:r>
      <w:r w:rsidRPr="00AA35A8">
        <w:t xml:space="preserve">Indeed, the opposite could be true. </w:t>
      </w:r>
      <w:r w:rsidRPr="00AA35A8">
        <w:rPr>
          <w:rStyle w:val="TitleChar"/>
        </w:rPr>
        <w:t>The return of the base, rather than “rewarding” the Castro government, would actually challenge its nationalist legitimacy and free Washington from a historical legacy that has become burdensome, obsolete, and politically counterproductive</w:t>
      </w:r>
      <w:r w:rsidRPr="00AA35A8">
        <w:t xml:space="preserve">. Consider, too, that no military base can be closed overnight. Returning Guantánamo Bay cannot be achieved by a stroke of a pen, as it would entail the normal process of revision by the U.S. Base Realignment and Closure Commission. In addition, the 1934 treaty states that the lease can be terminated by mutual agreement only, making moot the possibility of unilateral U.S. action. What the new U.S. administration can do immediately is state its intent to restore sovereignty to Cuba when a mutually acceptable agreement is reached and invite the Cuban government to negotiate the terms of that restoration. </w:t>
      </w:r>
      <w:r w:rsidRPr="00AA35A8">
        <w:rPr>
          <w:rStyle w:val="TitleChar"/>
        </w:rPr>
        <w:t xml:space="preserve">The political impact would be immediate, even though actual devolution inevitably would be a gradual and probably prolonged process. </w:t>
      </w:r>
      <w:r w:rsidRPr="00AA35A8">
        <w:t>Although the process likely would not take as long as the return of the Canal Zone to Panama (it was negotiated in 1977 and completed only in 2000), it is by no means certain that the leaders who initiate the process will still be in power to oversee its completion— and this applies to Havana as much as to Washington.</w:t>
      </w:r>
    </w:p>
    <w:p w:rsidR="00024949" w:rsidRDefault="00024949" w:rsidP="00024949"/>
    <w:p w:rsidR="00024949" w:rsidRDefault="00024949" w:rsidP="00024949">
      <w:pPr>
        <w:pStyle w:val="Heading3"/>
      </w:pPr>
      <w:r>
        <w:t>AT: Russia / China influence</w:t>
      </w:r>
    </w:p>
    <w:p w:rsidR="00024949" w:rsidRDefault="00024949" w:rsidP="00024949"/>
    <w:p w:rsidR="00024949" w:rsidRPr="009C1FB8" w:rsidRDefault="00024949" w:rsidP="00024949">
      <w:pPr>
        <w:pStyle w:val="Heading4"/>
      </w:pPr>
      <w:r>
        <w:t>Chinese and Russian soft power fails--excessive use of government interactions seen as brash and ineffective AND US influence does not trade-off</w:t>
      </w:r>
    </w:p>
    <w:p w:rsidR="00024949" w:rsidRDefault="00024949" w:rsidP="00024949">
      <w:r w:rsidRPr="009C1FB8">
        <w:rPr>
          <w:b/>
        </w:rPr>
        <w:t>Nye 13</w:t>
      </w:r>
      <w:r>
        <w:rPr>
          <w:b/>
        </w:rPr>
        <w:t xml:space="preserve">, </w:t>
      </w:r>
      <w:r w:rsidRPr="009C1FB8">
        <w:t>Political scientist and former dean of the John F. Kennedy School of Government at Harvard University. He currently holds the position of University Distinguished Service Professor at Harvard University. He and Robert Keohane founded the international relations theory known as neoliberalism. He also developed the concept of soft or "smart" power. He is a fellows of the American Academy of Arts &amp; Sciences and The British Academy and a member of the American Academy of Diplomacy</w:t>
      </w:r>
      <w:r>
        <w:t>(Joseph, "What China and Russia Don't Get About Soft Power," 4/29/13, Foreign Policy, http://www.foreignpolicy.com/articles/2013/04/29/ what_china_and_russia_don_t_get_about_soft_power?page=0,1)//AD</w:t>
      </w:r>
    </w:p>
    <w:p w:rsidR="00024949" w:rsidRDefault="00024949" w:rsidP="00024949"/>
    <w:p w:rsidR="00024949" w:rsidRPr="008F70E1" w:rsidRDefault="00024949" w:rsidP="00024949">
      <w:pPr>
        <w:rPr>
          <w:rStyle w:val="TitleChar"/>
        </w:rPr>
      </w:pPr>
      <w:r w:rsidRPr="00942E2F">
        <w:rPr>
          <w:sz w:val="12"/>
        </w:rPr>
        <w:t xml:space="preserve"> </w:t>
      </w:r>
      <w:r w:rsidRPr="005A46B1">
        <w:rPr>
          <w:sz w:val="14"/>
          <w:szCs w:val="14"/>
        </w:rPr>
        <w:t>When Foreign Policy first published my essay "Soft Power" in 1990, who would have expected that someday the term would be used by the likes of</w:t>
      </w:r>
      <w:r w:rsidRPr="005A46B1">
        <w:t xml:space="preserve"> </w:t>
      </w:r>
      <w:r w:rsidRPr="005A46B1">
        <w:rPr>
          <w:rStyle w:val="TitleChar"/>
        </w:rPr>
        <w:t>Hu Jintao</w:t>
      </w:r>
      <w:r w:rsidRPr="005A46B1">
        <w:t xml:space="preserve"> </w:t>
      </w:r>
      <w:r w:rsidRPr="005A46B1">
        <w:rPr>
          <w:sz w:val="14"/>
          <w:szCs w:val="14"/>
        </w:rPr>
        <w:t>or Vladimir Putin? Yet Hu</w:t>
      </w:r>
      <w:r w:rsidRPr="005A46B1">
        <w:t xml:space="preserve"> </w:t>
      </w:r>
      <w:r w:rsidRPr="005A46B1">
        <w:rPr>
          <w:rStyle w:val="TitleChar"/>
        </w:rPr>
        <w:t xml:space="preserve">told the Chinese Communist Party in 2007 that China needed to increase its soft power, and Putin recently urged Russian diplomats to apply soft power more extensively. </w:t>
      </w:r>
      <w:r w:rsidRPr="005A46B1">
        <w:rPr>
          <w:rStyle w:val="Emphasis"/>
        </w:rPr>
        <w:t>Neither leader, however, seems to have understood how to accomplish his goals.</w:t>
      </w:r>
      <w:r w:rsidRPr="005A46B1">
        <w:rPr>
          <w:rStyle w:val="TitleChar"/>
        </w:rPr>
        <w:t xml:space="preserve"> </w:t>
      </w:r>
      <w:r w:rsidRPr="00942E2F">
        <w:rPr>
          <w:rStyle w:val="TitleChar"/>
          <w:sz w:val="12"/>
        </w:rPr>
        <w:t xml:space="preserve"> </w:t>
      </w:r>
      <w:r w:rsidRPr="00942E2F">
        <w:rPr>
          <w:sz w:val="12"/>
        </w:rPr>
        <w:t xml:space="preserve"> </w:t>
      </w:r>
      <w:r w:rsidRPr="00942E2F">
        <w:rPr>
          <w:sz w:val="12"/>
          <w:szCs w:val="14"/>
        </w:rPr>
        <w:t xml:space="preserve"> </w:t>
      </w:r>
      <w:r w:rsidRPr="005A46B1">
        <w:rPr>
          <w:sz w:val="14"/>
          <w:szCs w:val="14"/>
        </w:rPr>
        <w:t>Power is the ability to affect others to get the outcomes one wants, and that can be accomplished in three main ways -- by coercion, payment, or attraction. If you can add the soft power of attraction to your toolkit, you can economize on carrots and sticks</w:t>
      </w:r>
      <w:r>
        <w:t xml:space="preserve">. </w:t>
      </w:r>
      <w:r w:rsidRPr="005A46B1">
        <w:rPr>
          <w:rStyle w:val="TitleChar"/>
        </w:rPr>
        <w:t>For a rising power like China whose growing economic and military might frightens its neighbors into counter-balancing coalitions, a smart strategy includes soft power to make China look less frightening and the balancing coalitions less effective. For a declining power like Russia</w:t>
      </w:r>
      <w:r>
        <w:t xml:space="preserve"> </w:t>
      </w:r>
      <w:r w:rsidRPr="005A46B1">
        <w:rPr>
          <w:sz w:val="14"/>
          <w:szCs w:val="14"/>
        </w:rPr>
        <w:t>(or Britain before it),</w:t>
      </w:r>
      <w:r>
        <w:t xml:space="preserve"> </w:t>
      </w:r>
      <w:r w:rsidRPr="005A46B1">
        <w:rPr>
          <w:rStyle w:val="TitleChar"/>
        </w:rPr>
        <w:t xml:space="preserve">a residual soft power helps to cushion the fall. </w:t>
      </w:r>
      <w:r w:rsidRPr="00942E2F">
        <w:rPr>
          <w:rStyle w:val="TitleChar"/>
          <w:sz w:val="12"/>
        </w:rPr>
        <w:t xml:space="preserve"> </w:t>
      </w:r>
      <w:r w:rsidRPr="00942E2F">
        <w:rPr>
          <w:sz w:val="12"/>
        </w:rPr>
        <w:t xml:space="preserve"> </w:t>
      </w:r>
      <w:r w:rsidRPr="005A46B1">
        <w:rPr>
          <w:sz w:val="14"/>
          <w:szCs w:val="14"/>
        </w:rPr>
        <w:t xml:space="preserve">The </w:t>
      </w:r>
      <w:r w:rsidRPr="005A46B1">
        <w:rPr>
          <w:rStyle w:val="TitleChar"/>
        </w:rPr>
        <w:t>soft power</w:t>
      </w:r>
      <w:r>
        <w:t xml:space="preserve"> </w:t>
      </w:r>
      <w:r w:rsidRPr="005A46B1">
        <w:rPr>
          <w:sz w:val="14"/>
          <w:szCs w:val="14"/>
        </w:rPr>
        <w:t>of a country</w:t>
      </w:r>
      <w:r>
        <w:t xml:space="preserve"> </w:t>
      </w:r>
      <w:r w:rsidRPr="005A46B1">
        <w:rPr>
          <w:rStyle w:val="TitleChar"/>
        </w:rPr>
        <w:t>rests</w:t>
      </w:r>
      <w:r>
        <w:t xml:space="preserve"> </w:t>
      </w:r>
      <w:r w:rsidRPr="005A46B1">
        <w:rPr>
          <w:sz w:val="14"/>
          <w:szCs w:val="14"/>
        </w:rPr>
        <w:t>primarily</w:t>
      </w:r>
      <w:r>
        <w:t xml:space="preserve"> </w:t>
      </w:r>
      <w:r w:rsidRPr="005A46B1">
        <w:rPr>
          <w:rStyle w:val="TitleChar"/>
        </w:rPr>
        <w:t>on</w:t>
      </w:r>
      <w:r>
        <w:t xml:space="preserve"> </w:t>
      </w:r>
      <w:r w:rsidRPr="005A46B1">
        <w:rPr>
          <w:sz w:val="14"/>
          <w:szCs w:val="14"/>
        </w:rPr>
        <w:t>three resources: its</w:t>
      </w:r>
      <w:r>
        <w:t xml:space="preserve"> </w:t>
      </w:r>
      <w:r w:rsidRPr="005A46B1">
        <w:rPr>
          <w:rStyle w:val="TitleChar"/>
        </w:rPr>
        <w:t>culture</w:t>
      </w:r>
      <w:r>
        <w:t xml:space="preserve"> </w:t>
      </w:r>
      <w:r w:rsidRPr="005A46B1">
        <w:rPr>
          <w:sz w:val="14"/>
          <w:szCs w:val="14"/>
        </w:rPr>
        <w:t>(in places where it is attractive to others), its</w:t>
      </w:r>
      <w:r>
        <w:t xml:space="preserve"> </w:t>
      </w:r>
      <w:r w:rsidRPr="005A46B1">
        <w:rPr>
          <w:rStyle w:val="TitleChar"/>
        </w:rPr>
        <w:t>political values</w:t>
      </w:r>
      <w:r>
        <w:t xml:space="preserve"> </w:t>
      </w:r>
      <w:r w:rsidRPr="005A46B1">
        <w:rPr>
          <w:sz w:val="14"/>
          <w:szCs w:val="14"/>
        </w:rPr>
        <w:t>(when it lives up to them at home and abroad),</w:t>
      </w:r>
      <w:r>
        <w:t xml:space="preserve"> </w:t>
      </w:r>
      <w:r w:rsidRPr="005A46B1">
        <w:rPr>
          <w:rStyle w:val="TitleChar"/>
        </w:rPr>
        <w:t>and</w:t>
      </w:r>
      <w:r>
        <w:t xml:space="preserve"> </w:t>
      </w:r>
      <w:r w:rsidRPr="005A46B1">
        <w:rPr>
          <w:sz w:val="14"/>
          <w:szCs w:val="14"/>
        </w:rPr>
        <w:t>its</w:t>
      </w:r>
      <w:r>
        <w:t xml:space="preserve"> </w:t>
      </w:r>
      <w:r w:rsidRPr="005A46B1">
        <w:rPr>
          <w:rStyle w:val="TitleChar"/>
        </w:rPr>
        <w:t>foreign policies</w:t>
      </w:r>
      <w:r>
        <w:t xml:space="preserve"> </w:t>
      </w:r>
      <w:r w:rsidRPr="005A46B1">
        <w:rPr>
          <w:sz w:val="14"/>
          <w:szCs w:val="14"/>
        </w:rPr>
        <w:t xml:space="preserve">(when they are seen as legitimate and having moral authority). But </w:t>
      </w:r>
      <w:r w:rsidRPr="005A46B1">
        <w:rPr>
          <w:rStyle w:val="Emphasis"/>
        </w:rPr>
        <w:t>combining these resources is not always easy.</w:t>
      </w:r>
      <w:r>
        <w:t xml:space="preserve"> </w:t>
      </w:r>
      <w:r w:rsidRPr="00942E2F">
        <w:rPr>
          <w:sz w:val="12"/>
        </w:rPr>
        <w:t xml:space="preserve">  </w:t>
      </w:r>
      <w:r w:rsidRPr="008F70E1">
        <w:rPr>
          <w:sz w:val="14"/>
          <w:szCs w:val="14"/>
        </w:rPr>
        <w:t>Establishing, say, a Confucius Institute in Manila to teach Chinese culture might help produce soft power, but it is less likely to do so in a context where China has just bullied the Philippines over possession of Scarborough Reef. Similarly, Putin has told his diplomats that "the priority has been shifting to the literate use of soft power, strengthening positions of the Russian language," but as Russian scholar Sergei Karaganov noted in the aftermath of the dispute with Georgia,</w:t>
      </w:r>
      <w:r>
        <w:t xml:space="preserve"> </w:t>
      </w:r>
      <w:r w:rsidRPr="008F70E1">
        <w:rPr>
          <w:rStyle w:val="TitleChar"/>
        </w:rPr>
        <w:t>Russia has</w:t>
      </w:r>
      <w:r>
        <w:t xml:space="preserve"> </w:t>
      </w:r>
      <w:r w:rsidRPr="008F70E1">
        <w:rPr>
          <w:sz w:val="14"/>
          <w:szCs w:val="14"/>
        </w:rPr>
        <w:t>to use "hard power, including military force, because it lives in a much more dangerous world ... and because it has</w:t>
      </w:r>
      <w:r>
        <w:t xml:space="preserve"> </w:t>
      </w:r>
      <w:r w:rsidRPr="008F70E1">
        <w:rPr>
          <w:rStyle w:val="TitleChar"/>
        </w:rPr>
        <w:t xml:space="preserve">little soft power -- that is, social, cultural, political and economic attractiveness." </w:t>
      </w:r>
      <w:r w:rsidRPr="00942E2F">
        <w:rPr>
          <w:rStyle w:val="TitleChar"/>
          <w:sz w:val="12"/>
        </w:rPr>
        <w:t xml:space="preserve"> </w:t>
      </w:r>
      <w:r w:rsidRPr="00942E2F">
        <w:rPr>
          <w:sz w:val="12"/>
          <w:szCs w:val="14"/>
        </w:rPr>
        <w:t xml:space="preserve"> </w:t>
      </w:r>
      <w:r w:rsidRPr="008F70E1">
        <w:rPr>
          <w:sz w:val="14"/>
          <w:szCs w:val="14"/>
        </w:rPr>
        <w:t>Much of America's soft</w:t>
      </w:r>
      <w:r>
        <w:t xml:space="preserve"> </w:t>
      </w:r>
      <w:r w:rsidRPr="008F70E1">
        <w:rPr>
          <w:rStyle w:val="TitleChar"/>
        </w:rPr>
        <w:t>power is produced by civil society -- everything from universities and foundations to Hollywood and pop culture -- not from the government</w:t>
      </w:r>
      <w:r>
        <w:t xml:space="preserve">. </w:t>
      </w:r>
      <w:r w:rsidRPr="008F70E1">
        <w:rPr>
          <w:sz w:val="14"/>
          <w:szCs w:val="14"/>
        </w:rPr>
        <w:t>Sometimes the United States is able to preserve a degree of soft power because of its critical and uncensored civil society even when government actions -- like the invasion of Iraq -- are otherwise undermining it. But in a smart power strategy, hard and soft reinforce each other.</w:t>
      </w:r>
      <w:r>
        <w:t xml:space="preserve"> </w:t>
      </w:r>
      <w:r w:rsidRPr="00942E2F">
        <w:rPr>
          <w:sz w:val="12"/>
        </w:rPr>
        <w:t xml:space="preserve">  </w:t>
      </w:r>
      <w:r w:rsidRPr="008F70E1">
        <w:rPr>
          <w:sz w:val="14"/>
          <w:szCs w:val="14"/>
        </w:rPr>
        <w:t>In his new book, China Goes Global, George Washington University's David Shambaugh shows how China has spent billions of dollars on a charm offensive to increase its soft power. Chinese aid programs to Africa and Latin America are not limited by the institutional or human rights concerns that constrain Western aid. The Chinese style emphasizes high-profile gestures. But for all its efforts, China has earned a limited return on its investment. Polls show that opinions of China's influence are positive in much of Africa and Latin America, but predominantly negative in the United States, Europe, as well as India, Japan and South Korea.</w:t>
      </w:r>
      <w:r w:rsidRPr="00942E2F">
        <w:rPr>
          <w:sz w:val="12"/>
          <w:szCs w:val="14"/>
        </w:rPr>
        <w:t xml:space="preserve"> </w:t>
      </w:r>
      <w:r w:rsidRPr="00942E2F">
        <w:rPr>
          <w:sz w:val="12"/>
        </w:rPr>
        <w:t xml:space="preserve"> </w:t>
      </w:r>
      <w:r w:rsidRPr="008F70E1">
        <w:rPr>
          <w:rStyle w:val="TitleChar"/>
        </w:rPr>
        <w:t>Even China's soft-power triumphs</w:t>
      </w:r>
      <w:r>
        <w:t xml:space="preserve">, </w:t>
      </w:r>
      <w:r w:rsidRPr="008F70E1">
        <w:rPr>
          <w:sz w:val="14"/>
          <w:szCs w:val="14"/>
        </w:rPr>
        <w:t>such as the 2008 Beijing Olympics,</w:t>
      </w:r>
      <w:r>
        <w:t xml:space="preserve"> </w:t>
      </w:r>
      <w:r w:rsidRPr="008F70E1">
        <w:rPr>
          <w:rStyle w:val="TitleChar"/>
        </w:rPr>
        <w:t>have quickly turned stale</w:t>
      </w:r>
      <w:r>
        <w:t xml:space="preserve">. </w:t>
      </w:r>
      <w:r w:rsidRPr="008F70E1">
        <w:rPr>
          <w:sz w:val="14"/>
          <w:szCs w:val="14"/>
        </w:rPr>
        <w:t xml:space="preserve">Not long after the last international athletes had departed, </w:t>
      </w:r>
      <w:r w:rsidRPr="008F70E1">
        <w:rPr>
          <w:rStyle w:val="TitleChar"/>
        </w:rPr>
        <w:t>China's domestic crackdown on human rights activists undercut its soft power gains</w:t>
      </w:r>
      <w:r>
        <w:t xml:space="preserve">. </w:t>
      </w:r>
      <w:r w:rsidRPr="008F70E1">
        <w:rPr>
          <w:sz w:val="14"/>
          <w:szCs w:val="14"/>
        </w:rPr>
        <w:t xml:space="preserve">Again in 2009, </w:t>
      </w:r>
      <w:r w:rsidRPr="008F70E1">
        <w:rPr>
          <w:rStyle w:val="TitleChar"/>
        </w:rPr>
        <w:t>the Shanghai Expo was a great success, but it was followed by the jailing of Nobel Peace Laureate Liu Xiaobo and screens were dominated by scenes of an empty chair at the Oslo ceremonies</w:t>
      </w:r>
      <w:r>
        <w:t xml:space="preserve">. </w:t>
      </w:r>
      <w:r w:rsidRPr="008F70E1">
        <w:rPr>
          <w:rStyle w:val="TitleChar"/>
        </w:rPr>
        <w:t>Putin</w:t>
      </w:r>
      <w:r>
        <w:t xml:space="preserve"> </w:t>
      </w:r>
      <w:r w:rsidRPr="008F70E1">
        <w:rPr>
          <w:rStyle w:val="TitleChar"/>
        </w:rPr>
        <w:t>might likewise count on a soft power boost</w:t>
      </w:r>
      <w:r>
        <w:t xml:space="preserve"> </w:t>
      </w:r>
      <w:r w:rsidRPr="008F70E1">
        <w:rPr>
          <w:sz w:val="14"/>
          <w:szCs w:val="14"/>
        </w:rPr>
        <w:t xml:space="preserve">from the Sochi Olympics, </w:t>
      </w:r>
      <w:r w:rsidRPr="008F70E1">
        <w:rPr>
          <w:rStyle w:val="TitleChar"/>
        </w:rPr>
        <w:t xml:space="preserve">but if he continues to repress dissent, he, too, is likely to step on his own message. </w:t>
      </w:r>
      <w:r w:rsidRPr="00942E2F">
        <w:rPr>
          <w:rStyle w:val="TitleChar"/>
          <w:sz w:val="12"/>
        </w:rPr>
        <w:t xml:space="preserve"> </w:t>
      </w:r>
      <w:r w:rsidRPr="00942E2F">
        <w:rPr>
          <w:sz w:val="12"/>
        </w:rPr>
        <w:t xml:space="preserve"> </w:t>
      </w:r>
      <w:r w:rsidRPr="008F70E1">
        <w:rPr>
          <w:rStyle w:val="Emphasis"/>
        </w:rPr>
        <w:t>China and Russia make the mistake of thinking that government is the main instrument of soft power.</w:t>
      </w:r>
      <w:r>
        <w:t xml:space="preserve"> </w:t>
      </w:r>
      <w:r w:rsidRPr="008F70E1">
        <w:rPr>
          <w:sz w:val="14"/>
          <w:szCs w:val="14"/>
        </w:rPr>
        <w:t>In today's world, information is not scarce but attention is, and attention depends on credibility.</w:t>
      </w:r>
      <w:r>
        <w:t xml:space="preserve"> </w:t>
      </w:r>
      <w:r w:rsidRPr="008F70E1">
        <w:rPr>
          <w:rStyle w:val="TitleChar"/>
        </w:rPr>
        <w:t>Government propaganda is rarely credible</w:t>
      </w:r>
      <w:r>
        <w:t xml:space="preserve">. </w:t>
      </w:r>
      <w:r w:rsidRPr="008F70E1">
        <w:rPr>
          <w:sz w:val="14"/>
          <w:szCs w:val="14"/>
        </w:rPr>
        <w:t>The best propaganda is not propaganda. For all the efforts to turn Xinhua and China Central Television into competitors to CNN and the BBC,</w:t>
      </w:r>
      <w:r>
        <w:t xml:space="preserve"> </w:t>
      </w:r>
      <w:r w:rsidRPr="008F70E1">
        <w:rPr>
          <w:rStyle w:val="TitleChar"/>
        </w:rPr>
        <w:t>there is little international audience for brittle propaganda</w:t>
      </w:r>
      <w:r>
        <w:t xml:space="preserve">. </w:t>
      </w:r>
      <w:r w:rsidRPr="008F70E1">
        <w:rPr>
          <w:sz w:val="14"/>
          <w:szCs w:val="14"/>
        </w:rPr>
        <w:t>As the Economist noted about China, "the party has not bought into Mr. Nye's view that soft power springs largely from individuals, the private sector, and civil society. So the government has taken to promoting ancient cultural icons whom it thinks might have global appeal." But</w:t>
      </w:r>
      <w:r>
        <w:t xml:space="preserve"> </w:t>
      </w:r>
      <w:r w:rsidRPr="008F70E1">
        <w:rPr>
          <w:rStyle w:val="Emphasis"/>
        </w:rPr>
        <w:t>soft power doesn't work that way</w:t>
      </w:r>
      <w:r>
        <w:t xml:space="preserve">. </w:t>
      </w:r>
      <w:r w:rsidRPr="008F70E1">
        <w:rPr>
          <w:sz w:val="14"/>
          <w:szCs w:val="14"/>
        </w:rPr>
        <w:t>As Pang Zhongying of Renmin University put it, it highlights "</w:t>
      </w:r>
      <w:r w:rsidRPr="008F70E1">
        <w:rPr>
          <w:rStyle w:val="TitleChar"/>
        </w:rPr>
        <w:t>a poverty of thought" among Chinese leaders.</w:t>
      </w:r>
      <w:r>
        <w:t xml:space="preserve"> </w:t>
      </w:r>
      <w:r w:rsidRPr="00942E2F">
        <w:rPr>
          <w:sz w:val="12"/>
        </w:rPr>
        <w:t xml:space="preserve">  </w:t>
      </w:r>
      <w:r w:rsidRPr="008F70E1">
        <w:rPr>
          <w:rStyle w:val="TitleChar"/>
        </w:rPr>
        <w:t xml:space="preserve">The development of soft power need not be a zero-sum game. All countries can gain from finding each other attractive. But for China and Russia to succeed, they will need to match words and deeds in their policies, be self-critical, and unleash the full talents of their civil societies. </w:t>
      </w:r>
      <w:r w:rsidRPr="008F70E1">
        <w:rPr>
          <w:rStyle w:val="Emphasis"/>
        </w:rPr>
        <w:t>Unfortunately, that is not about to happen soon.</w:t>
      </w:r>
      <w:r w:rsidRPr="008F70E1">
        <w:rPr>
          <w:rStyle w:val="TitleChar"/>
        </w:rPr>
        <w:t xml:space="preserve"> </w:t>
      </w:r>
    </w:p>
    <w:p w:rsidR="00024949" w:rsidRDefault="00024949" w:rsidP="00024949"/>
    <w:p w:rsidR="00024949" w:rsidRPr="00823B34" w:rsidRDefault="00024949" w:rsidP="00024949"/>
    <w:p w:rsidR="00024949" w:rsidRPr="00AA35A8" w:rsidRDefault="00024949" w:rsidP="00024949"/>
    <w:p w:rsidR="00024949" w:rsidRDefault="00024949" w:rsidP="00024949"/>
    <w:p w:rsidR="00024949" w:rsidRDefault="00024949" w:rsidP="00024949">
      <w:pPr>
        <w:pStyle w:val="Heading3"/>
      </w:pPr>
      <w:r>
        <w:t>AT: Helms Burton / extraterritoriality</w:t>
      </w:r>
    </w:p>
    <w:p w:rsidR="00024949" w:rsidRDefault="00024949" w:rsidP="00024949"/>
    <w:p w:rsidR="00024949" w:rsidRDefault="00024949" w:rsidP="00024949">
      <w:pPr>
        <w:pStyle w:val="Heading4"/>
      </w:pPr>
      <w:r>
        <w:t>Helms Burton has never been applied extra-territorially</w:t>
      </w:r>
    </w:p>
    <w:p w:rsidR="00024949" w:rsidRDefault="00024949" w:rsidP="00024949">
      <w:r>
        <w:rPr>
          <w:b/>
        </w:rPr>
        <w:t xml:space="preserve">Iglesias, 12 </w:t>
      </w:r>
      <w:r>
        <w:t xml:space="preserve">– Commander, US Navy. Paper submitted for the Master of Strategic Studies Degree at the the US Army War College (Carlos, “United States Security Policy Implications of a Post-Fidel Cuba” </w:t>
      </w:r>
      <w:hyperlink r:id="rId39" w:history="1">
        <w:r w:rsidRPr="00F9493C">
          <w:rPr>
            <w:rStyle w:val="Hyperlink"/>
          </w:rPr>
          <w:t>http://www.dtic.mil/cgi-bin/GetTRDoc?AD=ADA560408</w:t>
        </w:r>
      </w:hyperlink>
    </w:p>
    <w:p w:rsidR="00024949" w:rsidRDefault="00024949" w:rsidP="00024949"/>
    <w:p w:rsidR="00024949" w:rsidRDefault="00024949" w:rsidP="00024949">
      <w:r w:rsidRPr="009A5A7A">
        <w:rPr>
          <w:rStyle w:val="TitleChar"/>
        </w:rPr>
        <w:t>The aggressive international reach that Title III of Helms-Burton enacted</w:t>
      </w:r>
      <w:r>
        <w:t xml:space="preserve"> in the pursuit of recourse against Cuba was controversial and </w:t>
      </w:r>
      <w:r w:rsidRPr="009A5A7A">
        <w:rPr>
          <w:rStyle w:val="TitleChar"/>
        </w:rPr>
        <w:t>received considerable international pushback</w:t>
      </w:r>
      <w:r>
        <w:t xml:space="preserve">.18 The Act extended U.S. policy towards compensation and appropriation of Cuban assets into the sovereignty of other countries. This extraterritorial aspect was objected to by many of our allies, the European Union (EU) and the United Nations.19 In direct response, the United Kingdom, Canada, Mexico and the EU all passed specific laws to counter Helms-Burton’s perceived sovereignty 7 intrusions. </w:t>
      </w:r>
      <w:r w:rsidRPr="000F594D">
        <w:rPr>
          <w:rStyle w:val="TitleChar"/>
        </w:rPr>
        <w:t>However, thanks to suspension provisions in the law, every U.S. President since the law was enacted has been able to neutralized the most contentious portion (i.e. Title III) by routinely</w:t>
      </w:r>
      <w:r>
        <w:t xml:space="preserve"> (biannually) </w:t>
      </w:r>
      <w:r w:rsidRPr="000F594D">
        <w:rPr>
          <w:rStyle w:val="TitleChar"/>
        </w:rPr>
        <w:t>suspending the offending extraterritorial provisions</w:t>
      </w:r>
      <w:r>
        <w:t>.20</w:t>
      </w:r>
    </w:p>
    <w:p w:rsidR="00024949" w:rsidRDefault="00024949" w:rsidP="00024949"/>
    <w:p w:rsidR="00024949" w:rsidRDefault="00024949" w:rsidP="00024949">
      <w:pPr>
        <w:pStyle w:val="Heading4"/>
      </w:pPr>
      <w:r>
        <w:t>The extraterritorial part of Helms Burton isn’t enforced</w:t>
      </w:r>
    </w:p>
    <w:p w:rsidR="00024949" w:rsidRDefault="00024949" w:rsidP="00024949">
      <w:r>
        <w:rPr>
          <w:b/>
        </w:rPr>
        <w:t xml:space="preserve">Koenig, 10 </w:t>
      </w:r>
      <w:r>
        <w:t xml:space="preserve">– US Army Colonel, paper submitted for a Masters in Strategic Studies at the US Army War College (Lance, “Time for a New Cuba Policy” </w:t>
      </w:r>
      <w:hyperlink r:id="rId40" w:history="1">
        <w:r w:rsidRPr="007D5F90">
          <w:rPr>
            <w:rStyle w:val="Hyperlink"/>
          </w:rPr>
          <w:t>http://www.dtic.mil/cgi-bin/GetTRDoc?AD=ADA518130</w:t>
        </w:r>
      </w:hyperlink>
      <w:r>
        <w:t>)</w:t>
      </w:r>
    </w:p>
    <w:p w:rsidR="00024949" w:rsidRDefault="00024949" w:rsidP="00024949"/>
    <w:p w:rsidR="00024949" w:rsidRPr="00544C8A" w:rsidRDefault="00024949" w:rsidP="00024949">
      <w:r>
        <w:t xml:space="preserve">On 15 January 2010, President </w:t>
      </w:r>
      <w:r w:rsidRPr="00CB2C19">
        <w:rPr>
          <w:rStyle w:val="TitleChar"/>
        </w:rPr>
        <w:t xml:space="preserve">Obama suspended </w:t>
      </w:r>
      <w:r>
        <w:t xml:space="preserve">for six months beyond 1 February 2010, </w:t>
      </w:r>
      <w:r w:rsidRPr="00CB2C19">
        <w:rPr>
          <w:rStyle w:val="TitleChar"/>
        </w:rPr>
        <w:t>Title III of the</w:t>
      </w:r>
      <w:r>
        <w:t xml:space="preserve"> Cuban Liberty and Democratic Solidarity (</w:t>
      </w:r>
      <w:r w:rsidRPr="00CB2C19">
        <w:rPr>
          <w:rStyle w:val="TitleChar"/>
        </w:rPr>
        <w:t>LIBERTAD) Act</w:t>
      </w:r>
      <w:r>
        <w:t xml:space="preserve"> of 1996.18 </w:t>
      </w:r>
      <w:r w:rsidRPr="00CB2C19">
        <w:rPr>
          <w:rStyle w:val="TitleChar"/>
        </w:rPr>
        <w:t>Every President since this act was signed into law has suspended Title III, which contains the harshest measures to both Cuba and to the nations of the world that are conducting business with Cuba. It doesn’t look like the U</w:t>
      </w:r>
      <w:r>
        <w:t xml:space="preserve">nited </w:t>
      </w:r>
      <w:r w:rsidRPr="00CB2C19">
        <w:rPr>
          <w:rStyle w:val="TitleChar"/>
        </w:rPr>
        <w:t>S</w:t>
      </w:r>
      <w:r>
        <w:t xml:space="preserve">tates </w:t>
      </w:r>
      <w:r w:rsidRPr="00CB2C19">
        <w:rPr>
          <w:rStyle w:val="TitleChar"/>
        </w:rPr>
        <w:t>has the will to stand up to further world criticism and risk being taken to the W</w:t>
      </w:r>
      <w:r>
        <w:t xml:space="preserve">orld </w:t>
      </w:r>
      <w:r w:rsidRPr="00CB2C19">
        <w:rPr>
          <w:rStyle w:val="TitleChar"/>
        </w:rPr>
        <w:t>T</w:t>
      </w:r>
      <w:r>
        <w:t xml:space="preserve">rade </w:t>
      </w:r>
      <w:r w:rsidRPr="00CB2C19">
        <w:rPr>
          <w:rStyle w:val="TitleChar"/>
        </w:rPr>
        <w:t>O</w:t>
      </w:r>
      <w:r>
        <w:t xml:space="preserve">rganization </w:t>
      </w:r>
      <w:r w:rsidRPr="00CB2C19">
        <w:rPr>
          <w:rStyle w:val="TitleChar"/>
        </w:rPr>
        <w:t>for unfair trade practices</w:t>
      </w:r>
      <w:r>
        <w:t>, actions that would likely follow the enforcement of Title III of the Libertad Act. 19</w:t>
      </w:r>
    </w:p>
    <w:p w:rsidR="00024949" w:rsidRPr="006D2D25" w:rsidRDefault="00024949" w:rsidP="00024949"/>
    <w:p w:rsidR="00024949" w:rsidRDefault="00024949" w:rsidP="00024949"/>
    <w:p w:rsidR="00024949" w:rsidRDefault="00024949" w:rsidP="00024949">
      <w:pPr>
        <w:pStyle w:val="Heading3"/>
      </w:pPr>
      <w:r>
        <w:t>AT: Oil coop / energy security</w:t>
      </w:r>
    </w:p>
    <w:p w:rsidR="00024949" w:rsidRDefault="00024949" w:rsidP="00024949"/>
    <w:p w:rsidR="00024949" w:rsidRDefault="00024949" w:rsidP="00024949">
      <w:pPr>
        <w:pStyle w:val="Heading4"/>
      </w:pPr>
      <w:r>
        <w:t>The aff’s scholarship is clownish</w:t>
      </w:r>
    </w:p>
    <w:p w:rsidR="00024949" w:rsidRDefault="00024949" w:rsidP="00024949">
      <w:r>
        <w:rPr>
          <w:b/>
        </w:rPr>
        <w:t xml:space="preserve">Hira, 13 – </w:t>
      </w:r>
      <w:r>
        <w:t>Professor of Political Science at Simon Fraser University (Andrew, “Cuba's Energy Future: Strategic Approaches to Cooperation - edited by Benjamin-Alvarado, Jonathan” Book Review, Bulletin of Latin American Research, Volume 32, Issue 1, pages 119–121, January 2013)</w:t>
      </w:r>
    </w:p>
    <w:p w:rsidR="00024949" w:rsidRDefault="00024949" w:rsidP="00024949"/>
    <w:p w:rsidR="00024949" w:rsidRDefault="00024949" w:rsidP="00024949">
      <w:r w:rsidRPr="006F3CE3">
        <w:rPr>
          <w:rStyle w:val="TitleChar"/>
        </w:rPr>
        <w:t>Benjamin-Alvarado</w:t>
      </w:r>
      <w:r>
        <w:t>, Jonathan ( ed .) ( 2010 ) Cuba's Energy Future: Strategic Approaches to Cooperation , Brookings Institute Press ( Washington DC , ix + 143 pp . £20.81 pbk .</w:t>
      </w:r>
    </w:p>
    <w:p w:rsidR="00024949" w:rsidRDefault="00024949" w:rsidP="00024949">
      <w:r>
        <w:t xml:space="preserve">Due to its strategic role during the Cold War, Cuba retains a special fascination for scholars. This edited volume contains five chapters that </w:t>
      </w:r>
      <w:r w:rsidRPr="006F3CE3">
        <w:rPr>
          <w:rStyle w:val="TitleChar"/>
        </w:rPr>
        <w:t>explore two questions: first, whether Cuba's newfound offshore oil could improve its economic future; and second, whether</w:t>
      </w:r>
      <w:r>
        <w:t xml:space="preserve"> </w:t>
      </w:r>
      <w:r w:rsidRPr="006F3CE3">
        <w:rPr>
          <w:rStyle w:val="TitleChar"/>
        </w:rPr>
        <w:t>the oil could serve as a catalyst to improve US–Cuban relations</w:t>
      </w:r>
      <w:r>
        <w:t xml:space="preserve">. </w:t>
      </w:r>
      <w:r w:rsidRPr="006F3CE3">
        <w:rPr>
          <w:rStyle w:val="TitleChar"/>
        </w:rPr>
        <w:t>Despite the authors' conclusions, the answer in looking at the evidence seems to be ‘no’ to both</w:t>
      </w:r>
      <w:r>
        <w:t>.</w:t>
      </w:r>
    </w:p>
    <w:p w:rsidR="00024949" w:rsidRDefault="00024949" w:rsidP="00024949">
      <w:r>
        <w:t xml:space="preserve">The chapters do not have a comprehensive approach for these questions, and the text suffers as a result. </w:t>
      </w:r>
      <w:r w:rsidRPr="006F3CE3">
        <w:rPr>
          <w:rStyle w:val="TitleChar"/>
        </w:rPr>
        <w:t>The conclusion more or less summarises points made in earlier chapters, and observations such as poor quality of oil are repeated across several chapters</w:t>
      </w:r>
      <w:r>
        <w:t xml:space="preserve">. More importantly, this volume does not seem to address the most fundamental question – whether there is a political context that would allow for a warming of US relations with Cuba and what kinds of systems Cubans will create short of free markets to manage their economy. The authors focus on economic reasons for their presupposition – that Cuba's potential oil is attractive enough to the USA in a time of concern about scarcity and energy security to overcome political blockage, and Cuba's need in turn for ready markets and financial capital for its oil, biofuels and electricity sectors. Yet, even this argument is undermined by the facts pointed out by the authors: that </w:t>
      </w:r>
      <w:r w:rsidRPr="006F3CE3">
        <w:rPr>
          <w:rStyle w:val="TitleChar"/>
        </w:rPr>
        <w:t xml:space="preserve">Cuba's potential contribution to the US oil supply would </w:t>
      </w:r>
      <w:r w:rsidRPr="006F3CE3">
        <w:rPr>
          <w:rStyle w:val="Emphasis"/>
        </w:rPr>
        <w:t>make an insignificant dent to prices or security</w:t>
      </w:r>
      <w:r>
        <w:t xml:space="preserve">; that </w:t>
      </w:r>
      <w:r w:rsidRPr="006F3CE3">
        <w:rPr>
          <w:rStyle w:val="TitleChar"/>
        </w:rPr>
        <w:t>Cuba has had a great deal of success in attracting other investors from around the world; and</w:t>
      </w:r>
      <w:r>
        <w:t xml:space="preserve"> that </w:t>
      </w:r>
      <w:r w:rsidRPr="006F3CE3">
        <w:rPr>
          <w:rStyle w:val="TitleChar"/>
        </w:rPr>
        <w:t>Cuba's oil reserves have been less promising in terms of both quality and quantity</w:t>
      </w:r>
      <w:r>
        <w:t>. They further point out that Cuba's energy sector now sports a dependence on Venezuela, including a new refinery and subsidised transport and fuels, and that Castro is opposed to a conversion of the Cuban sugar industry to biofuels, seeing this as a loss of food security.</w:t>
      </w:r>
    </w:p>
    <w:p w:rsidR="00024949" w:rsidRDefault="00024949" w:rsidP="00024949"/>
    <w:p w:rsidR="00024949" w:rsidRDefault="00024949" w:rsidP="00024949">
      <w:pPr>
        <w:pStyle w:val="Heading3"/>
      </w:pPr>
      <w:r>
        <w:t>AT: Human rights advantage</w:t>
      </w:r>
    </w:p>
    <w:p w:rsidR="00024949" w:rsidRDefault="00024949" w:rsidP="00024949"/>
    <w:p w:rsidR="00024949" w:rsidRDefault="00024949" w:rsidP="00024949">
      <w:pPr>
        <w:pStyle w:val="Heading4"/>
      </w:pPr>
      <w:r>
        <w:t>Lifting the embargo destroys Cuban democracy and US human rights credibility</w:t>
      </w:r>
    </w:p>
    <w:p w:rsidR="00024949" w:rsidRDefault="00024949" w:rsidP="00024949">
      <w:r>
        <w:rPr>
          <w:b/>
        </w:rPr>
        <w:t xml:space="preserve">Menges, 8 - </w:t>
      </w:r>
      <w:r w:rsidRPr="00B261C5">
        <w:t>Editor in Chief of the Americas Report, Menges Hemispheric Security Project Center for Security Policy</w:t>
      </w:r>
      <w:r>
        <w:t xml:space="preserve"> (Nancy, CQ Congressional Testimony, 3/5, lexis)</w:t>
      </w:r>
    </w:p>
    <w:p w:rsidR="00024949" w:rsidRPr="00B261C5" w:rsidRDefault="00024949" w:rsidP="00024949">
      <w:pPr>
        <w:rPr>
          <w:b/>
        </w:rPr>
      </w:pPr>
    </w:p>
    <w:p w:rsidR="00024949" w:rsidRDefault="00024949" w:rsidP="00024949">
      <w:r>
        <w:t xml:space="preserve">Contrary to critics' claims, </w:t>
      </w:r>
      <w:r w:rsidRPr="00B261C5">
        <w:rPr>
          <w:rStyle w:val="TitleChar"/>
        </w:rPr>
        <w:t>lifting</w:t>
      </w:r>
      <w:r>
        <w:t xml:space="preserve"> of the </w:t>
      </w:r>
      <w:r w:rsidRPr="00B261C5">
        <w:rPr>
          <w:rStyle w:val="TitleChar"/>
        </w:rPr>
        <w:t xml:space="preserve">embargo </w:t>
      </w:r>
      <w:r>
        <w:t xml:space="preserve">and the travel ban </w:t>
      </w:r>
      <w:r w:rsidRPr="00B261C5">
        <w:rPr>
          <w:rStyle w:val="TitleChar"/>
        </w:rPr>
        <w:t>without meaningful changes</w:t>
      </w:r>
      <w:r>
        <w:t xml:space="preserve"> in Cuba will have several negative repercussions. First, it </w:t>
      </w:r>
      <w:r w:rsidRPr="00B261C5">
        <w:rPr>
          <w:rStyle w:val="TitleChar"/>
        </w:rPr>
        <w:t>will send a poor message about U.S. toleration both of Cuba's patterns of unsavory behavior and its totalitarian system</w:t>
      </w:r>
      <w:r>
        <w:t xml:space="preserve">. Second, </w:t>
      </w:r>
      <w:r w:rsidRPr="00B261C5">
        <w:rPr>
          <w:rStyle w:val="TitleChar"/>
        </w:rPr>
        <w:t>a cessation of the embargo will strengthen state enterprises since most Cuban businesses are run by the state</w:t>
      </w:r>
      <w:r>
        <w:t xml:space="preserve"> and since the Cuban government retains a partnership interest in all foreign investment. Third, </w:t>
      </w:r>
      <w:r w:rsidRPr="00B261C5">
        <w:rPr>
          <w:rStyle w:val="TitleChar"/>
        </w:rPr>
        <w:t>it will lead to greater domestic repression and control because the leadership fears the "subversive" effects of U.S. influence upon the Cuban people</w:t>
      </w:r>
      <w:r>
        <w:t xml:space="preserve">. Thus, </w:t>
      </w:r>
      <w:r w:rsidRPr="00B261C5">
        <w:rPr>
          <w:rStyle w:val="TitleChar"/>
        </w:rPr>
        <w:t>a transition to democracy on the island will be delayed</w:t>
      </w:r>
      <w:r>
        <w:t>. Finally, the regime in Havana will gain access to financial benefits from international organizations such as the IMF and the World Bank that could help it resolve its debt and solvency concerns.[3]</w:t>
      </w:r>
    </w:p>
    <w:p w:rsidR="00024949" w:rsidRDefault="00024949" w:rsidP="00024949">
      <w:r>
        <w:t xml:space="preserve">The embargo should only be lifted when Cuba changes its current system and develops a democratic society. U.S. policy towards Cuba is not anachronistic but is rather aimed at the legitimate goal of a free Cuba; </w:t>
      </w:r>
      <w:r w:rsidRPr="00B261C5">
        <w:rPr>
          <w:rStyle w:val="TitleChar"/>
        </w:rPr>
        <w:t>the lifting of the embargo now will be an important psychological victory for Castro and would be interpreted as a defeat for U.S. policy</w:t>
      </w:r>
      <w:r>
        <w:t>. There is also no indication that negotiation and incentives can influence Cuba, which has ignored such "carrot and stick" approaches in the past. Without major internal reforms in Cuba, the Castro government - not the Cuban people - will be the main beneficiary of the lifting of the embargo, since it will use this newly acquired wealth to strengthen its hold on the Cuban people, to rebuild its military apparatus, and to engage again in supporting anti-American terrorist and violent groups in Latin America and elsewhere.</w:t>
      </w:r>
    </w:p>
    <w:p w:rsidR="00024949" w:rsidRDefault="00024949" w:rsidP="00024949">
      <w:r w:rsidRPr="00B261C5">
        <w:rPr>
          <w:rStyle w:val="TitleChar"/>
        </w:rPr>
        <w:t>The U.S. has followed a regional policy that fosters human rights, liberal economic policies, and democratically elected civilian governments. U.S.-Cuba policy should be no different. To lift the embargo now is to provide Castro with a gift he does not deserve</w:t>
      </w:r>
      <w:r>
        <w:t>.</w:t>
      </w:r>
    </w:p>
    <w:p w:rsidR="00024949" w:rsidRDefault="00024949" w:rsidP="00024949"/>
    <w:p w:rsidR="00024949" w:rsidRDefault="00024949" w:rsidP="00024949"/>
    <w:p w:rsidR="00024949" w:rsidRDefault="00024949" w:rsidP="00024949">
      <w:pPr>
        <w:pStyle w:val="Heading2"/>
      </w:pPr>
      <w:r>
        <w:t>Ag disad</w:t>
      </w:r>
    </w:p>
    <w:p w:rsidR="00024949" w:rsidRDefault="00024949" w:rsidP="00024949">
      <w:pPr>
        <w:pStyle w:val="Heading3"/>
      </w:pPr>
      <w:r>
        <w:t>Ag disad – 1nc</w:t>
      </w:r>
    </w:p>
    <w:p w:rsidR="00024949" w:rsidRDefault="00024949" w:rsidP="00024949"/>
    <w:p w:rsidR="00024949" w:rsidRDefault="00024949" w:rsidP="00024949">
      <w:pPr>
        <w:pStyle w:val="Heading4"/>
      </w:pPr>
      <w:r>
        <w:t xml:space="preserve">Cuban sustainable urban agriculture is a </w:t>
      </w:r>
      <w:r>
        <w:rPr>
          <w:u w:val="single"/>
        </w:rPr>
        <w:t>global model</w:t>
      </w:r>
      <w:r>
        <w:t xml:space="preserve"> that’s spurring worldwide adoption</w:t>
      </w:r>
    </w:p>
    <w:p w:rsidR="00024949" w:rsidRDefault="00024949" w:rsidP="00024949">
      <w:r w:rsidRPr="00225975">
        <w:rPr>
          <w:b/>
        </w:rPr>
        <w:t>Ergas, 13</w:t>
      </w:r>
      <w:r>
        <w:t xml:space="preserve"> – </w:t>
      </w:r>
      <w:r w:rsidRPr="00225975">
        <w:t>graduate student in sociology at the University of Oregon (Christina, Monthly Review, March, “Cuban Urban Agriculture as a Strategy for Food Sovereignty”</w:t>
      </w:r>
      <w:r>
        <w:t xml:space="preserve"> </w:t>
      </w:r>
      <w:hyperlink r:id="rId41" w:history="1">
        <w:r w:rsidRPr="00225975">
          <w:rPr>
            <w:rStyle w:val="Hyperlink"/>
          </w:rPr>
          <w:t>http://monthlyreview.org/2013/03/01/cuban-urban-agriculture-as-a-strategy-for-food-sovereignty</w:t>
        </w:r>
      </w:hyperlink>
    </w:p>
    <w:p w:rsidR="00024949" w:rsidRDefault="00024949" w:rsidP="00024949"/>
    <w:p w:rsidR="00024949" w:rsidRDefault="00024949" w:rsidP="00024949">
      <w:r w:rsidRPr="007E7094">
        <w:rPr>
          <w:rStyle w:val="TitleChar"/>
        </w:rPr>
        <w:t>The agricultural revolution in Cuba has ignited the imaginations of people all over the world. Cuba’s model serves as a foundation for self-sufficiency, resistance to neocolonialist development projects, innovations in agroecology, alternatives to monoculture, and a more environmentally sustainable society.</w:t>
      </w:r>
      <w:r>
        <w:t xml:space="preserve"> Instead of turning towards austerity measures and making concessions to large international powers during a severe economic downturn, Cubans reorganized food production and worked to gain food sovereignty as a means of subsistence, environmental protection, and national security.1 While these efforts may have been born of economic necessity, they are impressive as they have been developed in opposition to a corporate global food regime.</w:t>
      </w:r>
    </w:p>
    <w:p w:rsidR="00024949" w:rsidRDefault="00024949" w:rsidP="00024949">
      <w:r>
        <w:t xml:space="preserve">In Sustainable Urban Agriculture in Cuba, Sinan Koont indicates that most of the global South has lost any semblance of food sovereignty—the ability to be self-sufficient, to practice a more sustainable form of agriculture, and to direct farming toward meeting the needs of people within a country, rather than producing cash crops for export (187). The World Bank and International Monetary Fund imposed structural adjustment programs and </w:t>
      </w:r>
      <w:r w:rsidRPr="007E7094">
        <w:rPr>
          <w:rStyle w:val="TitleChar"/>
        </w:rPr>
        <w:t>free trade agreements</w:t>
      </w:r>
      <w:r>
        <w:t xml:space="preserve"> on the so-called third world. These policies increased the influence of multinational corporations, such as Monsanto and Cargill, in global food production. They also </w:t>
      </w:r>
      <w:r w:rsidRPr="007E7094">
        <w:rPr>
          <w:rStyle w:val="TitleChar"/>
        </w:rPr>
        <w:t>encouraged large-scale monocultures</w:t>
      </w:r>
      <w:r>
        <w:t>, whereby food production is specialized by region for international trade. These policies threatened the national food security of countries in several interrelated ways.2</w:t>
      </w:r>
    </w:p>
    <w:p w:rsidR="00024949" w:rsidRDefault="00024949" w:rsidP="00024949">
      <w:r>
        <w:t>First, economically vulnerable countries are subject to the vagaries of the international marketplace, fluctuating food prices, and heavily subsidized produce from the global North that undermine the ability of the former to compete. Second, in a for-profit economic system, certain crops, like sugarcane, potato, and corn, are planted to produce biofuels, primarily ethanol, instead of food for poor populations. Rich nations that can afford to buy crops for biofuels inflate market prices for food, and when droughts or floods destroy whole harvests, then scarce food still goes to the highest bidder. Third, nations that specialize in cash crops for export must import food, increasing overall insecurity and dependency on trade networks. These nations are more vulnerable to changes in the costs of petroleum, as it influences expenses associated with transportation, fertilizers, pesticides, and the overall price of food. In countries with higher per capita incomes, increasing food costs are an annoyance for many people but not necessarily life threatening. In countries with high rates of poverty, price increases can be devastating. All of the above problems converged during the 2007–2008 food crisis that resulted in riots in Egypt, Haiti, Indonesia, Mexico, and Bangladesh, just to name a few.</w:t>
      </w:r>
    </w:p>
    <w:p w:rsidR="00024949" w:rsidRDefault="00024949" w:rsidP="00024949">
      <w:r w:rsidRPr="007E7094">
        <w:rPr>
          <w:rStyle w:val="TitleChar"/>
        </w:rPr>
        <w:t>People worldwide have been affected by these policies and have fought back. Some nations have taken to task corporations like Monsanto</w:t>
      </w:r>
      <w:r>
        <w:t xml:space="preserve">, as in the case of India’s response to genetically modified eggplant, which involved a boycott of Monsanto’s products and demands for the eradication of genetically modified foods.3 </w:t>
      </w:r>
      <w:r w:rsidRPr="007E7094">
        <w:t>There are burgeoning local food movements</w:t>
      </w:r>
      <w:r>
        <w:t xml:space="preserve">, even in the United States, that despite numerous challenges attempt to produce food outside the current large-scale agricultural paradigm.4 </w:t>
      </w:r>
      <w:r w:rsidRPr="007E7094">
        <w:rPr>
          <w:rStyle w:val="TitleChar"/>
        </w:rPr>
        <w:t>There are also international movements that are working to change agricultural policies and practices</w:t>
      </w:r>
      <w:r>
        <w:t>. For example, La Vía Campesina is an international movement comprised of peasants, small-scale farmers, and their allies. Their primary goals are to stop neoliberal policies that promote oligopolistic corporate control over agriculture and to promote food sovereignty.</w:t>
      </w:r>
    </w:p>
    <w:p w:rsidR="00024949" w:rsidRDefault="00024949" w:rsidP="00024949">
      <w:r>
        <w:t>In conjunction with these movements, Cuba has made remarkable strides toward establishing a system of food sovereignty. One of their most notable projects in this regard is their institutionalized and organized effort to expand agroecological practices, or a system of agriculture that is based on ecological principles and environmental concerns. Cuba has largely transformed food production in order to pursue a more sustainable path. These practices are not limited to the countryside.</w:t>
      </w:r>
    </w:p>
    <w:p w:rsidR="00024949" w:rsidRDefault="00024949" w:rsidP="00024949">
      <w:r w:rsidRPr="007E7094">
        <w:rPr>
          <w:rStyle w:val="TitleChar"/>
        </w:rPr>
        <w:t>Cuba is the recognized leader of urban agriculture</w:t>
      </w:r>
      <w:r>
        <w:t>.5 As Koont highlights, the Cuban National Group for Urban Agriculture defines urban agriculture as the production of food within the urban and peri-urban perimeter, using intensive methods, paying attention to the human-crop-animal-environment interrelationships, and taking advantage of the urban infrastructure with its stable labor force. This results in diversified production of crops and animals throughout the year, based on sustainable practices which allow the recycling of waste materials (29). In 2007, urban agriculture comprised approximately 14.6 percent of agriculture in Cuba. Almost all of urban agriculture is organic.</w:t>
      </w:r>
    </w:p>
    <w:p w:rsidR="00024949" w:rsidRDefault="00024949" w:rsidP="00024949">
      <w:r>
        <w:t>Cuba’s environmental protections and agricultural innovations have gained considerable recognition. The 2006 Sustainability Index Report, put together by the World Wildlife Fund by combining the United Nations Human Development Index and Ecological Footprint measures (or natural resource use per capita), contends that the only nation in the world that is living sustainably is Cuba.6 The island nation is particularly lauded for its strides in urban food production.7 Sustainable Urban Agriculture in Cuba is the first book to take a comprehensive look at this practice around the entire island.</w:t>
      </w:r>
    </w:p>
    <w:p w:rsidR="00024949" w:rsidRDefault="00024949" w:rsidP="00024949">
      <w:r>
        <w:t xml:space="preserve">Koont indicates that the significance of urban agriculture in </w:t>
      </w:r>
      <w:r w:rsidRPr="007E7094">
        <w:rPr>
          <w:rStyle w:val="TitleChar"/>
        </w:rPr>
        <w:t>Cuba</w:t>
      </w:r>
      <w:r>
        <w:t xml:space="preserve"> is that although Cuba is not completely food self-sufficient, it </w:t>
      </w:r>
      <w:r w:rsidRPr="007E7094">
        <w:rPr>
          <w:rStyle w:val="TitleChar"/>
        </w:rPr>
        <w:t>is the only example the world has of a country that produces most of its food locally, employing agroecological techniques for production</w:t>
      </w:r>
      <w:r>
        <w:t>. Furthermore, most of the food produced is for local consumption. As a result, Cuba has one of the shortest producer-to-consumer chains in the world. In this book, Koont documents the impressive transformations that have taken place within this nation.</w:t>
      </w:r>
    </w:p>
    <w:p w:rsidR="00024949" w:rsidRDefault="00024949" w:rsidP="00024949">
      <w:r>
        <w:t>While Cuba imports the majority of its calories and protein, urban agriculture has increased food security and sovereignty in the area of vegetable production. In 2005, Cuba was “importing 60 percent to 70 percent of what it consumes [mostly so-called bulk foods] at an estimated cost of $1.5 billion to $2 billion annually.”8 However, urban agriculture within and around Havana accounts for 60–90 percent of the produce consumed in the city and utilizes about 87,000 acres of land.9 Cubans employ various forms of urban agriculture, including gardens, reforestation projects, and small-scale livestock operations. In 2010, 75 percent of the Cuban population lived in cities—a city is defined as such if the population is in excess of 1,000 persons.10 Thus, urban food production is the most practical and efficient means to supply the population with food.</w:t>
      </w:r>
    </w:p>
    <w:p w:rsidR="00024949" w:rsidRDefault="00024949" w:rsidP="00024949">
      <w:r>
        <w:t>These transformations did not suddenly materialize. Koont provides a useful overview of the historical circumstances that contributed to changes in food production in Cuba. After the 1959 revolution and the subsequent imposition of the U.S. embargo, Cuba became reliant on the Soviet Union. Cubans used large-scale, industrial, monoculture to produce sugar, which was exchanged for Soviet petroleum and currency. The economy was largely tied to high-yield sugar production. In a vicious cycle, this type of agriculture required importing agrochemical fertilizers, pesticides, herbicides, and oil to run heavy machinery. In 1989, three times more arable land in Cuba was utilized to produce sugar for export than food for national consumption. Most of the Cuban diet came from imported food.11</w:t>
      </w:r>
    </w:p>
    <w:p w:rsidR="00024949" w:rsidRDefault="00024949" w:rsidP="00024949">
      <w:r>
        <w:t>When the Soviet Union collapsed in the early 1990s, Cubans and their economy suffered greatly. Cubans no longer had access to the inputs required to maintain large-scale agriculture, given how dependent such agriculture is on oil. To make matters worse, the end of trade between the Soviet Bloc and Cuba resulted in a loss of access to food, which reduced Cubans’ protein intake by 30 percent.12 The system of agriculture that was in place was not sustainable or organized for self-sufficiency. Cubans refer to the ensuing period of resource scarcity as the Special Period in Peace Time. This period included shortages of food, fuel, and medicine. Faced with food scarcity and malnutrition, Cubans had to revamp their food production systems, which included collectively producing a variety of crops in the most efficient manner possible. Additionally, the necessary mission of Cuban politicians, ecologists, farmers, scientists, biologists, and farm workers was to mend the ecological cycles of interdependence that large-scale, exploitative agriculture destroyed.13</w:t>
      </w:r>
    </w:p>
    <w:p w:rsidR="00024949" w:rsidRDefault="00024949" w:rsidP="00024949">
      <w:r>
        <w:t>In spite of these hardships, Cuban society was equipped to contend with the ensuing crisis, given the country’s specific commitments and agroecological projects that were already in operation. The Cuban government and leadership worked to provide institutional support to re-direct food production and to enable the development of an extensive urban agricultural project. Governmental policies, following the 1959 revolution, that prioritized extending education, science, and technology served as a springboard for these new agricultural projects. First, the revolutionary government established organizations to address social problems and concerns. These organizations served as supply and distribution networks for food and centers for research that examined farmers’ traditional knowledge, continuing education programs that taught agroecological practices, distribution of technological innovations, and evaluation of existing programs and operations. Second, the government prioritized human resources and capabilities. Thus, the Cuban government invested in human capital by making education more widely available and accessible at all levels. Making use of the organizational infrastructure and investing in the Cuban people made the agroecological transition possible during the economic crisis in the early 1990s.</w:t>
      </w:r>
    </w:p>
    <w:p w:rsidR="00024949" w:rsidRDefault="00024949" w:rsidP="00024949">
      <w:r>
        <w:t>Koont examines how the early agroecological projects, prior to the Special Period, served as a basis for future development and expansion of the revolutionary transformation of agriculture in Cuba. Science is publicly owned and directed toward furthering human development, rather than capital accumulation. Cuba had the human resources to address food scarcity, given that they had 11 percent of the scientists in Latin America. Scientists were already experimenting with agroecology, in order to take advantage of ecological synergisms, utilizing biodiversity and biological pest control. These efforts were focused on diminishing the need for inputs such as artificial fertilizers and pesticides. Other projects included integrating animals into rotational grazing systems with crops and diversifying with polycultures. Cubans also began recycling sugarcane waste as cattle feed; the cows, in turn, excrete waste that is applied to soil as fertilizer, thereby restoring ecological interdependence. By combining manure with worm castings, Cubans were able to fertilize most of their crops organically without having to import fertilizer from long distances. Their experimentation also included creating urban organopónicos, which were constructed four years before the Soviet collapse. Organopónicos are raised beds of organic materials confined in rectangular walls where plants are grown in areas with poor soil quality. Additionally, personal household plots had long existed within urban areas.14 Altogether these experiments and projects served as the foundation to pursue greater self-sufficiency, a system of urban agriculture, and a more sustainable form of food production.</w:t>
      </w:r>
    </w:p>
    <w:p w:rsidR="00024949" w:rsidRDefault="00024949" w:rsidP="00024949">
      <w:r>
        <w:t>The pursuit of food sovereignty has yielded many benefits. Urban agriculture has increased food production, employment, environmental recovery and protection, and community building. Perhaps the most impressive strides are in the area of food security. In the early 1990s, during the Special Period, Cubans’ caloric intake decreased to approximately 1,863 calories a day. In the midst of food scarcity, Cuba ramped up food production. Between 1994 and 2006, Cubans increased urban output by a thousand fold, with an annual growth rate of 78 percent a year. In 2001, Cubans cultivated 18,591 hectares of urban land; in 2006, 52,389 hectares were cultivated. As a result of these efforts, the caloric intake for the population averaged 3,356 calories a day in 2005. During the economic crisis, unemployment sharply increased. However, the creation of extensive urban agricultural programs, which included centers of information and education, provided new jobs that subsumed 7 percent of the workforce and provided good wages.</w:t>
      </w:r>
    </w:p>
    <w:p w:rsidR="00024949" w:rsidRDefault="00024949" w:rsidP="00024949">
      <w:r>
        <w:t>Urban agriculture and reforestation projects also constituted important gains for the environment. Shifting food production away from reliance on fossil fuels and petrochemicals is better for human health and reduces the carbon dioxide emissions associated with food production. Urban reforestation projects provide sinks for air pollution and help beautify cities. Finally, local production of food decreases food miles. It also requires both local producers and consumers. Therefore, community members get to know each other and are responsible for each other through the production and consumption of food.</w:t>
      </w:r>
    </w:p>
    <w:p w:rsidR="00024949" w:rsidRDefault="00024949" w:rsidP="00024949">
      <w:r>
        <w:t>Sustainable Urban Agriculture in Cuba is a detailed documentation of the agroecological transformation in Cuba. Koont delivers a significant amount of information regarding the mechanics of urban agriculture. He highlights the enabling factors of urban agriculture in Cuba, which are the government’s creation of the organizational infrastructure and their investment in human capital. He also provides an assessment of the results from urban agriculture. The results he discusses are gains made in food production, increased employment, environmental recovery and protection, and community building.</w:t>
      </w:r>
    </w:p>
    <w:p w:rsidR="00024949" w:rsidRDefault="00024949" w:rsidP="00024949">
      <w:r>
        <w:t>However, the majority of the book reads like a dry technical manual or guide to urban agriculture, something akin to official Cuban government documents. There are many bulleted lists throughout each chapter that outline types of crops grown, strategies, key features of urban agriculture in Cuba, collaborating organizations, evaluation criteria, tons of produce in each province, program objectives, and the lists go on. While the book contains a significant amount of information regarding process, extent, technology, education, and evaluation surrounding urban agriculture in Cuba, it does little in the way of setting up a theoretical framework and thoroughly exploring the significance of Cuba’s model of urban agriculture for the world. The introduction and the final chapter of the book are the two chapters that touch on Cuba’s relevance and implications. In addition, Koont offers minimal critical analysis of the challenges that Cubans still face in their quest for food sovereignty.</w:t>
      </w:r>
    </w:p>
    <w:p w:rsidR="00024949" w:rsidRDefault="00024949" w:rsidP="00024949">
      <w:r>
        <w:t xml:space="preserve">Despite these shortcomings, Koont provides a much-needed detailed account of the strides made in Cuban urban agriculture. </w:t>
      </w:r>
      <w:r w:rsidRPr="007E7094">
        <w:rPr>
          <w:rStyle w:val="TitleChar"/>
        </w:rPr>
        <w:t>Cuba’s example has clear implications for food sovereignty and security for the rest of the world. With the very real threat of climate change, potential energy crises, market fluctuations, worldwide droughts, or other economic and environmental problems that may force nations to relocalize food production, this example can serve as a template for future food sovereignty</w:t>
      </w:r>
      <w:r>
        <w:t>. We can continue to learn from Cuba as they generate new technologies and innovations in organic urban agriculture into the future. In addition, the Cuban example serves as a testament to the potential for a society’s resilience and is worth investigating not just for their innovations, but for inspiration.</w:t>
      </w:r>
    </w:p>
    <w:p w:rsidR="00024949" w:rsidRDefault="00024949" w:rsidP="00024949"/>
    <w:p w:rsidR="00024949" w:rsidRDefault="00024949" w:rsidP="00024949">
      <w:pPr>
        <w:pStyle w:val="Heading4"/>
      </w:pPr>
      <w:r>
        <w:t>Lifting sanctions means agribusiness has a free hand to destroy Cuba’s ag model – maintaining sanctions are vital to resisting ag neoliberalism</w:t>
      </w:r>
    </w:p>
    <w:p w:rsidR="00024949" w:rsidRPr="0012397C" w:rsidRDefault="00024949" w:rsidP="00024949">
      <w:r>
        <w:rPr>
          <w:b/>
        </w:rPr>
        <w:t xml:space="preserve">Gonzalez, 4 - </w:t>
      </w:r>
      <w:r w:rsidRPr="0012397C">
        <w:t>Associate Professor, Seattle University School of Law (Carmen, “WHITHER GOES CUBA? PROSPECTS FOR ECONOMIC &amp; SOCIAL DEVELOPMENT PART II OF II: Trade Liberalization, Food Security, and the Environment: The Neoliberal Threat to Sustainable Rural Development” 14 Transnat'l L. &amp; Contemp. Probs. 419, lexis)</w:t>
      </w:r>
    </w:p>
    <w:p w:rsidR="00024949" w:rsidRPr="0012397C" w:rsidRDefault="00024949" w:rsidP="00024949"/>
    <w:p w:rsidR="00024949" w:rsidRDefault="00024949" w:rsidP="00024949">
      <w:r w:rsidRPr="0012397C">
        <w:rPr>
          <w:rStyle w:val="TitleChar"/>
        </w:rPr>
        <w:t>The greatest challenge to Cuba's unique agricultural experiment is the</w:t>
      </w:r>
      <w:r>
        <w:t xml:space="preserve"> eventual </w:t>
      </w:r>
      <w:r w:rsidRPr="0012397C">
        <w:rPr>
          <w:rStyle w:val="TitleChar"/>
        </w:rPr>
        <w:t>renewal of trade relations with the U</w:t>
      </w:r>
      <w:r>
        <w:t xml:space="preserve">nited </w:t>
      </w:r>
      <w:r w:rsidRPr="0012397C">
        <w:rPr>
          <w:rStyle w:val="TitleChar"/>
        </w:rPr>
        <w:t>S</w:t>
      </w:r>
      <w:r>
        <w:t xml:space="preserve">tates and the re-integration of Cuba into the global trading system. At the behest of the United States, Cuba was excluded from major trade and financial institutions, including the IMF, the World Bank, and regional trade organizations. n357 Paradoxically, </w:t>
      </w:r>
      <w:r w:rsidRPr="0012397C">
        <w:rPr>
          <w:rStyle w:val="TitleChar"/>
        </w:rPr>
        <w:t>while Cuba's economic isolation produced enormous hardship, it also gave Cuba free rein to respond to the crisis of the Special Period in ways that diverged radically from the prevailing neoliberal model.</w:t>
      </w:r>
    </w:p>
    <w:p w:rsidR="00024949" w:rsidRDefault="00024949" w:rsidP="00024949">
      <w:r>
        <w:t>One of the most significant decisions that Cuba will face after the lifting of the U.S. economic embargo is whether to join the World Bank, the  [*483]  IMF, and the Inter-American Development Bank. n358 With an external debt of approximately $ 12 billion as well as an additional $ 15 billion to $ 20 billion debt to Russia, n359 Cuba might be tempted to avail itself of concessional loans and debt restructuring assistance from the IMF and the World Bank in order to normalize relations with external creditors and to obtain badly needed infusions of capital.</w:t>
      </w:r>
    </w:p>
    <w:p w:rsidR="00024949" w:rsidRDefault="00024949" w:rsidP="00024949">
      <w:r>
        <w:t xml:space="preserve">Debt relief, however, will come at a very high price. </w:t>
      </w:r>
      <w:r w:rsidRPr="0012397C">
        <w:rPr>
          <w:rStyle w:val="TitleChar"/>
        </w:rPr>
        <w:t>Cuba</w:t>
      </w:r>
      <w:r>
        <w:t xml:space="preserve">, like other developing countries, </w:t>
      </w:r>
      <w:r w:rsidRPr="0012397C">
        <w:rPr>
          <w:rStyle w:val="TitleChar"/>
        </w:rPr>
        <w:t>will be compelled to implement neoliberal reforms pursuant to structural adjustment programs overseen by the World Bank and the IMF.</w:t>
      </w:r>
      <w:r>
        <w:t xml:space="preserve"> These programs will require Cuba to maximize the revenues available for debt service by slashing social spending and vigorously promoting exports. In light of Cuba's "comparative advantage" in agricultural production, it is likely that structural adjustment will result in renewed emphasis on sugar production or on the cultivation of non-traditional agricultural exports (such as flowers, fruits, and vegetables). Cuba will be required to prioritize agricultural exports over domestic food production, to drastically reduce subsidies and social safety nets (including agricultural subsidies and food aid), to privatize state lands and government-owned enterprises, and to open its markets to foreign competition. These reforms would be enacted in conjunction with pre-existing commitments under the WTO Agreement on Agriculture to eliminate non-tariff barriers and reduce tariffs, to phase out domestic subsidies, and to eliminate export subsidies. Cuba would also be obligated under the SPS Agreement to permit the cultivation of genetically modified crops unless Cuba could present strict scientific proof that such cultivation will harm human health or the environment. Since such proof is unlikely given scientific uncertainty regarding the effects of genetically modified organisms, it is likely that </w:t>
      </w:r>
      <w:r w:rsidRPr="0012397C">
        <w:rPr>
          <w:rStyle w:val="TitleChar"/>
        </w:rPr>
        <w:t>Cuba</w:t>
      </w:r>
      <w:r>
        <w:t xml:space="preserve">, like Argentina, </w:t>
      </w:r>
      <w:r w:rsidRPr="0012397C">
        <w:rPr>
          <w:rStyle w:val="TitleChar"/>
        </w:rPr>
        <w:t>would become a major cultivator of genetically modified crops</w:t>
      </w:r>
      <w:r>
        <w:t>.</w:t>
      </w:r>
    </w:p>
    <w:p w:rsidR="00024949" w:rsidRDefault="00024949" w:rsidP="00024949">
      <w:r>
        <w:t xml:space="preserve">Based on the track record of the neoliberal model in the developing world, it appears that </w:t>
      </w:r>
      <w:r w:rsidRPr="0012397C">
        <w:rPr>
          <w:rStyle w:val="TitleChar"/>
        </w:rPr>
        <w:t>Cuba's adoption of the standard package of neoliberal reforms would jeopardize food security</w:t>
      </w:r>
      <w:r>
        <w:t xml:space="preserve"> at the national level. First, the neoliberal reforms would undercut domestic food production by diverting prime agricultural land to export production and by requiring Cuba to open its markets to cheap, subsidized food from the United States. This would reduce Cuba's food self-sufficiency and would reinstate Cuba's dangerous dependence on food imports to satisfy basic nutritional needs. Second, </w:t>
      </w:r>
      <w:r w:rsidRPr="0012397C">
        <w:rPr>
          <w:rStyle w:val="TitleChar"/>
        </w:rPr>
        <w:t>renewed emphasis on agricultural exports to generate foreign exchange would make Cuba's trade-based entitlements highly vulnerable to fluctuations in world market agricultural prices</w:t>
      </w:r>
      <w:r>
        <w:t xml:space="preserve"> and to the declining terms of  [*484]  trade for agricultural products. In the terminology of entitlements, Cuba's production-based entitlements would be eroded in favor of highly precarious trade-based entitlements. n360 In addition, a significant percentage of Cuba's export earnings would be earmarked for debt service and thus unavailable for investment or for the importation of food and other vital items. Finally, </w:t>
      </w:r>
      <w:r w:rsidRPr="0012397C">
        <w:t>the cultivation of genetically modified crops would reinstate Cuba's trade dependence on the United St</w:t>
      </w:r>
      <w:r>
        <w:t>ates (and subordinate Cuba's food security to U.S. political and economic interests) by shutting Cuba out of lucrative EU markets.</w:t>
      </w:r>
    </w:p>
    <w:p w:rsidR="00024949" w:rsidRDefault="00024949" w:rsidP="00024949">
      <w:r w:rsidRPr="0012397C">
        <w:rPr>
          <w:rStyle w:val="TitleChar"/>
        </w:rPr>
        <w:t>The neoliberal model would also jeopardize food security at the household level by fueling rural poverty and inequality</w:t>
      </w:r>
      <w:r>
        <w:t xml:space="preserve">. </w:t>
      </w:r>
      <w:r w:rsidRPr="0012397C">
        <w:rPr>
          <w:rStyle w:val="TitleChar"/>
        </w:rPr>
        <w:t>The promotion of export production is likely to provoke a land grab by elite Cubans and transnational corporations at the expense of Cuban smallholders</w:t>
      </w:r>
      <w:r>
        <w:t xml:space="preserve">. Export production tends to favor wealthy farmers with ready access to capital who can benefit from economies of scale in both production and marketing and can withstand the dramatic price fluctuations that plague many export commodities. n361 Furthermore, </w:t>
      </w:r>
      <w:r w:rsidRPr="0012397C">
        <w:rPr>
          <w:rStyle w:val="TitleChar"/>
        </w:rPr>
        <w:t>the opening of Cuba's markets to cheap food imports from the U</w:t>
      </w:r>
      <w:r>
        <w:t xml:space="preserve">nited </w:t>
      </w:r>
      <w:r w:rsidRPr="0012397C">
        <w:rPr>
          <w:rStyle w:val="TitleChar"/>
        </w:rPr>
        <w:t>S</w:t>
      </w:r>
      <w:r>
        <w:t xml:space="preserve">tates, in conjunction with the slashing of agricultural subsidies and social safety nets, </w:t>
      </w:r>
      <w:r w:rsidRPr="0012397C">
        <w:rPr>
          <w:rStyle w:val="TitleChar"/>
        </w:rPr>
        <w:t xml:space="preserve">will threaten the livelihoods of the majority of Cuban farmers </w:t>
      </w:r>
      <w:r>
        <w:t>and produce economic polarization in rural areas. Finally, the cultivation of genetically modified crops is likely to accelerate the dispossession of small farmers by disrupting the traditional practice of saving, sharing, and breeding seeds. As farmers become increasingly dependent on seeds and other inputs produced by transnational corporations, they may suffer severe economic dislocation if input prices increase or if farm revenues drop. Dispossessed farmers are likely to migrate en masse to towns and cities, thereby straining limited urban amenities. In the terminology of  [*485]  entitlements, Cuban smallholders are likely to be deprived of production-based entitlements (land with which to grow food), trade-based entitlements (the ability to buy food on the market with the income generated by agricultural production), labor-based entitlements (due to the loss of jobs to mechanization on the large farms), and transfer-based entitlements (state subsidies and food aid).</w:t>
      </w:r>
    </w:p>
    <w:p w:rsidR="00024949" w:rsidRDefault="00024949" w:rsidP="00024949">
      <w:r>
        <w:t xml:space="preserve">Neoliberal economic reforms may also jeopardize Cuba's experiment in sustainable agriculture. </w:t>
      </w:r>
      <w:r w:rsidRPr="00727FE7">
        <w:rPr>
          <w:rStyle w:val="TitleChar"/>
        </w:rPr>
        <w:t xml:space="preserve">Export production tends to reinforce ecologically unsustainable monocultures that require extensive application of agrochemicals. </w:t>
      </w:r>
      <w:r>
        <w:t xml:space="preserve">These monocultures displace traditional food crops that contribute to soil fertility, pest control, and fodder production. The cultivation of genetically modified crops may exacerbate the problems associated with industrial agriculture by reinforcing monocultural production, eroding biodiversity, and increasing the use of herbicides and insecticides (by accelerating resistance to these products). </w:t>
      </w:r>
      <w:r w:rsidRPr="00727FE7">
        <w:rPr>
          <w:rStyle w:val="TitleChar"/>
        </w:rPr>
        <w:t>Even if Cuba is able to capture an export niche in the lucrative market for certified organic products, the introduction of genetically modified organisms may undermine Cuba's efforts by producing genetic contamination</w:t>
      </w:r>
      <w:r>
        <w:t>. Moreover, the cultivation of Bt crops may injure organic farmers by accelerating resistance to one of the most widely used natural pesticides. Finally, if the cultivation of genetically modified crops results in increased use of herbicides and insecticides, this may harm organic agriculture by killing non-target organisms (including the natural enemies of the target pest and other beneficial insects) and by producing ecosystem-wide disturbances.</w:t>
      </w:r>
    </w:p>
    <w:p w:rsidR="00024949" w:rsidRPr="00727FE7" w:rsidRDefault="00024949" w:rsidP="00024949">
      <w:pPr>
        <w:rPr>
          <w:bCs/>
          <w:u w:val="single"/>
        </w:rPr>
      </w:pPr>
      <w:r>
        <w:t xml:space="preserve">In short, </w:t>
      </w:r>
      <w:r w:rsidRPr="00727FE7">
        <w:rPr>
          <w:rStyle w:val="TitleChar"/>
        </w:rPr>
        <w:t>Cuba's adoption of neoliberal economic reforms threatens to recreate colonial</w:t>
      </w:r>
      <w:r>
        <w:t xml:space="preserve"> and post-colonial </w:t>
      </w:r>
      <w:r w:rsidRPr="00727FE7">
        <w:rPr>
          <w:rStyle w:val="TitleChar"/>
        </w:rPr>
        <w:t>patterns of land tenure and production, whereby the ruling elite and transnational corporations grow export crops on large industrial farms while small-scale producers are relegated to marginal subsistence plots or forced to abandon agriculture altogether</w:t>
      </w:r>
      <w:r>
        <w:t xml:space="preserve">. Furthermore, the cultivation of genetically modified crops may re-introduce trade dependency on the United States by foreclosing access to the lucrative European market. </w:t>
      </w:r>
      <w:r w:rsidRPr="00727FE7">
        <w:rPr>
          <w:rStyle w:val="TitleChar"/>
        </w:rPr>
        <w:t>The prospects for food security and ecological sustainability under neoliberalism are grim.</w:t>
      </w:r>
    </w:p>
    <w:p w:rsidR="00024949" w:rsidRDefault="00024949" w:rsidP="00024949">
      <w:r>
        <w:t>D. Summary and Conclusion: The Symbolic Significance of Cuba</w:t>
      </w:r>
    </w:p>
    <w:p w:rsidR="00024949" w:rsidRDefault="00024949" w:rsidP="00024949">
      <w:r>
        <w:t>The saga of Cuban agriculture illustrates the ways in which developing countries are structurally disadvantaged in the global trading system by the colonial and post-colonial division of labor that relegates them to the production of primary agricultural commodities. Cuba's integration into the world economy as an exporter of sugar and an importer of manufactured goods and food products so deeply constrained its development options that not even a socialist revolution could alter these pre-existing trade and production patterns. It was not until the collapse of the socialist trading bloc and the tightening of the U.S. economic embargo that Cuba was forced by external circumstances to diversify its exports, diversify its trading partners,  [*486]  decentralize agricultural production, prioritize domestic food production, and promote organic and semi-organic farming techniques.</w:t>
      </w:r>
    </w:p>
    <w:p w:rsidR="00024949" w:rsidRDefault="00024949" w:rsidP="00024949">
      <w:r w:rsidRPr="00727FE7">
        <w:rPr>
          <w:rStyle w:val="TitleChar"/>
        </w:rPr>
        <w:t xml:space="preserve">Cuba is </w:t>
      </w:r>
      <w:r w:rsidRPr="00727FE7">
        <w:rPr>
          <w:rStyle w:val="Emphasis"/>
        </w:rPr>
        <w:t>symbolically important</w:t>
      </w:r>
      <w:r w:rsidRPr="00727FE7">
        <w:rPr>
          <w:rStyle w:val="TitleChar"/>
        </w:rPr>
        <w:t xml:space="preserve"> because it demonstrates that there is an alternative to the dominant export-oriented industrial agricultural model and that this alternative can boost agricultural productivity, enhance food security, and protect the environment</w:t>
      </w:r>
      <w:r>
        <w:t xml:space="preserve">. n362 However, </w:t>
      </w:r>
      <w:r w:rsidRPr="00727FE7">
        <w:rPr>
          <w:rStyle w:val="TitleChar"/>
        </w:rPr>
        <w:t>the transformation of Cuban agriculture was</w:t>
      </w:r>
      <w:r>
        <w:t xml:space="preserve"> a response to the crisis of the Special Period and was </w:t>
      </w:r>
      <w:r w:rsidRPr="00727FE7">
        <w:rPr>
          <w:rStyle w:val="TitleChar"/>
        </w:rPr>
        <w:t>made possible by Cuba's relative economic isolation. Once the U.S. embargo is lifted and Cuba is reintegrated into the global trading system, Cuba</w:t>
      </w:r>
      <w:r>
        <w:t xml:space="preserve">, like every other developing country, </w:t>
      </w:r>
      <w:r w:rsidRPr="00727FE7">
        <w:rPr>
          <w:rStyle w:val="TitleChar"/>
        </w:rPr>
        <w:t>will face intense pressure to restructure its economy along neoliberal lines. The results could be devastating</w:t>
      </w:r>
      <w:r>
        <w:t>. It is therefore important to recognize the neoliberal threat, to consider whether neoliberalism can ever be made compatible with food security and ecological sustainability, and to explore alternative strategies for sustainable rural development.</w:t>
      </w:r>
    </w:p>
    <w:p w:rsidR="00024949" w:rsidRDefault="00024949" w:rsidP="00024949">
      <w:pPr>
        <w:pStyle w:val="Heading4"/>
      </w:pPr>
      <w:r>
        <w:t>Expanding urban agriculture prevents ag collapse and extinction</w:t>
      </w:r>
    </w:p>
    <w:p w:rsidR="00024949" w:rsidRDefault="00024949" w:rsidP="00024949">
      <w:r w:rsidRPr="00EE4067">
        <w:rPr>
          <w:b/>
        </w:rPr>
        <w:t>Peters, 10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rsidR="00024949" w:rsidRPr="00EE4067" w:rsidRDefault="00024949" w:rsidP="00024949"/>
    <w:p w:rsidR="00024949" w:rsidRDefault="00024949" w:rsidP="00024949">
      <w:r w:rsidRPr="00EE4067">
        <w:rPr>
          <w:rStyle w:val="TitleChar"/>
        </w:rPr>
        <w:t xml:space="preserve">An adequate food supply is </w:t>
      </w:r>
      <w:r w:rsidRPr="00182F4D">
        <w:rPr>
          <w:rStyle w:val="Emphasis"/>
        </w:rPr>
        <w:t>essential for the survival of the human race</w:t>
      </w:r>
      <w:r>
        <w:t xml:space="preserve">. Historically, the U.S. food system has been one of abundance. However, </w:t>
      </w:r>
      <w:r w:rsidRPr="00EE4067">
        <w:rPr>
          <w:rStyle w:val="TitleChar"/>
        </w:rPr>
        <w:t>degradation of the environment, climate change, dependence on foreign oil and food imports, urban development trends, and increased demand due to population growth and the emerging biofuel industry</w:t>
      </w:r>
      <w:r>
        <w:t xml:space="preserve">2 </w:t>
      </w:r>
      <w:r w:rsidRPr="00EE4067">
        <w:rPr>
          <w:rStyle w:val="TitleChar"/>
        </w:rPr>
        <w:t>all threaten our food supply</w:t>
      </w:r>
      <w:r>
        <w:t xml:space="preserve">. In response to these threats, local-food and sustainable agriculture movements have recently formed to raise awareness of the need to pursue alternatives to the current system.3 In 2009, the White House acknowledged the importance of changing the way we grow food by planting an organic garden on its grounds.4 In the wake of the economic crisis of 2008, victory gardens, which were first made popular during the World War II era, have reemerged and created additional awareness of the need to pursue food production alternatives.5 Victory gardens and local sustainable agriculture reduce dependency on the established food production system, but, because the U.S. population is clustered in densely populated metropolitan areas,6 the majority of the population currently lacks access to land on which to grow food. </w:t>
      </w:r>
    </w:p>
    <w:p w:rsidR="00024949" w:rsidRDefault="00024949" w:rsidP="00024949">
      <w:r>
        <w:t xml:space="preserve">In the face of environmental, economic, and social equity challenges, it is imperative that the government, at federal, state, and local levels, establish policies that promote sustainable urban agriculture to ensure access to an adequate food supply produced with minimal impact on the environment. </w:t>
      </w:r>
      <w:r w:rsidRPr="00EE4067">
        <w:rPr>
          <w:rStyle w:val="TitleChar"/>
        </w:rPr>
        <w:t>Environmental threats stemming from climate change and the depletion and degradation of natural resources will increasingly impact the planet’s food production system</w:t>
      </w:r>
      <w:r>
        <w:t xml:space="preserve">.7 The current economic crisis has increased the burden on the government to provide relief in the forms of unemployment compensation8 and supplemental nutrition assistance.9 An inherent consequence of the economic crisis is a widening disparity between the rich and poor and increased social inequity between the socioeconomic classes in America. </w:t>
      </w:r>
      <w:r w:rsidRPr="00EE4067">
        <w:rPr>
          <w:rStyle w:val="TitleChar"/>
        </w:rPr>
        <w:t>Establishing a sustainable urban agricultural system would reduce the environmental degradation that is caused by modern agricultural practices</w:t>
      </w:r>
      <w:r>
        <w:t xml:space="preserve">, reduce the financial strain on government resources by increasing urban productivity and enabling urbanites to grow a local food supply, </w:t>
      </w:r>
      <w:r w:rsidRPr="00EE4067">
        <w:t xml:space="preserve">and reduce socioeconomic disparities by providing less-advantaged populations in urban areas </w:t>
      </w:r>
      <w:r>
        <w:t>with access to an adequate supply of fresh, nutritious food.</w:t>
      </w:r>
    </w:p>
    <w:p w:rsidR="00024949" w:rsidRPr="006A77C4" w:rsidRDefault="00024949" w:rsidP="00024949"/>
    <w:p w:rsidR="00024949" w:rsidRDefault="00024949" w:rsidP="00024949">
      <w:pPr>
        <w:pStyle w:val="Heading3"/>
      </w:pPr>
      <w:r>
        <w:t>2nc uniqueness – modeled now</w:t>
      </w:r>
    </w:p>
    <w:p w:rsidR="00024949" w:rsidRDefault="00024949" w:rsidP="00024949"/>
    <w:p w:rsidR="00024949" w:rsidRDefault="00024949" w:rsidP="00024949">
      <w:pPr>
        <w:pStyle w:val="Heading4"/>
      </w:pPr>
      <w:r>
        <w:t>Other countries are beginning to adopt the Cuban model now</w:t>
      </w:r>
    </w:p>
    <w:p w:rsidR="00024949" w:rsidRDefault="00024949" w:rsidP="00024949">
      <w:r w:rsidRPr="004C4F09">
        <w:rPr>
          <w:b/>
        </w:rPr>
        <w:t>Friedman-Rudovsky, 12</w:t>
      </w:r>
      <w:r>
        <w:t xml:space="preserve"> – received a Fulbright fellowship for photography of Bolivia’s social movements and a contributor to The New York Times (Noah, “Urban Agriculture in Cuba (Photo Essay)”, NACLA (North American Congress on Latin America), 10/18/12, https://nacla.org/news/2012/10/18/urban-agriculture-cuba-photo-essay)//EX</w:t>
      </w:r>
    </w:p>
    <w:p w:rsidR="00024949" w:rsidRDefault="00024949" w:rsidP="00024949">
      <w:pPr>
        <w:rPr>
          <w:rStyle w:val="TitleChar"/>
        </w:rPr>
      </w:pPr>
      <w:r w:rsidRPr="004C4F09">
        <w:rPr>
          <w:rStyle w:val="TitleChar"/>
        </w:rPr>
        <w:t>Cubans see their urban agriculture movement as a possible solution as the world begins to grapple with increasing prices and demand for food and fuel. Many other countries have begun to use the Cuban experience as a model as locally grown, organic produce becomes more popular worldwide.</w:t>
      </w:r>
      <w:r>
        <w:t xml:space="preserve"> In 2007, Fidel Castro warned in the first published essay after his illness: "More than three billion people in the world are being condemned to a premature death from hunger and thirst" by diverting food crops to biofuels. In the past four years, food prices have indeed skyrocketed and a 2011 report by Oxfam identifies biofuel production as a principal cause of food insecurity. Some Cubans see their urban agriculture movement as a possible solution as the world begins to grapple with increasing prices and demand for food and fuel: </w:t>
      </w:r>
      <w:r w:rsidRPr="004C4F09">
        <w:rPr>
          <w:rStyle w:val="TitleChar"/>
        </w:rPr>
        <w:t>"There is an ecological trend, a green philosophy. This is an urgent call, an immediate future; the large urban centers, with the problems of oil production and the transport of goods, this could be a worldwide solution as it has been in Cuba. We have the advantage of having gone through what other countries may experience in 50 years</w:t>
      </w:r>
      <w:r>
        <w:t xml:space="preserve">,” says Miguel Salcines Lopez, President of Havana’s largest urban agriculture cooperative, Vivero Alamar. Beginning with the collapse of the Soviet Union in 1989, Cuba entered a period of extreme shortages that came to be known as "The Special Period." With imports such as food, fuel, pesticides, and fertilizers disappearing almost overnight, Cubans began to grow their own </w:t>
      </w:r>
      <w:r w:rsidRPr="004C4F09">
        <w:rPr>
          <w:rStyle w:val="TitleChar"/>
        </w:rPr>
        <w:t>produce</w:t>
      </w:r>
      <w:r>
        <w:t xml:space="preserve"> wherever they could—balconies, empty lots, and roof-tops. </w:t>
      </w:r>
      <w:r w:rsidRPr="004C4F09">
        <w:rPr>
          <w:rStyle w:val="TitleChar"/>
        </w:rPr>
        <w:t xml:space="preserve">Initially </w:t>
      </w:r>
      <w:r>
        <w:t xml:space="preserve">these </w:t>
      </w:r>
      <w:r w:rsidRPr="004C4F09">
        <w:rPr>
          <w:rStyle w:val="TitleChar"/>
        </w:rPr>
        <w:t xml:space="preserve">were grassroots initiatives born of necessity, but over the next decade they would become a central tenet of state planning and a pillar for the island's economy. </w:t>
      </w:r>
      <w:r>
        <w:t xml:space="preserve">A homage to the history of Cuban urban agriculture in the home of Oscar Aleman Perez in Havana. In the 1970s and '80s, Raul Castro, as Defense Minister, encouraged the development of urban agriculture and oversaw experimental organic farming in military facilities. In those days, the organoponicos, as they came to be known, were introduced in preparation for a possible worldwide embargo of Cuba; today they are a training ground and growth area for Raul Castro's economic reforms that allow for more small business. In 1994, the Ministry of Agriculture institutionalized urban agriculture initiatives under one umbrella. Projects from informal family gardens (huertos), to large cooperatives (organoponicos), to state-owned gardens would all receive assistance from the ministry, which sought to provide free land to residents for gardens, through support in the start-up phase, providing seed banks, and overseeing hundreds of horticultural clubs for information exchange. Many Cubans assumed that as the shortages of the 1990s faded, so too would </w:t>
      </w:r>
      <w:r w:rsidRPr="004C4F09">
        <w:rPr>
          <w:rStyle w:val="TitleChar"/>
        </w:rPr>
        <w:t>urban agriculture</w:t>
      </w:r>
      <w:r>
        <w:t xml:space="preserve">, but instead it has </w:t>
      </w:r>
      <w:r w:rsidRPr="004C4F09">
        <w:rPr>
          <w:rStyle w:val="TitleChar"/>
        </w:rPr>
        <w:t>expanded in the last decade. Indeed, many other countries have begun to use the Cuban experience as a model as locally grown, organic produce becomes more popular worldwide. Of the recently released linamientos, or guidelines, for economic and social reforms in Cuba</w:t>
      </w:r>
      <w:r>
        <w:t xml:space="preserve">, 12 refer to urban agriculture. Number 174 states </w:t>
      </w:r>
      <w:r w:rsidRPr="004C4F09">
        <w:rPr>
          <w:rStyle w:val="TitleChar"/>
        </w:rPr>
        <w:t>the necessity of increasing agricultural initiatives that can substitute for food imports, “with emphasis in the execution of the urban agriculture program, which should be extended to the entire country.”</w:t>
      </w:r>
    </w:p>
    <w:p w:rsidR="00024949" w:rsidRPr="00FD6A22" w:rsidRDefault="00024949" w:rsidP="00024949">
      <w:pPr>
        <w:rPr>
          <w:bCs/>
          <w:u w:val="single"/>
        </w:rPr>
      </w:pPr>
    </w:p>
    <w:p w:rsidR="00024949" w:rsidRDefault="00024949" w:rsidP="00024949"/>
    <w:p w:rsidR="00024949" w:rsidRDefault="00024949" w:rsidP="00024949">
      <w:pPr>
        <w:pStyle w:val="Heading4"/>
      </w:pPr>
      <w:r>
        <w:t>Cuban ag is being modeled now – Cuban farmers are travelling to other countries to spread it</w:t>
      </w:r>
    </w:p>
    <w:p w:rsidR="00024949" w:rsidRDefault="00024949" w:rsidP="00024949">
      <w:r>
        <w:rPr>
          <w:b/>
        </w:rPr>
        <w:t xml:space="preserve">Clausen, 7 – </w:t>
      </w:r>
      <w:r w:rsidRPr="009D4ABE">
        <w:t>teaches sociology and environmental studies at Fort Lewis College in Durango, CO. Her research in environmental sociology focuses on fisheries and marine degradation</w:t>
      </w:r>
      <w:r>
        <w:rPr>
          <w:b/>
        </w:rPr>
        <w:t xml:space="preserve">. </w:t>
      </w:r>
      <w:r>
        <w:t xml:space="preserve">(Rebecca, “Healing the Rift” Monthly Review, May, </w:t>
      </w:r>
      <w:hyperlink r:id="rId42" w:history="1">
        <w:r w:rsidRPr="007D5F90">
          <w:rPr>
            <w:rStyle w:val="Hyperlink"/>
          </w:rPr>
          <w:t>http://monthlyreview.org/2007/05/01/healing-the-rift</w:t>
        </w:r>
      </w:hyperlink>
      <w:r>
        <w:t>)</w:t>
      </w:r>
    </w:p>
    <w:p w:rsidR="00024949" w:rsidRDefault="00024949" w:rsidP="00024949"/>
    <w:p w:rsidR="00024949" w:rsidRDefault="00024949" w:rsidP="00024949">
      <w:r>
        <w:t xml:space="preserve">The rift in social metabolism of food production under capitalism is aggravated by private ownership of land, the strict division between mental and manual labor, and the unjust distribution of the fruits of labor. </w:t>
      </w:r>
      <w:r w:rsidRPr="00E1721B">
        <w:rPr>
          <w:rStyle w:val="TitleChar"/>
        </w:rPr>
        <w:t>Cuba’s model of agriculture</w:t>
      </w:r>
      <w:r>
        <w:t xml:space="preserve"> systematically </w:t>
      </w:r>
      <w:r w:rsidRPr="00E1721B">
        <w:rPr>
          <w:rStyle w:val="TitleChar"/>
        </w:rPr>
        <w:t>transcends</w:t>
      </w:r>
      <w:r>
        <w:t xml:space="preserve"> these </w:t>
      </w:r>
      <w:r w:rsidRPr="00E1721B">
        <w:rPr>
          <w:rStyle w:val="TitleChar"/>
        </w:rPr>
        <w:t>alienating conditions, reconnecting farmers to the land through cooperative production, participatory decision making, and diversified distribution</w:t>
      </w:r>
      <w:r>
        <w:t>. Can this vision for ecological sustainability and social equality extend beyond the island of Cuba?</w:t>
      </w:r>
    </w:p>
    <w:p w:rsidR="00024949" w:rsidRDefault="00024949" w:rsidP="00024949">
      <w:r w:rsidRPr="00E1721B">
        <w:rPr>
          <w:rStyle w:val="TitleChar"/>
        </w:rPr>
        <w:t>Cuban farmers are traveling to Latin American and Caribbean nations to assist farmers in setting up similar types of food production systems</w:t>
      </w:r>
      <w:r>
        <w:t xml:space="preserve">. Indeed, </w:t>
      </w:r>
      <w:r w:rsidRPr="00E1721B">
        <w:rPr>
          <w:rStyle w:val="Emphasis"/>
        </w:rPr>
        <w:t>Cuba’s fastest growing export is currently ideas</w:t>
      </w:r>
      <w:r>
        <w:t xml:space="preserve">. </w:t>
      </w:r>
      <w:r w:rsidRPr="00E1721B">
        <w:rPr>
          <w:rStyle w:val="TitleChar"/>
        </w:rPr>
        <w:t>Cuba hosts many visiting farmers and agricultural technicians from throughout the Americas and elsewhere</w:t>
      </w:r>
      <w:r>
        <w:t>. Cuban agronomists are currently teaching agroecological farming methods to Haitian farmers, as well as assisting Venezuela with their burgeoning urban agriculture movement.</w:t>
      </w:r>
    </w:p>
    <w:p w:rsidR="00024949" w:rsidRDefault="00024949" w:rsidP="00024949"/>
    <w:p w:rsidR="00024949" w:rsidRPr="00E8545E" w:rsidRDefault="00024949" w:rsidP="00024949">
      <w:pPr>
        <w:pStyle w:val="Heading4"/>
      </w:pPr>
      <w:r w:rsidRPr="00E8545E">
        <w:t xml:space="preserve">Cuba’s agricultural system is a model for the globe </w:t>
      </w:r>
    </w:p>
    <w:p w:rsidR="00024949" w:rsidRDefault="00024949" w:rsidP="00024949">
      <w:r>
        <w:rPr>
          <w:rStyle w:val="StyleStyleBold12pt"/>
        </w:rPr>
        <w:t xml:space="preserve">Barclay </w:t>
      </w:r>
      <w:r w:rsidRPr="00E8545E">
        <w:rPr>
          <w:rStyle w:val="StyleStyleBold12pt"/>
        </w:rPr>
        <w:t xml:space="preserve">3- </w:t>
      </w:r>
      <w:r w:rsidRPr="00E8545E">
        <w:t>writer and reporter</w:t>
      </w:r>
      <w:r>
        <w:t xml:space="preserve"> </w:t>
      </w:r>
    </w:p>
    <w:p w:rsidR="00024949" w:rsidRPr="000A2F94" w:rsidRDefault="00024949" w:rsidP="00024949">
      <w:r>
        <w:t>(</w:t>
      </w:r>
      <w:r w:rsidRPr="000A2F94">
        <w:t>Eliza Barclay, “Cuba's security in fresh produce,” Food First, September 12th, 2003, pg. http://ww</w:t>
      </w:r>
      <w:r>
        <w:t>w.foodfirst.org/node/1208)//HA</w:t>
      </w:r>
    </w:p>
    <w:p w:rsidR="00024949" w:rsidRPr="000A2F94" w:rsidRDefault="00024949" w:rsidP="00024949">
      <w:r w:rsidRPr="000A2F94">
        <w:t xml:space="preserve">The </w:t>
      </w:r>
      <w:r w:rsidRPr="00E8545E">
        <w:rPr>
          <w:rStyle w:val="TitleChar"/>
        </w:rPr>
        <w:t>news of Cuba's success has been slowly leaking out</w:t>
      </w:r>
      <w:r w:rsidRPr="000A2F94">
        <w:t xml:space="preserve"> since the early 1990s, and </w:t>
      </w:r>
      <w:r w:rsidRPr="00E8545E">
        <w:rPr>
          <w:rStyle w:val="TitleChar"/>
        </w:rPr>
        <w:t>the country is beginning to take on legendary status as a model for sustainable agriculture</w:t>
      </w:r>
      <w:r w:rsidRPr="000A2F94">
        <w:t xml:space="preserve"> and local food production </w:t>
      </w:r>
      <w:r w:rsidRPr="00E8545E">
        <w:rPr>
          <w:rStyle w:val="TitleChar"/>
        </w:rPr>
        <w:t>in the eyes of environmental advocates, farmers, and development specialists.</w:t>
      </w:r>
      <w:r w:rsidRPr="000A2F94">
        <w:t xml:space="preserve"> Already lauded for </w:t>
      </w:r>
      <w:r w:rsidRPr="00E8545E">
        <w:rPr>
          <w:rStyle w:val="TitleChar"/>
        </w:rPr>
        <w:t>years</w:t>
      </w:r>
      <w:r w:rsidRPr="000A2F94">
        <w:t xml:space="preserve"> by the </w:t>
      </w:r>
      <w:r w:rsidRPr="00E8545E">
        <w:rPr>
          <w:rStyle w:val="TitleChar"/>
        </w:rPr>
        <w:t>steady stream of sustainable farming gurus from around the world</w:t>
      </w:r>
      <w:r w:rsidRPr="000A2F94">
        <w:t xml:space="preserve"> </w:t>
      </w:r>
      <w:r w:rsidRPr="00736421">
        <w:rPr>
          <w:rStyle w:val="TitleChar"/>
        </w:rPr>
        <w:t>who have made the pilgrimage to observe the success of organic and local food production,</w:t>
      </w:r>
      <w:r w:rsidRPr="000A2F94">
        <w:t xml:space="preserve"> </w:t>
      </w:r>
      <w:r w:rsidRPr="00E8545E">
        <w:rPr>
          <w:rStyle w:val="Emphasis"/>
        </w:rPr>
        <w:t>Cuba's experiment with sustainable agriculture has succeeded beyond its trial period.</w:t>
      </w:r>
    </w:p>
    <w:p w:rsidR="00024949" w:rsidRPr="000A2F94" w:rsidRDefault="00024949" w:rsidP="00024949">
      <w:r w:rsidRPr="00E8545E">
        <w:rPr>
          <w:rStyle w:val="TitleChar"/>
        </w:rPr>
        <w:t>American farmers have been shuttled to Cuba</w:t>
      </w:r>
      <w:r w:rsidRPr="000A2F94">
        <w:t xml:space="preserve"> in "fact-finding missions" and "reality tours" </w:t>
      </w:r>
      <w:r w:rsidRPr="00E8545E">
        <w:rPr>
          <w:rStyle w:val="TitleChar"/>
        </w:rPr>
        <w:t xml:space="preserve">by crafty NGOs </w:t>
      </w:r>
      <w:r w:rsidRPr="000A2F94">
        <w:t>who have obtained the highly coveted U.S. Department of Treasury Office of Foreign Assets Control (OFAC) licenses allowing them to sponsor travel to Cuba for educational purposes. Whether many of these trips will be allowed to continue is unclear; in March 2003, OFAC announced the end of people-to-people exchanges. Most groups who have had the appropriate licenses are scheduled to lose them by December 2003.</w:t>
      </w:r>
    </w:p>
    <w:p w:rsidR="00024949" w:rsidRPr="00373C7E" w:rsidRDefault="00024949" w:rsidP="00024949">
      <w:r w:rsidRPr="000A2F94">
        <w:t>But a rapidly approaching future of shifting economic opportunities poses serious questions and potential risks to this Cuba’s model, regarded as precious by so many of its advocates.</w:t>
      </w:r>
    </w:p>
    <w:p w:rsidR="00024949" w:rsidRDefault="00024949" w:rsidP="00024949"/>
    <w:p w:rsidR="00024949" w:rsidRDefault="00024949" w:rsidP="00024949"/>
    <w:p w:rsidR="00024949" w:rsidRDefault="00024949" w:rsidP="00024949">
      <w:pPr>
        <w:pStyle w:val="Heading3"/>
      </w:pPr>
      <w:r>
        <w:t>AT: N/U – current food imports</w:t>
      </w:r>
    </w:p>
    <w:p w:rsidR="00024949" w:rsidRDefault="00024949" w:rsidP="00024949"/>
    <w:p w:rsidR="00024949" w:rsidRDefault="00024949" w:rsidP="00024949">
      <w:pPr>
        <w:pStyle w:val="Heading4"/>
      </w:pPr>
      <w:r>
        <w:t>There aren’t enough imports to meet demand, which creates the market for Cuban organics</w:t>
      </w:r>
    </w:p>
    <w:p w:rsidR="00024949" w:rsidRPr="00C27287" w:rsidRDefault="00024949" w:rsidP="00024949">
      <w:r w:rsidRPr="00C27287">
        <w:rPr>
          <w:rStyle w:val="StyleStyleBold12pt"/>
        </w:rPr>
        <w:t>Cloos, 4/19</w:t>
      </w:r>
      <w:r>
        <w:t xml:space="preserve"> – The Pulitzer Center (Kassondra, “Sustainable Farming In Cuba Ideal Job In An Isolated Country”, Huffington Post, </w:t>
      </w:r>
      <w:hyperlink r:id="rId43" w:history="1">
        <w:r w:rsidRPr="002763E9">
          <w:rPr>
            <w:rStyle w:val="Hyperlink"/>
          </w:rPr>
          <w:t>http://www.huffingtonpost.com/2013/04/19/sustainable-farming-in-cuba_n_3112088.html</w:t>
        </w:r>
      </w:hyperlink>
      <w:r>
        <w:t>) //SP</w:t>
      </w:r>
    </w:p>
    <w:p w:rsidR="00024949" w:rsidRDefault="00024949" w:rsidP="00024949">
      <w:r w:rsidRPr="00995B07">
        <w:t>The farmers pour in after sunrise and leave before sunset.</w:t>
      </w:r>
      <w:r>
        <w:t xml:space="preserve"> The workday is one to two hours shorter than a typical day for a government employee, depending on the season, and the pay is higher—much higher.</w:t>
      </w:r>
    </w:p>
    <w:p w:rsidR="00024949" w:rsidRDefault="00024949" w:rsidP="00024949">
      <w:r>
        <w:t>Organiponico Vivero Alamar (</w:t>
      </w:r>
      <w:r w:rsidRPr="0036214C">
        <w:rPr>
          <w:rStyle w:val="TitleChar"/>
        </w:rPr>
        <w:t>OVA</w:t>
      </w:r>
      <w:r>
        <w:t xml:space="preserve">) </w:t>
      </w:r>
      <w:r w:rsidRPr="0036214C">
        <w:rPr>
          <w:rStyle w:val="TitleChar"/>
        </w:rPr>
        <w:t xml:space="preserve">is an organic, sustainable farm just outside Havana, where its private business status allows farmers the freedom to make smart economic moves and attract the best and brightest farmers, scientists and researchers to improve daily operations. Visitors come from all over the world to see the farm </w:t>
      </w:r>
      <w:r w:rsidRPr="00995B07">
        <w:t>that countless bloggers have praised for its high wages (compared to government jobs in Cuba) and other benefits.</w:t>
      </w:r>
    </w:p>
    <w:p w:rsidR="00024949" w:rsidRPr="00995B07" w:rsidRDefault="00024949" w:rsidP="00024949">
      <w:r>
        <w:t xml:space="preserve">Workers can take home fresh, organic produce like plantains, guavas, lettuce, tomatoes, taro, sweet potatoes, pineapples, mango and more, which OVA president and founder Miguel Salcines says contributes to maintaining a healthier populace. </w:t>
      </w:r>
      <w:r w:rsidRPr="00995B07">
        <w:t>There are also on-site barber and manicure services, interest-free loans, daily meals cooked fresh from food the farmers have worked hard to produce, profit shares based on seniority and a strong community feeling that visitors find admirable and even surprising.</w:t>
      </w:r>
    </w:p>
    <w:p w:rsidR="00024949" w:rsidRPr="00995B07" w:rsidRDefault="00024949" w:rsidP="00024949">
      <w:r w:rsidRPr="00995B07">
        <w:t>The classic American image of the streets of Cuba is a fairly accurate one—old cars and crumbling buildings. Havana is a city so locked in time it can be startling to see a citizen whip out a cell phone.</w:t>
      </w:r>
    </w:p>
    <w:p w:rsidR="00024949" w:rsidRPr="00995B07" w:rsidRDefault="00024949" w:rsidP="00024949">
      <w:r w:rsidRPr="00995B07">
        <w:t>One government tour guide spoke extensively to the high demand and low supply of food. The government provides a small amount of food for each family based on the health needs of individuals, she said—meaning only some families receive milk while other families receive meat. It is difficult to earn enough to supplement the basic food allotment: The tour guide is paid only $13 a month because the government assumes she will earn tips. Even with tips, she says it’s not enough to make ends meet. She has taken on a second job as a freelance English teacher.</w:t>
      </w:r>
    </w:p>
    <w:p w:rsidR="00024949" w:rsidRPr="00995B07" w:rsidRDefault="00024949" w:rsidP="00024949">
      <w:r w:rsidRPr="00995B07">
        <w:t>Yet, unlike tour guides, OVA farmers make a decent living. And if Cuba can make farming profitable, why can’t other countries?</w:t>
      </w:r>
    </w:p>
    <w:p w:rsidR="00024949" w:rsidRDefault="00024949" w:rsidP="00024949">
      <w:r>
        <w:t xml:space="preserve">There is no simple answer. </w:t>
      </w:r>
      <w:r w:rsidRPr="008E1B52">
        <w:rPr>
          <w:rStyle w:val="TitleChar"/>
        </w:rPr>
        <w:t>The explanation starts with the realization that Cubans were forced into agricultural innovation by a very real need to feed a mass number of starving people</w:t>
      </w:r>
      <w:r>
        <w:t>, according to Elon University agro-ecology professor Steve Moore.</w:t>
      </w:r>
    </w:p>
    <w:p w:rsidR="00024949" w:rsidRPr="00995B07" w:rsidRDefault="00024949" w:rsidP="00024949">
      <w:r w:rsidRPr="00995B07">
        <w:t>“There was a great set of circumstances that spawned that,” he said. “When Russia pulled out, they had no more cheap oil and cheap resources, so they had to think of something real quick.”</w:t>
      </w:r>
    </w:p>
    <w:p w:rsidR="00024949" w:rsidRPr="00995B07" w:rsidRDefault="00024949" w:rsidP="00024949">
      <w:r w:rsidRPr="00995B07">
        <w:t>More food was needed, with fewer resources to produce it—leading to farming practices that avoided costs like excessive energy use and fertilizers.</w:t>
      </w:r>
    </w:p>
    <w:p w:rsidR="00024949" w:rsidRPr="008E1B52" w:rsidRDefault="00024949" w:rsidP="00024949">
      <w:pPr>
        <w:rPr>
          <w:rStyle w:val="TitleChar"/>
        </w:rPr>
      </w:pPr>
      <w:r w:rsidRPr="00995B07">
        <w:t>In the United States, which has long struggled to keep its growers afloat, democracy and the freedoms afforded to private enterprise have not yet come to terms with better farming practices for various reasons. The most notable one is price, Moore said. He has studied farming extensively and says</w:t>
      </w:r>
      <w:r w:rsidRPr="008D13E1">
        <w:t xml:space="preserve"> it’s easier and, in the short term, cheaper, to throw fertilizer and fossil fuels at farming woes than it is to sit down and figure out how to do things better.</w:t>
      </w:r>
    </w:p>
    <w:p w:rsidR="00024949" w:rsidRPr="00466EFF" w:rsidRDefault="00024949" w:rsidP="00024949">
      <w:pPr>
        <w:rPr>
          <w:rStyle w:val="TitleChar"/>
        </w:rPr>
      </w:pPr>
      <w:r>
        <w:t xml:space="preserve">OVA sells its wares at a farm-front marketplace six days a week. As an urban farm, </w:t>
      </w:r>
      <w:r w:rsidRPr="00995B07">
        <w:t>it’s widely accessible to Cubans who don’t own cars, and most of its fresh produce is sold out by the end of the day.</w:t>
      </w:r>
      <w:r w:rsidRPr="00466EFF">
        <w:rPr>
          <w:rStyle w:val="TitleChar"/>
        </w:rPr>
        <w:t xml:space="preserve"> Cuba imports a great deal of food, but there’s a </w:t>
      </w:r>
      <w:r w:rsidRPr="00995B07">
        <w:rPr>
          <w:rStyle w:val="Emphasis"/>
        </w:rPr>
        <w:t>gap between imports and local production</w:t>
      </w:r>
      <w:r w:rsidRPr="00466EFF">
        <w:rPr>
          <w:rStyle w:val="TitleChar"/>
        </w:rPr>
        <w:t xml:space="preserve"> that makes food scarce and waste a social sin.</w:t>
      </w:r>
    </w:p>
    <w:p w:rsidR="00024949" w:rsidRPr="00267D82" w:rsidRDefault="00024949" w:rsidP="00024949">
      <w:r>
        <w:t xml:space="preserve">Moore, who was a long-time farmer before leaving his field to become a professor, understands this from experience. He and his wife sacrificed a great deal to keep their business going. Even if he would have preferred to keep food in his nearby community and cut down on transportation costs by selling food to local markets, </w:t>
      </w:r>
      <w:r w:rsidRPr="00267D82">
        <w:t>it was significantly more profitable to travel great distances from their farm in Pennsylvania to sell larger amounts of produce at urban supermarket prices.</w:t>
      </w:r>
    </w:p>
    <w:p w:rsidR="00024949" w:rsidRPr="00267D82" w:rsidRDefault="00024949" w:rsidP="00024949">
      <w:r w:rsidRPr="00267D82">
        <w:t>“We would sell about an hour and a half to two hours away and drive a truck down to the DC-Baltimore area,” he said, “because we would get at least twice the price for it than we would in our own town.”</w:t>
      </w:r>
    </w:p>
    <w:p w:rsidR="00024949" w:rsidRPr="00267D82" w:rsidRDefault="00024949" w:rsidP="00024949">
      <w:r w:rsidRPr="00267D82">
        <w:t>Even though many Americans claim food costs are high, Moore maintains they’re not. Americans aren’t willing to spend a high proportion of their disposable income on food when it’s dirt cheap to import out-of-season crops from other countries, and it can be near impossible for local farmers to compete with these prices. No one knows this better than Moore and his wife, who for more than a decade could not afford health insurance.</w:t>
      </w:r>
    </w:p>
    <w:p w:rsidR="00024949" w:rsidRPr="00267D82" w:rsidRDefault="00024949" w:rsidP="00024949">
      <w:r w:rsidRPr="00267D82">
        <w:t>The vast majority of other farmers in the United States face similar financial troubles. The Environmental Protection Agency estimates that less than 1 percent of Americans call themselves farmers. Fewer than one in four farms makes more than $50,000 a year in gross revenue. In 2008, the Census Bureau found that net income related to farming activities was less than $10,000 per year. Most farm families need to supplement that with wages earned off the farm.</w:t>
      </w:r>
    </w:p>
    <w:p w:rsidR="00024949" w:rsidRPr="00267D82" w:rsidRDefault="00024949" w:rsidP="00024949">
      <w:r w:rsidRPr="00267D82">
        <w:t>OVA, though, provides a community-style workplace with a good salary and benefits. Although wages are still meager when compared with salaries in more developed countries, they are two to three times higher than Cuba's government paychecks, which can be as little as the equivalent of $13 a month. On top of their salaries, farm workers also get a percentage of profits that increase with seniority, usually adding up to the equivalent of a few extra dollars every other week.</w:t>
      </w:r>
    </w:p>
    <w:p w:rsidR="00024949" w:rsidRPr="00267D82" w:rsidRDefault="00024949" w:rsidP="00024949">
      <w:r w:rsidRPr="00267D82">
        <w:t>Jose Ramon Rey, who works to fatten the bulls OVA uses for natural fertilizer and sells to the tourist industry, said he wanted to work at the cooperative not just because he comes from a farm family, but also because of the benefits it provides.</w:t>
      </w:r>
    </w:p>
    <w:p w:rsidR="00024949" w:rsidRPr="00267D82" w:rsidRDefault="00024949" w:rsidP="00024949">
      <w:r w:rsidRPr="00267D82">
        <w:t>“Economically, I feel better because I earn a good salary,” he said. “In general, I cover all my family’s expenses with the money I earn here.”</w:t>
      </w:r>
    </w:p>
    <w:p w:rsidR="00024949" w:rsidRPr="00267D82" w:rsidRDefault="00024949" w:rsidP="00024949">
      <w:r w:rsidRPr="00267D82">
        <w:t>Ramon Rey has worked at OVA for eight years and it’s his only job, an increasingly uncommon phenomenon in Cuba.</w:t>
      </w:r>
    </w:p>
    <w:p w:rsidR="00024949" w:rsidRDefault="00024949" w:rsidP="00024949">
      <w:r w:rsidRPr="00D85AB8">
        <w:rPr>
          <w:rStyle w:val="TitleChar"/>
        </w:rPr>
        <w:t>The food grown at OVA stays within the country, and is diverse and completely sustainable. Everything is recycled and organic, unlike other farming practices around the world that rely on the ability to force crops to grow when nature would have it another way</w:t>
      </w:r>
      <w:r>
        <w:t>. As Moore says, farmers in many other parts of the world do not wait out inopportune weather or push back a growing season. Instead they spread tons of fertilizers to stay on schedule. It’s cheap. And so is fossil fuel.</w:t>
      </w:r>
    </w:p>
    <w:p w:rsidR="00024949" w:rsidRDefault="00024949" w:rsidP="00024949">
      <w:pPr>
        <w:rPr>
          <w:rStyle w:val="TitleChar"/>
        </w:rPr>
      </w:pPr>
    </w:p>
    <w:p w:rsidR="00024949" w:rsidRDefault="00024949" w:rsidP="00024949">
      <w:pPr>
        <w:pStyle w:val="Heading4"/>
      </w:pPr>
      <w:r>
        <w:t>Each new export concession is key and threatens the model</w:t>
      </w:r>
    </w:p>
    <w:p w:rsidR="00024949" w:rsidRDefault="00024949" w:rsidP="00024949">
      <w:r>
        <w:rPr>
          <w:rStyle w:val="StyleStyleBold12pt"/>
        </w:rPr>
        <w:t xml:space="preserve">Barclay </w:t>
      </w:r>
      <w:r w:rsidRPr="00EA4EAD">
        <w:rPr>
          <w:rStyle w:val="StyleStyleBold12pt"/>
        </w:rPr>
        <w:t>3-</w:t>
      </w:r>
      <w:r>
        <w:t xml:space="preserve"> writer and reporter </w:t>
      </w:r>
    </w:p>
    <w:p w:rsidR="00024949" w:rsidRPr="00651FB7" w:rsidRDefault="00024949" w:rsidP="00024949">
      <w:r>
        <w:t>(</w:t>
      </w:r>
      <w:r w:rsidRPr="00CA54D1">
        <w:t>Eliza Barclay, “Cuba's security in fresh produce,” Food First, September 12th, 2003, pg. htt</w:t>
      </w:r>
      <w:r>
        <w:t>p://www.foodfirst.org/node/1208)</w:t>
      </w:r>
    </w:p>
    <w:p w:rsidR="00024949" w:rsidRPr="00CA54D1" w:rsidRDefault="00024949" w:rsidP="00024949">
      <w:r w:rsidRPr="00CA54D1">
        <w:rPr>
          <w:rStyle w:val="TitleChar"/>
        </w:rPr>
        <w:t>Faced with the possibility of widespread starvation</w:t>
      </w:r>
      <w:r w:rsidRPr="00CA54D1">
        <w:t xml:space="preserve">, the </w:t>
      </w:r>
      <w:r w:rsidRPr="00EA4EAD">
        <w:rPr>
          <w:rStyle w:val="TitleChar"/>
        </w:rPr>
        <w:t>Cuban government foresaw</w:t>
      </w:r>
      <w:r w:rsidRPr="00CA54D1">
        <w:t xml:space="preserve"> that a </w:t>
      </w:r>
      <w:r w:rsidRPr="00EA4EAD">
        <w:rPr>
          <w:rStyle w:val="TitleChar"/>
        </w:rPr>
        <w:t>full-scale mobilization of domestic resources</w:t>
      </w:r>
      <w:r w:rsidRPr="00CA54D1">
        <w:t xml:space="preserve">, both human and natural, </w:t>
      </w:r>
      <w:r w:rsidRPr="00EA4EAD">
        <w:rPr>
          <w:rStyle w:val="TitleChar"/>
        </w:rPr>
        <w:t>would be required in order</w:t>
      </w:r>
      <w:r w:rsidRPr="00CA54D1">
        <w:t xml:space="preserve"> to increase </w:t>
      </w:r>
      <w:r w:rsidRPr="00EA4EAD">
        <w:rPr>
          <w:rStyle w:val="TitleChar"/>
        </w:rPr>
        <w:t>production to meet the demands of a hungry populace</w:t>
      </w:r>
      <w:r w:rsidRPr="00CA54D1">
        <w:t xml:space="preserve">. And with few options to import food given the stringency of the U.S. embargo, </w:t>
      </w:r>
      <w:r w:rsidRPr="00EA4EAD">
        <w:rPr>
          <w:rStyle w:val="TitleChar"/>
        </w:rPr>
        <w:t>Cuba</w:t>
      </w:r>
      <w:r w:rsidRPr="00CA54D1">
        <w:t xml:space="preserve"> turned over a new leaf by </w:t>
      </w:r>
      <w:r w:rsidRPr="00EA4EAD">
        <w:rPr>
          <w:rStyle w:val="TitleChar"/>
        </w:rPr>
        <w:t>converting almost entirely to an organic production system</w:t>
      </w:r>
      <w:r w:rsidRPr="00CA54D1">
        <w:t xml:space="preserve"> within 10 years.</w:t>
      </w:r>
    </w:p>
    <w:p w:rsidR="00024949" w:rsidRPr="00CA54D1" w:rsidRDefault="00024949" w:rsidP="00024949">
      <w:r w:rsidRPr="00EA4EAD">
        <w:rPr>
          <w:rStyle w:val="TitleChar"/>
        </w:rPr>
        <w:t>Cuba's nationwide commitment to food self-sufficiency without reliance on chemical</w:t>
      </w:r>
      <w:r w:rsidRPr="00CA54D1">
        <w:t xml:space="preserve"> or mechanical </w:t>
      </w:r>
      <w:r w:rsidRPr="00EA4EAD">
        <w:rPr>
          <w:rStyle w:val="TitleChar"/>
        </w:rPr>
        <w:t>technologies has borne some startlingly successful results,</w:t>
      </w:r>
      <w:r w:rsidRPr="00CA54D1">
        <w:t xml:space="preserve"> not only in terms of food production but </w:t>
      </w:r>
      <w:r w:rsidRPr="00EA4EAD">
        <w:rPr>
          <w:rStyle w:val="TitleChar"/>
        </w:rPr>
        <w:t>also in the development of a more personalized food culture</w:t>
      </w:r>
      <w:r w:rsidRPr="00CA54D1">
        <w:t>, woven deeply into patterns of food consumption, nutrition, and community.</w:t>
      </w:r>
    </w:p>
    <w:p w:rsidR="00024949" w:rsidRDefault="00024949" w:rsidP="00024949">
      <w:r w:rsidRPr="00EA4EAD">
        <w:rPr>
          <w:rStyle w:val="TitleChar"/>
        </w:rPr>
        <w:t>These trends,</w:t>
      </w:r>
      <w:r w:rsidRPr="00CA54D1">
        <w:t xml:space="preserve"> which many sustainable agriculture experts enthusiastically champion, </w:t>
      </w:r>
      <w:r w:rsidRPr="00EA4EAD">
        <w:rPr>
          <w:rStyle w:val="TitleChar"/>
        </w:rPr>
        <w:t>also appear to be on the brink of a major confrontation with the powerful forces of the global market, from which Cuba was virtually exempt</w:t>
      </w:r>
      <w:r w:rsidRPr="00CA54D1">
        <w:t xml:space="preserve"> until 2001, when </w:t>
      </w:r>
      <w:r w:rsidRPr="00EA4EAD">
        <w:rPr>
          <w:rStyle w:val="TitleChar"/>
        </w:rPr>
        <w:t>U.S. policy toward agricultural exports to Cuba began to shift slightly</w:t>
      </w:r>
      <w:r w:rsidRPr="00CA54D1">
        <w:t xml:space="preserve">. The </w:t>
      </w:r>
      <w:r w:rsidRPr="00EA4EAD">
        <w:rPr>
          <w:rStyle w:val="TitleChar"/>
        </w:rPr>
        <w:t>strength of Cuba’s food security</w:t>
      </w:r>
      <w:r w:rsidRPr="00CA54D1">
        <w:t xml:space="preserve">, with all its growing bureaucratic and market support, </w:t>
      </w:r>
      <w:r w:rsidRPr="00EA4EAD">
        <w:rPr>
          <w:rStyle w:val="TitleChar"/>
        </w:rPr>
        <w:t xml:space="preserve">will inevitably be put to the test as small but increasing concessions are made to expand trade </w:t>
      </w:r>
      <w:r w:rsidRPr="00CA54D1">
        <w:t>between Cuba and its closest potential trading partner, the United States.</w:t>
      </w:r>
    </w:p>
    <w:p w:rsidR="00024949" w:rsidRPr="008D13E1" w:rsidRDefault="00024949" w:rsidP="00024949"/>
    <w:p w:rsidR="00024949" w:rsidRDefault="00024949" w:rsidP="00024949"/>
    <w:p w:rsidR="00024949" w:rsidRDefault="00024949" w:rsidP="00024949">
      <w:pPr>
        <w:pStyle w:val="Heading3"/>
      </w:pPr>
      <w:r>
        <w:t>2nc links – lift embargo</w:t>
      </w:r>
    </w:p>
    <w:p w:rsidR="00024949" w:rsidRDefault="00024949" w:rsidP="00024949"/>
    <w:p w:rsidR="00024949" w:rsidRPr="00365613" w:rsidRDefault="00024949" w:rsidP="00024949">
      <w:pPr>
        <w:pStyle w:val="Heading4"/>
      </w:pPr>
      <w:r>
        <w:t>Greater US imports will out-compete Cuban organics and collapse the system – NAFTA empirics prove</w:t>
      </w:r>
    </w:p>
    <w:p w:rsidR="00024949" w:rsidRPr="00365613" w:rsidRDefault="00024949" w:rsidP="00024949">
      <w:r>
        <w:rPr>
          <w:b/>
        </w:rPr>
        <w:t xml:space="preserve">McKibben, 5 – </w:t>
      </w:r>
      <w:r w:rsidRPr="00365613">
        <w:t>author, environmentalist, and activist.</w:t>
      </w:r>
      <w:r>
        <w:t xml:space="preserve"> </w:t>
      </w:r>
      <w:r w:rsidRPr="00365613">
        <w:t>In 1988, he wrote The End of Nature, the first book for a common audience about global warming.</w:t>
      </w:r>
      <w:r>
        <w:t xml:space="preserve"> </w:t>
      </w:r>
      <w:r w:rsidRPr="00365613">
        <w:t>He is the co-founder and Chairman of the Board at 350.org, an international climate campaign that works in 188 countries around the world (Bill, “The Cuba Diet”, Harper’s Magazine, April,</w:t>
      </w:r>
      <w:r>
        <w:t xml:space="preserve"> </w:t>
      </w:r>
      <w:r w:rsidRPr="00365613">
        <w:t>reprinted here -</w:t>
      </w:r>
      <w:r>
        <w:t xml:space="preserve"> </w:t>
      </w:r>
      <w:hyperlink r:id="rId44" w:history="1">
        <w:r w:rsidRPr="00365613">
          <w:rPr>
            <w:rStyle w:val="Hyperlink"/>
          </w:rPr>
          <w:t>http://billtotten.blogspot.com/2005/04/cuba-diet.html</w:t>
        </w:r>
      </w:hyperlink>
    </w:p>
    <w:p w:rsidR="00024949" w:rsidRDefault="00024949" w:rsidP="00024949"/>
    <w:p w:rsidR="00024949" w:rsidRDefault="00024949" w:rsidP="00024949">
      <w:r>
        <w:t xml:space="preserve">One question is: </w:t>
      </w:r>
      <w:r w:rsidRPr="00365613">
        <w:rPr>
          <w:rStyle w:val="TitleChar"/>
        </w:rPr>
        <w:t>How resilient is the new Cuban agriculture?</w:t>
      </w:r>
      <w:r>
        <w:t xml:space="preserve"> Despite ever tougher restrictions on US travel and remittances from relatives, the country has managed to patch together a pretty robust tourist industry in recent years: Havana's private restaurants fill nightly with Canadians and Germans. The government's investment in the pharmaceutical industry appears to be paying off, too, and now people who are fed by ox teams are producing genetically engineered medicines at some of the world's more advanced labs. Foreign exchange is beginning to flow once more; already many of the bicycles in the streets have been replaced by buses and motorbikes and Renaults. Cuba is still the most unconsumer place I've ever been - there's even less to buy than in the old Soviet Union - but sooner or later Castro will die. What then?</w:t>
      </w:r>
    </w:p>
    <w:p w:rsidR="00024949" w:rsidRDefault="00024949" w:rsidP="00024949">
      <w:r>
        <w:t xml:space="preserve">Most of the farmers and agronomists I interviewed professed conviction that the agricultural changes ran so deep they would never be eroded. Perez, however, did allow that there were a lot of younger oxen drivers who yearned to return to the cockpits of big tractors, and according to news reports some of the country's genetic engineers are trying to clone White Udder herself from leftover tissue. If Cuba simply opens to the world economy - </w:t>
      </w:r>
      <w:r w:rsidRPr="009651D5">
        <w:rPr>
          <w:rStyle w:val="TitleChar"/>
        </w:rPr>
        <w:t>if</w:t>
      </w:r>
      <w:r>
        <w:t xml:space="preserve"> Castro gets his professed wish and </w:t>
      </w:r>
      <w:r w:rsidRPr="009651D5">
        <w:rPr>
          <w:rStyle w:val="TitleChar"/>
        </w:rPr>
        <w:t>the US embargo simply disappears, replaced by a free-trade regime - it's very hard to see how the sustainable farming would survive for lon</w:t>
      </w:r>
      <w:r>
        <w:t xml:space="preserve">g. </w:t>
      </w:r>
      <w:r w:rsidRPr="009651D5">
        <w:rPr>
          <w:rStyle w:val="TitleChar"/>
        </w:rPr>
        <w:t>We use pesticides and fertilizers because they make for incredibly cheap food.</w:t>
      </w:r>
      <w:r>
        <w:t xml:space="preserve"> None of that dipping the seedling roots in some bacillus solution, or creeping along the tomato rows looking for aphids, or taking the oxen off to be shoed. </w:t>
      </w:r>
      <w:r w:rsidRPr="009651D5">
        <w:rPr>
          <w:rStyle w:val="TitleChar"/>
        </w:rPr>
        <w:t>Our industrial agriculture</w:t>
      </w:r>
      <w:r>
        <w:t xml:space="preserve"> - at least as heavily subsidized by Washington as Cuba's farming once was subsidized by Moscow - </w:t>
      </w:r>
      <w:r w:rsidRPr="009651D5">
        <w:rPr>
          <w:rStyle w:val="TitleChar"/>
        </w:rPr>
        <w:t>simply overwhelms its neighbors</w:t>
      </w:r>
      <w:r>
        <w:t>.</w:t>
      </w:r>
    </w:p>
    <w:p w:rsidR="00024949" w:rsidRDefault="00024949" w:rsidP="00024949">
      <w:r>
        <w:t xml:space="preserve">For instance, </w:t>
      </w:r>
      <w:r w:rsidRPr="009651D5">
        <w:rPr>
          <w:rStyle w:val="TitleChar"/>
        </w:rPr>
        <w:t>consider Mexico and corn.</w:t>
      </w:r>
      <w:r>
        <w:t xml:space="preserve"> Not long ago the journalist Michael Pollan told the story of what happened when </w:t>
      </w:r>
      <w:r w:rsidRPr="009651D5">
        <w:rPr>
          <w:rStyle w:val="TitleChar"/>
        </w:rPr>
        <w:t>NAFTA opened that country's markets to a flood of cheap, heavily subsidized US maize: the price fell by half, and 1.3 million small farmers were put out of business</w:t>
      </w:r>
      <w:r>
        <w:t xml:space="preserve">, </w:t>
      </w:r>
      <w:r w:rsidRPr="009651D5">
        <w:rPr>
          <w:rStyle w:val="TitleChar"/>
        </w:rPr>
        <w:t>forced to sell their land to larger, more corporate farms that could hope to compete by mechanizing</w:t>
      </w:r>
      <w:r>
        <w:t xml:space="preserve"> (and lobbying for subsidies of their own). A study by the Carnegie Endowment for International Peace enumerated the environmental costs: fertilizer runoff suffocating the Sea of Cortez, water shortages getting worse as large-scale irrigation booms. Genetically modified corn varieties from the United States are contaminating the original strains of the crop, which began in southern Mexico.</w:t>
      </w:r>
    </w:p>
    <w:p w:rsidR="00024949" w:rsidRDefault="00024949" w:rsidP="00024949">
      <w:pPr>
        <w:pStyle w:val="Heading4"/>
      </w:pPr>
      <w:r>
        <w:t>Lifting the embargo will collapse Cuban agriculture – US agribusiness will buy it out</w:t>
      </w:r>
    </w:p>
    <w:p w:rsidR="00024949" w:rsidRPr="00A75E76" w:rsidRDefault="00024949" w:rsidP="00024949">
      <w:r>
        <w:rPr>
          <w:b/>
        </w:rPr>
        <w:t xml:space="preserve">Crawford, 3 </w:t>
      </w:r>
      <w:r>
        <w:t>- Associate Professor, Georgia State University College of Law (Colin, “Necessity Makes the Frog Jump: Land-Use Planning and Urban Agriculture in Cuba” 16 Tul. Envtl. L.J. 733, lexis)</w:t>
      </w:r>
    </w:p>
    <w:p w:rsidR="00024949" w:rsidRDefault="00024949" w:rsidP="00024949"/>
    <w:p w:rsidR="00024949" w:rsidRDefault="00024949" w:rsidP="00024949">
      <w:r>
        <w:t xml:space="preserve">On September 26, 2002, </w:t>
      </w:r>
      <w:r w:rsidRPr="00A75E76">
        <w:rPr>
          <w:rStyle w:val="TitleChar"/>
        </w:rPr>
        <w:t>the largest-ever U.S. trade show in Cuba was held in a Havana suburb. Its purpose was to showcase U.S. food and agriculture. The sponsors included a dazzling list of U.S. agri-industrial superstars</w:t>
      </w:r>
      <w:r>
        <w:t xml:space="preserve"> - from the makers of highly processed foods like Spam, M &amp; M chocolate candies, and Sara Lee cakes, to the products of  [*780]  agribusiness giants like Archer Daniels Midland, Cargill, ConAgra, and Tyson Foods. The next day, The New York Times plastered a picture on its front page of Cuban President Fidel Castro at the show, gingerly fingering a plate containing a hamburger and french fries, a chocolate milk shake nearby.n223</w:t>
      </w:r>
    </w:p>
    <w:p w:rsidR="00024949" w:rsidRDefault="00024949" w:rsidP="00024949">
      <w:r w:rsidRPr="00A75E76">
        <w:rPr>
          <w:rStyle w:val="TitleChar"/>
        </w:rPr>
        <w:t>One could hardly imagine a more vivid illustration of the challenges Cuban agriculture will face when the U.S. embargo is lifted</w:t>
      </w:r>
      <w:r>
        <w:t xml:space="preserve">. Specifically, </w:t>
      </w:r>
      <w:r w:rsidRPr="00A75E76">
        <w:rPr>
          <w:rStyle w:val="TitleChar"/>
        </w:rPr>
        <w:t>U</w:t>
      </w:r>
      <w:r>
        <w:t xml:space="preserve">nited </w:t>
      </w:r>
      <w:r w:rsidRPr="00A75E76">
        <w:rPr>
          <w:rStyle w:val="TitleChar"/>
        </w:rPr>
        <w:t>S</w:t>
      </w:r>
      <w:r>
        <w:t xml:space="preserve">tates and other foreign </w:t>
      </w:r>
      <w:r w:rsidRPr="00A75E76">
        <w:rPr>
          <w:rStyle w:val="TitleChar"/>
        </w:rPr>
        <w:t xml:space="preserve">agribusiness giants, eager to enter the Cuban market, anxiously await the time they can press everything from processed foods to genetically modified seeds and chemical fertilizers on the Cuban market. Despite Cuban claims that they will resist this onslaught </w:t>
      </w:r>
      <w:r>
        <w:t xml:space="preserve">just as they have resisted the attempts to meddle with their internal politics since the Revolution, </w:t>
      </w:r>
      <w:r w:rsidRPr="0012397C">
        <w:rPr>
          <w:rStyle w:val="TitleChar"/>
        </w:rPr>
        <w:t>the expansion of agricultural markets could well prove an unstoppable juggernaught</w:t>
      </w:r>
      <w:r>
        <w:t xml:space="preserve">.n224 </w:t>
      </w:r>
      <w:r w:rsidRPr="0012397C">
        <w:rPr>
          <w:rStyle w:val="TitleChar"/>
        </w:rPr>
        <w:t>In a country where food purchases can require as much as two-thirds of an average Cuban's salary, the lure of comparatively cheap agricultural inputs and even cheaper food could easily lead to social unrest if not permitted by the government</w:t>
      </w:r>
      <w:r>
        <w:t xml:space="preserve">. n225 In short, </w:t>
      </w:r>
      <w:r w:rsidRPr="0012397C">
        <w:rPr>
          <w:rStyle w:val="TitleChar"/>
        </w:rPr>
        <w:t>the pressure to accept cheaper U.S.</w:t>
      </w:r>
      <w:r>
        <w:t xml:space="preserve"> and other foreign </w:t>
      </w:r>
      <w:r w:rsidRPr="0012397C">
        <w:rPr>
          <w:rStyle w:val="TitleChar"/>
        </w:rPr>
        <w:t>agricultural products, could well prove to be the necessity that next prods the Cuban frog to jump</w:t>
      </w:r>
      <w:r>
        <w:t>.</w:t>
      </w:r>
    </w:p>
    <w:p w:rsidR="00024949" w:rsidRDefault="00024949" w:rsidP="00024949">
      <w:pPr>
        <w:pStyle w:val="Heading4"/>
      </w:pPr>
      <w:r>
        <w:t>Increasing trade relations creates irreversible pressure to destroy Cuban agriculture</w:t>
      </w:r>
    </w:p>
    <w:p w:rsidR="00024949" w:rsidRDefault="00024949" w:rsidP="00024949">
      <w:r>
        <w:rPr>
          <w:b/>
        </w:rPr>
        <w:t xml:space="preserve">Gonzalez, 3 - </w:t>
      </w:r>
      <w:r w:rsidRPr="0012397C">
        <w:t>Associate Professor, Seattle University School of Law (Carmen,</w:t>
      </w:r>
      <w:r>
        <w:t xml:space="preserve"> “SEASONS OF RESISTANCE: SUSTAINABLE AGRICULTURE AND FOOD SECURITY IN CUBA” 16 Tul. Envtl. L.J. 685, Summer, lexis)</w:t>
      </w:r>
    </w:p>
    <w:p w:rsidR="00024949" w:rsidRPr="00727FE7" w:rsidRDefault="00024949" w:rsidP="00024949"/>
    <w:p w:rsidR="00024949" w:rsidRDefault="00024949" w:rsidP="00024949">
      <w:r w:rsidRPr="00727FE7">
        <w:rPr>
          <w:rStyle w:val="TitleChar"/>
        </w:rPr>
        <w:t>Cuba was able to transform its agricultural development model as a consequence of the political and economic autonomy occasioned by its</w:t>
      </w:r>
      <w:r>
        <w:t xml:space="preserve"> relative </w:t>
      </w:r>
      <w:r w:rsidRPr="00727FE7">
        <w:rPr>
          <w:rStyle w:val="TitleChar"/>
        </w:rPr>
        <w:t>economic isolation</w:t>
      </w:r>
      <w:r>
        <w:t xml:space="preserve">, including its exclusion from major international financial and trade institutions.n411 Paradoxically, </w:t>
      </w:r>
      <w:r w:rsidRPr="00727FE7">
        <w:rPr>
          <w:rStyle w:val="TitleChar"/>
        </w:rPr>
        <w:t>while the U.S. embargo subjected Cuba to immense economic hardship, it also gave the Cuban government free rein to adopt agricultural policies that ran counter to the prevailing neoliberal model and that protected Cuban farmers against ruinous competition from highly subsidized agricultural producers in the U</w:t>
      </w:r>
      <w:r>
        <w:t xml:space="preserve">nited </w:t>
      </w:r>
      <w:r w:rsidRPr="00727FE7">
        <w:rPr>
          <w:rStyle w:val="TitleChar"/>
        </w:rPr>
        <w:t>S</w:t>
      </w:r>
      <w:r>
        <w:t>tates and the European Union. n412 Due to U.S.  [*730]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n414 However, as U.S. agribusiness clamors to ease trade restrictions with Cuba, the lifting of the embargo and the end of Cuba's economic isolation may only be a matter of time. n415</w:t>
      </w:r>
    </w:p>
    <w:p w:rsidR="00024949" w:rsidRDefault="00024949" w:rsidP="00024949">
      <w:r w:rsidRPr="00727FE7">
        <w:rPr>
          <w:rStyle w:val="TitleChar"/>
        </w:rPr>
        <w:t>It is unclear how the Cuban government will respond to the immense political and economic pressure from the United States to enter into bilateral or multilateral trade agreements that would</w:t>
      </w:r>
      <w:r>
        <w:t xml:space="preserve"> curtail Cuban  [*731]  sovereignty and </w:t>
      </w:r>
      <w:r w:rsidRPr="00727FE7">
        <w:rPr>
          <w:rStyle w:val="TitleChar"/>
        </w:rPr>
        <w:t>erode protection for Cuban agriculture</w:t>
      </w:r>
      <w:r>
        <w:t xml:space="preserve">.n416 </w:t>
      </w:r>
      <w:r w:rsidRPr="00727FE7">
        <w:rPr>
          <w:rStyle w:val="TitleChar"/>
        </w:rPr>
        <w:t>If Cuba accedes to the dictates of agricultural trade liberalization, it appears likely that Cuba's gains in agricultural diversification and food self-sufficiency will be undercut by cheap, subsidized food imports from the U</w:t>
      </w:r>
      <w:r>
        <w:t xml:space="preserve">nited </w:t>
      </w:r>
      <w:r w:rsidRPr="00727FE7">
        <w:rPr>
          <w:rStyle w:val="TitleChar"/>
        </w:rPr>
        <w:t>S</w:t>
      </w:r>
      <w:r>
        <w:t>tates and other industrialized countries. n417 Furthermore, Cuba's experiment with organic and semi-organic agriculture may be jeopardized if the Cuban government is either unwilling or unable to restrict the sale of agrochemicals to Cuban farmers - as the Cuban government failed to restrict U.S. rice imports in the first half of the twentieth century. n418</w:t>
      </w:r>
    </w:p>
    <w:p w:rsidR="00024949" w:rsidRDefault="00024949" w:rsidP="00024949">
      <w:r>
        <w:t xml:space="preserve">Cuba is once again at a crossroads - as it was in 1963, when the government abandoned economic diversification, renewed its emphasis on sugar production, and replaced its trade dependence on the United States with trade dependence on the socialist bloc. In the end, </w:t>
      </w:r>
      <w:r w:rsidRPr="00225975">
        <w:rPr>
          <w:rStyle w:val="TitleChar"/>
        </w:rPr>
        <w:t>the future of Cuban agriculture will likely turn on</w:t>
      </w:r>
      <w:r>
        <w:t xml:space="preserve"> a combination of external factors (such as world market prices for Cuban exports and </w:t>
      </w:r>
      <w:r w:rsidRPr="00225975">
        <w:rPr>
          <w:rStyle w:val="TitleChar"/>
        </w:rPr>
        <w:t>Cuba's future economic integration with the U</w:t>
      </w:r>
      <w:r>
        <w:t xml:space="preserve">nited </w:t>
      </w:r>
      <w:r w:rsidRPr="00225975">
        <w:rPr>
          <w:rStyle w:val="TitleChar"/>
        </w:rPr>
        <w:t>S</w:t>
      </w:r>
      <w:r>
        <w:t>tates) 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Cubans.n419 The  [*732]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agroecological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w:t>
      </w:r>
    </w:p>
    <w:p w:rsidR="00024949" w:rsidRDefault="00024949" w:rsidP="00024949">
      <w:r>
        <w:t xml:space="preserve">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 The lifting of the U.S. economic embargo and the subjection of Cuba to the full force of economic globalization will present an enormous challenge to the retention of an agricultural development model borne of crisis and isolation. </w:t>
      </w:r>
      <w:r w:rsidRPr="00225975">
        <w:rPr>
          <w:rStyle w:val="TitleChar"/>
        </w:rPr>
        <w:t>Whether Cuba will be able to resist the re-imposition of a capital-intensive, export-oriented, import-reliant agricultural model will depend on the ability of the Cuban leadership to appreciate the benefits of sustainable agriculture and to protect Cuba's alternative agricultural model in the face of overwhelming political and economic pressure from the U</w:t>
      </w:r>
      <w:r>
        <w:t xml:space="preserve">nited </w:t>
      </w:r>
      <w:r w:rsidRPr="00225975">
        <w:rPr>
          <w:rStyle w:val="TitleChar"/>
        </w:rPr>
        <w:t>S</w:t>
      </w:r>
      <w:r>
        <w:t>tates and from the global trading system.</w:t>
      </w:r>
    </w:p>
    <w:p w:rsidR="00024949" w:rsidRDefault="00024949" w:rsidP="00024949">
      <w:pPr>
        <w:pStyle w:val="Heading4"/>
      </w:pPr>
      <w:r>
        <w:t xml:space="preserve">Lifting the embargo would cause urbanized agriculture to disappear </w:t>
      </w:r>
    </w:p>
    <w:p w:rsidR="00024949" w:rsidRDefault="00024949" w:rsidP="00024949">
      <w:r w:rsidRPr="00881AF3">
        <w:rPr>
          <w:rStyle w:val="StyleStyleBold12pt"/>
        </w:rPr>
        <w:t xml:space="preserve">Warwick, </w:t>
      </w:r>
      <w:r>
        <w:rPr>
          <w:rStyle w:val="StyleStyleBold12pt"/>
        </w:rPr>
        <w:t>99</w:t>
      </w:r>
      <w:r>
        <w:t xml:space="preserve"> – A freelance journalist and Editor of Splice, the magazine of the Genetics Forum (Hugh, “Cuba’s organic revolution”, Third World Network, </w:t>
      </w:r>
      <w:hyperlink r:id="rId45" w:history="1">
        <w:r w:rsidRPr="00A81CA6">
          <w:rPr>
            <w:rStyle w:val="Hyperlink"/>
          </w:rPr>
          <w:t>http://www.twnside.org.sg/title/twr118h.htm</w:t>
        </w:r>
      </w:hyperlink>
      <w:r>
        <w:t>) //SP</w:t>
      </w:r>
    </w:p>
    <w:p w:rsidR="00024949" w:rsidRDefault="00024949" w:rsidP="00024949"/>
    <w:p w:rsidR="00024949" w:rsidRDefault="00024949" w:rsidP="00024949">
      <w:r w:rsidRPr="004F138A">
        <w:rPr>
          <w:rStyle w:val="TitleChar"/>
        </w:rPr>
        <w:t>There is</w:t>
      </w:r>
      <w:r>
        <w:t xml:space="preserve"> also, ironically, </w:t>
      </w:r>
      <w:r w:rsidRPr="004F138A">
        <w:rPr>
          <w:rStyle w:val="TitleChar"/>
        </w:rPr>
        <w:t xml:space="preserve">the worry about what would happen if the US embargo were to be lifted. In the event of a trade free-for-all, Cuba’s tentative steps towards environmental sustainability could be </w:t>
      </w:r>
      <w:r w:rsidRPr="00001B4D">
        <w:rPr>
          <w:rStyle w:val="Emphasis"/>
        </w:rPr>
        <w:t>trampled under the feet of the Cuban exiles</w:t>
      </w:r>
      <w:r w:rsidRPr="004F138A">
        <w:rPr>
          <w:rStyle w:val="TitleChar"/>
        </w:rPr>
        <w:t xml:space="preserve"> returning to claim the land and homes that were once theirs, and the </w:t>
      </w:r>
      <w:r w:rsidRPr="00001B4D">
        <w:rPr>
          <w:rStyle w:val="Emphasis"/>
        </w:rPr>
        <w:t>US corporations flooding the island</w:t>
      </w:r>
      <w:r w:rsidRPr="004F138A">
        <w:rPr>
          <w:rStyle w:val="TitleChar"/>
        </w:rPr>
        <w:t xml:space="preserve"> with their goods. International recognition But such concerns should perhaps be temporarily set aside, with the news that the work taking place in Cuba has been recognised by an international audience.</w:t>
      </w:r>
      <w:r>
        <w:t xml:space="preserve"> In December the Swedish Parliament saw the presentation of the Right Livelihood Award - the ‘Alternative Nobel Prize’ - to the Grupo de Agricultura Organica (GAO), the Cuban organic farming association.</w:t>
      </w:r>
      <w:r w:rsidRPr="004F138A">
        <w:rPr>
          <w:sz w:val="12"/>
        </w:rPr>
        <w:t xml:space="preserve"> </w:t>
      </w:r>
      <w:r>
        <w:t xml:space="preserve">GAO has been at the forefront of the country’s transition from industrial to organic agriculture. Its President, Dr Fernando Funes-Aguilar, said of the Award, ‘We hope that our efforts will demonstrate to other countries that conventional chemically-dependent agriculture is not the only way to feed a country.’ </w:t>
      </w:r>
    </w:p>
    <w:p w:rsidR="00024949" w:rsidRDefault="00024949" w:rsidP="00024949">
      <w:pPr>
        <w:pStyle w:val="Heading4"/>
      </w:pPr>
      <w:r>
        <w:t>US capital and investment will decimate Cuban sustainable ag</w:t>
      </w:r>
    </w:p>
    <w:p w:rsidR="00024949" w:rsidRDefault="00024949" w:rsidP="00024949">
      <w:r>
        <w:rPr>
          <w:b/>
        </w:rPr>
        <w:t xml:space="preserve">Kline, 12 </w:t>
      </w:r>
      <w:r>
        <w:t xml:space="preserve">– undergrad at Evergreen State University (Mattea, “A Beacon of Progress: Cuba's Transition to Sustainable Agriculture” 3/11, </w:t>
      </w:r>
      <w:hyperlink r:id="rId46" w:history="1">
        <w:r w:rsidRPr="007D5F90">
          <w:rPr>
            <w:rStyle w:val="Hyperlink"/>
          </w:rPr>
          <w:t>http://wikis.evergreen.edu/civicintelligence/images/7/74/Cuba_Case_Study.pdf</w:t>
        </w:r>
      </w:hyperlink>
      <w:r>
        <w:t>)</w:t>
      </w:r>
    </w:p>
    <w:p w:rsidR="00024949" w:rsidRPr="0076613F" w:rsidRDefault="00024949" w:rsidP="00024949"/>
    <w:p w:rsidR="00024949" w:rsidRDefault="00024949" w:rsidP="00024949">
      <w:r>
        <w:t xml:space="preserve">One of the most intriguing and exciting aspects of Cuba's transformation is the scale of change they achieved with so few external resources. Through my lens, this is where the power lies. In fact, it could be said that </w:t>
      </w:r>
      <w:r w:rsidRPr="0076613F">
        <w:rPr>
          <w:rStyle w:val="TitleChar"/>
        </w:rPr>
        <w:t>the extreme actions taken by the U</w:t>
      </w:r>
      <w:r>
        <w:t xml:space="preserve">nited </w:t>
      </w:r>
      <w:r w:rsidRPr="0076613F">
        <w:rPr>
          <w:rStyle w:val="TitleChar"/>
        </w:rPr>
        <w:t>S</w:t>
      </w:r>
      <w:r>
        <w:t xml:space="preserve">tates </w:t>
      </w:r>
      <w:r w:rsidRPr="0076613F">
        <w:rPr>
          <w:rStyle w:val="TitleChar"/>
        </w:rPr>
        <w:t>in limiting Cuba's external resources</w:t>
      </w:r>
      <w:r>
        <w:t xml:space="preserve">, although clearly inhumane, </w:t>
      </w:r>
      <w:r w:rsidRPr="0076613F">
        <w:rPr>
          <w:rStyle w:val="TitleChar"/>
        </w:rPr>
        <w:t xml:space="preserve">could be viewed much as a </w:t>
      </w:r>
      <w:r w:rsidRPr="0076613F">
        <w:rPr>
          <w:rStyle w:val="Emphasis"/>
        </w:rPr>
        <w:t>cloud with a thick silver lining.</w:t>
      </w:r>
      <w:r>
        <w:t xml:space="preserve"> It was the necessity of independence which ultimately drove Cuba to innovate so profoundly and holistically. They were faced with the stark reality of evolution: adapt or perish. Their success is a beacon for all who believe in and work for social equality and food sovereignty. </w:t>
      </w:r>
    </w:p>
    <w:p w:rsidR="00024949" w:rsidRDefault="00024949" w:rsidP="00024949">
      <w:r>
        <w:t xml:space="preserve">What I take from Cuba's story in considering the resources needed to accomplish these types of goals, is that social equality and the decision-making autonomy of a nation are both key factors in making this type of progress. In order to visualize what I mean, </w:t>
      </w:r>
      <w:r w:rsidRPr="0076613F">
        <w:rPr>
          <w:rStyle w:val="TitleChar"/>
        </w:rPr>
        <w:t>imagine</w:t>
      </w:r>
      <w:r>
        <w:t xml:space="preserve"> for a moment </w:t>
      </w:r>
      <w:r w:rsidRPr="0076613F">
        <w:rPr>
          <w:rStyle w:val="TitleChar"/>
        </w:rPr>
        <w:t>what the Cuban landscape might look like without the existence of the US trade embargo</w:t>
      </w:r>
      <w:r>
        <w:t xml:space="preserve">. In light of the Soviet collapse, </w:t>
      </w:r>
      <w:r w:rsidRPr="0076613F">
        <w:rPr>
          <w:rStyle w:val="TitleChar"/>
        </w:rPr>
        <w:t xml:space="preserve">Cuba may have been forced to allow the entrance of large amounts of US capital to make it through the transition, </w:t>
      </w:r>
      <w:r>
        <w:t xml:space="preserve">once again </w:t>
      </w:r>
      <w:r w:rsidRPr="0076613F">
        <w:rPr>
          <w:rStyle w:val="TitleChar"/>
        </w:rPr>
        <w:t>marginalizing the valuable peasantry and pushing agroecological methods deeper into history.</w:t>
      </w:r>
      <w:r>
        <w:t xml:space="preserve"> We cannot know if this would have happened, but it seems clear that to a major degree, </w:t>
      </w:r>
      <w:r w:rsidRPr="0076613F">
        <w:rPr>
          <w:rStyle w:val="TitleChar"/>
        </w:rPr>
        <w:t>one of Cuba's most important resources has been a lack of involvement from the U</w:t>
      </w:r>
      <w:r>
        <w:t xml:space="preserve">nited </w:t>
      </w:r>
      <w:r w:rsidRPr="0076613F">
        <w:rPr>
          <w:rStyle w:val="TitleChar"/>
        </w:rPr>
        <w:t>S</w:t>
      </w:r>
      <w:r>
        <w:t xml:space="preserve">tates. </w:t>
      </w:r>
    </w:p>
    <w:p w:rsidR="00024949" w:rsidRDefault="00024949" w:rsidP="00024949"/>
    <w:p w:rsidR="00024949" w:rsidRDefault="00024949" w:rsidP="00024949">
      <w:pPr>
        <w:pStyle w:val="Heading4"/>
      </w:pPr>
      <w:r>
        <w:t xml:space="preserve">Lifting the embargo will cause Cuban farmers to pursue high yields over sustainability </w:t>
      </w:r>
    </w:p>
    <w:p w:rsidR="00024949" w:rsidRDefault="00024949" w:rsidP="00024949">
      <w:r>
        <w:rPr>
          <w:b/>
        </w:rPr>
        <w:t xml:space="preserve">Gerlach, 12 – </w:t>
      </w:r>
      <w:r>
        <w:t xml:space="preserve">undergrad at Brown; she traveled to Cuba to research this paper (Gretchen, “Modern Expressions of Urban Agriculture in Cuba” </w:t>
      </w:r>
      <w:hyperlink r:id="rId47" w:history="1">
        <w:r w:rsidRPr="007D5F90">
          <w:rPr>
            <w:rStyle w:val="Hyperlink"/>
          </w:rPr>
          <w:t>http://cubanurbanagriculture.blogspot.com/p/disconnections-misconceptions-and.html</w:t>
        </w:r>
      </w:hyperlink>
    </w:p>
    <w:p w:rsidR="00024949" w:rsidRPr="006E0BE4" w:rsidRDefault="00024949" w:rsidP="00024949"/>
    <w:p w:rsidR="00024949" w:rsidRDefault="00024949" w:rsidP="00024949">
      <w:r>
        <w:t>Here, the reality behind the intention of organic methods is also exposed. From my perspective, farmers who are more seriously involved in cultivation, such as workers in Vivero Alamar, and tobacco farmers in Viñales, organic methods represent more than “the only option” or higher prices, but rather environmental and sustainable benefits to the earth and the community. Whereas farmers, vendors, and other participants more removed from cultivation believe that organic methods are implemented due to the lack of resources and other options. For these people not using fertilizers and pesticides is justified by the scarcity of chemicals rather than the conscious decision to use organic methods and traditional techniques.</w:t>
      </w:r>
    </w:p>
    <w:p w:rsidR="00024949" w:rsidRDefault="00024949" w:rsidP="00024949">
      <w:r>
        <w:t xml:space="preserve"> In my opinion it is this population that poses the greatest threat to the future of organic urban agriculture in Cuba. </w:t>
      </w:r>
      <w:r w:rsidRPr="006E0BE4">
        <w:rPr>
          <w:rStyle w:val="TitleChar"/>
        </w:rPr>
        <w:t>Should the embargo lift, foreign relations improve, and the extensive importation of chemicals begin again, temptation of high yields and the restoration of industrial levels of production may be too tempting to refuse</w:t>
      </w:r>
      <w:r>
        <w:t xml:space="preserve">. This is coupled by the fact that </w:t>
      </w:r>
      <w:r w:rsidRPr="006E0BE4">
        <w:rPr>
          <w:rStyle w:val="TitleChar"/>
        </w:rPr>
        <w:t>many Cubans believe that before abiding by strict organic regulations they must first achieve levels of production that sustain the levels of demand.</w:t>
      </w:r>
      <w:r>
        <w:t xml:space="preserve"> </w:t>
      </w:r>
      <w:r w:rsidRPr="006E0BE4">
        <w:rPr>
          <w:rStyle w:val="TitleChar"/>
        </w:rPr>
        <w:t>In these farmers’ opinions, high yields are more important then high quality food</w:t>
      </w:r>
      <w:r>
        <w:t xml:space="preserve"> for present day Cuba, where they still see blatant signs of food scarcity. Furthermore, </w:t>
      </w:r>
      <w:r w:rsidRPr="006E0BE4">
        <w:rPr>
          <w:rStyle w:val="TitleChar"/>
        </w:rPr>
        <w:t>some farmers say that in order to compete in the international organic cultivation movement Cuba must first rise to sufficient levels of production</w:t>
      </w:r>
      <w:r>
        <w:t>. The combination of these varying mentalities may prove dangerous to the future of the “utopian urban agriculture” yet regardless they are very illuminating with regards to the reality of Cubans relationship with UA.</w:t>
      </w:r>
    </w:p>
    <w:p w:rsidR="00024949" w:rsidRDefault="00024949" w:rsidP="00024949">
      <w:pPr>
        <w:pStyle w:val="Heading4"/>
      </w:pPr>
      <w:r>
        <w:t xml:space="preserve">Cuba’s current farming methods were devolved out of necessity, lifting the embargo eliminates that necessity and kills Cuba’s style of farming. </w:t>
      </w:r>
    </w:p>
    <w:p w:rsidR="00024949" w:rsidRDefault="00024949" w:rsidP="00024949">
      <w:r>
        <w:rPr>
          <w:rStyle w:val="StyleStyleBold12pt"/>
        </w:rPr>
        <w:t xml:space="preserve">Ewing </w:t>
      </w:r>
      <w:r w:rsidRPr="006C5829">
        <w:rPr>
          <w:rStyle w:val="StyleStyleBold12pt"/>
        </w:rPr>
        <w:t>8</w:t>
      </w:r>
      <w:r>
        <w:t xml:space="preserve">-staff writer for the guardian </w:t>
      </w:r>
    </w:p>
    <w:p w:rsidR="00024949" w:rsidRPr="002E38B1" w:rsidRDefault="00024949" w:rsidP="00024949">
      <w:r>
        <w:t>(Ed</w:t>
      </w:r>
      <w:r w:rsidRPr="002E38B1">
        <w:t xml:space="preserve">, “Cuba's organic revolution,” </w:t>
      </w:r>
      <w:hyperlink r:id="rId48" w:history="1">
        <w:r w:rsidRPr="002E38B1">
          <w:rPr>
            <w:rStyle w:val="Hyperlink"/>
          </w:rPr>
          <w:t>guardian.co.uk</w:t>
        </w:r>
      </w:hyperlink>
      <w:r w:rsidRPr="002E38B1">
        <w:t>, Thursday 3 April 2008 20.02 EDT, pg. http://www.guardian.co.uk/environment/2008/apr/04/organics.food</w:t>
      </w:r>
      <w:r>
        <w:t>)//HA</w:t>
      </w:r>
    </w:p>
    <w:p w:rsidR="00024949" w:rsidRPr="0009468C" w:rsidRDefault="00024949" w:rsidP="00024949">
      <w:pPr>
        <w:rPr>
          <w:rFonts w:ascii="Garamond" w:hAnsi="Garamond"/>
          <w:sz w:val="16"/>
          <w:szCs w:val="16"/>
        </w:rPr>
      </w:pPr>
    </w:p>
    <w:p w:rsidR="00024949" w:rsidRPr="006C5829" w:rsidRDefault="00024949" w:rsidP="00024949">
      <w:r w:rsidRPr="006C5829">
        <w:t xml:space="preserve">But </w:t>
      </w:r>
      <w:r w:rsidRPr="006C5829">
        <w:rPr>
          <w:rStyle w:val="TitleChar"/>
        </w:rPr>
        <w:t>when the USSR collapsed</w:t>
      </w:r>
      <w:r w:rsidRPr="006C5829">
        <w:t xml:space="preserve"> in 1990/91, </w:t>
      </w:r>
      <w:r w:rsidRPr="006C5829">
        <w:rPr>
          <w:rStyle w:val="TitleChar"/>
        </w:rPr>
        <w:t>Cuba's ability to feed itself collapsed</w:t>
      </w:r>
      <w:r w:rsidRPr="006C5829">
        <w:t xml:space="preserve"> with it. "Within a year the country had lost 80% of its trade," explains the Cuba Organic Support Group (COSG). Over 1.3m </w:t>
      </w:r>
      <w:r w:rsidRPr="006C5829">
        <w:rPr>
          <w:rStyle w:val="TitleChar"/>
        </w:rPr>
        <w:t>tonnes of chemical fertilisers</w:t>
      </w:r>
      <w:r w:rsidRPr="006C5829">
        <w:t xml:space="preserve"> a year </w:t>
      </w:r>
      <w:r w:rsidRPr="006C5829">
        <w:rPr>
          <w:rStyle w:val="TitleChar"/>
        </w:rPr>
        <w:t>were lost. Fuel for transporting produce from the fields to the towns dried up. People started to go hungry</w:t>
      </w:r>
      <w:r w:rsidRPr="006C5829">
        <w:t xml:space="preserve">. The UN Food and Agriculture Organisation (UNFAO) estimated that calorie intake plunged from 2,600 a head in the late 1980s to between 1,000 and 1,500 by 1993. </w:t>
      </w:r>
    </w:p>
    <w:p w:rsidR="00024949" w:rsidRPr="006C5829" w:rsidRDefault="00024949" w:rsidP="00024949">
      <w:r w:rsidRPr="006C5829">
        <w:t>Radical action was needed, and quickly</w:t>
      </w:r>
      <w:r w:rsidRPr="006C5829">
        <w:rPr>
          <w:rStyle w:val="TitleChar"/>
        </w:rPr>
        <w:t>. "Cuba had to produce twice as much food, with less than half the chemical inputs,</w:t>
      </w:r>
      <w:r w:rsidRPr="006C5829">
        <w:t xml:space="preserve">" according to the COSG. </w:t>
      </w:r>
      <w:r w:rsidRPr="006C5829">
        <w:rPr>
          <w:rStyle w:val="TitleChar"/>
        </w:rPr>
        <w:t>Land was switched from export crops to food production, and tractors were switched for oxen. People were encouraged to move from the city to the land and organic farming methods were introduced</w:t>
      </w:r>
      <w:r w:rsidRPr="006C5829">
        <w:t xml:space="preserve">. </w:t>
      </w:r>
    </w:p>
    <w:p w:rsidR="00024949" w:rsidRPr="006C5829" w:rsidRDefault="00024949" w:rsidP="00024949">
      <w:r w:rsidRPr="006C5829">
        <w:t>"</w:t>
      </w:r>
      <w:r w:rsidRPr="006C5829">
        <w:rPr>
          <w:rStyle w:val="TitleChar"/>
        </w:rPr>
        <w:t>Integrated pest management, crop rotation, composting and soil conservation were implemented,"</w:t>
      </w:r>
      <w:r w:rsidRPr="006C5829">
        <w:t xml:space="preserve"> says the COSG. </w:t>
      </w:r>
      <w:r w:rsidRPr="006C5829">
        <w:rPr>
          <w:rStyle w:val="Emphasis"/>
        </w:rPr>
        <w:t>The country had to become expert in techniques like worm composting and biopesticides.</w:t>
      </w:r>
      <w:r w:rsidRPr="006C5829">
        <w:t xml:space="preserve"> "</w:t>
      </w:r>
      <w:r w:rsidRPr="006C5829">
        <w:rPr>
          <w:rStyle w:val="Emphasis"/>
        </w:rPr>
        <w:t>Worms and worm farm technology is now a Cuban export</w:t>
      </w:r>
      <w:r w:rsidRPr="006C5829">
        <w:t>," says Dr Stephen Wilkinson, assistant director of the International Institute for the Study of Cuba.</w:t>
      </w:r>
    </w:p>
    <w:p w:rsidR="00024949" w:rsidRPr="006C5829" w:rsidRDefault="00024949" w:rsidP="00024949">
      <w:r w:rsidRPr="006C5829">
        <w:t xml:space="preserve">Thus, </w:t>
      </w:r>
      <w:r w:rsidRPr="006C5829">
        <w:rPr>
          <w:rStyle w:val="TitleChar"/>
        </w:rPr>
        <w:t>the unique system of organoponicos, or urban organic farming, was started.</w:t>
      </w:r>
      <w:r w:rsidRPr="006C5829">
        <w:t xml:space="preserve"> "Organoponicos are really gardens," explains Wilkinson, "</w:t>
      </w:r>
      <w:r w:rsidRPr="006C5829">
        <w:rPr>
          <w:rStyle w:val="TitleChar"/>
        </w:rPr>
        <w:t>they use organic methods and meet local needs."</w:t>
      </w:r>
      <w:r>
        <w:rPr>
          <w:rStyle w:val="TitleChar"/>
        </w:rPr>
        <w:t xml:space="preserve"> </w:t>
      </w:r>
      <w:r w:rsidRPr="006C5829">
        <w:t xml:space="preserve">"Almost overnight," says the COSG, </w:t>
      </w:r>
      <w:r w:rsidRPr="006C5829">
        <w:rPr>
          <w:rStyle w:val="TitleChar"/>
        </w:rPr>
        <w:t xml:space="preserve">the ministry of agriculture established an urban gardening culture. </w:t>
      </w:r>
      <w:r w:rsidRPr="006C5829">
        <w:t>By 1995 Havana had 25,000 huertos – allotments, farmed by families or small groups – and dozens of larger-scale organoponicos, or market gardens. The immediate crisis of hunger was over.</w:t>
      </w:r>
      <w:r>
        <w:t xml:space="preserve"> </w:t>
      </w:r>
      <w:r w:rsidRPr="006C5829">
        <w:t>Now, gardens for food take up 3.4% of urban land countrywide, and 8% of land in Havana. Cuba produced 3.2m tonnes of organic food in urban farms in 2002 and, UNFAO says, food intake is back at 2,600 calories a day.</w:t>
      </w:r>
    </w:p>
    <w:p w:rsidR="00024949" w:rsidRPr="006C5829" w:rsidRDefault="00024949" w:rsidP="00024949">
      <w:r w:rsidRPr="006C5829">
        <w:t>Organoponico plaza</w:t>
      </w:r>
    </w:p>
    <w:p w:rsidR="00024949" w:rsidRPr="006C5829" w:rsidRDefault="00024949" w:rsidP="00024949">
      <w:r w:rsidRPr="006C5829">
        <w:rPr>
          <w:rStyle w:val="TitleChar"/>
        </w:rPr>
        <w:t>A visit to Havana's largest organoponico</w:t>
      </w:r>
      <w:r w:rsidRPr="006C5829">
        <w:t xml:space="preserve">, the three-hectare Organoponico Plaza, which lies a stone's throw from the city's Plaza de la Revolución and the desk of Raul Castro, </w:t>
      </w:r>
      <w:r w:rsidRPr="006C5829">
        <w:rPr>
          <w:rStyle w:val="TitleChar"/>
        </w:rPr>
        <w:t>confirms that the scheme is doing well. Rows of strikingly neat irrigated raised beds are home to seasonal crops of lettuces, spring onions, chives, garlic and parsley.</w:t>
      </w:r>
      <w:r w:rsidRPr="006C5829">
        <w:t xml:space="preserve"> </w:t>
      </w:r>
    </w:p>
    <w:p w:rsidR="00024949" w:rsidRPr="006C5829" w:rsidRDefault="00024949" w:rsidP="00024949">
      <w:r w:rsidRPr="006C5829">
        <w:t xml:space="preserve">Guava and noni fruit trees provide shade around the perimeter, while on the far side compost piles sit next to plastic tunnels used to raise seedlings. Outside in the shop, signs extol the virtues of eating your greens. </w:t>
      </w:r>
    </w:p>
    <w:p w:rsidR="00024949" w:rsidRPr="006C5829" w:rsidRDefault="00024949" w:rsidP="00024949">
      <w:r w:rsidRPr="006C5829">
        <w:t>The shop is open only on Mondays. Produce is sold by the people who work the garden (they keep 50% of sales, so are motivated to produce a lot) to the people who live nearby. In this case, the organoponico serves an estate that wouldn't look out of place in Tower Hamlets or Easterhouse. Yet inside, butterflies flit and the head gardener, Toni, turns sod like he is digging at Prince Charles's Highgrove estate.</w:t>
      </w:r>
    </w:p>
    <w:p w:rsidR="00024949" w:rsidRPr="006C5829" w:rsidRDefault="00024949" w:rsidP="00024949">
      <w:r w:rsidRPr="006C5829">
        <w:t>A success then? "In terms of improving the diet of the population it has had a beneficial effect," says Wilkinson.</w:t>
      </w:r>
    </w:p>
    <w:p w:rsidR="00024949" w:rsidRPr="006C5829" w:rsidRDefault="00024949" w:rsidP="00024949">
      <w:pPr>
        <w:rPr>
          <w:rStyle w:val="TitleChar"/>
        </w:rPr>
      </w:pPr>
      <w:r w:rsidRPr="006C5829">
        <w:t xml:space="preserve">"And </w:t>
      </w:r>
      <w:r w:rsidRPr="006C5829">
        <w:rPr>
          <w:rStyle w:val="TitleChar"/>
        </w:rPr>
        <w:t>it has been a success in terms of meeting some of the food security needs</w:t>
      </w:r>
      <w:r w:rsidRPr="006C5829">
        <w:t xml:space="preserve">," he says, "but </w:t>
      </w:r>
      <w:r w:rsidRPr="006C5829">
        <w:rPr>
          <w:rStyle w:val="TitleChar"/>
        </w:rPr>
        <w:t>it has not resolved the problem since the island still imports a great deal of food."</w:t>
      </w:r>
    </w:p>
    <w:p w:rsidR="00024949" w:rsidRPr="00182F4D" w:rsidRDefault="00024949" w:rsidP="00024949">
      <w:pPr>
        <w:rPr>
          <w:bCs/>
          <w:u w:val="single"/>
        </w:rPr>
      </w:pPr>
      <w:r w:rsidRPr="006C5829">
        <w:t xml:space="preserve">And </w:t>
      </w:r>
      <w:r w:rsidRPr="006C5829">
        <w:rPr>
          <w:rStyle w:val="TitleChar"/>
        </w:rPr>
        <w:t>change is on the horizon</w:t>
      </w:r>
      <w:r w:rsidRPr="006C5829">
        <w:t xml:space="preserve">, which might be good for living standards, but </w:t>
      </w:r>
      <w:r w:rsidRPr="006C5829">
        <w:rPr>
          <w:rStyle w:val="Emphasis"/>
        </w:rPr>
        <w:t>not be so good for Cuba's commitment to pesticide-free food.</w:t>
      </w:r>
      <w:r>
        <w:rPr>
          <w:rStyle w:val="Emphasis"/>
        </w:rPr>
        <w:t xml:space="preserve"> </w:t>
      </w:r>
      <w:r w:rsidRPr="006C5829">
        <w:rPr>
          <w:rStyle w:val="TitleChar"/>
        </w:rPr>
        <w:t>The US trade embargo is losing its "symbolic meaning</w:t>
      </w:r>
      <w:r w:rsidRPr="006C5829">
        <w:t>", says Julie M Bunck, assistant professor of political science at the University of Louisville and author of Fidel Castro and the Quest for a Revolutionary Culture in Cuba, and as that happens, "</w:t>
      </w:r>
      <w:r w:rsidRPr="006C5829">
        <w:rPr>
          <w:rStyle w:val="TitleChar"/>
        </w:rPr>
        <w:t>Cuba will evolve, embrace the market</w:t>
      </w:r>
      <w:r w:rsidRPr="006C5829">
        <w:t xml:space="preserve"> in some way, begin to produce and buy and sell normally."</w:t>
      </w:r>
      <w:r>
        <w:t xml:space="preserve"> </w:t>
      </w:r>
      <w:r w:rsidRPr="006C5829">
        <w:rPr>
          <w:rStyle w:val="Emphasis"/>
        </w:rPr>
        <w:t>General farming will "most likely" move away from organic methods</w:t>
      </w:r>
      <w:r w:rsidRPr="006C5829">
        <w:t xml:space="preserve"> says Wilkinson. Farming on a large scale after all, he says, </w:t>
      </w:r>
      <w:r w:rsidRPr="006C5829">
        <w:rPr>
          <w:rStyle w:val="TitleChar"/>
        </w:rPr>
        <w:t>has seen a reduction in pesticide and fertiliser use mainly due to "financial constraints, not choice".</w:t>
      </w:r>
    </w:p>
    <w:p w:rsidR="00024949" w:rsidRDefault="00024949" w:rsidP="00024949"/>
    <w:p w:rsidR="00024949" w:rsidRDefault="00024949" w:rsidP="00024949">
      <w:pPr>
        <w:pStyle w:val="Heading4"/>
      </w:pPr>
      <w:r>
        <w:t>Economic isolation is the catalyst for Cuban agriculture – introducing cheaper competition through trade will destroy it</w:t>
      </w:r>
    </w:p>
    <w:p w:rsidR="00024949" w:rsidRPr="00233EB5" w:rsidRDefault="00024949" w:rsidP="00024949">
      <w:r>
        <w:rPr>
          <w:b/>
        </w:rPr>
        <w:t xml:space="preserve">Borowya, 11 </w:t>
      </w:r>
      <w:r>
        <w:t xml:space="preserve">- University of Rostock, Historical Institute, August-Bebel-Str.28, 18051 Rostock, Germany (Iris, “Degrowth and public health in Cuba: lessons from the past?” </w:t>
      </w:r>
    </w:p>
    <w:p w:rsidR="00024949" w:rsidRDefault="0095778B" w:rsidP="00024949">
      <w:hyperlink r:id="rId49" w:history="1">
        <w:r w:rsidR="00024949" w:rsidRPr="00F9493C">
          <w:rPr>
            <w:rStyle w:val="Hyperlink"/>
          </w:rPr>
          <w:t>http://degrowth.org/wp-content/uploads/2012/11/Borowy-2013.pdf</w:t>
        </w:r>
      </w:hyperlink>
    </w:p>
    <w:p w:rsidR="00024949" w:rsidRPr="00365613" w:rsidRDefault="00024949" w:rsidP="00024949"/>
    <w:p w:rsidR="00024949" w:rsidRDefault="00024949" w:rsidP="00024949">
      <w:r>
        <w:t xml:space="preserve">In the process, </w:t>
      </w:r>
      <w:r w:rsidRPr="00365613">
        <w:rPr>
          <w:rStyle w:val="TitleChar"/>
        </w:rPr>
        <w:t>lack of fuel, machinery, fertilizer and pesticides</w:t>
      </w:r>
      <w:r>
        <w:rPr>
          <w:rStyle w:val="TitleChar"/>
        </w:rPr>
        <w:t xml:space="preserve"> </w:t>
      </w:r>
      <w:r w:rsidRPr="00365613">
        <w:rPr>
          <w:rStyle w:val="TitleChar"/>
        </w:rPr>
        <w:t>forced a shift from industrial to organic agriculture: oxen replaced</w:t>
      </w:r>
      <w:r>
        <w:rPr>
          <w:rStyle w:val="TitleChar"/>
        </w:rPr>
        <w:t xml:space="preserve"> </w:t>
      </w:r>
      <w:r w:rsidRPr="00365613">
        <w:rPr>
          <w:rStyle w:val="TitleChar"/>
        </w:rPr>
        <w:t>tractors, bio-pesticides replaced agro-chemicals, compost, crop</w:t>
      </w:r>
      <w:r>
        <w:rPr>
          <w:rStyle w:val="TitleChar"/>
        </w:rPr>
        <w:t xml:space="preserve"> </w:t>
      </w:r>
      <w:r w:rsidRPr="00365613">
        <w:rPr>
          <w:rStyle w:val="TitleChar"/>
        </w:rPr>
        <w:t>rotation, polyculture and worms replaced industrial fertilizer, and</w:t>
      </w:r>
      <w:r>
        <w:rPr>
          <w:rStyle w:val="TitleChar"/>
        </w:rPr>
        <w:t xml:space="preserve"> </w:t>
      </w:r>
      <w:r w:rsidRPr="00365613">
        <w:rPr>
          <w:rStyle w:val="TitleChar"/>
        </w:rPr>
        <w:t>manual labor replaced machinery</w:t>
      </w:r>
      <w:r>
        <w:t xml:space="preserve">. It was a remarkable development, and hardly an easy one in a country so far dedicated to hightechnology, industrialized agriculture. It was spurred by crucial international support and by a rich infrastructure of Cuban scientiﬁc institutions whose research focus could adapt to new demands of bio-ecological expertise Still, </w:t>
      </w:r>
      <w:r w:rsidRPr="00365613">
        <w:rPr>
          <w:rStyle w:val="TitleChar"/>
        </w:rPr>
        <w:t xml:space="preserve">it is difﬁcult to see how this form of labor-intensive agriculture could have evolved if it had faced competition of cheap crops from high-technology farming in North America so that in this respect the US embargo had the positive effect of </w:t>
      </w:r>
      <w:r w:rsidRPr="00365613">
        <w:rPr>
          <w:rStyle w:val="Emphasis"/>
        </w:rPr>
        <w:t xml:space="preserve">protecting </w:t>
      </w:r>
      <w:r w:rsidRPr="00365613">
        <w:rPr>
          <w:rStyle w:val="TitleChar"/>
        </w:rPr>
        <w:t>the new form of sustainable agriculture</w:t>
      </w:r>
      <w:r w:rsidRPr="00365613">
        <w:rPr>
          <w:rStyle w:val="Emphasis"/>
        </w:rPr>
        <w:t xml:space="preserve"> </w:t>
      </w:r>
      <w:r>
        <w:t>(Funes, 2002; McKibben, 2008; Wright, 2009).</w:t>
      </w:r>
    </w:p>
    <w:p w:rsidR="00024949" w:rsidRDefault="00024949" w:rsidP="00024949">
      <w:pPr>
        <w:pStyle w:val="Heading4"/>
      </w:pPr>
      <w:r>
        <w:t>Lifting the embargo causes US agribusiness to wreck Cuban organoponicos</w:t>
      </w:r>
    </w:p>
    <w:p w:rsidR="00024949" w:rsidRDefault="00024949" w:rsidP="00024949">
      <w:r w:rsidRPr="00F80A96">
        <w:rPr>
          <w:b/>
        </w:rPr>
        <w:t>D-Ammassa, 9</w:t>
      </w:r>
      <w:r>
        <w:t xml:space="preserve"> - Algernon D'Ammassa is a writer, theatre artist, and founder of the Deming Zen Center (“Organoponoicos” 8/15,</w:t>
      </w:r>
    </w:p>
    <w:p w:rsidR="00024949" w:rsidRPr="002120E1" w:rsidRDefault="00024949" w:rsidP="00024949">
      <w:r>
        <w:t>http://algerblog.blogspot.com/2009/08/organoponicos.html</w:t>
      </w:r>
    </w:p>
    <w:p w:rsidR="00024949" w:rsidRDefault="00024949" w:rsidP="00024949"/>
    <w:p w:rsidR="00024949" w:rsidRPr="00F80A96" w:rsidRDefault="00024949" w:rsidP="00024949">
      <w:pPr>
        <w:rPr>
          <w:rStyle w:val="TitleChar"/>
        </w:rPr>
      </w:pPr>
      <w:r w:rsidRPr="00F80A96">
        <w:rPr>
          <w:rStyle w:val="TitleChar"/>
        </w:rPr>
        <w:t>The Council on Hemispheric Affairs has an interesting report on the status of urban farming in Cuba.</w:t>
      </w:r>
    </w:p>
    <w:p w:rsidR="00024949" w:rsidRDefault="00024949" w:rsidP="00024949">
      <w:r w:rsidRPr="00F80A96">
        <w:rPr>
          <w:rStyle w:val="TitleChar"/>
        </w:rPr>
        <w:t>Organoponicos are walled structures containing soil and compost</w:t>
      </w:r>
      <w:r>
        <w:t xml:space="preserve"> that were originally built on military bases. </w:t>
      </w:r>
      <w:r w:rsidRPr="00F80A96">
        <w:rPr>
          <w:rStyle w:val="TitleChar"/>
        </w:rPr>
        <w:t>The government later began building them in urban centers</w:t>
      </w:r>
      <w:r>
        <w:t>, especially Havana, in response to the collapse of the USSR, which had been a critical trading partner.</w:t>
      </w:r>
    </w:p>
    <w:p w:rsidR="00024949" w:rsidRDefault="00024949" w:rsidP="00024949">
      <w:r>
        <w:t>By 2005, the organoponicos were producing 4.2 million tons of herbs and vegetables. The farming was organic perforce, as they had no easy access to chemical fertilizers and pesticides. Growers sell the food where its grown, saving expense and pollution. They also solved another civic problem by building these things in vacant lots, alleys, and lots of other locations that would have been eyesores or trash dumps. These centers were notoriously run-down, underdeveloped, and dirty; now they are farms.</w:t>
      </w:r>
    </w:p>
    <w:p w:rsidR="00024949" w:rsidRDefault="00024949" w:rsidP="00024949">
      <w:r>
        <w:t>What a slam dunk. Beautifying the capitol, averting a food crisis and in fact building food sovereignty, proliferating organic agriculture, getting good food to people cheaply and conveniently.</w:t>
      </w:r>
    </w:p>
    <w:p w:rsidR="00024949" w:rsidRDefault="00024949" w:rsidP="00024949">
      <w:r>
        <w:t>Moreover, the great socialist boogeyman actually permits some private enterprise among the farmers, and they are doing quite well.</w:t>
      </w:r>
    </w:p>
    <w:p w:rsidR="00024949" w:rsidRPr="00225975" w:rsidRDefault="00024949" w:rsidP="00024949">
      <w:r w:rsidRPr="00F80A96">
        <w:rPr>
          <w:rStyle w:val="TitleChar"/>
        </w:rPr>
        <w:t>It is,</w:t>
      </w:r>
      <w:r>
        <w:t xml:space="preserve"> in short, </w:t>
      </w:r>
      <w:r w:rsidRPr="00F80A96">
        <w:rPr>
          <w:rStyle w:val="TitleChar"/>
        </w:rPr>
        <w:t>a success story in organic agriculture</w:t>
      </w:r>
      <w:r>
        <w:t xml:space="preserve">. As COHA reports, </w:t>
      </w:r>
      <w:r w:rsidRPr="00F80A96">
        <w:rPr>
          <w:rStyle w:val="TitleChar"/>
        </w:rPr>
        <w:t>there is a danger this good work could all be undone as Cuba opens up to global trade in the future. If the U.S. embargo is dropped, Monsanto will be eager to convert every last acre to its "roundup-ready" program and larger agribusiness companies will be eager to colonize</w:t>
      </w:r>
      <w:r>
        <w:t xml:space="preserve"> if and when the government lets go of the land.</w:t>
      </w:r>
    </w:p>
    <w:p w:rsidR="00024949" w:rsidRDefault="00024949" w:rsidP="00024949"/>
    <w:p w:rsidR="00024949" w:rsidRDefault="00024949" w:rsidP="00024949">
      <w:pPr>
        <w:pStyle w:val="Heading4"/>
      </w:pPr>
      <w:r>
        <w:t>The embargo blocks the input of chemicals and machinery for industrial ag – it’s key to Cuba’s organic model</w:t>
      </w:r>
    </w:p>
    <w:p w:rsidR="00024949" w:rsidRDefault="00024949" w:rsidP="00024949">
      <w:r w:rsidRPr="00881AF3">
        <w:rPr>
          <w:rStyle w:val="StyleStyleBold12pt"/>
        </w:rPr>
        <w:t xml:space="preserve">Warwick, </w:t>
      </w:r>
      <w:r>
        <w:rPr>
          <w:rStyle w:val="StyleStyleBold12pt"/>
        </w:rPr>
        <w:t>99</w:t>
      </w:r>
      <w:r>
        <w:t xml:space="preserve"> – A freelance journalist and Editor of Splice, the magazine of the Genetics Forum (Hugh, “Cuba’s organic revolution”, Third World Network, </w:t>
      </w:r>
      <w:hyperlink r:id="rId50" w:history="1">
        <w:r w:rsidRPr="00A81CA6">
          <w:rPr>
            <w:rStyle w:val="Hyperlink"/>
          </w:rPr>
          <w:t>http://www.twnside.org.sg/title/twr118h.htm</w:t>
        </w:r>
      </w:hyperlink>
      <w:r>
        <w:t>) //SP</w:t>
      </w:r>
    </w:p>
    <w:p w:rsidR="00024949" w:rsidRDefault="00024949" w:rsidP="00024949"/>
    <w:p w:rsidR="00024949" w:rsidRPr="004F138A" w:rsidRDefault="00024949" w:rsidP="00024949">
      <w:pPr>
        <w:rPr>
          <w:rStyle w:val="TitleChar"/>
        </w:rPr>
      </w:pPr>
      <w:r w:rsidRPr="004F138A">
        <w:rPr>
          <w:rStyle w:val="TitleChar"/>
        </w:rPr>
        <w:t>The US trade embargo of Cuba, plus the collapse of the island’s Soviet market, has meant that the country has found it virtually impossible to import the chemicals and machinery necessary to practise modern, intensive agriculture. Instead, it has turned to farming much of its land organically - with results that overturn the myths about the ‘inefficiency’ of organic farming.</w:t>
      </w:r>
    </w:p>
    <w:p w:rsidR="00024949" w:rsidRDefault="00024949" w:rsidP="00024949">
      <w:r>
        <w:t>THE Cuban revolution of 1959, which brought Fidel Castro to power, is considered to be the seminal moment in the modern history of the island. But the revolution begun in 1989, with the collapse of the Soviet bloc, is an equally significant, if much quieter, event.</w:t>
      </w:r>
    </w:p>
    <w:p w:rsidR="00024949" w:rsidRDefault="00024949" w:rsidP="00024949">
      <w:r>
        <w:t>During the early 1960s, as the US tried unsuccessfully to crush the new, revolutionary spirit of Cuba with the most far-reaching trade embargo in history, Castro’s Cuba had to forge powerful links with the Soviet bloc in order to survive. And for some 30 years, the support Cuba received from the USSR helped to create the most well-‘developed’ island in the Caribbean. By 1989, Cuba ranked 11th in the world in the Overseas Development Council’s Physical Quality of Life Index (which includes infant mortality, literacy and life expectancy), while the US ranked 15th.1</w:t>
      </w:r>
    </w:p>
    <w:p w:rsidR="00024949" w:rsidRDefault="00024949" w:rsidP="00024949">
      <w:r>
        <w:t>The help Cuba received came in many forms - the Soviets bought Cuban sugar, for example, at over five times the market rate, and discounted oil was bought and then re-exported. For 30 years, from 1959 to 1989, 85% of Cuba’s trade was with the Soviet bloc.</w:t>
      </w:r>
    </w:p>
    <w:p w:rsidR="00024949" w:rsidRDefault="00024949" w:rsidP="00024949">
      <w:r>
        <w:t>The Soviet collapse</w:t>
      </w:r>
    </w:p>
    <w:p w:rsidR="00024949" w:rsidRPr="004F138A" w:rsidRDefault="00024949" w:rsidP="00024949">
      <w:pPr>
        <w:rPr>
          <w:rStyle w:val="TitleChar"/>
        </w:rPr>
      </w:pPr>
      <w:r>
        <w:t xml:space="preserve">But in 1989, the Soviet system began to unravel. Imports dropped overall by 75% and oil imports by 53%. Known officially by the Castro regime as the ‘Special Period in Time of Peace’, </w:t>
      </w:r>
      <w:r w:rsidRPr="004F138A">
        <w:rPr>
          <w:rStyle w:val="TitleChar"/>
        </w:rPr>
        <w:t>this moment in Cuba’s history saw it slide close to the edge of collapse, as all aspects of life were affected by the crumbling of its international market.</w:t>
      </w:r>
    </w:p>
    <w:p w:rsidR="00024949" w:rsidRDefault="00024949" w:rsidP="00024949">
      <w:r>
        <w:t>The most significant impact was on food. Some 57% of Cuba’s calorific intake was imported, and it was estimated that the population relied on other countries for over 80% of all their protein and fats. 2,3The Soviet collapse also led directly to an 80% reduction in fertiliser and pesticide imports. Prior to 1989, most of Cuba’s intensive agriculture was dependent on these imports - their disappearance was thus a disaster for its agricultural system. 4,5</w:t>
      </w:r>
    </w:p>
    <w:p w:rsidR="00024949" w:rsidRDefault="00024949" w:rsidP="00024949">
      <w:r>
        <w:t xml:space="preserve">America’s grip tightens            </w:t>
      </w:r>
    </w:p>
    <w:p w:rsidR="00024949" w:rsidRDefault="00024949" w:rsidP="00024949">
      <w:r>
        <w:t>This was exacerbated by the implementation in 1992 of the US’ punitive ‘Cuba Democracy Act’, which tightened its existing trade embargo, and further in 1996 with the signing of the satirically-titled ‘Cuba Liberty and Democratic Solidarity Act’ (the ‘Helms-Burton Act’). On top of an embargo that prevents the sale by any American or American-friendly industries of food or medicine to Cuba, upon pain of sanctions or legal action, the Helms-Burton Act is a deliberate attempt to stifle the re-growth of the Cuban economy by deterring foreign investment. US Senator Jesse Helms, one of the creators of the Act, is remarkably honest about its overall aim - the replacement of Castro’s government by one more favoured by the US. ‘Let this be the year Cubans say farewell to Fidel,’ he said as the Act was passed in the Senate. ‘I don’t care whether Fidel leaves vertically or horizontally, but he’s leaving.’</w:t>
      </w:r>
    </w:p>
    <w:p w:rsidR="00024949" w:rsidRDefault="00024949" w:rsidP="00024949">
      <w:r>
        <w:t>For a less resourceful and determined nation than Cuba, such action by the world’s only superpower could have spelled disaster. But rather than roll over and die, Cuba began to foment a new revolution. The nation responded to the crisis with a restructuring of agriculture. It began a transformation from conventional, high-input, mono-crop intensive agriculture, to smaller organic and semi-organic farms</w:t>
      </w:r>
    </w:p>
    <w:p w:rsidR="00024949" w:rsidRDefault="00024949" w:rsidP="00024949">
      <w:r>
        <w:t>Urban agriculture</w:t>
      </w:r>
    </w:p>
    <w:p w:rsidR="00024949" w:rsidRDefault="00024949" w:rsidP="00024949">
      <w:r w:rsidRPr="004F138A">
        <w:rPr>
          <w:rStyle w:val="TitleChar"/>
        </w:rPr>
        <w:t>As oil imports crashed, Cubans looked for ways to reduce their dependency on it. In agriculture, this meant reducing transportation, refrigeration and storage costs by relocating agricultural production closer to the cities.</w:t>
      </w:r>
      <w:r>
        <w:t xml:space="preserve"> Havana has some 20% of Cuba’s population, and at 2.5 million people is the largest city in the Caribbean. Feeding its population was obviously a priority. Urban agriculture was one of the solutions.</w:t>
      </w:r>
    </w:p>
    <w:p w:rsidR="00024949" w:rsidRDefault="00024949" w:rsidP="00024949">
      <w:r>
        <w:t>Urban agriculture played an important role in feeding urban populations around the world up until the industrial revolution of the 18th century, when nearly all food began to be imported from the countryside.6 Fertile areas inside and surrounding cities were lost to development. But since the 1970s, there has been evidence of a global reversal of this trend. It is estimated that some 14% of the world’s food is now produced in urban areas.7</w:t>
      </w:r>
    </w:p>
    <w:p w:rsidR="00024949" w:rsidRDefault="00024949" w:rsidP="00024949">
      <w:r>
        <w:t>Prior to 1989, though, urban agriculture was virtually unheard of in Havana. Thanks to State provision, there was adequate food for all and little need to grow any privately. The post-Soviet crisis incited a massive popular response, initially in the form of gardening in and around the home by Havana’s people. This was soon given a boost by the Cuban Ministry of Agriculture, which created an Urban Agriculture Department, with the aim of putting all of the city’s open land into production.</w:t>
      </w:r>
    </w:p>
    <w:p w:rsidR="00024949" w:rsidRDefault="00024949" w:rsidP="00024949">
      <w:r>
        <w:t>By 1998, as a direct result of this policy, there were over 8,000 officially recognised ÔgardensÕ in Havana, cultivated by over 30,000 people and covering some 30% of the available land.8 These farms and gardens have been organised into five main categories - though they are not comprehensive or exclusive, they do give an indication of the style of work:</w:t>
      </w:r>
    </w:p>
    <w:p w:rsidR="00024949" w:rsidRDefault="00024949" w:rsidP="00024949">
      <w:r>
        <w:t>* Huertos Populares (popular gardens): Cultivated privately by urban residents in small areas throughout Havana.</w:t>
      </w:r>
    </w:p>
    <w:p w:rsidR="00024949" w:rsidRDefault="00024949" w:rsidP="00024949">
      <w:r>
        <w:t>* Huertos Intensivos (intensive gardens): Cultivation in raised beds with a high ratio of compost to soil. Run either through a State institution or by private individuals.</w:t>
      </w:r>
    </w:p>
    <w:p w:rsidR="00024949" w:rsidRDefault="00024949" w:rsidP="00024949">
      <w:r>
        <w:t>* Autoconsumos: These belong to and produce for workers, usually supplying cafeterias of particular workplaces.</w:t>
      </w:r>
    </w:p>
    <w:p w:rsidR="00024949" w:rsidRDefault="00024949" w:rsidP="00024949">
      <w:r>
        <w:t>* Campesinos Particulares: Individual small farmers, largely working in the greenbelt around the city.</w:t>
      </w:r>
    </w:p>
    <w:p w:rsidR="00024949" w:rsidRDefault="00024949" w:rsidP="00024949">
      <w:r>
        <w:t>* Empresas Estatales: Many of these State enterprises are run with increasing decentralisation, autonomy and degrees of profit-sharing with workers.9</w:t>
      </w:r>
    </w:p>
    <w:p w:rsidR="00024949" w:rsidRDefault="00024949" w:rsidP="00024949">
      <w:r>
        <w:t xml:space="preserve">The most common of these are the </w:t>
      </w:r>
      <w:r w:rsidRPr="004F138A">
        <w:rPr>
          <w:rStyle w:val="TitleChar"/>
        </w:rPr>
        <w:t>popular gardens</w:t>
      </w:r>
      <w:r>
        <w:t>, which</w:t>
      </w:r>
      <w:r w:rsidRPr="004F138A">
        <w:rPr>
          <w:rStyle w:val="TitleChar"/>
        </w:rPr>
        <w:t xml:space="preserve"> range in size from a few square metres to three hectares</w:t>
      </w:r>
      <w:r>
        <w:t>. The larger plots of land are often subdivided into smaller individual gardens. Usually the gardens are sited in vacant or abandoned plots in the same neighbourhood as, if not next door to, the gardeners’ household. The local government allocates land, which is handed over at no cost as long as it is used for cultivation.10</w:t>
      </w:r>
    </w:p>
    <w:p w:rsidR="00024949" w:rsidRDefault="00024949" w:rsidP="00024949">
      <w:r>
        <w:t>Cuba goes organic</w:t>
      </w:r>
    </w:p>
    <w:p w:rsidR="00024949" w:rsidRDefault="00024949" w:rsidP="00024949">
      <w:r>
        <w:t>The crash in agricultural imports has also led to a general diversification within farming on the island. Oxen are being bred to replace tractors; integrated pest management is being developed to replace pesticides no longer available;  better co-operation among farmers both within and between communities is promoted; and the rural exodus of previous decades is being reversed by encouraging people to remain in rural areas.11</w:t>
      </w:r>
    </w:p>
    <w:p w:rsidR="00024949" w:rsidRDefault="00024949" w:rsidP="00024949">
      <w:r>
        <w:t>But the most significant aspect of the post-Soviet agricultural revolution has been the response to the removal of the chemical crutch, as imports of pesticides, herbicides, etc., collapsed. Fortunately for Cuba, it was well-placed to respond to this.</w:t>
      </w:r>
    </w:p>
    <w:p w:rsidR="00024949" w:rsidRDefault="00024949" w:rsidP="00024949">
      <w:r>
        <w:t>While Cuba has only 2% of the Caribbean region’s population, for example, it has some 11% of its scientists.12 And many of them, influenced by the ecology movement, had already developed a critique of Cuba’s intensive agriculture system (to the displeasure of some in the establishment). They had also begun to develop alternatives to chemical dependency, which have since come into their own.13</w:t>
      </w:r>
    </w:p>
    <w:p w:rsidR="00024949" w:rsidRDefault="00024949" w:rsidP="00024949">
      <w:r>
        <w:t>Almost uniquely, Cuba has begun to develop a biological pest-control programme based largely on parasitoids. While this in itself is innovative, the effort has been reinforced by the establishment of ‘Centres for the Reproduction of Entomophages and Entomopathogens’ (CREEs). Over 200 of these have been set up to provide decentralised, small-scale, co-operative production of biocontrol agents, which  farmers  can  use  instead of  pesticides  to   protect  their  crops.14,15</w:t>
      </w:r>
    </w:p>
    <w:p w:rsidR="00024949" w:rsidRPr="004F138A" w:rsidRDefault="00024949" w:rsidP="00024949">
      <w:pPr>
        <w:rPr>
          <w:rStyle w:val="TitleChar"/>
        </w:rPr>
      </w:pPr>
      <w:r>
        <w:t>As a result of such necessary innovations</w:t>
      </w:r>
      <w:r w:rsidRPr="004F138A">
        <w:rPr>
          <w:rStyle w:val="TitleChar"/>
        </w:rPr>
        <w:t>, the Cuban landscape, once dominated by chemical inputs, has been changing rapidly. And many of the new control methods are proving more efficient than pesticides. For example, the use of cut banana stems  baited with honey to attract ants, which are then placed in sweet-potato fields, has led to the complete control of the sweet-potato borer Ð a major pest Ð by the predatory ants.</w:t>
      </w:r>
    </w:p>
    <w:p w:rsidR="00024949" w:rsidRDefault="00024949" w:rsidP="00024949"/>
    <w:p w:rsidR="00024949" w:rsidRDefault="00024949" w:rsidP="00024949"/>
    <w:p w:rsidR="00024949" w:rsidRDefault="00024949" w:rsidP="00024949">
      <w:pPr>
        <w:pStyle w:val="Heading3"/>
      </w:pPr>
      <w:r>
        <w:t>AT: Not reversible</w:t>
      </w:r>
    </w:p>
    <w:p w:rsidR="00024949" w:rsidRDefault="00024949" w:rsidP="00024949"/>
    <w:p w:rsidR="00024949" w:rsidRDefault="00024949" w:rsidP="00024949">
      <w:pPr>
        <w:pStyle w:val="Heading4"/>
      </w:pPr>
      <w:r>
        <w:t>It’s reversible – the government commitment to organic ag will end once economic pressure ends</w:t>
      </w:r>
    </w:p>
    <w:p w:rsidR="00024949" w:rsidRDefault="00024949" w:rsidP="00024949">
      <w:r w:rsidRPr="00F22E06">
        <w:rPr>
          <w:b/>
        </w:rPr>
        <w:t>Ruiz-Marrero, 13</w:t>
      </w:r>
      <w:r>
        <w:t xml:space="preserve"> - research associate at the Institute for Social Ecology and director of the Puerto Rico Project on Biosafety (Carmelo, “Cuba’s other revolution”, 6/13, </w:t>
      </w:r>
      <w:hyperlink r:id="rId51" w:history="1">
        <w:r w:rsidRPr="007D5F90">
          <w:rPr>
            <w:rStyle w:val="Hyperlink"/>
          </w:rPr>
          <w:t>http://webcache.googleusercontent.com/search?q=cache:bK21TEk9l5AJ:progreso-weekly.com/ini/index.php/cuba/3988-cuba-other-revolution+&amp;cd=39&amp;hl=en&amp;ct=clnk&amp;gl=us</w:t>
        </w:r>
      </w:hyperlink>
      <w:r>
        <w:t>)</w:t>
      </w:r>
    </w:p>
    <w:p w:rsidR="00024949" w:rsidRDefault="00024949" w:rsidP="00024949"/>
    <w:p w:rsidR="00024949" w:rsidRDefault="00024949" w:rsidP="00024949">
      <w:r>
        <w:t xml:space="preserve">But </w:t>
      </w:r>
      <w:r w:rsidRPr="0076613F">
        <w:rPr>
          <w:rStyle w:val="TitleChar"/>
        </w:rPr>
        <w:t>observers should not romanticize or idealize Cuba’s reality</w:t>
      </w:r>
      <w:r>
        <w:t xml:space="preserve">. Agroecology in Cuba faces serious challenges and contradictions (8). </w:t>
      </w:r>
      <w:r w:rsidRPr="0076613F">
        <w:rPr>
          <w:rStyle w:val="TitleChar"/>
        </w:rPr>
        <w:t>The government does not intend to do away with conventional industrial farmin</w:t>
      </w:r>
      <w:r>
        <w:t xml:space="preserve">g, and it is pushing ahead with the development of genetically modified crops (9), something that Funes and other Cuban agroecologists have vocally opposed (10). </w:t>
      </w:r>
      <w:r w:rsidRPr="0076613F">
        <w:rPr>
          <w:rStyle w:val="TitleChar"/>
        </w:rPr>
        <w:t xml:space="preserve">Some in the top levels of the Communist Party view agroecology as no more than a </w:t>
      </w:r>
      <w:r w:rsidRPr="0076613F">
        <w:rPr>
          <w:rStyle w:val="Emphasis"/>
        </w:rPr>
        <w:t>temporary band aid, to be discarded once the Special Period ends</w:t>
      </w:r>
      <w:r>
        <w:t>. But Funes, Vásquez and many other Cuban farmers are convinced that agroecology is the way to go today and will also be the way to go tomorrow. In the words of Funes, “Let’s do organic farming now, not out of necessity but rather with the conviction that it really is the path to take”.</w:t>
      </w:r>
    </w:p>
    <w:p w:rsidR="00024949" w:rsidRDefault="00024949" w:rsidP="00024949"/>
    <w:p w:rsidR="00024949" w:rsidRDefault="00024949" w:rsidP="00024949">
      <w:pPr>
        <w:pStyle w:val="Heading4"/>
      </w:pPr>
      <w:r>
        <w:t>Cuban farmers are forced into the model out of necessity – there’s no ideological commitment</w:t>
      </w:r>
    </w:p>
    <w:p w:rsidR="00024949" w:rsidRPr="0076613F" w:rsidRDefault="00024949" w:rsidP="00024949">
      <w:r>
        <w:rPr>
          <w:b/>
        </w:rPr>
        <w:t xml:space="preserve">Nelson et al, 8 - </w:t>
      </w:r>
      <w:r w:rsidRPr="0076613F">
        <w:t>School of Environmental Design and Rural Development, University of Guelph (</w:t>
      </w:r>
      <w:r>
        <w:t>Erin, “Institutionalizing agroecology: successes and challenges in Cuba” Agriculture and Human Values Journal of the Agriculture, Food, and Human Values Society © Springer Science+Business Media B.V. 2008 10.1007/s10460-008-9156-7)</w:t>
      </w:r>
    </w:p>
    <w:p w:rsidR="00024949" w:rsidRDefault="00024949" w:rsidP="00024949"/>
    <w:p w:rsidR="00024949" w:rsidRDefault="00024949" w:rsidP="00024949">
      <w:r>
        <w:t xml:space="preserve">While this holistic agroecological model of production has received conscious support at the level of agricultural research, development, extension, and policy, </w:t>
      </w:r>
      <w:r w:rsidRPr="0076613F">
        <w:rPr>
          <w:rStyle w:val="TitleChar"/>
        </w:rPr>
        <w:t>the degree to which the Cuban campesinos</w:t>
      </w:r>
      <w:r>
        <w:t xml:space="preserve"> who participated in the study </w:t>
      </w:r>
      <w:r w:rsidRPr="0076613F">
        <w:rPr>
          <w:rStyle w:val="TitleChar"/>
        </w:rPr>
        <w:t>have internalized ideas about sustainable agriculture is still considerably low. Many demonstrate a desire to return to more conventional methods, and there is a sense that maximizing production is a higher priority for most than honoring commitments to agroecological ideals.</w:t>
      </w:r>
      <w:r>
        <w:t xml:space="preserve"> While a small number of ideologically committed producers specifically noted a willingness to forgo gains in yield in order to maintain the integrity of ecological production, </w:t>
      </w:r>
      <w:r w:rsidRPr="0076613F">
        <w:rPr>
          <w:rStyle w:val="TitleChar"/>
        </w:rPr>
        <w:t>the majority of the Cuban farmers</w:t>
      </w:r>
      <w:r>
        <w:t xml:space="preserve"> interviewed </w:t>
      </w:r>
      <w:r w:rsidRPr="0076613F">
        <w:rPr>
          <w:rStyle w:val="TitleChar"/>
        </w:rPr>
        <w:t>based their production decisions on how they could best maximize yields within the framework of economic and political restrictions</w:t>
      </w:r>
      <w:r>
        <w:t xml:space="preserve">. As such, </w:t>
      </w:r>
      <w:r w:rsidRPr="0076613F">
        <w:rPr>
          <w:rStyle w:val="TitleChar"/>
        </w:rPr>
        <w:t xml:space="preserve">they would likely fall into the category of pragmatic organic producers and, </w:t>
      </w:r>
      <w:r w:rsidRPr="0076613F">
        <w:rPr>
          <w:rStyle w:val="Emphasis"/>
        </w:rPr>
        <w:t>should the political and economic conditions</w:t>
      </w:r>
      <w:r w:rsidRPr="0076613F">
        <w:rPr>
          <w:rStyle w:val="TitleChar"/>
        </w:rPr>
        <w:t xml:space="preserve"> </w:t>
      </w:r>
      <w:r w:rsidRPr="0076613F">
        <w:t>in which they live</w:t>
      </w:r>
      <w:r w:rsidRPr="0076613F">
        <w:rPr>
          <w:rStyle w:val="TitleChar"/>
        </w:rPr>
        <w:t xml:space="preserve"> </w:t>
      </w:r>
      <w:r w:rsidRPr="0076613F">
        <w:rPr>
          <w:rStyle w:val="Emphasis"/>
        </w:rPr>
        <w:t>change significantly</w:t>
      </w:r>
      <w:r w:rsidRPr="0076613F">
        <w:rPr>
          <w:rStyle w:val="TitleChar"/>
        </w:rPr>
        <w:t xml:space="preserve">, </w:t>
      </w:r>
      <w:r w:rsidRPr="0076613F">
        <w:t>there is reason to believe that</w:t>
      </w:r>
      <w:r w:rsidRPr="0076613F">
        <w:rPr>
          <w:rStyle w:val="TitleChar"/>
        </w:rPr>
        <w:t xml:space="preserve"> many would gradually </w:t>
      </w:r>
      <w:r w:rsidRPr="0076613F">
        <w:rPr>
          <w:rStyle w:val="Emphasis"/>
        </w:rPr>
        <w:t>revert from agroecology to conventional farming methods</w:t>
      </w:r>
      <w:r>
        <w:t>.2 This information suggests that, while policy support can be a useful means of facilitating sustainable agriculture (as many advocates argue), it has limitations and therefore would function best in conjunction with other efforts.</w:t>
      </w:r>
    </w:p>
    <w:p w:rsidR="00024949" w:rsidRPr="00F22E06" w:rsidRDefault="00024949" w:rsidP="00024949">
      <w:r>
        <w:t xml:space="preserve">The lack of producer commitment to an agroecological philosophy may represent a significant challenge to the present and future success of the Cuban agroecological movement. Other challenges exist as well. One of the greatest is probably a lack of capital resources, which impedes the progress of agroecological development by limiting the resources available for investment into infrastructure, research, education and extension. However, in spite of these challenges, the Cuban model is still an extremely useful demonstration that viable alternatives to the current conventional agricultural paradigm exist, and that these alternatives can be implemented in a way that helps to ensure environmental sustainability, as well as food security and sovereignty. </w:t>
      </w:r>
      <w:r w:rsidRPr="0076613F">
        <w:rPr>
          <w:rStyle w:val="TitleChar"/>
        </w:rPr>
        <w:t>Cuba’s experience</w:t>
      </w:r>
      <w:r>
        <w:t xml:space="preserve"> also </w:t>
      </w:r>
      <w:r w:rsidRPr="0076613F">
        <w:rPr>
          <w:rStyle w:val="TitleChar"/>
        </w:rPr>
        <w:t>demonstrates that the state can be a very useful agent in the development of a low-input, locally based, sustainable model of agriculture</w:t>
      </w:r>
      <w:r>
        <w:t>. As issues such as global climate change and diminishing oil reserves increasingly limit the viability of conventional food production and distribution systems, national governments around the world may need to consider the notion of institutionalizing alternatives. Should this be the case, a great deal could be learned from both the successes and the challenges of the Cuban experience.</w:t>
      </w:r>
    </w:p>
    <w:p w:rsidR="00024949" w:rsidRDefault="00024949" w:rsidP="00024949"/>
    <w:p w:rsidR="00024949" w:rsidRPr="003226BD" w:rsidRDefault="00024949" w:rsidP="00024949"/>
    <w:p w:rsidR="00024949" w:rsidRPr="00F80A96" w:rsidRDefault="00024949" w:rsidP="00024949"/>
    <w:p w:rsidR="00024949" w:rsidRDefault="00024949" w:rsidP="00024949">
      <w:pPr>
        <w:pStyle w:val="Heading3"/>
      </w:pPr>
      <w:r>
        <w:t>AT: Cuban ag advantage (defense)</w:t>
      </w:r>
    </w:p>
    <w:p w:rsidR="00024949" w:rsidRDefault="00024949" w:rsidP="00024949"/>
    <w:p w:rsidR="00024949" w:rsidRDefault="00024949" w:rsidP="00024949">
      <w:pPr>
        <w:pStyle w:val="Heading4"/>
      </w:pPr>
      <w:r>
        <w:t>Cuban urban agriculture isn’t sustainable – economic growth makes labor too expensive</w:t>
      </w:r>
    </w:p>
    <w:p w:rsidR="00024949" w:rsidRPr="007E73AD" w:rsidRDefault="00024949" w:rsidP="00024949">
      <w:r>
        <w:rPr>
          <w:b/>
        </w:rPr>
        <w:t xml:space="preserve">Kost, 4 </w:t>
      </w:r>
      <w:r>
        <w:t xml:space="preserve">– agricultural economist, Specialty Crops Branch, Economic Research. Service, US Department of Agriculture (William, “CUBAN AGRICULTURE: TO BE OR NOT TO BE ORGANIC?” </w:t>
      </w:r>
    </w:p>
    <w:p w:rsidR="00024949" w:rsidRDefault="0095778B" w:rsidP="00024949">
      <w:hyperlink r:id="rId52" w:history="1">
        <w:r w:rsidR="00024949" w:rsidRPr="007D5F90">
          <w:rPr>
            <w:rStyle w:val="Hyperlink"/>
          </w:rPr>
          <w:t>http://www.ascecuba.org/publications/proceedings/volume14/pdfs/kost.pdf</w:t>
        </w:r>
      </w:hyperlink>
      <w:r w:rsidR="00024949">
        <w:t>)</w:t>
      </w:r>
    </w:p>
    <w:p w:rsidR="00024949" w:rsidRPr="007E73AD" w:rsidRDefault="00024949" w:rsidP="00024949"/>
    <w:p w:rsidR="00024949" w:rsidRDefault="00024949" w:rsidP="00024949">
      <w:r w:rsidRPr="007E73AD">
        <w:t xml:space="preserve">Even without an organic approach to food </w:t>
      </w:r>
      <w:r>
        <w:t xml:space="preserve">production, is Cuba’s urban gardening system viable? In Cuba, both were an integral part of a common development. That integration is not required. While it is possible to have a high-tech and chemical-based production system in a small-scale gardening environment, it is unlikely to be sustainable at levels sufficient to provide a significant portion of a city’s food needs. </w:t>
      </w:r>
      <w:r w:rsidRPr="007E73AD">
        <w:rPr>
          <w:rStyle w:val="TitleChar"/>
        </w:rPr>
        <w:t>Most high-tech and chemical technologies employed respond to economies of scale. Incentives to grow into commercial operations will exist and production will shift away from central cities to areas with less severe constraints on land. Urban gardening systems are also labor-intensive systems.</w:t>
      </w:r>
      <w:r>
        <w:t xml:space="preserve"> </w:t>
      </w:r>
      <w:r w:rsidRPr="007E73AD">
        <w:rPr>
          <w:rStyle w:val="TitleChar"/>
        </w:rPr>
        <w:t>As long as labor is freely available or wages are low</w:t>
      </w:r>
      <w:r>
        <w:t xml:space="preserve"> elsewhere, </w:t>
      </w:r>
      <w:r w:rsidRPr="007E73AD">
        <w:rPr>
          <w:rStyle w:val="TitleChar"/>
        </w:rPr>
        <w:t>urban gardening can afford to utilize high-labor production techniques. As the Cuban economy grows and recovers, the demand for labor in other industries will grow and wages will rise</w:t>
      </w:r>
      <w:r>
        <w:t xml:space="preserve">. </w:t>
      </w:r>
      <w:r w:rsidRPr="007E73AD">
        <w:rPr>
          <w:rStyle w:val="TitleChar"/>
        </w:rPr>
        <w:t>Because it will be more profitable to work elsewhere, labor would likely be drawn away from the urban gardens.</w:t>
      </w:r>
      <w:r>
        <w:t xml:space="preserve"> Replacing labor with mechanization could also shift production away from urban locations. Mechanization also generates benefits from economies of scale. Thus, </w:t>
      </w:r>
      <w:r w:rsidRPr="007E73AD">
        <w:rPr>
          <w:rStyle w:val="TitleChar"/>
        </w:rPr>
        <w:t>fewer and fewer urban gardens would remain producing for the urban markets</w:t>
      </w:r>
      <w:r>
        <w:t>.</w:t>
      </w:r>
    </w:p>
    <w:p w:rsidR="00024949" w:rsidRDefault="00024949" w:rsidP="00024949">
      <w:r>
        <w:t xml:space="preserve">At the same time, </w:t>
      </w:r>
      <w:r w:rsidRPr="007E73AD">
        <w:rPr>
          <w:rStyle w:val="TitleChar"/>
        </w:rPr>
        <w:t>economic growth in Cuba should</w:t>
      </w:r>
      <w:r>
        <w:rPr>
          <w:rStyle w:val="TitleChar"/>
        </w:rPr>
        <w:t xml:space="preserve"> </w:t>
      </w:r>
      <w:r w:rsidRPr="007E73AD">
        <w:rPr>
          <w:rStyle w:val="TitleChar"/>
        </w:rPr>
        <w:t>make commercial agriculture enterprises more profitable</w:t>
      </w:r>
      <w:r>
        <w:t xml:space="preserve">, more productive, and better able to supply food to urban markets. Marketing infrastructures should improve. With higher incomes, urban workers would be more able to purchase needed food. </w:t>
      </w:r>
      <w:r w:rsidRPr="007E73AD">
        <w:rPr>
          <w:rStyle w:val="TitleChar"/>
        </w:rPr>
        <w:t>Commercial</w:t>
      </w:r>
      <w:r>
        <w:rPr>
          <w:rStyle w:val="TitleChar"/>
        </w:rPr>
        <w:t xml:space="preserve"> </w:t>
      </w:r>
      <w:r w:rsidRPr="007E73AD">
        <w:rPr>
          <w:rStyle w:val="TitleChar"/>
        </w:rPr>
        <w:t>agricultural sources would become increasingly competitive with food from urban gardens, and urban</w:t>
      </w:r>
      <w:r>
        <w:rPr>
          <w:rStyle w:val="TitleChar"/>
        </w:rPr>
        <w:t xml:space="preserve"> </w:t>
      </w:r>
      <w:r w:rsidRPr="007E73AD">
        <w:rPr>
          <w:rStyle w:val="TitleChar"/>
        </w:rPr>
        <w:t>workers would increasingly quit growing their own</w:t>
      </w:r>
      <w:r>
        <w:rPr>
          <w:rStyle w:val="TitleChar"/>
        </w:rPr>
        <w:t xml:space="preserve"> </w:t>
      </w:r>
      <w:r w:rsidRPr="007E73AD">
        <w:rPr>
          <w:rStyle w:val="TitleChar"/>
        </w:rPr>
        <w:t>food</w:t>
      </w:r>
      <w:r>
        <w:t>. While there might continue to be urban gardens, it is unlikely that they will have a long-term role in providing a substantial portion of urban consumers’ food needs.</w:t>
      </w:r>
    </w:p>
    <w:p w:rsidR="00024949" w:rsidRDefault="00024949" w:rsidP="00024949">
      <w:pPr>
        <w:pStyle w:val="Heading4"/>
      </w:pPr>
      <w:r>
        <w:t>Cuban sustainable ag is a myth</w:t>
      </w:r>
    </w:p>
    <w:p w:rsidR="00024949" w:rsidRDefault="00024949" w:rsidP="00024949">
      <w:r>
        <w:rPr>
          <w:b/>
        </w:rPr>
        <w:t xml:space="preserve">Avery, 9 - </w:t>
      </w:r>
      <w:r w:rsidRPr="008667C4">
        <w:t>Dennis T. Avery, is a senior fellow with the Hudson Institute in Washington.  Dennis is the Director for Global Food Issues cgfi.org. He was formerly a senior anal</w:t>
      </w:r>
      <w:r>
        <w:t xml:space="preserve">yst for the Department of State (“Cubans Starve on Diet of Lies” Canadian Free Press, 3/23, </w:t>
      </w:r>
      <w:hyperlink r:id="rId53" w:history="1">
        <w:r w:rsidRPr="007D5F90">
          <w:rPr>
            <w:rStyle w:val="Hyperlink"/>
          </w:rPr>
          <w:t>http://www.canadafreepress.com/index.php/article/9571</w:t>
        </w:r>
      </w:hyperlink>
      <w:r>
        <w:t>)</w:t>
      </w:r>
    </w:p>
    <w:p w:rsidR="00024949" w:rsidRDefault="00024949" w:rsidP="00024949"/>
    <w:p w:rsidR="00024949" w:rsidRDefault="00024949" w:rsidP="00024949">
      <w:r w:rsidRPr="008667C4">
        <w:rPr>
          <w:rStyle w:val="TitleChar"/>
        </w:rPr>
        <w:t xml:space="preserve">The Cubans told the world they had heroically learned to feed themselves without fuel or farm chemicals </w:t>
      </w:r>
      <w:r>
        <w:t>after their Soviet subsidies collapsed in the early 1990s. They bragged about their “peasant cooperatives,” their biopesticides and organic fertilizers. They heralded their earthworm culture and the predator wasps they unleashed on destructive caterpillars. They boasted about the heroic ox teams they had trained to replace tractors.</w:t>
      </w:r>
    </w:p>
    <w:p w:rsidR="00024949" w:rsidRDefault="00024949" w:rsidP="00024949">
      <w:r>
        <w:t>Organic activists swooned all over the world.</w:t>
      </w:r>
    </w:p>
    <w:p w:rsidR="00024949" w:rsidRDefault="00024949" w:rsidP="00024949">
      <w:r>
        <w:t xml:space="preserve">Now, </w:t>
      </w:r>
      <w:r w:rsidRPr="008667C4">
        <w:rPr>
          <w:rStyle w:val="TitleChar"/>
        </w:rPr>
        <w:t>a senior Ministry of Agriculture official has admitted in the Cuban press that 84 percent of Cuba’s current food consumption is imported</w:t>
      </w:r>
      <w:r>
        <w:t xml:space="preserve">, according to our agricultural attaché in Havana. </w:t>
      </w:r>
      <w:r w:rsidRPr="008667C4">
        <w:rPr>
          <w:rStyle w:val="TitleChar"/>
        </w:rPr>
        <w:t>The organic success was all a lie</w:t>
      </w:r>
      <w:r>
        <w:t>—a great, gaudy, Communist-style Big Lie of the type that dictators behind the Iron Curtain routinely used throughout the Cold War to hornswoggle the Free World.</w:t>
      </w:r>
    </w:p>
    <w:p w:rsidR="00024949" w:rsidRDefault="00024949" w:rsidP="00024949">
      <w:r>
        <w:t>This time the victims of the Big Lie are the Greens in the organic movement who want us to trust our future food supplies to their low-yield “natural farming” The Greens want us to outlaw nitrogen fertilizer, biotechnology and whatever else might save room for the planet’s wildlife through higher farm productivity.</w:t>
      </w:r>
    </w:p>
    <w:p w:rsidR="00024949" w:rsidRDefault="00024949" w:rsidP="00024949">
      <w:r>
        <w:t>But now the Cubans have admitted sneaking rice, wheat, corn and soy oil imports into the country, bought with tourist dollars from European and Canadian visitors—many of whom came to see Cuba’s “stunningly successful” farming-of-the-future. As the U.S. embargos have loosened, food imports from the U.S. are also increasing.</w:t>
      </w:r>
    </w:p>
    <w:p w:rsidR="00024949" w:rsidRDefault="00024949" w:rsidP="00024949">
      <w:r>
        <w:t>The Cuban farming deception was aided by the “useful idiots” in the non-Communist world. The late Donnella Meadows, who wrote the stunningly-foolish book Limits to Growth in 1972, gushed over Cuban farming:  “Suddenly deprived of half its food and most of its agricultural inputs, [Cuba] has not only maintained but increased its food supply in a way that creates jobs and improves the environment.”</w:t>
      </w:r>
    </w:p>
    <w:p w:rsidR="00024949" w:rsidRDefault="00024949" w:rsidP="00024949">
      <w:r>
        <w:t>Right, by importing 84 percent of the food.</w:t>
      </w:r>
    </w:p>
    <w:p w:rsidR="00024949" w:rsidRDefault="00024949" w:rsidP="00024949">
      <w:r w:rsidRPr="008667C4">
        <w:rPr>
          <w:rStyle w:val="TitleChar"/>
        </w:rPr>
        <w:t>Cuba has lots of unused farmland, but Castro’s system discouraged rural farmers</w:t>
      </w:r>
      <w:r>
        <w:t>. They couldn’t get their over-quota surplus to the cities for lack of fuel and trucks. Much of Cuba’s rural land has now grown up to thorny marabou bushes.</w:t>
      </w:r>
    </w:p>
    <w:p w:rsidR="00024949" w:rsidRDefault="00024949" w:rsidP="00024949">
      <w:r>
        <w:t>Instead, more than 10,000 Cuban city dwellers have become full-time gardeners. Environmentalist Bill McKibbon wrote in Harpers of an few-acre urban garden in Havana, on a site intended for a hospital. It grows 25 different vegetables, employing 64 people. Most of the beans and carrots have to be delivered to the government for the “ration stores” but the gardeners can make their own deals with the neighbors for the rest. The gardeners only make about 150 pesos per month. Still, there’s even less to buy in Cuba than in the old Soviet Union—including almost no meat and little milk. They mainly subsist on rice and beans.</w:t>
      </w:r>
    </w:p>
    <w:p w:rsidR="00024949" w:rsidRPr="008667C4" w:rsidRDefault="00024949" w:rsidP="00024949">
      <w:pPr>
        <w:rPr>
          <w:rStyle w:val="TitleChar"/>
        </w:rPr>
      </w:pPr>
      <w:r w:rsidRPr="008667C4">
        <w:rPr>
          <w:rStyle w:val="TitleChar"/>
        </w:rPr>
        <w:t>Should America force its people to spend their days’ hand-weeding vegetables in a field that should have been a hospital?  Should our food be rationed like Cuba’s?  Instead, 3 percent of Americans grow the food, on far less expensive land.</w:t>
      </w:r>
    </w:p>
    <w:p w:rsidR="00024949" w:rsidRDefault="00024949" w:rsidP="00024949">
      <w:r>
        <w:t>As Blake Hurst concluded in his March, 23 Weekly Standard article, “Dirt Poor in the Workers’ Paradise:”  “</w:t>
      </w:r>
      <w:r w:rsidRPr="008667C4">
        <w:rPr>
          <w:rStyle w:val="TitleChar"/>
        </w:rPr>
        <w:t>If you are going to have a sustainable agricultural paradise, it helps to have a nearby neighbor with a million or so industrial farmers</w:t>
      </w:r>
      <w:r>
        <w:t xml:space="preserve">.” </w:t>
      </w:r>
    </w:p>
    <w:p w:rsidR="00024949" w:rsidRDefault="00024949" w:rsidP="00024949"/>
    <w:p w:rsidR="00024949" w:rsidRDefault="00024949" w:rsidP="00024949">
      <w:pPr>
        <w:pStyle w:val="Heading4"/>
      </w:pPr>
      <w:r>
        <w:t>Zero chance the US adopts the Cuban model</w:t>
      </w:r>
    </w:p>
    <w:p w:rsidR="00024949" w:rsidRDefault="00024949" w:rsidP="00024949">
      <w:r w:rsidRPr="009D4ABE">
        <w:rPr>
          <w:b/>
        </w:rPr>
        <w:t>Pfeiffer, 3</w:t>
      </w:r>
      <w:r>
        <w:t xml:space="preserve"> – energy editor for From the Wilderness (Dale, “Cuba-A Hope”, From the Wilderness,</w:t>
      </w:r>
    </w:p>
    <w:p w:rsidR="00024949" w:rsidRDefault="0095778B" w:rsidP="00024949">
      <w:hyperlink r:id="rId54" w:history="1">
        <w:r w:rsidR="00024949" w:rsidRPr="007D5F90">
          <w:rPr>
            <w:rStyle w:val="Hyperlink"/>
          </w:rPr>
          <w:t>http://www.fromthewilderness.com/free/ww3/120103_korea_2.html</w:t>
        </w:r>
      </w:hyperlink>
      <w:r w:rsidR="00024949">
        <w:t>.</w:t>
      </w:r>
    </w:p>
    <w:p w:rsidR="00024949" w:rsidRDefault="00024949" w:rsidP="00024949"/>
    <w:p w:rsidR="00024949" w:rsidRDefault="00024949" w:rsidP="00024949">
      <w:r w:rsidRPr="009D4ABE">
        <w:rPr>
          <w:rStyle w:val="TitleChar"/>
        </w:rPr>
        <w:t>Resistance to Cuban-style agricultural reform would be particularly stiff in the U</w:t>
      </w:r>
      <w:r>
        <w:t xml:space="preserve">nited </w:t>
      </w:r>
      <w:r w:rsidRPr="009D4ABE">
        <w:rPr>
          <w:rStyle w:val="TitleChar"/>
        </w:rPr>
        <w:t>S</w:t>
      </w:r>
      <w:r>
        <w:t xml:space="preserve">tates. </w:t>
      </w:r>
      <w:r w:rsidRPr="009D4ABE">
        <w:rPr>
          <w:rStyle w:val="TitleChar"/>
        </w:rPr>
        <w:t>Agribusiness will not allow all of its holdings and power to be expropriated. Nor is the U.S. government interested in small farms and organic agriculture</w:t>
      </w:r>
      <w:r>
        <w:t xml:space="preserve">. The direction of U.S. agriculture is currently towards more advanced technology, greater fossil fuel dependency, and less sustainability. </w:t>
      </w:r>
      <w:r w:rsidRPr="009D4ABE">
        <w:rPr>
          <w:rStyle w:val="TitleChar"/>
        </w:rPr>
        <w:t>The ability of small farmers and urban gardens to turn a profit is effectively drowned out by the overproduction of agribusiness</w:t>
      </w:r>
      <w:r>
        <w:t>.</w:t>
      </w:r>
    </w:p>
    <w:p w:rsidR="00024949" w:rsidRDefault="00024949" w:rsidP="00024949"/>
    <w:p w:rsidR="00024949" w:rsidRDefault="00024949" w:rsidP="00024949">
      <w:pPr>
        <w:pStyle w:val="Heading4"/>
      </w:pPr>
      <w:r>
        <w:t>The impact is exaggerated – Cuban ag isn’t sustainable</w:t>
      </w:r>
    </w:p>
    <w:p w:rsidR="00024949" w:rsidRDefault="00024949" w:rsidP="00024949">
      <w:r>
        <w:rPr>
          <w:rStyle w:val="StyleStyleBold12pt"/>
        </w:rPr>
        <w:t>Thompson and Stephens, 1</w:t>
      </w:r>
      <w:r w:rsidRPr="0092737D">
        <w:rPr>
          <w:rStyle w:val="StyleStyleBold12pt"/>
        </w:rPr>
        <w:t>2</w:t>
      </w:r>
      <w:r>
        <w:t xml:space="preserve"> – * Ph.D. Curriculum and Education Director @ Duke University AND ** Marian Cheek Jackson Center (Charles D. and Alexander, “Visions for Sustainable Agriculture in Cuba and the United States: Changing Minds and Models through Exchange”, Southern States, March 22 2013, </w:t>
      </w:r>
      <w:hyperlink r:id="rId55" w:history="1">
        <w:r w:rsidRPr="00C8336C">
          <w:rPr>
            <w:rStyle w:val="Hyperlink"/>
          </w:rPr>
          <w:t>http://www.southernspaces.org/2012/visions-sustainable-agriculture-cuba-and-united-states-changing-minds-and-models-through-exchan</w:t>
        </w:r>
      </w:hyperlink>
      <w:r>
        <w:t>) //SP</w:t>
      </w:r>
    </w:p>
    <w:p w:rsidR="00024949" w:rsidRPr="00736421" w:rsidRDefault="00024949" w:rsidP="00024949"/>
    <w:p w:rsidR="00024949" w:rsidRDefault="00024949" w:rsidP="00024949">
      <w:r>
        <w:t xml:space="preserve">Following the Cuban Revolution (1953–59), </w:t>
      </w:r>
      <w:r w:rsidRPr="0070797C">
        <w:rPr>
          <w:rStyle w:val="TitleChar"/>
        </w:rPr>
        <w:t>the Soviet Union’s (USSR) agricultural imperatives drove the island toward state-run farms, marginalizing many family run operations</w:t>
      </w:r>
      <w:r>
        <w:t xml:space="preserve">. The breakup of the USSR in 1990 spelled the end of Soviet agricultural influence but intensified Cuban food shortages. </w:t>
      </w:r>
      <w:r w:rsidRPr="0070797C">
        <w:rPr>
          <w:rStyle w:val="TitleChar"/>
        </w:rPr>
        <w:t>Cuba began to look within for solutions, finding indigenous knowledge and encouraging local innovation. Exaggerated praise for developments in the country’s sustainable agriculture belies the reality that Cuba is no utopia.</w:t>
      </w:r>
      <w:r>
        <w:t xml:space="preserve"> Popular descriptions often oversimplify the narrative of Cuba’s sustainable agriculture. For example, the website of the Durham, North Carolina, non-profit NEEM (Natural Environment Ecological Management) features a narrative sketch that labels the rise of organic garden collectives in Cuban cities "the urban agriculture miracle."5 Others have suggested that we can expect "an ecological agriculture" in Cuba’s future.6</w:t>
      </w:r>
    </w:p>
    <w:p w:rsidR="00024949" w:rsidRPr="0070797C" w:rsidRDefault="00024949" w:rsidP="00024949">
      <w:pPr>
        <w:rPr>
          <w:rStyle w:val="TitleChar"/>
        </w:rPr>
      </w:pPr>
      <w:r>
        <w:t xml:space="preserve">In much sustainable agriculture praise of Cuba, </w:t>
      </w:r>
      <w:r w:rsidRPr="0070797C">
        <w:rPr>
          <w:rStyle w:val="TitleChar"/>
        </w:rPr>
        <w:t>we do not hear that the country</w:t>
      </w:r>
      <w:r>
        <w:t xml:space="preserve"> (like the U.S.) </w:t>
      </w:r>
      <w:r w:rsidRPr="0070797C">
        <w:rPr>
          <w:rStyle w:val="TitleChar"/>
        </w:rPr>
        <w:t xml:space="preserve">has confinement hog and chicken houses, that major U.S. food conglomerates are already selling vast quantities of grain and other products there, or that the embargo on trade with Cuba does not apply to U.S. agribusiness. We are not told that thousands work in small farming because they have no other option. </w:t>
      </w:r>
    </w:p>
    <w:p w:rsidR="00024949" w:rsidRDefault="00024949" w:rsidP="00024949">
      <w:r>
        <w:t xml:space="preserve">Agricultural work is popular in Cuba, in part, because state-supported income is drying up for hundreds of thousands of wage earners and there is often nowhere else to turn but to small-scale farms and gardens. </w:t>
      </w:r>
      <w:r w:rsidRPr="0070797C">
        <w:rPr>
          <w:rStyle w:val="TitleChar"/>
        </w:rPr>
        <w:t>Yet much of Cuba’s former sugarcane land, once a volatile but powerful economic life-force, is idle and in poor condition. Even with its admirable innovations in sustainable and organic farming, Cuba’s domestic agricultural producers cannot meet the food needs of the island’s population; there is a real sense of food insecurity</w:t>
      </w:r>
      <w:r>
        <w:t>. Looking for food (in dollar stores, on the black market, legally), is a major pre-occupation for much of the population. Cuba imports at least 80 percent of its food, with much of it coming from its largest trading partners—China and Venezuela</w:t>
      </w:r>
      <w:r w:rsidRPr="0070797C">
        <w:rPr>
          <w:rStyle w:val="TitleChar"/>
        </w:rPr>
        <w:t>. This is hardly a sustainable scenario, and while there does not appear to be starvation in Cuba, food shortages remain a problem, even as the government’s meager food rationing is fading.</w:t>
      </w:r>
      <w:r>
        <w:t>7 However, household food insecurity is also on the rise in the U.S. today. According to the U.S. Department of Agriculture at least 14.5% of U.S. households were food insecure at some time during the year in 2010, up from 11% in 2005.</w:t>
      </w:r>
    </w:p>
    <w:p w:rsidR="00024949" w:rsidRDefault="00024949" w:rsidP="00024949"/>
    <w:p w:rsidR="00024949" w:rsidRDefault="00024949" w:rsidP="00024949">
      <w:pPr>
        <w:pStyle w:val="Heading3"/>
        <w:rPr>
          <w:rFonts w:eastAsia="Times New Roman"/>
        </w:rPr>
      </w:pPr>
      <w:r>
        <w:rPr>
          <w:rFonts w:eastAsia="Times New Roman"/>
        </w:rPr>
        <w:t>AT: Food wars</w:t>
      </w:r>
    </w:p>
    <w:p w:rsidR="00024949" w:rsidRPr="00114EE3" w:rsidRDefault="00024949" w:rsidP="00024949">
      <w:pPr>
        <w:pStyle w:val="Heading4"/>
        <w:rPr>
          <w:rStyle w:val="StyleStyleBold12pt"/>
          <w:b/>
        </w:rPr>
      </w:pPr>
      <w:r w:rsidRPr="00114EE3">
        <w:rPr>
          <w:rStyle w:val="StyleStyleBold12pt"/>
          <w:b/>
        </w:rPr>
        <w:t>Food wars are a myth</w:t>
      </w:r>
    </w:p>
    <w:p w:rsidR="00024949" w:rsidRPr="009A5AF2" w:rsidRDefault="00024949" w:rsidP="00024949">
      <w:r w:rsidRPr="00114EE3">
        <w:rPr>
          <w:rStyle w:val="StyleStyleBold12pt"/>
        </w:rPr>
        <w:t>Salehyann, 7</w:t>
      </w:r>
      <w:r w:rsidRPr="009A5AF2">
        <w:t xml:space="preserve"> </w:t>
      </w:r>
      <w:r>
        <w:t xml:space="preserve">– Professor of Political Science – University of North Texas </w:t>
      </w:r>
      <w:r w:rsidRPr="009A5AF2">
        <w:t xml:space="preserve">(Idean, “The New Myth About Climate Change”, Foreign Policy, Summer, </w:t>
      </w:r>
      <w:hyperlink r:id="rId56" w:history="1">
        <w:r w:rsidRPr="005B5D95">
          <w:rPr>
            <w:rStyle w:val="Hyperlink"/>
          </w:rPr>
          <w:t>http://www.foreignpolicy.com/story/cms.php?story_id=3922</w:t>
        </w:r>
      </w:hyperlink>
      <w:r w:rsidRPr="009A5AF2">
        <w:t>)</w:t>
      </w:r>
      <w:r>
        <w:t xml:space="preserve"> //SP</w:t>
      </w:r>
    </w:p>
    <w:p w:rsidR="00024949" w:rsidRPr="00114EE3" w:rsidRDefault="00024949" w:rsidP="00024949">
      <w:pPr>
        <w:pStyle w:val="Style8pt"/>
        <w:ind w:left="0"/>
        <w:rPr>
          <w:rFonts w:ascii="Georgia" w:hAnsi="Georgia"/>
          <w:sz w:val="20"/>
          <w:szCs w:val="20"/>
        </w:rPr>
      </w:pPr>
      <w:r w:rsidRPr="00114EE3">
        <w:rPr>
          <w:rFonts w:ascii="Georgia" w:hAnsi="Georgia"/>
          <w:sz w:val="20"/>
          <w:szCs w:val="20"/>
        </w:rPr>
        <w:t xml:space="preserve">First, </w:t>
      </w:r>
      <w:r w:rsidRPr="00114EE3">
        <w:rPr>
          <w:rStyle w:val="TitleChar"/>
          <w:rFonts w:ascii="Georgia" w:eastAsia="SimSun" w:hAnsi="Georgia"/>
          <w:szCs w:val="20"/>
        </w:rPr>
        <w:t>aside from</w:t>
      </w:r>
      <w:r w:rsidRPr="00114EE3">
        <w:rPr>
          <w:rFonts w:ascii="Georgia" w:hAnsi="Georgia"/>
          <w:sz w:val="20"/>
          <w:szCs w:val="20"/>
        </w:rPr>
        <w:t xml:space="preserve"> a few </w:t>
      </w:r>
      <w:r w:rsidRPr="00114EE3">
        <w:rPr>
          <w:rStyle w:val="TitleChar"/>
          <w:rFonts w:ascii="Georgia" w:eastAsia="SimSun" w:hAnsi="Georgia"/>
          <w:szCs w:val="20"/>
        </w:rPr>
        <w:t>anecdotes, there is</w:t>
      </w:r>
      <w:r w:rsidRPr="00114EE3">
        <w:rPr>
          <w:rStyle w:val="TitleChar"/>
          <w:rFonts w:ascii="Georgia" w:hAnsi="Georgia"/>
          <w:szCs w:val="20"/>
        </w:rPr>
        <w:t xml:space="preserve"> </w:t>
      </w:r>
      <w:r w:rsidRPr="00114EE3">
        <w:rPr>
          <w:rStyle w:val="TitleChar"/>
          <w:rFonts w:ascii="Georgia" w:eastAsia="SimSun" w:hAnsi="Georgia"/>
          <w:szCs w:val="20"/>
        </w:rPr>
        <w:t>little systematic empirical evidence</w:t>
      </w:r>
      <w:r w:rsidRPr="00114EE3">
        <w:rPr>
          <w:rStyle w:val="TitleChar"/>
          <w:rFonts w:ascii="Georgia" w:hAnsi="Georgia"/>
          <w:szCs w:val="20"/>
        </w:rPr>
        <w:t xml:space="preserve"> </w:t>
      </w:r>
      <w:r w:rsidRPr="00114EE3">
        <w:rPr>
          <w:rStyle w:val="TitleChar"/>
          <w:rFonts w:ascii="Georgia" w:eastAsia="SimSun" w:hAnsi="Georgia"/>
          <w:szCs w:val="20"/>
        </w:rPr>
        <w:t>that resource scarcity</w:t>
      </w:r>
      <w:r w:rsidRPr="00114EE3">
        <w:rPr>
          <w:rStyle w:val="TitleChar"/>
          <w:rFonts w:ascii="Georgia" w:hAnsi="Georgia"/>
          <w:szCs w:val="20"/>
        </w:rPr>
        <w:t xml:space="preserve"> </w:t>
      </w:r>
      <w:r w:rsidRPr="00114EE3">
        <w:rPr>
          <w:rFonts w:ascii="Georgia" w:hAnsi="Georgia"/>
          <w:sz w:val="20"/>
          <w:szCs w:val="20"/>
        </w:rPr>
        <w:t xml:space="preserve">and changing environmental conditions </w:t>
      </w:r>
      <w:r w:rsidRPr="00114EE3">
        <w:rPr>
          <w:rStyle w:val="TitleChar"/>
          <w:rFonts w:ascii="Georgia" w:eastAsia="SimSun" w:hAnsi="Georgia"/>
          <w:szCs w:val="20"/>
        </w:rPr>
        <w:t>lead to conflict</w:t>
      </w:r>
      <w:r w:rsidRPr="00114EE3">
        <w:rPr>
          <w:rFonts w:ascii="Georgia" w:hAnsi="Georgia"/>
          <w:sz w:val="20"/>
          <w:szCs w:val="20"/>
        </w:rPr>
        <w:t xml:space="preserve">. In fact, </w:t>
      </w:r>
      <w:r w:rsidRPr="00114EE3">
        <w:rPr>
          <w:rStyle w:val="TitleChar"/>
          <w:rFonts w:ascii="Georgia" w:eastAsia="SimSun" w:hAnsi="Georgia"/>
          <w:szCs w:val="20"/>
        </w:rPr>
        <w:t>several studies have shown</w:t>
      </w:r>
      <w:r w:rsidRPr="00114EE3">
        <w:rPr>
          <w:rStyle w:val="TitleChar"/>
          <w:rFonts w:ascii="Georgia" w:hAnsi="Georgia"/>
          <w:szCs w:val="20"/>
        </w:rPr>
        <w:t xml:space="preserve"> that </w:t>
      </w:r>
      <w:r w:rsidRPr="00114EE3">
        <w:rPr>
          <w:rStyle w:val="TitleChar"/>
          <w:rFonts w:ascii="Georgia" w:eastAsia="SimSun" w:hAnsi="Georgia"/>
          <w:szCs w:val="20"/>
        </w:rPr>
        <w:t>an abundance of</w:t>
      </w:r>
      <w:r w:rsidRPr="00114EE3">
        <w:rPr>
          <w:rStyle w:val="TitleChar"/>
          <w:rFonts w:ascii="Georgia" w:hAnsi="Georgia"/>
          <w:szCs w:val="20"/>
        </w:rPr>
        <w:t xml:space="preserve"> </w:t>
      </w:r>
      <w:r w:rsidRPr="00114EE3">
        <w:rPr>
          <w:rFonts w:ascii="Georgia" w:hAnsi="Georgia"/>
          <w:sz w:val="20"/>
          <w:szCs w:val="20"/>
        </w:rPr>
        <w:t xml:space="preserve">natural </w:t>
      </w:r>
      <w:r w:rsidRPr="00114EE3">
        <w:rPr>
          <w:rStyle w:val="TitleChar"/>
          <w:rFonts w:ascii="Georgia" w:eastAsia="SimSun" w:hAnsi="Georgia"/>
          <w:szCs w:val="20"/>
        </w:rPr>
        <w:t>resources is more likely to contribute to conflict</w:t>
      </w:r>
      <w:r w:rsidRPr="00114EE3">
        <w:rPr>
          <w:rFonts w:ascii="Georgia" w:hAnsi="Georgia"/>
          <w:sz w:val="20"/>
          <w:szCs w:val="20"/>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Programme warns that </w:t>
      </w:r>
      <w:r w:rsidRPr="00114EE3">
        <w:rPr>
          <w:rStyle w:val="TitleChar"/>
          <w:rFonts w:ascii="Georgia" w:eastAsia="SimSun" w:hAnsi="Georgia"/>
          <w:szCs w:val="20"/>
        </w:rPr>
        <w:t>5 million</w:t>
      </w:r>
      <w:r w:rsidRPr="00114EE3">
        <w:rPr>
          <w:rStyle w:val="TitleChar"/>
          <w:rFonts w:ascii="Georgia" w:hAnsi="Georgia"/>
          <w:szCs w:val="20"/>
        </w:rPr>
        <w:t xml:space="preserve"> people </w:t>
      </w:r>
      <w:r w:rsidRPr="00114EE3">
        <w:rPr>
          <w:rStyle w:val="TitleChar"/>
          <w:rFonts w:ascii="Georgia" w:eastAsia="SimSun" w:hAnsi="Georgia"/>
          <w:szCs w:val="20"/>
        </w:rPr>
        <w:t>in Malawi have been experiencing</w:t>
      </w:r>
      <w:r w:rsidRPr="00114EE3">
        <w:rPr>
          <w:rStyle w:val="TitleChar"/>
          <w:rFonts w:ascii="Georgia" w:hAnsi="Georgia"/>
          <w:szCs w:val="20"/>
        </w:rPr>
        <w:t xml:space="preserve"> </w:t>
      </w:r>
      <w:r w:rsidRPr="00114EE3">
        <w:rPr>
          <w:rStyle w:val="TitleChar"/>
          <w:rFonts w:ascii="Georgia" w:eastAsia="SimSun" w:hAnsi="Georgia"/>
          <w:szCs w:val="20"/>
        </w:rPr>
        <w:t>chronic food shortages for</w:t>
      </w:r>
      <w:r w:rsidRPr="00114EE3">
        <w:rPr>
          <w:rFonts w:ascii="Georgia" w:hAnsi="Georgia"/>
          <w:sz w:val="20"/>
          <w:szCs w:val="20"/>
        </w:rPr>
        <w:t xml:space="preserve"> several </w:t>
      </w:r>
      <w:r w:rsidRPr="00114EE3">
        <w:rPr>
          <w:rStyle w:val="TitleChar"/>
          <w:rFonts w:ascii="Georgia" w:eastAsia="SimSun" w:hAnsi="Georgia"/>
          <w:szCs w:val="20"/>
        </w:rPr>
        <w:t>years. But</w:t>
      </w:r>
      <w:r w:rsidRPr="00114EE3">
        <w:rPr>
          <w:rFonts w:ascii="Georgia" w:hAnsi="Georgia"/>
          <w:sz w:val="20"/>
          <w:szCs w:val="20"/>
        </w:rPr>
        <w:t xml:space="preserve"> famine-wracked </w:t>
      </w:r>
      <w:r w:rsidRPr="00114EE3">
        <w:rPr>
          <w:rStyle w:val="TitleChar"/>
          <w:rFonts w:ascii="Georgia" w:eastAsia="SimSun" w:hAnsi="Georgia"/>
          <w:szCs w:val="20"/>
        </w:rPr>
        <w:t>Malawi has yet to experience</w:t>
      </w:r>
      <w:r w:rsidRPr="00114EE3">
        <w:rPr>
          <w:rFonts w:ascii="Georgia" w:hAnsi="Georgia"/>
          <w:sz w:val="20"/>
          <w:szCs w:val="20"/>
        </w:rPr>
        <w:t xml:space="preserve"> a major civil </w:t>
      </w:r>
      <w:r w:rsidRPr="00114EE3">
        <w:rPr>
          <w:rStyle w:val="TitleChar"/>
          <w:rFonts w:ascii="Georgia" w:eastAsia="SimSun" w:hAnsi="Georgia"/>
          <w:szCs w:val="20"/>
        </w:rPr>
        <w:t>war</w:t>
      </w:r>
      <w:r w:rsidRPr="00114EE3">
        <w:rPr>
          <w:rStyle w:val="TitleChar"/>
          <w:rFonts w:ascii="Georgia" w:hAnsi="Georgia"/>
          <w:szCs w:val="20"/>
        </w:rPr>
        <w:t>.</w:t>
      </w:r>
      <w:r w:rsidRPr="00114EE3">
        <w:rPr>
          <w:rFonts w:ascii="Georgia" w:hAnsi="Georgia"/>
          <w:sz w:val="20"/>
          <w:szCs w:val="20"/>
        </w:rPr>
        <w:t xml:space="preserve"> </w:t>
      </w:r>
      <w:r w:rsidRPr="00114EE3">
        <w:rPr>
          <w:rStyle w:val="TitleChar"/>
          <w:rFonts w:ascii="Georgia" w:eastAsia="SimSun" w:hAnsi="Georgia"/>
          <w:szCs w:val="20"/>
        </w:rPr>
        <w:t>Similarly, the</w:t>
      </w:r>
      <w:r w:rsidRPr="00114EE3">
        <w:rPr>
          <w:rFonts w:ascii="Georgia" w:hAnsi="Georgia"/>
          <w:sz w:val="20"/>
          <w:szCs w:val="20"/>
        </w:rPr>
        <w:t xml:space="preserve"> Asian </w:t>
      </w:r>
      <w:r w:rsidRPr="00114EE3">
        <w:rPr>
          <w:rStyle w:val="TitleChar"/>
          <w:rFonts w:ascii="Georgia" w:eastAsia="SimSun" w:hAnsi="Georgia"/>
          <w:szCs w:val="20"/>
        </w:rPr>
        <w:t>tsunami in 2004</w:t>
      </w:r>
      <w:r w:rsidRPr="00114EE3">
        <w:rPr>
          <w:rFonts w:ascii="Georgia" w:hAnsi="Georgia"/>
          <w:sz w:val="20"/>
          <w:szCs w:val="20"/>
        </w:rPr>
        <w:t xml:space="preserve"> killed hundreds of thousands of people, generated millions of environmental refugees, and l</w:t>
      </w:r>
      <w:r w:rsidRPr="00114EE3">
        <w:rPr>
          <w:rStyle w:val="TitleChar"/>
          <w:rFonts w:ascii="Georgia" w:eastAsia="SimSun" w:hAnsi="Georgia"/>
          <w:szCs w:val="20"/>
        </w:rPr>
        <w:t>ed to severe shortages of</w:t>
      </w:r>
      <w:r w:rsidRPr="00114EE3">
        <w:rPr>
          <w:rFonts w:ascii="Georgia" w:hAnsi="Georgia"/>
          <w:sz w:val="20"/>
          <w:szCs w:val="20"/>
        </w:rPr>
        <w:t xml:space="preserve"> shelter, </w:t>
      </w:r>
      <w:r w:rsidRPr="00114EE3">
        <w:rPr>
          <w:rStyle w:val="TitleChar"/>
          <w:rFonts w:ascii="Georgia" w:eastAsia="SimSun" w:hAnsi="Georgia"/>
          <w:szCs w:val="20"/>
        </w:rPr>
        <w:t>food</w:t>
      </w:r>
      <w:r w:rsidRPr="00114EE3">
        <w:rPr>
          <w:rFonts w:ascii="Georgia" w:hAnsi="Georgia"/>
          <w:sz w:val="20"/>
          <w:szCs w:val="20"/>
        </w:rPr>
        <w:t xml:space="preserve">, clean water, and electricity. </w:t>
      </w:r>
      <w:r w:rsidRPr="00114EE3">
        <w:rPr>
          <w:rStyle w:val="TitleChar"/>
          <w:rFonts w:ascii="Georgia" w:eastAsia="SimSun" w:hAnsi="Georgia"/>
          <w:szCs w:val="20"/>
        </w:rPr>
        <w:t>Yet the tsunami</w:t>
      </w:r>
      <w:r w:rsidRPr="00114EE3">
        <w:rPr>
          <w:rFonts w:ascii="Georgia" w:hAnsi="Georgia"/>
          <w:sz w:val="20"/>
          <w:szCs w:val="20"/>
        </w:rPr>
        <w:t xml:space="preserve">, one of the most extreme catastrophes in recent history, </w:t>
      </w:r>
      <w:r w:rsidRPr="00114EE3">
        <w:rPr>
          <w:rStyle w:val="TitleChar"/>
          <w:rFonts w:ascii="Georgia" w:eastAsia="SimSun" w:hAnsi="Georgia"/>
          <w:szCs w:val="20"/>
        </w:rPr>
        <w:t>did not lead to</w:t>
      </w:r>
      <w:r w:rsidRPr="00114EE3">
        <w:rPr>
          <w:rFonts w:ascii="Georgia" w:hAnsi="Georgia"/>
          <w:sz w:val="20"/>
          <w:szCs w:val="20"/>
        </w:rPr>
        <w:t xml:space="preserve"> an outbreak of </w:t>
      </w:r>
      <w:r w:rsidRPr="00114EE3">
        <w:rPr>
          <w:rStyle w:val="TitleChar"/>
          <w:rFonts w:ascii="Georgia" w:eastAsia="SimSun" w:hAnsi="Georgia"/>
          <w:szCs w:val="20"/>
        </w:rPr>
        <w:t>resource wars</w:t>
      </w:r>
      <w:r w:rsidRPr="00114EE3">
        <w:rPr>
          <w:rStyle w:val="TitleChar"/>
          <w:rFonts w:ascii="Georgia" w:hAnsi="Georgia"/>
          <w:szCs w:val="20"/>
        </w:rPr>
        <w:t xml:space="preserve">. </w:t>
      </w:r>
      <w:r w:rsidRPr="00114EE3">
        <w:rPr>
          <w:rStyle w:val="TitleChar"/>
          <w:rFonts w:ascii="Georgia" w:eastAsia="SimSun" w:hAnsi="Georgia"/>
          <w:szCs w:val="20"/>
        </w:rPr>
        <w:t>Clearly</w:t>
      </w:r>
      <w:r w:rsidRPr="00114EE3">
        <w:rPr>
          <w:rFonts w:ascii="Georgia" w:hAnsi="Georgia"/>
          <w:sz w:val="20"/>
          <w:szCs w:val="20"/>
        </w:rPr>
        <w:t xml:space="preserve"> then, </w:t>
      </w:r>
      <w:r w:rsidRPr="00114EE3">
        <w:rPr>
          <w:rStyle w:val="TitleChar"/>
          <w:rFonts w:ascii="Georgia" w:eastAsia="SimSun" w:hAnsi="Georgia"/>
          <w:szCs w:val="20"/>
        </w:rPr>
        <w:t>there is much more to</w:t>
      </w:r>
      <w:r w:rsidRPr="00114EE3">
        <w:rPr>
          <w:rStyle w:val="TitleChar"/>
          <w:rFonts w:ascii="Georgia" w:hAnsi="Georgia"/>
          <w:szCs w:val="20"/>
        </w:rPr>
        <w:t xml:space="preserve"> </w:t>
      </w:r>
      <w:r w:rsidRPr="00114EE3">
        <w:rPr>
          <w:rFonts w:ascii="Georgia" w:hAnsi="Georgia"/>
          <w:sz w:val="20"/>
          <w:szCs w:val="20"/>
        </w:rPr>
        <w:t xml:space="preserve">armed </w:t>
      </w:r>
      <w:r w:rsidRPr="00114EE3">
        <w:rPr>
          <w:rStyle w:val="TitleChar"/>
          <w:rFonts w:ascii="Georgia" w:eastAsia="SimSun" w:hAnsi="Georgia"/>
          <w:szCs w:val="20"/>
        </w:rPr>
        <w:t>conflict than resource scarcity</w:t>
      </w:r>
      <w:r w:rsidRPr="00114EE3">
        <w:rPr>
          <w:rStyle w:val="TitleChar"/>
          <w:rFonts w:ascii="Georgia" w:hAnsi="Georgia"/>
          <w:szCs w:val="20"/>
        </w:rPr>
        <w:t xml:space="preserve"> </w:t>
      </w:r>
      <w:r w:rsidRPr="00114EE3">
        <w:rPr>
          <w:rFonts w:ascii="Georgia" w:hAnsi="Georgia"/>
          <w:sz w:val="20"/>
          <w:szCs w:val="20"/>
        </w:rPr>
        <w:t xml:space="preserve">and natural disasters. </w:t>
      </w:r>
    </w:p>
    <w:p w:rsidR="00024949" w:rsidRPr="00114EE3" w:rsidRDefault="00024949" w:rsidP="00024949">
      <w:pPr>
        <w:pStyle w:val="Heading4"/>
        <w:rPr>
          <w:rStyle w:val="StyleStyleBold12pt"/>
          <w:b/>
        </w:rPr>
      </w:pPr>
      <w:r w:rsidRPr="00114EE3">
        <w:rPr>
          <w:rStyle w:val="StyleStyleBold12pt"/>
          <w:b/>
        </w:rPr>
        <w:t>No shortages – food is abundant</w:t>
      </w:r>
    </w:p>
    <w:p w:rsidR="00024949" w:rsidRPr="00114EE3" w:rsidRDefault="00024949" w:rsidP="00024949">
      <w:r w:rsidRPr="00114EE3">
        <w:rPr>
          <w:rStyle w:val="StyleStyleBold12pt"/>
        </w:rPr>
        <w:t>Poole</w:t>
      </w:r>
      <w:r>
        <w:rPr>
          <w:rStyle w:val="StyleStyleBold12pt"/>
        </w:rPr>
        <w:t>,</w:t>
      </w:r>
      <w:r w:rsidRPr="00114EE3">
        <w:rPr>
          <w:rStyle w:val="StyleStyleBold12pt"/>
        </w:rPr>
        <w:t xml:space="preserve"> 6</w:t>
      </w:r>
      <w:r w:rsidRPr="00114EE3">
        <w:t xml:space="preserve"> </w:t>
      </w:r>
      <w:r>
        <w:t xml:space="preserve">– Institute for Food and Development Policy (Holly Kavana, </w:t>
      </w:r>
      <w:r w:rsidRPr="00114EE3">
        <w:t xml:space="preserve">“12 Myths About Hunger”, Backgrounder, 12(2), Summer, 4-9, </w:t>
      </w:r>
      <w:hyperlink r:id="rId57" w:history="1">
        <w:r w:rsidRPr="00657FD2">
          <w:rPr>
            <w:rStyle w:val="Hyperlink"/>
          </w:rPr>
          <w:t>http://www.foodfirst.org/12myths</w:t>
        </w:r>
      </w:hyperlink>
      <w:r w:rsidRPr="00114EE3">
        <w:t>)</w:t>
      </w:r>
      <w:r>
        <w:t xml:space="preserve"> //SP</w:t>
      </w:r>
    </w:p>
    <w:p w:rsidR="00024949" w:rsidRDefault="00024949" w:rsidP="00024949">
      <w:pPr>
        <w:pStyle w:val="Style8pt"/>
        <w:ind w:left="0"/>
        <w:rPr>
          <w:rFonts w:ascii="Georgia" w:hAnsi="Georgia"/>
          <w:sz w:val="20"/>
          <w:szCs w:val="20"/>
        </w:rPr>
      </w:pPr>
      <w:r w:rsidRPr="00114EE3">
        <w:rPr>
          <w:rStyle w:val="TitleChar"/>
          <w:rFonts w:ascii="Georgia" w:eastAsia="SimSun" w:hAnsi="Georgia"/>
          <w:szCs w:val="20"/>
        </w:rPr>
        <w:t>Myth</w:t>
      </w:r>
      <w:r w:rsidRPr="00114EE3">
        <w:rPr>
          <w:rStyle w:val="TitleChar"/>
          <w:rFonts w:ascii="Georgia" w:hAnsi="Georgia"/>
          <w:szCs w:val="20"/>
        </w:rPr>
        <w:t xml:space="preserve"> 1: </w:t>
      </w:r>
      <w:r w:rsidRPr="00114EE3">
        <w:rPr>
          <w:rStyle w:val="TitleChar"/>
          <w:rFonts w:ascii="Georgia" w:eastAsia="SimSun" w:hAnsi="Georgia"/>
          <w:szCs w:val="20"/>
        </w:rPr>
        <w:t>Not Enough Food to Go Around</w:t>
      </w:r>
      <w:r w:rsidRPr="00114EE3">
        <w:rPr>
          <w:rStyle w:val="TitleChar"/>
          <w:rFonts w:ascii="Georgia" w:hAnsi="Georgia"/>
          <w:szCs w:val="20"/>
        </w:rPr>
        <w:t xml:space="preserve"> </w:t>
      </w:r>
      <w:r w:rsidRPr="00114EE3">
        <w:rPr>
          <w:rStyle w:val="TitleChar"/>
          <w:rFonts w:ascii="Georgia" w:eastAsia="SimSun" w:hAnsi="Georgia"/>
          <w:szCs w:val="20"/>
        </w:rPr>
        <w:t>Reality: Abundance, not scarcity, best describes the world's food supply</w:t>
      </w:r>
      <w:r w:rsidRPr="00114EE3">
        <w:rPr>
          <w:rFonts w:ascii="Georgia" w:hAnsi="Georgia"/>
          <w:sz w:val="20"/>
          <w:szCs w:val="20"/>
        </w:rPr>
        <w:t xml:space="preserve">. </w:t>
      </w:r>
      <w:r w:rsidRPr="00114EE3">
        <w:rPr>
          <w:rStyle w:val="TitleChar"/>
          <w:rFonts w:ascii="Georgia" w:eastAsia="SimSun" w:hAnsi="Georgia"/>
          <w:szCs w:val="20"/>
        </w:rPr>
        <w:t>Enough wheat, rice and other grains are produced to provide every human</w:t>
      </w:r>
      <w:r w:rsidRPr="00114EE3">
        <w:rPr>
          <w:rFonts w:ascii="Georgia" w:hAnsi="Georgia"/>
          <w:sz w:val="20"/>
          <w:szCs w:val="20"/>
        </w:rPr>
        <w:t xml:space="preserve"> being </w:t>
      </w:r>
      <w:r w:rsidRPr="00114EE3">
        <w:rPr>
          <w:rStyle w:val="TitleChar"/>
          <w:rFonts w:ascii="Georgia" w:eastAsia="SimSun" w:hAnsi="Georgia"/>
          <w:szCs w:val="20"/>
        </w:rPr>
        <w:t>with 3,200 calories a day</w:t>
      </w:r>
      <w:r w:rsidRPr="00114EE3">
        <w:rPr>
          <w:rFonts w:ascii="Georgia" w:hAnsi="Georgia"/>
          <w:sz w:val="20"/>
          <w:szCs w:val="20"/>
        </w:rPr>
        <w:t xml:space="preserve">. That doesn't even count many other commonly eaten foods - </w:t>
      </w:r>
      <w:r w:rsidRPr="00114EE3">
        <w:rPr>
          <w:rFonts w:ascii="Georgia" w:hAnsi="Georgia"/>
          <w:sz w:val="20"/>
          <w:szCs w:val="20"/>
        </w:rPr>
        <w:softHyphen/>
        <w:t xml:space="preserve">vegetables, beans, nuts, root crops, fruits, grass-fed meats, and fish. Enough food is available to provide at least 4.3 pounds of food per person a day worldwide: two and half pounds of grain, beans and nuts, about a pound of fruits and vegetables, and nearly another pound of meat, milk and eggs - </w:t>
      </w:r>
      <w:r w:rsidRPr="00114EE3">
        <w:rPr>
          <w:rFonts w:ascii="Georgia" w:hAnsi="Georgia"/>
          <w:sz w:val="20"/>
          <w:szCs w:val="20"/>
        </w:rPr>
        <w:softHyphen/>
        <w:t xml:space="preserve">enough to make most people fat! </w:t>
      </w:r>
      <w:r w:rsidRPr="00114EE3">
        <w:rPr>
          <w:rStyle w:val="TitleChar"/>
          <w:rFonts w:ascii="Georgia" w:eastAsia="SimSun" w:hAnsi="Georgia"/>
          <w:szCs w:val="20"/>
        </w:rPr>
        <w:t>The problem is that many</w:t>
      </w:r>
      <w:r w:rsidRPr="00114EE3">
        <w:rPr>
          <w:rStyle w:val="TitleChar"/>
          <w:rFonts w:ascii="Georgia" w:hAnsi="Georgia"/>
          <w:szCs w:val="20"/>
        </w:rPr>
        <w:t xml:space="preserve"> </w:t>
      </w:r>
      <w:r w:rsidRPr="00114EE3">
        <w:rPr>
          <w:rFonts w:ascii="Georgia" w:hAnsi="Georgia"/>
          <w:sz w:val="20"/>
          <w:szCs w:val="20"/>
        </w:rPr>
        <w:t xml:space="preserve">people </w:t>
      </w:r>
      <w:r w:rsidRPr="00114EE3">
        <w:rPr>
          <w:rStyle w:val="TitleChar"/>
          <w:rFonts w:ascii="Georgia" w:eastAsia="SimSun" w:hAnsi="Georgia"/>
          <w:szCs w:val="20"/>
        </w:rPr>
        <w:t>are too poor to buy readily available food</w:t>
      </w:r>
      <w:r w:rsidRPr="00114EE3">
        <w:rPr>
          <w:rFonts w:ascii="Georgia" w:hAnsi="Georgia"/>
          <w:sz w:val="20"/>
          <w:szCs w:val="20"/>
        </w:rPr>
        <w:t xml:space="preserve">. </w:t>
      </w:r>
      <w:r w:rsidRPr="00114EE3">
        <w:rPr>
          <w:rStyle w:val="TitleChar"/>
          <w:rFonts w:ascii="Georgia" w:eastAsia="SimSun" w:hAnsi="Georgia"/>
          <w:szCs w:val="20"/>
        </w:rPr>
        <w:t>Even most "hungry countries" have enough food</w:t>
      </w:r>
      <w:r w:rsidRPr="00114EE3">
        <w:rPr>
          <w:rStyle w:val="TitleChar"/>
          <w:rFonts w:ascii="Georgia" w:hAnsi="Georgia"/>
          <w:szCs w:val="20"/>
        </w:rPr>
        <w:t xml:space="preserve"> </w:t>
      </w:r>
      <w:r w:rsidRPr="00114EE3">
        <w:rPr>
          <w:rFonts w:ascii="Georgia" w:hAnsi="Georgia"/>
          <w:sz w:val="20"/>
          <w:szCs w:val="20"/>
        </w:rPr>
        <w:t xml:space="preserve">for all their people right now. </w:t>
      </w:r>
      <w:r w:rsidRPr="00114EE3">
        <w:rPr>
          <w:rStyle w:val="TitleChar"/>
          <w:rFonts w:ascii="Georgia" w:eastAsia="SimSun" w:hAnsi="Georgia"/>
          <w:szCs w:val="20"/>
        </w:rPr>
        <w:t>Many are net exporters of food</w:t>
      </w:r>
      <w:r w:rsidRPr="00114EE3">
        <w:rPr>
          <w:rFonts w:ascii="Georgia" w:hAnsi="Georgia"/>
          <w:sz w:val="20"/>
          <w:szCs w:val="20"/>
        </w:rPr>
        <w:t xml:space="preserve"> and other agricultural products.</w:t>
      </w:r>
    </w:p>
    <w:p w:rsidR="00024949" w:rsidRDefault="00024949" w:rsidP="00024949"/>
    <w:p w:rsidR="00024949" w:rsidRDefault="00024949" w:rsidP="00024949"/>
    <w:p w:rsidR="00024949" w:rsidRDefault="00024949" w:rsidP="00024949"/>
    <w:p w:rsidR="00024949" w:rsidRDefault="00024949" w:rsidP="00024949">
      <w:pPr>
        <w:pStyle w:val="Heading2"/>
      </w:pPr>
      <w:r>
        <w:t>Commie Creep disad</w:t>
      </w:r>
    </w:p>
    <w:p w:rsidR="00024949" w:rsidRDefault="00024949" w:rsidP="00024949"/>
    <w:p w:rsidR="00024949" w:rsidRPr="00C70E19" w:rsidRDefault="00024949" w:rsidP="00024949">
      <w:pPr>
        <w:pStyle w:val="Heading3"/>
      </w:pPr>
      <w:r>
        <w:t>Cuban communism collapsing</w:t>
      </w:r>
    </w:p>
    <w:p w:rsidR="00024949" w:rsidRDefault="00024949" w:rsidP="00024949"/>
    <w:p w:rsidR="00024949" w:rsidRDefault="00024949" w:rsidP="00024949">
      <w:pPr>
        <w:pStyle w:val="Heading4"/>
      </w:pPr>
      <w:r>
        <w:t>The Cuban communist model hasn’t taken hold because of a lack of regime resources</w:t>
      </w:r>
    </w:p>
    <w:p w:rsidR="00024949" w:rsidRDefault="00024949" w:rsidP="00024949">
      <w:r>
        <w:rPr>
          <w:b/>
        </w:rPr>
        <w:t xml:space="preserve">Koenig, 10 </w:t>
      </w:r>
      <w:r>
        <w:t xml:space="preserve">– US Army Colonel, paper submitted for a Masters in Strategic Studies at the US Army War College (Lance, “Time for a New Cuba Policy” </w:t>
      </w:r>
      <w:hyperlink r:id="rId58" w:history="1">
        <w:r w:rsidRPr="007D5F90">
          <w:rPr>
            <w:rStyle w:val="Hyperlink"/>
          </w:rPr>
          <w:t>http://www.dtic.mil/cgi-bin/GetTRDoc?AD=ADA518130</w:t>
        </w:r>
      </w:hyperlink>
      <w:r>
        <w:t>)</w:t>
      </w:r>
    </w:p>
    <w:p w:rsidR="00024949" w:rsidRDefault="00024949" w:rsidP="00024949"/>
    <w:p w:rsidR="00024949" w:rsidRDefault="00024949" w:rsidP="00024949">
      <w:r>
        <w:t xml:space="preserve">Current United States policy seems to be reliant upon the death of Fidel Castro to ignite positive change in Cuba. Unfortunately, the likelihood of Fidel’s death leading to dramatic changes in the government is not looking like a probable outcome, and just the opposite is looking more likely, that Fidel Castro’s death probably will not bring much change at all, as his brother Raul has been in power since 2008 with no substantive modifications to the status quo. Yet, according to a report from the Council on Foreign Relations, </w:t>
      </w:r>
      <w:r w:rsidRPr="00CB2C19">
        <w:rPr>
          <w:rStyle w:val="TitleChar"/>
        </w:rPr>
        <w:t>Cuban communism is dead as a potent political force in the Western Hemisphere</w:t>
      </w:r>
      <w:r>
        <w:t xml:space="preserve">.20 </w:t>
      </w:r>
      <w:r w:rsidRPr="00CB2C19">
        <w:rPr>
          <w:rStyle w:val="TitleChar"/>
        </w:rPr>
        <w:t>Cuba’s policy of spreading communism through military adventurism has ended, most likely due to a lack of funding</w:t>
      </w:r>
      <w:r>
        <w:t xml:space="preserve">. Cuba has revoked its policy of foreign military involvement. </w:t>
      </w:r>
      <w:r w:rsidRPr="00CB2C19">
        <w:rPr>
          <w:rStyle w:val="TitleChar"/>
        </w:rPr>
        <w:t>Since 1989, estimated Cuban military spending has declined from approximately 9.1% to approximately 3.8% of GDP</w:t>
      </w:r>
      <w:r>
        <w:t xml:space="preserve">.21 Cuba continues to send modest-sized civilian assistance missions to various countries in the developing world, primarily in the fields of medicine and education.22 </w:t>
      </w:r>
      <w:r w:rsidRPr="00CB2C19">
        <w:rPr>
          <w:rStyle w:val="TitleChar"/>
        </w:rPr>
        <w:t>The communist example of a national economy that Cuba provides to the rest of the hemisphere is less than inspiring</w:t>
      </w:r>
      <w:r>
        <w:t>. So while Fidel Castro is still alive, the foreign policy of Cuba has shifted dramatically towards what the United States prefers and the shining example of a communist state run economy has disappeared.</w:t>
      </w:r>
    </w:p>
    <w:p w:rsidR="00024949" w:rsidRDefault="00024949" w:rsidP="00024949">
      <w:pPr>
        <w:spacing w:after="200" w:line="276" w:lineRule="auto"/>
        <w:rPr>
          <w:rFonts w:asciiTheme="minorHAnsi" w:hAnsiTheme="minorHAnsi" w:cstheme="minorBidi"/>
        </w:rPr>
      </w:pPr>
    </w:p>
    <w:p w:rsidR="00024949" w:rsidRDefault="00024949" w:rsidP="00024949">
      <w:pPr>
        <w:pStyle w:val="Heading3"/>
      </w:pPr>
      <w:r>
        <w:t>Link – lifting sanctions</w:t>
      </w:r>
    </w:p>
    <w:p w:rsidR="00024949" w:rsidRDefault="00024949" w:rsidP="00024949">
      <w:pPr>
        <w:pStyle w:val="Heading4"/>
      </w:pPr>
      <w:r>
        <w:t>Lifting sanctions gives cash to the regime – means it avoids reforms</w:t>
      </w:r>
    </w:p>
    <w:p w:rsidR="00024949" w:rsidRPr="00233EB5" w:rsidRDefault="00024949" w:rsidP="00024949">
      <w:r>
        <w:rPr>
          <w:b/>
        </w:rPr>
        <w:t xml:space="preserve">Casals, 13 - </w:t>
      </w:r>
      <w:r w:rsidRPr="00233EB5">
        <w:t>entrepreneur, a principal at Global Ethics Advisors, LLC, a founder of Casals &amp; Associates, Inc. and served as president of the International Consortium on Governmental Financial Management and the Association for the Study of the Cuban Economy.</w:t>
      </w:r>
      <w:r>
        <w:rPr>
          <w:b/>
        </w:rPr>
        <w:t xml:space="preserve"> </w:t>
      </w:r>
      <w:r>
        <w:t>(Beatriz, “How Long will Cuba Avoid Economic Reform?” Americas Quarterly, 4/16,</w:t>
      </w:r>
    </w:p>
    <w:p w:rsidR="00024949" w:rsidRDefault="0095778B" w:rsidP="00024949">
      <w:hyperlink r:id="rId59" w:history="1">
        <w:r w:rsidR="00024949" w:rsidRPr="007D5F90">
          <w:rPr>
            <w:rStyle w:val="Hyperlink"/>
          </w:rPr>
          <w:t>http://americasquarterly.org/content/how-long-will-cuba-avoid-economic-reform</w:t>
        </w:r>
      </w:hyperlink>
    </w:p>
    <w:p w:rsidR="00024949" w:rsidRDefault="00024949" w:rsidP="00024949">
      <w:r>
        <w:tab/>
      </w:r>
    </w:p>
    <w:p w:rsidR="00024949" w:rsidRDefault="00024949" w:rsidP="00024949">
      <w:r>
        <w:t>The framework of U.S.-Latin American relations, including relations with Cuba, has grown more complicated following the death of the late Venezuelan President Hugo Chávez. Even if Nicolás Maduro remains the Venezuelan president after his controversial victory over Henrique Capriles, it is not likely that oil-rich Venezuela will continue subsidizing the economies of Cuba, Nicaragua, Bolivia and various Caribbean states. Chávez’ largesse helped buy friends for his government, but Venezuela now has its own pressing needs.</w:t>
      </w:r>
    </w:p>
    <w:p w:rsidR="00024949" w:rsidRDefault="00024949" w:rsidP="00024949"/>
    <w:p w:rsidR="00024949" w:rsidRDefault="00024949" w:rsidP="00024949">
      <w:r>
        <w:t xml:space="preserve">At the same time, Cuban President </w:t>
      </w:r>
      <w:r w:rsidRPr="00233EB5">
        <w:rPr>
          <w:rStyle w:val="TitleChar"/>
        </w:rPr>
        <w:t>Raúl Castro is searching for U.S. dollars just to avoid economic reforms</w:t>
      </w:r>
      <w:r>
        <w:t>. For 30 years, the Castro brothers depended on the Soviet Union to keep their communist government afloat with an estimated $5 billion in annual subsidies. After the collapse of the Soviet Union, Chávez became Cuba’s patron benefactor.</w:t>
      </w:r>
    </w:p>
    <w:p w:rsidR="00024949" w:rsidRPr="00233EB5" w:rsidRDefault="00024949" w:rsidP="00024949">
      <w:pPr>
        <w:rPr>
          <w:bCs/>
          <w:u w:val="single"/>
        </w:rPr>
      </w:pPr>
      <w:r>
        <w:t>As U.S. National Intelligence Director James R. Clapper put it in testimony on March 12, 2013, to the U.S. Senate Select Committee on Intelligence, “</w:t>
      </w:r>
      <w:r w:rsidRPr="00233EB5">
        <w:rPr>
          <w:rStyle w:val="TitleChar"/>
        </w:rPr>
        <w:t>Cuba’s leaders are urgently trying to attract foreign investment” now that Chávez is gone.</w:t>
      </w:r>
    </w:p>
    <w:p w:rsidR="00024949" w:rsidRDefault="00024949" w:rsidP="00024949">
      <w:r>
        <w:t>For investors, Cuba is not a good bet. It has no oil or other significant natural resources—with the exception of nickel, which has been set aside for the Canadian Company Sherritt International. Moreover, “investing in Cuba” means dealing with the Castro government. There’s no such thing as private enterprise in Cuba. And if things turn sour between a foreign investor and the Cuban state, there’s no independent judiciary to which to appeal. On the Heritage Foundation’s Index of Economic Freedom, Cuba ranks ahead of only North Korea, and is listed 176th of 177 countries.</w:t>
      </w:r>
    </w:p>
    <w:p w:rsidR="00024949" w:rsidRDefault="00024949" w:rsidP="00024949">
      <w:r>
        <w:t>Havana has waged a prolonged public relations effort to convince Washington to lift U.S. trade sanctions and to extend it credit despite the Castro regime’s history of unpaid bills. The campaign was predicated on Cuba’s expectation that off-shore drilling would strike oil, but the joint ventures between Havana and oil companies based in Venezuela, Malaysia, Spain, and Brazil have all come up dry.</w:t>
      </w:r>
    </w:p>
    <w:p w:rsidR="00024949" w:rsidRDefault="00024949" w:rsidP="00024949">
      <w:r w:rsidRPr="00233EB5">
        <w:rPr>
          <w:rStyle w:val="TitleChar"/>
        </w:rPr>
        <w:t>Illiquidity makes things worse in Cuba today. Foreign investors operating on the island are not being allowed to withdraw their money from Cuba’s banks and some investors are being given vouchers that can only be spent in Cuban government-owned enterprises</w:t>
      </w:r>
      <w:r>
        <w:t>, such as the Tropicana nightclub in Havana.</w:t>
      </w:r>
    </w:p>
    <w:p w:rsidR="00024949" w:rsidRDefault="00024949" w:rsidP="00024949">
      <w:r>
        <w:t xml:space="preserve">As it renews its effort to sell that proverbial “used car” to Washington, Havana is trusting that neither the Obama administration nor potential American investors will recognize that Cuba’s real goal is to lift what remains of the U.S. trade sanctions and open its gates to a flood of American tourists. </w:t>
      </w:r>
      <w:r w:rsidRPr="00233EB5">
        <w:rPr>
          <w:rStyle w:val="TitleChar"/>
        </w:rPr>
        <w:t>If Cuba can end the embargo, it will not only have U.S. dollars and credit but also qualify for substantial loans from the World Bank, the Inter-American Development Bank and the International Monetary Fund</w:t>
      </w:r>
      <w:r>
        <w:t>.</w:t>
      </w:r>
    </w:p>
    <w:p w:rsidR="00024949" w:rsidRDefault="00024949" w:rsidP="00024949">
      <w:pPr>
        <w:spacing w:after="200" w:line="276" w:lineRule="auto"/>
        <w:rPr>
          <w:rFonts w:asciiTheme="minorHAnsi" w:hAnsiTheme="minorHAnsi" w:cstheme="minorBidi"/>
        </w:rPr>
      </w:pPr>
    </w:p>
    <w:p w:rsidR="00024949" w:rsidRPr="009446A8" w:rsidRDefault="00024949" w:rsidP="00024949">
      <w:pPr>
        <w:pStyle w:val="Heading4"/>
      </w:pPr>
      <w:r>
        <w:t xml:space="preserve">Raul will use lifting the embargo as an excuse to </w:t>
      </w:r>
      <w:r>
        <w:rPr>
          <w:u w:val="single"/>
        </w:rPr>
        <w:t>stall</w:t>
      </w:r>
      <w:r>
        <w:t xml:space="preserve"> further reforms</w:t>
      </w:r>
    </w:p>
    <w:p w:rsidR="00024949" w:rsidRPr="009446A8" w:rsidRDefault="00024949" w:rsidP="00024949">
      <w:r>
        <w:rPr>
          <w:b/>
        </w:rPr>
        <w:t xml:space="preserve">Casals, 13 - </w:t>
      </w:r>
      <w:r w:rsidRPr="009446A8">
        <w:t xml:space="preserve">entrepreneur, a principal at Global Ethics Advisors, LLC, a founder of Casals &amp; Associates, Inc. and served as president of the International Consortium on Governmental Financial Management and the Association for the Study of the Cuban Economy (Beatriz, “How Long will Cuba Avoid Economic Reform?” Americas Quarterly, 4/16, </w:t>
      </w:r>
      <w:hyperlink r:id="rId60" w:history="1">
        <w:r w:rsidRPr="009446A8">
          <w:rPr>
            <w:rStyle w:val="Hyperlink"/>
          </w:rPr>
          <w:t>http://www.americasquarterly.org/content/how-long-will-cuba-avoid-economic-reform</w:t>
        </w:r>
      </w:hyperlink>
      <w:r w:rsidRPr="009446A8">
        <w:t>)</w:t>
      </w:r>
    </w:p>
    <w:p w:rsidR="00024949" w:rsidRDefault="00024949" w:rsidP="00024949"/>
    <w:p w:rsidR="00024949" w:rsidRDefault="00024949" w:rsidP="00024949">
      <w:r>
        <w:t xml:space="preserve">At the same time, Cuban President </w:t>
      </w:r>
      <w:r w:rsidRPr="009446A8">
        <w:rPr>
          <w:rStyle w:val="TitleChar"/>
        </w:rPr>
        <w:t>Raúl</w:t>
      </w:r>
      <w:r>
        <w:t xml:space="preserve"> Castro </w:t>
      </w:r>
      <w:r w:rsidRPr="009446A8">
        <w:rPr>
          <w:rStyle w:val="TitleChar"/>
        </w:rPr>
        <w:t>is searching for U.S. dollars just to avoid economic reforms</w:t>
      </w:r>
      <w:r>
        <w:t>. For 30 years, the Castro brothers depended on the Soviet Union to keep their communist government afloat with an estimated $5 billion in annual subsidies. After the collapse of the Soviet Union, Chávez became Cuba’s patron benefactor.</w:t>
      </w:r>
    </w:p>
    <w:p w:rsidR="00024949" w:rsidRDefault="00024949" w:rsidP="00024949">
      <w:r>
        <w:t>As U.S. National Intelligence Director James R. Clapper put it in testimony on March 12, 2013, to the U.S. Senate Select Committee on Intelligence, “</w:t>
      </w:r>
      <w:r w:rsidRPr="009446A8">
        <w:rPr>
          <w:rStyle w:val="TitleChar"/>
        </w:rPr>
        <w:t>Cuba’s leaders are urgently trying to attract foreign investment” now that Chávez is gone</w:t>
      </w:r>
      <w:r>
        <w:t>.</w:t>
      </w:r>
    </w:p>
    <w:p w:rsidR="00024949" w:rsidRDefault="00024949" w:rsidP="00024949">
      <w:r w:rsidRPr="009446A8">
        <w:rPr>
          <w:rStyle w:val="TitleChar"/>
        </w:rPr>
        <w:t>For investors, Cuba is not a good bet</w:t>
      </w:r>
      <w:r>
        <w:t>. It has no oil or other significant natural resources—with the exception of nickel, which has been set aside for the Canadian Company Sherritt International. Moreover, “</w:t>
      </w:r>
      <w:r w:rsidRPr="009446A8">
        <w:rPr>
          <w:rStyle w:val="TitleChar"/>
        </w:rPr>
        <w:t xml:space="preserve">investing in Cuba” means dealing with the Castro government. There’s no such thing as private enterprise in Cuba. And if things turn sour </w:t>
      </w:r>
      <w:r>
        <w:t xml:space="preserve">between a foreign investor and the Cuban state, </w:t>
      </w:r>
      <w:r w:rsidRPr="009446A8">
        <w:rPr>
          <w:rStyle w:val="TitleChar"/>
        </w:rPr>
        <w:t>there’s no independent judiciary to which to appeal.</w:t>
      </w:r>
      <w:r>
        <w:t xml:space="preserve"> On the Heritage Foundation’s Index of Economic Freedom, Cuba ranks ahead of only North Korea, and is listed 176th of 177 countries.</w:t>
      </w:r>
    </w:p>
    <w:p w:rsidR="00024949" w:rsidRPr="009446A8" w:rsidRDefault="00024949" w:rsidP="00024949">
      <w:pPr>
        <w:rPr>
          <w:rStyle w:val="TitleChar"/>
        </w:rPr>
      </w:pPr>
      <w:r w:rsidRPr="009446A8">
        <w:rPr>
          <w:rStyle w:val="TitleChar"/>
        </w:rPr>
        <w:t>Havana has waged a prolonged public relations effort to convince Washington to lift U.S. trade sanctions</w:t>
      </w:r>
      <w:r>
        <w:t xml:space="preserve"> and to extend it credit despite the Castro regime’s history of unpaid bills. </w:t>
      </w:r>
      <w:r w:rsidRPr="009446A8">
        <w:rPr>
          <w:rStyle w:val="TitleChar"/>
        </w:rPr>
        <w:t>The campaign was predicated on Cuba’s expectation that off-shore drilling would strike oil, but the joint ventures</w:t>
      </w:r>
      <w:r>
        <w:t xml:space="preserve"> between Havana and oil companies based in Venezuela, Malaysia, Spain, and Brazil </w:t>
      </w:r>
      <w:r w:rsidRPr="009446A8">
        <w:rPr>
          <w:rStyle w:val="TitleChar"/>
        </w:rPr>
        <w:t>have all come up dry.</w:t>
      </w:r>
    </w:p>
    <w:p w:rsidR="00024949" w:rsidRDefault="00024949" w:rsidP="00024949">
      <w:r>
        <w:t>Illiquidity makes things worse in Cuba today. Foreign investors operating on the island are not being allowed to withdraw their money from Cuba’s banks and some investors are being given vouchers that can only be spent in Cuban government-owned enterprises, such as the Tropicana nightclub in Havana.</w:t>
      </w:r>
    </w:p>
    <w:p w:rsidR="00024949" w:rsidRDefault="00024949" w:rsidP="00024949">
      <w:r>
        <w:t xml:space="preserve">As it renews its effort to sell that proverbial “used car” to Washington, Havana is trusting that neither the Obama administration nor potential American investors will recognize that </w:t>
      </w:r>
      <w:r w:rsidRPr="009446A8">
        <w:rPr>
          <w:rStyle w:val="TitleChar"/>
        </w:rPr>
        <w:t>Cuba’s real goal is to lift what remains of the U.S. trade sanctions</w:t>
      </w:r>
      <w:r>
        <w:t xml:space="preserve"> and open its gates to a flood of American tourists. </w:t>
      </w:r>
      <w:r w:rsidRPr="009446A8">
        <w:rPr>
          <w:rStyle w:val="TitleChar"/>
        </w:rPr>
        <w:t>If Cuba can end the embargo, it will not only have U.S. dollars and credit but also qualify for substantial loans from the World Bank, the Inter-American Development Bank and the International Monetary Fund</w:t>
      </w:r>
      <w:r>
        <w:t>.</w:t>
      </w:r>
    </w:p>
    <w:p w:rsidR="00024949" w:rsidRDefault="00024949" w:rsidP="00024949"/>
    <w:p w:rsidR="00024949" w:rsidRDefault="00024949" w:rsidP="00024949">
      <w:pPr>
        <w:spacing w:after="200" w:line="276" w:lineRule="auto"/>
        <w:rPr>
          <w:rFonts w:asciiTheme="minorHAnsi" w:hAnsiTheme="minorHAnsi" w:cstheme="minorBidi"/>
        </w:rPr>
      </w:pPr>
    </w:p>
    <w:p w:rsidR="00024949" w:rsidRDefault="00024949" w:rsidP="00024949">
      <w:pPr>
        <w:spacing w:after="200" w:line="276" w:lineRule="auto"/>
        <w:rPr>
          <w:rFonts w:asciiTheme="minorHAnsi" w:hAnsiTheme="minorHAnsi" w:cstheme="minorBidi"/>
        </w:rPr>
      </w:pPr>
    </w:p>
    <w:p w:rsidR="00024949" w:rsidRDefault="00024949" w:rsidP="00024949">
      <w:pPr>
        <w:pStyle w:val="Heading3"/>
      </w:pPr>
      <w:r>
        <w:t>Link – unconditional removal</w:t>
      </w:r>
    </w:p>
    <w:p w:rsidR="00024949" w:rsidRDefault="00024949" w:rsidP="00024949"/>
    <w:p w:rsidR="00024949" w:rsidRDefault="00024949" w:rsidP="00024949">
      <w:pPr>
        <w:pStyle w:val="Heading4"/>
      </w:pPr>
      <w:r>
        <w:t>Unconditional removal rolls back Cuban economic reforms</w:t>
      </w:r>
    </w:p>
    <w:p w:rsidR="00024949" w:rsidRDefault="00024949" w:rsidP="00024949">
      <w:r>
        <w:rPr>
          <w:b/>
        </w:rPr>
        <w:t xml:space="preserve">Sanguinetty, 13 </w:t>
      </w:r>
      <w:r>
        <w:t xml:space="preserve">- former economic planner in Cuba with first-hand knowledge of centrally planned economies and how they can transition to more open, market-based systems, One of the founding members of the Association for the Study of the Cuban Economy (Jorge, “Who benefits and loses if the US-Cuba embargo is lifted?” April, </w:t>
      </w:r>
      <w:hyperlink r:id="rId61" w:history="1">
        <w:r w:rsidRPr="007D5F90">
          <w:rPr>
            <w:rStyle w:val="Hyperlink"/>
          </w:rPr>
          <w:t>http://devresearchcenter.org/2013/04/08/who-benefits-and-loses-if-the-us-cuba-embargo-is-lifted-by-jorge-a-sanguinetty/</w:t>
        </w:r>
      </w:hyperlink>
      <w:r>
        <w:t>)</w:t>
      </w:r>
    </w:p>
    <w:p w:rsidR="00024949" w:rsidRPr="00AD5DEB" w:rsidRDefault="00024949" w:rsidP="00024949"/>
    <w:p w:rsidR="00024949" w:rsidRDefault="00024949" w:rsidP="00024949">
      <w:r>
        <w:t>The answer depends on the conditions under which the embargo is lifted. I focus on the expected distribution of benefits (and costs) between the government and the Cuban population</w:t>
      </w:r>
      <w:r w:rsidRPr="00AD5DEB">
        <w:rPr>
          <w:rStyle w:val="TitleChar"/>
        </w:rPr>
        <w:t>. A unilateral move by the US Government, without any quid pro quo by the Cuban government can be expected to yield significant benefits to the official establishment</w:t>
      </w:r>
      <w:r>
        <w:t xml:space="preserve"> with benefits of an unknown magnitude to the population at large.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p>
    <w:p w:rsidR="00024949" w:rsidRDefault="00024949" w:rsidP="00024949">
      <w:r w:rsidRPr="00AD5DEB">
        <w:rPr>
          <w:rStyle w:val="TitleChar"/>
        </w:rPr>
        <w:t>Lifting the US embargo</w:t>
      </w:r>
      <w:r>
        <w:t xml:space="preserve"> under such circumstances </w:t>
      </w:r>
      <w:r w:rsidRPr="00AD5DEB">
        <w:rPr>
          <w:rStyle w:val="TitleChar"/>
        </w:rPr>
        <w:t>was reasonably expected to yield most of the economic and political benefits to the Cuban government and limited economic and no political benefits to the population</w:t>
      </w:r>
      <w:r>
        <w:t>. 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p>
    <w:p w:rsidR="00024949" w:rsidRDefault="00024949" w:rsidP="00024949">
      <w:r>
        <w:t xml:space="preserve">Nonetheless, the system might have reached a point of equilibrium under which </w:t>
      </w:r>
      <w:r w:rsidRPr="00AD5DEB">
        <w:rPr>
          <w:rStyle w:val="TitleChar"/>
        </w:rPr>
        <w:t>an unconditional lifting of the US embargo might still accrue enough economic benefit to the Cuban government that it leads to a roll back of some recent reforms in order to cut loses in the political</w:t>
      </w:r>
      <w:r>
        <w:t xml:space="preserve">, albeit informal, </w:t>
      </w:r>
      <w:r w:rsidRPr="00AD5DEB">
        <w:rPr>
          <w:rStyle w:val="TitleChar"/>
        </w:rPr>
        <w:t>arena.</w:t>
      </w:r>
      <w:r>
        <w:t xml:space="preserve"> </w:t>
      </w:r>
      <w:r w:rsidRPr="00AD5DEB">
        <w:rPr>
          <w:rStyle w:val="TitleChar"/>
        </w:rPr>
        <w:t>This will be a strong reason to oppose an unconditional lifting on the embargo for those who care about the wishes for freedom and welfare of the Cuban people</w:t>
      </w:r>
      <w:r>
        <w:t xml:space="preserv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many Cubans that believe that the US embargo is the only leverage left to pressure the Cuban government to lift internal restrictions in both the economic and the political fronts. </w:t>
      </w:r>
      <w:r w:rsidRPr="00AD5DEB">
        <w:rPr>
          <w:rStyle w:val="TitleChar"/>
        </w:rPr>
        <w:t>It is doubtful that</w:t>
      </w:r>
      <w:r>
        <w:t xml:space="preserve">, under the current conditions, </w:t>
      </w:r>
      <w:r w:rsidRPr="00AD5DEB">
        <w:rPr>
          <w:rStyle w:val="TitleChar"/>
        </w:rPr>
        <w:t>a non-negotiated lifting of the US embargo is likely to bring about democracy in Cuba</w:t>
      </w:r>
      <w:r>
        <w:t>.</w:t>
      </w:r>
    </w:p>
    <w:p w:rsidR="00024949" w:rsidRDefault="00024949" w:rsidP="00024949"/>
    <w:p w:rsidR="00024949" w:rsidRDefault="00024949" w:rsidP="00024949">
      <w:pPr>
        <w:pStyle w:val="Heading3"/>
      </w:pPr>
      <w:r>
        <w:t>AT: Engagement solves scapegoating</w:t>
      </w:r>
    </w:p>
    <w:p w:rsidR="00024949" w:rsidRDefault="00024949" w:rsidP="00024949"/>
    <w:p w:rsidR="00024949" w:rsidRDefault="00024949" w:rsidP="00024949">
      <w:pPr>
        <w:pStyle w:val="Heading4"/>
      </w:pPr>
      <w:r>
        <w:t>The thesis of engagement is empirically false</w:t>
      </w:r>
    </w:p>
    <w:p w:rsidR="00024949" w:rsidRDefault="00024949" w:rsidP="00024949">
      <w:r w:rsidRPr="007A3BA9">
        <w:rPr>
          <w:b/>
        </w:rPr>
        <w:t>Suarez, 12</w:t>
      </w:r>
      <w:r>
        <w:t xml:space="preserve"> - International Secretary for the Cuban Democratic Directorate, a Miami-based non-profit organization dedicated to promoting human rights and a non-violent democratic transition in Cuba.  (John, “Embargoing Human Rights for Trade? The Sanctions Paradox” 12/23, </w:t>
      </w:r>
      <w:hyperlink r:id="rId62" w:history="1">
        <w:r w:rsidRPr="007D5F90">
          <w:rPr>
            <w:rStyle w:val="Hyperlink"/>
          </w:rPr>
          <w:t>http://cubanexilequarter.blogspot.com/2012/12/embargoing-human-rights-for-trade.html</w:t>
        </w:r>
      </w:hyperlink>
      <w:r>
        <w:t>)</w:t>
      </w:r>
    </w:p>
    <w:p w:rsidR="00024949" w:rsidRDefault="00024949" w:rsidP="00024949"/>
    <w:p w:rsidR="00024949" w:rsidRDefault="00024949" w:rsidP="00024949">
      <w:r>
        <w:t>The Obama Administration has continued to extend a hand to the Cuban regime and has little to show for it, except increased repression, the deaths of high profile activists, and an American citizen rotting in a Cuban prison. There is no reason to suppose that further unilateral concessions will produce a different outcome.</w:t>
      </w:r>
    </w:p>
    <w:p w:rsidR="00024949" w:rsidRDefault="00024949" w:rsidP="00024949">
      <w:r>
        <w:t xml:space="preserve">Sanctions are the last nonviolent way of seeking to change an unjust system by refusing to cooperate with tyranny. When discussing the Cuban embargo in the mass media these two aspects are rarely, if ever, touched upon. </w:t>
      </w:r>
      <w:r w:rsidRPr="007A3BA9">
        <w:rPr>
          <w:rStyle w:val="TitleChar"/>
        </w:rPr>
        <w:t>Academics and the lobbyists for big business</w:t>
      </w:r>
      <w:r>
        <w:t>, such as USA Engage, o</w:t>
      </w:r>
      <w:r w:rsidRPr="007A3BA9">
        <w:rPr>
          <w:rStyle w:val="TitleChar"/>
        </w:rPr>
        <w:t>ften claim that sanctions never work; rather, it is economic engagement that leads towards greater respect for human rights</w:t>
      </w:r>
      <w:r>
        <w:t>.</w:t>
      </w:r>
    </w:p>
    <w:p w:rsidR="00024949" w:rsidRDefault="00024949" w:rsidP="00024949">
      <w:r w:rsidRPr="007A3BA9">
        <w:rPr>
          <w:rStyle w:val="TitleChar"/>
        </w:rPr>
        <w:t>However, recent history in China, Burma, and Vietnam indicate otherwise.</w:t>
      </w:r>
      <w:r>
        <w:t xml:space="preserve"> This disconnect from reality stems from two factors: self-interest and a reading of power dynamics that ignores people power in favor of focusing on regime elites.</w:t>
      </w:r>
    </w:p>
    <w:p w:rsidR="00024949" w:rsidRPr="007A3BA9" w:rsidRDefault="00024949" w:rsidP="00024949">
      <w:pPr>
        <w:rPr>
          <w:rStyle w:val="TitleChar"/>
        </w:rPr>
      </w:pPr>
      <w:r>
        <w:t xml:space="preserve">In a New York Times article entitled "Easing of Restraints in Cuba Renews Debate on U.S. Embargo," Carlos Saladrigas claims that “maintaining this embargo, maintaining this hostility, all it does is strengthen and embolden the hard-liners . . . what we should be doing is helping the reformers.” Essentially, Mr. Saladrigas argues that lifting sanctions would weaken and dissuade hardliners while at the same time benefiting reformers. </w:t>
      </w:r>
      <w:r w:rsidRPr="007A3BA9">
        <w:rPr>
          <w:rStyle w:val="TitleChar"/>
        </w:rPr>
        <w:t>Over the past four years the Obama Administration has loosened economic sanctions on Cuba.</w:t>
      </w:r>
    </w:p>
    <w:p w:rsidR="00024949" w:rsidRDefault="00024949" w:rsidP="00024949">
      <w:r w:rsidRPr="007A3BA9">
        <w:rPr>
          <w:rStyle w:val="TitleChar"/>
        </w:rPr>
        <w:t>If Mr. Saladrigas is correct, we should observe former outsiders in the regime tackling and winning policy discussions, but that has not been the case</w:t>
      </w:r>
      <w:r>
        <w:t xml:space="preserve">. </w:t>
      </w:r>
      <w:r w:rsidRPr="007A3BA9">
        <w:rPr>
          <w:rStyle w:val="TitleChar"/>
        </w:rPr>
        <w:t>On the human rights front the situation has actually deteriorated</w:t>
      </w:r>
      <w:r>
        <w:t xml:space="preserve">. </w:t>
      </w:r>
      <w:r w:rsidRPr="007A3BA9">
        <w:rPr>
          <w:rStyle w:val="TitleChar"/>
        </w:rPr>
        <w:t>One of the policy objectives of the Castro regime both internally and internationally is to portray itself as David against Goliath. Despite having normal trade relations</w:t>
      </w:r>
      <w:r>
        <w:t xml:space="preserve">, Hugo </w:t>
      </w:r>
      <w:r w:rsidRPr="007A3BA9">
        <w:rPr>
          <w:rStyle w:val="TitleChar"/>
        </w:rPr>
        <w:t>Chavez has undertaken the same kind of campaign in Venezuel</w:t>
      </w:r>
      <w:r>
        <w:t>a. Often times the U.S. State Department has fallen short of explaining the sanctions policy fully or for that matter defending it in a vigorous manner at international forums. This has allowed the Cuban government a free hand in a sustained campaign to portray itself as a victim blaming all of its economic woes on the American blockade on Cuba.</w:t>
      </w:r>
    </w:p>
    <w:p w:rsidR="00024949" w:rsidRDefault="00024949" w:rsidP="00024949">
      <w:r>
        <w:t>Nevertheless as John Adams once observed, “Facts are stubborn things; and whatever may be our wishes, our inclinations, or the dictates of our passion, they cannot alter the state of facts and evidence.” The facts at present demonstrate that the arguments of the regime and its apologists do not hold up under scrutiny. First, one of the problems with the sanctions debate is that words are used interchangeably which are not synonymous while others that should be are not.</w:t>
      </w:r>
    </w:p>
    <w:p w:rsidR="00024949" w:rsidRDefault="00024949" w:rsidP="00024949"/>
    <w:p w:rsidR="00024949" w:rsidRDefault="00024949" w:rsidP="00024949">
      <w:pPr>
        <w:pStyle w:val="Heading4"/>
      </w:pPr>
      <w:r>
        <w:t>Government scapegoating is inevitable and fails – the Cuban populace is pro-American</w:t>
      </w:r>
    </w:p>
    <w:p w:rsidR="00024949" w:rsidRPr="00E17407" w:rsidRDefault="00024949" w:rsidP="00024949">
      <w:r>
        <w:rPr>
          <w:b/>
        </w:rPr>
        <w:t xml:space="preserve">Carbonell, 9 - </w:t>
      </w:r>
      <w:r w:rsidRPr="00E17407">
        <w:t>international public affairs consultant  (Nestor, “Think Again: Engaging Cuba</w:t>
      </w:r>
    </w:p>
    <w:p w:rsidR="00024949" w:rsidRPr="00E17407" w:rsidRDefault="00024949" w:rsidP="00024949">
      <w:r w:rsidRPr="00E17407">
        <w:t xml:space="preserve">Why dealing with the Castro regime is a fool's errand” 4/10, </w:t>
      </w:r>
      <w:hyperlink r:id="rId63" w:history="1">
        <w:r w:rsidRPr="00E17407">
          <w:rPr>
            <w:rStyle w:val="Hyperlink"/>
          </w:rPr>
          <w:t>http://www.foreignpolicy.com/articles/2009/04/09/think_again_engaging_cuba</w:t>
        </w:r>
      </w:hyperlink>
      <w:r w:rsidRPr="00E17407">
        <w:t>)</w:t>
      </w:r>
    </w:p>
    <w:p w:rsidR="00024949" w:rsidRDefault="00024949" w:rsidP="00024949"/>
    <w:p w:rsidR="00024949" w:rsidRPr="00E17407" w:rsidRDefault="00024949" w:rsidP="00024949">
      <w:pPr>
        <w:rPr>
          <w:rStyle w:val="TitleChar"/>
        </w:rPr>
      </w:pPr>
      <w:r w:rsidRPr="00E17407">
        <w:rPr>
          <w:rStyle w:val="TitleChar"/>
        </w:rPr>
        <w:t>The Embargo Allows the Regime to Blame the U.S. for Cubas Problems.</w:t>
      </w:r>
    </w:p>
    <w:p w:rsidR="00024949" w:rsidRDefault="00024949" w:rsidP="00024949">
      <w:r w:rsidRPr="00E17407">
        <w:rPr>
          <w:rStyle w:val="TitleChar"/>
        </w:rPr>
        <w:t>Who cares? The Castros have never needed help in coming up with reasons to blame Yankee imperialism</w:t>
      </w:r>
      <w:r>
        <w:t xml:space="preserve"> </w:t>
      </w:r>
      <w:r w:rsidRPr="00E17407">
        <w:rPr>
          <w:rStyle w:val="TitleChar"/>
        </w:rPr>
        <w:t>or the CIA for any criticism or discontent on the island</w:t>
      </w:r>
      <w:r>
        <w:t>. Dissidents are constantly being accused of serving the enemy (the United States). Even Spain -- a staunch Castro supporter -- was recently lashed by the ailing ruler for helping the genocide empire with its anti-Cuba policy.</w:t>
      </w:r>
    </w:p>
    <w:p w:rsidR="00024949" w:rsidRDefault="00024949" w:rsidP="00024949">
      <w:r>
        <w:t xml:space="preserve">But it is safe to say that </w:t>
      </w:r>
      <w:r w:rsidRPr="00E17407">
        <w:rPr>
          <w:rStyle w:val="TitleChar"/>
        </w:rPr>
        <w:t>most Cubans long ago realized that the main cause of their calamity is not the</w:t>
      </w:r>
      <w:r>
        <w:t xml:space="preserve"> external U.S</w:t>
      </w:r>
      <w:r w:rsidRPr="00E17407">
        <w:rPr>
          <w:rStyle w:val="TitleChar"/>
        </w:rPr>
        <w:t>. embargo, but the internal government blockad</w:t>
      </w:r>
      <w:r>
        <w:t xml:space="preserve">e. Except among the government nomenklatura, </w:t>
      </w:r>
      <w:r w:rsidRPr="00E17407">
        <w:rPr>
          <w:rStyle w:val="TitleChar"/>
        </w:rPr>
        <w:t>there is very little animosity toward Americans in Cuba</w:t>
      </w:r>
      <w:r>
        <w:t xml:space="preserve">. </w:t>
      </w:r>
      <w:r w:rsidRPr="00E17407">
        <w:rPr>
          <w:rStyle w:val="TitleChar"/>
        </w:rPr>
        <w:t>The dream of most Cubans today</w:t>
      </w:r>
      <w:r>
        <w:t xml:space="preserve">, absent a change that will unshackle them, </w:t>
      </w:r>
      <w:r w:rsidRPr="00E17407">
        <w:rPr>
          <w:rStyle w:val="TitleChar"/>
        </w:rPr>
        <w:t>is to reach Miami</w:t>
      </w:r>
      <w:r>
        <w:t xml:space="preserve">, one way or another, </w:t>
      </w:r>
      <w:r w:rsidRPr="00E17407">
        <w:rPr>
          <w:rStyle w:val="TitleChar"/>
        </w:rPr>
        <w:t>to renew their lives with freedom and opportunities to prosper</w:t>
      </w:r>
      <w:r>
        <w:t>.</w:t>
      </w:r>
    </w:p>
    <w:p w:rsidR="00024949" w:rsidRDefault="00024949" w:rsidP="00024949"/>
    <w:p w:rsidR="00024949" w:rsidRDefault="00024949" w:rsidP="00024949"/>
    <w:p w:rsidR="00024949" w:rsidRDefault="00024949" w:rsidP="00024949">
      <w:pPr>
        <w:pStyle w:val="Heading3"/>
      </w:pPr>
      <w:r>
        <w:t>AT: Reforms now</w:t>
      </w:r>
    </w:p>
    <w:p w:rsidR="00024949" w:rsidRDefault="00024949" w:rsidP="00024949"/>
    <w:p w:rsidR="00024949" w:rsidRDefault="00024949" w:rsidP="00024949">
      <w:pPr>
        <w:pStyle w:val="Heading4"/>
      </w:pPr>
      <w:r>
        <w:t>Raul’s reforms are cosmetic – he’s a totalitarian</w:t>
      </w:r>
    </w:p>
    <w:p w:rsidR="00024949" w:rsidRPr="00E17407" w:rsidRDefault="00024949" w:rsidP="00024949">
      <w:r>
        <w:rPr>
          <w:b/>
        </w:rPr>
        <w:t xml:space="preserve">Carbonell, 9 - </w:t>
      </w:r>
      <w:r w:rsidRPr="00E17407">
        <w:t>international public affairs consultant  (Nestor, “Think Again: Engaging Cuba</w:t>
      </w:r>
    </w:p>
    <w:p w:rsidR="00024949" w:rsidRPr="00E17407" w:rsidRDefault="00024949" w:rsidP="00024949">
      <w:r w:rsidRPr="00E17407">
        <w:t xml:space="preserve">Why dealing with the Castro regime is a fool's errand” 4/10, </w:t>
      </w:r>
      <w:hyperlink r:id="rId64" w:history="1">
        <w:r w:rsidRPr="00E17407">
          <w:rPr>
            <w:rStyle w:val="Hyperlink"/>
          </w:rPr>
          <w:t>http://www.foreignpolicy.com/articles/2009/04/09/think_again_engaging_cuba</w:t>
        </w:r>
      </w:hyperlink>
      <w:r w:rsidRPr="00E17407">
        <w:t>)</w:t>
      </w:r>
    </w:p>
    <w:p w:rsidR="00024949" w:rsidRPr="00E17407" w:rsidRDefault="00024949" w:rsidP="00024949"/>
    <w:p w:rsidR="00024949" w:rsidRDefault="00024949" w:rsidP="00024949">
      <w:r>
        <w:t>Raul Castro Is More Pragmatic Than His Brother.</w:t>
      </w:r>
    </w:p>
    <w:p w:rsidR="00024949" w:rsidRDefault="00024949" w:rsidP="00024949">
      <w:r>
        <w:t xml:space="preserve">Wishful thinking. Remember that </w:t>
      </w:r>
      <w:r w:rsidRPr="00E17407">
        <w:rPr>
          <w:rStyle w:val="TitleChar"/>
        </w:rPr>
        <w:t>Raul</w:t>
      </w:r>
      <w:r>
        <w:t xml:space="preserve"> Castro </w:t>
      </w:r>
      <w:r w:rsidRPr="00E17407">
        <w:rPr>
          <w:rStyle w:val="TitleChar"/>
        </w:rPr>
        <w:t>was largely responsible for building the totalitarian-military apparatus in Cuba. He has promised reforms, but those reforms have been more cosmetic than real.</w:t>
      </w:r>
      <w:r>
        <w:t xml:space="preserve"> Cubans can now legally go to hotels they cannot afford and buy computers without access to the Internet. Farmers have been leased state-owned land, but without the necessary capital, fertilizers, technology, and tools to make it productive.</w:t>
      </w:r>
    </w:p>
    <w:p w:rsidR="00024949" w:rsidRDefault="00024949" w:rsidP="00024949">
      <w:r>
        <w:t xml:space="preserve">Raul Castro said he would encourage open debate, yet </w:t>
      </w:r>
      <w:r w:rsidRPr="00E17407">
        <w:rPr>
          <w:rStyle w:val="TitleChar"/>
        </w:rPr>
        <w:t>dissidents are constantly harassed and detained</w:t>
      </w:r>
      <w:r>
        <w:t xml:space="preserve">. Even several high-level government officials, accused by Raul as deviationists, were recently purged and forced to repent, Stalin-style. </w:t>
      </w:r>
      <w:r w:rsidRPr="00E17407">
        <w:rPr>
          <w:rStyle w:val="TitleChar"/>
        </w:rPr>
        <w:t>The current Politburo has been largely militarized, with key members of the old guard loyal to Raul.</w:t>
      </w:r>
      <w:r>
        <w:t xml:space="preserve"> Lacking the grip and charisma of his brother, he fears the reformists who are starting to emerge, hence Raul's interest in shoring up his prestige and authority with high-level negotiations with Washington and the readmission of Cuba to the Organization of American States and other international forums. </w:t>
      </w:r>
      <w:r w:rsidRPr="00E17407">
        <w:rPr>
          <w:rStyle w:val="TitleChar"/>
        </w:rPr>
        <w:t>He is only looking for concessions that will prop up his internal standing, not real change.</w:t>
      </w:r>
    </w:p>
    <w:p w:rsidR="00024949" w:rsidRDefault="00024949" w:rsidP="00024949"/>
    <w:p w:rsidR="00024949" w:rsidRDefault="00024949" w:rsidP="00024949"/>
    <w:p w:rsidR="00024949" w:rsidRDefault="00024949" w:rsidP="00024949"/>
    <w:p w:rsidR="00024949" w:rsidRDefault="00024949" w:rsidP="00024949">
      <w:pPr>
        <w:pStyle w:val="Heading3"/>
      </w:pPr>
      <w:r>
        <w:t>Latin American democracy impact</w:t>
      </w:r>
    </w:p>
    <w:p w:rsidR="00024949" w:rsidRDefault="00024949" w:rsidP="00024949"/>
    <w:p w:rsidR="00024949" w:rsidRDefault="00024949" w:rsidP="00024949">
      <w:pPr>
        <w:pStyle w:val="Heading4"/>
      </w:pPr>
      <w:r>
        <w:t>Maintaining a hardline stance on Cuba is vital to preserving Latin American democracy</w:t>
      </w:r>
    </w:p>
    <w:p w:rsidR="00024949" w:rsidRPr="00255A56" w:rsidRDefault="00024949" w:rsidP="00024949">
      <w:r>
        <w:rPr>
          <w:b/>
        </w:rPr>
        <w:t xml:space="preserve">Burton, 12 </w:t>
      </w:r>
      <w:r>
        <w:t>– US Representative (Dan, CQ Congressional Testimony, “Human Rights in Cuba”, 2/16, lexis)</w:t>
      </w:r>
    </w:p>
    <w:p w:rsidR="00024949" w:rsidRDefault="00024949" w:rsidP="00024949"/>
    <w:p w:rsidR="00024949" w:rsidRDefault="00024949" w:rsidP="00024949">
      <w:r>
        <w:t xml:space="preserve">For the past 53 years, more than eleven million Cuban people have been subject to the iron fists of the Castro brothers. From its inception, this regime has been anti-U.S., repeating a pathetic David and Goliath narrative in order to blame their economic, social and political problems on the United States. This narrative has succeeded thus far and its acceptance serves to solidify the Castro's grip on power. </w:t>
      </w:r>
      <w:r w:rsidRPr="00255A56">
        <w:rPr>
          <w:rStyle w:val="TitleChar"/>
        </w:rPr>
        <w:t>At every turn, the Castro regime has sought to unite with enemies of the U</w:t>
      </w:r>
      <w:r>
        <w:t xml:space="preserve">nited </w:t>
      </w:r>
      <w:r w:rsidRPr="00255A56">
        <w:rPr>
          <w:rStyle w:val="TitleChar"/>
        </w:rPr>
        <w:t>S</w:t>
      </w:r>
      <w:r>
        <w:t>tates, no matter how culturally and ideologically different. During the cold war, they allied with the Soviet Union. Now, they are actively engaging Iran.</w:t>
      </w:r>
    </w:p>
    <w:p w:rsidR="00024949" w:rsidRDefault="00024949" w:rsidP="00024949">
      <w:r w:rsidRPr="00255A56">
        <w:rPr>
          <w:rStyle w:val="TitleChar"/>
        </w:rPr>
        <w:t>The resilience of this regime has significantly contributed to the leftward and more undemocratic movement of many Latin American nations</w:t>
      </w:r>
      <w:r>
        <w:t xml:space="preserve">. </w:t>
      </w:r>
      <w:r w:rsidRPr="00255A56">
        <w:rPr>
          <w:rStyle w:val="TitleChar"/>
        </w:rPr>
        <w:t>We are seeing populist leftist regimes such as that of Chavez in Venezuela, Ortega in Nicaragua, Correa in Ecuador and Morales of Bolivia rise to power aided and abetted by</w:t>
      </w:r>
      <w:r>
        <w:t xml:space="preserve"> the Communist Regime in </w:t>
      </w:r>
      <w:r w:rsidRPr="00255A56">
        <w:rPr>
          <w:rStyle w:val="TitleChar"/>
        </w:rPr>
        <w:t>Cuba. These leaders have gone to great lengths to suppress freedoms, censor the opposition and even change their constitutions, in order to maintain their hold on power.</w:t>
      </w:r>
      <w:r>
        <w:t xml:space="preserve"> I believe that </w:t>
      </w:r>
      <w:r w:rsidRPr="00255A56">
        <w:rPr>
          <w:rStyle w:val="TitleChar"/>
        </w:rPr>
        <w:t>our policy toward Cuba is crucial to the success of our policy towards other nations in the Western Hemisphere</w:t>
      </w:r>
      <w:r>
        <w:t>.</w:t>
      </w:r>
    </w:p>
    <w:p w:rsidR="00024949" w:rsidRDefault="00024949" w:rsidP="00024949"/>
    <w:p w:rsidR="00024949" w:rsidRDefault="00024949" w:rsidP="00024949">
      <w:pPr>
        <w:pStyle w:val="Heading2"/>
      </w:pPr>
      <w:r>
        <w:t>Other disads</w:t>
      </w:r>
    </w:p>
    <w:p w:rsidR="00024949" w:rsidRDefault="00024949" w:rsidP="00024949"/>
    <w:p w:rsidR="00024949" w:rsidRDefault="00024949" w:rsidP="00024949"/>
    <w:p w:rsidR="00024949" w:rsidRDefault="00024949" w:rsidP="00024949">
      <w:pPr>
        <w:pStyle w:val="Heading3"/>
      </w:pPr>
      <w:r>
        <w:t>Political capital – immigration link</w:t>
      </w:r>
    </w:p>
    <w:p w:rsidR="00024949" w:rsidRDefault="00024949" w:rsidP="00024949"/>
    <w:p w:rsidR="00024949" w:rsidRDefault="00024949" w:rsidP="00024949">
      <w:pPr>
        <w:pStyle w:val="Heading4"/>
      </w:pPr>
      <w:r>
        <w:t>The plan ends Obama’s ability to get an immigration bill</w:t>
      </w:r>
    </w:p>
    <w:p w:rsidR="00024949" w:rsidRDefault="00024949" w:rsidP="00024949">
      <w:r w:rsidRPr="00C44BE0">
        <w:rPr>
          <w:b/>
        </w:rPr>
        <w:t>McAuliff, 7/8/</w:t>
      </w:r>
      <w:r>
        <w:t xml:space="preserve">13 - Executive Director Fund for Reconciliation and Development (John, The Havana Note, “Are We Verging on the Verge? Will Snowden Undo It?” </w:t>
      </w:r>
      <w:hyperlink r:id="rId65" w:history="1">
        <w:r w:rsidRPr="00F362C8">
          <w:rPr>
            <w:rStyle w:val="Hyperlink"/>
          </w:rPr>
          <w:t>http://thehavananote.com/2013/07/are_we_verging_verge_will_snowden_undo_it</w:t>
        </w:r>
      </w:hyperlink>
      <w:r>
        <w:t>)</w:t>
      </w:r>
    </w:p>
    <w:p w:rsidR="00024949" w:rsidRDefault="00024949" w:rsidP="00024949"/>
    <w:p w:rsidR="00024949" w:rsidRDefault="00024949" w:rsidP="00024949">
      <w:r>
        <w:t xml:space="preserve">Perhaps in a state of denial, I am still inclined to believe </w:t>
      </w:r>
      <w:r w:rsidRPr="00C44BE0">
        <w:rPr>
          <w:rStyle w:val="TitleChar"/>
        </w:rPr>
        <w:t>Obama is uniquely qualified to change history with Cuba.</w:t>
      </w:r>
    </w:p>
    <w:p w:rsidR="00024949" w:rsidRDefault="00024949" w:rsidP="00024949">
      <w:r w:rsidRPr="00C44BE0">
        <w:rPr>
          <w:rStyle w:val="TitleChar"/>
        </w:rPr>
        <w:t>His</w:t>
      </w:r>
      <w:r>
        <w:t xml:space="preserve"> frustrating </w:t>
      </w:r>
      <w:r w:rsidRPr="00C44BE0">
        <w:rPr>
          <w:rStyle w:val="TitleChar"/>
        </w:rPr>
        <w:t>gradualism can</w:t>
      </w:r>
      <w:r>
        <w:t xml:space="preserve"> either </w:t>
      </w:r>
      <w:r w:rsidRPr="00C44BE0">
        <w:rPr>
          <w:rStyle w:val="TitleChar"/>
        </w:rPr>
        <w:t>be ascribed to a methodic implementation of strategy</w:t>
      </w:r>
      <w:r>
        <w:t xml:space="preserve"> or inability to grapple with the fundamental contradictions of US policy.</w:t>
      </w:r>
    </w:p>
    <w:p w:rsidR="00024949" w:rsidRDefault="00024949" w:rsidP="00024949">
      <w:r>
        <w:t>If it's strategy, the first step established unrestricted travel and remittances for Cuban Americans, transforming sentiment and politics in south Florida and accelerating development of non-state grass roots economy in Cuba embraced by reformers.  The second step of people to people, university and religious travel opened institutional links on both sides, albeit with serious bureaucratic obstacles for all needing specific licenses from the Office of Foreign Assets Control.</w:t>
      </w:r>
    </w:p>
    <w:p w:rsidR="00024949" w:rsidRDefault="00024949" w:rsidP="00024949">
      <w:r w:rsidRPr="00C44BE0">
        <w:rPr>
          <w:rStyle w:val="TitleChar"/>
        </w:rPr>
        <w:t>The groundwork is laid, and the next steps are obvious: taking Cuba off the list of State Sponsors of Terrorism</w:t>
      </w:r>
      <w:r>
        <w:t>, authorizing a general license for all purposeful non-tourist travel, and ending harassment of third country banks that handle Cuba's dollars .</w:t>
      </w:r>
    </w:p>
    <w:p w:rsidR="00024949" w:rsidRDefault="00024949" w:rsidP="00024949">
      <w:r w:rsidRPr="00C44BE0">
        <w:rPr>
          <w:rStyle w:val="TitleChar"/>
        </w:rPr>
        <w:t>Delay in taking these steps is</w:t>
      </w:r>
      <w:r>
        <w:t xml:space="preserve"> often ascribed to short term politics.  </w:t>
      </w:r>
      <w:r w:rsidRPr="00C44BE0">
        <w:rPr>
          <w:rStyle w:val="TitleChar"/>
        </w:rPr>
        <w:t xml:space="preserve">The </w:t>
      </w:r>
      <w:r w:rsidRPr="00C44BE0">
        <w:rPr>
          <w:rStyle w:val="Emphasis"/>
        </w:rPr>
        <w:t xml:space="preserve">priority of passing a migration bill </w:t>
      </w:r>
      <w:r w:rsidRPr="00C44BE0">
        <w:rPr>
          <w:rStyle w:val="TitleChar"/>
        </w:rPr>
        <w:t xml:space="preserve">meant not </w:t>
      </w:r>
      <w:r w:rsidRPr="00C44BE0">
        <w:rPr>
          <w:rStyle w:val="Emphasis"/>
        </w:rPr>
        <w:t>alienating key Cuban American allies</w:t>
      </w:r>
      <w:r>
        <w:t xml:space="preserve">, Senators Menendez and Rubio.   Yet both have strong reasons to stay on board and not be seen as sacrificing the top priority of Latino politics on the alter of their own ethnic special interest, especially when that same community has a uniquely privileged immigration status under the Cuban Adjustment Act..  In any case the action has moved to the House which could delay the process indefinitely.  </w:t>
      </w:r>
    </w:p>
    <w:p w:rsidR="00024949" w:rsidRDefault="00024949" w:rsidP="00024949"/>
    <w:p w:rsidR="00024949" w:rsidRPr="00455E81" w:rsidRDefault="00024949" w:rsidP="00024949"/>
    <w:p w:rsidR="00024949" w:rsidRDefault="00024949" w:rsidP="00024949">
      <w:pPr>
        <w:pStyle w:val="Heading3"/>
      </w:pPr>
      <w:r>
        <w:t>Diplomatic Capital link</w:t>
      </w:r>
    </w:p>
    <w:p w:rsidR="00024949" w:rsidRDefault="00024949" w:rsidP="00024949"/>
    <w:p w:rsidR="00024949" w:rsidRDefault="00024949" w:rsidP="00024949">
      <w:pPr>
        <w:pStyle w:val="Heading4"/>
      </w:pPr>
      <w:r>
        <w:t>The plan requires Kerry’s direct, personal involvement and will consume capital from other priorities – lifting sanctions isn’t a one-shot deal; Cuba’s response will require time and energy</w:t>
      </w:r>
    </w:p>
    <w:p w:rsidR="00024949" w:rsidRDefault="00024949" w:rsidP="00024949">
      <w:r>
        <w:rPr>
          <w:b/>
        </w:rPr>
        <w:t xml:space="preserve">Landau French, 13 </w:t>
      </w:r>
      <w:r>
        <w:t>- editor of and a frequent contributor to The Havana Note. She has led more than two dozen research trips to Cuba. Landau French has published on U.S.-Cuban relations and Cuban affairs for more than a decade (Anya, “Secretary Kerry: Will He or Won't He Take On Cuba?” 2/10, The Havana Note, http://thehavananote.com/2013/02/secretary_kerry_will_he_or_wont_he_take_cuba)</w:t>
      </w:r>
    </w:p>
    <w:p w:rsidR="00024949" w:rsidRPr="009F1AC6" w:rsidRDefault="00024949" w:rsidP="00024949"/>
    <w:p w:rsidR="00024949" w:rsidRPr="005263B7" w:rsidRDefault="00024949" w:rsidP="00024949">
      <w:pPr>
        <w:rPr>
          <w:bCs/>
          <w:u w:val="single"/>
        </w:rPr>
      </w:pPr>
      <w:r w:rsidRPr="005263B7">
        <w:rPr>
          <w:rStyle w:val="TitleChar"/>
        </w:rPr>
        <w:t>It is Kerry who has more of a minefield to navigate</w:t>
      </w:r>
      <w:r>
        <w:t xml:space="preserve">, if he chooses to navigate it at all, </w:t>
      </w:r>
      <w:r w:rsidRPr="005263B7">
        <w:rPr>
          <w:rStyle w:val="TitleChar"/>
        </w:rPr>
        <w:t>amidst all the other far more pressing concerns now on his plate.</w:t>
      </w:r>
    </w:p>
    <w:p w:rsidR="00024949" w:rsidRDefault="00024949" w:rsidP="00024949">
      <w:r>
        <w:t xml:space="preserve">On the one hand, </w:t>
      </w:r>
      <w:r w:rsidRPr="005263B7">
        <w:rPr>
          <w:rStyle w:val="TitleChar"/>
        </w:rPr>
        <w:t>he’s been a vocal critic not only of our general approach on Cuba</w:t>
      </w:r>
      <w:r>
        <w:t xml:space="preserve"> but he’s identified specific programs that he considers non- or even counterproductive, including U.S. taxpayer-backed Radio and TV Marti broadcasting and USAID’s democracy promotion programs, which Kerry has suggested “provoked” the Cuban government to jail a U.S. government subcontractor, Alan Gross. There’s no telling how deep the new secretary plans to dig on the next budget, but it would be odd for these programs to continue business-as-usual under Kerry. Unless, that is, the White House intervenes. Given the outcome of the 2012 elections, which finally dispelled the myth that no president – especially a Democrat – could ease sanctions on Cuba and be re-elected to tell about it, it’s hard to imagine the White House doing so.</w:t>
      </w:r>
    </w:p>
    <w:p w:rsidR="00024949" w:rsidRDefault="00024949" w:rsidP="00024949">
      <w:r>
        <w:t xml:space="preserve">On the other hand, </w:t>
      </w:r>
      <w:r w:rsidRPr="005263B7">
        <w:rPr>
          <w:rStyle w:val="TitleChar"/>
        </w:rPr>
        <w:t>what does Kerry get for his trouble if he does drill deep enough into the Cuba programs</w:t>
      </w:r>
      <w:r>
        <w:t xml:space="preserve"> under his purview? </w:t>
      </w:r>
      <w:r w:rsidRPr="005263B7">
        <w:t>His former Senate colleague Bob Menendez, a Cuban American and staunch defender of the embargo, is not one to shy away from a fight,</w:t>
      </w:r>
      <w:r>
        <w:t xml:space="preserve"> and surely less so with Kerry’s old gavel in his hand. (Though, with ethics allegations hanging over the new chairman, it’s not clear how long he may hold that gavel.) House Foreign Affairs Ranking Member Eliot Engel won’t be an ally, and will likely let committee colleagues Albio Sires and Ileana Ros-Lehtinen call the shots on Cuba.</w:t>
      </w:r>
    </w:p>
    <w:p w:rsidR="00024949" w:rsidRDefault="00024949" w:rsidP="00024949">
      <w:r>
        <w:t xml:space="preserve">And, then there’s the Cuban government. </w:t>
      </w:r>
      <w:r w:rsidRPr="005263B7">
        <w:rPr>
          <w:rStyle w:val="TitleChar"/>
        </w:rPr>
        <w:t>As much as many in the Cuban government</w:t>
      </w:r>
      <w:r>
        <w:t xml:space="preserve"> (particularly the diplomatic corps)  </w:t>
      </w:r>
      <w:r w:rsidRPr="005263B7">
        <w:rPr>
          <w:rStyle w:val="TitleChar"/>
        </w:rPr>
        <w:t>want to reduce tensions with the U</w:t>
      </w:r>
      <w:r>
        <w:t xml:space="preserve">nited </w:t>
      </w:r>
      <w:r w:rsidRPr="005263B7">
        <w:rPr>
          <w:rStyle w:val="TitleChar"/>
        </w:rPr>
        <w:t>S</w:t>
      </w:r>
      <w:r>
        <w:t xml:space="preserve">tates and finally make real progress on long-standing grievances held by both sides, </w:t>
      </w:r>
      <w:r w:rsidRPr="005263B7">
        <w:rPr>
          <w:rStyle w:val="TitleChar"/>
        </w:rPr>
        <w:t>they aren’t desperate for the big thaw</w:t>
      </w:r>
      <w:r>
        <w:t xml:space="preserve">. Many U.S. analysts, including in government, speculate that this is because </w:t>
      </w:r>
      <w:r w:rsidRPr="005263B7">
        <w:rPr>
          <w:rStyle w:val="TitleChar"/>
        </w:rPr>
        <w:t>Cuba’s leaders don’t really want to change the relationship</w:t>
      </w:r>
      <w:r>
        <w:t xml:space="preserve">, that </w:t>
      </w:r>
      <w:r w:rsidRPr="005263B7">
        <w:rPr>
          <w:rStyle w:val="TitleChar"/>
        </w:rPr>
        <w:t>strife serves their needs better than would the alternative</w:t>
      </w:r>
      <w:r>
        <w:t xml:space="preserve">. That could be so, but there’s also a hefty amount of skepticism and pride on the Cuban side, as well. </w:t>
      </w:r>
      <w:r w:rsidRPr="009F1AC6">
        <w:rPr>
          <w:rStyle w:val="TitleChar"/>
        </w:rPr>
        <w:t>After so many decades and layers of what Cuba calls the U.S. blockade, Cubans are unwilling to have the terms of any ‘surrender’ dictated to them. In fact, they are bound and determined that there will be no surrender</w:t>
      </w:r>
      <w:r>
        <w:t>. They would argue, what is there to surrender but their government’s very existence, something the leadership obviously isn’t going to put on the table.</w:t>
      </w:r>
    </w:p>
    <w:p w:rsidR="00024949" w:rsidRDefault="00024949" w:rsidP="00024949">
      <w:r>
        <w:t>Many in the Cuban government question whether the U.S. would offer anything that truly matters to Cuba, or honor any commitments made. Arguably, the last deal the U.S. made good on was struck during the Missile Crisis of October 1963, and Cuba wasn’t even at the table for that. It’s a lesser known fact that the United States never fully implemented the 1994/1995 migration accords, which committed both nations to work to prevent migration by irregular means. The U.S. did stop accepting illegal migrants from Cuba found at sea, but it still accepts them when they reach our shores – thus dubbed our ‘wet foot, dry foot’ policy. And with our generous adjustment policy offering a green card after one year, the incentive to make the illegal trip remains largely in place.</w:t>
      </w:r>
    </w:p>
    <w:p w:rsidR="00024949" w:rsidRDefault="00024949" w:rsidP="00024949">
      <w:r>
        <w:t>For the U.S., the key to any movement may truly be the Cubans’ release of Alan Gross, whose cause Secretary Clinton championed for three years, though her State Department was unable to work with the Cuban government for his release. As I've argued here before, the conservative Spanish government, no friends of the Cuban government, found itself in a similar position but took a far different approach (than has the U.S. for Gross) last year when a young Spanish politcian came to the island to work with dissidents and ended up convicted for vehicular manslaughter in the death of two dissidents. Whatever the U.S. missteps on Gross, there is surely a genuine desire to bring him home, and right or wrong, the U.S. had, under Secretary Clinton, essentially frozen relations over his case.</w:t>
      </w:r>
    </w:p>
    <w:p w:rsidR="00024949" w:rsidRDefault="00024949" w:rsidP="00024949">
      <w:r>
        <w:t>If you talk to Cuban diplomats you’re likely to hear that the Cuban Five are their key to moving forward. And while I believe that that is the Cuban position, I don’t think it’s the only, or necessarily the first way forward. The Cubans have a whole host of grievances they file under the heading ‘blockade’ that a determined, strategic and informed Secretary of State could begin to seriously address. The relationship could be addressed either by crafting a secret series of trade-offs (as did Kennedy and Khrushev), or, by starting with unilateral confidence building measures that either convince or pressure the Cubans to respond. Frankly, if it weren’t for Alan Gross, the smartest, swiftest and most effective policy of all could be to make all decisions based on the U.S. interest alone, without setting expectations for a Cuban response at all.</w:t>
      </w:r>
    </w:p>
    <w:p w:rsidR="00024949" w:rsidRDefault="00024949" w:rsidP="00024949">
      <w:r w:rsidRPr="009F1AC6">
        <w:rPr>
          <w:rStyle w:val="TitleChar"/>
        </w:rPr>
        <w:t>I don’t</w:t>
      </w:r>
      <w:r>
        <w:t xml:space="preserve"> </w:t>
      </w:r>
      <w:r w:rsidRPr="009F1AC6">
        <w:rPr>
          <w:rStyle w:val="TitleChar"/>
        </w:rPr>
        <w:t>envy</w:t>
      </w:r>
      <w:r>
        <w:t xml:space="preserve"> Secretary </w:t>
      </w:r>
      <w:r w:rsidRPr="009F1AC6">
        <w:rPr>
          <w:rStyle w:val="TitleChar"/>
        </w:rPr>
        <w:t>Kerry, because dealing with our useless Cuba policy, and the difficult bilateral relationship we seem surprisingly unable to navigate, won’t be quick or easy or simple</w:t>
      </w:r>
      <w:r>
        <w:t>. But, whether it’s just for the sake of Alan Gross, or whether to recover the long lost sanity in our policy toward Cuba, it is an endeavor whose time, and Secretary of State, has surely come.</w:t>
      </w:r>
    </w:p>
    <w:p w:rsidR="00024949" w:rsidRDefault="00024949" w:rsidP="00024949"/>
    <w:p w:rsidR="00024949" w:rsidRPr="00455E81" w:rsidRDefault="00024949" w:rsidP="00024949"/>
    <w:p w:rsidR="00024949" w:rsidRDefault="00024949" w:rsidP="00024949"/>
    <w:p w:rsidR="00024949" w:rsidRDefault="00024949" w:rsidP="00024949"/>
    <w:p w:rsidR="00024949" w:rsidRDefault="00024949" w:rsidP="00024949">
      <w:pPr>
        <w:pStyle w:val="Heading3"/>
      </w:pPr>
      <w:r>
        <w:t>Rice link</w:t>
      </w:r>
    </w:p>
    <w:p w:rsidR="00024949" w:rsidRDefault="00024949" w:rsidP="00024949"/>
    <w:p w:rsidR="00024949" w:rsidRDefault="00024949" w:rsidP="00024949">
      <w:pPr>
        <w:pStyle w:val="Heading4"/>
      </w:pPr>
      <w:r>
        <w:t>The plan allows the US to capture Cuba’s rice market</w:t>
      </w:r>
    </w:p>
    <w:p w:rsidR="00024949" w:rsidRDefault="00024949" w:rsidP="00024949">
      <w:r>
        <w:rPr>
          <w:b/>
        </w:rPr>
        <w:t xml:space="preserve">Shkolnick, 12 </w:t>
      </w:r>
      <w:r>
        <w:t>- J.D. Candidate, Drake University Law School (Jacob, “SIN EMBARGO: n1 THE CUBAN AGRICULTURAL REVOLUTION AND WHAT IT MEANS FOR THE UNITED STATES” 17 Drake J. Agric. L. 683, Fall, lexis)</w:t>
      </w:r>
    </w:p>
    <w:p w:rsidR="00024949" w:rsidRDefault="00024949" w:rsidP="00024949"/>
    <w:p w:rsidR="00024949" w:rsidRDefault="00024949" w:rsidP="00024949">
      <w:r w:rsidRPr="00047C86">
        <w:rPr>
          <w:rStyle w:val="TitleChar"/>
        </w:rPr>
        <w:t>It is the agricultural sector</w:t>
      </w:r>
      <w:r>
        <w:t xml:space="preserve">, however, </w:t>
      </w:r>
      <w:r w:rsidRPr="00047C86">
        <w:rPr>
          <w:rStyle w:val="TitleChar"/>
        </w:rPr>
        <w:t>that provides</w:t>
      </w:r>
      <w:r>
        <w:t xml:space="preserve"> some of </w:t>
      </w:r>
      <w:r w:rsidRPr="00047C86">
        <w:rPr>
          <w:rStyle w:val="TitleChar"/>
        </w:rPr>
        <w:t>the most substantial</w:t>
      </w:r>
      <w:r>
        <w:t xml:space="preserve"> and intriguing </w:t>
      </w:r>
      <w:r w:rsidRPr="00047C86">
        <w:rPr>
          <w:rStyle w:val="TitleChar"/>
        </w:rPr>
        <w:t>opportunities for</w:t>
      </w:r>
      <w:r>
        <w:t xml:space="preserve"> both </w:t>
      </w:r>
      <w:r w:rsidRPr="00047C86">
        <w:rPr>
          <w:rStyle w:val="TitleChar"/>
        </w:rPr>
        <w:t>trade with Cuba</w:t>
      </w:r>
      <w:r>
        <w:t xml:space="preserve"> and the creation of entirely new businesses in the United States. In fact, agricultural products were the very first items traded between the United States and Cuba since the embargo in December of 2001, when two ships loaded with chicken and corn arrived in Havana. n99 The potential for the U.S. agricultural sector is abundantly clear when the sheer volume of Cuba's agricultural imports are taken into account. </w:t>
      </w:r>
      <w:r w:rsidRPr="00047C86">
        <w:rPr>
          <w:rStyle w:val="TitleChar"/>
        </w:rPr>
        <w:t>In 2008, Cuba imported approximately $ 1.8 billion in agricultural goods</w:t>
      </w:r>
      <w:r>
        <w:t>. n100 Only approximately 40% of imported agricultural goods were from the United States, leaving over $ 1 billion of trade going to other countries. n101</w:t>
      </w:r>
    </w:p>
    <w:p w:rsidR="00024949" w:rsidRDefault="00024949" w:rsidP="00024949">
      <w:r w:rsidRPr="00047C86">
        <w:rPr>
          <w:rStyle w:val="TitleChar"/>
        </w:rPr>
        <w:t>Cuba itself is very much in favor of increased agricultural trade with the U</w:t>
      </w:r>
      <w:r>
        <w:t xml:space="preserve">nited </w:t>
      </w:r>
      <w:r w:rsidRPr="00047C86">
        <w:rPr>
          <w:rStyle w:val="TitleChar"/>
        </w:rPr>
        <w:t>S</w:t>
      </w:r>
      <w:r>
        <w:t xml:space="preserve">tates </w:t>
      </w:r>
      <w:r w:rsidRPr="00047C86">
        <w:rPr>
          <w:rStyle w:val="TitleChar"/>
        </w:rPr>
        <w:t>simply for the logistical simplicity and cost-savings it would provide</w:t>
      </w:r>
      <w:r>
        <w:t xml:space="preserve">. n102 Import costs account for as much as 35% of the goods Cuba currently imports from its trading partners. n103 Because Cuba is less than one hundred miles from the coast of the United States, </w:t>
      </w:r>
      <w:r w:rsidRPr="00047C86">
        <w:rPr>
          <w:rStyle w:val="TitleChar"/>
        </w:rPr>
        <w:t>the country is naturally eager to enter into trade relationships that lead to lower transportation costs</w:t>
      </w:r>
      <w:r>
        <w:t xml:space="preserve">. n104 Cuban officials n105  [*697]  cite rice as just one example of an agricultural product that they would be interested in obtaining from the United States. n106 </w:t>
      </w:r>
      <w:r w:rsidRPr="00047C86">
        <w:rPr>
          <w:rStyle w:val="TitleChar"/>
        </w:rPr>
        <w:t>Rice is a staple food for Cuban citizens</w:t>
      </w:r>
      <w:r>
        <w:t xml:space="preserve">, and they enjoy it with almost every meal. n107 Presently, </w:t>
      </w:r>
      <w:r w:rsidRPr="00047C86">
        <w:rPr>
          <w:rStyle w:val="TitleChar"/>
        </w:rPr>
        <w:t>the bulk of their rice must be imported from Eastern Asia</w:t>
      </w:r>
      <w:r>
        <w:t>, meaning a long voyage by sea and the expenses that go along with shipping tons of goods across the Pacific Ocean. n108 Rice exports alone present an enormous opportunity for U.S. producers.</w:t>
      </w:r>
    </w:p>
    <w:p w:rsidR="00024949" w:rsidRDefault="00024949" w:rsidP="00024949">
      <w:r>
        <w:t xml:space="preserve">The United States is a major exporter of both processed and unprocessed rice, accounting for 10% of all international trade in rice each year. n109 Half of annual U.S. rice sales come from the export market, and the United States is considered a reliable supplier of a quality product on the international market. n110 The USDA estimates that </w:t>
      </w:r>
      <w:r w:rsidRPr="00047C86">
        <w:rPr>
          <w:rStyle w:val="TitleChar"/>
        </w:rPr>
        <w:t>if the current restrictions on trade were removed, Cuba could potentially exceed Mexico and Japan as the biggest importer of rice grown in the U</w:t>
      </w:r>
      <w:r>
        <w:t xml:space="preserve">nited </w:t>
      </w:r>
      <w:r w:rsidRPr="00047C86">
        <w:rPr>
          <w:rStyle w:val="TitleChar"/>
        </w:rPr>
        <w:t>S</w:t>
      </w:r>
      <w:r>
        <w:t xml:space="preserve">tates. n111 As of September 2005, Cuba estimated that they could purchase more than one million metric tons of rice annually, but restrictions make it unlikely that import from the United States will go much beyond current levels of 712,000 metric tons. n112 A key obstacle, according to Cuba, is the requirement that all shipments of agricultural products from the United States be paid for in cash before they leave port. n113 This resulted in a reduction in rice exports to Cuba by nearly 50% from 2004 to 2005, according to the USA Rice Federation. n114  [*698] </w:t>
      </w:r>
    </w:p>
    <w:p w:rsidR="00024949" w:rsidRDefault="00024949" w:rsidP="00024949"/>
    <w:p w:rsidR="00024949" w:rsidRPr="00216EF2" w:rsidRDefault="00024949" w:rsidP="00024949"/>
    <w:p w:rsidR="00024949" w:rsidRDefault="00024949" w:rsidP="00024949">
      <w:pPr>
        <w:pStyle w:val="Heading3"/>
      </w:pPr>
      <w:r>
        <w:t>Cuban health care KT globe</w:t>
      </w:r>
    </w:p>
    <w:p w:rsidR="00024949" w:rsidRDefault="00024949" w:rsidP="00024949"/>
    <w:p w:rsidR="00024949" w:rsidRDefault="00024949" w:rsidP="00024949">
      <w:pPr>
        <w:pStyle w:val="Heading4"/>
      </w:pPr>
      <w:r>
        <w:t xml:space="preserve">Cuba’s health care model is remaking medicine and will prevent disease </w:t>
      </w:r>
      <w:r>
        <w:rPr>
          <w:u w:val="single"/>
        </w:rPr>
        <w:t>globally</w:t>
      </w:r>
    </w:p>
    <w:p w:rsidR="00024949" w:rsidRDefault="00024949" w:rsidP="00024949">
      <w:r>
        <w:rPr>
          <w:b/>
        </w:rPr>
        <w:t xml:space="preserve">Fitz, 12 - </w:t>
      </w:r>
      <w:r w:rsidRPr="003226BD">
        <w:t xml:space="preserve">editor of Synthesis/Regeneration: A Magazine of Green Social Thought. </w:t>
      </w:r>
      <w:r>
        <w:t xml:space="preserve">(Don, “Why is Cuba’s health-care system the best model for poor countries?” Links: International Journal of Socialist Renewal, 12/8, </w:t>
      </w:r>
      <w:hyperlink r:id="rId66" w:history="1">
        <w:r w:rsidRPr="007D5F90">
          <w:rPr>
            <w:rStyle w:val="Hyperlink"/>
          </w:rPr>
          <w:t>http://links.org.au/node/3136</w:t>
        </w:r>
      </w:hyperlink>
      <w:r>
        <w:t>)</w:t>
      </w:r>
    </w:p>
    <w:p w:rsidR="00024949" w:rsidRDefault="00024949" w:rsidP="00024949"/>
    <w:p w:rsidR="00024949" w:rsidRDefault="00024949" w:rsidP="00024949">
      <w:r>
        <w:t xml:space="preserve">Furious though it may be, the current debate over health care in </w:t>
      </w:r>
      <w:r w:rsidRPr="003226BD">
        <w:rPr>
          <w:rStyle w:val="TitleChar"/>
        </w:rPr>
        <w:t>the US is largely irrelevant to charting a path for the poor countries of Africa, Latin America, Asia</w:t>
      </w:r>
      <w:r>
        <w:t xml:space="preserve"> and the Pacific Islands. That is because the US squanders perhaps 10 to 20 times what is needed for a good, affordable medical system. The waste is far more than the 30% overhead by private insurance companies. It includes an enormous amount of over-treatment, making the poor sicker by refusing them treatment, exorbitant over-pricing of medications and medical procedures, creation of illnesses, exposure to contagion through over-hospitalisation, and disease-focused instead of prevention-focused research.[1]</w:t>
      </w:r>
    </w:p>
    <w:p w:rsidR="00024949" w:rsidRDefault="00024949" w:rsidP="00024949">
      <w:r>
        <w:t xml:space="preserve">Poor countries simply cannot afford such a health system. Well </w:t>
      </w:r>
      <w:r w:rsidRPr="003226BD">
        <w:rPr>
          <w:rStyle w:val="Emphasis"/>
        </w:rPr>
        <w:t>over 100 countries are looking to the example of Cuba</w:t>
      </w:r>
      <w:r>
        <w:t>, which has the same 78-year life expectancy of the US while spending 4% per person annually of what the US does.[2]</w:t>
      </w:r>
    </w:p>
    <w:p w:rsidR="00024949" w:rsidRDefault="00024949" w:rsidP="00024949">
      <w:r>
        <w:t>The most revolutionary idea of the Cuban system is doctors living in the neighbourhoods they serve. A doctor-nurse team is part of the community and know their patients well because they live at (or near) the consultorio (doctors’ office) where they work. Consultorios are backed up by policlínicos which provide services during off-hours and offer a wide variety of specialists. Policlínicos coordinate community health delivery and link nationally designed health initiatives with their local implementation.</w:t>
      </w:r>
    </w:p>
    <w:p w:rsidR="00024949" w:rsidRPr="003226BD" w:rsidRDefault="00024949" w:rsidP="00024949">
      <w:pPr>
        <w:rPr>
          <w:rStyle w:val="TitleChar"/>
        </w:rPr>
      </w:pPr>
      <w:r w:rsidRPr="003226BD">
        <w:rPr>
          <w:rStyle w:val="TitleChar"/>
        </w:rPr>
        <w:t>Cubans call their system</w:t>
      </w:r>
      <w:r>
        <w:t xml:space="preserve"> medicina general integral (</w:t>
      </w:r>
      <w:r w:rsidRPr="003226BD">
        <w:rPr>
          <w:rStyle w:val="TitleChar"/>
        </w:rPr>
        <w:t>MGI</w:t>
      </w:r>
      <w:r>
        <w:t xml:space="preserve">, comprehensive general medicine). </w:t>
      </w:r>
      <w:r w:rsidRPr="003226BD">
        <w:rPr>
          <w:rStyle w:val="TitleChar"/>
        </w:rPr>
        <w:t>Its programs focus on preventing people from getting diseases and treating them as rapidly as possible.</w:t>
      </w:r>
    </w:p>
    <w:p w:rsidR="00024949" w:rsidRDefault="00024949" w:rsidP="00024949">
      <w:r>
        <w:t>The MGI integration of neighbourhood doctors’ offices with area clinics and a national hospital system also means the country responds well to emergencies. It has the ability to evacuate entire cities during a hurricane largely because consultorio staff know everyone in their neighbourhood and know who to call for help getting disabled residents out of harm’s way.</w:t>
      </w:r>
    </w:p>
    <w:p w:rsidR="00024949" w:rsidRDefault="00024949" w:rsidP="00024949">
      <w:r>
        <w:t>New York City (roughly the same population as Cuba) had 43,000 cases of AIDS, Cuba had 200 AIDS patients.[5] More recent emergencies such as outbreaks of dengue fever are quickly followed by national mobilisations.[6]</w:t>
      </w:r>
    </w:p>
    <w:p w:rsidR="00024949" w:rsidRDefault="00024949" w:rsidP="00024949">
      <w:r>
        <w:t>Perhaps the most amazing aspect of Cuban medicine it that, despite its being a poor country itself, Cuba has sent more than 124,000 health-care professionals to provide care to 154 countries.[7] In addition to providing preventive medicine Cuba sends response teams following emergencies (such as earthquakes and hurricanes) and has more than 20,000 students from other countries studying to be doctors at its Latin American School of Medicine in Havana (ELAM, Escuela Latinoamericana de Medicina).[8]</w:t>
      </w:r>
    </w:p>
    <w:p w:rsidR="00024949" w:rsidRDefault="00024949" w:rsidP="00024949">
      <w:r>
        <w:t>In a recent Links International Journal of Socialist Renewal article, I gave in-depth descriptions of ELAM students participating in Cuban medical efforts in Haiti, Ghana and Peru.[9, see also http://links.org.au/node/1984] What follows are 10 generalisations from Cuba’s extensive experience in developing medical science and sharing its approach with poor countries throughout the world. The concepts form the basis of the new global medicine and summarise what many authors have observed in dozens of articles and books.</w:t>
      </w:r>
    </w:p>
    <w:p w:rsidR="00024949" w:rsidRDefault="00024949" w:rsidP="00024949">
      <w:r>
        <w:t>First, it is not necessary to focus on expensive technology as the initial approach to medical care. Cuban doctors use machines that are available, but they have an amazing ability to treat disaster victims with field surgery. They are very aware that most lives are saved through preventive medicine such as nutrition and hygiene and that traditional cultures have their own healing wisdom. This is in direct contrast to Western medicine, especially as is dominant in the US, which uses costly diagnostic and treatment techniques as the first approach and is contemptuous of natural and alternative approaches.</w:t>
      </w:r>
    </w:p>
    <w:p w:rsidR="00024949" w:rsidRDefault="00024949" w:rsidP="00024949">
      <w:r>
        <w:t>Second, doctors must be part of the communities where they are working. This could mean living in the same neighbourhood as a Peruvian consultorio. It could mean living in a Venezuelan community that is much more violent than a Cuban one. Or it could mean living in emergency tents adjacent to where victims are housed as Cuban medical brigades did after the 2010 earthquake in Haiti. Or it could mean staying in a village guesthouse in Ghana. Cuba-trained doctors know their patients by knowing their patients’ communities. This differs sharply from US doctors, who receive zero training on how to assess homes of their patients.</w:t>
      </w:r>
    </w:p>
    <w:p w:rsidR="00024949" w:rsidRDefault="00024949" w:rsidP="00024949">
      <w:r>
        <w:t>Third, the MGI model outlines relationships between people that go beyond a set of facts. Instead of memorising mountains of information unlikely to be used in community health, which US students must do to pass medical board exams, Cuban students learn what is necessary to relate to people in consultorios, polyclínicos, field hospitals and remote villages. Far from being nuisance courses, studies in how people are bio-psycho-social beings are critical for the everyday practice of Cuban medicine.</w:t>
      </w:r>
    </w:p>
    <w:p w:rsidR="00024949" w:rsidRDefault="00024949" w:rsidP="00024949">
      <w:r>
        <w:t>Fourth, the MGI model is not static but is evolving and unique for each community. Western medicine searches for the correct pill for a given disease. In its rigid approach, a major reason for research is to discover a new pill after “side effects” of the first pill surface. Since traditional medicine is based on the culture where it has existed for centuries, the MGI model avoids the futility of seeking to impose a Western mindset on other societies.</w:t>
      </w:r>
    </w:p>
    <w:p w:rsidR="00024949" w:rsidRDefault="00024949" w:rsidP="00024949">
      <w:r>
        <w:t>Fifth, it is necessary to adapt medical aid to the political climate of the host country. This means using whatever resources the host government is able and willing to offer and living with restrictions. Those hosting a Cuban medical brigade may be friendly as in Venezuela and Ghana, hostile as is the Brazilian Medical Association, become increasingly hostile as occurred after the 2009 coup in Honduras, or change from hostile to friendly as occurred in Peru with the 2011 election of Ollanta Humala. This is quite different from US medical aid which, like its food aid, is part of an overall effort to dominate the receiving country and push it into adopting a Western model.</w:t>
      </w:r>
    </w:p>
    <w:p w:rsidR="00024949" w:rsidRDefault="00024949" w:rsidP="00024949">
      <w:r>
        <w:t xml:space="preserve">Sixth, </w:t>
      </w:r>
      <w:r w:rsidRPr="003226BD">
        <w:rPr>
          <w:rStyle w:val="TitleChar"/>
        </w:rPr>
        <w:t>the MGI model creates the basis for dramatic health effects. Preventive community health training,</w:t>
      </w:r>
      <w:r>
        <w:t xml:space="preserve"> a desire to understand traditional healers, </w:t>
      </w:r>
      <w:r w:rsidRPr="003226BD">
        <w:rPr>
          <w:rStyle w:val="TitleChar"/>
        </w:rPr>
        <w:t>the ability to respond quickly to emergencies, and an appreciation of political limitations give Cuban medical teams astounding success</w:t>
      </w:r>
      <w:r>
        <w:t>. During the first 18 months of Cuba’s work in Honduras following Hurricane Mitch, infant mortality dropped from 80.3 to 30.9 per 1000 live births. When Cuban health professionals intervened in Gambia, malaria decreased from 600,000 cases in 2002 to 200,000 two years later. And Cuban/Venezuelan collaboration resulted in 1.5 million vision corrections by 2009. Kirk and Erisman conclude that “almost 2 million people throughout the world … owe their very lives to the availability of Cuban medical services.”[7]</w:t>
      </w:r>
    </w:p>
    <w:p w:rsidR="00024949" w:rsidRDefault="00024949" w:rsidP="00024949">
      <w:r>
        <w:t>Seventh, the new global medicine can become reality only if medical staff put healing above personal wealth. In Cuba, being a doctor, nurse or support staff and going on a mission to another country is one of the most fulfilling activities a person can do. The program continues to find an increasing number of volunteers despite the low salaries that Cuban health professionals earn. There is definitely a minority of US doctors who focus their practice in low-income communities that have the greatest need. But there is no US political leadership which makes a concerted effort to get physicians to do anything other than follow the money.</w:t>
      </w:r>
    </w:p>
    <w:p w:rsidR="00024949" w:rsidRDefault="00024949" w:rsidP="00024949">
      <w:r>
        <w:t xml:space="preserve">Eighth, </w:t>
      </w:r>
      <w:r w:rsidRPr="003226BD">
        <w:rPr>
          <w:rStyle w:val="TitleChar"/>
        </w:rPr>
        <w:t>dedication to the new global medicine is now being transferred to the next generation</w:t>
      </w:r>
      <w:r>
        <w:t>. When students at Cuban schools learn to be doctors, dentists or nurses their instructors tell them of their own participation in health brigades in Angola, Peru, Haiti, Honduras and dozens of other countries. Venezuela has already developed its own approach of MIC (medicina integral communitaria, comprehensive community medicine), which builds upon, but is distinct from, Cuban MGI.[10] Many ELAM students who work in Ghana as the Yaa Asantewaa Brigade are from the US. They learn approaches of traditional healers so they can compliment Ghanaian techniques with Cuban medical knowledge.</w:t>
      </w:r>
    </w:p>
    <w:p w:rsidR="00024949" w:rsidRDefault="00024949" w:rsidP="00024949">
      <w:r>
        <w:t xml:space="preserve">Ninth, </w:t>
      </w:r>
      <w:r w:rsidRPr="003226BD">
        <w:rPr>
          <w:rStyle w:val="Emphasis"/>
        </w:rPr>
        <w:t>the Cuban model is remaking medicine across the globe</w:t>
      </w:r>
      <w:r>
        <w:t xml:space="preserve">. </w:t>
      </w:r>
      <w:r w:rsidRPr="003226BD">
        <w:rPr>
          <w:rStyle w:val="TitleChar"/>
        </w:rPr>
        <w:t>Though best known for its successes in Latin America, Africa and the Caribbean, Cuba has also provided assistance in Asia</w:t>
      </w:r>
      <w:r>
        <w:t xml:space="preserve"> and the Pacific islands. Cuba provided relief to the Ukraine after the 1986 Chernobyl meltdown, Sri Lanka following the 2004 tsunami and Pakistan after its 2005 earthquake. </w:t>
      </w:r>
      <w:r w:rsidRPr="003226BD">
        <w:rPr>
          <w:rStyle w:val="TitleChar"/>
        </w:rPr>
        <w:t>Many of the countries hosting Cuban medical brigades are eager for them to help redesign their own health-care systems</w:t>
      </w:r>
      <w:r>
        <w:t>. Rather than attempting to make expensive Western techniques available to everyone, the Cuban MGI model helps re-conceptualise how healing systems can meet the needs of a country’s poor.</w:t>
      </w:r>
    </w:p>
    <w:p w:rsidR="00024949" w:rsidRDefault="00024949" w:rsidP="00024949">
      <w:r>
        <w:t>Tenth, the new global medicine is a microcosm of how a few thousand revolutionaries can change the world. They do not need vast riches, expensive technology or a massive increase in personal possessions to improve the quality of people’s lives. If dedicated to helping people while learning from those they help, they can prefigure a new world by carefully utilising the resources in front of them. Such revolutionary activity helps show a world facing acute climate change that it can resolve many basic human needs without pouring more CO2 into the atmosphere.</w:t>
      </w:r>
    </w:p>
    <w:p w:rsidR="00024949" w:rsidRDefault="00024949" w:rsidP="00024949">
      <w:r w:rsidRPr="003226BD">
        <w:rPr>
          <w:rStyle w:val="TitleChar"/>
        </w:rPr>
        <w:t>Discussions of global health in the West typically bemoan the indisputable fact that poor countries still suffer from chronic and infectious diseases</w:t>
      </w:r>
      <w:r>
        <w:t xml:space="preserve"> that rich countries have controlled for decades. International health organisations wring their hands over the high infant mortality rates and lack of resources to cope with natural disasters in much of the world.</w:t>
      </w:r>
    </w:p>
    <w:p w:rsidR="00024949" w:rsidRDefault="00024949" w:rsidP="00024949">
      <w:r w:rsidRPr="003226BD">
        <w:rPr>
          <w:rStyle w:val="TitleChar"/>
        </w:rPr>
        <w:t>But they ignore the one health system that actually functions in a poor country, providing health care to all of its citizens as well as millions of others around the world</w:t>
      </w:r>
      <w:r>
        <w:t>. The conspiracy of silence surrounding the resounding success of Cuba’s health system proves the unconcern by those who piously claim to be the most concerned.</w:t>
      </w:r>
    </w:p>
    <w:p w:rsidR="00024949" w:rsidRDefault="00024949" w:rsidP="00024949"/>
    <w:p w:rsidR="00024949" w:rsidRDefault="00024949" w:rsidP="00024949"/>
    <w:p w:rsidR="00024949" w:rsidRDefault="00024949" w:rsidP="00024949"/>
    <w:p w:rsidR="00024949" w:rsidRDefault="00024949" w:rsidP="00024949">
      <w:pPr>
        <w:pStyle w:val="Heading2"/>
      </w:pPr>
      <w:r>
        <w:t>Non-state CP</w:t>
      </w:r>
    </w:p>
    <w:p w:rsidR="00024949" w:rsidRDefault="00024949" w:rsidP="00024949"/>
    <w:p w:rsidR="00024949" w:rsidRDefault="00024949" w:rsidP="00024949">
      <w:pPr>
        <w:pStyle w:val="Heading3"/>
      </w:pPr>
      <w:r>
        <w:t>1nc – non-state engagement</w:t>
      </w:r>
    </w:p>
    <w:p w:rsidR="00024949" w:rsidRDefault="00024949" w:rsidP="00024949"/>
    <w:p w:rsidR="00024949" w:rsidRPr="00BF191A" w:rsidRDefault="00024949" w:rsidP="00024949">
      <w:pPr>
        <w:pStyle w:val="Heading4"/>
      </w:pPr>
      <w:r>
        <w:t>Text: The United States Executive Branch should implement the necessary reforms to the Cuban embargo to allow for United States companies to trade with the Cuban private sector</w:t>
      </w:r>
    </w:p>
    <w:p w:rsidR="00024949" w:rsidRDefault="00024949" w:rsidP="00024949"/>
    <w:p w:rsidR="00024949" w:rsidRPr="006B48FF" w:rsidRDefault="00024949" w:rsidP="00024949">
      <w:pPr>
        <w:pStyle w:val="Heading4"/>
      </w:pPr>
      <w:r w:rsidRPr="006B48FF">
        <w:t>US support for Cuba’s private sector ensures economic liberalization spill over to peaceful democratic transition.</w:t>
      </w:r>
    </w:p>
    <w:p w:rsidR="00024949" w:rsidRDefault="00024949" w:rsidP="00024949">
      <w:r w:rsidRPr="005F04DB">
        <w:rPr>
          <w:rStyle w:val="StyleStyleBold12pt"/>
        </w:rPr>
        <w:t>Lopez-Levy, 11</w:t>
      </w:r>
      <w:r>
        <w:t xml:space="preserve"> - Lecturer and doctoral candidate at Josef Korbel School of International Studies, analyst for the Cuban government, (Arturo; Houses, Used Cars and Markets: Change Cubans Can Believe In; The Havana Note; 11-9-2011; </w:t>
      </w:r>
      <w:hyperlink r:id="rId67" w:history="1">
        <w:r w:rsidRPr="0053029C">
          <w:rPr>
            <w:rStyle w:val="Hyperlink"/>
          </w:rPr>
          <w:t>http://thehavananote.com/node/961</w:t>
        </w:r>
      </w:hyperlink>
      <w:r>
        <w:t xml:space="preserve">)//BDS </w:t>
      </w:r>
    </w:p>
    <w:p w:rsidR="00024949" w:rsidRDefault="00024949" w:rsidP="00024949"/>
    <w:p w:rsidR="00024949" w:rsidRDefault="00024949" w:rsidP="00024949">
      <w:r w:rsidRPr="00B65B1E">
        <w:rPr>
          <w:sz w:val="12"/>
        </w:rPr>
        <w:t xml:space="preserve"> </w:t>
      </w:r>
      <w:r w:rsidRPr="002D3D68">
        <w:t xml:space="preserve">There is much political continuity in Raul Castro’s government, but the recent announcement that Cubans will be able to sell and buy houses and their used cars represents an important change. </w:t>
      </w:r>
      <w:r w:rsidRPr="005F04DB">
        <w:rPr>
          <w:rStyle w:val="TitleChar"/>
        </w:rPr>
        <w:t>These are visible economic reforms with direct impacts on Cuban lives</w:t>
      </w:r>
      <w:r w:rsidRPr="002D3D68">
        <w:t xml:space="preserve">. </w:t>
      </w:r>
      <w:r w:rsidRPr="005F04DB">
        <w:rPr>
          <w:rStyle w:val="TitleChar"/>
        </w:rPr>
        <w:t>The marketization</w:t>
      </w:r>
      <w:r w:rsidRPr="002D3D68">
        <w:t xml:space="preserve"> of these </w:t>
      </w:r>
      <w:r w:rsidRPr="005F04DB">
        <w:rPr>
          <w:rStyle w:val="TitleChar"/>
        </w:rPr>
        <w:t>assets unleashes Cuban entrepreneurial spirit</w:t>
      </w:r>
      <w:r w:rsidRPr="002D3D68">
        <w:t xml:space="preserve"> and might increase the remittances received from relatives and friends abroad.</w:t>
      </w:r>
      <w:r w:rsidRPr="00B65B1E">
        <w:rPr>
          <w:sz w:val="12"/>
        </w:rPr>
        <w:t xml:space="preserve"> </w:t>
      </w:r>
      <w:r w:rsidRPr="002D3D68">
        <w:t xml:space="preserve">For decades, </w:t>
      </w:r>
      <w:r w:rsidRPr="005F04DB">
        <w:rPr>
          <w:rStyle w:val="TitleChar"/>
        </w:rPr>
        <w:t>rigid communist regulation</w:t>
      </w:r>
      <w:r w:rsidRPr="002D3D68">
        <w:t xml:space="preserve"> of real estate and car sales </w:t>
      </w:r>
      <w:r w:rsidRPr="005F04DB">
        <w:rPr>
          <w:rStyle w:val="TitleChar"/>
        </w:rPr>
        <w:t>created major resentment in Cuba</w:t>
      </w:r>
      <w:r w:rsidRPr="002D3D68">
        <w:t>, but the government didn’t respond to the public's criticism. After a brief interregnum from 1984 to 1988, when Cubans could sell their houses, Fidel Castro cancelled this right arguing that it was fomenting inequalities, creating a class of intermediaries who were capitalizing on transactions, and rewarding the nouveau riche.</w:t>
      </w:r>
      <w:r>
        <w:t xml:space="preserve"> </w:t>
      </w:r>
      <w:r w:rsidRPr="002D3D68">
        <w:t>His characteristic aversion to market mechanisms also exerted a virtual veto against the sale of automobiles acquired after 1959.</w:t>
      </w:r>
      <w:r w:rsidRPr="00B65B1E">
        <w:rPr>
          <w:sz w:val="12"/>
        </w:rPr>
        <w:t xml:space="preserve"> </w:t>
      </w:r>
      <w:r w:rsidRPr="005F04DB">
        <w:rPr>
          <w:rStyle w:val="TitleChar"/>
        </w:rPr>
        <w:t xml:space="preserve">The opening of </w:t>
      </w:r>
      <w:r w:rsidRPr="002D3D68">
        <w:t xml:space="preserve">these </w:t>
      </w:r>
      <w:r w:rsidRPr="005F04DB">
        <w:rPr>
          <w:rStyle w:val="TitleChar"/>
        </w:rPr>
        <w:t>two critical markets</w:t>
      </w:r>
      <w:r w:rsidRPr="002D3D68">
        <w:t xml:space="preserve"> is not a response to a governance crisis, given that the political opposition is dispersed and divided. Nevertheless, the changes </w:t>
      </w:r>
      <w:r w:rsidRPr="005F04DB">
        <w:rPr>
          <w:rStyle w:val="TitleChar"/>
        </w:rPr>
        <w:t>will have political consequences</w:t>
      </w:r>
      <w:r w:rsidRPr="002D3D68">
        <w:t xml:space="preserve">. By </w:t>
      </w:r>
      <w:r w:rsidRPr="005F04DB">
        <w:rPr>
          <w:rStyle w:val="TitleChar"/>
        </w:rPr>
        <w:t>allowing the sale of houses and used cars</w:t>
      </w:r>
      <w:r w:rsidRPr="002D3D68">
        <w:t xml:space="preserve">, Raul Castro’s administration addresses a crisis of confidence found among Cuba's younger generation regarding the government's capacity to carry out urgently needed reforms. While it will increase gratitude towards the government from its political base, it will also facilitate the development of a sense of property ownership by many Cubans who </w:t>
      </w:r>
      <w:r w:rsidRPr="00612D9C">
        <w:rPr>
          <w:rStyle w:val="TitleChar"/>
        </w:rPr>
        <w:t>will solve</w:t>
      </w:r>
      <w:r w:rsidRPr="002D3D68">
        <w:t xml:space="preserve"> their housing and transportation </w:t>
      </w:r>
      <w:r w:rsidRPr="00612D9C">
        <w:rPr>
          <w:rStyle w:val="TitleChar"/>
        </w:rPr>
        <w:t>problems with less dependence on the Communist Party.</w:t>
      </w:r>
      <w:r w:rsidRPr="00B65B1E">
        <w:rPr>
          <w:sz w:val="12"/>
        </w:rPr>
        <w:t xml:space="preserve"> </w:t>
      </w:r>
      <w:r w:rsidRPr="002D3D68">
        <w:t>Over the years, discussing changes without implementing anything drastic has generated social fatigue. After the policy reversals in the late 1990’s, many Cubans were convinced that the timid reforms that had authorized some self employment came out of desperation, stemming from the end of Soviet subsidies.</w:t>
      </w:r>
      <w:r>
        <w:t xml:space="preserve"> </w:t>
      </w:r>
      <w:r w:rsidRPr="002D3D68">
        <w:t>The current ch</w:t>
      </w:r>
      <w:r w:rsidRPr="00612D9C">
        <w:rPr>
          <w:rStyle w:val="TitleChar"/>
        </w:rPr>
        <w:t>anges signal to economic agents that the government is serious</w:t>
      </w:r>
      <w:r w:rsidRPr="002D3D68">
        <w:t xml:space="preserve"> this time </w:t>
      </w:r>
      <w:r w:rsidRPr="00612D9C">
        <w:rPr>
          <w:rStyle w:val="TitleChar"/>
        </w:rPr>
        <w:t>about expanding the role of markets and private property in the Cuban economy</w:t>
      </w:r>
      <w:r w:rsidRPr="002D3D68">
        <w:t>.</w:t>
      </w:r>
      <w:r>
        <w:t xml:space="preserve"> </w:t>
      </w:r>
      <w:r w:rsidRPr="00B65B1E">
        <w:rPr>
          <w:sz w:val="12"/>
        </w:rPr>
        <w:t xml:space="preserve"> </w:t>
      </w:r>
      <w:r w:rsidRPr="00612D9C">
        <w:rPr>
          <w:rStyle w:val="TitleChar"/>
        </w:rPr>
        <w:t xml:space="preserve">The broad impact of these measures makes almost </w:t>
      </w:r>
      <w:r w:rsidRPr="0009313B">
        <w:rPr>
          <w:rStyle w:val="Emphasis"/>
        </w:rPr>
        <w:t>impossible to reverse them.</w:t>
      </w:r>
      <w:r w:rsidRPr="002D3D68">
        <w:t xml:space="preserve"> The </w:t>
      </w:r>
      <w:r w:rsidRPr="00612D9C">
        <w:rPr>
          <w:rStyle w:val="TitleChar"/>
        </w:rPr>
        <w:t>liberalization of these domestic markets</w:t>
      </w:r>
      <w:r w:rsidRPr="002D3D68">
        <w:t xml:space="preserve"> </w:t>
      </w:r>
      <w:r w:rsidRPr="00612D9C">
        <w:rPr>
          <w:rStyle w:val="TitleChar"/>
        </w:rPr>
        <w:t>will break up</w:t>
      </w:r>
      <w:r w:rsidRPr="002D3D68">
        <w:t xml:space="preserve"> some old </w:t>
      </w:r>
      <w:r w:rsidRPr="00612D9C">
        <w:rPr>
          <w:rStyle w:val="TitleChar"/>
        </w:rPr>
        <w:t>command economy rigidities</w:t>
      </w:r>
      <w:r w:rsidRPr="002D3D68">
        <w:t xml:space="preserve"> and </w:t>
      </w:r>
      <w:r w:rsidRPr="00612D9C">
        <w:rPr>
          <w:rStyle w:val="TitleChar"/>
        </w:rPr>
        <w:t xml:space="preserve">provide cash to Cubans interested in </w:t>
      </w:r>
      <w:r w:rsidRPr="002D3D68">
        <w:t xml:space="preserve">beginning </w:t>
      </w:r>
      <w:r w:rsidRPr="00612D9C">
        <w:rPr>
          <w:rStyle w:val="TitleChar"/>
        </w:rPr>
        <w:t>new businesses</w:t>
      </w:r>
      <w:r w:rsidRPr="002D3D68">
        <w:t xml:space="preserve">, </w:t>
      </w:r>
      <w:r w:rsidRPr="00612D9C">
        <w:rPr>
          <w:rStyle w:val="TitleChar"/>
        </w:rPr>
        <w:t>emigrating</w:t>
      </w:r>
      <w:r w:rsidRPr="002D3D68">
        <w:t xml:space="preserve"> from one region to another, </w:t>
      </w:r>
      <w:r w:rsidRPr="00612D9C">
        <w:rPr>
          <w:rStyle w:val="TitleChar"/>
        </w:rPr>
        <w:t>or</w:t>
      </w:r>
      <w:r w:rsidRPr="002D3D68">
        <w:t xml:space="preserve"> starting a new </w:t>
      </w:r>
      <w:r w:rsidRPr="00612D9C">
        <w:rPr>
          <w:rStyle w:val="TitleChar"/>
        </w:rPr>
        <w:t>life outside Cuba</w:t>
      </w:r>
      <w:r w:rsidRPr="002D3D68">
        <w:t>.</w:t>
      </w:r>
      <w:r>
        <w:t xml:space="preserve"> </w:t>
      </w:r>
      <w:r w:rsidRPr="002D3D68">
        <w:t xml:space="preserve">Many of </w:t>
      </w:r>
      <w:r w:rsidRPr="00612D9C">
        <w:rPr>
          <w:rStyle w:val="TitleChar"/>
        </w:rPr>
        <w:t>these endeavors were previously thwarted by</w:t>
      </w:r>
      <w:r w:rsidRPr="002D3D68">
        <w:t xml:space="preserve"> fears about taking risks without a </w:t>
      </w:r>
      <w:r w:rsidRPr="00612D9C">
        <w:rPr>
          <w:rStyle w:val="TitleChar"/>
        </w:rPr>
        <w:t>minimal</w:t>
      </w:r>
      <w:r w:rsidRPr="002D3D68">
        <w:t xml:space="preserve"> of </w:t>
      </w:r>
      <w:r w:rsidRPr="00612D9C">
        <w:rPr>
          <w:rStyle w:val="TitleChar"/>
        </w:rPr>
        <w:t>capital</w:t>
      </w:r>
      <w:r w:rsidRPr="002D3D68">
        <w:t>.</w:t>
      </w:r>
      <w:r w:rsidRPr="00B65B1E">
        <w:rPr>
          <w:sz w:val="12"/>
        </w:rPr>
        <w:t xml:space="preserve"> </w:t>
      </w:r>
      <w:r w:rsidRPr="002D3D68">
        <w:t>The reforms are part of a process to institutionalize the public sector. It will limit some of the government's overextension into private relations between Cubans and reduce the enforcement burden on the state related to futile actions to subdue a rampant black market. The government can now tap some significant transaction tax revenue.</w:t>
      </w:r>
      <w:r>
        <w:t xml:space="preserve"> </w:t>
      </w:r>
      <w:r w:rsidRPr="002D3D68">
        <w:t>Buyers and sellers will have to use government-owned banks, thereby providing financial institutions with liquidity and profits and, importantly, a track record on the value of traded assets.</w:t>
      </w:r>
      <w:r w:rsidRPr="00B65B1E">
        <w:rPr>
          <w:sz w:val="12"/>
        </w:rPr>
        <w:t xml:space="preserve"> </w:t>
      </w:r>
      <w:r w:rsidRPr="002D3D68">
        <w:t xml:space="preserve">The </w:t>
      </w:r>
      <w:r w:rsidRPr="00612D9C">
        <w:rPr>
          <w:rStyle w:val="TitleChar"/>
        </w:rPr>
        <w:t>changes eliminate</w:t>
      </w:r>
      <w:r w:rsidRPr="002D3D68">
        <w:t xml:space="preserve"> the </w:t>
      </w:r>
      <w:r w:rsidRPr="00612D9C">
        <w:rPr>
          <w:rStyle w:val="TitleChar"/>
        </w:rPr>
        <w:t xml:space="preserve">heavy burden of bureaucratic red tape and corruption </w:t>
      </w:r>
      <w:r w:rsidRPr="002D3D68">
        <w:t xml:space="preserve">that has existed for the exclusive benefit of low and middle level bureaucrats. In advance of the measure, early in 2011, the government relaxed regulations to allow more rentals of houses and rooms for commercial activities. Ending the uncertainty associated with illegality will help transfer assets to people with entrepreneurial attitudes and increasing the number of private sector units to host foreign and Cuban tourists. </w:t>
      </w:r>
      <w:r w:rsidRPr="00B65B1E">
        <w:rPr>
          <w:sz w:val="12"/>
        </w:rPr>
        <w:t xml:space="preserve"> </w:t>
      </w:r>
      <w:r w:rsidRPr="0009313B">
        <w:rPr>
          <w:rStyle w:val="TitleChar"/>
        </w:rPr>
        <w:t xml:space="preserve">The new markets will </w:t>
      </w:r>
      <w:r w:rsidRPr="0009313B">
        <w:t>likely</w:t>
      </w:r>
      <w:r w:rsidRPr="0009313B">
        <w:rPr>
          <w:rStyle w:val="TitleChar"/>
        </w:rPr>
        <w:t xml:space="preserve"> </w:t>
      </w:r>
      <w:r w:rsidRPr="0009313B">
        <w:rPr>
          <w:rStyle w:val="Emphasis"/>
        </w:rPr>
        <w:t>spill over</w:t>
      </w:r>
      <w:r w:rsidRPr="0009313B">
        <w:rPr>
          <w:rStyle w:val="TitleChar"/>
        </w:rPr>
        <w:t>,</w:t>
      </w:r>
      <w:r w:rsidRPr="002D3D68">
        <w:t xml:space="preserve"> </w:t>
      </w:r>
      <w:r w:rsidRPr="0009313B">
        <w:rPr>
          <w:rStyle w:val="TitleChar"/>
        </w:rPr>
        <w:t>revitalizing other sectors</w:t>
      </w:r>
      <w:r w:rsidRPr="002D3D68">
        <w:t xml:space="preserve"> such as commercial transportation, housing construction, and car and house repair. It might also </w:t>
      </w:r>
      <w:r w:rsidRPr="0009313B">
        <w:rPr>
          <w:rStyle w:val="TitleChar"/>
        </w:rPr>
        <w:t>add jobs, real estate, and</w:t>
      </w:r>
      <w:r w:rsidRPr="002D3D68">
        <w:t xml:space="preserve"> means of </w:t>
      </w:r>
      <w:r w:rsidRPr="0009313B">
        <w:rPr>
          <w:rStyle w:val="TitleChar"/>
        </w:rPr>
        <w:t>transportation</w:t>
      </w:r>
      <w:r w:rsidRPr="002D3D68">
        <w:t xml:space="preserve"> </w:t>
      </w:r>
      <w:r w:rsidRPr="0009313B">
        <w:rPr>
          <w:rStyle w:val="TitleChar"/>
        </w:rPr>
        <w:t>to the fast growing non-state segment of the Cuban economy</w:t>
      </w:r>
      <w:r w:rsidRPr="002D3D68">
        <w:t>. Furthermore, this will generate incentives for the development of wholesalers either through imports, government sales, or mechanisms involving Cubans living abroad.</w:t>
      </w:r>
      <w:r w:rsidRPr="00B65B1E">
        <w:rPr>
          <w:sz w:val="12"/>
        </w:rPr>
        <w:t xml:space="preserve"> </w:t>
      </w:r>
      <w:r w:rsidRPr="002D3D68">
        <w:t>The liberalization increases the liquidity of houses and used cars, which are the average Cuban's main assets. These assets can be used as collateral for business loans. Obviously, this would require complementary legislation regarding contracts, bankruptcy, and business restructuring.</w:t>
      </w:r>
      <w:r>
        <w:t xml:space="preserve"> </w:t>
      </w:r>
      <w:r w:rsidRPr="002D3D68">
        <w:t>Such a move toward the market was unthinkable prior to these reforms. The measures adjust the value of these assets and provide information to lenders and borrowers that reduces the risk associated with starting a new business. The advantages of financial reform are evident.</w:t>
      </w:r>
      <w:r w:rsidRPr="00B65B1E">
        <w:rPr>
          <w:sz w:val="12"/>
        </w:rPr>
        <w:t xml:space="preserve"> </w:t>
      </w:r>
      <w:r w:rsidRPr="002D3D68">
        <w:t>Risks for the Cuban government:</w:t>
      </w:r>
      <w:r w:rsidRPr="00B65B1E">
        <w:rPr>
          <w:sz w:val="12"/>
        </w:rPr>
        <w:t xml:space="preserve"> </w:t>
      </w:r>
      <w:r w:rsidRPr="002D3D68">
        <w:t xml:space="preserve">The central challenge for the government now is to create a system of contracts and institutions to tap this potential increase in productivity, while avoiding predatory and corrupt practices. A </w:t>
      </w:r>
      <w:r w:rsidRPr="0009313B">
        <w:rPr>
          <w:rStyle w:val="TitleChar"/>
        </w:rPr>
        <w:t>corruption</w:t>
      </w:r>
      <w:r w:rsidRPr="002D3D68">
        <w:t xml:space="preserve"> boom </w:t>
      </w:r>
      <w:r w:rsidRPr="0009313B">
        <w:rPr>
          <w:rStyle w:val="TitleChar"/>
        </w:rPr>
        <w:t xml:space="preserve">is a permanent threat to the transition to a mixed economy </w:t>
      </w:r>
      <w:r w:rsidRPr="002D3D68">
        <w:t>since the current Cuban power structure is filled with rent seeking opportunities and lacks supervisory capacity and transparency.</w:t>
      </w:r>
      <w:r w:rsidRPr="00B65B1E">
        <w:rPr>
          <w:sz w:val="12"/>
        </w:rPr>
        <w:t xml:space="preserve"> </w:t>
      </w:r>
      <w:r w:rsidRPr="002D3D68">
        <w:t>With the new markets come new risks. The measure will legalize some accumulated wealth by individuals who have taken advantage of illegal opportunities.. The opening of the real estate market might spark inflationary bubbles in other sectors. Some concentration of real estate property is unavoidable.</w:t>
      </w:r>
      <w:r w:rsidRPr="00B65B1E">
        <w:rPr>
          <w:sz w:val="12"/>
        </w:rPr>
        <w:t xml:space="preserve"> </w:t>
      </w:r>
      <w:r w:rsidRPr="002D3D68">
        <w:t>The inequality gap between the have and the have-nots will increase, affecting particularly those who work in state sectors, such as health and education, which are not included in this first wave of reforms; and those who have less access to remittances and the convertible currency economy.</w:t>
      </w:r>
      <w:r w:rsidRPr="00B65B1E">
        <w:rPr>
          <w:sz w:val="12"/>
        </w:rPr>
        <w:t xml:space="preserve"> </w:t>
      </w:r>
      <w:r w:rsidRPr="002D3D68">
        <w:t xml:space="preserve">On balance, the </w:t>
      </w:r>
      <w:r w:rsidRPr="0009313B">
        <w:rPr>
          <w:rStyle w:val="TitleChar"/>
        </w:rPr>
        <w:t xml:space="preserve">liberalization of these markets will </w:t>
      </w:r>
      <w:r w:rsidRPr="0009313B">
        <w:rPr>
          <w:rStyle w:val="Emphasis"/>
        </w:rPr>
        <w:t>ignite</w:t>
      </w:r>
      <w:r w:rsidRPr="0009313B">
        <w:rPr>
          <w:rStyle w:val="TitleChar"/>
        </w:rPr>
        <w:t xml:space="preserve"> </w:t>
      </w:r>
      <w:r w:rsidRPr="0009313B">
        <w:t>new</w:t>
      </w:r>
      <w:r w:rsidRPr="0009313B">
        <w:rPr>
          <w:rStyle w:val="TitleChar"/>
        </w:rPr>
        <w:t xml:space="preserve"> </w:t>
      </w:r>
      <w:r w:rsidRPr="0009313B">
        <w:rPr>
          <w:rStyle w:val="Emphasis"/>
        </w:rPr>
        <w:t>demands for reforms</w:t>
      </w:r>
      <w:r w:rsidRPr="0009313B">
        <w:rPr>
          <w:rStyle w:val="TitleChar"/>
        </w:rPr>
        <w:t>.</w:t>
      </w:r>
      <w:r w:rsidRPr="002D3D68">
        <w:t xml:space="preserve"> Those who can afford it will be free to decide, with less government interference, where to live and how to move. Raul Castro’s government is breaking away from the old communist tradition of stigmatizing private property and markets. Many people are probably more interested in opening a business than changing the government. Ultimately, however, the question is: </w:t>
      </w:r>
      <w:r w:rsidRPr="0009313B">
        <w:rPr>
          <w:rStyle w:val="TitleChar"/>
        </w:rPr>
        <w:t>how long can the economic genie be out of the bottle without demanding more substantive political reform</w:t>
      </w:r>
      <w:r w:rsidRPr="002D3D68">
        <w:t>?</w:t>
      </w:r>
      <w:r w:rsidRPr="00B65B1E">
        <w:rPr>
          <w:sz w:val="12"/>
        </w:rPr>
        <w:t xml:space="preserve"> </w:t>
      </w:r>
      <w:r w:rsidRPr="002D3D68">
        <w:t>The reforms and U.S policy:</w:t>
      </w:r>
      <w:r w:rsidRPr="00B65B1E">
        <w:rPr>
          <w:sz w:val="12"/>
        </w:rPr>
        <w:t xml:space="preserve"> </w:t>
      </w:r>
      <w:r w:rsidRPr="00B65B1E">
        <w:rPr>
          <w:rStyle w:val="TitleChar"/>
        </w:rPr>
        <w:t>Support for market oriented economic reform</w:t>
      </w:r>
      <w:r w:rsidRPr="002D3D68">
        <w:t xml:space="preserve"> </w:t>
      </w:r>
      <w:r w:rsidRPr="00B65B1E">
        <w:rPr>
          <w:rStyle w:val="TitleChar"/>
        </w:rPr>
        <w:t>and</w:t>
      </w:r>
      <w:r w:rsidRPr="002D3D68">
        <w:t xml:space="preserve"> increased private property ownership rights in Cuba </w:t>
      </w:r>
      <w:r w:rsidRPr="00B65B1E">
        <w:rPr>
          <w:rStyle w:val="TitleChar"/>
        </w:rPr>
        <w:t>must be part of U.S. foreign policy goals</w:t>
      </w:r>
      <w:r w:rsidRPr="002D3D68">
        <w:t xml:space="preserve">. A peaceful and gradual </w:t>
      </w:r>
      <w:r w:rsidRPr="00B65B1E">
        <w:rPr>
          <w:rStyle w:val="TitleChar"/>
        </w:rPr>
        <w:t>transition to democracy</w:t>
      </w:r>
      <w:r w:rsidRPr="002D3D68">
        <w:t xml:space="preserve"> in the mid-term </w:t>
      </w:r>
      <w:r w:rsidRPr="00B65B1E">
        <w:rPr>
          <w:rStyle w:val="TitleChar"/>
        </w:rPr>
        <w:t>depends</w:t>
      </w:r>
      <w:r w:rsidRPr="002D3D68">
        <w:t xml:space="preserve"> as much </w:t>
      </w:r>
      <w:r w:rsidRPr="00B65B1E">
        <w:rPr>
          <w:rStyle w:val="TitleChar"/>
        </w:rPr>
        <w:t>on economic reform</w:t>
      </w:r>
      <w:r w:rsidRPr="002D3D68">
        <w:t xml:space="preserve"> as on </w:t>
      </w:r>
      <w:r w:rsidRPr="00B65B1E">
        <w:rPr>
          <w:rStyle w:val="TitleChar"/>
        </w:rPr>
        <w:t>the emergence of an independent and globally connected middle class</w:t>
      </w:r>
      <w:r w:rsidRPr="002D3D68">
        <w:t xml:space="preserve">. </w:t>
      </w:r>
      <w:r w:rsidRPr="00B65B1E">
        <w:rPr>
          <w:rStyle w:val="TitleChar"/>
        </w:rPr>
        <w:t>The most important human rights problem in Cuba</w:t>
      </w:r>
      <w:r w:rsidRPr="002D3D68">
        <w:t xml:space="preserve"> today </w:t>
      </w:r>
      <w:r w:rsidRPr="00B65B1E">
        <w:rPr>
          <w:rStyle w:val="TitleChar"/>
        </w:rPr>
        <w:t>is</w:t>
      </w:r>
      <w:r w:rsidRPr="002D3D68">
        <w:t xml:space="preserve"> probably </w:t>
      </w:r>
      <w:r w:rsidRPr="00B65B1E">
        <w:rPr>
          <w:rStyle w:val="TitleChar"/>
        </w:rPr>
        <w:t xml:space="preserve">not the lack of </w:t>
      </w:r>
      <w:r w:rsidRPr="00B65B1E">
        <w:t>freedom</w:t>
      </w:r>
      <w:r w:rsidRPr="002D3D68">
        <w:t xml:space="preserve"> to organize </w:t>
      </w:r>
      <w:r w:rsidRPr="00B65B1E">
        <w:rPr>
          <w:rStyle w:val="TitleChar"/>
        </w:rPr>
        <w:t>political parties</w:t>
      </w:r>
      <w:r w:rsidRPr="002D3D68">
        <w:t xml:space="preserve">, </w:t>
      </w:r>
      <w:r w:rsidRPr="00B65B1E">
        <w:rPr>
          <w:rStyle w:val="TitleChar"/>
        </w:rPr>
        <w:t>but the lack of jobs for</w:t>
      </w:r>
      <w:r w:rsidRPr="002D3D68">
        <w:t xml:space="preserve"> the </w:t>
      </w:r>
      <w:r w:rsidRPr="00B65B1E">
        <w:rPr>
          <w:rStyle w:val="TitleChar"/>
        </w:rPr>
        <w:t>1.5 million workers</w:t>
      </w:r>
      <w:r w:rsidRPr="002D3D68">
        <w:t xml:space="preserve"> who will be </w:t>
      </w:r>
      <w:r w:rsidRPr="00B65B1E">
        <w:rPr>
          <w:rStyle w:val="TitleChar"/>
        </w:rPr>
        <w:t>dismissed from the state sector</w:t>
      </w:r>
      <w:r w:rsidRPr="002D3D68">
        <w:t xml:space="preserve"> in the next two years.</w:t>
      </w:r>
      <w:r w:rsidRPr="00B65B1E">
        <w:rPr>
          <w:sz w:val="12"/>
        </w:rPr>
        <w:t xml:space="preserve"> </w:t>
      </w:r>
      <w:r w:rsidRPr="002D3D68">
        <w:t>One political dividend of Raul Castro’s market reform is the exposure of the gap between the priorities of the Helms-Burton Act and the relevant issues affecting the Cuban population. It is difficult to argue that the recent measures do not constitute progress in the human rights arena.</w:t>
      </w:r>
      <w:r>
        <w:t xml:space="preserve"> </w:t>
      </w:r>
      <w:r w:rsidRPr="002D3D68">
        <w:t>It will be acknowledged as such by the international community, as well as by the most relevant organizations of Cuban civil society, the religious and intellectual communities, and the general population.</w:t>
      </w:r>
      <w:r w:rsidRPr="00B65B1E">
        <w:rPr>
          <w:sz w:val="12"/>
        </w:rPr>
        <w:t xml:space="preserve"> </w:t>
      </w:r>
      <w:r w:rsidRPr="002D3D68">
        <w:t xml:space="preserve">In contrast, the </w:t>
      </w:r>
      <w:r w:rsidRPr="00B65B1E">
        <w:rPr>
          <w:rStyle w:val="TitleChar"/>
        </w:rPr>
        <w:t>Helms-Burton</w:t>
      </w:r>
      <w:r w:rsidRPr="002D3D68">
        <w:t xml:space="preserve"> Act, the cornerstone of U.S. policy towards Cuba, </w:t>
      </w:r>
      <w:r w:rsidRPr="00B65B1E">
        <w:rPr>
          <w:rStyle w:val="TitleChar"/>
        </w:rPr>
        <w:t>recognizes only compensation</w:t>
      </w:r>
      <w:r w:rsidRPr="002D3D68">
        <w:t xml:space="preserve"> or restitution </w:t>
      </w:r>
      <w:r w:rsidRPr="00B65B1E">
        <w:rPr>
          <w:rStyle w:val="TitleChar"/>
        </w:rPr>
        <w:t>to Cuban-Americans for lost properties as progress in private property ownership rights</w:t>
      </w:r>
      <w:r w:rsidRPr="002D3D68">
        <w:t xml:space="preserve">. The predictable result is that </w:t>
      </w:r>
      <w:r w:rsidRPr="00B65B1E">
        <w:rPr>
          <w:rStyle w:val="TitleChar"/>
        </w:rPr>
        <w:t>Washington’s agenda, in the absence of a response to the new realities in the island, becomes less relevant as Cubans experience change</w:t>
      </w:r>
      <w:r w:rsidRPr="002D3D68">
        <w:t xml:space="preserve"> they can believe in.</w:t>
      </w:r>
      <w:r w:rsidRPr="00B65B1E">
        <w:rPr>
          <w:sz w:val="12"/>
        </w:rPr>
        <w:t xml:space="preserve"> </w:t>
      </w:r>
      <w:r w:rsidRPr="002D3D68">
        <w:t xml:space="preserve">After a thoughtful analysis of Cuba’s economic reform, a recent report of the Center for Democracy in the Americas concludes: </w:t>
      </w:r>
      <w:r w:rsidRPr="00B65B1E">
        <w:rPr>
          <w:rStyle w:val="TitleChar"/>
        </w:rPr>
        <w:t>“the right way for the U</w:t>
      </w:r>
      <w:r w:rsidRPr="002D3D68">
        <w:t xml:space="preserve">nited </w:t>
      </w:r>
      <w:r w:rsidRPr="00B65B1E">
        <w:rPr>
          <w:rStyle w:val="TitleChar"/>
        </w:rPr>
        <w:t>S</w:t>
      </w:r>
      <w:r w:rsidRPr="002D3D68">
        <w:t xml:space="preserve">tates </w:t>
      </w:r>
      <w:r w:rsidRPr="00B65B1E">
        <w:rPr>
          <w:rStyle w:val="TitleChar"/>
        </w:rPr>
        <w:t>to assess the reforms is to</w:t>
      </w:r>
      <w:r w:rsidRPr="002D3D68">
        <w:t xml:space="preserve"> ask whether they will </w:t>
      </w:r>
      <w:r w:rsidRPr="00B65B1E">
        <w:rPr>
          <w:rStyle w:val="TitleChar"/>
        </w:rPr>
        <w:t>enable Cubans to lead more prosperous lives and</w:t>
      </w:r>
      <w:r w:rsidRPr="002D3D68">
        <w:t xml:space="preserve"> then determine how our country can best </w:t>
      </w:r>
      <w:r w:rsidRPr="00B65B1E">
        <w:rPr>
          <w:rStyle w:val="TitleChar"/>
        </w:rPr>
        <w:t>support this process</w:t>
      </w:r>
      <w:r w:rsidRPr="002D3D68">
        <w:t xml:space="preserve">. </w:t>
      </w:r>
      <w:r w:rsidRPr="00B65B1E">
        <w:rPr>
          <w:rStyle w:val="TitleChar"/>
        </w:rPr>
        <w:t>Economic stability in Cuba would allow its citizens to better share in civil society and in participatory politics”</w:t>
      </w:r>
      <w:r w:rsidRPr="002D3D68">
        <w:t xml:space="preserve">. </w:t>
      </w:r>
      <w:r w:rsidRPr="00B65B1E">
        <w:rPr>
          <w:rStyle w:val="TitleChar"/>
        </w:rPr>
        <w:t>Instead of inhibiting positive changes</w:t>
      </w:r>
      <w:r w:rsidRPr="002D3D68">
        <w:t xml:space="preserve"> in Cuba, </w:t>
      </w:r>
      <w:r w:rsidRPr="00B65B1E">
        <w:rPr>
          <w:rStyle w:val="TitleChar"/>
        </w:rPr>
        <w:t>the U</w:t>
      </w:r>
      <w:r w:rsidRPr="002D3D68">
        <w:t xml:space="preserve">nited </w:t>
      </w:r>
      <w:r w:rsidRPr="00B65B1E">
        <w:rPr>
          <w:rStyle w:val="TitleChar"/>
        </w:rPr>
        <w:t>S</w:t>
      </w:r>
      <w:r w:rsidRPr="002D3D68">
        <w:t xml:space="preserve">tates </w:t>
      </w:r>
      <w:r w:rsidRPr="00B65B1E">
        <w:rPr>
          <w:rStyle w:val="TitleChar"/>
        </w:rPr>
        <w:t xml:space="preserve">must remove all barriers to trade, international assistance and investment that affect Cuba’s </w:t>
      </w:r>
      <w:r w:rsidRPr="00B65B1E">
        <w:t>emerging</w:t>
      </w:r>
      <w:r w:rsidRPr="00B65B1E">
        <w:rPr>
          <w:rStyle w:val="TitleChar"/>
        </w:rPr>
        <w:t xml:space="preserve"> private sector</w:t>
      </w:r>
      <w:r w:rsidRPr="002D3D68">
        <w:t xml:space="preserve">. </w:t>
      </w:r>
    </w:p>
    <w:p w:rsidR="00024949" w:rsidRDefault="00024949" w:rsidP="00024949">
      <w:pPr>
        <w:pStyle w:val="Heading4"/>
      </w:pPr>
      <w:r>
        <w:t xml:space="preserve">The CP causes gradual Cuban reform and avoids politics </w:t>
      </w:r>
    </w:p>
    <w:p w:rsidR="00024949" w:rsidRDefault="00024949" w:rsidP="00024949">
      <w:r w:rsidRPr="007B2F86">
        <w:rPr>
          <w:rStyle w:val="StyleStyleBold12pt"/>
        </w:rPr>
        <w:t>Perales, 10</w:t>
      </w:r>
      <w:r>
        <w:t xml:space="preserve"> – Senior programs associate at Woodrow Wilson Center (José Raúl, The United States and Cuba: Implications of an Economic Relationship, WOODROW WILSON CENTER LATIN AMERICAN PROGRAM, 8-2010, http://www.wilsoncenter.org/sites/default/files/LAP_Cuba_Implications.pdf)//BDS </w:t>
      </w:r>
    </w:p>
    <w:p w:rsidR="00024949" w:rsidRDefault="00024949" w:rsidP="00024949"/>
    <w:p w:rsidR="00024949" w:rsidRDefault="00024949" w:rsidP="00024949">
      <w:r>
        <w:t xml:space="preserve">Whether or not one agrees with the U.S. embargo against Cuba, what must be kept in mind is the fact that the embargo is there for reasons of human rights, argued Christopher Sabatini, policy director at the Council of the Americas, and that has been how the embargo been defended. And in this we can’t lose sight of the fact that Cuba’s record on human rights is abysmal. The regime currently has detained over 200 political prisoners, many of whom have been arrested for the vague charge of “dangerousness.” Cuba violates freedom of association, strictly limits freedom of expression, and systematically violates the core covenants of the International Labour Organization (ILO). When the debate strays from this central issue of rights, Sabatini stated, we lose sight of the real issues facing Cuba and Cuban citizens today. For this reason, any and all </w:t>
      </w:r>
      <w:r w:rsidRPr="0015274E">
        <w:rPr>
          <w:rStyle w:val="TitleChar"/>
        </w:rPr>
        <w:t>changes to the U.S. embargo must first and foremost be geared toward strengthening the hand of the island’s independent sectors</w:t>
      </w:r>
      <w:r>
        <w:t xml:space="preserve">. According to Sabatini, </w:t>
      </w:r>
      <w:r w:rsidRPr="0015274E">
        <w:rPr>
          <w:rStyle w:val="TitleChar"/>
        </w:rPr>
        <w:t>there is broad scope in the U</w:t>
      </w:r>
      <w:r>
        <w:t xml:space="preserve">nited </w:t>
      </w:r>
      <w:r w:rsidRPr="0015274E">
        <w:rPr>
          <w:rStyle w:val="TitleChar"/>
        </w:rPr>
        <w:t>S</w:t>
      </w:r>
      <w:r>
        <w:t xml:space="preserve">tates for the </w:t>
      </w:r>
      <w:r w:rsidRPr="0015274E">
        <w:rPr>
          <w:rStyle w:val="TitleChar"/>
        </w:rPr>
        <w:t>executive to make</w:t>
      </w:r>
      <w:r>
        <w:t xml:space="preserve"> regulatory </w:t>
      </w:r>
      <w:r w:rsidRPr="0015274E">
        <w:rPr>
          <w:rStyle w:val="TitleChar"/>
        </w:rPr>
        <w:t>changes</w:t>
      </w:r>
      <w:r>
        <w:t xml:space="preserve"> </w:t>
      </w:r>
      <w:r w:rsidRPr="0015274E">
        <w:rPr>
          <w:rStyle w:val="TitleChar"/>
        </w:rPr>
        <w:t>that</w:t>
      </w:r>
      <w:r>
        <w:t xml:space="preserve"> can </w:t>
      </w:r>
      <w:r w:rsidRPr="0015274E">
        <w:rPr>
          <w:rStyle w:val="TitleChar"/>
        </w:rPr>
        <w:t xml:space="preserve">give U.S. businesses and institutional actors greater scope to </w:t>
      </w:r>
      <w:r w:rsidRPr="0015274E">
        <w:t>begin</w:t>
      </w:r>
      <w:r w:rsidRPr="0015274E">
        <w:rPr>
          <w:rStyle w:val="TitleChar"/>
        </w:rPr>
        <w:t xml:space="preserve"> develop</w:t>
      </w:r>
      <w:r w:rsidRPr="0015274E">
        <w:t>ing closer</w:t>
      </w:r>
      <w:r w:rsidRPr="0015274E">
        <w:rPr>
          <w:rStyle w:val="TitleChar"/>
        </w:rPr>
        <w:t xml:space="preserve"> relations inside Cuba.</w:t>
      </w:r>
      <w:r>
        <w:t xml:space="preserve"> This is important because </w:t>
      </w:r>
      <w:r w:rsidRPr="0015274E">
        <w:rPr>
          <w:rStyle w:val="TitleChar"/>
        </w:rPr>
        <w:t>any change to the status quo</w:t>
      </w:r>
      <w:r>
        <w:t xml:space="preserve"> in bilateral economic </w:t>
      </w:r>
      <w:r w:rsidRPr="0015274E">
        <w:t>relations</w:t>
      </w:r>
      <w:r w:rsidRPr="0015274E">
        <w:rPr>
          <w:rStyle w:val="TitleChar"/>
        </w:rPr>
        <w:t xml:space="preserve"> will start with the executive’s authority</w:t>
      </w:r>
      <w:r>
        <w:t xml:space="preserve"> over the embargo’s regulations. Indeed, a quick perusal of past efforts at dismantling U.S. embargoes—in particular, against Vietnam—reveals that </w:t>
      </w:r>
      <w:r w:rsidRPr="0015274E">
        <w:rPr>
          <w:rStyle w:val="TitleChar"/>
        </w:rPr>
        <w:t xml:space="preserve">terminating an embargo has never been the result of a </w:t>
      </w:r>
      <w:r w:rsidRPr="0015274E">
        <w:t>straight up-or-down</w:t>
      </w:r>
      <w:r w:rsidRPr="0015274E">
        <w:rPr>
          <w:rStyle w:val="TitleChar"/>
        </w:rPr>
        <w:t xml:space="preserve"> congressional vote</w:t>
      </w:r>
      <w:r>
        <w:t xml:space="preserve">. </w:t>
      </w:r>
      <w:r w:rsidRPr="0015274E">
        <w:rPr>
          <w:rStyle w:val="TitleChar"/>
        </w:rPr>
        <w:t>Instead</w:t>
      </w:r>
      <w:r>
        <w:t xml:space="preserve">, this has been </w:t>
      </w:r>
      <w:r w:rsidRPr="0015274E">
        <w:rPr>
          <w:rStyle w:val="TitleChar"/>
        </w:rPr>
        <w:t>the result of</w:t>
      </w:r>
      <w:r>
        <w:t xml:space="preserve"> </w:t>
      </w:r>
      <w:r w:rsidRPr="0015274E">
        <w:rPr>
          <w:rStyle w:val="TitleChar"/>
        </w:rPr>
        <w:t>slight</w:t>
      </w:r>
      <w:r>
        <w:t xml:space="preserve">, incremental </w:t>
      </w:r>
      <w:r w:rsidRPr="0015274E">
        <w:rPr>
          <w:rStyle w:val="TitleChar"/>
        </w:rPr>
        <w:t>regulatory changes</w:t>
      </w:r>
      <w:r>
        <w:t xml:space="preserve"> </w:t>
      </w:r>
      <w:r w:rsidRPr="0015274E">
        <w:rPr>
          <w:rStyle w:val="TitleChar"/>
        </w:rPr>
        <w:t>that</w:t>
      </w:r>
      <w:r>
        <w:t xml:space="preserve"> have served to </w:t>
      </w:r>
      <w:r w:rsidRPr="0015274E">
        <w:rPr>
          <w:rStyle w:val="TitleChar"/>
        </w:rPr>
        <w:t>allow independent actors to</w:t>
      </w:r>
      <w:r>
        <w:t xml:space="preserve"> develop their own contacts with counterparts on the island and </w:t>
      </w:r>
      <w:r w:rsidRPr="0015274E">
        <w:rPr>
          <w:rStyle w:val="TitleChar"/>
        </w:rPr>
        <w:t>empower people</w:t>
      </w:r>
      <w:r>
        <w:t xml:space="preserve">. </w:t>
      </w:r>
      <w:r w:rsidRPr="0015274E">
        <w:rPr>
          <w:rStyle w:val="TitleChar"/>
        </w:rPr>
        <w:t>These made the incentives for change easier to recognize, built a</w:t>
      </w:r>
      <w:r>
        <w:t xml:space="preserve">n active, vested </w:t>
      </w:r>
      <w:r w:rsidRPr="0015274E">
        <w:rPr>
          <w:rStyle w:val="TitleChar"/>
        </w:rPr>
        <w:t>coalition supporting broader change</w:t>
      </w:r>
      <w:r>
        <w:t xml:space="preserve">, </w:t>
      </w:r>
      <w:r w:rsidRPr="0015274E">
        <w:rPr>
          <w:rStyle w:val="TitleChar"/>
        </w:rPr>
        <w:t>and made dismantling more palatable to political audiences</w:t>
      </w:r>
      <w:r>
        <w:t xml:space="preserve">.Sabatini noted that the ability to affect significant change on the embargo falls within the scope of executive regulatory authority, particularly in areas such as telecommunications and some elements of travel—particularly in licensing for cultural and educational exchanges and even some elements of marketing trips. In this sense the Obama administration took a first step on April 13, 2009, when President Obama announced an increased allowance for U.S. telecommunications companies to establish licensing agreements to allow roaming coverage on the island and establish a fiberoptic cable to Cuba, with the stated purpose of helping Cubans communicate with the rest of the world. However, according to Sabatini, it turned out that despite the fanfare, the regulations that came out of the U.S. bureaucracy five months later did little realistically to allow U.S. companies to establish the necessary and sufficient links to allow broad communication between Cubans and the rest of the world. For instance, in his announcement, President Obama called for the establishment of a fiberoptic cable linking Cuba to the outside world. However, regulations prohibiting U.S. equipment transfers or sales to the island for commercial purposes persist. Similarly, the regulations continued to prevent the sale of handsets on the island for commercial purposes and blocks infrastructure investments such as cell phone towers, routers, and switchers. All of these sorts of now-prohibited equipment is essential if there is to be any meaningful broadbased access to the tools of communication. Sabatini contended that other stated goals of the Obama administration have suffered a similar fate, yet he also claimed this does not mean all is lost. In his view President </w:t>
      </w:r>
      <w:r w:rsidRPr="007B2F86">
        <w:rPr>
          <w:rStyle w:val="TitleChar"/>
        </w:rPr>
        <w:t xml:space="preserve">Obama </w:t>
      </w:r>
      <w:r>
        <w:t xml:space="preserve">just needs to take </w:t>
      </w:r>
    </w:p>
    <w:p w:rsidR="00024949" w:rsidRPr="0015274E" w:rsidRDefault="00024949" w:rsidP="00024949">
      <w:pPr>
        <w:rPr>
          <w:bCs/>
          <w:u w:val="single"/>
        </w:rPr>
      </w:pPr>
      <w:r>
        <w:t xml:space="preserve">the next step: </w:t>
      </w:r>
      <w:r w:rsidRPr="007B2F86">
        <w:rPr>
          <w:rStyle w:val="TitleChar"/>
        </w:rPr>
        <w:t>with the stroke of the executive pen he can introduce regulatory modifications</w:t>
      </w:r>
      <w:r>
        <w:t xml:space="preserve"> that can allow the federal bureaucracy </w:t>
      </w:r>
      <w:r w:rsidRPr="007B2F86">
        <w:rPr>
          <w:rStyle w:val="TitleChar"/>
        </w:rPr>
        <w:t xml:space="preserve">to meet his </w:t>
      </w:r>
      <w:r w:rsidRPr="007B2F86">
        <w:t>stated</w:t>
      </w:r>
      <w:r w:rsidRPr="007B2F86">
        <w:rPr>
          <w:rStyle w:val="TitleChar"/>
        </w:rPr>
        <w:t xml:space="preserve"> goals regarding Cuba</w:t>
      </w:r>
    </w:p>
    <w:p w:rsidR="00024949" w:rsidRPr="00D250C6" w:rsidRDefault="00024949" w:rsidP="00024949"/>
    <w:p w:rsidR="00024949" w:rsidRDefault="00024949" w:rsidP="00024949"/>
    <w:p w:rsidR="00024949" w:rsidRDefault="00024949" w:rsidP="00024949">
      <w:pPr>
        <w:pStyle w:val="Heading3"/>
      </w:pPr>
      <w:r>
        <w:t>2nc government bad net benefit</w:t>
      </w:r>
    </w:p>
    <w:p w:rsidR="00024949" w:rsidRDefault="00024949" w:rsidP="00024949"/>
    <w:p w:rsidR="00024949" w:rsidRDefault="00024949" w:rsidP="00024949">
      <w:pPr>
        <w:pStyle w:val="Heading4"/>
      </w:pPr>
      <w:r>
        <w:t>Engaging the government empirically fails – any new trade should be limited exclusively to the non-state sector</w:t>
      </w:r>
    </w:p>
    <w:p w:rsidR="00024949" w:rsidRDefault="00024949" w:rsidP="00024949">
      <w:r w:rsidRPr="009F53A7">
        <w:rPr>
          <w:b/>
        </w:rPr>
        <w:t>Purcell, 8</w:t>
      </w:r>
      <w:r>
        <w:t xml:space="preserve"> - Director, Center for Hemispheric Policy University of Miami (Susan, CQ Congressional Testimony, 3/5, Committee on House Foreign Affairs, lexis)</w:t>
      </w:r>
    </w:p>
    <w:p w:rsidR="00024949" w:rsidRDefault="00024949" w:rsidP="00024949"/>
    <w:p w:rsidR="00024949" w:rsidRPr="00E73320" w:rsidRDefault="00024949" w:rsidP="00024949">
      <w:pPr>
        <w:rPr>
          <w:rStyle w:val="TitleChar"/>
        </w:rPr>
      </w:pPr>
      <w:r>
        <w:t xml:space="preserve">The engagement option is based on the assumption that current U.S. policy - particularly the embargo - has not worked, in the sense of either toppling the Cuban government or getting to open Cuba's economy and/or political system. This argument is correct as far as it goes, but it does not go far enough. In advocating engagement as an alternative, it ignores the fact that </w:t>
      </w:r>
      <w:r w:rsidRPr="00E73320">
        <w:rPr>
          <w:rStyle w:val="TitleChar"/>
        </w:rPr>
        <w:t>the rest of the world has been "engaging" with Cuba for many years</w:t>
      </w:r>
      <w:r>
        <w:t xml:space="preserve">, also </w:t>
      </w:r>
      <w:r w:rsidRPr="00E73320">
        <w:rPr>
          <w:rStyle w:val="TitleChar"/>
        </w:rPr>
        <w:t>with no apparent success in producing positive change in Cuba.</w:t>
      </w:r>
    </w:p>
    <w:p w:rsidR="00024949" w:rsidRDefault="00024949" w:rsidP="00024949">
      <w:r w:rsidRPr="00E73320">
        <w:rPr>
          <w:rStyle w:val="TitleChar"/>
        </w:rPr>
        <w:t>The main obstacle until now to a meaningful transition</w:t>
      </w:r>
      <w:r>
        <w:t xml:space="preserve"> from a closed to a more open political and economic system </w:t>
      </w:r>
      <w:r w:rsidRPr="00E73320">
        <w:rPr>
          <w:rStyle w:val="TitleChar"/>
        </w:rPr>
        <w:t>has not been U.S. policy, but rather</w:t>
      </w:r>
      <w:r>
        <w:t xml:space="preserve">, Fidel </w:t>
      </w:r>
      <w:r w:rsidRPr="00E73320">
        <w:rPr>
          <w:rStyle w:val="TitleChar"/>
        </w:rPr>
        <w:t>Castro's desire to maintain political and economic control</w:t>
      </w:r>
      <w:r>
        <w:t xml:space="preserve"> over the island and its people. The experiment with an economic opening in the 1990s, for example, occurred in the aftermath of the Soviet collapse and the termination of billions of dollars of Soviet aid to Cuba. Fearful of an economic, and possibly, a political collapse, Fidel accepted Raul's recommendation to allow some foreign private investment on the island and permit the circulation of dollars, as well as the creation of some small, private businesses. The reforms produced encouraging economic results, but Fidel accurately concluded that the latter two in particular threatened his political control. They were therefore reversed.</w:t>
      </w:r>
    </w:p>
    <w:p w:rsidR="00024949" w:rsidRDefault="00024949" w:rsidP="00024949">
      <w:r>
        <w:t>The fact that Raul proposed the earlier aborted reforms, however, combined with some critical remarks he recently made regarding the functioning of Cuba's economy and the need for change on the island, have raised expectations that Raul will now revive some of his thwarted reforms of the past and/or try something new in order to make Cuba's economy more productive. Contributing to the expectation that economic reforms will be forthcoming is the fact that 70% of Cuba's population was born after 1959. Having known nothing but economic hardship and broken promises of a better future, they have become increasingly critical of, and disillusioned with, Cuba's revolutionary regime. This is particularly true of the 2.2 million Cubans who were born after the Soviet collapse in 1992 and who want what other young people have, such as access to the Internet, Nike sneakers, iPods, and the freedom to frequent Cuba's beach resorts and to travel abroad.</w:t>
      </w:r>
    </w:p>
    <w:p w:rsidR="00024949" w:rsidRDefault="00024949" w:rsidP="00024949">
      <w:r>
        <w:t>There is no debate in the United States regarding the sorry state of the Cuban economy and Raul's need to "do something" to win support from Cuba's alienated youth. Rather, the current debate over the future of U.S. policy toward Cuba is based on different assumptions regarding what engagement can or would achieve. Those calling for increased U.S. engagement with Raul's government tend to believe that without such engagement, Raul's economic reform efforts will fail, or the United States will be faced with "another Mariel," a reference to the regime-sanctioned mass migration of approximately 125,000 Cubans to the United States in 1980. They also argue that countries hostile to U.S. interests - such as Venezuela- will continue to increase their influence over Cuba. The advocates of engagement also believe that a more "normal" relationship between Cuba and the United States will help spread American economic and political values, thereby increasing the chances that Cuba's transition will move in directions favorable to U.S. interests. Finally, there seems to be a sense that it is better for the United States to do something rather than nothing in response to the transition to Raul.</w:t>
      </w:r>
    </w:p>
    <w:p w:rsidR="00024949" w:rsidRDefault="00024949" w:rsidP="00024949">
      <w:r>
        <w:t xml:space="preserve">Opponents of engagement with the Raul Castro regime argue, in contrast, that </w:t>
      </w:r>
      <w:r w:rsidRPr="00E73320">
        <w:rPr>
          <w:rStyle w:val="TitleChar"/>
        </w:rPr>
        <w:t>engagement will legitimize his still dictatorial regime</w:t>
      </w:r>
      <w:r>
        <w:t xml:space="preserve">. They also argue that </w:t>
      </w:r>
      <w:r w:rsidRPr="00E73320">
        <w:rPr>
          <w:rStyle w:val="TitleChar"/>
        </w:rPr>
        <w:t>it will allow Raul to undercut opposition to his rule by allowing him to improve the economy and living standards of Cuban people without having to make significant political reforms</w:t>
      </w:r>
      <w:r>
        <w:t>. They point out that Fidel and Raul only began opening the Cuban economy when they had no alternative due to the collapse of Soviet aid. Once Cuba was able to substitute Soviet aid with approximately $2 billion in aid annually from Hugo Chavez's Venezuela, there was no more experimentation with reform. Instead, there was talk of the need to increase efficiency and productivity within the current economic and political systems, which is Raul's "new" message to the Cuban people.</w:t>
      </w:r>
    </w:p>
    <w:p w:rsidR="00024949" w:rsidRDefault="00024949" w:rsidP="00024949">
      <w:r>
        <w:t>The above debate about engagement is somewhat misleading, however, because despite the embargo, the United States is already significantly engaged with Cuba economically, and to a lesser extent, politically. The United States is already one of the major exporters of agricultural products to Cuba. Unlike other foreign exporters to the island, however, U.S. exporters cannot extend credit to the Cuban regime. Instead, Havana must pay for its U.S. imports in cash. Cuban-Americans are also allowed to visit their relatives on the island once every three years, and to send their relatives 1,200 dollars annually. Both policies represent a pullback from the allowance of more frequent visits and larger money transfers that existed under the Clinton administration. The change was motivated by the desire to reduce the regime's access to hard currency that could undermine Cuba's need to reform its economy. Politically, Washington has through the years "engaged" Havana in discussions regarding immigration and drugs.</w:t>
      </w:r>
    </w:p>
    <w:p w:rsidR="00024949" w:rsidRDefault="00024949" w:rsidP="00024949">
      <w:r>
        <w:t>Furthermore, current U.S. policy does not close the door to a more engaged policy toward Cuba. Under the Helms-Burton law, Washington can start providing aid to Cuba and could ultimately lift the embargo if and when the Cuban government begins taking steps to implement free and fair elections, releases political prisoners, allows candidates for office access to the media and begins putting in place other institutional underpinnings of a democratic political system and a market economy. An important pre-condition, however, is that neither Castro brother can be in control of the government.</w:t>
      </w:r>
    </w:p>
    <w:p w:rsidR="00024949" w:rsidRDefault="00024949" w:rsidP="00024949">
      <w:r>
        <w:t>It is not clear whether current U.S. policy toward Cuba would be sustained if the U.S. elections in November give control of Congress and the presidency to the Democrats. In addition, several polls indicate that support for the embargo is decreasing, particularly among younger Cuban-Americans, who say they would like to see a more "normal" relationship between Cuba and the United States.</w:t>
      </w:r>
    </w:p>
    <w:p w:rsidR="00024949" w:rsidRDefault="00024949" w:rsidP="00024949">
      <w:r>
        <w:t>While recognizing the desire for a change in U.S. policy toward Cuba on the part of a growing number of Americans, I believe that any dramatic change in the policy at this time would be premature, for a number of reasons:</w:t>
      </w:r>
    </w:p>
    <w:p w:rsidR="00024949" w:rsidRDefault="00024949" w:rsidP="00024949">
      <w:r w:rsidRPr="00E73320">
        <w:rPr>
          <w:rStyle w:val="TitleChar"/>
        </w:rPr>
        <w:t>There is as yet no evidence that Raul is interested in implementing reforms that would give Cubans more economic and political freedom. Instead, his interest seems to be to change things just enough so that they can remain the same</w:t>
      </w:r>
      <w:r>
        <w:t>. His exhortations for more efficiency and productivity are echoes of similar words used by Fidel.</w:t>
      </w:r>
    </w:p>
    <w:p w:rsidR="00024949" w:rsidRDefault="00024949" w:rsidP="00024949">
      <w:r>
        <w:t>Raul's encouragement of constructive criticism of the situation in Cuba could still turn out to be motivated more toward identifying critics and opponents of the regime rather than by a real commitment to establish a more open regime. Reportedly, the student who expressed a desire for the freedom to frequent Cuba's hotels, access the Internet and travel abroad was subsequently arrested, reappearing shortly thereafter to "clarify" supportive of Cuban socialism.</w:t>
      </w:r>
    </w:p>
    <w:p w:rsidR="00024949" w:rsidRDefault="00024949" w:rsidP="00024949">
      <w:r>
        <w:t>Raul's expression of interest in having better relations with the United States does not constitute a change in policy, since he conditioned his statement in the same way that Fidel always did by adding that a better relationship could not be based on preconditions and should be characterized by mutual respect.</w:t>
      </w:r>
    </w:p>
    <w:p w:rsidR="00024949" w:rsidRDefault="00024949" w:rsidP="00024949">
      <w:r>
        <w:t>The potential impact of Cuba's recent signing of two important international human rights treaties that Fidel had long opposed was weakened by the subsequent comment of Cuba's foreign minister. The treaties guarantee freedoms such as freedom of religion, freedom to leave a country and the right to self- determination and to peaceful assembly. Cuba's foreign minister subsequently stated that the Cuban government has always upheld these rights, which is not the case. On the other hand, like the Helsinki Accords signed by the Soviet Union and not implemented by Moscow until years later, the new agreements raise the possibility that Cubans in the future will be able to use these new agreements to pressure their government to implement their provisions.</w:t>
      </w:r>
    </w:p>
    <w:p w:rsidR="00024949" w:rsidRDefault="00024949" w:rsidP="00024949">
      <w:r>
        <w:t xml:space="preserve">If, on the other hand, the Raul Castro government were to begin to take significant steps in the direction of a political and economic opening, and the next U.S. president and/or Congress wanted to respond positively to such reforms by increasing U.S. engagement with Cuba, I believe that </w:t>
      </w:r>
      <w:r w:rsidRPr="00E73320">
        <w:rPr>
          <w:rStyle w:val="TitleChar"/>
        </w:rPr>
        <w:t>any increased engagement should be aimed toward leveling the playing field between the Cuban government and the Cuban people. Stated differently, whatever money might enter Cuba as a result of increased U.S. engagement should go overwhelmingly to the Cuban people rather than to the Cuban government</w:t>
      </w:r>
      <w:r>
        <w:t xml:space="preserve">. For example, allowing increased U.S. tourism to Cuba would mainly benefit the Cuban government, and particularly the military, which controls the tourist industry, as opposed to the Cuban people. In contrast, </w:t>
      </w:r>
      <w:r w:rsidRPr="00E73320">
        <w:rPr>
          <w:rStyle w:val="TitleChar"/>
        </w:rPr>
        <w:t>engagement that allows Cuban-Americans to send more funds directly to their relatives in Cuba would not only improve their living standards but, in the process, decrease their dependence on the Cuban government</w:t>
      </w:r>
      <w:r>
        <w:t>. Obviously, these remittances would ultimately find their way into government coffers, but at least they would first improve the living standards of Cuban citizens and while making them less dependent on the government.</w:t>
      </w:r>
    </w:p>
    <w:p w:rsidR="00024949" w:rsidRDefault="00024949" w:rsidP="00024949">
      <w:r>
        <w:t>Along these same lines, Cuban government reforms that would enable foreign investors in Cuba to hire their own workers and pay them directly in dollars, or in pesos that reflect the real rather than an arbitrary and confiscatory exchange rate, would constitute a significant and positive change on the part of the Cuban government. At present, the Cuban government maintains an artificial exchange rate of one peso to the dollar; the real exchange rate is about 25 pesos to the dollar. Foreign companies operating in Cuba are forced to pay their workers' salaries in dollars directly to the government, which in turn pays the workers in pesos at the one-to-one exchange rate. This means that the Cuban government pays each worker US$1, for every US$25 that it receives from foreign companies for workers' salaries. Under such a system, foreign investment is benefiting the Cuban government, not Cuban workers. This is the kind of engagement that stifles, rather than encourages, meaningful change on the island.</w:t>
      </w:r>
    </w:p>
    <w:p w:rsidR="00024949" w:rsidRDefault="00024949" w:rsidP="00024949">
      <w:r w:rsidRPr="00E73320">
        <w:rPr>
          <w:rStyle w:val="TitleChar"/>
        </w:rPr>
        <w:t>It</w:t>
      </w:r>
      <w:r>
        <w:t xml:space="preserve"> also </w:t>
      </w:r>
      <w:r w:rsidRPr="00E73320">
        <w:rPr>
          <w:rStyle w:val="TitleChar"/>
        </w:rPr>
        <w:t>would be a mistake for the U</w:t>
      </w:r>
      <w:r>
        <w:t xml:space="preserve">nited </w:t>
      </w:r>
      <w:r w:rsidRPr="00E73320">
        <w:rPr>
          <w:rStyle w:val="TitleChar"/>
        </w:rPr>
        <w:t>S</w:t>
      </w:r>
      <w:r>
        <w:t xml:space="preserve">tates </w:t>
      </w:r>
      <w:r w:rsidRPr="00E73320">
        <w:rPr>
          <w:rStyle w:val="TitleChar"/>
        </w:rPr>
        <w:t>to lift the embargo unilaterally or as a first step in response to reforms that Cuba might make in the direction of free and fair elections and a market economy. Such Cuban reforms are reversible; a lifting of the embargo would not be. Whether or not one supports the embargo, it can be a useful bargaining chip for promoting reform</w:t>
      </w:r>
      <w:r>
        <w:t xml:space="preserve"> on the island. It is true that the United States is no longer the only or even the principal game in town. Venezuela provides about $2 billion in aid, particularly oil, each year to Cuba. The Chinese and Brazilians are providing significant credits. Mexico is also moving toward increased economic involvement with Cuba. Nevertheless, this does not mean that Cuba does not need or want access to the U.S. market, or to loans from international economic institutions where the U.S. has veto power. Despite reduced U.S. economic leverage over Cuba, the benefits of refraining from a premature lifting of the embargo exceed the costs. The argument that the United States is "losing out" to other countries that are free to invest in, and trade with, Cuba is the same argument that was made in the initial phases of Vietnam's economic opening. If Vietnam is any indication of what could happen in the Cuban case, the absence of U.S. companies in the Cuban market in the early days of a Cuban economic opening would not greatly affect the ability of U.S. companies to gain market share quickly once Cuba significantly implemented market reforms.</w:t>
      </w:r>
    </w:p>
    <w:p w:rsidR="00024949" w:rsidRDefault="00024949" w:rsidP="00024949"/>
    <w:p w:rsidR="00024949" w:rsidRDefault="00024949" w:rsidP="00024949"/>
    <w:p w:rsidR="00024949" w:rsidRDefault="00024949" w:rsidP="00024949">
      <w:pPr>
        <w:pStyle w:val="Heading3"/>
      </w:pPr>
      <w:r>
        <w:t>2nc gradualism trick</w:t>
      </w:r>
    </w:p>
    <w:p w:rsidR="00024949" w:rsidRDefault="00024949" w:rsidP="00024949"/>
    <w:p w:rsidR="00024949" w:rsidRDefault="00024949" w:rsidP="00024949">
      <w:pPr>
        <w:pStyle w:val="Heading4"/>
      </w:pPr>
      <w:r>
        <w:t xml:space="preserve">The CP </w:t>
      </w:r>
      <w:r>
        <w:rPr>
          <w:u w:val="single"/>
        </w:rPr>
        <w:t xml:space="preserve">results in the plan </w:t>
      </w:r>
      <w:r w:rsidRPr="004D513A">
        <w:t>– just gradually</w:t>
      </w:r>
      <w:r>
        <w:t xml:space="preserve">  – non-state engagement boosts relations and means the embargo will be lifted down the road</w:t>
      </w:r>
    </w:p>
    <w:p w:rsidR="00024949" w:rsidRDefault="00024949" w:rsidP="00024949">
      <w:r w:rsidRPr="00F14CB1">
        <w:rPr>
          <w:b/>
        </w:rPr>
        <w:t>López-Levy, 13</w:t>
      </w:r>
      <w:r>
        <w:t xml:space="preserve"> - PhD candidate at the Josef Korbel School of International Studies at the University of Denver (Arturo, “Getting Ready for Post-Castro Cuba,” The National Interest, 4/10, </w:t>
      </w:r>
      <w:hyperlink r:id="rId68" w:history="1">
        <w:r w:rsidRPr="00F362C8">
          <w:rPr>
            <w:rStyle w:val="Hyperlink"/>
          </w:rPr>
          <w:t>http://nationalinterest.org/commentary/getting-ready-post-castro-cuba-8316</w:t>
        </w:r>
      </w:hyperlink>
      <w:r>
        <w:t>)</w:t>
      </w:r>
    </w:p>
    <w:p w:rsidR="00024949" w:rsidRPr="00F14CB1" w:rsidRDefault="00024949" w:rsidP="00024949"/>
    <w:p w:rsidR="00024949" w:rsidRDefault="00024949" w:rsidP="00024949">
      <w:r>
        <w:t>Time for Presidential Action</w:t>
      </w:r>
    </w:p>
    <w:p w:rsidR="00024949" w:rsidRDefault="00024949" w:rsidP="00024949">
      <w:r>
        <w:t xml:space="preserve">In this new context, the United States should open a path for those regime voices who have an interest in backing more serious reforms. </w:t>
      </w:r>
      <w:r w:rsidRPr="00F14CB1">
        <w:rPr>
          <w:rStyle w:val="TitleChar"/>
        </w:rPr>
        <w:t>Washington should weaken the naysayers within the Cuban elites by showing what Cuba can gain through opening up. This requires a U.S. willingness to test Havana with real incentives</w:t>
      </w:r>
      <w:r>
        <w:t xml:space="preserve"> in ways it has not done since the Ford and Carter Administrations.</w:t>
      </w:r>
    </w:p>
    <w:p w:rsidR="00024949" w:rsidRDefault="00024949" w:rsidP="00024949">
      <w:r w:rsidRPr="00F14CB1">
        <w:rPr>
          <w:rStyle w:val="TitleChar"/>
        </w:rPr>
        <w:t>Washington's current strategy—ignoring Raúl Castro's promarket moves</w:t>
      </w:r>
      <w:r>
        <w:t xml:space="preserve"> and using USAID regime-change programs to meddle in Cuba's domestic politics—</w:t>
      </w:r>
      <w:r w:rsidRPr="00F14CB1">
        <w:rPr>
          <w:rStyle w:val="TitleChar"/>
        </w:rPr>
        <w:t>is yielding diminishing returns</w:t>
      </w:r>
      <w:r>
        <w:t xml:space="preserve">. </w:t>
      </w:r>
      <w:r w:rsidRPr="00F14CB1">
        <w:rPr>
          <w:rStyle w:val="TitleChar"/>
        </w:rPr>
        <w:t>The U</w:t>
      </w:r>
      <w:r>
        <w:t xml:space="preserve">nited </w:t>
      </w:r>
      <w:r w:rsidRPr="00F14CB1">
        <w:rPr>
          <w:rStyle w:val="TitleChar"/>
        </w:rPr>
        <w:t>S</w:t>
      </w:r>
      <w:r>
        <w:t xml:space="preserve">tates </w:t>
      </w:r>
      <w:r w:rsidRPr="00F14CB1">
        <w:rPr>
          <w:rStyle w:val="TitleChar"/>
        </w:rPr>
        <w:t>would gain more by allowing its own business community to trade and invest in the emerging Cuban non-state sector</w:t>
      </w:r>
      <w:r>
        <w:t xml:space="preserve"> and beginning a limited engagement with the new leaders in Havana. </w:t>
      </w:r>
      <w:r w:rsidRPr="00F14CB1">
        <w:rPr>
          <w:rStyle w:val="TitleChar"/>
        </w:rPr>
        <w:t>A dynamic Cuban market would whet corporate appetites and put the U.S. embargo against the island in jeopardy</w:t>
      </w:r>
      <w:r>
        <w:t>. This vision lines up with the criticism of Cold War-era U.S. Cuba policy expressed in the past by President Obama and his new secretaries of state and defense, John Kerry and Chuck Hagel.</w:t>
      </w:r>
    </w:p>
    <w:p w:rsidR="00024949" w:rsidRPr="00F14CB1" w:rsidRDefault="00024949" w:rsidP="00024949">
      <w:pPr>
        <w:rPr>
          <w:bCs/>
          <w:u w:val="single"/>
        </w:rPr>
      </w:pPr>
      <w:r>
        <w:t xml:space="preserve">The opportunity to redesign U.S. policy towards Cuba will not last forever. </w:t>
      </w:r>
      <w:r w:rsidRPr="00F14CB1">
        <w:rPr>
          <w:rStyle w:val="TitleChar"/>
        </w:rPr>
        <w:t>A failure to respond to Raúl Castro’s overtures for negotiation with Washington would be a strategic mistak</w:t>
      </w:r>
      <w:r>
        <w:t xml:space="preserve">e. Unfortunately, the 1996 Helms-Burton law codified the embargo as a legislative act, limiting presidential authority to terminate sanctions in response to changing conditions. But President </w:t>
      </w:r>
      <w:r w:rsidRPr="00F14CB1">
        <w:rPr>
          <w:rStyle w:val="TitleChar"/>
        </w:rPr>
        <w:t>Obama still can make a significant difference in bilateral relations if he decided to lead on the issue by using his prerogative as a diplomat-in-chief.</w:t>
      </w:r>
    </w:p>
    <w:p w:rsidR="00024949" w:rsidRDefault="00024949" w:rsidP="00024949">
      <w:r w:rsidRPr="00D250C6">
        <w:t>The president can begin by taking Cuba off the State Department list of state sponsors of terrorism. It would be a positive gesture towards Havana and a signal to the world that he meant what he said when he advertised a new diplomatic approach towards U.S. adversaries.</w:t>
      </w:r>
      <w:r>
        <w:t xml:space="preserve"> It will not be a concession to Cuba, since Havana has not been connected to any terrorist actions for at least the last twenty years. The misuse of the list to serve the agenda of the pro-embargo lobby undermines its credibility against real terrorist threats.</w:t>
      </w:r>
    </w:p>
    <w:p w:rsidR="00024949" w:rsidRDefault="00024949" w:rsidP="00024949"/>
    <w:p w:rsidR="00024949" w:rsidRDefault="00024949" w:rsidP="00024949"/>
    <w:p w:rsidR="00024949" w:rsidRDefault="00024949" w:rsidP="00024949">
      <w:pPr>
        <w:pStyle w:val="Heading3"/>
      </w:pPr>
      <w:r>
        <w:t>2nc CP solves LA relations</w:t>
      </w:r>
    </w:p>
    <w:p w:rsidR="00024949" w:rsidRDefault="00024949" w:rsidP="00024949"/>
    <w:p w:rsidR="00024949" w:rsidRDefault="00024949" w:rsidP="00024949">
      <w:pPr>
        <w:pStyle w:val="Heading4"/>
      </w:pPr>
      <w:r>
        <w:t>Solves for LA relations and instability, and creates momentum for a stable political transition</w:t>
      </w:r>
    </w:p>
    <w:p w:rsidR="00024949" w:rsidRDefault="00024949" w:rsidP="00024949">
      <w:r w:rsidRPr="009E144C">
        <w:rPr>
          <w:rStyle w:val="StyleStyleBold12pt"/>
        </w:rPr>
        <w:t>Sweig and Bustamante 13</w:t>
      </w:r>
      <w:r>
        <w:t xml:space="preserve"> - Nelson and David Rockefeller Senior Fellow for Latin America Studies and Director for Latin America Studies at the Council on Foreign Relations; Ph.D. candidate in Latin American history at Yale University (Julia E. and Michael J,  Cuba After Communism, Foreign Affairs, Jul/Aug2013, Vol. 92, Issue 4</w:t>
      </w:r>
    </w:p>
    <w:p w:rsidR="00024949" w:rsidRDefault="00024949" w:rsidP="00024949"/>
    <w:p w:rsidR="00024949" w:rsidRDefault="00024949" w:rsidP="00024949">
      <w:pPr>
        <w:rPr>
          <w:rStyle w:val="TitleChar"/>
          <w:sz w:val="12"/>
        </w:rPr>
      </w:pPr>
      <w:r>
        <w:t xml:space="preserve">The geopolitical context in Latin America provides another reason the U.S. government should make a serious shift on Cuba. For five years now, </w:t>
      </w:r>
      <w:r w:rsidRPr="00AB4572">
        <w:rPr>
          <w:rStyle w:val="TitleChar"/>
        </w:rPr>
        <w:t>Obama</w:t>
      </w:r>
      <w:r>
        <w:t xml:space="preserve"> </w:t>
      </w:r>
      <w:r w:rsidRPr="00AB4572">
        <w:rPr>
          <w:rStyle w:val="TitleChar"/>
        </w:rPr>
        <w:t>has</w:t>
      </w:r>
      <w:r>
        <w:t xml:space="preserve"> </w:t>
      </w:r>
      <w:r w:rsidRPr="00AB4572">
        <w:rPr>
          <w:rStyle w:val="TitleChar"/>
        </w:rPr>
        <w:t>ignored Latin America's</w:t>
      </w:r>
      <w:r>
        <w:t xml:space="preserve"> unanimous </w:t>
      </w:r>
      <w:r w:rsidRPr="00AB4572">
        <w:rPr>
          <w:rStyle w:val="TitleChar"/>
        </w:rPr>
        <w:t>disapproval of Washington's position on Cuba</w:t>
      </w:r>
      <w:r>
        <w:t xml:space="preserve">. Rather than perpetuate Havana's diplomatic isolation, </w:t>
      </w:r>
      <w:r w:rsidRPr="00D52F57">
        <w:rPr>
          <w:rStyle w:val="TitleChar"/>
        </w:rPr>
        <w:t>U.S. policy embodies the imperial pretensions of a bygone era, contributing to Washington's own marginalization</w:t>
      </w:r>
      <w:r>
        <w:t xml:space="preserve">. Virtually all </w:t>
      </w:r>
      <w:r w:rsidRPr="00AB4572">
        <w:rPr>
          <w:rStyle w:val="TitleChar"/>
        </w:rPr>
        <w:t>countries</w:t>
      </w:r>
      <w:r>
        <w:t xml:space="preserve"> in the region </w:t>
      </w:r>
      <w:r w:rsidRPr="00AB4572">
        <w:rPr>
          <w:rStyle w:val="TitleChar"/>
        </w:rPr>
        <w:t>have refused to attend another Summit of the Americas meeting if Cuba is not at the table</w:t>
      </w:r>
      <w:r w:rsidRPr="00AB4572">
        <w:t>. Cuba, in turn, currently chairs the new Community of Latin American and Caribbean States, which excludes Washington. The Obama administration has begun laying out</w:t>
      </w:r>
      <w:r>
        <w:t xml:space="preserve"> what could become a serious second-term agenda for Latin America focused on energy, jobs, social inclusion, and deepening integration in the Americas. But </w:t>
      </w:r>
      <w:r w:rsidRPr="00AB4572">
        <w:rPr>
          <w:rStyle w:val="TitleChar"/>
        </w:rPr>
        <w:t xml:space="preserve">the symbolism of Cuba across the region is such that the White House can definitively lead U.S. -- Latin American relations out of the Cold War and into the twenty-first century </w:t>
      </w:r>
      <w:r w:rsidRPr="00D52F57">
        <w:rPr>
          <w:rStyle w:val="Emphasis"/>
        </w:rPr>
        <w:t>only by shifting its Cuba policy</w:t>
      </w:r>
      <w:r w:rsidRPr="00AB4572">
        <w:rPr>
          <w:rStyle w:val="TitleChar"/>
        </w:rPr>
        <w:t>.</w:t>
      </w:r>
      <w:r w:rsidRPr="00ED5806">
        <w:rPr>
          <w:rStyle w:val="TitleChar"/>
          <w:sz w:val="12"/>
        </w:rPr>
        <w:t xml:space="preserve"> </w:t>
      </w:r>
    </w:p>
    <w:p w:rsidR="00024949" w:rsidRDefault="00024949" w:rsidP="00024949">
      <w:pPr>
        <w:rPr>
          <w:sz w:val="12"/>
        </w:rPr>
      </w:pPr>
      <w:r>
        <w:t>To make such a shift, however</w:t>
      </w:r>
      <w:r w:rsidRPr="00AB4572">
        <w:rPr>
          <w:rStyle w:val="TitleChar"/>
        </w:rPr>
        <w:t>, Washington must move past its assumption that Havana prefers an adversarial relationship</w:t>
      </w:r>
      <w:r>
        <w:t xml:space="preserve"> with the United States. </w:t>
      </w:r>
      <w:r w:rsidRPr="00AB4572">
        <w:rPr>
          <w:rStyle w:val="TitleChar"/>
        </w:rPr>
        <w:t>Raúl</w:t>
      </w:r>
      <w:r>
        <w:t xml:space="preserve"> Castro has shown that he is not his brother and </w:t>
      </w:r>
      <w:r w:rsidRPr="00AB4572">
        <w:rPr>
          <w:rStyle w:val="TitleChar"/>
        </w:rPr>
        <w:t xml:space="preserve">has availed himself </w:t>
      </w:r>
      <w:r w:rsidRPr="00AB4572">
        <w:t>of numerous channels</w:t>
      </w:r>
      <w:r>
        <w:t xml:space="preserve">, public and private, </w:t>
      </w:r>
      <w:r w:rsidRPr="00AB4572">
        <w:rPr>
          <w:rStyle w:val="TitleChar"/>
        </w:rPr>
        <w:t>to communicate to Washington that he is ready to talk</w:t>
      </w:r>
      <w:r>
        <w:t xml:space="preserve">. </w:t>
      </w:r>
      <w:r w:rsidRPr="00AB4572">
        <w:rPr>
          <w:rStyle w:val="TitleChar"/>
        </w:rPr>
        <w:t>This does not mean that he</w:t>
      </w:r>
      <w:r>
        <w:t xml:space="preserve"> </w:t>
      </w:r>
      <w:r w:rsidRPr="00AB4572">
        <w:rPr>
          <w:rStyle w:val="TitleChar"/>
        </w:rPr>
        <w:t>or his successors are prepared to compromise on Cuba's internal politics</w:t>
      </w:r>
      <w:r>
        <w:t>; indeed, what Castro is willing to put on the table remains unclear. But his government's decisions to release more than 120 political prisoners in 2010 and 2011 and allow a number of dissident bloggers and activists to travel abroad this year were presumably meant to help set the stage for potential talks with the United States.</w:t>
      </w:r>
      <w:r w:rsidRPr="00ED5806">
        <w:rPr>
          <w:sz w:val="12"/>
        </w:rPr>
        <w:t xml:space="preserve"> </w:t>
      </w:r>
    </w:p>
    <w:p w:rsidR="00024949" w:rsidRPr="00D52F57" w:rsidRDefault="00024949" w:rsidP="00024949">
      <w:r w:rsidRPr="00D52F57">
        <w:t xml:space="preserve">Meanwhile, the death of Hugo Chávez, the former Venezuelan president, and the narrow margin in the election of his successor, Nicolás Maduro, have made it clear that Havana has reasons of its own to chart a path forward with the United States. In the last decade or so, Cuba came to depend on Venezuela for large supplies of subsidized oil, in exchange for a sizable brigade of Cuban doctors staffing the Chávez government's social programs. Political uncertainty in Caracas offers a potent reminder of the hazards of relying too heavily on any one partner. Havana is already beginning to branch out. In addition to financing the refurbishing of Mariel Harbor, the Brazilians have extended a line of credit to renovate and expand five airports across the island and have recently signed a deal to hire 6,000 Cuban doctors to fill shortages in Brazil's rural health coverage. Even so, in the long run, the United States remains a vital natural market for Cuban products and services. </w:t>
      </w:r>
    </w:p>
    <w:p w:rsidR="00024949" w:rsidRDefault="00024949" w:rsidP="00024949">
      <w:pPr>
        <w:rPr>
          <w:sz w:val="12"/>
        </w:rPr>
      </w:pPr>
      <w:r>
        <w:t xml:space="preserve">Of course, as the 1990s proved, </w:t>
      </w:r>
      <w:r w:rsidRPr="00D52F57">
        <w:t xml:space="preserve">even a huge financial setback may not be enough to drive Havana to Washington's door. </w:t>
      </w:r>
      <w:r>
        <w:t>Half a century of U.S. economic warfare has conditioned Cuban bureaucrats and party cadres to link openness at home or toward the United States with a threat to Cuba's independence. Some hard-liners might prefer muddling through with the status quo to the uncertainty that could come from a wider opening of their country.</w:t>
      </w:r>
      <w:r w:rsidRPr="00ED5806">
        <w:rPr>
          <w:sz w:val="12"/>
        </w:rPr>
        <w:t xml:space="preserve"> </w:t>
      </w:r>
    </w:p>
    <w:p w:rsidR="00024949" w:rsidRDefault="00024949" w:rsidP="00024949">
      <w:pPr>
        <w:rPr>
          <w:rStyle w:val="TitleChar"/>
          <w:sz w:val="12"/>
        </w:rPr>
      </w:pPr>
      <w:r w:rsidRPr="003A7DDC">
        <w:rPr>
          <w:rStyle w:val="TitleChar"/>
        </w:rPr>
        <w:t>The best way to change</w:t>
      </w:r>
      <w:r>
        <w:t xml:space="preserve"> such </w:t>
      </w:r>
      <w:r w:rsidRPr="003A7DDC">
        <w:rPr>
          <w:rStyle w:val="TitleChar"/>
        </w:rPr>
        <w:t>attitudes</w:t>
      </w:r>
      <w:r>
        <w:t xml:space="preserve">, however, </w:t>
      </w:r>
      <w:r w:rsidRPr="0011206B">
        <w:rPr>
          <w:rStyle w:val="TitleChar"/>
        </w:rPr>
        <w:t>would be for Washington</w:t>
      </w:r>
      <w:r w:rsidRPr="003A7DDC">
        <w:rPr>
          <w:rStyle w:val="TitleChar"/>
        </w:rPr>
        <w:t xml:space="preserve"> </w:t>
      </w:r>
      <w:r w:rsidRPr="0011206B">
        <w:rPr>
          <w:rStyle w:val="TitleChar"/>
        </w:rPr>
        <w:t>to</w:t>
      </w:r>
      <w:r w:rsidRPr="003A7DDC">
        <w:rPr>
          <w:rStyle w:val="TitleChar"/>
        </w:rPr>
        <w:t xml:space="preserve"> take the initiative in establishing a new diplomatic and economic modus vivendi with Havana.</w:t>
      </w:r>
      <w:r>
        <w:t xml:space="preserve"> In the short term, </w:t>
      </w:r>
      <w:r w:rsidRPr="00D52F57">
        <w:t xml:space="preserve">the two countries have numerous practical problems to solve together, including environmental and security challenges, as well as the fate of high-profile nationals serving time in U.S. and Cuban prisons. </w:t>
      </w:r>
      <w:r>
        <w:t xml:space="preserve">Most of the policy-steps </w:t>
      </w:r>
      <w:r w:rsidRPr="004D513A">
        <w:t>Obama should</w:t>
      </w:r>
      <w:r w:rsidRPr="00545C14">
        <w:t xml:space="preserve"> take at this stage -- removing Cuba from the list of state sponsors of terrorism, eliminating obstacles for all Americans to travel there, and </w:t>
      </w:r>
      <w:r w:rsidRPr="004D513A">
        <w:rPr>
          <w:rStyle w:val="TitleChar"/>
        </w:rPr>
        <w:t xml:space="preserve">licensing greater trade and investment -- would </w:t>
      </w:r>
      <w:r w:rsidRPr="004D513A">
        <w:rPr>
          <w:rStyle w:val="Emphasis"/>
        </w:rPr>
        <w:t>not require congressional approval or any grand bargain with Havana</w:t>
      </w:r>
      <w:r w:rsidRPr="00545C14">
        <w:t>. Although it might be politically awkward in the United States for a president to be seen as helping Castro, on the island, such measures would strengthen the case that Cuba can stand to become a more open, democratic society without succumbing to external pressure or subversion.</w:t>
      </w:r>
      <w:r w:rsidRPr="0011206B">
        <w:rPr>
          <w:rStyle w:val="TitleChar"/>
        </w:rPr>
        <w:t xml:space="preserve"> Deeper commercial ties, </w:t>
      </w:r>
      <w:r w:rsidRPr="00545C14">
        <w:t>moreover,</w:t>
      </w:r>
      <w:r w:rsidRPr="0011206B">
        <w:rPr>
          <w:rStyle w:val="TitleChar"/>
        </w:rPr>
        <w:t xml:space="preserve"> could have repercussions beyond the economic realm, giving internal reformers more leeway and increasing support on the island for greater economic and political liberalization.</w:t>
      </w:r>
    </w:p>
    <w:p w:rsidR="00024949" w:rsidRDefault="00024949" w:rsidP="00024949">
      <w:r>
        <w:t>In 1991, Soviet President Mikhail Gorbachev stood beside U.S. Secretary of State James Baker in Moscow and announced that the Soviet Union would eliminate its multibillion-dollar annual subsidy to Cuba. CIA analysts and American pundits immediately began predicting the imminent demise of the Cuban Revolution and a quick capitalist restoration. More than 20 years have passed since then, Fidel Castro has retired, and 82-year-old Raul Castro is now serving the first year of what he has said will be his final five-year term as president.</w:t>
      </w:r>
    </w:p>
    <w:p w:rsidR="00024949" w:rsidRDefault="00024949" w:rsidP="00024949">
      <w:r>
        <w:t>In 2018, when Díaz-Canel takes the reins, Cuba in all likelihood will continue to defy post-Cold War American fantasies even as it moves further away from its orthodox socialist past. For the remaining members of Cuba's founding revolutionary generation, such a delicate transformation provides a last opportunity to shape their legacy. For Cubans born after 1991, the coming years may offer a chance to begin leaving behind the state of prolonged ideological and economic limbo in which they were raised.</w:t>
      </w:r>
    </w:p>
    <w:p w:rsidR="00024949" w:rsidRDefault="00024949" w:rsidP="00024949">
      <w:r w:rsidRPr="00D52F57">
        <w:rPr>
          <w:rStyle w:val="TitleChar"/>
        </w:rPr>
        <w:t>Obama</w:t>
      </w:r>
      <w:r>
        <w:t xml:space="preserve">, meanwhile, has a choice. He </w:t>
      </w:r>
      <w:r w:rsidRPr="00D52F57">
        <w:rPr>
          <w:rStyle w:val="TitleChar"/>
        </w:rPr>
        <w:t>can opt</w:t>
      </w:r>
      <w:r>
        <w:t xml:space="preserve"> for the path of least political resistance and allow the well-entrenched bureaucrats, national security ideologues, and pro-embargo voices in his own country </w:t>
      </w:r>
      <w:r w:rsidRPr="00D52F57">
        <w:rPr>
          <w:rStyle w:val="TitleChar"/>
        </w:rPr>
        <w:t>to keep Cuba policy in a box, further alienating regional allies and perpetuating the siege mentality among Cuban officials. Or he can dare to be the president who finally extracts the U</w:t>
      </w:r>
      <w:r>
        <w:t xml:space="preserve">nited </w:t>
      </w:r>
      <w:r w:rsidRPr="00D52F57">
        <w:rPr>
          <w:rStyle w:val="TitleChar"/>
        </w:rPr>
        <w:t>S</w:t>
      </w:r>
      <w:r>
        <w:t xml:space="preserve">tates </w:t>
      </w:r>
      <w:r w:rsidRPr="00D52F57">
        <w:rPr>
          <w:rStyle w:val="TitleChar"/>
        </w:rPr>
        <w:t>from Cuba's internal debate and finds a way for Washington and Havana to work together</w:t>
      </w:r>
      <w:r>
        <w:t>. Both the Cuban people and U.S. national interests would benefit as a result.</w:t>
      </w:r>
    </w:p>
    <w:p w:rsidR="00024949" w:rsidRDefault="00024949" w:rsidP="00024949"/>
    <w:p w:rsidR="00024949" w:rsidRDefault="00024949" w:rsidP="00024949">
      <w:pPr>
        <w:pStyle w:val="Heading3"/>
      </w:pPr>
      <w:r>
        <w:t>2nc – solves transition</w:t>
      </w:r>
    </w:p>
    <w:p w:rsidR="00024949" w:rsidRDefault="00024949" w:rsidP="00024949">
      <w:pPr>
        <w:pStyle w:val="Heading4"/>
      </w:pPr>
      <w:r>
        <w:t>Removing barriers to private sector engagement spurs greater Cuban reform</w:t>
      </w:r>
    </w:p>
    <w:p w:rsidR="00024949" w:rsidRDefault="00024949" w:rsidP="00024949">
      <w:r w:rsidRPr="00FE4ECA">
        <w:rPr>
          <w:rStyle w:val="StyleStyleBold12pt"/>
        </w:rPr>
        <w:t>Cuba Study Group 13</w:t>
      </w:r>
      <w:r>
        <w:t xml:space="preserve"> – non partisan non for profit made up of business and professional individuals with experience in Cuban US affairs (Cuba Study Group, Restoring Executive Authority Over U.S. Policy Toward Cuba, Cuba Study Group, February 2013, http://www.cubastudygroup.org/index.cfm/files/serve?File_id=7f2193cf-d2ef-45c8-91de-0b1f88d30059)//BDS </w:t>
      </w:r>
    </w:p>
    <w:p w:rsidR="00024949" w:rsidRDefault="00024949" w:rsidP="00024949"/>
    <w:p w:rsidR="00024949" w:rsidRDefault="00024949" w:rsidP="00024949">
      <w:r>
        <w:t xml:space="preserve">Despite 50 years of failure, the complex web of legal statutes and federal regulations codified under Helms-Burton and related statutory provisions endures. A now decades-old morass of congressional actions, presidential directives and executive orders has resulted in an entrenched and inflexible foreign policy that is as incoherent as it is ineffective. </w:t>
      </w:r>
    </w:p>
    <w:p w:rsidR="00024949" w:rsidRDefault="00024949" w:rsidP="00024949">
      <w:r>
        <w:t xml:space="preserve">The past four years have seen remarkable shifts in attitudes on both sides of the Florida Straits away from isolation and toward direct engagement and empowerment of the Cuban people. </w:t>
      </w:r>
      <w:r w:rsidRPr="004E5757">
        <w:rPr>
          <w:rStyle w:val="TitleChar"/>
        </w:rPr>
        <w:t>In Cuba, an emerging class of entrepreneurs</w:t>
      </w:r>
      <w:r>
        <w:rPr>
          <w:rStyle w:val="TitleChar"/>
        </w:rPr>
        <w:t xml:space="preserve"> </w:t>
      </w:r>
      <w:r w:rsidRPr="004E5757">
        <w:rPr>
          <w:rStyle w:val="TitleChar"/>
        </w:rPr>
        <w:t>and self-employed workers represents the best hope for a free and open society since the embargo was enacted. In</w:t>
      </w:r>
      <w:r>
        <w:rPr>
          <w:rStyle w:val="TitleChar"/>
        </w:rPr>
        <w:t xml:space="preserve"> </w:t>
      </w:r>
      <w:r w:rsidRPr="004E5757">
        <w:rPr>
          <w:rStyle w:val="TitleChar"/>
        </w:rPr>
        <w:t>the United States, Cuban-Americans have become increasingly supportive of engagement with their counterparts in</w:t>
      </w:r>
      <w:r>
        <w:rPr>
          <w:rStyle w:val="TitleChar"/>
        </w:rPr>
        <w:t xml:space="preserve"> </w:t>
      </w:r>
      <w:r w:rsidRPr="004E5757">
        <w:rPr>
          <w:rStyle w:val="TitleChar"/>
        </w:rPr>
        <w:t>Cuba</w:t>
      </w:r>
      <w:r>
        <w:t xml:space="preserve"> and are traveling in record numbers to support their families and reconnect with their communities. The Cuban Diaspora represents an important asset in both experience and resources to the millions of </w:t>
      </w:r>
      <w:r w:rsidRPr="004E5757">
        <w:rPr>
          <w:rStyle w:val="TitleChar"/>
        </w:rPr>
        <w:t>Cubans</w:t>
      </w:r>
      <w:r>
        <w:t xml:space="preserve"> who </w:t>
      </w:r>
      <w:r w:rsidRPr="004E5757">
        <w:rPr>
          <w:rStyle w:val="TitleChar"/>
        </w:rPr>
        <w:t>are</w:t>
      </w:r>
      <w:r>
        <w:t xml:space="preserve">, for the first time, </w:t>
      </w:r>
      <w:r w:rsidRPr="004E5757">
        <w:rPr>
          <w:rStyle w:val="TitleChar"/>
        </w:rPr>
        <w:t>taking control over their economic destinies.</w:t>
      </w:r>
      <w:r>
        <w:t xml:space="preserve"> </w:t>
      </w:r>
    </w:p>
    <w:p w:rsidR="00024949" w:rsidRPr="00AD260F" w:rsidRDefault="00024949" w:rsidP="00024949">
      <w:pPr>
        <w:rPr>
          <w:rStyle w:val="TitleChar"/>
        </w:rPr>
      </w:pPr>
      <w:r w:rsidRPr="004E5757">
        <w:rPr>
          <w:rStyle w:val="TitleChar"/>
        </w:rPr>
        <w:t>Socio-economic reforms in Cuba</w:t>
      </w:r>
      <w:r>
        <w:t xml:space="preserve">, from property and private business ownership to migratory reforms, have been slower and less comprehensive than preferred; however, </w:t>
      </w:r>
      <w:r w:rsidRPr="004E5757">
        <w:rPr>
          <w:rStyle w:val="TitleChar"/>
        </w:rPr>
        <w:t>they represent a sea of change</w:t>
      </w:r>
      <w:r>
        <w:t xml:space="preserve"> for those living in Cuba, </w:t>
      </w:r>
      <w:r w:rsidRPr="004E5757">
        <w:rPr>
          <w:rStyle w:val="TitleChar"/>
        </w:rPr>
        <w:t>and</w:t>
      </w:r>
      <w:r>
        <w:t xml:space="preserve"> the opportunities they present </w:t>
      </w:r>
      <w:r w:rsidRPr="004E5757">
        <w:rPr>
          <w:rStyle w:val="TitleChar"/>
        </w:rPr>
        <w:t>should be seized</w:t>
      </w:r>
      <w:r>
        <w:t xml:space="preserve">. Now more than ever, </w:t>
      </w:r>
      <w:r w:rsidRPr="00C91251">
        <w:rPr>
          <w:rStyle w:val="TitleChar"/>
        </w:rPr>
        <w:t>it is imperative that we remove external barriers to the growth that is currently taking place in the Cuban private sector and remove obstacles that will facilitate and support its progress</w:t>
      </w:r>
      <w:r>
        <w:t xml:space="preserve">. </w:t>
      </w:r>
      <w:r w:rsidRPr="00C91251">
        <w:t xml:space="preserve">Helms-Burton and related statutory provisions deny us the flexibility to address any of these developments in a proactive and fundamental way. The time has come for this senseless policy to end. </w:t>
      </w:r>
    </w:p>
    <w:p w:rsidR="00024949" w:rsidRDefault="00024949" w:rsidP="00024949"/>
    <w:p w:rsidR="00024949" w:rsidRDefault="00024949" w:rsidP="00024949">
      <w:pPr>
        <w:pStyle w:val="Heading4"/>
      </w:pPr>
      <w:r>
        <w:t>Engaging the private sector solves for poverty, racism, sexism, democracy, and human rights - its empirically validated</w:t>
      </w:r>
    </w:p>
    <w:p w:rsidR="00024949" w:rsidRDefault="00024949" w:rsidP="00024949">
      <w:r w:rsidRPr="00827671">
        <w:rPr>
          <w:rStyle w:val="StyleStyleBold12pt"/>
        </w:rPr>
        <w:t>Aronson and Rogers, 99,</w:t>
      </w:r>
      <w:r>
        <w:t xml:space="preserve"> Co-Founder &amp; Managing Partner at ACON Investments LLC and a Member at Council on Foreign Relations, Inc. on the Board of Directors at Center for Global Development, National Democratic Institute of International Affairs, Freedom House, Inc., Chroma Oil &amp; Gas LP, Assistant Secretary-Inter American State Affairs by US Department of State; Assistant secretary of state for inter-American Affairs, co-chairman of the Council on Foreign Relations Cuba Task Force and Board Chairman of the Cuba Policy Foundation (Bernard W. and Willinam D., U.S.-Cuban Relations in the 21st Century, Council on Foreign Relations, 1999, http://www.latinamericanstudies.org/us-cuba/cfr.htm)//BDS </w:t>
      </w:r>
    </w:p>
    <w:p w:rsidR="00024949" w:rsidRDefault="00024949" w:rsidP="00024949"/>
    <w:p w:rsidR="00024949" w:rsidRPr="00280FFA" w:rsidRDefault="00024949" w:rsidP="00024949">
      <w:pPr>
        <w:rPr>
          <w:rStyle w:val="TitleChar"/>
        </w:rPr>
      </w:pPr>
      <w:r>
        <w:t xml:space="preserve">The proposal—to allow expropriation claims against Cuba to be resolved by claimants as part of a </w:t>
      </w:r>
      <w:r>
        <w:rPr>
          <w:sz w:val="12"/>
        </w:rPr>
        <w:t xml:space="preserve"> </w:t>
      </w:r>
      <w:r>
        <w:t xml:space="preserve">joint venture arrangement—raises the issue of whether U.S claimants who settle existing claims in </w:t>
      </w:r>
      <w:r>
        <w:rPr>
          <w:sz w:val="12"/>
        </w:rPr>
        <w:t xml:space="preserve"> </w:t>
      </w:r>
      <w:r>
        <w:t xml:space="preserve">exchange for equity positions in their original, or other, industries, would then be free to invest and </w:t>
      </w:r>
      <w:r>
        <w:rPr>
          <w:sz w:val="12"/>
        </w:rPr>
        <w:t xml:space="preserve"> </w:t>
      </w:r>
      <w:r>
        <w:t xml:space="preserve">expand on their equity, or would remain passive owners only. Without the ability to further </w:t>
      </w:r>
      <w:r>
        <w:rPr>
          <w:sz w:val="12"/>
        </w:rPr>
        <w:t xml:space="preserve"> </w:t>
      </w:r>
      <w:r>
        <w:t xml:space="preserve">capitalize their investment, some claimants might have less incentive to go forward. On the other </w:t>
      </w:r>
      <w:r>
        <w:rPr>
          <w:sz w:val="12"/>
        </w:rPr>
        <w:t xml:space="preserve"> </w:t>
      </w:r>
      <w:r>
        <w:t xml:space="preserve">hand, to allow them to invest without limitation might be seen as creating a privileged class of </w:t>
      </w:r>
      <w:r>
        <w:rPr>
          <w:sz w:val="12"/>
        </w:rPr>
        <w:t xml:space="preserve"> </w:t>
      </w:r>
      <w:r>
        <w:t xml:space="preserve">individuals and companies–either the original claimants or those who had purchased rights to a </w:t>
      </w:r>
      <w:r>
        <w:rPr>
          <w:sz w:val="12"/>
        </w:rPr>
        <w:t xml:space="preserve"> </w:t>
      </w:r>
      <w:r>
        <w:t xml:space="preserve">claim—who would be legally allowed to invest in Cuba, to the exclusion and perhaps commercial </w:t>
      </w:r>
      <w:r>
        <w:rPr>
          <w:sz w:val="12"/>
        </w:rPr>
        <w:t xml:space="preserve"> </w:t>
      </w:r>
      <w:r>
        <w:t xml:space="preserve">disadvantage of all other U.S. individuals and companies. The Task Force chose not to resolve this </w:t>
      </w:r>
      <w:r>
        <w:rPr>
          <w:sz w:val="12"/>
        </w:rPr>
        <w:t xml:space="preserve"> </w:t>
      </w:r>
      <w:r>
        <w:t xml:space="preserve">point. There seemed to be a consensus for taking the first step of allowing U.S. claims to be </w:t>
      </w:r>
      <w:r>
        <w:rPr>
          <w:sz w:val="12"/>
        </w:rPr>
        <w:t xml:space="preserve"> </w:t>
      </w:r>
      <w:r>
        <w:t xml:space="preserve">resolved through equity ownership, but not a consensus in favor of the next step of allowing </w:t>
      </w:r>
      <w:r>
        <w:rPr>
          <w:sz w:val="12"/>
        </w:rPr>
        <w:t xml:space="preserve"> </w:t>
      </w:r>
      <w:r>
        <w:t xml:space="preserve">follow-on investments by the new U.S equity owners. Some suggested that the discriminatory effect </w:t>
      </w:r>
      <w:r>
        <w:rPr>
          <w:sz w:val="12"/>
        </w:rPr>
        <w:t xml:space="preserve"> </w:t>
      </w:r>
      <w:r>
        <w:t xml:space="preserve">was reason to reject the proposal; others thought that the logical solution was to license investment </w:t>
      </w:r>
      <w:r>
        <w:rPr>
          <w:sz w:val="12"/>
        </w:rPr>
        <w:t xml:space="preserve"> </w:t>
      </w:r>
      <w:r>
        <w:t>generally.</w:t>
      </w:r>
      <w:r>
        <w:rPr>
          <w:sz w:val="12"/>
        </w:rPr>
        <w:t xml:space="preserve"> </w:t>
      </w:r>
      <w:r>
        <w:t xml:space="preserve">The dilemma, in other words, raised a broader issue that reached beyond the mandate the Task </w:t>
      </w:r>
      <w:r>
        <w:rPr>
          <w:sz w:val="12"/>
        </w:rPr>
        <w:t xml:space="preserve"> </w:t>
      </w:r>
      <w:r>
        <w:t xml:space="preserve">Force had set for itself: </w:t>
      </w:r>
      <w:r w:rsidRPr="00827671">
        <w:t>whether</w:t>
      </w:r>
      <w:r>
        <w:t xml:space="preserve"> </w:t>
      </w:r>
      <w:r w:rsidRPr="00827671">
        <w:rPr>
          <w:rStyle w:val="TitleChar"/>
        </w:rPr>
        <w:t xml:space="preserve">removing the </w:t>
      </w:r>
      <w:r w:rsidRPr="00827671">
        <w:t>present</w:t>
      </w:r>
      <w:r w:rsidRPr="00827671">
        <w:rPr>
          <w:rStyle w:val="TitleChar"/>
        </w:rPr>
        <w:t xml:space="preserve"> ban on U.S. investment in Cuba is in the </w:t>
      </w:r>
      <w:r>
        <w:rPr>
          <w:rStyle w:val="TitleChar"/>
          <w:sz w:val="12"/>
        </w:rPr>
        <w:t xml:space="preserve"> </w:t>
      </w:r>
      <w:r w:rsidRPr="00827671">
        <w:rPr>
          <w:rStyle w:val="TitleChar"/>
        </w:rPr>
        <w:t>national interest and would promote a rapid, peaceful transition to democracy in Cuba.</w:t>
      </w:r>
      <w:r>
        <w:t xml:space="preserve"> </w:t>
      </w:r>
      <w:r w:rsidRPr="00827671">
        <w:rPr>
          <w:rStyle w:val="TitleChar"/>
        </w:rPr>
        <w:t xml:space="preserve">The debate </w:t>
      </w:r>
      <w:r>
        <w:rPr>
          <w:rStyle w:val="TitleChar"/>
          <w:sz w:val="12"/>
        </w:rPr>
        <w:t xml:space="preserve"> </w:t>
      </w:r>
      <w:r w:rsidRPr="00827671">
        <w:rPr>
          <w:rStyle w:val="TitleChar"/>
        </w:rPr>
        <w:t>has often been</w:t>
      </w:r>
      <w:r w:rsidRPr="00827671">
        <w:t xml:space="preserve"> articulated </w:t>
      </w:r>
      <w:r w:rsidRPr="00827671">
        <w:rPr>
          <w:rStyle w:val="TitleChar"/>
        </w:rPr>
        <w:t>elsewhere in narrow and sterile terms</w:t>
      </w:r>
      <w:r w:rsidRPr="00827671">
        <w:t xml:space="preserve">—whether the United States should </w:t>
      </w:r>
      <w:r>
        <w:rPr>
          <w:sz w:val="12"/>
        </w:rPr>
        <w:t xml:space="preserve"> </w:t>
      </w:r>
      <w:r w:rsidRPr="00827671">
        <w:t xml:space="preserve">simply lift the embargo or tighten it, as a means to </w:t>
      </w:r>
      <w:r>
        <w:t xml:space="preserve">alter the political structure in Cuba. </w:t>
      </w:r>
      <w:r w:rsidRPr="00827671">
        <w:rPr>
          <w:rStyle w:val="TitleChar"/>
        </w:rPr>
        <w:t xml:space="preserve">Not enough </w:t>
      </w:r>
      <w:r>
        <w:rPr>
          <w:rStyle w:val="TitleChar"/>
          <w:sz w:val="12"/>
        </w:rPr>
        <w:t xml:space="preserve"> </w:t>
      </w:r>
      <w:r w:rsidRPr="00827671">
        <w:rPr>
          <w:rStyle w:val="TitleChar"/>
        </w:rPr>
        <w:t xml:space="preserve">thought has been given to the possibilities of allowing U.S. investment in Cuba subject to certain </w:t>
      </w:r>
      <w:r>
        <w:rPr>
          <w:rStyle w:val="TitleChar"/>
          <w:sz w:val="12"/>
        </w:rPr>
        <w:t xml:space="preserve"> </w:t>
      </w:r>
      <w:r w:rsidRPr="00827671">
        <w:rPr>
          <w:rStyle w:val="TitleChar"/>
        </w:rPr>
        <w:t xml:space="preserve">norms that would promote human and worker rights and the evolution of independent trade unions. </w:t>
      </w:r>
      <w:r>
        <w:rPr>
          <w:rStyle w:val="TitleChar"/>
          <w:sz w:val="12"/>
        </w:rPr>
        <w:t xml:space="preserve"> </w:t>
      </w:r>
      <w:r w:rsidRPr="00827671">
        <w:rPr>
          <w:rStyle w:val="TitleChar"/>
        </w:rPr>
        <w:t>Around the world, U.S. corporations</w:t>
      </w:r>
      <w:r>
        <w:t xml:space="preserve"> </w:t>
      </w:r>
      <w:r w:rsidRPr="00827671">
        <w:rPr>
          <w:rStyle w:val="TitleChar"/>
        </w:rPr>
        <w:t xml:space="preserve">are taking the lead in </w:t>
      </w:r>
      <w:r>
        <w:t xml:space="preserve">adopting codes of conduct that make </w:t>
      </w:r>
      <w:r>
        <w:rPr>
          <w:sz w:val="12"/>
        </w:rPr>
        <w:t xml:space="preserve"> </w:t>
      </w:r>
      <w:r>
        <w:t xml:space="preserve">many important standards—regarding </w:t>
      </w:r>
      <w:r w:rsidRPr="00827671">
        <w:rPr>
          <w:rStyle w:val="TitleChar"/>
        </w:rPr>
        <w:t>child labor, working hours and conditions</w:t>
      </w:r>
      <w:r>
        <w:t xml:space="preserve">, </w:t>
      </w:r>
      <w:r w:rsidRPr="00827671">
        <w:rPr>
          <w:rStyle w:val="TitleChar"/>
        </w:rPr>
        <w:t xml:space="preserve">human rights, </w:t>
      </w:r>
      <w:r>
        <w:rPr>
          <w:rStyle w:val="TitleChar"/>
          <w:sz w:val="12"/>
        </w:rPr>
        <w:t xml:space="preserve"> </w:t>
      </w:r>
      <w:r w:rsidRPr="00827671">
        <w:rPr>
          <w:rStyle w:val="TitleChar"/>
        </w:rPr>
        <w:t>sexual harassment, and non-discrimination</w:t>
      </w:r>
      <w:r>
        <w:t>—a condition of partnership with producers.</w:t>
      </w:r>
      <w:r>
        <w:rPr>
          <w:sz w:val="12"/>
        </w:rPr>
        <w:t xml:space="preserve"> </w:t>
      </w:r>
      <w:r>
        <w:t xml:space="preserve">We think a serious discussion among those who wish to see a more thoughtful and creative policy </w:t>
      </w:r>
      <w:r>
        <w:rPr>
          <w:sz w:val="12"/>
        </w:rPr>
        <w:t xml:space="preserve"> </w:t>
      </w:r>
      <w:r>
        <w:t>toward Cuba needs to begin about this subject. Certainly, w</w:t>
      </w:r>
      <w:r w:rsidRPr="00827671">
        <w:rPr>
          <w:rStyle w:val="TitleChar"/>
        </w:rPr>
        <w:t xml:space="preserve">ith regards to communist countries </w:t>
      </w:r>
      <w:r>
        <w:rPr>
          <w:rStyle w:val="TitleChar"/>
          <w:sz w:val="12"/>
        </w:rPr>
        <w:t xml:space="preserve"> </w:t>
      </w:r>
      <w:r w:rsidRPr="00827671">
        <w:rPr>
          <w:rStyle w:val="TitleChar"/>
        </w:rPr>
        <w:t>such as China and Vietnam, U.S. policy has evolved toward engagement by the</w:t>
      </w:r>
      <w:r>
        <w:t xml:space="preserve"> U.S</w:t>
      </w:r>
      <w:r w:rsidRPr="00827671">
        <w:rPr>
          <w:rStyle w:val="TitleChar"/>
        </w:rPr>
        <w:t xml:space="preserve">. private </w:t>
      </w:r>
      <w:r>
        <w:rPr>
          <w:rStyle w:val="TitleChar"/>
          <w:sz w:val="12"/>
        </w:rPr>
        <w:t xml:space="preserve"> </w:t>
      </w:r>
      <w:r w:rsidRPr="00827671">
        <w:rPr>
          <w:rStyle w:val="TitleChar"/>
        </w:rPr>
        <w:t>sector</w:t>
      </w:r>
      <w:r>
        <w:t xml:space="preserve">, </w:t>
      </w:r>
      <w:r w:rsidRPr="00280FFA">
        <w:rPr>
          <w:rStyle w:val="TitleChar"/>
        </w:rPr>
        <w:t>as an instrument of opening markets and stimulating democratic change</w:t>
      </w:r>
      <w:r>
        <w:t xml:space="preserve">. </w:t>
      </w:r>
      <w:r w:rsidRPr="00280FFA">
        <w:rPr>
          <w:rStyle w:val="TitleChar"/>
        </w:rPr>
        <w:t>In South Africa</w:t>
      </w:r>
      <w:r>
        <w:t xml:space="preserve">, </w:t>
      </w:r>
      <w:r>
        <w:rPr>
          <w:sz w:val="12"/>
        </w:rPr>
        <w:t xml:space="preserve"> </w:t>
      </w:r>
      <w:r w:rsidRPr="00280FFA">
        <w:rPr>
          <w:rStyle w:val="TitleChar"/>
        </w:rPr>
        <w:t>such</w:t>
      </w:r>
      <w:r>
        <w:t xml:space="preserve"> codes of conduct promoted by American companies </w:t>
      </w:r>
      <w:r w:rsidRPr="00280FFA">
        <w:rPr>
          <w:rStyle w:val="TitleChar"/>
        </w:rPr>
        <w:t>played a constructive role in</w:t>
      </w:r>
      <w:r>
        <w:t xml:space="preserve"> that </w:t>
      </w:r>
      <w:r>
        <w:rPr>
          <w:sz w:val="12"/>
        </w:rPr>
        <w:t xml:space="preserve"> </w:t>
      </w:r>
      <w:r w:rsidRPr="00280FFA">
        <w:rPr>
          <w:rStyle w:val="TitleChar"/>
        </w:rPr>
        <w:t>society’s evolution from authoritarian racism to multi-racial democracy</w:t>
      </w:r>
      <w:r>
        <w:t xml:space="preserve">. As the debate in the Task </w:t>
      </w:r>
      <w:r>
        <w:rPr>
          <w:sz w:val="12"/>
        </w:rPr>
        <w:t xml:space="preserve"> </w:t>
      </w:r>
      <w:r>
        <w:t>Force on claims settlement elucidates, the subject of U.</w:t>
      </w:r>
      <w:r w:rsidRPr="00280FFA">
        <w:rPr>
          <w:rStyle w:val="TitleChar"/>
        </w:rPr>
        <w:t xml:space="preserve">S. investment in Cuba needs the </w:t>
      </w:r>
      <w:r w:rsidRPr="00280FFA">
        <w:t xml:space="preserve">same kind </w:t>
      </w:r>
      <w:r>
        <w:rPr>
          <w:sz w:val="12"/>
        </w:rPr>
        <w:t xml:space="preserve"> </w:t>
      </w:r>
      <w:r w:rsidRPr="00280FFA">
        <w:t>of creative and</w:t>
      </w:r>
      <w:r w:rsidRPr="00280FFA">
        <w:rPr>
          <w:rStyle w:val="TitleChar"/>
        </w:rPr>
        <w:t xml:space="preserve"> pragmatic thinking</w:t>
      </w:r>
      <w:r>
        <w:t>.</w:t>
      </w:r>
      <w:r>
        <w:rPr>
          <w:sz w:val="12"/>
        </w:rPr>
        <w:t xml:space="preserve"> </w:t>
      </w:r>
      <w:r>
        <w:t xml:space="preserve">Opponents of lifting the ban on investment argue that, given the economic structure of joint ventures </w:t>
      </w:r>
      <w:r>
        <w:rPr>
          <w:sz w:val="12"/>
        </w:rPr>
        <w:t xml:space="preserve"> </w:t>
      </w:r>
      <w:r>
        <w:t xml:space="preserve">in Cuba, investment would simply channel hard-currency reserves into the regime, strengthen its </w:t>
      </w:r>
      <w:r>
        <w:rPr>
          <w:sz w:val="12"/>
        </w:rPr>
        <w:t xml:space="preserve"> </w:t>
      </w:r>
      <w:r>
        <w:t xml:space="preserve">capacity for political control and repression, and thus perpetuate the regime. This is a serious </w:t>
      </w:r>
      <w:r>
        <w:rPr>
          <w:sz w:val="12"/>
        </w:rPr>
        <w:t xml:space="preserve"> </w:t>
      </w:r>
      <w:r>
        <w:t xml:space="preserve">concern. However, the Task Force, in both its first and second reports, also reached a consensus </w:t>
      </w:r>
      <w:r>
        <w:rPr>
          <w:sz w:val="12"/>
        </w:rPr>
        <w:t xml:space="preserve"> </w:t>
      </w:r>
      <w:r>
        <w:t xml:space="preserve">that engagement with Cuba, through significantly expanded people-to-people exchanges, on </w:t>
      </w:r>
      <w:r>
        <w:rPr>
          <w:sz w:val="12"/>
        </w:rPr>
        <w:t xml:space="preserve"> </w:t>
      </w:r>
      <w:r>
        <w:t xml:space="preserve">balance promotes democratic change. The fact is that such exchanges—by bringing hundreds of </w:t>
      </w:r>
      <w:r>
        <w:rPr>
          <w:sz w:val="12"/>
        </w:rPr>
        <w:t xml:space="preserve"> </w:t>
      </w:r>
      <w:r>
        <w:t xml:space="preserve">thousands of Americans to Cuba—also bring additional hard currency to the government. So too </w:t>
      </w:r>
      <w:r>
        <w:rPr>
          <w:sz w:val="12"/>
        </w:rPr>
        <w:t xml:space="preserve"> </w:t>
      </w:r>
      <w:r>
        <w:t xml:space="preserve">do others of our recommendations: lifting the current limit on remittances by Cuban Americans; </w:t>
      </w:r>
      <w:r>
        <w:rPr>
          <w:sz w:val="12"/>
        </w:rPr>
        <w:t xml:space="preserve"> </w:t>
      </w:r>
      <w:r>
        <w:t xml:space="preserve">extending remittances to all Americans; ending the limit on visits by Cuban Americans to their </w:t>
      </w:r>
      <w:r>
        <w:rPr>
          <w:sz w:val="12"/>
        </w:rPr>
        <w:t xml:space="preserve"> </w:t>
      </w:r>
      <w:r>
        <w:t xml:space="preserve">families; lifting the ban on travel by all Americans; and permitting limited investment on the island to </w:t>
      </w:r>
      <w:r>
        <w:rPr>
          <w:sz w:val="12"/>
        </w:rPr>
        <w:t xml:space="preserve"> </w:t>
      </w:r>
      <w:r>
        <w:t xml:space="preserve">support these activities in the small but growing private sector there. Therefore, much more open </w:t>
      </w:r>
      <w:r>
        <w:rPr>
          <w:sz w:val="12"/>
        </w:rPr>
        <w:t xml:space="preserve"> </w:t>
      </w:r>
      <w:r>
        <w:t xml:space="preserve">and creative thought must be given to judging the real effects of U.S. investment. Practices around </w:t>
      </w:r>
      <w:r>
        <w:rPr>
          <w:sz w:val="12"/>
        </w:rPr>
        <w:t xml:space="preserve"> </w:t>
      </w:r>
      <w:r>
        <w:t>the world suggest that in general, U</w:t>
      </w:r>
      <w:r w:rsidRPr="00280FFA">
        <w:rPr>
          <w:rStyle w:val="TitleChar"/>
        </w:rPr>
        <w:t xml:space="preserve">.S. corporations overall are far more likely to impose codes of </w:t>
      </w:r>
      <w:r>
        <w:rPr>
          <w:rStyle w:val="TitleChar"/>
          <w:sz w:val="12"/>
        </w:rPr>
        <w:t xml:space="preserve"> </w:t>
      </w:r>
      <w:r w:rsidRPr="00280FFA">
        <w:rPr>
          <w:rStyle w:val="TitleChar"/>
        </w:rPr>
        <w:t xml:space="preserve">conduct, direct pay of workers, and other labor and human rights as a condition of investment. </w:t>
      </w:r>
      <w:r>
        <w:rPr>
          <w:rStyle w:val="TitleChar"/>
          <w:sz w:val="12"/>
        </w:rPr>
        <w:t xml:space="preserve"> </w:t>
      </w:r>
      <w:r>
        <w:t xml:space="preserve">Moreover, substantial evidence exists to show that </w:t>
      </w:r>
      <w:r w:rsidRPr="00280FFA">
        <w:rPr>
          <w:rStyle w:val="TitleChar"/>
        </w:rPr>
        <w:t>workers</w:t>
      </w:r>
      <w:r>
        <w:t xml:space="preserve"> in firms in which non-U.S. investors </w:t>
      </w:r>
      <w:r>
        <w:rPr>
          <w:sz w:val="12"/>
        </w:rPr>
        <w:t xml:space="preserve"> </w:t>
      </w:r>
      <w:r>
        <w:t xml:space="preserve">are involved—despite the clear effort by the Cuban government to control hiring and siphon off a </w:t>
      </w:r>
      <w:r>
        <w:rPr>
          <w:sz w:val="12"/>
        </w:rPr>
        <w:t xml:space="preserve"> </w:t>
      </w:r>
      <w:r>
        <w:t>substantial percentage of workers’ earnings—</w:t>
      </w:r>
      <w:r w:rsidRPr="00280FFA">
        <w:rPr>
          <w:rStyle w:val="TitleChar"/>
        </w:rPr>
        <w:t>reap</w:t>
      </w:r>
      <w:r>
        <w:t xml:space="preserve"> substantial </w:t>
      </w:r>
      <w:r w:rsidRPr="00280FFA">
        <w:rPr>
          <w:rStyle w:val="TitleChar"/>
        </w:rPr>
        <w:t>economic benefits</w:t>
      </w:r>
      <w:r>
        <w:t xml:space="preserve">. These benefits </w:t>
      </w:r>
      <w:r>
        <w:rPr>
          <w:sz w:val="12"/>
        </w:rPr>
        <w:t xml:space="preserve"> </w:t>
      </w:r>
      <w:r>
        <w:t xml:space="preserve">both </w:t>
      </w:r>
      <w:r w:rsidRPr="00280FFA">
        <w:rPr>
          <w:rStyle w:val="TitleChar"/>
        </w:rPr>
        <w:t xml:space="preserve">allow them to provide better for their families and also reduce their economic dependence on </w:t>
      </w:r>
      <w:r>
        <w:rPr>
          <w:rStyle w:val="TitleChar"/>
          <w:sz w:val="12"/>
        </w:rPr>
        <w:t xml:space="preserve"> </w:t>
      </w:r>
      <w:r w:rsidRPr="00280FFA">
        <w:rPr>
          <w:rStyle w:val="TitleChar"/>
        </w:rPr>
        <w:t>the government, which is a</w:t>
      </w:r>
      <w:r>
        <w:t xml:space="preserve">n important </w:t>
      </w:r>
      <w:r w:rsidRPr="00280FFA">
        <w:rPr>
          <w:rStyle w:val="TitleChar"/>
        </w:rPr>
        <w:t>lever of</w:t>
      </w:r>
      <w:r>
        <w:t xml:space="preserve"> its </w:t>
      </w:r>
      <w:r w:rsidRPr="00280FFA">
        <w:rPr>
          <w:rStyle w:val="TitleChar"/>
        </w:rPr>
        <w:t>social control</w:t>
      </w:r>
      <w:r>
        <w:t xml:space="preserve">. Although the Task Force has </w:t>
      </w:r>
      <w:r>
        <w:rPr>
          <w:sz w:val="12"/>
        </w:rPr>
        <w:t xml:space="preserve"> </w:t>
      </w:r>
      <w:r>
        <w:t xml:space="preserve">chosen not to join the investment debate outright, we believe strongly that there is a need to try to </w:t>
      </w:r>
      <w:r>
        <w:rPr>
          <w:sz w:val="12"/>
        </w:rPr>
        <w:t xml:space="preserve"> </w:t>
      </w:r>
      <w:r>
        <w:t xml:space="preserve">find creative new ideas that could break the old deadlock on issues of investment, such as outlined </w:t>
      </w:r>
      <w:r>
        <w:rPr>
          <w:sz w:val="12"/>
        </w:rPr>
        <w:t xml:space="preserve"> </w:t>
      </w:r>
      <w:r>
        <w:t xml:space="preserve">above, and promote the goal that unites Americans of good faith: </w:t>
      </w:r>
      <w:r w:rsidRPr="00280FFA">
        <w:rPr>
          <w:rStyle w:val="TitleChar"/>
        </w:rPr>
        <w:t>promoting rapid, peaceful,  democratic change in Cuba.</w:t>
      </w:r>
    </w:p>
    <w:p w:rsidR="00024949" w:rsidRDefault="00024949" w:rsidP="00024949"/>
    <w:p w:rsidR="00024949" w:rsidRDefault="00024949" w:rsidP="00024949"/>
    <w:p w:rsidR="00024949" w:rsidRDefault="00024949" w:rsidP="00024949">
      <w:pPr>
        <w:pStyle w:val="Heading3"/>
      </w:pPr>
      <w:r>
        <w:t>What the CP does exactly</w:t>
      </w:r>
    </w:p>
    <w:p w:rsidR="00024949" w:rsidRDefault="00024949" w:rsidP="00024949"/>
    <w:p w:rsidR="00024949" w:rsidRDefault="00024949" w:rsidP="00024949">
      <w:pPr>
        <w:pStyle w:val="Heading4"/>
      </w:pPr>
      <w:r>
        <w:t xml:space="preserve">Executive branch solves without congressional action </w:t>
      </w:r>
    </w:p>
    <w:p w:rsidR="00024949" w:rsidRDefault="00024949" w:rsidP="00024949">
      <w:r w:rsidRPr="00FE4ECA">
        <w:rPr>
          <w:rStyle w:val="StyleStyleBold12pt"/>
        </w:rPr>
        <w:t>Cuba Study Group 13</w:t>
      </w:r>
      <w:r>
        <w:t xml:space="preserve"> – non partisan non for profit made up of business and professional individuals with experience in Cuban US affairs (Cuba Study Group, Restoring Executive Authority Over U.S. Policy Toward Cuba, Cuba Study Group, February 2013, http://www.cubastudygroup.org/index.cfm/files/serve?File_id=7f2193cf-d2ef-45c8-91de-0b1f88d30059)//BDS </w:t>
      </w:r>
    </w:p>
    <w:p w:rsidR="00024949" w:rsidRPr="008673E8" w:rsidRDefault="00024949" w:rsidP="00024949"/>
    <w:p w:rsidR="00024949" w:rsidRDefault="00024949" w:rsidP="00024949">
      <w:pPr>
        <w:rPr>
          <w:sz w:val="12"/>
        </w:rPr>
      </w:pPr>
      <w:r>
        <w:t>4. Additional Steps the U.S. President Can Take to Promote Change in Cuba</w:t>
      </w:r>
      <w:r w:rsidRPr="005F60F5">
        <w:rPr>
          <w:sz w:val="12"/>
        </w:rPr>
        <w:t xml:space="preserve"> </w:t>
      </w:r>
      <w:r>
        <w:t xml:space="preserve">While we wait for Congress to act, </w:t>
      </w:r>
      <w:r w:rsidRPr="005C63B0">
        <w:rPr>
          <w:rStyle w:val="TitleChar"/>
        </w:rPr>
        <w:t xml:space="preserve">the Executive Branch should exercise </w:t>
      </w:r>
      <w:r>
        <w:t xml:space="preserve">its licensing </w:t>
      </w:r>
      <w:r w:rsidRPr="005C63B0">
        <w:rPr>
          <w:rStyle w:val="TitleChar"/>
        </w:rPr>
        <w:t>authority</w:t>
      </w:r>
      <w:r>
        <w:t xml:space="preserve"> </w:t>
      </w:r>
      <w:r w:rsidRPr="005C63B0">
        <w:rPr>
          <w:rStyle w:val="TitleChar"/>
        </w:rPr>
        <w:t>to</w:t>
      </w:r>
      <w:r>
        <w:t xml:space="preserve"> further </w:t>
      </w:r>
      <w:r w:rsidRPr="005C63B0">
        <w:rPr>
          <w:rStyle w:val="TitleChar"/>
        </w:rPr>
        <w:t>safeguard</w:t>
      </w:r>
      <w:r>
        <w:t xml:space="preserve"> the flow </w:t>
      </w:r>
      <w:r w:rsidRPr="005F60F5">
        <w:rPr>
          <w:sz w:val="12"/>
        </w:rPr>
        <w:t xml:space="preserve"> </w:t>
      </w:r>
      <w:r>
        <w:t xml:space="preserve">of </w:t>
      </w:r>
      <w:r w:rsidRPr="005C63B0">
        <w:rPr>
          <w:rStyle w:val="TitleChar"/>
        </w:rPr>
        <w:t>contacts and resources</w:t>
      </w:r>
      <w:r>
        <w:t xml:space="preserve"> into the Island, </w:t>
      </w:r>
      <w:r w:rsidRPr="00E87193">
        <w:rPr>
          <w:rStyle w:val="Emphasis"/>
        </w:rPr>
        <w:t>encourage independent economic and political activity</w:t>
      </w:r>
      <w:r>
        <w:t xml:space="preserve">, </w:t>
      </w:r>
      <w:r w:rsidRPr="005C63B0">
        <w:rPr>
          <w:rStyle w:val="TitleChar"/>
        </w:rPr>
        <w:t>and</w:t>
      </w:r>
      <w:r>
        <w:t xml:space="preserve"> further </w:t>
      </w:r>
      <w:r w:rsidRPr="005C63B0">
        <w:rPr>
          <w:rStyle w:val="TitleChar"/>
        </w:rPr>
        <w:t xml:space="preserve">empower the </w:t>
      </w:r>
      <w:r w:rsidRPr="005F60F5">
        <w:rPr>
          <w:rStyle w:val="TitleChar"/>
          <w:sz w:val="12"/>
        </w:rPr>
        <w:t xml:space="preserve"> </w:t>
      </w:r>
      <w:r w:rsidRPr="005C63B0">
        <w:rPr>
          <w:rStyle w:val="TitleChar"/>
        </w:rPr>
        <w:t>Cuban people</w:t>
      </w:r>
      <w:r>
        <w:t xml:space="preserve">. To that end, the </w:t>
      </w:r>
      <w:r w:rsidRPr="005C63B0">
        <w:rPr>
          <w:rStyle w:val="TitleChar"/>
        </w:rPr>
        <w:t>Cuba Study Group proposes that the President pursue the following measures:</w:t>
      </w:r>
      <w:r>
        <w:t xml:space="preserve"> xxi</w:t>
      </w:r>
      <w:r w:rsidRPr="005F60F5">
        <w:rPr>
          <w:sz w:val="12"/>
        </w:rPr>
        <w:t xml:space="preserve"> </w:t>
      </w:r>
    </w:p>
    <w:p w:rsidR="00024949" w:rsidRDefault="00024949" w:rsidP="00024949">
      <w:pPr>
        <w:rPr>
          <w:sz w:val="12"/>
        </w:rPr>
      </w:pPr>
      <w:r>
        <w:t xml:space="preserve">i) Modify Remittance and Export Limitations: Increase the $3,000 limit on remittances that can be carried to </w:t>
      </w:r>
      <w:r w:rsidRPr="005F60F5">
        <w:rPr>
          <w:sz w:val="12"/>
        </w:rPr>
        <w:t xml:space="preserve"> </w:t>
      </w:r>
      <w:r>
        <w:t xml:space="preserve">Cuba by authorized travelers and expand the types of goods that travelers may legally take to Cuba to support </w:t>
      </w:r>
      <w:r w:rsidRPr="005F60F5">
        <w:rPr>
          <w:sz w:val="12"/>
        </w:rPr>
        <w:t xml:space="preserve"> </w:t>
      </w:r>
      <w:r>
        <w:t xml:space="preserve">micro entrepreneurs. Fewer limitations in these areas will make it easier for U.S. travelers to provide seed capital </w:t>
      </w:r>
      <w:r w:rsidRPr="005F60F5">
        <w:rPr>
          <w:sz w:val="12"/>
        </w:rPr>
        <w:t xml:space="preserve"> </w:t>
      </w:r>
      <w:r>
        <w:t>and in-kind contributions for start-ups.</w:t>
      </w:r>
      <w:r w:rsidRPr="005F60F5">
        <w:rPr>
          <w:sz w:val="12"/>
        </w:rPr>
        <w:t xml:space="preserve"> </w:t>
      </w:r>
    </w:p>
    <w:p w:rsidR="00024949" w:rsidRDefault="00024949" w:rsidP="00024949">
      <w:pPr>
        <w:rPr>
          <w:sz w:val="12"/>
        </w:rPr>
      </w:pPr>
      <w:r>
        <w:t xml:space="preserve">ii) Authorize Travel by General License for NGOs and Allow Them to Open Cuban Bank Accounts: Regulations </w:t>
      </w:r>
      <w:r w:rsidRPr="005F60F5">
        <w:rPr>
          <w:sz w:val="12"/>
        </w:rPr>
        <w:t xml:space="preserve"> </w:t>
      </w:r>
      <w:r>
        <w:t xml:space="preserve">enacted on January 28, 2011 allow U.S. full- and part-time university staff to travel to Cuba by general license. </w:t>
      </w:r>
      <w:r w:rsidRPr="005F60F5">
        <w:rPr>
          <w:sz w:val="12"/>
        </w:rPr>
        <w:t xml:space="preserve"> </w:t>
      </w:r>
      <w:r>
        <w:t xml:space="preserve">These regulations also allow U.S.-based academic institutions to open accounts in Cuban banks with funds to </w:t>
      </w:r>
      <w:r w:rsidRPr="005F60F5">
        <w:rPr>
          <w:sz w:val="12"/>
        </w:rPr>
        <w:t xml:space="preserve"> </w:t>
      </w:r>
      <w:r>
        <w:t xml:space="preserve">support their educational programs in Cuba. A similar license for foundations and NGOs whose mission involves </w:t>
      </w:r>
      <w:r w:rsidRPr="005F60F5">
        <w:rPr>
          <w:sz w:val="12"/>
        </w:rPr>
        <w:t xml:space="preserve"> </w:t>
      </w:r>
      <w:r>
        <w:t>support for micro and small businesses would also help support this growing segment of civil society.</w:t>
      </w:r>
      <w:r w:rsidRPr="005F60F5">
        <w:rPr>
          <w:sz w:val="12"/>
        </w:rPr>
        <w:t xml:space="preserve"> </w:t>
      </w:r>
    </w:p>
    <w:p w:rsidR="00024949" w:rsidRDefault="00024949" w:rsidP="00024949">
      <w:pPr>
        <w:rPr>
          <w:sz w:val="12"/>
        </w:rPr>
      </w:pPr>
      <w:r>
        <w:t xml:space="preserve">iii) </w:t>
      </w:r>
      <w:r w:rsidRPr="00B31709">
        <w:rPr>
          <w:rStyle w:val="TitleChar"/>
        </w:rPr>
        <w:t>Establish New Licenses for the Provision of Services to Cuban Private Entrepreneurs:</w:t>
      </w:r>
      <w:r>
        <w:t xml:space="preserve"> The President could </w:t>
      </w:r>
      <w:r w:rsidRPr="005F60F5">
        <w:rPr>
          <w:sz w:val="12"/>
        </w:rPr>
        <w:t xml:space="preserve"> </w:t>
      </w:r>
      <w:r>
        <w:t xml:space="preserve">build on existing authorizations that allow U.S. persons and institutions to pay individual Cuban scholars, musicians and artists for their work. New licenses could extend to additional groups, such as artisans or farmers, </w:t>
      </w:r>
      <w:r w:rsidRPr="005F60F5">
        <w:rPr>
          <w:sz w:val="12"/>
        </w:rPr>
        <w:t xml:space="preserve"> </w:t>
      </w:r>
      <w:r>
        <w:t>and authorize a greater scope of activities such as recording, publication, distribution, etc.</w:t>
      </w:r>
      <w:r w:rsidRPr="005F60F5">
        <w:rPr>
          <w:sz w:val="12"/>
        </w:rPr>
        <w:t xml:space="preserve"> </w:t>
      </w:r>
    </w:p>
    <w:p w:rsidR="00024949" w:rsidRDefault="00024949" w:rsidP="00024949">
      <w:pPr>
        <w:rPr>
          <w:rStyle w:val="TitleChar"/>
          <w:sz w:val="12"/>
        </w:rPr>
      </w:pPr>
      <w:r>
        <w:t xml:space="preserve">iv) </w:t>
      </w:r>
      <w:r w:rsidRPr="00B31709">
        <w:rPr>
          <w:rStyle w:val="TitleChar"/>
        </w:rPr>
        <w:t xml:space="preserve">Authorize Imports of Certain Goods and Services to Businesses and Individuals Engaged in Certifiably </w:t>
      </w:r>
      <w:r w:rsidRPr="005F60F5">
        <w:rPr>
          <w:rStyle w:val="TitleChar"/>
          <w:sz w:val="12"/>
        </w:rPr>
        <w:t xml:space="preserve"> </w:t>
      </w:r>
      <w:r w:rsidRPr="00B31709">
        <w:rPr>
          <w:rStyle w:val="TitleChar"/>
        </w:rPr>
        <w:t>Independent Economic Activity in Cuba</w:t>
      </w:r>
      <w:r>
        <w:t xml:space="preserve">: The President could authorize the importation of limited types of </w:t>
      </w:r>
      <w:r w:rsidRPr="005F60F5">
        <w:rPr>
          <w:sz w:val="12"/>
        </w:rPr>
        <w:t xml:space="preserve"> </w:t>
      </w:r>
      <w:r>
        <w:t xml:space="preserve">Cuban-origin goods and services under general or specific licenses, particularly when </w:t>
      </w:r>
      <w:r w:rsidRPr="008673E8">
        <w:rPr>
          <w:rStyle w:val="TitleChar"/>
        </w:rPr>
        <w:t>such authorizations could</w:t>
      </w:r>
      <w:r>
        <w:t xml:space="preserve"> </w:t>
      </w:r>
      <w:r w:rsidRPr="005F60F5">
        <w:rPr>
          <w:sz w:val="12"/>
        </w:rPr>
        <w:t xml:space="preserve"> </w:t>
      </w:r>
      <w:r>
        <w:t xml:space="preserve">be justified as providing </w:t>
      </w:r>
      <w:r w:rsidRPr="008673E8">
        <w:rPr>
          <w:rStyle w:val="TitleChar"/>
        </w:rPr>
        <w:t>support</w:t>
      </w:r>
      <w:r>
        <w:t xml:space="preserve"> for </w:t>
      </w:r>
      <w:r w:rsidRPr="008673E8">
        <w:rPr>
          <w:rStyle w:val="TitleChar"/>
        </w:rPr>
        <w:t>the Cuban people or democratic change</w:t>
      </w:r>
      <w:r>
        <w:t xml:space="preserve"> in Cuba. For example, </w:t>
      </w:r>
      <w:r w:rsidRPr="008673E8">
        <w:rPr>
          <w:rStyle w:val="TitleChar"/>
        </w:rPr>
        <w:t xml:space="preserve">the President </w:t>
      </w:r>
      <w:r w:rsidRPr="005F60F5">
        <w:rPr>
          <w:rStyle w:val="TitleChar"/>
          <w:sz w:val="12"/>
        </w:rPr>
        <w:t xml:space="preserve"> </w:t>
      </w:r>
      <w:r w:rsidRPr="008673E8">
        <w:rPr>
          <w:rStyle w:val="TitleChar"/>
        </w:rPr>
        <w:t xml:space="preserve">could authorize imports from private producers or allow U.S. persons to directly engage and hire Cuban </w:t>
      </w:r>
      <w:r w:rsidRPr="005F60F5">
        <w:rPr>
          <w:rStyle w:val="TitleChar"/>
          <w:sz w:val="12"/>
        </w:rPr>
        <w:t xml:space="preserve"> </w:t>
      </w:r>
      <w:r w:rsidRPr="008673E8">
        <w:rPr>
          <w:rStyle w:val="TitleChar"/>
        </w:rPr>
        <w:t>professionals.</w:t>
      </w:r>
      <w:r w:rsidRPr="005F60F5">
        <w:rPr>
          <w:rStyle w:val="TitleChar"/>
          <w:sz w:val="12"/>
        </w:rPr>
        <w:t xml:space="preserve"> </w:t>
      </w:r>
    </w:p>
    <w:p w:rsidR="00024949" w:rsidRDefault="00024949" w:rsidP="00024949">
      <w:r>
        <w:t xml:space="preserve">v) </w:t>
      </w:r>
      <w:r w:rsidRPr="00B31709">
        <w:rPr>
          <w:rStyle w:val="TitleChar"/>
        </w:rPr>
        <w:t xml:space="preserve">Authorize Export and Sale of Goods and Services to Businesses and Individuals Engaged in Certifiably </w:t>
      </w:r>
      <w:r w:rsidRPr="005F60F5">
        <w:rPr>
          <w:sz w:val="12"/>
        </w:rPr>
        <w:t xml:space="preserve"> </w:t>
      </w:r>
      <w:r>
        <w:t xml:space="preserve">Independent Economic Activity in Cuba: </w:t>
      </w:r>
      <w:r w:rsidRPr="008673E8">
        <w:rPr>
          <w:rStyle w:val="TitleChar"/>
        </w:rPr>
        <w:t xml:space="preserve">Amend existing licensing policy to establish </w:t>
      </w:r>
      <w:r w:rsidRPr="008673E8">
        <w:t>a presumption of</w:t>
      </w:r>
      <w:r w:rsidRPr="008673E8">
        <w:rPr>
          <w:rStyle w:val="TitleChar"/>
        </w:rPr>
        <w:t xml:space="preserve"> approval </w:t>
      </w:r>
      <w:r w:rsidRPr="005F60F5">
        <w:rPr>
          <w:rStyle w:val="TitleChar"/>
          <w:sz w:val="12"/>
        </w:rPr>
        <w:t xml:space="preserve"> </w:t>
      </w:r>
      <w:r w:rsidRPr="008673E8">
        <w:rPr>
          <w:rStyle w:val="TitleChar"/>
        </w:rPr>
        <w:t xml:space="preserve">for </w:t>
      </w:r>
      <w:r w:rsidRPr="008673E8">
        <w:t>specific</w:t>
      </w:r>
      <w:r w:rsidRPr="008673E8">
        <w:rPr>
          <w:rStyle w:val="TitleChar"/>
        </w:rPr>
        <w:t xml:space="preserve"> items deemed to support the U.S.-</w:t>
      </w:r>
      <w:r w:rsidRPr="008673E8">
        <w:t>stated policy</w:t>
      </w:r>
      <w:r w:rsidRPr="008673E8">
        <w:rPr>
          <w:rStyle w:val="TitleChar"/>
        </w:rPr>
        <w:t xml:space="preserve"> goal of promoting independent economic activity</w:t>
      </w:r>
      <w:r>
        <w:t xml:space="preserve"> on </w:t>
      </w:r>
      <w:r w:rsidRPr="005F60F5">
        <w:rPr>
          <w:sz w:val="12"/>
        </w:rPr>
        <w:t xml:space="preserve"> </w:t>
      </w:r>
      <w:r>
        <w:t xml:space="preserve">the Island. Since 2000, legislation has allowed the export of a broad range of agricultural products and a limited </w:t>
      </w:r>
      <w:r w:rsidRPr="005F60F5">
        <w:rPr>
          <w:sz w:val="12"/>
        </w:rPr>
        <w:t xml:space="preserve"> </w:t>
      </w:r>
      <w:r>
        <w:t xml:space="preserve">range of medicines and medical devices. </w:t>
      </w:r>
      <w:r w:rsidRPr="008673E8">
        <w:t>This should be expanded to include other</w:t>
      </w:r>
      <w:r>
        <w:t xml:space="preserve"> inputs in demand by independent businesses, including—but not limited to—good such as art supplies, food preparation equipment, </w:t>
      </w:r>
      <w:r w:rsidRPr="005F60F5">
        <w:rPr>
          <w:sz w:val="12"/>
        </w:rPr>
        <w:t xml:space="preserve"> </w:t>
      </w:r>
      <w:r>
        <w:t xml:space="preserve">bookkeeping materials, and basic electronic equipment and software required for retail sales and business </w:t>
      </w:r>
      <w:r w:rsidRPr="005F60F5">
        <w:rPr>
          <w:sz w:val="12"/>
        </w:rPr>
        <w:t xml:space="preserve"> </w:t>
      </w:r>
      <w:r>
        <w:t>administration.</w:t>
      </w:r>
    </w:p>
    <w:p w:rsidR="00024949" w:rsidRDefault="00024949" w:rsidP="00024949">
      <w:r w:rsidRPr="005F60F5">
        <w:rPr>
          <w:sz w:val="12"/>
        </w:rPr>
        <w:t xml:space="preserve"> </w:t>
      </w:r>
      <w:r>
        <w:t xml:space="preserve">vi) Authorize the Sale of Telecommunications Hardware in Cuba: Current U.S. regulations, as amended by the </w:t>
      </w:r>
      <w:r w:rsidRPr="005F60F5">
        <w:rPr>
          <w:sz w:val="12"/>
        </w:rPr>
        <w:t xml:space="preserve"> </w:t>
      </w:r>
      <w:r>
        <w:t xml:space="preserve">Obama administration in 2009, allow for donations of some telecommunications equipment, thereby recognizing </w:t>
      </w:r>
      <w:r w:rsidRPr="005F60F5">
        <w:rPr>
          <w:sz w:val="12"/>
        </w:rPr>
        <w:t xml:space="preserve"> </w:t>
      </w:r>
      <w:r>
        <w:t xml:space="preserve">that these goods by themselves do not violate the embargo. The next step should be to allow for the sales of </w:t>
      </w:r>
      <w:r w:rsidRPr="005F60F5">
        <w:rPr>
          <w:sz w:val="12"/>
        </w:rPr>
        <w:t xml:space="preserve"> </w:t>
      </w:r>
      <w:r>
        <w:t xml:space="preserve">those same goods inside the Island. Along with those provisions, changes should also allow for the provision of </w:t>
      </w:r>
      <w:r w:rsidRPr="005F60F5">
        <w:rPr>
          <w:sz w:val="12"/>
        </w:rPr>
        <w:t xml:space="preserve"> </w:t>
      </w:r>
      <w:r>
        <w:t>general travel licenses for research, marketing and sale of those goods.</w:t>
      </w:r>
    </w:p>
    <w:p w:rsidR="00024949" w:rsidRPr="003A78F5" w:rsidRDefault="00024949" w:rsidP="00024949"/>
    <w:p w:rsidR="00024949" w:rsidRPr="00472C4E" w:rsidRDefault="00024949" w:rsidP="00024949"/>
    <w:p w:rsidR="00024949" w:rsidRDefault="00024949" w:rsidP="00024949">
      <w:pPr>
        <w:pStyle w:val="Heading3"/>
      </w:pPr>
      <w:r>
        <w:t>Executive can do CP</w:t>
      </w:r>
    </w:p>
    <w:p w:rsidR="00024949" w:rsidRDefault="00024949" w:rsidP="00024949">
      <w:pPr>
        <w:pStyle w:val="Heading4"/>
      </w:pPr>
      <w:r>
        <w:t>The executive can do the counterplan – partial removals don’t require Congress</w:t>
      </w:r>
    </w:p>
    <w:p w:rsidR="00024949" w:rsidRPr="00337380" w:rsidRDefault="00024949" w:rsidP="00024949">
      <w:r>
        <w:rPr>
          <w:b/>
        </w:rPr>
        <w:t xml:space="preserve">Ashby, 13 </w:t>
      </w:r>
      <w:r>
        <w:t>- Senior Research Fellow at the Council on Hemispheric Affairs (Timothy, “Commentary: Preserving stability in Cuba after normalizing relations with the US” 4/1, http://www.caribbeannewsnow.com/headline-Commentary%3A-Preserving-stability-in-Cuba-after-normalizing-relations-with-the-US-15197.html)</w:t>
      </w:r>
    </w:p>
    <w:p w:rsidR="00024949" w:rsidRDefault="00024949" w:rsidP="00024949"/>
    <w:p w:rsidR="00024949" w:rsidRDefault="00024949" w:rsidP="00024949">
      <w:r>
        <w:t xml:space="preserve">At the request of the US Congress, </w:t>
      </w:r>
      <w:r w:rsidRPr="003D3A98">
        <w:rPr>
          <w:rStyle w:val="TitleChar"/>
        </w:rPr>
        <w:t xml:space="preserve">the </w:t>
      </w:r>
      <w:r>
        <w:t>General Accounting Office (</w:t>
      </w:r>
      <w:r w:rsidRPr="003D3A98">
        <w:rPr>
          <w:rStyle w:val="TitleChar"/>
        </w:rPr>
        <w:t>GAO</w:t>
      </w:r>
      <w:r>
        <w:t xml:space="preserve">) conducted detailed reviews of the frameworks for seven key statutes that govern Cuban sanctions. [11] The resulting reports </w:t>
      </w:r>
      <w:r w:rsidRPr="003D3A98">
        <w:rPr>
          <w:rStyle w:val="TitleChar"/>
        </w:rPr>
        <w:t>concluded that</w:t>
      </w:r>
      <w:r>
        <w:t xml:space="preserve"> (i) </w:t>
      </w:r>
      <w:r w:rsidRPr="003D3A98">
        <w:rPr>
          <w:rStyle w:val="TitleChar"/>
        </w:rPr>
        <w:t>the president still maintains “broad discretion” to make additional modifications to Cuban sanctions</w:t>
      </w:r>
      <w:r>
        <w:t xml:space="preserve">; and (ii) prior measures, implemented by the executive branch have had the effect of easing specific restrictions of the Cuba sanctions and have been consistent with statutory mandates as well as within the discretionary authority of the president. [12] Some legal scholars assert that absence of such explicit statutory provisions in other areas suggests that </w:t>
      </w:r>
      <w:r w:rsidRPr="003D3A98">
        <w:rPr>
          <w:rStyle w:val="TitleChar"/>
        </w:rPr>
        <w:t>Congress did not intend to prohibit the executive branch from issuing general or specific licenses to authorize</w:t>
      </w:r>
      <w:r>
        <w:t xml:space="preserve"> certain </w:t>
      </w:r>
      <w:r w:rsidRPr="003D3A98">
        <w:rPr>
          <w:rStyle w:val="TitleChar"/>
        </w:rPr>
        <w:t>transactions with Cuba</w:t>
      </w:r>
      <w:r>
        <w:t xml:space="preserve"> when “such licenses are deemed to be appropriate and consistent with US policies.” [13]</w:t>
      </w:r>
    </w:p>
    <w:p w:rsidR="00024949" w:rsidRDefault="00024949" w:rsidP="00024949">
      <w:r>
        <w:t>Although a complex variety of federal statutes have re-stated the regulatory prohibition on importation of Cuban goods under 31 CFR § 515.204, enabling legislation to codify the restriction, has not been passed. For example, 22 USC § 6040(a) “notes” that 31 CFR § 515.204 prohibits the importation of goods from Cuba, but does not codify or expressly prohibit such activity, and 22 USC § 7028 acknowledges that Congress did not attempt to alter any prohibitions on the importation of goods from Cuba under 31 CFR § 515.204. [14]</w:t>
      </w:r>
    </w:p>
    <w:p w:rsidR="00024949" w:rsidRDefault="00024949" w:rsidP="00024949">
      <w:r w:rsidRPr="003D3A98">
        <w:rPr>
          <w:rStyle w:val="TitleChar"/>
        </w:rPr>
        <w:t>The complete dismantling of the Cuban economic embargo will undoubtedly require congress</w:t>
      </w:r>
      <w:r>
        <w:t xml:space="preserve">ional legislation; </w:t>
      </w:r>
      <w:r w:rsidRPr="003D3A98">
        <w:rPr>
          <w:rStyle w:val="TitleChar"/>
        </w:rPr>
        <w:t xml:space="preserve">however, the president has broad powers to modify policy towards Cuba, </w:t>
      </w:r>
      <w:r>
        <w:t xml:space="preserve">particularly in an emergency situation that could affect US national security. [15] For example, </w:t>
      </w:r>
      <w:r w:rsidRPr="003D3A98">
        <w:rPr>
          <w:rStyle w:val="TitleChar"/>
        </w:rPr>
        <w:t>imports of Cuban origin goods are prohibited under the Cuban Asset Control Regulations</w:t>
      </w:r>
      <w:r>
        <w:t xml:space="preserve"> (“CACRS”) </w:t>
      </w:r>
      <w:r w:rsidRPr="003D3A98">
        <w:rPr>
          <w:rStyle w:val="TitleChar"/>
        </w:rPr>
        <w:t xml:space="preserve">except as “specifically authorized by the Secretary of the Treasury </w:t>
      </w:r>
      <w:r>
        <w:t>by means of regulations, rulings, instructions, licenses or otherwise.” [16]</w:t>
      </w:r>
    </w:p>
    <w:p w:rsidR="00024949" w:rsidRDefault="00024949" w:rsidP="00024949">
      <w:r w:rsidRPr="003D3A98">
        <w:rPr>
          <w:rStyle w:val="TitleChar"/>
        </w:rPr>
        <w:t xml:space="preserve">Such authority could allow the president to argue for the modification of </w:t>
      </w:r>
      <w:r>
        <w:t xml:space="preserve">31 C.F.R. § 204’s complete prohibition on </w:t>
      </w:r>
      <w:r w:rsidRPr="003D3A98">
        <w:rPr>
          <w:rStyle w:val="TitleChar"/>
        </w:rPr>
        <w:t>the importation of Cuban goods</w:t>
      </w:r>
      <w:r>
        <w:t xml:space="preserve"> by stating that Cuban exports to the United States help the Cuban people by creating employment and thereby maintaining the island’s social stability. Considering the domestic political constituency and the political obduracy of US Congress, a more realistic presidential rationale for allowing Cuban imports from all types of enterprises could be the protection of US borders during an era of grave concerns about homeland security.</w:t>
      </w:r>
    </w:p>
    <w:p w:rsidR="00024949" w:rsidRDefault="00024949" w:rsidP="00024949"/>
    <w:p w:rsidR="00024949" w:rsidRDefault="00024949" w:rsidP="00024949">
      <w:pPr>
        <w:pStyle w:val="Heading4"/>
      </w:pPr>
      <w:r>
        <w:t>Obama can solve without congress</w:t>
      </w:r>
    </w:p>
    <w:p w:rsidR="00024949" w:rsidRDefault="00024949" w:rsidP="00024949">
      <w:r w:rsidRPr="00DC4675">
        <w:rPr>
          <w:rStyle w:val="StyleStyleBold12pt"/>
        </w:rPr>
        <w:t xml:space="preserve">Broder, 13 </w:t>
      </w:r>
      <w:r>
        <w:t xml:space="preserve">– CQ staff member (Jonathan, A New Obstacle to Any Shift Toward Cuba, CQ, 1-5-2013, http://public.cq.com/docs/weeklyreport/weeklyreport-000004201640.html)//BDS </w:t>
      </w:r>
    </w:p>
    <w:p w:rsidR="00024949" w:rsidRPr="001F02FB" w:rsidRDefault="00024949" w:rsidP="00024949"/>
    <w:p w:rsidR="00024949" w:rsidRPr="000F667F" w:rsidRDefault="00024949" w:rsidP="00024949">
      <w:r>
        <w:t>In May 2011, three years after Fidel Castro officially retired as Cuba’s orthodox communist dictator, his younger brother, Raúl, announced a series of economic changes to reduce government spending. For the first time since the 1959 revolution, the regime approved a limited role for free market principles and small-scale entrepreneurship.</w:t>
      </w:r>
      <w:r w:rsidRPr="001F02FB">
        <w:rPr>
          <w:sz w:val="12"/>
        </w:rPr>
        <w:t xml:space="preserve"> </w:t>
      </w:r>
      <w:r>
        <w:t>Cubans can now obtain licenses for about 200 prescribed businesses, such as restaurants, guest houses, fruit stands, auto repair shops and clothing stores. They also can sell their houses and cars to each other. In an effort to boost agricultural output, the government has set aside huge tracts of state-owned land for private farmers and cooperatives. According to a May 2012 study by the conservative Lexington Institute</w:t>
      </w:r>
      <w:r w:rsidRPr="001F02FB">
        <w:rPr>
          <w:rStyle w:val="TitleChar"/>
        </w:rPr>
        <w:t>, Cuba’s fledgling private sector now employs at least 371,000</w:t>
      </w:r>
      <w:r>
        <w:t xml:space="preserve"> of the island’s 11 million people .</w:t>
      </w:r>
      <w:r w:rsidRPr="001F02FB">
        <w:rPr>
          <w:sz w:val="12"/>
        </w:rPr>
        <w:t xml:space="preserve"> </w:t>
      </w:r>
      <w:r w:rsidRPr="001F02FB">
        <w:rPr>
          <w:rStyle w:val="TitleChar"/>
        </w:rPr>
        <w:t>Despite the emergence of a nascent private sector</w:t>
      </w:r>
      <w:r>
        <w:t xml:space="preserve">, Cuba </w:t>
      </w:r>
      <w:r w:rsidRPr="001F02FB">
        <w:rPr>
          <w:rStyle w:val="TitleChar"/>
        </w:rPr>
        <w:t>experts</w:t>
      </w:r>
      <w:r>
        <w:t xml:space="preserve"> </w:t>
      </w:r>
      <w:r w:rsidRPr="001F02FB">
        <w:rPr>
          <w:rStyle w:val="TitleChar"/>
        </w:rPr>
        <w:t>note</w:t>
      </w:r>
      <w:r>
        <w:t xml:space="preserve"> </w:t>
      </w:r>
      <w:r w:rsidRPr="001F02FB">
        <w:t>that</w:t>
      </w:r>
      <w:r>
        <w:t xml:space="preserve"> many of </w:t>
      </w:r>
      <w:r w:rsidRPr="001F02FB">
        <w:rPr>
          <w:rStyle w:val="TitleChar"/>
        </w:rPr>
        <w:t>these businesses are weak</w:t>
      </w:r>
      <w:r>
        <w:t xml:space="preserve">, often one-person </w:t>
      </w:r>
      <w:r w:rsidRPr="001F02FB">
        <w:rPr>
          <w:rStyle w:val="TitleChar"/>
        </w:rPr>
        <w:t>operations that need outside investment, equipment and expertise to grow</w:t>
      </w:r>
      <w:r>
        <w:t>.</w:t>
      </w:r>
      <w:r w:rsidRPr="001F02FB">
        <w:rPr>
          <w:sz w:val="12"/>
        </w:rPr>
        <w:t xml:space="preserve"> </w:t>
      </w:r>
      <w:r w:rsidRPr="001F02FB">
        <w:rPr>
          <w:rStyle w:val="TitleChar"/>
        </w:rPr>
        <w:t>In loosening</w:t>
      </w:r>
      <w:r>
        <w:t xml:space="preserve"> travel and remittance </w:t>
      </w:r>
      <w:r w:rsidRPr="001F02FB">
        <w:rPr>
          <w:rStyle w:val="TitleChar"/>
        </w:rPr>
        <w:t>restrictions for Cuban-Americans</w:t>
      </w:r>
      <w:r>
        <w:t xml:space="preserve">, </w:t>
      </w:r>
      <w:r w:rsidRPr="001F02FB">
        <w:rPr>
          <w:rStyle w:val="TitleChar"/>
        </w:rPr>
        <w:t>Obama</w:t>
      </w:r>
      <w:r>
        <w:t xml:space="preserve"> also </w:t>
      </w:r>
      <w:r w:rsidRPr="001F02FB">
        <w:rPr>
          <w:rStyle w:val="TitleChar"/>
        </w:rPr>
        <w:t>opened the way for any American</w:t>
      </w:r>
      <w:r>
        <w:t xml:space="preserve"> to send small amounts of money — $500 per quarter — to most individuals on the island </w:t>
      </w:r>
      <w:r w:rsidRPr="001F02FB">
        <w:rPr>
          <w:rStyle w:val="TitleChar"/>
        </w:rPr>
        <w:t>to boost private enterprise</w:t>
      </w:r>
      <w:r>
        <w:t xml:space="preserve">. </w:t>
      </w:r>
      <w:r w:rsidRPr="001F02FB">
        <w:rPr>
          <w:rStyle w:val="TitleChar"/>
        </w:rPr>
        <w:t>But</w:t>
      </w:r>
      <w:r>
        <w:t xml:space="preserve"> critics say </w:t>
      </w:r>
      <w:r w:rsidRPr="001F02FB">
        <w:rPr>
          <w:rStyle w:val="TitleChar"/>
        </w:rPr>
        <w:t>that’s not enough</w:t>
      </w:r>
      <w:r>
        <w:t xml:space="preserve"> to launch a small business in Cuba.</w:t>
      </w:r>
      <w:r w:rsidRPr="001F02FB">
        <w:rPr>
          <w:sz w:val="12"/>
        </w:rPr>
        <w:t xml:space="preserve"> </w:t>
      </w:r>
      <w:r w:rsidRPr="001F02FB">
        <w:rPr>
          <w:rStyle w:val="TitleChar"/>
        </w:rPr>
        <w:t>According to</w:t>
      </w:r>
      <w:r>
        <w:t xml:space="preserve"> a 2011 legal analysis by </w:t>
      </w:r>
      <w:r w:rsidRPr="001F02FB">
        <w:rPr>
          <w:rStyle w:val="TitleChar"/>
        </w:rPr>
        <w:t>Hogan Lovells</w:t>
      </w:r>
      <w:r>
        <w:t xml:space="preserve">, a global law firm, </w:t>
      </w:r>
      <w:r w:rsidRPr="001F02FB">
        <w:rPr>
          <w:rStyle w:val="TitleChar"/>
        </w:rPr>
        <w:t>the president has the authority to</w:t>
      </w:r>
      <w:r>
        <w:t xml:space="preserve"> raise the allowed amount for remittances and donations to Cubans for start-up capital, and he also is empowered to </w:t>
      </w:r>
      <w:r w:rsidRPr="001F02FB">
        <w:rPr>
          <w:rStyle w:val="TitleChar"/>
        </w:rPr>
        <w:t>broaden exemptions from export controls, which would allow the shipment of more equipment to Cuba’s private enterprises</w:t>
      </w:r>
      <w:r>
        <w:t xml:space="preserve">. The study further </w:t>
      </w:r>
      <w:r w:rsidRPr="00E87193">
        <w:t>says</w:t>
      </w:r>
      <w:r w:rsidRPr="001F02FB">
        <w:rPr>
          <w:rStyle w:val="TitleChar"/>
        </w:rPr>
        <w:t xml:space="preserve"> the president can use his executive powers to make it easier for organizations that train entrepreneurs to travel to Cuba under a less restrictive general license</w:t>
      </w:r>
      <w:r>
        <w:t>.</w:t>
      </w:r>
      <w:r w:rsidRPr="001F02FB">
        <w:rPr>
          <w:sz w:val="12"/>
        </w:rPr>
        <w:t xml:space="preserve"> </w:t>
      </w:r>
      <w:r w:rsidRPr="001F02FB">
        <w:rPr>
          <w:rStyle w:val="TitleChar"/>
        </w:rPr>
        <w:t>“At the end of the day, the executive branch has an enormous amount of latitude to move forward on Cuba without Congress</w:t>
      </w:r>
      <w:r>
        <w:t>,” says Julia E. Sweig, an expert on Latin America at the Council on Foreign Relations</w:t>
      </w:r>
    </w:p>
    <w:p w:rsidR="00024949" w:rsidRDefault="00024949" w:rsidP="00024949"/>
    <w:p w:rsidR="00024949" w:rsidRDefault="00024949" w:rsidP="00024949">
      <w:pPr>
        <w:pStyle w:val="Heading4"/>
        <w:rPr>
          <w:rStyle w:val="Hyperlink"/>
        </w:rPr>
      </w:pPr>
      <w:r>
        <w:rPr>
          <w:rStyle w:val="Hyperlink"/>
        </w:rPr>
        <w:t>US executive can legally do the aff</w:t>
      </w:r>
    </w:p>
    <w:p w:rsidR="00024949" w:rsidRDefault="00024949" w:rsidP="00024949">
      <w:pPr>
        <w:rPr>
          <w:rStyle w:val="Hyperlink"/>
        </w:rPr>
      </w:pPr>
      <w:r w:rsidRPr="00155095">
        <w:rPr>
          <w:rStyle w:val="StyleStyleBold12pt"/>
        </w:rPr>
        <w:t xml:space="preserve">AS/COA Cuba Working Group, </w:t>
      </w:r>
      <w:r>
        <w:rPr>
          <w:rStyle w:val="StyleStyleBold12pt"/>
        </w:rPr>
        <w:t>12</w:t>
      </w:r>
      <w:r w:rsidRPr="00155095">
        <w:rPr>
          <w:rStyle w:val="StyleStyleBold12pt"/>
        </w:rPr>
        <w:t>-</w:t>
      </w:r>
      <w:r>
        <w:rPr>
          <w:rStyle w:val="Hyperlink"/>
        </w:rPr>
        <w:t xml:space="preserve"> group of private sector representatives and experts discussing human rights and economic conditions in Cuba and U.S.-Cuba policy (Americas Society/Council of the Americas Cuba Working Group, 7 Steps the U.S. President Can Take to Promote Change in Cuba By Adapting the Embargo, Americas Society/Council of the Americas, Post July 2012, </w:t>
      </w:r>
      <w:hyperlink r:id="rId69" w:history="1">
        <w:r w:rsidRPr="00BB4292">
          <w:rPr>
            <w:rStyle w:val="Hyperlink"/>
          </w:rPr>
          <w:t>http://www.as-coa.org/sites/default/files/CWG7StepsMemo.pdf)//BDS</w:t>
        </w:r>
      </w:hyperlink>
      <w:r>
        <w:rPr>
          <w:rStyle w:val="Hyperlink"/>
        </w:rPr>
        <w:t xml:space="preserve"> </w:t>
      </w:r>
    </w:p>
    <w:p w:rsidR="00024949" w:rsidRPr="006610BC" w:rsidRDefault="00024949" w:rsidP="00024949"/>
    <w:p w:rsidR="00024949" w:rsidRDefault="00024949" w:rsidP="00024949">
      <w:pPr>
        <w:rPr>
          <w:rStyle w:val="Hyperlink"/>
        </w:rPr>
      </w:pPr>
      <w:r>
        <w:rPr>
          <w:rStyle w:val="Hyperlink"/>
        </w:rPr>
        <w:t>Beginning with the Trading with the Enemy Act of 1917 (TEWA)1</w:t>
      </w:r>
      <w:r>
        <w:rPr>
          <w:rStyle w:val="Hyperlink"/>
          <w:sz w:val="12"/>
        </w:rPr>
        <w:t xml:space="preserve"> </w:t>
      </w:r>
      <w:r>
        <w:rPr>
          <w:rStyle w:val="Hyperlink"/>
        </w:rPr>
        <w:t xml:space="preserve">Congress has enacted approximately seven different pieces of legislation that have been used </w:t>
      </w:r>
      <w:r w:rsidRPr="00D2150A">
        <w:rPr>
          <w:rStyle w:val="Hyperlink"/>
          <w:sz w:val="12"/>
        </w:rPr>
        <w:t xml:space="preserve"> </w:t>
      </w:r>
      <w:r>
        <w:rPr>
          <w:rStyle w:val="Hyperlink"/>
        </w:rPr>
        <w:t>to maintain the U.S. embargo against Cuba since the Castro regime.2</w:t>
      </w:r>
      <w:r>
        <w:rPr>
          <w:rStyle w:val="Hyperlink"/>
          <w:sz w:val="12"/>
        </w:rPr>
        <w:t xml:space="preserve"> </w:t>
      </w:r>
      <w:r>
        <w:rPr>
          <w:rStyle w:val="Hyperlink"/>
        </w:rPr>
        <w:t xml:space="preserve">However, </w:t>
      </w:r>
      <w:r w:rsidRPr="00D2150A">
        <w:rPr>
          <w:rStyle w:val="TitleChar"/>
        </w:rPr>
        <w:t xml:space="preserve">while Congress is responsible for enacting the various pieces of legislation that </w:t>
      </w:r>
      <w:r w:rsidRPr="00D2150A">
        <w:rPr>
          <w:rStyle w:val="TitleChar"/>
          <w:sz w:val="12"/>
        </w:rPr>
        <w:t xml:space="preserve"> </w:t>
      </w:r>
      <w:r w:rsidRPr="00D2150A">
        <w:rPr>
          <w:rStyle w:val="TitleChar"/>
        </w:rPr>
        <w:t xml:space="preserve">gave rise to the Cuban embargo, the President along with the Secretary of the </w:t>
      </w:r>
      <w:r w:rsidRPr="00D2150A">
        <w:rPr>
          <w:rStyle w:val="TitleChar"/>
          <w:sz w:val="12"/>
        </w:rPr>
        <w:t xml:space="preserve"> </w:t>
      </w:r>
      <w:r w:rsidRPr="00D2150A">
        <w:rPr>
          <w:rStyle w:val="TitleChar"/>
        </w:rPr>
        <w:t xml:space="preserve">Treasury and the Secretary of Commerce are principally responsible for the bulk of the sanctions </w:t>
      </w:r>
      <w:r w:rsidRPr="00D2150A">
        <w:rPr>
          <w:rStyle w:val="TitleChar"/>
          <w:sz w:val="12"/>
        </w:rPr>
        <w:t xml:space="preserve"> </w:t>
      </w:r>
      <w:r w:rsidRPr="00D2150A">
        <w:rPr>
          <w:rStyle w:val="TitleChar"/>
        </w:rPr>
        <w:t>imposed on Cuba.</w:t>
      </w:r>
      <w:r w:rsidRPr="00D2150A">
        <w:rPr>
          <w:rStyle w:val="TitleChar"/>
          <w:sz w:val="12"/>
        </w:rPr>
        <w:t xml:space="preserve"> </w:t>
      </w:r>
      <w:r>
        <w:rPr>
          <w:rStyle w:val="Hyperlink"/>
        </w:rPr>
        <w:t xml:space="preserve">In 1963, </w:t>
      </w:r>
      <w:r w:rsidRPr="00D2150A">
        <w:rPr>
          <w:rStyle w:val="TitleChar"/>
        </w:rPr>
        <w:t>pursuant to the President’s authority under the Foreign Assistance Act of 1961</w:t>
      </w:r>
      <w:r>
        <w:rPr>
          <w:rStyle w:val="Hyperlink"/>
        </w:rPr>
        <w:t>,3</w:t>
      </w:r>
      <w:r>
        <w:rPr>
          <w:rStyle w:val="Hyperlink"/>
          <w:sz w:val="12"/>
        </w:rPr>
        <w:t xml:space="preserve"> </w:t>
      </w:r>
      <w:r>
        <w:rPr>
          <w:rStyle w:val="Hyperlink"/>
        </w:rPr>
        <w:t xml:space="preserve">President </w:t>
      </w:r>
      <w:r w:rsidRPr="00D2150A">
        <w:rPr>
          <w:rStyle w:val="TitleChar"/>
        </w:rPr>
        <w:t>Kennedy</w:t>
      </w:r>
      <w:r>
        <w:rPr>
          <w:rStyle w:val="Hyperlink"/>
        </w:rPr>
        <w:t xml:space="preserve"> </w:t>
      </w:r>
      <w:r w:rsidRPr="00D2150A">
        <w:t>issued Proclamation 3447</w:t>
      </w:r>
      <w:r>
        <w:rPr>
          <w:rStyle w:val="Hyperlink"/>
        </w:rPr>
        <w:t xml:space="preserve"> </w:t>
      </w:r>
      <w:r w:rsidRPr="00D2150A">
        <w:t>that</w:t>
      </w:r>
      <w:r w:rsidRPr="00D2150A">
        <w:rPr>
          <w:rStyle w:val="TitleChar"/>
        </w:rPr>
        <w:t xml:space="preserve"> declared an embargo on Cuba and directed the </w:t>
      </w:r>
      <w:r w:rsidRPr="00D2150A">
        <w:rPr>
          <w:rStyle w:val="TitleChar"/>
          <w:sz w:val="12"/>
        </w:rPr>
        <w:t xml:space="preserve"> </w:t>
      </w:r>
      <w:r w:rsidRPr="00D2150A">
        <w:rPr>
          <w:rStyle w:val="TitleChar"/>
        </w:rPr>
        <w:t xml:space="preserve">Secretary of the Treasury and the Secretary of Commerce to enact regulations necessary to </w:t>
      </w:r>
      <w:r w:rsidRPr="00D2150A">
        <w:rPr>
          <w:rStyle w:val="TitleChar"/>
          <w:sz w:val="12"/>
        </w:rPr>
        <w:t xml:space="preserve"> </w:t>
      </w:r>
      <w:r w:rsidRPr="00D2150A">
        <w:rPr>
          <w:rStyle w:val="TitleChar"/>
        </w:rPr>
        <w:t>prohibit exports and imports to and from Cuba</w:t>
      </w:r>
      <w:r>
        <w:rPr>
          <w:rStyle w:val="Hyperlink"/>
        </w:rPr>
        <w:t>.4</w:t>
      </w:r>
      <w:r>
        <w:rPr>
          <w:rStyle w:val="Hyperlink"/>
          <w:sz w:val="12"/>
        </w:rPr>
        <w:t xml:space="preserve"> </w:t>
      </w:r>
      <w:r w:rsidRPr="00D2150A">
        <w:rPr>
          <w:rStyle w:val="TitleChar"/>
        </w:rPr>
        <w:t>The Secretary of the Treasury</w:t>
      </w:r>
      <w:r>
        <w:rPr>
          <w:rStyle w:val="Hyperlink"/>
        </w:rPr>
        <w:t xml:space="preserve"> has since </w:t>
      </w:r>
      <w:r w:rsidRPr="00D2150A">
        <w:rPr>
          <w:rStyle w:val="TitleChar"/>
        </w:rPr>
        <w:t>created the Cuban Assets Control Regulations</w:t>
      </w:r>
      <w:r>
        <w:rPr>
          <w:rStyle w:val="Hyperlink"/>
        </w:rPr>
        <w:t xml:space="preserve"> (CACR) </w:t>
      </w:r>
      <w:r w:rsidRPr="00D2150A">
        <w:rPr>
          <w:rStyle w:val="TitleChar"/>
        </w:rPr>
        <w:t>which prohibits persons</w:t>
      </w:r>
      <w:r>
        <w:rPr>
          <w:rStyle w:val="Hyperlink"/>
        </w:rPr>
        <w:t xml:space="preserve"> subject to the jurisdiction of the United States </w:t>
      </w:r>
      <w:r w:rsidRPr="00D2150A">
        <w:rPr>
          <w:rStyle w:val="TitleChar"/>
        </w:rPr>
        <w:t>from engaging in transactions in Cuba or with Cuban nationals</w:t>
      </w:r>
      <w:r>
        <w:rPr>
          <w:rStyle w:val="Hyperlink"/>
        </w:rPr>
        <w:t xml:space="preserve">, particularly with respect to travel-related transactions. Furthermore, pursuant to Export Administration Act of 1979, </w:t>
      </w:r>
      <w:r w:rsidRPr="00D2150A">
        <w:rPr>
          <w:rStyle w:val="TitleChar"/>
        </w:rPr>
        <w:t>the Secretary of Commerce established the Export Administration Regulations</w:t>
      </w:r>
      <w:r>
        <w:rPr>
          <w:rStyle w:val="Hyperlink"/>
        </w:rPr>
        <w:t xml:space="preserve"> (EAR), w</w:t>
      </w:r>
      <w:r w:rsidRPr="00D2150A">
        <w:rPr>
          <w:rStyle w:val="TitleChar"/>
        </w:rPr>
        <w:t xml:space="preserve">hich prohibits all exports and re-exports to Cuba of U.S.-origin goods, </w:t>
      </w:r>
      <w:r>
        <w:rPr>
          <w:rStyle w:val="Hyperlink"/>
        </w:rPr>
        <w:t xml:space="preserve">software, and technology unless the export has been authorized according to a specific license </w:t>
      </w:r>
      <w:r w:rsidRPr="00D2150A">
        <w:rPr>
          <w:rStyle w:val="Hyperlink"/>
          <w:sz w:val="12"/>
        </w:rPr>
        <w:t xml:space="preserve"> </w:t>
      </w:r>
      <w:r>
        <w:rPr>
          <w:rStyle w:val="Hyperlink"/>
        </w:rPr>
        <w:t xml:space="preserve">or exception. Under both regulatory regimes, </w:t>
      </w:r>
      <w:r w:rsidRPr="00D2150A">
        <w:rPr>
          <w:rStyle w:val="TitleChar"/>
        </w:rPr>
        <w:t>both the Secretary of the Treasury and the Secretary of Commerce have the authority to modify the regulations</w:t>
      </w:r>
      <w:r>
        <w:rPr>
          <w:rStyle w:val="Hyperlink"/>
        </w:rPr>
        <w:t xml:space="preserve"> as they believe are in the best interest of U.S. Foreign policy.5</w:t>
      </w:r>
      <w:r>
        <w:rPr>
          <w:rStyle w:val="Hyperlink"/>
          <w:sz w:val="12"/>
        </w:rPr>
        <w:t xml:space="preserve"> </w:t>
      </w:r>
      <w:r>
        <w:rPr>
          <w:rStyle w:val="Hyperlink"/>
        </w:rPr>
        <w:t xml:space="preserve">Thus, </w:t>
      </w:r>
      <w:r w:rsidRPr="00D2150A">
        <w:rPr>
          <w:rStyle w:val="TitleChar"/>
        </w:rPr>
        <w:t xml:space="preserve">because the Secretary of the Treasury and Secretary of Commerce serve </w:t>
      </w:r>
      <w:r>
        <w:rPr>
          <w:rStyle w:val="Hyperlink"/>
        </w:rPr>
        <w:t xml:space="preserve">at the pleasure of </w:t>
      </w:r>
      <w:r w:rsidRPr="00D2150A">
        <w:rPr>
          <w:rStyle w:val="TitleChar"/>
        </w:rPr>
        <w:t>the President, the President has significant authority to control the various prohibitions and licenses created by the CACR and the EAR.</w:t>
      </w:r>
      <w:r w:rsidRPr="00D2150A">
        <w:rPr>
          <w:rStyle w:val="Hyperlink"/>
          <w:sz w:val="12"/>
        </w:rPr>
        <w:t xml:space="preserve"> </w:t>
      </w:r>
      <w:r>
        <w:rPr>
          <w:rStyle w:val="Hyperlink"/>
        </w:rPr>
        <w:t xml:space="preserve">However, since the enactment of the CACR in 1963 and the EAR in 1979, Congress has made </w:t>
      </w:r>
      <w:r w:rsidRPr="00D2150A">
        <w:rPr>
          <w:rStyle w:val="Hyperlink"/>
          <w:sz w:val="12"/>
        </w:rPr>
        <w:t xml:space="preserve"> </w:t>
      </w:r>
      <w:r>
        <w:rPr>
          <w:rStyle w:val="Hyperlink"/>
        </w:rPr>
        <w:t xml:space="preserve">inroads into the Cuban embargo regulatory scheme. Given that the CACR and the EAR are regulations and not statues, any Congressional legislation that directly addresses an area of the sanctioning regime will trump any prohibition or authority established in the CACR or the EAR. Thus, if </w:t>
      </w:r>
      <w:r w:rsidRPr="00D2150A">
        <w:rPr>
          <w:rStyle w:val="Hyperlink"/>
          <w:sz w:val="12"/>
        </w:rPr>
        <w:t xml:space="preserve"> </w:t>
      </w:r>
      <w:r>
        <w:rPr>
          <w:rStyle w:val="Hyperlink"/>
        </w:rPr>
        <w:t xml:space="preserve">Congress enacted a specific statute prohibiting a particular type of conduct related to the Cuban </w:t>
      </w:r>
      <w:r w:rsidRPr="00D2150A">
        <w:rPr>
          <w:rStyle w:val="Hyperlink"/>
          <w:sz w:val="12"/>
        </w:rPr>
        <w:t xml:space="preserve"> </w:t>
      </w:r>
      <w:r>
        <w:rPr>
          <w:rStyle w:val="Hyperlink"/>
        </w:rPr>
        <w:t>Embargo, the President cannot amend the CACR or EAR in order to permit the conduct.</w:t>
      </w:r>
      <w:r w:rsidRPr="00D2150A">
        <w:rPr>
          <w:rStyle w:val="Hyperlink"/>
          <w:sz w:val="12"/>
        </w:rPr>
        <w:t xml:space="preserve"> </w:t>
      </w:r>
      <w:r>
        <w:rPr>
          <w:rStyle w:val="Hyperlink"/>
        </w:rPr>
        <w:t>The most relevant piece of legislation to this point has been the Cuban Liberty and Solidarity Act of 1996.6</w:t>
      </w:r>
      <w:r>
        <w:rPr>
          <w:rStyle w:val="Hyperlink"/>
          <w:sz w:val="12"/>
        </w:rPr>
        <w:t xml:space="preserve"> </w:t>
      </w:r>
      <w:r>
        <w:rPr>
          <w:rStyle w:val="Hyperlink"/>
        </w:rPr>
        <w:t>Often referred to as “</w:t>
      </w:r>
      <w:r w:rsidRPr="00D2150A">
        <w:t>Helms-Burton,</w:t>
      </w:r>
      <w:r>
        <w:rPr>
          <w:rStyle w:val="Hyperlink"/>
        </w:rPr>
        <w:t xml:space="preserve">” the Cuban Liberty and Solidarity Act was </w:t>
      </w:r>
      <w:r w:rsidRPr="00D2150A">
        <w:rPr>
          <w:rStyle w:val="Hyperlink"/>
          <w:sz w:val="12"/>
        </w:rPr>
        <w:t xml:space="preserve"> </w:t>
      </w:r>
      <w:r>
        <w:rPr>
          <w:rStyle w:val="Hyperlink"/>
        </w:rPr>
        <w:t xml:space="preserve">enacted to strengthen the effect of the Cuban embargo by codifying all current regulations into </w:t>
      </w:r>
      <w:r w:rsidRPr="00D2150A">
        <w:rPr>
          <w:rStyle w:val="Hyperlink"/>
          <w:sz w:val="12"/>
        </w:rPr>
        <w:t xml:space="preserve"> </w:t>
      </w:r>
      <w:r>
        <w:rPr>
          <w:rStyle w:val="Hyperlink"/>
        </w:rPr>
        <w:t xml:space="preserve">law. But </w:t>
      </w:r>
      <w:r w:rsidRPr="00D2150A">
        <w:rPr>
          <w:rStyle w:val="TitleChar"/>
        </w:rPr>
        <w:t>despite</w:t>
      </w:r>
      <w:r>
        <w:rPr>
          <w:rStyle w:val="Hyperlink"/>
        </w:rPr>
        <w:t xml:space="preserve"> many </w:t>
      </w:r>
      <w:r w:rsidRPr="00D2150A">
        <w:rPr>
          <w:rStyle w:val="TitleChar"/>
        </w:rPr>
        <w:t xml:space="preserve">claims that Helms-Burton has prevented the President from modifying the </w:t>
      </w:r>
      <w:r w:rsidRPr="00D2150A">
        <w:rPr>
          <w:rStyle w:val="TitleChar"/>
          <w:sz w:val="12"/>
        </w:rPr>
        <w:t xml:space="preserve"> </w:t>
      </w:r>
      <w:r w:rsidRPr="00D2150A">
        <w:rPr>
          <w:rStyle w:val="TitleChar"/>
        </w:rPr>
        <w:t>Cuban embargo,</w:t>
      </w:r>
      <w:r>
        <w:rPr>
          <w:rStyle w:val="Hyperlink"/>
        </w:rPr>
        <w:t xml:space="preserve"> </w:t>
      </w:r>
      <w:r w:rsidRPr="00D2150A">
        <w:rPr>
          <w:rStyle w:val="TitleChar"/>
        </w:rPr>
        <w:t>the language of Helms-Burton does no such thing</w:t>
      </w:r>
      <w:r>
        <w:rPr>
          <w:rStyle w:val="Hyperlink"/>
        </w:rPr>
        <w:t xml:space="preserve">. </w:t>
      </w:r>
      <w:r w:rsidRPr="00D2150A">
        <w:rPr>
          <w:rStyle w:val="TitleChar"/>
        </w:rPr>
        <w:t>Instead</w:t>
      </w:r>
      <w:r>
        <w:rPr>
          <w:rStyle w:val="Hyperlink"/>
        </w:rPr>
        <w:t xml:space="preserve">, Helms-Burton </w:t>
      </w:r>
      <w:r w:rsidRPr="00D2150A">
        <w:rPr>
          <w:rStyle w:val="TitleChar"/>
        </w:rPr>
        <w:t>codified all regulations used to impose the Cuban embargo</w:t>
      </w:r>
      <w:r>
        <w:rPr>
          <w:rStyle w:val="Hyperlink"/>
        </w:rPr>
        <w:t xml:space="preserve"> in effect as of March 1, 1996 </w:t>
      </w:r>
      <w:r w:rsidRPr="00D2150A">
        <w:rPr>
          <w:rStyle w:val="TitleChar"/>
        </w:rPr>
        <w:t>by reference only</w:t>
      </w:r>
      <w:r>
        <w:rPr>
          <w:rStyle w:val="Hyperlink"/>
        </w:rPr>
        <w:t>, a</w:t>
      </w:r>
      <w:r w:rsidRPr="00D2150A">
        <w:rPr>
          <w:rStyle w:val="TitleChar"/>
        </w:rPr>
        <w:t>nd therefore included the provisions that permit the Secretary of the Treasury and the Secretary of Commerce to modify the CACR and EAR</w:t>
      </w:r>
      <w:r>
        <w:rPr>
          <w:rStyle w:val="Hyperlink"/>
        </w:rPr>
        <w:t>.7</w:t>
      </w:r>
      <w:r>
        <w:rPr>
          <w:rStyle w:val="Hyperlink"/>
          <w:sz w:val="12"/>
        </w:rPr>
        <w:t xml:space="preserve"> </w:t>
      </w:r>
      <w:r>
        <w:rPr>
          <w:rStyle w:val="Hyperlink"/>
        </w:rPr>
        <w:t xml:space="preserve">Thus </w:t>
      </w:r>
      <w:r w:rsidRPr="00D2150A">
        <w:rPr>
          <w:rStyle w:val="TitleChar"/>
        </w:rPr>
        <w:t xml:space="preserve">Helms-Burton does little to actually freeze </w:t>
      </w:r>
      <w:r w:rsidRPr="00D2150A">
        <w:rPr>
          <w:rStyle w:val="TitleChar"/>
          <w:sz w:val="12"/>
        </w:rPr>
        <w:t xml:space="preserve"> </w:t>
      </w:r>
      <w:r w:rsidRPr="00D2150A">
        <w:rPr>
          <w:rStyle w:val="TitleChar"/>
        </w:rPr>
        <w:t xml:space="preserve">the CACR or the EAR short of providing that the President may not lift the Cuban embargo in its </w:t>
      </w:r>
      <w:r w:rsidRPr="00D2150A">
        <w:rPr>
          <w:rStyle w:val="TitleChar"/>
          <w:sz w:val="12"/>
        </w:rPr>
        <w:t xml:space="preserve"> </w:t>
      </w:r>
      <w:r w:rsidRPr="00D2150A">
        <w:rPr>
          <w:rStyle w:val="TitleChar"/>
        </w:rPr>
        <w:t xml:space="preserve">entirety until the President determines that a transition or a democratically elected government </w:t>
      </w:r>
      <w:r w:rsidRPr="00D2150A">
        <w:rPr>
          <w:rStyle w:val="TitleChar"/>
          <w:sz w:val="12"/>
        </w:rPr>
        <w:t xml:space="preserve"> </w:t>
      </w:r>
      <w:r w:rsidRPr="00D2150A">
        <w:rPr>
          <w:rStyle w:val="TitleChar"/>
        </w:rPr>
        <w:t>has taken power in Cuba</w:t>
      </w:r>
      <w:r>
        <w:rPr>
          <w:rStyle w:val="Hyperlink"/>
        </w:rPr>
        <w:t>.</w:t>
      </w:r>
      <w:r w:rsidRPr="00D2150A">
        <w:rPr>
          <w:rStyle w:val="Hyperlink"/>
          <w:sz w:val="12"/>
        </w:rPr>
        <w:t xml:space="preserve"> </w:t>
      </w:r>
      <w:r>
        <w:rPr>
          <w:rStyle w:val="Hyperlink"/>
        </w:rPr>
        <w:t xml:space="preserve">Given the current framework of legislation and regulations, in order to determine whether or not </w:t>
      </w:r>
      <w:r w:rsidRPr="00D2150A">
        <w:rPr>
          <w:rStyle w:val="Hyperlink"/>
          <w:sz w:val="12"/>
        </w:rPr>
        <w:t xml:space="preserve"> </w:t>
      </w:r>
      <w:r>
        <w:rPr>
          <w:rStyle w:val="Hyperlink"/>
        </w:rPr>
        <w:t xml:space="preserve">the President has the authority to modify provisions of the Cuban Embargo, it must be determined </w:t>
      </w:r>
      <w:r w:rsidRPr="00D2150A">
        <w:rPr>
          <w:rStyle w:val="Hyperlink"/>
          <w:sz w:val="12"/>
        </w:rPr>
        <w:t xml:space="preserve"> </w:t>
      </w:r>
      <w:r>
        <w:rPr>
          <w:rStyle w:val="Hyperlink"/>
        </w:rPr>
        <w:t>whether or not this area of the CACR or the EAR has been superseded by Congressional enactment</w:t>
      </w:r>
    </w:p>
    <w:p w:rsidR="00024949" w:rsidRDefault="00024949" w:rsidP="00024949"/>
    <w:p w:rsidR="00024949" w:rsidRDefault="00024949" w:rsidP="00024949"/>
    <w:p w:rsidR="00024949" w:rsidRDefault="00024949" w:rsidP="00024949">
      <w:pPr>
        <w:pStyle w:val="Heading2"/>
      </w:pPr>
      <w:r>
        <w:t>Condition CPs</w:t>
      </w:r>
    </w:p>
    <w:p w:rsidR="00024949" w:rsidRDefault="00024949" w:rsidP="00024949"/>
    <w:p w:rsidR="00024949" w:rsidRDefault="00024949" w:rsidP="00024949">
      <w:pPr>
        <w:pStyle w:val="Heading3"/>
      </w:pPr>
      <w:r>
        <w:t>Conditioning on political reform solves</w:t>
      </w:r>
    </w:p>
    <w:p w:rsidR="00024949" w:rsidRDefault="00024949" w:rsidP="00024949"/>
    <w:p w:rsidR="00024949" w:rsidRDefault="00024949" w:rsidP="00024949">
      <w:pPr>
        <w:pStyle w:val="Heading4"/>
      </w:pPr>
      <w:r>
        <w:t>Conditional engagement for normal trade relations is vital to advancing human rights</w:t>
      </w:r>
    </w:p>
    <w:p w:rsidR="00024949" w:rsidRPr="00C90704" w:rsidRDefault="00024949" w:rsidP="00024949">
      <w:r>
        <w:rPr>
          <w:b/>
        </w:rPr>
        <w:t xml:space="preserve">Thale, 9 - </w:t>
      </w:r>
      <w:r w:rsidRPr="00C90704">
        <w:t>Program Director of the Washington Office on Latin America  (Geoff, Congressional Documents and Publications, 4/27, lexis)</w:t>
      </w:r>
    </w:p>
    <w:p w:rsidR="00024949" w:rsidRDefault="00024949" w:rsidP="00024949"/>
    <w:p w:rsidR="00024949" w:rsidRDefault="00024949" w:rsidP="00024949">
      <w:r>
        <w:t xml:space="preserve">We believe that the U.S. embargo on Cuba hurts domestic U.S. economic and political interests, without bringing us any foreign policy benefits. WOLA believes that </w:t>
      </w:r>
      <w:r w:rsidRPr="00B72065">
        <w:rPr>
          <w:rStyle w:val="TitleChar"/>
        </w:rPr>
        <w:t>it is the interest of the United States to take steps to end the embargo and move toward</w:t>
      </w:r>
      <w:r>
        <w:t xml:space="preserve"> unrestricted travel, and </w:t>
      </w:r>
      <w:r w:rsidRPr="00B72065">
        <w:rPr>
          <w:rStyle w:val="TitleChar"/>
        </w:rPr>
        <w:t>normal trade</w:t>
      </w:r>
      <w:r>
        <w:t xml:space="preserve"> and diplomatic relations. There is no question that increased trade would be economically beneficial to the United States. In the context of normal trade and diplomatic relations, in which we are actually talking to Cuba, and have some potential influence with them, we will be in a better position to raise concerns about human rights and democratization that we cannot meaningfully raise today.</w:t>
      </w:r>
    </w:p>
    <w:p w:rsidR="00024949" w:rsidRDefault="00024949" w:rsidP="00024949">
      <w:r>
        <w:t>I bring a background as a human rights advocate to this hearing, and I would like in my testimony to talk about human rights in Cuba, the effects of current U.S. sanctions on the human rights situation, and how a change in U.S. policy that opens up travel, trade, and engagement might also open up dialogue on the human rights situation in Cuba. Let me be clear, WOLA does not believe that trade alone brings democracy and human rights. Only when trade is accompanied by political and diplomatic engagement with human rights issues, and with homegrown pressure for the respect of human rights, can the potential to effect human rights be realized.</w:t>
      </w:r>
    </w:p>
    <w:p w:rsidR="00024949" w:rsidRDefault="00024949" w:rsidP="00024949">
      <w:r>
        <w:t>I will highlight the ways in which other governments in both the Western Hemisphere and in Europe have chosen to engage and trade with Cuba, and why such an approach facilitates dialogue on human rights, while serving these nations' economic and political interests.</w:t>
      </w:r>
    </w:p>
    <w:p w:rsidR="00024949" w:rsidRDefault="00024949" w:rsidP="00024949">
      <w:r>
        <w:t>Human Rights in Cuba</w:t>
      </w:r>
    </w:p>
    <w:p w:rsidR="00024949" w:rsidRDefault="00024949" w:rsidP="00024949">
      <w:r>
        <w:t>To set the stage for a discussion of trade issues, I would like to first discuss the human rights situation in Cuba today, and then comment briefly on U.S. attempts to influence the human rights situation.</w:t>
      </w:r>
    </w:p>
    <w:p w:rsidR="00024949" w:rsidRDefault="00024949" w:rsidP="00024949">
      <w:r>
        <w:t>It is easy to fall into stereotypes in talking about human rights in Cuba. Friends and sympathizers of Cuba will talk about the social accomplishments -- low infant mortality levels, high literacy rates, universal education and health care programs - that have been achieved in a poor Caribbean country. Foes of the Cuban government will talk about political prisoners, restrictions on freedom of speech, and the long tenure of the Castro brothers.</w:t>
      </w:r>
    </w:p>
    <w:p w:rsidR="00024949" w:rsidRDefault="00024949" w:rsidP="00024949">
      <w:r>
        <w:t>For WOLA</w:t>
      </w:r>
      <w:r w:rsidRPr="00B72065">
        <w:rPr>
          <w:rStyle w:val="TitleChar"/>
        </w:rPr>
        <w:t>, it is important to be clear about the real and serious human rights problems that exist in Cuba today; these problems shouldn't be whitewashed</w:t>
      </w:r>
      <w:r>
        <w:t>. At the same time, the human rights situation in Cuba should not be exaggerated or distorted to serve political purposes. As the State Department's annual human rights report notes, Cuba is a one party state, which restricts freedom of speech and freedom of association. Political parties, beyond the Cuban Communist Party, are barred by the Cuban constitution, and activists in other political parties can be arrested. In April of 2008, for example, a spokesperson for the small "Independent Movement for an Alternative Option" was charged with the crime of "social dangerousness" and sentenced to four years in prison. Cuba holds political prisoners - about two hundred currently, according to the Cuban Commission for Human Rights and National Reconciliation, about half of whom are classified by our colleagues at Amnesty International as prisoners of conscience. A group of seventy-five political activists and dissidents were arrested in 2003; though some twenty of them have been paroled or given medical release, fifty-five remain in prison. Some of these prisoners were convicted in trials that fell short of internationally recognized standards of due process and impartiality. These are unacceptable violations of internationally recognized norms, and the U.S. government, the human rights community, and others should call on Cuba to end these practices. Cuba regularly violates certain internationally accepted norms about human rights and the rule of law, but the picture is not uniformly bleak. The U.S. State Department human rights report says that the Cuban government and its agents were not responsible for politically motivated killings or politically motivated disappearances, a problem in other countries in this hemisphere. It does not identify cases of extrajudicial executions by police or other security officials, a practice we see in Central America, and in Colombia, where military officials have been charged with kidnapping young men, dressing them in guerrilla fatigues, and killing them to make their body count statistics better. And though it criticizes Cuba's treatment of prisoners, the State Department human rights report does not allege that the Cuban government engages in torture (an issue with which we are grappling here in the United States).</w:t>
      </w:r>
    </w:p>
    <w:p w:rsidR="00024949" w:rsidRDefault="00024949" w:rsidP="00024949">
      <w:r>
        <w:t>On the other side, Cuba's social accomplishments are real, and should not be lightly dismissed. The Universal Declaration of Human Rights asserts the right to a standard of living adequate for the health and well-being of one's self and one's family, and Cuba has focused strongly on education and healthcare. Public health efforts have yielded real results in Cuba. Infant mortality rates rival those in the United States (in fact, rates in Cuba are lower than infant mortality rates in Washington, D.C.) and life expectancy rates are approaching U.S levels. Education is free, and Cuban higher education is generally considered high quality. Health care is free, though the Cuban national health care system has been weakened by economic adversity over the last decade. These are important achievements, and especially striking in a country whose per capita income is only about one fifth that of the United States.</w:t>
      </w:r>
    </w:p>
    <w:p w:rsidR="00024949" w:rsidRDefault="00024949" w:rsidP="00024949">
      <w:r>
        <w:t>What this portrait of Cuba suggests is that it is a country with some real human rights problems, but also with some real social achievements. Cuba ought to end its restrictions on political parties, its limits on freedom of speech and association, its continuing detention of prisoners of conscience and political prisoners, and its problems with judicial independence. The U.S. ought to end its trade embargo, which was always a disproportionate response to the problem in Cuba, and the U.S. and the international community should play a coordinated and constructive role in pressing Cuba to resolve its human rights problems.</w:t>
      </w:r>
    </w:p>
    <w:p w:rsidR="00024949" w:rsidRDefault="00024949" w:rsidP="00024949">
      <w:r>
        <w:t>U.S. Ability to Influence Cuba</w:t>
      </w:r>
    </w:p>
    <w:p w:rsidR="00024949" w:rsidRDefault="00024949" w:rsidP="00024949">
      <w:r>
        <w:t xml:space="preserve">Unfortunately, under current policy, </w:t>
      </w:r>
      <w:r w:rsidRPr="00B72065">
        <w:rPr>
          <w:rStyle w:val="TitleChar"/>
        </w:rPr>
        <w:t>the U</w:t>
      </w:r>
      <w:r>
        <w:t xml:space="preserve">nited </w:t>
      </w:r>
      <w:r w:rsidRPr="00B72065">
        <w:rPr>
          <w:rStyle w:val="TitleChar"/>
        </w:rPr>
        <w:t>S</w:t>
      </w:r>
      <w:r>
        <w:t xml:space="preserve">tates </w:t>
      </w:r>
      <w:r w:rsidRPr="00B72065">
        <w:rPr>
          <w:rStyle w:val="TitleChar"/>
        </w:rPr>
        <w:t>is in no position to play a useful or constructive role in urging Cuba to improve the human rights situation. The U.S. embargo</w:t>
      </w:r>
      <w:r>
        <w:t xml:space="preserve">, a complete ban on trade, travel and diplomatic relations was imposed on Cuba in the 1960s, at the height of Cold War tensions and </w:t>
      </w:r>
      <w:r w:rsidRPr="00B72065">
        <w:rPr>
          <w:rStyle w:val="TitleChar"/>
        </w:rPr>
        <w:t>has</w:t>
      </w:r>
      <w:r>
        <w:t xml:space="preserve"> since </w:t>
      </w:r>
      <w:r w:rsidRPr="00B72065">
        <w:rPr>
          <w:rStyle w:val="TitleChar"/>
        </w:rPr>
        <w:t>become an impediment to real human rights dialogue</w:t>
      </w:r>
      <w:r>
        <w:t xml:space="preserve">. </w:t>
      </w:r>
      <w:r w:rsidRPr="00B72065">
        <w:rPr>
          <w:rStyle w:val="TitleChar"/>
        </w:rPr>
        <w:t>The U</w:t>
      </w:r>
      <w:r>
        <w:t xml:space="preserve">nited </w:t>
      </w:r>
      <w:r w:rsidRPr="00B72065">
        <w:rPr>
          <w:rStyle w:val="TitleChar"/>
        </w:rPr>
        <w:t>S</w:t>
      </w:r>
      <w:r>
        <w:t xml:space="preserve">tates, </w:t>
      </w:r>
      <w:r w:rsidRPr="00B72065">
        <w:rPr>
          <w:rStyle w:val="TitleChar"/>
        </w:rPr>
        <w:t>with</w:t>
      </w:r>
      <w:r>
        <w:t xml:space="preserve"> little travel, </w:t>
      </w:r>
      <w:r w:rsidRPr="00B72065">
        <w:rPr>
          <w:rStyle w:val="TitleChar"/>
        </w:rPr>
        <w:t>little trade, and limited diplomatic contact, can be ignored by Cuba</w:t>
      </w:r>
      <w:r>
        <w:t xml:space="preserve">. </w:t>
      </w:r>
      <w:r w:rsidRPr="00B72065">
        <w:rPr>
          <w:rStyle w:val="TitleChar"/>
        </w:rPr>
        <w:t>After fifty years of our embargo we have none of the contacts, relationships, or tools of soft power with which to influence Cuba</w:t>
      </w:r>
      <w:r>
        <w:t xml:space="preserve"> and have succeeded in isolating ourselves from Cuba and its people.</w:t>
      </w:r>
    </w:p>
    <w:p w:rsidR="00024949" w:rsidRDefault="00024949" w:rsidP="00024949">
      <w:r w:rsidRPr="00B72065">
        <w:rPr>
          <w:rStyle w:val="TitleChar"/>
        </w:rPr>
        <w:t>If we choose to engage, there are tools that can be used to encourage greater respect for human rights and democratic practices</w:t>
      </w:r>
      <w:r>
        <w:t xml:space="preserve"> on the part of our trading partners. </w:t>
      </w:r>
      <w:r w:rsidRPr="00B72065">
        <w:rPr>
          <w:rStyle w:val="TitleChar"/>
        </w:rPr>
        <w:t>These range from diplomatic efforts and engagement</w:t>
      </w:r>
      <w:r>
        <w:t xml:space="preserve">, in a transparent way, with civil society, </w:t>
      </w:r>
      <w:r w:rsidRPr="00B72065">
        <w:rPr>
          <w:rStyle w:val="TitleChar"/>
        </w:rPr>
        <w:t>to policy dialogue linked to investment or economic aid, or</w:t>
      </w:r>
      <w:r w:rsidRPr="00B72065">
        <w:rPr>
          <w:rStyle w:val="Emphasis"/>
        </w:rPr>
        <w:t xml:space="preserve"> trade conditionality</w:t>
      </w:r>
      <w:r>
        <w:t>. But even under the most conducive conditions, the process of change can be slow, responding to international pressures but more importantly to internal political dynamics. We hope and expect that engagement will encourage political opening and change in Cuba, but we do not expect that change in Cuba will happen overnight.</w:t>
      </w:r>
    </w:p>
    <w:p w:rsidR="00024949" w:rsidRDefault="00024949" w:rsidP="00024949">
      <w:r w:rsidRPr="00B72065">
        <w:rPr>
          <w:rStyle w:val="TitleChar"/>
        </w:rPr>
        <w:t>Some defenders of our current policy argue that trade</w:t>
      </w:r>
      <w:r>
        <w:t xml:space="preserve"> and travel with Cuba </w:t>
      </w:r>
      <w:r w:rsidRPr="00B72065">
        <w:rPr>
          <w:rStyle w:val="TitleChar"/>
        </w:rPr>
        <w:t>will strengthen the Cuban economy and therefore prop up the Cuban government</w:t>
      </w:r>
      <w:r>
        <w:t xml:space="preserve">, with its abusive record on human rights. </w:t>
      </w:r>
      <w:r w:rsidRPr="00B72065">
        <w:rPr>
          <w:rStyle w:val="TitleChar"/>
        </w:rPr>
        <w:t>This argument ignores the reality that most of the world is already involved in trade with Cuba, and that our policy of isolating it failed decades ago</w:t>
      </w:r>
      <w:r>
        <w:t xml:space="preserve">. </w:t>
      </w:r>
      <w:r w:rsidRPr="00B72065">
        <w:rPr>
          <w:rStyle w:val="TitleChar"/>
        </w:rPr>
        <w:t>For the U</w:t>
      </w:r>
      <w:r>
        <w:t xml:space="preserve">nited </w:t>
      </w:r>
      <w:r w:rsidRPr="00B72065">
        <w:rPr>
          <w:rStyle w:val="TitleChar"/>
        </w:rPr>
        <w:t>S</w:t>
      </w:r>
      <w:r>
        <w:t xml:space="preserve">tates </w:t>
      </w:r>
      <w:r w:rsidRPr="00B72065">
        <w:rPr>
          <w:rStyle w:val="TitleChar"/>
        </w:rPr>
        <w:t>to move toward</w:t>
      </w:r>
      <w:r>
        <w:t xml:space="preserve"> travel, </w:t>
      </w:r>
      <w:r w:rsidRPr="00B72065">
        <w:rPr>
          <w:rStyle w:val="TitleChar"/>
        </w:rPr>
        <w:t>trade</w:t>
      </w:r>
      <w:r>
        <w:t xml:space="preserve">, and engagement </w:t>
      </w:r>
      <w:r w:rsidRPr="00B72065">
        <w:rPr>
          <w:rStyle w:val="TitleChar"/>
        </w:rPr>
        <w:t>is not to abandon our human rights concerns about Cuba, but to advance them in a more constructive way</w:t>
      </w:r>
      <w:r>
        <w:t>.</w:t>
      </w:r>
    </w:p>
    <w:p w:rsidR="00024949" w:rsidRDefault="00024949" w:rsidP="00024949">
      <w:r>
        <w:t>Other Countries' Approaches to Cuba</w:t>
      </w:r>
    </w:p>
    <w:p w:rsidR="00024949" w:rsidRDefault="00024949" w:rsidP="00024949">
      <w:r>
        <w:t>The approach that I have outlined here - one of engagement - is the strategy employed by the rest of the world. Cuba has normal trade and diplomatic relations with all of Europe, with all of Latin America (the last two countries to normalize relations - Costa Rica and El Salvador - have done so in recent months), with Israel and most of the Middle East, and with Africa and Asia.</w:t>
      </w:r>
    </w:p>
    <w:p w:rsidR="00024949" w:rsidRDefault="00024949" w:rsidP="00024949">
      <w:r w:rsidRPr="00B72065">
        <w:rPr>
          <w:rStyle w:val="TitleChar"/>
        </w:rPr>
        <w:t>Some countries</w:t>
      </w:r>
      <w:r>
        <w:t xml:space="preserve">, of course, </w:t>
      </w:r>
      <w:r w:rsidRPr="00B72065">
        <w:rPr>
          <w:rStyle w:val="TitleChar"/>
        </w:rPr>
        <w:t>engage in trade</w:t>
      </w:r>
      <w:r>
        <w:t xml:space="preserve"> and investment </w:t>
      </w:r>
      <w:r w:rsidRPr="00B72065">
        <w:rPr>
          <w:rStyle w:val="TitleChar"/>
        </w:rPr>
        <w:t>without any human rights dialogue.</w:t>
      </w:r>
      <w:r>
        <w:t xml:space="preserve"> Venezuela, Cuba's leading trade partner, has never been reported to engage in human rights or democracy discussions with Cuba. China, Cuba's second-largest trade partner, with bilateral trade topping $2.6 billion a year, is unlikely to dialogue about human rights.</w:t>
      </w:r>
    </w:p>
    <w:p w:rsidR="00024949" w:rsidRPr="00455E81" w:rsidRDefault="00024949" w:rsidP="00024949">
      <w:r w:rsidRPr="00B72065">
        <w:rPr>
          <w:rStyle w:val="TitleChar"/>
        </w:rPr>
        <w:t>But a number of countries,</w:t>
      </w:r>
      <w:r>
        <w:t xml:space="preserve"> especially Spain and Brazil, </w:t>
      </w:r>
      <w:r w:rsidRPr="00B72065">
        <w:rPr>
          <w:rStyle w:val="TitleChar"/>
        </w:rPr>
        <w:t>have expanded trade</w:t>
      </w:r>
      <w:r>
        <w:t xml:space="preserve"> and investment relations with Cuba in recent years, </w:t>
      </w:r>
      <w:r w:rsidRPr="00B72065">
        <w:rPr>
          <w:rStyle w:val="TitleChar"/>
        </w:rPr>
        <w:t>and raise human rights concerns in the context of their developing relationships</w:t>
      </w:r>
      <w:r>
        <w:t xml:space="preserve">. Last January, Brazilian President Luiz Inacio Lula da Silva visited Cuba and offered $1 billion in credit for food, road building, nickel mining and other development projects. President Lula is also widely reported to have talked with Cuban leaders about the release of political prisoners and other human rights issues. Spain, which has led the thaw in European Union relations with Cuba, and expanded trade and investment on the island, has an ongoing human rights dialogue with the Cuban government. As noted above, </w:t>
      </w:r>
      <w:r w:rsidRPr="00B72065">
        <w:rPr>
          <w:rStyle w:val="TitleChar"/>
        </w:rPr>
        <w:t>the human rights discussions which Brazil, Spain, and some other governments, carry on with the Cuban government and their engagement with Cuban society, will not transform Cuba overnight; however, they may produce some movement on political prisoners</w:t>
      </w:r>
      <w:r>
        <w:t xml:space="preserve">, and they open opportunities for dialogue, and for more robust relations with Cuban society. </w:t>
      </w:r>
      <w:r w:rsidRPr="00B72065">
        <w:rPr>
          <w:rStyle w:val="TitleChar"/>
        </w:rPr>
        <w:t>They also lay the groundwork for relationships in the future, as Cuba evolves</w:t>
      </w:r>
      <w:r>
        <w:t>. Spain, Brazil, and other countries involved in dialogue with Cuba may not see change immediately. At least, though, they are in the debate, while we stand on the sidelines.</w:t>
      </w:r>
    </w:p>
    <w:p w:rsidR="00024949" w:rsidRDefault="00024949" w:rsidP="00024949">
      <w:pPr>
        <w:pStyle w:val="Heading4"/>
      </w:pPr>
      <w:r>
        <w:t>Cuba’s economic vulnerability means any lifting of sanctions should be conditioned on political reform</w:t>
      </w:r>
    </w:p>
    <w:p w:rsidR="00024949" w:rsidRPr="00E17407" w:rsidRDefault="00024949" w:rsidP="00024949">
      <w:r>
        <w:rPr>
          <w:b/>
        </w:rPr>
        <w:t xml:space="preserve">Carbonell, 9 - </w:t>
      </w:r>
      <w:r w:rsidRPr="00E17407">
        <w:t>international public affairs consultant  (Nestor, “Think Again: Engaging Cuba</w:t>
      </w:r>
    </w:p>
    <w:p w:rsidR="00024949" w:rsidRPr="00E17407" w:rsidRDefault="00024949" w:rsidP="00024949">
      <w:r w:rsidRPr="00E17407">
        <w:t xml:space="preserve">Why dealing with the Castro regime is a fool's errand” 4/10, </w:t>
      </w:r>
      <w:hyperlink r:id="rId70" w:history="1">
        <w:r w:rsidRPr="00E17407">
          <w:rPr>
            <w:rStyle w:val="Hyperlink"/>
          </w:rPr>
          <w:t>http://www.foreignpolicy.com/articles/2009/04/09/think_again_engaging_cuba</w:t>
        </w:r>
      </w:hyperlink>
      <w:r w:rsidRPr="00E17407">
        <w:t>)</w:t>
      </w:r>
    </w:p>
    <w:p w:rsidR="00024949" w:rsidRPr="00E17407" w:rsidRDefault="00024949" w:rsidP="00024949"/>
    <w:p w:rsidR="00024949" w:rsidRDefault="00024949" w:rsidP="00024949">
      <w:r>
        <w:t xml:space="preserve">Depends. </w:t>
      </w:r>
      <w:r w:rsidRPr="00E17407">
        <w:rPr>
          <w:rStyle w:val="TitleChar"/>
        </w:rPr>
        <w:t>Some would say the embargo hasn't worked because Cuba's totalitarian regime remains in power. But it's also exhausted and weaker</w:t>
      </w:r>
      <w:r>
        <w:t>. The regime today faces disgruntled apparatchiks, cracks within its system, a critical economic and financial situation, and growing restlessness and dissent among the population.</w:t>
      </w:r>
    </w:p>
    <w:p w:rsidR="00024949" w:rsidRDefault="00024949" w:rsidP="00024949">
      <w:r w:rsidRPr="00E17407">
        <w:rPr>
          <w:rStyle w:val="TitleChar"/>
        </w:rPr>
        <w:t>The embargo is the only leverage the U</w:t>
      </w:r>
      <w:r>
        <w:t xml:space="preserve">nited </w:t>
      </w:r>
      <w:r w:rsidRPr="00E17407">
        <w:rPr>
          <w:rStyle w:val="TitleChar"/>
        </w:rPr>
        <w:t>S</w:t>
      </w:r>
      <w:r>
        <w:t xml:space="preserve">tates </w:t>
      </w:r>
      <w:r w:rsidRPr="00E17407">
        <w:rPr>
          <w:rStyle w:val="TitleChar"/>
        </w:rPr>
        <w:t>has</w:t>
      </w:r>
      <w:r>
        <w:t xml:space="preserve"> to ensure a democratic transition, if not under the Castro brothers, then with their successors. </w:t>
      </w:r>
      <w:r w:rsidRPr="00E17407">
        <w:rPr>
          <w:rStyle w:val="TitleChar"/>
        </w:rPr>
        <w:t>Why give up something for nothing? The E</w:t>
      </w:r>
      <w:r>
        <w:t xml:space="preserve">uropean </w:t>
      </w:r>
      <w:r w:rsidRPr="00E17407">
        <w:rPr>
          <w:rStyle w:val="TitleChar"/>
        </w:rPr>
        <w:t>U</w:t>
      </w:r>
      <w:r>
        <w:t xml:space="preserve">nion </w:t>
      </w:r>
      <w:r w:rsidRPr="00E17407">
        <w:rPr>
          <w:rStyle w:val="TitleChar"/>
        </w:rPr>
        <w:t>did that by unilaterally lifting its diplomatic sanctions against the Cuban regime, but Europe's hopes for human rights improvements have so far been in vain</w:t>
      </w:r>
      <w:r>
        <w:t>. Despite striking out yet again during his trip to Havana last month, European commissioner for development and humanitarian aid, Louis Michel, said that Cuba-EU relations may go very far. He also hailed the importance of boosting collaboration between both sides. All this while more than 300 Cuban political prisoners remain behind bars under brutal conditions.</w:t>
      </w:r>
    </w:p>
    <w:p w:rsidR="00024949" w:rsidRDefault="00024949" w:rsidP="00024949">
      <w:r w:rsidRPr="00E17407">
        <w:rPr>
          <w:rStyle w:val="TitleChar"/>
        </w:rPr>
        <w:t xml:space="preserve">Cuba </w:t>
      </w:r>
      <w:r>
        <w:t xml:space="preserve">today </w:t>
      </w:r>
      <w:r w:rsidRPr="00E17407">
        <w:rPr>
          <w:rStyle w:val="TitleChar"/>
        </w:rPr>
        <w:t>is virtually bankrupt, with a huge external debt it is unable to serve or repay</w:t>
      </w:r>
      <w:r>
        <w:t>. According to the Paris Club group of creditors, Cuba owes close to $30 billion to its trading partners -- the second-highest level of indebtedness reported by the group. Given the sharp decline in oil prices, it is unlikely that Venezuelan President Hugo Chvez will be able to maintain the current level of subsidies and other financial assistance granted to Cuba (to the tune of hundreds of millions of dollars annually).</w:t>
      </w:r>
    </w:p>
    <w:p w:rsidR="00024949" w:rsidRDefault="00024949" w:rsidP="00024949">
      <w:r>
        <w:t xml:space="preserve">Under these circumstances, the Castro regime has embarked on a charm offensive with a single objective in mind: a U.S. bailout. </w:t>
      </w:r>
      <w:r w:rsidRPr="00E17407">
        <w:rPr>
          <w:rStyle w:val="TitleChar"/>
        </w:rPr>
        <w:t>The regime is looking to Uncle Sam for additional dollars via American tourists, plus commercial lines of credit and access to international banks and monetary funds</w:t>
      </w:r>
      <w:r>
        <w:t xml:space="preserve"> for the renegotiation or cancellation of its external debt. </w:t>
      </w:r>
      <w:r w:rsidRPr="00E17407">
        <w:rPr>
          <w:rStyle w:val="TitleChar"/>
        </w:rPr>
        <w:t>That is leverage the U</w:t>
      </w:r>
      <w:r>
        <w:t xml:space="preserve">nited </w:t>
      </w:r>
      <w:r w:rsidRPr="00E17407">
        <w:rPr>
          <w:rStyle w:val="TitleChar"/>
        </w:rPr>
        <w:t>S</w:t>
      </w:r>
      <w:r>
        <w:t xml:space="preserve">tates </w:t>
      </w:r>
      <w:r w:rsidRPr="00E17407">
        <w:rPr>
          <w:rStyle w:val="TitleChar"/>
        </w:rPr>
        <w:t>could guardedly use</w:t>
      </w:r>
      <w:r>
        <w:t xml:space="preserve"> -- not to provide life support to a battered tyranny, but </w:t>
      </w:r>
      <w:r w:rsidRPr="00E17407">
        <w:rPr>
          <w:rStyle w:val="TitleChar"/>
        </w:rPr>
        <w:t>to secure meaningful changes that will hasten the democratization of Cuba</w:t>
      </w:r>
      <w:r>
        <w:t>.</w:t>
      </w:r>
    </w:p>
    <w:p w:rsidR="00024949" w:rsidRDefault="00024949" w:rsidP="00024949"/>
    <w:p w:rsidR="00024949" w:rsidRDefault="00024949" w:rsidP="00024949"/>
    <w:p w:rsidR="00024949" w:rsidRDefault="00024949" w:rsidP="00024949">
      <w:pPr>
        <w:pStyle w:val="Heading3"/>
      </w:pPr>
      <w:r>
        <w:t>Multilateral condition CP – 1nc</w:t>
      </w:r>
    </w:p>
    <w:p w:rsidR="00024949" w:rsidRDefault="00024949" w:rsidP="00024949"/>
    <w:p w:rsidR="00024949" w:rsidRDefault="00024949" w:rsidP="00024949">
      <w:r>
        <w:t>The United States federal government should offer other governments in Latin America and Europe that it will [do the plan] if and only if a majority of Latin American and European governments join in a coalition to demand that Cuba release all political prisoners.</w:t>
      </w:r>
    </w:p>
    <w:p w:rsidR="00024949" w:rsidRPr="00283B96" w:rsidRDefault="00024949" w:rsidP="00024949"/>
    <w:p w:rsidR="00024949" w:rsidRDefault="00024949" w:rsidP="00024949">
      <w:pPr>
        <w:pStyle w:val="Heading4"/>
      </w:pPr>
      <w:r>
        <w:t>Conditioning engagement with Cuba on multilateral demands to release political prisoners is vital for credible human rights promotion</w:t>
      </w:r>
    </w:p>
    <w:p w:rsidR="00024949" w:rsidRPr="0068486E" w:rsidRDefault="00024949" w:rsidP="00024949">
      <w:r w:rsidRPr="00F47FCE">
        <w:rPr>
          <w:b/>
        </w:rPr>
        <w:t>Wilkinson, 10</w:t>
      </w:r>
      <w:r>
        <w:t xml:space="preserve"> - managing director of the Americas division at Human Rights Watch, is a general expert on Latin America (Daniel, The New York Review of Books, “Cuba — A Way Forward” 4/28, http://www.hrw.org/news/2010/04/28/cuba-way-forward)</w:t>
      </w:r>
    </w:p>
    <w:p w:rsidR="00024949" w:rsidRDefault="00024949" w:rsidP="00024949"/>
    <w:p w:rsidR="00024949" w:rsidRDefault="00024949" w:rsidP="00024949">
      <w:r>
        <w:t>Over the past decade, a growing number of voices in the United States-including editorial boards, research organizations, and advocacy groups-have called for an end to the embargo. But they are far from winning the policy debate in Washington. Anti-Castro hard-liners within the Cuban-American community continue to wield disproportionate influence, even if their dominance has waned in recent years.</w:t>
      </w:r>
    </w:p>
    <w:p w:rsidR="00024949" w:rsidRDefault="00024949" w:rsidP="00024949">
      <w:r>
        <w:t xml:space="preserve">The </w:t>
      </w:r>
      <w:r w:rsidRPr="00F47FCE">
        <w:rPr>
          <w:rStyle w:val="TitleChar"/>
        </w:rPr>
        <w:t>opponents of the embargo</w:t>
      </w:r>
      <w:r>
        <w:t xml:space="preserve"> have failed to be persuasive. Many </w:t>
      </w:r>
      <w:r w:rsidRPr="00F47FCE">
        <w:rPr>
          <w:rStyle w:val="TitleChar"/>
        </w:rPr>
        <w:t>have sought to play down the scope of repression in Cuba out of a concern</w:t>
      </w:r>
      <w:r>
        <w:t>-similar to García Márquez's-</w:t>
      </w:r>
      <w:r w:rsidRPr="00F47FCE">
        <w:rPr>
          <w:rStyle w:val="TitleChar"/>
        </w:rPr>
        <w:t xml:space="preserve">that criticism of the Cuban government will only strengthen the hand of the anti-Castro hard-liners. But by making this strategic choice, they have </w:t>
      </w:r>
      <w:r w:rsidRPr="00F47FCE">
        <w:rPr>
          <w:rStyle w:val="Emphasis"/>
        </w:rPr>
        <w:t>undermined their credibility</w:t>
      </w:r>
      <w:r w:rsidRPr="00F47FCE">
        <w:rPr>
          <w:rStyle w:val="TitleChar"/>
        </w:rPr>
        <w:t xml:space="preserve"> among the very people they need to persuade: those who are justifiably concerned about Cuba's political prisoners</w:t>
      </w:r>
      <w:r>
        <w:t xml:space="preserve">. Moreover, </w:t>
      </w:r>
      <w:r w:rsidRPr="00F47FCE">
        <w:rPr>
          <w:rStyle w:val="TitleChar"/>
        </w:rPr>
        <w:t xml:space="preserve">they are unable to offer a </w:t>
      </w:r>
      <w:r w:rsidRPr="00F47FCE">
        <w:rPr>
          <w:rStyle w:val="Emphasis"/>
        </w:rPr>
        <w:t>politically workable solution</w:t>
      </w:r>
      <w:r w:rsidRPr="00F47FCE">
        <w:rPr>
          <w:rStyle w:val="TitleChar"/>
        </w:rPr>
        <w:t xml:space="preserve"> to members of Congress, who will never vote to end the embargo if this will have no effect on the regime's abuses</w:t>
      </w:r>
      <w:r>
        <w:t>.</w:t>
      </w:r>
    </w:p>
    <w:p w:rsidR="00024949" w:rsidRDefault="00024949" w:rsidP="00024949">
      <w:r w:rsidRPr="0068486E">
        <w:rPr>
          <w:rStyle w:val="TitleChar"/>
        </w:rPr>
        <w:t>The embargo must go. But it is naive to think that a government that has systematically repressed virtually all forms of political dissent for decades will cease to do so simply because the embargo has been lifted</w:t>
      </w:r>
      <w:r>
        <w:t>. Nor is it realistic, given the effectiveness of the Castros' repressive machinery, to believe that the pressure needed for progress on human rights can come solely from within Cuba. The embargo needs to be replaced with a policy that will bring genuinely effective pressure on the Castro government to improve human rights.</w:t>
      </w:r>
    </w:p>
    <w:p w:rsidR="00024949" w:rsidRDefault="00024949" w:rsidP="00024949">
      <w:r>
        <w:t xml:space="preserve">For this to happen, </w:t>
      </w:r>
      <w:r w:rsidRPr="0068486E">
        <w:rPr>
          <w:rStyle w:val="TitleChar"/>
        </w:rPr>
        <w:t>the U</w:t>
      </w:r>
      <w:r>
        <w:t xml:space="preserve">nited </w:t>
      </w:r>
      <w:r w:rsidRPr="0068486E">
        <w:rPr>
          <w:rStyle w:val="TitleChar"/>
        </w:rPr>
        <w:t>S</w:t>
      </w:r>
      <w:r>
        <w:t xml:space="preserve">tates </w:t>
      </w:r>
      <w:r w:rsidRPr="0068486E">
        <w:rPr>
          <w:rStyle w:val="TitleChar"/>
        </w:rPr>
        <w:t>must make the first move.</w:t>
      </w:r>
      <w:r>
        <w:t xml:space="preserve"> President </w:t>
      </w:r>
      <w:r w:rsidRPr="0068486E">
        <w:rPr>
          <w:rStyle w:val="TitleChar"/>
        </w:rPr>
        <w:t>Obama should approach allies in Europe and Latin America with an offer to lift the US embargo if the other countries agree to join a coalition to press Cuba to meet a single, concrete demand: the release of all political prisoners</w:t>
      </w:r>
      <w:r>
        <w:t>.</w:t>
      </w:r>
    </w:p>
    <w:p w:rsidR="00024949" w:rsidRDefault="00024949" w:rsidP="00024949">
      <w:r w:rsidRPr="0068486E">
        <w:rPr>
          <w:rStyle w:val="TitleChar"/>
        </w:rPr>
        <w:t>Some governments are sure to rebuff the offer</w:t>
      </w:r>
      <w:r>
        <w:t xml:space="preserve">, especially in Latin America. </w:t>
      </w:r>
      <w:r w:rsidRPr="0068486E">
        <w:rPr>
          <w:rStyle w:val="TitleChar"/>
        </w:rPr>
        <w:t>But for many others, the prospect of ending the embargo will remove what has long been the main obstacle to openly condemning the Cuban government's abuses. And concentrating this multilateral effort exclusively on the issue of political prisoners will make it far more difficult for leaders who say they respect human rights to remain silent</w:t>
      </w:r>
      <w:r>
        <w:t>.</w:t>
      </w:r>
    </w:p>
    <w:p w:rsidR="00024949" w:rsidRDefault="00024949" w:rsidP="00024949">
      <w:r w:rsidRPr="0068486E">
        <w:rPr>
          <w:rStyle w:val="TitleChar"/>
        </w:rPr>
        <w:t>The new coalition would give the Cuban government a choice: free its political prisoners or face sanctions</w:t>
      </w:r>
      <w:r>
        <w:t xml:space="preserve">. </w:t>
      </w:r>
      <w:r w:rsidRPr="0068486E">
        <w:rPr>
          <w:rStyle w:val="TitleChar"/>
        </w:rPr>
        <w:t>Unlike the current US embargo, these sanctions should directly target the Cuban leaders</w:t>
      </w:r>
      <w:r>
        <w:t xml:space="preserve">-by denying them travel visas or freezing their overseas assets, for example-without harming the Cuban population as a whole. </w:t>
      </w:r>
      <w:r w:rsidRPr="0068486E">
        <w:rPr>
          <w:rStyle w:val="TitleChar"/>
        </w:rPr>
        <w:t>Ideally this</w:t>
      </w:r>
      <w:r>
        <w:t xml:space="preserve"> ultimatum </w:t>
      </w:r>
      <w:r w:rsidRPr="0068486E">
        <w:rPr>
          <w:rStyle w:val="TitleChar"/>
        </w:rPr>
        <w:t>alone would suffice to prompt the government to release its prisoners. But even if it did not, the new approach toward Cuba-multilateral, targeted, and focused on human rights rather than regime change-would fundamentally transform the international dynamic that has long helped the Castros stifle dissent</w:t>
      </w:r>
      <w:r>
        <w:t xml:space="preserve">. </w:t>
      </w:r>
      <w:r w:rsidRPr="0068486E">
        <w:rPr>
          <w:rStyle w:val="TitleChar"/>
        </w:rPr>
        <w:t>The Cuban government's efforts to isolate its critics at home would lead to its own isolation from the international community</w:t>
      </w:r>
      <w:r>
        <w:t>.</w:t>
      </w:r>
    </w:p>
    <w:p w:rsidR="00024949" w:rsidRDefault="00024949" w:rsidP="00024949">
      <w:r w:rsidRPr="0068486E">
        <w:rPr>
          <w:rStyle w:val="TitleChar"/>
        </w:rPr>
        <w:t>In the absence of such a shift, Cubans seeking reform will continue to face daunting odds.</w:t>
      </w:r>
      <w:r>
        <w:t xml:space="preserve"> Any hope of drawing attention to their cause will require desperate measures, such as the hunger strike recently carried out by Orlando Zapata Tamayo, a dissident who had been in prison since the 2003 crackdown. For eighty-five days, Zapata Tamayo's protest went largely unnoticed. It was only when he finally starved to death in February-becoming the first Cuban hunger striker to perish in almost forty years-that the world reacted. The European Parliament passed a resolution condemning his death as "avoidable and cruel" and calling for the release of all political prisoners. The Mexican and Chilean legislatures approved similar declarations.</w:t>
      </w:r>
    </w:p>
    <w:p w:rsidR="00024949" w:rsidRDefault="00024949" w:rsidP="00024949">
      <w:r>
        <w:t>The Cuban government responded in familiar fashion: it blamed the US. The state news organ claimed that Zapata Tamayo had been "thrust into death" by the "powerful machinery of the empire." When several other dissidents began hunger strikes in the following days-including Guillermo Fariñas, a journalist who at this writing is reportedly near death-Cuban authorities dismissed them as "mercenaries" of the US. Decrying what he called a "huge smear campaign against Cuba," Raúl Castro told the Cuban Congress, "We will never yield to blackmail from any country."</w:t>
      </w:r>
    </w:p>
    <w:p w:rsidR="00024949" w:rsidRDefault="00024949" w:rsidP="00024949">
      <w:r>
        <w:t>Raúl Castro seems confident that he can defuse this latest challenge with the same sleight of hand his brother used so effectively in the past. And indeed, the flurry of condemnation following Zapata Tamayo's death appears to have already faded. But more than just a tactical move, Raúl's response reflects a vision for Cuba's future that does not bode well for those desiring change. It is the vision he set forth on the fiftieth anniversary of the Cuban Revolution in 2009, addressing the nation from the same public square where Fidel had first proclaimed victory:</w:t>
      </w:r>
    </w:p>
    <w:p w:rsidR="00024949" w:rsidRDefault="00024949" w:rsidP="00024949">
      <w:r>
        <w:t>"Today, the Revolution is stronger than ever.... Does it mean the danger has diminished? No, let's not entertain any illusions. As we commemorate this half-century of victories, it is time to reflect on the future, on the next fifty years, when we shall continue to struggle incessantly."</w:t>
      </w:r>
    </w:p>
    <w:p w:rsidR="00024949" w:rsidRDefault="00024949" w:rsidP="00024949">
      <w:r w:rsidRPr="00F47FCE">
        <w:rPr>
          <w:rStyle w:val="TitleChar"/>
        </w:rPr>
        <w:t>A story of struggle always needs an adversary, just as a claim to victimhood needs an aggressor</w:t>
      </w:r>
      <w:r>
        <w:t xml:space="preserve">. </w:t>
      </w:r>
      <w:r w:rsidRPr="00F47FCE">
        <w:rPr>
          <w:rStyle w:val="TitleChar"/>
        </w:rPr>
        <w:t>After playing this role for fifty years, the U</w:t>
      </w:r>
      <w:r>
        <w:t xml:space="preserve">nited </w:t>
      </w:r>
      <w:r w:rsidRPr="00F47FCE">
        <w:rPr>
          <w:rStyle w:val="TitleChar"/>
        </w:rPr>
        <w:t>States is now in a unique position to bring about change in Cuba: when it stops acting like Goliath, the Castro government will stop looking like David. Only then will Cuba's dissidents be able to rally the international support they need to end their long years of solitude</w:t>
      </w:r>
      <w:r>
        <w:t>.</w:t>
      </w:r>
    </w:p>
    <w:p w:rsidR="00024949" w:rsidRDefault="00024949" w:rsidP="00024949"/>
    <w:p w:rsidR="00024949" w:rsidRDefault="00024949" w:rsidP="00024949"/>
    <w:p w:rsidR="00024949" w:rsidRDefault="00024949" w:rsidP="00024949">
      <w:pPr>
        <w:pStyle w:val="Heading3"/>
      </w:pPr>
      <w:r>
        <w:t>AT: Say no</w:t>
      </w:r>
    </w:p>
    <w:p w:rsidR="00024949" w:rsidRDefault="00024949" w:rsidP="00024949">
      <w:pPr>
        <w:pStyle w:val="Heading4"/>
      </w:pPr>
      <w:r>
        <w:t>The international community only says no because of the embargo – the CP changes the international calculus regarding Cuban human rights abuses</w:t>
      </w:r>
    </w:p>
    <w:p w:rsidR="00024949" w:rsidRPr="00F47FCE" w:rsidRDefault="00024949" w:rsidP="00024949">
      <w:r w:rsidRPr="00F47FCE">
        <w:rPr>
          <w:b/>
        </w:rPr>
        <w:t>Wilkinson, 10</w:t>
      </w:r>
      <w:r>
        <w:t xml:space="preserve"> - managing director of the Americas division at Human Rights Watch, is a general expert on Latin America (Daniel, The New York Review of Books, “Cuba — A Way Forward” 4/28, http://www.hrw.org/news/2010/04/28/cuba-way-forward)</w:t>
      </w:r>
    </w:p>
    <w:p w:rsidR="00024949" w:rsidRDefault="00024949" w:rsidP="00024949"/>
    <w:p w:rsidR="00024949" w:rsidRDefault="00024949" w:rsidP="00024949">
      <w:r>
        <w:t xml:space="preserve">Since promoting democratic rule is a central objective of Helms-Burton, any action taken toward that end can therefore be considered a crime. In this way, just as criticism of the Castros is equated with abetting their enemies, </w:t>
      </w:r>
      <w:r w:rsidRPr="00F47FCE">
        <w:rPr>
          <w:rStyle w:val="TitleChar"/>
        </w:rPr>
        <w:t>promoting democracy is equated with US-sponsored regime change</w:t>
      </w:r>
      <w:r>
        <w:t>.</w:t>
      </w:r>
    </w:p>
    <w:p w:rsidR="00024949" w:rsidRDefault="00024949" w:rsidP="00024949">
      <w:r>
        <w:t xml:space="preserve">*          *          * </w:t>
      </w:r>
    </w:p>
    <w:p w:rsidR="00024949" w:rsidRDefault="00024949" w:rsidP="00024949">
      <w:r w:rsidRPr="00F47FCE">
        <w:rPr>
          <w:rStyle w:val="TitleChar"/>
        </w:rPr>
        <w:t>But if the pretext for the crackdown was bogus, it nonetheless served a crucial function: to recast the government's repression of its citizens as the story of a small nation defending itself against a powerful aggressor</w:t>
      </w:r>
      <w:r>
        <w:t>. It was the same tactic that Fidel Castro had been employing to brilliant effect for decades. By casting himself as a Latin American David besieged by a US Goliath, he usurped the role of victim from his prisoners. The sleight of hand worked because, for many outside of Cuba, the indignation provoked by the US embargo left little room for the revulsion they would otherwise feel for Fidel Castro's abuses.</w:t>
      </w:r>
    </w:p>
    <w:p w:rsidR="00024949" w:rsidRDefault="00024949" w:rsidP="00024949">
      <w:r>
        <w:t xml:space="preserve">Raúl Castro has adopted this same tactic, so that when outsiders hear of Cuba's political prisoners, many think first of what the US has done to Cuba, not what Cuba has done to its own people. </w:t>
      </w:r>
      <w:r w:rsidRPr="00F47FCE">
        <w:rPr>
          <w:rStyle w:val="TitleChar"/>
        </w:rPr>
        <w:t>While the prisons, travel restrictions, and information controls make it difficult for Cuban dissidents to get their stories out to the world,</w:t>
      </w:r>
      <w:r>
        <w:t xml:space="preserve"> </w:t>
      </w:r>
      <w:r w:rsidRPr="00F47FCE">
        <w:rPr>
          <w:rStyle w:val="TitleChar"/>
        </w:rPr>
        <w:t xml:space="preserve">the Castros' portrayal of Cuba as a victim makes audiences abroad less willing to hear these stories. The effect is to </w:t>
      </w:r>
      <w:r w:rsidRPr="00F47FCE">
        <w:rPr>
          <w:rStyle w:val="Emphasis"/>
        </w:rPr>
        <w:t>seal Cuba's prisoners off</w:t>
      </w:r>
      <w:r w:rsidRPr="00F47FCE">
        <w:rPr>
          <w:rStyle w:val="TitleChar"/>
        </w:rPr>
        <w:t xml:space="preserve"> from international sympathy and reinforce their prolonged solitude</w:t>
      </w:r>
      <w:r>
        <w:t>.</w:t>
      </w:r>
    </w:p>
    <w:p w:rsidR="00024949" w:rsidRDefault="00024949" w:rsidP="00024949">
      <w:r>
        <w:t>Once a year, for nearly two decades, the UN General Assembly has voted overwhelmingly to condemn the US embargo. In 2009, the resolution passed 187-3, with only Israel and Palau siding with the United States. While this condemnation is deserved, there is no such UN vote to condemn Cuba's repressive policies, or comparable outrage about its victims.</w:t>
      </w:r>
    </w:p>
    <w:p w:rsidR="00024949" w:rsidRDefault="00024949" w:rsidP="00024949">
      <w:r>
        <w:t>This discrepancy is particularly pronounced in Latin America, where the long history of heavy-handed interventions and outright coups has left an abiding aversion to US bullying. Even leaders whom one might expect to be sensitive to the prisoners' plight choose to remain silent. President Luiz Inácio Lula da Silva of Brazil was himself imprisoned by a military dictatorship, and former President Michelle Bachelet of Chile is the daughter of a political prisoner (and herself a torture victim). Yet in recent years, both have made state visits to Cuba in which they embraced the Castros and refused to meet with relatives of political prisoners.</w:t>
      </w:r>
    </w:p>
    <w:p w:rsidR="00024949" w:rsidRDefault="00024949" w:rsidP="00024949">
      <w:r>
        <w:t xml:space="preserve">Meanwhile, </w:t>
      </w:r>
      <w:r w:rsidRPr="00F47FCE">
        <w:rPr>
          <w:rStyle w:val="TitleChar"/>
        </w:rPr>
        <w:t>an increasing number of leaders have praised the Castro government as a standard-bearer for the region</w:t>
      </w:r>
      <w:r>
        <w:t>. President Evo Morales of Bolivia says that Cuba "teaches the entire world how to live with dignity and sovereignty, in its permanent fight against the North American empire." President Rafael Correa of Ecuador speaks of the "Latin American pride" he feels when witnessing Cuba's ongoing revolution, which "secured the reestablishment of human rights for all Cuban men and women." Perhaps the most fervent supporter is President Hugo Chávez of Venezuela, whose government has taken over the role, once filled by the Soviet Union, of keeping the Cuban economy afloat by providing millions of barrels of subsidized petroleum. Chávez calls Cuba's revolution "the mother" of all Latin American liberation movements, and Fidel Castro "the father of the motherland."</w:t>
      </w:r>
    </w:p>
    <w:p w:rsidR="00024949" w:rsidRDefault="00024949" w:rsidP="00024949"/>
    <w:p w:rsidR="00024949" w:rsidRPr="006D2D25" w:rsidRDefault="00024949" w:rsidP="00024949"/>
    <w:p w:rsidR="00024949" w:rsidRDefault="00024949" w:rsidP="00024949"/>
    <w:p w:rsidR="00024949" w:rsidRDefault="00024949" w:rsidP="00024949">
      <w:pPr>
        <w:pStyle w:val="Heading2"/>
      </w:pPr>
      <w:r>
        <w:t>Commission CP</w:t>
      </w:r>
    </w:p>
    <w:p w:rsidR="00024949" w:rsidRDefault="00024949" w:rsidP="00024949"/>
    <w:p w:rsidR="00024949" w:rsidRDefault="00024949" w:rsidP="00024949"/>
    <w:p w:rsidR="00024949" w:rsidRDefault="00024949" w:rsidP="00024949">
      <w:pPr>
        <w:pStyle w:val="Heading3"/>
      </w:pPr>
      <w:r>
        <w:t>Commission CP – 1nc</w:t>
      </w:r>
    </w:p>
    <w:p w:rsidR="00024949" w:rsidRDefault="00024949" w:rsidP="00024949"/>
    <w:p w:rsidR="00024949" w:rsidRPr="00283B96" w:rsidRDefault="00024949" w:rsidP="00024949">
      <w:r>
        <w:t>The United States federal government should establish a Presidential Bipartisan Commission on Cuba to study current U.S. policy on Cuba.  The Commission should recommend [the plan].</w:t>
      </w:r>
    </w:p>
    <w:p w:rsidR="00024949" w:rsidRDefault="00024949" w:rsidP="00024949">
      <w:pPr>
        <w:pStyle w:val="Heading4"/>
      </w:pPr>
      <w:r>
        <w:t>A Bipartisan Commission on Cuba solves the case but avoids politics</w:t>
      </w:r>
    </w:p>
    <w:p w:rsidR="00024949" w:rsidRPr="00735A65" w:rsidRDefault="00024949" w:rsidP="00024949">
      <w:r>
        <w:rPr>
          <w:b/>
        </w:rPr>
        <w:t xml:space="preserve">Ratliff, 13 - </w:t>
      </w:r>
      <w:r w:rsidRPr="00735A65">
        <w:t>research fellow and former curator of the Americas Collection at the Hoover Institution. He is also a research fellow of the Independent Institute. An expert on Latin America, China, and US foreign policy, he has written extensively on how traditional cultures and institutions influence current conditions and on prospects for economic and political development in East/Southeast Asia and Latin America</w:t>
      </w:r>
      <w:r>
        <w:t xml:space="preserve"> (William, “Cuba's Tortured Transition” 1/30,</w:t>
      </w:r>
    </w:p>
    <w:p w:rsidR="00024949" w:rsidRDefault="0095778B" w:rsidP="00024949">
      <w:hyperlink r:id="rId71" w:history="1">
        <w:r w:rsidR="00024949" w:rsidRPr="00F9493C">
          <w:rPr>
            <w:rStyle w:val="Hyperlink"/>
          </w:rPr>
          <w:t>http://www.hoover.org/publications/defining-ideas/article/139281</w:t>
        </w:r>
      </w:hyperlink>
    </w:p>
    <w:p w:rsidR="00024949" w:rsidRDefault="00024949" w:rsidP="00024949"/>
    <w:p w:rsidR="00024949" w:rsidRDefault="00024949" w:rsidP="00024949">
      <w:r>
        <w:t>A New Policy to Cuba</w:t>
      </w:r>
    </w:p>
    <w:p w:rsidR="00024949" w:rsidRDefault="00024949" w:rsidP="00024949">
      <w:r>
        <w:t xml:space="preserve">Since the early 1990s U.S. “proactive” policies have done more to stoke than reduce domestic tensions in Cuba, though we profess to seek a “peaceful transition.” </w:t>
      </w:r>
      <w:r w:rsidRPr="00A22D14">
        <w:rPr>
          <w:rStyle w:val="TitleChar"/>
        </w:rPr>
        <w:t>Most U.S. legislators have supported pro-embargo Cuban-Americans even though Gallup polls have long shown that most Americans favor</w:t>
      </w:r>
      <w:r>
        <w:t xml:space="preserve"> diplomatic relations with Havana and </w:t>
      </w:r>
      <w:r w:rsidRPr="00A22D14">
        <w:rPr>
          <w:rStyle w:val="TitleChar"/>
        </w:rPr>
        <w:t xml:space="preserve">lifting the embargo. </w:t>
      </w:r>
      <w:r w:rsidRPr="00A22D14">
        <w:rPr>
          <w:rStyle w:val="Emphasis"/>
        </w:rPr>
        <w:t>On balance,</w:t>
      </w:r>
      <w:r w:rsidRPr="00A22D14">
        <w:rPr>
          <w:rStyle w:val="TitleChar"/>
        </w:rPr>
        <w:t xml:space="preserve"> politicians don’t think Cuba policy is important enough to be worth stirring up the hornets in the</w:t>
      </w:r>
      <w:r>
        <w:t xml:space="preserve"> still fairly </w:t>
      </w:r>
      <w:r w:rsidRPr="00A22D14">
        <w:rPr>
          <w:rStyle w:val="TitleChar"/>
        </w:rPr>
        <w:t>militant and well-financed pro-embargo lobby</w:t>
      </w:r>
      <w:r>
        <w:t>. Not only have all presidential candidates including Obama supported the embargo, most have resisted even seriously discussing it.</w:t>
      </w:r>
    </w:p>
    <w:p w:rsidR="00024949" w:rsidRPr="00A22D14" w:rsidRDefault="00024949" w:rsidP="00024949">
      <w:r>
        <w:t>This U.S. commitment to a failed policy has given Washington a "special stake” in the island’s so-called “independent” sector whose goals appeal to Americans. But tragically, paraphrasing journalist Scotty Reston, Americans will do anything for these dissidents except listen to them. My talks with many in Cuba and abroad suggest that most oppose the embargo and three have co-authored articles with me saying so. If these dissidents come under focused government fire in the years ahead, many Americans will feel compelled to intervene even more directly—perhaps militarily—on their behalf.</w:t>
      </w:r>
    </w:p>
    <w:p w:rsidR="00024949" w:rsidRDefault="00024949" w:rsidP="00024949">
      <w:r>
        <w:t xml:space="preserve">Two points stand out: Cuba is not the security threat that our current policy treats it as; and our sanctions do not advance the desirable political, economic, and humanitarian improvements that we say we seek on the island. The bottom line is that we must base our policy on national security interests and realities, not unattainable dreams, however noble those dreams may seem. </w:t>
      </w:r>
    </w:p>
    <w:p w:rsidR="00024949" w:rsidRDefault="00024949" w:rsidP="00024949">
      <w:r>
        <w:t xml:space="preserve">During his second and final term, and after having drawn unprecedented electoral support as a Democrat from Cuban-Americans in Miami, President </w:t>
      </w:r>
      <w:r w:rsidRPr="00A22D14">
        <w:rPr>
          <w:rStyle w:val="TitleChar"/>
        </w:rPr>
        <w:t>Obama is in a position to make serious reforms, if he has the will to do so. He might begin by resurrecting a</w:t>
      </w:r>
      <w:r>
        <w:t xml:space="preserve"> 1998-99 </w:t>
      </w:r>
      <w:r w:rsidRPr="00A22D14">
        <w:rPr>
          <w:rStyle w:val="TitleChar"/>
        </w:rPr>
        <w:t>proposal</w:t>
      </w:r>
      <w:r>
        <w:t>—then endorsed by former secretaries of state Kissinger and George Shultz, but killed by President Clinton—</w:t>
      </w:r>
      <w:r w:rsidRPr="00A22D14">
        <w:rPr>
          <w:rStyle w:val="TitleChar"/>
        </w:rPr>
        <w:t xml:space="preserve">for convening a Presidential Bipartisan Commission on Cuba to seriously examine the pros and cons of the policy. It would certainly see the need for change and its findings would </w:t>
      </w:r>
      <w:r w:rsidRPr="00A22D14">
        <w:rPr>
          <w:rStyle w:val="Emphasis"/>
        </w:rPr>
        <w:t>give Obama cover for action.</w:t>
      </w:r>
    </w:p>
    <w:p w:rsidR="00024949" w:rsidRDefault="00024949" w:rsidP="00024949"/>
    <w:p w:rsidR="00024949" w:rsidRDefault="00024949" w:rsidP="00024949"/>
    <w:p w:rsidR="00024949" w:rsidRDefault="00024949" w:rsidP="00024949">
      <w:pPr>
        <w:pStyle w:val="Heading3"/>
      </w:pPr>
      <w:r>
        <w:t>2nc – avoids politics</w:t>
      </w:r>
    </w:p>
    <w:p w:rsidR="00024949" w:rsidRDefault="00024949" w:rsidP="00024949">
      <w:pPr>
        <w:pStyle w:val="Heading4"/>
      </w:pPr>
      <w:r>
        <w:t>A bipartisan commission on Cuba is shielded from politics</w:t>
      </w:r>
    </w:p>
    <w:p w:rsidR="00024949" w:rsidRDefault="00024949" w:rsidP="00024949">
      <w:pPr>
        <w:rPr>
          <w:b/>
        </w:rPr>
      </w:pPr>
      <w:r>
        <w:rPr>
          <w:b/>
        </w:rPr>
        <w:t>Rogers, 98 -</w:t>
      </w:r>
      <w:r w:rsidRPr="00A22D14">
        <w:t xml:space="preserve"> a Washington lawyer, was assistant secretary and undersecretary of state in the Ford administration, 1974-77 (William, Los Angeles Times, “Why Keep a Lonely Stance on Cuba?” 11/13, </w:t>
      </w:r>
      <w:hyperlink r:id="rId72" w:history="1">
        <w:r w:rsidRPr="00A22D14">
          <w:rPr>
            <w:rStyle w:val="Hyperlink"/>
          </w:rPr>
          <w:t>http://articles.latimes.com/1998/nov/13/local/me-42326</w:t>
        </w:r>
      </w:hyperlink>
      <w:r w:rsidRPr="00A22D14">
        <w:t>)</w:t>
      </w:r>
    </w:p>
    <w:p w:rsidR="00024949" w:rsidRDefault="00024949" w:rsidP="00024949"/>
    <w:p w:rsidR="00024949" w:rsidRDefault="00024949" w:rsidP="00024949">
      <w:r>
        <w:t>Thus the suggestion recently sent to the president by 15 moderate senators that he appoint a national bipartisan commission on Cuba. The initiative originated with Sen. John Warner (R-Va.); he persuaded 14 of his colleagues, including John Chafee (R-R.I.), Craig Thomas (R-Wyo.), Christopher Dodd (D-Conn.) and Bob Kerrey (D-Neb.), to join his appeal to the president.</w:t>
      </w:r>
    </w:p>
    <w:p w:rsidR="00024949" w:rsidRPr="00297C25" w:rsidRDefault="00024949" w:rsidP="00024949">
      <w:pPr>
        <w:rPr>
          <w:bCs/>
          <w:u w:val="single"/>
        </w:rPr>
      </w:pPr>
      <w:r w:rsidRPr="00A22D14">
        <w:rPr>
          <w:rStyle w:val="TitleChar"/>
        </w:rPr>
        <w:t>The model is the National Bipartisan Commission on Central America</w:t>
      </w:r>
      <w:r>
        <w:t xml:space="preserve">--popularly known as the Kissinger Commission--appointed by President Reagan 14 years ago. </w:t>
      </w:r>
      <w:r w:rsidRPr="00297C25">
        <w:rPr>
          <w:rStyle w:val="TitleChar"/>
        </w:rPr>
        <w:t>The Kissinger effort on Central America</w:t>
      </w:r>
      <w:r>
        <w:t xml:space="preserve"> extended over a six-month period. The committee included a Supreme Court justice, academics, trade unionists, distinguished Democrats such as Robert Strauss and notable Republicans such as the future Treasury secretary, Nicholas Brady. It sifted through a mountain of testimony about the murderous civil wars in El Salvador and Nicaragua, traveled the region to hear the views of citizens and </w:t>
      </w:r>
      <w:r w:rsidRPr="00297C25">
        <w:rPr>
          <w:rStyle w:val="TitleChar"/>
        </w:rPr>
        <w:t>came to a measured assessment of the effectiveness of then-U.S. policy in bringing closure to those bloody conflicts. Something similar</w:t>
      </w:r>
      <w:r>
        <w:t xml:space="preserve">, it is supposed, </w:t>
      </w:r>
      <w:r w:rsidRPr="00297C25">
        <w:rPr>
          <w:rStyle w:val="TitleChar"/>
        </w:rPr>
        <w:t>would help to take a fresh look at our Cuba policy.</w:t>
      </w:r>
    </w:p>
    <w:p w:rsidR="00024949" w:rsidRDefault="00024949" w:rsidP="00024949">
      <w:r>
        <w:t xml:space="preserve">The issue for a bipartisan Cuban commission is not whether U.S. policy toward Cuba for the past four decades has succeeded or failed. The commission's purpose is not to judge the past but to assess the future. </w:t>
      </w:r>
      <w:r w:rsidRPr="00297C25">
        <w:rPr>
          <w:rStyle w:val="TitleChar"/>
        </w:rPr>
        <w:t>It can jettison the baggage of acrimony and accusation that has marred so much of the debate over Cuba in recent years.</w:t>
      </w:r>
    </w:p>
    <w:p w:rsidR="00024949" w:rsidRPr="00A22D14" w:rsidRDefault="00024949" w:rsidP="00024949">
      <w:r>
        <w:t xml:space="preserve">The Cuba debate is not a contest over who despises tyranny more. It is about what policy will serve the national interest. </w:t>
      </w:r>
      <w:r w:rsidRPr="00297C25">
        <w:rPr>
          <w:rStyle w:val="TitleChar"/>
        </w:rPr>
        <w:t>The commission should recommend what this country ought to do to hasten the end o</w:t>
      </w:r>
      <w:r>
        <w:t xml:space="preserve">f the authoritarian </w:t>
      </w:r>
      <w:r w:rsidRPr="00297C25">
        <w:rPr>
          <w:rStyle w:val="TitleChar"/>
        </w:rPr>
        <w:t>communism in Cuba, alleviate the hunger and misery of the Cuban people, assist that nation on the long road to freedom and prosperity</w:t>
      </w:r>
      <w:r>
        <w:t>--now, and most crucially, when the Castro era finally comes to its dismal end.</w:t>
      </w:r>
    </w:p>
    <w:p w:rsidR="00024949" w:rsidRDefault="00024949" w:rsidP="00024949"/>
    <w:p w:rsidR="00024949" w:rsidRDefault="00024949" w:rsidP="00024949"/>
    <w:p w:rsidR="00024949" w:rsidRDefault="00024949" w:rsidP="00024949">
      <w:pPr>
        <w:pStyle w:val="Heading2"/>
      </w:pPr>
      <w:r>
        <w:t>Other CPs</w:t>
      </w:r>
    </w:p>
    <w:p w:rsidR="00024949" w:rsidRDefault="00024949" w:rsidP="00024949"/>
    <w:p w:rsidR="00024949" w:rsidRDefault="00024949" w:rsidP="00024949">
      <w:pPr>
        <w:pStyle w:val="Heading3"/>
      </w:pPr>
      <w:r>
        <w:t>Repeal Helms Burton solves</w:t>
      </w:r>
    </w:p>
    <w:p w:rsidR="00024949" w:rsidRDefault="00024949" w:rsidP="00024949">
      <w:pPr>
        <w:pStyle w:val="Heading4"/>
      </w:pPr>
      <w:r>
        <w:t>Repealing Helms-Burton allows greater multilateral coordination on Cuba policy and spurs democratic reform</w:t>
      </w:r>
    </w:p>
    <w:p w:rsidR="00024949" w:rsidRDefault="00024949" w:rsidP="00024949">
      <w:r w:rsidRPr="00FE4ECA">
        <w:rPr>
          <w:rStyle w:val="StyleStyleBold12pt"/>
        </w:rPr>
        <w:t>Cuba Study Group 13</w:t>
      </w:r>
      <w:r>
        <w:t xml:space="preserve"> – non partisan non for profit made up of business and professional individuals with experience in Cuban US affairs (Cuba Study Group, Restoring Executive Authority Over U.S. Policy Toward Cuba, Cuba Study Group, February 2013, http://www.cubastudygroup.org/index.cfm/files/serve?File_id=7f2193cf-d2ef-45c8-91de-0b1f88d30059)//BDS </w:t>
      </w:r>
    </w:p>
    <w:p w:rsidR="00024949" w:rsidRPr="008673E8" w:rsidRDefault="00024949" w:rsidP="00024949"/>
    <w:p w:rsidR="00024949" w:rsidRDefault="00024949" w:rsidP="00024949">
      <w:pPr>
        <w:rPr>
          <w:sz w:val="12"/>
        </w:rPr>
      </w:pPr>
      <w:r>
        <w:t xml:space="preserve">3. Repealing Helms-Burton and related statutory provisions that limit the Executive </w:t>
      </w:r>
      <w:r w:rsidRPr="005F60F5">
        <w:rPr>
          <w:sz w:val="12"/>
        </w:rPr>
        <w:t xml:space="preserve"> </w:t>
      </w:r>
      <w:r>
        <w:t>Branch’s authority over Cuba policy.</w:t>
      </w:r>
      <w:r w:rsidRPr="005F60F5">
        <w:rPr>
          <w:sz w:val="12"/>
        </w:rPr>
        <w:t xml:space="preserve"> </w:t>
      </w:r>
    </w:p>
    <w:p w:rsidR="00024949" w:rsidRDefault="00024949" w:rsidP="00024949">
      <w:pPr>
        <w:rPr>
          <w:sz w:val="12"/>
        </w:rPr>
      </w:pPr>
      <w:r>
        <w:t xml:space="preserve">Over time, U.S. policies toward Communist countries with poor human rights records and histories of adversarial </w:t>
      </w:r>
      <w:r w:rsidRPr="005F60F5">
        <w:rPr>
          <w:sz w:val="12"/>
        </w:rPr>
        <w:t xml:space="preserve"> </w:t>
      </w:r>
      <w:r>
        <w:t xml:space="preserve">relations—such as China and Vietnam—have evolved toward diplomatic normalization and economic engagement. </w:t>
      </w:r>
      <w:r w:rsidRPr="005F60F5">
        <w:rPr>
          <w:sz w:val="12"/>
        </w:rPr>
        <w:t xml:space="preserve"> </w:t>
      </w:r>
      <w:r>
        <w:t xml:space="preserve">Policymakers in both parties have rightly judged that engagement, rather than isolation, better serves U.S. national </w:t>
      </w:r>
      <w:r w:rsidRPr="005F60F5">
        <w:rPr>
          <w:sz w:val="12"/>
        </w:rPr>
        <w:t xml:space="preserve"> </w:t>
      </w:r>
      <w:r>
        <w:t xml:space="preserve">interests and lends greater credibility to calls for political and economic reform. </w:t>
      </w:r>
    </w:p>
    <w:p w:rsidR="00024949" w:rsidRDefault="00024949" w:rsidP="00024949">
      <w:r>
        <w:t xml:space="preserve">The Cuba Study Group believes </w:t>
      </w:r>
      <w:r w:rsidRPr="00873E52">
        <w:rPr>
          <w:rStyle w:val="TitleChar"/>
        </w:rPr>
        <w:t>the most effective way to break the deadlock</w:t>
      </w:r>
      <w:r>
        <w:t xml:space="preserve"> of “all-or-nothing” conditionality </w:t>
      </w:r>
      <w:r w:rsidRPr="00873E52">
        <w:rPr>
          <w:rStyle w:val="TitleChar"/>
        </w:rPr>
        <w:t xml:space="preserve">and </w:t>
      </w:r>
      <w:r w:rsidRPr="005F60F5">
        <w:rPr>
          <w:rStyle w:val="TitleChar"/>
          <w:sz w:val="12"/>
        </w:rPr>
        <w:t xml:space="preserve"> </w:t>
      </w:r>
      <w:r w:rsidRPr="00873E52">
        <w:rPr>
          <w:rStyle w:val="TitleChar"/>
        </w:rPr>
        <w:t>remedy the ineffectiveness of</w:t>
      </w:r>
      <w:r>
        <w:t xml:space="preserve"> current </w:t>
      </w:r>
      <w:r w:rsidRPr="00873E52">
        <w:rPr>
          <w:rStyle w:val="TitleChar"/>
        </w:rPr>
        <w:t>U.S. policy is by de-codifying the embargo</w:t>
      </w:r>
      <w:r>
        <w:t xml:space="preserve"> against Cuba </w:t>
      </w:r>
      <w:r w:rsidRPr="00C91251">
        <w:rPr>
          <w:rStyle w:val="TitleChar"/>
        </w:rPr>
        <w:t>th</w:t>
      </w:r>
      <w:r w:rsidRPr="00873E52">
        <w:rPr>
          <w:rStyle w:val="TitleChar"/>
        </w:rPr>
        <w:t xml:space="preserve">rough the repeal of </w:t>
      </w:r>
      <w:r w:rsidRPr="005F60F5">
        <w:rPr>
          <w:rStyle w:val="TitleChar"/>
          <w:sz w:val="12"/>
        </w:rPr>
        <w:t xml:space="preserve"> </w:t>
      </w:r>
      <w:r w:rsidRPr="00873E52">
        <w:rPr>
          <w:rStyle w:val="TitleChar"/>
        </w:rPr>
        <w:t>Helms-Burton and related statutory provisions that limit the Executive Branch’s authority over Cuban policy</w:t>
      </w:r>
      <w:r>
        <w:t>. xviii</w:t>
      </w:r>
      <w:r w:rsidRPr="005F60F5">
        <w:rPr>
          <w:sz w:val="12"/>
        </w:rPr>
        <w:t xml:space="preserve"> </w:t>
      </w:r>
      <w:r>
        <w:t xml:space="preserve">Repealing Helm-Burton and related statutory provisions </w:t>
      </w:r>
      <w:r w:rsidRPr="00873E52">
        <w:rPr>
          <w:rStyle w:val="TitleChar"/>
        </w:rPr>
        <w:t>would shift the</w:t>
      </w:r>
      <w:r>
        <w:t xml:space="preserve"> primary </w:t>
      </w:r>
      <w:r w:rsidRPr="00873E52">
        <w:rPr>
          <w:rStyle w:val="TitleChar"/>
        </w:rPr>
        <w:t>focus</w:t>
      </w:r>
      <w:r>
        <w:t xml:space="preserve"> of U.S. Cuba policy </w:t>
      </w:r>
      <w:r w:rsidRPr="00873E52">
        <w:rPr>
          <w:rStyle w:val="TitleChar"/>
        </w:rPr>
        <w:t xml:space="preserve">away from </w:t>
      </w:r>
      <w:r w:rsidRPr="005F60F5">
        <w:rPr>
          <w:rStyle w:val="TitleChar"/>
          <w:sz w:val="12"/>
        </w:rPr>
        <w:t xml:space="preserve"> </w:t>
      </w:r>
      <w:r w:rsidRPr="00873E52">
        <w:rPr>
          <w:rStyle w:val="TitleChar"/>
        </w:rPr>
        <w:t>the regime and toward empowering Cuban people</w:t>
      </w:r>
      <w:r>
        <w:t xml:space="preserve">. </w:t>
      </w:r>
      <w:r w:rsidRPr="00873E52">
        <w:rPr>
          <w:rStyle w:val="TitleChar"/>
        </w:rPr>
        <w:t>It would</w:t>
      </w:r>
      <w:r>
        <w:t xml:space="preserve"> also </w:t>
      </w:r>
      <w:r w:rsidRPr="00873E52">
        <w:rPr>
          <w:rStyle w:val="TitleChar"/>
        </w:rPr>
        <w:t>enhance</w:t>
      </w:r>
      <w:r>
        <w:t xml:space="preserve"> the </w:t>
      </w:r>
      <w:r w:rsidRPr="00873E52">
        <w:rPr>
          <w:rStyle w:val="TitleChar"/>
        </w:rPr>
        <w:t>leverage of the U</w:t>
      </w:r>
      <w:r>
        <w:t xml:space="preserve">nited </w:t>
      </w:r>
      <w:r w:rsidRPr="00873E52">
        <w:rPr>
          <w:rStyle w:val="TitleChar"/>
        </w:rPr>
        <w:t>S</w:t>
      </w:r>
      <w:r>
        <w:t xml:space="preserve">tates </w:t>
      </w:r>
      <w:r w:rsidRPr="00873E52">
        <w:rPr>
          <w:rStyle w:val="TitleChar"/>
        </w:rPr>
        <w:t>to promote a multilateral approach</w:t>
      </w:r>
      <w:r>
        <w:t xml:space="preserve"> toward Cuba, as well as </w:t>
      </w:r>
      <w:r w:rsidRPr="00873E52">
        <w:rPr>
          <w:rStyle w:val="TitleChar"/>
        </w:rPr>
        <w:t xml:space="preserve">embolden reformers, democracy advocates and private </w:t>
      </w:r>
      <w:r w:rsidRPr="005F60F5">
        <w:rPr>
          <w:rStyle w:val="TitleChar"/>
          <w:sz w:val="12"/>
        </w:rPr>
        <w:t xml:space="preserve"> </w:t>
      </w:r>
      <w:r w:rsidRPr="00873E52">
        <w:rPr>
          <w:rStyle w:val="TitleChar"/>
        </w:rPr>
        <w:t xml:space="preserve">entrepreneurs </w:t>
      </w:r>
      <w:r>
        <w:t xml:space="preserve">inside the island </w:t>
      </w:r>
      <w:r w:rsidRPr="00873E52">
        <w:rPr>
          <w:rStyle w:val="TitleChar"/>
        </w:rPr>
        <w:t>to press their government for</w:t>
      </w:r>
      <w:r>
        <w:t xml:space="preserve"> greater </w:t>
      </w:r>
      <w:r w:rsidRPr="00873E52">
        <w:rPr>
          <w:rStyle w:val="TitleChar"/>
        </w:rPr>
        <w:t>change</w:t>
      </w:r>
      <w:r>
        <w:t xml:space="preserve">. </w:t>
      </w:r>
    </w:p>
    <w:p w:rsidR="00024949" w:rsidRDefault="00024949" w:rsidP="00024949">
      <w:r w:rsidRPr="00873E52">
        <w:rPr>
          <w:rStyle w:val="TitleChar"/>
        </w:rPr>
        <w:t>De-codifying</w:t>
      </w:r>
      <w:r>
        <w:t xml:space="preserve"> the embargo </w:t>
      </w:r>
      <w:r w:rsidRPr="00873E52">
        <w:rPr>
          <w:rStyle w:val="TitleChar"/>
        </w:rPr>
        <w:t>would allow the Executive Branch</w:t>
      </w:r>
      <w:r>
        <w:t xml:space="preserve"> the </w:t>
      </w:r>
      <w:r w:rsidRPr="00873E52">
        <w:rPr>
          <w:rStyle w:val="TitleChar"/>
        </w:rPr>
        <w:t>flexibility to use the entire range of foreign policy</w:t>
      </w:r>
      <w:r>
        <w:t xml:space="preserve"> </w:t>
      </w:r>
      <w:r w:rsidRPr="005F60F5">
        <w:rPr>
          <w:sz w:val="12"/>
        </w:rPr>
        <w:t xml:space="preserve"> </w:t>
      </w:r>
      <w:r w:rsidRPr="00873E52">
        <w:rPr>
          <w:rStyle w:val="TitleChar"/>
        </w:rPr>
        <w:t>tools</w:t>
      </w:r>
      <w:r>
        <w:t xml:space="preserve"> at its disposal—diplomatic, economic, political, legal and cultural—</w:t>
      </w:r>
      <w:r w:rsidRPr="00873E52">
        <w:rPr>
          <w:rStyle w:val="TitleChar"/>
        </w:rPr>
        <w:t>to incentivize change</w:t>
      </w:r>
      <w:r>
        <w:t xml:space="preserve"> in Cuba. The President </w:t>
      </w:r>
      <w:r w:rsidRPr="005F60F5">
        <w:rPr>
          <w:sz w:val="12"/>
        </w:rPr>
        <w:t xml:space="preserve"> </w:t>
      </w:r>
      <w:r>
        <w:t xml:space="preserve">would be free to adopt </w:t>
      </w:r>
      <w:r w:rsidRPr="004A22BB">
        <w:rPr>
          <w:rStyle w:val="TitleChar"/>
        </w:rPr>
        <w:t>more efficient, targeted policies</w:t>
      </w:r>
      <w:r>
        <w:t xml:space="preserve"> necessary for </w:t>
      </w:r>
      <w:r w:rsidRPr="004A22BB">
        <w:rPr>
          <w:rStyle w:val="TitleChar"/>
        </w:rPr>
        <w:t>pressur</w:t>
      </w:r>
      <w:r>
        <w:t xml:space="preserve">ing the </w:t>
      </w:r>
      <w:r w:rsidRPr="004A22BB">
        <w:rPr>
          <w:rStyle w:val="TitleChar"/>
        </w:rPr>
        <w:t>Cuban leadership</w:t>
      </w:r>
      <w:r>
        <w:t xml:space="preserve"> </w:t>
      </w:r>
      <w:r w:rsidRPr="004A22BB">
        <w:rPr>
          <w:rStyle w:val="TitleChar"/>
        </w:rPr>
        <w:t xml:space="preserve">to respect </w:t>
      </w:r>
      <w:r w:rsidRPr="005F60F5">
        <w:rPr>
          <w:rStyle w:val="TitleChar"/>
          <w:sz w:val="12"/>
        </w:rPr>
        <w:t xml:space="preserve"> </w:t>
      </w:r>
      <w:r w:rsidRPr="004A22BB">
        <w:rPr>
          <w:rStyle w:val="TitleChar"/>
        </w:rPr>
        <w:t>human rights and implement political reforms</w:t>
      </w:r>
      <w:r>
        <w:t xml:space="preserve">, </w:t>
      </w:r>
      <w:r w:rsidRPr="004A22BB">
        <w:rPr>
          <w:rStyle w:val="TitleChar"/>
        </w:rPr>
        <w:t>while</w:t>
      </w:r>
      <w:r>
        <w:t xml:space="preserve"> simultaneously </w:t>
      </w:r>
      <w:r w:rsidRPr="004A22BB">
        <w:rPr>
          <w:rStyle w:val="TitleChar"/>
        </w:rPr>
        <w:t xml:space="preserve">empowering all other sectors of society to pursue </w:t>
      </w:r>
      <w:r w:rsidRPr="005F60F5">
        <w:rPr>
          <w:rStyle w:val="TitleChar"/>
          <w:sz w:val="12"/>
        </w:rPr>
        <w:t xml:space="preserve"> </w:t>
      </w:r>
      <w:r w:rsidRPr="004A22BB">
        <w:rPr>
          <w:rStyle w:val="TitleChar"/>
        </w:rPr>
        <w:t>their economic wellbeing</w:t>
      </w:r>
      <w:r>
        <w:t xml:space="preserve"> and become the authors of their own futures.xix Repealing Helms-Burton would also free civil </w:t>
      </w:r>
      <w:r w:rsidRPr="005F60F5">
        <w:rPr>
          <w:sz w:val="12"/>
        </w:rPr>
        <w:t xml:space="preserve"> </w:t>
      </w:r>
      <w:r>
        <w:t>society development and assistance programs to be implemented outside of a contentious sanctions framework.</w:t>
      </w:r>
      <w:r w:rsidRPr="005F60F5">
        <w:rPr>
          <w:sz w:val="12"/>
        </w:rPr>
        <w:t xml:space="preserve"> </w:t>
      </w:r>
      <w:r w:rsidRPr="00C91251">
        <w:rPr>
          <w:rStyle w:val="TitleChar"/>
        </w:rPr>
        <w:t>Repealing the extraterritorial provisions of Helms-Burton would allow the United States greater leverage in persuading the international community, especially key regional partners, to adopt a multilateral and targeted approach toward focusing on the advancement of human rights in Cuba.</w:t>
      </w:r>
      <w:r>
        <w:t xml:space="preserve"> This would fundamentally transform the international </w:t>
      </w:r>
      <w:r w:rsidRPr="005F60F5">
        <w:rPr>
          <w:sz w:val="12"/>
        </w:rPr>
        <w:t xml:space="preserve"> </w:t>
      </w:r>
      <w:r>
        <w:t xml:space="preserve">dynamic that has long helped the Cuban government stifle dissent, since its efforts to isolate critics at home would </w:t>
      </w:r>
      <w:r w:rsidRPr="005F60F5">
        <w:rPr>
          <w:sz w:val="12"/>
        </w:rPr>
        <w:t xml:space="preserve"> </w:t>
      </w:r>
      <w:r>
        <w:t xml:space="preserve">increasingly lead to its own isolation from the international community. </w:t>
      </w:r>
    </w:p>
    <w:p w:rsidR="00024949" w:rsidRDefault="00024949" w:rsidP="00024949"/>
    <w:p w:rsidR="00024949" w:rsidRDefault="00024949" w:rsidP="00024949"/>
    <w:p w:rsidR="00024949" w:rsidRDefault="00024949" w:rsidP="00024949">
      <w:pPr>
        <w:pStyle w:val="Heading3"/>
      </w:pPr>
      <w:r>
        <w:t>Travel CP solves – ag / transition / relations</w:t>
      </w:r>
    </w:p>
    <w:p w:rsidR="00024949" w:rsidRDefault="00024949" w:rsidP="00024949">
      <w:pPr>
        <w:pStyle w:val="Heading4"/>
      </w:pPr>
      <w:r>
        <w:t>Lifting travel restrictions boosts US agriculture and spurs Cuban political reforms and greater US-Cuban relations</w:t>
      </w:r>
    </w:p>
    <w:p w:rsidR="00024949" w:rsidRDefault="00024949" w:rsidP="00024949">
      <w:r>
        <w:rPr>
          <w:b/>
        </w:rPr>
        <w:t xml:space="preserve">Perales, 10 – </w:t>
      </w:r>
      <w:r>
        <w:t>senior program associate at the Woodrow Wilson Center (Jose, “The United States and Cuba: Implications of an Economic Relationship”, August, http://www.wilsoncenter.org/sites/default/files/LAP_Cuba_Implications.pdf)</w:t>
      </w:r>
    </w:p>
    <w:p w:rsidR="00024949" w:rsidRDefault="00024949" w:rsidP="00024949"/>
    <w:p w:rsidR="00024949" w:rsidRPr="00935045" w:rsidRDefault="00024949" w:rsidP="00024949">
      <w:pPr>
        <w:rPr>
          <w:rStyle w:val="TitleChar"/>
        </w:rPr>
      </w:pPr>
      <w:r>
        <w:t xml:space="preserve">In terms of specific U.S. industries, </w:t>
      </w:r>
      <w:r w:rsidRPr="00935045">
        <w:rPr>
          <w:rStyle w:val="TitleChar"/>
        </w:rPr>
        <w:t xml:space="preserve">agribusiness is pushing for a lifting of certain restrictions in the </w:t>
      </w:r>
    </w:p>
    <w:p w:rsidR="00024949" w:rsidRPr="00BE6C81" w:rsidRDefault="00024949" w:rsidP="00024949">
      <w:pPr>
        <w:rPr>
          <w:bCs/>
          <w:u w:val="single"/>
        </w:rPr>
      </w:pPr>
      <w:r w:rsidRPr="00935045">
        <w:rPr>
          <w:rStyle w:val="TitleChar"/>
        </w:rPr>
        <w:t>U.S. embargo in order to increase its participation in the Cuban market</w:t>
      </w:r>
      <w:r>
        <w:t>, explained Chris Garza, senior director of congressional relations at the American Farm Bureau. At present the industry has not been able to see its full potential in Cuba due to existing restrictions. U</w:t>
      </w:r>
      <w:r w:rsidRPr="00935045">
        <w:rPr>
          <w:rStyle w:val="TitleChar"/>
        </w:rPr>
        <w:t>.S. agribusiness is not demanding that the embargo against Cuba be lifted; rather, it seeks key concessions to ensure that U.S. firms can better compete in the Cuban market</w:t>
      </w:r>
      <w:r>
        <w:t xml:space="preserve">. Indeed, Garza highlighted how </w:t>
      </w:r>
      <w:r w:rsidRPr="00935045">
        <w:rPr>
          <w:rStyle w:val="TitleChar"/>
        </w:rPr>
        <w:t>U.S. businesses can sell agricultural products to other U.S.-sanctioned countries and U.S. citizens can travel to such countries</w:t>
      </w:r>
      <w:r>
        <w:t xml:space="preserve">. In this sense, </w:t>
      </w:r>
      <w:r w:rsidRPr="00935045">
        <w:rPr>
          <w:rStyle w:val="TitleChar"/>
        </w:rPr>
        <w:t>agribusiness is not seeking drastic changes to U.S. foreign policy; it is merely asking for the ability to treat Cuba as it does other countries subject to U.S. economic and other sanctions</w:t>
      </w:r>
      <w:r>
        <w:t>.</w:t>
      </w:r>
    </w:p>
    <w:p w:rsidR="00024949" w:rsidRPr="00BE6C81" w:rsidRDefault="00024949" w:rsidP="00024949">
      <w:pPr>
        <w:rPr>
          <w:rStyle w:val="TitleChar"/>
        </w:rPr>
      </w:pPr>
      <w:r>
        <w:t xml:space="preserve">Garza sees the elimination of travel restrictions to Cuba as intrinsic to the interests of American agribusiness. </w:t>
      </w:r>
      <w:r w:rsidRPr="00BE6C81">
        <w:rPr>
          <w:rStyle w:val="TitleChar"/>
        </w:rPr>
        <w:t xml:space="preserve">A lifting of travel restrictions on U.S. citizens would have a net positive effect on U.S. agricultural business because allowing U.S. citizens to visit Cuba would increase the overall demand for food consumption on the island and thus spur </w:t>
      </w:r>
    </w:p>
    <w:p w:rsidR="00024949" w:rsidRDefault="00024949" w:rsidP="00024949">
      <w:r w:rsidRPr="00BE6C81">
        <w:rPr>
          <w:rStyle w:val="TitleChar"/>
        </w:rPr>
        <w:t>U.S. agricultural exports there</w:t>
      </w:r>
      <w:r>
        <w:t>. This increased demand from tourism would also change the types of products being imported into Cuba. At present U.S. agricultural firms typically export bulk commodities to Cuba. A lifting of the travel ban would increase the demand for higher valued and more processed products, helping U.S. agribusiness. Likewise, a lifting of restrictions on the financial services available to U.S. citizens traveling to Cuba would trickle down to U.S. agricultural businesses. Although potential U.S. visitors to Cuba would bring money that would unfortunately help the Cuban regime, Cuba’s dollar-deficit means that much of this money will return back to the United States in the form of agricultural purchases.</w:t>
      </w:r>
    </w:p>
    <w:p w:rsidR="00024949" w:rsidRDefault="00024949" w:rsidP="00024949">
      <w:r>
        <w:t xml:space="preserve">Similarly, the U.S. tourism industry would like to see changes to the U.S. embargo against Cuba, stated the National Tour Association’s Public Affairs Advocate Steve Richer. An end to travel restrictions could lead to a surge in up to 1 million U.S. visitors to the island, by some estimates. Indeed, President </w:t>
      </w:r>
      <w:r w:rsidRPr="00935045">
        <w:rPr>
          <w:rStyle w:val="TitleChar"/>
        </w:rPr>
        <w:t>Obama’s recent easing of travel restrictions for Cuban Americans has led to an estimated 20 percent increase in U.S. travel to Cuba</w:t>
      </w:r>
      <w:r>
        <w:t xml:space="preserve"> in the past year through the seven officially authorized Cuba tour operators. Yet many people are deliberately testing the administration’s position on travel. Some U.S. citizens are actually flouting the restrictions in the hopes that they will be charged, thus providing them with a platform to challenge the constitutionality of the Cuba travel ban in court.</w:t>
      </w:r>
    </w:p>
    <w:p w:rsidR="00024949" w:rsidRDefault="00024949" w:rsidP="00024949">
      <w:r>
        <w:t xml:space="preserve">The National Tour Association, alongside its sister professional association, the United States Tour Operators Association, convened a summit in March 2010 in Cancún, Mexico, to discuss the future of U.S. travel to Cuba. What was most surprising about this meeting, according to Richer, was the strong show of interest by the Cuban government in the increased tourism arising from an easing of U.S. restrictions. Cuba’s Minister of Tourism, as well as three other sub-cabinet ministers from Foreign Affairs, Foreign Investment, and Transportation, were present at the summit. </w:t>
      </w:r>
    </w:p>
    <w:p w:rsidR="00024949" w:rsidRDefault="00024949" w:rsidP="00024949">
      <w:r>
        <w:t xml:space="preserve">Additionally, the president or vice-president from every single tourist operator in Cuba participated; all such companies are to some extent subsidiaries of the Cuban government. Richer argued that </w:t>
      </w:r>
      <w:r w:rsidRPr="00935045">
        <w:rPr>
          <w:rStyle w:val="TitleChar"/>
        </w:rPr>
        <w:t>Cuba is clearly interested in change, but it is up to the United States to take the first step.Richer recommended that the U.S. government heed the effects of travel restrictions on U.S. airlines, cruise lines, tour operators, and advertisers as it considers whether or not to change the status quo</w:t>
      </w:r>
      <w:r>
        <w:t xml:space="preserve">. </w:t>
      </w:r>
      <w:r w:rsidRPr="00935045">
        <w:rPr>
          <w:rStyle w:val="TitleChar"/>
        </w:rPr>
        <w:t>Restrictions on travel</w:t>
      </w:r>
      <w:r>
        <w:t xml:space="preserve"> not only put a damper on U.S. tourism and the subsequent loss in revenue from U.S. tourism operators, but they also </w:t>
      </w:r>
      <w:r w:rsidRPr="00935045">
        <w:rPr>
          <w:rStyle w:val="TitleChar"/>
        </w:rPr>
        <w:t>harm other business sectors that would benefit from free access to Cuba</w:t>
      </w:r>
      <w:r>
        <w:t xml:space="preserve">. Richer relayed one discussion with medical supplies providers about how travel restrictions prevent much-needed sophisticated medical equipment from being sold to Cuba: this sophisticated equipment requires on-site training and follow-up inspections to ensure that equipment is running properly. Richer raised a certain irony about this case: if U.S. medical teams are working alongside Cuban medical teams in Haiti (using American medical equipment), why not work together in Cuba? Richer concluded by noting that, besides its harm to U.S. businesses and bilateral collaboration on cross-border issues, the status quo runs counter to U.S. values of civil rights and liberties. People should have the right to travel; U.S. citizens are allowed to travel to Libya, North Korea, and Iran, so why not Cuba? According to Richer, </w:t>
      </w:r>
      <w:r w:rsidRPr="00935045">
        <w:rPr>
          <w:rStyle w:val="TitleChar"/>
        </w:rPr>
        <w:t>the person-to-person contact and ensuing discussions arising from travel can open the door to better bilateral relations between the United States and Cuba</w:t>
      </w:r>
      <w:r>
        <w:t>.</w:t>
      </w:r>
    </w:p>
    <w:p w:rsidR="00024949" w:rsidRDefault="00024949" w:rsidP="00024949"/>
    <w:p w:rsidR="00024949" w:rsidRDefault="00024949" w:rsidP="00024949"/>
    <w:p w:rsidR="00024949" w:rsidRDefault="00024949" w:rsidP="00024949">
      <w:pPr>
        <w:pStyle w:val="Heading3"/>
      </w:pPr>
      <w:r>
        <w:t>CARICOM engagement solves</w:t>
      </w:r>
    </w:p>
    <w:p w:rsidR="00024949" w:rsidRDefault="00024949" w:rsidP="00024949">
      <w:pPr>
        <w:pStyle w:val="Heading4"/>
      </w:pPr>
      <w:r>
        <w:t>CARICOM is the best organization to mediate a US-Cuba rapprochement – it has unique cred with both parties</w:t>
      </w:r>
    </w:p>
    <w:p w:rsidR="00024949" w:rsidRDefault="00024949" w:rsidP="00024949">
      <w:r w:rsidRPr="001F6055">
        <w:rPr>
          <w:b/>
        </w:rPr>
        <w:t>Kangalee and Gibbs, 9</w:t>
      </w:r>
      <w:r>
        <w:t xml:space="preserve"> – *Advisor at the UN Regional Centre for Peace, Disarmament, and Development in Latin America and the Caribbean  AND **Consul at Consulate of Barbados (Quinnelle-Marie and David, “CAN CARICOM ACT AS VIABLE “GOOD OFFICES” IN BRIDGING THE CUBA/USA DIVIDE? : Options and Opportunities”, </w:t>
      </w:r>
      <w:hyperlink r:id="rId73" w:history="1">
        <w:r w:rsidRPr="00F362C8">
          <w:rPr>
            <w:rStyle w:val="Hyperlink"/>
          </w:rPr>
          <w:t>http://acuns.org/wp-content/uploads/2012/06/CARACOM-Good-Offices-Kangalee-Gibbs-AM-2009.pdf</w:t>
        </w:r>
      </w:hyperlink>
      <w:r>
        <w:t>)</w:t>
      </w:r>
    </w:p>
    <w:p w:rsidR="00024949" w:rsidRPr="001F6055" w:rsidRDefault="00024949" w:rsidP="00024949"/>
    <w:p w:rsidR="00024949" w:rsidRDefault="00024949" w:rsidP="00024949">
      <w:r>
        <w:t xml:space="preserve">Against this background, this paper attempts to argue that </w:t>
      </w:r>
      <w:r w:rsidRPr="001F6055">
        <w:rPr>
          <w:rStyle w:val="TitleChar"/>
        </w:rPr>
        <w:t>CARICOM is well placed and ought</w:t>
      </w:r>
      <w:r>
        <w:rPr>
          <w:rStyle w:val="TitleChar"/>
        </w:rPr>
        <w:t xml:space="preserve"> </w:t>
      </w:r>
      <w:r w:rsidRPr="001F6055">
        <w:rPr>
          <w:rStyle w:val="TitleChar"/>
        </w:rPr>
        <w:t>to formally extend its hand to provide good offices to facilitate Cuba/US discussions.</w:t>
      </w:r>
      <w:r>
        <w:t xml:space="preserve"> It argues that </w:t>
      </w:r>
      <w:r w:rsidRPr="001F6055">
        <w:rPr>
          <w:rStyle w:val="TitleChar"/>
        </w:rPr>
        <w:t xml:space="preserve">CARICOM </w:t>
      </w:r>
      <w:r>
        <w:t xml:space="preserve">is strategically placed to serve this role for a number of reasons: (i) It </w:t>
      </w:r>
      <w:r w:rsidRPr="001F6055">
        <w:rPr>
          <w:rStyle w:val="TitleChar"/>
        </w:rPr>
        <w:t>enjoys the</w:t>
      </w:r>
      <w:r>
        <w:rPr>
          <w:rStyle w:val="TitleChar"/>
        </w:rPr>
        <w:t xml:space="preserve"> </w:t>
      </w:r>
      <w:r w:rsidRPr="001F6055">
        <w:rPr>
          <w:rStyle w:val="TitleChar"/>
        </w:rPr>
        <w:t>confidence of both parties – US on account of CARICOM’s enviable human rights and</w:t>
      </w:r>
      <w:r>
        <w:rPr>
          <w:rStyle w:val="TitleChar"/>
        </w:rPr>
        <w:t xml:space="preserve"> </w:t>
      </w:r>
      <w:r w:rsidRPr="001F6055">
        <w:rPr>
          <w:rStyle w:val="TitleChar"/>
        </w:rPr>
        <w:t>democratic traditions and sustained engagement with successive US administrations; and Cuba</w:t>
      </w:r>
      <w:r>
        <w:rPr>
          <w:rStyle w:val="TitleChar"/>
        </w:rPr>
        <w:t xml:space="preserve"> </w:t>
      </w:r>
      <w:r w:rsidRPr="001F6055">
        <w:rPr>
          <w:rStyle w:val="TitleChar"/>
        </w:rPr>
        <w:t>on account of their shared colonial history, long standing diplomatic relations</w:t>
      </w:r>
      <w:r>
        <w:t xml:space="preserve"> (1972); (ii) CARICOM generally has not engaged in the vitriol and verbal tirades against US as have some Latin American leaders(iii) CARICOM is located in the western hemisphere and is a part of the Americas; (iv) </w:t>
      </w:r>
      <w:r w:rsidRPr="001F6055">
        <w:rPr>
          <w:rStyle w:val="TitleChar"/>
        </w:rPr>
        <w:t>Most other regional organisations would lack the objectivity</w:t>
      </w:r>
      <w:r>
        <w:t>: OAS being the entity that expelled Cuba may be unsuitable to Cuba.</w:t>
      </w:r>
    </w:p>
    <w:p w:rsidR="00024949" w:rsidRDefault="00024949" w:rsidP="00024949">
      <w:pPr>
        <w:pStyle w:val="Heading4"/>
      </w:pPr>
      <w:r>
        <w:t>CARICOM can broker a US-Cuba settlement</w:t>
      </w:r>
    </w:p>
    <w:p w:rsidR="00024949" w:rsidRDefault="00024949" w:rsidP="00024949">
      <w:r w:rsidRPr="001F6055">
        <w:rPr>
          <w:b/>
        </w:rPr>
        <w:t>Kangalee and Gibbs, 9</w:t>
      </w:r>
      <w:r>
        <w:t xml:space="preserve"> – *Advisor at the UN Regional Centre for Peace, Disarmament, and Development in Latin America and the Caribbean  AND **Consul at Consulate of Barbados (Quinnelle-Marie and David, “CAN CARICOM ACT AS VIABLE “GOOD OFFICES” IN BRIDGING THE CUBA/USA DIVIDE? : Options and Opportunities”, </w:t>
      </w:r>
      <w:hyperlink r:id="rId74" w:history="1">
        <w:r w:rsidRPr="00F362C8">
          <w:rPr>
            <w:rStyle w:val="Hyperlink"/>
          </w:rPr>
          <w:t>http://acuns.org/wp-content/uploads/2012/06/CARACOM-Good-Offices-Kangalee-Gibbs-AM-2009.pdf</w:t>
        </w:r>
      </w:hyperlink>
      <w:r>
        <w:t>)</w:t>
      </w:r>
    </w:p>
    <w:p w:rsidR="00024949" w:rsidRDefault="00024949" w:rsidP="00024949"/>
    <w:p w:rsidR="00024949" w:rsidRDefault="00024949" w:rsidP="00024949">
      <w:r>
        <w:t>CARICOM AS A FACILITATOR OF GOOD OFFICES</w:t>
      </w:r>
    </w:p>
    <w:p w:rsidR="00024949" w:rsidRDefault="00024949" w:rsidP="00024949">
      <w:r>
        <w:t xml:space="preserve">It has been noted that the good offices process of the UN has met both relative success and failure. In order to ascertain the possible success of this undertaking for CARICOM however, it 15 is necessary to examine relations with both Cuba and the United States and previous mediation or facilitation endeavours throughout the region. As a third party therefore, </w:t>
      </w:r>
      <w:r w:rsidRPr="001F6055">
        <w:rPr>
          <w:rStyle w:val="TitleChar"/>
        </w:rPr>
        <w:t>CARICOM must</w:t>
      </w:r>
      <w:r>
        <w:rPr>
          <w:rStyle w:val="TitleChar"/>
        </w:rPr>
        <w:t xml:space="preserve"> </w:t>
      </w:r>
      <w:r w:rsidRPr="001F6055">
        <w:rPr>
          <w:rStyle w:val="TitleChar"/>
        </w:rPr>
        <w:t>possess neutrality and favourable relations with both parties thereby permitting a sense of</w:t>
      </w:r>
      <w:r>
        <w:rPr>
          <w:rStyle w:val="TitleChar"/>
        </w:rPr>
        <w:t xml:space="preserve"> </w:t>
      </w:r>
      <w:r w:rsidRPr="001F6055">
        <w:rPr>
          <w:rStyle w:val="TitleChar"/>
        </w:rPr>
        <w:t>confidence which is especially significant if CARICOM’s role is to be advanced to one of</w:t>
      </w:r>
      <w:r>
        <w:rPr>
          <w:rStyle w:val="TitleChar"/>
        </w:rPr>
        <w:t xml:space="preserve"> </w:t>
      </w:r>
      <w:r w:rsidRPr="001F6055">
        <w:rPr>
          <w:rStyle w:val="TitleChar"/>
        </w:rPr>
        <w:t>mediation; both parties must also be willing to dialogue and compromise</w:t>
      </w:r>
      <w:r>
        <w:t xml:space="preserve">. </w:t>
      </w:r>
    </w:p>
    <w:p w:rsidR="00024949" w:rsidRDefault="00024949" w:rsidP="00024949">
      <w:r>
        <w:t xml:space="preserve"> CARICOM/US Relations </w:t>
      </w:r>
    </w:p>
    <w:p w:rsidR="00024949" w:rsidRDefault="00024949" w:rsidP="00024949">
      <w:r>
        <w:t xml:space="preserve">CARICOM economies gained independence during the bipolar ideological confrontation that was the Cold War, from the 1960s onwards. Exploration, adjustment and adaptation characterised their experience in the immediate post independence period and beyond. US/CARICOM relations have been characterised by aid, trade, and development arrangements. Despite CARICOM’s three socialist experiments during the Cold War – Guyana, Grenada and Jamaica- CARICOM has had sustained engagement with successive US administrations and has maintained a level of stability and peaceful coexistence with its neighbours. </w:t>
      </w:r>
      <w:r w:rsidRPr="00295B17">
        <w:rPr>
          <w:rStyle w:val="TitleChar"/>
        </w:rPr>
        <w:t>CARICOM generally has not engaged in the vitriol and verbal tirades against US as have some Latin American leaders</w:t>
      </w:r>
      <w:r>
        <w:t>. This, as is widely posited, is due in part to the loss of geopolitical salience or manoeuvring room that these states believed they had during what Vaughan Lewis calls ‘a second phase of adjustment’ in the post independence era, where there was a noted greater activism on the part of CARICOM states (Lewis, 2000). It must also be noted that both parties (CARICOM and the US) have collaborated on a bilateral and multilateral basis, on new and old security issues, including migration, HIV/AIDS, water and food security.</w:t>
      </w:r>
    </w:p>
    <w:p w:rsidR="00024949" w:rsidRDefault="00024949" w:rsidP="00024949">
      <w:r>
        <w:t xml:space="preserve">The US has constantly adjusted its foreign policy according to its strategic interests, be it in this hemisphere or abroad. As such, for a time, the location of these Caribbean states, in the middle 16 of the Americas, ensured that the US maintained alliances with CARICOM during the cold war to secure their security interests. At the end of the Cold War however, this was lost. Notwithstanding, Grant argues2 that </w:t>
      </w:r>
      <w:r w:rsidRPr="00295B17">
        <w:rPr>
          <w:rStyle w:val="TitleChar"/>
        </w:rPr>
        <w:t>Caribbean/US relations eventually progressed from one of mostly US unilateralism to a more consultative process with high level policy dialogue</w:t>
      </w:r>
      <w:r>
        <w:t xml:space="preserve"> that began with the Bridgetown Summit and is also seen via the Third Border initiative; unilateral and/or self serving actions still however occur. </w:t>
      </w:r>
    </w:p>
    <w:p w:rsidR="00024949" w:rsidRDefault="00024949" w:rsidP="00024949">
      <w:r>
        <w:t xml:space="preserve">The point at hand is that </w:t>
      </w:r>
      <w:r w:rsidRPr="00295B17">
        <w:rPr>
          <w:rStyle w:val="TitleChar"/>
        </w:rPr>
        <w:t>CARICOM is sufficiently mature in its relations with the US to</w:t>
      </w:r>
      <w:r>
        <w:rPr>
          <w:rStyle w:val="TitleChar"/>
        </w:rPr>
        <w:t xml:space="preserve"> </w:t>
      </w:r>
      <w:r w:rsidRPr="00295B17">
        <w:rPr>
          <w:rStyle w:val="TitleChar"/>
        </w:rPr>
        <w:t>discharge good offices in order to encourage dialogue between Cuba and the U</w:t>
      </w:r>
      <w:r>
        <w:t xml:space="preserve">nited </w:t>
      </w:r>
      <w:r w:rsidRPr="00295B17">
        <w:rPr>
          <w:rStyle w:val="TitleChar"/>
        </w:rPr>
        <w:t>S</w:t>
      </w:r>
      <w:r>
        <w:t xml:space="preserve">tates. </w:t>
      </w:r>
      <w:r w:rsidRPr="00295B17">
        <w:rPr>
          <w:rStyle w:val="TitleChar"/>
        </w:rPr>
        <w:t>Both</w:t>
      </w:r>
      <w:r>
        <w:rPr>
          <w:rStyle w:val="TitleChar"/>
        </w:rPr>
        <w:t xml:space="preserve"> </w:t>
      </w:r>
      <w:r w:rsidRPr="00295B17">
        <w:rPr>
          <w:rStyle w:val="TitleChar"/>
        </w:rPr>
        <w:t>CARICOM and the US promote market driven economies and are committed to liberal</w:t>
      </w:r>
      <w:r>
        <w:rPr>
          <w:rStyle w:val="TitleChar"/>
        </w:rPr>
        <w:t xml:space="preserve"> </w:t>
      </w:r>
      <w:r w:rsidRPr="00295B17">
        <w:rPr>
          <w:rStyle w:val="TitleChar"/>
        </w:rPr>
        <w:t>democratic governance.</w:t>
      </w:r>
      <w:r>
        <w:t xml:space="preserve"> The recently held Summit of the Americas at which there was a level of camaraderie and congeniality, has raised the hemispheric profile of </w:t>
      </w:r>
      <w:r w:rsidRPr="00295B17">
        <w:rPr>
          <w:rStyle w:val="TitleChar"/>
        </w:rPr>
        <w:t>CARICOM</w:t>
      </w:r>
      <w:r>
        <w:t xml:space="preserve"> as a region where rapprochement and reconciliation can be facilitated. It </w:t>
      </w:r>
      <w:r w:rsidRPr="00295B17">
        <w:rPr>
          <w:rStyle w:val="TitleChar"/>
        </w:rPr>
        <w:t>can</w:t>
      </w:r>
      <w:r>
        <w:t xml:space="preserve"> thus </w:t>
      </w:r>
      <w:r w:rsidRPr="00295B17">
        <w:rPr>
          <w:rStyle w:val="TitleChar"/>
        </w:rPr>
        <w:t>muster a level of</w:t>
      </w:r>
      <w:r>
        <w:rPr>
          <w:rStyle w:val="TitleChar"/>
        </w:rPr>
        <w:t xml:space="preserve"> </w:t>
      </w:r>
      <w:r w:rsidRPr="00295B17">
        <w:rPr>
          <w:rStyle w:val="TitleChar"/>
        </w:rPr>
        <w:t>legitimacy and trust which other regions of the hemisphere may be unable to provide</w:t>
      </w:r>
      <w:r>
        <w:t xml:space="preserve">. Therefore as a hemispheric entity CARICOM is in a suitable position to facilitate discussions. </w:t>
      </w:r>
    </w:p>
    <w:p w:rsidR="00024949" w:rsidRDefault="00024949" w:rsidP="00024949">
      <w:r>
        <w:t xml:space="preserve">CARICOM/CUBA Relations </w:t>
      </w:r>
    </w:p>
    <w:p w:rsidR="00024949" w:rsidRDefault="00024949" w:rsidP="00024949">
      <w:r>
        <w:t xml:space="preserve">CARICOM’S Opportunity: Enlightened Self Interest </w:t>
      </w:r>
    </w:p>
    <w:p w:rsidR="00024949" w:rsidRDefault="00024949" w:rsidP="00024949">
      <w:r>
        <w:t xml:space="preserve">CARICOM’s historic ties to Cuba began when four of its members were among the first to initiate diplomatic links with Cuba in 1972. During the cold war, Cuba’s relations with Jamaica, Guyana and Grenada, intensified and this was manifested through the financial support given for their socialist style governments. Given these historic ties, it would be opportune for CARICOM to encourage reconciliation between the two parties. </w:t>
      </w:r>
    </w:p>
    <w:p w:rsidR="00024949" w:rsidRDefault="00024949" w:rsidP="00024949">
      <w:r>
        <w:t xml:space="preserve">In 1993 with the post-cold war uni-polar order in train, CARICOM countries again sought to further embrace Cuba by establishing the CARICOM-CUBA Joint Commission to strengthen economic and functional cooperation. The establishment of the Caribbean Trade and Investment Facilitation Unit and the inclusion of Cuba in the ACS are all part of CARICOM’s legacy of seeking to denounce CUBA’s pariah status. </w:t>
      </w:r>
    </w:p>
    <w:p w:rsidR="00024949" w:rsidRDefault="00024949" w:rsidP="00024949">
      <w:r>
        <w:t xml:space="preserve">It is clear that any negotiations will be extremely tough and characterized by much acrimony. Even President’s Obama’s move to engage is likely to meet stiff opposition in the US Congress. However, </w:t>
      </w:r>
      <w:r w:rsidRPr="00295B17">
        <w:rPr>
          <w:rStyle w:val="TitleChar"/>
        </w:rPr>
        <w:t>it is in CARICOM’s interest to have in its fold, a Cuba with a competitive, vibrant, globally inserted economy and a political system characterized by full adherence to democratic norms, human and civil righ</w:t>
      </w:r>
      <w:r>
        <w:t>ts especially since, CARICOM and Cuba are potential competitors for the same export markets. It is on this basis that CARICOM should discharge its Good Offices to bring rapprochement to the Cuban/US divide.</w:t>
      </w:r>
    </w:p>
    <w:p w:rsidR="00024949" w:rsidRDefault="00024949" w:rsidP="00024949">
      <w:r>
        <w:t xml:space="preserve">In addition to seeking the inclusion of Cuba in political, economic and security institutions of the </w:t>
      </w:r>
    </w:p>
    <w:p w:rsidR="00024949" w:rsidRDefault="00024949" w:rsidP="00024949">
      <w:r>
        <w:t xml:space="preserve">Americas, </w:t>
      </w:r>
      <w:r w:rsidRPr="00295B17">
        <w:rPr>
          <w:rStyle w:val="TitleChar"/>
        </w:rPr>
        <w:t>CARICOM ought to encourage the internal political reform in the form of a “postrevolutionary democracy” through engagement and respect for political diversity</w:t>
      </w:r>
      <w:r>
        <w:t xml:space="preserve">. Basdeo calls </w:t>
      </w:r>
    </w:p>
    <w:p w:rsidR="00024949" w:rsidRDefault="00024949" w:rsidP="00024949">
      <w:r>
        <w:t xml:space="preserve">for CARICOM to call upon the US and Cuba to have the United Nations declare the Caribbean a </w:t>
      </w:r>
    </w:p>
    <w:p w:rsidR="00024949" w:rsidRDefault="00024949" w:rsidP="00024949">
      <w:r>
        <w:t xml:space="preserve">“Zone of Peace” and for CARICOM to convene a joint CARICOM-US forum with Cuba’s </w:t>
      </w:r>
    </w:p>
    <w:p w:rsidR="00024949" w:rsidRDefault="00024949" w:rsidP="00024949">
      <w:r>
        <w:t xml:space="preserve">participation to discuss US-Cuba relations in the post-September 11th world. These, along with a </w:t>
      </w:r>
    </w:p>
    <w:p w:rsidR="00024949" w:rsidRDefault="00024949" w:rsidP="00024949">
      <w:r>
        <w:t>Good Offices offer can all be part of a package of initiatives by CARICOM. 18</w:t>
      </w:r>
    </w:p>
    <w:p w:rsidR="00024949" w:rsidRDefault="00024949" w:rsidP="00024949">
      <w:r>
        <w:t>CARICOM FACILITATION</w:t>
      </w:r>
    </w:p>
    <w:p w:rsidR="00024949" w:rsidRDefault="00024949" w:rsidP="00024949">
      <w:r>
        <w:t xml:space="preserve">Regional organizations have worked in collaboration with the UN to resolve disputes within the </w:t>
      </w:r>
    </w:p>
    <w:p w:rsidR="00024949" w:rsidRDefault="00024949" w:rsidP="00024949">
      <w:r>
        <w:t xml:space="preserve">region; this can be seen, inter alia, via OAS and CARICOM’s attempts at promoting and </w:t>
      </w:r>
    </w:p>
    <w:p w:rsidR="00024949" w:rsidRDefault="00024949" w:rsidP="00024949">
      <w:r>
        <w:t xml:space="preserve">restoring democracy in Haiti. CARICOM has offered its good offices in the past, but it has been </w:t>
      </w:r>
    </w:p>
    <w:p w:rsidR="00024949" w:rsidRDefault="00024949" w:rsidP="00024949">
      <w:r>
        <w:t xml:space="preserve">criticised for its inability to deal with issues arising internally, that is, among member states. It </w:t>
      </w:r>
    </w:p>
    <w:p w:rsidR="00024949" w:rsidRDefault="00024949" w:rsidP="00024949">
      <w:r>
        <w:t xml:space="preserve">must be noted therefore that the Cuba/US issue is external to CARICOM and thus does not </w:t>
      </w:r>
    </w:p>
    <w:p w:rsidR="00024949" w:rsidRDefault="00024949" w:rsidP="00024949">
      <w:r>
        <w:t xml:space="preserve">present the exact obstacles as those faced internally- mainly an absence of neutrality. Thus, </w:t>
      </w:r>
    </w:p>
    <w:p w:rsidR="00024949" w:rsidRDefault="00024949" w:rsidP="00024949">
      <w:r>
        <w:t xml:space="preserve">despite the limited success of CARICOM’s mediation within the region, CARICOM can aid in </w:t>
      </w:r>
    </w:p>
    <w:p w:rsidR="00024949" w:rsidRDefault="00024949" w:rsidP="00024949">
      <w:r>
        <w:t xml:space="preserve">settling the dispute under discussion given its third party objectivity. </w:t>
      </w:r>
    </w:p>
    <w:p w:rsidR="00024949" w:rsidRDefault="00024949" w:rsidP="00024949">
      <w:r>
        <w:t>It must be reiterated that this paper proposes an initial offer of good offices in the traditional</w:t>
      </w:r>
    </w:p>
    <w:p w:rsidR="00024949" w:rsidRDefault="00024949" w:rsidP="00024949">
      <w:r>
        <w:t xml:space="preserve">sense, which, if necessary, and with the appropriate and adequate resources, can be advanced to </w:t>
      </w:r>
    </w:p>
    <w:p w:rsidR="00024949" w:rsidRDefault="00024949" w:rsidP="00024949">
      <w:r>
        <w:t xml:space="preserve">mediation. </w:t>
      </w:r>
    </w:p>
    <w:p w:rsidR="00024949" w:rsidRDefault="00024949" w:rsidP="00024949">
      <w:r>
        <w:t xml:space="preserve">Usually, current and former heads of government are called upon to offer their good offices on </w:t>
      </w:r>
    </w:p>
    <w:p w:rsidR="00024949" w:rsidRDefault="00024949" w:rsidP="00024949">
      <w:r>
        <w:t xml:space="preserve">behalf of CARICOM to facilitate dispute settlement. The possibility of becoming a conciliator </w:t>
      </w:r>
    </w:p>
    <w:p w:rsidR="00024949" w:rsidRDefault="00024949" w:rsidP="00024949">
      <w:r>
        <w:t xml:space="preserve">will be difficult, in that resources called for may not be at hand when required. For instance, </w:t>
      </w:r>
    </w:p>
    <w:p w:rsidR="00024949" w:rsidRDefault="00024949" w:rsidP="00024949">
      <w:r>
        <w:t xml:space="preserve">Griffin notes that for internal issues, CARICOM has ‘a low supply of seasoned mediators.’ </w:t>
      </w:r>
    </w:p>
    <w:p w:rsidR="00024949" w:rsidRDefault="00024949" w:rsidP="00024949">
      <w:r>
        <w:t xml:space="preserve">(Griffin, 2007) Given the nature of the dispute however, CARICOM can perhaps have a joint </w:t>
      </w:r>
    </w:p>
    <w:p w:rsidR="00024949" w:rsidRDefault="00024949" w:rsidP="00024949">
      <w:r>
        <w:t xml:space="preserve">commission with the Office of the UN Secretary General. </w:t>
      </w:r>
    </w:p>
    <w:p w:rsidR="00024949" w:rsidRPr="00295B17" w:rsidRDefault="00024949" w:rsidP="00024949">
      <w:pPr>
        <w:rPr>
          <w:rStyle w:val="TitleChar"/>
        </w:rPr>
      </w:pPr>
      <w:r w:rsidRPr="00295B17">
        <w:rPr>
          <w:rStyle w:val="TitleChar"/>
        </w:rPr>
        <w:t xml:space="preserve">CARICOM should move with much dispatch to discharge its good offices given the existence of: </w:t>
      </w:r>
    </w:p>
    <w:p w:rsidR="00024949" w:rsidRDefault="00024949" w:rsidP="00024949">
      <w:r w:rsidRPr="00295B17">
        <w:rPr>
          <w:rStyle w:val="TitleChar"/>
        </w:rPr>
        <w:t>a reform-minded US president who supports rapprochement</w:t>
      </w:r>
      <w:r>
        <w:t xml:space="preserve"> and who, in terms of his presidential </w:t>
      </w:r>
    </w:p>
    <w:p w:rsidR="00024949" w:rsidRPr="00295B17" w:rsidRDefault="00024949" w:rsidP="00024949">
      <w:pPr>
        <w:rPr>
          <w:rStyle w:val="TitleChar"/>
        </w:rPr>
      </w:pPr>
      <w:r>
        <w:t xml:space="preserve">legacy, would want to be the one to have brought political reform to Cuba; </w:t>
      </w:r>
      <w:r w:rsidRPr="00295B17">
        <w:rPr>
          <w:rStyle w:val="TitleChar"/>
        </w:rPr>
        <w:t xml:space="preserve">a Cuban President </w:t>
      </w:r>
    </w:p>
    <w:p w:rsidR="00024949" w:rsidRDefault="00024949" w:rsidP="00024949">
      <w:r w:rsidRPr="00295B17">
        <w:rPr>
          <w:rStyle w:val="TitleChar"/>
        </w:rPr>
        <w:t>who has displayed a willingness to dialogue; and a region which would have garnered some</w:t>
      </w:r>
      <w:r>
        <w:t xml:space="preserve"> 19</w:t>
      </w:r>
    </w:p>
    <w:p w:rsidR="00024949" w:rsidRPr="00295B17" w:rsidRDefault="00024949" w:rsidP="00024949">
      <w:pPr>
        <w:rPr>
          <w:rStyle w:val="TitleChar"/>
        </w:rPr>
      </w:pPr>
      <w:r w:rsidRPr="00295B17">
        <w:rPr>
          <w:rStyle w:val="TitleChar"/>
        </w:rPr>
        <w:t xml:space="preserve">hemispheric diplomatic capital by hosting the Fifth Summit of the Americas. These factors </w:t>
      </w:r>
    </w:p>
    <w:p w:rsidR="00024949" w:rsidRPr="00295B17" w:rsidRDefault="00024949" w:rsidP="00024949">
      <w:pPr>
        <w:rPr>
          <w:rStyle w:val="TitleChar"/>
        </w:rPr>
      </w:pPr>
      <w:r w:rsidRPr="00295B17">
        <w:rPr>
          <w:rStyle w:val="TitleChar"/>
        </w:rPr>
        <w:t xml:space="preserve">combined with CARICOM’s supportive stance on ideological pluralism provide a conducive </w:t>
      </w:r>
    </w:p>
    <w:p w:rsidR="00024949" w:rsidRPr="00295B17" w:rsidRDefault="00024949" w:rsidP="00024949">
      <w:pPr>
        <w:rPr>
          <w:rStyle w:val="TitleChar"/>
        </w:rPr>
      </w:pPr>
      <w:r w:rsidRPr="00295B17">
        <w:rPr>
          <w:rStyle w:val="TitleChar"/>
        </w:rPr>
        <w:t xml:space="preserve">environment for CARICOM to discharge its good offices and bodes well for future relations with </w:t>
      </w:r>
    </w:p>
    <w:p w:rsidR="00024949" w:rsidRPr="00295B17" w:rsidRDefault="00024949" w:rsidP="00024949">
      <w:pPr>
        <w:rPr>
          <w:rStyle w:val="TitleChar"/>
        </w:rPr>
      </w:pPr>
      <w:r w:rsidRPr="00295B17">
        <w:rPr>
          <w:rStyle w:val="TitleChar"/>
        </w:rPr>
        <w:t>both parties.</w:t>
      </w:r>
      <w:r>
        <w:t xml:space="preserve"> </w:t>
      </w:r>
      <w:r w:rsidRPr="00295B17">
        <w:rPr>
          <w:rStyle w:val="TitleChar"/>
        </w:rPr>
        <w:t xml:space="preserve">The process would also allow CARICOM to engage in institutional strengthening </w:t>
      </w:r>
    </w:p>
    <w:p w:rsidR="00024949" w:rsidRDefault="00024949" w:rsidP="00024949">
      <w:r w:rsidRPr="00295B17">
        <w:rPr>
          <w:rStyle w:val="TitleChar"/>
        </w:rPr>
        <w:t>and capacity building in diplomatic methods of dispute settlement</w:t>
      </w:r>
      <w:r>
        <w:t xml:space="preserve">. </w:t>
      </w:r>
    </w:p>
    <w:p w:rsidR="00024949" w:rsidRDefault="00024949" w:rsidP="00024949"/>
    <w:p w:rsidR="00024949" w:rsidRDefault="00024949" w:rsidP="00024949"/>
    <w:p w:rsidR="00024949" w:rsidRPr="00455E81" w:rsidRDefault="00024949" w:rsidP="00024949"/>
    <w:p w:rsidR="00024949" w:rsidRPr="00283B96" w:rsidRDefault="00024949" w:rsidP="00024949"/>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3AAE" w:rsidRDefault="00953AAE" w:rsidP="005F5576">
      <w:r>
        <w:separator/>
      </w:r>
    </w:p>
  </w:endnote>
  <w:endnote w:type="continuationSeparator" w:id="0">
    <w:p w:rsidR="00953AAE" w:rsidRDefault="00953AA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3AAE" w:rsidRDefault="00953AAE" w:rsidP="005F5576">
      <w:r>
        <w:separator/>
      </w:r>
    </w:p>
  </w:footnote>
  <w:footnote w:type="continuationSeparator" w:id="0">
    <w:p w:rsidR="00953AAE" w:rsidRDefault="00953AAE"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124B6"/>
    <w:multiLevelType w:val="hybridMultilevel"/>
    <w:tmpl w:val="166A5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8D43E0"/>
    <w:multiLevelType w:val="hybridMultilevel"/>
    <w:tmpl w:val="416C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949"/>
    <w:rsid w:val="000010D8"/>
    <w:rsid w:val="00001123"/>
    <w:rsid w:val="000022F2"/>
    <w:rsid w:val="0000459F"/>
    <w:rsid w:val="00004EB4"/>
    <w:rsid w:val="00005FE5"/>
    <w:rsid w:val="00006EFF"/>
    <w:rsid w:val="0002196C"/>
    <w:rsid w:val="00021F29"/>
    <w:rsid w:val="00024949"/>
    <w:rsid w:val="00025DB6"/>
    <w:rsid w:val="00027EED"/>
    <w:rsid w:val="0003041D"/>
    <w:rsid w:val="000314E3"/>
    <w:rsid w:val="00033028"/>
    <w:rsid w:val="000360A7"/>
    <w:rsid w:val="00052A1D"/>
    <w:rsid w:val="00055E12"/>
    <w:rsid w:val="00064A59"/>
    <w:rsid w:val="0007162E"/>
    <w:rsid w:val="00073B9A"/>
    <w:rsid w:val="00084379"/>
    <w:rsid w:val="00090287"/>
    <w:rsid w:val="00090BA2"/>
    <w:rsid w:val="000978A3"/>
    <w:rsid w:val="00097D7E"/>
    <w:rsid w:val="000A029B"/>
    <w:rsid w:val="000A1D39"/>
    <w:rsid w:val="000A4FA5"/>
    <w:rsid w:val="000B61C8"/>
    <w:rsid w:val="000B6CBC"/>
    <w:rsid w:val="000C54FB"/>
    <w:rsid w:val="000C767D"/>
    <w:rsid w:val="000D0B76"/>
    <w:rsid w:val="000D2AE5"/>
    <w:rsid w:val="000D3A26"/>
    <w:rsid w:val="000D3D8D"/>
    <w:rsid w:val="000E41A3"/>
    <w:rsid w:val="000F33A0"/>
    <w:rsid w:val="000F37E7"/>
    <w:rsid w:val="00101DEA"/>
    <w:rsid w:val="00113C68"/>
    <w:rsid w:val="00114663"/>
    <w:rsid w:val="00116DCA"/>
    <w:rsid w:val="0012057B"/>
    <w:rsid w:val="00126D92"/>
    <w:rsid w:val="001301AC"/>
    <w:rsid w:val="001304DF"/>
    <w:rsid w:val="00140397"/>
    <w:rsid w:val="0014072D"/>
    <w:rsid w:val="00141F7D"/>
    <w:rsid w:val="00141FBF"/>
    <w:rsid w:val="001627C7"/>
    <w:rsid w:val="0016509D"/>
    <w:rsid w:val="0016711C"/>
    <w:rsid w:val="00167A9F"/>
    <w:rsid w:val="001711E1"/>
    <w:rsid w:val="00175018"/>
    <w:rsid w:val="00177828"/>
    <w:rsid w:val="00177A1E"/>
    <w:rsid w:val="00182D51"/>
    <w:rsid w:val="0018565A"/>
    <w:rsid w:val="0019587B"/>
    <w:rsid w:val="00197870"/>
    <w:rsid w:val="001A4F0E"/>
    <w:rsid w:val="001A5142"/>
    <w:rsid w:val="001A6F7C"/>
    <w:rsid w:val="001B0A04"/>
    <w:rsid w:val="001B2B59"/>
    <w:rsid w:val="001B3CEC"/>
    <w:rsid w:val="001B484A"/>
    <w:rsid w:val="001C1D82"/>
    <w:rsid w:val="001C2147"/>
    <w:rsid w:val="001C587E"/>
    <w:rsid w:val="001C7C90"/>
    <w:rsid w:val="001D0D51"/>
    <w:rsid w:val="001F7572"/>
    <w:rsid w:val="0020006E"/>
    <w:rsid w:val="002009AE"/>
    <w:rsid w:val="00203C26"/>
    <w:rsid w:val="002101DA"/>
    <w:rsid w:val="00217499"/>
    <w:rsid w:val="002317EF"/>
    <w:rsid w:val="002349CD"/>
    <w:rsid w:val="0024023F"/>
    <w:rsid w:val="00240C4E"/>
    <w:rsid w:val="002434A5"/>
    <w:rsid w:val="00243DC0"/>
    <w:rsid w:val="00250E16"/>
    <w:rsid w:val="002550B0"/>
    <w:rsid w:val="00257696"/>
    <w:rsid w:val="00262F91"/>
    <w:rsid w:val="0026382E"/>
    <w:rsid w:val="00264D60"/>
    <w:rsid w:val="00272786"/>
    <w:rsid w:val="00287AB7"/>
    <w:rsid w:val="00291536"/>
    <w:rsid w:val="00294D00"/>
    <w:rsid w:val="00296317"/>
    <w:rsid w:val="002A213E"/>
    <w:rsid w:val="002A3DB4"/>
    <w:rsid w:val="002A4F48"/>
    <w:rsid w:val="002A612B"/>
    <w:rsid w:val="002B68A4"/>
    <w:rsid w:val="002C571D"/>
    <w:rsid w:val="002C5772"/>
    <w:rsid w:val="002D0374"/>
    <w:rsid w:val="002D2946"/>
    <w:rsid w:val="002D36DE"/>
    <w:rsid w:val="002D529E"/>
    <w:rsid w:val="002D6BD6"/>
    <w:rsid w:val="002E4DD9"/>
    <w:rsid w:val="002F0314"/>
    <w:rsid w:val="002F2EA0"/>
    <w:rsid w:val="003110A3"/>
    <w:rsid w:val="0031182D"/>
    <w:rsid w:val="00313E2B"/>
    <w:rsid w:val="00314B9D"/>
    <w:rsid w:val="00315CA2"/>
    <w:rsid w:val="00316FEB"/>
    <w:rsid w:val="00325BA1"/>
    <w:rsid w:val="00326EEB"/>
    <w:rsid w:val="0033078A"/>
    <w:rsid w:val="00330C7A"/>
    <w:rsid w:val="00331559"/>
    <w:rsid w:val="00341D6C"/>
    <w:rsid w:val="00344E91"/>
    <w:rsid w:val="00347123"/>
    <w:rsid w:val="0034756E"/>
    <w:rsid w:val="00347E74"/>
    <w:rsid w:val="00351D97"/>
    <w:rsid w:val="00352CB6"/>
    <w:rsid w:val="00354B5B"/>
    <w:rsid w:val="003641AA"/>
    <w:rsid w:val="00383E0A"/>
    <w:rsid w:val="003847C7"/>
    <w:rsid w:val="00385298"/>
    <w:rsid w:val="003852CE"/>
    <w:rsid w:val="00392E92"/>
    <w:rsid w:val="00393388"/>
    <w:rsid w:val="00395C83"/>
    <w:rsid w:val="003A2A3B"/>
    <w:rsid w:val="003A3B75"/>
    <w:rsid w:val="003A440C"/>
    <w:rsid w:val="003B024E"/>
    <w:rsid w:val="003B0C84"/>
    <w:rsid w:val="003B183E"/>
    <w:rsid w:val="003B2F3E"/>
    <w:rsid w:val="003B55B7"/>
    <w:rsid w:val="003C0A54"/>
    <w:rsid w:val="003C2CD1"/>
    <w:rsid w:val="003C756E"/>
    <w:rsid w:val="003D2C33"/>
    <w:rsid w:val="003E4831"/>
    <w:rsid w:val="003E48DE"/>
    <w:rsid w:val="003E6AC8"/>
    <w:rsid w:val="003E7E8B"/>
    <w:rsid w:val="003F3030"/>
    <w:rsid w:val="003F47AE"/>
    <w:rsid w:val="003F7910"/>
    <w:rsid w:val="00400ABB"/>
    <w:rsid w:val="00403971"/>
    <w:rsid w:val="00407386"/>
    <w:rsid w:val="00410C4D"/>
    <w:rsid w:val="00411032"/>
    <w:rsid w:val="004138EF"/>
    <w:rsid w:val="004319DE"/>
    <w:rsid w:val="0043275D"/>
    <w:rsid w:val="00435232"/>
    <w:rsid w:val="0043792B"/>
    <w:rsid w:val="004400EA"/>
    <w:rsid w:val="00443BC7"/>
    <w:rsid w:val="00450882"/>
    <w:rsid w:val="00451C20"/>
    <w:rsid w:val="00452001"/>
    <w:rsid w:val="0045442E"/>
    <w:rsid w:val="004564E2"/>
    <w:rsid w:val="00462418"/>
    <w:rsid w:val="00471A70"/>
    <w:rsid w:val="00473A79"/>
    <w:rsid w:val="00474284"/>
    <w:rsid w:val="00475E03"/>
    <w:rsid w:val="00476723"/>
    <w:rsid w:val="0047798D"/>
    <w:rsid w:val="004811B3"/>
    <w:rsid w:val="004931DE"/>
    <w:rsid w:val="0049535F"/>
    <w:rsid w:val="004A6083"/>
    <w:rsid w:val="004A6E81"/>
    <w:rsid w:val="004A7806"/>
    <w:rsid w:val="004B0545"/>
    <w:rsid w:val="004B7E46"/>
    <w:rsid w:val="004C4F28"/>
    <w:rsid w:val="004D3745"/>
    <w:rsid w:val="004D3987"/>
    <w:rsid w:val="004E294C"/>
    <w:rsid w:val="004E3132"/>
    <w:rsid w:val="004E552E"/>
    <w:rsid w:val="004E656D"/>
    <w:rsid w:val="004F0849"/>
    <w:rsid w:val="004F1471"/>
    <w:rsid w:val="004F173C"/>
    <w:rsid w:val="004F1B8C"/>
    <w:rsid w:val="004F33F3"/>
    <w:rsid w:val="004F45B0"/>
    <w:rsid w:val="005020C3"/>
    <w:rsid w:val="0050561D"/>
    <w:rsid w:val="005111F8"/>
    <w:rsid w:val="00513FA2"/>
    <w:rsid w:val="00514387"/>
    <w:rsid w:val="005143AA"/>
    <w:rsid w:val="0051574B"/>
    <w:rsid w:val="00516459"/>
    <w:rsid w:val="00520153"/>
    <w:rsid w:val="00522AA0"/>
    <w:rsid w:val="005349E1"/>
    <w:rsid w:val="00537EF5"/>
    <w:rsid w:val="005420CC"/>
    <w:rsid w:val="005434D0"/>
    <w:rsid w:val="0054437C"/>
    <w:rsid w:val="0054699A"/>
    <w:rsid w:val="00546D61"/>
    <w:rsid w:val="005579BF"/>
    <w:rsid w:val="00557AF1"/>
    <w:rsid w:val="00560C3E"/>
    <w:rsid w:val="00563468"/>
    <w:rsid w:val="00564EC2"/>
    <w:rsid w:val="00565EAE"/>
    <w:rsid w:val="00573677"/>
    <w:rsid w:val="00575A10"/>
    <w:rsid w:val="00575F7D"/>
    <w:rsid w:val="00580383"/>
    <w:rsid w:val="00580E40"/>
    <w:rsid w:val="0058605E"/>
    <w:rsid w:val="0059028C"/>
    <w:rsid w:val="00590731"/>
    <w:rsid w:val="00595848"/>
    <w:rsid w:val="005A506B"/>
    <w:rsid w:val="005A701C"/>
    <w:rsid w:val="005B2444"/>
    <w:rsid w:val="005B2D14"/>
    <w:rsid w:val="005B3140"/>
    <w:rsid w:val="005C0B05"/>
    <w:rsid w:val="005D1156"/>
    <w:rsid w:val="005D2652"/>
    <w:rsid w:val="005D4120"/>
    <w:rsid w:val="005E0681"/>
    <w:rsid w:val="005E3B08"/>
    <w:rsid w:val="005E3FE4"/>
    <w:rsid w:val="005E45B1"/>
    <w:rsid w:val="005E572E"/>
    <w:rsid w:val="005F5576"/>
    <w:rsid w:val="005F6102"/>
    <w:rsid w:val="006014AB"/>
    <w:rsid w:val="00605F20"/>
    <w:rsid w:val="00607AB3"/>
    <w:rsid w:val="006135F1"/>
    <w:rsid w:val="0061680A"/>
    <w:rsid w:val="00623B70"/>
    <w:rsid w:val="00632084"/>
    <w:rsid w:val="0063578B"/>
    <w:rsid w:val="00636B3D"/>
    <w:rsid w:val="006375C9"/>
    <w:rsid w:val="00641025"/>
    <w:rsid w:val="00650E98"/>
    <w:rsid w:val="00656C61"/>
    <w:rsid w:val="00657AAC"/>
    <w:rsid w:val="00661490"/>
    <w:rsid w:val="006672D8"/>
    <w:rsid w:val="00667A80"/>
    <w:rsid w:val="00670D96"/>
    <w:rsid w:val="00672877"/>
    <w:rsid w:val="00675D4D"/>
    <w:rsid w:val="00683154"/>
    <w:rsid w:val="00686423"/>
    <w:rsid w:val="00690115"/>
    <w:rsid w:val="00690898"/>
    <w:rsid w:val="00693039"/>
    <w:rsid w:val="00693A5A"/>
    <w:rsid w:val="006B302F"/>
    <w:rsid w:val="006B3F29"/>
    <w:rsid w:val="006C64D4"/>
    <w:rsid w:val="006D0E82"/>
    <w:rsid w:val="006E52AF"/>
    <w:rsid w:val="006E53F0"/>
    <w:rsid w:val="006F46C3"/>
    <w:rsid w:val="006F7CDF"/>
    <w:rsid w:val="00700BDB"/>
    <w:rsid w:val="0070121B"/>
    <w:rsid w:val="00701E73"/>
    <w:rsid w:val="00704117"/>
    <w:rsid w:val="00704773"/>
    <w:rsid w:val="00711FE2"/>
    <w:rsid w:val="00712649"/>
    <w:rsid w:val="00714A9C"/>
    <w:rsid w:val="00714BC9"/>
    <w:rsid w:val="00723F91"/>
    <w:rsid w:val="00725623"/>
    <w:rsid w:val="00743059"/>
    <w:rsid w:val="00744F58"/>
    <w:rsid w:val="0074749D"/>
    <w:rsid w:val="00750CED"/>
    <w:rsid w:val="00760A29"/>
    <w:rsid w:val="00761C15"/>
    <w:rsid w:val="00770637"/>
    <w:rsid w:val="00771E18"/>
    <w:rsid w:val="007739F1"/>
    <w:rsid w:val="007745C6"/>
    <w:rsid w:val="007755F6"/>
    <w:rsid w:val="007761AD"/>
    <w:rsid w:val="00777387"/>
    <w:rsid w:val="00780595"/>
    <w:rsid w:val="007815E5"/>
    <w:rsid w:val="00787343"/>
    <w:rsid w:val="00790BFA"/>
    <w:rsid w:val="00791121"/>
    <w:rsid w:val="00791C88"/>
    <w:rsid w:val="0079539A"/>
    <w:rsid w:val="00797B76"/>
    <w:rsid w:val="007A24A2"/>
    <w:rsid w:val="007A3D06"/>
    <w:rsid w:val="007A5AC3"/>
    <w:rsid w:val="007B383B"/>
    <w:rsid w:val="007B592C"/>
    <w:rsid w:val="007C350D"/>
    <w:rsid w:val="007C3689"/>
    <w:rsid w:val="007C3C9B"/>
    <w:rsid w:val="007C4786"/>
    <w:rsid w:val="007D3012"/>
    <w:rsid w:val="007D65A7"/>
    <w:rsid w:val="007E3BC7"/>
    <w:rsid w:val="007E3F59"/>
    <w:rsid w:val="007E5043"/>
    <w:rsid w:val="007E5183"/>
    <w:rsid w:val="00803CAC"/>
    <w:rsid w:val="0081040B"/>
    <w:rsid w:val="008133F9"/>
    <w:rsid w:val="00822E10"/>
    <w:rsid w:val="00823AAC"/>
    <w:rsid w:val="00840CEE"/>
    <w:rsid w:val="008448A8"/>
    <w:rsid w:val="00854C66"/>
    <w:rsid w:val="008553E1"/>
    <w:rsid w:val="008556BE"/>
    <w:rsid w:val="008568D7"/>
    <w:rsid w:val="0086128A"/>
    <w:rsid w:val="00870E6E"/>
    <w:rsid w:val="00873FD4"/>
    <w:rsid w:val="0087643B"/>
    <w:rsid w:val="00877669"/>
    <w:rsid w:val="00881426"/>
    <w:rsid w:val="00897F92"/>
    <w:rsid w:val="008A64C9"/>
    <w:rsid w:val="008B180A"/>
    <w:rsid w:val="008B24B7"/>
    <w:rsid w:val="008B6F8A"/>
    <w:rsid w:val="008C2CD8"/>
    <w:rsid w:val="008C5743"/>
    <w:rsid w:val="008C68EE"/>
    <w:rsid w:val="008C7F44"/>
    <w:rsid w:val="008D3033"/>
    <w:rsid w:val="008D3C91"/>
    <w:rsid w:val="008D4273"/>
    <w:rsid w:val="008D4EF3"/>
    <w:rsid w:val="008D710B"/>
    <w:rsid w:val="008E0E4F"/>
    <w:rsid w:val="008E1324"/>
    <w:rsid w:val="008E1FD5"/>
    <w:rsid w:val="008E4139"/>
    <w:rsid w:val="008E6505"/>
    <w:rsid w:val="008F322F"/>
    <w:rsid w:val="00907DFE"/>
    <w:rsid w:val="00914596"/>
    <w:rsid w:val="009146BF"/>
    <w:rsid w:val="00915AD4"/>
    <w:rsid w:val="00915EF1"/>
    <w:rsid w:val="00924C08"/>
    <w:rsid w:val="00927D88"/>
    <w:rsid w:val="00930D1F"/>
    <w:rsid w:val="00935127"/>
    <w:rsid w:val="0094025E"/>
    <w:rsid w:val="0094256C"/>
    <w:rsid w:val="00953AAE"/>
    <w:rsid w:val="00953F11"/>
    <w:rsid w:val="0095778B"/>
    <w:rsid w:val="009706C1"/>
    <w:rsid w:val="00976675"/>
    <w:rsid w:val="00976FBF"/>
    <w:rsid w:val="00980176"/>
    <w:rsid w:val="00984B38"/>
    <w:rsid w:val="0098585D"/>
    <w:rsid w:val="00986994"/>
    <w:rsid w:val="009A0636"/>
    <w:rsid w:val="009A0DE3"/>
    <w:rsid w:val="009A6FF5"/>
    <w:rsid w:val="009B2B47"/>
    <w:rsid w:val="009B35DB"/>
    <w:rsid w:val="009C41BA"/>
    <w:rsid w:val="009C4298"/>
    <w:rsid w:val="009D318C"/>
    <w:rsid w:val="009D75CD"/>
    <w:rsid w:val="009E3295"/>
    <w:rsid w:val="00A0534D"/>
    <w:rsid w:val="00A1076B"/>
    <w:rsid w:val="00A10B8B"/>
    <w:rsid w:val="00A130C7"/>
    <w:rsid w:val="00A20D78"/>
    <w:rsid w:val="00A2174A"/>
    <w:rsid w:val="00A24BC6"/>
    <w:rsid w:val="00A26733"/>
    <w:rsid w:val="00A3595E"/>
    <w:rsid w:val="00A43D61"/>
    <w:rsid w:val="00A46C7F"/>
    <w:rsid w:val="00A60B89"/>
    <w:rsid w:val="00A677F6"/>
    <w:rsid w:val="00A73245"/>
    <w:rsid w:val="00A77145"/>
    <w:rsid w:val="00A82989"/>
    <w:rsid w:val="00A904FE"/>
    <w:rsid w:val="00A9262C"/>
    <w:rsid w:val="00AA0218"/>
    <w:rsid w:val="00AA4470"/>
    <w:rsid w:val="00AB3B76"/>
    <w:rsid w:val="00AB61DD"/>
    <w:rsid w:val="00AC222F"/>
    <w:rsid w:val="00AC2CC7"/>
    <w:rsid w:val="00AC7B3B"/>
    <w:rsid w:val="00AD2705"/>
    <w:rsid w:val="00AD3CE6"/>
    <w:rsid w:val="00AD5ED2"/>
    <w:rsid w:val="00AE1307"/>
    <w:rsid w:val="00AE2AA3"/>
    <w:rsid w:val="00AE7586"/>
    <w:rsid w:val="00AF7A65"/>
    <w:rsid w:val="00B020A8"/>
    <w:rsid w:val="00B06710"/>
    <w:rsid w:val="00B07EBF"/>
    <w:rsid w:val="00B166CB"/>
    <w:rsid w:val="00B20BF2"/>
    <w:rsid w:val="00B22E53"/>
    <w:rsid w:val="00B235E1"/>
    <w:rsid w:val="00B272CF"/>
    <w:rsid w:val="00B3145D"/>
    <w:rsid w:val="00B357BA"/>
    <w:rsid w:val="00B50B29"/>
    <w:rsid w:val="00B564DB"/>
    <w:rsid w:val="00B768B6"/>
    <w:rsid w:val="00B77401"/>
    <w:rsid w:val="00B776B0"/>
    <w:rsid w:val="00B816A3"/>
    <w:rsid w:val="00B866E2"/>
    <w:rsid w:val="00B908D1"/>
    <w:rsid w:val="00B93E21"/>
    <w:rsid w:val="00B940D1"/>
    <w:rsid w:val="00BA74C3"/>
    <w:rsid w:val="00BB58BD"/>
    <w:rsid w:val="00BB6A26"/>
    <w:rsid w:val="00BB6B91"/>
    <w:rsid w:val="00BB7405"/>
    <w:rsid w:val="00BC1034"/>
    <w:rsid w:val="00BD529D"/>
    <w:rsid w:val="00BE135F"/>
    <w:rsid w:val="00BE2408"/>
    <w:rsid w:val="00BE3EC6"/>
    <w:rsid w:val="00BE5BEB"/>
    <w:rsid w:val="00BE6528"/>
    <w:rsid w:val="00BF49CE"/>
    <w:rsid w:val="00BF5F90"/>
    <w:rsid w:val="00C0087A"/>
    <w:rsid w:val="00C05F9D"/>
    <w:rsid w:val="00C117B1"/>
    <w:rsid w:val="00C25866"/>
    <w:rsid w:val="00C27212"/>
    <w:rsid w:val="00C2744C"/>
    <w:rsid w:val="00C31631"/>
    <w:rsid w:val="00C34185"/>
    <w:rsid w:val="00C425A0"/>
    <w:rsid w:val="00C42DD6"/>
    <w:rsid w:val="00C545E7"/>
    <w:rsid w:val="00C606E0"/>
    <w:rsid w:val="00C66858"/>
    <w:rsid w:val="00C72E69"/>
    <w:rsid w:val="00C7411E"/>
    <w:rsid w:val="00C758E0"/>
    <w:rsid w:val="00C77781"/>
    <w:rsid w:val="00C81BD0"/>
    <w:rsid w:val="00C84988"/>
    <w:rsid w:val="00CA06E2"/>
    <w:rsid w:val="00CA11B3"/>
    <w:rsid w:val="00CA4AF6"/>
    <w:rsid w:val="00CA59CA"/>
    <w:rsid w:val="00CB2356"/>
    <w:rsid w:val="00CB381F"/>
    <w:rsid w:val="00CB4075"/>
    <w:rsid w:val="00CB4D1E"/>
    <w:rsid w:val="00CB4E6D"/>
    <w:rsid w:val="00CC1B43"/>
    <w:rsid w:val="00CC23DE"/>
    <w:rsid w:val="00CC2724"/>
    <w:rsid w:val="00CD0DF2"/>
    <w:rsid w:val="00CD221B"/>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464C"/>
    <w:rsid w:val="00D415C6"/>
    <w:rsid w:val="00D420EA"/>
    <w:rsid w:val="00D44D7F"/>
    <w:rsid w:val="00D4639E"/>
    <w:rsid w:val="00D51ABF"/>
    <w:rsid w:val="00D5444B"/>
    <w:rsid w:val="00D55302"/>
    <w:rsid w:val="00D57CBF"/>
    <w:rsid w:val="00D66ABC"/>
    <w:rsid w:val="00D71CFC"/>
    <w:rsid w:val="00D86024"/>
    <w:rsid w:val="00D94CA3"/>
    <w:rsid w:val="00D959CD"/>
    <w:rsid w:val="00D96595"/>
    <w:rsid w:val="00DA018C"/>
    <w:rsid w:val="00DA3C9D"/>
    <w:rsid w:val="00DA6562"/>
    <w:rsid w:val="00DB0F7E"/>
    <w:rsid w:val="00DB5489"/>
    <w:rsid w:val="00DB6C98"/>
    <w:rsid w:val="00DC4564"/>
    <w:rsid w:val="00DC701C"/>
    <w:rsid w:val="00DD7F91"/>
    <w:rsid w:val="00DF67DB"/>
    <w:rsid w:val="00E00376"/>
    <w:rsid w:val="00E01016"/>
    <w:rsid w:val="00E03439"/>
    <w:rsid w:val="00E043B1"/>
    <w:rsid w:val="00E04508"/>
    <w:rsid w:val="00E06BF8"/>
    <w:rsid w:val="00E12BDA"/>
    <w:rsid w:val="00E14EBD"/>
    <w:rsid w:val="00E16734"/>
    <w:rsid w:val="00E23260"/>
    <w:rsid w:val="00E2367A"/>
    <w:rsid w:val="00E238CB"/>
    <w:rsid w:val="00E27BC7"/>
    <w:rsid w:val="00E3342A"/>
    <w:rsid w:val="00E3524C"/>
    <w:rsid w:val="00E35FC9"/>
    <w:rsid w:val="00E377A4"/>
    <w:rsid w:val="00E41346"/>
    <w:rsid w:val="00E420E9"/>
    <w:rsid w:val="00E4635D"/>
    <w:rsid w:val="00E5187A"/>
    <w:rsid w:val="00E61D76"/>
    <w:rsid w:val="00E6493B"/>
    <w:rsid w:val="00E674DB"/>
    <w:rsid w:val="00E70912"/>
    <w:rsid w:val="00E75F28"/>
    <w:rsid w:val="00E80EEF"/>
    <w:rsid w:val="00E90AA6"/>
    <w:rsid w:val="00E95E25"/>
    <w:rsid w:val="00E9624C"/>
    <w:rsid w:val="00E977B8"/>
    <w:rsid w:val="00E97AD1"/>
    <w:rsid w:val="00EA0405"/>
    <w:rsid w:val="00EA109B"/>
    <w:rsid w:val="00EA15A8"/>
    <w:rsid w:val="00EA2926"/>
    <w:rsid w:val="00EA7B02"/>
    <w:rsid w:val="00EB08B4"/>
    <w:rsid w:val="00EB2CDE"/>
    <w:rsid w:val="00EC014F"/>
    <w:rsid w:val="00EC12FD"/>
    <w:rsid w:val="00EC1A81"/>
    <w:rsid w:val="00EC2374"/>
    <w:rsid w:val="00EC7D79"/>
    <w:rsid w:val="00EC7E5C"/>
    <w:rsid w:val="00ED78F1"/>
    <w:rsid w:val="00EE4DCA"/>
    <w:rsid w:val="00EF0F62"/>
    <w:rsid w:val="00F007E1"/>
    <w:rsid w:val="00F0134E"/>
    <w:rsid w:val="00F057C6"/>
    <w:rsid w:val="00F17D96"/>
    <w:rsid w:val="00F22565"/>
    <w:rsid w:val="00F25D7D"/>
    <w:rsid w:val="00F3380E"/>
    <w:rsid w:val="00F40837"/>
    <w:rsid w:val="00F42F79"/>
    <w:rsid w:val="00F47773"/>
    <w:rsid w:val="00F5019D"/>
    <w:rsid w:val="00F56308"/>
    <w:rsid w:val="00F634D6"/>
    <w:rsid w:val="00F64385"/>
    <w:rsid w:val="00F6473F"/>
    <w:rsid w:val="00F76366"/>
    <w:rsid w:val="00F805C0"/>
    <w:rsid w:val="00F8383C"/>
    <w:rsid w:val="00FA4B4A"/>
    <w:rsid w:val="00FA52F0"/>
    <w:rsid w:val="00FB4261"/>
    <w:rsid w:val="00FB43B1"/>
    <w:rsid w:val="00FC0608"/>
    <w:rsid w:val="00FC2155"/>
    <w:rsid w:val="00FC41A7"/>
    <w:rsid w:val="00FD5BE9"/>
    <w:rsid w:val="00FD675B"/>
    <w:rsid w:val="00FD7483"/>
    <w:rsid w:val="00FE352F"/>
    <w:rsid w:val="00FE380E"/>
    <w:rsid w:val="00FE4404"/>
    <w:rsid w:val="00FE50B4"/>
    <w:rsid w:val="00FF3D19"/>
    <w:rsid w:val="00FF40C7"/>
    <w:rsid w:val="00FF4387"/>
    <w:rsid w:val="00FF77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2494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TitleChar">
    <w:name w:val="Title Char"/>
    <w:basedOn w:val="DefaultParagraphFont"/>
    <w:link w:val="Title"/>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1"/>
    <w:basedOn w:val="DefaultParagraphFont"/>
    <w:link w:val="Heading4"/>
    <w:uiPriority w:val="4"/>
    <w:rsid w:val="00D176BE"/>
    <w:rPr>
      <w:rFonts w:ascii="Calibri" w:eastAsiaTheme="majorEastAsia" w:hAnsi="Calibri" w:cstheme="majorBidi"/>
      <w:b/>
      <w:bCs/>
      <w:iCs/>
      <w:sz w:val="26"/>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link w:val="CardChar"/>
    <w:qFormat/>
    <w:rsid w:val="00024949"/>
    <w:pPr>
      <w:ind w:left="288" w:right="288"/>
    </w:pPr>
    <w:rPr>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
    <w:basedOn w:val="DefaultParagraphFont"/>
    <w:link w:val="Card"/>
    <w:rsid w:val="00024949"/>
    <w:rPr>
      <w:rFonts w:ascii="Calibri" w:hAnsi="Calibri" w:cs="Calibri"/>
      <w:sz w:val="16"/>
    </w:rPr>
  </w:style>
  <w:style w:type="paragraph" w:customStyle="1" w:styleId="CardText">
    <w:name w:val="CardText"/>
    <w:basedOn w:val="Normal"/>
    <w:next w:val="Normal"/>
    <w:link w:val="CardTextChar"/>
    <w:qFormat/>
    <w:rsid w:val="00024949"/>
    <w:pPr>
      <w:ind w:left="288" w:right="288"/>
    </w:pPr>
    <w:rPr>
      <w:rFonts w:eastAsia="Times New Roman"/>
      <w:sz w:val="16"/>
      <w:szCs w:val="20"/>
    </w:rPr>
  </w:style>
  <w:style w:type="character" w:customStyle="1" w:styleId="CardTextChar">
    <w:name w:val="CardText Char"/>
    <w:basedOn w:val="DefaultParagraphFont"/>
    <w:link w:val="CardText"/>
    <w:rsid w:val="00024949"/>
    <w:rPr>
      <w:rFonts w:ascii="Calibri" w:eastAsia="Times New Roman" w:hAnsi="Calibri" w:cs="Calibri"/>
      <w:sz w:val="16"/>
      <w:szCs w:val="20"/>
    </w:rPr>
  </w:style>
  <w:style w:type="paragraph" w:customStyle="1" w:styleId="Style8pt">
    <w:name w:val="Style 8 pt"/>
    <w:basedOn w:val="Normal"/>
    <w:link w:val="Style8ptChar"/>
    <w:qFormat/>
    <w:rsid w:val="00024949"/>
    <w:pPr>
      <w:ind w:left="288" w:right="288"/>
    </w:pPr>
    <w:rPr>
      <w:rFonts w:ascii="Times New Roman" w:hAnsi="Times New Roman" w:cs="Times New Roman"/>
      <w:sz w:val="16"/>
    </w:rPr>
  </w:style>
  <w:style w:type="character" w:customStyle="1" w:styleId="Style8ptChar">
    <w:name w:val="Style 8 pt Char"/>
    <w:basedOn w:val="DefaultParagraphFont"/>
    <w:link w:val="Style8pt"/>
    <w:rsid w:val="00024949"/>
    <w:rPr>
      <w:rFonts w:ascii="Times New Roman" w:hAnsi="Times New Roman" w:cs="Times New Roman"/>
      <w:sz w:val="16"/>
    </w:rPr>
  </w:style>
  <w:style w:type="paragraph" w:customStyle="1" w:styleId="Brief-Underline">
    <w:name w:val="Brief - Underline"/>
    <w:basedOn w:val="Normal"/>
    <w:rsid w:val="00024949"/>
    <w:pPr>
      <w:tabs>
        <w:tab w:val="left" w:pos="9450"/>
      </w:tabs>
    </w:pPr>
    <w:rPr>
      <w:rFonts w:ascii="Times New Roman" w:eastAsia="Times New Roman" w:hAnsi="Times New Roman" w:cs="Times New Roman"/>
      <w:szCs w:val="20"/>
      <w:u w:val="single"/>
    </w:rPr>
  </w:style>
  <w:style w:type="character" w:customStyle="1" w:styleId="Brief-Smalltext">
    <w:name w:val="Brief - Small text"/>
    <w:rsid w:val="00024949"/>
    <w:rPr>
      <w:sz w:val="14"/>
    </w:rPr>
  </w:style>
  <w:style w:type="character" w:customStyle="1" w:styleId="beriefunderline">
    <w:name w:val="berief = underline"/>
    <w:rsid w:val="00024949"/>
    <w:rPr>
      <w:rFonts w:ascii="Times New Roman" w:eastAsia="Times New Roman" w:hAnsi="Times New Roman" w:hint="default"/>
      <w:u w:val="single"/>
    </w:rPr>
  </w:style>
  <w:style w:type="character" w:customStyle="1" w:styleId="UnderlineTextChar">
    <w:name w:val="Underline Text Char"/>
    <w:rsid w:val="00024949"/>
    <w:rPr>
      <w:szCs w:val="24"/>
      <w:u w:val="single"/>
      <w:lang w:val="en-US" w:eastAsia="en-US" w:bidi="ar-SA"/>
    </w:rPr>
  </w:style>
  <w:style w:type="character" w:customStyle="1" w:styleId="UnderliningChar">
    <w:name w:val="Underlining Char"/>
    <w:link w:val="Underlining"/>
    <w:rsid w:val="00024949"/>
    <w:rPr>
      <w:rFonts w:ascii="Georgia" w:hAnsi="Georgia"/>
      <w:u w:val="single"/>
    </w:rPr>
  </w:style>
  <w:style w:type="paragraph" w:customStyle="1" w:styleId="Underlining">
    <w:name w:val="Underlining"/>
    <w:basedOn w:val="Normal"/>
    <w:next w:val="Normal"/>
    <w:link w:val="UnderliningChar"/>
    <w:rsid w:val="00024949"/>
    <w:rPr>
      <w:rFonts w:ascii="Georgia" w:hAnsi="Georgia" w:cstheme="minorBidi"/>
      <w:u w:val="single"/>
    </w:rPr>
  </w:style>
  <w:style w:type="character" w:customStyle="1" w:styleId="8pointChar">
    <w:name w:val="8 point Char"/>
    <w:rsid w:val="00024949"/>
    <w:rPr>
      <w:sz w:val="16"/>
      <w:szCs w:val="24"/>
      <w:lang w:val="en-US" w:eastAsia="en-US" w:bidi="ar-SA"/>
    </w:rPr>
  </w:style>
  <w:style w:type="character" w:customStyle="1" w:styleId="MicroTextChar">
    <w:name w:val="MicroText Char"/>
    <w:rsid w:val="00024949"/>
    <w:rPr>
      <w:rFonts w:ascii="Arial Narrow" w:hAnsi="Arial Narrow"/>
      <w:sz w:val="12"/>
      <w:szCs w:val="24"/>
      <w:lang w:val="en-US" w:eastAsia="en-US" w:bidi="ar-SA"/>
    </w:rPr>
  </w:style>
  <w:style w:type="character" w:customStyle="1" w:styleId="CardTextChar0">
    <w:name w:val="Card Text Char"/>
    <w:rsid w:val="00024949"/>
    <w:rPr>
      <w:rFonts w:ascii="Times New Roman" w:eastAsia="Times New Roman" w:hAnsi="Times New Roman" w:cs="Times New Roman"/>
      <w:sz w:val="12"/>
      <w:szCs w:val="24"/>
      <w:lang w:val="en-US" w:eastAsia="en-US" w:bidi="ar-SA"/>
    </w:rPr>
  </w:style>
  <w:style w:type="paragraph" w:styleId="Title">
    <w:name w:val="Title"/>
    <w:basedOn w:val="Normal"/>
    <w:link w:val="TitleChar"/>
    <w:uiPriority w:val="6"/>
    <w:qFormat/>
    <w:rsid w:val="00024949"/>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024949"/>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next w:val="Normal"/>
    <w:link w:val="cardChar0"/>
    <w:qFormat/>
    <w:rsid w:val="00024949"/>
    <w:pPr>
      <w:ind w:left="288" w:right="288"/>
    </w:pPr>
    <w:rPr>
      <w:rFonts w:ascii="Times New Roman" w:eastAsia="Times New Roman" w:hAnsi="Times New Roman" w:cs="Times New Roman"/>
      <w:sz w:val="16"/>
    </w:rPr>
  </w:style>
  <w:style w:type="character" w:customStyle="1" w:styleId="cardChar0">
    <w:name w:val="card Char"/>
    <w:link w:val="card0"/>
    <w:rsid w:val="00024949"/>
    <w:rPr>
      <w:rFonts w:ascii="Times New Roman" w:eastAsia="Times New Roman" w:hAnsi="Times New Roman" w:cs="Times New Roman"/>
      <w:sz w:val="16"/>
    </w:rPr>
  </w:style>
  <w:style w:type="paragraph" w:styleId="ListParagraph">
    <w:name w:val="List Paragraph"/>
    <w:basedOn w:val="Normal"/>
    <w:uiPriority w:val="34"/>
    <w:semiHidden/>
    <w:rsid w:val="00024949"/>
    <w:pPr>
      <w:ind w:left="720"/>
      <w:contextualSpacing/>
    </w:pPr>
  </w:style>
  <w:style w:type="paragraph" w:styleId="DocumentMap">
    <w:name w:val="Document Map"/>
    <w:basedOn w:val="Normal"/>
    <w:link w:val="DocumentMapChar"/>
    <w:uiPriority w:val="99"/>
    <w:semiHidden/>
    <w:rsid w:val="00024949"/>
    <w:rPr>
      <w:rFonts w:ascii="Tahoma" w:hAnsi="Tahoma" w:cs="Tahoma"/>
      <w:sz w:val="16"/>
      <w:szCs w:val="16"/>
    </w:rPr>
  </w:style>
  <w:style w:type="character" w:customStyle="1" w:styleId="DocumentMapChar">
    <w:name w:val="Document Map Char"/>
    <w:basedOn w:val="DefaultParagraphFont"/>
    <w:link w:val="DocumentMap"/>
    <w:uiPriority w:val="99"/>
    <w:semiHidden/>
    <w:rsid w:val="00024949"/>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2494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TitleChar">
    <w:name w:val="Title Char"/>
    <w:basedOn w:val="DefaultParagraphFont"/>
    <w:link w:val="Title"/>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1"/>
    <w:basedOn w:val="DefaultParagraphFont"/>
    <w:link w:val="Heading4"/>
    <w:uiPriority w:val="4"/>
    <w:rsid w:val="00D176BE"/>
    <w:rPr>
      <w:rFonts w:ascii="Calibri" w:eastAsiaTheme="majorEastAsia" w:hAnsi="Calibri" w:cstheme="majorBidi"/>
      <w:b/>
      <w:bCs/>
      <w:iCs/>
      <w:sz w:val="26"/>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link w:val="CardChar"/>
    <w:qFormat/>
    <w:rsid w:val="00024949"/>
    <w:pPr>
      <w:ind w:left="288" w:right="288"/>
    </w:pPr>
    <w:rPr>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
    <w:basedOn w:val="DefaultParagraphFont"/>
    <w:link w:val="Card"/>
    <w:rsid w:val="00024949"/>
    <w:rPr>
      <w:rFonts w:ascii="Calibri" w:hAnsi="Calibri" w:cs="Calibri"/>
      <w:sz w:val="16"/>
    </w:rPr>
  </w:style>
  <w:style w:type="paragraph" w:customStyle="1" w:styleId="CardText">
    <w:name w:val="CardText"/>
    <w:basedOn w:val="Normal"/>
    <w:next w:val="Normal"/>
    <w:link w:val="CardTextChar"/>
    <w:qFormat/>
    <w:rsid w:val="00024949"/>
    <w:pPr>
      <w:ind w:left="288" w:right="288"/>
    </w:pPr>
    <w:rPr>
      <w:rFonts w:eastAsia="Times New Roman"/>
      <w:sz w:val="16"/>
      <w:szCs w:val="20"/>
    </w:rPr>
  </w:style>
  <w:style w:type="character" w:customStyle="1" w:styleId="CardTextChar">
    <w:name w:val="CardText Char"/>
    <w:basedOn w:val="DefaultParagraphFont"/>
    <w:link w:val="CardText"/>
    <w:rsid w:val="00024949"/>
    <w:rPr>
      <w:rFonts w:ascii="Calibri" w:eastAsia="Times New Roman" w:hAnsi="Calibri" w:cs="Calibri"/>
      <w:sz w:val="16"/>
      <w:szCs w:val="20"/>
    </w:rPr>
  </w:style>
  <w:style w:type="paragraph" w:customStyle="1" w:styleId="Style8pt">
    <w:name w:val="Style 8 pt"/>
    <w:basedOn w:val="Normal"/>
    <w:link w:val="Style8ptChar"/>
    <w:qFormat/>
    <w:rsid w:val="00024949"/>
    <w:pPr>
      <w:ind w:left="288" w:right="288"/>
    </w:pPr>
    <w:rPr>
      <w:rFonts w:ascii="Times New Roman" w:hAnsi="Times New Roman" w:cs="Times New Roman"/>
      <w:sz w:val="16"/>
    </w:rPr>
  </w:style>
  <w:style w:type="character" w:customStyle="1" w:styleId="Style8ptChar">
    <w:name w:val="Style 8 pt Char"/>
    <w:basedOn w:val="DefaultParagraphFont"/>
    <w:link w:val="Style8pt"/>
    <w:rsid w:val="00024949"/>
    <w:rPr>
      <w:rFonts w:ascii="Times New Roman" w:hAnsi="Times New Roman" w:cs="Times New Roman"/>
      <w:sz w:val="16"/>
    </w:rPr>
  </w:style>
  <w:style w:type="paragraph" w:customStyle="1" w:styleId="Brief-Underline">
    <w:name w:val="Brief - Underline"/>
    <w:basedOn w:val="Normal"/>
    <w:rsid w:val="00024949"/>
    <w:pPr>
      <w:tabs>
        <w:tab w:val="left" w:pos="9450"/>
      </w:tabs>
    </w:pPr>
    <w:rPr>
      <w:rFonts w:ascii="Times New Roman" w:eastAsia="Times New Roman" w:hAnsi="Times New Roman" w:cs="Times New Roman"/>
      <w:szCs w:val="20"/>
      <w:u w:val="single"/>
    </w:rPr>
  </w:style>
  <w:style w:type="character" w:customStyle="1" w:styleId="Brief-Smalltext">
    <w:name w:val="Brief - Small text"/>
    <w:rsid w:val="00024949"/>
    <w:rPr>
      <w:sz w:val="14"/>
    </w:rPr>
  </w:style>
  <w:style w:type="character" w:customStyle="1" w:styleId="beriefunderline">
    <w:name w:val="berief = underline"/>
    <w:rsid w:val="00024949"/>
    <w:rPr>
      <w:rFonts w:ascii="Times New Roman" w:eastAsia="Times New Roman" w:hAnsi="Times New Roman" w:hint="default"/>
      <w:u w:val="single"/>
    </w:rPr>
  </w:style>
  <w:style w:type="character" w:customStyle="1" w:styleId="UnderlineTextChar">
    <w:name w:val="Underline Text Char"/>
    <w:rsid w:val="00024949"/>
    <w:rPr>
      <w:szCs w:val="24"/>
      <w:u w:val="single"/>
      <w:lang w:val="en-US" w:eastAsia="en-US" w:bidi="ar-SA"/>
    </w:rPr>
  </w:style>
  <w:style w:type="character" w:customStyle="1" w:styleId="UnderliningChar">
    <w:name w:val="Underlining Char"/>
    <w:link w:val="Underlining"/>
    <w:rsid w:val="00024949"/>
    <w:rPr>
      <w:rFonts w:ascii="Georgia" w:hAnsi="Georgia"/>
      <w:u w:val="single"/>
    </w:rPr>
  </w:style>
  <w:style w:type="paragraph" w:customStyle="1" w:styleId="Underlining">
    <w:name w:val="Underlining"/>
    <w:basedOn w:val="Normal"/>
    <w:next w:val="Normal"/>
    <w:link w:val="UnderliningChar"/>
    <w:rsid w:val="00024949"/>
    <w:rPr>
      <w:rFonts w:ascii="Georgia" w:hAnsi="Georgia" w:cstheme="minorBidi"/>
      <w:u w:val="single"/>
    </w:rPr>
  </w:style>
  <w:style w:type="character" w:customStyle="1" w:styleId="8pointChar">
    <w:name w:val="8 point Char"/>
    <w:rsid w:val="00024949"/>
    <w:rPr>
      <w:sz w:val="16"/>
      <w:szCs w:val="24"/>
      <w:lang w:val="en-US" w:eastAsia="en-US" w:bidi="ar-SA"/>
    </w:rPr>
  </w:style>
  <w:style w:type="character" w:customStyle="1" w:styleId="MicroTextChar">
    <w:name w:val="MicroText Char"/>
    <w:rsid w:val="00024949"/>
    <w:rPr>
      <w:rFonts w:ascii="Arial Narrow" w:hAnsi="Arial Narrow"/>
      <w:sz w:val="12"/>
      <w:szCs w:val="24"/>
      <w:lang w:val="en-US" w:eastAsia="en-US" w:bidi="ar-SA"/>
    </w:rPr>
  </w:style>
  <w:style w:type="character" w:customStyle="1" w:styleId="CardTextChar0">
    <w:name w:val="Card Text Char"/>
    <w:rsid w:val="00024949"/>
    <w:rPr>
      <w:rFonts w:ascii="Times New Roman" w:eastAsia="Times New Roman" w:hAnsi="Times New Roman" w:cs="Times New Roman"/>
      <w:sz w:val="12"/>
      <w:szCs w:val="24"/>
      <w:lang w:val="en-US" w:eastAsia="en-US" w:bidi="ar-SA"/>
    </w:rPr>
  </w:style>
  <w:style w:type="paragraph" w:styleId="Title">
    <w:name w:val="Title"/>
    <w:basedOn w:val="Normal"/>
    <w:link w:val="TitleChar"/>
    <w:uiPriority w:val="6"/>
    <w:qFormat/>
    <w:rsid w:val="00024949"/>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024949"/>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next w:val="Normal"/>
    <w:link w:val="cardChar0"/>
    <w:qFormat/>
    <w:rsid w:val="00024949"/>
    <w:pPr>
      <w:ind w:left="288" w:right="288"/>
    </w:pPr>
    <w:rPr>
      <w:rFonts w:ascii="Times New Roman" w:eastAsia="Times New Roman" w:hAnsi="Times New Roman" w:cs="Times New Roman"/>
      <w:sz w:val="16"/>
    </w:rPr>
  </w:style>
  <w:style w:type="character" w:customStyle="1" w:styleId="cardChar0">
    <w:name w:val="card Char"/>
    <w:link w:val="card0"/>
    <w:rsid w:val="00024949"/>
    <w:rPr>
      <w:rFonts w:ascii="Times New Roman" w:eastAsia="Times New Roman" w:hAnsi="Times New Roman" w:cs="Times New Roman"/>
      <w:sz w:val="16"/>
    </w:rPr>
  </w:style>
  <w:style w:type="paragraph" w:styleId="ListParagraph">
    <w:name w:val="List Paragraph"/>
    <w:basedOn w:val="Normal"/>
    <w:uiPriority w:val="34"/>
    <w:semiHidden/>
    <w:rsid w:val="00024949"/>
    <w:pPr>
      <w:ind w:left="720"/>
      <w:contextualSpacing/>
    </w:pPr>
  </w:style>
  <w:style w:type="paragraph" w:styleId="DocumentMap">
    <w:name w:val="Document Map"/>
    <w:basedOn w:val="Normal"/>
    <w:link w:val="DocumentMapChar"/>
    <w:uiPriority w:val="99"/>
    <w:semiHidden/>
    <w:rsid w:val="00024949"/>
    <w:rPr>
      <w:rFonts w:ascii="Tahoma" w:hAnsi="Tahoma" w:cs="Tahoma"/>
      <w:sz w:val="16"/>
      <w:szCs w:val="16"/>
    </w:rPr>
  </w:style>
  <w:style w:type="character" w:customStyle="1" w:styleId="DocumentMapChar">
    <w:name w:val="Document Map Char"/>
    <w:basedOn w:val="DefaultParagraphFont"/>
    <w:link w:val="DocumentMap"/>
    <w:uiPriority w:val="99"/>
    <w:semiHidden/>
    <w:rsid w:val="000249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brookings.edu/~/media/research/files/papers/2011/11/18%20cuba%20feinberg/1118_cuba_feinberg.pdf)//ID" TargetMode="External"/><Relationship Id="rId14" Type="http://schemas.openxmlformats.org/officeDocument/2006/relationships/hyperlink" Target="http://www.brookings.edu/~/media/research/files/papers/2011/11/18%20cuba%20feinberg/1118_cuba_feinberg.pdf" TargetMode="External"/><Relationship Id="rId15" Type="http://schemas.openxmlformats.org/officeDocument/2006/relationships/hyperlink" Target="http://www.economist.com/news/americas/21572817-castros-unveil-their-successor-new-man" TargetMode="External"/><Relationship Id="rId16" Type="http://schemas.openxmlformats.org/officeDocument/2006/relationships/hyperlink" Target="http://www.dtic.mil/cgi-bin/GetTRDoc?AD=ADA560408" TargetMode="External"/><Relationship Id="rId17" Type="http://schemas.openxmlformats.org/officeDocument/2006/relationships/hyperlink" Target="http://www.miamiherald.com/2013/01/14/3178528/raul-castros-cuba-in-2013.html)//EX" TargetMode="External"/><Relationship Id="rId18" Type="http://schemas.openxmlformats.org/officeDocument/2006/relationships/hyperlink" Target="http://themoscownews.com/international/20130311/191323361.html)//EX" TargetMode="External"/><Relationship Id="rId19" Type="http://schemas.openxmlformats.org/officeDocument/2006/relationships/hyperlink" Target="http://beta.dawn.com/news/788938/a-post-castro-cuba)//EX" TargetMode="External"/><Relationship Id="rId63" Type="http://schemas.openxmlformats.org/officeDocument/2006/relationships/hyperlink" Target="http://www.foreignpolicy.com/articles/2009/04/09/think_again_engaging_cuba" TargetMode="External"/><Relationship Id="rId64" Type="http://schemas.openxmlformats.org/officeDocument/2006/relationships/hyperlink" Target="http://www.foreignpolicy.com/articles/2009/04/09/think_again_engaging_cuba" TargetMode="External"/><Relationship Id="rId65" Type="http://schemas.openxmlformats.org/officeDocument/2006/relationships/hyperlink" Target="http://thehavananote.com/2013/07/are_we_verging_verge_will_snowden_undo_it" TargetMode="External"/><Relationship Id="rId66" Type="http://schemas.openxmlformats.org/officeDocument/2006/relationships/hyperlink" Target="http://links.org.au/node/3136" TargetMode="External"/><Relationship Id="rId67" Type="http://schemas.openxmlformats.org/officeDocument/2006/relationships/hyperlink" Target="http://thehavananote.com/node/961" TargetMode="External"/><Relationship Id="rId68" Type="http://schemas.openxmlformats.org/officeDocument/2006/relationships/hyperlink" Target="http://nationalinterest.org/commentary/getting-ready-post-castro-cuba-8316" TargetMode="External"/><Relationship Id="rId69" Type="http://schemas.openxmlformats.org/officeDocument/2006/relationships/hyperlink" Target="http://www.as-coa.org/sites/default/files/CWG7StepsMemo.pdf)//BDS" TargetMode="External"/><Relationship Id="rId50" Type="http://schemas.openxmlformats.org/officeDocument/2006/relationships/hyperlink" Target="http://www.twnside.org.sg/title/twr118h.htm" TargetMode="External"/><Relationship Id="rId51" Type="http://schemas.openxmlformats.org/officeDocument/2006/relationships/hyperlink" Target="http://webcache.googleusercontent.com/search?q=cache:bK21TEk9l5AJ:progreso-weekly.com/ini/index.php/cuba/3988-cuba-other-revolution+&amp;cd=39&amp;hl=en&amp;ct=clnk&amp;gl=us" TargetMode="External"/><Relationship Id="rId52" Type="http://schemas.openxmlformats.org/officeDocument/2006/relationships/hyperlink" Target="http://www.ascecuba.org/publications/proceedings/volume14/pdfs/kost.pdf" TargetMode="External"/><Relationship Id="rId53" Type="http://schemas.openxmlformats.org/officeDocument/2006/relationships/hyperlink" Target="http://www.canadafreepress.com/index.php/article/9571" TargetMode="External"/><Relationship Id="rId54" Type="http://schemas.openxmlformats.org/officeDocument/2006/relationships/hyperlink" Target="http://www.fromthewilderness.com/free/ww3/120103_korea_2.html" TargetMode="External"/><Relationship Id="rId55" Type="http://schemas.openxmlformats.org/officeDocument/2006/relationships/hyperlink" Target="http://www.southernspaces.org/2012/visions-sustainable-agriculture-cuba-and-united-states-changing-minds-and-models-through-exchan" TargetMode="External"/><Relationship Id="rId56" Type="http://schemas.openxmlformats.org/officeDocument/2006/relationships/hyperlink" Target="http://www.foreignpolicy.com/story/cms.php?story_id=3922" TargetMode="External"/><Relationship Id="rId57" Type="http://schemas.openxmlformats.org/officeDocument/2006/relationships/hyperlink" Target="http://www.foodfirst.org/12myths" TargetMode="External"/><Relationship Id="rId58" Type="http://schemas.openxmlformats.org/officeDocument/2006/relationships/hyperlink" Target="http://www.dtic.mil/cgi-bin/GetTRDoc?AD=ADA518130" TargetMode="External"/><Relationship Id="rId59" Type="http://schemas.openxmlformats.org/officeDocument/2006/relationships/hyperlink" Target="http://americasquarterly.org/content/how-long-will-cuba-avoid-economic-reform" TargetMode="External"/><Relationship Id="rId40" Type="http://schemas.openxmlformats.org/officeDocument/2006/relationships/hyperlink" Target="http://www.dtic.mil/cgi-bin/GetTRDoc?AD=ADA518130" TargetMode="External"/><Relationship Id="rId41" Type="http://schemas.openxmlformats.org/officeDocument/2006/relationships/hyperlink" Target="http://monthlyreview.org/2013/03/01/cuban-urban-agriculture-as-a-strategy-for-food-sovereignty" TargetMode="External"/><Relationship Id="rId42" Type="http://schemas.openxmlformats.org/officeDocument/2006/relationships/hyperlink" Target="http://monthlyreview.org/2007/05/01/healing-the-rift" TargetMode="External"/><Relationship Id="rId43" Type="http://schemas.openxmlformats.org/officeDocument/2006/relationships/hyperlink" Target="http://www.huffingtonpost.com/2013/04/19/sustainable-farming-in-cuba_n_3112088.html" TargetMode="External"/><Relationship Id="rId44" Type="http://schemas.openxmlformats.org/officeDocument/2006/relationships/hyperlink" Target="http://billtotten.blogspot.com/2005/04/cuba-diet.html" TargetMode="External"/><Relationship Id="rId45" Type="http://schemas.openxmlformats.org/officeDocument/2006/relationships/hyperlink" Target="http://www.twnside.org.sg/title/twr118h.htm" TargetMode="External"/><Relationship Id="rId46" Type="http://schemas.openxmlformats.org/officeDocument/2006/relationships/hyperlink" Target="http://wikis.evergreen.edu/civicintelligence/images/7/74/Cuba_Case_Study.pdf" TargetMode="External"/><Relationship Id="rId47" Type="http://schemas.openxmlformats.org/officeDocument/2006/relationships/hyperlink" Target="http://cubanurbanagriculture.blogspot.com/p/disconnections-misconceptions-and.html" TargetMode="External"/><Relationship Id="rId48" Type="http://schemas.openxmlformats.org/officeDocument/2006/relationships/hyperlink" Target="http://www.guardian.co.uk/" TargetMode="External"/><Relationship Id="rId49" Type="http://schemas.openxmlformats.org/officeDocument/2006/relationships/hyperlink" Target="http://degrowth.org/wp-content/uploads/2012/11/Borowy-2013.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havanatimes.org/?p=96009" TargetMode="External"/><Relationship Id="rId31" Type="http://schemas.openxmlformats.org/officeDocument/2006/relationships/hyperlink" Target="http://www.havanatimes.org/?p=96009" TargetMode="External"/><Relationship Id="rId32" Type="http://schemas.openxmlformats.org/officeDocument/2006/relationships/hyperlink" Target="http://www.nytimes.com/2012/03/28/world/americas/as-pope-visits-cuban-official-rules-out-political-reform.html?pagewanted=all&amp;_r=0" TargetMode="External"/><Relationship Id="rId33" Type="http://schemas.openxmlformats.org/officeDocument/2006/relationships/hyperlink" Target="http://www.brookings.edu/~/media/research/files/papers/2012/12/cuba%20economy%20feinberg/cuba%20economy%20feinberg%209.pdf" TargetMode="External"/><Relationship Id="rId34" Type="http://schemas.openxmlformats.org/officeDocument/2006/relationships/hyperlink" Target="http://environs.law.ucdavis.edu/issues/36/2/specht.pdf" TargetMode="External"/><Relationship Id="rId35" Type="http://schemas.openxmlformats.org/officeDocument/2006/relationships/hyperlink" Target="http://environs.law.ucdavis.edu/issues/36/2/specht.pdf" TargetMode="External"/><Relationship Id="rId36" Type="http://schemas.openxmlformats.org/officeDocument/2006/relationships/hyperlink" Target="http://environs.law.ucdavis.edu/issues/36/2/specht.pdf" TargetMode="External"/><Relationship Id="rId37" Type="http://schemas.openxmlformats.org/officeDocument/2006/relationships/hyperlink" Target="http://environs.law.ucdavis.edu/issues/36/2/specht.pdf" TargetMode="External"/><Relationship Id="rId38" Type="http://schemas.openxmlformats.org/officeDocument/2006/relationships/hyperlink" Target="http://environs.law.ucdavis.edu/issues/36/2/specht.pdf" TargetMode="External"/><Relationship Id="rId39" Type="http://schemas.openxmlformats.org/officeDocument/2006/relationships/hyperlink" Target="http://www.dtic.mil/cgi-bin/GetTRDoc?AD=ADA560408" TargetMode="External"/><Relationship Id="rId70" Type="http://schemas.openxmlformats.org/officeDocument/2006/relationships/hyperlink" Target="http://www.foreignpolicy.com/articles/2009/04/09/think_again_engaging_cuba" TargetMode="External"/><Relationship Id="rId71" Type="http://schemas.openxmlformats.org/officeDocument/2006/relationships/hyperlink" Target="http://www.hoover.org/publications/defining-ideas/article/139281" TargetMode="External"/><Relationship Id="rId72" Type="http://schemas.openxmlformats.org/officeDocument/2006/relationships/hyperlink" Target="http://articles.latimes.com/1998/nov/13/local/me-42326" TargetMode="External"/><Relationship Id="rId20" Type="http://schemas.openxmlformats.org/officeDocument/2006/relationships/hyperlink" Target="http://www.theatlanticwire.com/global/2013/02/can-you-imagine-cuba-without-castro/62461/)/EX" TargetMode="External"/><Relationship Id="rId21" Type="http://schemas.openxmlformats.org/officeDocument/2006/relationships/hyperlink" Target="http://www.dallasnews.com/opinion/editorials/20130228-editorial-u.s.-should-reconsider-embargo-when-castros-reign-ends.ece)//TL" TargetMode="External"/><Relationship Id="rId22" Type="http://schemas.openxmlformats.org/officeDocument/2006/relationships/hyperlink" Target="http://beta.dawn.com/news/788938/a-post-castro-cuba" TargetMode="External"/><Relationship Id="rId23" Type="http://schemas.openxmlformats.org/officeDocument/2006/relationships/hyperlink" Target="http://www.dtic.mil/cgi-bin/GetTRDoc?AD=ADA560408" TargetMode="External"/><Relationship Id="rId24" Type="http://schemas.openxmlformats.org/officeDocument/2006/relationships/hyperlink" Target="http://www.publicintegrity.org/2013/07/08/12937/tampa-and-miami-cold-war-over-cuban-trade)//EX" TargetMode="External"/><Relationship Id="rId25" Type="http://schemas.openxmlformats.org/officeDocument/2006/relationships/hyperlink" Target="http://www.foreignpolicy.com/articles/2009/04/09/think_again_engaging_cuba" TargetMode="External"/><Relationship Id="rId26" Type="http://schemas.openxmlformats.org/officeDocument/2006/relationships/hyperlink" Target="http://www.americasquarterly.org/why-cuba-remains-state-sponsor-terrorism" TargetMode="External"/><Relationship Id="rId27" Type="http://schemas.openxmlformats.org/officeDocument/2006/relationships/hyperlink" Target="http://www.brookings.edu/~/media/research/files/papers/2011/11/18%20cuba%20feinberg/1118_cuba_feinberg.pdf" TargetMode="External"/><Relationship Id="rId28" Type="http://schemas.openxmlformats.org/officeDocument/2006/relationships/hyperlink" Target="http://www.demdigest.net/blog/2012/12/cuba-reforms-fail-because-regime-not-ready-to-let-go/" TargetMode="External"/><Relationship Id="rId29" Type="http://schemas.openxmlformats.org/officeDocument/2006/relationships/hyperlink" Target="http://socialenterprise.guardian.co.uk/social-enterprise-network/2012/sep/19/cooperatives-revive-cuba-sagging-economy" TargetMode="External"/><Relationship Id="rId73" Type="http://schemas.openxmlformats.org/officeDocument/2006/relationships/hyperlink" Target="http://acuns.org/wp-content/uploads/2012/06/CARACOM-Good-Offices-Kangalee-Gibbs-AM-2009.pdf" TargetMode="External"/><Relationship Id="rId74" Type="http://schemas.openxmlformats.org/officeDocument/2006/relationships/hyperlink" Target="http://acuns.org/wp-content/uploads/2012/06/CARACOM-Good-Offices-Kangalee-Gibbs-AM-2009.pdf" TargetMode="Externa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yperlink" Target="http://www.americasquarterly.org/content/how-long-will-cuba-avoid-economic-reform" TargetMode="External"/><Relationship Id="rId61" Type="http://schemas.openxmlformats.org/officeDocument/2006/relationships/hyperlink" Target="http://devresearchcenter.org/2013/04/08/who-benefits-and-loses-if-the-us-cuba-embargo-is-lifted-by-jorge-a-sanguinetty/" TargetMode="External"/><Relationship Id="rId62" Type="http://schemas.openxmlformats.org/officeDocument/2006/relationships/hyperlink" Target="http://cubanexilequarter.blogspot.com/2012/12/embargoing-human-rights-for-trade.html" TargetMode="External"/><Relationship Id="rId10" Type="http://schemas.openxmlformats.org/officeDocument/2006/relationships/endnotes" Target="endnotes.xml"/><Relationship Id="rId11" Type="http://schemas.openxmlformats.org/officeDocument/2006/relationships/hyperlink" Target="http://nationalinterest.org/commentary/getting-ready-post-castro-cuba-8316" TargetMode="External"/><Relationship Id="rId12" Type="http://schemas.openxmlformats.org/officeDocument/2006/relationships/hyperlink" Target="http://www.nytimes.com/2012/11/20/world/americas/changes-in-cuba-create-support-for-easing-embargo.html?pagewanted=all&amp;_r=0)//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31</Pages>
  <Words>55313</Words>
  <Characters>315285</Characters>
  <Application>Microsoft Macintosh Word</Application>
  <DocSecurity>0</DocSecurity>
  <Lines>2627</Lines>
  <Paragraphs>739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369859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Heidt</dc:creator>
  <cp:lastModifiedBy>Megan</cp:lastModifiedBy>
  <cp:revision>2</cp:revision>
  <dcterms:created xsi:type="dcterms:W3CDTF">2013-07-17T05:04:00Z</dcterms:created>
  <dcterms:modified xsi:type="dcterms:W3CDTF">2013-07-17T05:04:00Z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