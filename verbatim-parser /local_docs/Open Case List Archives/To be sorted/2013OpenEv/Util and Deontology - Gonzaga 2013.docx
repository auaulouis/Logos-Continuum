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80E" w:rsidRDefault="0047280E" w:rsidP="0047280E">
      <w:pPr>
        <w:pStyle w:val="Heading1"/>
      </w:pPr>
      <w:r>
        <w:t>Deontology Good</w:t>
      </w:r>
    </w:p>
    <w:p w:rsidR="0047280E" w:rsidRPr="005950E3" w:rsidRDefault="0047280E" w:rsidP="0047280E">
      <w:pPr>
        <w:pStyle w:val="Heading3"/>
      </w:pPr>
      <w:r w:rsidRPr="005950E3">
        <w:lastRenderedPageBreak/>
        <w:t>Consequentialism Kills VTL</w:t>
      </w:r>
    </w:p>
    <w:p w:rsidR="0047280E" w:rsidRPr="005950E3" w:rsidRDefault="0047280E" w:rsidP="0047280E">
      <w:pPr>
        <w:pStyle w:val="Heading4"/>
      </w:pPr>
      <w:r w:rsidRPr="005950E3">
        <w:t>Consequential framework destroys intrinsic value to life- they reduce human life to a calculable object.</w:t>
      </w:r>
    </w:p>
    <w:p w:rsidR="0047280E" w:rsidRPr="00BE2078" w:rsidRDefault="0047280E" w:rsidP="0047280E">
      <w:pPr>
        <w:rPr>
          <w:rStyle w:val="StyleStyleBold12pt"/>
        </w:rPr>
      </w:pPr>
      <w:proofErr w:type="spellStart"/>
      <w:r w:rsidRPr="00BE2078">
        <w:rPr>
          <w:rStyle w:val="StyleStyleBold12pt"/>
        </w:rPr>
        <w:t>Grisez</w:t>
      </w:r>
      <w:proofErr w:type="spellEnd"/>
      <w:r w:rsidRPr="00BE2078">
        <w:rPr>
          <w:rStyle w:val="StyleStyleBold12pt"/>
        </w:rPr>
        <w:t>, professor of Christian ethics @ Mount Saint Mary’s College and Shaw, Director of public information at Knights of Columbus, 94</w:t>
      </w:r>
    </w:p>
    <w:p w:rsidR="0047280E" w:rsidRDefault="0047280E" w:rsidP="0047280E">
      <w:r>
        <w:t>(</w:t>
      </w:r>
      <w:proofErr w:type="spellStart"/>
      <w:r>
        <w:t>Germain</w:t>
      </w:r>
      <w:proofErr w:type="spellEnd"/>
      <w:r>
        <w:t xml:space="preserve"> and Russell, Absolutism and its Consequentialist Critics, ed. Haber, p. 25-26)</w:t>
      </w:r>
    </w:p>
    <w:p w:rsidR="0047280E" w:rsidRDefault="0047280E" w:rsidP="0047280E"/>
    <w:p w:rsidR="0047280E" w:rsidRDefault="0047280E" w:rsidP="0047280E">
      <w:pPr>
        <w:rPr>
          <w:rStyle w:val="StyleBoldUnderline"/>
        </w:rPr>
      </w:pPr>
      <w:r w:rsidRPr="00BE2078">
        <w:rPr>
          <w:rStyle w:val="StyleBoldUnderline"/>
        </w:rPr>
        <w:t>If there are no ethical absolutes, human persons, rather than being¶ the norm and source from which other things receive their value</w:t>
      </w:r>
      <w:proofErr w:type="gramStart"/>
      <w:r w:rsidRPr="00BE2078">
        <w:rPr>
          <w:rStyle w:val="StyleBoldUnderline"/>
        </w:rPr>
        <w:t>,¶</w:t>
      </w:r>
      <w:proofErr w:type="gramEnd"/>
      <w:r w:rsidRPr="00BE2078">
        <w:rPr>
          <w:rStyle w:val="StyleBoldUnderline"/>
        </w:rPr>
        <w:t xml:space="preserve"> become simply items or commodities with a relative value-- inviolable¶ only up to the point at which it is expedient to violate them in order to¶ achieve an objective. It would</w:t>
      </w:r>
      <w:r>
        <w:t xml:space="preserve"> then </w:t>
      </w:r>
      <w:r w:rsidRPr="00BE2078">
        <w:rPr>
          <w:rStyle w:val="StyleBoldUnderline"/>
        </w:rPr>
        <w:t>make no sense</w:t>
      </w:r>
      <w:r>
        <w:t xml:space="preserve"> at all </w:t>
      </w:r>
      <w:r w:rsidRPr="00BE2078">
        <w:rPr>
          <w:rStyle w:val="StyleBoldUnderline"/>
        </w:rPr>
        <w:t xml:space="preserve">to speak of¶ the immeasurable value of the human person from being. Far from being </w:t>
      </w:r>
      <w:r w:rsidRPr="00BE2078">
        <w:t>immeasurable—that is, ¶</w:t>
      </w:r>
      <w:r w:rsidRPr="00BE2078">
        <w:rPr>
          <w:rStyle w:val="StyleBoldUnderline"/>
        </w:rPr>
        <w:t xml:space="preserve"> beyond calculation—the value of a person would be quite specific and quantifiable, something to be weighed in the balance¶ against other values.</w:t>
      </w:r>
    </w:p>
    <w:p w:rsidR="0047280E" w:rsidRPr="00FE30FD" w:rsidRDefault="0047280E" w:rsidP="0047280E">
      <w:pPr>
        <w:pStyle w:val="Heading4"/>
      </w:pPr>
      <w:r>
        <w:t>Utilitarianism d</w:t>
      </w:r>
      <w:r w:rsidRPr="00FE30FD">
        <w:t>estroys</w:t>
      </w:r>
      <w:r>
        <w:t xml:space="preserve"> human dignity - Treats people as means to an e</w:t>
      </w:r>
      <w:r w:rsidRPr="00FE30FD">
        <w:t>nd</w:t>
      </w:r>
    </w:p>
    <w:p w:rsidR="0047280E" w:rsidRPr="00BE2078" w:rsidRDefault="0047280E" w:rsidP="0047280E">
      <w:pPr>
        <w:rPr>
          <w:rStyle w:val="StyleStyleBold12pt"/>
        </w:rPr>
      </w:pPr>
      <w:proofErr w:type="spellStart"/>
      <w:r w:rsidRPr="00BE2078">
        <w:rPr>
          <w:rStyle w:val="StyleStyleBold12pt"/>
        </w:rPr>
        <w:t>Grisez</w:t>
      </w:r>
      <w:proofErr w:type="spellEnd"/>
      <w:r w:rsidRPr="00BE2078">
        <w:rPr>
          <w:rStyle w:val="StyleStyleBold12pt"/>
        </w:rPr>
        <w:t>, professor of Christian ethics @ Mount Saint Mary’s College and Shaw, Director of public information at Knights of Columbus, 94</w:t>
      </w:r>
    </w:p>
    <w:p w:rsidR="0047280E" w:rsidRPr="00FE30FD" w:rsidRDefault="0047280E" w:rsidP="0047280E">
      <w:r w:rsidRPr="00FE30FD">
        <w:t>(</w:t>
      </w:r>
      <w:proofErr w:type="spellStart"/>
      <w:r w:rsidRPr="00FE30FD">
        <w:t>Germain</w:t>
      </w:r>
      <w:proofErr w:type="spellEnd"/>
      <w:r w:rsidRPr="00FE30FD">
        <w:t xml:space="preserve"> Gabriel and Russell, Beyond the New Morality: The Responsibilities of Freedom p 28)</w:t>
      </w:r>
    </w:p>
    <w:p w:rsidR="0047280E" w:rsidRDefault="0047280E" w:rsidP="0047280E">
      <w:pPr>
        <w:autoSpaceDE w:val="0"/>
        <w:autoSpaceDN w:val="0"/>
        <w:adjustRightInd w:val="0"/>
        <w:rPr>
          <w:rFonts w:ascii="Times New Roman" w:hAnsi="Times New Roman" w:cs="Times New Roman"/>
          <w:sz w:val="20"/>
          <w:szCs w:val="20"/>
        </w:rPr>
      </w:pPr>
    </w:p>
    <w:p w:rsidR="0047280E" w:rsidRPr="00FE30FD" w:rsidRDefault="0047280E" w:rsidP="0047280E">
      <w:pPr>
        <w:rPr>
          <w:rStyle w:val="StyleBoldUnderline"/>
        </w:rPr>
      </w:pPr>
      <w:r w:rsidRPr="00FE30FD">
        <w:t xml:space="preserve">One arrives </w:t>
      </w:r>
      <w:r>
        <w:t>at a different judgment of how o</w:t>
      </w:r>
      <w:r w:rsidRPr="00FE30FD">
        <w:t>ne ought to proceed in such circumstances if human life is</w:t>
      </w:r>
      <w:r>
        <w:t xml:space="preserve"> </w:t>
      </w:r>
      <w:r w:rsidRPr="00FE30FD">
        <w:t>regarded, not as one of the things of relative value which a person has, but as an intrinsic component of the</w:t>
      </w:r>
      <w:r>
        <w:t xml:space="preserve"> </w:t>
      </w:r>
      <w:r w:rsidRPr="00FE30FD">
        <w:t xml:space="preserve">person, and so as a value which shares in the dignity of the person. </w:t>
      </w:r>
      <w:r w:rsidRPr="00FE30FD">
        <w:rPr>
          <w:rStyle w:val="StyleBoldUnderline"/>
        </w:rPr>
        <w:t>In denying that we can choose to kill one person for the sake of two, we really are denying that two persons are "worth" twice as much as some other real person</w:t>
      </w:r>
      <w:r>
        <w:t xml:space="preserve">. On this view </w:t>
      </w:r>
      <w:r w:rsidRPr="00FE30FD">
        <w:rPr>
          <w:rStyle w:val="StyleBoldUnderline"/>
        </w:rPr>
        <w:t xml:space="preserve">it is simply not possible to make the sort of calculation which weighs persons against each other </w:t>
      </w:r>
      <w:r w:rsidRPr="00FE30FD">
        <w:t>(my life is more valuable than John's life, John's life is more valuable than</w:t>
      </w:r>
      <w:r>
        <w:t xml:space="preserve"> </w:t>
      </w:r>
      <w:r w:rsidRPr="00FE30FD">
        <w:t xml:space="preserve">Mary's and Tom's combined, or vice versa) </w:t>
      </w:r>
      <w:r w:rsidRPr="00FE30FD">
        <w:rPr>
          <w:rStyle w:val="StyleBoldUnderline"/>
        </w:rPr>
        <w:t>and thus to determine whose life shall be respected and whose sacrificed. The value of each human person is incalculable, not in any merely poetic sense, but simply because it is not susceptible to calculation, measurement, weighing, and balancing.</w:t>
      </w:r>
      <w:r w:rsidRPr="00FE30FD">
        <w:t xml:space="preserve"> Traditionally this point</w:t>
      </w:r>
      <w:r>
        <w:t xml:space="preserve"> has been expressed by the state</w:t>
      </w:r>
      <w:r w:rsidRPr="00FE30FD">
        <w:t xml:space="preserve">ment that </w:t>
      </w:r>
      <w:r w:rsidRPr="00FE30FD">
        <w:rPr>
          <w:rStyle w:val="StyleBoldUnderline"/>
        </w:rPr>
        <w:t>the end does not justify the means</w:t>
      </w:r>
      <w:r>
        <w:t>. This is a way of say</w:t>
      </w:r>
      <w:r w:rsidRPr="00FE30FD">
        <w:t xml:space="preserve">ing that </w:t>
      </w:r>
      <w:r w:rsidRPr="00FE30FD">
        <w:rPr>
          <w:rStyle w:val="StyleBoldUnderline"/>
        </w:rPr>
        <w:t xml:space="preserve">the direct violation of any good intrinsic to the person cannot be justified by the good result which such a violation may bring about. What is extrinsic to human persons may be used for the good of persons, but what is intrinsic to persons has a kind of sacredness and may not be violated. </w:t>
      </w:r>
    </w:p>
    <w:p w:rsidR="0047280E" w:rsidRPr="00BC32CA" w:rsidRDefault="0047280E" w:rsidP="0047280E">
      <w:pPr>
        <w:pStyle w:val="Heading3"/>
      </w:pPr>
      <w:r w:rsidRPr="00BC32CA">
        <w:lastRenderedPageBreak/>
        <w:t>Utilitarianism Justifies Atrocities</w:t>
      </w:r>
    </w:p>
    <w:p w:rsidR="0047280E" w:rsidRPr="0047280E" w:rsidRDefault="0047280E" w:rsidP="0047280E">
      <w:pPr>
        <w:pStyle w:val="Heading4"/>
      </w:pPr>
      <w:r w:rsidRPr="0047280E">
        <w:t>Deontology comes first, th</w:t>
      </w:r>
      <w:r>
        <w:t>e means must justify themselves</w:t>
      </w:r>
      <w:r w:rsidRPr="0047280E">
        <w:t xml:space="preserve"> – utilitarianism justifies </w:t>
      </w:r>
      <w:r>
        <w:t>any atrocity.</w:t>
      </w:r>
    </w:p>
    <w:p w:rsidR="0047280E" w:rsidRPr="0047280E" w:rsidRDefault="0047280E" w:rsidP="0047280E">
      <w:pPr>
        <w:rPr>
          <w:rStyle w:val="StyleStyleBold12pt"/>
        </w:rPr>
      </w:pPr>
      <w:r w:rsidRPr="0047280E">
        <w:rPr>
          <w:rStyle w:val="StyleStyleBold12pt"/>
        </w:rPr>
        <w:t xml:space="preserve">Anderson, National Director of Probe Ministries International 2004 </w:t>
      </w:r>
    </w:p>
    <w:p w:rsidR="0047280E" w:rsidRDefault="0047280E" w:rsidP="0047280E">
      <w:r>
        <w:t>(</w:t>
      </w:r>
      <w:proofErr w:type="spellStart"/>
      <w:r>
        <w:t>Kerby</w:t>
      </w:r>
      <w:proofErr w:type="spellEnd"/>
      <w:r>
        <w:t>, “Utilitarianism: The Greatest Good for the Greatest Number” http://www.probe.org/theology-and-philosophy/worldview--philosophy/utilitarianism-the-greatest-good-for-thegreatest-number.html)</w:t>
      </w:r>
    </w:p>
    <w:p w:rsidR="0047280E" w:rsidRDefault="0047280E" w:rsidP="0047280E">
      <w:pPr>
        <w:autoSpaceDE w:val="0"/>
        <w:autoSpaceDN w:val="0"/>
        <w:adjustRightInd w:val="0"/>
        <w:rPr>
          <w:szCs w:val="20"/>
        </w:rPr>
      </w:pPr>
    </w:p>
    <w:p w:rsidR="0047280E" w:rsidRDefault="0047280E" w:rsidP="0047280E">
      <w:r w:rsidRPr="0047280E">
        <w:rPr>
          <w:rStyle w:val="StyleBoldUnderline"/>
        </w:rPr>
        <w:t>One problem with utilitarianism is that it leads to an "end justifies the means" mentality. If any worthwhile end can justify the means to attain it, a true ethical foundation is lost</w:t>
      </w:r>
      <w:r w:rsidRPr="0047280E">
        <w:t xml:space="preserve">. But we all know that the end does not justify the means. If that were so, </w:t>
      </w:r>
      <w:r w:rsidRPr="0047280E">
        <w:rPr>
          <w:rStyle w:val="StyleBoldUnderline"/>
        </w:rPr>
        <w:t>then Hitler could justify the Holocaust because the end was to purify the human race. Stalin could justify his slaughter of millions because he was trying to achieve a communist utopia. The end never justifies the means. The means must justify themselves</w:t>
      </w:r>
      <w:r w:rsidRPr="0047280E">
        <w:t xml:space="preserve">. A particular act cannot be judged as good simply because it may lead to a good consequence. </w:t>
      </w:r>
      <w:r w:rsidRPr="0047280E">
        <w:rPr>
          <w:rStyle w:val="StyleBoldUnderline"/>
        </w:rPr>
        <w:t>The means must be judged by some objective and consistent standard of morality.</w:t>
      </w:r>
      <w:r w:rsidRPr="0047280E">
        <w:t xml:space="preserve"> Second, </w:t>
      </w:r>
      <w:r w:rsidRPr="0047280E">
        <w:rPr>
          <w:rStyle w:val="StyleBoldUnderline"/>
        </w:rPr>
        <w:t xml:space="preserve">utilitarianism cannot protect the rights of minorities if the goal is the greatest good for the greatest number. Americans in the eighteenth century could justify slavery on the basis that it provided a good consequence for a majority of Americans. </w:t>
      </w:r>
      <w:r w:rsidRPr="0047280E">
        <w:t xml:space="preserve">Certainly the majority benefited from cheap slave labor even though the lives of black slaves were much worse. A third problem with utilitarianism is predicting the consequences. </w:t>
      </w:r>
      <w:r w:rsidRPr="0047280E">
        <w:rPr>
          <w:rStyle w:val="StyleBoldUnderline"/>
        </w:rPr>
        <w:t xml:space="preserve">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judged. When results occur, we must still ask whether they are good or bad results. Utilitarianism provides no objective and consistent foundation to judge results because results are the mechanism used to judge the action </w:t>
      </w:r>
      <w:proofErr w:type="spellStart"/>
      <w:r w:rsidRPr="0047280E">
        <w:rPr>
          <w:rStyle w:val="StyleBoldUnderline"/>
        </w:rPr>
        <w:t>itself</w:t>
      </w:r>
      <w:r w:rsidRPr="0047280E">
        <w:t>.inviolability</w:t>
      </w:r>
      <w:proofErr w:type="spellEnd"/>
      <w:r w:rsidRPr="0047280E">
        <w:t xml:space="preserve"> is intrinsically valuable.</w:t>
      </w:r>
    </w:p>
    <w:p w:rsidR="008C2DB3" w:rsidRDefault="008C2DB3" w:rsidP="008C2DB3">
      <w:pPr>
        <w:pStyle w:val="Heading4"/>
      </w:pPr>
      <w:r>
        <w:t>Without absolute side constraints against violating human dignity, utilitarianism becomes a justification for slavery, torture, and murder.</w:t>
      </w:r>
    </w:p>
    <w:p w:rsidR="008C2DB3" w:rsidRPr="00BE6B07" w:rsidRDefault="008C2DB3" w:rsidP="008C2DB3">
      <w:pPr>
        <w:rPr>
          <w:rStyle w:val="StyleStyleBold12pt"/>
        </w:rPr>
      </w:pPr>
      <w:r w:rsidRPr="00BE6B07">
        <w:rPr>
          <w:rStyle w:val="StyleStyleBold12pt"/>
        </w:rPr>
        <w:t>Clifford, Professor of Philosophy @ Mississippi State University, 11</w:t>
      </w:r>
    </w:p>
    <w:p w:rsidR="008C2DB3" w:rsidRDefault="008C2DB3" w:rsidP="008C2DB3">
      <w:r>
        <w:t xml:space="preserve">[Michael, </w:t>
      </w:r>
      <w:proofErr w:type="gramStart"/>
      <w:r>
        <w:t>Spring</w:t>
      </w:r>
      <w:proofErr w:type="gramEnd"/>
      <w:r>
        <w:t xml:space="preserve">, “MORAL LITERACY”, Volume 11, Issue 2, </w:t>
      </w:r>
      <w:hyperlink r:id="rId11" w:history="1">
        <w:r w:rsidRPr="004E31D4">
          <w:rPr>
            <w:rStyle w:val="Hyperlink"/>
          </w:rPr>
          <w:t>https://webprod1.uvu.edu/ethics/seac/Clifford_Moral_Literacy.pdf</w:t>
        </w:r>
      </w:hyperlink>
      <w:r>
        <w:t>, Accessed 7-6-13, ABS]</w:t>
      </w:r>
    </w:p>
    <w:p w:rsidR="008C2DB3" w:rsidRDefault="008C2DB3" w:rsidP="008C2DB3"/>
    <w:p w:rsidR="008C2DB3" w:rsidRDefault="008C2DB3" w:rsidP="008C2DB3">
      <w:pPr>
        <w:rPr>
          <w:rStyle w:val="StyleBoldUnderline"/>
        </w:rPr>
      </w:pPr>
      <w:r w:rsidRPr="00BE6B07">
        <w:rPr>
          <w:rStyle w:val="StyleBoldUnderline"/>
        </w:rPr>
        <w:t>Whether or not you believe in individual rights, whether or not you are convinced by arguments one way or another about the metaphysical grounds of rights, we can all appreciate the idea that any ethics should recognize the fundamental dignity of human beings.</w:t>
      </w:r>
      <w:r w:rsidRPr="00B045F8">
        <w:rPr>
          <w:sz w:val="16"/>
        </w:rPr>
        <w:t xml:space="preserve"> This is precisely what worries critics of utilitarianism, that it may require us to violate that dignity, for some at least, if doing so will promote the greatest happiness. But to violate human dignity is to ignore or to misunderstand the very point of ethics. </w:t>
      </w:r>
      <w:r w:rsidRPr="00BE6B07">
        <w:rPr>
          <w:rStyle w:val="StyleBoldUnderline"/>
        </w:rPr>
        <w:t>For the deontologist</w:t>
      </w:r>
      <w:r w:rsidRPr="00B045F8">
        <w:rPr>
          <w:sz w:val="16"/>
        </w:rPr>
        <w:t xml:space="preserve">, such as Kant, </w:t>
      </w:r>
      <w:r w:rsidRPr="00BE6B07">
        <w:rPr>
          <w:rStyle w:val="StyleBoldUnderline"/>
        </w:rPr>
        <w:t>we have a duty not to violate human dignity, even if it causes us pain, even if the consequences fail to maximize the overall happiness.</w:t>
      </w:r>
      <w:r w:rsidRPr="00B045F8">
        <w:rPr>
          <w:sz w:val="16"/>
        </w:rPr>
        <w:t xml:space="preserve"> </w:t>
      </w:r>
      <w:r w:rsidRPr="00B045F8">
        <w:rPr>
          <w:rStyle w:val="StyleBoldUnderline"/>
        </w:rPr>
        <w:t>The inviolate character of human dignity is expressed most practically by the idea that we have certain basic rights</w:t>
      </w:r>
      <w:r w:rsidRPr="00B045F8">
        <w:rPr>
          <w:sz w:val="16"/>
        </w:rPr>
        <w:t xml:space="preserve"> (whatever the </w:t>
      </w:r>
      <w:proofErr w:type="gramStart"/>
      <w:r w:rsidRPr="00B045F8">
        <w:rPr>
          <w:sz w:val="16"/>
        </w:rPr>
        <w:t>source of rights are</w:t>
      </w:r>
      <w:proofErr w:type="gramEnd"/>
      <w:r w:rsidRPr="00B045F8">
        <w:rPr>
          <w:sz w:val="16"/>
        </w:rPr>
        <w:t xml:space="preserv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stand to gain by seizure of my land. My right to free speech is limited by the harm it might cause by, say, shouting “fire!” in a crowded theatre. </w:t>
      </w:r>
      <w:r w:rsidRPr="00B045F8">
        <w:rPr>
          <w:rStyle w:val="StyleBoldUnderline"/>
        </w:rPr>
        <w:t xml:space="preserve">There are times when we feel justified in limiting or abrogating certain positive rights for the common good, but even here no social outcome justifies torture, slavery, murder, or any action which violates my </w:t>
      </w:r>
      <w:r w:rsidRPr="00B045F8">
        <w:rPr>
          <w:rStyle w:val="StyleBoldUnderline"/>
        </w:rPr>
        <w:lastRenderedPageBreak/>
        <w:t>fundamental human dignity. Deontological ethics assumes there to be a line that cannot be crossed, regardless of the consequences.</w:t>
      </w:r>
    </w:p>
    <w:p w:rsidR="0047280E" w:rsidRPr="00BC32CA" w:rsidRDefault="0047280E" w:rsidP="0047280E">
      <w:pPr>
        <w:pStyle w:val="Heading4"/>
      </w:pPr>
      <w:r w:rsidRPr="00BC32CA">
        <w:t>Utilitarianism can be manipulated to justify any atrocity – their framework condones mass slaughter</w:t>
      </w:r>
      <w:r>
        <w:t>.</w:t>
      </w:r>
      <w:r w:rsidRPr="00BC32CA">
        <w:t xml:space="preserve"> </w:t>
      </w:r>
    </w:p>
    <w:p w:rsidR="0047280E" w:rsidRPr="00BC32CA" w:rsidRDefault="0047280E" w:rsidP="0047280E">
      <w:pPr>
        <w:rPr>
          <w:rStyle w:val="StyleStyleBold12pt"/>
        </w:rPr>
      </w:pPr>
      <w:r w:rsidRPr="00BC32CA">
        <w:rPr>
          <w:rStyle w:val="StyleStyleBold12pt"/>
        </w:rPr>
        <w:t>Holt, commentator for the BBC, writes frequently about politics and philosophy 1995</w:t>
      </w:r>
    </w:p>
    <w:p w:rsidR="0047280E" w:rsidRPr="00BC32CA" w:rsidRDefault="0047280E" w:rsidP="0047280E">
      <w:r w:rsidRPr="00BC32CA">
        <w:t>(Jim, New York Times, “Morality, Reduced To Arithmetic,” August 5, p. Lexis)</w:t>
      </w:r>
    </w:p>
    <w:p w:rsidR="0047280E" w:rsidRPr="00F21B7D" w:rsidRDefault="0047280E" w:rsidP="0047280E">
      <w:pPr>
        <w:rPr>
          <w:rFonts w:ascii="Georgia" w:hAnsi="Georgia"/>
          <w:sz w:val="10"/>
        </w:rPr>
      </w:pPr>
    </w:p>
    <w:p w:rsidR="0047280E" w:rsidRPr="0047280E" w:rsidRDefault="0047280E" w:rsidP="0047280E">
      <w:pPr>
        <w:rPr>
          <w:b/>
          <w:bCs/>
          <w:u w:val="single"/>
        </w:rPr>
      </w:pPr>
      <w:r w:rsidRPr="0047280E">
        <w:rPr>
          <w:rStyle w:val="StyleBoldUnderline"/>
        </w:rPr>
        <w:t>Can the deliberate massacre of innocent people ever be condoned?</w:t>
      </w:r>
      <w:r w:rsidRPr="0047280E">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w:t>
      </w:r>
      <w:proofErr w:type="gramStart"/>
      <w:r w:rsidRPr="0047280E">
        <w:t>the</w:t>
      </w:r>
      <w:proofErr w:type="gramEnd"/>
      <w:r w:rsidRPr="0047280E">
        <w:t xml:space="preserve"> aged. </w:t>
      </w:r>
      <w:r w:rsidRPr="0047280E">
        <w:rPr>
          <w:rStyle w:val="StyleBoldUnderline"/>
        </w:rPr>
        <w:t>Among the justifications</w:t>
      </w:r>
      <w:r w:rsidRPr="0047280E">
        <w:t xml:space="preserve"> that have been </w:t>
      </w:r>
      <w:r w:rsidRPr="0047280E">
        <w:rPr>
          <w:rStyle w:val="StyleBoldUnderline"/>
        </w:rPr>
        <w:t>put forward for</w:t>
      </w:r>
      <w:r w:rsidRPr="0047280E">
        <w:t xml:space="preserve"> President Harry </w:t>
      </w:r>
      <w:r w:rsidRPr="0047280E">
        <w:rPr>
          <w:rStyle w:val="StyleBoldUnderline"/>
        </w:rPr>
        <w:t>Truman’s decision to use the bomb</w:t>
      </w:r>
      <w:r w:rsidRPr="0047280E">
        <w:t xml:space="preserve">, only </w:t>
      </w:r>
      <w:r w:rsidRPr="0047280E">
        <w:rPr>
          <w:rStyle w:val="StyleBoldUnderline"/>
        </w:rPr>
        <w:t>one is</w:t>
      </w:r>
      <w:r w:rsidRPr="0047280E">
        <w:t xml:space="preserve"> worth taking seriously -- </w:t>
      </w:r>
      <w:r w:rsidRPr="0047280E">
        <w:rPr>
          <w:rStyle w:val="StyleBoldUnderline"/>
        </w:rPr>
        <w:t xml:space="preserve">that it saved lives. The alternative, the reasoning goes, was to launch an invasion. Truman claimed </w:t>
      </w:r>
      <w:r w:rsidRPr="0047280E">
        <w:t xml:space="preserve">in his memoirs </w:t>
      </w:r>
      <w:r w:rsidRPr="0047280E">
        <w:rPr>
          <w:rStyle w:val="StyleBoldUnderline"/>
        </w:rPr>
        <w:t>that this would have cost another half a million American lives</w:t>
      </w:r>
      <w:r w:rsidRPr="0047280E">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47280E">
        <w:rPr>
          <w:rStyle w:val="StyleBoldUnderline"/>
        </w:rPr>
        <w:t>Would this prospect have justified the intentional mass killing of the people of Hiroshima and Nagasaki? In the debate</w:t>
      </w:r>
      <w:r w:rsidRPr="0047280E">
        <w:t xml:space="preserve"> over the question, </w:t>
      </w:r>
      <w:r w:rsidRPr="0047280E">
        <w:rPr>
          <w:rStyle w:val="StyleBoldUnderline"/>
        </w:rPr>
        <w:t xml:space="preserve">participants </w:t>
      </w:r>
      <w:r w:rsidRPr="0047280E">
        <w:t xml:space="preserve">on both sides </w:t>
      </w:r>
      <w:r w:rsidRPr="0047280E">
        <w:rPr>
          <w:rStyle w:val="StyleBoldUnderline"/>
        </w:rPr>
        <w:t>have been playing the numbers game. Estimate the hypothetical number of lives saved</w:t>
      </w:r>
      <w:r w:rsidRPr="0047280E">
        <w:t xml:space="preserve"> by the bombings, </w:t>
      </w:r>
      <w:r w:rsidRPr="0047280E">
        <w:rPr>
          <w:rStyle w:val="StyleBoldUnderline"/>
        </w:rPr>
        <w:t>then add up the actual lives lost. If the first number exceeds the second, then Truman did the right thing; if the reverse, it was wrong to have dropped the bombs</w:t>
      </w:r>
      <w:r w:rsidRPr="0047280E">
        <w:t xml:space="preserve">. That is one approach to the matter -- the utilitarian approach. </w:t>
      </w:r>
      <w:r w:rsidRPr="0047280E">
        <w:rPr>
          <w:rStyle w:val="StyleBoldUnderline"/>
        </w:rPr>
        <w:t>According to utilitarianism</w:t>
      </w:r>
      <w:r w:rsidRPr="0047280E">
        <w:t xml:space="preserve">, a form of moral reasoning that arose in the 19th century, </w:t>
      </w:r>
      <w:r w:rsidRPr="0047280E">
        <w:rPr>
          <w:rStyle w:val="StyleBoldUnderline"/>
        </w:rPr>
        <w:t>the goodness or evil of an action is determined solely by its consequences. If somehow you can save 10 lives by boiling a baby, go ahead and boil that baby. There is, however, an older ethical tradition</w:t>
      </w:r>
      <w:r w:rsidRPr="0047280E">
        <w:t xml:space="preserve">, one rooted in Judeo-Christian </w:t>
      </w:r>
      <w:proofErr w:type="gramStart"/>
      <w:r w:rsidRPr="0047280E">
        <w:t>theology, that</w:t>
      </w:r>
      <w:proofErr w:type="gramEnd"/>
      <w:r w:rsidRPr="0047280E">
        <w:t xml:space="preserve"> takes a quite different view. The gist of it is expressed by St. Paul’s condemnation of those who say, “Let us do </w:t>
      </w:r>
      <w:proofErr w:type="gramStart"/>
      <w:r w:rsidRPr="0047280E">
        <w:t>evil, that</w:t>
      </w:r>
      <w:proofErr w:type="gramEnd"/>
      <w:r w:rsidRPr="0047280E">
        <w:t xml:space="preserve"> good may come.” </w:t>
      </w:r>
      <w:r w:rsidRPr="0047280E">
        <w:rPr>
          <w:rStyle w:val="StyleBoldUnderline"/>
        </w:rPr>
        <w:t>Some actions</w:t>
      </w:r>
      <w:r w:rsidRPr="0047280E">
        <w:t xml:space="preserve">, this tradition holds, </w:t>
      </w:r>
      <w:r w:rsidRPr="0047280E">
        <w:rPr>
          <w:rStyle w:val="StyleBoldUnderline"/>
        </w:rPr>
        <w:t>can never be justified by their consequences; they are absolutely forbidden. It is always wrong to boil a baby even if lives are saved thereby</w:t>
      </w:r>
      <w:r w:rsidRPr="0047280E">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w:t>
      </w:r>
      <w:proofErr w:type="gramStart"/>
      <w:r w:rsidRPr="0047280E">
        <w:t>an intelligence</w:t>
      </w:r>
      <w:proofErr w:type="gramEnd"/>
      <w:r w:rsidRPr="0047280E">
        <w:t xml:space="preserv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w:t>
      </w:r>
      <w:r w:rsidRPr="0047280E">
        <w:lastRenderedPageBreak/>
        <w:t xml:space="preserve">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47280E">
        <w:rPr>
          <w:rStyle w:val="StyleBoldUnderline"/>
        </w:rPr>
        <w:t xml:space="preserve">What Hiroshima and Nagasaki did mark, by the unprecedented need for rationalization they presented, was the triumph of utilitarian thinking in the conduct of war. </w:t>
      </w:r>
      <w:r w:rsidRPr="0047280E">
        <w:t xml:space="preserve">The conventional code of noncombatant immunity -- a product of several centuries of ethical progress among nations, which had been formalized by an international commission in the 1920’s in </w:t>
      </w:r>
      <w:proofErr w:type="gramStart"/>
      <w:r w:rsidRPr="0047280E">
        <w:t>the</w:t>
      </w:r>
      <w:proofErr w:type="gramEnd"/>
      <w:r w:rsidRPr="0047280E">
        <w:t xml:space="preserve"> Hague -- was swept away. A simpler axiom took its place: since war is hell, any means necessary may be used to end, in Churchill’s words, “the vast indefinite butchery.” </w:t>
      </w:r>
      <w:r w:rsidRPr="0047280E">
        <w:rPr>
          <w:rStyle w:val="StyleBoldUnderline"/>
        </w:rPr>
        <w:t>It is a moral calculus that</w:t>
      </w:r>
      <w:r w:rsidRPr="0047280E">
        <w:t xml:space="preserve">, for all its logical consistency, </w:t>
      </w:r>
      <w:r w:rsidRPr="0047280E">
        <w:rPr>
          <w:rStyle w:val="StyleBoldUnderline"/>
        </w:rPr>
        <w:t xml:space="preserve">offends </w:t>
      </w:r>
      <w:r w:rsidRPr="0047280E">
        <w:t xml:space="preserve">our deep-seated intuitions about </w:t>
      </w:r>
      <w:r w:rsidRPr="0047280E">
        <w:rPr>
          <w:rStyle w:val="StyleBoldUnderline"/>
        </w:rPr>
        <w:t>the sanctity of life</w:t>
      </w:r>
      <w:r w:rsidRPr="0047280E">
        <w:t xml:space="preserve"> -- our conviction that </w:t>
      </w:r>
      <w:r w:rsidRPr="0047280E">
        <w:rPr>
          <w:rStyle w:val="StyleBoldUnderline"/>
        </w:rPr>
        <w:t>a person is always to be treated as an end, never as a means.</w:t>
      </w:r>
      <w:r w:rsidRPr="0047280E">
        <w:t xml:space="preserve"> Left up to the </w:t>
      </w:r>
      <w:proofErr w:type="spellStart"/>
      <w:r w:rsidRPr="0047280E">
        <w:t>warmakers</w:t>
      </w:r>
      <w:proofErr w:type="spellEnd"/>
      <w:r w:rsidRPr="0047280E">
        <w:t xml:space="preserve">, moreover, </w:t>
      </w:r>
      <w:r w:rsidRPr="0047280E">
        <w:rPr>
          <w:rStyle w:val="StyleBoldUnderline"/>
        </w:rPr>
        <w:t>utilitarian calculations are susceptible to bad-faith reasoning: tinker with the numbers enough and virtually any atrocity can be excused in the national interest.</w:t>
      </w:r>
      <w:r w:rsidRPr="0047280E">
        <w:t xml:space="preserve"> In January, the world commemorated the 50th anniversary of the liberation of Auschwitz, where mass slaughter was committed as an end in </w:t>
      </w:r>
      <w:proofErr w:type="gramStart"/>
      <w:r w:rsidRPr="0047280E">
        <w:t>itself</w:t>
      </w:r>
      <w:proofErr w:type="gramEnd"/>
      <w:r w:rsidRPr="0047280E">
        <w:t xml:space="preserve"> -- the ultimate evil. The moral nature of Hiroshima is ambiguous by contrast. Yet in the postwar era, when governments do not hesitate to treat the massacre of civilians as just another strategic option, </w:t>
      </w:r>
      <w:r w:rsidRPr="0047280E">
        <w:rPr>
          <w:rStyle w:val="StyleBoldUnderline"/>
        </w:rPr>
        <w:t>the bomb’s sinister legacy is plain: it has inured us to the idea of reducing innocents to instruments and morality to arithmetic.</w:t>
      </w:r>
    </w:p>
    <w:p w:rsidR="0047280E" w:rsidRPr="004E56B1" w:rsidRDefault="0047280E" w:rsidP="0047280E">
      <w:pPr>
        <w:pStyle w:val="Heading3"/>
      </w:pPr>
      <w:r w:rsidRPr="004E56B1">
        <w:lastRenderedPageBreak/>
        <w:t>Side Constraints</w:t>
      </w:r>
    </w:p>
    <w:p w:rsidR="0047280E" w:rsidRPr="0047280E" w:rsidRDefault="0047280E" w:rsidP="0047280E">
      <w:pPr>
        <w:pStyle w:val="Heading4"/>
      </w:pPr>
      <w:r w:rsidRPr="0047280E">
        <w:t xml:space="preserve">Even if we should evaluate consequences, there should be absolute side constraints on deliberately harming innocent people.  </w:t>
      </w:r>
    </w:p>
    <w:p w:rsidR="0047280E" w:rsidRPr="004E56B1" w:rsidRDefault="0047280E" w:rsidP="0047280E">
      <w:pPr>
        <w:rPr>
          <w:rStyle w:val="StyleStyleBold12pt"/>
        </w:rPr>
      </w:pPr>
      <w:r w:rsidRPr="004E56B1">
        <w:rPr>
          <w:rStyle w:val="StyleStyleBold12pt"/>
        </w:rPr>
        <w:t>Fried, Professor of law @ Harvard, 94</w:t>
      </w:r>
    </w:p>
    <w:p w:rsidR="0047280E" w:rsidRDefault="0047280E" w:rsidP="0047280E">
      <w:r>
        <w:t>(Charles, Absolutism and its Consequentialist Critics, ed. Haber, p. 74)</w:t>
      </w:r>
    </w:p>
    <w:p w:rsidR="0047280E" w:rsidRPr="00AE6625" w:rsidRDefault="0047280E" w:rsidP="0047280E">
      <w:pPr>
        <w:rPr>
          <w:rStyle w:val="StyleBoldUnderline"/>
          <w:b w:val="0"/>
          <w:bCs w:val="0"/>
          <w:u w:val="none"/>
        </w:rPr>
      </w:pPr>
      <w:r w:rsidRPr="004E56B1">
        <w:t xml:space="preserve">The opposing conception of right and wrong, </w:t>
      </w:r>
      <w:r w:rsidRPr="004E56B1">
        <w:rPr>
          <w:rStyle w:val="StyleBoldUnderline"/>
        </w:rPr>
        <w:t>the conception that there are some things we must not do no matter what good we hope to accomplish, has always stood as a provocation and a scandal to consequentialism</w:t>
      </w:r>
      <w:r w:rsidRPr="004E56B1">
        <w:t xml:space="preserve">. </w:t>
      </w:r>
      <w:r w:rsidRPr="004E56B1">
        <w:rPr>
          <w:rStyle w:val="StyleBoldUnderline"/>
        </w:rPr>
        <w:t>If a state of the world is the best possible state</w:t>
      </w:r>
      <w:r w:rsidRPr="004E56B1">
        <w:t xml:space="preserve"> and we bring it about at the least possible cost, </w:t>
      </w:r>
      <w:r w:rsidRPr="004E56B1">
        <w:rPr>
          <w:rStyle w:val="StyleBoldUnderline"/>
        </w:rPr>
        <w:t>what else can matter? Yet the</w:t>
      </w:r>
      <w:r w:rsidRPr="004E56B1">
        <w:t xml:space="preserve"> opposing conception (the </w:t>
      </w:r>
      <w:r w:rsidRPr="004E56B1">
        <w:rPr>
          <w:rStyle w:val="StyleBoldUnderline"/>
        </w:rPr>
        <w:t>deontological) holds that how one achieves one's goals has a moral significance which is not subsumed in¶ the importance and magnitude of the goals. Whether we get to the</w:t>
      </w:r>
      <w:proofErr w:type="gramStart"/>
      <w:r w:rsidRPr="004E56B1">
        <w:rPr>
          <w:rStyle w:val="StyleBoldUnderline"/>
        </w:rPr>
        <w:t>¶  desired</w:t>
      </w:r>
      <w:proofErr w:type="gramEnd"/>
      <w:r w:rsidRPr="004E56B1">
        <w:rPr>
          <w:rStyle w:val="StyleBoldUnderline"/>
        </w:rPr>
        <w:t xml:space="preserve"> end state by deliberately hurting innocent people</w:t>
      </w:r>
      <w:r w:rsidRPr="004E56B1">
        <w:t xml:space="preserve">, by violating their rights, by lies and violence, </w:t>
      </w:r>
      <w:r w:rsidRPr="004E56B1">
        <w:rPr>
          <w:rStyle w:val="StyleBoldUnderline"/>
        </w:rPr>
        <w:t>is intensely important</w:t>
      </w:r>
      <w:r w:rsidRPr="004E56B1">
        <w:t>. And yet the deontologist does not deny that states of the world are sources of value and</w:t>
      </w:r>
      <w:r>
        <w:t xml:space="preserve"> even agrees that the</w:t>
      </w:r>
      <w:r w:rsidRPr="004E56B1">
        <w:t xml:space="preserve"> good inherent in states of the world (including¶ our own states of mind) is the only good. </w:t>
      </w:r>
      <w:r w:rsidRPr="004E56B1">
        <w:rPr>
          <w:rStyle w:val="StyleBoldUnderline"/>
        </w:rPr>
        <w:t>If a happy state of the world existed that had been brought about through wrong and violation of right</w:t>
      </w:r>
      <w:r w:rsidRPr="004E56B1">
        <w:t>, and if those wrongs could no longer be righted, there is nothing that says that this happiness would not count as real happiness and should not be enjoyed; still, if this happiness had been ours to choose only by wrongful means</w:t>
      </w:r>
      <w:r w:rsidRPr="004E56B1">
        <w:rPr>
          <w:rStyle w:val="StyleBoldUnderline"/>
        </w:rPr>
        <w:t>, we would have had to wave it away.</w:t>
      </w:r>
      <w:r w:rsidRPr="004E56B1">
        <w:t xml:space="preserve"> </w:t>
      </w:r>
      <w:r w:rsidRPr="004E56B1">
        <w:rPr>
          <w:rStyle w:val="StyleBoldUnderline"/>
        </w:rPr>
        <w:t>We would have to wave it away because right and wrong are the foundations of our moral personality</w:t>
      </w:r>
      <w:r w:rsidRPr="004E56B1">
        <w:t xml:space="preserve">. We choose our goods, but </w:t>
      </w:r>
      <w:r w:rsidRPr="004E56B1">
        <w:rPr>
          <w:rStyle w:val="StyleBoldUnderline"/>
        </w:rPr>
        <w:t xml:space="preserve">if </w:t>
      </w:r>
      <w:r w:rsidRPr="004E56B1">
        <w:t xml:space="preserve">what </w:t>
      </w:r>
      <w:r w:rsidRPr="004E56B1">
        <w:rPr>
          <w:rStyle w:val="StyleBoldUnderline"/>
        </w:rPr>
        <w:t>we choose</w:t>
      </w:r>
      <w:r w:rsidRPr="004E56B1">
        <w:t xml:space="preserve"> is </w:t>
      </w:r>
      <w:r w:rsidRPr="004E56B1">
        <w:rPr>
          <w:rStyle w:val="StyleBoldUnderline"/>
        </w:rPr>
        <w:t>to have value as a good, then</w:t>
      </w:r>
      <w:r w:rsidRPr="004E56B1">
        <w:t xml:space="preserve"> the entity doing the choosing must have value, and </w:t>
      </w:r>
      <w:r w:rsidRPr="004E56B1">
        <w:rPr>
          <w:rStyle w:val="StyleBoldUnderline"/>
        </w:rPr>
        <w:t>the process of choice must be such that what¶ comes out of it has value</w:t>
      </w:r>
      <w:r w:rsidRPr="004E56B1">
        <w:t xml:space="preserve">. In the view I shall elaborate, </w:t>
      </w:r>
      <w:r w:rsidRPr="004E56B1">
        <w:rPr>
          <w:rStyle w:val="StyleBoldUnderline"/>
        </w:rPr>
        <w:t xml:space="preserve">right and wrong have an independent and overriding status because they establish our basic position as freely choosing </w:t>
      </w:r>
      <w:proofErr w:type="gramStart"/>
      <w:r w:rsidRPr="004E56B1">
        <w:rPr>
          <w:rStyle w:val="StyleBoldUnderline"/>
        </w:rPr>
        <w:t>entities</w:t>
      </w:r>
      <w:r w:rsidRPr="004E56B1">
        <w:t>.</w:t>
      </w:r>
      <w:proofErr w:type="gramEnd"/>
      <w:r w:rsidRPr="004E56B1">
        <w:t xml:space="preserve"> That is why </w:t>
      </w:r>
      <w:r w:rsidRPr="004E56B1">
        <w:rPr>
          <w:rStyle w:val="StyleBoldUnderline"/>
        </w:rPr>
        <w:t>nothing we choose can be more important than the ground'—right and wrong—for our choosing.</w:t>
      </w:r>
      <w:r w:rsidRPr="004E56B1">
        <w:t xml:space="preserve"> Right and wrong are the expressions of respect for persons—respect for others and self-respect. </w:t>
      </w:r>
    </w:p>
    <w:p w:rsidR="0047280E" w:rsidRPr="0047280E" w:rsidRDefault="0047280E" w:rsidP="0047280E">
      <w:pPr>
        <w:pStyle w:val="Heading4"/>
      </w:pPr>
      <w:r w:rsidRPr="0047280E">
        <w:t xml:space="preserve">You should never commit a sure evil to avoid a possible one- consequentialist logic can be manipulated, and other actions can </w:t>
      </w:r>
      <w:r>
        <w:t xml:space="preserve">be taken to mitigate or </w:t>
      </w:r>
      <w:r w:rsidRPr="0047280E">
        <w:t xml:space="preserve">avoid their </w:t>
      </w:r>
      <w:proofErr w:type="spellStart"/>
      <w:r w:rsidRPr="0047280E">
        <w:t>disads</w:t>
      </w:r>
      <w:proofErr w:type="spellEnd"/>
      <w:r w:rsidRPr="0047280E">
        <w:t xml:space="preserve">.  </w:t>
      </w:r>
    </w:p>
    <w:p w:rsidR="0047280E" w:rsidRDefault="0047280E" w:rsidP="0047280E">
      <w:pPr>
        <w:rPr>
          <w:rStyle w:val="StyleStyleBold12pt"/>
        </w:rPr>
      </w:pPr>
      <w:proofErr w:type="spellStart"/>
      <w:r w:rsidRPr="00991154">
        <w:rPr>
          <w:rStyle w:val="StyleStyleBold12pt"/>
        </w:rPr>
        <w:t>Gewirth</w:t>
      </w:r>
      <w:proofErr w:type="spellEnd"/>
      <w:r w:rsidRPr="00991154">
        <w:rPr>
          <w:rStyle w:val="StyleStyleBold12pt"/>
        </w:rPr>
        <w:t>, Professor of Philoso</w:t>
      </w:r>
      <w:r>
        <w:rPr>
          <w:rStyle w:val="StyleStyleBold12pt"/>
        </w:rPr>
        <w:t xml:space="preserve">phy @ </w:t>
      </w:r>
      <w:proofErr w:type="gramStart"/>
      <w:r>
        <w:rPr>
          <w:rStyle w:val="StyleStyleBold12pt"/>
        </w:rPr>
        <w:t>The</w:t>
      </w:r>
      <w:proofErr w:type="gramEnd"/>
      <w:r>
        <w:rPr>
          <w:rStyle w:val="StyleStyleBold12pt"/>
        </w:rPr>
        <w:t xml:space="preserve"> University of Chicago, 84</w:t>
      </w:r>
    </w:p>
    <w:p w:rsidR="0047280E" w:rsidRDefault="0047280E" w:rsidP="0047280E">
      <w:r>
        <w:t>(Alan, Absolutism and its Consequentialist Critics, ed. Haber, p. 138-139)</w:t>
      </w:r>
    </w:p>
    <w:p w:rsidR="0047280E" w:rsidRDefault="0047280E" w:rsidP="0047280E"/>
    <w:p w:rsidR="0047280E" w:rsidRPr="005950E3" w:rsidRDefault="0047280E" w:rsidP="0047280E">
      <w:pPr>
        <w:rPr>
          <w:rStyle w:val="StyleBoldUnderline"/>
        </w:rPr>
      </w:pPr>
      <w:r w:rsidRPr="005950E3">
        <w:t>6. There is, however, another side to this story.</w:t>
      </w:r>
      <w:r>
        <w:t xml:space="preserve"> </w:t>
      </w:r>
      <w:r w:rsidRPr="005950E3">
        <w:rPr>
          <w:rStyle w:val="StyleBoldUnderline"/>
        </w:rPr>
        <w:t>What of the thousands of innocent persons</w:t>
      </w:r>
      <w:r w:rsidRPr="005950E3">
        <w:t xml:space="preserve"> in the distant city whose lives are </w:t>
      </w:r>
      <w:proofErr w:type="spellStart"/>
      <w:r w:rsidRPr="005950E3">
        <w:rPr>
          <w:rStyle w:val="StyleBoldUnderline"/>
        </w:rPr>
        <w:t>imperilled</w:t>
      </w:r>
      <w:proofErr w:type="spellEnd"/>
      <w:r w:rsidRPr="005950E3">
        <w:rPr>
          <w:rStyle w:val="StyleBoldUnderline"/>
        </w:rPr>
        <w:t xml:space="preserve"> by the threatened nuclear explosion?</w:t>
      </w:r>
      <w:r w:rsidRPr="005950E3">
        <w:t xml:space="preserve"> </w:t>
      </w:r>
      <w:r w:rsidRPr="005950E3">
        <w:rPr>
          <w:rStyle w:val="StyleBoldUnderline"/>
        </w:rPr>
        <w:t xml:space="preserve">Don't they too have rights to life </w:t>
      </w:r>
      <w:r w:rsidRPr="005950E3">
        <w:t>which, because of their numbers, are far superior to the mother's</w:t>
      </w:r>
      <w:r>
        <w:t xml:space="preserve"> </w:t>
      </w:r>
      <w:r w:rsidRPr="005950E3">
        <w:t>right? May they not contend that while it is all very well for Abrams to</w:t>
      </w:r>
      <w:r>
        <w:t xml:space="preserve"> </w:t>
      </w:r>
      <w:r w:rsidRPr="005950E3">
        <w:t>preserve his moral purity by not killing his mother, he has no right to</w:t>
      </w:r>
      <w:r>
        <w:t xml:space="preserve"> </w:t>
      </w:r>
      <w:r w:rsidRPr="005950E3">
        <w:t>purchase this at the expense of their lives, thereby treating them as</w:t>
      </w:r>
      <w:r>
        <w:t xml:space="preserve"> </w:t>
      </w:r>
      <w:r w:rsidRPr="005950E3">
        <w:t>mere means to his ends and violating their own rights? Thus it may be</w:t>
      </w:r>
      <w:r>
        <w:t xml:space="preserve"> </w:t>
      </w:r>
      <w:r w:rsidRPr="005950E3">
        <w:t>argued that the morally correct description of the alternative confront-</w:t>
      </w:r>
      <w:r>
        <w:t xml:space="preserve"> </w:t>
      </w:r>
      <w:proofErr w:type="spellStart"/>
      <w:r w:rsidRPr="005950E3">
        <w:t>ing</w:t>
      </w:r>
      <w:proofErr w:type="spellEnd"/>
      <w:r w:rsidRPr="005950E3">
        <w:t xml:space="preserve"> Abrams is not simply that it is one of not violating or violating an</w:t>
      </w:r>
      <w:r>
        <w:t xml:space="preserve"> </w:t>
      </w:r>
      <w:r w:rsidRPr="005950E3">
        <w:t>innocent person's right to life, but rather not violating one innocent</w:t>
      </w:r>
      <w:r>
        <w:t xml:space="preserve"> </w:t>
      </w:r>
      <w:r w:rsidRPr="005950E3">
        <w:t>person's right to life and thereby violating the right to life of thousands</w:t>
      </w:r>
      <w:r>
        <w:t xml:space="preserve"> </w:t>
      </w:r>
      <w:r w:rsidRPr="005950E3">
        <w:t>of other innocent persons through being partly responsible for their</w:t>
      </w:r>
      <w:r>
        <w:t xml:space="preserve"> </w:t>
      </w:r>
      <w:r w:rsidRPr="005950E3">
        <w:t>deaths, or violating one innocent person's right to life and thereby</w:t>
      </w:r>
      <w:r>
        <w:t xml:space="preserve"> </w:t>
      </w:r>
      <w:r w:rsidRPr="005950E3">
        <w:t>protecting or fulfilling the right to life of thousands of other innocent</w:t>
      </w:r>
      <w:r>
        <w:t xml:space="preserve"> </w:t>
      </w:r>
      <w:r w:rsidRPr="005950E3">
        <w:t xml:space="preserve">persons. </w:t>
      </w:r>
      <w:r w:rsidRPr="005950E3">
        <w:rPr>
          <w:rStyle w:val="StyleBoldUnderline"/>
        </w:rPr>
        <w:t xml:space="preserve">We have here a tragic conflict of rights </w:t>
      </w:r>
      <w:r w:rsidRPr="005950E3">
        <w:t>and an illustration of</w:t>
      </w:r>
      <w:r>
        <w:t xml:space="preserve"> </w:t>
      </w:r>
      <w:r w:rsidRPr="005950E3">
        <w:t xml:space="preserve">the heavy price exacted by moral absolutism. </w:t>
      </w:r>
      <w:r w:rsidRPr="005950E3">
        <w:rPr>
          <w:rStyle w:val="StyleBoldUnderline"/>
        </w:rPr>
        <w:t xml:space="preserve">The aggregative </w:t>
      </w:r>
      <w:proofErr w:type="spellStart"/>
      <w:r w:rsidRPr="005950E3">
        <w:rPr>
          <w:rStyle w:val="StyleBoldUnderline"/>
        </w:rPr>
        <w:t>conse</w:t>
      </w:r>
      <w:proofErr w:type="spellEnd"/>
      <w:r w:rsidRPr="005950E3">
        <w:rPr>
          <w:rStyle w:val="StyleBoldUnderline"/>
        </w:rPr>
        <w:t xml:space="preserve">- </w:t>
      </w:r>
      <w:proofErr w:type="spellStart"/>
      <w:r w:rsidRPr="005950E3">
        <w:rPr>
          <w:rStyle w:val="StyleBoldUnderline"/>
        </w:rPr>
        <w:t>quentialist</w:t>
      </w:r>
      <w:proofErr w:type="spellEnd"/>
      <w:r w:rsidRPr="005950E3">
        <w:t xml:space="preserve"> who </w:t>
      </w:r>
      <w:r w:rsidRPr="005950E3">
        <w:rPr>
          <w:rStyle w:val="StyleBoldUnderline"/>
        </w:rPr>
        <w:t>holds that</w:t>
      </w:r>
      <w:r w:rsidRPr="005950E3">
        <w:t xml:space="preserve"> that action ought always to be performed</w:t>
      </w:r>
      <w:r>
        <w:t xml:space="preserve"> </w:t>
      </w:r>
      <w:r w:rsidRPr="005950E3">
        <w:t>which maximizes utility or minimizes disutility would maintain that in</w:t>
      </w:r>
      <w:r>
        <w:t xml:space="preserve"> </w:t>
      </w:r>
      <w:r w:rsidRPr="005950E3">
        <w:t xml:space="preserve">such a situation the </w:t>
      </w:r>
      <w:r w:rsidRPr="005950E3">
        <w:rPr>
          <w:rStyle w:val="StyleBoldUnderline"/>
        </w:rPr>
        <w:t>lives of the thousands must be preferred</w:t>
      </w:r>
      <w:r w:rsidRPr="005950E3">
        <w:t>.</w:t>
      </w:r>
      <w:r w:rsidRPr="005950E3">
        <w:rPr>
          <w:sz w:val="12"/>
        </w:rPr>
        <w:t xml:space="preserve">¶ </w:t>
      </w:r>
      <w:r w:rsidRPr="005950E3">
        <w:t xml:space="preserve">An initial answer may be that terrorists who make such </w:t>
      </w:r>
      <w:r w:rsidRPr="005950E3">
        <w:lastRenderedPageBreak/>
        <w:t>demands</w:t>
      </w:r>
      <w:r>
        <w:t xml:space="preserve"> </w:t>
      </w:r>
      <w:r w:rsidRPr="005950E3">
        <w:t>and issue such threats cannot be trusted to keep their word not to drop</w:t>
      </w:r>
      <w:r>
        <w:t xml:space="preserve"> </w:t>
      </w:r>
      <w:r w:rsidRPr="005950E3">
        <w:t>the bombs if the mother is tortured to death; and even if they now do</w:t>
      </w:r>
      <w:r>
        <w:t xml:space="preserve"> </w:t>
      </w:r>
      <w:r w:rsidRPr="005950E3">
        <w:t>keep their word, acceding in this case would only lead to further</w:t>
      </w:r>
      <w:r>
        <w:t xml:space="preserve"> </w:t>
      </w:r>
      <w:r w:rsidRPr="005950E3">
        <w:t xml:space="preserve">escalated demands and threats. It may also be argued that </w:t>
      </w:r>
      <w:r w:rsidRPr="005950E3">
        <w:rPr>
          <w:rStyle w:val="StyleBoldUnderline"/>
        </w:rPr>
        <w:t>it is¶ irrational to perpetrate a sure evil in order to forestall what is so far only a possible or threatened evil</w:t>
      </w:r>
      <w:r w:rsidRPr="005950E3">
        <w:t xml:space="preserve">. </w:t>
      </w:r>
      <w:proofErr w:type="spellStart"/>
      <w:r w:rsidRPr="005950E3">
        <w:t>Philippa</w:t>
      </w:r>
      <w:proofErr w:type="spellEnd"/>
      <w:r w:rsidRPr="005950E3">
        <w:t xml:space="preserve"> Foot has sagely commented</w:t>
      </w:r>
      <w:r>
        <w:t xml:space="preserve"> </w:t>
      </w:r>
      <w:r w:rsidRPr="005950E3">
        <w:t xml:space="preserve">on cases of this sort that </w:t>
      </w:r>
      <w:r w:rsidRPr="005950E3">
        <w:rPr>
          <w:rStyle w:val="StyleBoldUnderline"/>
        </w:rPr>
        <w:t>if it is the son's duty to kill his mother in order to save the lives of the many other innocent residents of the city, then "anyone who wants us to do something we think wrong has only to threaten that otherwise he himself will do something we think worse</w:t>
      </w:r>
      <w:r w:rsidRPr="005950E3">
        <w:t>".8 Much depends, however, on the nature of the "wrong" and</w:t>
      </w:r>
      <w:r>
        <w:t xml:space="preserve"> </w:t>
      </w:r>
      <w:r w:rsidRPr="005950E3">
        <w:t xml:space="preserve">the "worse". If someone threatens to commit suicide or to kill </w:t>
      </w:r>
      <w:proofErr w:type="spellStart"/>
      <w:r w:rsidRPr="005950E3">
        <w:t>inno</w:t>
      </w:r>
      <w:proofErr w:type="spellEnd"/>
      <w:r w:rsidRPr="005950E3">
        <w:t>-</w:t>
      </w:r>
      <w:r>
        <w:t xml:space="preserve"> </w:t>
      </w:r>
      <w:r w:rsidRPr="005950E3">
        <w:t>cent hostages if we do not break our promise to do some relatively</w:t>
      </w:r>
      <w:r>
        <w:t xml:space="preserve"> </w:t>
      </w:r>
      <w:r w:rsidRPr="005950E3">
        <w:t>unimportant action, breaking the promise would be the obviously right</w:t>
      </w:r>
      <w:r>
        <w:t xml:space="preserve"> </w:t>
      </w:r>
      <w:r w:rsidRPr="005950E3">
        <w:t>course, by the criterion of degrees of necessity for action. The special</w:t>
      </w:r>
      <w:r>
        <w:t xml:space="preserve"> </w:t>
      </w:r>
      <w:r w:rsidRPr="005950E3">
        <w:t>difficulty of the present case stems from the fact that the conflicting</w:t>
      </w:r>
      <w:r>
        <w:t xml:space="preserve"> </w:t>
      </w:r>
      <w:r w:rsidRPr="005950E3">
        <w:t>rights are of the same supreme degree of importance.</w:t>
      </w:r>
      <w:r w:rsidRPr="005950E3">
        <w:rPr>
          <w:sz w:val="12"/>
        </w:rPr>
        <w:t xml:space="preserve">¶ </w:t>
      </w:r>
      <w:r w:rsidRPr="005950E3">
        <w:t>It may be contended, however, that this whole answer, focusing on</w:t>
      </w:r>
      <w:r>
        <w:t xml:space="preserve"> </w:t>
      </w:r>
      <w:r w:rsidRPr="005950E3">
        <w:t xml:space="preserve">the probable outcome of obeying the terrorists' demands, is a </w:t>
      </w:r>
      <w:proofErr w:type="spellStart"/>
      <w:r w:rsidRPr="005950E3">
        <w:t>conse</w:t>
      </w:r>
      <w:proofErr w:type="spellEnd"/>
      <w:r w:rsidRPr="005950E3">
        <w:t>-</w:t>
      </w:r>
      <w:r>
        <w:t xml:space="preserve"> </w:t>
      </w:r>
      <w:proofErr w:type="spellStart"/>
      <w:r w:rsidRPr="005950E3">
        <w:t>quentialist</w:t>
      </w:r>
      <w:proofErr w:type="spellEnd"/>
      <w:r w:rsidRPr="005950E3">
        <w:t xml:space="preserve"> argument and, as such, is not available to the absolutist</w:t>
      </w:r>
      <w:r>
        <w:t xml:space="preserve"> </w:t>
      </w:r>
      <w:r w:rsidRPr="005950E3">
        <w:t>who insists that Abrams must not torture his mother to death whatever</w:t>
      </w:r>
      <w:r>
        <w:t xml:space="preserve"> </w:t>
      </w:r>
      <w:r w:rsidRPr="005950E3">
        <w:t xml:space="preserve">the consequences.9 This contention imputes to </w:t>
      </w:r>
      <w:r w:rsidRPr="005950E3">
        <w:rPr>
          <w:rStyle w:val="StyleBoldUnderline"/>
        </w:rPr>
        <w:t>the absolutist</w:t>
      </w:r>
      <w:r w:rsidRPr="005950E3">
        <w:t xml:space="preserve"> a kind of</w:t>
      </w:r>
      <w:r>
        <w:t xml:space="preserve"> </w:t>
      </w:r>
      <w:r w:rsidRPr="005950E3">
        <w:t>indifference or even callousness to the sufferings of others that is not</w:t>
      </w:r>
      <w:r>
        <w:t xml:space="preserve"> </w:t>
      </w:r>
      <w:r w:rsidRPr="005950E3">
        <w:t xml:space="preserve">warranted by a correct understanding of his position. He </w:t>
      </w:r>
      <w:r w:rsidRPr="005950E3">
        <w:rPr>
          <w:rStyle w:val="StyleBoldUnderline"/>
        </w:rPr>
        <w:t>can be concerned about consequences so long as</w:t>
      </w:r>
      <w:r w:rsidRPr="005950E3">
        <w:t xml:space="preserve"> he does not regard them as</w:t>
      </w:r>
      <w:r>
        <w:t xml:space="preserve"> </w:t>
      </w:r>
      <w:r w:rsidRPr="005950E3">
        <w:rPr>
          <w:rStyle w:val="StyleBoldUnderline"/>
        </w:rPr>
        <w:t>possibly superseding or diminishing the right</w:t>
      </w:r>
      <w:r w:rsidRPr="005950E3">
        <w:t xml:space="preserve"> and duty he regards </w:t>
      </w:r>
      <w:r w:rsidRPr="005950E3">
        <w:rPr>
          <w:rStyle w:val="StyleBoldUnderline"/>
        </w:rPr>
        <w:t>as absolute</w:t>
      </w:r>
      <w:r w:rsidRPr="005950E3">
        <w:t xml:space="preserve">. </w:t>
      </w:r>
      <w:r w:rsidRPr="005950E3">
        <w:rPr>
          <w:rStyle w:val="StyleBoldUnderline"/>
        </w:rPr>
        <w:t xml:space="preserve">It is a matter of priorities. </w:t>
      </w:r>
      <w:r w:rsidRPr="005950E3">
        <w:t>So long as the mother's right not</w:t>
      </w:r>
      <w:r>
        <w:t xml:space="preserve"> </w:t>
      </w:r>
      <w:r w:rsidRPr="005950E3">
        <w:t xml:space="preserve">to be tortured to death by her son is unqualifiedly respected, </w:t>
      </w:r>
      <w:r w:rsidRPr="005950E3">
        <w:rPr>
          <w:rStyle w:val="StyleBoldUnderline"/>
        </w:rPr>
        <w:t xml:space="preserve">the absolutist can seek ways to mitigate </w:t>
      </w:r>
      <w:r>
        <w:rPr>
          <w:rStyle w:val="StyleBoldUnderline"/>
        </w:rPr>
        <w:t>the threatened disastrous conse</w:t>
      </w:r>
      <w:r w:rsidRPr="005950E3">
        <w:rPr>
          <w:rStyle w:val="StyleBoldUnderline"/>
        </w:rPr>
        <w:t>quences and possibly to avert them altogether</w:t>
      </w:r>
      <w:r w:rsidRPr="005950E3">
        <w:t>. A parallel case is found</w:t>
      </w:r>
      <w:r>
        <w:t xml:space="preserve"> </w:t>
      </w:r>
      <w:r w:rsidRPr="005950E3">
        <w:t>in the theory of legal punishment: the retributivist, while asserting that</w:t>
      </w:r>
      <w:r>
        <w:t xml:space="preserve"> </w:t>
      </w:r>
      <w:r w:rsidRPr="005950E3">
        <w:t>punishment must be meted out only to the persons who deserve it</w:t>
      </w:r>
      <w:r>
        <w:t xml:space="preserve"> </w:t>
      </w:r>
      <w:r w:rsidRPr="005950E3">
        <w:t>because of the crimes they have committed, may also uphold punish-</w:t>
      </w:r>
      <w:r>
        <w:t xml:space="preserve"> </w:t>
      </w:r>
      <w:proofErr w:type="spellStart"/>
      <w:r w:rsidRPr="005950E3">
        <w:t>ment</w:t>
      </w:r>
      <w:proofErr w:type="spellEnd"/>
      <w:r w:rsidRPr="005950E3">
        <w:t xml:space="preserve"> for its deterrent effect so long as the latter, consequentialist</w:t>
      </w:r>
      <w:r>
        <w:t xml:space="preserve"> </w:t>
      </w:r>
      <w:r w:rsidRPr="005950E3">
        <w:t>consideration is subordinated to and limited by the conditions of the</w:t>
      </w:r>
      <w:r>
        <w:t xml:space="preserve"> </w:t>
      </w:r>
      <w:r w:rsidRPr="005950E3">
        <w:t xml:space="preserve">former, </w:t>
      </w:r>
      <w:proofErr w:type="spellStart"/>
      <w:r>
        <w:t>antecedentalist</w:t>
      </w:r>
      <w:proofErr w:type="spellEnd"/>
      <w:r>
        <w:t xml:space="preserve"> consideration.' </w:t>
      </w:r>
      <w:r>
        <w:rPr>
          <w:rStyle w:val="StyleBoldUnderline"/>
        </w:rPr>
        <w:t>Thus the absolutist can accom</w:t>
      </w:r>
      <w:r w:rsidRPr="005950E3">
        <w:rPr>
          <w:rStyle w:val="StyleBoldUnderline"/>
        </w:rPr>
        <w:t>modate at least part of the consequentialist's substantive concerns within the limits of his own principle.</w:t>
      </w:r>
    </w:p>
    <w:p w:rsidR="0047280E" w:rsidRDefault="0047280E" w:rsidP="0047280E">
      <w:pPr>
        <w:rPr>
          <w:rStyle w:val="StyleStyleBold12pt"/>
        </w:rPr>
      </w:pPr>
    </w:p>
    <w:p w:rsidR="0047280E" w:rsidRDefault="0047280E" w:rsidP="0047280E">
      <w:pPr>
        <w:pStyle w:val="Heading3"/>
      </w:pPr>
      <w:r>
        <w:lastRenderedPageBreak/>
        <w:t>Intervening Action</w:t>
      </w:r>
    </w:p>
    <w:p w:rsidR="0047280E" w:rsidRPr="00991154" w:rsidRDefault="0047280E" w:rsidP="0047280E">
      <w:pPr>
        <w:pStyle w:val="Heading4"/>
      </w:pPr>
      <w:r>
        <w:t>The principle of intervening action means w</w:t>
      </w:r>
      <w:r w:rsidRPr="00991154">
        <w:t xml:space="preserve">e </w:t>
      </w:r>
      <w:r>
        <w:t xml:space="preserve">aren’t </w:t>
      </w:r>
      <w:r w:rsidRPr="00991154">
        <w:t xml:space="preserve">morally </w:t>
      </w:r>
      <w:r>
        <w:t xml:space="preserve">culpable for the reaction or backlash </w:t>
      </w:r>
      <w:r w:rsidRPr="00991154">
        <w:t>of other parties.</w:t>
      </w:r>
    </w:p>
    <w:p w:rsidR="0047280E" w:rsidRDefault="0047280E" w:rsidP="0047280E">
      <w:r w:rsidRPr="00991154">
        <w:rPr>
          <w:rStyle w:val="StyleStyleBold12pt"/>
        </w:rPr>
        <w:t xml:space="preserve">Alan </w:t>
      </w:r>
      <w:proofErr w:type="spellStart"/>
      <w:r w:rsidRPr="00991154">
        <w:rPr>
          <w:rStyle w:val="StyleStyleBold12pt"/>
        </w:rPr>
        <w:t>Gewirth</w:t>
      </w:r>
      <w:proofErr w:type="spellEnd"/>
      <w:r w:rsidRPr="00991154">
        <w:rPr>
          <w:rStyle w:val="StyleStyleBold12pt"/>
        </w:rPr>
        <w:t>, Professor of Philoso</w:t>
      </w:r>
      <w:r>
        <w:rPr>
          <w:rStyle w:val="StyleStyleBold12pt"/>
        </w:rPr>
        <w:t xml:space="preserve">phy @ </w:t>
      </w:r>
      <w:proofErr w:type="gramStart"/>
      <w:r>
        <w:rPr>
          <w:rStyle w:val="StyleStyleBold12pt"/>
        </w:rPr>
        <w:t>The</w:t>
      </w:r>
      <w:proofErr w:type="gramEnd"/>
      <w:r>
        <w:rPr>
          <w:rStyle w:val="StyleStyleBold12pt"/>
        </w:rPr>
        <w:t xml:space="preserve"> University of Chicago,</w:t>
      </w:r>
      <w:r w:rsidRPr="00991154">
        <w:rPr>
          <w:rStyle w:val="StyleStyleBold12pt"/>
        </w:rPr>
        <w:t xml:space="preserve"> 1982</w:t>
      </w:r>
      <w:r w:rsidRPr="00991154">
        <w:t xml:space="preserve"> </w:t>
      </w:r>
    </w:p>
    <w:p w:rsidR="0047280E" w:rsidRDefault="0047280E" w:rsidP="0047280E">
      <w:r>
        <w:t>(</w:t>
      </w:r>
      <w:r w:rsidRPr="00991154">
        <w:t>“Human Rights: Essay on Justification and Application.”  Pg. 230</w:t>
      </w:r>
      <w:r>
        <w:t>)</w:t>
      </w:r>
    </w:p>
    <w:p w:rsidR="0047280E" w:rsidRPr="00991154" w:rsidRDefault="0047280E" w:rsidP="0047280E"/>
    <w:p w:rsidR="0047280E" w:rsidRPr="0047280E" w:rsidRDefault="0047280E" w:rsidP="0047280E">
      <w:pPr>
        <w:rPr>
          <w:b/>
          <w:bCs/>
          <w:u w:val="single"/>
        </w:rPr>
      </w:pPr>
      <w:r w:rsidRPr="00991154">
        <w:rPr>
          <w:rStyle w:val="StyleBoldUnderline"/>
        </w:rPr>
        <w:t>The required supplement is provided by the principle of intervening action. According to this principle, when there is a casual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w:t>
      </w:r>
      <w:r w:rsidRPr="00991154">
        <w:t xml:space="preserve"> The reason for this removal is that B’s intervening action Y is more direct of proximate cause of Z and, unlike A’s action (or inaction), Y is the sufficient condition of Z as it actually occurs. An example of this principle may help to show its connection with the absolutist thesis. </w:t>
      </w:r>
      <w:r w:rsidRPr="00991154">
        <w:rPr>
          <w:rStyle w:val="StyleBoldUnderline"/>
        </w:rPr>
        <w:t>Martin Luther King Jr. was repeatedly told that because he led demonstrations in support of civil rights, he was morally responsible for the disorders, riots, and deaths that ensued and that were shaking the American Republic to its foundations. By the principle of intervening action, however, it was King’s opponents who were responsible 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p>
    <w:p w:rsidR="0047280E" w:rsidRPr="00991154" w:rsidRDefault="0047280E" w:rsidP="0047280E"/>
    <w:p w:rsidR="0047280E" w:rsidRPr="004E56B1" w:rsidRDefault="0047280E" w:rsidP="0047280E">
      <w:pPr>
        <w:pStyle w:val="Heading3"/>
      </w:pPr>
      <w:r w:rsidRPr="004E56B1">
        <w:lastRenderedPageBreak/>
        <w:t>Critical Consequentialism</w:t>
      </w:r>
    </w:p>
    <w:p w:rsidR="0047280E" w:rsidRDefault="0047280E" w:rsidP="0047280E">
      <w:pPr>
        <w:pStyle w:val="Heading4"/>
        <w:rPr>
          <w:rFonts w:ascii="Arial" w:hAnsi="Arial" w:cs="Arial"/>
          <w:color w:val="000000"/>
          <w:sz w:val="20"/>
          <w:szCs w:val="20"/>
          <w:shd w:val="clear" w:color="auto" w:fill="FFFFFF"/>
        </w:rPr>
      </w:pPr>
      <w:r w:rsidRPr="00991154">
        <w:t>You should adopt critical consequentialism- examine every possible alternative before taking unethical action. This is the only way to avoid atrocities.</w:t>
      </w:r>
      <w:r w:rsidRPr="00991154">
        <w:br/>
        <w:t>Blum, Assistant Professor of Law at Harvard, 2008</w:t>
      </w:r>
      <w:r w:rsidRPr="004E56B1">
        <w:rPr>
          <w:rFonts w:ascii="Arial" w:hAnsi="Arial" w:cs="Arial"/>
          <w:color w:val="000000"/>
          <w:sz w:val="20"/>
          <w:szCs w:val="20"/>
          <w:shd w:val="clear" w:color="auto" w:fill="FFFFFF"/>
        </w:rPr>
        <w:t xml:space="preserve"> </w:t>
      </w:r>
    </w:p>
    <w:p w:rsidR="0047280E" w:rsidRDefault="0047280E" w:rsidP="0047280E">
      <w:pPr>
        <w:rPr>
          <w:rFonts w:ascii="Arial" w:hAnsi="Arial" w:cs="Arial"/>
          <w:color w:val="000000"/>
          <w:sz w:val="20"/>
          <w:szCs w:val="20"/>
        </w:rPr>
      </w:pPr>
      <w:r w:rsidRPr="004E56B1">
        <w:t>[Gabriella, “The Laws of War and the ‘Lesser Evil,’” Harvard Law School Faculty Scholarship Series, Paper 24</w:t>
      </w:r>
      <w:proofErr w:type="gramStart"/>
      <w:r w:rsidRPr="004E56B1">
        <w:t>,</w:t>
      </w:r>
      <w:proofErr w:type="gramEnd"/>
      <w:r w:rsidRPr="004E56B1">
        <w:fldChar w:fldCharType="begin"/>
      </w:r>
      <w:r w:rsidRPr="004E56B1">
        <w:instrText xml:space="preserve"> HYPERLINK "http://lsr.nellco.org/harvard/faculty/papers/24" </w:instrText>
      </w:r>
      <w:r w:rsidRPr="004E56B1">
        <w:fldChar w:fldCharType="separate"/>
      </w:r>
      <w:r w:rsidRPr="004E56B1">
        <w:rPr>
          <w:rStyle w:val="Hyperlink"/>
        </w:rPr>
        <w:t>http://lsr.nellco.org/harvard/faculty/papers/24</w:t>
      </w:r>
      <w:r w:rsidRPr="004E56B1">
        <w:fldChar w:fldCharType="end"/>
      </w:r>
      <w:r>
        <w:t>, Accessed 7/11/13</w:t>
      </w:r>
      <w:r w:rsidRPr="004E56B1">
        <w:t>]</w:t>
      </w:r>
      <w:r w:rsidRPr="004E56B1">
        <w:rPr>
          <w:rFonts w:ascii="Arial" w:hAnsi="Arial" w:cs="Arial"/>
          <w:color w:val="000000"/>
          <w:sz w:val="20"/>
          <w:szCs w:val="20"/>
        </w:rPr>
        <w:br/>
      </w:r>
    </w:p>
    <w:p w:rsidR="0047280E" w:rsidRDefault="0047280E" w:rsidP="0047280E">
      <w:r w:rsidRPr="004E56B1">
        <w:rPr>
          <w:rStyle w:val="StyleBoldUnderline"/>
        </w:rPr>
        <w:t>To be truly justified, a net utilitarian calculation is insufficient; the¶ actor</w:t>
      </w:r>
      <w:r w:rsidRPr="004E56B1">
        <w:t xml:space="preserve">, instead, </w:t>
      </w:r>
      <w:r w:rsidRPr="004E56B1">
        <w:rPr>
          <w:rStyle w:val="StyleBoldUnderline"/>
        </w:rPr>
        <w:t>must be able to show that she had chosen the least possible¶ harmful mean that could avert the greater evil</w:t>
      </w:r>
      <w:r w:rsidRPr="004E56B1">
        <w:t>, without jeopardizing the</w:t>
      </w:r>
      <w:r w:rsidRPr="004E56B1">
        <w:rPr>
          <w:sz w:val="12"/>
        </w:rPr>
        <w:t xml:space="preserve">¶ </w:t>
      </w:r>
      <w:r w:rsidRPr="004E56B1">
        <w:t>success of the military mission. This further condition is intended to</w:t>
      </w:r>
      <w:r w:rsidRPr="004E56B1">
        <w:rPr>
          <w:sz w:val="12"/>
        </w:rPr>
        <w:t xml:space="preserve">¶ </w:t>
      </w:r>
      <w:r w:rsidRPr="004E56B1">
        <w:t>supplement the causal connection between the violation and the aversion of</w:t>
      </w:r>
      <w:r w:rsidRPr="004E56B1">
        <w:rPr>
          <w:sz w:val="12"/>
        </w:rPr>
        <w:t xml:space="preserve">¶ </w:t>
      </w:r>
      <w:r w:rsidRPr="004E56B1">
        <w:t>harm and to ensure that the lesser evil justification is not used to mask</w:t>
      </w:r>
      <w:r w:rsidRPr="004E56B1">
        <w:rPr>
          <w:sz w:val="12"/>
        </w:rPr>
        <w:t xml:space="preserve">¶ </w:t>
      </w:r>
      <w:r w:rsidRPr="004E56B1">
        <w:t>unnecessary atrocities.</w:t>
      </w:r>
      <w:r w:rsidRPr="004E56B1">
        <w:rPr>
          <w:sz w:val="12"/>
        </w:rPr>
        <w:t xml:space="preserve">¶ </w:t>
      </w:r>
      <w:r w:rsidRPr="004E56B1">
        <w:t>The domestic necessity defense does not require this condition; instead</w:t>
      </w:r>
      <w:proofErr w:type="gramStart"/>
      <w:r w:rsidRPr="004E56B1">
        <w:t>,</w:t>
      </w:r>
      <w:r w:rsidRPr="004E56B1">
        <w:rPr>
          <w:sz w:val="12"/>
        </w:rPr>
        <w:t>¶</w:t>
      </w:r>
      <w:proofErr w:type="gramEnd"/>
      <w:r w:rsidRPr="004E56B1">
        <w:rPr>
          <w:sz w:val="12"/>
        </w:rPr>
        <w:t xml:space="preserve"> </w:t>
      </w:r>
      <w:r w:rsidRPr="004E56B1">
        <w:t>it offers only a vague proportionality test. The joint necessity-duress clause</w:t>
      </w:r>
      <w:r w:rsidRPr="004E56B1">
        <w:rPr>
          <w:sz w:val="12"/>
        </w:rPr>
        <w:t xml:space="preserve">¶ </w:t>
      </w:r>
      <w:r w:rsidRPr="004E56B1">
        <w:t>in the ICC Rome Statute includes a similarly broader test, namely that “the</w:t>
      </w:r>
      <w:r w:rsidRPr="004E56B1">
        <w:rPr>
          <w:sz w:val="12"/>
        </w:rPr>
        <w:t xml:space="preserve">¶ </w:t>
      </w:r>
      <w:r w:rsidRPr="004E56B1">
        <w:t>person acts necessarily and reasonably to avoid this threat.” Both the</w:t>
      </w:r>
      <w:r w:rsidRPr="004E56B1">
        <w:rPr>
          <w:sz w:val="12"/>
        </w:rPr>
        <w:t xml:space="preserve">¶ </w:t>
      </w:r>
      <w:r w:rsidRPr="004E56B1">
        <w:t>domestic necessity and the ICC necessity operate only when the defendant</w:t>
      </w:r>
      <w:r w:rsidRPr="004E56B1">
        <w:rPr>
          <w:sz w:val="12"/>
        </w:rPr>
        <w:t xml:space="preserve">¶ </w:t>
      </w:r>
      <w:r w:rsidRPr="004E56B1">
        <w:t>has acted against an imminent threat. But where a government chooses in an</w:t>
      </w:r>
      <w:r w:rsidRPr="004E56B1">
        <w:rPr>
          <w:sz w:val="12"/>
        </w:rPr>
        <w:t xml:space="preserve">¶ </w:t>
      </w:r>
      <w:r w:rsidRPr="004E56B1">
        <w:t>non-imminent, premeditated decision to break the law, it supposedly can</w:t>
      </w:r>
      <w:r w:rsidRPr="004E56B1">
        <w:rPr>
          <w:sz w:val="12"/>
        </w:rPr>
        <w:t xml:space="preserve">¶ </w:t>
      </w:r>
      <w:r w:rsidRPr="004E56B1">
        <w:t>and should assess the full ramifications of the violation, including by</w:t>
      </w:r>
      <w:r w:rsidRPr="004E56B1">
        <w:rPr>
          <w:sz w:val="12"/>
        </w:rPr>
        <w:t xml:space="preserve">¶ </w:t>
      </w:r>
      <w:r w:rsidRPr="004E56B1">
        <w:t>considering less harmful means, whether legal or illegal themselves.</w:t>
      </w:r>
      <w:r w:rsidRPr="004E56B1">
        <w:rPr>
          <w:sz w:val="12"/>
        </w:rPr>
        <w:t xml:space="preserve">¶ </w:t>
      </w:r>
      <w:r w:rsidRPr="004E56B1">
        <w:t>In the Early Warning case, the High Court of Justice addressed the</w:t>
      </w:r>
      <w:r w:rsidRPr="004E56B1">
        <w:rPr>
          <w:sz w:val="12"/>
        </w:rPr>
        <w:t xml:space="preserve">¶ </w:t>
      </w:r>
      <w:r w:rsidRPr="004E56B1">
        <w:t>possible use of loudspeakers as an alternative to the reliance on civilians.</w:t>
      </w:r>
      <w:r w:rsidRPr="004E56B1">
        <w:rPr>
          <w:sz w:val="12"/>
        </w:rPr>
        <w:t xml:space="preserve">¶ </w:t>
      </w:r>
      <w:r w:rsidRPr="004E56B1">
        <w:t>The IDF’s position, to recall, was that the use of loudspeakers would call</w:t>
      </w:r>
      <w:r w:rsidRPr="004E56B1">
        <w:rPr>
          <w:sz w:val="12"/>
        </w:rPr>
        <w:t xml:space="preserve">¶ </w:t>
      </w:r>
      <w:r w:rsidRPr="004E56B1">
        <w:t>attention to the forces operating, thereby increasing the risk of all-round</w:t>
      </w:r>
      <w:r w:rsidRPr="004E56B1">
        <w:rPr>
          <w:sz w:val="12"/>
        </w:rPr>
        <w:t xml:space="preserve">¶ </w:t>
      </w:r>
      <w:r w:rsidRPr="004E56B1">
        <w:t>escalation. It is unclear to what extent this alternative affected the final</w:t>
      </w:r>
      <w:r w:rsidRPr="004E56B1">
        <w:rPr>
          <w:sz w:val="12"/>
        </w:rPr>
        <w:t xml:space="preserve">¶ </w:t>
      </w:r>
      <w:r w:rsidRPr="004E56B1">
        <w:t>decision of the judges, and whether the Court ultimately struck down the</w:t>
      </w:r>
      <w:r w:rsidRPr="004E56B1">
        <w:rPr>
          <w:sz w:val="12"/>
        </w:rPr>
        <w:t xml:space="preserve">¶ </w:t>
      </w:r>
      <w:r w:rsidRPr="004E56B1">
        <w:t>procedure despite deferring to the IDF’s judgment on this particular issue.</w:t>
      </w:r>
      <w:r w:rsidRPr="004E56B1">
        <w:rPr>
          <w:sz w:val="12"/>
        </w:rPr>
        <w:t xml:space="preserve">¶ </w:t>
      </w:r>
      <w:r w:rsidRPr="004E56B1">
        <w:t>The use of torture, so it is commonly agreed by those who are willing to</w:t>
      </w:r>
      <w:r w:rsidRPr="004E56B1">
        <w:rPr>
          <w:sz w:val="12"/>
        </w:rPr>
        <w:t xml:space="preserve">¶ </w:t>
      </w:r>
      <w:r w:rsidRPr="004E56B1">
        <w:t>accept it as necessary under certain circumstances, must be restricted to</w:t>
      </w:r>
      <w:r w:rsidRPr="004E56B1">
        <w:rPr>
          <w:sz w:val="12"/>
        </w:rPr>
        <w:t xml:space="preserve">¶ </w:t>
      </w:r>
      <w:r w:rsidRPr="004E56B1">
        <w:t>those cases where a similar outcome could not be achieved by any other</w:t>
      </w:r>
      <w:r w:rsidRPr="004E56B1">
        <w:rPr>
          <w:sz w:val="12"/>
        </w:rPr>
        <w:t xml:space="preserve">¶ </w:t>
      </w:r>
      <w:r w:rsidRPr="004E56B1">
        <w:t>means. Consequently, if any less harmful measure (for instance, detention,</w:t>
      </w:r>
      <w:r w:rsidRPr="004E56B1">
        <w:rPr>
          <w:sz w:val="12"/>
        </w:rPr>
        <w:t xml:space="preserve">¶ </w:t>
      </w:r>
      <w:r w:rsidRPr="004E56B1">
        <w:t>the taking of hostages, or even the threat of using torture) would have had a</w:t>
      </w:r>
      <w:r w:rsidRPr="004E56B1">
        <w:rPr>
          <w:sz w:val="12"/>
        </w:rPr>
        <w:t xml:space="preserve">¶ </w:t>
      </w:r>
      <w:r w:rsidRPr="004E56B1">
        <w:t>similar probability of success, torture would be unjustifiable.</w:t>
      </w:r>
      <w:r w:rsidRPr="004E56B1">
        <w:rPr>
          <w:sz w:val="12"/>
        </w:rPr>
        <w:t xml:space="preserve">¶ </w:t>
      </w:r>
      <w:r w:rsidRPr="00991154">
        <w:rPr>
          <w:rStyle w:val="StyleBoldUnderline"/>
        </w:rPr>
        <w:t>This requirement would also exclude certain atrocities from¶ consideration under the humanitarian necessity paradigm altogether</w:t>
      </w:r>
      <w:r w:rsidRPr="004E56B1">
        <w:t>.</w:t>
      </w:r>
      <w:r w:rsidRPr="004E56B1">
        <w:rPr>
          <w:sz w:val="12"/>
        </w:rPr>
        <w:t xml:space="preserve">¶ </w:t>
      </w:r>
      <w:r w:rsidRPr="004E56B1">
        <w:t>Consider, for instance, the crime of rape: It is impossible to imagine any</w:t>
      </w:r>
      <w:r w:rsidRPr="004E56B1">
        <w:rPr>
          <w:sz w:val="12"/>
        </w:rPr>
        <w:t xml:space="preserve">¶ </w:t>
      </w:r>
      <w:r w:rsidRPr="004E56B1">
        <w:t>scenario in which the raping of an individual would be the least harmful</w:t>
      </w:r>
      <w:r w:rsidRPr="004E56B1">
        <w:rPr>
          <w:sz w:val="12"/>
        </w:rPr>
        <w:t xml:space="preserve">¶ </w:t>
      </w:r>
      <w:r w:rsidRPr="004E56B1">
        <w:t xml:space="preserve">way to achieve a certain goal. </w:t>
      </w:r>
      <w:r w:rsidRPr="00991154">
        <w:rPr>
          <w:rStyle w:val="StyleBoldUnderline"/>
        </w:rPr>
        <w:t xml:space="preserve">If anything less than killing is possible, there¶ must be a range of less harmful means </w:t>
      </w:r>
      <w:r w:rsidRPr="004E56B1">
        <w:t>to avert the harm the infliction of</w:t>
      </w:r>
      <w:r w:rsidRPr="004E56B1">
        <w:rPr>
          <w:sz w:val="12"/>
        </w:rPr>
        <w:t xml:space="preserve">¶ </w:t>
      </w:r>
      <w:r w:rsidRPr="004E56B1">
        <w:t>which is allowed under the law.</w:t>
      </w:r>
      <w:r w:rsidRPr="004E56B1">
        <w:rPr>
          <w:sz w:val="12"/>
        </w:rPr>
        <w:t xml:space="preserve">¶ </w:t>
      </w:r>
      <w:proofErr w:type="gramStart"/>
      <w:r w:rsidRPr="004E56B1">
        <w:t>The</w:t>
      </w:r>
      <w:proofErr w:type="gramEnd"/>
      <w:r w:rsidRPr="004E56B1">
        <w:t xml:space="preserve"> less harmful means requirement casts the largest shadow over the</w:t>
      </w:r>
      <w:r w:rsidRPr="004E56B1">
        <w:rPr>
          <w:sz w:val="12"/>
        </w:rPr>
        <w:t xml:space="preserve">¶ </w:t>
      </w:r>
      <w:r w:rsidRPr="004E56B1">
        <w:t>attacks on Hiroshima, and particularly, Nagasaki. Was it indeed impossible</w:t>
      </w:r>
      <w:r w:rsidRPr="004E56B1">
        <w:rPr>
          <w:sz w:val="12"/>
        </w:rPr>
        <w:t xml:space="preserve">¶ </w:t>
      </w:r>
      <w:r w:rsidRPr="004E56B1">
        <w:t>to avert Operation Downfall by using less disastrous means? Or were some</w:t>
      </w:r>
      <w:r w:rsidRPr="004E56B1">
        <w:rPr>
          <w:sz w:val="12"/>
        </w:rPr>
        <w:t xml:space="preserve">¶ </w:t>
      </w:r>
      <w:r w:rsidRPr="004E56B1">
        <w:t>scientists, who argued that inviting UN representatives for a live</w:t>
      </w:r>
      <w:r w:rsidRPr="004E56B1">
        <w:rPr>
          <w:sz w:val="12"/>
        </w:rPr>
        <w:t xml:space="preserve">¶ </w:t>
      </w:r>
      <w:r w:rsidRPr="004E56B1">
        <w:t xml:space="preserve">demonstration of the explosion in the </w:t>
      </w:r>
      <w:proofErr w:type="gramStart"/>
      <w:r w:rsidRPr="004E56B1">
        <w:t>desert,</w:t>
      </w:r>
      <w:proofErr w:type="gramEnd"/>
      <w:r w:rsidRPr="004E56B1">
        <w:t xml:space="preserve"> correct in arguing that this</w:t>
      </w:r>
      <w:r w:rsidRPr="004E56B1">
        <w:rPr>
          <w:sz w:val="12"/>
        </w:rPr>
        <w:t xml:space="preserve">¶ </w:t>
      </w:r>
      <w:r w:rsidRPr="004E56B1">
        <w:t>option had to be tried out first, before dropping the bomb on densely</w:t>
      </w:r>
      <w:r w:rsidRPr="004E56B1">
        <w:rPr>
          <w:sz w:val="12"/>
        </w:rPr>
        <w:t xml:space="preserve">¶ </w:t>
      </w:r>
      <w:r w:rsidRPr="004E56B1">
        <w:t>populated cities? Does the insistence of the Emperor on conditional</w:t>
      </w:r>
      <w:r w:rsidRPr="004E56B1">
        <w:rPr>
          <w:sz w:val="12"/>
        </w:rPr>
        <w:t xml:space="preserve">¶ </w:t>
      </w:r>
      <w:r w:rsidRPr="004E56B1">
        <w:t>surrender even after the widespread firebombing of Tokyo and the invasion</w:t>
      </w:r>
      <w:r w:rsidRPr="004E56B1">
        <w:rPr>
          <w:sz w:val="12"/>
        </w:rPr>
        <w:t xml:space="preserve">¶ </w:t>
      </w:r>
      <w:r w:rsidRPr="004E56B1">
        <w:t>of Okinawa prove that there were no other options? Did the conditions set</w:t>
      </w:r>
      <w:r w:rsidRPr="004E56B1">
        <w:rPr>
          <w:sz w:val="12"/>
        </w:rPr>
        <w:t xml:space="preserve">¶ </w:t>
      </w:r>
      <w:r w:rsidRPr="004E56B1">
        <w:t>by the Emperor warrant the continuation of the war? Could the use of</w:t>
      </w:r>
      <w:r w:rsidRPr="004E56B1">
        <w:rPr>
          <w:sz w:val="12"/>
        </w:rPr>
        <w:t xml:space="preserve">¶ </w:t>
      </w:r>
      <w:r w:rsidRPr="004E56B1">
        <w:t>nuclear weapons ever be justified under the “least harmful requirement”</w:t>
      </w:r>
      <w:r w:rsidRPr="004E56B1">
        <w:rPr>
          <w:sz w:val="12"/>
        </w:rPr>
        <w:t xml:space="preserve">¶ </w:t>
      </w:r>
      <w:r w:rsidRPr="004E56B1">
        <w:t>condition?</w:t>
      </w:r>
    </w:p>
    <w:p w:rsidR="00BC32CA" w:rsidRDefault="00BC32CA" w:rsidP="00BC32CA">
      <w:pPr>
        <w:pStyle w:val="Heading2"/>
      </w:pPr>
      <w:r>
        <w:lastRenderedPageBreak/>
        <w:t>AT: Extinction Outweighs</w:t>
      </w:r>
    </w:p>
    <w:p w:rsidR="00BC32CA" w:rsidRDefault="00BC32CA" w:rsidP="00BC32CA">
      <w:pPr>
        <w:pStyle w:val="Heading3"/>
      </w:pPr>
      <w:r>
        <w:lastRenderedPageBreak/>
        <w:t>Extinction Images = Overestimate Risk</w:t>
      </w:r>
    </w:p>
    <w:p w:rsidR="00BC32CA" w:rsidRPr="00255E79" w:rsidRDefault="00BC32CA" w:rsidP="00BC32CA">
      <w:pPr>
        <w:pStyle w:val="Heading4"/>
      </w:pPr>
      <w:bookmarkStart w:id="0" w:name="_GoBack"/>
      <w:bookmarkEnd w:id="0"/>
      <w:r>
        <w:t>Their</w:t>
      </w:r>
      <w:r w:rsidRPr="00255E79">
        <w:t xml:space="preserve"> understanding of extinction scenarios is flawed.  They are only evaluating the images that extinction evokes, n</w:t>
      </w:r>
      <w:r>
        <w:t>ot the probability of its occurre</w:t>
      </w:r>
      <w:r w:rsidRPr="00255E79">
        <w:t>nce.</w:t>
      </w:r>
    </w:p>
    <w:p w:rsidR="00BC32CA" w:rsidRDefault="00BC32CA" w:rsidP="00BC32CA">
      <w:pPr>
        <w:rPr>
          <w:rStyle w:val="StyleStyleBold12pt"/>
        </w:rPr>
      </w:pPr>
      <w:proofErr w:type="spellStart"/>
      <w:r>
        <w:rPr>
          <w:rStyle w:val="StyleStyleBold12pt"/>
        </w:rPr>
        <w:t>Yudkowsky</w:t>
      </w:r>
      <w:proofErr w:type="spellEnd"/>
      <w:r>
        <w:rPr>
          <w:rStyle w:val="StyleStyleBold12pt"/>
        </w:rPr>
        <w:t xml:space="preserve"> ‘6 </w:t>
      </w:r>
      <w:r>
        <w:t>(</w:t>
      </w:r>
      <w:proofErr w:type="spellStart"/>
      <w:r>
        <w:t>Eliezer</w:t>
      </w:r>
      <w:proofErr w:type="spellEnd"/>
      <w:r>
        <w:t xml:space="preserve">; Research Fellow at the Singularity Institute for Artificial Intelligence “Cognitive biases potentially affecting judgment of global risks” Forthcoming in Global Catastrophic Risks,  eds. Nick </w:t>
      </w:r>
      <w:proofErr w:type="spellStart"/>
      <w:r>
        <w:t>Bostrom</w:t>
      </w:r>
      <w:proofErr w:type="spellEnd"/>
      <w:r>
        <w:t xml:space="preserve"> and Milan </w:t>
      </w:r>
      <w:proofErr w:type="spellStart"/>
      <w:r>
        <w:t>Cirkovic</w:t>
      </w:r>
      <w:proofErr w:type="spellEnd"/>
      <w:r>
        <w:t xml:space="preserve"> 8/31/06) </w:t>
      </w:r>
    </w:p>
    <w:p w:rsidR="00BC32CA" w:rsidRDefault="00BC32CA" w:rsidP="00BC32CA">
      <w:pPr>
        <w:pStyle w:val="Style8pt"/>
        <w:ind w:left="0"/>
      </w:pPr>
    </w:p>
    <w:p w:rsidR="00BC32CA" w:rsidRPr="007F40E3" w:rsidRDefault="00BC32CA" w:rsidP="00BC32CA">
      <w:pPr>
        <w:pStyle w:val="Style8pt"/>
        <w:ind w:left="0"/>
        <w:rPr>
          <w:u w:val="single"/>
        </w:rPr>
      </w:pPr>
      <w:r w:rsidRPr="00E52A5D">
        <w:t xml:space="preserve">In addition to standard biases, I have personally observed what look like harmful modes of thinking specific to existential risks. </w:t>
      </w:r>
      <w:r w:rsidRPr="00E52A5D">
        <w:rPr>
          <w:rStyle w:val="StyleBoldUnderline"/>
        </w:rPr>
        <w:t>The Spanish flu of 1918 killed 25-50 million people. World War II killed 60 million people</w:t>
      </w:r>
      <w:r w:rsidRPr="00E52A5D">
        <w:t xml:space="preserve">. 107 is the order of the largest catastrophes in humanity's written history. </w:t>
      </w:r>
      <w:r w:rsidRPr="00E52A5D">
        <w:rPr>
          <w:rStyle w:val="StyleBoldUnderline"/>
        </w:rPr>
        <w:t>Substantially larger numbers, such as 500 million deaths, and especially qualitatively different scenarios such as the extinction of the entire human species, seem to trigger a different mode of thinkin</w:t>
      </w:r>
      <w:r w:rsidRPr="00E52A5D">
        <w:t xml:space="preserve">g - enter into a "separate magisterium". People who would never dream of hurting a child hear of an existential risk, and say, "Well, maybe the human species doesn't really deserve to </w:t>
      </w:r>
      <w:proofErr w:type="spellStart"/>
      <w:r w:rsidRPr="00E52A5D">
        <w:t>survive."There</w:t>
      </w:r>
      <w:proofErr w:type="spellEnd"/>
      <w:r w:rsidRPr="00E52A5D">
        <w:t xml:space="preserve"> is a saying in heuristics and biases </w:t>
      </w:r>
      <w:r w:rsidRPr="00E52A5D">
        <w:rPr>
          <w:rStyle w:val="StyleBoldUnderline"/>
        </w:rPr>
        <w:t xml:space="preserve">that people do not evaluate events, but descriptions </w:t>
      </w:r>
      <w:r w:rsidRPr="00E52A5D">
        <w:t xml:space="preserve">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w:t>
      </w:r>
      <w:r w:rsidRPr="00E52A5D">
        <w:rPr>
          <w:rStyle w:val="StyleBoldUnderline"/>
        </w:rPr>
        <w:t>"Extinction of humanity", as words on paper</w:t>
      </w:r>
      <w:r w:rsidRPr="00E52A5D">
        <w:t>, appears in fictional novels, or is discussed in philosophy books - it</w:t>
      </w:r>
      <w:r w:rsidRPr="00E52A5D">
        <w:rPr>
          <w:rStyle w:val="StyleBoldUnderline"/>
        </w:rPr>
        <w:t xml:space="preserve"> belongs to a different context than the Spanish flu. We evaluate descriptions of events, not extensions of events</w:t>
      </w:r>
      <w:r w:rsidRPr="00E52A5D">
        <w:t xml:space="preserve">. </w:t>
      </w:r>
      <w:r w:rsidRPr="00E52A5D">
        <w:rPr>
          <w:rStyle w:val="StyleBoldUnderline"/>
        </w:rPr>
        <w:t>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p>
    <w:p w:rsidR="00BC32CA" w:rsidRPr="00D17C4E" w:rsidRDefault="00BC32CA" w:rsidP="00BC32CA">
      <w:pPr>
        <w:pStyle w:val="Heading3"/>
      </w:pPr>
      <w:r>
        <w:lastRenderedPageBreak/>
        <w:t>Tyranny of Survival</w:t>
      </w:r>
    </w:p>
    <w:p w:rsidR="00BC32CA" w:rsidRPr="00255E79" w:rsidRDefault="00BC32CA" w:rsidP="00BC32CA">
      <w:pPr>
        <w:pStyle w:val="Heading4"/>
      </w:pPr>
      <w:r>
        <w:t>S</w:t>
      </w:r>
      <w:r w:rsidRPr="00255E79">
        <w:t>ole focus on survival destroys value to life and is always used to justify the worst atrocities.</w:t>
      </w:r>
    </w:p>
    <w:p w:rsidR="00BC32CA" w:rsidRPr="00255E79" w:rsidRDefault="00BC32CA" w:rsidP="00BC32CA">
      <w:r w:rsidRPr="00255E79">
        <w:rPr>
          <w:rStyle w:val="StyleStyleBold12pt"/>
        </w:rPr>
        <w:t>Callahan</w:t>
      </w:r>
      <w:r w:rsidRPr="00255E79">
        <w:t xml:space="preserve">, Fellow at the Institute of Society and Ethics, </w:t>
      </w:r>
      <w:r w:rsidRPr="00255E79">
        <w:rPr>
          <w:rStyle w:val="StyleStyleBold12pt"/>
        </w:rPr>
        <w:t>1973</w:t>
      </w:r>
      <w:r w:rsidRPr="00255E79">
        <w:t xml:space="preserve"> (Daniel, </w:t>
      </w:r>
      <w:proofErr w:type="gramStart"/>
      <w:r w:rsidRPr="00255E79">
        <w:t>The</w:t>
      </w:r>
      <w:proofErr w:type="gramEnd"/>
      <w:r w:rsidRPr="00255E79">
        <w:t xml:space="preserve"> Tyranny of Survival, Pages 91-93)</w:t>
      </w:r>
    </w:p>
    <w:p w:rsidR="00BC32CA" w:rsidRPr="00BC32CA" w:rsidRDefault="00BC32CA" w:rsidP="00BC32CA">
      <w:pPr>
        <w:pStyle w:val="Style8pt"/>
        <w:ind w:left="0"/>
        <w:rPr>
          <w:rStyle w:val="StyleStyleBold12pt"/>
          <w:b w:val="0"/>
          <w:bCs w:val="0"/>
          <w:sz w:val="16"/>
        </w:rPr>
      </w:pPr>
      <w:r w:rsidRPr="00E52A5D">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E52A5D">
        <w:rPr>
          <w:rStyle w:val="StyleBoldUnderline"/>
        </w:rPr>
        <w:t>The</w:t>
      </w:r>
      <w:r w:rsidRPr="00E52A5D">
        <w:t xml:space="preserve"> purported </w:t>
      </w:r>
      <w:r w:rsidRPr="00E52A5D">
        <w:rPr>
          <w:rStyle w:val="StyleBoldUnderline"/>
        </w:rPr>
        <w:t>threat of Communist domination</w:t>
      </w:r>
      <w:r w:rsidRPr="00E52A5D">
        <w:t xml:space="preserve"> has for over two decades, </w:t>
      </w:r>
      <w:r w:rsidRPr="00E52A5D">
        <w:rPr>
          <w:rStyle w:val="StyleBoldUnderline"/>
        </w:rPr>
        <w:t>fueled the drive of militarists for ever-larger defense budgets, no matter what the cost to other social needs. During World War II, native Japanese Americans were herded</w:t>
      </w:r>
      <w:r w:rsidRPr="00E52A5D">
        <w:t xml:space="preserve">, without due process of law, </w:t>
      </w:r>
      <w:r w:rsidRPr="00E52A5D">
        <w:rPr>
          <w:rStyle w:val="StyleBoldUnderline"/>
        </w:rPr>
        <w:t>into detention camps</w:t>
      </w:r>
      <w:r w:rsidRPr="00E52A5D">
        <w:t xml:space="preserve">. This policy was later upheld by the Supreme Court in </w:t>
      </w:r>
      <w:proofErr w:type="spellStart"/>
      <w:r w:rsidRPr="00E52A5D">
        <w:t>Korematsu</w:t>
      </w:r>
      <w:proofErr w:type="spellEnd"/>
      <w:r w:rsidRPr="00E52A5D">
        <w:t xml:space="preserve"> v. United States (1944) in a general consensus that a threat to national security can justify acts otherwise blatantly unjustifiable. The </w:t>
      </w:r>
      <w:r w:rsidRPr="00E52A5D">
        <w:rPr>
          <w:rStyle w:val="StyleBoldUnderline"/>
        </w:rPr>
        <w:t>survival</w:t>
      </w:r>
      <w:r w:rsidRPr="00E52A5D">
        <w:t xml:space="preserve"> of the Aryan race </w:t>
      </w:r>
      <w:r w:rsidRPr="00E52A5D">
        <w:rPr>
          <w:rStyle w:val="StyleBoldUnderline"/>
        </w:rPr>
        <w:t>was one of the official legitimizations of Nazism. Under the banner of survival,</w:t>
      </w:r>
      <w:r w:rsidRPr="00E52A5D">
        <w:t xml:space="preserve"> the government of </w:t>
      </w:r>
      <w:r w:rsidRPr="00E52A5D">
        <w:rPr>
          <w:rStyle w:val="StyleBoldUnderline"/>
        </w:rPr>
        <w:t>South Africa imposed a ruthless apartheid, heedless of the most elementary human rights. The Vietnamese war has been one of the greatest of the many absurdities tolerated in the name of survival, the destruction of villages in order to save them</w:t>
      </w:r>
      <w:r w:rsidRPr="00E52A5D">
        <w:t xml:space="preserve">. </w:t>
      </w:r>
      <w:r w:rsidRPr="00E52A5D">
        <w:rPr>
          <w:szCs w:val="16"/>
        </w:rPr>
        <w:t xml:space="preserve">But it is not only in a political setting that survival has been evokes as a final and unarguable value. The main rationale B.F. Skinner offers in Beyond Freedom and Dignity for the controlled and conditioned society is the need for survival. For </w:t>
      </w:r>
      <w:proofErr w:type="spellStart"/>
      <w:r w:rsidRPr="00E52A5D">
        <w:rPr>
          <w:szCs w:val="16"/>
        </w:rPr>
        <w:t>Jaques</w:t>
      </w:r>
      <w:proofErr w:type="spellEnd"/>
      <w:r w:rsidRPr="00E52A5D">
        <w:rPr>
          <w:szCs w:val="16"/>
        </w:rPr>
        <w:t xml:space="preserve"> Monod, in Chance and Necessity, survival requires that we overthrow almost all known religious, ethical, and political system</w:t>
      </w:r>
      <w:r w:rsidRPr="00E52A5D">
        <w:t xml:space="preserve">. In genetics, </w:t>
      </w:r>
      <w:r w:rsidRPr="00E52A5D">
        <w:rPr>
          <w:rStyle w:val="StyleBoldUnderline"/>
        </w:rPr>
        <w:t>the survival of the gene pool has been put forward as grounds for a forceful prohibition of bearers of offensive genetic traits from marrying and beating children</w:t>
      </w:r>
      <w:r w:rsidRPr="00E52A5D">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E52A5D">
        <w:rPr>
          <w:rStyle w:val="StyleBoldUnderline"/>
        </w:rPr>
        <w:t>Ehrlich</w:t>
      </w:r>
      <w:r w:rsidRPr="00E52A5D">
        <w:t xml:space="preserve">, whose </w:t>
      </w:r>
      <w:r w:rsidRPr="00E52A5D">
        <w:rPr>
          <w:rStyle w:val="StyleBoldUnderline"/>
        </w:rPr>
        <w:t>works have shown</w:t>
      </w:r>
      <w:r w:rsidRPr="00E52A5D">
        <w:t xml:space="preserve"> a high dedication to survival, and in its holy name </w:t>
      </w:r>
      <w:r w:rsidRPr="00E52A5D">
        <w:rPr>
          <w:rStyle w:val="StyleBoldUnderline"/>
        </w:rPr>
        <w:t>a willingness to contemplate governmentally enforced abortions and a denial of food to starving populations of nations</w:t>
      </w:r>
      <w:r w:rsidRPr="00E52A5D">
        <w:t xml:space="preserve"> which have not enacted population-control </w:t>
      </w:r>
      <w:proofErr w:type="gramStart"/>
      <w:r w:rsidRPr="00E52A5D">
        <w:t>policies  For</w:t>
      </w:r>
      <w:proofErr w:type="gramEnd"/>
      <w:r w:rsidRPr="00E52A5D">
        <w:t xml:space="preserve"> all these reasons, it is possible to counterpoise over against the need for survival a "tyranny of survival." </w:t>
      </w:r>
      <w:r w:rsidRPr="00E52A5D">
        <w:rPr>
          <w:rStyle w:val="StyleBoldUnderline"/>
        </w:rPr>
        <w:t>There seems to be no imaginable evil which some group is not willing to inflict on another for the sake of survival, no rights, liberties or dignities which it is not ready to suppress</w:t>
      </w:r>
      <w:r w:rsidRPr="00E52A5D">
        <w:t xml:space="preserve">. It is easy, of course, to recognize the danger when survival is falsely and manipulatively invoked. </w:t>
      </w:r>
      <w:r w:rsidRPr="00E52A5D">
        <w:rPr>
          <w:rStyle w:val="StyleBoldUnderline"/>
        </w:rPr>
        <w:t>Dictators</w:t>
      </w:r>
      <w:r w:rsidRPr="00E52A5D">
        <w:t xml:space="preserve"> never </w:t>
      </w:r>
      <w:r w:rsidRPr="00E52A5D">
        <w:rPr>
          <w:rStyle w:val="StyleBoldUnderline"/>
        </w:rPr>
        <w:t>talk</w:t>
      </w:r>
      <w:r w:rsidRPr="00E52A5D">
        <w:t xml:space="preserve"> about their aggressions, but </w:t>
      </w:r>
      <w:r w:rsidRPr="00E52A5D">
        <w:rPr>
          <w:rStyle w:val="StyleBoldUnderline"/>
        </w:rPr>
        <w:t>only about the need to defend the</w:t>
      </w:r>
      <w:r w:rsidRPr="00E52A5D">
        <w:t xml:space="preserve"> father</w:t>
      </w:r>
      <w:r w:rsidRPr="00E52A5D">
        <w:rPr>
          <w:rStyle w:val="StyleBoldUnderline"/>
        </w:rPr>
        <w:t>land, to save it from destruction at the hands of its enemies</w:t>
      </w:r>
      <w:r w:rsidRPr="00E52A5D">
        <w:t xml:space="preserve">. But </w:t>
      </w:r>
      <w:r w:rsidRPr="00E52A5D">
        <w:rPr>
          <w:rStyle w:val="StyleBoldUnderline"/>
        </w:rPr>
        <w:t>my point</w:t>
      </w:r>
      <w:r w:rsidRPr="00E52A5D">
        <w:t xml:space="preserve"> goes deeper than that. It </w:t>
      </w:r>
      <w:r w:rsidRPr="00E52A5D">
        <w:rPr>
          <w:rStyle w:val="StyleBoldUnderline"/>
        </w:rPr>
        <w:t>is directed even at legitimate concern for survival, when that concern is allowed to reach an intensity which would ignore, suppress or destroy other fundamental human rights and values. The potential tyranny of survival as a value is</w:t>
      </w:r>
      <w:r w:rsidRPr="00E52A5D">
        <w:t xml:space="preserve"> that it is </w:t>
      </w:r>
      <w:r w:rsidRPr="00E52A5D">
        <w:rPr>
          <w:rStyle w:val="StyleBoldUnderline"/>
        </w:rPr>
        <w:t>capable</w:t>
      </w:r>
      <w:r w:rsidRPr="00E52A5D">
        <w:t xml:space="preserve">, if not treated sanely, </w:t>
      </w:r>
      <w:r w:rsidRPr="00E52A5D">
        <w:rPr>
          <w:rStyle w:val="StyleBoldUnderline"/>
        </w:rPr>
        <w:t xml:space="preserve">of wiping out all other values. Survival can become an obsession and a disease, provoking a destructive </w:t>
      </w:r>
      <w:proofErr w:type="spellStart"/>
      <w:r w:rsidRPr="00E52A5D">
        <w:rPr>
          <w:rStyle w:val="StyleBoldUnderline"/>
        </w:rPr>
        <w:t>singlemindedness</w:t>
      </w:r>
      <w:proofErr w:type="spellEnd"/>
      <w:r w:rsidRPr="00E52A5D">
        <w:rPr>
          <w:rStyle w:val="StyleBoldUnderline"/>
        </w:rPr>
        <w:t xml:space="preserve"> that will stop at nothing</w:t>
      </w:r>
      <w:r w:rsidRPr="00E52A5D">
        <w:t xml:space="preserve">. We come here to the fundamental moral dilemma. If, both biologically and psychologically, the need for survival is basic to man, and </w:t>
      </w:r>
      <w:r w:rsidRPr="00E52A5D">
        <w:rPr>
          <w:rStyle w:val="StyleBoldUnderline"/>
        </w:rPr>
        <w:t>if survival is the precondition for</w:t>
      </w:r>
      <w:r w:rsidRPr="00E52A5D">
        <w:t xml:space="preserve"> any and </w:t>
      </w:r>
      <w:r w:rsidRPr="00E52A5D">
        <w:rPr>
          <w:rStyle w:val="StyleBoldUnderline"/>
        </w:rPr>
        <w:t>all human achievements</w:t>
      </w:r>
      <w:r w:rsidRPr="00E52A5D">
        <w:t xml:space="preserve">, and if no other rights make much sense without the premise of a right to life - then </w:t>
      </w:r>
      <w:r w:rsidRPr="00E52A5D">
        <w:rPr>
          <w:rStyle w:val="StyleBoldUnderline"/>
        </w:rPr>
        <w:t>how will it be possible to honor and act upon the need for survival without, in the process, destroying everything in human beings which makes them worthy of survival</w:t>
      </w:r>
      <w:r w:rsidRPr="00E52A5D">
        <w:t xml:space="preserve">. To put it more strongly, </w:t>
      </w:r>
      <w:r w:rsidRPr="00E52A5D">
        <w:rPr>
          <w:rStyle w:val="StyleBoldUnderline"/>
        </w:rPr>
        <w:t xml:space="preserve">if the price of survival is human degradation, then there is no moral reason why an effort should be </w:t>
      </w:r>
      <w:proofErr w:type="spellStart"/>
      <w:r w:rsidRPr="00E52A5D">
        <w:rPr>
          <w:rStyle w:val="StyleBoldUnderline"/>
        </w:rPr>
        <w:t>make</w:t>
      </w:r>
      <w:proofErr w:type="spellEnd"/>
      <w:r w:rsidRPr="00E52A5D">
        <w:rPr>
          <w:rStyle w:val="StyleBoldUnderline"/>
        </w:rPr>
        <w:t xml:space="preserve"> to ensure that survival. It would be the Pyrrhic victory to end all Pyrrhic victories</w:t>
      </w:r>
      <w:r w:rsidRPr="00E52A5D">
        <w:t>.</w:t>
      </w:r>
    </w:p>
    <w:p w:rsidR="0047280E" w:rsidRPr="00AE6625" w:rsidRDefault="0047280E" w:rsidP="0047280E">
      <w:pPr>
        <w:pStyle w:val="Heading3"/>
      </w:pPr>
      <w:r>
        <w:lastRenderedPageBreak/>
        <w:t>Hunger Outweighs Extinction</w:t>
      </w:r>
    </w:p>
    <w:p w:rsidR="0047280E" w:rsidRPr="009D1002" w:rsidRDefault="0047280E" w:rsidP="0047280E">
      <w:pPr>
        <w:pStyle w:val="Heading4"/>
      </w:pPr>
      <w:r>
        <w:t>We have a moral obligation to distribute food equally</w:t>
      </w:r>
      <w:r w:rsidRPr="009D1002">
        <w:t xml:space="preserve"> even if that leads to extinction.</w:t>
      </w:r>
    </w:p>
    <w:p w:rsidR="0047280E" w:rsidRDefault="0047280E" w:rsidP="0047280E">
      <w:r w:rsidRPr="009D1002">
        <w:rPr>
          <w:rStyle w:val="StyleStyleBold12pt"/>
        </w:rPr>
        <w:t>Watson</w:t>
      </w:r>
      <w:r>
        <w:rPr>
          <w:rStyle w:val="StyleStyleBold12pt"/>
        </w:rPr>
        <w:t>, Professor of Philosophy @ Washington University,</w:t>
      </w:r>
      <w:r w:rsidRPr="009D1002">
        <w:rPr>
          <w:rStyle w:val="StyleStyleBold12pt"/>
        </w:rPr>
        <w:t xml:space="preserve"> 77</w:t>
      </w:r>
      <w:r>
        <w:t xml:space="preserve"> </w:t>
      </w:r>
    </w:p>
    <w:p w:rsidR="0047280E" w:rsidRPr="009D1002" w:rsidRDefault="0047280E" w:rsidP="0047280E">
      <w:r>
        <w:t>(Richard</w:t>
      </w:r>
      <w:r w:rsidRPr="009D1002">
        <w:t>, World Hunger and Moral Obligation, p. 118-119)</w:t>
      </w:r>
    </w:p>
    <w:p w:rsidR="0047280E" w:rsidRDefault="0047280E" w:rsidP="0047280E">
      <w:pPr>
        <w:rPr>
          <w:sz w:val="16"/>
        </w:rPr>
      </w:pPr>
    </w:p>
    <w:p w:rsidR="0047280E" w:rsidRPr="009D1002" w:rsidRDefault="0047280E" w:rsidP="0047280E">
      <w:pPr>
        <w:rPr>
          <w:sz w:val="16"/>
        </w:rPr>
      </w:pPr>
      <w:r w:rsidRPr="009D1002">
        <w:rPr>
          <w:sz w:val="16"/>
        </w:rPr>
        <w:t xml:space="preserve">These arguments are morally spurious.  </w:t>
      </w:r>
      <w:r w:rsidRPr="00AE6625">
        <w:rPr>
          <w:rStyle w:val="StyleBoldUnderline"/>
        </w:rPr>
        <w:t>That food sufficient for well-nourished survival is the equal right of every human individual or nation is a specification of the higher principle that everyone has equal right to the necessities of life.</w:t>
      </w:r>
      <w:r w:rsidRPr="009D1002">
        <w:rPr>
          <w:sz w:val="16"/>
        </w:rPr>
        <w:t xml:space="preserve">  The moral stress of the principle of equity is primarily on equal sharing, and only secondarily on what is being shared.  The higher moral principle is of human </w:t>
      </w:r>
      <w:r w:rsidRPr="009D1002">
        <w:rPr>
          <w:i/>
          <w:sz w:val="16"/>
        </w:rPr>
        <w:t>equity per se</w:t>
      </w:r>
      <w:r w:rsidRPr="009D1002">
        <w:rPr>
          <w:sz w:val="16"/>
        </w:rPr>
        <w:t xml:space="preserve">.  Consequently, </w:t>
      </w:r>
      <w:r w:rsidRPr="009D1002">
        <w:rPr>
          <w:rStyle w:val="StyleBoldUnderline"/>
        </w:rPr>
        <w:t xml:space="preserve">the moral action is to </w:t>
      </w:r>
      <w:r w:rsidRPr="00AE6625">
        <w:rPr>
          <w:rStyle w:val="StyleBoldUnderline"/>
        </w:rPr>
        <w:t>distribute all food equally, whatever</w:t>
      </w:r>
      <w:r w:rsidRPr="009D1002">
        <w:rPr>
          <w:rStyle w:val="StyleBoldUnderline"/>
        </w:rPr>
        <w:t xml:space="preserve"> the consequences.  This is the hard lin</w:t>
      </w:r>
      <w:r w:rsidRPr="00CC21ED">
        <w:rPr>
          <w:rFonts w:cs="Times-Roman"/>
          <w:iCs/>
          <w:sz w:val="24"/>
          <w:szCs w:val="24"/>
          <w:u w:val="thick"/>
        </w:rPr>
        <w:t>e</w:t>
      </w:r>
      <w:r w:rsidRPr="009D1002">
        <w:rPr>
          <w:sz w:val="16"/>
        </w:rPr>
        <w:t xml:space="preserve"> apparently drawn by such moralists as </w:t>
      </w:r>
      <w:r w:rsidRPr="009D1002">
        <w:rPr>
          <w:sz w:val="16"/>
          <w:szCs w:val="10"/>
        </w:rPr>
        <w:t>Immanuel Kant and Noam Chomsky—</w:t>
      </w:r>
      <w:r w:rsidRPr="009D1002">
        <w:rPr>
          <w:rFonts w:cs="Times-Roman"/>
          <w:iCs/>
          <w:sz w:val="16"/>
          <w:szCs w:val="10"/>
        </w:rPr>
        <w:t>but then, morality is hard.</w:t>
      </w:r>
      <w:r w:rsidRPr="00CC21ED">
        <w:rPr>
          <w:rFonts w:cs="Times-Roman"/>
          <w:iCs/>
          <w:sz w:val="24"/>
          <w:szCs w:val="24"/>
          <w:u w:val="thick"/>
        </w:rPr>
        <w:t xml:space="preserve">  </w:t>
      </w:r>
      <w:r w:rsidRPr="009D1002">
        <w:rPr>
          <w:rStyle w:val="StyleBoldUnderline"/>
        </w:rPr>
        <w:t>The conclusion may be</w:t>
      </w:r>
      <w:r w:rsidRPr="009D1002">
        <w:rPr>
          <w:sz w:val="16"/>
        </w:rPr>
        <w:t xml:space="preserve"> unreasonable (</w:t>
      </w:r>
      <w:r w:rsidRPr="009D1002">
        <w:rPr>
          <w:rStyle w:val="StyleBoldUnderline"/>
        </w:rPr>
        <w:t>impractical and irrational</w:t>
      </w:r>
      <w:r w:rsidRPr="009D1002">
        <w:rPr>
          <w:sz w:val="16"/>
        </w:rPr>
        <w:t xml:space="preserve"> in conventional terms), </w:t>
      </w:r>
      <w:r w:rsidRPr="009D1002">
        <w:rPr>
          <w:rStyle w:val="StyleBoldUnderline"/>
        </w:rPr>
        <w:t>but it is obviously moral</w:t>
      </w:r>
      <w:r w:rsidRPr="009D1002">
        <w:rPr>
          <w:sz w:val="16"/>
        </w:rPr>
        <w:t xml:space="preserve">.  Nor should anyone purport surprise; it has always been understood that the </w:t>
      </w:r>
      <w:r w:rsidRPr="009D1002">
        <w:rPr>
          <w:rStyle w:val="StyleBoldUnderline"/>
        </w:rPr>
        <w:t>claims of morality</w:t>
      </w:r>
      <w:r w:rsidRPr="009D1002">
        <w:rPr>
          <w:sz w:val="16"/>
        </w:rPr>
        <w:t>—if taken seriously—</w:t>
      </w:r>
      <w:r w:rsidRPr="009D1002">
        <w:rPr>
          <w:rStyle w:val="StyleBoldUnderline"/>
        </w:rPr>
        <w:t>supersede those of conflicting reason. One may even have to sacrifice one’s life or one’s nation to be moral in situations where practical behavior would preserve it</w:t>
      </w:r>
      <w:r w:rsidRPr="009D1002">
        <w:rPr>
          <w:sz w:val="16"/>
        </w:rPr>
        <w:t xml:space="preserve">.  For example, if a prisoner of war </w:t>
      </w:r>
      <w:r w:rsidRPr="009D1002">
        <w:rPr>
          <w:sz w:val="16"/>
          <w:szCs w:val="10"/>
        </w:rPr>
        <w:t xml:space="preserve">undergoing torture is to be a (perhaps dead) patriot even when reason tells him that collaboration will hurt no one, he remains silent.  Similarly, if one is to be moral, </w:t>
      </w:r>
      <w:r w:rsidRPr="009D1002">
        <w:rPr>
          <w:rFonts w:cs="Times-Roman"/>
          <w:iCs/>
          <w:sz w:val="16"/>
          <w:szCs w:val="10"/>
        </w:rPr>
        <w:t>one distributes</w:t>
      </w:r>
      <w:r w:rsidRPr="009D1002">
        <w:rPr>
          <w:sz w:val="16"/>
          <w:szCs w:val="10"/>
        </w:rPr>
        <w:t xml:space="preserve"> available food in equal shares (</w:t>
      </w:r>
      <w:r w:rsidRPr="009D1002">
        <w:rPr>
          <w:rStyle w:val="StyleBoldUnderline"/>
        </w:rPr>
        <w:t>even if everyone then dies</w:t>
      </w:r>
      <w:r w:rsidRPr="009D1002">
        <w:rPr>
          <w:sz w:val="16"/>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w:t>
      </w:r>
      <w:r w:rsidRPr="009D1002">
        <w:rPr>
          <w:sz w:val="16"/>
          <w:szCs w:val="10"/>
        </w:rPr>
        <w:t xml:space="preserve">Christian.  </w:t>
      </w:r>
      <w:r w:rsidRPr="009D1002">
        <w:rPr>
          <w:rFonts w:cs="Times-Roman"/>
          <w:iCs/>
          <w:sz w:val="16"/>
          <w:szCs w:val="10"/>
        </w:rPr>
        <w:t>The moral world contains pits and lions</w:t>
      </w:r>
      <w:r w:rsidRPr="009D1002">
        <w:rPr>
          <w:sz w:val="16"/>
          <w:szCs w:val="10"/>
        </w:rPr>
        <w:t xml:space="preserve">, but one looks always to the highest light.  </w:t>
      </w:r>
      <w:r w:rsidRPr="009D1002">
        <w:rPr>
          <w:rFonts w:cs="Times-Roman"/>
          <w:iCs/>
          <w:sz w:val="16"/>
          <w:szCs w:val="10"/>
        </w:rPr>
        <w:t xml:space="preserve">The ultimate </w:t>
      </w:r>
      <w:proofErr w:type="gramStart"/>
      <w:r w:rsidRPr="009D1002">
        <w:rPr>
          <w:rFonts w:cs="Times-Roman"/>
          <w:iCs/>
          <w:sz w:val="16"/>
          <w:szCs w:val="10"/>
        </w:rPr>
        <w:t>test always harks to the highest principle—recant</w:t>
      </w:r>
      <w:proofErr w:type="gramEnd"/>
      <w:r w:rsidRPr="009D1002">
        <w:rPr>
          <w:rFonts w:cs="Times-Roman"/>
          <w:iCs/>
          <w:sz w:val="16"/>
          <w:szCs w:val="10"/>
        </w:rPr>
        <w:t xml:space="preserve"> or die—and</w:t>
      </w:r>
      <w:r w:rsidRPr="00CC21ED">
        <w:rPr>
          <w:rFonts w:cs="Times-Roman"/>
          <w:iCs/>
          <w:sz w:val="24"/>
          <w:szCs w:val="24"/>
          <w:u w:val="thick"/>
        </w:rPr>
        <w:t xml:space="preserve"> </w:t>
      </w:r>
      <w:r w:rsidRPr="009D1002">
        <w:rPr>
          <w:rStyle w:val="StyleBoldUnderline"/>
        </w:rPr>
        <w:t>it is pathetic to profess morality if one quits when the going gets rough</w:t>
      </w:r>
      <w:r w:rsidRPr="00CC21ED">
        <w:rPr>
          <w:rFonts w:cs="Times-Roman"/>
          <w:iCs/>
          <w:sz w:val="24"/>
          <w:szCs w:val="24"/>
          <w:u w:val="thick"/>
        </w:rPr>
        <w:t xml:space="preserve">. </w:t>
      </w:r>
      <w:r w:rsidRPr="009D1002">
        <w:rPr>
          <w:rFonts w:cs="Times-Roman"/>
          <w:iCs/>
          <w:sz w:val="16"/>
          <w:szCs w:val="10"/>
        </w:rPr>
        <w:t>I have put aside many questions of detail</w:t>
      </w:r>
      <w:r w:rsidRPr="009D1002">
        <w:rPr>
          <w:sz w:val="16"/>
          <w:szCs w:val="10"/>
        </w:rPr>
        <w:t>—such as the mechanical problems of distributing food—</w:t>
      </w:r>
      <w:r w:rsidRPr="009D1002">
        <w:rPr>
          <w:rFonts w:cs="Times-Roman"/>
          <w:iCs/>
          <w:sz w:val="16"/>
          <w:szCs w:val="10"/>
        </w:rPr>
        <w:t>because detail does not alter the stark conclusion.  If every human life is equal in value, then the equal distribution of the necessities of life is</w:t>
      </w:r>
      <w:r w:rsidRPr="009D1002">
        <w:rPr>
          <w:sz w:val="16"/>
          <w:szCs w:val="10"/>
        </w:rPr>
        <w:t xml:space="preserve"> an extremely high, if not </w:t>
      </w:r>
      <w:r w:rsidRPr="009D1002">
        <w:rPr>
          <w:rFonts w:cs="Times-Roman"/>
          <w:iCs/>
          <w:sz w:val="16"/>
          <w:szCs w:val="10"/>
        </w:rPr>
        <w:t>the highest, moral duty</w:t>
      </w:r>
      <w:r w:rsidRPr="009D1002">
        <w:rPr>
          <w:sz w:val="16"/>
          <w:szCs w:val="10"/>
        </w:rPr>
        <w:t xml:space="preserve">.  It is at least high enough to override the excuse that by doing it one would lose one’s life.  But </w:t>
      </w:r>
      <w:r w:rsidRPr="009D1002">
        <w:rPr>
          <w:rFonts w:cs="Times-Roman"/>
          <w:iCs/>
          <w:sz w:val="16"/>
          <w:szCs w:val="10"/>
        </w:rPr>
        <w:t>many people cannot accept the view</w:t>
      </w:r>
      <w:r w:rsidRPr="009D1002">
        <w:rPr>
          <w:sz w:val="16"/>
          <w:szCs w:val="10"/>
        </w:rPr>
        <w:t xml:space="preserve"> that one must</w:t>
      </w:r>
      <w:r w:rsidRPr="009D1002">
        <w:rPr>
          <w:sz w:val="16"/>
        </w:rPr>
        <w:t xml:space="preserve"> distribute equally even in f the nation collapses or all people die. </w:t>
      </w:r>
      <w:r w:rsidRPr="00AE6625">
        <w:rPr>
          <w:rStyle w:val="StyleBoldUnderline"/>
        </w:rPr>
        <w:t>If everyone</w:t>
      </w:r>
      <w:r w:rsidRPr="009D1002">
        <w:rPr>
          <w:rStyle w:val="StyleBoldUnderline"/>
        </w:rPr>
        <w:t xml:space="preserve"> dies, then there will be no realm of morality</w:t>
      </w:r>
      <w:r w:rsidRPr="00CC21ED">
        <w:rPr>
          <w:rFonts w:cs="Times-Roman"/>
          <w:iCs/>
          <w:sz w:val="24"/>
          <w:szCs w:val="24"/>
          <w:u w:val="thick"/>
        </w:rPr>
        <w:t>.</w:t>
      </w:r>
      <w:r w:rsidRPr="009D1002">
        <w:rPr>
          <w:sz w:val="16"/>
        </w:rPr>
        <w:t xml:space="preserve">  Practically speaking, sheer survival comes first.  One can adhere to the principle of equity only if one exists.  </w:t>
      </w:r>
      <w:r w:rsidRPr="009D1002">
        <w:rPr>
          <w:rStyle w:val="StyleBoldUnderline"/>
        </w:rPr>
        <w:t>So it is rational to suppose that the principle of survival is morally higher than the principle of equity</w:t>
      </w:r>
      <w:r w:rsidRPr="00CC21ED">
        <w:rPr>
          <w:rFonts w:cs="Times-Roman"/>
          <w:iCs/>
          <w:sz w:val="24"/>
          <w:szCs w:val="24"/>
          <w:u w:val="thick"/>
        </w:rPr>
        <w:t>.</w:t>
      </w:r>
      <w:r w:rsidRPr="009D1002">
        <w:rPr>
          <w:sz w:val="16"/>
        </w:rPr>
        <w:t xml:space="preserve">  And though one might not be able to argue for unequal distribution of food to save a nation—for nations can come and go—one might well argue that unequal distribution is necessary for the survival of the human species.  That </w:t>
      </w:r>
      <w:proofErr w:type="gramStart"/>
      <w:r w:rsidRPr="009D1002">
        <w:rPr>
          <w:sz w:val="16"/>
        </w:rPr>
        <w:t>is,</w:t>
      </w:r>
      <w:proofErr w:type="gramEnd"/>
      <w:r w:rsidRPr="009D1002">
        <w:rPr>
          <w:sz w:val="16"/>
        </w:rPr>
        <w:t xml:space="preserve"> some large group—say one-third of present world population—should be at least well-nourished for human survival. </w:t>
      </w:r>
      <w:r w:rsidRPr="009D1002">
        <w:rPr>
          <w:rStyle w:val="StyleBoldUnderline"/>
        </w:rPr>
        <w:t xml:space="preserve">However, from an individual standpoint, the human species—like the nation—is of no moral relevance. </w:t>
      </w:r>
      <w:r w:rsidRPr="009D1002">
        <w:rPr>
          <w:sz w:val="16"/>
        </w:rPr>
        <w:t xml:space="preserve"> From a naturalistic standpoint, survival does come first; </w:t>
      </w:r>
      <w:r w:rsidRPr="009D1002">
        <w:rPr>
          <w:rStyle w:val="StyleBoldUnderline"/>
        </w:rPr>
        <w:t>from a moralistic standpoint—</w:t>
      </w:r>
      <w:r w:rsidRPr="009D1002">
        <w:rPr>
          <w:sz w:val="16"/>
        </w:rPr>
        <w:t>as indicated above—</w:t>
      </w:r>
      <w:r w:rsidRPr="009D1002">
        <w:rPr>
          <w:rStyle w:val="StyleBoldUnderline"/>
        </w:rPr>
        <w:t>survival may have to be sacrificed.  In the milieu of morality, it is immaterial whether or not the human species survives</w:t>
      </w:r>
      <w:r w:rsidRPr="009D1002">
        <w:rPr>
          <w:sz w:val="16"/>
        </w:rPr>
        <w:t xml:space="preserve"> as a result of individual behavior.</w:t>
      </w:r>
    </w:p>
    <w:p w:rsidR="0047280E" w:rsidRDefault="006F65CC" w:rsidP="006F65CC">
      <w:pPr>
        <w:pStyle w:val="Heading1"/>
      </w:pPr>
      <w:r>
        <w:lastRenderedPageBreak/>
        <w:t>Consequentialism/</w:t>
      </w:r>
      <w:proofErr w:type="spellStart"/>
      <w:r>
        <w:t>Util</w:t>
      </w:r>
      <w:proofErr w:type="spellEnd"/>
      <w:r>
        <w:t xml:space="preserve"> Good</w:t>
      </w:r>
    </w:p>
    <w:p w:rsidR="00854C2B" w:rsidRDefault="00854C2B" w:rsidP="00854C2B">
      <w:pPr>
        <w:pStyle w:val="Heading3"/>
      </w:pPr>
      <w:r>
        <w:lastRenderedPageBreak/>
        <w:t>Must Weigh Consequences</w:t>
      </w:r>
    </w:p>
    <w:p w:rsidR="00854C2B" w:rsidRPr="00FB01AE" w:rsidRDefault="00854C2B" w:rsidP="00854C2B">
      <w:pPr>
        <w:pStyle w:val="Heading4"/>
      </w:pPr>
      <w:r w:rsidRPr="00FB01AE">
        <w:t>Must weigh consequences – their moral tunnel vision is complicit with the evil they criticize</w:t>
      </w:r>
    </w:p>
    <w:p w:rsidR="00854C2B" w:rsidRDefault="00854C2B" w:rsidP="00854C2B">
      <w:r w:rsidRPr="00854C2B">
        <w:rPr>
          <w:rStyle w:val="StyleStyleBold12pt"/>
        </w:rPr>
        <w:t>Isaac, Professor of Political Science at Indiana University 2</w:t>
      </w:r>
      <w:r w:rsidRPr="00854C2B">
        <w:t xml:space="preserve"> </w:t>
      </w:r>
    </w:p>
    <w:p w:rsidR="00854C2B" w:rsidRPr="00854C2B" w:rsidRDefault="00854C2B" w:rsidP="00854C2B">
      <w:r w:rsidRPr="00854C2B">
        <w:t xml:space="preserve">(Jeffrey C, Dissent Magazine, 49(2), “Ends, Means, and Politics”, Spring, </w:t>
      </w:r>
      <w:proofErr w:type="spellStart"/>
      <w:r w:rsidRPr="00854C2B">
        <w:t>Proquest</w:t>
      </w:r>
      <w:proofErr w:type="spellEnd"/>
      <w:r w:rsidRPr="00854C2B">
        <w:t>)</w:t>
      </w:r>
    </w:p>
    <w:p w:rsidR="00854C2B" w:rsidRDefault="00854C2B" w:rsidP="00854C2B"/>
    <w:p w:rsidR="00854C2B" w:rsidRPr="00854C2B" w:rsidRDefault="00854C2B" w:rsidP="00854C2B">
      <w:pPr>
        <w:rPr>
          <w:b/>
          <w:bCs/>
          <w:u w:val="single"/>
        </w:rPr>
      </w:pPr>
      <w:r w:rsidRPr="00854C2B">
        <w:t xml:space="preserve">As writers such as </w:t>
      </w:r>
      <w:proofErr w:type="spellStart"/>
      <w:r w:rsidRPr="00854C2B">
        <w:t>Niccolo</w:t>
      </w:r>
      <w:proofErr w:type="spellEnd"/>
      <w:r w:rsidRPr="00854C2B">
        <w:t xml:space="preserve"> Machiavelli, Max Weber, Reinhold Niebuhr, and Hannah Arendt have taught, an </w:t>
      </w:r>
      <w:r w:rsidRPr="00854C2B">
        <w:rPr>
          <w:rStyle w:val="StyleBoldUnderline"/>
        </w:rPr>
        <w:t xml:space="preserve">unyielding concern with moral goodness undercuts political responsibility. The concern </w:t>
      </w:r>
      <w:r w:rsidRPr="00854C2B">
        <w:t xml:space="preserve">may be morally laudable, reflecting a kind of personal integrity, but it </w:t>
      </w:r>
      <w:r w:rsidRPr="00854C2B">
        <w:rPr>
          <w:rStyle w:val="StyleBoldUnderline"/>
        </w:rPr>
        <w:t>suffers from three fatal flaws</w:t>
      </w:r>
      <w:r w:rsidRPr="00854C2B">
        <w:t xml:space="preserve">: (1) </w:t>
      </w:r>
      <w:proofErr w:type="gramStart"/>
      <w:r w:rsidRPr="00854C2B">
        <w:rPr>
          <w:rStyle w:val="StyleBoldUnderline"/>
        </w:rPr>
        <w:t>It</w:t>
      </w:r>
      <w:proofErr w:type="gramEnd"/>
      <w:r w:rsidRPr="00854C2B">
        <w:rPr>
          <w:rStyle w:val="StyleBoldUnderline"/>
        </w:rPr>
        <w:t xml:space="preserve"> fails to see that the purity of one’s intention does not ensure the achievement of what one intends. </w:t>
      </w:r>
      <w:r w:rsidRPr="00854C2B">
        <w:t xml:space="preserve">Abjuring violence or refusing to make common cause with morally compromised parties may seem like the right thing; but if </w:t>
      </w:r>
      <w:r w:rsidRPr="00854C2B">
        <w:rPr>
          <w:rStyle w:val="StyleBoldUnderline"/>
        </w:rPr>
        <w:t>such tactics entail impotence, then it is hard to view them as serving any moral good beyond the clean conscience of their supporters;</w:t>
      </w:r>
      <w:r w:rsidRPr="00854C2B">
        <w:t xml:space="preserve"> (2) </w:t>
      </w:r>
      <w:r w:rsidRPr="00854C2B">
        <w:rPr>
          <w:rStyle w:val="StyleBoldUnderline"/>
        </w:rPr>
        <w:t>it fails to see that in a world of real violence and injustice, moral purity is not simply a form of powerlessness; it is often a form of complicity in injustice.</w:t>
      </w:r>
      <w:r w:rsidRPr="00854C2B">
        <w:t xml:space="preserve"> This is </w:t>
      </w:r>
      <w:proofErr w:type="gramStart"/>
      <w:r w:rsidRPr="00854C2B">
        <w:t>why,</w:t>
      </w:r>
      <w:proofErr w:type="gramEnd"/>
      <w:r w:rsidRPr="00854C2B">
        <w:t xml:space="preserve"> from the standpoint of politics--as opposed to religion--pacifism is always a potentially immoral stand. In categorically repudiating violence, it refuses in principle to oppose certain violent injustices with any effect; </w:t>
      </w:r>
      <w:r w:rsidRPr="00854C2B">
        <w:rPr>
          <w:rStyle w:val="StyleBoldUnderline"/>
        </w:rPr>
        <w:t>and</w:t>
      </w:r>
      <w:r w:rsidRPr="00854C2B">
        <w:t xml:space="preserve"> (3) </w:t>
      </w:r>
      <w:r w:rsidRPr="00854C2B">
        <w:rPr>
          <w:rStyle w:val="StyleBoldUnderline"/>
        </w:rPr>
        <w:t>it fails to see that politics is as much about unintended consequences as it is about intentions; it is the effects of action, rather than the motives of action, that is most significant.</w:t>
      </w:r>
      <w:r w:rsidRPr="00854C2B">
        <w:t xml:space="preserve"> Just as the alignment with “good” may engender impotence, </w:t>
      </w:r>
      <w:r w:rsidRPr="00854C2B">
        <w:rPr>
          <w:rStyle w:val="StyleBoldUnderline"/>
        </w:rPr>
        <w:t>it is often the pursuit of “good” that generates evil</w:t>
      </w:r>
      <w:r w:rsidRPr="00854C2B">
        <w:t xml:space="preserve">. This is the lesson of communism in the twentieth century: </w:t>
      </w:r>
      <w:r w:rsidRPr="00854C2B">
        <w:rPr>
          <w:rStyle w:val="StyleBoldUnderline"/>
        </w:rPr>
        <w:t>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854C2B" w:rsidRPr="00480DC2" w:rsidRDefault="00854C2B" w:rsidP="00854C2B">
      <w:pPr>
        <w:pStyle w:val="Heading4"/>
      </w:pPr>
      <w:r w:rsidRPr="00480DC2">
        <w:t xml:space="preserve">Failing to prevent a horrible outcome is just as bad as causing it – the </w:t>
      </w:r>
      <w:proofErr w:type="spellStart"/>
      <w:r w:rsidRPr="00480DC2">
        <w:t>aff</w:t>
      </w:r>
      <w:proofErr w:type="spellEnd"/>
      <w:r w:rsidRPr="00480DC2">
        <w:t xml:space="preserve"> is moral evasion</w:t>
      </w:r>
      <w:r>
        <w:t>.</w:t>
      </w:r>
      <w:r w:rsidRPr="00480DC2">
        <w:t xml:space="preserve"> </w:t>
      </w:r>
    </w:p>
    <w:p w:rsidR="00854C2B" w:rsidRPr="00480DC2" w:rsidRDefault="00854C2B" w:rsidP="00854C2B">
      <w:pPr>
        <w:rPr>
          <w:rStyle w:val="StyleStyleBold12pt"/>
        </w:rPr>
      </w:pPr>
      <w:r w:rsidRPr="00480DC2">
        <w:rPr>
          <w:rStyle w:val="StyleStyleBold12pt"/>
        </w:rPr>
        <w:t>Nielsen</w:t>
      </w:r>
      <w:r>
        <w:rPr>
          <w:rStyle w:val="StyleStyleBold12pt"/>
        </w:rPr>
        <w:t xml:space="preserve">, philosophy prof @ U of </w:t>
      </w:r>
      <w:r w:rsidRPr="00480DC2">
        <w:rPr>
          <w:rStyle w:val="StyleStyleBold12pt"/>
        </w:rPr>
        <w:t>Calgary - 93</w:t>
      </w:r>
    </w:p>
    <w:p w:rsidR="00854C2B" w:rsidRPr="002D5BF9" w:rsidRDefault="00854C2B" w:rsidP="00854C2B">
      <w:r w:rsidRPr="002D5BF9">
        <w:t xml:space="preserve">(Kai, Absolutism and Its Consequentialist Critics, ed. </w:t>
      </w:r>
      <w:proofErr w:type="spellStart"/>
      <w:r w:rsidRPr="002D5BF9">
        <w:t>Joram</w:t>
      </w:r>
      <w:proofErr w:type="spellEnd"/>
      <w:r w:rsidRPr="002D5BF9">
        <w:t xml:space="preserve"> Graf Haber, 1993, p. 170-2)</w:t>
      </w:r>
    </w:p>
    <w:p w:rsidR="00854C2B" w:rsidRDefault="00854C2B" w:rsidP="00854C2B"/>
    <w:p w:rsidR="00854C2B" w:rsidRPr="00854C2B" w:rsidRDefault="00854C2B" w:rsidP="00854C2B">
      <w:pPr>
        <w:rPr>
          <w:rStyle w:val="StyleStyleBold12pt"/>
          <w:b w:val="0"/>
          <w:bCs w:val="0"/>
          <w:sz w:val="16"/>
        </w:rPr>
      </w:pPr>
      <w:r w:rsidRPr="002D5BF9">
        <w:rPr>
          <w:sz w:val="16"/>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w:t>
      </w:r>
      <w:proofErr w:type="gramStart"/>
      <w:r w:rsidRPr="002D5BF9">
        <w:rPr>
          <w:sz w:val="16"/>
        </w:rPr>
        <w:t>a callousness</w:t>
      </w:r>
      <w:proofErr w:type="gramEnd"/>
      <w:r w:rsidRPr="002D5BF9">
        <w:rPr>
          <w:sz w:val="16"/>
        </w:rPr>
        <w:t xml:space="preserve">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2D5BF9">
        <w:rPr>
          <w:sz w:val="16"/>
        </w:rPr>
        <w:noBreakHyphen/>
        <w:t xml:space="preserve">his interests and rights are not ignored. Killing him is something which is undertaken with the greatest reluctance. It is only when it is quite certain that there is no other way to save the lives of the others that such a violent course of action is justifiably undertaken. Alan </w:t>
      </w:r>
      <w:proofErr w:type="spellStart"/>
      <w:r w:rsidRPr="002D5BF9">
        <w:rPr>
          <w:sz w:val="16"/>
        </w:rPr>
        <w:t>Donagan</w:t>
      </w:r>
      <w:proofErr w:type="spellEnd"/>
      <w:r w:rsidRPr="002D5BF9">
        <w:rPr>
          <w:sz w:val="16"/>
        </w:rPr>
        <w:t xml:space="preserve">, arguing rather as </w:t>
      </w:r>
      <w:proofErr w:type="spellStart"/>
      <w:r w:rsidRPr="002D5BF9">
        <w:rPr>
          <w:sz w:val="16"/>
        </w:rPr>
        <w:t>Anscombe</w:t>
      </w:r>
      <w:proofErr w:type="spellEnd"/>
      <w:r w:rsidRPr="002D5BF9">
        <w:rPr>
          <w:sz w:val="16"/>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w:t>
      </w:r>
      <w:proofErr w:type="spellStart"/>
      <w:r w:rsidRPr="002D5BF9">
        <w:rPr>
          <w:sz w:val="16"/>
        </w:rPr>
        <w:t>universalizable</w:t>
      </w:r>
      <w:proofErr w:type="spellEnd"/>
      <w:r w:rsidRPr="002D5BF9">
        <w:rPr>
          <w:sz w:val="16"/>
        </w:rPr>
        <w:t xml:space="preserve">, all alternative actions which would save his life are duly considered, </w:t>
      </w:r>
      <w:proofErr w:type="gramStart"/>
      <w:r w:rsidRPr="002D5BF9">
        <w:rPr>
          <w:sz w:val="16"/>
        </w:rPr>
        <w:t>the</w:t>
      </w:r>
      <w:proofErr w:type="gramEnd"/>
      <w:r w:rsidRPr="002D5BF9">
        <w:rPr>
          <w:sz w:val="16"/>
        </w:rPr>
        <w:t xml:space="preserv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2D5BF9">
        <w:rPr>
          <w:sz w:val="16"/>
        </w:rPr>
        <w:noBreakHyphen/>
        <w:t>not just to further the public good but to prevent the certain death of a whole group of people (that is to prevent an even greater evil than his being killed in this way</w:t>
      </w:r>
      <w:proofErr w:type="gramStart"/>
      <w:r w:rsidRPr="002D5BF9">
        <w:rPr>
          <w:sz w:val="16"/>
        </w:rPr>
        <w:t>)</w:t>
      </w:r>
      <w:r w:rsidRPr="002D5BF9">
        <w:rPr>
          <w:sz w:val="16"/>
        </w:rPr>
        <w:noBreakHyphen/>
      </w:r>
      <w:proofErr w:type="gramEnd"/>
      <w:r w:rsidRPr="002D5BF9">
        <w:rPr>
          <w:sz w:val="16"/>
        </w:rPr>
        <w:t xml:space="preserve">the claims of justice are not </w:t>
      </w:r>
      <w:proofErr w:type="spellStart"/>
      <w:r w:rsidRPr="002D5BF9">
        <w:rPr>
          <w:sz w:val="16"/>
        </w:rPr>
        <w:t>overriden</w:t>
      </w:r>
      <w:proofErr w:type="spellEnd"/>
      <w:r w:rsidRPr="002D5BF9">
        <w:rPr>
          <w:sz w:val="16"/>
        </w:rPr>
        <w:t xml:space="preserve"> either, for each individual involved, if he is reasonably correct, should realize that if he were so stuck rather than the </w:t>
      </w:r>
      <w:r w:rsidRPr="002D5BF9">
        <w:rPr>
          <w:sz w:val="16"/>
        </w:rPr>
        <w:lastRenderedPageBreak/>
        <w:t xml:space="preserve">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2D5BF9">
        <w:rPr>
          <w:sz w:val="16"/>
        </w:rPr>
        <w:t>herethough</w:t>
      </w:r>
      <w:proofErr w:type="spellEnd"/>
      <w:r w:rsidRPr="002D5BF9">
        <w:rPr>
          <w:sz w:val="16"/>
        </w:rPr>
        <w:t xml:space="preserve"> for a quite different purpose</w:t>
      </w:r>
      <w:r w:rsidRPr="002D5BF9">
        <w:rPr>
          <w:sz w:val="16"/>
        </w:rPr>
        <w:noBreakHyphen/>
        <w:t xml:space="preserve">an argument of </w:t>
      </w:r>
      <w:proofErr w:type="spellStart"/>
      <w:r w:rsidRPr="002D5BF9">
        <w:rPr>
          <w:sz w:val="16"/>
        </w:rPr>
        <w:t>Donagan's</w:t>
      </w:r>
      <w:proofErr w:type="spellEnd"/>
      <w:r w:rsidRPr="002D5BF9">
        <w:rPr>
          <w:sz w:val="16"/>
        </w:rPr>
        <w:t xml:space="preserve">. </w:t>
      </w:r>
      <w:r w:rsidRPr="002D5BF9">
        <w:rPr>
          <w:rStyle w:val="StyleBoldUnderline"/>
        </w:rPr>
        <w:t>Consequentialism</w:t>
      </w:r>
      <w:r w:rsidRPr="002D5BF9">
        <w:rPr>
          <w:sz w:val="16"/>
        </w:rPr>
        <w:t xml:space="preserve"> of the kind I have been arguing for </w:t>
      </w:r>
      <w:r w:rsidRPr="002D5BF9">
        <w:rPr>
          <w:rStyle w:val="StyleBoldUnderline"/>
        </w:rPr>
        <w:t>provides so persuasive "a theoretical basis for common morality that when it contradicts some</w:t>
      </w:r>
      <w:r w:rsidRPr="002D5BF9">
        <w:rPr>
          <w:sz w:val="16"/>
        </w:rPr>
        <w:t xml:space="preserve"> moral </w:t>
      </w:r>
      <w:r w:rsidRPr="002D5BF9">
        <w:rPr>
          <w:rStyle w:val="StyleBoldUnderline"/>
        </w:rPr>
        <w:t>intuition</w:t>
      </w:r>
      <w:r w:rsidRPr="002D5BF9">
        <w:rPr>
          <w:sz w:val="16"/>
        </w:rPr>
        <w:t xml:space="preserve">, it is natural to </w:t>
      </w:r>
      <w:r w:rsidRPr="002D5BF9">
        <w:rPr>
          <w:rStyle w:val="StyleBoldUnderline"/>
        </w:rPr>
        <w:t xml:space="preserve">suspect that intuition, not theory, is corrupt."" Given the comprehensiveness, plausibility, and </w:t>
      </w:r>
      <w:r w:rsidRPr="002D5BF9">
        <w:rPr>
          <w:sz w:val="16"/>
        </w:rPr>
        <w:t xml:space="preserve">overall </w:t>
      </w:r>
      <w:r w:rsidRPr="002D5BF9">
        <w:rPr>
          <w:rStyle w:val="StyleBoldUnderline"/>
        </w:rPr>
        <w:t>rationality of consequentialism, it is not unreasonable to override even a deeply felt moral conviction</w:t>
      </w:r>
      <w:r w:rsidRPr="002D5BF9">
        <w:rPr>
          <w:sz w:val="16"/>
        </w:rPr>
        <w:t xml:space="preserve"> if it does not square with such a theory, though, if it made no sense or overrode the bulk of or even a great many of our considered moral </w:t>
      </w:r>
      <w:proofErr w:type="gramStart"/>
      <w:r w:rsidRPr="002D5BF9">
        <w:rPr>
          <w:sz w:val="16"/>
        </w:rPr>
        <w:t>convictions, that</w:t>
      </w:r>
      <w:proofErr w:type="gramEnd"/>
      <w:r w:rsidRPr="002D5BF9">
        <w:rPr>
          <w:sz w:val="16"/>
        </w:rPr>
        <w:t xml:space="preserve"> would be another matter indeed. </w:t>
      </w:r>
      <w:proofErr w:type="spellStart"/>
      <w:r w:rsidRPr="002D5BF9">
        <w:rPr>
          <w:rStyle w:val="StyleBoldUnderline"/>
        </w:rPr>
        <w:t>Anticonsequentialists</w:t>
      </w:r>
      <w:proofErr w:type="spellEnd"/>
      <w:r w:rsidRPr="002D5BF9">
        <w:rPr>
          <w:sz w:val="16"/>
        </w:rPr>
        <w:t xml:space="preserve"> often </w:t>
      </w:r>
      <w:r w:rsidRPr="002D5BF9">
        <w:rPr>
          <w:rStyle w:val="StyleBoldUnderline"/>
        </w:rPr>
        <w:t>point to the inhumanity of people who will sanction</w:t>
      </w:r>
      <w:r w:rsidRPr="002D5BF9">
        <w:rPr>
          <w:sz w:val="16"/>
        </w:rPr>
        <w:t xml:space="preserve"> such </w:t>
      </w:r>
      <w:r w:rsidRPr="002D5BF9">
        <w:rPr>
          <w:rStyle w:val="StyleBoldUnderline"/>
        </w:rPr>
        <w:t>killing</w:t>
      </w:r>
      <w:r w:rsidRPr="002D5BF9">
        <w:rPr>
          <w:sz w:val="16"/>
        </w:rPr>
        <w:t xml:space="preserve"> of the innocent, but </w:t>
      </w:r>
      <w:r w:rsidRPr="002D5BF9">
        <w:rPr>
          <w:rStyle w:val="StyleBoldUnderline"/>
        </w:rPr>
        <w:t>cannot the compliment be returned by</w:t>
      </w:r>
      <w:r w:rsidRPr="002D5BF9">
        <w:rPr>
          <w:sz w:val="16"/>
        </w:rPr>
        <w:t xml:space="preserve"> speaking of </w:t>
      </w:r>
      <w:r w:rsidRPr="002D5BF9">
        <w:rPr>
          <w:rStyle w:val="StyleBoldUnderline"/>
        </w:rPr>
        <w:t>the</w:t>
      </w:r>
      <w:r w:rsidRPr="002D5BF9">
        <w:rPr>
          <w:sz w:val="16"/>
        </w:rPr>
        <w:t xml:space="preserve"> even </w:t>
      </w:r>
      <w:r w:rsidRPr="002D5BF9">
        <w:rPr>
          <w:rStyle w:val="StyleBoldUnderline"/>
        </w:rPr>
        <w:t>greater inhumanity, conjoined with evasiveness, of those who will allow even more death and</w:t>
      </w:r>
      <w:r w:rsidRPr="002D5BF9">
        <w:rPr>
          <w:sz w:val="16"/>
        </w:rPr>
        <w:t xml:space="preserve"> far greater </w:t>
      </w:r>
      <w:r w:rsidRPr="002D5BF9">
        <w:rPr>
          <w:rStyle w:val="StyleBoldUnderline"/>
        </w:rPr>
        <w:t>misery and then excuse themselves on the ground that they did not intend the death</w:t>
      </w:r>
      <w:r w:rsidRPr="002D5BF9">
        <w:rPr>
          <w:sz w:val="16"/>
        </w:rPr>
        <w:t xml:space="preserve"> and misery </w:t>
      </w:r>
      <w:r w:rsidRPr="002D5BF9">
        <w:rPr>
          <w:rStyle w:val="StyleBoldUnderline"/>
        </w:rPr>
        <w:t>but merely forbore to prevent it?</w:t>
      </w:r>
      <w:r w:rsidRPr="002D5BF9">
        <w:rPr>
          <w:sz w:val="16"/>
        </w:rPr>
        <w:t xml:space="preserve"> In such a context, such reasoning and such </w:t>
      </w:r>
      <w:r w:rsidRPr="002D5BF9">
        <w:rPr>
          <w:rStyle w:val="StyleBoldUnderline"/>
        </w:rPr>
        <w:t>forbearing to prevent seems to</w:t>
      </w:r>
      <w:r w:rsidRPr="002D5BF9">
        <w:rPr>
          <w:sz w:val="16"/>
        </w:rPr>
        <w:t xml:space="preserve"> me to </w:t>
      </w:r>
      <w:r w:rsidRPr="002D5BF9">
        <w:rPr>
          <w:rStyle w:val="StyleBoldUnderline"/>
        </w:rPr>
        <w:t>constitute a moral evasion</w:t>
      </w:r>
      <w:r w:rsidRPr="002D5BF9">
        <w:rPr>
          <w:sz w:val="16"/>
        </w:rPr>
        <w:t xml:space="preserve">. I say it is evasive because </w:t>
      </w:r>
      <w:r w:rsidRPr="002D5BF9">
        <w:rPr>
          <w:rStyle w:val="StyleBoldUnderline"/>
        </w:rPr>
        <w:t>rather than steeling</w:t>
      </w:r>
      <w:r w:rsidRPr="002D5BF9">
        <w:rPr>
          <w:sz w:val="16"/>
        </w:rPr>
        <w:t xml:space="preserve"> himself</w:t>
      </w:r>
      <w:r w:rsidRPr="002D5BF9">
        <w:rPr>
          <w:rStyle w:val="StyleBoldUnderline"/>
        </w:rPr>
        <w:t xml:space="preserve"> to do what</w:t>
      </w:r>
      <w:r w:rsidRPr="002D5BF9">
        <w:rPr>
          <w:sz w:val="16"/>
        </w:rPr>
        <w:t xml:space="preserve"> in normal circumstances </w:t>
      </w:r>
      <w:r w:rsidRPr="002D5BF9">
        <w:rPr>
          <w:rStyle w:val="StyleBoldUnderline"/>
        </w:rPr>
        <w:t>would be a horrible</w:t>
      </w:r>
      <w:r w:rsidRPr="002D5BF9">
        <w:rPr>
          <w:sz w:val="16"/>
        </w:rPr>
        <w:t xml:space="preserve"> and vile act </w:t>
      </w:r>
      <w:r w:rsidRPr="002D5BF9">
        <w:rPr>
          <w:rStyle w:val="StyleBoldUnderline"/>
        </w:rPr>
        <w:t>but in this circumstance is a harsh moral necessity</w:t>
      </w:r>
      <w:r w:rsidRPr="002D5BF9">
        <w:rPr>
          <w:sz w:val="16"/>
        </w:rPr>
        <w:t xml:space="preserve">, he allows, when he has the power to prevent it, a situation which is still many times worse. He </w:t>
      </w:r>
      <w:r w:rsidRPr="002D5BF9">
        <w:rPr>
          <w:rStyle w:val="StyleBoldUnderline"/>
        </w:rPr>
        <w:t>tries to keep his `moral purity' and avoid `dirty hands' at the price of utter moral failure</w:t>
      </w:r>
      <w:r w:rsidRPr="002D5BF9">
        <w:rPr>
          <w:sz w:val="16"/>
        </w:rPr>
        <w:t xml:space="preserve"> and what Kierkegaard called `double</w:t>
      </w:r>
      <w:r w:rsidRPr="002D5BF9">
        <w:rPr>
          <w:sz w:val="16"/>
        </w:rPr>
        <w:noBreakHyphen/>
        <w:t>mindedness.' It is understandable that people should act in this morally evasive way but this does not make it right.</w:t>
      </w:r>
    </w:p>
    <w:p w:rsidR="00480DC2" w:rsidRDefault="00480DC2" w:rsidP="00480DC2">
      <w:pPr>
        <w:pStyle w:val="Heading3"/>
      </w:pPr>
      <w:r>
        <w:lastRenderedPageBreak/>
        <w:t>No Difference between Killing and Letting Die</w:t>
      </w:r>
    </w:p>
    <w:p w:rsidR="00854C2B" w:rsidRPr="00854C2B" w:rsidRDefault="00854C2B" w:rsidP="00854C2B">
      <w:pPr>
        <w:pStyle w:val="Heading4"/>
      </w:pPr>
      <w:r w:rsidRPr="00854C2B">
        <w:t>Utilitarianism is the most ethical option- no difference between killing and letting die.</w:t>
      </w:r>
    </w:p>
    <w:p w:rsidR="00854C2B" w:rsidRDefault="00854C2B" w:rsidP="00854C2B">
      <w:pPr>
        <w:rPr>
          <w:rStyle w:val="apple-style-span"/>
          <w:rFonts w:ascii="Georgia" w:hAnsi="Georgia"/>
          <w:sz w:val="16"/>
          <w:szCs w:val="20"/>
        </w:rPr>
      </w:pPr>
      <w:proofErr w:type="spellStart"/>
      <w:r w:rsidRPr="00514049">
        <w:rPr>
          <w:rStyle w:val="StyleStyleBold12pt"/>
        </w:rPr>
        <w:t>Cummisky</w:t>
      </w:r>
      <w:proofErr w:type="spellEnd"/>
      <w:r w:rsidRPr="00514049">
        <w:rPr>
          <w:rStyle w:val="StyleStyleBold12pt"/>
        </w:rPr>
        <w:t>,</w:t>
      </w:r>
      <w:r>
        <w:rPr>
          <w:rStyle w:val="StyleStyleBold12pt"/>
        </w:rPr>
        <w:t xml:space="preserve"> Professor of Philosophy at Bates,</w:t>
      </w:r>
      <w:r w:rsidRPr="00514049">
        <w:rPr>
          <w:rStyle w:val="StyleStyleBold12pt"/>
        </w:rPr>
        <w:t xml:space="preserve"> 96</w:t>
      </w:r>
      <w:r w:rsidRPr="00F21B7D">
        <w:rPr>
          <w:rStyle w:val="apple-style-span"/>
          <w:rFonts w:ascii="Georgia" w:hAnsi="Georgia"/>
          <w:sz w:val="16"/>
          <w:szCs w:val="20"/>
        </w:rPr>
        <w:t xml:space="preserve"> </w:t>
      </w:r>
    </w:p>
    <w:p w:rsidR="00854C2B" w:rsidRPr="00854C2B" w:rsidRDefault="00854C2B" w:rsidP="00854C2B">
      <w:r>
        <w:t>(David</w:t>
      </w:r>
      <w:r w:rsidRPr="00854C2B">
        <w:t>, Kantian Consequentialism, p. 131)</w:t>
      </w:r>
    </w:p>
    <w:p w:rsidR="00854C2B" w:rsidRPr="00F21B7D" w:rsidRDefault="00854C2B" w:rsidP="00854C2B">
      <w:pPr>
        <w:rPr>
          <w:rFonts w:ascii="Georgia" w:hAnsi="Georgia"/>
          <w:sz w:val="16"/>
        </w:rPr>
      </w:pPr>
    </w:p>
    <w:p w:rsidR="00854C2B" w:rsidRPr="00854C2B" w:rsidRDefault="00854C2B" w:rsidP="00854C2B">
      <w:r w:rsidRPr="00854C2B">
        <w:t xml:space="preserve">Finally, even if one grants that saving two persons with dignity cannot outweigh and compensate for killing one-because dignity cannot be added and summed in this way-this point still does not justify deontological constraints. On the extreme interpretation, </w:t>
      </w:r>
      <w:r w:rsidRPr="00854C2B">
        <w:rPr>
          <w:rStyle w:val="StyleBoldUnderline"/>
        </w:rPr>
        <w:t>why would not killing one person be a stronger obligation than saving two persons? If I am concerned with the priceless dignity of each</w:t>
      </w:r>
      <w:r w:rsidRPr="00854C2B">
        <w:t xml:space="preserve">, it would seem that I may still save two; it is just that my reason cannot be that the two compensate for the loss of one. Consider Hill's example of a priceless object: If I can save two of three priceless statues only by destroying one, then I cannot claim that saving two makes up for the loss of the one. But similarly, </w:t>
      </w:r>
      <w:r w:rsidRPr="00854C2B">
        <w:rPr>
          <w:rStyle w:val="StyleBoldUnderline"/>
        </w:rPr>
        <w:t>the loss of the two is not outweighed by the one that was not destroyed.</w:t>
      </w:r>
      <w:r w:rsidRPr="00854C2B">
        <w:t xml:space="preserve"> Indeed, </w:t>
      </w:r>
      <w:r w:rsidRPr="00854C2B">
        <w:rPr>
          <w:rStyle w:val="StyleBoldUnderline"/>
        </w:rPr>
        <w:t xml:space="preserve">even if dignity cannot be </w:t>
      </w:r>
      <w:r w:rsidRPr="00854C2B">
        <w:t xml:space="preserve">simply </w:t>
      </w:r>
      <w:r w:rsidRPr="00854C2B">
        <w:rPr>
          <w:rStyle w:val="StyleBoldUnderline"/>
        </w:rPr>
        <w:t>summed up,</w:t>
      </w:r>
      <w:r w:rsidRPr="00854C2B">
        <w:t xml:space="preserve"> how is the extreme interpretation inconsistent with the idea that I should save as many priceless objects as possible? Even if two do not simply outweigh and thus compensate for the loss of the one, </w:t>
      </w:r>
      <w:r w:rsidRPr="00854C2B">
        <w:rPr>
          <w:rStyle w:val="StyleBoldUnderline"/>
        </w:rPr>
        <w:t>each is priceless; thus, I have</w:t>
      </w:r>
      <w:r w:rsidRPr="00854C2B">
        <w:t xml:space="preserve"> good </w:t>
      </w:r>
      <w:r w:rsidRPr="00854C2B">
        <w:rPr>
          <w:rStyle w:val="StyleBoldUnderline"/>
        </w:rPr>
        <w:t>reason to save as many as I can. In short, it is not clear how the extreme interpretation justifies the killing/letting-die distinction or even how it conflicts with the conclusion that the more persons with dignity who are saved, the better</w:t>
      </w:r>
    </w:p>
    <w:p w:rsidR="00854C2B" w:rsidRPr="00F21B7D" w:rsidRDefault="00854C2B" w:rsidP="00854C2B">
      <w:pPr>
        <w:rPr>
          <w:rFonts w:ascii="Georgia" w:hAnsi="Georgia"/>
        </w:rPr>
      </w:pPr>
    </w:p>
    <w:p w:rsidR="00854C2B" w:rsidRDefault="00854C2B" w:rsidP="00854C2B">
      <w:pPr>
        <w:pStyle w:val="Heading3"/>
      </w:pPr>
      <w:r>
        <w:lastRenderedPageBreak/>
        <w:t>Policymakers Must Be Utilitarian</w:t>
      </w:r>
    </w:p>
    <w:p w:rsidR="004E2428" w:rsidRPr="004E2428" w:rsidRDefault="004E2428" w:rsidP="004E2428">
      <w:pPr>
        <w:pStyle w:val="Heading4"/>
      </w:pPr>
      <w:r>
        <w:t>In the face of extinction risks, policymakers must be utilitarian.</w:t>
      </w:r>
    </w:p>
    <w:p w:rsidR="004E2428" w:rsidRPr="004E2428" w:rsidRDefault="004E2428" w:rsidP="004E2428">
      <w:pPr>
        <w:rPr>
          <w:rStyle w:val="StyleStyleBold12pt"/>
        </w:rPr>
      </w:pPr>
      <w:r w:rsidRPr="004E2428">
        <w:rPr>
          <w:rStyle w:val="StyleStyleBold12pt"/>
        </w:rPr>
        <w:t xml:space="preserve">George </w:t>
      </w:r>
      <w:proofErr w:type="spellStart"/>
      <w:r w:rsidRPr="004E2428">
        <w:rPr>
          <w:rStyle w:val="StyleStyleBold12pt"/>
        </w:rPr>
        <w:t>Kateb</w:t>
      </w:r>
      <w:proofErr w:type="spellEnd"/>
      <w:r w:rsidRPr="004E2428">
        <w:rPr>
          <w:rStyle w:val="StyleStyleBold12pt"/>
        </w:rPr>
        <w:t xml:space="preserve">, Professor of Politics at Princeton University. 1992 </w:t>
      </w:r>
    </w:p>
    <w:p w:rsidR="004E2428" w:rsidRPr="004E2428" w:rsidRDefault="004E2428" w:rsidP="004E2428">
      <w:r w:rsidRPr="004E2428">
        <w:t xml:space="preserve">(The Inner Ocean: Individualism and Democratic </w:t>
      </w:r>
      <w:proofErr w:type="gramStart"/>
      <w:r w:rsidRPr="004E2428">
        <w:t>Culture.,</w:t>
      </w:r>
      <w:proofErr w:type="gramEnd"/>
      <w:r w:rsidRPr="004E2428">
        <w:t xml:space="preserve"> Pg.12. )</w:t>
      </w:r>
    </w:p>
    <w:p w:rsidR="004E2428" w:rsidRPr="00F21B7D" w:rsidRDefault="004E2428" w:rsidP="004E2428">
      <w:pPr>
        <w:rPr>
          <w:rFonts w:ascii="Georgia" w:hAnsi="Georgia"/>
          <w:sz w:val="10"/>
        </w:rPr>
      </w:pPr>
    </w:p>
    <w:p w:rsidR="004E2428" w:rsidRPr="004E2428" w:rsidRDefault="004E2428" w:rsidP="004E2428">
      <w:r w:rsidRPr="004E2428">
        <w:t xml:space="preserve">The main point, however, is that </w:t>
      </w:r>
      <w:r w:rsidRPr="004E2428">
        <w:rPr>
          <w:rStyle w:val="StyleBoldUnderline"/>
        </w:rPr>
        <w:t xml:space="preserve">utilitarianism has a necessary pace in any democratic country's normal political deliberations. </w:t>
      </w:r>
      <w:r w:rsidRPr="004E2428">
        <w:t xml:space="preserve">But its advocates must know its place, which ordinarily is only to help to decide what the theory of rights leaves alone. When </w:t>
      </w:r>
      <w:proofErr w:type="spellStart"/>
      <w:r w:rsidRPr="004E2428">
        <w:t>may</w:t>
      </w:r>
      <w:proofErr w:type="spellEnd"/>
      <w:r w:rsidRPr="004E2428">
        <w:t xml:space="preserve"> rights be overridden by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For the state to override is, sacrifice—a right of some so that others may keep it. The situation must be desperate. I have in mind, say, </w:t>
      </w:r>
      <w:r w:rsidRPr="004E2428">
        <w:rPr>
          <w:rStyle w:val="StyleBoldUnderline"/>
        </w:rPr>
        <w:t xml:space="preserve">circumstances in which the choice is between sacrificing a right of some and letting a right of all be lost. The state (or some other agent) may kill some (or allow them to be killed), if the only alternative is letting every-one die. It is the right to life which most prominently figures in thinking about desperate situations. I cannot see any resolution but to heed the precept that "numbers count." Just as one may prefer saving one's own life to saving that of another when both </w:t>
      </w:r>
      <w:r>
        <w:rPr>
          <w:rStyle w:val="StyleBoldUnderline"/>
        </w:rPr>
        <w:t>cannot be saved, so a third part</w:t>
      </w:r>
      <w:r w:rsidRPr="004E2428">
        <w:rPr>
          <w:rStyle w:val="StyleBoldUnderline"/>
        </w:rPr>
        <w:t>y—let us say, the state—can (perhaps must) choose to save the greater number of lives and at the cost of the lesser number, when there is otherwise no hope for either group</w:t>
      </w:r>
      <w:r w:rsidRPr="004E2428">
        <w:t>. That choice does not mean that those to be sacrificed are immoral if they resist being sacrificed. It follows, of course, that if a third party is right to risk or sacrifice the lives of the lesser for the lives of the greater number when the lesser would otherwise live, the lesser are also not wrong if they resist being sacrificed.</w:t>
      </w:r>
    </w:p>
    <w:p w:rsidR="00854C2B" w:rsidRPr="0047544D" w:rsidRDefault="00854C2B" w:rsidP="00854C2B">
      <w:pPr>
        <w:pStyle w:val="Heading4"/>
      </w:pPr>
      <w:r w:rsidRPr="0047544D">
        <w:t xml:space="preserve">There’s a distinction between public and </w:t>
      </w:r>
      <w:r>
        <w:t>private morality</w:t>
      </w:r>
      <w:r w:rsidRPr="0047544D">
        <w:t xml:space="preserve"> – Governments must make utilitarian calculations </w:t>
      </w:r>
    </w:p>
    <w:p w:rsidR="00854C2B" w:rsidRDefault="00854C2B" w:rsidP="00854C2B">
      <w:proofErr w:type="spellStart"/>
      <w:r w:rsidRPr="0047544D">
        <w:rPr>
          <w:rStyle w:val="StyleStyleBold12pt"/>
        </w:rPr>
        <w:t>Goodin</w:t>
      </w:r>
      <w:proofErr w:type="spellEnd"/>
      <w:r w:rsidRPr="0047544D">
        <w:rPr>
          <w:rStyle w:val="StyleStyleBold12pt"/>
        </w:rPr>
        <w:t>, Professor of Philosophy at the Research School of the Social Sciences at the Australian National University, 95</w:t>
      </w:r>
      <w:r w:rsidRPr="0047544D">
        <w:t xml:space="preserve"> </w:t>
      </w:r>
    </w:p>
    <w:p w:rsidR="00854C2B" w:rsidRPr="0047544D" w:rsidRDefault="00854C2B" w:rsidP="00854C2B">
      <w:r w:rsidRPr="0047544D">
        <w:t xml:space="preserve">(Robert E., Cambridge University Press, “Utilitarianism </w:t>
      </w:r>
      <w:proofErr w:type="gramStart"/>
      <w:r w:rsidRPr="0047544D">
        <w:t>As</w:t>
      </w:r>
      <w:proofErr w:type="gramEnd"/>
      <w:r w:rsidRPr="0047544D">
        <w:t xml:space="preserve"> a Public Philosophy” </w:t>
      </w:r>
      <w:proofErr w:type="spellStart"/>
      <w:r w:rsidRPr="0047544D">
        <w:t>pg</w:t>
      </w:r>
      <w:proofErr w:type="spellEnd"/>
      <w:r w:rsidRPr="0047544D">
        <w:t xml:space="preserve"> 63)</w:t>
      </w:r>
    </w:p>
    <w:p w:rsidR="00854C2B" w:rsidRDefault="00854C2B" w:rsidP="00854C2B"/>
    <w:p w:rsidR="00854C2B" w:rsidRPr="004E2428" w:rsidRDefault="00854C2B" w:rsidP="004E2428">
      <w:pPr>
        <w:rPr>
          <w:rStyle w:val="StyleStyleBold12pt"/>
          <w:b w:val="0"/>
          <w:bCs w:val="0"/>
          <w:sz w:val="22"/>
        </w:rPr>
      </w:pPr>
      <w:r w:rsidRPr="0047544D">
        <w:t xml:space="preserve">My larger argument turns on the proposition that </w:t>
      </w:r>
      <w:r w:rsidRPr="0047544D">
        <w:rPr>
          <w:rStyle w:val="StyleBoldUnderline"/>
        </w:rPr>
        <w:t>there is something special about the situation of public officials that makes utilitarianism more plausible</w:t>
      </w:r>
      <w:r w:rsidRPr="0047544D">
        <w:t xml:space="preserve"> for them (or, more precisely, makes them adopt a form of utilitarianism that we would find more acceptable) than private individuals. Before proceeding with that larger argument, I must therefore say what it is that is so special about public officials and their situations that makes it both more necessary and more desirable for them to adopt a more credible form of utilitarianism.  Consider, first the argument from necessity. </w:t>
      </w:r>
      <w:r w:rsidRPr="0047544D">
        <w:rPr>
          <w:rStyle w:val="StyleBoldUnderline"/>
        </w:rPr>
        <w:t>Public officials are obliged to make their choices under uncertainty,</w:t>
      </w:r>
      <w:r w:rsidRPr="0047544D">
        <w:t xml:space="preserve"> and uncertainty of a very special sort at that. All choices-public and private alike- are made under some degree of uncertainty, of course.  But in the nature of things, </w:t>
      </w:r>
      <w:r w:rsidRPr="0047544D">
        <w:rPr>
          <w:rStyle w:val="StyleBoldUnderline"/>
        </w:rPr>
        <w:t>private individuals will</w:t>
      </w:r>
      <w:r w:rsidRPr="0047544D">
        <w:t xml:space="preserve"> usually </w:t>
      </w:r>
      <w:r w:rsidRPr="0047544D">
        <w:rPr>
          <w:rStyle w:val="StyleBoldUnderline"/>
        </w:rPr>
        <w:t>have more complete information on the peculiarities of their own circumstances</w:t>
      </w:r>
      <w:r w:rsidRPr="0047544D">
        <w:t xml:space="preserve"> and on the ramifications that alternative possible choices might have for them. </w:t>
      </w:r>
      <w:r w:rsidRPr="0047544D">
        <w:rPr>
          <w:rStyle w:val="StyleBoldUnderline"/>
        </w:rPr>
        <w:t>Public officials</w:t>
      </w:r>
      <w:r w:rsidRPr="0047544D">
        <w:t xml:space="preserve">, in contrast, </w:t>
      </w:r>
      <w:r w:rsidRPr="0047544D">
        <w:rPr>
          <w:rStyle w:val="StyleBoldUnderline"/>
        </w:rPr>
        <w:t>at relatively poorly informed as to the effects that their choices will have on individuals, one by one</w:t>
      </w:r>
      <w:r w:rsidRPr="0047544D">
        <w:t xml:space="preserve">. </w:t>
      </w:r>
      <w:r w:rsidRPr="0047544D">
        <w:rPr>
          <w:rStyle w:val="StyleBoldUnderline"/>
        </w:rPr>
        <w:t>What they</w:t>
      </w:r>
      <w:r w:rsidRPr="0047544D">
        <w:t xml:space="preserve"> typically </w:t>
      </w:r>
      <w:r w:rsidRPr="0047544D">
        <w:rPr>
          <w:rStyle w:val="StyleBoldUnderline"/>
        </w:rPr>
        <w:t>do know are</w:t>
      </w:r>
      <w:r w:rsidRPr="0047544D">
        <w:t xml:space="preserve"> generalities: </w:t>
      </w:r>
      <w:r w:rsidRPr="0047544D">
        <w:rPr>
          <w:rStyle w:val="StyleBoldUnderline"/>
        </w:rPr>
        <w:t>averages and aggregates.</w:t>
      </w:r>
      <w:r w:rsidRPr="0047544D">
        <w:t xml:space="preserve"> They know what will happen most often to most people as a result of their various possible choices. But that is all.  </w:t>
      </w:r>
      <w:r w:rsidRPr="0047544D">
        <w:rPr>
          <w:rStyle w:val="StyleBoldUnderline"/>
        </w:rPr>
        <w:t>That is enough to allow public policy makers to use the utilitarian calculus</w:t>
      </w:r>
      <w:r w:rsidRPr="0047544D">
        <w:t xml:space="preserve"> – if </w:t>
      </w:r>
      <w:r w:rsidRPr="0047544D">
        <w:lastRenderedPageBreak/>
        <w:t xml:space="preserve">they want to use it at all – to choose general rules of conduct. Knowing aggregates and averages, they can proceed to calculate the utility payoffs from adopting each alternative possible general rule. But they cannot be sure what the payoff will be to any given individual or on any particular occasion. Their knowledge of generalities, aggregates and averages is just not sufficiently fine-grained for that. </w:t>
      </w:r>
    </w:p>
    <w:p w:rsidR="004E2428" w:rsidRPr="004E2428" w:rsidRDefault="004E2428" w:rsidP="004E2428">
      <w:pPr>
        <w:pStyle w:val="Heading4"/>
      </w:pPr>
      <w:r w:rsidRPr="004E2428">
        <w:t xml:space="preserve">Deontology is irrelevant in policy making </w:t>
      </w:r>
      <w:proofErr w:type="gramStart"/>
      <w:r w:rsidRPr="004E2428">
        <w:t>-  intentions</w:t>
      </w:r>
      <w:proofErr w:type="gramEnd"/>
      <w:r w:rsidRPr="004E2428">
        <w:t xml:space="preserve"> are impossible to know, only the outcome matters</w:t>
      </w:r>
    </w:p>
    <w:p w:rsidR="004E2428" w:rsidRPr="004E2428" w:rsidRDefault="004E2428" w:rsidP="004E2428">
      <w:pPr>
        <w:rPr>
          <w:rStyle w:val="StyleStyleBold12pt"/>
        </w:rPr>
      </w:pPr>
      <w:proofErr w:type="spellStart"/>
      <w:r w:rsidRPr="004E2428">
        <w:rPr>
          <w:rStyle w:val="StyleStyleBold12pt"/>
        </w:rPr>
        <w:t>Hinman</w:t>
      </w:r>
      <w:proofErr w:type="spellEnd"/>
      <w:r w:rsidRPr="004E2428">
        <w:rPr>
          <w:rStyle w:val="StyleStyleBold12pt"/>
        </w:rPr>
        <w:t xml:space="preserve">, Professor of Ethics, 98 </w:t>
      </w:r>
    </w:p>
    <w:p w:rsidR="004E2428" w:rsidRPr="004E2428" w:rsidRDefault="004E2428" w:rsidP="004E2428">
      <w:r>
        <w:t xml:space="preserve">(Lawrence, </w:t>
      </w:r>
      <w:r w:rsidRPr="004E2428">
        <w:rPr>
          <w:u w:val="single"/>
        </w:rPr>
        <w:t>Ethics: A Pluralistic Approach to Moral Theory</w:t>
      </w:r>
      <w:r w:rsidRPr="004E2428">
        <w:t xml:space="preserve">, p. 186) </w:t>
      </w:r>
    </w:p>
    <w:p w:rsidR="004E2428" w:rsidRDefault="004E2428" w:rsidP="004E2428">
      <w:pPr>
        <w:rPr>
          <w:rStyle w:val="StyleBoldUnderline"/>
        </w:rPr>
      </w:pPr>
    </w:p>
    <w:p w:rsidR="004E2428" w:rsidRPr="004E2428" w:rsidRDefault="004E2428" w:rsidP="004E2428">
      <w:r w:rsidRPr="004E2428">
        <w:rPr>
          <w:rStyle w:val="StyleBoldUnderline"/>
        </w:rPr>
        <w:t>When,</w:t>
      </w:r>
      <w:r w:rsidRPr="004E2428">
        <w:t xml:space="preserve"> for example, </w:t>
      </w:r>
      <w:r w:rsidRPr="004E2428">
        <w:rPr>
          <w:rStyle w:val="StyleBoldUnderline"/>
        </w:rPr>
        <w:t>we want to assess the moral correctness of proposed governmental legislation, we may well wish to set aside any question of the intentions of the legislators. After all good laws may be passed for the most venal of political motives, and bad legislation may be the outcome of quite good intentions.</w:t>
      </w:r>
      <w:r w:rsidRPr="004E2428">
        <w:t xml:space="preserve"> Instead, we can concentrate solely on the question of what </w:t>
      </w:r>
    </w:p>
    <w:p w:rsidR="004E2428" w:rsidRPr="004E2428" w:rsidRDefault="004E2428" w:rsidP="004E2428">
      <w:pPr>
        <w:rPr>
          <w:rStyle w:val="StyleBoldUnderline"/>
        </w:rPr>
      </w:pPr>
      <w:proofErr w:type="gramStart"/>
      <w:r w:rsidRPr="004E2428">
        <w:t>effects</w:t>
      </w:r>
      <w:proofErr w:type="gramEnd"/>
      <w:r w:rsidRPr="004E2428">
        <w:t xml:space="preserve"> the legislation may have on the people.  When we make this shift, </w:t>
      </w:r>
      <w:r w:rsidRPr="004E2428">
        <w:rPr>
          <w:rStyle w:val="StyleBoldUnderline"/>
        </w:rPr>
        <w:t xml:space="preserve">we </w:t>
      </w:r>
    </w:p>
    <w:p w:rsidR="004E2428" w:rsidRPr="004E2428" w:rsidRDefault="004E2428" w:rsidP="004E2428">
      <w:pPr>
        <w:rPr>
          <w:rStyle w:val="StyleBoldUnderline"/>
        </w:rPr>
      </w:pPr>
      <w:proofErr w:type="gramStart"/>
      <w:r w:rsidRPr="004E2428">
        <w:rPr>
          <w:rStyle w:val="StyleBoldUnderline"/>
        </w:rPr>
        <w:t>are</w:t>
      </w:r>
      <w:proofErr w:type="gramEnd"/>
      <w:r w:rsidRPr="004E2428">
        <w:rPr>
          <w:rStyle w:val="StyleBoldUnderline"/>
        </w:rPr>
        <w:t xml:space="preserve"> not necessarily denying that individual intentions are important on some </w:t>
      </w:r>
    </w:p>
    <w:p w:rsidR="004E2428" w:rsidRPr="004E2428" w:rsidRDefault="004E2428" w:rsidP="004E2428">
      <w:pPr>
        <w:rPr>
          <w:b/>
          <w:bCs/>
          <w:u w:val="single"/>
        </w:rPr>
      </w:pPr>
      <w:proofErr w:type="gramStart"/>
      <w:r w:rsidRPr="004E2428">
        <w:rPr>
          <w:rStyle w:val="StyleBoldUnderline"/>
        </w:rPr>
        <w:t>level</w:t>
      </w:r>
      <w:proofErr w:type="gramEnd"/>
      <w:r w:rsidRPr="004E2428">
        <w:rPr>
          <w:rStyle w:val="StyleBoldUnderline"/>
        </w:rPr>
        <w:t>, but rather confining our attention to a level on which those intentions become largely irrelevant.</w:t>
      </w:r>
      <w:r w:rsidRPr="004E2428">
        <w:t xml:space="preserve"> This is particularly appropriate in the case of policy decisions by governments, corporations, or other groups. </w:t>
      </w:r>
      <w:proofErr w:type="gramStart"/>
      <w:r w:rsidRPr="004E2428">
        <w:rPr>
          <w:rStyle w:val="StyleBoldUnderline"/>
        </w:rPr>
        <w:t>In  such</w:t>
      </w:r>
      <w:proofErr w:type="gramEnd"/>
      <w:r w:rsidRPr="004E2428">
        <w:rPr>
          <w:rStyle w:val="StyleBoldUnderline"/>
        </w:rPr>
        <w:t xml:space="preserve"> cases there may be a diversity of different intentions that one may want to treat as essentially private matters </w:t>
      </w:r>
      <w:proofErr w:type="spellStart"/>
      <w:r w:rsidRPr="004E2428">
        <w:rPr>
          <w:rStyle w:val="StyleBoldUnderline"/>
        </w:rPr>
        <w:t>hwen</w:t>
      </w:r>
      <w:proofErr w:type="spellEnd"/>
      <w:r w:rsidRPr="004E2428">
        <w:rPr>
          <w:rStyle w:val="StyleBoldUnderline"/>
        </w:rPr>
        <w:t xml:space="preserve"> assessing the moral worth of the proposed law, policy, or action. Therefore, rule utilitarianism's neglect of intentions intuitively makes the most sense when we are assessing the moral worth of some large-scale policy proposed by an entity consisting of more than one individual. </w:t>
      </w:r>
    </w:p>
    <w:p w:rsidR="0047544D" w:rsidRDefault="004E2428" w:rsidP="0047544D">
      <w:pPr>
        <w:pStyle w:val="Heading3"/>
      </w:pPr>
      <w:r>
        <w:lastRenderedPageBreak/>
        <w:t>Nuclear War Outweighs</w:t>
      </w:r>
    </w:p>
    <w:p w:rsidR="0047544D" w:rsidRPr="004E2428" w:rsidRDefault="0047544D" w:rsidP="004E2428">
      <w:pPr>
        <w:pStyle w:val="Heading4"/>
      </w:pPr>
      <w:r w:rsidRPr="004E2428">
        <w:t>Nuclear war outweighs- survival is a prerequisite to other values.</w:t>
      </w:r>
    </w:p>
    <w:p w:rsidR="0047544D" w:rsidRPr="0047544D" w:rsidRDefault="006F65CC" w:rsidP="0047544D">
      <w:pPr>
        <w:rPr>
          <w:rStyle w:val="StyleStyleBold12pt"/>
        </w:rPr>
      </w:pPr>
      <w:r w:rsidRPr="0047544D">
        <w:rPr>
          <w:rStyle w:val="StyleStyleBold12pt"/>
        </w:rPr>
        <w:t>Nye,</w:t>
      </w:r>
      <w:r w:rsidR="0047544D" w:rsidRPr="0047544D">
        <w:rPr>
          <w:rStyle w:val="StyleStyleBold12pt"/>
        </w:rPr>
        <w:t xml:space="preserve"> Professor of Political Science @ Harvard,</w:t>
      </w:r>
      <w:r w:rsidRPr="0047544D">
        <w:rPr>
          <w:rStyle w:val="StyleStyleBold12pt"/>
        </w:rPr>
        <w:t xml:space="preserve"> 86 </w:t>
      </w:r>
    </w:p>
    <w:p w:rsidR="006F65CC" w:rsidRPr="0047544D" w:rsidRDefault="0047544D" w:rsidP="0047544D">
      <w:r>
        <w:t xml:space="preserve">(Joseph S., </w:t>
      </w:r>
      <w:r w:rsidR="006F65CC" w:rsidRPr="0047544D">
        <w:t>Served as Assistant Secretary of Defense for International Security Affairs; “Nuclear Ethics” pg. 45-46)</w:t>
      </w:r>
    </w:p>
    <w:p w:rsidR="0047544D" w:rsidRDefault="0047544D" w:rsidP="006F65CC">
      <w:pPr>
        <w:rPr>
          <w:rStyle w:val="StyleBoldUnderline"/>
          <w:rFonts w:ascii="Georgia" w:hAnsi="Georgia"/>
          <w:highlight w:val="cyan"/>
        </w:rPr>
      </w:pPr>
    </w:p>
    <w:p w:rsidR="006F65CC" w:rsidRPr="0047544D" w:rsidRDefault="006F65CC" w:rsidP="0047544D">
      <w:r w:rsidRPr="0047544D">
        <w:rPr>
          <w:rStyle w:val="StyleBoldUnderline"/>
        </w:rPr>
        <w:t>Is there any end that could justify a nuclear war that threatens</w:t>
      </w:r>
      <w:r w:rsidRPr="0047544D">
        <w:t xml:space="preserve"> the </w:t>
      </w:r>
      <w:r w:rsidRPr="0047544D">
        <w:rPr>
          <w:rStyle w:val="StyleBoldUnderline"/>
        </w:rPr>
        <w:t xml:space="preserve">survival </w:t>
      </w:r>
      <w:r w:rsidRPr="0047544D">
        <w:t xml:space="preserve">of the species? Is not all-out nuclear war just as </w:t>
      </w:r>
      <w:proofErr w:type="spellStart"/>
      <w:r w:rsidRPr="0047544D">
        <w:t>self contradictory</w:t>
      </w:r>
      <w:proofErr w:type="spellEnd"/>
      <w:r w:rsidRPr="0047544D">
        <w:t xml:space="preserve"> in the real world as pacifism is accused of being? Some people argue that "we are required to undergo gross injustice that will break many souls sooner than </w:t>
      </w:r>
      <w:proofErr w:type="gramStart"/>
      <w:r w:rsidRPr="0047544D">
        <w:t>ourselves</w:t>
      </w:r>
      <w:proofErr w:type="gramEnd"/>
      <w:r w:rsidRPr="0047544D">
        <w:t xml:space="preserve"> be the authors of mass murder."73 Still others say that "when a person makes survival the highest value, he has declared that there is nothing he will not betray. But </w:t>
      </w:r>
      <w:r w:rsidRPr="0047544D">
        <w:rPr>
          <w:rStyle w:val="StyleBoldUnderline"/>
        </w:rPr>
        <w:t xml:space="preserve">for a civilization to sacrifice itself makes no sense since there are not survivors to give meaning to the </w:t>
      </w:r>
      <w:proofErr w:type="spellStart"/>
      <w:r w:rsidRPr="0047544D">
        <w:rPr>
          <w:rStyle w:val="StyleBoldUnderline"/>
        </w:rPr>
        <w:t>sacrifical</w:t>
      </w:r>
      <w:proofErr w:type="spellEnd"/>
      <w:r w:rsidRPr="0047544D">
        <w:t xml:space="preserve"> [sic] </w:t>
      </w:r>
      <w:r w:rsidRPr="0047544D">
        <w:rPr>
          <w:rStyle w:val="StyleBoldUnderline"/>
        </w:rPr>
        <w:t>act.</w:t>
      </w:r>
      <w:r w:rsidRPr="0047544D">
        <w:t xml:space="preserve"> In that case, </w:t>
      </w:r>
      <w:r w:rsidRPr="0047544D">
        <w:rPr>
          <w:rStyle w:val="StyleBoldUnderline"/>
        </w:rPr>
        <w:t>survival may be worth betrayal.</w:t>
      </w:r>
      <w:r w:rsidRPr="0047544D">
        <w:t>" Is it possible to avoid the "moral calamity of a policy like unilateral disarmament that forces us to choose between being dead or red (while increasing the chances of both)"</w:t>
      </w:r>
      <w:proofErr w:type="gramStart"/>
      <w:r w:rsidRPr="0047544D">
        <w:t>?74</w:t>
      </w:r>
      <w:proofErr w:type="gramEnd"/>
      <w:r w:rsidRPr="0047544D">
        <w:t xml:space="preserve"> How one judges the issue of ends can be affected by how one poses the questions. If one asks "what is worth a billion lives (or the survival of the species)," it is natural to resist contemplating a positive answer. But suppose one asks, "is it possible to imagine any threat to our civilization and values that would justify raising the threat to a billion lives from one in ten thousand to one in a thousand for a specific period?" Then there are several plausible answers, including a democratic way of life and cherished freedoms that give meaning to life beyond mere survival. </w:t>
      </w:r>
      <w:r w:rsidRPr="0047544D">
        <w:rPr>
          <w:rStyle w:val="StyleBoldUnderline"/>
        </w:rPr>
        <w:t>When we pursue several values simultaneously</w:t>
      </w:r>
      <w:r w:rsidRPr="0047544D">
        <w:t xml:space="preserve">, we face the fact that </w:t>
      </w:r>
      <w:r w:rsidRPr="0047544D">
        <w:rPr>
          <w:rStyle w:val="StyleBoldUnderline"/>
        </w:rPr>
        <w:t>they often conflict</w:t>
      </w:r>
      <w:r w:rsidRPr="0047544D">
        <w:t xml:space="preserve"> and that </w:t>
      </w:r>
      <w:r w:rsidRPr="0047544D">
        <w:rPr>
          <w:rStyle w:val="StyleBoldUnderline"/>
        </w:rPr>
        <w:t>we face difficult tradeoffs. If we make one value absolute</w:t>
      </w:r>
      <w:r w:rsidRPr="0047544D">
        <w:t xml:space="preserve"> in priority, </w:t>
      </w:r>
      <w:r w:rsidRPr="0047544D">
        <w:rPr>
          <w:rStyle w:val="StyleBoldUnderline"/>
        </w:rPr>
        <w:t>we are likely to get that value and little else. Survival is a necessary condition for the enjoyment of other values</w:t>
      </w:r>
      <w:r w:rsidRPr="0047544D">
        <w:t xml:space="preserve">, but that does not make it sufficient. Logical priority does not make it an absolute value. Few people act as though </w:t>
      </w:r>
      <w:proofErr w:type="gramStart"/>
      <w:r w:rsidRPr="0047544D">
        <w:t>survival were</w:t>
      </w:r>
      <w:proofErr w:type="gramEnd"/>
      <w:r w:rsidRPr="0047544D">
        <w:t xml:space="preserve"> an absolute value in their personal lives, or they would never enter an automobile. 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4E2428" w:rsidRPr="00FB01AE" w:rsidRDefault="004E2428" w:rsidP="004E2428">
      <w:pPr>
        <w:pStyle w:val="Heading4"/>
      </w:pPr>
      <w:bookmarkStart w:id="1" w:name="_Toc235539536"/>
      <w:r>
        <w:t>Utilitarianism is the only moral option in a nuclear age.</w:t>
      </w:r>
    </w:p>
    <w:p w:rsidR="004E2428" w:rsidRPr="00854C2B" w:rsidRDefault="004E2428" w:rsidP="004E2428">
      <w:pPr>
        <w:rPr>
          <w:rStyle w:val="StyleStyleBold12pt"/>
        </w:rPr>
      </w:pPr>
      <w:r>
        <w:rPr>
          <w:rStyle w:val="StyleStyleBold12pt"/>
        </w:rPr>
        <w:t xml:space="preserve">Nye, </w:t>
      </w:r>
      <w:r w:rsidRPr="00854C2B">
        <w:rPr>
          <w:rStyle w:val="StyleStyleBold12pt"/>
        </w:rPr>
        <w:t xml:space="preserve">Professor of political science @ Harvard, 86 </w:t>
      </w:r>
    </w:p>
    <w:p w:rsidR="004E2428" w:rsidRPr="00854C2B" w:rsidRDefault="004E2428" w:rsidP="004E2428">
      <w:r w:rsidRPr="00854C2B">
        <w:t xml:space="preserve">(Joseph S., Served as Assistant Secretary of Defense for International Security Affairs “Nuclear Ethics” pg. </w:t>
      </w:r>
      <w:bookmarkEnd w:id="1"/>
      <w:r w:rsidRPr="00854C2B">
        <w:t>18-19)</w:t>
      </w:r>
    </w:p>
    <w:p w:rsidR="004E2428" w:rsidRPr="00F21B7D" w:rsidRDefault="004E2428" w:rsidP="004E2428">
      <w:pPr>
        <w:rPr>
          <w:rFonts w:ascii="Georgia" w:hAnsi="Georgia"/>
        </w:rPr>
      </w:pPr>
    </w:p>
    <w:p w:rsidR="004E2428" w:rsidRPr="004E2428" w:rsidRDefault="004E2428" w:rsidP="004E2428">
      <w:pPr>
        <w:rPr>
          <w:b/>
          <w:bCs/>
          <w:u w:val="single"/>
        </w:rPr>
      </w:pPr>
      <w:r w:rsidRPr="00854C2B">
        <w:t xml:space="preserve">The significance and the limits of the two broad traditions can be captured by contemplating a hypothetical case.34 </w:t>
      </w:r>
      <w:r w:rsidRPr="00854C2B">
        <w:rPr>
          <w:rStyle w:val="StyleBoldUnderline"/>
        </w:rPr>
        <w:t xml:space="preserve">Imagine </w:t>
      </w:r>
      <w:r w:rsidRPr="00854C2B">
        <w:t xml:space="preserve">that you are visiting a Central American country and you happen upon a village square where </w:t>
      </w:r>
      <w:r w:rsidRPr="00854C2B">
        <w:rPr>
          <w:rStyle w:val="StyleBoldUnderline"/>
        </w:rPr>
        <w:t>an army captain is about to order his men to shoot two peasants lined up against a wall.</w:t>
      </w:r>
      <w:r w:rsidRPr="00854C2B">
        <w:t xml:space="preserve"> 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854C2B">
        <w:rPr>
          <w:rStyle w:val="StyleBoldUnderline"/>
        </w:rPr>
        <w:t>and tells you that if you will shoot one peasant, he will free the other</w:t>
      </w:r>
      <w:r w:rsidRPr="00854C2B">
        <w:t xml:space="preserve">. Otherwise both die. He warns you not to try any tricks because his men have their guns trained on you. </w:t>
      </w:r>
      <w:r w:rsidRPr="00854C2B">
        <w:rPr>
          <w:rStyle w:val="StyleBoldUnderline"/>
        </w:rPr>
        <w:t xml:space="preserve">Will you shoot one person with the consequences of saving one, or will you allow both </w:t>
      </w:r>
      <w:proofErr w:type="gramStart"/>
      <w:r w:rsidRPr="00854C2B">
        <w:rPr>
          <w:rStyle w:val="StyleBoldUnderline"/>
        </w:rPr>
        <w:t>to die but preserve</w:t>
      </w:r>
      <w:proofErr w:type="gramEnd"/>
      <w:r w:rsidRPr="00854C2B">
        <w:rPr>
          <w:rStyle w:val="StyleBoldUnderline"/>
        </w:rPr>
        <w:t xml:space="preserve"> your moral integrity by refusing to play his dirty game? The point</w:t>
      </w:r>
      <w:r w:rsidRPr="00854C2B">
        <w:t xml:space="preserve"> of the story </w:t>
      </w:r>
      <w:r w:rsidRPr="00854C2B">
        <w:rPr>
          <w:rStyle w:val="StyleBoldUnderline"/>
        </w:rPr>
        <w:t xml:space="preserve">is to show the value and limits of both traditions. Integrity is clearly an important value, and many of us would refuse to shoot. </w:t>
      </w:r>
      <w:r w:rsidRPr="00854C2B">
        <w:rPr>
          <w:rStyle w:val="StyleBoldUnderline"/>
        </w:rPr>
        <w:lastRenderedPageBreak/>
        <w:t>But at what point does the principle of not taking an innocent life collapse before the consequentialist burden?</w:t>
      </w:r>
      <w:r w:rsidRPr="00854C2B">
        <w:t xml:space="preserve"> </w:t>
      </w:r>
      <w:proofErr w:type="gramStart"/>
      <w:r w:rsidRPr="00854C2B">
        <w:t>Would it matter if there were twenty or 1,000 peasants to be saved?</w:t>
      </w:r>
      <w:proofErr w:type="gramEnd"/>
      <w:r w:rsidRPr="00854C2B">
        <w:t xml:space="preserve"> </w:t>
      </w:r>
      <w:r w:rsidRPr="00854C2B">
        <w:rPr>
          <w:rStyle w:val="StyleBoldUnderline"/>
        </w:rPr>
        <w:t xml:space="preserve">What if killing or torturing one innocent person could save a city of 10 million persons from a terrorists' nuclear device? </w:t>
      </w:r>
      <w:r w:rsidRPr="00854C2B">
        <w:t xml:space="preserve">At some point does not integrity become the ultimate egoism of fastidious self-righteousness in which the purity of the self is more important than the lives of countless others? </w:t>
      </w:r>
      <w:r w:rsidRPr="00854C2B">
        <w:rPr>
          <w:rStyle w:val="StyleBoldUnderline"/>
        </w:rPr>
        <w:t>Is it not better to follow a consequentialist approach, admit remorse or regret over the immoral means, but justify the action by the consequences?</w:t>
      </w:r>
      <w:r w:rsidRPr="00854C2B">
        <w:t xml:space="preserve"> </w:t>
      </w:r>
      <w:r w:rsidRPr="004E2428">
        <w:rPr>
          <w:rStyle w:val="StyleBoldUnderline"/>
        </w:rPr>
        <w:t xml:space="preserve">Do absolutist approaches to integrity become self-contradictory in a world of nuclear weapons? "Do what is right though the world should perish" was a difficult principle even when Kant expounded it </w:t>
      </w:r>
      <w:r w:rsidRPr="00854C2B">
        <w:t xml:space="preserve">in the eighteenth century, </w:t>
      </w:r>
      <w:r w:rsidRPr="004E2428">
        <w:rPr>
          <w:rStyle w:val="StyleBoldUnderline"/>
        </w:rPr>
        <w:t>and there is some evidence that he did not mean it to be taken literally even then</w:t>
      </w:r>
      <w:r w:rsidRPr="00854C2B">
        <w:t xml:space="preserve">. </w:t>
      </w:r>
      <w:r w:rsidRPr="00854C2B">
        <w:rPr>
          <w:rStyle w:val="StyleBoldUnderline"/>
        </w:rPr>
        <w:t>Now that it may be literally possible in the nuclear age, it seems more than ever to be self-contradictory.</w:t>
      </w:r>
      <w:r w:rsidRPr="00854C2B">
        <w:t xml:space="preserve">35 </w:t>
      </w:r>
      <w:r w:rsidRPr="00854C2B">
        <w:rPr>
          <w:rStyle w:val="StyleBoldUnderline"/>
        </w:rPr>
        <w:t>Absolutist ethics bear a heavier burden of proof in the nuclear age than ever before.</w:t>
      </w:r>
    </w:p>
    <w:p w:rsidR="004E2428" w:rsidRPr="004E2428" w:rsidRDefault="004E2428" w:rsidP="004E2428">
      <w:pPr>
        <w:pStyle w:val="Heading4"/>
      </w:pPr>
      <w:r>
        <w:t>Risk of extinction shatters the framework for evaluating impacts- the impact is infinite and must be avoided at any cost.</w:t>
      </w:r>
    </w:p>
    <w:p w:rsidR="004E2428" w:rsidRPr="004E2428" w:rsidRDefault="004E2428" w:rsidP="004E2428">
      <w:pPr>
        <w:rPr>
          <w:rStyle w:val="StyleStyleBold12pt"/>
        </w:rPr>
      </w:pPr>
      <w:r w:rsidRPr="004E2428">
        <w:rPr>
          <w:rStyle w:val="StyleStyleBold12pt"/>
        </w:rPr>
        <w:t>Schell 82</w:t>
      </w:r>
    </w:p>
    <w:p w:rsidR="004E2428" w:rsidRDefault="004E2428" w:rsidP="004E2428">
      <w:r w:rsidRPr="004E2428">
        <w:t>[Jonathan Schell 1982 “Fate of the Earth” pp. 93-96]</w:t>
      </w:r>
      <w:r>
        <w:t xml:space="preserve"> </w:t>
      </w:r>
      <w:r w:rsidRPr="00F21B7D">
        <w:br/>
      </w:r>
    </w:p>
    <w:p w:rsidR="004E2428" w:rsidRPr="004E2428" w:rsidRDefault="004E2428" w:rsidP="004E2428">
      <w:pPr>
        <w:rPr>
          <w:b/>
          <w:bCs/>
          <w:u w:val="single"/>
        </w:rPr>
      </w:pPr>
      <w:r w:rsidRPr="00F21B7D">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4E2428">
        <w:rPr>
          <w:rStyle w:val="StyleBoldUnderline"/>
        </w:rPr>
        <w:t>our species may be extinguished. We are left with uncertainty, and are forced to make our decisions in a state of uncertainty</w:t>
      </w:r>
      <w:r w:rsidRPr="00F21B7D">
        <w:rPr>
          <w:u w:val="single"/>
        </w:rPr>
        <w:t xml:space="preserve">. </w:t>
      </w:r>
      <w:r w:rsidRPr="00F21B7D">
        <w:t xml:space="preserve">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which is to say the </w:t>
      </w:r>
      <w:r w:rsidRPr="00F21B7D">
        <w:lastRenderedPageBreak/>
        <w:t xml:space="preserve">zone of risk of extinction. But </w:t>
      </w:r>
      <w:r w:rsidRPr="004E2428">
        <w:rPr>
          <w:rStyle w:val="StyleBoldUnderline"/>
        </w:rPr>
        <w:t xml:space="preserve">the mere risk of extinction has a significance that is categorically different </w:t>
      </w:r>
      <w:proofErr w:type="gramStart"/>
      <w:r w:rsidRPr="004E2428">
        <w:rPr>
          <w:rStyle w:val="StyleBoldUnderline"/>
        </w:rPr>
        <w:t>from,</w:t>
      </w:r>
      <w:proofErr w:type="gramEnd"/>
      <w:r w:rsidRPr="004E2428">
        <w:rPr>
          <w:rStyle w:val="StyleBoldUnderline"/>
        </w:rPr>
        <w:t xml:space="preserve"> and immeasurably greater than that of any other risk</w:t>
      </w:r>
      <w:r w:rsidRPr="00F21B7D">
        <w:t xml:space="preserve"> and as we make our decisions we have to take that significance into account. </w:t>
      </w:r>
      <w:r w:rsidRPr="004E2428">
        <w:rPr>
          <w:rStyle w:val="StyleBoldUnderline"/>
        </w:rPr>
        <w:t>Up to now, 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w:t>
      </w:r>
      <w:r w:rsidRPr="00F21B7D">
        <w:rPr>
          <w:u w:val="single"/>
        </w:rPr>
        <w:t>.</w:t>
      </w:r>
      <w:r w:rsidRPr="00F21B7D">
        <w:t xml:space="preserve"> To employ a mathematician's analogy, we can say that </w:t>
      </w:r>
      <w:r w:rsidRPr="004E2428">
        <w:rPr>
          <w:rStyle w:val="StyleBoldUnderline"/>
        </w:rPr>
        <w:t>although the risk of extinction may be fractional, the stake is, humanly speaking, infinite, and a fraction of infinity is still infinity. In other words, once we learn that a holocaust might lead to extinction we have no right to gamble, because if we lose, the game will be over, and neither we nor anyone else will ever get another chance</w:t>
      </w:r>
      <w:r w:rsidRPr="00F21B7D">
        <w:rPr>
          <w:u w:val="single"/>
        </w:rPr>
        <w:t>.</w:t>
      </w:r>
      <w:r w:rsidRPr="00F21B7D">
        <w:t xml:space="preserve"> Therefore, although, scientifically speaking, </w:t>
      </w:r>
      <w:r w:rsidRPr="004E2428">
        <w:rPr>
          <w:rStyle w:val="StyleBoldUnderline"/>
        </w:rPr>
        <w:t>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w:t>
      </w:r>
      <w:r w:rsidRPr="00F21B7D">
        <w:rPr>
          <w:u w:val="single"/>
        </w:rPr>
        <w:t xml:space="preserve"> </w:t>
      </w:r>
      <w:r w:rsidRPr="00F21B7D">
        <w:t xml:space="preserve">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w:t>
      </w:r>
      <w:r w:rsidRPr="004E2428">
        <w:rPr>
          <w:rStyle w:val="StyleBoldUnderline"/>
        </w:rPr>
        <w:t>our reverence and caution should lead us to act without delay to withdraw the threat we now post to the world and to ourselves.</w:t>
      </w:r>
    </w:p>
    <w:sectPr w:rsidR="004E2428" w:rsidRPr="004E2428">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6DEA" w:rsidRDefault="00406DEA" w:rsidP="005F5576">
      <w:r>
        <w:separator/>
      </w:r>
    </w:p>
  </w:endnote>
  <w:endnote w:type="continuationSeparator" w:id="0">
    <w:p w:rsidR="00406DEA" w:rsidRDefault="00406DE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6DEA" w:rsidRDefault="00406DEA" w:rsidP="005F5576">
      <w:r>
        <w:separator/>
      </w:r>
    </w:p>
  </w:footnote>
  <w:footnote w:type="continuationSeparator" w:id="0">
    <w:p w:rsidR="00406DEA" w:rsidRDefault="00406DEA"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2DB3" w:rsidRDefault="008C2DB3">
    <w:pPr>
      <w:pStyle w:val="Header"/>
    </w:pPr>
    <w:r>
      <w:t>Gonzaga Debate Institute 2013</w:t>
    </w:r>
  </w:p>
  <w:p w:rsidR="008C2DB3" w:rsidRDefault="008C2DB3">
    <w:pPr>
      <w:pStyle w:val="Header"/>
    </w:pPr>
    <w:proofErr w:type="spellStart"/>
    <w:r>
      <w:t>Lundeen</w:t>
    </w:r>
    <w:proofErr w:type="spellEnd"/>
    <w:r>
      <w:t>/Pointer/</w:t>
    </w:r>
    <w:proofErr w:type="spellStart"/>
    <w:r>
      <w:t>Spraker</w:t>
    </w:r>
    <w:proofErr w:type="spellEnd"/>
  </w:p>
  <w:p w:rsidR="008C2DB3" w:rsidRDefault="008C2D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07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5BF9"/>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6DEA"/>
    <w:rsid w:val="00407386"/>
    <w:rsid w:val="004138EF"/>
    <w:rsid w:val="004319DE"/>
    <w:rsid w:val="00435232"/>
    <w:rsid w:val="004400EA"/>
    <w:rsid w:val="00450882"/>
    <w:rsid w:val="00451C20"/>
    <w:rsid w:val="00452001"/>
    <w:rsid w:val="0045442E"/>
    <w:rsid w:val="004564E2"/>
    <w:rsid w:val="00462418"/>
    <w:rsid w:val="00471A70"/>
    <w:rsid w:val="0047280E"/>
    <w:rsid w:val="00473A79"/>
    <w:rsid w:val="0047544D"/>
    <w:rsid w:val="00475E03"/>
    <w:rsid w:val="00476723"/>
    <w:rsid w:val="0047798D"/>
    <w:rsid w:val="00480DC2"/>
    <w:rsid w:val="004931DE"/>
    <w:rsid w:val="004A6083"/>
    <w:rsid w:val="004A6E81"/>
    <w:rsid w:val="004A7806"/>
    <w:rsid w:val="004B0545"/>
    <w:rsid w:val="004B7E46"/>
    <w:rsid w:val="004D3745"/>
    <w:rsid w:val="004D3987"/>
    <w:rsid w:val="004E2428"/>
    <w:rsid w:val="004E294C"/>
    <w:rsid w:val="004E3132"/>
    <w:rsid w:val="004E552E"/>
    <w:rsid w:val="004E56B1"/>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50E3"/>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65CC"/>
    <w:rsid w:val="006F7CDF"/>
    <w:rsid w:val="00700BDB"/>
    <w:rsid w:val="0070121B"/>
    <w:rsid w:val="00701E73"/>
    <w:rsid w:val="00711FE2"/>
    <w:rsid w:val="00712649"/>
    <w:rsid w:val="00714BC9"/>
    <w:rsid w:val="00723F91"/>
    <w:rsid w:val="00725623"/>
    <w:rsid w:val="00740290"/>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2B"/>
    <w:rsid w:val="00854C66"/>
    <w:rsid w:val="008553E1"/>
    <w:rsid w:val="0087643B"/>
    <w:rsid w:val="00877669"/>
    <w:rsid w:val="00897F92"/>
    <w:rsid w:val="008A64C9"/>
    <w:rsid w:val="008B180A"/>
    <w:rsid w:val="008B24B7"/>
    <w:rsid w:val="008C2CD8"/>
    <w:rsid w:val="008C2DB3"/>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0145"/>
    <w:rsid w:val="00953F11"/>
    <w:rsid w:val="009706C1"/>
    <w:rsid w:val="00976675"/>
    <w:rsid w:val="00976FBF"/>
    <w:rsid w:val="00984B38"/>
    <w:rsid w:val="00991154"/>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24D"/>
    <w:rsid w:val="00AB3B76"/>
    <w:rsid w:val="00AB61DD"/>
    <w:rsid w:val="00AC222F"/>
    <w:rsid w:val="00AC2CC7"/>
    <w:rsid w:val="00AC7B3B"/>
    <w:rsid w:val="00AD3CE6"/>
    <w:rsid w:val="00AE1307"/>
    <w:rsid w:val="00AE6625"/>
    <w:rsid w:val="00AE7586"/>
    <w:rsid w:val="00AF7A65"/>
    <w:rsid w:val="00B06710"/>
    <w:rsid w:val="00B07EBF"/>
    <w:rsid w:val="00B166CB"/>
    <w:rsid w:val="00B235E1"/>
    <w:rsid w:val="00B272CF"/>
    <w:rsid w:val="00B3145D"/>
    <w:rsid w:val="00B357BA"/>
    <w:rsid w:val="00B564DB"/>
    <w:rsid w:val="00B662A0"/>
    <w:rsid w:val="00B768B6"/>
    <w:rsid w:val="00B816A3"/>
    <w:rsid w:val="00B908D1"/>
    <w:rsid w:val="00B940D1"/>
    <w:rsid w:val="00BB58BD"/>
    <w:rsid w:val="00BB6A26"/>
    <w:rsid w:val="00BC1034"/>
    <w:rsid w:val="00BC32CA"/>
    <w:rsid w:val="00BE2078"/>
    <w:rsid w:val="00BE2408"/>
    <w:rsid w:val="00BE3EC6"/>
    <w:rsid w:val="00BE5BEB"/>
    <w:rsid w:val="00BE6528"/>
    <w:rsid w:val="00C0087A"/>
    <w:rsid w:val="00C05F9D"/>
    <w:rsid w:val="00C27212"/>
    <w:rsid w:val="00C34185"/>
    <w:rsid w:val="00C41EE4"/>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0FD"/>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Titl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BalloonText">
    <w:name w:val="Balloon Text"/>
    <w:basedOn w:val="Normal"/>
    <w:link w:val="BalloonTextChar"/>
    <w:uiPriority w:val="99"/>
    <w:semiHidden/>
    <w:rsid w:val="00950145"/>
    <w:rPr>
      <w:rFonts w:ascii="Tahoma" w:hAnsi="Tahoma" w:cs="Tahoma"/>
      <w:sz w:val="16"/>
      <w:szCs w:val="16"/>
    </w:rPr>
  </w:style>
  <w:style w:type="character" w:customStyle="1" w:styleId="BalloonTextChar">
    <w:name w:val="Balloon Text Char"/>
    <w:basedOn w:val="DefaultParagraphFont"/>
    <w:link w:val="BalloonText"/>
    <w:uiPriority w:val="99"/>
    <w:semiHidden/>
    <w:rsid w:val="00950145"/>
    <w:rPr>
      <w:rFonts w:ascii="Tahoma" w:hAnsi="Tahoma" w:cs="Tahoma"/>
      <w:sz w:val="16"/>
      <w:szCs w:val="16"/>
    </w:rPr>
  </w:style>
  <w:style w:type="character" w:customStyle="1" w:styleId="StyleDate">
    <w:name w:val="Style Date"/>
    <w:aliases w:val="Author"/>
    <w:uiPriority w:val="1"/>
    <w:qFormat/>
    <w:rsid w:val="00991154"/>
    <w:rPr>
      <w:rFonts w:ascii="Georgia" w:hAnsi="Georgia" w:hint="default"/>
      <w:b/>
      <w:bCs w:val="0"/>
      <w:sz w:val="24"/>
      <w:u w:val="single"/>
    </w:rPr>
  </w:style>
  <w:style w:type="paragraph" w:customStyle="1" w:styleId="evidencetext">
    <w:name w:val="evidence text"/>
    <w:basedOn w:val="Normal"/>
    <w:rsid w:val="00991154"/>
    <w:pPr>
      <w:ind w:left="1728" w:right="1008"/>
    </w:pPr>
    <w:rPr>
      <w:rFonts w:ascii="Arial" w:eastAsia="Times New Roman" w:hAnsi="Arial"/>
      <w:color w:val="000000"/>
      <w:sz w:val="18"/>
      <w:szCs w:val="24"/>
    </w:rPr>
  </w:style>
  <w:style w:type="paragraph" w:customStyle="1" w:styleId="Cards">
    <w:name w:val="Cards"/>
    <w:next w:val="Normal"/>
    <w:link w:val="CardsChar"/>
    <w:qFormat/>
    <w:rsid w:val="00FE30FD"/>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E30FD"/>
    <w:rPr>
      <w:rFonts w:ascii="Times New Roman" w:hAnsi="Times New Roman"/>
      <w:sz w:val="20"/>
      <w:u w:val="thick"/>
    </w:rPr>
  </w:style>
  <w:style w:type="character" w:customStyle="1" w:styleId="Author-Date">
    <w:name w:val="Author-Date"/>
    <w:rsid w:val="00FE30FD"/>
    <w:rPr>
      <w:b/>
      <w:sz w:val="24"/>
    </w:rPr>
  </w:style>
  <w:style w:type="paragraph" w:customStyle="1" w:styleId="Tags">
    <w:name w:val="Tags"/>
    <w:next w:val="Normal"/>
    <w:link w:val="TagsChar"/>
    <w:rsid w:val="00FE30FD"/>
    <w:pPr>
      <w:widowControl w:val="0"/>
      <w:spacing w:after="0" w:line="240" w:lineRule="auto"/>
      <w:outlineLvl w:val="3"/>
    </w:pPr>
    <w:rPr>
      <w:rFonts w:ascii="Times New Roman" w:eastAsia="Times New Roman" w:hAnsi="Times New Roman" w:cs="Times New Roman"/>
      <w:b/>
      <w:sz w:val="24"/>
      <w:szCs w:val="24"/>
    </w:rPr>
  </w:style>
  <w:style w:type="character" w:customStyle="1" w:styleId="TagsChar">
    <w:name w:val="Tags Char"/>
    <w:basedOn w:val="DefaultParagraphFont"/>
    <w:link w:val="Tags"/>
    <w:rsid w:val="00FE30FD"/>
    <w:rPr>
      <w:rFonts w:ascii="Times New Roman" w:eastAsia="Times New Roman" w:hAnsi="Times New Roman" w:cs="Times New Roman"/>
      <w:b/>
      <w:sz w:val="24"/>
      <w:szCs w:val="24"/>
    </w:rPr>
  </w:style>
  <w:style w:type="character" w:customStyle="1" w:styleId="CardsChar">
    <w:name w:val="Cards Char"/>
    <w:basedOn w:val="DefaultParagraphFont"/>
    <w:link w:val="Cards"/>
    <w:rsid w:val="00FE30FD"/>
    <w:rPr>
      <w:rFonts w:ascii="Times New Roman" w:eastAsia="Times New Roman" w:hAnsi="Times New Roman" w:cs="Times New Roman"/>
      <w:sz w:val="20"/>
      <w:szCs w:val="24"/>
    </w:rPr>
  </w:style>
  <w:style w:type="paragraph" w:customStyle="1" w:styleId="Style8pt">
    <w:name w:val="Style 8 pt"/>
    <w:basedOn w:val="Normal"/>
    <w:qFormat/>
    <w:rsid w:val="00BC32CA"/>
    <w:pPr>
      <w:ind w:left="288"/>
    </w:pPr>
    <w:rPr>
      <w:rFonts w:eastAsia="Calibri" w:cs="Times New Roman"/>
      <w:sz w:val="16"/>
    </w:rPr>
  </w:style>
  <w:style w:type="character" w:customStyle="1" w:styleId="underline">
    <w:name w:val="underline"/>
    <w:basedOn w:val="DefaultParagraphFont"/>
    <w:link w:val="textbold"/>
    <w:qFormat/>
    <w:rsid w:val="00BC32CA"/>
    <w:rPr>
      <w:b/>
      <w:u w:val="single"/>
    </w:rPr>
  </w:style>
  <w:style w:type="paragraph" w:customStyle="1" w:styleId="textbold">
    <w:name w:val="text bold"/>
    <w:basedOn w:val="Normal"/>
    <w:link w:val="underline"/>
    <w:rsid w:val="00BC32CA"/>
    <w:pPr>
      <w:ind w:left="720"/>
      <w:jc w:val="both"/>
    </w:pPr>
    <w:rPr>
      <w:rFonts w:asciiTheme="minorHAnsi" w:hAnsiTheme="minorHAnsi" w:cstheme="minorBidi"/>
      <w:b/>
      <w:u w:val="single"/>
    </w:rPr>
  </w:style>
  <w:style w:type="paragraph" w:customStyle="1" w:styleId="Nothing">
    <w:name w:val="Nothing"/>
    <w:link w:val="NothingChar"/>
    <w:rsid w:val="006F65CC"/>
    <w:pPr>
      <w:spacing w:after="0" w:line="240" w:lineRule="auto"/>
      <w:jc w:val="both"/>
    </w:pPr>
    <w:rPr>
      <w:rFonts w:ascii="Times New Roman" w:eastAsia="Times New Roman" w:hAnsi="Times New Roman" w:cs="Times New Roman"/>
      <w:sz w:val="20"/>
      <w:szCs w:val="24"/>
    </w:rPr>
  </w:style>
  <w:style w:type="character" w:customStyle="1" w:styleId="apple-style-span">
    <w:name w:val="apple-style-span"/>
    <w:rsid w:val="006F65CC"/>
  </w:style>
  <w:style w:type="paragraph" w:customStyle="1" w:styleId="card">
    <w:name w:val="card"/>
    <w:basedOn w:val="Normal"/>
    <w:next w:val="Normal"/>
    <w:link w:val="cardChar"/>
    <w:qFormat/>
    <w:rsid w:val="006F65CC"/>
    <w:pPr>
      <w:ind w:left="288" w:right="288"/>
    </w:pPr>
    <w:rPr>
      <w:rFonts w:eastAsia="Times New Roman"/>
      <w:szCs w:val="20"/>
    </w:rPr>
  </w:style>
  <w:style w:type="character" w:customStyle="1" w:styleId="cardChar">
    <w:name w:val="card Char"/>
    <w:basedOn w:val="DefaultParagraphFont"/>
    <w:link w:val="card"/>
    <w:rsid w:val="006F65CC"/>
    <w:rPr>
      <w:rFonts w:ascii="Calibri" w:eastAsia="Times New Roman" w:hAnsi="Calibri" w:cs="Calibri"/>
      <w:szCs w:val="20"/>
    </w:rPr>
  </w:style>
  <w:style w:type="character" w:customStyle="1" w:styleId="NothingChar">
    <w:name w:val="Nothing Char"/>
    <w:basedOn w:val="DefaultParagraphFont"/>
    <w:link w:val="Nothing"/>
    <w:rsid w:val="006F65CC"/>
    <w:rPr>
      <w:rFonts w:ascii="Times New Roman" w:eastAsia="Times New Roman" w:hAnsi="Times New Roman" w:cs="Times New Roman"/>
      <w:sz w:val="20"/>
      <w:szCs w:val="24"/>
    </w:rPr>
  </w:style>
  <w:style w:type="paragraph" w:styleId="Date">
    <w:name w:val="Date"/>
    <w:basedOn w:val="Normal"/>
    <w:next w:val="Normal"/>
    <w:link w:val="DateChar"/>
    <w:rsid w:val="006F65CC"/>
    <w:pPr>
      <w:widowControl w:val="0"/>
      <w:suppressAutoHyphens/>
    </w:pPr>
    <w:rPr>
      <w:rFonts w:eastAsia="Times New Roman"/>
      <w:szCs w:val="24"/>
      <w:lang w:eastAsia="ar-SA"/>
    </w:rPr>
  </w:style>
  <w:style w:type="character" w:customStyle="1" w:styleId="DateChar">
    <w:name w:val="Date Char"/>
    <w:basedOn w:val="DefaultParagraphFont"/>
    <w:link w:val="Date"/>
    <w:rsid w:val="006F65CC"/>
    <w:rPr>
      <w:rFonts w:ascii="Calibri" w:eastAsia="Times New Roman" w:hAnsi="Calibri" w:cs="Calibri"/>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Titl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BalloonText">
    <w:name w:val="Balloon Text"/>
    <w:basedOn w:val="Normal"/>
    <w:link w:val="BalloonTextChar"/>
    <w:uiPriority w:val="99"/>
    <w:semiHidden/>
    <w:rsid w:val="00950145"/>
    <w:rPr>
      <w:rFonts w:ascii="Tahoma" w:hAnsi="Tahoma" w:cs="Tahoma"/>
      <w:sz w:val="16"/>
      <w:szCs w:val="16"/>
    </w:rPr>
  </w:style>
  <w:style w:type="character" w:customStyle="1" w:styleId="BalloonTextChar">
    <w:name w:val="Balloon Text Char"/>
    <w:basedOn w:val="DefaultParagraphFont"/>
    <w:link w:val="BalloonText"/>
    <w:uiPriority w:val="99"/>
    <w:semiHidden/>
    <w:rsid w:val="00950145"/>
    <w:rPr>
      <w:rFonts w:ascii="Tahoma" w:hAnsi="Tahoma" w:cs="Tahoma"/>
      <w:sz w:val="16"/>
      <w:szCs w:val="16"/>
    </w:rPr>
  </w:style>
  <w:style w:type="character" w:customStyle="1" w:styleId="StyleDate">
    <w:name w:val="Style Date"/>
    <w:aliases w:val="Author"/>
    <w:uiPriority w:val="1"/>
    <w:qFormat/>
    <w:rsid w:val="00991154"/>
    <w:rPr>
      <w:rFonts w:ascii="Georgia" w:hAnsi="Georgia" w:hint="default"/>
      <w:b/>
      <w:bCs w:val="0"/>
      <w:sz w:val="24"/>
      <w:u w:val="single"/>
    </w:rPr>
  </w:style>
  <w:style w:type="paragraph" w:customStyle="1" w:styleId="evidencetext">
    <w:name w:val="evidence text"/>
    <w:basedOn w:val="Normal"/>
    <w:rsid w:val="00991154"/>
    <w:pPr>
      <w:ind w:left="1728" w:right="1008"/>
    </w:pPr>
    <w:rPr>
      <w:rFonts w:ascii="Arial" w:eastAsia="Times New Roman" w:hAnsi="Arial"/>
      <w:color w:val="000000"/>
      <w:sz w:val="18"/>
      <w:szCs w:val="24"/>
    </w:rPr>
  </w:style>
  <w:style w:type="paragraph" w:customStyle="1" w:styleId="Cards">
    <w:name w:val="Cards"/>
    <w:next w:val="Normal"/>
    <w:link w:val="CardsChar"/>
    <w:qFormat/>
    <w:rsid w:val="00FE30FD"/>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E30FD"/>
    <w:rPr>
      <w:rFonts w:ascii="Times New Roman" w:hAnsi="Times New Roman"/>
      <w:sz w:val="20"/>
      <w:u w:val="thick"/>
    </w:rPr>
  </w:style>
  <w:style w:type="character" w:customStyle="1" w:styleId="Author-Date">
    <w:name w:val="Author-Date"/>
    <w:rsid w:val="00FE30FD"/>
    <w:rPr>
      <w:b/>
      <w:sz w:val="24"/>
    </w:rPr>
  </w:style>
  <w:style w:type="paragraph" w:customStyle="1" w:styleId="Tags">
    <w:name w:val="Tags"/>
    <w:next w:val="Normal"/>
    <w:link w:val="TagsChar"/>
    <w:rsid w:val="00FE30FD"/>
    <w:pPr>
      <w:widowControl w:val="0"/>
      <w:spacing w:after="0" w:line="240" w:lineRule="auto"/>
      <w:outlineLvl w:val="3"/>
    </w:pPr>
    <w:rPr>
      <w:rFonts w:ascii="Times New Roman" w:eastAsia="Times New Roman" w:hAnsi="Times New Roman" w:cs="Times New Roman"/>
      <w:b/>
      <w:sz w:val="24"/>
      <w:szCs w:val="24"/>
    </w:rPr>
  </w:style>
  <w:style w:type="character" w:customStyle="1" w:styleId="TagsChar">
    <w:name w:val="Tags Char"/>
    <w:basedOn w:val="DefaultParagraphFont"/>
    <w:link w:val="Tags"/>
    <w:rsid w:val="00FE30FD"/>
    <w:rPr>
      <w:rFonts w:ascii="Times New Roman" w:eastAsia="Times New Roman" w:hAnsi="Times New Roman" w:cs="Times New Roman"/>
      <w:b/>
      <w:sz w:val="24"/>
      <w:szCs w:val="24"/>
    </w:rPr>
  </w:style>
  <w:style w:type="character" w:customStyle="1" w:styleId="CardsChar">
    <w:name w:val="Cards Char"/>
    <w:basedOn w:val="DefaultParagraphFont"/>
    <w:link w:val="Cards"/>
    <w:rsid w:val="00FE30FD"/>
    <w:rPr>
      <w:rFonts w:ascii="Times New Roman" w:eastAsia="Times New Roman" w:hAnsi="Times New Roman" w:cs="Times New Roman"/>
      <w:sz w:val="20"/>
      <w:szCs w:val="24"/>
    </w:rPr>
  </w:style>
  <w:style w:type="paragraph" w:customStyle="1" w:styleId="Style8pt">
    <w:name w:val="Style 8 pt"/>
    <w:basedOn w:val="Normal"/>
    <w:qFormat/>
    <w:rsid w:val="00BC32CA"/>
    <w:pPr>
      <w:ind w:left="288"/>
    </w:pPr>
    <w:rPr>
      <w:rFonts w:eastAsia="Calibri" w:cs="Times New Roman"/>
      <w:sz w:val="16"/>
    </w:rPr>
  </w:style>
  <w:style w:type="character" w:customStyle="1" w:styleId="underline">
    <w:name w:val="underline"/>
    <w:basedOn w:val="DefaultParagraphFont"/>
    <w:link w:val="textbold"/>
    <w:qFormat/>
    <w:rsid w:val="00BC32CA"/>
    <w:rPr>
      <w:b/>
      <w:u w:val="single"/>
    </w:rPr>
  </w:style>
  <w:style w:type="paragraph" w:customStyle="1" w:styleId="textbold">
    <w:name w:val="text bold"/>
    <w:basedOn w:val="Normal"/>
    <w:link w:val="underline"/>
    <w:rsid w:val="00BC32CA"/>
    <w:pPr>
      <w:ind w:left="720"/>
      <w:jc w:val="both"/>
    </w:pPr>
    <w:rPr>
      <w:rFonts w:asciiTheme="minorHAnsi" w:hAnsiTheme="minorHAnsi" w:cstheme="minorBidi"/>
      <w:b/>
      <w:u w:val="single"/>
    </w:rPr>
  </w:style>
  <w:style w:type="paragraph" w:customStyle="1" w:styleId="Nothing">
    <w:name w:val="Nothing"/>
    <w:link w:val="NothingChar"/>
    <w:rsid w:val="006F65CC"/>
    <w:pPr>
      <w:spacing w:after="0" w:line="240" w:lineRule="auto"/>
      <w:jc w:val="both"/>
    </w:pPr>
    <w:rPr>
      <w:rFonts w:ascii="Times New Roman" w:eastAsia="Times New Roman" w:hAnsi="Times New Roman" w:cs="Times New Roman"/>
      <w:sz w:val="20"/>
      <w:szCs w:val="24"/>
    </w:rPr>
  </w:style>
  <w:style w:type="character" w:customStyle="1" w:styleId="apple-style-span">
    <w:name w:val="apple-style-span"/>
    <w:rsid w:val="006F65CC"/>
  </w:style>
  <w:style w:type="paragraph" w:customStyle="1" w:styleId="card">
    <w:name w:val="card"/>
    <w:basedOn w:val="Normal"/>
    <w:next w:val="Normal"/>
    <w:link w:val="cardChar"/>
    <w:qFormat/>
    <w:rsid w:val="006F65CC"/>
    <w:pPr>
      <w:ind w:left="288" w:right="288"/>
    </w:pPr>
    <w:rPr>
      <w:rFonts w:eastAsia="Times New Roman"/>
      <w:szCs w:val="20"/>
    </w:rPr>
  </w:style>
  <w:style w:type="character" w:customStyle="1" w:styleId="cardChar">
    <w:name w:val="card Char"/>
    <w:basedOn w:val="DefaultParagraphFont"/>
    <w:link w:val="card"/>
    <w:rsid w:val="006F65CC"/>
    <w:rPr>
      <w:rFonts w:ascii="Calibri" w:eastAsia="Times New Roman" w:hAnsi="Calibri" w:cs="Calibri"/>
      <w:szCs w:val="20"/>
    </w:rPr>
  </w:style>
  <w:style w:type="character" w:customStyle="1" w:styleId="NothingChar">
    <w:name w:val="Nothing Char"/>
    <w:basedOn w:val="DefaultParagraphFont"/>
    <w:link w:val="Nothing"/>
    <w:rsid w:val="006F65CC"/>
    <w:rPr>
      <w:rFonts w:ascii="Times New Roman" w:eastAsia="Times New Roman" w:hAnsi="Times New Roman" w:cs="Times New Roman"/>
      <w:sz w:val="20"/>
      <w:szCs w:val="24"/>
    </w:rPr>
  </w:style>
  <w:style w:type="paragraph" w:styleId="Date">
    <w:name w:val="Date"/>
    <w:basedOn w:val="Normal"/>
    <w:next w:val="Normal"/>
    <w:link w:val="DateChar"/>
    <w:rsid w:val="006F65CC"/>
    <w:pPr>
      <w:widowControl w:val="0"/>
      <w:suppressAutoHyphens/>
    </w:pPr>
    <w:rPr>
      <w:rFonts w:eastAsia="Times New Roman"/>
      <w:szCs w:val="24"/>
      <w:lang w:eastAsia="ar-SA"/>
    </w:rPr>
  </w:style>
  <w:style w:type="character" w:customStyle="1" w:styleId="DateChar">
    <w:name w:val="Date Char"/>
    <w:basedOn w:val="DefaultParagraphFont"/>
    <w:link w:val="Date"/>
    <w:rsid w:val="006F65CC"/>
    <w:rPr>
      <w:rFonts w:ascii="Calibri" w:eastAsia="Times New Roman" w:hAnsi="Calibri" w:cs="Calibri"/>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ebprod1.uvu.edu/ethics/seac/Clifford_Moral_Literacy.pdf"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1D2006A2-2A20-4B29-BA42-F9AF9D68B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126</TotalTime>
  <Pages>22</Pages>
  <Words>9082</Words>
  <Characters>51772</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Geoff</cp:lastModifiedBy>
  <cp:revision>1</cp:revision>
  <dcterms:created xsi:type="dcterms:W3CDTF">2013-07-12T03:35:00Z</dcterms:created>
  <dcterms:modified xsi:type="dcterms:W3CDTF">2013-07-12T06:18:00Z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