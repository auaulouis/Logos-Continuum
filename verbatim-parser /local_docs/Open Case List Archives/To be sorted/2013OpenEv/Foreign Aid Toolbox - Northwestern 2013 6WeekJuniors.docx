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9D4BC0" w:rsidP="00A75783">
      <w:pPr>
        <w:pStyle w:val="Heading1"/>
      </w:pPr>
      <w:r>
        <w:t>FOREIGN AID BAD --- FINAL</w:t>
      </w:r>
    </w:p>
    <w:p w:rsidR="00A75783" w:rsidRDefault="008E290A" w:rsidP="00A75783">
      <w:pPr>
        <w:pStyle w:val="Heading1"/>
      </w:pPr>
      <w:r>
        <w:lastRenderedPageBreak/>
        <w:t>Foreign Aid Bad</w:t>
      </w:r>
    </w:p>
    <w:p w:rsidR="00A75783" w:rsidRDefault="008E290A" w:rsidP="00A75783">
      <w:pPr>
        <w:pStyle w:val="Heading2"/>
      </w:pPr>
      <w:r>
        <w:lastRenderedPageBreak/>
        <w:t xml:space="preserve">Fails- </w:t>
      </w:r>
      <w:r w:rsidR="00A75783">
        <w:t>Generic</w:t>
      </w:r>
    </w:p>
    <w:p w:rsidR="00A75783" w:rsidRPr="00EE40F0" w:rsidRDefault="00A75783" w:rsidP="00A75783">
      <w:pPr>
        <w:pStyle w:val="Heading4"/>
      </w:pPr>
      <w:r w:rsidRPr="00EE40F0">
        <w:t>Foreign Aid Fails</w:t>
      </w:r>
    </w:p>
    <w:p w:rsidR="00A75783" w:rsidRPr="005278A8" w:rsidRDefault="00A75783" w:rsidP="00A75783">
      <w:r>
        <w:rPr>
          <w:rStyle w:val="StyleStyleBold12pt"/>
        </w:rPr>
        <w:t xml:space="preserve">Schaefer, ’12 </w:t>
      </w:r>
      <w:r w:rsidRPr="005278A8">
        <w:t xml:space="preserve">[3/5/12, Brett D. Schaefer is the Jay Kingham Fellow in International Regulatory Affairs at the Heritage Foundation, “More ‘Conservative’ Foreign Aid?”, </w:t>
      </w:r>
      <w:hyperlink r:id="rId9" w:history="1">
        <w:r w:rsidRPr="005278A8">
          <w:rPr>
            <w:rStyle w:val="Hyperlink"/>
          </w:rPr>
          <w:t>http://www.heritage.org/research/commentary/2012/03/more-conservative-foreign-aid</w:t>
        </w:r>
      </w:hyperlink>
      <w:r w:rsidRPr="005278A8">
        <w:t>]</w:t>
      </w:r>
    </w:p>
    <w:p w:rsidR="00A75783" w:rsidRDefault="00A75783" w:rsidP="00A75783">
      <w:pPr>
        <w:rPr>
          <w:sz w:val="16"/>
        </w:rPr>
      </w:pPr>
      <w:r w:rsidRPr="005278A8">
        <w:rPr>
          <w:sz w:val="16"/>
        </w:rPr>
        <w:t xml:space="preserve">What is America getting in return? </w:t>
      </w:r>
      <w:r w:rsidRPr="005278A8">
        <w:rPr>
          <w:rStyle w:val="StyleBoldUnderline"/>
        </w:rPr>
        <w:t>Economic-assistance programs aim to improve</w:t>
      </w:r>
      <w:r w:rsidRPr="005278A8">
        <w:rPr>
          <w:sz w:val="16"/>
        </w:rPr>
        <w:t xml:space="preserve"> agriculture, education, health, </w:t>
      </w:r>
      <w:r w:rsidRPr="005278A8">
        <w:rPr>
          <w:rStyle w:val="StyleBoldUnderline"/>
        </w:rPr>
        <w:t>democratic institutions</w:t>
      </w:r>
      <w:r w:rsidRPr="005278A8">
        <w:rPr>
          <w:sz w:val="16"/>
        </w:rPr>
        <w:t xml:space="preserve">, etc., </w:t>
      </w:r>
      <w:r w:rsidRPr="005278A8">
        <w:rPr>
          <w:rStyle w:val="StyleBoldUnderline"/>
        </w:rPr>
        <w:t xml:space="preserve">in order to encourage economic growth and reduce poverty. </w:t>
      </w:r>
      <w:r w:rsidRPr="005278A8">
        <w:rPr>
          <w:sz w:val="16"/>
        </w:rPr>
        <w:t xml:space="preserve">If economic assistance helped raise living standards in poor nations, one could argue that it advances U.S. interests because wealthier nations are generally more stable, more democratic, and more likely to become U.S. economic partners. </w:t>
      </w:r>
      <w:r w:rsidRPr="005278A8">
        <w:rPr>
          <w:rStyle w:val="StyleBoldUnderline"/>
        </w:rPr>
        <w:t xml:space="preserve">Regrettably, the record for all of the economic assistance programs is inconclusive at best. At worst, </w:t>
      </w:r>
      <w:r w:rsidRPr="005278A8">
        <w:rPr>
          <w:rStyle w:val="Emphasis"/>
        </w:rPr>
        <w:t>it can be counterproductive and is often used by entrenched regimes to retain power.</w:t>
      </w:r>
      <w:r>
        <w:rPr>
          <w:rStyle w:val="Emphasis"/>
        </w:rPr>
        <w:t xml:space="preserve"> </w:t>
      </w:r>
      <w:r w:rsidRPr="005278A8">
        <w:rPr>
          <w:sz w:val="16"/>
        </w:rPr>
        <w:t xml:space="preserve">It is safe to say that President Reagan as a conservative, would be far more skeptical than Senator Kerry suggests about such </w:t>
      </w:r>
      <w:r w:rsidRPr="005278A8">
        <w:rPr>
          <w:rStyle w:val="StyleBoldUnderline"/>
        </w:rPr>
        <w:t>a large increase in economic assistance.</w:t>
      </w:r>
      <w:r w:rsidRPr="005278A8">
        <w:rPr>
          <w:sz w:val="16"/>
        </w:rPr>
        <w:t xml:space="preserve"> After all, </w:t>
      </w:r>
      <w:r w:rsidRPr="005278A8">
        <w:rPr>
          <w:rStyle w:val="StyleBoldUnderline"/>
        </w:rPr>
        <w:t>Reagan</w:t>
      </w:r>
      <w:r w:rsidRPr="005278A8">
        <w:rPr>
          <w:sz w:val="16"/>
        </w:rPr>
        <w:t xml:space="preserve"> once </w:t>
      </w:r>
      <w:r w:rsidRPr="005278A8">
        <w:rPr>
          <w:rStyle w:val="StyleBoldUnderline"/>
        </w:rPr>
        <w:t>argued</w:t>
      </w:r>
      <w:r w:rsidRPr="005278A8">
        <w:rPr>
          <w:sz w:val="16"/>
        </w:rPr>
        <w:t>, “</w:t>
      </w:r>
      <w:r w:rsidRPr="005278A8">
        <w:rPr>
          <w:rStyle w:val="StyleBoldUnderline"/>
        </w:rPr>
        <w:t>Unless a nation puts its own financial and economic house in order, no amount of aid will produce progress.”</w:t>
      </w:r>
      <w:r w:rsidRPr="005278A8">
        <w:rPr>
          <w:sz w:val="16"/>
        </w:rPr>
        <w:t xml:space="preserve"> Reagan’s statement has been substantiated by </w:t>
      </w:r>
      <w:r w:rsidRPr="005278A8">
        <w:rPr>
          <w:rStyle w:val="StyleBoldUnderline"/>
        </w:rPr>
        <w:t>a number of more recent economic studies</w:t>
      </w:r>
      <w:r w:rsidRPr="005278A8">
        <w:rPr>
          <w:sz w:val="16"/>
        </w:rPr>
        <w:t xml:space="preserve"> by William Easterly, Raghuram G. Rajan and Arvind Subramanian, and other experts, who </w:t>
      </w:r>
      <w:r w:rsidRPr="005278A8">
        <w:rPr>
          <w:rStyle w:val="StyleBoldUnderline"/>
        </w:rPr>
        <w:t>have found no relationship or a negative relationship between economic assistance and growth and development in recipient nations</w:t>
      </w:r>
      <w:r w:rsidRPr="005278A8">
        <w:rPr>
          <w:sz w:val="16"/>
        </w:rPr>
        <w:t xml:space="preserve">. As the Index of Economic Freedom shows, </w:t>
      </w:r>
      <w:r w:rsidRPr="005278A8">
        <w:rPr>
          <w:rStyle w:val="StyleBoldUnderline"/>
        </w:rPr>
        <w:t>liberalizing markets and reducing government involvement is far more likely to boost lasting development and prosperity.</w:t>
      </w:r>
      <w:r>
        <w:rPr>
          <w:rStyle w:val="StyleBoldUnderline"/>
        </w:rPr>
        <w:t xml:space="preserve"> </w:t>
      </w:r>
      <w:r w:rsidRPr="005278A8">
        <w:rPr>
          <w:rStyle w:val="StyleBoldUnderline"/>
        </w:rPr>
        <w:t>Evidence of the positive political effects of economic assistance,</w:t>
      </w:r>
      <w:r w:rsidRPr="005278A8">
        <w:rPr>
          <w:sz w:val="16"/>
        </w:rPr>
        <w:t xml:space="preserve"> cited by Senator Kerry, </w:t>
      </w:r>
      <w:r w:rsidRPr="005278A8">
        <w:rPr>
          <w:rStyle w:val="StyleBoldUnderline"/>
        </w:rPr>
        <w:t>are</w:t>
      </w:r>
      <w:r w:rsidRPr="005278A8">
        <w:rPr>
          <w:sz w:val="16"/>
        </w:rPr>
        <w:t xml:space="preserve"> similarly </w:t>
      </w:r>
      <w:r w:rsidRPr="005278A8">
        <w:rPr>
          <w:rStyle w:val="StyleBoldUnderline"/>
        </w:rPr>
        <w:t>weak</w:t>
      </w:r>
      <w:r w:rsidRPr="005278A8">
        <w:rPr>
          <w:sz w:val="16"/>
        </w:rPr>
        <w:t xml:space="preserve">. Does he really believe that productive U.S. relationships with South Korea and Vietnam today are driven by foreign assistance, rather than mutual security concerns and economic cooperation? </w:t>
      </w:r>
      <w:r w:rsidRPr="005278A8">
        <w:rPr>
          <w:rStyle w:val="StyleBoldUnderline"/>
        </w:rPr>
        <w:t xml:space="preserve">As for creating jobs, it is woefully inefficient to send billions abroad hoping that it will boomerang back here in job growth. </w:t>
      </w:r>
      <w:r w:rsidRPr="005278A8">
        <w:rPr>
          <w:sz w:val="16"/>
        </w:rPr>
        <w:t xml:space="preserve">Government export promotion is only part of the equation when it comes to increasing U.S. exports. </w:t>
      </w:r>
      <w:r w:rsidRPr="005278A8">
        <w:rPr>
          <w:rStyle w:val="StyleBoldUnderline"/>
        </w:rPr>
        <w:t>Trade agreements, for one, are a far more effective</w:t>
      </w:r>
      <w:r w:rsidRPr="005278A8">
        <w:rPr>
          <w:sz w:val="16"/>
        </w:rPr>
        <w:t xml:space="preserve"> path to market integration and trade expansion. Senator Kerry also suggests that closing tax loopholes could sustain our international-assistance spending, but why use such reforms to funnel money to foreign aid, ostensibly in pursuit of American jobs? If we’re trying to reinvigorate private investment and generate jobs directly in America, shouldn’t we instead cut domestic taxes and reduce regulatory burdens? </w:t>
      </w:r>
      <w:r w:rsidRPr="005278A8">
        <w:rPr>
          <w:rStyle w:val="StyleBoldUnderline"/>
        </w:rPr>
        <w:t>Finally, as the State Department often points out, the world has changed dramatically over the last few decades. In just the past few years, America’s relationships with Egypt, Pakistan, Afghanistan, Iraq,</w:t>
      </w:r>
      <w:r w:rsidRPr="005278A8">
        <w:rPr>
          <w:sz w:val="16"/>
        </w:rPr>
        <w:t xml:space="preserve"> and a host of other nations have shifted dramatically. Is it too hard to imagine </w:t>
      </w:r>
      <w:r w:rsidRPr="005278A8">
        <w:rPr>
          <w:rStyle w:val="StyleBoldUnderline"/>
        </w:rPr>
        <w:t>that existing international-assistance programs may not be as effective or targeted as they should be or that American interests could be advanced more effectively by spending less money more wisely</w:t>
      </w:r>
      <w:r w:rsidRPr="005278A8">
        <w:rPr>
          <w:sz w:val="16"/>
        </w:rPr>
        <w:t>?</w:t>
      </w:r>
    </w:p>
    <w:p w:rsidR="00A75783" w:rsidRDefault="00A75783" w:rsidP="00A75783"/>
    <w:p w:rsidR="00183F2A" w:rsidRPr="002B044F" w:rsidRDefault="00183F2A" w:rsidP="00183F2A">
      <w:pPr>
        <w:pStyle w:val="Heading4"/>
      </w:pPr>
      <w:r w:rsidRPr="002B044F">
        <w:t xml:space="preserve">Foreign Aid </w:t>
      </w:r>
      <w:r>
        <w:t>fails</w:t>
      </w:r>
    </w:p>
    <w:p w:rsidR="00183F2A" w:rsidRPr="008E556A" w:rsidRDefault="00183F2A" w:rsidP="00183F2A">
      <w:r>
        <w:rPr>
          <w:rStyle w:val="StyleStyleBold12pt"/>
        </w:rPr>
        <w:t xml:space="preserve">Easterly, ’06 </w:t>
      </w:r>
      <w:r w:rsidRPr="008E556A">
        <w:t>[2006, William Easterly is an economics professor at New York University and formerly a senior research economist at the World Bank, “The White Man’s Burden: Why the West’s Efforts to Aid the</w:t>
      </w:r>
    </w:p>
    <w:p w:rsidR="00183F2A" w:rsidRPr="008E556A" w:rsidRDefault="00183F2A" w:rsidP="00183F2A">
      <w:r w:rsidRPr="008E556A">
        <w:t>Rest Have Done So Much Ill and So Little Good”, http://www.cato.org/sites/cato.org/files/serials/files/cato-journal/2006/5/cj26n2-17.pdf]</w:t>
      </w:r>
    </w:p>
    <w:p w:rsidR="00183F2A" w:rsidRPr="008E556A" w:rsidRDefault="00183F2A" w:rsidP="00183F2A">
      <w:pPr>
        <w:rPr>
          <w:sz w:val="16"/>
        </w:rPr>
      </w:pPr>
      <w:r w:rsidRPr="008E556A">
        <w:rPr>
          <w:rStyle w:val="StyleBoldUnderline"/>
        </w:rPr>
        <w:t>Easterly, an economics professor at New York University</w:t>
      </w:r>
      <w:r w:rsidRPr="008E556A">
        <w:rPr>
          <w:sz w:val="16"/>
        </w:rPr>
        <w:t xml:space="preserve"> and formerly a senior research economist at the World Bank, argues that </w:t>
      </w:r>
      <w:r w:rsidRPr="008E556A">
        <w:rPr>
          <w:rStyle w:val="Emphasis"/>
        </w:rPr>
        <w:t>foreign aid is</w:t>
      </w:r>
      <w:r>
        <w:rPr>
          <w:rStyle w:val="Emphasis"/>
        </w:rPr>
        <w:t xml:space="preserve"> </w:t>
      </w:r>
      <w:r w:rsidRPr="008E556A">
        <w:rPr>
          <w:rStyle w:val="Emphasis"/>
        </w:rPr>
        <w:t>neither necessary nor sufficient to raise living standards in developing</w:t>
      </w:r>
      <w:r>
        <w:rPr>
          <w:rStyle w:val="Emphasis"/>
        </w:rPr>
        <w:t xml:space="preserve"> </w:t>
      </w:r>
      <w:r w:rsidRPr="008E556A">
        <w:rPr>
          <w:rStyle w:val="Emphasis"/>
        </w:rPr>
        <w:t>countries</w:t>
      </w:r>
      <w:r w:rsidRPr="008E556A">
        <w:rPr>
          <w:sz w:val="16"/>
        </w:rPr>
        <w:t xml:space="preserve">. </w:t>
      </w:r>
      <w:r w:rsidRPr="008E556A">
        <w:rPr>
          <w:rStyle w:val="StyleBoldUnderline"/>
        </w:rPr>
        <w:t>It is not necessary because several countries have been able to</w:t>
      </w:r>
      <w:r>
        <w:rPr>
          <w:rStyle w:val="StyleBoldUnderline"/>
        </w:rPr>
        <w:t xml:space="preserve"> </w:t>
      </w:r>
      <w:r w:rsidRPr="008E556A">
        <w:rPr>
          <w:rStyle w:val="StyleBoldUnderline"/>
        </w:rPr>
        <w:t>raise standards without a big aid-financed push—Korea</w:t>
      </w:r>
      <w:r w:rsidRPr="008E556A">
        <w:rPr>
          <w:sz w:val="16"/>
        </w:rPr>
        <w:t xml:space="preserve"> is an obvious example. </w:t>
      </w:r>
      <w:r w:rsidRPr="008E556A">
        <w:rPr>
          <w:rStyle w:val="StyleBoldUnderline"/>
        </w:rPr>
        <w:t>And it is far from sufficient because many countries have remained mired in poverty despite receiving substantial foreign aid. “The</w:t>
      </w:r>
      <w:r>
        <w:rPr>
          <w:rStyle w:val="StyleBoldUnderline"/>
        </w:rPr>
        <w:t xml:space="preserve"> </w:t>
      </w:r>
      <w:r w:rsidRPr="008E556A">
        <w:rPr>
          <w:rStyle w:val="StyleBoldUnderline"/>
        </w:rPr>
        <w:t>typical country in Africa,”</w:t>
      </w:r>
      <w:r w:rsidRPr="008E556A">
        <w:rPr>
          <w:sz w:val="16"/>
        </w:rPr>
        <w:t xml:space="preserve"> Easterly writes, “received more than 15 percent of its income from foreign donors in the 1990s,” but that “surge in </w:t>
      </w:r>
      <w:r w:rsidRPr="008E556A">
        <w:rPr>
          <w:rStyle w:val="StyleBoldUnderline"/>
        </w:rPr>
        <w:t>aid was not successful in reversing or halting the slide in growth of</w:t>
      </w:r>
      <w:r>
        <w:rPr>
          <w:rStyle w:val="StyleBoldUnderline"/>
        </w:rPr>
        <w:t xml:space="preserve"> </w:t>
      </w:r>
      <w:r w:rsidRPr="008E556A">
        <w:rPr>
          <w:rStyle w:val="StyleBoldUnderline"/>
        </w:rPr>
        <w:t>income per capita toward zero</w:t>
      </w:r>
      <w:r w:rsidRPr="008E556A">
        <w:rPr>
          <w:sz w:val="16"/>
        </w:rPr>
        <w:t xml:space="preserve">”(p. 45). Easterly suggests that </w:t>
      </w:r>
      <w:r w:rsidRPr="008E556A">
        <w:rPr>
          <w:rStyle w:val="StyleBoldUnderline"/>
        </w:rPr>
        <w:t>the lack of</w:t>
      </w:r>
      <w:r>
        <w:rPr>
          <w:rStyle w:val="StyleBoldUnderline"/>
        </w:rPr>
        <w:t xml:space="preserve"> </w:t>
      </w:r>
      <w:r w:rsidRPr="008E556A">
        <w:rPr>
          <w:rStyle w:val="StyleBoldUnderline"/>
        </w:rPr>
        <w:t>growth in many developing countries is due to bad government, not to</w:t>
      </w:r>
      <w:r>
        <w:rPr>
          <w:rStyle w:val="StyleBoldUnderline"/>
        </w:rPr>
        <w:t xml:space="preserve"> </w:t>
      </w:r>
      <w:r w:rsidRPr="008E556A">
        <w:rPr>
          <w:rStyle w:val="StyleBoldUnderline"/>
        </w:rPr>
        <w:t xml:space="preserve">inadequate foreign aid. </w:t>
      </w:r>
      <w:r w:rsidRPr="008E556A">
        <w:rPr>
          <w:sz w:val="16"/>
        </w:rPr>
        <w:t>“One gut instinct that many people have about the poverty of nations is probably close to the target: it’s all politics” (p. 115). Nearly all of Easterly’s conclusions serve to highlight the prescience of Bauer’s work, which makes the book’s solitary reference to Bauer seem rather stingy. Start with the term “foreign aid.” In “Development Aid: End It or Mend It” (International Center for Economic Growth, Occasional Papers No. 43, 1993), Bauer railed against calling it aid because “</w:t>
      </w:r>
      <w:r w:rsidRPr="008E556A">
        <w:rPr>
          <w:rStyle w:val="StyleBoldUnderline"/>
        </w:rPr>
        <w:t>it</w:t>
      </w:r>
      <w:r>
        <w:rPr>
          <w:rStyle w:val="StyleBoldUnderline"/>
        </w:rPr>
        <w:t xml:space="preserve"> </w:t>
      </w:r>
      <w:r w:rsidRPr="008E556A">
        <w:rPr>
          <w:rStyle w:val="StyleBoldUnderline"/>
        </w:rPr>
        <w:t>promotes an unquestioning attitude. It disarms criticism</w:t>
      </w:r>
      <w:r w:rsidRPr="008E556A">
        <w:rPr>
          <w:sz w:val="16"/>
        </w:rPr>
        <w:t xml:space="preserve">, obscures realities, and prejudges results. Who could be against aid to the less fortunate? </w:t>
      </w:r>
      <w:r w:rsidRPr="008E556A">
        <w:rPr>
          <w:rStyle w:val="StyleBoldUnderline"/>
        </w:rPr>
        <w:t>The term has enabled aid supporters to claim a monopoly of compassion and to dismiss critics as lacking in understanding and sympathy”</w:t>
      </w:r>
      <w:r>
        <w:rPr>
          <w:rStyle w:val="StyleBoldUnderline"/>
        </w:rPr>
        <w:t xml:space="preserve"> </w:t>
      </w:r>
      <w:r w:rsidRPr="008E556A">
        <w:rPr>
          <w:sz w:val="16"/>
        </w:rPr>
        <w:t>(p. 2).</w:t>
      </w:r>
    </w:p>
    <w:p w:rsidR="00183F2A" w:rsidRPr="002B044F" w:rsidRDefault="00183F2A" w:rsidP="00183F2A">
      <w:pPr>
        <w:pStyle w:val="Heading4"/>
      </w:pPr>
      <w:r>
        <w:lastRenderedPageBreak/>
        <w:t>Foreign Aid doesn’t Help</w:t>
      </w:r>
    </w:p>
    <w:p w:rsidR="00183F2A" w:rsidRPr="008E556A" w:rsidRDefault="00183F2A" w:rsidP="00183F2A">
      <w:r>
        <w:rPr>
          <w:rStyle w:val="StyleStyleBold12pt"/>
        </w:rPr>
        <w:t xml:space="preserve">Easterly, ’06 </w:t>
      </w:r>
      <w:r w:rsidRPr="008E556A">
        <w:t>[2006, William Easterly is an economics professor at New York University and formerly a senior research economist at the World Bank, “The White Man’s Burden: Why the West’s Efforts to Aid the</w:t>
      </w:r>
    </w:p>
    <w:p w:rsidR="00183F2A" w:rsidRDefault="00183F2A" w:rsidP="00183F2A">
      <w:r w:rsidRPr="008E556A">
        <w:t>Rest Have Done So Much Ill and So Little Good”, http://www.cato.org/sites/cato.org/files/serials/files/cato-journal/2006/5/cj26n2-17.pdf]</w:t>
      </w:r>
    </w:p>
    <w:p w:rsidR="00183F2A" w:rsidRPr="007913BF" w:rsidRDefault="00183F2A" w:rsidP="00183F2A">
      <w:pPr>
        <w:rPr>
          <w:rStyle w:val="StyleBoldUnderline"/>
        </w:rPr>
      </w:pPr>
      <w:r w:rsidRPr="002E7A3E">
        <w:rPr>
          <w:sz w:val="16"/>
        </w:rPr>
        <w:t>Bauer then went on to note the more substantive criticism that “</w:t>
      </w:r>
      <w:r w:rsidRPr="007913BF">
        <w:rPr>
          <w:rStyle w:val="StyleBoldUnderline"/>
        </w:rPr>
        <w:t>the term also clearly implies that the policy must benefit the population of the recipient countries, which is not the case</w:t>
      </w:r>
      <w:r w:rsidRPr="002E7A3E">
        <w:rPr>
          <w:sz w:val="16"/>
        </w:rPr>
        <w:t>.” Easterly agrees: “</w:t>
      </w:r>
      <w:r w:rsidRPr="007913BF">
        <w:rPr>
          <w:rStyle w:val="StyleBoldUnderline"/>
        </w:rPr>
        <w:t>The West spent $2.3 trillion on foreign aid over the last five decade</w:t>
      </w:r>
      <w:r w:rsidRPr="002E7A3E">
        <w:rPr>
          <w:sz w:val="16"/>
        </w:rPr>
        <w:t xml:space="preserve">s,” he writes, adding that he feels like “a Scrooge” for pointing out that all </w:t>
      </w:r>
      <w:r w:rsidRPr="007913BF">
        <w:rPr>
          <w:rStyle w:val="StyleBoldUnderline"/>
        </w:rPr>
        <w:t xml:space="preserve">this “well-meaning compassion” has brought about little </w:t>
      </w:r>
      <w:r w:rsidRPr="007913BF">
        <w:rPr>
          <w:rStyle w:val="Emphasis"/>
        </w:rPr>
        <w:t>improvement in the lot of the world’s poor</w:t>
      </w:r>
      <w:r w:rsidRPr="007913BF">
        <w:rPr>
          <w:rStyle w:val="StyleBoldUnderline"/>
        </w:rPr>
        <w:t xml:space="preserve"> (p. 4).</w:t>
      </w:r>
    </w:p>
    <w:p w:rsidR="00183F2A" w:rsidRDefault="00183F2A" w:rsidP="00A75783"/>
    <w:p w:rsidR="00380E43" w:rsidRDefault="00380E43" w:rsidP="00380E43">
      <w:pPr>
        <w:pStyle w:val="Heading4"/>
      </w:pPr>
      <w:r w:rsidRPr="007F1426">
        <w:rPr>
          <w:rStyle w:val="CardChar"/>
          <w:sz w:val="26"/>
        </w:rPr>
        <w:t xml:space="preserve">US AID in Latin America has empirically failed—lack of dedication, </w:t>
      </w:r>
      <w:r w:rsidRPr="00521893">
        <w:t>mismanagement—</w:t>
      </w:r>
      <w:r>
        <w:t>also harms farmers</w:t>
      </w:r>
      <w:r w:rsidRPr="00521893">
        <w:t>—turns the case</w:t>
      </w:r>
    </w:p>
    <w:p w:rsidR="00380E43" w:rsidRPr="00537B6D" w:rsidRDefault="00380E43" w:rsidP="00380E43">
      <w:pPr>
        <w:pStyle w:val="NoSpacing"/>
      </w:pPr>
      <w:r w:rsidRPr="00537B6D">
        <w:rPr>
          <w:rStyle w:val="StyleBoldUnderline"/>
          <w:sz w:val="16"/>
          <w:u w:val="none"/>
        </w:rPr>
        <w:t xml:space="preserve">James </w:t>
      </w:r>
      <w:r w:rsidRPr="00537B6D">
        <w:rPr>
          <w:rStyle w:val="StyleStyleBold12pt"/>
        </w:rPr>
        <w:t>Bovard</w:t>
      </w:r>
      <w:r w:rsidRPr="00537B6D">
        <w:rPr>
          <w:rStyle w:val="StyleBoldUnderline"/>
          <w:sz w:val="16"/>
          <w:u w:val="none"/>
        </w:rPr>
        <w:t xml:space="preserve"> 1/31/</w:t>
      </w:r>
      <w:r w:rsidRPr="00537B6D">
        <w:rPr>
          <w:rStyle w:val="StyleStyleBold12pt"/>
        </w:rPr>
        <w:t>86</w:t>
      </w:r>
      <w:r w:rsidRPr="00537B6D">
        <w:rPr>
          <w:rStyle w:val="StyleBoldUnderline"/>
          <w:sz w:val="16"/>
          <w:u w:val="none"/>
        </w:rPr>
        <w:t xml:space="preserve">, </w:t>
      </w:r>
      <w:r w:rsidRPr="00537B6D">
        <w:t>free-lance writer who has written on foreign aid for the</w:t>
      </w:r>
      <w:r w:rsidRPr="00537B6D">
        <w:rPr>
          <w:rFonts w:eastAsia="MS Gothic"/>
        </w:rPr>
        <w:t> Wall Street Journal, Chicago Tribune, </w:t>
      </w:r>
      <w:r w:rsidRPr="00537B6D">
        <w:t>and other publications</w:t>
      </w:r>
      <w:r w:rsidRPr="00537B6D">
        <w:rPr>
          <w:rFonts w:eastAsia="Calibri"/>
        </w:rPr>
        <w:t>, “The Continuing Failure of Foreign Aid”</w:t>
      </w:r>
    </w:p>
    <w:p w:rsidR="00380E43" w:rsidRPr="00CA1A6A" w:rsidRDefault="00380E43" w:rsidP="00380E43">
      <w:pPr>
        <w:pStyle w:val="NoSpacing"/>
        <w:rPr>
          <w:rStyle w:val="CardChar"/>
        </w:rPr>
      </w:pPr>
      <w:r w:rsidRPr="00521893">
        <w:t xml:space="preserve">AID is playing a key role in the Reagan administration's efforts to revive Latin America. </w:t>
      </w:r>
      <w:r w:rsidRPr="002613F2">
        <w:rPr>
          <w:rStyle w:val="StyleBoldUnderline"/>
        </w:rPr>
        <w:t>U.S. aid has poured into El Salvador, Honduras, and other countries</w:t>
      </w:r>
      <w:r w:rsidRPr="00CA1A6A">
        <w:rPr>
          <w:rStyle w:val="CardChar"/>
        </w:rPr>
        <w:t xml:space="preserve"> in a desperate attempt to buy prosperity for strategic U.S. allies. This great flow of assistance provides a good test of the benevolence of foreign aid.</w:t>
      </w:r>
      <w:r w:rsidRPr="002613F2">
        <w:rPr>
          <w:color w:val="000000"/>
          <w:sz w:val="12"/>
          <w:szCs w:val="27"/>
        </w:rPr>
        <w:t xml:space="preserve">¶ </w:t>
      </w:r>
      <w:r w:rsidRPr="00CA1A6A">
        <w:rPr>
          <w:rStyle w:val="CardChar"/>
        </w:rPr>
        <w:t xml:space="preserve">El Salvador is AID's showcase in the Western Hemisphere, and the biggest game in El Salvador is land reform. In early 1980 </w:t>
      </w:r>
      <w:r w:rsidRPr="002613F2">
        <w:rPr>
          <w:rStyle w:val="StyleBoldUnderline"/>
        </w:rPr>
        <w:t>the government seized the property of hundreds of the largest farmers, began setting up cooperatives, and promised to eventually turn the land over to small farmers.</w:t>
      </w:r>
      <w:r w:rsidRPr="00CA1A6A">
        <w:rPr>
          <w:rStyle w:val="CardChar"/>
        </w:rPr>
        <w:t xml:space="preserve"> From the beginning, AID has been fully supportive of Salvadoran land reform, pouring more than $250 million into the cause. In a 1983 Washington Post article on land reform, AID administrator Peter McPherson claimed that "real progress is being made," that 500,000 campesinos (small farmers) already benefit, that previously poor peasants "now own their land," and that "agricultural production in the reform sector compares well with pre-reform production."[23]</w:t>
      </w:r>
      <w:r w:rsidRPr="002613F2">
        <w:rPr>
          <w:color w:val="000000"/>
          <w:sz w:val="12"/>
          <w:szCs w:val="27"/>
        </w:rPr>
        <w:t xml:space="preserve">¶ </w:t>
      </w:r>
      <w:r w:rsidRPr="00CA1A6A">
        <w:rPr>
          <w:rStyle w:val="CardChar"/>
        </w:rPr>
        <w:t xml:space="preserve">McPherson's claims are based on wishful thinking. </w:t>
      </w:r>
      <w:r w:rsidRPr="002613F2">
        <w:rPr>
          <w:rStyle w:val="StyleBoldUnderline"/>
        </w:rPr>
        <w:t xml:space="preserve">Since the Salvadoran government expropriated large private farms in 1980, production of coffee, the largest export, has plummeted 30 percent. Sugar and cotton production have also declined.[24] The government has provided no real compensation to the expropriated landowners--they were given only worthless government land bonds, which cannot be redeemed now and whose value is rapidly depreciating as a result of inflation. The small tenant farmers who now plow much of the land are required by the government to wait 30 years before selling any of it, which essentially ties them to the land as though they were medieval serfs. </w:t>
      </w:r>
      <w:r w:rsidRPr="00CA1A6A">
        <w:rPr>
          <w:rStyle w:val="CardChar"/>
        </w:rPr>
        <w:t xml:space="preserve">Hence, </w:t>
      </w:r>
      <w:r w:rsidRPr="002613F2">
        <w:rPr>
          <w:rStyle w:val="StyleBoldUnderline"/>
        </w:rPr>
        <w:t>they lack any real title to their land</w:t>
      </w:r>
      <w:r w:rsidRPr="00CA1A6A">
        <w:rPr>
          <w:rStyle w:val="CardChar"/>
        </w:rPr>
        <w:t xml:space="preserve">, contrary to McPherson's claim. </w:t>
      </w:r>
      <w:r w:rsidRPr="002613F2">
        <w:rPr>
          <w:rStyle w:val="StyleBoldUnderline"/>
        </w:rPr>
        <w:t>The government forces farmers to sell their crops to the state for prices far below the crops' true worth, and often it does not pay farmers for as long as two years after they turn in their harvest</w:t>
      </w:r>
      <w:r w:rsidRPr="00CA1A6A">
        <w:rPr>
          <w:rStyle w:val="CardChar"/>
        </w:rPr>
        <w:t>.</w:t>
      </w:r>
      <w:r w:rsidRPr="002613F2">
        <w:rPr>
          <w:color w:val="000000"/>
          <w:sz w:val="12"/>
          <w:szCs w:val="27"/>
        </w:rPr>
        <w:t xml:space="preserve">¶ </w:t>
      </w:r>
      <w:r w:rsidRPr="00CA1A6A">
        <w:rPr>
          <w:rStyle w:val="CardChar"/>
        </w:rPr>
        <w:t xml:space="preserve">The government of El Salvador has done an abysmal job of administering economic overhaul. </w:t>
      </w:r>
      <w:r w:rsidRPr="002613F2">
        <w:rPr>
          <w:rStyle w:val="StyleBoldUnderline"/>
        </w:rPr>
        <w:t>The 1983 harvest was disrupted because the government's central bank failed to make sufficient credit available to farmers during planting season</w:t>
      </w:r>
      <w:r w:rsidRPr="00CA1A6A">
        <w:rPr>
          <w:rStyle w:val="CardChar"/>
        </w:rPr>
        <w:t xml:space="preserve">.[25] After expropriating large farms, the government set up hundreds of cooperatives to manage those farms. </w:t>
      </w:r>
      <w:r w:rsidRPr="002613F2">
        <w:rPr>
          <w:rStyle w:val="StyleBoldUnderline"/>
        </w:rPr>
        <w:t>But neither the government nor AID knew exactly how many cooperatives existed</w:t>
      </w:r>
      <w:r w:rsidRPr="00CA1A6A">
        <w:rPr>
          <w:rStyle w:val="CardChar"/>
        </w:rPr>
        <w:t>; 317 was the best available estimate. As of September 1983, three and a half years after the property had been expropriated and the cooperatives created, the Salvadoran government still had not surveyed the expropriated properties, established the amount and class of lands involved, determined the number of properties expropriated, or established the amounts owed to the previous owners.</w:t>
      </w:r>
      <w:r w:rsidRPr="002613F2">
        <w:rPr>
          <w:color w:val="000000"/>
          <w:sz w:val="12"/>
          <w:szCs w:val="27"/>
        </w:rPr>
        <w:t xml:space="preserve">¶ </w:t>
      </w:r>
      <w:r w:rsidRPr="00CA1A6A">
        <w:rPr>
          <w:rStyle w:val="CardChar"/>
        </w:rPr>
        <w:t>The new cooperatives are very poorly managed. The typical cooperative uses twice as many workers as the previous farmland owners did to work the same land. As a result, many cooperative members work only two or three days a week. Much of the land in El Salvador is mountainous and unfit for farming, but the new cooperatives are futilely trying to squeeze harvests out of the worst-quality land--land on which the previous private owners never considered wasting seed and fertilizer. The AID inspector general estimated that three-quarters of the new cooperatives are located on predominantly poor farmland.[26]</w:t>
      </w:r>
      <w:r w:rsidRPr="002613F2">
        <w:rPr>
          <w:color w:val="000000"/>
          <w:sz w:val="12"/>
          <w:szCs w:val="27"/>
        </w:rPr>
        <w:t xml:space="preserve">¶ </w:t>
      </w:r>
      <w:r w:rsidRPr="00CA1A6A">
        <w:rPr>
          <w:rStyle w:val="StyleBoldUnderline"/>
        </w:rPr>
        <w:t>AID</w:t>
      </w:r>
      <w:r w:rsidRPr="00CA1A6A">
        <w:rPr>
          <w:rStyle w:val="CardChar"/>
        </w:rPr>
        <w:t xml:space="preserve"> personnel have apparently </w:t>
      </w:r>
      <w:r w:rsidRPr="00CA1A6A">
        <w:rPr>
          <w:rStyle w:val="StyleBoldUnderline"/>
        </w:rPr>
        <w:t>made</w:t>
      </w:r>
      <w:r w:rsidRPr="00CA1A6A">
        <w:rPr>
          <w:rStyle w:val="CardChar"/>
        </w:rPr>
        <w:t xml:space="preserve"> only </w:t>
      </w:r>
      <w:r w:rsidRPr="00CA1A6A">
        <w:rPr>
          <w:rStyle w:val="StyleBoldUnderline"/>
        </w:rPr>
        <w:t>a minimal effort to investigate how the cooperatives are actually working</w:t>
      </w:r>
      <w:r w:rsidRPr="00CA1A6A">
        <w:rPr>
          <w:rStyle w:val="CardChar"/>
        </w:rPr>
        <w:t>. The inspector general found that AID officials had visited only 1 of 41 cooperatives randomly selected for audit. Even though land reform is AID's principal project in El Salvador, AID's post for director of agrarian reform was vacant for 18 months.[27]</w:t>
      </w:r>
      <w:r w:rsidRPr="002613F2">
        <w:rPr>
          <w:color w:val="000000"/>
          <w:sz w:val="12"/>
          <w:szCs w:val="27"/>
        </w:rPr>
        <w:t xml:space="preserve">¶ </w:t>
      </w:r>
      <w:r w:rsidRPr="00CA1A6A">
        <w:rPr>
          <w:rStyle w:val="CardChar"/>
        </w:rPr>
        <w:t>Throughout Central America, foreign aid has vastly expanded the size and power of central governments. As Manuel F. Ayau, president of the Universidad Francisco Marroquin in Guatemala City, observed, foreign aid</w:t>
      </w:r>
      <w:r w:rsidRPr="002613F2">
        <w:rPr>
          <w:color w:val="000000"/>
          <w:sz w:val="12"/>
          <w:szCs w:val="27"/>
        </w:rPr>
        <w:t xml:space="preserve">¶ </w:t>
      </w:r>
      <w:r w:rsidRPr="00CA1A6A">
        <w:rPr>
          <w:rStyle w:val="CardChar"/>
        </w:rPr>
        <w:t>has been spent putting governments in the business of power generation and distribution, tele- communications, railroads, shipping or other ventures that invariably end up charging monopoly prices and losing money to boot. These ventures not only produce no wealth for their countries, but they also tax economically productive enterprises to cover their losses.[28]</w:t>
      </w:r>
      <w:r w:rsidRPr="002613F2">
        <w:rPr>
          <w:color w:val="000000"/>
          <w:sz w:val="12"/>
          <w:szCs w:val="27"/>
        </w:rPr>
        <w:t xml:space="preserve">¶ </w:t>
      </w:r>
      <w:r w:rsidRPr="00CA1A6A">
        <w:rPr>
          <w:rStyle w:val="CardChar"/>
        </w:rPr>
        <w:t xml:space="preserve">In Honduras, AID is propping up the major cause of the people's misery--the government. A recent GAO report noted, 'The government's centralized procurement process averages over 100 steps requiring about six months to complete."[29] </w:t>
      </w:r>
      <w:r w:rsidRPr="00CA1A6A">
        <w:rPr>
          <w:rStyle w:val="StyleBoldUnderline"/>
        </w:rPr>
        <w:t>The economy is dominated by heavily subsidized, inefficient stateowned enterprises. Much U.S. aid is labeled "balance-of-payments support</w:t>
      </w:r>
      <w:r w:rsidRPr="00CA1A6A">
        <w:rPr>
          <w:rStyle w:val="CardChar"/>
        </w:rPr>
        <w:t xml:space="preserve">" and is intended to cover the country's trade deficit, which is caused by Honduras's overvalued exchange rate. As Ayau noted, </w:t>
      </w:r>
      <w:r w:rsidRPr="00CA1A6A">
        <w:rPr>
          <w:rStyle w:val="StyleBoldUnderline"/>
        </w:rPr>
        <w:t>overvalued currency means "the foreign exchange spenders--the exporters--subsidize the foreign exchange spenders--the importers--thus promptly exhausting foreign exchange reserves</w:t>
      </w:r>
      <w:r w:rsidRPr="00CA1A6A">
        <w:rPr>
          <w:rStyle w:val="CardChar"/>
        </w:rPr>
        <w:t xml:space="preserve">. Typically, </w:t>
      </w:r>
      <w:r w:rsidRPr="00CA1A6A">
        <w:rPr>
          <w:rStyle w:val="StyleBoldUnderline"/>
        </w:rPr>
        <w:t>more debt is then acquired to postpone the eventual day of reckoning</w:t>
      </w:r>
      <w:r w:rsidRPr="00CA1A6A">
        <w:rPr>
          <w:rStyle w:val="CardChar"/>
        </w:rPr>
        <w:t>."[30]</w:t>
      </w:r>
      <w:r w:rsidRPr="002613F2">
        <w:rPr>
          <w:color w:val="000000"/>
          <w:sz w:val="12"/>
          <w:szCs w:val="27"/>
        </w:rPr>
        <w:t xml:space="preserve">¶ </w:t>
      </w:r>
      <w:r w:rsidRPr="00CA1A6A">
        <w:rPr>
          <w:rStyle w:val="CardChar"/>
        </w:rPr>
        <w:t xml:space="preserve">Honduras's overvalued exchange rate is encouraging capital flight because Hondurans recognize that the official exchange rate amounts to a de facto expropriation of their foreign-exchange earnings. The Honduran government refuses to adjust the rate because 'exchange rate policy actions might imply government mismanagement of the economy," according to GAO.[31] Instead of encouraging the government to reform its exchange rate and stop hindering its own export trade, AID is paying to set up a price-checking unit in the government's </w:t>
      </w:r>
      <w:r w:rsidRPr="00CA1A6A">
        <w:rPr>
          <w:rStyle w:val="CardChar"/>
        </w:rPr>
        <w:lastRenderedPageBreak/>
        <w:t>central bank to better regulate Hondurans involved in import or export transactions. With AID's support, the Honduran government is repressing the symptoms while continuing to cause the disease.</w:t>
      </w:r>
    </w:p>
    <w:p w:rsidR="00380E43" w:rsidRDefault="00380E43" w:rsidP="00A75783"/>
    <w:p w:rsidR="00C82CFB" w:rsidRPr="00806BF0" w:rsidRDefault="00C82CFB" w:rsidP="00C82CFB">
      <w:pPr>
        <w:pStyle w:val="Heading4"/>
      </w:pPr>
      <w:r w:rsidRPr="00806BF0">
        <w:t xml:space="preserve">Aid will not and cannot work- empirics </w:t>
      </w:r>
    </w:p>
    <w:p w:rsidR="00C82CFB" w:rsidRPr="002A2FF3" w:rsidRDefault="00C82CFB" w:rsidP="00C82CFB">
      <w:pPr>
        <w:rPr>
          <w:rStyle w:val="StyleStyleBold12pt"/>
        </w:rPr>
      </w:pPr>
      <w:r>
        <w:rPr>
          <w:rStyle w:val="StyleStyleBold12pt"/>
        </w:rPr>
        <w:t xml:space="preserve">Dichter, ’05 </w:t>
      </w:r>
      <w:r w:rsidRPr="002A2FF3">
        <w:t xml:space="preserve">[9/12/05, Thomas Dichter is the author of Despite Good Intentions: Why Development Assistance to the Third World Has Failed (Amherst and Boston: University of Massachusetts Press, 2003). He has worked in international development since 1964 in a variety of institutions including the World Bank, the United Nations Development Programme, the Peace Corps, and numerous nongovernmental organizations, “Time to Stop Fooling Ourselves about Foreign Aid A Practitioner’s View”, </w:t>
      </w:r>
      <w:hyperlink r:id="rId10" w:history="1">
        <w:r w:rsidRPr="002A2FF3">
          <w:rPr>
            <w:rStyle w:val="Hyperlink"/>
          </w:rPr>
          <w:t>http://www.cato.org/sites/cato.org/files/pubs/pdf/fpb86.pdf</w:t>
        </w:r>
      </w:hyperlink>
      <w:r w:rsidRPr="002A2FF3">
        <w:t>]</w:t>
      </w:r>
    </w:p>
    <w:p w:rsidR="00C82CFB" w:rsidRPr="002A2FF3" w:rsidRDefault="00C82CFB" w:rsidP="00C82CFB">
      <w:pPr>
        <w:rPr>
          <w:rStyle w:val="StyleBoldUnderline"/>
        </w:rPr>
      </w:pPr>
      <w:r w:rsidRPr="002A2FF3">
        <w:rPr>
          <w:sz w:val="16"/>
        </w:rPr>
        <w:t xml:space="preserve">The </w:t>
      </w:r>
      <w:r w:rsidRPr="002A2FF3">
        <w:rPr>
          <w:rStyle w:val="StyleBoldUnderline"/>
        </w:rPr>
        <w:t>foreign aid industry has for decades tried one approach after another in an effort to make aid</w:t>
      </w:r>
      <w:r w:rsidRPr="002A2FF3">
        <w:rPr>
          <w:sz w:val="16"/>
        </w:rPr>
        <w:t xml:space="preserve"> work</w:t>
      </w:r>
      <w:r w:rsidRPr="002A2FF3">
        <w:rPr>
          <w:rStyle w:val="StyleBoldUnderline"/>
        </w:rPr>
        <w:t>. A career of field experience in the aid industry, however, confirms the empirical record that aid is unimportant to growth or poverty reductio</w:t>
      </w:r>
      <w:r w:rsidRPr="002A2FF3">
        <w:rPr>
          <w:sz w:val="16"/>
        </w:rPr>
        <w:t xml:space="preserve">n and suggests that </w:t>
      </w:r>
      <w:r w:rsidRPr="002A2FF3">
        <w:rPr>
          <w:rStyle w:val="Emphasis"/>
        </w:rPr>
        <w:t>aid is not likely to work in the future</w:t>
      </w:r>
      <w:r w:rsidRPr="002A2FF3">
        <w:rPr>
          <w:sz w:val="16"/>
        </w:rPr>
        <w:t xml:space="preserve">. The belief that </w:t>
      </w:r>
      <w:r w:rsidRPr="002A2FF3">
        <w:rPr>
          <w:rStyle w:val="StyleBoldUnderline"/>
        </w:rPr>
        <w:t>foreign assistance has been generally ineffective,</w:t>
      </w:r>
      <w:r w:rsidRPr="002A2FF3">
        <w:rPr>
          <w:sz w:val="16"/>
        </w:rPr>
        <w:t xml:space="preserve"> moreover, appears to be widespread among aid practitioners with long field experience. The current effort by the United Nations to double worldwide aid flows is part of a pattern to reinvent foreign aid. Since the 1950s, the industry has alternately focused on promoting industrialization, agriculture, poverty reduction, health, institutions, and so on. The UN has sponsored numerous grandiose resolutions that have also failed to spur development. We have come to the point where new ideas on making aid work are recycled old ideas. In practice, the aid industry has not changed much</w:t>
      </w:r>
      <w:r w:rsidRPr="002A2FF3">
        <w:rPr>
          <w:rStyle w:val="StyleBoldUnderline"/>
        </w:rPr>
        <w:t xml:space="preserve">. The ineffectiveness of aid has little to do with a lack of resources. Its roots lie instead in the complex nature of poverty and </w:t>
      </w:r>
      <w:r w:rsidRPr="002A2FF3">
        <w:rPr>
          <w:rStyle w:val="Emphasis"/>
        </w:rPr>
        <w:t>the flawed nature of institutions and governments in poor countries</w:t>
      </w:r>
      <w:r w:rsidRPr="002A2FF3">
        <w:rPr>
          <w:sz w:val="16"/>
        </w:rPr>
        <w:t xml:space="preserve">. </w:t>
      </w:r>
      <w:r w:rsidRPr="002A2FF3">
        <w:rPr>
          <w:rStyle w:val="StyleBoldUnderline"/>
        </w:rPr>
        <w:t>The aid industry’s bureaucratic continuing growth also undermines effectiveness and accountabili</w:t>
      </w:r>
      <w:r w:rsidRPr="002A2FF3">
        <w:rPr>
          <w:sz w:val="16"/>
        </w:rPr>
        <w:t xml:space="preserve">ty. </w:t>
      </w:r>
      <w:r w:rsidRPr="002A2FF3">
        <w:rPr>
          <w:rStyle w:val="StyleBoldUnderline"/>
        </w:rPr>
        <w:t xml:space="preserve">Rich nations should reject calls for increasing aid and should probably reduce such funding. </w:t>
      </w:r>
    </w:p>
    <w:p w:rsidR="00C82CFB" w:rsidRDefault="00C82CFB" w:rsidP="00A75783"/>
    <w:p w:rsidR="00C82CFB" w:rsidRPr="005F2EFA" w:rsidRDefault="00C82CFB" w:rsidP="00C82CFB">
      <w:pPr>
        <w:pStyle w:val="Heading4"/>
      </w:pPr>
      <w:r>
        <w:t>Empricis are on our side- just because aid has worked a couple times out of a hundred doesn’t mean It is an advisable strategy</w:t>
      </w:r>
    </w:p>
    <w:p w:rsidR="00C82CFB" w:rsidRPr="007424B5" w:rsidRDefault="00C82CFB" w:rsidP="00C82CFB">
      <w:pPr>
        <w:rPr>
          <w:b/>
          <w:bCs/>
          <w:sz w:val="24"/>
        </w:rPr>
      </w:pPr>
      <w:r>
        <w:rPr>
          <w:rStyle w:val="StyleStyleBold12pt"/>
        </w:rPr>
        <w:t xml:space="preserve">Prokopijević, ’07 </w:t>
      </w:r>
      <w:r w:rsidRPr="008149AE">
        <w:t>[2007,Miroslav Prokopijević is a Professor at Catholic University of Louvain (UCL) - Institute for European Studies, “Why Foreign Aid Fails”, http://www.doiserbia.nb.rs/img/doi/1452-595X/2007/1452-595X0701029P.pdf</w:t>
      </w:r>
      <w:r>
        <w:rPr>
          <w:rStyle w:val="StyleStyleBold12pt"/>
        </w:rPr>
        <w:t>]</w:t>
      </w:r>
    </w:p>
    <w:p w:rsidR="00C82CFB" w:rsidRDefault="00C82CFB" w:rsidP="00C82CFB">
      <w:pPr>
        <w:rPr>
          <w:rStyle w:val="StyleBoldUnderline"/>
        </w:rPr>
      </w:pPr>
      <w:r w:rsidRPr="005F2EFA">
        <w:rPr>
          <w:rStyle w:val="StyleBoldUnderline"/>
        </w:rPr>
        <w:t>Ineffectiveness of aid does not mean that all development aid operations must fail</w:t>
      </w:r>
      <w:r w:rsidRPr="007424B5">
        <w:rPr>
          <w:sz w:val="16"/>
        </w:rPr>
        <w:t xml:space="preserve">. Some aid operations were and are successful or partly successful. This means that they have achieved their objectives and improved the situation. </w:t>
      </w:r>
      <w:r w:rsidRPr="007424B5">
        <w:rPr>
          <w:rStyle w:val="StyleBoldUnderline"/>
        </w:rPr>
        <w:t>However, this does not prove the case for foreign development aid, because successful operations are not numerous.</w:t>
      </w:r>
      <w:r w:rsidRPr="007424B5">
        <w:rPr>
          <w:sz w:val="16"/>
        </w:rPr>
        <w:t xml:space="preserve"> Under central planning some successful firms also existed due to different factors – like protection by the state, insufficient competition, limited supply of the good produced, etc</w:t>
      </w:r>
      <w:r w:rsidRPr="007424B5">
        <w:rPr>
          <w:rStyle w:val="StyleBoldUnderline"/>
        </w:rPr>
        <w:t>. But they were just a small fraction of the economy and unable to reverse the fate of the whole order.</w:t>
      </w:r>
    </w:p>
    <w:p w:rsidR="00C82CFB" w:rsidRDefault="00C82CFB" w:rsidP="00C82CFB">
      <w:pPr>
        <w:rPr>
          <w:rStyle w:val="StyleBoldUnderline"/>
        </w:rPr>
      </w:pPr>
    </w:p>
    <w:p w:rsidR="00C82CFB" w:rsidRPr="00502FB9" w:rsidRDefault="00C82CFB" w:rsidP="00C82CFB">
      <w:pPr>
        <w:pStyle w:val="Heading4"/>
        <w:rPr>
          <w:rStyle w:val="StyleBoldUnderline"/>
          <w:bCs/>
          <w:sz w:val="24"/>
          <w:u w:val="none"/>
        </w:rPr>
      </w:pPr>
      <w:r>
        <w:t>Aid is inherently ineffective- impossible to be reformed</w:t>
      </w:r>
    </w:p>
    <w:p w:rsidR="00C82CFB" w:rsidRPr="00502FB9" w:rsidRDefault="00C82CFB" w:rsidP="00C82CFB">
      <w:pPr>
        <w:rPr>
          <w:rStyle w:val="StyleBoldUnderline"/>
          <w:b/>
          <w:sz w:val="24"/>
          <w:u w:val="none"/>
        </w:rPr>
      </w:pPr>
      <w:r>
        <w:rPr>
          <w:rStyle w:val="StyleStyleBold12pt"/>
        </w:rPr>
        <w:t xml:space="preserve">Prokopijević, ’07 </w:t>
      </w:r>
      <w:r w:rsidRPr="008149AE">
        <w:t>[2007,Miroslav Prokopijević is a Professor at Catholic University of Louvain (UCL) - Institute for European Studies, “Why Foreign Aid Fails”, http://www.doiserbia.nb.rs/img/doi/1452-595X/2007/1452-595X0701029P.pdf</w:t>
      </w:r>
      <w:r>
        <w:rPr>
          <w:rStyle w:val="StyleStyleBold12pt"/>
        </w:rPr>
        <w:t>]</w:t>
      </w:r>
    </w:p>
    <w:p w:rsidR="00C82CFB" w:rsidRPr="00502FB9" w:rsidRDefault="00C82CFB" w:rsidP="00C82CFB">
      <w:pPr>
        <w:rPr>
          <w:sz w:val="16"/>
        </w:rPr>
      </w:pPr>
      <w:r w:rsidRPr="00502FB9">
        <w:rPr>
          <w:rStyle w:val="StyleBoldUnderline"/>
        </w:rPr>
        <w:t>If foreign aid is highly ineffective, can its failure be recovered in order to get better results?</w:t>
      </w:r>
      <w:r w:rsidRPr="00502FB9">
        <w:rPr>
          <w:sz w:val="16"/>
        </w:rPr>
        <w:t xml:space="preserve"> Some modest </w:t>
      </w:r>
      <w:r w:rsidRPr="00502FB9">
        <w:rPr>
          <w:rStyle w:val="StyleBoldUnderline"/>
        </w:rPr>
        <w:t>improvement is possible. If reasonable politicians rather than senseless technocrats would be in charge of aid programs; if sensitive and educated aid workers would be recruited rather than ruthless</w:t>
      </w:r>
      <w:r w:rsidRPr="00502FB9">
        <w:rPr>
          <w:sz w:val="16"/>
        </w:rPr>
        <w:t xml:space="preserve">, undereducated and biased individuals; if </w:t>
      </w:r>
      <w:r w:rsidRPr="00502FB9">
        <w:rPr>
          <w:rStyle w:val="StyleBoldUnderline"/>
        </w:rPr>
        <w:t>moral hazard, corruption and adverse selection would be reduced by closer monitoring; if more realistic reports would be produced through further investigations of this process; and if the evaluation agency would be co-responsible for the fate of the program- then foreign aid may be improved to some moderate degree</w:t>
      </w:r>
      <w:r w:rsidRPr="00502FB9">
        <w:rPr>
          <w:sz w:val="16"/>
        </w:rPr>
        <w:t xml:space="preserve">. However, </w:t>
      </w:r>
      <w:r w:rsidRPr="00502FB9">
        <w:rPr>
          <w:rStyle w:val="StyleBoldUnderline"/>
        </w:rPr>
        <w:t>it can neither be effective nor comparable to private investment</w:t>
      </w:r>
      <w:r w:rsidRPr="00502FB9">
        <w:rPr>
          <w:sz w:val="16"/>
        </w:rPr>
        <w:t xml:space="preserve">. The same may be said about central planning. Its failure may be moderated and postponed by implementing suggestions similar to those mentioned above. But that is utopian since it would require the change of human nature. In the present world, </w:t>
      </w:r>
      <w:r w:rsidRPr="00502FB9">
        <w:rPr>
          <w:rStyle w:val="StyleBoldUnderline"/>
        </w:rPr>
        <w:t>the largest hurdle to improve foreign aid or central planning is represented in the structure of incentives</w:t>
      </w:r>
      <w:r w:rsidRPr="00502FB9">
        <w:rPr>
          <w:sz w:val="16"/>
        </w:rPr>
        <w:t xml:space="preserve">.33 It is settled in such a way that aid cannot be reshaped to look similar to the operation of a profit firm, i.e. </w:t>
      </w:r>
      <w:r w:rsidRPr="00502FB9">
        <w:rPr>
          <w:rStyle w:val="StyleBoldUnderline"/>
        </w:rPr>
        <w:t>it prevents the introduction of more effective means for functioning, monitoring and evaluatio</w:t>
      </w:r>
      <w:r w:rsidRPr="00502FB9">
        <w:rPr>
          <w:sz w:val="16"/>
        </w:rPr>
        <w:t xml:space="preserve">n. Due to its structure of incentives, </w:t>
      </w:r>
      <w:r w:rsidRPr="00502FB9">
        <w:rPr>
          <w:rStyle w:val="StyleBoldUnderline"/>
        </w:rPr>
        <w:t>foreign aid is ineffective because of its nature rather than because of some particular other mechanism</w:t>
      </w:r>
      <w:r w:rsidRPr="00502FB9">
        <w:rPr>
          <w:sz w:val="16"/>
        </w:rPr>
        <w:t xml:space="preserve">. While being similar to central planning, foreign aid is irrecoverable. Central planning was always on the move, but never truly reformed. After its collapse in the Central and East Europe and elsewhere in the late 1980s, the system was abandoned and replaced with some type of market order. </w:t>
      </w:r>
    </w:p>
    <w:p w:rsidR="00C82CFB" w:rsidRDefault="00C82CFB" w:rsidP="00C82CFB">
      <w:pPr>
        <w:rPr>
          <w:rStyle w:val="StyleBoldUnderline"/>
        </w:rPr>
      </w:pPr>
    </w:p>
    <w:p w:rsidR="00C82CFB" w:rsidRDefault="00C82CFB" w:rsidP="00C82CFB">
      <w:pPr>
        <w:pStyle w:val="Heading4"/>
      </w:pPr>
      <w:r w:rsidRPr="00B84972">
        <w:lastRenderedPageBreak/>
        <w:t>Foreign aid fails in the squo and needs to be reformed- solves poverty</w:t>
      </w:r>
    </w:p>
    <w:p w:rsidR="00C82CFB" w:rsidRPr="00B84972" w:rsidRDefault="00C82CFB" w:rsidP="00C82CFB">
      <w:r>
        <w:rPr>
          <w:rStyle w:val="StyleStyleBold12pt"/>
        </w:rPr>
        <w:t xml:space="preserve">Svennson, ’02 </w:t>
      </w:r>
      <w:r w:rsidRPr="00B84972">
        <w:t>[2/1/02, Jakob Svensson is a Professor of Economics Institute for International Economic Studies and Stockholm University, “Why conditional aid does not work and what can be done about it?”, http://people.su.se/~jsven/JDE2003(70).pdf]</w:t>
      </w:r>
    </w:p>
    <w:p w:rsidR="00C82CFB" w:rsidRDefault="00C82CFB" w:rsidP="00C82CFB">
      <w:pPr>
        <w:rPr>
          <w:sz w:val="16"/>
        </w:rPr>
      </w:pPr>
      <w:r w:rsidRPr="00367078">
        <w:rPr>
          <w:sz w:val="16"/>
        </w:rPr>
        <w:t xml:space="preserve">In this paper, we have analyzed a simple reform that may improve the outcome from the donor’s perspective. </w:t>
      </w:r>
      <w:r w:rsidRPr="00367078">
        <w:rPr>
          <w:rStyle w:val="StyleBoldUnderline"/>
        </w:rPr>
        <w:t>Instead of committing a fixed amount of aid to each recipient ex ante, and making aid conditional on reform or</w:t>
      </w:r>
      <w:r w:rsidRPr="00367078">
        <w:rPr>
          <w:sz w:val="16"/>
        </w:rPr>
        <w:t xml:space="preserve"> </w:t>
      </w:r>
      <w:r w:rsidRPr="00367078">
        <w:rPr>
          <w:rStyle w:val="StyleBoldUnderline"/>
        </w:rPr>
        <w:t>outcome</w:t>
      </w:r>
      <w:r w:rsidRPr="00367078">
        <w:rPr>
          <w:sz w:val="16"/>
        </w:rPr>
        <w:t xml:space="preserve">, the donor would commit the aggregate amount to be given to a group of countries, but </w:t>
      </w:r>
      <w:r w:rsidRPr="00367078">
        <w:rPr>
          <w:rStyle w:val="StyleBoldUnderline"/>
        </w:rPr>
        <w:t>where the actual amount disbursed to each individual country would depend on relative performance. Explicitly linking the allocation and disbursement decisions has two important advantages as compared to the present practices. First</w:t>
      </w:r>
      <w:r w:rsidRPr="00367078">
        <w:rPr>
          <w:sz w:val="16"/>
        </w:rPr>
        <w:t xml:space="preserve">, by creating a conflict of interest between the beneficiaries of foreign assistance, </w:t>
      </w:r>
      <w:r w:rsidRPr="00367078">
        <w:rPr>
          <w:rStyle w:val="StyleBoldUnderline"/>
        </w:rPr>
        <w:t>the opportunity cost of aid is internalized,</w:t>
      </w:r>
      <w:r w:rsidRPr="00367078">
        <w:rPr>
          <w:sz w:val="16"/>
        </w:rPr>
        <w:t xml:space="preserve"> thereby giving the donor (or country department) stronger incentives ex post to reward good policies. Second, competition among recipients allows the donor to make inferences about common shocks, which otherwise conceal the recipients’ choice of action. </w:t>
      </w:r>
      <w:r w:rsidRPr="00367078">
        <w:rPr>
          <w:rStyle w:val="StyleBoldUnderline"/>
        </w:rPr>
        <w:t>This enables the donor to give aid more efficiently</w:t>
      </w:r>
      <w:r w:rsidRPr="00367078">
        <w:rPr>
          <w:sz w:val="16"/>
        </w:rPr>
        <w:t xml:space="preserve">. A recent World Bank report (Collier and Dollar, 1998) estimates that </w:t>
      </w:r>
      <w:r w:rsidRPr="00367078">
        <w:rPr>
          <w:rStyle w:val="StyleBoldUnderline"/>
        </w:rPr>
        <w:t>if aid is redirected towards poor countries with good policies, more than 80 million people could be lifted out of poverty for the same aggregate level of foreign</w:t>
      </w:r>
      <w:r w:rsidRPr="00367078">
        <w:rPr>
          <w:sz w:val="16"/>
        </w:rPr>
        <w:t xml:space="preserve"> aid. Consequently, there are </w:t>
      </w:r>
      <w:r w:rsidRPr="00367078">
        <w:rPr>
          <w:rStyle w:val="StyleBoldUnderline"/>
        </w:rPr>
        <w:t>potentially large gains of reforming current aid practices</w:t>
      </w:r>
      <w:r w:rsidRPr="00367078">
        <w:rPr>
          <w:sz w:val="16"/>
        </w:rPr>
        <w:t>, and this paper has studied one such reform.</w:t>
      </w:r>
    </w:p>
    <w:p w:rsidR="00C82CFB" w:rsidRDefault="00C82CFB" w:rsidP="00A75783"/>
    <w:p w:rsidR="00C82CFB" w:rsidRDefault="008E290A" w:rsidP="00A75783">
      <w:pPr>
        <w:pStyle w:val="Heading2"/>
      </w:pPr>
      <w:r>
        <w:lastRenderedPageBreak/>
        <w:t xml:space="preserve">Fails- </w:t>
      </w:r>
      <w:r w:rsidR="00C82CFB">
        <w:t>Corruption</w:t>
      </w:r>
      <w:r>
        <w:t xml:space="preserve"> Turn</w:t>
      </w:r>
    </w:p>
    <w:p w:rsidR="00C82CFB" w:rsidRPr="007B7B48" w:rsidRDefault="00C82CFB" w:rsidP="00C82CFB">
      <w:pPr>
        <w:pStyle w:val="Heading4"/>
      </w:pPr>
      <w:r w:rsidRPr="007B7B48">
        <w:t>Aid fails- enhances corruption and emboldens regimes</w:t>
      </w:r>
    </w:p>
    <w:p w:rsidR="00C82CFB" w:rsidRPr="00457C57" w:rsidRDefault="00C82CFB" w:rsidP="00C82CFB">
      <w:pPr>
        <w:rPr>
          <w:rStyle w:val="StyleStyleBold12pt"/>
        </w:rPr>
      </w:pPr>
      <w:r>
        <w:rPr>
          <w:rStyle w:val="StyleStyleBold12pt"/>
        </w:rPr>
        <w:t xml:space="preserve">Prokopijević, ’07 </w:t>
      </w:r>
      <w:r w:rsidRPr="008149AE">
        <w:t>[2007,Miroslav Prokopijević is a Professor at Catholic University of Louvain (UCL) - Institute for European Studies, “Why Foreign Aid Fails”, http://www.doiserbia.nb.rs/img/doi/1452-595X/2007/1452-595X0701029P.pdf</w:t>
      </w:r>
      <w:r>
        <w:rPr>
          <w:rStyle w:val="StyleStyleBold12pt"/>
        </w:rPr>
        <w:t>]</w:t>
      </w:r>
    </w:p>
    <w:p w:rsidR="00C82CFB" w:rsidRPr="00457C57" w:rsidRDefault="00C82CFB" w:rsidP="00C82CFB">
      <w:pPr>
        <w:rPr>
          <w:sz w:val="16"/>
        </w:rPr>
      </w:pPr>
      <w:r w:rsidRPr="00457C57">
        <w:rPr>
          <w:sz w:val="16"/>
        </w:rPr>
        <w:t xml:space="preserve">Summary: The main point of this paper is that </w:t>
      </w:r>
      <w:r w:rsidRPr="00457C57">
        <w:rPr>
          <w:rStyle w:val="StyleBoldUnderline"/>
        </w:rPr>
        <w:t>foreign aid fails because the structure of its incentives resembles that of central planning.</w:t>
      </w:r>
      <w:r w:rsidRPr="00457C57">
        <w:rPr>
          <w:sz w:val="16"/>
        </w:rPr>
        <w:t xml:space="preserve"> </w:t>
      </w:r>
      <w:r w:rsidRPr="00457C57">
        <w:rPr>
          <w:rStyle w:val="StyleBoldUnderline"/>
        </w:rPr>
        <w:t>Aid is not only ineffective, it is arguably counterproductive</w:t>
      </w:r>
      <w:r w:rsidRPr="00457C57">
        <w:rPr>
          <w:sz w:val="16"/>
        </w:rPr>
        <w:t xml:space="preserve">. Contrary to business firms that are paid by those they are supposed to serve (customers), </w:t>
      </w:r>
      <w:r w:rsidRPr="00457C57">
        <w:rPr>
          <w:rStyle w:val="StyleBoldUnderline"/>
        </w:rPr>
        <w:t>aid agencies are paid by tax payers of developed countries and not by those they serve.</w:t>
      </w:r>
      <w:r w:rsidRPr="00457C57">
        <w:rPr>
          <w:sz w:val="16"/>
        </w:rPr>
        <w:t xml:space="preserve"> </w:t>
      </w:r>
      <w:r w:rsidRPr="00457C57">
        <w:rPr>
          <w:rStyle w:val="StyleBoldUnderline"/>
        </w:rPr>
        <w:t xml:space="preserve">This inverse structure of incentives breaks the stream of pressure that exists on the commercial market. </w:t>
      </w:r>
      <w:r w:rsidRPr="00457C57">
        <w:rPr>
          <w:sz w:val="16"/>
        </w:rPr>
        <w:t xml:space="preserve">It also </w:t>
      </w:r>
      <w:r w:rsidRPr="00457C57">
        <w:rPr>
          <w:rStyle w:val="StyleBoldUnderline"/>
        </w:rPr>
        <w:t>creates larger loopholes in the principle-agent relationship</w:t>
      </w:r>
      <w:r w:rsidRPr="00457C57">
        <w:rPr>
          <w:sz w:val="16"/>
        </w:rPr>
        <w:t xml:space="preserve"> on each point along the chain of aid delivery. </w:t>
      </w:r>
      <w:r w:rsidRPr="00457C57">
        <w:rPr>
          <w:rStyle w:val="Emphasis"/>
        </w:rPr>
        <w:t>Both factors enhance corruption, moral hazard and negative selection</w:t>
      </w:r>
      <w:r w:rsidRPr="00457C57">
        <w:rPr>
          <w:sz w:val="16"/>
        </w:rPr>
        <w:t>. In</w:t>
      </w:r>
      <w:r w:rsidRPr="00457C57">
        <w:rPr>
          <w:rStyle w:val="StyleBoldUnderline"/>
        </w:rPr>
        <w:t>stead of promoting development, aid extends the life of bad institutions and those in power</w:t>
      </w:r>
      <w:r w:rsidRPr="00457C57">
        <w:rPr>
          <w:sz w:val="16"/>
        </w:rPr>
        <w:t xml:space="preserve">. </w:t>
      </w:r>
      <w:r w:rsidRPr="00457C57">
        <w:rPr>
          <w:rStyle w:val="Emphasis"/>
        </w:rPr>
        <w:t>Proposals to reform foreign aid – like aid privatization and aid conditionality – do not change the existing structure</w:t>
      </w:r>
      <w:r w:rsidRPr="00457C57">
        <w:rPr>
          <w:sz w:val="16"/>
        </w:rPr>
        <w:t xml:space="preserve"> </w:t>
      </w:r>
      <w:r w:rsidRPr="00457C57">
        <w:rPr>
          <w:rStyle w:val="StyleBoldUnderline"/>
        </w:rPr>
        <w:t>of the incentives in aid delivery</w:t>
      </w:r>
      <w:r w:rsidRPr="00457C57">
        <w:rPr>
          <w:sz w:val="16"/>
        </w:rPr>
        <w:t xml:space="preserve">, and their </w:t>
      </w:r>
      <w:r w:rsidRPr="00457C57">
        <w:rPr>
          <w:rStyle w:val="StyleBoldUnderline"/>
        </w:rPr>
        <w:t>implementation may just slightly improve aid efficacy. Larger improvement is not possible</w:t>
      </w:r>
      <w:r w:rsidRPr="00457C57">
        <w:rPr>
          <w:sz w:val="16"/>
        </w:rPr>
        <w:t>. For that reason,</w:t>
      </w:r>
      <w:r w:rsidRPr="00457C57">
        <w:rPr>
          <w:rStyle w:val="StyleBoldUnderline"/>
        </w:rPr>
        <w:t xml:space="preserve"> foreign aid will continue to be a waste of resources</w:t>
      </w:r>
      <w:r w:rsidRPr="00457C57">
        <w:rPr>
          <w:sz w:val="16"/>
        </w:rPr>
        <w:t xml:space="preserve">, probably serving some objectives different to those that are usually mentioned, like recipient’s development, poverty reduction and pain relief. </w:t>
      </w:r>
    </w:p>
    <w:p w:rsidR="00C82CFB" w:rsidRDefault="00C82CFB" w:rsidP="00C82CFB">
      <w:pPr>
        <w:rPr>
          <w:rStyle w:val="StyleBoldUnderline"/>
        </w:rPr>
      </w:pPr>
    </w:p>
    <w:p w:rsidR="00C82CFB" w:rsidRPr="005F2EFA" w:rsidRDefault="00C82CFB" w:rsidP="00C82CFB">
      <w:pPr>
        <w:pStyle w:val="Heading4"/>
      </w:pPr>
      <w:r w:rsidRPr="005F2EFA">
        <w:t>Aid fails – leads to negatives growth, collapsing democracies and increasing corruption</w:t>
      </w:r>
    </w:p>
    <w:p w:rsidR="00C82CFB" w:rsidRPr="005F2EFA" w:rsidRDefault="00C82CFB" w:rsidP="00C82CFB">
      <w:pPr>
        <w:rPr>
          <w:b/>
          <w:bCs/>
          <w:sz w:val="24"/>
        </w:rPr>
      </w:pPr>
      <w:r>
        <w:rPr>
          <w:rStyle w:val="StyleStyleBold12pt"/>
        </w:rPr>
        <w:t xml:space="preserve">Prokopijević, ’07 </w:t>
      </w:r>
      <w:r w:rsidRPr="008149AE">
        <w:t>[2007,Miroslav Prokopijević is a Professor at Catholic University of Louvain (UCL) - Institute for European Studies, “Why Foreign Aid Fails”, http://www.doiserbia.nb.rs/img/doi/1452-595X/2007/1452-595X0701029P.pdf</w:t>
      </w:r>
      <w:r>
        <w:rPr>
          <w:rStyle w:val="StyleStyleBold12pt"/>
        </w:rPr>
        <w:t>]</w:t>
      </w:r>
    </w:p>
    <w:p w:rsidR="00C82CFB" w:rsidRPr="005F2EFA" w:rsidRDefault="00C82CFB" w:rsidP="00C82CFB">
      <w:pPr>
        <w:rPr>
          <w:sz w:val="16"/>
        </w:rPr>
      </w:pPr>
      <w:r w:rsidRPr="005F2EFA">
        <w:rPr>
          <w:rStyle w:val="StyleBoldUnderline"/>
        </w:rPr>
        <w:t xml:space="preserve">Facts are the driving force in this change of attitude. William Easterly6 led a larger research using the data for 88 countries supported by the World Bank and found that in just </w:t>
      </w:r>
      <w:r w:rsidRPr="005F2EFA">
        <w:rPr>
          <w:rStyle w:val="Emphasis"/>
        </w:rPr>
        <w:t>six cases, aid had some positive visible influence on growth.</w:t>
      </w:r>
      <w:r w:rsidRPr="005F2EFA">
        <w:rPr>
          <w:rStyle w:val="StyleBoldUnderline"/>
        </w:rPr>
        <w:t xml:space="preserve"> More specific in its conclusion was the single largest donor – the U.S. – when it concluded the following, after reviewing its long history as a donor: “</w:t>
      </w:r>
      <w:r w:rsidRPr="005F2EFA">
        <w:rPr>
          <w:sz w:val="16"/>
        </w:rPr>
        <w:t xml:space="preserve">The U.S. has granted $ 144bn in inflation-adjusted dollars to 97 countries in the period 1980-2000. These 97 countries had a median inflation-adjusted per capita GDP of $1,076 in 1980 but only $ 994 in 2000, a decline in real terms”.7 </w:t>
      </w:r>
      <w:r w:rsidRPr="005F2EFA">
        <w:rPr>
          <w:rStyle w:val="StyleBoldUnderline"/>
        </w:rPr>
        <w:t>Among these 97 countries “…37 averaged zero or negative growth in per capita GDP from 1980 to 2000. Another 27 averaged marginal growth rates between 0 and 1 percent over the span. And only 33 averaged growth in per capita GDP over 1 percent from 1980. to 2000,</w:t>
      </w:r>
      <w:r w:rsidRPr="005F2EFA">
        <w:rPr>
          <w:sz w:val="16"/>
        </w:rPr>
        <w:t xml:space="preserve"> of which only three (St. Kitts-Nevis, South Korea, and China) averaged over 5 percent”.8 Djankov et al. go a step further and state that </w:t>
      </w:r>
      <w:r w:rsidRPr="005F2EFA">
        <w:rPr>
          <w:rStyle w:val="StyleBoldUnderline"/>
        </w:rPr>
        <w:t xml:space="preserve">aid has a negative impact on recipients: “… foreign aid has a </w:t>
      </w:r>
      <w:r w:rsidRPr="005F2EFA">
        <w:rPr>
          <w:rStyle w:val="Emphasis"/>
        </w:rPr>
        <w:t>negative impact on the democratic stance of developing countries, and on economic growth by reducing investment and increasing government corruption”</w:t>
      </w:r>
      <w:r w:rsidRPr="005F2EFA">
        <w:rPr>
          <w:sz w:val="16"/>
        </w:rPr>
        <w:t xml:space="preserve">.9 </w:t>
      </w:r>
      <w:r w:rsidRPr="005F2EFA">
        <w:rPr>
          <w:rStyle w:val="StyleBoldUnderline"/>
        </w:rPr>
        <w:t>All three researches are based on large samples and all state that there is no long-term positive influence of foreign aid on growth and the standard of livin</w:t>
      </w:r>
      <w:r w:rsidRPr="005F2EFA">
        <w:rPr>
          <w:sz w:val="16"/>
        </w:rPr>
        <w:t>g. Under the pressure of such results, the U.S. decided to reshuffle its aid programs in such a way that the aid inflows are related to reform efforts in the recipient country. This program is called Millennium Challenge Account (MCA). The UN commission, chaired by Jeffrey Sachs, has developed the MDG (Millennium Development Goals), a close relative to the MCA. I will comment the proposed changes at the end of this paper.</w:t>
      </w:r>
    </w:p>
    <w:p w:rsidR="00C82CFB" w:rsidRPr="00C82CFB" w:rsidRDefault="00C82CFB" w:rsidP="00C82CFB"/>
    <w:p w:rsidR="00A75783" w:rsidRDefault="008E290A" w:rsidP="00A75783">
      <w:pPr>
        <w:pStyle w:val="Heading2"/>
      </w:pPr>
      <w:r>
        <w:lastRenderedPageBreak/>
        <w:t xml:space="preserve">Fails – </w:t>
      </w:r>
      <w:r w:rsidR="00A75783">
        <w:t>Poverty</w:t>
      </w:r>
      <w:r>
        <w:t xml:space="preserve"> Turn</w:t>
      </w:r>
    </w:p>
    <w:p w:rsidR="00A75783" w:rsidRPr="00EE40F0" w:rsidRDefault="00A75783" w:rsidP="00A75783">
      <w:pPr>
        <w:pStyle w:val="Heading4"/>
        <w:rPr>
          <w:rStyle w:val="StyleStyleBold12pt"/>
          <w:b/>
        </w:rPr>
      </w:pPr>
      <w:r w:rsidRPr="00EE40F0">
        <w:rPr>
          <w:rStyle w:val="StyleStyleBold12pt"/>
          <w:b/>
        </w:rPr>
        <w:t>Latin American aid causes more poverty</w:t>
      </w:r>
    </w:p>
    <w:p w:rsidR="00A75783" w:rsidRPr="00410EF7" w:rsidRDefault="00A75783" w:rsidP="00A75783">
      <w:r>
        <w:rPr>
          <w:rStyle w:val="StyleStyleBold12pt"/>
        </w:rPr>
        <w:t xml:space="preserve">O’Grady, ’09 </w:t>
      </w:r>
      <w:r w:rsidRPr="00410EF7">
        <w:t>[4/6/09, Mary Anastasia O'Grady is an editor of the Wall Street Journal (WSJ) and member of the Wall Street Journal Editorial Board since 2005. She writes predominantly on Latin America and is a co-editor of the Index of Economic Freedom, “Aid Keeps Latin America Poor”, http://online.wsj.com/article/SB123897316163590919.html]</w:t>
      </w:r>
    </w:p>
    <w:p w:rsidR="00A75783" w:rsidRDefault="00A75783" w:rsidP="00A75783">
      <w:pPr>
        <w:rPr>
          <w:rStyle w:val="Emphasis"/>
        </w:rPr>
      </w:pPr>
      <w:r w:rsidRPr="005278A8">
        <w:rPr>
          <w:rStyle w:val="StyleBoldUnderline"/>
        </w:rPr>
        <w:t>By supporting the bureaucratic status quo in Latin Americ</w:t>
      </w:r>
      <w:r w:rsidRPr="00410EF7">
        <w:rPr>
          <w:sz w:val="16"/>
        </w:rPr>
        <w:t xml:space="preserve">a, Mr. Geithner strengthens himself politically. All hail the </w:t>
      </w:r>
      <w:r w:rsidRPr="005278A8">
        <w:rPr>
          <w:rStyle w:val="StyleBoldUnderline"/>
        </w:rPr>
        <w:t>Obama administration's first-string hurler, a man who never meets a problem that can't be solved by throwing more money around</w:t>
      </w:r>
      <w:r w:rsidRPr="00410EF7">
        <w:rPr>
          <w:sz w:val="16"/>
        </w:rPr>
        <w:t xml:space="preserve">. But back in the real world, </w:t>
      </w:r>
      <w:r w:rsidRPr="005278A8">
        <w:rPr>
          <w:rStyle w:val="StyleBoldUnderline"/>
        </w:rPr>
        <w:t xml:space="preserve">the expansion of the already menacing IDB is grim news for the serfs who toil in the feudal Latin American systems </w:t>
      </w:r>
      <w:r w:rsidRPr="00410EF7">
        <w:rPr>
          <w:sz w:val="16"/>
        </w:rPr>
        <w:t>that the bank calls its "clients." Drawing on the wisdom of Orwell</w:t>
      </w:r>
      <w:r w:rsidRPr="005278A8">
        <w:rPr>
          <w:rStyle w:val="StyleBoldUnderline"/>
        </w:rPr>
        <w:t xml:space="preserve">, this is a good time to repeat what is already manifest: Latin America remains poor and backward not despite multilateral "assistance" but, </w:t>
      </w:r>
      <w:r w:rsidRPr="005278A8">
        <w:rPr>
          <w:rStyle w:val="Emphasis"/>
        </w:rPr>
        <w:t>in a large part, because of it</w:t>
      </w:r>
      <w:r w:rsidRPr="005278A8">
        <w:rPr>
          <w:rStyle w:val="StyleBoldUnderline"/>
        </w:rPr>
        <w:t xml:space="preserve">. </w:t>
      </w:r>
      <w:r w:rsidRPr="00410EF7">
        <w:rPr>
          <w:sz w:val="16"/>
        </w:rPr>
        <w:t xml:space="preserve">The IDB has been going at the problem of poverty in Latin America since 1959, but it hasn't acted alone. In the postwar period the World Bank, the International Monetary Fund and untold bilateral agencies have blanketed the region with aid. World-wide foreign aid has boomed. According to the Organization for Economic Cooperation and Development, "in 2008, total net official development assistance (ODA) from members of the OECD's Development Assistance Committee (DAC) rose by 10.2% in real terms to USD 119.8 billion. This is the highest dollar figure ever recorded." </w:t>
      </w:r>
      <w:r w:rsidRPr="005278A8">
        <w:rPr>
          <w:rStyle w:val="StyleBoldUnderline"/>
        </w:rPr>
        <w:t>Does it follow that poverty persists because the amounts have been just too measly to do the job? It does for Mr. Geithner and the foreign-aid brigades</w:t>
      </w:r>
      <w:r w:rsidRPr="00410EF7">
        <w:rPr>
          <w:sz w:val="16"/>
        </w:rPr>
        <w:t xml:space="preserve">. But rather than rely on those with vested interests, </w:t>
      </w:r>
      <w:r w:rsidRPr="005278A8">
        <w:rPr>
          <w:rStyle w:val="StyleBoldUnderline"/>
        </w:rPr>
        <w:t>it's more useful to look at the empirical evidence.</w:t>
      </w:r>
      <w:r w:rsidRPr="00410EF7">
        <w:rPr>
          <w:sz w:val="16"/>
        </w:rPr>
        <w:t xml:space="preserve"> A 2006 paper titled "Foreign Aid, Income Inequality and Poverty," from the research department of the IDB itself, looked at the period 1971-2002 and found "some </w:t>
      </w:r>
      <w:r w:rsidRPr="005278A8">
        <w:rPr>
          <w:rStyle w:val="StyleBoldUnderline"/>
        </w:rPr>
        <w:t xml:space="preserve">weak evidence that foreign aid is conducive to the improvement of the distribution of income </w:t>
      </w:r>
      <w:r w:rsidRPr="00410EF7">
        <w:rPr>
          <w:sz w:val="16"/>
        </w:rPr>
        <w:t>[sic</w:t>
      </w:r>
      <w:r w:rsidRPr="005278A8">
        <w:rPr>
          <w:rStyle w:val="StyleBoldUnderline"/>
        </w:rPr>
        <w:t>]. When the quality of institutions is taken into account</w:t>
      </w:r>
      <w:r w:rsidRPr="00410EF7">
        <w:rPr>
          <w:sz w:val="16"/>
        </w:rPr>
        <w:t xml:space="preserve">, however, </w:t>
      </w:r>
      <w:r w:rsidRPr="005278A8">
        <w:rPr>
          <w:rStyle w:val="StyleBoldUnderline"/>
        </w:rPr>
        <w:t>this result is not robust</w:t>
      </w:r>
      <w:r w:rsidRPr="00410EF7">
        <w:rPr>
          <w:sz w:val="16"/>
        </w:rPr>
        <w:t xml:space="preserve">. </w:t>
      </w:r>
      <w:r w:rsidRPr="00410EF7">
        <w:rPr>
          <w:rStyle w:val="Emphasis"/>
        </w:rPr>
        <w:t>This finding is consistent with recent empirical research on aid ineffectiveness in achieving economic growth or promoting democratic institutions."</w:t>
      </w:r>
      <w:r>
        <w:rPr>
          <w:rStyle w:val="Emphasis"/>
        </w:rPr>
        <w:t xml:space="preserve"> </w:t>
      </w:r>
    </w:p>
    <w:p w:rsidR="00A75783" w:rsidRDefault="00A75783" w:rsidP="00A75783">
      <w:pPr>
        <w:rPr>
          <w:rStyle w:val="Emphasis"/>
        </w:rPr>
      </w:pPr>
    </w:p>
    <w:p w:rsidR="00A75783" w:rsidRDefault="008E290A" w:rsidP="00A75783">
      <w:pPr>
        <w:pStyle w:val="Heading2"/>
      </w:pPr>
      <w:r>
        <w:lastRenderedPageBreak/>
        <w:t xml:space="preserve">Fails- prevents </w:t>
      </w:r>
      <w:r w:rsidR="00A75783">
        <w:t>Economic Freedom/Reforms</w:t>
      </w:r>
    </w:p>
    <w:p w:rsidR="00A75783" w:rsidRPr="00EE40F0" w:rsidRDefault="00A75783" w:rsidP="00A75783">
      <w:pPr>
        <w:pStyle w:val="Heading4"/>
        <w:rPr>
          <w:rStyle w:val="StyleStyleBold12pt"/>
          <w:b/>
        </w:rPr>
      </w:pPr>
      <w:r w:rsidRPr="00EE40F0">
        <w:rPr>
          <w:rStyle w:val="StyleStyleBold12pt"/>
          <w:b/>
        </w:rPr>
        <w:t>Aid Fails- economic freedom and internal development is best</w:t>
      </w:r>
    </w:p>
    <w:p w:rsidR="00A75783" w:rsidRPr="00410EF7" w:rsidRDefault="00A75783" w:rsidP="00A75783">
      <w:pPr>
        <w:rPr>
          <w:rStyle w:val="Emphasis"/>
          <w:b w:val="0"/>
          <w:iCs w:val="0"/>
          <w:sz w:val="20"/>
          <w:u w:val="none"/>
        </w:rPr>
      </w:pPr>
      <w:r>
        <w:rPr>
          <w:rStyle w:val="StyleStyleBold12pt"/>
        </w:rPr>
        <w:t xml:space="preserve">O’Grady, ’09 </w:t>
      </w:r>
      <w:r w:rsidRPr="00410EF7">
        <w:t>[4/6/09, Mary Anastasia O'Grady is an editor of the Wall Street Journal (WSJ) and member of the Wall Street Journal Editorial Board since 2005. She writes predominantly on Latin America and is a co-editor of the Index of Economic Freedom, “Aid Keeps Latin America Poor”, http://online.wsj.com/article/SB123897316163590919.html]</w:t>
      </w:r>
    </w:p>
    <w:p w:rsidR="00A75783" w:rsidRPr="00410EF7" w:rsidRDefault="00A75783" w:rsidP="00A75783">
      <w:pPr>
        <w:rPr>
          <w:sz w:val="16"/>
        </w:rPr>
      </w:pPr>
      <w:r w:rsidRPr="00410EF7">
        <w:rPr>
          <w:sz w:val="16"/>
        </w:rPr>
        <w:t xml:space="preserve">So now that </w:t>
      </w:r>
      <w:r w:rsidRPr="00410EF7">
        <w:rPr>
          <w:rStyle w:val="StyleBoldUnderline"/>
        </w:rPr>
        <w:t>we know it doesn't work</w:t>
      </w:r>
      <w:r w:rsidRPr="00410EF7">
        <w:rPr>
          <w:sz w:val="16"/>
        </w:rPr>
        <w:t xml:space="preserve">, Mr. Geithner wants more of it. This is what the late, great development economist </w:t>
      </w:r>
      <w:r w:rsidRPr="00410EF7">
        <w:rPr>
          <w:rStyle w:val="StyleBoldUnderline"/>
        </w:rPr>
        <w:t xml:space="preserve">Peter Lord Bauer </w:t>
      </w:r>
      <w:r w:rsidRPr="00410EF7">
        <w:rPr>
          <w:sz w:val="16"/>
        </w:rPr>
        <w:t xml:space="preserve">called "the disregard of reality." In a 1987 essay in the Cato Journal, he called </w:t>
      </w:r>
      <w:r w:rsidRPr="00410EF7">
        <w:rPr>
          <w:rStyle w:val="StyleBoldUnderline"/>
        </w:rPr>
        <w:t>the claim that poverty is a trap that cannot be escaped without external aid an "obvious conflict with simple reality."</w:t>
      </w:r>
      <w:r w:rsidRPr="00410EF7">
        <w:rPr>
          <w:sz w:val="16"/>
        </w:rPr>
        <w:t xml:space="preserve"> "All developed countries began as underdeveloped," Bauer wrote. "If the notion of the vicious circle were valid, mankind would still be in the Stone Age at best." Bauer spent a lifetime studying development. In 1972 he published "Dissent on Development</w:t>
      </w:r>
      <w:r w:rsidRPr="00410EF7">
        <w:rPr>
          <w:rStyle w:val="StyleBoldUnderline"/>
        </w:rPr>
        <w:t xml:space="preserve">" sharply criticizing aid for its focus on "symptoms and effects" of poverty </w:t>
      </w:r>
      <w:r w:rsidRPr="00410EF7">
        <w:rPr>
          <w:sz w:val="16"/>
        </w:rPr>
        <w:t xml:space="preserve">while "divert[ing] attention from the determinants of development." For Bauer, </w:t>
      </w:r>
      <w:r w:rsidRPr="00410EF7">
        <w:rPr>
          <w:rStyle w:val="Emphasis"/>
        </w:rPr>
        <w:t>foreign aid was not just a waste of money; it worked against getting things right in those areas that really matter to progress</w:t>
      </w:r>
      <w:r w:rsidRPr="00410EF7">
        <w:rPr>
          <w:sz w:val="16"/>
        </w:rPr>
        <w:t>. Those "determinants" are now widely acknowledged, even by researchers at the World Bank. They produce an annual "Doing Business" survey that looks at the regulatory burden in 181 countries and points out the critical link between economically free people and prosperity. In a recent book titled "Lessons From the Poor" about successful entrepreneurs in the developing world, researcher Alvaro Vargas Llosa echoes these insights. "</w:t>
      </w:r>
      <w:r w:rsidRPr="00410EF7">
        <w:rPr>
          <w:rStyle w:val="StyleBoldUnderline"/>
        </w:rPr>
        <w:t>The decisive element" in bringing a society out of poverty is "the development of the entrepreneurial reserves that exist in its men and women</w:t>
      </w:r>
      <w:r w:rsidRPr="00410EF7">
        <w:rPr>
          <w:sz w:val="16"/>
        </w:rPr>
        <w:t xml:space="preserve">," Mr. Vargas Llosa writes. "The institutions that </w:t>
      </w:r>
      <w:r w:rsidRPr="00410EF7">
        <w:rPr>
          <w:rStyle w:val="StyleBoldUnderline"/>
        </w:rPr>
        <w:t>grant more freedom to their citizens and more security to their citizens' possessions are those that best facilitate the accumulation of wealth."</w:t>
      </w:r>
      <w:r>
        <w:rPr>
          <w:rStyle w:val="StyleBoldUnderline"/>
        </w:rPr>
        <w:t xml:space="preserve"> </w:t>
      </w:r>
      <w:r w:rsidRPr="00410EF7">
        <w:rPr>
          <w:sz w:val="16"/>
        </w:rPr>
        <w:t xml:space="preserve">It is obvious that </w:t>
      </w:r>
      <w:r w:rsidRPr="00410EF7">
        <w:rPr>
          <w:rStyle w:val="StyleBoldUnderline"/>
        </w:rPr>
        <w:t>economic liberty and property rights are the key drivers of development, and that there is no correlation between the volume of foreign aid a country receives and its respect for these values</w:t>
      </w:r>
      <w:r w:rsidRPr="00410EF7">
        <w:rPr>
          <w:sz w:val="16"/>
        </w:rPr>
        <w:t xml:space="preserve">. Yet what is more troubling is </w:t>
      </w:r>
      <w:r w:rsidRPr="00410EF7">
        <w:rPr>
          <w:rStyle w:val="StyleBoldUnderline"/>
        </w:rPr>
        <w:t>the IDB's reputation for working against liberalization in the region</w:t>
      </w:r>
      <w:r w:rsidRPr="00410EF7">
        <w:rPr>
          <w:sz w:val="16"/>
        </w:rPr>
        <w:t>, most notoriously, against the flat tax. With its institutional checkbook it easily overpowers civic groups that try to limit the power of government. In doing so it promotes neither development nor just societies.</w:t>
      </w:r>
    </w:p>
    <w:p w:rsidR="00A75783" w:rsidRDefault="00A75783" w:rsidP="00A75783"/>
    <w:p w:rsidR="00A75783" w:rsidRPr="005F5B0A" w:rsidRDefault="00A75783" w:rsidP="00A75783">
      <w:pPr>
        <w:pStyle w:val="Heading4"/>
      </w:pPr>
      <w:r w:rsidRPr="005F5B0A">
        <w:t>Aid has no impact to economic growth and stops reforms</w:t>
      </w:r>
    </w:p>
    <w:p w:rsidR="00A75783" w:rsidRPr="00AB50B0" w:rsidRDefault="00A75783" w:rsidP="00A75783">
      <w:pPr>
        <w:rPr>
          <w:rStyle w:val="StyleStyleBold12pt"/>
        </w:rPr>
      </w:pPr>
      <w:r>
        <w:rPr>
          <w:rStyle w:val="StyleStyleBold12pt"/>
        </w:rPr>
        <w:t xml:space="preserve">Bandow, ’11 </w:t>
      </w:r>
      <w:r w:rsidRPr="00AB50B0">
        <w:t>[3/7/11, Doug Bandow is a senior fellow at the Cato Institute. A former Special Assistant to President Ronald Reagan, “U.S. Foreign Aid Hinders More Than It Helps”, http://www.cato.org/publications/commentary/us-foreign-aid-hinders-more-it-helps]</w:t>
      </w:r>
    </w:p>
    <w:p w:rsidR="00A75783" w:rsidRPr="00D61DC5" w:rsidRDefault="00A75783" w:rsidP="00A75783">
      <w:pPr>
        <w:rPr>
          <w:rStyle w:val="Emphasis"/>
        </w:rPr>
      </w:pPr>
      <w:r w:rsidRPr="00AB50B0">
        <w:rPr>
          <w:sz w:val="16"/>
        </w:rPr>
        <w:t xml:space="preserve">Despite Clinton’s extravagant claims, </w:t>
      </w:r>
      <w:r w:rsidRPr="00D61DC5">
        <w:rPr>
          <w:rStyle w:val="StyleBoldUnderline"/>
        </w:rPr>
        <w:t>there is little evidence that foreign assistance advances U.S. interests. The U.S. provided some $30 billion to Egypt over the last three decades, but the country remains poor and undemocratic.</w:t>
      </w:r>
      <w:r w:rsidRPr="00AB50B0">
        <w:rPr>
          <w:sz w:val="16"/>
        </w:rPr>
        <w:t xml:space="preserve"> Indeed, aid to the corrupt Mubarak dictatorship helped turn Egypt into popular volcano. </w:t>
      </w:r>
      <w:r w:rsidRPr="00D61DC5">
        <w:rPr>
          <w:rStyle w:val="StyleBoldUnderline"/>
        </w:rPr>
        <w:t>Pakistan has been on the U.S. dole and performing disastrously for decades. The waste, inefficiency and corruption surrounding humanitarian projects in Afghanistan and Iraq are legendar</w:t>
      </w:r>
      <w:r w:rsidRPr="00AB50B0">
        <w:rPr>
          <w:sz w:val="16"/>
        </w:rPr>
        <w:t xml:space="preserve">y. What of the $27 billion in so-called </w:t>
      </w:r>
      <w:r w:rsidRPr="00D61DC5">
        <w:rPr>
          <w:rStyle w:val="StyleBoldUnderline"/>
        </w:rPr>
        <w:t xml:space="preserve">development assistance requested for next year? These outlays </w:t>
      </w:r>
      <w:r w:rsidRPr="00D61DC5">
        <w:rPr>
          <w:rStyle w:val="Emphasis"/>
        </w:rPr>
        <w:t>have had no discernible impact on Third World economic growth.</w:t>
      </w:r>
      <w:r>
        <w:rPr>
          <w:rStyle w:val="Emphasis"/>
        </w:rPr>
        <w:t xml:space="preserve"> </w:t>
      </w:r>
      <w:r w:rsidRPr="00AB50B0">
        <w:rPr>
          <w:sz w:val="16"/>
        </w:rPr>
        <w:t xml:space="preserve">No doubt some projects in some countries have provided some benefits. </w:t>
      </w:r>
      <w:r w:rsidRPr="00D61DC5">
        <w:rPr>
          <w:rStyle w:val="StyleBoldUnderline"/>
        </w:rPr>
        <w:t xml:space="preserve">But there is no correlation between aid and growth. Indeed, generous financial transfers to corrupt dictators often </w:t>
      </w:r>
      <w:r w:rsidRPr="00D61DC5">
        <w:rPr>
          <w:rStyle w:val="Emphasis"/>
        </w:rPr>
        <w:t>have impeded necessary reforms.</w:t>
      </w:r>
      <w:r>
        <w:rPr>
          <w:rStyle w:val="Emphasis"/>
        </w:rPr>
        <w:t xml:space="preserve"> </w:t>
      </w:r>
      <w:r w:rsidRPr="00AB50B0">
        <w:rPr>
          <w:sz w:val="16"/>
        </w:rPr>
        <w:t>Aid advocates now claim to do better. President George W. Bush created the Millennium Challenge Corporation to reward governments with good policies. Yet, reported the Washington Times last August, the agency “is giving billions of dollars to nations upbraided by the State Department for corruption in government.” The World Bank also has emphasized better governance. However, reported Tom Porteous, the London director of Human Rights Watch, “</w:t>
      </w:r>
      <w:r w:rsidRPr="00D61DC5">
        <w:rPr>
          <w:rStyle w:val="StyleBoldUnderline"/>
        </w:rPr>
        <w:t xml:space="preserve">multibillion dollar programs funded by the World Bank and others have been politicized and manipulated by the Ethiopian government and are used as a powerful tool of political control and repression.” </w:t>
      </w:r>
      <w:r w:rsidRPr="00D61DC5">
        <w:rPr>
          <w:rStyle w:val="Emphasis"/>
        </w:rPr>
        <w:t>Aid incentives are all wrong.</w:t>
      </w:r>
    </w:p>
    <w:p w:rsidR="00A75783" w:rsidRDefault="00A75783" w:rsidP="00A75783"/>
    <w:p w:rsidR="00A75783" w:rsidRPr="005F5B0A" w:rsidRDefault="00A75783" w:rsidP="00A75783">
      <w:pPr>
        <w:pStyle w:val="Heading4"/>
      </w:pPr>
      <w:r w:rsidRPr="005F5B0A">
        <w:t>Aid creates dependencies and prevents reforms- private expansion is the only way to solve</w:t>
      </w:r>
    </w:p>
    <w:p w:rsidR="00A75783" w:rsidRPr="00AB50B0" w:rsidRDefault="00A75783" w:rsidP="00A75783">
      <w:pPr>
        <w:rPr>
          <w:b/>
          <w:bCs/>
          <w:sz w:val="24"/>
        </w:rPr>
      </w:pPr>
      <w:r>
        <w:rPr>
          <w:rStyle w:val="StyleStyleBold12pt"/>
        </w:rPr>
        <w:t xml:space="preserve">Bandow, ’11 </w:t>
      </w:r>
      <w:r w:rsidRPr="00AB50B0">
        <w:t>[3/7/11, Doug Bandow is a senior fellow at the Cato Institute. A former Special Assistant to President Ronald Reagan, “U.S. Foreign Aid Hinders More Than It Helps”, http://www.cato.org/publications/commentary/us-foreign-aid-hinders-more-it-helps]</w:t>
      </w:r>
    </w:p>
    <w:p w:rsidR="00A75783" w:rsidRPr="00D61DC5" w:rsidRDefault="00A75783" w:rsidP="00A75783">
      <w:pPr>
        <w:rPr>
          <w:rStyle w:val="StyleBoldUnderline"/>
        </w:rPr>
      </w:pPr>
      <w:r w:rsidRPr="00D61DC5">
        <w:rPr>
          <w:rStyle w:val="Emphasis"/>
        </w:rPr>
        <w:t>The international dole has created long-term dependency and discouraged reform</w:t>
      </w:r>
      <w:r w:rsidRPr="00D61DC5">
        <w:t xml:space="preserve">. Even humanitarian aid has a disappointing record. Six months after the earthquake in Haiti, reported the Wall Street Journal, “the process of reconstruction appears to have come to a halt.” U.S. “Food for Peace” shipments, used to </w:t>
      </w:r>
      <w:r w:rsidRPr="00D61DC5">
        <w:lastRenderedPageBreak/>
        <w:t xml:space="preserve">dump farmers’ domestic surpluses, are notorious for ruining local farmers and thus undermining local production. </w:t>
      </w:r>
      <w:r w:rsidRPr="00D61DC5">
        <w:rPr>
          <w:rStyle w:val="StyleBoldUnderline"/>
        </w:rPr>
        <w:t>This problem continues in Haiti.</w:t>
      </w:r>
      <w:r>
        <w:rPr>
          <w:rStyle w:val="StyleBoldUnderline"/>
        </w:rPr>
        <w:t xml:space="preserve"> </w:t>
      </w:r>
      <w:r w:rsidRPr="00D61DC5">
        <w:t>On returning from a private aid mission, Don Slesnick, the mayor of Coral Gables, Florida, complained: “We were saddened to see rice bags travel no more than 20 (meters) from the gates of the distribution site before ending up in the back of a pickup truck presumably headed for the black market. To our further dismay, we returned home to read news stories that those very same donations were undercutting Haitian rice farmers who needed income to support their own families.”</w:t>
      </w:r>
      <w:r>
        <w:t xml:space="preserve"> </w:t>
      </w:r>
      <w:r w:rsidRPr="00D61DC5">
        <w:rPr>
          <w:rStyle w:val="StyleBoldUnderline"/>
        </w:rPr>
        <w:t>Worse is Somalia.</w:t>
      </w:r>
      <w:r w:rsidRPr="00D61DC5">
        <w:t xml:space="preserve"> Reported the New York Times last year: “As much as half the food aid sent to Somalia is diverted from needy people to a web of corrupt contractors, radical Islamist militants and local United Nations staff members.”</w:t>
      </w:r>
      <w:r>
        <w:t xml:space="preserve"> </w:t>
      </w:r>
      <w:r w:rsidRPr="00D61DC5">
        <w:t xml:space="preserve">Two decades ago Michael Maren worked with private aid organizations in Somalia and concluded: “Separately we’d arrived at the conclusion that </w:t>
      </w:r>
      <w:r w:rsidRPr="00D61DC5">
        <w:rPr>
          <w:rStyle w:val="StyleBoldUnderline"/>
        </w:rPr>
        <w:t>the relief program was probably killing as many people as it was saving, and the net result was that Somali soldiers were supplementing their income by selling food</w:t>
      </w:r>
      <w:r w:rsidRPr="00D61DC5">
        <w:t>, while the [insurgent force] — often indistinguishable from the army — was using the food as rations to fuel their attacks into Ethiopia.”</w:t>
      </w:r>
      <w:r>
        <w:t xml:space="preserve"> </w:t>
      </w:r>
      <w:r w:rsidRPr="00D61DC5">
        <w:rPr>
          <w:rStyle w:val="StyleBoldUnderline"/>
        </w:rPr>
        <w:t xml:space="preserve">Washington </w:t>
      </w:r>
      <w:r w:rsidRPr="00D61DC5">
        <w:t xml:space="preserve">and other industrialized nations, like Japan, </w:t>
      </w:r>
      <w:r w:rsidRPr="00D61DC5">
        <w:rPr>
          <w:rStyle w:val="Emphasis"/>
        </w:rPr>
        <w:t>should reconsider the aid business</w:t>
      </w:r>
      <w:r w:rsidRPr="00D61DC5">
        <w:rPr>
          <w:rStyle w:val="StyleBoldUnderline"/>
        </w:rPr>
        <w:t xml:space="preserve">. Financial transfers rarely are necessary for the West’s defense. </w:t>
      </w:r>
      <w:r w:rsidRPr="00D61DC5">
        <w:t>The Cold War is over and America’s allies, including regional powers Israel and Turkey, should have graduated from U.S. assistance years ago.</w:t>
      </w:r>
      <w:r>
        <w:t xml:space="preserve"> </w:t>
      </w:r>
      <w:r w:rsidRPr="00D61DC5">
        <w:rPr>
          <w:rStyle w:val="StyleBoldUnderline"/>
        </w:rPr>
        <w:t>Most Third World nations are tangential at best to American or allied security</w:t>
      </w:r>
      <w:r w:rsidRPr="00D61DC5">
        <w:t xml:space="preserve">. While it’s harder to criticize humanitarian aid, </w:t>
      </w:r>
      <w:r w:rsidRPr="00D61DC5">
        <w:rPr>
          <w:rStyle w:val="Emphasis"/>
        </w:rPr>
        <w:t>private money spent by private organizations is the best way to help those in need around the world.</w:t>
      </w:r>
      <w:r>
        <w:rPr>
          <w:rStyle w:val="Emphasis"/>
        </w:rPr>
        <w:t xml:space="preserve"> </w:t>
      </w:r>
      <w:r w:rsidRPr="00D61DC5">
        <w:rPr>
          <w:rStyle w:val="StyleBoldUnderline"/>
        </w:rPr>
        <w:t>As for economic developmen</w:t>
      </w:r>
      <w:r w:rsidRPr="00D61DC5">
        <w:t>t, officials in wealthy industrialized nations sh</w:t>
      </w:r>
      <w:r w:rsidRPr="00D61DC5">
        <w:rPr>
          <w:rStyle w:val="StyleBoldUnderline"/>
        </w:rPr>
        <w:t>ould focus on improving their own economic policies and easing access of other nations to the international marketplace.</w:t>
      </w:r>
      <w:r>
        <w:rPr>
          <w:rStyle w:val="StyleBoldUnderline"/>
        </w:rPr>
        <w:t xml:space="preserve"> </w:t>
      </w:r>
    </w:p>
    <w:p w:rsidR="00A75783" w:rsidRPr="00D61DC5" w:rsidRDefault="00A75783" w:rsidP="00A75783"/>
    <w:p w:rsidR="00A75783" w:rsidRPr="002B044F" w:rsidRDefault="00A75783" w:rsidP="00A75783">
      <w:pPr>
        <w:pStyle w:val="Heading4"/>
      </w:pPr>
      <w:r w:rsidRPr="002B044F">
        <w:t>Economic Freedom is the only way to help the poor</w:t>
      </w:r>
    </w:p>
    <w:p w:rsidR="00A75783" w:rsidRPr="0093676B" w:rsidRDefault="00A75783" w:rsidP="00A75783">
      <w:pPr>
        <w:rPr>
          <w:rStyle w:val="StyleStyleBold12pt"/>
        </w:rPr>
      </w:pPr>
      <w:r>
        <w:rPr>
          <w:rStyle w:val="StyleStyleBold12pt"/>
        </w:rPr>
        <w:t xml:space="preserve">CATO, ’06 </w:t>
      </w:r>
      <w:r w:rsidRPr="0093676B">
        <w:t xml:space="preserve">[9/7/06, The Cato Institute is a public policy research organization — a think tank – dedicated to the principles of individual liberty, limited government, free markets and peace. Its scholars and analysts conduct independent, nonpartisan research on a wide range of policy issues, “Foreign Aid Fails Poor Countries — Economic Freedom is Key”, </w:t>
      </w:r>
      <w:hyperlink r:id="rId11" w:history="1">
        <w:r w:rsidRPr="0093676B">
          <w:rPr>
            <w:rStyle w:val="Hyperlink"/>
          </w:rPr>
          <w:t>http://www.cato.org/news-releases/2006/9/7/foreign-aid-fails-poor-countries-economic-freedom-key</w:t>
        </w:r>
      </w:hyperlink>
      <w:r w:rsidRPr="0093676B">
        <w:t>]</w:t>
      </w:r>
    </w:p>
    <w:p w:rsidR="00A75783" w:rsidRPr="0093676B" w:rsidRDefault="00A75783" w:rsidP="00A75783">
      <w:pPr>
        <w:rPr>
          <w:sz w:val="16"/>
        </w:rPr>
      </w:pPr>
      <w:r w:rsidRPr="0093676B">
        <w:rPr>
          <w:sz w:val="16"/>
        </w:rPr>
        <w:t>WASHINGTON—</w:t>
      </w:r>
      <w:r w:rsidRPr="0093676B">
        <w:rPr>
          <w:rStyle w:val="Emphasis"/>
        </w:rPr>
        <w:t>Economic freedom has</w:t>
      </w:r>
      <w:r w:rsidRPr="00AB50B0">
        <w:rPr>
          <w:rStyle w:val="Emphasis"/>
        </w:rPr>
        <w:t xml:space="preserve"> a greater impact than foreign aid in helping people in poor nations escape poverty</w:t>
      </w:r>
      <w:r w:rsidRPr="0093676B">
        <w:rPr>
          <w:sz w:val="16"/>
        </w:rPr>
        <w:t xml:space="preserve">, </w:t>
      </w:r>
      <w:r w:rsidRPr="00AB50B0">
        <w:rPr>
          <w:rStyle w:val="StyleBoldUnderline"/>
        </w:rPr>
        <w:t>according to the Economic Freedom of the World: 2006</w:t>
      </w:r>
      <w:r w:rsidRPr="0093676B">
        <w:rPr>
          <w:sz w:val="16"/>
        </w:rPr>
        <w:t xml:space="preserve"> Annual Report, released today by the Cato Institute in conjunction with the Fraser Institute of Canada. In new research published in this year’s report, </w:t>
      </w:r>
      <w:r w:rsidRPr="00AB50B0">
        <w:rPr>
          <w:rStyle w:val="StyleBoldUnderline"/>
        </w:rPr>
        <w:t>economist William Easterly of New York University compares the impact of economic freedom and foreign aid on economic growth in the poorest nations</w:t>
      </w:r>
      <w:r w:rsidRPr="0093676B">
        <w:rPr>
          <w:sz w:val="16"/>
        </w:rPr>
        <w:t xml:space="preserve">. Demonstrating that </w:t>
      </w:r>
      <w:r w:rsidRPr="00AB50B0">
        <w:rPr>
          <w:rStyle w:val="Emphasis"/>
        </w:rPr>
        <w:t>foreign aid has no positive impact on economic growth in the poorest nations</w:t>
      </w:r>
      <w:r w:rsidRPr="0093676B">
        <w:rPr>
          <w:sz w:val="16"/>
        </w:rPr>
        <w:t xml:space="preserve">, Easterly’s research shows that </w:t>
      </w:r>
      <w:r w:rsidRPr="00AB50B0">
        <w:rPr>
          <w:rStyle w:val="StyleBoldUnderline"/>
        </w:rPr>
        <w:t>economic freedom has a positive impact on prosperity and helping lift nations out of poverty.</w:t>
      </w:r>
      <w:r>
        <w:rPr>
          <w:rStyle w:val="StyleBoldUnderline"/>
        </w:rPr>
        <w:t xml:space="preserve"> </w:t>
      </w:r>
      <w:r w:rsidRPr="00AB50B0">
        <w:rPr>
          <w:rStyle w:val="StyleBoldUnderline"/>
        </w:rPr>
        <w:t>Once greater economic freedom is taken into account, poor nations, far from being caught in a “poverty trap,” grow</w:t>
      </w:r>
      <w:r w:rsidRPr="0093676B">
        <w:rPr>
          <w:sz w:val="16"/>
        </w:rPr>
        <w:t xml:space="preserve"> faster than rich nations. “What the research in this edition of Economic Freedom of the World suggests is that </w:t>
      </w:r>
      <w:r w:rsidRPr="0093676B">
        <w:rPr>
          <w:rStyle w:val="StyleBoldUnderline"/>
        </w:rPr>
        <w:t>economic freedom, rather than foreign aid, does have a powerful positive impact and is a better approach</w:t>
      </w:r>
      <w:r w:rsidRPr="0093676B">
        <w:rPr>
          <w:sz w:val="16"/>
        </w:rPr>
        <w:t>,” says co-author of the report, James Gwartney, professor of economics at Florida State University. “</w:t>
      </w:r>
      <w:r w:rsidRPr="0093676B">
        <w:rPr>
          <w:rStyle w:val="StyleBoldUnderline"/>
        </w:rPr>
        <w:t>Economic freedom is unambiguously good for the poor</w:t>
      </w:r>
      <w:r w:rsidRPr="0093676B">
        <w:rPr>
          <w:sz w:val="16"/>
        </w:rPr>
        <w:t>, not just in terms of incomes, but also in terms of the whole range of development indicators such as longevity, access to clean water, or the extent of child labor,” states Ian Vásquez, director of the Cato Institute’s Project on Global Economic Liberty.</w:t>
      </w:r>
    </w:p>
    <w:p w:rsidR="00A75783" w:rsidRDefault="00A75783" w:rsidP="00A75783"/>
    <w:p w:rsidR="00506D72" w:rsidRDefault="00506D72" w:rsidP="00506D72">
      <w:pPr>
        <w:rPr>
          <w:rStyle w:val="StyleBoldUnderline"/>
        </w:rPr>
      </w:pPr>
    </w:p>
    <w:p w:rsidR="00506D72" w:rsidRPr="002B044F" w:rsidRDefault="00506D72" w:rsidP="00506D72">
      <w:pPr>
        <w:pStyle w:val="Heading4"/>
      </w:pPr>
      <w:r w:rsidRPr="002B044F">
        <w:t>Foreign aid does not spur economic growth</w:t>
      </w:r>
    </w:p>
    <w:p w:rsidR="00506D72" w:rsidRPr="00EC184F" w:rsidRDefault="00506D72" w:rsidP="00506D72">
      <w:pPr>
        <w:rPr>
          <w:rStyle w:val="StyleBoldUnderline"/>
          <w:b/>
          <w:sz w:val="24"/>
          <w:u w:val="none"/>
        </w:rPr>
      </w:pPr>
      <w:r>
        <w:rPr>
          <w:rStyle w:val="StyleStyleBold12pt"/>
        </w:rPr>
        <w:t xml:space="preserve">Shleifer, ’10 </w:t>
      </w:r>
      <w:r w:rsidRPr="00057C8F">
        <w:t>[November 2010, Andrei Shleifer is a Russian American economist. He served as project director of the Harvard Institute for International Development's Russian aid project from its inauguration in 1992 until it was shut down in 1997, “Peter Bauer and the Failure of Foreign Aid”, http://www.cato.org/sites/cato.org/files/serials/files/cato-journal/2010/11/cj29n3-1.pdf]</w:t>
      </w:r>
    </w:p>
    <w:p w:rsidR="00506D72" w:rsidRDefault="00506D72" w:rsidP="00506D72">
      <w:pPr>
        <w:rPr>
          <w:rStyle w:val="StyleBoldUnderline"/>
        </w:rPr>
      </w:pPr>
      <w:r w:rsidRPr="00EC184F">
        <w:rPr>
          <w:sz w:val="16"/>
        </w:rPr>
        <w:t xml:space="preserve">The bottom line is that Bauer was correct about foreign aid. </w:t>
      </w:r>
      <w:r w:rsidRPr="00EC184F">
        <w:rPr>
          <w:rStyle w:val="Emphasis"/>
        </w:rPr>
        <w:t>Foreign aid has failed</w:t>
      </w:r>
      <w:r w:rsidRPr="00EC184F">
        <w:rPr>
          <w:rStyle w:val="StyleBoldUnderline"/>
        </w:rPr>
        <w:t xml:space="preserve"> to meet its principal objective: to spur economic growth</w:t>
      </w:r>
      <w:r w:rsidRPr="00EC184F">
        <w:rPr>
          <w:sz w:val="16"/>
        </w:rPr>
        <w:t xml:space="preserve">. </w:t>
      </w:r>
      <w:r w:rsidRPr="00EC184F">
        <w:rPr>
          <w:rStyle w:val="StyleBoldUnderline"/>
        </w:rPr>
        <w:t>The reasons for its failure are probably multiple and more complex</w:t>
      </w:r>
      <w:r w:rsidRPr="00EC184F">
        <w:rPr>
          <w:sz w:val="16"/>
        </w:rPr>
        <w:t>—and more numerous—</w:t>
      </w:r>
      <w:r w:rsidRPr="00EC184F">
        <w:rPr>
          <w:rStyle w:val="StyleBoldUnderline"/>
        </w:rPr>
        <w:t>than just a failed model of development</w:t>
      </w:r>
      <w:r w:rsidRPr="00EC184F">
        <w:rPr>
          <w:sz w:val="16"/>
        </w:rPr>
        <w:t xml:space="preserve">. </w:t>
      </w:r>
      <w:r w:rsidRPr="00EC184F">
        <w:rPr>
          <w:rStyle w:val="StyleBoldUnderline"/>
        </w:rPr>
        <w:t>But the evidence has broadly corroborated Bauer’s view: an important instance of economic analysis making a correct prediction about reality in advance.</w:t>
      </w:r>
    </w:p>
    <w:p w:rsidR="00506D72" w:rsidRDefault="00506D72" w:rsidP="00A75783"/>
    <w:p w:rsidR="00506D72" w:rsidRPr="002B044F" w:rsidRDefault="00506D72" w:rsidP="00506D72">
      <w:pPr>
        <w:pStyle w:val="Heading4"/>
      </w:pPr>
      <w:r w:rsidRPr="002B044F">
        <w:lastRenderedPageBreak/>
        <w:t xml:space="preserve">Foreign Aid </w:t>
      </w:r>
      <w:r>
        <w:t xml:space="preserve">theory is wrong </w:t>
      </w:r>
      <w:r w:rsidRPr="002B044F">
        <w:t>- Capitalism and reforms is the reason for economic growth</w:t>
      </w:r>
    </w:p>
    <w:p w:rsidR="00506D72" w:rsidRPr="0082267D" w:rsidRDefault="00506D72" w:rsidP="00506D72">
      <w:pPr>
        <w:rPr>
          <w:rStyle w:val="StyleBoldUnderline"/>
          <w:b/>
          <w:sz w:val="24"/>
          <w:u w:val="none"/>
        </w:rPr>
      </w:pPr>
      <w:r>
        <w:rPr>
          <w:rStyle w:val="StyleStyleBold12pt"/>
        </w:rPr>
        <w:t xml:space="preserve">Shleifer, ’10 </w:t>
      </w:r>
      <w:r w:rsidRPr="00057C8F">
        <w:t>[November 2010, Andrei Shleifer is a Russian American economist. He served as project director of the Harvard Institute for International Development's Russian aid project from its inauguration in 1992 until it was shut down in 1997, “Peter Bauer and the Failure of Foreign Aid”, http://www.cato.org/sites/cato.org/files/serials/files/cato-journal/2010/11/cj29n3-1.pdf]</w:t>
      </w:r>
    </w:p>
    <w:p w:rsidR="00506D72" w:rsidRPr="0082267D" w:rsidRDefault="00506D72" w:rsidP="00506D72">
      <w:pPr>
        <w:rPr>
          <w:sz w:val="16"/>
        </w:rPr>
      </w:pPr>
      <w:r w:rsidRPr="0082267D">
        <w:rPr>
          <w:sz w:val="16"/>
        </w:rPr>
        <w:t xml:space="preserve">It seems to me that there is an even better reason not to be despondent, namely </w:t>
      </w:r>
      <w:r w:rsidRPr="0082267D">
        <w:rPr>
          <w:rStyle w:val="StyleBoldUnderline"/>
        </w:rPr>
        <w:t>that foreign aid is a sideshow</w:t>
      </w:r>
      <w:r w:rsidRPr="0082267D">
        <w:rPr>
          <w:sz w:val="16"/>
        </w:rPr>
        <w:t xml:space="preserve">. As I have already noted, recent decades have been a spectacular period for economic and social development in most of the world. The financial crisis has slowed things down, and has given a new voice to bad ideas, but it is unlikely to reverse the basic trends. </w:t>
      </w:r>
      <w:r w:rsidRPr="0082267D">
        <w:rPr>
          <w:rStyle w:val="StyleBoldUnderline"/>
        </w:rPr>
        <w:t xml:space="preserve">The reason for the extraordinary economic and social progress is simple: the world has increasingly embraced capitalism. The name of the game has been better policy, </w:t>
      </w:r>
      <w:r w:rsidRPr="0082267D">
        <w:rPr>
          <w:rStyle w:val="Emphasis"/>
        </w:rPr>
        <w:t>not foreign aid</w:t>
      </w:r>
      <w:r w:rsidRPr="0082267D">
        <w:rPr>
          <w:rStyle w:val="StyleBoldUnderline"/>
        </w:rPr>
        <w:t>. More secure property rights, freer trade, lower taxes, better—if still far from perfect—government accountability, and more prudent public finance have all contributed to economic growth.</w:t>
      </w:r>
      <w:r w:rsidRPr="0082267D">
        <w:rPr>
          <w:sz w:val="16"/>
        </w:rPr>
        <w:t xml:space="preserve"> </w:t>
      </w:r>
    </w:p>
    <w:p w:rsidR="00506D72" w:rsidRDefault="00506D72" w:rsidP="00506D72"/>
    <w:p w:rsidR="00380E43" w:rsidRPr="005B32DD" w:rsidRDefault="00380E43" w:rsidP="00380E43">
      <w:pPr>
        <w:pStyle w:val="Heading4"/>
        <w:rPr>
          <w:rStyle w:val="StyleBoldUnderline"/>
          <w:rFonts w:ascii="Cambria" w:hAnsi="Cambria"/>
          <w:b w:val="0"/>
          <w:sz w:val="26"/>
          <w:u w:val="none"/>
        </w:rPr>
      </w:pPr>
      <w:r w:rsidRPr="005B32DD">
        <w:rPr>
          <w:rStyle w:val="StyleBoldUnderline"/>
          <w:rFonts w:ascii="Cambria" w:hAnsi="Cambria"/>
          <w:sz w:val="26"/>
          <w:u w:val="none"/>
        </w:rPr>
        <w:t>Turn—US foreign aid encou</w:t>
      </w:r>
      <w:r>
        <w:rPr>
          <w:rStyle w:val="StyleBoldUnderline"/>
          <w:rFonts w:ascii="Cambria" w:hAnsi="Cambria"/>
          <w:sz w:val="26"/>
          <w:u w:val="none"/>
        </w:rPr>
        <w:t>rages worst tendencies and fail</w:t>
      </w:r>
      <w:r w:rsidRPr="005B32DD">
        <w:rPr>
          <w:rStyle w:val="StyleBoldUnderline"/>
          <w:rFonts w:ascii="Cambria" w:hAnsi="Cambria"/>
          <w:sz w:val="26"/>
          <w:u w:val="none"/>
        </w:rPr>
        <w:t>s to solve</w:t>
      </w:r>
      <w:r>
        <w:rPr>
          <w:rStyle w:val="StyleBoldUnderline"/>
          <w:rFonts w:ascii="Cambria" w:hAnsi="Cambria"/>
          <w:sz w:val="26"/>
          <w:u w:val="none"/>
        </w:rPr>
        <w:t>—empirics</w:t>
      </w:r>
    </w:p>
    <w:p w:rsidR="00380E43" w:rsidRPr="00537B6D" w:rsidRDefault="00380E43" w:rsidP="00380E43">
      <w:pPr>
        <w:pStyle w:val="NoSpacing"/>
        <w:rPr>
          <w:rStyle w:val="StyleBoldUnderline"/>
          <w:b/>
          <w:sz w:val="16"/>
          <w:u w:val="none"/>
        </w:rPr>
      </w:pPr>
      <w:r w:rsidRPr="00537B6D">
        <w:rPr>
          <w:rStyle w:val="StyleBoldUnderline"/>
          <w:sz w:val="16"/>
          <w:u w:val="none"/>
        </w:rPr>
        <w:t xml:space="preserve">James </w:t>
      </w:r>
      <w:r w:rsidRPr="00537B6D">
        <w:rPr>
          <w:rStyle w:val="StyleStyleBold12pt"/>
        </w:rPr>
        <w:t>Bovard</w:t>
      </w:r>
      <w:r w:rsidRPr="00537B6D">
        <w:rPr>
          <w:rStyle w:val="StyleBoldUnderline"/>
          <w:sz w:val="16"/>
          <w:u w:val="none"/>
        </w:rPr>
        <w:t xml:space="preserve"> 1/31/</w:t>
      </w:r>
      <w:r w:rsidRPr="00537B6D">
        <w:rPr>
          <w:rStyle w:val="StyleStyleBold12pt"/>
        </w:rPr>
        <w:t>86</w:t>
      </w:r>
      <w:r w:rsidRPr="00537B6D">
        <w:rPr>
          <w:rStyle w:val="StyleBoldUnderline"/>
          <w:sz w:val="16"/>
          <w:u w:val="none"/>
        </w:rPr>
        <w:t xml:space="preserve">, </w:t>
      </w:r>
      <w:r w:rsidRPr="00537B6D">
        <w:t>free-lance writer who has written on foreign aid for the</w:t>
      </w:r>
      <w:r w:rsidRPr="00537B6D">
        <w:rPr>
          <w:rFonts w:eastAsia="MS Gothic"/>
        </w:rPr>
        <w:t> Wall Street Journal, Chicago Tribune, </w:t>
      </w:r>
      <w:r w:rsidRPr="00537B6D">
        <w:t>and other publications</w:t>
      </w:r>
      <w:r w:rsidRPr="00537B6D">
        <w:rPr>
          <w:rFonts w:eastAsia="Calibri"/>
        </w:rPr>
        <w:t>, “The Continuing Failure of Foreign Aid”</w:t>
      </w:r>
    </w:p>
    <w:p w:rsidR="00380E43" w:rsidRPr="005B32DD" w:rsidRDefault="00380E43" w:rsidP="00380E43">
      <w:pPr>
        <w:pStyle w:val="NoSpacing"/>
        <w:rPr>
          <w:rStyle w:val="StyleBoldUnderline"/>
        </w:rPr>
      </w:pPr>
      <w:r w:rsidRPr="005B32DD">
        <w:rPr>
          <w:rStyle w:val="StyleBoldUnderline"/>
        </w:rPr>
        <w:t>For 40 years, U.S. foreign aid has been judged by</w:t>
      </w:r>
      <w:r>
        <w:t xml:space="preserve"> its intentions, </w:t>
      </w:r>
      <w:r w:rsidRPr="005B32DD">
        <w:rPr>
          <w:rStyle w:val="StyleBoldUnderline"/>
        </w:rPr>
        <w:t xml:space="preserve">not </w:t>
      </w:r>
      <w:r>
        <w:t>its</w:t>
      </w:r>
      <w:r w:rsidRPr="005B32DD">
        <w:rPr>
          <w:rStyle w:val="StyleBoldUnderline"/>
        </w:rPr>
        <w:t xml:space="preserve"> results. Foreign aid</w:t>
      </w:r>
      <w:r>
        <w:t xml:space="preserve"> programs </w:t>
      </w:r>
      <w:r w:rsidRPr="005B32DD">
        <w:rPr>
          <w:rStyle w:val="StyleBoldUnderline"/>
        </w:rPr>
        <w:t>have</w:t>
      </w:r>
      <w:r>
        <w:t xml:space="preserve"> been perpetuated and expanded </w:t>
      </w:r>
      <w:r w:rsidRPr="005B32DD">
        <w:rPr>
          <w:rStyle w:val="StyleBoldUnderline"/>
        </w:rPr>
        <w:t>not</w:t>
      </w:r>
      <w:r>
        <w:t xml:space="preserve"> because they have </w:t>
      </w:r>
      <w:r w:rsidRPr="005B32DD">
        <w:rPr>
          <w:rStyle w:val="StyleBoldUnderline"/>
        </w:rPr>
        <w:t>succeeded</w:t>
      </w:r>
      <w:r>
        <w:t xml:space="preserve">, but because giving foreign aid still seems like a good idea. </w:t>
      </w:r>
      <w:r w:rsidRPr="005B32DD">
        <w:t>But foreign aid has rarely done anything that countries could not have done for themselves. And</w:t>
      </w:r>
      <w:r>
        <w:t xml:space="preserve"> </w:t>
      </w:r>
      <w:r w:rsidRPr="005B32DD">
        <w:rPr>
          <w:rStyle w:val="StyleBoldUnderline"/>
        </w:rPr>
        <w:t>it has often encouraged the recipient governments' worst tendencies--helping to underwrite programs and policies that have starved thousands of people and derailed struggling economies.</w:t>
      </w:r>
    </w:p>
    <w:p w:rsidR="00380E43" w:rsidRDefault="00380E43" w:rsidP="00380E43">
      <w:pPr>
        <w:pStyle w:val="NoSpacing"/>
      </w:pPr>
      <w:r w:rsidRPr="005B32DD">
        <w:rPr>
          <w:rStyle w:val="StyleBoldUnderline"/>
        </w:rPr>
        <w:t>In agriculture, in economic planning, in food assistance, U.S. foreign aid has</w:t>
      </w:r>
      <w:r>
        <w:t xml:space="preserve"> routinely </w:t>
      </w:r>
      <w:r w:rsidRPr="005B32DD">
        <w:rPr>
          <w:rStyle w:val="StyleBoldUnderline"/>
        </w:rPr>
        <w:t>failed</w:t>
      </w:r>
      <w:r>
        <w:t xml:space="preserve"> to benefit the foreign poor. </w:t>
      </w:r>
      <w:r w:rsidRPr="005B32DD">
        <w:rPr>
          <w:rStyle w:val="StyleBoldUnderline"/>
        </w:rPr>
        <w:t>In Africa, Asia, and Latin America</w:t>
      </w:r>
      <w:r>
        <w:t>, the U.S. Agency for International Development (AID) has dotted the countryside with "white elephants": idle cement plants, near-empty convention centers, abandoned roads, and--perhaps the biggest white elephant of them all--a growing phalanx of corrupt, meddling, and overpaid bureaucrats.</w:t>
      </w:r>
    </w:p>
    <w:p w:rsidR="00380E43" w:rsidRDefault="00380E43" w:rsidP="00380E43">
      <w:pPr>
        <w:pStyle w:val="NoSpacing"/>
      </w:pPr>
      <w:r>
        <w:t>Since 1946, the United States has given over $146 billion in humanitarian assistance to foreign countries. In 1985, the United States provided over $10 billion in non-military aid abroad, ranging from free food to balance-of-payments support to project-assistance and population-planning programs. AID employs over 4,500 employees to administer these programs, many of which have expanded rapidly under the Reagan administration.</w:t>
      </w:r>
    </w:p>
    <w:p w:rsidR="00380E43" w:rsidRDefault="00380E43" w:rsidP="00380E43"/>
    <w:p w:rsidR="00380E43" w:rsidRPr="002613F2" w:rsidRDefault="00380E43" w:rsidP="00380E43">
      <w:pPr>
        <w:pStyle w:val="Heading4"/>
        <w:rPr>
          <w:rStyle w:val="StyleBoldUnderline"/>
          <w:rFonts w:ascii="Cambria" w:hAnsi="Cambria"/>
          <w:b w:val="0"/>
          <w:sz w:val="26"/>
          <w:u w:val="none"/>
        </w:rPr>
      </w:pPr>
      <w:r w:rsidRPr="002613F2">
        <w:rPr>
          <w:rStyle w:val="StyleBoldUnderline"/>
          <w:rFonts w:ascii="Cambria" w:hAnsi="Cambria"/>
          <w:sz w:val="26"/>
          <w:u w:val="none"/>
        </w:rPr>
        <w:t>American Foreign aid destroys the recipient country—moral hazard</w:t>
      </w:r>
    </w:p>
    <w:p w:rsidR="00380E43" w:rsidRPr="00537B6D" w:rsidRDefault="00380E43" w:rsidP="00380E43">
      <w:pPr>
        <w:pStyle w:val="NoSpacing"/>
        <w:rPr>
          <w:rStyle w:val="StyleBoldUnderline"/>
          <w:b/>
          <w:sz w:val="16"/>
          <w:u w:val="none"/>
        </w:rPr>
      </w:pPr>
      <w:r w:rsidRPr="00537B6D">
        <w:rPr>
          <w:rStyle w:val="StyleBoldUnderline"/>
          <w:sz w:val="16"/>
          <w:u w:val="none"/>
        </w:rPr>
        <w:t xml:space="preserve">James </w:t>
      </w:r>
      <w:r w:rsidRPr="00537B6D">
        <w:rPr>
          <w:rStyle w:val="StyleStyleBold12pt"/>
        </w:rPr>
        <w:t>Bovard</w:t>
      </w:r>
      <w:r w:rsidRPr="00537B6D">
        <w:rPr>
          <w:rStyle w:val="StyleBoldUnderline"/>
          <w:sz w:val="16"/>
          <w:u w:val="none"/>
        </w:rPr>
        <w:t xml:space="preserve"> 1/31/</w:t>
      </w:r>
      <w:r w:rsidRPr="00537B6D">
        <w:rPr>
          <w:rStyle w:val="StyleStyleBold12pt"/>
        </w:rPr>
        <w:t>86</w:t>
      </w:r>
      <w:r w:rsidRPr="00537B6D">
        <w:rPr>
          <w:rStyle w:val="StyleBoldUnderline"/>
          <w:sz w:val="16"/>
          <w:u w:val="none"/>
        </w:rPr>
        <w:t xml:space="preserve">, </w:t>
      </w:r>
      <w:r w:rsidRPr="00537B6D">
        <w:t>free-lance writer who has written on foreign aid for the</w:t>
      </w:r>
      <w:r w:rsidRPr="00537B6D">
        <w:rPr>
          <w:rFonts w:eastAsia="MS Gothic"/>
        </w:rPr>
        <w:t> Wall Street Journal, Chicago Tribune, </w:t>
      </w:r>
      <w:r w:rsidRPr="00537B6D">
        <w:t>and other publications</w:t>
      </w:r>
      <w:r w:rsidRPr="00537B6D">
        <w:rPr>
          <w:rFonts w:eastAsia="Calibri"/>
        </w:rPr>
        <w:t>, “The Continuing Failure of Foreign Aid”</w:t>
      </w:r>
    </w:p>
    <w:p w:rsidR="00380E43" w:rsidRPr="00FD0A33" w:rsidRDefault="00380E43" w:rsidP="00380E43">
      <w:pPr>
        <w:pStyle w:val="NoSpacing"/>
        <w:rPr>
          <w:rStyle w:val="CardChar"/>
        </w:rPr>
      </w:pPr>
      <w:r w:rsidRPr="005B32DD">
        <w:rPr>
          <w:rStyle w:val="StyleBoldUnderline"/>
        </w:rPr>
        <w:t>American foreign aid has often harmed the Third World</w:t>
      </w:r>
      <w:r>
        <w:t xml:space="preserve"> poor. In Indonesia, </w:t>
      </w:r>
      <w:r w:rsidRPr="005B32DD">
        <w:rPr>
          <w:rStyle w:val="StyleBoldUnderline"/>
        </w:rPr>
        <w:t>the government confiscated</w:t>
      </w:r>
      <w:r>
        <w:t xml:space="preserve"> subsistence </w:t>
      </w:r>
      <w:r w:rsidRPr="005B32DD">
        <w:rPr>
          <w:rStyle w:val="StyleBoldUnderline"/>
        </w:rPr>
        <w:t>farmers' meager plots for AID-financed irrigation canals</w:t>
      </w:r>
      <w:r>
        <w:t xml:space="preserve">. In Mali, </w:t>
      </w:r>
      <w:r w:rsidRPr="005B32DD">
        <w:rPr>
          <w:rStyle w:val="StyleBoldUnderline"/>
        </w:rPr>
        <w:t>farmers were forced to sell their crops at giveaway prices to a joint project of AID and the Mali government</w:t>
      </w:r>
      <w:r>
        <w:t xml:space="preserve">. In Egypt, Haiti, and elsewhere, </w:t>
      </w:r>
      <w:r w:rsidRPr="005B32DD">
        <w:rPr>
          <w:rStyle w:val="StyleBoldUnderline"/>
        </w:rPr>
        <w:t>farmers have seen the prices for their own crops nose-dive when U.S. free food has been given to their countries</w:t>
      </w:r>
      <w:r>
        <w:t>.</w:t>
      </w:r>
      <w:r w:rsidRPr="005B32DD">
        <w:rPr>
          <w:sz w:val="12"/>
        </w:rPr>
        <w:t xml:space="preserve">¶ </w:t>
      </w:r>
      <w:r>
        <w:t xml:space="preserve">AID cannot be blamed for all the mistakes made in the projects it bankrolls. However, </w:t>
      </w:r>
      <w:r w:rsidRPr="005B32DD">
        <w:rPr>
          <w:rStyle w:val="StyleBoldUnderline"/>
        </w:rPr>
        <w:t>by providing a seemingly endless credit line to governments regardless of their policies, AID effectively discourages governments from learning from and correcting their mistakes.</w:t>
      </w:r>
      <w:r>
        <w:t xml:space="preserve"> Giving some Third World governments perpetual assistance is about as humanitarian as giving an alcoholic the key to a brewery. Good intentions are </w:t>
      </w:r>
      <w:r w:rsidRPr="005B32DD">
        <w:rPr>
          <w:rStyle w:val="StyleBoldUnderline"/>
        </w:rPr>
        <w:t>no excuse for helping to underwrite</w:t>
      </w:r>
      <w:r>
        <w:t xml:space="preserve"> an individual's--or </w:t>
      </w:r>
      <w:r w:rsidRPr="005B32DD">
        <w:rPr>
          <w:rStyle w:val="StyleBoldUnderline"/>
        </w:rPr>
        <w:t>a country's-- self-destruction</w:t>
      </w:r>
      <w:r>
        <w:t>.</w:t>
      </w:r>
      <w:r w:rsidRPr="005B32DD">
        <w:rPr>
          <w:sz w:val="12"/>
        </w:rPr>
        <w:t xml:space="preserve">¶ </w:t>
      </w:r>
      <w:r>
        <w:t xml:space="preserve">Foreign aid programs appear to be incorrigible. </w:t>
      </w:r>
      <w:r w:rsidRPr="005B32DD">
        <w:rPr>
          <w:rStyle w:val="StyleBoldUnderline"/>
        </w:rPr>
        <w:t>For 35 years, American</w:t>
      </w:r>
      <w:r>
        <w:t xml:space="preserve"> foreign aid </w:t>
      </w:r>
      <w:r w:rsidRPr="005B32DD">
        <w:rPr>
          <w:rStyle w:val="StyleBoldUnderline"/>
        </w:rPr>
        <w:t>policymakers</w:t>
      </w:r>
      <w:r>
        <w:t xml:space="preserve"> seem to </w:t>
      </w:r>
      <w:r w:rsidRPr="005B32DD">
        <w:rPr>
          <w:rStyle w:val="StyleBoldUnderline"/>
        </w:rPr>
        <w:t>have learned nothing</w:t>
      </w:r>
      <w:r>
        <w:t xml:space="preserve"> and forgotten nothing. </w:t>
      </w:r>
      <w:r w:rsidRPr="005B32DD">
        <w:rPr>
          <w:rStyle w:val="StyleBoldUnderline"/>
        </w:rPr>
        <w:t>U.S. foreign aid projects routinely repeat the same mistakes today that were committed decades ago</w:t>
      </w:r>
      <w:r>
        <w:t>. One telltale ironic report title from the General Accounting Office says it all: "Experience--A Potential Tool for Improving U.S. Assistance Abroad."[6]</w:t>
      </w:r>
      <w:r w:rsidRPr="005B32DD">
        <w:rPr>
          <w:sz w:val="12"/>
        </w:rPr>
        <w:t xml:space="preserve">¶ </w:t>
      </w:r>
      <w:r>
        <w:t xml:space="preserve">This study focuses on the failure of U.S. humanitarian aid to achieve its goals. It begins with a close examination of one of the most popular foreign aid programs, Food for Peace. Then comes a review of AID's record in resurrecting the economies of Central America, followed by an analysis of AID's role in African agricultural development. AID's achievements in Egypt and Indonesia are then reviewed, followed by an analysis of AID's role in spurring the development of private business and capitalism in poor countries. The study concludes with an analysis of why </w:t>
      </w:r>
      <w:r w:rsidRPr="005B32DD">
        <w:rPr>
          <w:rStyle w:val="StyleBoldUnderline"/>
        </w:rPr>
        <w:t>U.S. foreign aid has failed in the past and</w:t>
      </w:r>
      <w:r>
        <w:t xml:space="preserve"> why it </w:t>
      </w:r>
      <w:r w:rsidRPr="005B32DD">
        <w:rPr>
          <w:rStyle w:val="StyleBoldUnderline"/>
        </w:rPr>
        <w:t>will most likely fail in the future</w:t>
      </w:r>
      <w:r>
        <w:t xml:space="preserve">. </w:t>
      </w:r>
    </w:p>
    <w:p w:rsidR="00506D72" w:rsidRDefault="00506D72" w:rsidP="00A75783"/>
    <w:p w:rsidR="004E02AD" w:rsidRPr="00763466" w:rsidRDefault="004E02AD" w:rsidP="004E02AD">
      <w:pPr>
        <w:pStyle w:val="Heading4"/>
      </w:pPr>
      <w:r w:rsidRPr="00763466">
        <w:t xml:space="preserve">Foreign Aid </w:t>
      </w:r>
      <w:r>
        <w:t>causes dependencies</w:t>
      </w:r>
    </w:p>
    <w:p w:rsidR="004E02AD" w:rsidRPr="00924CC6" w:rsidRDefault="004E02AD" w:rsidP="004E02AD">
      <w:pPr>
        <w:rPr>
          <w:rStyle w:val="StyleStyleBold12pt"/>
        </w:rPr>
      </w:pPr>
      <w:r>
        <w:rPr>
          <w:rStyle w:val="StyleStyleBold12pt"/>
        </w:rPr>
        <w:t xml:space="preserve">Dobransky, ’11 </w:t>
      </w:r>
      <w:r w:rsidRPr="00962E41">
        <w:t xml:space="preserve">[March 2011, Steve Dobransky is an Adjunct Professor at Cleveland State University.  He is completing his Ph.D. studies at Kent State University, majoring in International Relations and Justice Studies.  He </w:t>
      </w:r>
      <w:r w:rsidRPr="00962E41">
        <w:lastRenderedPageBreak/>
        <w:t xml:space="preserve">has an M.A. from Ohio University and a B.A. from Cleveland State University, “The Coming Crisis in US Foreign Aid: Policy Options for the 21st Century”, </w:t>
      </w:r>
      <w:hyperlink r:id="rId12" w:history="1">
        <w:r w:rsidRPr="00962E41">
          <w:rPr>
            <w:rStyle w:val="Hyperlink"/>
          </w:rPr>
          <w:t>http://www.unc.edu/depts/diplomat/item/2011/0104/comm/dobransky_coming.html</w:t>
        </w:r>
      </w:hyperlink>
      <w:r w:rsidRPr="00962E41">
        <w:t>]</w:t>
      </w:r>
    </w:p>
    <w:p w:rsidR="004E02AD" w:rsidRPr="00924CC6" w:rsidRDefault="004E02AD" w:rsidP="004E02AD">
      <w:pPr>
        <w:rPr>
          <w:rStyle w:val="StyleBoldUnderline"/>
        </w:rPr>
      </w:pPr>
      <w:r w:rsidRPr="00924CC6">
        <w:rPr>
          <w:sz w:val="16"/>
        </w:rPr>
        <w:t xml:space="preserve">Policy Option #8: </w:t>
      </w:r>
      <w:r w:rsidRPr="009151A9">
        <w:rPr>
          <w:rStyle w:val="StyleBoldUnderline"/>
        </w:rPr>
        <w:t>End All Foreign Aid</w:t>
      </w:r>
      <w:r w:rsidRPr="00924CC6">
        <w:rPr>
          <w:sz w:val="16"/>
        </w:rPr>
        <w:t xml:space="preserve"> </w:t>
      </w:r>
      <w:r w:rsidRPr="00924CC6">
        <w:rPr>
          <w:rStyle w:val="StyleBoldUnderline"/>
        </w:rPr>
        <w:t>This option calls for eliminating all foreign aid from the international equation at the governmental level.</w:t>
      </w:r>
      <w:r>
        <w:rPr>
          <w:rStyle w:val="StyleBoldUnderline"/>
        </w:rPr>
        <w:t xml:space="preserve"> </w:t>
      </w:r>
      <w:r w:rsidRPr="00924CC6">
        <w:rPr>
          <w:rStyle w:val="StyleBoldUnderline"/>
        </w:rPr>
        <w:t>It allows for private organizations to operate at the international level.</w:t>
      </w:r>
      <w:r>
        <w:rPr>
          <w:rStyle w:val="StyleBoldUnderline"/>
        </w:rPr>
        <w:t xml:space="preserve"> </w:t>
      </w:r>
      <w:r w:rsidRPr="00924CC6">
        <w:rPr>
          <w:sz w:val="16"/>
        </w:rPr>
        <w:t xml:space="preserve">The proponents suggest that </w:t>
      </w:r>
      <w:r w:rsidRPr="00924CC6">
        <w:rPr>
          <w:rStyle w:val="Emphasis"/>
        </w:rPr>
        <w:t>foreign aid has created a mass group of welfare recipients throughout the world and that ending foreign aid is the only way to wean countries away from dependency</w:t>
      </w:r>
      <w:r w:rsidRPr="00924CC6">
        <w:rPr>
          <w:sz w:val="16"/>
        </w:rPr>
        <w:t xml:space="preserve">. Others argue that </w:t>
      </w:r>
      <w:r w:rsidRPr="00924CC6">
        <w:rPr>
          <w:rStyle w:val="StyleBoldUnderline"/>
        </w:rPr>
        <w:t>foreign aid has stifled development and encouraged countries to go down unnatural paths</w:t>
      </w:r>
      <w:r w:rsidRPr="00924CC6">
        <w:rPr>
          <w:sz w:val="16"/>
        </w:rPr>
        <w:t xml:space="preserve">. </w:t>
      </w:r>
      <w:r w:rsidRPr="00924CC6">
        <w:rPr>
          <w:rStyle w:val="StyleBoldUnderline"/>
        </w:rPr>
        <w:t>Many developing countries have lost the ability to feed themselves, for example, because of foreign aid</w:t>
      </w:r>
      <w:r w:rsidRPr="00924CC6">
        <w:rPr>
          <w:sz w:val="16"/>
        </w:rPr>
        <w:t xml:space="preserve">. In addition, </w:t>
      </w:r>
      <w:r w:rsidRPr="00924CC6">
        <w:rPr>
          <w:rStyle w:val="StyleBoldUnderline"/>
        </w:rPr>
        <w:t>foreign aid has cost countries hundreds of billions of dollars and has little to show for it all.</w:t>
      </w:r>
      <w:r w:rsidRPr="00924CC6">
        <w:rPr>
          <w:sz w:val="16"/>
        </w:rPr>
        <w:t xml:space="preserve"> </w:t>
      </w:r>
      <w:r w:rsidRPr="00924CC6">
        <w:rPr>
          <w:rStyle w:val="StyleBoldUnderline"/>
        </w:rPr>
        <w:t>Eliminating foreign aid may also encourage greater economic growth and savings in the donor countries and this may lead to greater purchases in the previous recipients’ countrie</w:t>
      </w:r>
      <w:r w:rsidRPr="00924CC6">
        <w:rPr>
          <w:sz w:val="16"/>
        </w:rPr>
        <w:t>s, if encouraged and coordinated at a private economic level</w:t>
      </w:r>
      <w:r w:rsidRPr="00924CC6">
        <w:rPr>
          <w:rStyle w:val="StyleBoldUnderline"/>
        </w:rPr>
        <w:t>.</w:t>
      </w:r>
      <w:r>
        <w:rPr>
          <w:rStyle w:val="StyleBoldUnderline"/>
        </w:rPr>
        <w:t xml:space="preserve"> </w:t>
      </w:r>
      <w:r w:rsidRPr="00924CC6">
        <w:rPr>
          <w:rStyle w:val="StyleBoldUnderline"/>
        </w:rPr>
        <w:t>Foreign aid</w:t>
      </w:r>
      <w:r w:rsidRPr="00924CC6">
        <w:rPr>
          <w:sz w:val="16"/>
        </w:rPr>
        <w:t xml:space="preserve">, many argue, is manipulation and imposition and, thus, </w:t>
      </w:r>
      <w:r w:rsidRPr="00924CC6">
        <w:rPr>
          <w:rStyle w:val="StyleBoldUnderline"/>
        </w:rPr>
        <w:t>ending it may remove many negative foreign influences and imperialism in the developing world.</w:t>
      </w:r>
      <w:r>
        <w:rPr>
          <w:rStyle w:val="StyleBoldUnderline"/>
        </w:rPr>
        <w:t xml:space="preserve"> </w:t>
      </w:r>
      <w:r w:rsidRPr="00924CC6">
        <w:rPr>
          <w:sz w:val="16"/>
        </w:rPr>
        <w:t>The U.S., moreover, would save large amounts of money and the public will be very happy. And, in the end, foreign countries will follow Lao Tzu’s saying that it is better to teach a person how to fish than to just give away a fish, since the former lesson can feed a person for a lifetime while the latter feeds that person for just a day and creates dependency and subservience</w:t>
      </w:r>
      <w:r w:rsidRPr="00924CC6">
        <w:rPr>
          <w:rStyle w:val="StyleBoldUnderline"/>
        </w:rPr>
        <w:t>.</w:t>
      </w:r>
      <w:r>
        <w:rPr>
          <w:rStyle w:val="StyleBoldUnderline"/>
        </w:rPr>
        <w:t xml:space="preserve"> </w:t>
      </w:r>
      <w:r w:rsidRPr="00924CC6">
        <w:rPr>
          <w:rStyle w:val="StyleBoldUnderline"/>
        </w:rPr>
        <w:t>Ending all governmental foreign aid will return the U.S. to focusing on international security issues and leaving the socio-economic development issues to the native countries and their external non-governmental supporter</w:t>
      </w:r>
      <w:r w:rsidRPr="00924CC6">
        <w:rPr>
          <w:sz w:val="16"/>
        </w:rPr>
        <w:t xml:space="preserve">s. Countries have operated without foreign aid for hundreds and thousands of years. People can and will adapt to new conditions. </w:t>
      </w:r>
      <w:r w:rsidRPr="00924CC6">
        <w:rPr>
          <w:rStyle w:val="Emphasis"/>
        </w:rPr>
        <w:t>The U.S. should accept that no country can fundamentally alter another country’s system for the long term.</w:t>
      </w:r>
      <w:r w:rsidRPr="00924CC6">
        <w:rPr>
          <w:sz w:val="16"/>
        </w:rPr>
        <w:t xml:space="preserve"> The U.S. can allow other countries to learn how to be self-sufficient or force them to adapt in ways in which current foreign aid system has prevented or discouraged from happening. </w:t>
      </w:r>
      <w:r w:rsidRPr="00924CC6">
        <w:rPr>
          <w:rStyle w:val="StyleBoldUnderline"/>
        </w:rPr>
        <w:t>New roads and realities to development can emerge beyond the current international welfare system.</w:t>
      </w:r>
    </w:p>
    <w:p w:rsidR="004E02AD" w:rsidRDefault="004E02AD" w:rsidP="004E02AD">
      <w:pPr>
        <w:rPr>
          <w:sz w:val="16"/>
        </w:rPr>
      </w:pPr>
    </w:p>
    <w:p w:rsidR="006E6750" w:rsidRPr="00763466" w:rsidRDefault="006E6750" w:rsidP="006E6750">
      <w:pPr>
        <w:pStyle w:val="Heading4"/>
      </w:pPr>
      <w:r w:rsidRPr="00763466">
        <w:t>Foreign Aid is bad- only domestic reforms solve</w:t>
      </w:r>
    </w:p>
    <w:p w:rsidR="006E6750" w:rsidRPr="00C56055" w:rsidRDefault="006E6750" w:rsidP="006E6750">
      <w:pPr>
        <w:rPr>
          <w:rStyle w:val="StyleStyleBold12pt"/>
        </w:rPr>
      </w:pPr>
      <w:r>
        <w:rPr>
          <w:rStyle w:val="StyleStyleBold12pt"/>
        </w:rPr>
        <w:t xml:space="preserve">Easterly, ’06 </w:t>
      </w:r>
      <w:r w:rsidRPr="00C56055">
        <w:t>[12/1/06, William Russell Easterly is an American economist, specializing in economic growth and foreign aid. He is a Professor of Economics at New York University, joint with Africa House, and Co-Director of NYU’s Development Research Institute., “The Effectiveness of Foreign Aid”, http://www.cfr.org/foreign-aid/effectiveness-foreign-aid/p12077]</w:t>
      </w:r>
    </w:p>
    <w:p w:rsidR="006E6750" w:rsidRPr="00C56055" w:rsidRDefault="006E6750" w:rsidP="006E6750">
      <w:pPr>
        <w:rPr>
          <w:sz w:val="16"/>
        </w:rPr>
      </w:pPr>
      <w:r w:rsidRPr="00C56055">
        <w:rPr>
          <w:sz w:val="16"/>
        </w:rPr>
        <w:t xml:space="preserve">It is great that Steve reminded us the world is a complex place. The people who really need to hear his message of complexity are </w:t>
      </w:r>
      <w:r w:rsidRPr="00C56055">
        <w:rPr>
          <w:rStyle w:val="StyleBoldUnderline"/>
        </w:rPr>
        <w:t xml:space="preserve">the aid planners </w:t>
      </w:r>
      <w:r w:rsidRPr="00C56055">
        <w:rPr>
          <w:sz w:val="16"/>
        </w:rPr>
        <w:t xml:space="preserve">who think they can transform the complex societies they </w:t>
      </w:r>
      <w:r w:rsidRPr="00C56055">
        <w:rPr>
          <w:rStyle w:val="StyleBoldUnderline"/>
        </w:rPr>
        <w:t>don’t understand from the outside through an injection of money into the complex politics they don’t understand</w:t>
      </w:r>
      <w:r w:rsidRPr="00C56055">
        <w:rPr>
          <w:sz w:val="16"/>
        </w:rPr>
        <w:t xml:space="preserve">. </w:t>
      </w:r>
      <w:r w:rsidRPr="00C56055">
        <w:rPr>
          <w:rStyle w:val="StyleBoldUnderline"/>
        </w:rPr>
        <w:t xml:space="preserve">Someone who thinks outside aid can permanently raise a country’s entire growth rate, </w:t>
      </w:r>
      <w:r w:rsidRPr="00C56055">
        <w:rPr>
          <w:rStyle w:val="Emphasis"/>
        </w:rPr>
        <w:t>against all evidence</w:t>
      </w:r>
      <w:r w:rsidRPr="00C56055">
        <w:rPr>
          <w:sz w:val="16"/>
        </w:rPr>
        <w:t xml:space="preserve">, clearly does not get complexity. Someone who recommends that hundreds of aid officials, administrators, and foreign experts devise hundreds of integrated and coordinated programs (roads, immunization, teachers, wells, raising GDP [gross domestic product] growth, grain mills, “PRSPs” [Poverty Reduction Strategy Papers], clinics, microfinance, oral rehydration therapy, “development strategies,” Millennium Development Goals) clearly does not get complexity. Such </w:t>
      </w:r>
      <w:r w:rsidRPr="00C56055">
        <w:rPr>
          <w:rStyle w:val="StyleBoldUnderline"/>
        </w:rPr>
        <w:t xml:space="preserve">a bureaucratic approach has </w:t>
      </w:r>
      <w:r w:rsidRPr="00C56055">
        <w:rPr>
          <w:rStyle w:val="Emphasis"/>
        </w:rPr>
        <w:t>never ended poverty and never will.</w:t>
      </w:r>
      <w:r>
        <w:rPr>
          <w:rStyle w:val="Emphasis"/>
        </w:rPr>
        <w:t xml:space="preserve"> </w:t>
      </w:r>
      <w:r w:rsidRPr="00C56055">
        <w:rPr>
          <w:rStyle w:val="StyleBoldUnderline"/>
        </w:rPr>
        <w:t>How do rich societies solve these problems? Well-developed free markets and democracy, with property rights and individual freedoms, simplify the task for each actor</w:t>
      </w:r>
      <w:r w:rsidRPr="00C56055">
        <w:rPr>
          <w:sz w:val="16"/>
        </w:rPr>
        <w:t xml:space="preserve">. The firm supplies a specialized product, say grain mills (you can get a small hand-powered one online), to its consumers, and gets held accountable if grain mill consumers are unhappy—they stop buying the product, they return them to the store, the firm is threatened with its extinction if it doesn’t get its act together. The elected politician supplies roads, or teachers, or water supply to the voters, each done through a separate bureaucracy specializing in that task with nary a PRSP in sight, and if the voters are unhappy they vote the bums out of office. The bums try to prevent this debacle by making sure the specialized bureaucracies keep the voters happy with roads, water, and teachers (ever been to a PTA meeting when something has gone wrong in the school?). In short, rich societies work (not perfectly, but well enough to be rich) because of the decentralized way that complex problems are simplified— everyone has a specialized role and incentives and accountability to play that role reasonably well. What a contrast with the world of foreign aid! Each foreign aid bureaucracy is responsible for everything, all the aid bureaucracies together are collectively responsible for all this “everything,”and in this bureaucratic maze with no exits, nobody is individually responsible for anything. All an aid critic asks is that there be REAL accountability, not the meaningless kind that the eternally clueless aid agencies talk about when they collectively set big Goals with no consequences when the Goals are not met. All one can ask is that somebody in the aid system takes individual responsibility for seeing that oral rehydration salts reach dying babies, that twelve-cent doses of medicine reach dying malaria victims, that wells get drilled and maintained to give clean water so babies don’t get sick in the first place. With individual accountability, Searchers in foreign aid will find a way to make these things work. </w:t>
      </w:r>
      <w:r w:rsidRPr="00C56055">
        <w:rPr>
          <w:rStyle w:val="StyleBoldUnderline"/>
        </w:rPr>
        <w:t xml:space="preserve">How can we think that aid accomplishing such modest tasks will bring an end to poverty? </w:t>
      </w:r>
      <w:r w:rsidRPr="00C56055">
        <w:rPr>
          <w:rStyle w:val="Emphasis"/>
        </w:rPr>
        <w:t>We can’t</w:t>
      </w:r>
      <w:r w:rsidRPr="00C56055">
        <w:rPr>
          <w:sz w:val="16"/>
        </w:rPr>
        <w:t xml:space="preserve">. Although aid performing these tasks well would do much good for the poor, it </w:t>
      </w:r>
      <w:r w:rsidRPr="00C56055">
        <w:rPr>
          <w:rStyle w:val="StyleBoldUnderline"/>
        </w:rPr>
        <w:t>is a fallacy to think that overall poverty can be ended by a comprehensive package of “things</w:t>
      </w:r>
      <w:r w:rsidRPr="00C56055">
        <w:rPr>
          <w:sz w:val="16"/>
        </w:rPr>
        <w:t xml:space="preserve">,” like malaria medicines and clean water. </w:t>
      </w:r>
      <w:r w:rsidRPr="00C56055">
        <w:rPr>
          <w:rStyle w:val="StyleBoldUnderline"/>
        </w:rPr>
        <w:t>The complex poverty of low-income societies will slowly give way to prosperity the same way it happened in rich countries, through</w:t>
      </w:r>
      <w:r w:rsidRPr="00C56055">
        <w:rPr>
          <w:sz w:val="16"/>
        </w:rPr>
        <w:t xml:space="preserve"> the gradual homegrown rise of </w:t>
      </w:r>
      <w:r w:rsidRPr="00C56055">
        <w:rPr>
          <w:rStyle w:val="StyleBoldUnderline"/>
        </w:rPr>
        <w:t>political and economic freedom</w:t>
      </w:r>
      <w:r w:rsidRPr="00C56055">
        <w:rPr>
          <w:sz w:val="16"/>
        </w:rPr>
        <w:t>. This is NOT an easy quick fix—“</w:t>
      </w:r>
      <w:r w:rsidRPr="00C56055">
        <w:rPr>
          <w:rStyle w:val="StyleBoldUnderline"/>
        </w:rPr>
        <w:t xml:space="preserve">democracy” and “free markets” evolve from below with a lot of supporting social norms and institutions, they </w:t>
      </w:r>
      <w:r w:rsidRPr="00C56055">
        <w:rPr>
          <w:rStyle w:val="Emphasis"/>
        </w:rPr>
        <w:t>cannot be imposed</w:t>
      </w:r>
      <w:r w:rsidRPr="00C56055">
        <w:rPr>
          <w:rStyle w:val="StyleBoldUnderline"/>
        </w:rPr>
        <w:t xml:space="preserve"> from the top by the IMF [</w:t>
      </w:r>
      <w:r w:rsidRPr="00C56055">
        <w:rPr>
          <w:sz w:val="16"/>
        </w:rPr>
        <w:t>International Monetary Fund], World Bank, or U.S. Army. But there is good news—</w:t>
      </w:r>
      <w:r w:rsidRPr="00C56055">
        <w:rPr>
          <w:rStyle w:val="StyleBoldUnderline"/>
        </w:rPr>
        <w:t xml:space="preserve">such evolution of freedom from </w:t>
      </w:r>
      <w:r w:rsidRPr="00C56055">
        <w:rPr>
          <w:rStyle w:val="StyleBoldUnderline"/>
        </w:rPr>
        <w:lastRenderedPageBreak/>
        <w:t>below, and the concomitant decline of poverty, is already happening in many places.</w:t>
      </w:r>
      <w:r w:rsidRPr="00C56055">
        <w:rPr>
          <w:sz w:val="16"/>
        </w:rPr>
        <w:t xml:space="preserve"> And until the benefits of freedom arrive for the poorest people in the world, let the aid agencies be held accountable for seeing that the $100 billion in annual foreign aid does finally reach the poor.</w:t>
      </w:r>
    </w:p>
    <w:p w:rsidR="006E6750" w:rsidRDefault="006E6750" w:rsidP="006E6750">
      <w:pPr>
        <w:rPr>
          <w:rStyle w:val="StyleBoldUnderline"/>
        </w:rPr>
      </w:pPr>
    </w:p>
    <w:p w:rsidR="006E6750" w:rsidRPr="00FB15ED" w:rsidRDefault="006E6750" w:rsidP="006E6750">
      <w:pPr>
        <w:pStyle w:val="Heading4"/>
      </w:pPr>
      <w:r w:rsidRPr="00FB15ED">
        <w:t>Aid has no affect on economic growth- NGOs better</w:t>
      </w:r>
    </w:p>
    <w:p w:rsidR="006E6750" w:rsidRPr="00972D68" w:rsidRDefault="006E6750" w:rsidP="006E6750">
      <w:pPr>
        <w:rPr>
          <w:rStyle w:val="StyleStyleBold12pt"/>
        </w:rPr>
      </w:pPr>
      <w:r>
        <w:rPr>
          <w:rStyle w:val="StyleStyleBold12pt"/>
        </w:rPr>
        <w:t xml:space="preserve">Castrillo, ’11 </w:t>
      </w:r>
      <w:r w:rsidRPr="003C0912">
        <w:t>[May 2011, Anna Castrillo is B.A., Louisiana State University and Agricultural and Mechanical College, 2008, “FOREIGN AID‟S IMPACT ON ECONOMIC GROWTH:  CONDITIONAL ON ACCOUNTABLE  INSTITUTIONS?”, http://etd.lsu.edu/docs/available/etd-04142011-220952/unrestricted/Castrillothesis.pdf]</w:t>
      </w:r>
    </w:p>
    <w:p w:rsidR="006E6750" w:rsidRPr="00972D68" w:rsidRDefault="006E6750" w:rsidP="006E6750">
      <w:pPr>
        <w:rPr>
          <w:sz w:val="16"/>
        </w:rPr>
      </w:pPr>
      <w:r w:rsidRPr="00972D68">
        <w:rPr>
          <w:rStyle w:val="StyleBoldUnderline"/>
        </w:rPr>
        <w:t>Neutral growth studies have often been prevalent in the literature on aid-growth relationships</w:t>
      </w:r>
      <w:r w:rsidRPr="00972D68">
        <w:rPr>
          <w:sz w:val="16"/>
        </w:rPr>
        <w:t xml:space="preserve">. One study focusing on </w:t>
      </w:r>
      <w:r w:rsidRPr="00972D68">
        <w:rPr>
          <w:rStyle w:val="StyleBoldUnderline"/>
        </w:rPr>
        <w:t>the impact of aid on economic growth even with the inclusion of “bad” economic policies, found no</w:t>
      </w:r>
      <w:r>
        <w:rPr>
          <w:rStyle w:val="StyleBoldUnderline"/>
        </w:rPr>
        <w:t xml:space="preserve"> </w:t>
      </w:r>
      <w:r w:rsidRPr="00972D68">
        <w:rPr>
          <w:rStyle w:val="StyleBoldUnderline"/>
        </w:rPr>
        <w:t>significant results to affirm either a positive or negative relationship between aid and economic growth</w:t>
      </w:r>
      <w:r>
        <w:rPr>
          <w:rStyle w:val="StyleBoldUnderline"/>
        </w:rPr>
        <w:t xml:space="preserve"> </w:t>
      </w:r>
      <w:r w:rsidRPr="00972D68">
        <w:rPr>
          <w:sz w:val="16"/>
        </w:rPr>
        <w:t xml:space="preserve">(Schwalbenberg 1998). One of the first studies to conclude that </w:t>
      </w:r>
      <w:r w:rsidRPr="00972D68">
        <w:rPr>
          <w:rStyle w:val="StyleBoldUnderline"/>
        </w:rPr>
        <w:t>aid had no impact on economic growth was published by Peter</w:t>
      </w:r>
      <w:r>
        <w:rPr>
          <w:rStyle w:val="StyleBoldUnderline"/>
        </w:rPr>
        <w:t xml:space="preserve"> </w:t>
      </w:r>
      <w:r w:rsidRPr="00972D68">
        <w:rPr>
          <w:rStyle w:val="StyleBoldUnderline"/>
        </w:rPr>
        <w:t>Boone in 1996</w:t>
      </w:r>
      <w:r w:rsidRPr="00972D68">
        <w:rPr>
          <w:sz w:val="16"/>
        </w:rPr>
        <w:t xml:space="preserve">. His analysis of the politics and effectiveness of foreign aid found that </w:t>
      </w:r>
      <w:r w:rsidRPr="00972D68">
        <w:rPr>
          <w:rStyle w:val="StyleBoldUnderline"/>
        </w:rPr>
        <w:t>while aid was responsible</w:t>
      </w:r>
      <w:r>
        <w:rPr>
          <w:rStyle w:val="StyleBoldUnderline"/>
        </w:rPr>
        <w:t xml:space="preserve"> </w:t>
      </w:r>
      <w:r w:rsidRPr="00972D68">
        <w:rPr>
          <w:rStyle w:val="StyleBoldUnderline"/>
        </w:rPr>
        <w:t>for increasing government size, it had no impact on investment, growth, or human development indicators</w:t>
      </w:r>
      <w:r>
        <w:rPr>
          <w:rStyle w:val="StyleBoldUnderline"/>
        </w:rPr>
        <w:t xml:space="preserve"> </w:t>
      </w:r>
      <w:r w:rsidRPr="00972D68">
        <w:rPr>
          <w:rStyle w:val="StyleBoldUnderline"/>
        </w:rPr>
        <w:t>(Boone 1996).</w:t>
      </w:r>
      <w:r>
        <w:rPr>
          <w:rStyle w:val="StyleBoldUnderline"/>
        </w:rPr>
        <w:t xml:space="preserve"> </w:t>
      </w:r>
      <w:r w:rsidRPr="00972D68">
        <w:rPr>
          <w:sz w:val="16"/>
        </w:rPr>
        <w:t xml:space="preserve">A study comparing the impact of </w:t>
      </w:r>
      <w:r w:rsidRPr="00972D68">
        <w:rPr>
          <w:rStyle w:val="StyleBoldUnderline"/>
        </w:rPr>
        <w:t>non-governmental organizations (NGOs) and official development</w:t>
      </w:r>
      <w:r>
        <w:rPr>
          <w:rStyle w:val="StyleBoldUnderline"/>
        </w:rPr>
        <w:t xml:space="preserve"> </w:t>
      </w:r>
      <w:r w:rsidRPr="00972D68">
        <w:rPr>
          <w:rStyle w:val="StyleBoldUnderline"/>
        </w:rPr>
        <w:t>assistance (ODA) on poverty reduction concluded that</w:t>
      </w:r>
      <w:r w:rsidRPr="00972D68">
        <w:rPr>
          <w:sz w:val="16"/>
        </w:rPr>
        <w:t xml:space="preserve"> </w:t>
      </w:r>
      <w:r w:rsidRPr="00972D68">
        <w:rPr>
          <w:rStyle w:val="StyleBoldUnderline"/>
        </w:rPr>
        <w:t>while NGO aid had a positive and statistically significant</w:t>
      </w:r>
      <w:r>
        <w:rPr>
          <w:rStyle w:val="StyleBoldUnderline"/>
        </w:rPr>
        <w:t xml:space="preserve"> </w:t>
      </w:r>
      <w:r w:rsidRPr="00972D68">
        <w:rPr>
          <w:rStyle w:val="StyleBoldUnderline"/>
        </w:rPr>
        <w:t xml:space="preserve">relationship with poverty reduction, ODA had no effect on poverty reduction or income inequality </w:t>
      </w:r>
      <w:r w:rsidRPr="00972D68">
        <w:rPr>
          <w:sz w:val="16"/>
        </w:rPr>
        <w:t xml:space="preserve">(Masud and Yontcheva 2005). These results were based largely on the fact that </w:t>
      </w:r>
      <w:r w:rsidRPr="00972D68">
        <w:rPr>
          <w:rStyle w:val="StyleBoldUnderline"/>
        </w:rPr>
        <w:t>NGOs have the capabilities to speedily</w:t>
      </w:r>
      <w:r>
        <w:rPr>
          <w:rStyle w:val="StyleBoldUnderline"/>
        </w:rPr>
        <w:t xml:space="preserve"> </w:t>
      </w:r>
      <w:r w:rsidRPr="00972D68">
        <w:rPr>
          <w:rStyle w:val="StyleBoldUnderline"/>
        </w:rPr>
        <w:t>commit to addressing practical issues surrounding social inequalities.</w:t>
      </w:r>
      <w:r>
        <w:rPr>
          <w:rStyle w:val="StyleBoldUnderline"/>
        </w:rPr>
        <w:t xml:space="preserve"> </w:t>
      </w:r>
      <w:r w:rsidRPr="00972D68">
        <w:rPr>
          <w:sz w:val="16"/>
        </w:rPr>
        <w:t xml:space="preserve">A 2001 study investigating the impact of aid on growth concluded that once </w:t>
      </w:r>
      <w:r w:rsidRPr="00972D68">
        <w:rPr>
          <w:rStyle w:val="StyleBoldUnderline"/>
        </w:rPr>
        <w:t>the outliers are removed</w:t>
      </w:r>
      <w:r>
        <w:rPr>
          <w:rStyle w:val="StyleBoldUnderline"/>
        </w:rPr>
        <w:t xml:space="preserve"> </w:t>
      </w:r>
      <w:r w:rsidRPr="00972D68">
        <w:rPr>
          <w:rStyle w:val="StyleBoldUnderline"/>
        </w:rPr>
        <w:t>from the population sample, aid has no impact upon economic growth (Dalgaard and Hansen 2001)</w:t>
      </w:r>
      <w:r w:rsidRPr="00972D68">
        <w:rPr>
          <w:sz w:val="16"/>
        </w:rPr>
        <w:t xml:space="preserve">. A followup study performed three years later added a variable to account for the geographic location of developing countries. Their results showed that the relationship between aid and growth in countries situated in the tropics was non-existent (Dalgaard, Hansen and Tarp 2004). </w:t>
      </w:r>
    </w:p>
    <w:p w:rsidR="006E6750" w:rsidRDefault="006E6750" w:rsidP="006E6750">
      <w:pPr>
        <w:rPr>
          <w:rStyle w:val="StyleBoldUnderline"/>
        </w:rPr>
      </w:pPr>
    </w:p>
    <w:p w:rsidR="004E02AD" w:rsidRDefault="004E02AD" w:rsidP="00A75783"/>
    <w:p w:rsidR="00506D72" w:rsidRDefault="00506D72" w:rsidP="00506D72">
      <w:pPr>
        <w:pStyle w:val="Heading2"/>
      </w:pPr>
      <w:r>
        <w:lastRenderedPageBreak/>
        <w:t>Targetting</w:t>
      </w:r>
    </w:p>
    <w:p w:rsidR="00506D72" w:rsidRPr="002B044F" w:rsidRDefault="00506D72" w:rsidP="00506D72">
      <w:pPr>
        <w:pStyle w:val="Heading4"/>
      </w:pPr>
      <w:r w:rsidRPr="002B044F">
        <w:t>Foreign aid fails- doesn’t go to intended place</w:t>
      </w:r>
    </w:p>
    <w:p w:rsidR="00506D72" w:rsidRPr="00057C8F" w:rsidRDefault="00506D72" w:rsidP="00506D72">
      <w:pPr>
        <w:rPr>
          <w:rStyle w:val="StyleStyleBold12pt"/>
        </w:rPr>
      </w:pPr>
      <w:r>
        <w:rPr>
          <w:rStyle w:val="StyleStyleBold12pt"/>
        </w:rPr>
        <w:t xml:space="preserve">Shleifer, ’10 </w:t>
      </w:r>
      <w:r w:rsidRPr="00057C8F">
        <w:t>[November 2010, Andrei Shleifer is a Russian American economist. He served as project director of the Harvard Institute for International Development's Russian aid project from its inauguration in 1992 until it was shut down in 1997, “Peter Bauer and the Failure of Foreign Aid”, http://www.cato.org/sites/cato.org/files/serials/files/cato-journal/2010/11/cj29n3-1.pdf]</w:t>
      </w:r>
    </w:p>
    <w:p w:rsidR="00506D72" w:rsidRDefault="00506D72" w:rsidP="00506D72">
      <w:pPr>
        <w:rPr>
          <w:rStyle w:val="StyleBoldUnderline"/>
        </w:rPr>
      </w:pPr>
      <w:r w:rsidRPr="00057C8F">
        <w:rPr>
          <w:sz w:val="16"/>
        </w:rPr>
        <w:t xml:space="preserve">The bottom line is that perhaps </w:t>
      </w:r>
      <w:r w:rsidRPr="00057C8F">
        <w:rPr>
          <w:rStyle w:val="StyleBoldUnderline"/>
        </w:rPr>
        <w:t>a few pennies of the original Western taxpayer’s dollar are actually spent as might be designed and implemented by a benevolent and effective social planner.</w:t>
      </w:r>
      <w:r w:rsidRPr="00057C8F">
        <w:rPr>
          <w:sz w:val="16"/>
        </w:rPr>
        <w:t xml:space="preserve"> </w:t>
      </w:r>
      <w:r w:rsidRPr="00057C8F">
        <w:rPr>
          <w:rStyle w:val="Emphasis"/>
        </w:rPr>
        <w:t>The rest is wasted or diverted.</w:t>
      </w:r>
      <w:r w:rsidRPr="00057C8F">
        <w:rPr>
          <w:sz w:val="16"/>
        </w:rPr>
        <w:t xml:space="preserve"> Easterly suggests that a trillion dollars has been spent on foreign aid since World War II. </w:t>
      </w:r>
      <w:r w:rsidRPr="00057C8F">
        <w:rPr>
          <w:rStyle w:val="StyleBoldUnderline"/>
        </w:rPr>
        <w:t>But how much has actually been delivered wisely to the intended recipients of that aid</w:t>
      </w:r>
      <w:r w:rsidRPr="00057C8F">
        <w:rPr>
          <w:sz w:val="16"/>
        </w:rPr>
        <w:t xml:space="preserve">? Viewed from the perspective of a dollar traveling from the Western taxpayer’s pocket to the intended ultimate recipient, </w:t>
      </w:r>
      <w:r w:rsidRPr="00057C8F">
        <w:rPr>
          <w:rStyle w:val="StyleBoldUnderline"/>
        </w:rPr>
        <w:t>the failure of foreign aid is not all that puzzling</w:t>
      </w:r>
    </w:p>
    <w:p w:rsidR="00506D72" w:rsidRPr="00506D72" w:rsidRDefault="00506D72" w:rsidP="00506D72"/>
    <w:p w:rsidR="00C82CFB" w:rsidRDefault="00C82CFB" w:rsidP="00C82CFB">
      <w:pPr>
        <w:pStyle w:val="Heading2"/>
        <w:rPr>
          <w:rStyle w:val="StyleStyleBold12pt"/>
          <w:b/>
          <w:bCs/>
          <w:sz w:val="44"/>
          <w:u w:val="single"/>
        </w:rPr>
      </w:pPr>
      <w:r w:rsidRPr="00921E83">
        <w:rPr>
          <w:rStyle w:val="StyleStyleBold12pt"/>
          <w:b/>
          <w:bCs/>
          <w:sz w:val="44"/>
          <w:u w:val="single"/>
        </w:rPr>
        <w:lastRenderedPageBreak/>
        <w:t>Venezuela</w:t>
      </w:r>
      <w:r>
        <w:rPr>
          <w:rStyle w:val="StyleStyleBold12pt"/>
          <w:b/>
          <w:bCs/>
          <w:sz w:val="44"/>
          <w:u w:val="single"/>
        </w:rPr>
        <w:t xml:space="preserve"> Specific</w:t>
      </w:r>
    </w:p>
    <w:p w:rsidR="00C82CFB" w:rsidRPr="005008F5" w:rsidRDefault="00C82CFB" w:rsidP="00C82CFB">
      <w:pPr>
        <w:pStyle w:val="Heading4"/>
      </w:pPr>
      <w:r w:rsidRPr="005008F5">
        <w:t>Aid to Venezuela Low Now</w:t>
      </w:r>
    </w:p>
    <w:p w:rsidR="00C82CFB" w:rsidRDefault="00C82CFB" w:rsidP="00C82CFB">
      <w:pPr>
        <w:rPr>
          <w:rStyle w:val="StyleStyleBold12pt"/>
        </w:rPr>
      </w:pPr>
      <w:r>
        <w:rPr>
          <w:rStyle w:val="StyleStyleBold12pt"/>
        </w:rPr>
        <w:t xml:space="preserve">Sullivan, ’09 </w:t>
      </w:r>
      <w:r w:rsidRPr="00784676">
        <w:t xml:space="preserve">[11/17/09, Mark P. Sullivan is Specialist in Latin American Affairs, “Venezuela: Issues in the 111th Congress”, </w:t>
      </w:r>
      <w:hyperlink r:id="rId13" w:history="1">
        <w:r w:rsidRPr="00784676">
          <w:rPr>
            <w:rStyle w:val="Hyperlink"/>
          </w:rPr>
          <w:t>http://fpc.state.gov/documents/organization/133508.pdf</w:t>
        </w:r>
      </w:hyperlink>
      <w:r w:rsidRPr="00784676">
        <w:t>]</w:t>
      </w:r>
    </w:p>
    <w:p w:rsidR="00C82CFB" w:rsidRPr="0083421E" w:rsidRDefault="00C82CFB" w:rsidP="00C82CFB">
      <w:pPr>
        <w:rPr>
          <w:rStyle w:val="StyleBoldUnderline"/>
        </w:rPr>
      </w:pPr>
      <w:r w:rsidRPr="00784676">
        <w:rPr>
          <w:rStyle w:val="StyleBoldUnderline"/>
        </w:rPr>
        <w:t>Because of Venezuela’s oil wealth and relatively high per capita income level, the United States has traditionally only provided small amounts of foreign assistance to Venezuela.</w:t>
      </w:r>
      <w:r w:rsidRPr="00784676">
        <w:rPr>
          <w:sz w:val="16"/>
        </w:rPr>
        <w:t xml:space="preserve"> In recent years, </w:t>
      </w:r>
      <w:r w:rsidRPr="00784676">
        <w:rPr>
          <w:rStyle w:val="StyleBoldUnderline"/>
        </w:rPr>
        <w:t>assistance has focused on counternarcotics and support for democracy programs</w:t>
      </w:r>
      <w:r w:rsidRPr="00784676">
        <w:rPr>
          <w:sz w:val="16"/>
        </w:rPr>
        <w:t xml:space="preserve">. Table 1 below shows U.S. assistance level to Venezuela since FY2006. From FY2002-FY2007, </w:t>
      </w:r>
      <w:r w:rsidRPr="00784676">
        <w:rPr>
          <w:rStyle w:val="StyleBoldUnderline"/>
        </w:rPr>
        <w:t>Venezuela received small amounts of U.S. assistance under the State Department’s Andean Counterdrug Initiative (ACI) focusing on counternarcotics cooperation and judicial reform support.</w:t>
      </w:r>
      <w:r w:rsidRPr="00784676">
        <w:rPr>
          <w:sz w:val="16"/>
        </w:rPr>
        <w:t xml:space="preserve"> </w:t>
      </w:r>
      <w:r w:rsidRPr="0083421E">
        <w:rPr>
          <w:rStyle w:val="StyleBoldUnderline"/>
        </w:rPr>
        <w:t>Since FY2008, no counternarcotics assistance has been requested for Venezuela.</w:t>
      </w:r>
    </w:p>
    <w:p w:rsidR="00C82CFB" w:rsidRPr="005008F5" w:rsidRDefault="00C82CFB" w:rsidP="00C82CFB"/>
    <w:p w:rsidR="00C82CFB" w:rsidRDefault="00C82CFB" w:rsidP="00C82CFB">
      <w:pPr>
        <w:pStyle w:val="Heading4"/>
      </w:pPr>
      <w:r>
        <w:t>US aid in Venezuela strengthened left movement, broke agreement to oil cooperation, bankrupted farmers and decimated the bank—turns the case</w:t>
      </w:r>
    </w:p>
    <w:p w:rsidR="00C82CFB" w:rsidRDefault="00C82CFB" w:rsidP="00C82CFB">
      <w:pPr>
        <w:pStyle w:val="NoSpacing"/>
      </w:pPr>
      <w:r>
        <w:t xml:space="preserve">Liza Torres </w:t>
      </w:r>
      <w:r w:rsidRPr="00012333">
        <w:rPr>
          <w:rStyle w:val="StyleStyleBold12pt"/>
        </w:rPr>
        <w:t>Alvarado</w:t>
      </w:r>
      <w:r>
        <w:t>, 5/13/</w:t>
      </w:r>
      <w:r w:rsidRPr="00012333">
        <w:rPr>
          <w:rStyle w:val="StyleStyleBold12pt"/>
        </w:rPr>
        <w:t>13</w:t>
      </w:r>
      <w:r>
        <w:t>, former diplomat in the Mission of Venezuela to the Organization of American states, “The U.S. Must Re-evaluate its Foreign Policy in Latin America””</w:t>
      </w:r>
    </w:p>
    <w:p w:rsidR="00C82CFB" w:rsidRPr="00FD0A33" w:rsidRDefault="00C82CFB" w:rsidP="00C82CFB">
      <w:pPr>
        <w:pStyle w:val="NoSpacing"/>
      </w:pPr>
      <w:r w:rsidRPr="00FD0A33">
        <w:t xml:space="preserve">In Venezuela, </w:t>
      </w:r>
      <w:r w:rsidRPr="00FD0A33">
        <w:rPr>
          <w:rStyle w:val="StyleBoldUnderline"/>
        </w:rPr>
        <w:t>U.S. efforts to destabilize</w:t>
      </w:r>
      <w:r w:rsidRPr="00FD0A33">
        <w:t xml:space="preserve"> the government of Hugo </w:t>
      </w:r>
      <w:r w:rsidRPr="00FD0A33">
        <w:rPr>
          <w:rStyle w:val="StyleBoldUnderline"/>
        </w:rPr>
        <w:t>Chavez were unsuccessful and instead strengthened the morale of leftist movements</w:t>
      </w:r>
      <w:r w:rsidRPr="00FD0A33">
        <w:t xml:space="preserve"> across the region.</w:t>
      </w:r>
      <w:r w:rsidRPr="00FD0A33">
        <w:rPr>
          <w:rStyle w:val="StyleBoldUnderline"/>
          <w:rFonts w:ascii="Cambria" w:hAnsi="Cambria"/>
          <w:sz w:val="12"/>
          <w:u w:val="none"/>
        </w:rPr>
        <w:t xml:space="preserve">¶ </w:t>
      </w:r>
      <w:r w:rsidRPr="00FD0A33">
        <w:rPr>
          <w:rStyle w:val="StyleBoldUnderline"/>
        </w:rPr>
        <w:t>Subsequently, regional leaders</w:t>
      </w:r>
      <w:r w:rsidRPr="00FD0A33">
        <w:t xml:space="preserve"> either </w:t>
      </w:r>
      <w:r w:rsidRPr="00FD0A33">
        <w:rPr>
          <w:rStyle w:val="StyleBoldUnderline"/>
        </w:rPr>
        <w:t>nationalized industries</w:t>
      </w:r>
      <w:r w:rsidRPr="00FD0A33">
        <w:t xml:space="preserve"> or </w:t>
      </w:r>
      <w:r w:rsidRPr="00FD0A33">
        <w:rPr>
          <w:rStyle w:val="StyleBoldUnderline"/>
        </w:rPr>
        <w:t>broke agreements with international oil corporations or others revolving around natural resources</w:t>
      </w:r>
      <w:r w:rsidRPr="00FD0A33">
        <w:t xml:space="preserve">, as occurred in Bolivia with the gas companies and in Venezuela with the oil company. </w:t>
      </w:r>
      <w:r w:rsidRPr="00FD0A33">
        <w:rPr>
          <w:rStyle w:val="StyleBoldUnderline"/>
        </w:rPr>
        <w:t>As these social movements found solidarity, U.S. influence was weakened</w:t>
      </w:r>
      <w:r w:rsidRPr="00FD0A33">
        <w:t xml:space="preserve">. </w:t>
      </w:r>
      <w:r w:rsidRPr="00FD0A33">
        <w:rPr>
          <w:rStyle w:val="StyleBoldUnderline"/>
        </w:rPr>
        <w:t>None of the promises of better standards of living from neo-liberal policies had materialized, and free market policies had bankrupted farmers. Deregulation destroyed the banks, and the middle class lost their savings.¶</w:t>
      </w:r>
      <w:r w:rsidRPr="00FD0A33">
        <w:rPr>
          <w:rStyle w:val="StyleBoldUnderline"/>
          <w:rFonts w:ascii="Cambria" w:hAnsi="Cambria"/>
          <w:sz w:val="12"/>
          <w:u w:val="none"/>
        </w:rPr>
        <w:t xml:space="preserve"> </w:t>
      </w:r>
      <w:r w:rsidRPr="00FD0A33">
        <w:t>At the hemispheric level, the U.S.’s proposal to remove barriers to trade through the Free Trade Area of the Americas (FTAA) was subsequently rejected by Venezuela, Ecuador, Bolivia, Argentina, and Brazil in the mid-2000s. Subsequently, ALBA (Bolivarian Alliance for the Americas) was born as a counterpart to the FTAA, changing the dynamics in the hemisphere. The Alliance posed as a new model, with the purpose being international cooperation based on the idea of social and economic integration of Latin America and the Caribbean countries. China appeared as an alternative market for the sale of raw materials from Latin America, reducing dependence on U.S. markets.</w:t>
      </w:r>
      <w:r w:rsidRPr="00FD0A33">
        <w:rPr>
          <w:rStyle w:val="StyleBoldUnderline"/>
          <w:rFonts w:ascii="Cambria" w:hAnsi="Cambria"/>
          <w:sz w:val="12"/>
          <w:u w:val="none"/>
        </w:rPr>
        <w:t xml:space="preserve">¶ </w:t>
      </w:r>
      <w:r w:rsidRPr="00FD0A33">
        <w:rPr>
          <w:rStyle w:val="StyleBoldUnderline"/>
        </w:rPr>
        <w:t>Failed attempts by the United States to destabilize Chavez</w:t>
      </w:r>
      <w:r w:rsidRPr="00FD0A33">
        <w:t xml:space="preserve">’s administration radicalized the Venezuelan government's position, which privileged sub-regional energy agreements and </w:t>
      </w:r>
      <w:r w:rsidRPr="00FD0A33">
        <w:rPr>
          <w:rStyle w:val="StyleBoldUnderline"/>
        </w:rPr>
        <w:t>broke contracts with American oil companies</w:t>
      </w:r>
      <w:r w:rsidRPr="00FD0A33">
        <w:t xml:space="preserve"> as the decade progressed. </w:t>
      </w:r>
    </w:p>
    <w:p w:rsidR="00C82CFB" w:rsidRPr="007913BF" w:rsidRDefault="00C82CFB" w:rsidP="00C82CFB">
      <w:pPr>
        <w:rPr>
          <w:rStyle w:val="StyleBoldUnderline"/>
        </w:rPr>
      </w:pPr>
    </w:p>
    <w:p w:rsidR="00C82CFB" w:rsidRDefault="008E290A" w:rsidP="00C82CFB">
      <w:pPr>
        <w:pStyle w:val="Heading2"/>
      </w:pPr>
      <w:r>
        <w:lastRenderedPageBreak/>
        <w:t xml:space="preserve">Fails- </w:t>
      </w:r>
      <w:r w:rsidR="00C82CFB">
        <w:t>Dutch Disease</w:t>
      </w:r>
      <w:r>
        <w:t xml:space="preserve"> Turn</w:t>
      </w:r>
    </w:p>
    <w:p w:rsidR="00C82CFB" w:rsidRPr="00343109" w:rsidRDefault="00C82CFB" w:rsidP="00C82CFB">
      <w:pPr>
        <w:pStyle w:val="Heading4"/>
      </w:pPr>
      <w:r w:rsidRPr="00343109">
        <w:t>Foreign Aid Stagantes Growth and causes Dutch Disease</w:t>
      </w:r>
    </w:p>
    <w:p w:rsidR="00C82CFB" w:rsidRPr="00343109" w:rsidRDefault="00C82CFB" w:rsidP="00C82CFB">
      <w:pPr>
        <w:rPr>
          <w:b/>
          <w:bCs/>
          <w:sz w:val="24"/>
        </w:rPr>
      </w:pPr>
      <w:r>
        <w:rPr>
          <w:rStyle w:val="StyleStyleBold12pt"/>
        </w:rPr>
        <w:t xml:space="preserve">Castrillo, ’11 </w:t>
      </w:r>
      <w:r w:rsidRPr="003C0912">
        <w:t>[May 2011, Anna Castrillo is B.A., Louisiana State University and Agricultural and Mechanical College, 2008, “FOREIGN AID‟S IMPACT ON ECONOMIC GROWTH:  CONDITIONAL ON ACCOUNTABLE  INSTITUTIONS?”, http://etd.lsu.edu/docs/available/etd-04142011-220952/unrestricted/Castrillothesis.pdf]</w:t>
      </w:r>
    </w:p>
    <w:p w:rsidR="00C82CFB" w:rsidRDefault="00C82CFB" w:rsidP="00C82CFB">
      <w:pPr>
        <w:rPr>
          <w:sz w:val="16"/>
        </w:rPr>
      </w:pPr>
      <w:r w:rsidRPr="00343109">
        <w:rPr>
          <w:sz w:val="16"/>
        </w:rPr>
        <w:t xml:space="preserve">Later studies examining </w:t>
      </w:r>
      <w:r w:rsidRPr="00343109">
        <w:rPr>
          <w:rStyle w:val="StyleBoldUnderline"/>
        </w:rPr>
        <w:t>the effects of aid on economic growth found distinctions between long and</w:t>
      </w:r>
      <w:r>
        <w:rPr>
          <w:rStyle w:val="StyleBoldUnderline"/>
        </w:rPr>
        <w:t xml:space="preserve"> </w:t>
      </w:r>
      <w:r w:rsidRPr="00343109">
        <w:rPr>
          <w:rStyle w:val="StyleBoldUnderline"/>
        </w:rPr>
        <w:t>short-term economic growth</w:t>
      </w:r>
      <w:r w:rsidRPr="00343109">
        <w:rPr>
          <w:sz w:val="16"/>
        </w:rPr>
        <w:t>. Many theorists in this group believe economic growth occurs in the presence of aid over a short time period. However</w:t>
      </w:r>
      <w:r w:rsidRPr="00343109">
        <w:rPr>
          <w:rStyle w:val="StyleBoldUnderline"/>
        </w:rPr>
        <w:t>, it is noted that long-term negative impacts greatly overshadow most</w:t>
      </w:r>
      <w:r>
        <w:rPr>
          <w:rStyle w:val="StyleBoldUnderline"/>
        </w:rPr>
        <w:t xml:space="preserve"> </w:t>
      </w:r>
      <w:r w:rsidRPr="00343109">
        <w:rPr>
          <w:rStyle w:val="StyleBoldUnderline"/>
        </w:rPr>
        <w:t>short-term gains, thus making the overall impact of aid on economic growth a depressing outcome</w:t>
      </w:r>
      <w:r w:rsidRPr="00343109">
        <w:rPr>
          <w:sz w:val="16"/>
        </w:rPr>
        <w:t xml:space="preserve"> (Lockwood 1990; Duc 2006;and Malik 2008). Large </w:t>
      </w:r>
      <w:r w:rsidRPr="00343109">
        <w:rPr>
          <w:rStyle w:val="StyleBoldUnderline"/>
        </w:rPr>
        <w:t>foreign aid inflows also affect the real exchange rate of dependent</w:t>
      </w:r>
      <w:r>
        <w:rPr>
          <w:rStyle w:val="StyleBoldUnderline"/>
        </w:rPr>
        <w:t xml:space="preserve"> </w:t>
      </w:r>
      <w:r w:rsidRPr="00343109">
        <w:rPr>
          <w:rStyle w:val="StyleBoldUnderline"/>
        </w:rPr>
        <w:t>countries and undermine the competitiveness of their export sector</w:t>
      </w:r>
      <w:r w:rsidRPr="00343109">
        <w:rPr>
          <w:sz w:val="16"/>
        </w:rPr>
        <w:t>. This occurrence is often called the „</w:t>
      </w:r>
      <w:r w:rsidRPr="00541F27">
        <w:rPr>
          <w:rStyle w:val="Emphasis"/>
        </w:rPr>
        <w:t>Dutch disease</w:t>
      </w:r>
      <w:r w:rsidRPr="00343109">
        <w:rPr>
          <w:sz w:val="16"/>
        </w:rPr>
        <w:t>‟ (Rajan and Subramanian 2005</w:t>
      </w:r>
      <w:r w:rsidRPr="00343109">
        <w:rPr>
          <w:rStyle w:val="StyleBoldUnderline"/>
        </w:rPr>
        <w:t>). Dutch disease-type effects have been noted in a number of Africa</w:t>
      </w:r>
      <w:r w:rsidRPr="00343109">
        <w:rPr>
          <w:sz w:val="16"/>
        </w:rPr>
        <w:t>n aid recipients (Younger 1992).</w:t>
      </w:r>
    </w:p>
    <w:p w:rsidR="00C82CFB" w:rsidRDefault="00C82CFB" w:rsidP="00C82CFB">
      <w:pPr>
        <w:rPr>
          <w:sz w:val="16"/>
        </w:rPr>
      </w:pPr>
    </w:p>
    <w:p w:rsidR="00C82CFB" w:rsidRPr="00FB15ED" w:rsidRDefault="00C82CFB" w:rsidP="00C82CFB">
      <w:pPr>
        <w:pStyle w:val="Heading4"/>
      </w:pPr>
      <w:r w:rsidRPr="00FB15ED">
        <w:t>Aid causes Dutch Disease</w:t>
      </w:r>
    </w:p>
    <w:p w:rsidR="00C82CFB" w:rsidRPr="00452E66" w:rsidRDefault="00C82CFB" w:rsidP="00C82CFB">
      <w:pPr>
        <w:rPr>
          <w:rStyle w:val="StyleStyleBold12pt"/>
        </w:rPr>
      </w:pPr>
      <w:r>
        <w:rPr>
          <w:rStyle w:val="StyleStyleBold12pt"/>
        </w:rPr>
        <w:t xml:space="preserve">Subramanian, ’09 </w:t>
      </w:r>
      <w:r w:rsidRPr="00452E66">
        <w:t>[12/18/09, Arvind Subramanian is Senior Fellow at the Peterson Institute for International Economics and Center for Global Development, and Senior Research Professor at Johns Hopkins University, “The effects of foreign aid: Dutch Disease”, http://aidwatchers.com/2009/12/the-effects-of-foreign-aid-dutch-disease/]</w:t>
      </w:r>
    </w:p>
    <w:p w:rsidR="00C82CFB" w:rsidRPr="00452E66" w:rsidRDefault="00C82CFB" w:rsidP="00C82CFB">
      <w:pPr>
        <w:rPr>
          <w:rStyle w:val="StyleBoldUnderline"/>
        </w:rPr>
      </w:pPr>
      <w:r w:rsidRPr="00452E66">
        <w:rPr>
          <w:sz w:val="16"/>
        </w:rPr>
        <w:t xml:space="preserve">The voluminous </w:t>
      </w:r>
      <w:r w:rsidRPr="00343109">
        <w:rPr>
          <w:rStyle w:val="StyleBoldUnderline"/>
        </w:rPr>
        <w:t>literature on the effects of foreign aid on growth has generated little evidence that aid has any positive effect on growth.</w:t>
      </w:r>
      <w:r w:rsidRPr="00452E66">
        <w:rPr>
          <w:sz w:val="16"/>
        </w:rPr>
        <w:t xml:space="preserve"> This seems to be true regardless of whether we focus on different types of aid (social versus economic), different types of donors, different timing for the impact of aid, or different types of borrowers (see here for details). But the absence of evidence is not evidence of absence. Perhaps we are just missing something important or are not doing the research correctly. One way to ascertain whether absence of evidence is evidence of absence is to go beyond the aggregate effect from aid to growth and look for the channels of transmission. If we can find positive channels (for example, aid helps increase public and private investment), then the “absence of evidence” conclusion needs to be taken seriously. On the other hand, if we can find negative channels (for example, aid stymies domestic institutional development), the case for the “evidence of absence” becomes stronger. One</w:t>
      </w:r>
      <w:r w:rsidRPr="00343109">
        <w:rPr>
          <w:rStyle w:val="StyleBoldUnderline"/>
        </w:rPr>
        <w:t xml:space="preserve"> such channel is the impact of aid on manufacturing exports. Manufacturing exports has been the predominant mode for escape from underdevelopment for many developing countries</w:t>
      </w:r>
      <w:r w:rsidRPr="00452E66">
        <w:rPr>
          <w:sz w:val="16"/>
        </w:rPr>
        <w:t xml:space="preserve">, especially in Asia. So, </w:t>
      </w:r>
      <w:r w:rsidRPr="00343109">
        <w:rPr>
          <w:rStyle w:val="StyleBoldUnderline"/>
        </w:rPr>
        <w:t>what aid does to manufacturing exports</w:t>
      </w:r>
      <w:r w:rsidRPr="00452E66">
        <w:rPr>
          <w:sz w:val="16"/>
        </w:rPr>
        <w:t xml:space="preserve"> can be one key piece of the puzzle in understanding the aggregate effect of aid. In this paper forthcoming in the Journal of Development Economics, Raghuram </w:t>
      </w:r>
      <w:r w:rsidRPr="00343109">
        <w:rPr>
          <w:rStyle w:val="StyleBoldUnderline"/>
        </w:rPr>
        <w:t>Rajan and I show that aid tends to depress the growth of exportable goods</w:t>
      </w:r>
      <w:r w:rsidRPr="00452E66">
        <w:rPr>
          <w:sz w:val="16"/>
        </w:rPr>
        <w:t xml:space="preserve">. This will not be the last word on the subject because the methodology in this paper, as in much of the aid literature, could be improved. But the innovation in this paper is not to look at the variation in the data across countries (which is what almost the entire aid literature does) but at the variation within countries across sectors. We categorize goods by how exportable they could be for low-income countries, and find </w:t>
      </w:r>
      <w:r w:rsidRPr="00343109">
        <w:rPr>
          <w:rStyle w:val="StyleBoldUnderline"/>
        </w:rPr>
        <w:t>that in countries that receive more aid, more exportable sectors grow substantially more slowly than less exportable ones</w:t>
      </w:r>
      <w:r w:rsidRPr="00452E66">
        <w:rPr>
          <w:sz w:val="16"/>
        </w:rPr>
        <w:t xml:space="preserve">. The numbers suggest that in countries that receive additional aid of 1 percent of GDP, exportable sectors grow more slowly by 0.5 percent per year (and clothing and footwear sectors that are particularly exportable in low-income countries grow slower by 1 percent per year). We also provide suggestive evidence that the channel through which this effect is felt is the exchange rate. </w:t>
      </w:r>
      <w:r w:rsidRPr="00343109">
        <w:rPr>
          <w:rStyle w:val="StyleBoldUnderline"/>
        </w:rPr>
        <w:t>In other words, aid tends to make a country less competitive</w:t>
      </w:r>
      <w:r w:rsidRPr="00452E66">
        <w:rPr>
          <w:sz w:val="16"/>
        </w:rPr>
        <w:t xml:space="preserve"> (reflected in an overvalued exchange rate) </w:t>
      </w:r>
      <w:r w:rsidRPr="00343109">
        <w:rPr>
          <w:rStyle w:val="StyleBoldUnderline"/>
        </w:rPr>
        <w:t>which in turn depresses the prospects of the more exportable sectors. In the jargon, this is the famous “Dutch Disease” effect of aid.</w:t>
      </w:r>
      <w:r>
        <w:rPr>
          <w:rStyle w:val="StyleBoldUnderline"/>
        </w:rPr>
        <w:t xml:space="preserve"> </w:t>
      </w:r>
      <w:r w:rsidRPr="00452E66">
        <w:rPr>
          <w:sz w:val="16"/>
        </w:rPr>
        <w:t xml:space="preserve">Our research suggests that one important dimension that donors and recipients should be mindful of (among many others that Bill Easterly has focused on) is </w:t>
      </w:r>
      <w:r w:rsidRPr="00452E66">
        <w:rPr>
          <w:rStyle w:val="StyleBoldUnderline"/>
        </w:rPr>
        <w:t>the impact on the aid-receiving country’s competitiveness and export capability. That vital channel for long run growth should not be impaired by foreign aid.</w:t>
      </w:r>
    </w:p>
    <w:p w:rsidR="00C82CFB" w:rsidRDefault="00C82CFB" w:rsidP="00C82CFB">
      <w:pPr>
        <w:rPr>
          <w:sz w:val="16"/>
        </w:rPr>
      </w:pPr>
    </w:p>
    <w:p w:rsidR="00C82CFB" w:rsidRPr="004E3731" w:rsidRDefault="00C82CFB" w:rsidP="00C82CFB">
      <w:pPr>
        <w:pStyle w:val="Heading4"/>
      </w:pPr>
      <w:r w:rsidRPr="004E3731">
        <w:t>Dutch Disease Kills growth and economies</w:t>
      </w:r>
    </w:p>
    <w:p w:rsidR="00C82CFB" w:rsidRPr="007A481F" w:rsidRDefault="00C82CFB" w:rsidP="00C82CFB">
      <w:r>
        <w:rPr>
          <w:rStyle w:val="StyleStyleBold12pt"/>
        </w:rPr>
        <w:t xml:space="preserve">Berry, ’08 </w:t>
      </w:r>
      <w:r w:rsidRPr="007A481F">
        <w:t xml:space="preserve">[March 2008, Albert Berry is Professor Emeritus of Economics at the University of Toronto, with a research focus on the economics of Latin America, “Dutch Disease: A Threat to Latin America’s Current </w:t>
      </w:r>
    </w:p>
    <w:p w:rsidR="00C82CFB" w:rsidRPr="007A481F" w:rsidRDefault="00C82CFB" w:rsidP="00C82CFB">
      <w:pPr>
        <w:rPr>
          <w:rStyle w:val="StyleStyleBold12pt"/>
          <w:b w:val="0"/>
          <w:bCs w:val="0"/>
          <w:sz w:val="20"/>
        </w:rPr>
      </w:pPr>
      <w:r w:rsidRPr="007A481F">
        <w:t>Growth Spurt?”, http://www.economics.utoronto.ca/gindart/Dutch%20Disease2%20-%20W2010.pdf]</w:t>
      </w:r>
    </w:p>
    <w:p w:rsidR="00C82CFB" w:rsidRDefault="00C82CFB" w:rsidP="00C82CFB">
      <w:pPr>
        <w:rPr>
          <w:sz w:val="16"/>
        </w:rPr>
      </w:pPr>
      <w:r w:rsidRPr="006C6DC5">
        <w:rPr>
          <w:rStyle w:val="StyleBoldUnderline"/>
        </w:rPr>
        <w:t>Why should the discouragement of the production of other tradables be a source of concern</w:t>
      </w:r>
      <w:r w:rsidRPr="007A481F">
        <w:rPr>
          <w:sz w:val="16"/>
        </w:rPr>
        <w:t xml:space="preserve">? This depends partly on whether retaining strength in some of the discouraged sectors matters to the country’s successful growth in the future. There are two main mechanisms through which it might. The first is related to the possible volatility of export revenues. </w:t>
      </w:r>
      <w:r w:rsidRPr="006C6DC5">
        <w:rPr>
          <w:rStyle w:val="StyleBoldUnderline"/>
        </w:rPr>
        <w:t>Suppose that the current commodities boom lasts another decade, not too long but long enough to weaken some other tradables sectors</w:t>
      </w:r>
      <w:r w:rsidRPr="007A481F">
        <w:rPr>
          <w:sz w:val="16"/>
        </w:rPr>
        <w:t xml:space="preserve">. Then, </w:t>
      </w:r>
      <w:r w:rsidRPr="006C6DC5">
        <w:rPr>
          <w:rStyle w:val="StyleBoldUnderline"/>
        </w:rPr>
        <w:t xml:space="preserve">when the commodity boom is over and the countries once again need those other sectors, their capacity has been diminished, the resources have shifted elsewhere and it may be difficult and costly, if possible at all, to restore them </w:t>
      </w:r>
      <w:r w:rsidRPr="006C6DC5">
        <w:rPr>
          <w:rStyle w:val="StyleBoldUnderline"/>
        </w:rPr>
        <w:lastRenderedPageBreak/>
        <w:t>to their former productive levels.</w:t>
      </w:r>
      <w:r w:rsidRPr="007A481F">
        <w:rPr>
          <w:sz w:val="16"/>
        </w:rPr>
        <w:t xml:space="preserve"> This may be called </w:t>
      </w:r>
      <w:r w:rsidRPr="006C6DC5">
        <w:rPr>
          <w:rStyle w:val="StyleBoldUnderline"/>
        </w:rPr>
        <w:t>the “instability” cost of Dutch disease</w:t>
      </w:r>
      <w:r w:rsidRPr="007A481F">
        <w:rPr>
          <w:sz w:val="16"/>
        </w:rPr>
        <w:t xml:space="preserve">. A different sort of damage is done if one or more of the sectors that shrink have a special role in the overall growth process. </w:t>
      </w:r>
      <w:r w:rsidRPr="006C6DC5">
        <w:rPr>
          <w:rStyle w:val="StyleBoldUnderline"/>
        </w:rPr>
        <w:t>Many economists feel that manufacturing sectors</w:t>
      </w:r>
      <w:r w:rsidRPr="007A481F">
        <w:rPr>
          <w:sz w:val="16"/>
        </w:rPr>
        <w:t xml:space="preserve">, (or some key types of manufacturing such as the production of capital goods) </w:t>
      </w:r>
      <w:r w:rsidRPr="006C6DC5">
        <w:rPr>
          <w:rStyle w:val="StyleBoldUnderline"/>
        </w:rPr>
        <w:t>play that role because their presence helps to increase productivity in other sectors</w:t>
      </w:r>
      <w:r w:rsidRPr="007A481F">
        <w:rPr>
          <w:sz w:val="16"/>
        </w:rPr>
        <w:t xml:space="preserve"> (i.e., produces “externalities” in economic jargon). </w:t>
      </w:r>
      <w:r w:rsidRPr="007A481F">
        <w:rPr>
          <w:rStyle w:val="StyleBoldUnderline"/>
        </w:rPr>
        <w:t xml:space="preserve">When they shrink, </w:t>
      </w:r>
      <w:r w:rsidRPr="007A481F">
        <w:rPr>
          <w:sz w:val="16"/>
        </w:rPr>
        <w:t xml:space="preserve">whether permanently or temporarily, </w:t>
      </w:r>
      <w:r w:rsidRPr="007A481F">
        <w:rPr>
          <w:rStyle w:val="StyleBoldUnderline"/>
        </w:rPr>
        <w:t>the economy’s future growth potential is impaired.</w:t>
      </w:r>
      <w:r w:rsidRPr="007A481F">
        <w:rPr>
          <w:sz w:val="16"/>
        </w:rPr>
        <w:t xml:space="preserve"> Historically, employment and the weight of manufacturing in Latin America’s output rose over most of the 20th century, especially during its high-growth third quarter, and had reached around 25 per cent and 16 per cent respectively by 1980. But since then, these figures have plunged to about 18 per cent and under 12 per cent, respectively. </w:t>
      </w:r>
      <w:r w:rsidRPr="007A481F">
        <w:rPr>
          <w:rStyle w:val="StyleBoldUnderline"/>
        </w:rPr>
        <w:t>Dutch disease can also hurt overall employment and income distribution when, as is often the case, the production of the booming exportable creates very few jobs and the sectors that shrink, or whose growth is discouraged by the boom, are more labour intensive.</w:t>
      </w:r>
      <w:r>
        <w:rPr>
          <w:sz w:val="16"/>
        </w:rPr>
        <w:t xml:space="preserve"> </w:t>
      </w:r>
    </w:p>
    <w:p w:rsidR="00C82CFB" w:rsidRDefault="00C82CFB" w:rsidP="00C82CFB">
      <w:pPr>
        <w:rPr>
          <w:sz w:val="16"/>
        </w:rPr>
      </w:pPr>
    </w:p>
    <w:p w:rsidR="00C82CFB" w:rsidRPr="004E3731" w:rsidRDefault="00C82CFB" w:rsidP="00C82CFB">
      <w:pPr>
        <w:pStyle w:val="Heading4"/>
      </w:pPr>
      <w:r w:rsidRPr="004E3731">
        <w:t>Latin America is susceptible to Dutch Disease now</w:t>
      </w:r>
    </w:p>
    <w:p w:rsidR="00C82CFB" w:rsidRPr="007A481F" w:rsidRDefault="00C82CFB" w:rsidP="00C82CFB">
      <w:r>
        <w:rPr>
          <w:rStyle w:val="StyleStyleBold12pt"/>
        </w:rPr>
        <w:t xml:space="preserve">Berry, ’08 </w:t>
      </w:r>
      <w:r w:rsidRPr="007A481F">
        <w:t xml:space="preserve">[March 2008, Albert Berry is Professor Emeritus of Economics at the University of Toronto, with a research focus on the economics of Latin America, “Dutch Disease: A Threat to Latin America’s Current </w:t>
      </w:r>
    </w:p>
    <w:p w:rsidR="00C82CFB" w:rsidRPr="007A481F" w:rsidRDefault="00C82CFB" w:rsidP="00C82CFB">
      <w:r w:rsidRPr="007A481F">
        <w:t>Growth Spurt?”, http://www.economics.utoronto.ca/gindart/Dutch%20Disease2%20-%20W2010.pdf]</w:t>
      </w:r>
    </w:p>
    <w:p w:rsidR="00C82CFB" w:rsidRPr="007A481F" w:rsidRDefault="00C82CFB" w:rsidP="00C82CFB">
      <w:pPr>
        <w:rPr>
          <w:rStyle w:val="StyleBoldUnderline"/>
          <w:bCs w:val="0"/>
          <w:sz w:val="16"/>
          <w:u w:val="none"/>
        </w:rPr>
      </w:pPr>
      <w:r w:rsidRPr="007A481F">
        <w:rPr>
          <w:sz w:val="16"/>
        </w:rPr>
        <w:t xml:space="preserve">Thus oil, gas and coal production creates virtually no jobs but their export discourages agriculture and manufacturing, sectors that create many jobs. </w:t>
      </w:r>
      <w:r w:rsidRPr="007A481F">
        <w:rPr>
          <w:rStyle w:val="StyleBoldUnderline"/>
        </w:rPr>
        <w:t>So the net effect on the demand for labour can be negative even as total GDP is rising. In concrete terms this “employment problem” manifests itself in some combination of higher unemployment and underemployment, lower wages, and a large informal sector of micro enterprises and the self-employed. Latin America is famous for its level of income inequality</w:t>
      </w:r>
      <w:r w:rsidRPr="00BA34A5">
        <w:rPr>
          <w:rStyle w:val="StyleBoldUnderline"/>
        </w:rPr>
        <w:t xml:space="preserve"> and the large share of people engaged in low productivity, informal sector jobs</w:t>
      </w:r>
      <w:r w:rsidRPr="007A481F">
        <w:rPr>
          <w:sz w:val="16"/>
        </w:rPr>
        <w:t xml:space="preserve">. The distributional effects of commodity export booms depend greatly on who controls the export. If it is a crop produced by a few large farmers (e.g., soybeans in Paraguay) an increase in poverty is an unsurprising result. When it comes from many small farms (e.g., coffee in Costa Rica and Colombia) the distributional effects would normally be positive. When the revenues go largely to the state (e.g., state-owned oil) the distributional outcome can go either way depending on how the state behaves. Who undertakes oil and gas production (public or private sector) in Latin America depends on the country, as do the regulations guiding private sector exploitation. </w:t>
      </w:r>
      <w:r w:rsidRPr="00BA34A5">
        <w:rPr>
          <w:rStyle w:val="StyleBoldUnderline"/>
        </w:rPr>
        <w:t>Although good offsetting policies could counteract the negative Dutch disease effects mentioned here, such policies have seldom, if ever, been much in evidence in Latin America, especially those that would help keep the demand for labour high</w:t>
      </w:r>
      <w:r w:rsidRPr="007A481F">
        <w:rPr>
          <w:sz w:val="16"/>
        </w:rPr>
        <w:t xml:space="preserve">. </w:t>
      </w:r>
      <w:r w:rsidRPr="00BA34A5">
        <w:rPr>
          <w:rStyle w:val="StyleBoldUnderline"/>
        </w:rPr>
        <w:t>Dutch disease constitutes at least some degree of threat in Venezuela, Bolivia, Ecuador, Mexico, Colombia and Brazil. The threat is currently greatest in Venezuela</w:t>
      </w:r>
      <w:r w:rsidRPr="007A481F">
        <w:rPr>
          <w:sz w:val="16"/>
        </w:rPr>
        <w:t xml:space="preserve"> and Bolivia. In fact, Venezuela’s stagnation in the wake of the previous oil price hikes of the 1970s qualifies it as a classic victim of this disease: </w:t>
      </w:r>
      <w:r w:rsidRPr="00BA34A5">
        <w:rPr>
          <w:rStyle w:val="StyleBoldUnderline"/>
        </w:rPr>
        <w:t xml:space="preserve">slow growth as manufacturing and agriculture are hamstrung by the appreciated exchange rate; low employment creation in productive sectors; and the resulting high levels of “informalization” and inequality. </w:t>
      </w:r>
      <w:r w:rsidRPr="007A481F">
        <w:rPr>
          <w:sz w:val="16"/>
        </w:rPr>
        <w:t xml:space="preserve">Bolivia’s level of inequality still shows Dutch disease’s impact on tin from earlier times. Mexico (now) and Brazil (when its oil becomes a major export) are less likely to suffer ill effects from energy exports because they are bigger, more diversified countries, and probably also because their decision-makers will have a better handle on how to deal with the problem. Colombia and Ecuador are intermediate cases. Both suffer rather severe employment problems, albeit for a variety of reasons, and this means that energy exports bring a threat of negative effects along with their benefits. All these countries would do well to reflect on how Norway has managed its energy bonanza — it is perhaps the only country in the world that rates high for its performance in that regard. </w:t>
      </w:r>
      <w:r w:rsidRPr="00BA34A5">
        <w:rPr>
          <w:rStyle w:val="StyleBoldUnderline"/>
        </w:rPr>
        <w:t xml:space="preserve">At this point, it is too early to tell whether the current commodity boom is bringing strong Dutch disease effects. In-depth analyses of the impacts of current energy exports on manufacturing and other tradables, as well as on labour market outcomes and inequality, tend to come with a substantial lag. </w:t>
      </w:r>
    </w:p>
    <w:p w:rsidR="00C82CFB" w:rsidRDefault="00C82CFB" w:rsidP="00C82CFB">
      <w:pPr>
        <w:rPr>
          <w:sz w:val="16"/>
        </w:rPr>
      </w:pPr>
    </w:p>
    <w:p w:rsidR="001C457A" w:rsidRDefault="001C457A" w:rsidP="001C457A">
      <w:pPr>
        <w:pStyle w:val="Heading1"/>
      </w:pPr>
      <w:r>
        <w:lastRenderedPageBreak/>
        <w:t>A2 Foreign Aid Bad</w:t>
      </w:r>
    </w:p>
    <w:p w:rsidR="001C457A" w:rsidRDefault="001C457A" w:rsidP="001C457A">
      <w:pPr>
        <w:pStyle w:val="Heading2"/>
      </w:pPr>
      <w:r>
        <w:lastRenderedPageBreak/>
        <w:t>A2 USAID  Bad</w:t>
      </w:r>
    </w:p>
    <w:p w:rsidR="001C457A" w:rsidRDefault="001C457A" w:rsidP="001C457A">
      <w:pPr>
        <w:rPr>
          <w:rStyle w:val="StyleBoldUnderline"/>
        </w:rPr>
      </w:pPr>
    </w:p>
    <w:p w:rsidR="001C457A" w:rsidRPr="002D6E02" w:rsidRDefault="001C457A" w:rsidP="001C457A">
      <w:pPr>
        <w:pStyle w:val="Heading4"/>
      </w:pPr>
      <w:r w:rsidRPr="002D6E02">
        <w:t>USAID is a good organization</w:t>
      </w:r>
      <w:r>
        <w:t>-</w:t>
      </w:r>
      <w:r w:rsidRPr="002D6E02">
        <w:t xml:space="preserve"> no alternatives</w:t>
      </w:r>
    </w:p>
    <w:p w:rsidR="001C457A" w:rsidRPr="00F54E5E" w:rsidRDefault="001C457A" w:rsidP="001C457A">
      <w:pPr>
        <w:rPr>
          <w:rStyle w:val="StyleStyleBold12pt"/>
        </w:rPr>
      </w:pPr>
      <w:r>
        <w:rPr>
          <w:rStyle w:val="StyleStyleBold12pt"/>
        </w:rPr>
        <w:t xml:space="preserve">Dobransky, ’11 </w:t>
      </w:r>
      <w:r w:rsidRPr="00962E41">
        <w:t xml:space="preserve">[March 2011, Steve Dobransky is an Adjunct Professor at Cleveland State University.  He is completing his Ph.D. studies at Kent State University, majoring in International Relations and Justice Studies.  He has an M.A. from Ohio University and a B.A. from Cleveland State University, “The Coming Crisis in US Foreign Aid: Policy Options for the 21st Century”, </w:t>
      </w:r>
      <w:hyperlink r:id="rId14" w:history="1">
        <w:r w:rsidRPr="00962E41">
          <w:rPr>
            <w:rStyle w:val="Hyperlink"/>
          </w:rPr>
          <w:t>http://www.unc.edu/depts/diplomat/item/2011/0104/comm/dobransky_coming.html</w:t>
        </w:r>
      </w:hyperlink>
      <w:r w:rsidRPr="00962E41">
        <w:t>]</w:t>
      </w:r>
    </w:p>
    <w:p w:rsidR="001C457A" w:rsidRDefault="001C457A" w:rsidP="001C457A">
      <w:pPr>
        <w:rPr>
          <w:rStyle w:val="StyleBoldUnderline"/>
        </w:rPr>
      </w:pPr>
      <w:r w:rsidRPr="00F54E5E">
        <w:rPr>
          <w:rStyle w:val="StyleBoldUnderline"/>
        </w:rPr>
        <w:t xml:space="preserve">The argument against eliminating USAID </w:t>
      </w:r>
      <w:r>
        <w:t xml:space="preserve">includes many positive reinforcing claims.  </w:t>
      </w:r>
      <w:r w:rsidRPr="00F54E5E">
        <w:rPr>
          <w:rStyle w:val="StyleBoldUnderline"/>
        </w:rPr>
        <w:t>USAID is the most experienced and tested foreign aid organization in the U.S. government</w:t>
      </w:r>
      <w:r>
        <w:t xml:space="preserve">.  It has a lot of expertise and foreign operators.  </w:t>
      </w:r>
      <w:r w:rsidRPr="00F54E5E">
        <w:rPr>
          <w:rStyle w:val="Emphasis"/>
        </w:rPr>
        <w:t>It has a structure in place that can deliver billions of dollars in goods and services.</w:t>
      </w:r>
      <w:r>
        <w:t xml:space="preserve">  It has professional leadership and personnel.  </w:t>
      </w:r>
      <w:r w:rsidRPr="00F54E5E">
        <w:rPr>
          <w:rStyle w:val="Emphasis"/>
        </w:rPr>
        <w:t>It may have the ability to change its ways and culture and even its standard operating procedure</w:t>
      </w:r>
      <w:r>
        <w:t xml:space="preserve">s.  If the public and/or Congress have issues with it, the </w:t>
      </w:r>
      <w:r w:rsidRPr="00F54E5E">
        <w:rPr>
          <w:rStyle w:val="StyleBoldUnderline"/>
        </w:rPr>
        <w:t>problems should be addressed and resolved by USAID</w:t>
      </w:r>
      <w:r>
        <w:t xml:space="preserve">. If USAID is unable or unwilling to change other policy alternatives should be considered.  So far, </w:t>
      </w:r>
      <w:r w:rsidRPr="00F54E5E">
        <w:rPr>
          <w:rStyle w:val="StyleBoldUnderline"/>
        </w:rPr>
        <w:t>USAID has done everything it has been told to do.</w:t>
      </w:r>
      <w:r>
        <w:t xml:space="preserve">  In addition, USAID has nearly 2,000 employees and they are experienced and skilled.  They are a known quantity with the foreign recipients.  U.S. credibility is also on the line.  </w:t>
      </w:r>
      <w:r w:rsidRPr="00F54E5E">
        <w:rPr>
          <w:rStyle w:val="StyleBoldUnderline"/>
        </w:rPr>
        <w:t>Shaking things up may raise doubts about the U.S.’s commitment and long-term capabilities</w:t>
      </w:r>
      <w:r>
        <w:t xml:space="preserve">.  </w:t>
      </w:r>
      <w:r w:rsidRPr="00F54E5E">
        <w:rPr>
          <w:rStyle w:val="StyleBoldUnderline"/>
        </w:rPr>
        <w:t>Since there is no major opposition to USAID on either the domestic or international fronts, it would seem premature and unnecessary to eliminate</w:t>
      </w:r>
      <w:r>
        <w:t xml:space="preserve"> such a large bureaucracy </w:t>
      </w:r>
      <w:r w:rsidRPr="00F54E5E">
        <w:rPr>
          <w:rStyle w:val="StyleBoldUnderline"/>
        </w:rPr>
        <w:t>without compelling reasons to do so.</w:t>
      </w:r>
    </w:p>
    <w:p w:rsidR="001C457A" w:rsidRDefault="001C457A" w:rsidP="001C457A">
      <w:pPr>
        <w:rPr>
          <w:rStyle w:val="StyleBoldUnderline"/>
        </w:rPr>
      </w:pPr>
    </w:p>
    <w:p w:rsidR="001C457A" w:rsidRDefault="001C457A" w:rsidP="001C457A">
      <w:pPr>
        <w:pStyle w:val="Heading2"/>
      </w:pPr>
      <w:r>
        <w:lastRenderedPageBreak/>
        <w:t>Foreign Aid Good</w:t>
      </w:r>
    </w:p>
    <w:p w:rsidR="001C457A" w:rsidRDefault="001C457A" w:rsidP="001C457A">
      <w:pPr>
        <w:rPr>
          <w:rStyle w:val="StyleBoldUnderline"/>
        </w:rPr>
      </w:pPr>
    </w:p>
    <w:p w:rsidR="001C457A" w:rsidRPr="00F1038C" w:rsidRDefault="001C457A" w:rsidP="001C457A">
      <w:pPr>
        <w:pStyle w:val="Heading4"/>
      </w:pPr>
      <w:r w:rsidRPr="00F1038C">
        <w:t>Foreign Aid works- Solves Hard and Soft Power</w:t>
      </w:r>
    </w:p>
    <w:p w:rsidR="001C457A" w:rsidRPr="00264CB3" w:rsidRDefault="001C457A" w:rsidP="001C457A">
      <w:pPr>
        <w:rPr>
          <w:rStyle w:val="StyleStyleBold12pt"/>
        </w:rPr>
      </w:pPr>
      <w:r>
        <w:rPr>
          <w:rStyle w:val="StyleStyleBold12pt"/>
        </w:rPr>
        <w:t xml:space="preserve">Dobransky, ’11 </w:t>
      </w:r>
      <w:r w:rsidRPr="00962E41">
        <w:t xml:space="preserve">[March 2011, Steve Dobransky is an Adjunct Professor at Cleveland State University.  He is completing his Ph.D. studies at Kent State University, majoring in International Relations and Justice Studies.  He has an M.A. from Ohio University and a B.A. from Cleveland State University, “The Coming Crisis in US Foreign Aid: Policy Options for the 21st Century”, </w:t>
      </w:r>
      <w:hyperlink r:id="rId15" w:history="1">
        <w:r w:rsidRPr="00962E41">
          <w:rPr>
            <w:rStyle w:val="Hyperlink"/>
          </w:rPr>
          <w:t>http://www.unc.edu/depts/diplomat/item/2011/0104/comm/dobransky_coming.html</w:t>
        </w:r>
      </w:hyperlink>
      <w:r w:rsidRPr="00962E41">
        <w:t>]</w:t>
      </w:r>
    </w:p>
    <w:p w:rsidR="001C457A" w:rsidRDefault="001C457A" w:rsidP="001C457A">
      <w:pPr>
        <w:rPr>
          <w:sz w:val="16"/>
        </w:rPr>
      </w:pPr>
      <w:r w:rsidRPr="00264CB3">
        <w:rPr>
          <w:sz w:val="16"/>
        </w:rPr>
        <w:t xml:space="preserve">The opposition to this policy option is obvious. </w:t>
      </w:r>
      <w:r w:rsidRPr="00264CB3">
        <w:rPr>
          <w:rStyle w:val="StyleBoldUnderline"/>
        </w:rPr>
        <w:t>Ending all foreign aid could cause massive disruptions throughout the world</w:t>
      </w:r>
      <w:r w:rsidRPr="00264CB3">
        <w:rPr>
          <w:sz w:val="16"/>
        </w:rPr>
        <w:t xml:space="preserve">, especially if it is done precipitately. </w:t>
      </w:r>
      <w:r w:rsidRPr="00264CB3">
        <w:rPr>
          <w:rStyle w:val="StyleBoldUnderline"/>
        </w:rPr>
        <w:t>It may lead to greater poverty, starvation, and violence.</w:t>
      </w:r>
      <w:r>
        <w:rPr>
          <w:rStyle w:val="StyleBoldUnderline"/>
        </w:rPr>
        <w:t xml:space="preserve"> </w:t>
      </w:r>
      <w:r w:rsidRPr="00264CB3">
        <w:rPr>
          <w:rStyle w:val="StyleBoldUnderline"/>
        </w:rPr>
        <w:t>It may create large amounts of instability.</w:t>
      </w:r>
      <w:r>
        <w:rPr>
          <w:rStyle w:val="StyleBoldUnderline"/>
        </w:rPr>
        <w:t xml:space="preserve"> </w:t>
      </w:r>
      <w:r w:rsidRPr="00264CB3">
        <w:rPr>
          <w:rStyle w:val="StyleBoldUnderline"/>
        </w:rPr>
        <w:t>And it will lead to a major loss of U.S. power, influence, leadership, and credibility</w:t>
      </w:r>
      <w:r w:rsidRPr="00264CB3">
        <w:rPr>
          <w:sz w:val="16"/>
        </w:rPr>
        <w:t xml:space="preserve">. It also will make </w:t>
      </w:r>
      <w:r w:rsidRPr="00264CB3">
        <w:rPr>
          <w:rStyle w:val="StyleBoldUnderline"/>
        </w:rPr>
        <w:t>the U.S. and others look very selfish and cold-hearted.</w:t>
      </w:r>
      <w:r w:rsidRPr="00264CB3">
        <w:rPr>
          <w:sz w:val="16"/>
        </w:rPr>
        <w:t xml:space="preserve"> And, since foreign aid has altered so much of the world, </w:t>
      </w:r>
      <w:r w:rsidRPr="00264CB3">
        <w:rPr>
          <w:rStyle w:val="StyleBoldUnderline"/>
        </w:rPr>
        <w:t>it will be a long time before recipients can make the necessary adjustments in a world without foreign aid.</w:t>
      </w:r>
      <w:r>
        <w:rPr>
          <w:rStyle w:val="StyleBoldUnderline"/>
        </w:rPr>
        <w:t xml:space="preserve"> </w:t>
      </w:r>
      <w:r w:rsidRPr="00264CB3">
        <w:rPr>
          <w:sz w:val="16"/>
        </w:rPr>
        <w:t xml:space="preserve">The whole purpose of </w:t>
      </w:r>
      <w:r w:rsidRPr="00264CB3">
        <w:rPr>
          <w:rStyle w:val="StyleBoldUnderline"/>
        </w:rPr>
        <w:t>foreign aid now is to help assist less fortunate countries make their way out of poverty and become sufficient enough so as not to receive any foreign aid.</w:t>
      </w:r>
      <w:r w:rsidRPr="00264CB3">
        <w:rPr>
          <w:sz w:val="16"/>
        </w:rPr>
        <w:t xml:space="preserve"> Ending foreign aid before this goal is accomplished would make the U.S. and others look like massive failures. And, if other countries like China continue foreign aid while the U.S. stops it, then they may gain substantially in world power and influence at the expense of the U.S. </w:t>
      </w:r>
      <w:r w:rsidRPr="00264CB3">
        <w:rPr>
          <w:rStyle w:val="StyleBoldUnderline"/>
        </w:rPr>
        <w:t>Foreign aid produces some degree of influence and can promote U.S. foreign policy objectives and values</w:t>
      </w:r>
      <w:r w:rsidRPr="00264CB3">
        <w:rPr>
          <w:sz w:val="16"/>
        </w:rPr>
        <w:t xml:space="preserve">, however limited. Whether or not </w:t>
      </w:r>
      <w:r w:rsidRPr="00264CB3">
        <w:rPr>
          <w:rStyle w:val="StyleBoldUnderline"/>
        </w:rPr>
        <w:t>foreign aid</w:t>
      </w:r>
      <w:r w:rsidRPr="00264CB3">
        <w:rPr>
          <w:sz w:val="16"/>
        </w:rPr>
        <w:t xml:space="preserve"> brings countries out of poverty, it </w:t>
      </w:r>
      <w:r w:rsidRPr="00264CB3">
        <w:rPr>
          <w:rStyle w:val="StyleBoldUnderline"/>
        </w:rPr>
        <w:t>does assist in stabilizing many countries, moderating and neutralizing many people and negative forces and encouraging incremental improvements</w:t>
      </w:r>
      <w:r w:rsidRPr="00264CB3">
        <w:rPr>
          <w:sz w:val="16"/>
        </w:rPr>
        <w:t>. And, if giving out even small bags of grain and other supplements help get people by on a daily basis and reduce their anxieties and potential desperation, then even this can contribute to maintaining order and the U.S.-created global system. U.S. foreign aid expenditures are just a tiny percentage of its overall budget and it has relatively few negatives for the U.S. while it has the potential of producing some positive gains.</w:t>
      </w:r>
    </w:p>
    <w:p w:rsidR="001C457A" w:rsidRDefault="001C457A" w:rsidP="001C457A">
      <w:pPr>
        <w:rPr>
          <w:sz w:val="16"/>
        </w:rPr>
      </w:pPr>
    </w:p>
    <w:p w:rsidR="001C457A" w:rsidRPr="00006EFE" w:rsidRDefault="001C457A" w:rsidP="001C457A">
      <w:pPr>
        <w:pStyle w:val="Heading4"/>
      </w:pPr>
      <w:r w:rsidRPr="00006EFE">
        <w:t>Foreign Aid is good- empirically proven</w:t>
      </w:r>
    </w:p>
    <w:p w:rsidR="001C457A" w:rsidRPr="00006EFE" w:rsidRDefault="001C457A" w:rsidP="001C457A">
      <w:pPr>
        <w:rPr>
          <w:rStyle w:val="StyleStyleBold12pt"/>
        </w:rPr>
      </w:pPr>
      <w:r>
        <w:rPr>
          <w:rStyle w:val="StyleStyleBold12pt"/>
        </w:rPr>
        <w:t xml:space="preserve">Sachs, ’09 </w:t>
      </w:r>
      <w:r w:rsidRPr="00006EFE">
        <w:t>[2009, Jeffret Sachs is an American economist and Director of The Earth Institute at Columbia University, “Can Foreign Aid Reduce Poverty?”, http://www.earth.columbia.edu/sitefiles/file/about/director/2009/Controversies%20in%20Globalization%20Chapter%203_Can%20foreign%20aid%20reduce%20poverty.pdf]</w:t>
      </w:r>
    </w:p>
    <w:p w:rsidR="001C457A" w:rsidRPr="00006EFE" w:rsidRDefault="001C457A" w:rsidP="001C457A">
      <w:pPr>
        <w:rPr>
          <w:rStyle w:val="StyleBoldUnderline"/>
        </w:rPr>
      </w:pPr>
      <w:r w:rsidRPr="00006EFE">
        <w:rPr>
          <w:sz w:val="16"/>
        </w:rPr>
        <w:t xml:space="preserve">In the broadest terms, </w:t>
      </w:r>
      <w:r w:rsidRPr="00006EFE">
        <w:rPr>
          <w:rStyle w:val="StyleBoldUnderline"/>
        </w:rPr>
        <w:t>national and international efforts to promote economic development around the world during the past fifty years have been highly successful</w:t>
      </w:r>
      <w:r w:rsidRPr="00006EFE">
        <w:rPr>
          <w:sz w:val="16"/>
        </w:rPr>
        <w:t>, with the notable exception of large parts of sub-Saharan Africa, which remain trapped in extreme poverty</w:t>
      </w:r>
      <w:r w:rsidRPr="00006EFE">
        <w:rPr>
          <w:rStyle w:val="StyleBoldUnderline"/>
        </w:rPr>
        <w:t>. The biggest development successes have come in Asia, a vast region with more than half the world’s population</w:t>
      </w:r>
      <w:r w:rsidRPr="00006EFE">
        <w:rPr>
          <w:sz w:val="16"/>
        </w:rPr>
        <w:t xml:space="preserve">. Economic growth in China, India, Korea, and many other countries— along with public investments in health, education, and infrastructure—have powered the most rapid improvement in living standards in world history. </w:t>
      </w:r>
      <w:r w:rsidRPr="00006EFE">
        <w:rPr>
          <w:rStyle w:val="StyleBoldUnderline"/>
        </w:rPr>
        <w:t>Aid has played an enormous role in those gains</w:t>
      </w:r>
      <w:r w:rsidRPr="00006EFE">
        <w:rPr>
          <w:sz w:val="16"/>
        </w:rPr>
        <w:t>. The fact that Asia can feed itself is due in no small part to the Green Revolution that began in the 1960s</w:t>
      </w:r>
      <w:r w:rsidRPr="00006EFE">
        <w:rPr>
          <w:rStyle w:val="StyleBoldUnderline"/>
        </w:rPr>
        <w:t>, heavily supported by the U.S. public and philanthropic sectors. The fact that disease burdens have come down sharply is due in important part to global aid successes such as smallpox eradication</w:t>
      </w:r>
      <w:r w:rsidRPr="00006EFE">
        <w:rPr>
          <w:sz w:val="16"/>
        </w:rPr>
        <w:t xml:space="preserve">, widespread immunization coverage, malaria control (outside of Africa), and the uptake of oral rehydration to fight death from diarrhea. </w:t>
      </w:r>
      <w:r w:rsidRPr="00006EFE">
        <w:rPr>
          <w:rStyle w:val="StyleBoldUnderline"/>
        </w:rPr>
        <w:t xml:space="preserve">The fact that population growth has slowed markedly is a success of aid-supported family planning efforts, </w:t>
      </w:r>
      <w:r w:rsidRPr="00006EFE">
        <w:rPr>
          <w:sz w:val="16"/>
        </w:rPr>
        <w:t xml:space="preserve">which the United States has helped to initiate since the 1960s. The fact that countries such as Korea, Malaysia, and Thailand became </w:t>
      </w:r>
      <w:r w:rsidRPr="00006EFE">
        <w:rPr>
          <w:rStyle w:val="StyleBoldUnderline"/>
        </w:rPr>
        <w:t>manufacturing successes grew out of U.S. and Japanese aid for core infrastructure and technological upgrading</w:t>
      </w:r>
      <w:r>
        <w:rPr>
          <w:rStyle w:val="StyleBoldUnderline"/>
        </w:rPr>
        <w:t>.</w:t>
      </w:r>
    </w:p>
    <w:p w:rsidR="001C457A" w:rsidRDefault="001C457A" w:rsidP="001C457A"/>
    <w:p w:rsidR="001C457A" w:rsidRPr="00264CB3" w:rsidRDefault="001C457A" w:rsidP="001C457A">
      <w:pPr>
        <w:rPr>
          <w:sz w:val="16"/>
        </w:rPr>
      </w:pPr>
    </w:p>
    <w:p w:rsidR="001C457A" w:rsidRDefault="001C457A" w:rsidP="001C457A">
      <w:pPr>
        <w:pStyle w:val="Heading2"/>
      </w:pPr>
      <w:r>
        <w:lastRenderedPageBreak/>
        <w:t>A2 Targetting</w:t>
      </w:r>
    </w:p>
    <w:p w:rsidR="001C457A" w:rsidRDefault="001C457A" w:rsidP="001C457A"/>
    <w:p w:rsidR="001C457A" w:rsidRPr="00763466" w:rsidRDefault="001C457A" w:rsidP="001C457A">
      <w:pPr>
        <w:pStyle w:val="Heading4"/>
      </w:pPr>
      <w:r w:rsidRPr="00763466">
        <w:t>Foreign Aid needs to be targeted better but can work</w:t>
      </w:r>
    </w:p>
    <w:p w:rsidR="001C457A" w:rsidRPr="0027726F" w:rsidRDefault="001C457A" w:rsidP="001C457A">
      <w:pPr>
        <w:rPr>
          <w:rStyle w:val="StyleStyleBold12pt"/>
        </w:rPr>
      </w:pPr>
      <w:r>
        <w:rPr>
          <w:rStyle w:val="StyleStyleBold12pt"/>
        </w:rPr>
        <w:t xml:space="preserve">Radelet, ’06 </w:t>
      </w:r>
      <w:r w:rsidRPr="0027726F">
        <w:t>[</w:t>
      </w:r>
      <w:r>
        <w:t xml:space="preserve">11/30/06, </w:t>
      </w:r>
      <w:r w:rsidRPr="0027726F">
        <w:t>Steve Radelet Steven Radelet is Distinguished Professor in the Practice of Development. His work focuses on economic growth, poverty reduction, foreign aid, and debt, primarily in Africa and Asia, “The Effectiveness of Foreign Aid”, http://www.cfr.org/foreign-aid/effectiveness-foreign-aid/p12077]</w:t>
      </w:r>
    </w:p>
    <w:p w:rsidR="001C457A" w:rsidRPr="0027726F" w:rsidRDefault="001C457A" w:rsidP="001C457A">
      <w:pPr>
        <w:rPr>
          <w:sz w:val="16"/>
        </w:rPr>
      </w:pPr>
      <w:r w:rsidRPr="0027726F">
        <w:rPr>
          <w:rStyle w:val="StyleBoldUnderline"/>
        </w:rPr>
        <w:t>We need to allocate more aid to countries that are implementing sensible development strategies</w:t>
      </w:r>
      <w:r w:rsidRPr="0027726F">
        <w:rPr>
          <w:sz w:val="16"/>
        </w:rPr>
        <w:t xml:space="preserve">, like many of those forty countries with PRSPs. </w:t>
      </w:r>
      <w:r w:rsidRPr="0027726F">
        <w:rPr>
          <w:rStyle w:val="StyleBoldUnderline"/>
        </w:rPr>
        <w:t>We should get more of it to local communities to decide how best to us</w:t>
      </w:r>
      <w:r w:rsidRPr="0027726F">
        <w:rPr>
          <w:sz w:val="16"/>
        </w:rPr>
        <w:t>e it so they can hire or fire a teacher, sink a well, buy a grain mill, or build a clinic</w:t>
      </w:r>
      <w:r w:rsidRPr="0027726F">
        <w:rPr>
          <w:rStyle w:val="StyleBoldUnderline"/>
        </w:rPr>
        <w:t>. We can support well-developed—dare I say it—plans and strategies to build rural road networks to connect the poor to markets</w:t>
      </w:r>
      <w:r w:rsidRPr="0027726F">
        <w:rPr>
          <w:sz w:val="16"/>
        </w:rPr>
        <w:t xml:space="preserve"> (which have high rates of returns), or to scale-up nation-wide immunization programs, which have saved millions of lives. </w:t>
      </w:r>
      <w:r w:rsidRPr="0027726F">
        <w:rPr>
          <w:rStyle w:val="StyleBoldUnderline"/>
        </w:rPr>
        <w:t>Whatever the activity, donors and recipients need to establish clear goals, announce them publicly, and be held accountable through independent evaluation.</w:t>
      </w:r>
      <w:r w:rsidRPr="0027726F">
        <w:rPr>
          <w:sz w:val="16"/>
        </w:rPr>
        <w:t xml:space="preserve"> Let’s stay </w:t>
      </w:r>
      <w:r w:rsidRPr="0027726F">
        <w:rPr>
          <w:rStyle w:val="StyleBoldUnderline"/>
        </w:rPr>
        <w:t>away from the simple absolutes on either end of the debate. Instead let’s learn from the failures and build on the successes, and not be afraid to recognize either.</w:t>
      </w:r>
    </w:p>
    <w:p w:rsidR="001C457A" w:rsidRDefault="001C457A" w:rsidP="001C457A"/>
    <w:p w:rsidR="001C457A" w:rsidRDefault="001C457A" w:rsidP="001C457A">
      <w:pPr>
        <w:pStyle w:val="Heading2"/>
      </w:pPr>
      <w:r>
        <w:lastRenderedPageBreak/>
        <w:t>A2 Economy</w:t>
      </w:r>
    </w:p>
    <w:p w:rsidR="001C457A" w:rsidRPr="007B7A1B" w:rsidRDefault="001C457A" w:rsidP="001C457A">
      <w:pPr>
        <w:pStyle w:val="Heading4"/>
      </w:pPr>
      <w:r w:rsidRPr="007B7A1B">
        <w:t>Aid has a Positive Impact on Growth- their studies are flawed</w:t>
      </w:r>
    </w:p>
    <w:p w:rsidR="001C457A" w:rsidRPr="00795321" w:rsidRDefault="001C457A" w:rsidP="001C457A">
      <w:pPr>
        <w:rPr>
          <w:rStyle w:val="StyleStyleBold12pt"/>
        </w:rPr>
      </w:pPr>
      <w:r>
        <w:rPr>
          <w:rStyle w:val="StyleStyleBold12pt"/>
        </w:rPr>
        <w:t xml:space="preserve">Radelet, ’06 </w:t>
      </w:r>
      <w:r w:rsidRPr="0027726F">
        <w:t>[</w:t>
      </w:r>
      <w:r>
        <w:t xml:space="preserve">11/27/06, </w:t>
      </w:r>
      <w:r w:rsidRPr="0027726F">
        <w:t>Steve Radelet Steven Radelet is Distinguished Professor in the Practice of Development. His work focuses on economic growth, poverty reduction, foreign aid, and debt, primarily in Africa and Asia, “The Effectiveness of Foreign Aid”, http://www.cfr.org/foreign-aid/effectiveness-foreign-aid/p12077]</w:t>
      </w:r>
    </w:p>
    <w:p w:rsidR="001C457A" w:rsidRPr="00795321" w:rsidRDefault="001C457A" w:rsidP="001C457A">
      <w:pPr>
        <w:rPr>
          <w:sz w:val="16"/>
        </w:rPr>
      </w:pPr>
      <w:r w:rsidRPr="00795321">
        <w:rPr>
          <w:rStyle w:val="StyleBoldUnderline"/>
        </w:rPr>
        <w:t xml:space="preserve">On economic growth, despite popular misconceptions, the vast bulk of research over the last decade has found that while aid is </w:t>
      </w:r>
      <w:r w:rsidRPr="00795321">
        <w:rPr>
          <w:sz w:val="16"/>
        </w:rPr>
        <w:t xml:space="preserve">not the most important ingredient in stimulating growth, overall it </w:t>
      </w:r>
      <w:r w:rsidRPr="00795321">
        <w:rPr>
          <w:rStyle w:val="StyleBoldUnderline"/>
        </w:rPr>
        <w:t xml:space="preserve">has had a modest positive impact. </w:t>
      </w:r>
      <w:r w:rsidRPr="00795321">
        <w:rPr>
          <w:sz w:val="16"/>
        </w:rPr>
        <w:t xml:space="preserve">Sure, lots of countries have done poorly. But </w:t>
      </w:r>
      <w:r w:rsidRPr="00795321">
        <w:rPr>
          <w:rStyle w:val="StyleBoldUnderline"/>
        </w:rPr>
        <w:t xml:space="preserve">several large aid recipients have done well, including Korea, Botswana, Taiwan, and more recently Mozambique, Ghana, and Tanzania. </w:t>
      </w:r>
      <w:r w:rsidRPr="00795321">
        <w:rPr>
          <w:sz w:val="16"/>
        </w:rPr>
        <w:t xml:space="preserve">Egypt and Pakistan have tripled their incomes. </w:t>
      </w:r>
      <w:r w:rsidRPr="00795321">
        <w:rPr>
          <w:rStyle w:val="StyleBoldUnderline"/>
        </w:rPr>
        <w:t>The few studies that find no relationship between aid and growth are fragile, and rely on special and unrealistic assumptions, such as that each dollar of aid has the same impact with no diminishing returns, and that all aid is the same whether it is used to build roads or buy food for refugees</w:t>
      </w:r>
      <w:r w:rsidRPr="00795321">
        <w:rPr>
          <w:sz w:val="16"/>
        </w:rPr>
        <w:t>.</w:t>
      </w:r>
    </w:p>
    <w:p w:rsidR="001C457A" w:rsidRDefault="001C457A" w:rsidP="001C457A"/>
    <w:p w:rsidR="001C457A" w:rsidRPr="001C457A" w:rsidRDefault="001C457A" w:rsidP="001C457A">
      <w:pPr>
        <w:pStyle w:val="Heading2"/>
      </w:pPr>
      <w:r w:rsidRPr="001C457A">
        <w:lastRenderedPageBreak/>
        <w:t>Prokopijević</w:t>
      </w:r>
      <w:r>
        <w:t xml:space="preserve"> Indict</w:t>
      </w:r>
    </w:p>
    <w:p w:rsidR="001C457A" w:rsidRPr="005F2EFA" w:rsidRDefault="001C457A" w:rsidP="001C457A">
      <w:pPr>
        <w:pStyle w:val="Heading4"/>
      </w:pPr>
      <w:r w:rsidRPr="005F2EFA">
        <w:t>Prokopijević’s study doesn’t assume the aff’s type of aid</w:t>
      </w:r>
    </w:p>
    <w:p w:rsidR="001C457A" w:rsidRPr="006E1402" w:rsidRDefault="001C457A" w:rsidP="001C457A">
      <w:pPr>
        <w:rPr>
          <w:rStyle w:val="StyleBoldUnderline"/>
          <w:b/>
          <w:sz w:val="24"/>
          <w:u w:val="none"/>
        </w:rPr>
      </w:pPr>
      <w:r>
        <w:rPr>
          <w:rStyle w:val="StyleStyleBold12pt"/>
        </w:rPr>
        <w:t xml:space="preserve">Prokopijević, ’07 </w:t>
      </w:r>
      <w:r w:rsidRPr="008149AE">
        <w:t>[2007,Miroslav Prokopijević is a Professor at Catholic University of Louvain (UCL) - Institute for European Studies, “Why Foreign Aid Fails”, http://www.doiserbia.nb.rs/img/doi/1452-595X/2007/1452-595X0701029P.pdf</w:t>
      </w:r>
      <w:r>
        <w:rPr>
          <w:rStyle w:val="StyleStyleBold12pt"/>
        </w:rPr>
        <w:t>]</w:t>
      </w:r>
    </w:p>
    <w:p w:rsidR="001C457A" w:rsidRPr="00D852C7" w:rsidRDefault="001C457A" w:rsidP="001C457A">
      <w:pPr>
        <w:rPr>
          <w:sz w:val="16"/>
        </w:rPr>
      </w:pPr>
      <w:r w:rsidRPr="00D852C7">
        <w:rPr>
          <w:rStyle w:val="StyleBoldUnderline"/>
        </w:rPr>
        <w:t>Types of foreign aid may be very diverse, and I do not have all of them in mind when writing this paper</w:t>
      </w:r>
      <w:r w:rsidRPr="00D852C7">
        <w:rPr>
          <w:sz w:val="16"/>
        </w:rPr>
        <w:t xml:space="preserve">. </w:t>
      </w:r>
      <w:r w:rsidRPr="00D852C7">
        <w:rPr>
          <w:rStyle w:val="StyleBoldUnderline"/>
        </w:rPr>
        <w:t>Excluded are</w:t>
      </w:r>
      <w:r w:rsidRPr="00D852C7">
        <w:rPr>
          <w:sz w:val="16"/>
        </w:rPr>
        <w:t xml:space="preserve"> the types of aid like those covered by a </w:t>
      </w:r>
      <w:r w:rsidRPr="00D852C7">
        <w:rPr>
          <w:rStyle w:val="StyleBoldUnderline"/>
        </w:rPr>
        <w:t>humanitarian intervention, diplomatic and political aid, the aid through trade and preferential agreements, and debt service write offs. My article is focused on foreign development aid in its narrow meaning where one constituency helps another by granting goods and services, financial transfers and technical assistance.</w:t>
      </w:r>
      <w:r w:rsidRPr="00D852C7">
        <w:rPr>
          <w:sz w:val="16"/>
        </w:rPr>
        <w:t xml:space="preserve"> The total amount of foreign aid was more than $ 2,3 trillion over the last five decades.5 The size of the aid </w:t>
      </w:r>
      <w:r w:rsidRPr="00D852C7">
        <w:rPr>
          <w:rStyle w:val="StyleBoldUnderline"/>
        </w:rPr>
        <w:t>in the narrower sense in the world is estimated to be $60bn per year at the beginning of XXI century</w:t>
      </w:r>
      <w:r w:rsidRPr="00D852C7">
        <w:rPr>
          <w:sz w:val="16"/>
        </w:rPr>
        <w:t>. This amount is equal to some 20% of foreign direct investment in non-developed countries</w:t>
      </w:r>
    </w:p>
    <w:p w:rsidR="00A75783" w:rsidRDefault="00A75783" w:rsidP="00A75783"/>
    <w:p w:rsidR="001C457A" w:rsidRDefault="001C457A" w:rsidP="001C457A">
      <w:pPr>
        <w:pStyle w:val="Heading1"/>
      </w:pPr>
      <w:r>
        <w:lastRenderedPageBreak/>
        <w:t>Counterplans</w:t>
      </w:r>
    </w:p>
    <w:p w:rsidR="001C457A" w:rsidRDefault="001C457A" w:rsidP="001C457A">
      <w:pPr>
        <w:pStyle w:val="Heading2"/>
      </w:pPr>
      <w:r>
        <w:lastRenderedPageBreak/>
        <w:t>DfiSD CP</w:t>
      </w:r>
    </w:p>
    <w:p w:rsidR="001C457A" w:rsidRPr="00A53980" w:rsidRDefault="001C457A" w:rsidP="001C457A">
      <w:pPr>
        <w:pStyle w:val="Heading4"/>
      </w:pPr>
      <w:r w:rsidRPr="00A53980">
        <w:t>Text: The United States federal government should move U.S. development assistance to a new, separate, cabinet-level Department for International Sustainable Development</w:t>
      </w:r>
    </w:p>
    <w:p w:rsidR="001C457A" w:rsidRDefault="001C457A" w:rsidP="001C457A">
      <w:pPr>
        <w:rPr>
          <w:rStyle w:val="StyleStyleBold12pt"/>
        </w:rPr>
      </w:pPr>
    </w:p>
    <w:p w:rsidR="001C457A" w:rsidRPr="00A53980" w:rsidRDefault="001C457A" w:rsidP="001C457A">
      <w:pPr>
        <w:pStyle w:val="Heading4"/>
      </w:pPr>
      <w:r w:rsidRPr="00A53980">
        <w:t>CP Solves Case- Avoids Case Turns</w:t>
      </w:r>
    </w:p>
    <w:p w:rsidR="001C457A" w:rsidRPr="007D2A2F" w:rsidRDefault="001C457A" w:rsidP="001C457A">
      <w:pPr>
        <w:rPr>
          <w:rStyle w:val="StyleStyleBold12pt"/>
        </w:rPr>
      </w:pPr>
      <w:r>
        <w:rPr>
          <w:rStyle w:val="StyleStyleBold12pt"/>
        </w:rPr>
        <w:t xml:space="preserve">Sachs, ’09 </w:t>
      </w:r>
      <w:r w:rsidRPr="00006EFE">
        <w:t>[2009, Jeffret Sachs is an American economist and Director of The Earth Institute at Columbia University, “Can Foreign Aid Reduce Poverty?”, http://www.earth.columbia.edu/sitefiles/file/about/director/2009/Controversies%20in%20Globalization%20Chapter%203_Can%20foreign%20aid%20reduce%20poverty.pdf]</w:t>
      </w:r>
    </w:p>
    <w:p w:rsidR="001C457A" w:rsidRDefault="001C457A" w:rsidP="001C457A">
      <w:pPr>
        <w:rPr>
          <w:sz w:val="16"/>
        </w:rPr>
      </w:pPr>
      <w:r w:rsidRPr="007D2A2F">
        <w:rPr>
          <w:rStyle w:val="StyleBoldUnderline"/>
        </w:rPr>
        <w:t>There is a strong case for moving U.S. development assistance to a new, separate, cabinet-level Department for International Sustainable Development</w:t>
      </w:r>
      <w:r>
        <w:rPr>
          <w:rStyle w:val="StyleBoldUnderline"/>
        </w:rPr>
        <w:t xml:space="preserve"> </w:t>
      </w:r>
      <w:r w:rsidRPr="007D2A2F">
        <w:rPr>
          <w:sz w:val="16"/>
        </w:rPr>
        <w:t xml:space="preserve">(DfISD). </w:t>
      </w:r>
      <w:r w:rsidRPr="007D2A2F">
        <w:rPr>
          <w:rStyle w:val="StyleBoldUnderline"/>
        </w:rPr>
        <w:t>The new department would house the existing USAID, PEPFAR, the</w:t>
      </w:r>
      <w:r>
        <w:rPr>
          <w:rStyle w:val="StyleBoldUnderline"/>
        </w:rPr>
        <w:t xml:space="preserve"> </w:t>
      </w:r>
      <w:r w:rsidRPr="007D2A2F">
        <w:rPr>
          <w:rStyle w:val="StyleBoldUnderline"/>
        </w:rPr>
        <w:t>President’s Malaria Initiative, the Millennium Challenge Corporation, and</w:t>
      </w:r>
      <w:r>
        <w:rPr>
          <w:rStyle w:val="StyleBoldUnderline"/>
        </w:rPr>
        <w:t xml:space="preserve"> </w:t>
      </w:r>
      <w:r w:rsidRPr="007D2A2F">
        <w:rPr>
          <w:rStyle w:val="StyleBoldUnderline"/>
        </w:rPr>
        <w:t>emerging initiatives in climate change</w:t>
      </w:r>
      <w:r w:rsidRPr="007D2A2F">
        <w:rPr>
          <w:sz w:val="16"/>
        </w:rPr>
        <w:t xml:space="preserve">, especially vis-à-vis the developing countries. The case for a separate department rests on the following principles: • </w:t>
      </w:r>
      <w:r w:rsidRPr="007D2A2F">
        <w:rPr>
          <w:rStyle w:val="StyleBoldUnderline"/>
        </w:rPr>
        <w:t>The need to upgrade U.S. development assistance as a pillar of U.S.</w:t>
      </w:r>
      <w:r>
        <w:rPr>
          <w:rStyle w:val="StyleBoldUnderline"/>
        </w:rPr>
        <w:t xml:space="preserve"> </w:t>
      </w:r>
      <w:r w:rsidRPr="007D2A2F">
        <w:rPr>
          <w:rStyle w:val="StyleBoldUnderline"/>
        </w:rPr>
        <w:t>national security.</w:t>
      </w:r>
      <w:r>
        <w:rPr>
          <w:rStyle w:val="StyleBoldUnderline"/>
        </w:rPr>
        <w:t xml:space="preserve"> </w:t>
      </w:r>
      <w:r w:rsidRPr="007D2A2F">
        <w:rPr>
          <w:rStyle w:val="StyleBoldUnderline"/>
        </w:rPr>
        <w:t>• The need to improve U.S. government management and expertise in public health, climate change, agronomy, demography, environmental engineering, and economic development</w:t>
      </w:r>
      <w:r w:rsidRPr="007D2A2F">
        <w:rPr>
          <w:sz w:val="16"/>
        </w:rPr>
        <w:t xml:space="preserve">. • </w:t>
      </w:r>
      <w:r w:rsidRPr="007D2A2F">
        <w:rPr>
          <w:rStyle w:val="StyleBoldUnderline"/>
        </w:rPr>
        <w:t>The need to work effectively with similar cabinet-level departments and</w:t>
      </w:r>
      <w:r>
        <w:rPr>
          <w:rStyle w:val="StyleBoldUnderline"/>
        </w:rPr>
        <w:t xml:space="preserve"> </w:t>
      </w:r>
      <w:r w:rsidRPr="007D2A2F">
        <w:rPr>
          <w:rStyle w:val="StyleBoldUnderline"/>
        </w:rPr>
        <w:t>ministries in partner countries.</w:t>
      </w:r>
      <w:r>
        <w:rPr>
          <w:rStyle w:val="StyleBoldUnderline"/>
        </w:rPr>
        <w:t xml:space="preserve"> </w:t>
      </w:r>
      <w:r w:rsidRPr="007D2A2F">
        <w:rPr>
          <w:sz w:val="16"/>
        </w:rPr>
        <w:t xml:space="preserve">• </w:t>
      </w:r>
      <w:r w:rsidRPr="007D2A2F">
        <w:rPr>
          <w:rStyle w:val="StyleBoldUnderline"/>
        </w:rPr>
        <w:t>The need to depoliticize development assistance, so that it can be directed</w:t>
      </w:r>
      <w:r>
        <w:rPr>
          <w:rStyle w:val="StyleBoldUnderline"/>
        </w:rPr>
        <w:t xml:space="preserve"> </w:t>
      </w:r>
      <w:r w:rsidRPr="007D2A2F">
        <w:rPr>
          <w:rStyle w:val="StyleBoldUnderline"/>
        </w:rPr>
        <w:t>at the long-term investments that are critical in the fight against poverty,</w:t>
      </w:r>
      <w:r>
        <w:rPr>
          <w:rStyle w:val="StyleBoldUnderline"/>
        </w:rPr>
        <w:t xml:space="preserve"> </w:t>
      </w:r>
      <w:r w:rsidRPr="007D2A2F">
        <w:rPr>
          <w:rStyle w:val="StyleBoldUnderline"/>
        </w:rPr>
        <w:t>hunger, disease, and deprivation.</w:t>
      </w:r>
      <w:r>
        <w:rPr>
          <w:rStyle w:val="StyleBoldUnderline"/>
        </w:rPr>
        <w:t xml:space="preserve"> </w:t>
      </w:r>
      <w:r w:rsidRPr="007D2A2F">
        <w:rPr>
          <w:sz w:val="16"/>
        </w:rPr>
        <w:t xml:space="preserve">• </w:t>
      </w:r>
      <w:r w:rsidRPr="007D2A2F">
        <w:rPr>
          <w:rStyle w:val="StyleBoldUnderline"/>
        </w:rPr>
        <w:t>The need for coherence of U.S. policies that impact international sustainable development, including ODA, trade relations with low-income</w:t>
      </w:r>
      <w:r>
        <w:rPr>
          <w:rStyle w:val="StyleBoldUnderline"/>
        </w:rPr>
        <w:t xml:space="preserve"> </w:t>
      </w:r>
      <w:r w:rsidRPr="007D2A2F">
        <w:rPr>
          <w:rStyle w:val="StyleBoldUnderline"/>
        </w:rPr>
        <w:t xml:space="preserve">countries, </w:t>
      </w:r>
      <w:r w:rsidRPr="007D2A2F">
        <w:rPr>
          <w:sz w:val="16"/>
        </w:rPr>
        <w:t>efforts on climate-change adaptation and mitigation, and efforts on global public health and disease control.</w:t>
      </w:r>
    </w:p>
    <w:p w:rsidR="001C457A" w:rsidRDefault="001C457A" w:rsidP="001C457A">
      <w:pPr>
        <w:rPr>
          <w:sz w:val="16"/>
        </w:rPr>
      </w:pPr>
    </w:p>
    <w:p w:rsidR="001C457A" w:rsidRDefault="001C457A" w:rsidP="001C457A">
      <w:pPr>
        <w:pStyle w:val="Heading2"/>
      </w:pPr>
      <w:r>
        <w:lastRenderedPageBreak/>
        <w:t>2NC DfiSD CP Solvency</w:t>
      </w:r>
    </w:p>
    <w:p w:rsidR="001C457A" w:rsidRDefault="001C457A" w:rsidP="001C457A">
      <w:pPr>
        <w:rPr>
          <w:sz w:val="16"/>
        </w:rPr>
      </w:pPr>
    </w:p>
    <w:p w:rsidR="001C457A" w:rsidRPr="00A53980" w:rsidRDefault="001C457A" w:rsidP="001C457A">
      <w:pPr>
        <w:pStyle w:val="Heading4"/>
      </w:pPr>
      <w:r w:rsidRPr="00A53980">
        <w:t>CP Solves- UK Proves</w:t>
      </w:r>
    </w:p>
    <w:p w:rsidR="001C457A" w:rsidRPr="00A53980" w:rsidRDefault="001C457A" w:rsidP="001C457A">
      <w:pPr>
        <w:rPr>
          <w:rStyle w:val="StyleBoldUnderline"/>
          <w:b/>
          <w:sz w:val="24"/>
          <w:u w:val="none"/>
        </w:rPr>
      </w:pPr>
      <w:r>
        <w:rPr>
          <w:rStyle w:val="StyleStyleBold12pt"/>
        </w:rPr>
        <w:t xml:space="preserve">Sachs, ’09 </w:t>
      </w:r>
      <w:r w:rsidRPr="00006EFE">
        <w:t>[2009, Jeffret Sachs is an American economist and Director of The Earth Institute at Columbia University, “Can Foreign Aid Reduce Poverty?”, http://www.earth.columbia.edu/sitefiles/file/about/director/2009/Controversies%20in%20Globalization%20Chapter%203_Can%20foreign%20aid%20reduce%20poverty.pdf]</w:t>
      </w:r>
    </w:p>
    <w:p w:rsidR="001C457A" w:rsidRDefault="001C457A" w:rsidP="001C457A">
      <w:pPr>
        <w:rPr>
          <w:sz w:val="16"/>
        </w:rPr>
      </w:pPr>
      <w:r w:rsidRPr="00A53980">
        <w:rPr>
          <w:rStyle w:val="StyleBoldUnderline"/>
        </w:rPr>
        <w:t>The current system, in which USAID is a part of the Department of State, is failing. U.S. aid is excessively politicized by connecting aid with short-term foreign policy exigencies</w:t>
      </w:r>
      <w:r w:rsidRPr="00A53980">
        <w:rPr>
          <w:sz w:val="16"/>
        </w:rPr>
        <w:t xml:space="preserve"> (such as the war in Iraq and the Israel-Palestine crisis). It would be very useful to insulate development aid from such short-term diplomatic pressures. Moreover, USAID </w:t>
      </w:r>
      <w:r w:rsidRPr="00A53980">
        <w:rPr>
          <w:rStyle w:val="StyleBoldUnderline"/>
        </w:rPr>
        <w:t>has been gutted of much key talent and staffin</w:t>
      </w:r>
      <w:r w:rsidRPr="00A53980">
        <w:rPr>
          <w:sz w:val="16"/>
        </w:rPr>
        <w:t xml:space="preserve">g, and the U.S. government is currently unable to attract the best young experts in development fields—and </w:t>
      </w:r>
      <w:r w:rsidRPr="00A53980">
        <w:rPr>
          <w:rStyle w:val="StyleBoldUnderline"/>
        </w:rPr>
        <w:t>it will remain unable to do so until the status of sustainable development within the government is improved</w:t>
      </w:r>
      <w:r w:rsidRPr="00A53980">
        <w:rPr>
          <w:sz w:val="16"/>
        </w:rPr>
        <w:t xml:space="preserve">. The organizational upgrade in the </w:t>
      </w:r>
      <w:r w:rsidRPr="00A53980">
        <w:rPr>
          <w:rStyle w:val="StyleBoldUnderline"/>
        </w:rPr>
        <w:t>United Kingdom</w:t>
      </w:r>
      <w:r w:rsidRPr="00A53980">
        <w:rPr>
          <w:sz w:val="16"/>
        </w:rPr>
        <w:t xml:space="preserve"> from a mere subcabinet development agency (the Overseas Development Administration) to a cabinet-level department (the Department for International Development, DfID) </w:t>
      </w:r>
      <w:r w:rsidRPr="00A53980">
        <w:rPr>
          <w:rStyle w:val="StyleBoldUnderline"/>
        </w:rPr>
        <w:t>has dramatically increased that nation’s standing, reputation, and expertise in the area of international development</w:t>
      </w:r>
      <w:r w:rsidRPr="00A53980">
        <w:rPr>
          <w:sz w:val="16"/>
        </w:rPr>
        <w:t xml:space="preserve">. </w:t>
      </w:r>
      <w:r w:rsidRPr="00A53980">
        <w:rPr>
          <w:rStyle w:val="StyleBoldUnderline"/>
        </w:rPr>
        <w:t>DfID is far ahead of USAID as a global thoughtleader in development policy,</w:t>
      </w:r>
      <w:r w:rsidRPr="00A53980">
        <w:rPr>
          <w:sz w:val="16"/>
        </w:rPr>
        <w:t xml:space="preserve"> and DfID’s departmental rank is playing a key role in that success.</w:t>
      </w:r>
    </w:p>
    <w:p w:rsidR="001C457A" w:rsidRDefault="001C457A" w:rsidP="001C457A">
      <w:pPr>
        <w:rPr>
          <w:sz w:val="16"/>
        </w:rPr>
      </w:pPr>
    </w:p>
    <w:p w:rsidR="001C457A" w:rsidRPr="003859E0" w:rsidRDefault="001C457A" w:rsidP="001C457A">
      <w:pPr>
        <w:pStyle w:val="Heading4"/>
      </w:pPr>
      <w:r w:rsidRPr="003859E0">
        <w:t>CP solves-Resolves Reasons why squo is bad</w:t>
      </w:r>
    </w:p>
    <w:p w:rsidR="001C457A" w:rsidRDefault="001C457A" w:rsidP="001C457A">
      <w:pPr>
        <w:rPr>
          <w:sz w:val="16"/>
        </w:rPr>
      </w:pPr>
      <w:r>
        <w:rPr>
          <w:rStyle w:val="StyleStyleBold12pt"/>
        </w:rPr>
        <w:t xml:space="preserve">Sachs, ’09 </w:t>
      </w:r>
      <w:r w:rsidRPr="00006EFE">
        <w:t>[2009, Jeffret Sachs is an American economist and Director of The Earth Institute at Columbia University, “Can Foreign Aid Reduce Poverty?”, http://www.earth.columbia.edu/sitefiles/file/about/director/2009/Controversies%20in%20Globalization%20Chapter%203_Can%20foreign%20aid%20reduce%20poverty.pdf]</w:t>
      </w:r>
    </w:p>
    <w:p w:rsidR="001C457A" w:rsidRPr="003859E0" w:rsidRDefault="001C457A" w:rsidP="001C457A">
      <w:pPr>
        <w:rPr>
          <w:rStyle w:val="StyleBoldUnderline"/>
        </w:rPr>
      </w:pPr>
      <w:r w:rsidRPr="003859E0">
        <w:rPr>
          <w:rStyle w:val="StyleBoldUnderline"/>
        </w:rPr>
        <w:t>The new U.S. cabinet-level department would have several specific tasks in</w:t>
      </w:r>
      <w:r>
        <w:rPr>
          <w:rStyle w:val="StyleBoldUnderline"/>
        </w:rPr>
        <w:t xml:space="preserve"> </w:t>
      </w:r>
      <w:r w:rsidRPr="003859E0">
        <w:rPr>
          <w:rStyle w:val="StyleBoldUnderline"/>
        </w:rPr>
        <w:t>its start-up years</w:t>
      </w:r>
      <w:r w:rsidRPr="003859E0">
        <w:rPr>
          <w:sz w:val="16"/>
        </w:rPr>
        <w:t xml:space="preserve">, in addition to the development challenges already described. </w:t>
      </w:r>
      <w:r w:rsidRPr="003859E0">
        <w:rPr>
          <w:rStyle w:val="StyleBoldUnderline"/>
        </w:rPr>
        <w:t>DfISD would bring together countless aid programs now strewn in a disconnected way across the U.S. government. It would bolster technical competence</w:t>
      </w:r>
      <w:r>
        <w:rPr>
          <w:rStyle w:val="StyleBoldUnderline"/>
        </w:rPr>
        <w:t xml:space="preserve"> </w:t>
      </w:r>
      <w:r w:rsidRPr="003859E0">
        <w:rPr>
          <w:sz w:val="16"/>
        </w:rPr>
        <w:t>(in health, agronomy, engineering, climate, hydrology, finance, and other areas related to sustainable development</w:t>
      </w:r>
      <w:r w:rsidRPr="003859E0">
        <w:rPr>
          <w:rStyle w:val="StyleBoldUnderline"/>
        </w:rPr>
        <w:t>), and it would fix the procurement and</w:t>
      </w:r>
      <w:r>
        <w:rPr>
          <w:rStyle w:val="StyleBoldUnderline"/>
        </w:rPr>
        <w:t xml:space="preserve"> </w:t>
      </w:r>
      <w:r w:rsidRPr="003859E0">
        <w:rPr>
          <w:rStyle w:val="StyleBoldUnderline"/>
        </w:rPr>
        <w:t>contracting systems, widely regarded to be broken. It would promote results based aid delivery, with monitoring, accountability, and audits.</w:t>
      </w:r>
      <w:r w:rsidRPr="003859E0">
        <w:rPr>
          <w:sz w:val="16"/>
        </w:rPr>
        <w:t xml:space="preserve"> DfISD would be much </w:t>
      </w:r>
      <w:r w:rsidRPr="003859E0">
        <w:rPr>
          <w:rStyle w:val="StyleBoldUnderline"/>
        </w:rPr>
        <w:t>better placed than USAID</w:t>
      </w:r>
      <w:r w:rsidRPr="003859E0">
        <w:rPr>
          <w:sz w:val="16"/>
        </w:rPr>
        <w:t xml:space="preserve"> to work with counterpart Ministries of International Development </w:t>
      </w:r>
      <w:r w:rsidRPr="003859E0">
        <w:rPr>
          <w:rStyle w:val="StyleBoldUnderline"/>
        </w:rPr>
        <w:t>and to coordinate multilateral efforts. DfISD</w:t>
      </w:r>
      <w:r>
        <w:rPr>
          <w:rStyle w:val="StyleBoldUnderline"/>
        </w:rPr>
        <w:t xml:space="preserve"> </w:t>
      </w:r>
      <w:r w:rsidRPr="003859E0">
        <w:rPr>
          <w:rStyle w:val="StyleBoldUnderline"/>
        </w:rPr>
        <w:t>would promote partnerships with civil society and the private sector.</w:t>
      </w:r>
      <w:r>
        <w:rPr>
          <w:rStyle w:val="StyleBoldUnderline"/>
        </w:rPr>
        <w:t xml:space="preserve"> </w:t>
      </w:r>
      <w:r w:rsidRPr="003859E0">
        <w:rPr>
          <w:rStyle w:val="StyleBoldUnderline"/>
        </w:rPr>
        <w:t>Businesses, especially, would be encouraged to utilize their technologies</w:t>
      </w:r>
      <w:r w:rsidRPr="003859E0">
        <w:rPr>
          <w:sz w:val="16"/>
        </w:rPr>
        <w:t xml:space="preserve"> (in sectors such as health, agriculture, energy, logistics, finance, and ICT) </w:t>
      </w:r>
      <w:r w:rsidRPr="003859E0">
        <w:rPr>
          <w:rStyle w:val="StyleBoldUnderline"/>
        </w:rPr>
        <w:t>in partnership with the U.S. government and multilateral age</w:t>
      </w:r>
      <w:r>
        <w:rPr>
          <w:rStyle w:val="StyleBoldUnderline"/>
        </w:rPr>
        <w:t>ncies.</w:t>
      </w:r>
    </w:p>
    <w:p w:rsidR="001C457A" w:rsidRPr="00A53980" w:rsidRDefault="001C457A" w:rsidP="001C457A">
      <w:pPr>
        <w:rPr>
          <w:sz w:val="16"/>
        </w:rPr>
      </w:pPr>
    </w:p>
    <w:p w:rsidR="001C457A" w:rsidRPr="00F1038C" w:rsidRDefault="001C457A" w:rsidP="001C457A">
      <w:pPr>
        <w:pStyle w:val="Heading4"/>
      </w:pPr>
      <w:r w:rsidRPr="00F1038C">
        <w:t>CP Solves Case, Soft Power- current structures prevent solvency</w:t>
      </w:r>
    </w:p>
    <w:p w:rsidR="001C457A" w:rsidRPr="00D9309B" w:rsidRDefault="001C457A" w:rsidP="001C457A">
      <w:pPr>
        <w:rPr>
          <w:rStyle w:val="StyleStyleBold12pt"/>
        </w:rPr>
      </w:pPr>
      <w:r>
        <w:rPr>
          <w:rStyle w:val="StyleStyleBold12pt"/>
        </w:rPr>
        <w:t xml:space="preserve">Dobransky, ’11 </w:t>
      </w:r>
      <w:r w:rsidRPr="00962E41">
        <w:t xml:space="preserve">[March 2011, Steve Dobransky is an Adjunct Professor at Cleveland State University.  He is completing his Ph.D. studies at Kent State University, majoring in International Relations and Justice Studies.  He has an M.A. from Ohio University and a B.A. from Cleveland State University, “The Coming Crisis in US Foreign Aid: Policy Options for the 21st Century”, </w:t>
      </w:r>
      <w:hyperlink r:id="rId16" w:history="1">
        <w:r w:rsidRPr="00962E41">
          <w:rPr>
            <w:rStyle w:val="Hyperlink"/>
          </w:rPr>
          <w:t>http://www.unc.edu/depts/diplomat/item/2011/0104/comm/dobransky_coming.html</w:t>
        </w:r>
      </w:hyperlink>
      <w:r w:rsidRPr="00962E41">
        <w:t>]</w:t>
      </w:r>
    </w:p>
    <w:p w:rsidR="001C457A" w:rsidRPr="00D9309B" w:rsidRDefault="001C457A" w:rsidP="001C457A">
      <w:pPr>
        <w:rPr>
          <w:sz w:val="16"/>
        </w:rPr>
      </w:pPr>
      <w:r w:rsidRPr="00D9309B">
        <w:rPr>
          <w:sz w:val="16"/>
        </w:rPr>
        <w:t xml:space="preserve">Conclusion Foreign aid involves a complex array of issues and problems. </w:t>
      </w:r>
      <w:r w:rsidRPr="00D9309B">
        <w:rPr>
          <w:rStyle w:val="StyleBoldUnderline"/>
        </w:rPr>
        <w:t>Based upon the policy analysis above, this paper concludes that it is best to merge all U.S. foreign aid operations into one new organization,</w:t>
      </w:r>
      <w:r w:rsidRPr="00D9309B">
        <w:rPr>
          <w:sz w:val="16"/>
        </w:rPr>
        <w:t xml:space="preserve"> i.e. Option #5. After more than half of century of foreign aid</w:t>
      </w:r>
      <w:r w:rsidRPr="00D9309B">
        <w:rPr>
          <w:rStyle w:val="StyleBoldUnderline"/>
        </w:rPr>
        <w:t>, it is time that the U.S. recognize the failures and limitations of a highly decentralized foreign aid system and its inability to adapt to the emerging new world order</w:t>
      </w:r>
      <w:r w:rsidRPr="00D9309B">
        <w:rPr>
          <w:sz w:val="16"/>
        </w:rPr>
        <w:t xml:space="preserve">. The U.S. can no longer afford to have a divided group of foreign aid institutions. </w:t>
      </w:r>
      <w:r w:rsidRPr="00D9309B">
        <w:rPr>
          <w:rStyle w:val="StyleBoldUnderline"/>
        </w:rPr>
        <w:t>The existing system is weak and unfocused.</w:t>
      </w:r>
      <w:r>
        <w:rPr>
          <w:rStyle w:val="StyleBoldUnderline"/>
        </w:rPr>
        <w:t xml:space="preserve"> </w:t>
      </w:r>
      <w:r w:rsidRPr="00D9309B">
        <w:rPr>
          <w:rStyle w:val="StyleBoldUnderline"/>
        </w:rPr>
        <w:t>The inability to have one unified policy and voice undermines the impact of U.S. foreign aid.</w:t>
      </w:r>
      <w:r w:rsidRPr="00D9309B">
        <w:rPr>
          <w:sz w:val="16"/>
        </w:rPr>
        <w:t xml:space="preserve"> </w:t>
      </w:r>
      <w:r w:rsidRPr="00D9309B">
        <w:rPr>
          <w:rStyle w:val="StyleBoldUnderline"/>
        </w:rPr>
        <w:t xml:space="preserve">The lack of concentration and coordinated vision increasingly threatens the </w:t>
      </w:r>
      <w:r w:rsidRPr="00D9309B">
        <w:rPr>
          <w:rStyle w:val="Emphasis"/>
        </w:rPr>
        <w:t>U.S. power and influence</w:t>
      </w:r>
      <w:r w:rsidRPr="00D9309B">
        <w:rPr>
          <w:rStyle w:val="StyleBoldUnderline"/>
        </w:rPr>
        <w:t xml:space="preserve"> throughout the world</w:t>
      </w:r>
      <w:r w:rsidRPr="00D9309B">
        <w:rPr>
          <w:sz w:val="16"/>
        </w:rPr>
        <w:t xml:space="preserve">. With major domestic economic problems and a collection of security requirements that have greatly overextended America’s capabilities, it is </w:t>
      </w:r>
      <w:r w:rsidRPr="00D9309B">
        <w:rPr>
          <w:rStyle w:val="StyleBoldUnderline"/>
        </w:rPr>
        <w:t>increasingly imperative that foreign aid and other soft power instruments become much more effective and powerful.</w:t>
      </w:r>
      <w:r>
        <w:rPr>
          <w:rStyle w:val="StyleBoldUnderline"/>
        </w:rPr>
        <w:t xml:space="preserve"> </w:t>
      </w:r>
      <w:r w:rsidRPr="00D9309B">
        <w:rPr>
          <w:sz w:val="16"/>
        </w:rPr>
        <w:t>The current foreign aid system does not give the U.S. the essential capabilities and potential that it needs</w:t>
      </w:r>
      <w:r w:rsidRPr="00D9309B">
        <w:rPr>
          <w:rStyle w:val="StyleBoldUnderline"/>
        </w:rPr>
        <w:t>.</w:t>
      </w:r>
      <w:r>
        <w:rPr>
          <w:rStyle w:val="StyleBoldUnderline"/>
        </w:rPr>
        <w:t xml:space="preserve"> </w:t>
      </w:r>
      <w:r w:rsidRPr="00D9309B">
        <w:rPr>
          <w:rStyle w:val="StyleBoldUnderline"/>
        </w:rPr>
        <w:t>Unifying the entire U.S. foreign aid establishment is the best means and chance for the U.S. to maximize its resources and influence.</w:t>
      </w:r>
      <w:r w:rsidRPr="00D9309B">
        <w:rPr>
          <w:sz w:val="16"/>
        </w:rPr>
        <w:t xml:space="preserve"> It will be highly beneficial for the U.S. and the world. A more powerful and successful foreign aid regime will be a universal good. </w:t>
      </w:r>
      <w:r w:rsidRPr="00D9309B">
        <w:rPr>
          <w:rStyle w:val="StyleBoldUnderline"/>
        </w:rPr>
        <w:t>The best</w:t>
      </w:r>
      <w:r w:rsidRPr="00D9309B">
        <w:rPr>
          <w:sz w:val="16"/>
        </w:rPr>
        <w:t xml:space="preserve"> personnel, resources, methods etc. </w:t>
      </w:r>
      <w:r w:rsidRPr="00D9309B">
        <w:rPr>
          <w:rStyle w:val="StyleBoldUnderline"/>
        </w:rPr>
        <w:t xml:space="preserve">of all the various </w:t>
      </w:r>
      <w:r w:rsidRPr="00D9309B">
        <w:rPr>
          <w:rStyle w:val="StyleBoldUnderline"/>
        </w:rPr>
        <w:lastRenderedPageBreak/>
        <w:t>foreign aid institutions can be consolidated into one entirely new organization.</w:t>
      </w:r>
      <w:r w:rsidRPr="00D9309B">
        <w:rPr>
          <w:sz w:val="16"/>
        </w:rPr>
        <w:t xml:space="preserve"> The slate will be clean, but the experience will be there. </w:t>
      </w:r>
      <w:r w:rsidRPr="00D9309B">
        <w:rPr>
          <w:rStyle w:val="StyleBoldUnderline"/>
        </w:rPr>
        <w:t>There will be a transition period but it will not last long.</w:t>
      </w:r>
      <w:r>
        <w:rPr>
          <w:rStyle w:val="StyleBoldUnderline"/>
        </w:rPr>
        <w:t xml:space="preserve"> </w:t>
      </w:r>
      <w:r w:rsidRPr="00D9309B">
        <w:rPr>
          <w:sz w:val="16"/>
        </w:rPr>
        <w:t xml:space="preserve">There are more than enough professionals who can “hit the ground running” in this new institution. </w:t>
      </w:r>
      <w:r w:rsidRPr="00D9309B">
        <w:rPr>
          <w:rStyle w:val="StyleBoldUnderline"/>
        </w:rPr>
        <w:t>The U.S foreign aid regime can be reinvigorated and the world can watch a determined America reform its institutions for the benefit of all.</w:t>
      </w:r>
      <w:r>
        <w:rPr>
          <w:rStyle w:val="StyleBoldUnderline"/>
        </w:rPr>
        <w:t xml:space="preserve"> </w:t>
      </w:r>
      <w:r w:rsidRPr="00D9309B">
        <w:rPr>
          <w:rStyle w:val="StyleBoldUnderline"/>
        </w:rPr>
        <w:t>The U.S. should immediately begin the dismantling of its existing foreign aid institutions and the creation of an entirely new foreign aid structure</w:t>
      </w:r>
      <w:r w:rsidRPr="00D9309B">
        <w:rPr>
          <w:sz w:val="16"/>
        </w:rPr>
        <w:t xml:space="preserve">. One supreme and monolithic voice, goal and power in the foreign aid realm. </w:t>
      </w:r>
      <w:r w:rsidRPr="00D9309B">
        <w:rPr>
          <w:rStyle w:val="StyleBoldUnderline"/>
        </w:rPr>
        <w:t>The U.S. should be very proactive in creating a foreign aid institution that can meet the global demands and challenges of the rest of this century and beyond.</w:t>
      </w:r>
      <w:r>
        <w:rPr>
          <w:rStyle w:val="StyleBoldUnderline"/>
        </w:rPr>
        <w:t xml:space="preserve"> </w:t>
      </w:r>
      <w:r w:rsidRPr="00D9309B">
        <w:rPr>
          <w:sz w:val="16"/>
        </w:rPr>
        <w:t xml:space="preserve">American national security and global development stand at the crossroads. </w:t>
      </w:r>
      <w:r w:rsidRPr="00D9309B">
        <w:rPr>
          <w:rStyle w:val="StyleBoldUnderline"/>
        </w:rPr>
        <w:t>Only a new foreign aid regime will be able to fulfill the U.S.’s and world’s goals and vision</w:t>
      </w:r>
      <w:r w:rsidRPr="00D9309B">
        <w:rPr>
          <w:sz w:val="16"/>
        </w:rPr>
        <w:t>s. So let a new foreign aid institution be built for a newly emerging world order that corresponds with American and international interests.</w:t>
      </w:r>
    </w:p>
    <w:p w:rsidR="00AA4B48" w:rsidRDefault="00AA4B48" w:rsidP="00AA4B48">
      <w:pPr>
        <w:pStyle w:val="Heading2"/>
      </w:pPr>
      <w:r>
        <w:lastRenderedPageBreak/>
        <w:t>Eliminate CP</w:t>
      </w:r>
    </w:p>
    <w:p w:rsidR="00AA4B48" w:rsidRPr="00064330" w:rsidRDefault="00AA4B48" w:rsidP="00AA4B48">
      <w:pPr>
        <w:pStyle w:val="Heading4"/>
      </w:pPr>
      <w:r w:rsidRPr="00064330">
        <w:t>Text: The United States federal government should Eliminate All U.S. Foreign Aid Organizations and Create One Central International Organization to Handle Foreign Aid</w:t>
      </w:r>
    </w:p>
    <w:p w:rsidR="00AA4B48" w:rsidRDefault="00AA4B48" w:rsidP="00AA4B48">
      <w:pPr>
        <w:rPr>
          <w:rStyle w:val="StyleStyleBold12pt"/>
        </w:rPr>
      </w:pPr>
    </w:p>
    <w:p w:rsidR="00AA4B48" w:rsidRPr="00064330" w:rsidRDefault="00AA4B48" w:rsidP="00AA4B48">
      <w:pPr>
        <w:pStyle w:val="Heading4"/>
      </w:pPr>
      <w:r w:rsidRPr="00064330">
        <w:t>CP Solves Case- Avoids Reasons why US Aid is bad</w:t>
      </w:r>
    </w:p>
    <w:p w:rsidR="00AA4B48" w:rsidRPr="00A9006A" w:rsidRDefault="00AA4B48" w:rsidP="00AA4B48">
      <w:pPr>
        <w:rPr>
          <w:rStyle w:val="StyleStyleBold12pt"/>
        </w:rPr>
      </w:pPr>
      <w:r>
        <w:rPr>
          <w:rStyle w:val="StyleStyleBold12pt"/>
        </w:rPr>
        <w:t xml:space="preserve">Dobransky, ’11 </w:t>
      </w:r>
      <w:r w:rsidRPr="00962E41">
        <w:t xml:space="preserve">[March 2011, Steve Dobransky is an Adjunct Professor at Cleveland State University.  He is completing his Ph.D. studies at Kent State University, majoring in International Relations and Justice Studies.  He has an M.A. from Ohio University and a B.A. from Cleveland State University, “The Coming Crisis in US Foreign Aid: Policy Options for the 21st Century”, </w:t>
      </w:r>
      <w:hyperlink r:id="rId17" w:history="1">
        <w:r w:rsidRPr="00962E41">
          <w:rPr>
            <w:rStyle w:val="Hyperlink"/>
          </w:rPr>
          <w:t>http://www.unc.edu/depts/diplomat/item/2011/0104/comm/dobransky_coming.html</w:t>
        </w:r>
      </w:hyperlink>
      <w:r w:rsidRPr="00962E41">
        <w:t>]</w:t>
      </w:r>
    </w:p>
    <w:p w:rsidR="00AA4B48" w:rsidRPr="00A9006A" w:rsidRDefault="00AA4B48" w:rsidP="00AA4B48">
      <w:pPr>
        <w:rPr>
          <w:sz w:val="16"/>
        </w:rPr>
      </w:pPr>
      <w:r w:rsidRPr="00A9006A">
        <w:rPr>
          <w:sz w:val="16"/>
        </w:rPr>
        <w:t xml:space="preserve">Option #7: </w:t>
      </w:r>
      <w:r w:rsidRPr="00A9006A">
        <w:rPr>
          <w:rStyle w:val="StyleBoldUnderline"/>
        </w:rPr>
        <w:t>Eliminate All U.S. Foreign Aid Organizations and Create One Central International Organization to Handle Foreign Aid</w:t>
      </w:r>
      <w:r>
        <w:rPr>
          <w:rStyle w:val="StyleBoldUnderline"/>
        </w:rPr>
        <w:t xml:space="preserve"> </w:t>
      </w:r>
      <w:r w:rsidRPr="00A9006A">
        <w:rPr>
          <w:sz w:val="16"/>
        </w:rPr>
        <w:t xml:space="preserve">This option presents a number of interesting points. The supporters for this option can argue </w:t>
      </w:r>
      <w:r w:rsidRPr="00A9006A">
        <w:rPr>
          <w:rStyle w:val="StyleBoldUnderline"/>
        </w:rPr>
        <w:t>that one central international organization is the most cost-efficient option for the major industrialized countries</w:t>
      </w:r>
      <w:r w:rsidRPr="00A9006A">
        <w:rPr>
          <w:sz w:val="16"/>
        </w:rPr>
        <w:t xml:space="preserve">. </w:t>
      </w:r>
      <w:r w:rsidRPr="00A9006A">
        <w:rPr>
          <w:rStyle w:val="StyleBoldUnderline"/>
        </w:rPr>
        <w:t xml:space="preserve">It will eliminate much U.S. bureaucratic </w:t>
      </w:r>
      <w:r w:rsidRPr="00A9006A">
        <w:rPr>
          <w:rStyle w:val="Emphasis"/>
        </w:rPr>
        <w:t>waste and inefficiencies.</w:t>
      </w:r>
      <w:r>
        <w:rPr>
          <w:rStyle w:val="Emphasis"/>
        </w:rPr>
        <w:t xml:space="preserve"> </w:t>
      </w:r>
      <w:r w:rsidRPr="00A9006A">
        <w:rPr>
          <w:rStyle w:val="StyleBoldUnderline"/>
        </w:rPr>
        <w:t>It will depoliticize the foreign aid regime.</w:t>
      </w:r>
      <w:r>
        <w:rPr>
          <w:rStyle w:val="StyleBoldUnderline"/>
        </w:rPr>
        <w:t xml:space="preserve"> </w:t>
      </w:r>
      <w:r w:rsidRPr="00A9006A">
        <w:rPr>
          <w:rStyle w:val="StyleBoldUnderline"/>
        </w:rPr>
        <w:t>It will promote global unity and coordination</w:t>
      </w:r>
      <w:r w:rsidRPr="00A9006A">
        <w:rPr>
          <w:sz w:val="16"/>
        </w:rPr>
        <w:t xml:space="preserve">. </w:t>
      </w:r>
      <w:r w:rsidRPr="00A9006A">
        <w:rPr>
          <w:rStyle w:val="StyleBoldUnderline"/>
        </w:rPr>
        <w:t>It will be able to fully concentrate all global resources on ending poverty and promoting economic development</w:t>
      </w:r>
      <w:r w:rsidRPr="00A9006A">
        <w:rPr>
          <w:sz w:val="16"/>
        </w:rPr>
        <w:t xml:space="preserve">. It will encourage long-term and tailor-made solutions to complex problems. It </w:t>
      </w:r>
      <w:r w:rsidRPr="00A9006A">
        <w:rPr>
          <w:rStyle w:val="StyleBoldUnderline"/>
        </w:rPr>
        <w:t>will concentrate the best experts and experience into one international organization.</w:t>
      </w:r>
      <w:r>
        <w:rPr>
          <w:rStyle w:val="StyleBoldUnderline"/>
        </w:rPr>
        <w:t xml:space="preserve"> </w:t>
      </w:r>
      <w:r w:rsidRPr="00A9006A">
        <w:rPr>
          <w:sz w:val="16"/>
        </w:rPr>
        <w:t xml:space="preserve">And, it </w:t>
      </w:r>
      <w:r w:rsidRPr="00A9006A">
        <w:rPr>
          <w:rStyle w:val="StyleBoldUnderline"/>
        </w:rPr>
        <w:t>will allow better response times, adaptation, and monitoring of global socio-economic problems.</w:t>
      </w:r>
      <w:r w:rsidRPr="00A9006A">
        <w:rPr>
          <w:sz w:val="16"/>
        </w:rPr>
        <w:t xml:space="preserve"> </w:t>
      </w:r>
    </w:p>
    <w:p w:rsidR="00AA4B48" w:rsidRDefault="00AA4B48" w:rsidP="00AA4B48"/>
    <w:p w:rsidR="00AA4B48" w:rsidRDefault="00AA4B48" w:rsidP="00AA4B48">
      <w:pPr>
        <w:pStyle w:val="Heading2"/>
      </w:pPr>
      <w:r>
        <w:lastRenderedPageBreak/>
        <w:t>2NC Eliminate CP Solvency</w:t>
      </w:r>
    </w:p>
    <w:p w:rsidR="00AA4B48" w:rsidRPr="00064330" w:rsidRDefault="00AA4B48" w:rsidP="00AA4B48">
      <w:pPr>
        <w:pStyle w:val="Heading4"/>
      </w:pPr>
      <w:r w:rsidRPr="00064330">
        <w:t>CP would Reform the OECD and solve the case</w:t>
      </w:r>
    </w:p>
    <w:p w:rsidR="00AA4B48" w:rsidRPr="001C12FB" w:rsidRDefault="00AA4B48" w:rsidP="00AA4B48">
      <w:pPr>
        <w:rPr>
          <w:rStyle w:val="StyleStyleBold12pt"/>
        </w:rPr>
      </w:pPr>
      <w:r>
        <w:rPr>
          <w:rStyle w:val="StyleStyleBold12pt"/>
        </w:rPr>
        <w:t xml:space="preserve">Dobransky, ’11 </w:t>
      </w:r>
      <w:r w:rsidRPr="00962E41">
        <w:t xml:space="preserve">[March 2011, Steve Dobransky is an Adjunct Professor at Cleveland State University.  He is completing his Ph.D. studies at Kent State University, majoring in International Relations and Justice Studies.  He has an M.A. from Ohio University and a B.A. from Cleveland State University, “The Coming Crisis in US Foreign Aid: Policy Options for the 21st Century”, </w:t>
      </w:r>
      <w:hyperlink r:id="rId18" w:history="1">
        <w:r w:rsidRPr="00962E41">
          <w:rPr>
            <w:rStyle w:val="Hyperlink"/>
          </w:rPr>
          <w:t>http://www.unc.edu/depts/diplomat/item/2011/0104/comm/dobransky_coming.html</w:t>
        </w:r>
      </w:hyperlink>
      <w:r w:rsidRPr="00962E41">
        <w:t>]</w:t>
      </w:r>
    </w:p>
    <w:p w:rsidR="00AA4B48" w:rsidRPr="001C12FB" w:rsidRDefault="00AA4B48" w:rsidP="00AA4B48">
      <w:pPr>
        <w:rPr>
          <w:sz w:val="16"/>
        </w:rPr>
      </w:pPr>
      <w:r w:rsidRPr="001C12FB">
        <w:rPr>
          <w:sz w:val="16"/>
        </w:rPr>
        <w:t xml:space="preserve">Overall, this may be the </w:t>
      </w:r>
      <w:r w:rsidRPr="001C12FB">
        <w:rPr>
          <w:rStyle w:val="StyleBoldUnderline"/>
        </w:rPr>
        <w:t>basis for transforming the Organization for Economic Cooperation and Development (OECD) into what many people had always hoped that it would become</w:t>
      </w:r>
      <w:r w:rsidRPr="001C12FB">
        <w:rPr>
          <w:sz w:val="16"/>
        </w:rPr>
        <w:t xml:space="preserve">.  </w:t>
      </w:r>
      <w:r w:rsidRPr="001C12FB">
        <w:rPr>
          <w:rStyle w:val="StyleBoldUnderline"/>
        </w:rPr>
        <w:t>Until now, the OECD’s limited powers</w:t>
      </w:r>
      <w:r w:rsidRPr="001C12FB">
        <w:rPr>
          <w:sz w:val="16"/>
        </w:rPr>
        <w:t xml:space="preserve"> and finances, essentially, </w:t>
      </w:r>
      <w:r w:rsidRPr="001C12FB">
        <w:rPr>
          <w:rStyle w:val="StyleBoldUnderline"/>
        </w:rPr>
        <w:t>have been sole extensions of many state governments.  The</w:t>
      </w:r>
      <w:r w:rsidRPr="00A9006A">
        <w:rPr>
          <w:rStyle w:val="StyleBoldUnderline"/>
        </w:rPr>
        <w:t xml:space="preserve"> OECD can be more than a central coordination point and data distribution center.  </w:t>
      </w:r>
      <w:r w:rsidRPr="001C12FB">
        <w:rPr>
          <w:sz w:val="16"/>
        </w:rPr>
        <w:t xml:space="preserve">Under this option, </w:t>
      </w:r>
      <w:r w:rsidRPr="001C12FB">
        <w:rPr>
          <w:rStyle w:val="StyleBoldUnderline"/>
        </w:rPr>
        <w:t>it can become the primary political decision maker, holder of the purse and implementer of all international foreign aid</w:t>
      </w:r>
      <w:r w:rsidRPr="001C12FB">
        <w:rPr>
          <w:sz w:val="16"/>
        </w:rPr>
        <w:t xml:space="preserve">.  Every wealthy country in the world can unite behind it. </w:t>
      </w:r>
      <w:r w:rsidRPr="001C12FB">
        <w:rPr>
          <w:rStyle w:val="StyleBoldUnderline"/>
        </w:rPr>
        <w:t xml:space="preserve"> All members can support and follow it in making foreign aid and economic development a top global priority.</w:t>
      </w:r>
    </w:p>
    <w:p w:rsidR="001C457A" w:rsidRPr="001C457A" w:rsidRDefault="001C457A" w:rsidP="001C457A"/>
    <w:p w:rsidR="00AA4B48" w:rsidRDefault="00AA4B48" w:rsidP="001C457A">
      <w:pPr>
        <w:pStyle w:val="Heading1"/>
      </w:pPr>
      <w:r>
        <w:lastRenderedPageBreak/>
        <w:t>A2 Counterplans</w:t>
      </w:r>
    </w:p>
    <w:p w:rsidR="00AA4B48" w:rsidRDefault="00AA4B48" w:rsidP="00AA4B48">
      <w:pPr>
        <w:pStyle w:val="Heading2"/>
      </w:pPr>
      <w:r>
        <w:lastRenderedPageBreak/>
        <w:t>A2 Eliminate CP</w:t>
      </w:r>
    </w:p>
    <w:p w:rsidR="00AA4B48" w:rsidRPr="00064330" w:rsidRDefault="00AA4B48" w:rsidP="00AA4B48">
      <w:pPr>
        <w:pStyle w:val="Heading4"/>
      </w:pPr>
      <w:r w:rsidRPr="00064330">
        <w:t>CP can’t Solve- too many problems</w:t>
      </w:r>
    </w:p>
    <w:p w:rsidR="00AA4B48" w:rsidRPr="002C7642" w:rsidRDefault="00AA4B48" w:rsidP="00AA4B48">
      <w:pPr>
        <w:rPr>
          <w:rStyle w:val="StyleStyleBold12pt"/>
        </w:rPr>
      </w:pPr>
      <w:r>
        <w:rPr>
          <w:rStyle w:val="StyleStyleBold12pt"/>
        </w:rPr>
        <w:t xml:space="preserve">Dobransky, ’11 </w:t>
      </w:r>
      <w:r w:rsidRPr="00962E41">
        <w:t xml:space="preserve">[March 2011, Steve Dobransky is an Adjunct Professor at Cleveland State University.  He is completing his Ph.D. studies at Kent State University, majoring in International Relations and Justice Studies.  He has an M.A. from Ohio University and a B.A. from Cleveland State University, “The Coming Crisis in US Foreign Aid: Policy Options for the 21st Century”, </w:t>
      </w:r>
      <w:hyperlink r:id="rId19" w:history="1">
        <w:r w:rsidRPr="00962E41">
          <w:rPr>
            <w:rStyle w:val="Hyperlink"/>
          </w:rPr>
          <w:t>http://www.unc.edu/depts/diplomat/item/2011/0104/comm/dobransky_coming.html</w:t>
        </w:r>
      </w:hyperlink>
      <w:r w:rsidRPr="00962E41">
        <w:t>]</w:t>
      </w:r>
    </w:p>
    <w:p w:rsidR="00AA4B48" w:rsidRPr="002C7642" w:rsidRDefault="00AA4B48" w:rsidP="00AA4B48">
      <w:pPr>
        <w:rPr>
          <w:rStyle w:val="StyleBoldUnderline"/>
        </w:rPr>
      </w:pPr>
      <w:r w:rsidRPr="002C7642">
        <w:rPr>
          <w:sz w:val="16"/>
        </w:rPr>
        <w:t xml:space="preserve">The opposition to this proposal is that </w:t>
      </w:r>
      <w:r w:rsidRPr="002C7642">
        <w:rPr>
          <w:rStyle w:val="StyleBoldUnderline"/>
        </w:rPr>
        <w:t>it will cause the U.S. to lose complete control over a major foreign policy instrument, let alone American taxpayers’ money</w:t>
      </w:r>
      <w:r w:rsidRPr="002C7642">
        <w:rPr>
          <w:sz w:val="16"/>
        </w:rPr>
        <w:t xml:space="preserve">. </w:t>
      </w:r>
      <w:r w:rsidRPr="002C7642">
        <w:rPr>
          <w:rStyle w:val="StyleBoldUnderline"/>
        </w:rPr>
        <w:t>There will be a major loss of U.S. expertise and advice to political leaders</w:t>
      </w:r>
      <w:r w:rsidRPr="002C7642">
        <w:rPr>
          <w:sz w:val="16"/>
        </w:rPr>
        <w:t xml:space="preserve">. It may lead to </w:t>
      </w:r>
      <w:r w:rsidRPr="002C7642">
        <w:rPr>
          <w:rStyle w:val="StyleBoldUnderline"/>
        </w:rPr>
        <w:t>aid going to countries hostile to the U.S. And, it may cause major problems in training and recruiting</w:t>
      </w:r>
      <w:r w:rsidRPr="002C7642">
        <w:rPr>
          <w:sz w:val="16"/>
        </w:rPr>
        <w:t xml:space="preserve"> sufficient numbers of foreign aid personnel, since there will be a massive complexity of operations. </w:t>
      </w:r>
      <w:r w:rsidRPr="002C7642">
        <w:rPr>
          <w:rStyle w:val="StyleBoldUnderline"/>
        </w:rPr>
        <w:t>What happens in terms of foreign crises and wars? Will this lead to constant breakdowns, divisions and defections among personnel? What will be the costs? Moreover, what should the decision making structure be like? Who should make the final decisions? How? Will the largest donors have the most influence? Furthermore, who will make up this international organization? How will employment and recruitment and training take place? Should there be a national quota system? What about language differences? In the end, there are just too many complications to one central international organization carrying out major foreign aid operations.</w:t>
      </w:r>
      <w:r w:rsidRPr="002C7642">
        <w:rPr>
          <w:sz w:val="16"/>
        </w:rPr>
        <w:t xml:space="preserve"> In the sovereign state system a </w:t>
      </w:r>
      <w:r w:rsidRPr="002C7642">
        <w:rPr>
          <w:rStyle w:val="StyleBoldUnderline"/>
        </w:rPr>
        <w:t>global foreign aid regime that reigns supreme over national foreign aid institutions may not be able to exist successfully and operate properly for the long term</w:t>
      </w:r>
    </w:p>
    <w:p w:rsidR="00AA4B48" w:rsidRDefault="00AA4B48" w:rsidP="00AA4B48"/>
    <w:p w:rsidR="00AA4B48" w:rsidRDefault="00AA4B48" w:rsidP="00AA4B48">
      <w:pPr>
        <w:pStyle w:val="Heading1"/>
      </w:pPr>
      <w:r>
        <w:lastRenderedPageBreak/>
        <w:t>Conditionial Aid</w:t>
      </w:r>
    </w:p>
    <w:p w:rsidR="00AA4B48" w:rsidRPr="00AA4B48" w:rsidRDefault="00AA4B48" w:rsidP="00AA4B48"/>
    <w:p w:rsidR="00AA4B48" w:rsidRDefault="00AA4B48" w:rsidP="00AA4B48">
      <w:pPr>
        <w:pStyle w:val="Heading2"/>
        <w:rPr>
          <w:rStyle w:val="StyleBoldUnderline"/>
          <w:bCs/>
          <w:sz w:val="52"/>
          <w:u w:val="double"/>
        </w:rPr>
      </w:pPr>
      <w:r>
        <w:rPr>
          <w:rStyle w:val="StyleBoldUnderline"/>
          <w:bCs/>
          <w:sz w:val="52"/>
          <w:u w:val="double"/>
        </w:rPr>
        <w:lastRenderedPageBreak/>
        <w:t>Conditional Aid Good</w:t>
      </w:r>
    </w:p>
    <w:p w:rsidR="00AA4B48" w:rsidRPr="007B7A1B" w:rsidRDefault="00AA4B48" w:rsidP="00AA4B48">
      <w:pPr>
        <w:pStyle w:val="Heading4"/>
      </w:pPr>
      <w:r w:rsidRPr="007B7A1B">
        <w:t>Aid should be conditioned- promotes domestic reforms</w:t>
      </w:r>
    </w:p>
    <w:p w:rsidR="00AA4B48" w:rsidRPr="00C838BA" w:rsidRDefault="00AA4B48" w:rsidP="00AA4B48">
      <w:r>
        <w:rPr>
          <w:rStyle w:val="StyleStyleBold12pt"/>
        </w:rPr>
        <w:t xml:space="preserve">The Economist, ’13 </w:t>
      </w:r>
      <w:r w:rsidRPr="00C838BA">
        <w:t>[3/2/13, The Economist is an Authoritative weekly newspaper focusing on international politics and business news and opinion, “Carrots all round”, http://www.economist.com/news/international/21572754-controversial-approach-helping-poor-countries-seems-work-after-all-carrots-all]</w:t>
      </w:r>
    </w:p>
    <w:p w:rsidR="00AA4B48" w:rsidRPr="00C838BA" w:rsidRDefault="00AA4B48" w:rsidP="00AA4B48">
      <w:pPr>
        <w:rPr>
          <w:sz w:val="16"/>
        </w:rPr>
      </w:pPr>
      <w:r w:rsidRPr="00C838BA">
        <w:rPr>
          <w:sz w:val="16"/>
        </w:rPr>
        <w:t xml:space="preserve">CASHEW nuts still haunt </w:t>
      </w:r>
      <w:r w:rsidRPr="00C838BA">
        <w:rPr>
          <w:rStyle w:val="StyleBoldUnderline"/>
        </w:rPr>
        <w:t>the backers of conditional-aid schemes, which dole out money to poor countries if they meet set criteria.</w:t>
      </w:r>
      <w:r w:rsidRPr="00C838BA">
        <w:rPr>
          <w:sz w:val="16"/>
        </w:rPr>
        <w:t xml:space="preserve"> In 1995 the World Bank promised loans to Mozambique if it cut its high export tariff on raw nuts, in an effort to open its economy. Soon the country’s once-thriving nut-processing industry was in the doldrums. More than 10,000 workers were out of a job. Such </w:t>
      </w:r>
      <w:r w:rsidRPr="00C838BA">
        <w:rPr>
          <w:rStyle w:val="StyleBoldUnderline"/>
        </w:rPr>
        <w:t>slips have given conditional aid a bad reputation</w:t>
      </w:r>
      <w:r w:rsidRPr="00C838BA">
        <w:rPr>
          <w:sz w:val="16"/>
        </w:rPr>
        <w:t xml:space="preserve">. But a recent report by William &amp; Mary, a university in Virginia, suggests that one idea is working well: the “compacts” of the Millennium Challenge Corporation (MCC). Set up by the American government in 2004, the </w:t>
      </w:r>
      <w:r w:rsidRPr="00C838BA">
        <w:rPr>
          <w:rStyle w:val="StyleBoldUnderline"/>
        </w:rPr>
        <w:t>MCC dispenses aid on merit. To qualify for grants, countries must be poor, not too corrupt and meet criteria in 20 areas</w:t>
      </w:r>
      <w:r w:rsidRPr="00C838BA">
        <w:rPr>
          <w:sz w:val="16"/>
        </w:rPr>
        <w:t xml:space="preserve">, including better immunisation and land rights. So far, 25 countries have received more than $9 billion between them. The accepted view is that </w:t>
      </w:r>
      <w:r w:rsidRPr="00C838BA">
        <w:rPr>
          <w:rStyle w:val="StyleBoldUnderline"/>
        </w:rPr>
        <w:t>poor countries</w:t>
      </w:r>
      <w:r w:rsidRPr="00C838BA">
        <w:rPr>
          <w:sz w:val="16"/>
        </w:rPr>
        <w:t xml:space="preserve"> would prefer to receive cash with no strings attached. Yet the report’s survey of more than 600 poor-country officials and do-gooders suggests otherwise. Bradley Parks, author of the report and co-director of AidData, which keeps a big database on the impact of aid, finds that they </w:t>
      </w:r>
      <w:r w:rsidRPr="00C838BA">
        <w:rPr>
          <w:rStyle w:val="StyleBoldUnderline"/>
        </w:rPr>
        <w:t>actually want more conditionality, not less, and that incentives encourage governments to reform.</w:t>
      </w:r>
      <w:r w:rsidRPr="00C838BA">
        <w:rPr>
          <w:sz w:val="16"/>
        </w:rPr>
        <w:t xml:space="preserve"> Under a tenth of respondents felt that performance-based aid limited their country’s autonomy.</w:t>
      </w:r>
      <w:r w:rsidRPr="00C838BA">
        <w:rPr>
          <w:rStyle w:val="StyleBoldUnderline"/>
        </w:rPr>
        <w:t>Most of Africa is no longer ruled by “a bunch of dictators” with dubious economic policies but by civilian leaders building up democracies, explains Steven Radelet, an economist</w:t>
      </w:r>
      <w:r w:rsidRPr="00C838BA">
        <w:rPr>
          <w:sz w:val="16"/>
        </w:rPr>
        <w:t xml:space="preserve"> who designed the first set of MCC indicators. </w:t>
      </w:r>
      <w:r w:rsidRPr="00C838BA">
        <w:rPr>
          <w:rStyle w:val="StyleBoldUnderline"/>
        </w:rPr>
        <w:t>They are trying to implement reforms—which is precisely what MCC cash rewards.</w:t>
      </w:r>
      <w:r>
        <w:rPr>
          <w:rStyle w:val="StyleBoldUnderline"/>
        </w:rPr>
        <w:t xml:space="preserve"> </w:t>
      </w:r>
      <w:r w:rsidRPr="00C838BA">
        <w:rPr>
          <w:sz w:val="16"/>
        </w:rPr>
        <w:t xml:space="preserve">“Threshold countries” (those nearing grant status) which do poorly on measures that are easy to boost—such as business friendliness and primary education—are the most likely to respond to incentives, Mr Parks finds. The agency encourages these good performers with small down-payments and monitors how they fare. Liberia, ruined by a 14-year civil war, has done particularly well under the scheme. In 2006 President Ellen Johnson Sirleaf introduced free, compulsory primary-school education. But in 2010 the country’s scorecard showed it was failing in three areas, including girls’ school enrolment. An initial $15m from the MCC allowed it to improve quickly. In December 2012 the country was declared eligible for a grant that may be around $300m (countries suggest the sum that best matches their proposal). Among other projects, the money paid for girls to attend formal schools (many go to traditional Sande bush schools, where initiations involve female genital cutting; Ms Sirleaf has pledged to shut them down). More than 2,700 girls have received free uniforms, books and writing materials since 2010, reports Lorpu Mannah, director of the government’s girls’ education division. Building more girls’ toilets has helped, too. </w:t>
      </w:r>
      <w:r w:rsidRPr="00C838BA">
        <w:rPr>
          <w:rStyle w:val="StyleBoldUnderline"/>
        </w:rPr>
        <w:t>Some aid experts have doubts. Mr Radelet, who is a former adviser to Liberia’s government, argues that the MCC rewards reforms in countries,</w:t>
      </w:r>
      <w:r w:rsidRPr="00C838BA">
        <w:rPr>
          <w:sz w:val="16"/>
        </w:rPr>
        <w:t xml:space="preserve"> like Liberia, </w:t>
      </w:r>
      <w:r w:rsidRPr="00C838BA">
        <w:rPr>
          <w:rStyle w:val="StyleBoldUnderline"/>
        </w:rPr>
        <w:t>that would carry them out anyway</w:t>
      </w:r>
      <w:r w:rsidRPr="00C838BA">
        <w:rPr>
          <w:sz w:val="16"/>
        </w:rPr>
        <w:t xml:space="preserve">. Those “falling off the edge” need a lifeline, too, says Clare Lockhart, founder of the Institute for State Effectiveness, a think-tank that focuses on nation-building. </w:t>
      </w:r>
    </w:p>
    <w:p w:rsidR="00AA4B48" w:rsidRPr="00034699" w:rsidRDefault="00AA4B48" w:rsidP="00AA4B48"/>
    <w:p w:rsidR="00AA4B48" w:rsidRDefault="00AA4B48" w:rsidP="00AA4B48">
      <w:pPr>
        <w:pStyle w:val="Heading2"/>
      </w:pPr>
      <w:r>
        <w:lastRenderedPageBreak/>
        <w:t>Conditional Aid Fails</w:t>
      </w:r>
    </w:p>
    <w:p w:rsidR="00AA4B48" w:rsidRPr="006E3CB0" w:rsidRDefault="00AA4B48" w:rsidP="00AA4B48">
      <w:pPr>
        <w:pStyle w:val="Heading4"/>
      </w:pPr>
      <w:r w:rsidRPr="006E3CB0">
        <w:t>Conditional Aid never works</w:t>
      </w:r>
    </w:p>
    <w:p w:rsidR="00AA4B48" w:rsidRPr="00E25E97" w:rsidRDefault="00AA4B48" w:rsidP="00AA4B48">
      <w:pPr>
        <w:rPr>
          <w:rStyle w:val="StyleStyleBold12pt"/>
        </w:rPr>
      </w:pPr>
      <w:r>
        <w:rPr>
          <w:rStyle w:val="StyleStyleBold12pt"/>
        </w:rPr>
        <w:t xml:space="preserve">Sorcher, ’13 </w:t>
      </w:r>
      <w:r w:rsidRPr="006E3CB0">
        <w:t>[5/29/13, Sara Sorcher is a national security staff writer for National Journal covering the business of war, “Attaching Strings to Foreign Aid Often Proves Ineffective”, http://www.nationaljournal.com/nationalsecurity/attaching-strings-to-foreign-aid-often-proves-ineffective-20120722]</w:t>
      </w:r>
    </w:p>
    <w:p w:rsidR="00AA4B48" w:rsidRPr="00E25E97" w:rsidRDefault="00AA4B48" w:rsidP="00AA4B48">
      <w:pPr>
        <w:rPr>
          <w:sz w:val="16"/>
        </w:rPr>
      </w:pPr>
      <w:r w:rsidRPr="00E25E97">
        <w:rPr>
          <w:rStyle w:val="StyleBoldUnderline"/>
        </w:rPr>
        <w:t>Sen. Patrick Leahy</w:t>
      </w:r>
      <w:r w:rsidRPr="00E25E97">
        <w:rPr>
          <w:sz w:val="16"/>
        </w:rPr>
        <w:t>, D-Vt., w</w:t>
      </w:r>
      <w:r w:rsidRPr="00E25E97">
        <w:rPr>
          <w:rStyle w:val="StyleBoldUnderline"/>
        </w:rPr>
        <w:t>as disappointed when Secretary of State Hillary Rodham Clinton waived the conditions he had put on the $1.3 billion package of military aid to Eg</w:t>
      </w:r>
      <w:r w:rsidRPr="00E25E97">
        <w:rPr>
          <w:sz w:val="16"/>
        </w:rPr>
        <w:t xml:space="preserve">ypt. Cairo had released the American pro-democracy workers it detained for weeks, but the military council’s reluctance to transfer power and its continued crackdown on civil society did not bode well for the transition to democracy. The chairman of the State, Foreign Operations, and Related Programs Appropriations Subcommittee said that </w:t>
      </w:r>
      <w:r w:rsidRPr="00E25E97">
        <w:rPr>
          <w:rStyle w:val="StyleBoldUnderline"/>
        </w:rPr>
        <w:t>Clinton’s March decision to allow aid to flow despite unfulfilled conditions requiring respect for human rights and democratic freedoms sent a “contradictory message” to Egypt</w:t>
      </w:r>
      <w:r w:rsidRPr="00E25E97">
        <w:rPr>
          <w:sz w:val="16"/>
        </w:rPr>
        <w:t xml:space="preserve">. Leahy tightened the conditions in next year’s appropriations bill. As the Arab Spring upended long-held assumptions about the Middle East, </w:t>
      </w:r>
      <w:r w:rsidRPr="00E25E97">
        <w:rPr>
          <w:rStyle w:val="StyleBoldUnderline"/>
        </w:rPr>
        <w:t>Congress has been trying to influence U.S. foreign policy by layering new conditions on traditional aid packages. Does it work?</w:t>
      </w:r>
      <w:r>
        <w:rPr>
          <w:rStyle w:val="StyleBoldUnderline"/>
        </w:rPr>
        <w:t xml:space="preserve"> </w:t>
      </w:r>
      <w:r w:rsidRPr="00E25E97">
        <w:rPr>
          <w:sz w:val="16"/>
        </w:rPr>
        <w:t xml:space="preserve">Both the Obama administration and Congress had the same general objective in Egypt: Let the democratic transition proceed smoothly, and give U.S. aid to support that goal. </w:t>
      </w:r>
      <w:r w:rsidRPr="00E25E97">
        <w:rPr>
          <w:rStyle w:val="StyleBoldUnderline"/>
        </w:rPr>
        <w:t>But new terms on the virtually sacrosanct aid package sparked a public discussion about the future of the broader assistance relationsh</w:t>
      </w:r>
      <w:r w:rsidRPr="00E25E97">
        <w:rPr>
          <w:sz w:val="16"/>
        </w:rPr>
        <w:t xml:space="preserve">ip when Egypt cracked down on prominent Washington-based pro-democracy organizations. </w:t>
      </w:r>
      <w:r w:rsidRPr="00E25E97">
        <w:rPr>
          <w:rStyle w:val="StyleBoldUnderline"/>
        </w:rPr>
        <w:t>Having aid on the table was successful, in that Egypt finally did allow the American NGO workers to leave. It was arguably unsuccessful when Cairo continued its broader crackdown on civil society, dissolved parliament, and stripped the civilian presidency of many powers after it understood the threat to cut off aid was hollow</w:t>
      </w:r>
      <w:r w:rsidRPr="00E25E97">
        <w:rPr>
          <w:sz w:val="16"/>
        </w:rPr>
        <w:t xml:space="preserve">. The U.S. lost much of its leverage with the Egyptian military, and it lost credibility with Egyptian activists looking to Washington for support. </w:t>
      </w:r>
      <w:r w:rsidRPr="00E25E97">
        <w:rPr>
          <w:rStyle w:val="StyleBoldUnderline"/>
        </w:rPr>
        <w:t>Conditionality “is a gun with one bullet in it,” said Tamara Wittes</w:t>
      </w:r>
      <w:r w:rsidRPr="00E25E97">
        <w:rPr>
          <w:sz w:val="16"/>
        </w:rPr>
        <w:t xml:space="preserve">, director of the Saban Center for Middle East Policy at the Brookings Institution. </w:t>
      </w:r>
      <w:r w:rsidRPr="00E25E97">
        <w:rPr>
          <w:rStyle w:val="StyleBoldUnderline"/>
        </w:rPr>
        <w:t>The ideal scenario is that the conditions serve as effective leverage, and the government in question meets the conditions. “If that doesn’t happen, at a certain point, the administration has to bite the bullet and impose the cutoff or waive the conditions. In either case, the leverage is gone, because the threat is the effective leverage.”</w:t>
      </w:r>
      <w:r>
        <w:rPr>
          <w:rStyle w:val="StyleBoldUnderline"/>
        </w:rPr>
        <w:t xml:space="preserve"> </w:t>
      </w:r>
      <w:r w:rsidRPr="00E25E97">
        <w:rPr>
          <w:rStyle w:val="StyleBoldUnderline"/>
        </w:rPr>
        <w:t>With even tougher conditions looking likely this year, the U.S. may be in a similarly tough spot with Egypt</w:t>
      </w:r>
      <w:r w:rsidRPr="00E25E97">
        <w:rPr>
          <w:sz w:val="16"/>
        </w:rPr>
        <w:t xml:space="preserve">. Making the military council believe that Washington will actually follow through on its threats will be much more difficult. </w:t>
      </w:r>
      <w:r w:rsidRPr="00E25E97">
        <w:rPr>
          <w:rStyle w:val="StyleBoldUnderline"/>
        </w:rPr>
        <w:t>The conditions are likely to become a test in other places, too</w:t>
      </w:r>
      <w:r w:rsidRPr="00E25E97">
        <w:rPr>
          <w:sz w:val="16"/>
        </w:rPr>
        <w:t xml:space="preserve">. The bill passed by the Senate Appropriations Committee stipulates that Bahrain, where the Sunni regime has cracked down on protests led by the Shiite majority, cannot receive any funds next year for items that could be used for crowd-control purposes until Clinton declares it has met certain conditions. </w:t>
      </w:r>
      <w:r w:rsidRPr="00E25E97">
        <w:rPr>
          <w:rStyle w:val="StyleBoldUnderline"/>
        </w:rPr>
        <w:t>In April, the Obama administration overruled a key House lawmaker’s hold on Palestinian aid amid concerns about a bid for membership at the United Nations absent a peace agreement with Israel.</w:t>
      </w:r>
      <w:r w:rsidRPr="00E25E97">
        <w:rPr>
          <w:sz w:val="16"/>
        </w:rPr>
        <w:t xml:space="preserve"> The House Appropriations Committee now says that Palestinians will lose scheduled economic-support funds if they obtain membership at any other U.N. agency. And just days after Clinton pledged to continue economic assistance to Afghanistan, lawmakers called on the administration to ensure that future aid is contingent on Kabul undertaking successful reforms. “</w:t>
      </w:r>
      <w:r w:rsidRPr="00E25E97">
        <w:rPr>
          <w:rStyle w:val="StyleBoldUnderline"/>
        </w:rPr>
        <w:t>You will tend to see Congress layering more conditions on how money can be spent when they have concerns about administration strategy</w:t>
      </w:r>
      <w:r w:rsidRPr="00E25E97">
        <w:rPr>
          <w:sz w:val="16"/>
        </w:rPr>
        <w:t xml:space="preserve">,” Wittes noted. Foreign aid in general is less popular with the American public in a tough budget environment. “So when times are tight like they are now, it’s not surprising you would see increased scrutiny of foreign aid by members of Congress and increased conditionality.” </w:t>
      </w:r>
      <w:r w:rsidRPr="00E25E97">
        <w:rPr>
          <w:rStyle w:val="StyleBoldUnderline"/>
        </w:rPr>
        <w:t>Congressional conditions can be designed to pressure the administration into enacting what lawmakers see as the right policies</w:t>
      </w:r>
      <w:r w:rsidRPr="00E25E97">
        <w:rPr>
          <w:sz w:val="16"/>
        </w:rPr>
        <w:t>—or even give the executive branch an opportunity to invoke the conditions in a type of “good cop/bad cop” routine. They are also meant to inflict some discomfort if the executive branch decides to sidestep them by using the national-security waiver, said former Rep. Jim Kolbe, R-Ariz., who chaired the Foreign Operations Appropriations Subcommittee. “Conditionality should be used sparingly by Congress, but it’s certainly a legitimate tool,” Kolbe said. But “</w:t>
      </w:r>
      <w:r w:rsidRPr="00E25E97">
        <w:rPr>
          <w:rStyle w:val="StyleBoldUnderline"/>
        </w:rPr>
        <w:t>we have to recognize that too often the [foreign-aid] money does not achieve the results we want</w:t>
      </w:r>
      <w:r w:rsidRPr="00E25E97">
        <w:rPr>
          <w:sz w:val="16"/>
        </w:rPr>
        <w:t>,” Leahy told the U.S. Global Leadership Coalition last week. “</w:t>
      </w:r>
      <w:r w:rsidRPr="00E25E97">
        <w:rPr>
          <w:rStyle w:val="StyleBoldUnderline"/>
        </w:rPr>
        <w:t>We often do not hold foreign governments accountable when they fail to perform.”</w:t>
      </w:r>
      <w:r>
        <w:rPr>
          <w:rStyle w:val="StyleBoldUnderline"/>
        </w:rPr>
        <w:t xml:space="preserve"> </w:t>
      </w:r>
      <w:r w:rsidRPr="00E25E97">
        <w:rPr>
          <w:sz w:val="16"/>
        </w:rPr>
        <w:t xml:space="preserve">The Obama administration is now pushing a $770 billion Middle East and North Africa Incentive Fund to respond to countries’ needs and to encourage reform. The Senate committee liked the idea and gave it $1 billion; the House gave it zero. Some members, such as Foreign Operations Subcommittee Chairwoman Kay Granger, R-Texas, called it a “slush fund” that could skirt congressional oversight. </w:t>
      </w:r>
      <w:r w:rsidRPr="00E25E97">
        <w:rPr>
          <w:rStyle w:val="StyleBoldUnderline"/>
        </w:rPr>
        <w:t>U.S. funds can create an undue sense of expectations or even entitlement within governments</w:t>
      </w:r>
      <w:r w:rsidRPr="00E25E97">
        <w:rPr>
          <w:sz w:val="16"/>
        </w:rPr>
        <w:t xml:space="preserve">, Wittes said, and </w:t>
      </w:r>
      <w:r w:rsidRPr="00E25E97">
        <w:rPr>
          <w:rStyle w:val="StyleBoldUnderline"/>
        </w:rPr>
        <w:t>rather than using foreign aid as a stick to coerce behavior, the incentive fund is meant to communicate</w:t>
      </w:r>
      <w:r w:rsidRPr="00E25E97">
        <w:rPr>
          <w:sz w:val="16"/>
        </w:rPr>
        <w:t xml:space="preserve"> “there is a pot of money out there; the more you do, the more opportunity [to access it]…. It’s not a one-shot deal.”</w:t>
      </w:r>
    </w:p>
    <w:p w:rsidR="00AA4B48" w:rsidRPr="002A73C9" w:rsidRDefault="00AA4B48" w:rsidP="00AA4B48"/>
    <w:p w:rsidR="001C457A" w:rsidRDefault="001C457A" w:rsidP="001C457A">
      <w:pPr>
        <w:pStyle w:val="Heading1"/>
      </w:pPr>
      <w:r>
        <w:lastRenderedPageBreak/>
        <w:t>A2 Cap K</w:t>
      </w:r>
    </w:p>
    <w:p w:rsidR="001C457A" w:rsidRPr="002B044F" w:rsidRDefault="001C457A" w:rsidP="001C457A">
      <w:pPr>
        <w:pStyle w:val="Heading4"/>
      </w:pPr>
      <w:r w:rsidRPr="002B044F">
        <w:t>Capitalism is inevitable- globalization is improving the squo</w:t>
      </w:r>
    </w:p>
    <w:p w:rsidR="001C457A" w:rsidRPr="00D4521B" w:rsidRDefault="001C457A" w:rsidP="001C457A">
      <w:pPr>
        <w:rPr>
          <w:b/>
          <w:bCs/>
          <w:sz w:val="24"/>
        </w:rPr>
      </w:pPr>
      <w:r>
        <w:rPr>
          <w:rStyle w:val="StyleStyleBold12pt"/>
        </w:rPr>
        <w:t xml:space="preserve">Shleifer, ’10 </w:t>
      </w:r>
      <w:r w:rsidRPr="00057C8F">
        <w:t>[November 2010, Andrei Shleifer is a Russian American economist. He served as project director of the Harvard Institute for International Development's Russian aid project from its inauguration in 1992 until it was shut down in 1997, “Peter Bauer and the Failure of Foreign Aid”, http://www.cato.org/sites/cato.org/files/serials/files/cato-journal/2010/11/cj29n3-1.pdf]</w:t>
      </w:r>
    </w:p>
    <w:p w:rsidR="001C457A" w:rsidRDefault="001C457A" w:rsidP="001C457A">
      <w:pPr>
        <w:rPr>
          <w:sz w:val="16"/>
        </w:rPr>
      </w:pPr>
      <w:r w:rsidRPr="00D4521B">
        <w:rPr>
          <w:sz w:val="16"/>
        </w:rPr>
        <w:t xml:space="preserve">It seems to me that there is an even better reason not to be despondent, namely that foreign aid is a sideshow. As I have already noted, recent decades have been a spectacular period for economic and social development in most of the world. The financial crisis has slowed things down, and has given a new voice to bad ideas, but it is unlikely to reverse the basic trends. </w:t>
      </w:r>
      <w:r w:rsidRPr="0082267D">
        <w:rPr>
          <w:rStyle w:val="StyleBoldUnderline"/>
        </w:rPr>
        <w:t xml:space="preserve">The reason for the extraordinary economic and social progress is simple: the world has increasingly embraced capitalism. </w:t>
      </w:r>
      <w:r w:rsidRPr="00D4521B">
        <w:rPr>
          <w:sz w:val="16"/>
        </w:rPr>
        <w:t>The name of the game has been better policy, not foreign aid</w:t>
      </w:r>
      <w:r w:rsidRPr="0082267D">
        <w:rPr>
          <w:rStyle w:val="StyleBoldUnderline"/>
        </w:rPr>
        <w:t>. More secure property rights, freer trade, lower taxes, better—if still far from perfect—government accountability, and more prudent public finance have all contributed to economic growth.</w:t>
      </w:r>
      <w:r w:rsidRPr="00D4521B">
        <w:rPr>
          <w:sz w:val="16"/>
        </w:rPr>
        <w:t xml:space="preserve"> </w:t>
      </w:r>
      <w:r w:rsidRPr="00D4521B">
        <w:rPr>
          <w:rStyle w:val="StyleBoldUnderline"/>
        </w:rPr>
        <w:t>Today, the world is a radically more pro-market place than it was 30 years ago</w:t>
      </w:r>
      <w:r w:rsidRPr="00D4521B">
        <w:rPr>
          <w:sz w:val="16"/>
        </w:rPr>
        <w:t xml:space="preserve">. There is reason for continued optimism. The many rumblings from the left, and a few setbacks in places like Argentina and Venezuela notwithstanding, </w:t>
      </w:r>
      <w:r w:rsidRPr="00D4521B">
        <w:rPr>
          <w:rStyle w:val="Emphasis"/>
        </w:rPr>
        <w:t>the evidence seems to indicate that this embrace of capitalism is durable</w:t>
      </w:r>
      <w:r w:rsidRPr="00D4521B">
        <w:rPr>
          <w:sz w:val="16"/>
        </w:rPr>
        <w:t xml:space="preserve">. </w:t>
      </w:r>
      <w:r w:rsidRPr="00D4521B">
        <w:rPr>
          <w:rStyle w:val="StyleBoldUnderline"/>
        </w:rPr>
        <w:t>The crisis is a setback, but not a reversal.</w:t>
      </w:r>
      <w:r w:rsidRPr="00D4521B">
        <w:rPr>
          <w:sz w:val="16"/>
        </w:rPr>
        <w:t xml:space="preserve"> </w:t>
      </w:r>
      <w:r w:rsidRPr="00D4521B">
        <w:rPr>
          <w:rStyle w:val="StyleBoldUnderline"/>
        </w:rPr>
        <w:t>And if developing countries continue to embrace market policies and institutions, then growth is likely to continue as well</w:t>
      </w:r>
      <w:r w:rsidRPr="00D4521B">
        <w:rPr>
          <w:sz w:val="16"/>
        </w:rPr>
        <w:t xml:space="preserve">. The intellectual consensus around pro-market policies is far more important than the billions of dollars of foreign aid. Indeed, let me end this article with a conjecture. </w:t>
      </w:r>
      <w:r w:rsidRPr="0082267D">
        <w:rPr>
          <w:rStyle w:val="StyleBoldUnderline"/>
        </w:rPr>
        <w:t>The number of people living in absolute poverty has been shrinking rapidly, largely due to the incorporation of developing countries into the world’s economy</w:t>
      </w:r>
      <w:r w:rsidRPr="00D4521B">
        <w:rPr>
          <w:sz w:val="16"/>
        </w:rPr>
        <w:t xml:space="preserve">. Since 1970, </w:t>
      </w:r>
      <w:r w:rsidRPr="00D4521B">
        <w:rPr>
          <w:rStyle w:val="StyleBoldUnderline"/>
        </w:rPr>
        <w:t>the number of people living on less than $1 a day has shrunk from 26 percent to 18 percent of the world’s population</w:t>
      </w:r>
      <w:r w:rsidRPr="00D4521B">
        <w:rPr>
          <w:sz w:val="16"/>
        </w:rPr>
        <w:t xml:space="preserve"> (which grew enormously), thanks largely to market policies and rapid growth in Asia (see Shleifer 2009). </w:t>
      </w:r>
      <w:r w:rsidRPr="00D4521B">
        <w:rPr>
          <w:rStyle w:val="StyleBoldUnderline"/>
        </w:rPr>
        <w:t>The percentage is continuing to fall rapidly as more countries join the global economy</w:t>
      </w:r>
      <w:r w:rsidRPr="00D4521B">
        <w:rPr>
          <w:sz w:val="16"/>
        </w:rPr>
        <w:t xml:space="preserve">. </w:t>
      </w:r>
      <w:r w:rsidRPr="00D4521B">
        <w:rPr>
          <w:rStyle w:val="StyleBoldUnderline"/>
        </w:rPr>
        <w:t>As long as globalization continues, poverty will indeed be reduced substantially over the next decade or two.</w:t>
      </w:r>
      <w:r w:rsidRPr="00D4521B">
        <w:rPr>
          <w:sz w:val="16"/>
        </w:rPr>
        <w:t xml:space="preserve"> </w:t>
      </w:r>
    </w:p>
    <w:p w:rsidR="001C457A" w:rsidRPr="00A75783" w:rsidRDefault="001C457A" w:rsidP="00A75783"/>
    <w:sectPr w:rsidR="001C457A" w:rsidRPr="00A75783" w:rsidSect="0073430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3E98" w:rsidRDefault="00FB3E98" w:rsidP="005F5576">
      <w:r>
        <w:separator/>
      </w:r>
    </w:p>
  </w:endnote>
  <w:endnote w:type="continuationSeparator" w:id="0">
    <w:p w:rsidR="00FB3E98" w:rsidRDefault="00FB3E98"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3E98" w:rsidRDefault="00FB3E98" w:rsidP="005F5576">
      <w:r>
        <w:separator/>
      </w:r>
    </w:p>
  </w:footnote>
  <w:footnote w:type="continuationSeparator" w:id="0">
    <w:p w:rsidR="00FB3E98" w:rsidRDefault="00FB3E98"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506D72"/>
    <w:rsid w:val="000022F2"/>
    <w:rsid w:val="0000459F"/>
    <w:rsid w:val="00004EB4"/>
    <w:rsid w:val="00012D5A"/>
    <w:rsid w:val="0002196C"/>
    <w:rsid w:val="00021F29"/>
    <w:rsid w:val="00027EED"/>
    <w:rsid w:val="0003041D"/>
    <w:rsid w:val="00033028"/>
    <w:rsid w:val="00033651"/>
    <w:rsid w:val="000360A7"/>
    <w:rsid w:val="00052A1D"/>
    <w:rsid w:val="00055E12"/>
    <w:rsid w:val="00064A59"/>
    <w:rsid w:val="0007162E"/>
    <w:rsid w:val="0007252A"/>
    <w:rsid w:val="00073B9A"/>
    <w:rsid w:val="0008787B"/>
    <w:rsid w:val="00090287"/>
    <w:rsid w:val="00090BA2"/>
    <w:rsid w:val="000978A3"/>
    <w:rsid w:val="00097D7E"/>
    <w:rsid w:val="000A1D39"/>
    <w:rsid w:val="000A4FA5"/>
    <w:rsid w:val="000B61C8"/>
    <w:rsid w:val="000B7DD3"/>
    <w:rsid w:val="000C767D"/>
    <w:rsid w:val="000D0B76"/>
    <w:rsid w:val="000D2AE5"/>
    <w:rsid w:val="000D3A26"/>
    <w:rsid w:val="000D3D8D"/>
    <w:rsid w:val="000E41A3"/>
    <w:rsid w:val="000F08A8"/>
    <w:rsid w:val="000F37E7"/>
    <w:rsid w:val="00113C68"/>
    <w:rsid w:val="00114663"/>
    <w:rsid w:val="0012057B"/>
    <w:rsid w:val="00126D92"/>
    <w:rsid w:val="001301AC"/>
    <w:rsid w:val="001304DF"/>
    <w:rsid w:val="00140397"/>
    <w:rsid w:val="0014072D"/>
    <w:rsid w:val="00141F7D"/>
    <w:rsid w:val="00141FBF"/>
    <w:rsid w:val="001438C8"/>
    <w:rsid w:val="001572B0"/>
    <w:rsid w:val="0016509D"/>
    <w:rsid w:val="0016711C"/>
    <w:rsid w:val="00167A9F"/>
    <w:rsid w:val="001711E1"/>
    <w:rsid w:val="00175018"/>
    <w:rsid w:val="00177828"/>
    <w:rsid w:val="00177A1E"/>
    <w:rsid w:val="00182D51"/>
    <w:rsid w:val="00183F2A"/>
    <w:rsid w:val="0018565A"/>
    <w:rsid w:val="0019587B"/>
    <w:rsid w:val="001A4F0E"/>
    <w:rsid w:val="001B0A04"/>
    <w:rsid w:val="001B3815"/>
    <w:rsid w:val="001B3CEC"/>
    <w:rsid w:val="001B6478"/>
    <w:rsid w:val="001C1D82"/>
    <w:rsid w:val="001C2147"/>
    <w:rsid w:val="001C457A"/>
    <w:rsid w:val="001C587E"/>
    <w:rsid w:val="001C7C90"/>
    <w:rsid w:val="001D0D51"/>
    <w:rsid w:val="001E2E1D"/>
    <w:rsid w:val="001F7572"/>
    <w:rsid w:val="0020006E"/>
    <w:rsid w:val="002009AE"/>
    <w:rsid w:val="002101DA"/>
    <w:rsid w:val="00217499"/>
    <w:rsid w:val="002341EF"/>
    <w:rsid w:val="0024023F"/>
    <w:rsid w:val="00240C4E"/>
    <w:rsid w:val="00243DC0"/>
    <w:rsid w:val="0024561C"/>
    <w:rsid w:val="00250E16"/>
    <w:rsid w:val="00253A9F"/>
    <w:rsid w:val="00257696"/>
    <w:rsid w:val="0026382E"/>
    <w:rsid w:val="00270391"/>
    <w:rsid w:val="00272786"/>
    <w:rsid w:val="002853E1"/>
    <w:rsid w:val="00287AB7"/>
    <w:rsid w:val="00287D8F"/>
    <w:rsid w:val="00294AE1"/>
    <w:rsid w:val="00294D00"/>
    <w:rsid w:val="002A213E"/>
    <w:rsid w:val="002A612B"/>
    <w:rsid w:val="002B68A4"/>
    <w:rsid w:val="002C571D"/>
    <w:rsid w:val="002C5772"/>
    <w:rsid w:val="002D0374"/>
    <w:rsid w:val="002D2946"/>
    <w:rsid w:val="002D529E"/>
    <w:rsid w:val="002D6BD6"/>
    <w:rsid w:val="002E4DD9"/>
    <w:rsid w:val="002F0314"/>
    <w:rsid w:val="002F4203"/>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0E43"/>
    <w:rsid w:val="00383E0A"/>
    <w:rsid w:val="003847C7"/>
    <w:rsid w:val="00385298"/>
    <w:rsid w:val="003852CE"/>
    <w:rsid w:val="00392E92"/>
    <w:rsid w:val="003936A0"/>
    <w:rsid w:val="00395C83"/>
    <w:rsid w:val="003A2A3B"/>
    <w:rsid w:val="003A440C"/>
    <w:rsid w:val="003B024E"/>
    <w:rsid w:val="003B0C84"/>
    <w:rsid w:val="003B183E"/>
    <w:rsid w:val="003B2F3E"/>
    <w:rsid w:val="003B55B7"/>
    <w:rsid w:val="003C756E"/>
    <w:rsid w:val="003D2C33"/>
    <w:rsid w:val="003D4E35"/>
    <w:rsid w:val="003E4831"/>
    <w:rsid w:val="003E48DE"/>
    <w:rsid w:val="003E7E8B"/>
    <w:rsid w:val="003F3030"/>
    <w:rsid w:val="003F3425"/>
    <w:rsid w:val="003F47AE"/>
    <w:rsid w:val="00403971"/>
    <w:rsid w:val="00407386"/>
    <w:rsid w:val="004138EF"/>
    <w:rsid w:val="00424BCF"/>
    <w:rsid w:val="004319DE"/>
    <w:rsid w:val="00435232"/>
    <w:rsid w:val="00436D1A"/>
    <w:rsid w:val="004400EA"/>
    <w:rsid w:val="00450882"/>
    <w:rsid w:val="00451C20"/>
    <w:rsid w:val="00452001"/>
    <w:rsid w:val="0045442E"/>
    <w:rsid w:val="004564E2"/>
    <w:rsid w:val="00462418"/>
    <w:rsid w:val="00466BF7"/>
    <w:rsid w:val="00471A70"/>
    <w:rsid w:val="00473A79"/>
    <w:rsid w:val="00475E03"/>
    <w:rsid w:val="00476723"/>
    <w:rsid w:val="0047798D"/>
    <w:rsid w:val="004931DE"/>
    <w:rsid w:val="004A6083"/>
    <w:rsid w:val="004A6E81"/>
    <w:rsid w:val="004A7806"/>
    <w:rsid w:val="004B0545"/>
    <w:rsid w:val="004B7E46"/>
    <w:rsid w:val="004C1C08"/>
    <w:rsid w:val="004D3745"/>
    <w:rsid w:val="004D3987"/>
    <w:rsid w:val="004E02AD"/>
    <w:rsid w:val="004E294C"/>
    <w:rsid w:val="004E3132"/>
    <w:rsid w:val="004E552E"/>
    <w:rsid w:val="004E656D"/>
    <w:rsid w:val="004F0849"/>
    <w:rsid w:val="004F173C"/>
    <w:rsid w:val="004F1B8C"/>
    <w:rsid w:val="004F33F3"/>
    <w:rsid w:val="004F45B0"/>
    <w:rsid w:val="004F45E4"/>
    <w:rsid w:val="005020C3"/>
    <w:rsid w:val="00506D72"/>
    <w:rsid w:val="005111F8"/>
    <w:rsid w:val="00513FA2"/>
    <w:rsid w:val="00514387"/>
    <w:rsid w:val="00516459"/>
    <w:rsid w:val="00520153"/>
    <w:rsid w:val="005349E1"/>
    <w:rsid w:val="00537EF5"/>
    <w:rsid w:val="00541963"/>
    <w:rsid w:val="005420CC"/>
    <w:rsid w:val="005434D0"/>
    <w:rsid w:val="0054437C"/>
    <w:rsid w:val="00546D61"/>
    <w:rsid w:val="00553369"/>
    <w:rsid w:val="00555CD8"/>
    <w:rsid w:val="005579BF"/>
    <w:rsid w:val="00560C3E"/>
    <w:rsid w:val="00563468"/>
    <w:rsid w:val="00564EC2"/>
    <w:rsid w:val="00565EAE"/>
    <w:rsid w:val="00573677"/>
    <w:rsid w:val="00575F7D"/>
    <w:rsid w:val="00580383"/>
    <w:rsid w:val="00580E40"/>
    <w:rsid w:val="00590731"/>
    <w:rsid w:val="005A2CDE"/>
    <w:rsid w:val="005A506B"/>
    <w:rsid w:val="005A701C"/>
    <w:rsid w:val="005B2444"/>
    <w:rsid w:val="005B2D14"/>
    <w:rsid w:val="005B3140"/>
    <w:rsid w:val="005B4543"/>
    <w:rsid w:val="005C0B05"/>
    <w:rsid w:val="005C3A40"/>
    <w:rsid w:val="005D1156"/>
    <w:rsid w:val="005E0681"/>
    <w:rsid w:val="005E3B08"/>
    <w:rsid w:val="005E3FE4"/>
    <w:rsid w:val="005E572E"/>
    <w:rsid w:val="005F5576"/>
    <w:rsid w:val="006014AB"/>
    <w:rsid w:val="00605F20"/>
    <w:rsid w:val="0061680A"/>
    <w:rsid w:val="00623B70"/>
    <w:rsid w:val="0063578B"/>
    <w:rsid w:val="0063679A"/>
    <w:rsid w:val="00636B3D"/>
    <w:rsid w:val="00641025"/>
    <w:rsid w:val="00643954"/>
    <w:rsid w:val="00650E98"/>
    <w:rsid w:val="00656C61"/>
    <w:rsid w:val="006672D8"/>
    <w:rsid w:val="00670D96"/>
    <w:rsid w:val="00672877"/>
    <w:rsid w:val="00683154"/>
    <w:rsid w:val="00690115"/>
    <w:rsid w:val="00690898"/>
    <w:rsid w:val="00693039"/>
    <w:rsid w:val="00693A5A"/>
    <w:rsid w:val="006A3CEA"/>
    <w:rsid w:val="006B0977"/>
    <w:rsid w:val="006B302F"/>
    <w:rsid w:val="006C64D4"/>
    <w:rsid w:val="006E53F0"/>
    <w:rsid w:val="006E6750"/>
    <w:rsid w:val="006F46C3"/>
    <w:rsid w:val="006F7CDF"/>
    <w:rsid w:val="00700BDB"/>
    <w:rsid w:val="0070121B"/>
    <w:rsid w:val="00701E73"/>
    <w:rsid w:val="00711FE2"/>
    <w:rsid w:val="00712649"/>
    <w:rsid w:val="00714BC9"/>
    <w:rsid w:val="00723F91"/>
    <w:rsid w:val="00725623"/>
    <w:rsid w:val="007273BE"/>
    <w:rsid w:val="0073430D"/>
    <w:rsid w:val="00734E34"/>
    <w:rsid w:val="00743059"/>
    <w:rsid w:val="00744F58"/>
    <w:rsid w:val="00750CED"/>
    <w:rsid w:val="00751B7C"/>
    <w:rsid w:val="00760A29"/>
    <w:rsid w:val="00771E18"/>
    <w:rsid w:val="007739F1"/>
    <w:rsid w:val="007745C6"/>
    <w:rsid w:val="007755F6"/>
    <w:rsid w:val="007761AD"/>
    <w:rsid w:val="00777387"/>
    <w:rsid w:val="007815E5"/>
    <w:rsid w:val="00787343"/>
    <w:rsid w:val="00790BFA"/>
    <w:rsid w:val="00791121"/>
    <w:rsid w:val="00791C88"/>
    <w:rsid w:val="00797B76"/>
    <w:rsid w:val="007A0AD0"/>
    <w:rsid w:val="007A3D06"/>
    <w:rsid w:val="007B0B5C"/>
    <w:rsid w:val="007B383B"/>
    <w:rsid w:val="007C350D"/>
    <w:rsid w:val="007C3689"/>
    <w:rsid w:val="007C3C9B"/>
    <w:rsid w:val="007D3012"/>
    <w:rsid w:val="007D65A7"/>
    <w:rsid w:val="007E3F59"/>
    <w:rsid w:val="007E5043"/>
    <w:rsid w:val="007E5183"/>
    <w:rsid w:val="008109E4"/>
    <w:rsid w:val="008133F9"/>
    <w:rsid w:val="00816D4B"/>
    <w:rsid w:val="00823AAC"/>
    <w:rsid w:val="0083317E"/>
    <w:rsid w:val="008367E3"/>
    <w:rsid w:val="00854C66"/>
    <w:rsid w:val="008553E1"/>
    <w:rsid w:val="00864496"/>
    <w:rsid w:val="0087643B"/>
    <w:rsid w:val="00877669"/>
    <w:rsid w:val="00897F92"/>
    <w:rsid w:val="008A64C9"/>
    <w:rsid w:val="008A6E4D"/>
    <w:rsid w:val="008B180A"/>
    <w:rsid w:val="008B24B7"/>
    <w:rsid w:val="008C2CD8"/>
    <w:rsid w:val="008C5743"/>
    <w:rsid w:val="008C68EE"/>
    <w:rsid w:val="008C7F44"/>
    <w:rsid w:val="008D29C5"/>
    <w:rsid w:val="008D390F"/>
    <w:rsid w:val="008D4273"/>
    <w:rsid w:val="008D4EF3"/>
    <w:rsid w:val="008E0E4F"/>
    <w:rsid w:val="008E1FD5"/>
    <w:rsid w:val="008E290A"/>
    <w:rsid w:val="008E4139"/>
    <w:rsid w:val="008F322F"/>
    <w:rsid w:val="00907DFE"/>
    <w:rsid w:val="00912D41"/>
    <w:rsid w:val="00914596"/>
    <w:rsid w:val="009146BF"/>
    <w:rsid w:val="00915AD4"/>
    <w:rsid w:val="00915EF1"/>
    <w:rsid w:val="009221D5"/>
    <w:rsid w:val="00924C08"/>
    <w:rsid w:val="00927D88"/>
    <w:rsid w:val="00930D1F"/>
    <w:rsid w:val="00935127"/>
    <w:rsid w:val="0094025E"/>
    <w:rsid w:val="0094256C"/>
    <w:rsid w:val="0094496F"/>
    <w:rsid w:val="00953DD8"/>
    <w:rsid w:val="00953F11"/>
    <w:rsid w:val="009706C1"/>
    <w:rsid w:val="00976675"/>
    <w:rsid w:val="00976FBF"/>
    <w:rsid w:val="009837FF"/>
    <w:rsid w:val="00983C81"/>
    <w:rsid w:val="00984B38"/>
    <w:rsid w:val="009A0636"/>
    <w:rsid w:val="009A1C59"/>
    <w:rsid w:val="009A5C87"/>
    <w:rsid w:val="009A6FF5"/>
    <w:rsid w:val="009B2B47"/>
    <w:rsid w:val="009B35DB"/>
    <w:rsid w:val="009C4298"/>
    <w:rsid w:val="009D318C"/>
    <w:rsid w:val="009D4BC0"/>
    <w:rsid w:val="009E5169"/>
    <w:rsid w:val="009F5E20"/>
    <w:rsid w:val="00A10B8B"/>
    <w:rsid w:val="00A20D78"/>
    <w:rsid w:val="00A2174A"/>
    <w:rsid w:val="00A26733"/>
    <w:rsid w:val="00A3595E"/>
    <w:rsid w:val="00A46C7F"/>
    <w:rsid w:val="00A624C0"/>
    <w:rsid w:val="00A7135E"/>
    <w:rsid w:val="00A73245"/>
    <w:rsid w:val="00A75783"/>
    <w:rsid w:val="00A77145"/>
    <w:rsid w:val="00A82989"/>
    <w:rsid w:val="00A843B6"/>
    <w:rsid w:val="00A868A5"/>
    <w:rsid w:val="00A904FE"/>
    <w:rsid w:val="00A9262C"/>
    <w:rsid w:val="00A94016"/>
    <w:rsid w:val="00AA4B48"/>
    <w:rsid w:val="00AB3B76"/>
    <w:rsid w:val="00AB61DD"/>
    <w:rsid w:val="00AC222F"/>
    <w:rsid w:val="00AC2CC7"/>
    <w:rsid w:val="00AC7B3B"/>
    <w:rsid w:val="00AD3CE6"/>
    <w:rsid w:val="00AE0CE8"/>
    <w:rsid w:val="00AE1307"/>
    <w:rsid w:val="00AE7586"/>
    <w:rsid w:val="00AF3D7A"/>
    <w:rsid w:val="00AF6E02"/>
    <w:rsid w:val="00AF7A65"/>
    <w:rsid w:val="00B06710"/>
    <w:rsid w:val="00B07EBF"/>
    <w:rsid w:val="00B102C7"/>
    <w:rsid w:val="00B15760"/>
    <w:rsid w:val="00B166CB"/>
    <w:rsid w:val="00B235E1"/>
    <w:rsid w:val="00B26A6D"/>
    <w:rsid w:val="00B272CF"/>
    <w:rsid w:val="00B3145D"/>
    <w:rsid w:val="00B357BA"/>
    <w:rsid w:val="00B53854"/>
    <w:rsid w:val="00B564DB"/>
    <w:rsid w:val="00B768B6"/>
    <w:rsid w:val="00B816A3"/>
    <w:rsid w:val="00B908D1"/>
    <w:rsid w:val="00B940D1"/>
    <w:rsid w:val="00BA2F1E"/>
    <w:rsid w:val="00BB58BD"/>
    <w:rsid w:val="00BB6A26"/>
    <w:rsid w:val="00BC1034"/>
    <w:rsid w:val="00BC1C3D"/>
    <w:rsid w:val="00BC3BE8"/>
    <w:rsid w:val="00BC5D18"/>
    <w:rsid w:val="00BE2408"/>
    <w:rsid w:val="00BE3EC6"/>
    <w:rsid w:val="00BE5BEB"/>
    <w:rsid w:val="00BE6528"/>
    <w:rsid w:val="00C0087A"/>
    <w:rsid w:val="00C01B01"/>
    <w:rsid w:val="00C05F9D"/>
    <w:rsid w:val="00C07A7C"/>
    <w:rsid w:val="00C14F22"/>
    <w:rsid w:val="00C27212"/>
    <w:rsid w:val="00C33810"/>
    <w:rsid w:val="00C34185"/>
    <w:rsid w:val="00C42DD6"/>
    <w:rsid w:val="00C502B1"/>
    <w:rsid w:val="00C545E7"/>
    <w:rsid w:val="00C66858"/>
    <w:rsid w:val="00C72E69"/>
    <w:rsid w:val="00C7411E"/>
    <w:rsid w:val="00C75D68"/>
    <w:rsid w:val="00C8270C"/>
    <w:rsid w:val="00C82CFB"/>
    <w:rsid w:val="00C84988"/>
    <w:rsid w:val="00CA4AF6"/>
    <w:rsid w:val="00CA59CA"/>
    <w:rsid w:val="00CB2356"/>
    <w:rsid w:val="00CB4075"/>
    <w:rsid w:val="00CB4E6D"/>
    <w:rsid w:val="00CC23DE"/>
    <w:rsid w:val="00CD3E3A"/>
    <w:rsid w:val="00CD68EE"/>
    <w:rsid w:val="00CD7459"/>
    <w:rsid w:val="00CE55A6"/>
    <w:rsid w:val="00CF13FC"/>
    <w:rsid w:val="00CF2C22"/>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A6A3D"/>
    <w:rsid w:val="00DB0F7E"/>
    <w:rsid w:val="00DB5489"/>
    <w:rsid w:val="00DB6C98"/>
    <w:rsid w:val="00DC10C2"/>
    <w:rsid w:val="00DC701C"/>
    <w:rsid w:val="00DD770C"/>
    <w:rsid w:val="00DD7F91"/>
    <w:rsid w:val="00DE109E"/>
    <w:rsid w:val="00E00376"/>
    <w:rsid w:val="00E01016"/>
    <w:rsid w:val="00E043B1"/>
    <w:rsid w:val="00E07138"/>
    <w:rsid w:val="00E14EBD"/>
    <w:rsid w:val="00E16734"/>
    <w:rsid w:val="00E23260"/>
    <w:rsid w:val="00E2367A"/>
    <w:rsid w:val="00E266DD"/>
    <w:rsid w:val="00E27BC7"/>
    <w:rsid w:val="00E35FC9"/>
    <w:rsid w:val="00E377A4"/>
    <w:rsid w:val="00E41346"/>
    <w:rsid w:val="00E420E9"/>
    <w:rsid w:val="00E4635D"/>
    <w:rsid w:val="00E61D76"/>
    <w:rsid w:val="00E674DB"/>
    <w:rsid w:val="00E70912"/>
    <w:rsid w:val="00E75F28"/>
    <w:rsid w:val="00E80EFA"/>
    <w:rsid w:val="00E90AA6"/>
    <w:rsid w:val="00E977B8"/>
    <w:rsid w:val="00E97AD1"/>
    <w:rsid w:val="00EA109B"/>
    <w:rsid w:val="00EA14B2"/>
    <w:rsid w:val="00EA15A8"/>
    <w:rsid w:val="00EA2926"/>
    <w:rsid w:val="00EB2CDE"/>
    <w:rsid w:val="00EC1A81"/>
    <w:rsid w:val="00EC7E5C"/>
    <w:rsid w:val="00ED1342"/>
    <w:rsid w:val="00ED78F1"/>
    <w:rsid w:val="00EE46E0"/>
    <w:rsid w:val="00EE4DCA"/>
    <w:rsid w:val="00EE766A"/>
    <w:rsid w:val="00EF0F62"/>
    <w:rsid w:val="00F007E1"/>
    <w:rsid w:val="00F0130D"/>
    <w:rsid w:val="00F0134E"/>
    <w:rsid w:val="00F057C6"/>
    <w:rsid w:val="00F17D96"/>
    <w:rsid w:val="00F22565"/>
    <w:rsid w:val="00F3380E"/>
    <w:rsid w:val="00F40837"/>
    <w:rsid w:val="00F42F79"/>
    <w:rsid w:val="00F47773"/>
    <w:rsid w:val="00F5019D"/>
    <w:rsid w:val="00F553F0"/>
    <w:rsid w:val="00F56308"/>
    <w:rsid w:val="00F634D6"/>
    <w:rsid w:val="00F64385"/>
    <w:rsid w:val="00F6473F"/>
    <w:rsid w:val="00F76366"/>
    <w:rsid w:val="00F805C0"/>
    <w:rsid w:val="00F92522"/>
    <w:rsid w:val="00F9519C"/>
    <w:rsid w:val="00FB3E98"/>
    <w:rsid w:val="00FB4261"/>
    <w:rsid w:val="00FB43B1"/>
    <w:rsid w:val="00FC0608"/>
    <w:rsid w:val="00FC2155"/>
    <w:rsid w:val="00FC41A7"/>
    <w:rsid w:val="00FD40FE"/>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B6478"/>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751B7C"/>
    <w:pPr>
      <w:keepNext/>
      <w:keepLines/>
      <w:pageBreakBefore/>
      <w:spacing w:before="480"/>
      <w:jc w:val="center"/>
      <w:outlineLvl w:val="0"/>
    </w:pPr>
    <w:rPr>
      <w:rFonts w:eastAsiaTheme="majorEastAsia" w:cstheme="majorBidi"/>
      <w:b/>
      <w:bCs/>
      <w:sz w:val="52"/>
      <w:szCs w:val="28"/>
      <w:u w:val="double"/>
    </w:rPr>
  </w:style>
  <w:style w:type="paragraph" w:styleId="Heading2">
    <w:name w:val="heading 2"/>
    <w:aliases w:val="Aligned Card Text,CD Tag,TAG Char3,Heading 2 Char1 Char Char11,Heading 2 Char Char Char Char11,Heading 2 Char Char Char Char Char Char Char Char,Heading 2 Char Char Char Char,Heading 2 Char Char Char Char Char Char Char,T,Hat"/>
    <w:basedOn w:val="Normal"/>
    <w:next w:val="Normal"/>
    <w:link w:val="Heading2Char"/>
    <w:uiPriority w:val="2"/>
    <w:qFormat/>
    <w:rsid w:val="00DA6A3D"/>
    <w:pPr>
      <w:keepNext/>
      <w:keepLines/>
      <w:pageBreakBefore/>
      <w:spacing w:before="240" w:after="12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816D4B"/>
    <w:pPr>
      <w:keepNext/>
      <w:keepLines/>
      <w:pageBreakBefore/>
      <w:spacing w:before="120" w:after="12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B647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51B7C"/>
    <w:rPr>
      <w:rFonts w:ascii="Times New Roman" w:eastAsiaTheme="majorEastAsia" w:hAnsi="Times New Roman" w:cstheme="majorBidi"/>
      <w:b/>
      <w:bCs/>
      <w:sz w:val="52"/>
      <w:szCs w:val="28"/>
      <w:u w:val="double"/>
    </w:rPr>
  </w:style>
  <w:style w:type="character" w:customStyle="1" w:styleId="Heading2Char">
    <w:name w:val="Heading 2 Char"/>
    <w:aliases w:val="Aligned Card Text Char,CD Tag Char,TAG Char3 Char,Heading 2 Char1 Char Char11 Char,Heading 2 Char Char Char Char11 Char,Heading 2 Char Char Char Char Char Char Char Char Char,Heading 2 Char Char Char Char Char,T Char,Hat Char"/>
    <w:basedOn w:val="DefaultParagraphFont"/>
    <w:link w:val="Heading2"/>
    <w:uiPriority w:val="2"/>
    <w:rsid w:val="00DA6A3D"/>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1B6478"/>
    <w:rPr>
      <w:rFonts w:ascii="Times New Roman" w:hAnsi="Times New Roman" w:cs="Times New Roman"/>
      <w:b/>
      <w:i w:val="0"/>
      <w:iCs/>
      <w:sz w:val="24"/>
      <w:u w:val="single"/>
      <w:bdr w:val="none" w:sz="0" w:space="0" w:color="auto"/>
    </w:rPr>
  </w:style>
  <w:style w:type="character" w:customStyle="1" w:styleId="StyleBold">
    <w:name w:val="Style Bold"/>
    <w:basedOn w:val="DefaultParagraphFont"/>
    <w:uiPriority w:val="9"/>
    <w:semiHidden/>
    <w:rsid w:val="001B6478"/>
    <w:rPr>
      <w:b/>
      <w:bCs/>
    </w:rPr>
  </w:style>
  <w:style w:type="character" w:customStyle="1" w:styleId="Heading3Char">
    <w:name w:val="Heading 3 Char"/>
    <w:aliases w:val="Block Char"/>
    <w:basedOn w:val="DefaultParagraphFont"/>
    <w:link w:val="Heading3"/>
    <w:uiPriority w:val="3"/>
    <w:rsid w:val="00816D4B"/>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Intense Emphasis1,Intense Emphasis2,c,Intense Emphasis11,ci,Intense Emphasis111,Intense Emphasi,Char Char Char1,Bold,Style,HHeading 3 + 12 pt,Cards + Font: 12 pt Char"/>
    <w:basedOn w:val="DefaultParagraphFont"/>
    <w:uiPriority w:val="6"/>
    <w:qFormat/>
    <w:rsid w:val="001B6478"/>
    <w:rPr>
      <w:rFonts w:ascii="Times New Roman" w:hAnsi="Times New Roman"/>
      <w:b w:val="0"/>
      <w:bCs/>
      <w:sz w:val="20"/>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1B6478"/>
    <w:rPr>
      <w:rFonts w:ascii="Times New Roman" w:hAnsi="Times New Roman"/>
      <w:sz w:val="24"/>
      <w:u w:val="none"/>
    </w:rPr>
  </w:style>
  <w:style w:type="paragraph" w:styleId="Header">
    <w:name w:val="header"/>
    <w:basedOn w:val="Normal"/>
    <w:link w:val="HeaderChar"/>
    <w:uiPriority w:val="99"/>
    <w:semiHidden/>
    <w:rsid w:val="001B6478"/>
    <w:pPr>
      <w:tabs>
        <w:tab w:val="center" w:pos="4680"/>
        <w:tab w:val="right" w:pos="9360"/>
      </w:tabs>
    </w:pPr>
  </w:style>
  <w:style w:type="character" w:customStyle="1" w:styleId="HeaderChar">
    <w:name w:val="Header Char"/>
    <w:basedOn w:val="DefaultParagraphFont"/>
    <w:link w:val="Header"/>
    <w:uiPriority w:val="99"/>
    <w:semiHidden/>
    <w:rsid w:val="001B6478"/>
    <w:rPr>
      <w:rFonts w:ascii="Times New Roman" w:hAnsi="Times New Roman" w:cs="Times New Roman"/>
      <w:sz w:val="20"/>
    </w:rPr>
  </w:style>
  <w:style w:type="paragraph" w:styleId="Footer">
    <w:name w:val="footer"/>
    <w:basedOn w:val="Normal"/>
    <w:link w:val="FooterChar"/>
    <w:uiPriority w:val="99"/>
    <w:semiHidden/>
    <w:rsid w:val="001B6478"/>
    <w:pPr>
      <w:tabs>
        <w:tab w:val="center" w:pos="4680"/>
        <w:tab w:val="right" w:pos="9360"/>
      </w:tabs>
    </w:pPr>
  </w:style>
  <w:style w:type="character" w:customStyle="1" w:styleId="FooterChar">
    <w:name w:val="Footer Char"/>
    <w:basedOn w:val="DefaultParagraphFont"/>
    <w:link w:val="Footer"/>
    <w:uiPriority w:val="99"/>
    <w:semiHidden/>
    <w:rsid w:val="001B6478"/>
    <w:rPr>
      <w:rFonts w:ascii="Times New Roman" w:hAnsi="Times New Roman" w:cs="Times New Roman"/>
      <w:sz w:val="20"/>
    </w:rPr>
  </w:style>
  <w:style w:type="character" w:styleId="Hyperlink">
    <w:name w:val="Hyperlink"/>
    <w:basedOn w:val="DefaultParagraphFont"/>
    <w:uiPriority w:val="99"/>
    <w:semiHidden/>
    <w:rsid w:val="001B6478"/>
    <w:rPr>
      <w:color w:val="auto"/>
      <w:u w:val="none"/>
    </w:rPr>
  </w:style>
  <w:style w:type="character" w:styleId="FollowedHyperlink">
    <w:name w:val="FollowedHyperlink"/>
    <w:basedOn w:val="DefaultParagraphFont"/>
    <w:uiPriority w:val="99"/>
    <w:semiHidden/>
    <w:rsid w:val="001B6478"/>
    <w:rPr>
      <w:color w:val="auto"/>
      <w:u w:val="none"/>
    </w:rPr>
  </w:style>
  <w:style w:type="character" w:customStyle="1" w:styleId="Heading4Char">
    <w:name w:val="Heading 4 Char"/>
    <w:aliases w:val="Tag Char"/>
    <w:basedOn w:val="DefaultParagraphFont"/>
    <w:link w:val="Heading4"/>
    <w:uiPriority w:val="4"/>
    <w:rsid w:val="001B6478"/>
    <w:rPr>
      <w:rFonts w:ascii="Times New Roman" w:eastAsiaTheme="majorEastAsia" w:hAnsi="Times New Roman" w:cstheme="majorBidi"/>
      <w:b/>
      <w:bCs/>
      <w:iCs/>
      <w:sz w:val="24"/>
    </w:rPr>
  </w:style>
  <w:style w:type="paragraph" w:styleId="DocumentMap">
    <w:name w:val="Document Map"/>
    <w:basedOn w:val="Normal"/>
    <w:link w:val="DocumentMapChar"/>
    <w:uiPriority w:val="99"/>
    <w:semiHidden/>
    <w:rsid w:val="001B6478"/>
    <w:rPr>
      <w:rFonts w:ascii="Tahoma" w:hAnsi="Tahoma" w:cs="Tahoma"/>
      <w:sz w:val="16"/>
      <w:szCs w:val="16"/>
    </w:rPr>
  </w:style>
  <w:style w:type="character" w:customStyle="1" w:styleId="DocumentMapChar">
    <w:name w:val="Document Map Char"/>
    <w:basedOn w:val="DefaultParagraphFont"/>
    <w:link w:val="DocumentMap"/>
    <w:uiPriority w:val="99"/>
    <w:semiHidden/>
    <w:rsid w:val="001B6478"/>
    <w:rPr>
      <w:rFonts w:ascii="Tahoma" w:hAnsi="Tahoma" w:cs="Tahoma"/>
      <w:sz w:val="16"/>
      <w:szCs w:val="16"/>
    </w:rPr>
  </w:style>
  <w:style w:type="paragraph" w:customStyle="1" w:styleId="CardText">
    <w:name w:val="CardText"/>
    <w:basedOn w:val="Normal"/>
    <w:next w:val="Normal"/>
    <w:link w:val="CardTextChar"/>
    <w:qFormat/>
    <w:rsid w:val="00751B7C"/>
    <w:pPr>
      <w:ind w:left="288" w:right="288"/>
    </w:pPr>
    <w:rPr>
      <w:rFonts w:eastAsia="Times New Roman"/>
      <w:sz w:val="16"/>
      <w:szCs w:val="20"/>
    </w:rPr>
  </w:style>
  <w:style w:type="character" w:customStyle="1" w:styleId="CardTextChar">
    <w:name w:val="CardText Char"/>
    <w:basedOn w:val="DefaultParagraphFont"/>
    <w:link w:val="CardText"/>
    <w:rsid w:val="00751B7C"/>
    <w:rPr>
      <w:rFonts w:ascii="Times New Roman" w:eastAsia="Times New Roman" w:hAnsi="Times New Roman" w:cs="Times New Roman"/>
      <w:sz w:val="16"/>
      <w:szCs w:val="20"/>
    </w:rPr>
  </w:style>
  <w:style w:type="character" w:customStyle="1" w:styleId="underline">
    <w:name w:val="underline"/>
    <w:basedOn w:val="DefaultParagraphFont"/>
    <w:link w:val="textbold"/>
    <w:qFormat/>
    <w:rsid w:val="001B6478"/>
    <w:rPr>
      <w:u w:val="single"/>
    </w:rPr>
  </w:style>
  <w:style w:type="character" w:customStyle="1" w:styleId="Emphasis2">
    <w:name w:val="Emphasis2"/>
    <w:basedOn w:val="DefaultParagraphFont"/>
    <w:rsid w:val="001B6478"/>
    <w:rPr>
      <w:rFonts w:ascii="Times New Roman" w:hAnsi="Times New Roman"/>
      <w:b/>
      <w:iCs/>
      <w:sz w:val="24"/>
      <w:u w:val="single"/>
    </w:rPr>
  </w:style>
  <w:style w:type="paragraph" w:customStyle="1" w:styleId="textbold">
    <w:name w:val="text bold"/>
    <w:basedOn w:val="Normal"/>
    <w:link w:val="underline"/>
    <w:rsid w:val="001B6478"/>
    <w:pPr>
      <w:ind w:left="720"/>
      <w:jc w:val="both"/>
    </w:pPr>
    <w:rPr>
      <w:rFonts w:asciiTheme="minorHAnsi" w:hAnsiTheme="minorHAnsi" w:cstheme="minorBidi"/>
      <w:u w:val="single"/>
    </w:rPr>
  </w:style>
  <w:style w:type="paragraph" w:customStyle="1" w:styleId="Card">
    <w:name w:val="Card"/>
    <w:basedOn w:val="Normal"/>
    <w:link w:val="CardChar"/>
    <w:qFormat/>
    <w:rsid w:val="0083317E"/>
    <w:pPr>
      <w:ind w:left="288" w:right="288"/>
    </w:pPr>
    <w:rPr>
      <w:sz w:val="16"/>
    </w:rPr>
  </w:style>
  <w:style w:type="character" w:customStyle="1" w:styleId="CardChar">
    <w:name w:val="Card Char"/>
    <w:aliases w:val="No Spacing Char,Small Text Char,Tags Char,No Spacing1 Char,Debate Text Char,No Spacing11 Char,No Spacing2 Char,Read stuff Char,No Spacing111 Char,tags Char,No Spacing21 Char,No Spacing3 Char,No Spacing211 Char,No Spacing4 Char,No Spacing5 Char"/>
    <w:basedOn w:val="DefaultParagraphFont"/>
    <w:link w:val="Card"/>
    <w:rsid w:val="0083317E"/>
    <w:rPr>
      <w:rFonts w:ascii="Times New Roman" w:hAnsi="Times New Roman" w:cs="Times New Roman"/>
      <w:sz w:val="16"/>
    </w:rPr>
  </w:style>
  <w:style w:type="paragraph" w:styleId="NoSpacing">
    <w:name w:val="No Spacing"/>
    <w:aliases w:val="Small Text,Tags,No Spacing1,Debate Text,No Spacing11,No Spacing2,Read stuff,No Spacing111,tags,No Spacing21,No Spacing3,No Spacing211,No Spacing4,No Spacing1111,Tag and Cite,No Spacing5,No Spacing51"/>
    <w:qFormat/>
    <w:rsid w:val="00380E43"/>
    <w:pPr>
      <w:spacing w:after="0" w:line="240" w:lineRule="auto"/>
    </w:pPr>
    <w:rPr>
      <w:rFonts w:ascii="Calibri" w:eastAsia="Times New Roman" w:hAnsi="Calibri" w:cs="Times New Roman"/>
      <w:sz w:val="16"/>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fpc.state.gov/documents/organization/133508.pdf" TargetMode="External"/><Relationship Id="rId18" Type="http://schemas.openxmlformats.org/officeDocument/2006/relationships/hyperlink" Target="http://www.unc.edu/depts/diplomat/item/2011/0104/comm/dobransky_coming.htm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unc.edu/depts/diplomat/item/2011/0104/comm/dobransky_coming.html" TargetMode="External"/><Relationship Id="rId17" Type="http://schemas.openxmlformats.org/officeDocument/2006/relationships/hyperlink" Target="http://www.unc.edu/depts/diplomat/item/2011/0104/comm/dobransky_coming.html" TargetMode="External"/><Relationship Id="rId2" Type="http://schemas.openxmlformats.org/officeDocument/2006/relationships/customXml" Target="../customXml/item2.xml"/><Relationship Id="rId16" Type="http://schemas.openxmlformats.org/officeDocument/2006/relationships/hyperlink" Target="http://www.unc.edu/depts/diplomat/item/2011/0104/comm/dobransky_coming.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ato.org/news-releases/2006/9/7/foreign-aid-fails-poor-countries-economic-freedom-key" TargetMode="External"/><Relationship Id="rId5" Type="http://schemas.openxmlformats.org/officeDocument/2006/relationships/settings" Target="settings.xml"/><Relationship Id="rId15" Type="http://schemas.openxmlformats.org/officeDocument/2006/relationships/hyperlink" Target="http://www.unc.edu/depts/diplomat/item/2011/0104/comm/dobransky_coming.html" TargetMode="External"/><Relationship Id="rId10" Type="http://schemas.openxmlformats.org/officeDocument/2006/relationships/hyperlink" Target="http://www.cato.org/sites/cato.org/files/pubs/pdf/fpb86.pdf" TargetMode="External"/><Relationship Id="rId19" Type="http://schemas.openxmlformats.org/officeDocument/2006/relationships/hyperlink" Target="http://www.unc.edu/depts/diplomat/item/2011/0104/comm/dobransky_coming.html" TargetMode="External"/><Relationship Id="rId4" Type="http://schemas.openxmlformats.org/officeDocument/2006/relationships/styles" Target="styles.xml"/><Relationship Id="rId9" Type="http://schemas.openxmlformats.org/officeDocument/2006/relationships/hyperlink" Target="http://www.heritage.org/research/commentary/2012/03/more-conservative-foreign-aid" TargetMode="External"/><Relationship Id="rId14" Type="http://schemas.openxmlformats.org/officeDocument/2006/relationships/hyperlink" Target="http://www.unc.edu/depts/diplomat/item/2011/0104/comm/dobransky_coming.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35</Pages>
  <Words>14634</Words>
  <Characters>83416</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97855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Debate 2013</dc:creator>
  <cp:lastModifiedBy>Owner, Team 2011</cp:lastModifiedBy>
  <cp:revision>2</cp:revision>
  <dcterms:created xsi:type="dcterms:W3CDTF">2013-08-09T16:23:00Z</dcterms:created>
  <dcterms:modified xsi:type="dcterms:W3CDTF">2013-08-09T16:23:00Z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