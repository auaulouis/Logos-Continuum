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5D0E" w:rsidRDefault="00355D0E" w:rsidP="00355D0E">
      <w:pPr>
        <w:pStyle w:val="Heading1"/>
      </w:pPr>
      <w:bookmarkStart w:id="0" w:name="_GoBack"/>
      <w:bookmarkEnd w:id="0"/>
      <w:r>
        <w:t>CONSULT BRAZIL</w:t>
      </w:r>
    </w:p>
    <w:p w:rsidR="00355D0E" w:rsidRPr="00F129E4" w:rsidRDefault="00355D0E" w:rsidP="00355D0E"/>
    <w:p w:rsidR="00355D0E" w:rsidRDefault="00764404" w:rsidP="00355D0E">
      <w:pPr>
        <w:pStyle w:val="Heading2"/>
      </w:pPr>
      <w:r>
        <w:lastRenderedPageBreak/>
        <w:t>n</w:t>
      </w:r>
      <w:r w:rsidR="00355D0E">
        <w:t xml:space="preserve">eg </w:t>
      </w:r>
      <w:r>
        <w:t xml:space="preserve">- </w:t>
      </w:r>
      <w:r w:rsidR="00355D0E">
        <w:t>cuba</w:t>
      </w:r>
    </w:p>
    <w:p w:rsidR="00355D0E" w:rsidRPr="00630FFA" w:rsidRDefault="00355D0E" w:rsidP="00355D0E">
      <w:pPr>
        <w:pStyle w:val="Heading3"/>
      </w:pPr>
      <w:r>
        <w:lastRenderedPageBreak/>
        <w:t>1nc – cp</w:t>
      </w:r>
    </w:p>
    <w:p w:rsidR="00355D0E" w:rsidRPr="00801E49" w:rsidRDefault="00355D0E" w:rsidP="00355D0E">
      <w:pPr>
        <w:rPr>
          <w:b/>
        </w:rPr>
      </w:pPr>
      <w:r w:rsidRPr="00801E49">
        <w:rPr>
          <w:b/>
        </w:rPr>
        <w:t>Text: The United States Federal Government should propose</w:t>
      </w:r>
      <w:r w:rsidRPr="00801E49">
        <w:rPr>
          <w:rStyle w:val="FootnoteReference"/>
          <w:b/>
        </w:rPr>
        <w:footnoteReference w:customMarkFollows="1" w:id="1"/>
        <w:t>*</w:t>
      </w:r>
      <w:r w:rsidRPr="00801E49">
        <w:rPr>
          <w:b/>
        </w:rPr>
        <w:t xml:space="preserve"> that it will </w:t>
      </w:r>
    </w:p>
    <w:p w:rsidR="00355D0E" w:rsidRPr="00801E49" w:rsidRDefault="00355D0E" w:rsidP="00355D0E">
      <w:pPr>
        <w:rPr>
          <w:b/>
        </w:rPr>
      </w:pPr>
      <w:r>
        <w:t xml:space="preserve">((plan)) </w:t>
      </w:r>
      <w:r w:rsidRPr="00801E49">
        <w:rPr>
          <w:b/>
        </w:rPr>
        <w:t>to th</w:t>
      </w:r>
      <w:r>
        <w:rPr>
          <w:b/>
        </w:rPr>
        <w:t>e Federative Republic of Brazil</w:t>
      </w:r>
      <w:r w:rsidRPr="00801E49">
        <w:rPr>
          <w:b/>
        </w:rPr>
        <w:t xml:space="preserve"> for binding</w:t>
      </w:r>
      <w:r w:rsidRPr="00801E49">
        <w:rPr>
          <w:rStyle w:val="FootnoteReference"/>
          <w:b/>
        </w:rPr>
        <w:t xml:space="preserve"> </w:t>
      </w:r>
      <w:r w:rsidRPr="00801E49">
        <w:rPr>
          <w:b/>
        </w:rPr>
        <w:t xml:space="preserve"> consultation. The United States should support the proposal during consultation. The United States should commit to abide by the result of consultation.</w:t>
      </w:r>
    </w:p>
    <w:p w:rsidR="00355D0E" w:rsidRDefault="00355D0E" w:rsidP="00355D0E">
      <w:pPr>
        <w:shd w:val="clear" w:color="auto" w:fill="FFFFFF"/>
        <w:tabs>
          <w:tab w:val="left" w:pos="18540"/>
        </w:tabs>
        <w:textAlignment w:val="baseline"/>
        <w:rPr>
          <w:rFonts w:eastAsia="Times New Roman" w:cs="Times New Roman"/>
          <w:b/>
          <w:color w:val="000000"/>
        </w:rPr>
      </w:pPr>
    </w:p>
    <w:p w:rsidR="00355D0E" w:rsidRPr="00DE31B7" w:rsidRDefault="00355D0E" w:rsidP="00355D0E">
      <w:pPr>
        <w:rPr>
          <w:b/>
        </w:rPr>
      </w:pPr>
      <w:r>
        <w:rPr>
          <w:b/>
          <w:color w:val="000000"/>
        </w:rPr>
        <w:t>Solves the aff, here’s a solvency advocate proving b</w:t>
      </w:r>
      <w:r w:rsidRPr="004B246F">
        <w:rPr>
          <w:b/>
          <w:color w:val="000000"/>
        </w:rPr>
        <w:t>inding</w:t>
      </w:r>
      <w:r w:rsidRPr="00DE31B7">
        <w:rPr>
          <w:color w:val="FF0000"/>
        </w:rPr>
        <w:t xml:space="preserve"> </w:t>
      </w:r>
      <w:r w:rsidRPr="00DE31B7">
        <w:rPr>
          <w:b/>
        </w:rPr>
        <w:t xml:space="preserve">consultation </w:t>
      </w:r>
      <w:r>
        <w:rPr>
          <w:b/>
        </w:rPr>
        <w:t xml:space="preserve">to be </w:t>
      </w:r>
      <w:r w:rsidRPr="00DE31B7">
        <w:rPr>
          <w:b/>
        </w:rPr>
        <w:t xml:space="preserve">key to </w:t>
      </w:r>
      <w:r>
        <w:rPr>
          <w:b/>
        </w:rPr>
        <w:t xml:space="preserve">the US Brazilian </w:t>
      </w:r>
      <w:r w:rsidRPr="00DE31B7">
        <w:rPr>
          <w:b/>
        </w:rPr>
        <w:t xml:space="preserve">partnership </w:t>
      </w:r>
    </w:p>
    <w:p w:rsidR="00355D0E" w:rsidRDefault="00355D0E" w:rsidP="00355D0E">
      <w:r w:rsidRPr="00DE31B7">
        <w:rPr>
          <w:rFonts w:eastAsia="Times New Roman" w:cs="Times New Roman"/>
          <w:b/>
          <w:szCs w:val="17"/>
        </w:rPr>
        <w:t xml:space="preserve">Einaudi 2011 </w:t>
      </w:r>
      <w:r w:rsidRPr="00DE31B7">
        <w:t xml:space="preserve">– secretary general of the Organization of American states (Luigi Einaudi, “Brazil and the United States: The need for strategic engagement”, INSS – Strategic Forum – National Defense University, 3/2011, </w:t>
      </w:r>
      <w:hyperlink r:id="rId10" w:history="1">
        <w:r w:rsidRPr="00DE31B7">
          <w:t>http://www.ndu.edu/inss/docuploaded/SF%20266%20Einaudi.pdf)//JS</w:t>
        </w:r>
      </w:hyperlink>
      <w:r w:rsidRPr="00DE31B7">
        <w:t xml:space="preserve"> </w:t>
      </w:r>
    </w:p>
    <w:p w:rsidR="007A5723" w:rsidRPr="00DE31B7" w:rsidRDefault="007A5723" w:rsidP="00355D0E">
      <w:pPr>
        <w:rPr>
          <w:rFonts w:eastAsia="Times New Roman" w:cs="Times New Roman"/>
          <w:szCs w:val="17"/>
        </w:rPr>
      </w:pPr>
    </w:p>
    <w:p w:rsidR="00355D0E" w:rsidRPr="00DE31B7" w:rsidRDefault="00355D0E" w:rsidP="00355D0E">
      <w:r w:rsidRPr="00DE31B7">
        <w:rPr>
          <w:b/>
          <w:bCs/>
          <w:u w:val="single"/>
        </w:rPr>
        <w:t>A prerequisite for i</w:t>
      </w:r>
      <w:r w:rsidR="00CF0C2E">
        <w:rPr>
          <w:b/>
          <w:bCs/>
          <w:u w:val="single"/>
        </w:rPr>
        <w:t>mproved mutual engagement will</w:t>
      </w:r>
      <w:r w:rsidRPr="00DE31B7">
        <w:rPr>
          <w:b/>
          <w:bCs/>
          <w:u w:val="single"/>
        </w:rPr>
        <w:t xml:space="preserve"> be </w:t>
      </w:r>
      <w:r w:rsidRPr="00DE31B7">
        <w:rPr>
          <w:b/>
          <w:iCs/>
          <w:u w:val="single"/>
          <w:bdr w:val="single" w:sz="18" w:space="0" w:color="auto"/>
        </w:rPr>
        <w:t>changes in perspective</w:t>
      </w:r>
      <w:r w:rsidRPr="00DE31B7">
        <w:rPr>
          <w:b/>
          <w:bCs/>
          <w:u w:val="single"/>
        </w:rPr>
        <w:t xml:space="preserve"> on both sides</w:t>
      </w:r>
      <w:r w:rsidRPr="00DE31B7">
        <w:t xml:space="preserve">. Mutually beneficial </w:t>
      </w:r>
      <w:r w:rsidRPr="00DE31B7">
        <w:rPr>
          <w:b/>
          <w:bCs/>
          <w:u w:val="single"/>
        </w:rPr>
        <w:t>engagement requires the United States to welcome ¶ Brazil’s emergence as a global power.</w:t>
      </w:r>
      <w:r w:rsidRPr="00DE31B7">
        <w:t xml:space="preserve"> Brazil is more than </w:t>
      </w:r>
      <w:r w:rsidRPr="00DE31B7">
        <w:rPr>
          <w:sz w:val="12"/>
        </w:rPr>
        <w:t xml:space="preserve">¶ </w:t>
      </w:r>
      <w:r w:rsidRPr="00DE31B7">
        <w:t xml:space="preserve">a tropical China35; it is culturally and politically close to </w:t>
      </w:r>
      <w:r w:rsidRPr="00DE31B7">
        <w:rPr>
          <w:sz w:val="12"/>
        </w:rPr>
        <w:t xml:space="preserve">¶ </w:t>
      </w:r>
      <w:r w:rsidRPr="00DE31B7">
        <w:t xml:space="preserve">the United States and Europe. Brazil, in turn, needs to </w:t>
      </w:r>
      <w:r w:rsidRPr="00DE31B7">
        <w:rPr>
          <w:sz w:val="12"/>
        </w:rPr>
        <w:t xml:space="preserve">¶ </w:t>
      </w:r>
      <w:r w:rsidRPr="00DE31B7">
        <w:t xml:space="preserve">realize that the United States accepts its rise. Brazil also </w:t>
      </w:r>
      <w:r w:rsidRPr="00DE31B7">
        <w:rPr>
          <w:sz w:val="12"/>
        </w:rPr>
        <w:t xml:space="preserve">¶ </w:t>
      </w:r>
      <w:r w:rsidRPr="00DE31B7">
        <w:t xml:space="preserve">needs to recognize that the United States still matters </w:t>
      </w:r>
      <w:r w:rsidRPr="00DE31B7">
        <w:rPr>
          <w:sz w:val="12"/>
        </w:rPr>
        <w:t xml:space="preserve">¶ </w:t>
      </w:r>
      <w:r w:rsidRPr="00DE31B7">
        <w:t>greatly to Brasilia and that more can be achieved working with Washington than against it.</w:t>
      </w:r>
      <w:r w:rsidRPr="00DE31B7">
        <w:rPr>
          <w:sz w:val="12"/>
        </w:rPr>
        <w:t xml:space="preserve">¶ </w:t>
      </w:r>
      <w:r w:rsidRPr="00DE31B7">
        <w:t xml:space="preserve">The United States and Brazil have vast overlapping interests, but a formal strategic partnership is probably out of </w:t>
      </w:r>
      <w:r w:rsidRPr="00DE31B7">
        <w:rPr>
          <w:sz w:val="12"/>
        </w:rPr>
        <w:t xml:space="preserve">¶ </w:t>
      </w:r>
      <w:r w:rsidRPr="00DE31B7">
        <w:t xml:space="preserve">the question for both countries. In the United States, Brazil </w:t>
      </w:r>
      <w:r w:rsidRPr="00DE31B7">
        <w:rPr>
          <w:sz w:val="12"/>
        </w:rPr>
        <w:t xml:space="preserve">¶ </w:t>
      </w:r>
      <w:r w:rsidRPr="00DE31B7">
        <w:t xml:space="preserve">must compete for policy attention with China, India, Russia, Japan, Mexico, and several European countries. It poses </w:t>
      </w:r>
      <w:r w:rsidRPr="00DE31B7">
        <w:rPr>
          <w:sz w:val="12"/>
        </w:rPr>
        <w:t xml:space="preserve">¶ </w:t>
      </w:r>
      <w:r w:rsidRPr="00DE31B7">
        <w:t xml:space="preserve">no security threat to the United States. Moreover, despite </w:t>
      </w:r>
      <w:r w:rsidRPr="00DE31B7">
        <w:rPr>
          <w:sz w:val="12"/>
        </w:rPr>
        <w:t xml:space="preserve">¶ </w:t>
      </w:r>
      <w:r w:rsidRPr="00DE31B7">
        <w:t xml:space="preserve">Brazil’s importance in multilateral organizations, particularly the UN, Brazil can be of limited practical assistance </w:t>
      </w:r>
      <w:r w:rsidRPr="00DE31B7">
        <w:rPr>
          <w:sz w:val="12"/>
        </w:rPr>
        <w:t xml:space="preserve">¶ </w:t>
      </w:r>
      <w:r w:rsidRPr="00DE31B7">
        <w:t xml:space="preserve">at best to the United States in its two current wars. Brazil’s </w:t>
      </w:r>
      <w:r w:rsidRPr="00DE31B7">
        <w:rPr>
          <w:sz w:val="12"/>
        </w:rPr>
        <w:t xml:space="preserve">¶ </w:t>
      </w:r>
      <w:r w:rsidRPr="00DE31B7">
        <w:t xml:space="preserve">interests, in turn, may be fairly said to include the need to </w:t>
      </w:r>
      <w:r w:rsidRPr="00DE31B7">
        <w:rPr>
          <w:sz w:val="12"/>
        </w:rPr>
        <w:t xml:space="preserve">¶ </w:t>
      </w:r>
      <w:r w:rsidRPr="00DE31B7">
        <w:t xml:space="preserve">distinguish itself from the United States. Diplomatically, </w:t>
      </w:r>
      <w:r w:rsidRPr="00DE31B7">
        <w:rPr>
          <w:sz w:val="12"/>
        </w:rPr>
        <w:t xml:space="preserve">¶ </w:t>
      </w:r>
      <w:r w:rsidRPr="00DE31B7">
        <w:t xml:space="preserve">this means neither country can expect automatic agreement </w:t>
      </w:r>
      <w:r w:rsidRPr="00DE31B7">
        <w:rPr>
          <w:sz w:val="12"/>
        </w:rPr>
        <w:t xml:space="preserve">¶ </w:t>
      </w:r>
      <w:r w:rsidRPr="00DE31B7">
        <w:t xml:space="preserve">from the other. Interests differ and it may be politically necessary to highlight differences even when interests are similar. </w:t>
      </w:r>
      <w:r w:rsidRPr="00DE31B7">
        <w:rPr>
          <w:b/>
          <w:iCs/>
          <w:u w:val="single"/>
          <w:bdr w:val="single" w:sz="18" w:space="0" w:color="auto"/>
        </w:rPr>
        <w:t>But both countries should make every effort to develop a ¶ habit of “permanent consultation” in an effort to coordinate ¶ policies</w:t>
      </w:r>
      <w:r w:rsidRPr="00DE31B7">
        <w:rPr>
          <w:b/>
          <w:bCs/>
          <w:u w:val="single"/>
        </w:rPr>
        <w:t>, work pragmatically together where interests are ¶ common, and reduce surprises</w:t>
      </w:r>
      <w:r w:rsidRPr="00DE31B7">
        <w:t xml:space="preserve"> even while recognizing that </w:t>
      </w:r>
      <w:r w:rsidRPr="00DE31B7">
        <w:rPr>
          <w:sz w:val="12"/>
        </w:rPr>
        <w:t xml:space="preserve">¶ </w:t>
      </w:r>
      <w:r w:rsidRPr="00DE31B7">
        <w:t>specific interests and policies often may differ.</w:t>
      </w:r>
      <w:r w:rsidRPr="00DE31B7">
        <w:rPr>
          <w:sz w:val="12"/>
        </w:rPr>
        <w:t xml:space="preserve">¶ </w:t>
      </w:r>
      <w:r w:rsidRPr="00DE31B7">
        <w:rPr>
          <w:b/>
          <w:bCs/>
          <w:u w:val="single"/>
        </w:rPr>
        <w:t>A first operational step,</w:t>
      </w:r>
      <w:r w:rsidRPr="00DE31B7">
        <w:t xml:space="preserve"> therefore, </w:t>
      </w:r>
      <w:r w:rsidRPr="00DE31B7">
        <w:rPr>
          <w:b/>
          <w:bCs/>
          <w:u w:val="single"/>
        </w:rPr>
        <w:t xml:space="preserve">is for both countries to hold regular </w:t>
      </w:r>
      <w:r w:rsidRPr="00DE31B7">
        <w:rPr>
          <w:b/>
          <w:iCs/>
          <w:u w:val="single"/>
          <w:bdr w:val="single" w:sz="18" w:space="0" w:color="auto"/>
        </w:rPr>
        <w:t>policy-level consultations</w:t>
      </w:r>
      <w:r w:rsidRPr="00DE31B7">
        <w:t xml:space="preserve">, increase </w:t>
      </w:r>
      <w:r w:rsidRPr="00DE31B7">
        <w:rPr>
          <w:sz w:val="12"/>
        </w:rPr>
        <w:t xml:space="preserve">¶ </w:t>
      </w:r>
      <w:r w:rsidRPr="00DE31B7">
        <w:t xml:space="preserve">exchanges of information, and coordinate carefully on </w:t>
      </w:r>
      <w:r w:rsidRPr="00DE31B7">
        <w:rPr>
          <w:sz w:val="12"/>
        </w:rPr>
        <w:t xml:space="preserve">¶ </w:t>
      </w:r>
      <w:r w:rsidRPr="00DE31B7">
        <w:t xml:space="preserve">multilateral matters. This is much easier said than done. </w:t>
      </w:r>
      <w:r>
        <w:t xml:space="preserve"> </w:t>
      </w:r>
      <w:r w:rsidRPr="00DE31B7">
        <w:rPr>
          <w:sz w:val="12"/>
        </w:rPr>
        <w:t xml:space="preserve">¶ </w:t>
      </w:r>
      <w:r w:rsidRPr="00DE31B7">
        <w:rPr>
          <w:b/>
          <w:bCs/>
          <w:u w:val="single"/>
        </w:rPr>
        <w:t>The list</w:t>
      </w:r>
      <w:r w:rsidRPr="00DE31B7">
        <w:t xml:space="preserve"> of global issues on which Brazil is becoming a </w:t>
      </w:r>
      <w:r w:rsidRPr="00DE31B7">
        <w:rPr>
          <w:sz w:val="12"/>
        </w:rPr>
        <w:t xml:space="preserve">¶ </w:t>
      </w:r>
      <w:r w:rsidRPr="00DE31B7">
        <w:t xml:space="preserve">major player </w:t>
      </w:r>
      <w:r w:rsidRPr="00DE31B7">
        <w:rPr>
          <w:b/>
          <w:bCs/>
          <w:u w:val="single"/>
        </w:rPr>
        <w:t>includes conflict resolution</w:t>
      </w:r>
      <w:r w:rsidRPr="00DE31B7">
        <w:t xml:space="preserve">, all aspects of ¶ </w:t>
      </w:r>
      <w:r w:rsidRPr="00DE31B7">
        <w:rPr>
          <w:b/>
          <w:bCs/>
          <w:u w:val="single"/>
        </w:rPr>
        <w:t>energy</w:t>
      </w:r>
      <w:r w:rsidRPr="00DE31B7">
        <w:t xml:space="preserve">, including nuclear matters, all types of </w:t>
      </w:r>
      <w:r w:rsidRPr="00DE31B7">
        <w:rPr>
          <w:b/>
          <w:bCs/>
          <w:u w:val="single"/>
        </w:rPr>
        <w:t>trade</w:t>
      </w:r>
      <w:r w:rsidRPr="00DE31B7">
        <w:t xml:space="preserve">, the </w:t>
      </w:r>
      <w:r w:rsidRPr="00DE31B7">
        <w:rPr>
          <w:sz w:val="12"/>
        </w:rPr>
        <w:t xml:space="preserve">¶ </w:t>
      </w:r>
      <w:r w:rsidRPr="00DE31B7">
        <w:rPr>
          <w:b/>
          <w:bCs/>
          <w:u w:val="single"/>
        </w:rPr>
        <w:t>environment, space</w:t>
      </w:r>
      <w:r w:rsidRPr="00DE31B7">
        <w:t xml:space="preserve">, </w:t>
      </w:r>
      <w:r w:rsidRPr="00DE31B7">
        <w:rPr>
          <w:b/>
          <w:bCs/>
          <w:u w:val="single"/>
        </w:rPr>
        <w:t xml:space="preserve">and the development of international law, </w:t>
      </w:r>
      <w:r w:rsidRPr="00DE31B7">
        <w:t xml:space="preserve">including law of the seas and nonproliferation. To </w:t>
      </w:r>
      <w:r w:rsidRPr="00DE31B7">
        <w:rPr>
          <w:sz w:val="12"/>
        </w:rPr>
        <w:t xml:space="preserve">¶ </w:t>
      </w:r>
      <w:r w:rsidRPr="00DE31B7">
        <w:t xml:space="preserve">share information and ensure effective consultation on so </w:t>
      </w:r>
      <w:r w:rsidRPr="00DE31B7">
        <w:rPr>
          <w:sz w:val="12"/>
        </w:rPr>
        <w:t xml:space="preserve">¶ </w:t>
      </w:r>
      <w:r w:rsidRPr="00DE31B7">
        <w:t xml:space="preserve">many functional issues will require finding ways to lessen </w:t>
      </w:r>
      <w:r w:rsidRPr="00DE31B7">
        <w:rPr>
          <w:sz w:val="12"/>
        </w:rPr>
        <w:t xml:space="preserve">¶ </w:t>
      </w:r>
      <w:r w:rsidRPr="00DE31B7">
        <w:t xml:space="preserve">the geographic stovepiping natural to bureaucracy. The </w:t>
      </w:r>
      <w:r w:rsidRPr="00DE31B7">
        <w:rPr>
          <w:sz w:val="12"/>
        </w:rPr>
        <w:t xml:space="preserve">¶ </w:t>
      </w:r>
      <w:r w:rsidRPr="00DE31B7">
        <w:t xml:space="preserve">U.S. Department of State, for example, has historically </w:t>
      </w:r>
      <w:r w:rsidRPr="00DE31B7">
        <w:rPr>
          <w:sz w:val="12"/>
        </w:rPr>
        <w:t xml:space="preserve">¶ </w:t>
      </w:r>
      <w:r w:rsidRPr="00DE31B7">
        <w:t xml:space="preserve">organized itself into geographical bureaus responsible </w:t>
      </w:r>
      <w:r w:rsidRPr="00DE31B7">
        <w:rPr>
          <w:sz w:val="12"/>
        </w:rPr>
        <w:t xml:space="preserve">¶ </w:t>
      </w:r>
      <w:r w:rsidRPr="00DE31B7">
        <w:t xml:space="preserve">for relations with countries in particular regions, leaving ¶ functional issues to offices organized globally. This organization hampers the exchange of information and consultation with countries such as Brazil, whose reach and ¶ policies go beyond their particular geographic region. ¶ One result is that multilateral affairs are still often an ¶ isolated afterthought in the U.S. Government. Are there </w:t>
      </w:r>
      <w:r w:rsidRPr="00DE31B7">
        <w:rPr>
          <w:sz w:val="12"/>
        </w:rPr>
        <w:t xml:space="preserve">¶ </w:t>
      </w:r>
      <w:r w:rsidRPr="00DE31B7">
        <w:t xml:space="preserve">things the United States and Brazil could do, whether bilaterally or in the World Trade Organization, that would </w:t>
      </w:r>
      <w:r w:rsidRPr="00DE31B7">
        <w:rPr>
          <w:sz w:val="12"/>
        </w:rPr>
        <w:t xml:space="preserve">¶ </w:t>
      </w:r>
      <w:r w:rsidRPr="00DE31B7">
        <w:t xml:space="preserve">offset some </w:t>
      </w:r>
      <w:r w:rsidRPr="00DE31B7">
        <w:lastRenderedPageBreak/>
        <w:t xml:space="preserve">of the negative effects of the China trade on </w:t>
      </w:r>
      <w:r w:rsidRPr="00DE31B7">
        <w:rPr>
          <w:sz w:val="12"/>
        </w:rPr>
        <w:t xml:space="preserve">¶ </w:t>
      </w:r>
      <w:r w:rsidRPr="00DE31B7">
        <w:t>manufacturing in both their countries?36 Just posing the question reveals the complexity of the task.</w:t>
      </w:r>
    </w:p>
    <w:p w:rsidR="00355D0E" w:rsidRPr="00517914" w:rsidRDefault="00355D0E" w:rsidP="00355D0E">
      <w:pPr>
        <w:rPr>
          <w:b/>
          <w:iCs/>
          <w:u w:val="single"/>
          <w:bdr w:val="single" w:sz="4" w:space="0" w:color="auto"/>
        </w:rPr>
      </w:pPr>
    </w:p>
    <w:p w:rsidR="00355D0E" w:rsidRDefault="00355D0E" w:rsidP="00355D0E">
      <w:pPr>
        <w:pStyle w:val="Heading3"/>
      </w:pPr>
      <w:r>
        <w:lastRenderedPageBreak/>
        <w:t>2nc - at – say no</w:t>
      </w:r>
    </w:p>
    <w:p w:rsidR="00355D0E" w:rsidRPr="004B246F" w:rsidRDefault="00355D0E" w:rsidP="00355D0E">
      <w:pPr>
        <w:shd w:val="clear" w:color="auto" w:fill="FFFFFF"/>
        <w:tabs>
          <w:tab w:val="left" w:pos="18540"/>
        </w:tabs>
        <w:textAlignment w:val="baseline"/>
        <w:rPr>
          <w:rFonts w:eastAsia="Times New Roman" w:cs="Times New Roman"/>
          <w:b/>
          <w:color w:val="000000"/>
        </w:rPr>
      </w:pPr>
      <w:r w:rsidRPr="004B246F">
        <w:rPr>
          <w:rFonts w:eastAsia="Times New Roman" w:cs="Times New Roman"/>
          <w:b/>
          <w:color w:val="000000"/>
        </w:rPr>
        <w:t>Brazil would say yes to Cuba</w:t>
      </w:r>
      <w:r>
        <w:rPr>
          <w:rFonts w:eastAsia="Times New Roman" w:cs="Times New Roman"/>
          <w:b/>
          <w:color w:val="000000"/>
        </w:rPr>
        <w:t>n</w:t>
      </w:r>
      <w:r w:rsidRPr="004B246F">
        <w:rPr>
          <w:rFonts w:eastAsia="Times New Roman" w:cs="Times New Roman"/>
          <w:b/>
          <w:color w:val="000000"/>
        </w:rPr>
        <w:t xml:space="preserve"> engagement </w:t>
      </w:r>
    </w:p>
    <w:p w:rsidR="00355D0E" w:rsidRDefault="00355D0E" w:rsidP="00355D0E">
      <w:pPr>
        <w:shd w:val="clear" w:color="auto" w:fill="FFFFFF"/>
        <w:textAlignment w:val="baseline"/>
        <w:rPr>
          <w:rFonts w:eastAsia="Times New Roman" w:cs="Times New Roman"/>
          <w:color w:val="000000"/>
        </w:rPr>
      </w:pPr>
      <w:r w:rsidRPr="004B246F">
        <w:rPr>
          <w:rFonts w:eastAsia="Times New Roman" w:cs="Times New Roman"/>
          <w:b/>
          <w:color w:val="000000"/>
        </w:rPr>
        <w:t xml:space="preserve">Radia 09 - </w:t>
      </w:r>
      <w:r w:rsidRPr="004B246F">
        <w:rPr>
          <w:rFonts w:eastAsia="Times New Roman" w:cs="Times New Roman"/>
          <w:color w:val="000000"/>
        </w:rPr>
        <w:t xml:space="preserve">ABC News' digital correspondent in Moscow (Kirit Radia, “Treading Carefully, U.S. Hints it wants to Engage with Cuba Venezuela”, ABC News, 3/13/2009, </w:t>
      </w:r>
      <w:hyperlink r:id="rId11" w:history="1">
        <w:r w:rsidRPr="00DE31B7">
          <w:rPr>
            <w:rFonts w:eastAsia="Times New Roman" w:cs="Times New Roman"/>
          </w:rPr>
          <w:t>http://abcnews.go.com/blogs/politics/2009/03/treading-carefu/)//JS</w:t>
        </w:r>
      </w:hyperlink>
      <w:r w:rsidRPr="004B246F">
        <w:rPr>
          <w:rFonts w:eastAsia="Times New Roman" w:cs="Times New Roman"/>
          <w:color w:val="000000"/>
        </w:rPr>
        <w:t xml:space="preserve"> </w:t>
      </w:r>
    </w:p>
    <w:p w:rsidR="00123FB6" w:rsidRPr="004B246F" w:rsidRDefault="00123FB6" w:rsidP="00355D0E">
      <w:pPr>
        <w:shd w:val="clear" w:color="auto" w:fill="FFFFFF"/>
        <w:textAlignment w:val="baseline"/>
        <w:rPr>
          <w:rFonts w:eastAsia="Times New Roman" w:cs="Times New Roman"/>
          <w:color w:val="000000"/>
        </w:rPr>
      </w:pPr>
    </w:p>
    <w:p w:rsidR="00355D0E" w:rsidRDefault="00355D0E" w:rsidP="00355D0E">
      <w:pPr>
        <w:rPr>
          <w:rFonts w:eastAsia="Times New Roman" w:cs="Times New Roman"/>
          <w:b/>
          <w:bCs/>
          <w:sz w:val="12"/>
          <w:szCs w:val="24"/>
          <w:u w:val="single"/>
        </w:rPr>
      </w:pPr>
      <w:r w:rsidRPr="004B246F">
        <w:rPr>
          <w:rFonts w:eastAsia="Times New Roman" w:cs="Times New Roman"/>
          <w:color w:val="000000"/>
        </w:rPr>
        <w:t xml:space="preserve">It’s a debate as old as the Monroe Doctrine: how should the United States engage its neighbors in the Western hemisphere? More often than not, the answer has been with a heavy hand. </w:t>
      </w:r>
      <w:r w:rsidRPr="004B246F">
        <w:rPr>
          <w:rFonts w:eastAsia="Times New Roman" w:cs="Times New Roman"/>
          <w:color w:val="000000"/>
          <w:sz w:val="12"/>
        </w:rPr>
        <w:t xml:space="preserve">¶ </w:t>
      </w:r>
      <w:r w:rsidRPr="004B246F">
        <w:rPr>
          <w:rFonts w:eastAsia="Times New Roman" w:cs="Times New Roman"/>
          <w:color w:val="000000"/>
        </w:rPr>
        <w:t xml:space="preserve">The </w:t>
      </w:r>
      <w:r w:rsidRPr="00DE31B7">
        <w:rPr>
          <w:rFonts w:eastAsia="Times New Roman" w:cs="Times New Roman"/>
          <w:b/>
          <w:bCs/>
          <w:szCs w:val="24"/>
          <w:u w:val="single"/>
        </w:rPr>
        <w:t>Obama administration appears ready to buck the trend</w:t>
      </w:r>
      <w:r w:rsidRPr="004B246F">
        <w:rPr>
          <w:rFonts w:eastAsia="Times New Roman" w:cs="Times New Roman"/>
          <w:color w:val="000000"/>
        </w:rPr>
        <w:t xml:space="preserve">, hinting today it is </w:t>
      </w:r>
      <w:r w:rsidRPr="00DE31B7">
        <w:rPr>
          <w:rFonts w:eastAsia="Times New Roman" w:cs="Times New Roman"/>
          <w:b/>
          <w:bCs/>
          <w:szCs w:val="24"/>
          <w:u w:val="single"/>
        </w:rPr>
        <w:t>looking to improve relations with countries like Cuba and Venezuela</w:t>
      </w:r>
      <w:r w:rsidRPr="004B246F">
        <w:rPr>
          <w:rFonts w:eastAsia="Times New Roman" w:cs="Times New Roman"/>
          <w:color w:val="000000"/>
        </w:rPr>
        <w:t>. During the campaign, Obama repeatedly said he would roll back Bush-era restrictions on family remittances and travel to Cuba.</w:t>
      </w:r>
      <w:r w:rsidRPr="004B246F">
        <w:rPr>
          <w:rFonts w:eastAsia="Times New Roman" w:cs="Times New Roman"/>
          <w:color w:val="000000"/>
          <w:sz w:val="12"/>
        </w:rPr>
        <w:t xml:space="preserve">¶ </w:t>
      </w:r>
      <w:r w:rsidRPr="00DE31B7">
        <w:rPr>
          <w:rFonts w:eastAsia="Times New Roman"/>
          <w:b/>
          <w:iCs/>
          <w:szCs w:val="24"/>
          <w:u w:val="single"/>
          <w:bdr w:val="single" w:sz="18" w:space="0" w:color="auto"/>
        </w:rPr>
        <w:t>The Brazilian president is expected to urge</w:t>
      </w:r>
      <w:r w:rsidRPr="00DE31B7">
        <w:rPr>
          <w:rFonts w:eastAsia="Times New Roman" w:cs="Times New Roman"/>
          <w:b/>
          <w:bCs/>
          <w:szCs w:val="24"/>
          <w:u w:val="single"/>
        </w:rPr>
        <w:t xml:space="preserve"> </w:t>
      </w:r>
      <w:r w:rsidRPr="004B246F">
        <w:rPr>
          <w:rFonts w:eastAsia="Times New Roman" w:cs="Times New Roman"/>
          <w:color w:val="000000"/>
        </w:rPr>
        <w:t xml:space="preserve">President </w:t>
      </w:r>
      <w:r w:rsidRPr="00DE31B7">
        <w:rPr>
          <w:rFonts w:eastAsia="Times New Roman"/>
          <w:b/>
          <w:iCs/>
          <w:szCs w:val="24"/>
          <w:u w:val="single"/>
          <w:bdr w:val="single" w:sz="18" w:space="0" w:color="auto"/>
        </w:rPr>
        <w:t>Obama to re-engage with Cuba and Venezuela</w:t>
      </w:r>
      <w:r w:rsidRPr="004B246F">
        <w:rPr>
          <w:rFonts w:eastAsia="Times New Roman" w:cs="Times New Roman"/>
          <w:color w:val="000000"/>
        </w:rPr>
        <w:t xml:space="preserve"> when the two leaders meet at the White House tomorrow.</w:t>
      </w:r>
      <w:r w:rsidRPr="004B246F">
        <w:rPr>
          <w:rFonts w:eastAsia="Times New Roman" w:cs="Times New Roman"/>
          <w:color w:val="000000"/>
          <w:sz w:val="12"/>
        </w:rPr>
        <w:t xml:space="preserve">¶ </w:t>
      </w:r>
      <w:r w:rsidRPr="004B246F">
        <w:rPr>
          <w:rFonts w:eastAsia="Times New Roman" w:cs="Times New Roman"/>
          <w:color w:val="000000"/>
        </w:rPr>
        <w:t>"We are intent on engaging all countries constructively," Assistant Secretary of State for Western Hemisphere Affairs Thomas Shannon told reporters today when asked about the prospects of deeper engagement with countries in the region at odds with the United States.</w:t>
      </w:r>
      <w:r w:rsidRPr="004B246F">
        <w:rPr>
          <w:rFonts w:eastAsia="Times New Roman" w:cs="Times New Roman"/>
          <w:color w:val="000000"/>
          <w:sz w:val="12"/>
        </w:rPr>
        <w:t xml:space="preserve">¶ </w:t>
      </w:r>
      <w:r w:rsidRPr="004B246F">
        <w:rPr>
          <w:rFonts w:eastAsia="Times New Roman" w:cs="Times New Roman"/>
          <w:color w:val="000000"/>
        </w:rPr>
        <w:t>This will all be on display when President Obama attends the Summit of the Americas in Trinidad and Tobago in April.</w:t>
      </w:r>
      <w:r w:rsidRPr="004B246F">
        <w:rPr>
          <w:rFonts w:eastAsia="Times New Roman" w:cs="Times New Roman"/>
          <w:color w:val="000000"/>
          <w:sz w:val="12"/>
        </w:rPr>
        <w:t xml:space="preserve">¶ </w:t>
      </w:r>
      <w:r w:rsidRPr="004B246F">
        <w:rPr>
          <w:rFonts w:eastAsia="Times New Roman" w:cs="Times New Roman"/>
          <w:color w:val="000000"/>
        </w:rPr>
        <w:t>"We will be going to the summit with an open and constructive attitude," Shannon said, though he noted it’s not only up to Washington.</w:t>
      </w:r>
      <w:r w:rsidRPr="004B246F">
        <w:rPr>
          <w:rFonts w:eastAsia="Times New Roman" w:cs="Times New Roman"/>
          <w:color w:val="000000"/>
          <w:sz w:val="12"/>
        </w:rPr>
        <w:t xml:space="preserve">¶ </w:t>
      </w:r>
      <w:r w:rsidRPr="004B246F">
        <w:rPr>
          <w:rFonts w:eastAsia="Times New Roman" w:cs="Times New Roman"/>
          <w:color w:val="000000"/>
        </w:rPr>
        <w:t>"Ultimately, our willingness to engage constructively with countries around the region depends on a reciprocal willingness on their part to engage with us," he said.</w:t>
      </w:r>
      <w:r w:rsidRPr="004B246F">
        <w:rPr>
          <w:rFonts w:eastAsia="Times New Roman" w:cs="Times New Roman"/>
          <w:color w:val="000000"/>
          <w:sz w:val="12"/>
        </w:rPr>
        <w:t xml:space="preserve">¶ </w:t>
      </w:r>
      <w:r w:rsidRPr="004B246F">
        <w:rPr>
          <w:rFonts w:eastAsia="Times New Roman" w:cs="Times New Roman"/>
          <w:color w:val="000000"/>
        </w:rPr>
        <w:t>For the past 50 years, U</w:t>
      </w:r>
      <w:r w:rsidRPr="00DE31B7">
        <w:rPr>
          <w:rFonts w:eastAsia="Times New Roman" w:cs="Times New Roman"/>
          <w:b/>
          <w:bCs/>
          <w:szCs w:val="24"/>
          <w:u w:val="single"/>
        </w:rPr>
        <w:t>.S. policy in the region has led many countries to reject what they view as U.S. meddling in their internal affairs</w:t>
      </w:r>
      <w:r w:rsidRPr="004B246F">
        <w:rPr>
          <w:rFonts w:eastAsia="Times New Roman" w:cs="Times New Roman"/>
          <w:color w:val="000000"/>
        </w:rPr>
        <w:t xml:space="preserve"> (think Bay of Pigs, banana republics, support for the Contras, etc). In recent years the relationship has soured as several countries, led by the so-called "Axis of Evo" (Bolivia, Venezuela, Ecuador and Cuba), have expelled American diplomats, ceased counter-narcotics cooperation with Washington and blamed the United States for domestic problems.</w:t>
      </w:r>
      <w:r w:rsidRPr="004B246F">
        <w:rPr>
          <w:rFonts w:eastAsia="Times New Roman" w:cs="Times New Roman"/>
          <w:color w:val="000000"/>
          <w:sz w:val="12"/>
        </w:rPr>
        <w:t xml:space="preserve">¶ </w:t>
      </w:r>
      <w:r w:rsidRPr="004B246F">
        <w:rPr>
          <w:rFonts w:eastAsia="Times New Roman" w:cs="Times New Roman"/>
          <w:color w:val="000000"/>
        </w:rPr>
        <w:t>Shannon declined to denounce Bolivia’s recent decision to oust an American diplomat from the embassy in La Paz.</w:t>
      </w:r>
      <w:r w:rsidRPr="004B246F">
        <w:rPr>
          <w:rFonts w:eastAsia="Times New Roman" w:cs="Times New Roman"/>
          <w:color w:val="000000"/>
          <w:sz w:val="12"/>
        </w:rPr>
        <w:t xml:space="preserve">¶ </w:t>
      </w:r>
      <w:r w:rsidRPr="004B246F">
        <w:rPr>
          <w:rFonts w:eastAsia="Times New Roman" w:cs="Times New Roman"/>
          <w:color w:val="000000"/>
        </w:rPr>
        <w:t>To see where the U.S. is headed in its relationship with Latin America, one need look no farther than Sunday’s election in El Salvador, which pits two groups that faced off in a bloody civil war in the 1980s, including the leftist FMLN.</w:t>
      </w:r>
      <w:r w:rsidRPr="004B246F">
        <w:rPr>
          <w:rFonts w:eastAsia="Times New Roman" w:cs="Times New Roman"/>
          <w:color w:val="000000"/>
          <w:sz w:val="12"/>
        </w:rPr>
        <w:t xml:space="preserve">¶ </w:t>
      </w:r>
      <w:r w:rsidRPr="004B246F">
        <w:rPr>
          <w:rFonts w:eastAsia="Times New Roman" w:cs="Times New Roman"/>
          <w:color w:val="000000"/>
        </w:rPr>
        <w:t>Shannon called the Salvadoran election "an important aspect of how we’re going to be engaging in this hemisphere."</w:t>
      </w:r>
      <w:r w:rsidRPr="004B246F">
        <w:rPr>
          <w:rFonts w:eastAsia="Times New Roman" w:cs="Times New Roman"/>
          <w:color w:val="000000"/>
          <w:sz w:val="12"/>
        </w:rPr>
        <w:t xml:space="preserve">¶ </w:t>
      </w:r>
      <w:r w:rsidRPr="004B246F">
        <w:rPr>
          <w:rFonts w:eastAsia="Times New Roman" w:cs="Times New Roman"/>
          <w:color w:val="000000"/>
        </w:rPr>
        <w:t>"We have made it very clear that this is a choice of the Salvadoran people that we will respect and that we look forward to, continuing our very positive relationship with El Salvador, and working with the next elected government," he said.</w:t>
      </w:r>
      <w:r w:rsidRPr="004B246F">
        <w:rPr>
          <w:rFonts w:eastAsia="Times New Roman" w:cs="Times New Roman"/>
          <w:color w:val="000000"/>
          <w:sz w:val="12"/>
        </w:rPr>
        <w:t xml:space="preserve">¶ </w:t>
      </w:r>
      <w:r w:rsidRPr="004B246F">
        <w:rPr>
          <w:rFonts w:eastAsia="Times New Roman" w:cs="Times New Roman"/>
          <w:color w:val="000000"/>
        </w:rPr>
        <w:t xml:space="preserve">His remarks are indicative of the </w:t>
      </w:r>
      <w:r w:rsidRPr="00DE31B7">
        <w:rPr>
          <w:rFonts w:eastAsia="Times New Roman" w:cs="Times New Roman"/>
          <w:b/>
          <w:bCs/>
          <w:szCs w:val="24"/>
          <w:u w:val="single"/>
        </w:rPr>
        <w:t>Obama</w:t>
      </w:r>
      <w:r w:rsidRPr="004B246F">
        <w:rPr>
          <w:rFonts w:eastAsia="Times New Roman" w:cs="Times New Roman"/>
          <w:color w:val="000000"/>
        </w:rPr>
        <w:t xml:space="preserve"> administration</w:t>
      </w:r>
      <w:r w:rsidRPr="00DE31B7">
        <w:rPr>
          <w:rFonts w:eastAsia="Times New Roman" w:cs="Times New Roman"/>
          <w:b/>
          <w:bCs/>
          <w:szCs w:val="24"/>
          <w:u w:val="single"/>
        </w:rPr>
        <w:t xml:space="preserve">’s goals </w:t>
      </w:r>
      <w:r w:rsidRPr="004B246F">
        <w:rPr>
          <w:rFonts w:eastAsia="Times New Roman" w:cs="Times New Roman"/>
          <w:color w:val="000000"/>
        </w:rPr>
        <w:t xml:space="preserve">for Latin America, </w:t>
      </w:r>
      <w:r w:rsidRPr="00DE31B7">
        <w:rPr>
          <w:rFonts w:eastAsia="Times New Roman" w:cs="Times New Roman"/>
          <w:b/>
          <w:bCs/>
          <w:szCs w:val="24"/>
          <w:u w:val="single"/>
        </w:rPr>
        <w:t>a shift from heavy hands to hands-off.</w:t>
      </w:r>
      <w:r w:rsidRPr="00DE31B7">
        <w:rPr>
          <w:rFonts w:eastAsia="Times New Roman" w:cs="Times New Roman"/>
          <w:b/>
          <w:bCs/>
          <w:sz w:val="12"/>
          <w:szCs w:val="24"/>
          <w:u w:val="single"/>
        </w:rPr>
        <w:t xml:space="preserve">¶ </w:t>
      </w:r>
    </w:p>
    <w:p w:rsidR="00355D0E" w:rsidRPr="004B246F" w:rsidRDefault="00355D0E" w:rsidP="00355D0E">
      <w:pPr>
        <w:rPr>
          <w:b/>
          <w:bCs/>
          <w:color w:val="000000"/>
        </w:rPr>
      </w:pPr>
    </w:p>
    <w:p w:rsidR="00355D0E" w:rsidRDefault="00355D0E" w:rsidP="00355D0E">
      <w:pPr>
        <w:rPr>
          <w:b/>
        </w:rPr>
      </w:pPr>
      <w:r>
        <w:rPr>
          <w:b/>
        </w:rPr>
        <w:t xml:space="preserve">Brazil says yes to Latin American engagement – specifically Cuba </w:t>
      </w:r>
    </w:p>
    <w:p w:rsidR="00355D0E" w:rsidRDefault="00355D0E" w:rsidP="00355D0E">
      <w:r>
        <w:rPr>
          <w:b/>
        </w:rPr>
        <w:t xml:space="preserve">AP 09 </w:t>
      </w:r>
      <w:r>
        <w:t xml:space="preserve">(Associated Press, “Brazil Calls on US to lift Cuba Embargo”, Midday, March 17, 2013, </w:t>
      </w:r>
      <w:hyperlink r:id="rId12" w:history="1">
        <w:r w:rsidRPr="00B04733">
          <w:rPr>
            <w:rStyle w:val="Hyperlink"/>
          </w:rPr>
          <w:t>http://www.mid-day.com/news/2009/mar/170309-brazil-cuba-embargo.htme)//JS</w:t>
        </w:r>
      </w:hyperlink>
      <w:r>
        <w:t xml:space="preserve"> </w:t>
      </w:r>
    </w:p>
    <w:p w:rsidR="00123FB6" w:rsidRPr="005D294B" w:rsidRDefault="00123FB6" w:rsidP="00355D0E"/>
    <w:p w:rsidR="00355D0E" w:rsidRPr="00E97472" w:rsidRDefault="00355D0E" w:rsidP="00355D0E">
      <w:r w:rsidRPr="00C17064">
        <w:rPr>
          <w:rStyle w:val="StyleBoldUnderline"/>
        </w:rPr>
        <w:t xml:space="preserve">Brazil's President </w:t>
      </w:r>
      <w:r>
        <w:t xml:space="preserve">Luiz Inacio Lula da Silva on Monday </w:t>
      </w:r>
      <w:r w:rsidRPr="00C17064">
        <w:rPr>
          <w:rStyle w:val="StyleBoldUnderline"/>
        </w:rPr>
        <w:t>called on the United States to end its economic embargo of Cuba, saying it makes no sense</w:t>
      </w:r>
      <w:r>
        <w:t xml:space="preserve"> in the 21st Century. Speaking at a Wall Street Journal-sponsored investment forum in New York, Silva also pointed to El Salvador's presidential election on Sunday as evidence democracy has spread across Latin America, warranting a reevaluation of the United States' relationship with the region. At the end of his speech, Silva said the Cuba embargo is widely opposed across the region. "</w:t>
      </w:r>
      <w:r w:rsidRPr="00B065E3">
        <w:rPr>
          <w:rStyle w:val="StyleBoldUnderline"/>
        </w:rPr>
        <w:t>There is nothing</w:t>
      </w:r>
      <w:r>
        <w:t xml:space="preserve"> any </w:t>
      </w:r>
      <w:r w:rsidRPr="00B065E3">
        <w:rPr>
          <w:rStyle w:val="StyleBoldUnderline"/>
        </w:rPr>
        <w:t xml:space="preserve">more </w:t>
      </w:r>
      <w:r>
        <w:t xml:space="preserve">from the political perspective, from sociological perspective, from the humanitarian perspective </w:t>
      </w:r>
      <w:r w:rsidRPr="00B065E3">
        <w:rPr>
          <w:rStyle w:val="StyleBoldUnderline"/>
        </w:rPr>
        <w:t>that impedes the reestablishment of relations between the U</w:t>
      </w:r>
      <w:r>
        <w:t xml:space="preserve">nited </w:t>
      </w:r>
      <w:r w:rsidRPr="00B065E3">
        <w:rPr>
          <w:rStyle w:val="StyleBoldUnderline"/>
        </w:rPr>
        <w:t>S</w:t>
      </w:r>
      <w:r>
        <w:t xml:space="preserve">tates </w:t>
      </w:r>
      <w:r w:rsidRPr="00B065E3">
        <w:rPr>
          <w:rStyle w:val="StyleBoldUnderline"/>
        </w:rPr>
        <w:t>and Cuba</w:t>
      </w:r>
      <w:r>
        <w:t>," Silva said. "</w:t>
      </w:r>
      <w:r w:rsidRPr="00B065E3">
        <w:rPr>
          <w:rStyle w:val="StyleBoldUnderline"/>
        </w:rPr>
        <w:t xml:space="preserve">It's not possible in the 21st Century to make </w:t>
      </w:r>
      <w:r w:rsidRPr="00B065E3">
        <w:rPr>
          <w:rStyle w:val="StyleBoldUnderline"/>
        </w:rPr>
        <w:lastRenderedPageBreak/>
        <w:t>policy looking toward the 20th Century</w:t>
      </w:r>
      <w:r>
        <w:t xml:space="preserve"> _ let's think about looking toward the 22nd Century." While Silva did not directly say that he broached the subject of Cuba during his meeting with U.S. President Barack Obama Saturday, it was likely among the top issues discussed. Following the meeting, both Obama and Silva praised the relationship between the two countries, calling the meeting "productive" but providing few details. Silva, who is Brazil's first working class president, enjoys good relations with the U.S. as well as with left-leaning leaders in Cuba, Venezuela and Bolivia, giving him an important role in the region helping to mediate disputes. Silva said he had been in touch with Latin American presidents and all were in favor of working together to forge a new relationship with the U.S. under the Obama administration. "</w:t>
      </w:r>
      <w:r w:rsidRPr="005D294B">
        <w:rPr>
          <w:rStyle w:val="StyleBoldUnderline"/>
        </w:rPr>
        <w:t>All of them want to work in partnership with the U.S. All of them are expecting the U.S. to establish a new relationship</w:t>
      </w:r>
      <w:r>
        <w:t>, a constructive relationship not based on political interference," Silva said, mentioning Venezuela's Hugo Chavez and Bolivia's Evo Morales as leaders he had spoken to. "</w:t>
      </w:r>
      <w:r w:rsidRPr="005D294B">
        <w:rPr>
          <w:rStyle w:val="StyleBoldUnderline"/>
        </w:rPr>
        <w:t>The United States of North America has the obligation and the extraordinary opportunity to re-establish a new relationship with Latin America</w:t>
      </w:r>
      <w:r>
        <w:t>," he said. Silva said the upcoming Summit of Presidents and Prime Ministers of the Americas, to be held in Trinidad and Tobago in April, would be the "ideal scenario" for Obama and Latin American leaders to re-establish this new relationship of mutual respect.</w:t>
      </w:r>
    </w:p>
    <w:p w:rsidR="00355D0E" w:rsidRDefault="00355D0E" w:rsidP="00355D0E">
      <w:r w:rsidRPr="00E97472">
        <w:t xml:space="preserve"> </w:t>
      </w:r>
    </w:p>
    <w:p w:rsidR="00355D0E" w:rsidRDefault="00355D0E" w:rsidP="00355D0E"/>
    <w:p w:rsidR="00355D0E" w:rsidRDefault="00355D0E" w:rsidP="00355D0E"/>
    <w:p w:rsidR="00355D0E" w:rsidRDefault="00355D0E" w:rsidP="00355D0E">
      <w:pPr>
        <w:pStyle w:val="Heading3"/>
      </w:pPr>
      <w:r>
        <w:lastRenderedPageBreak/>
        <w:t>2nc – solves – cuban embargo</w:t>
      </w:r>
    </w:p>
    <w:p w:rsidR="00355D0E" w:rsidRPr="00DE31B7" w:rsidRDefault="00355D0E" w:rsidP="00355D0E">
      <w:pPr>
        <w:rPr>
          <w:b/>
          <w:bCs/>
        </w:rPr>
      </w:pPr>
      <w:r w:rsidRPr="00DE31B7">
        <w:rPr>
          <w:b/>
          <w:bCs/>
        </w:rPr>
        <w:t>Brazil wants an end to the embargo</w:t>
      </w:r>
    </w:p>
    <w:p w:rsidR="00355D0E" w:rsidRDefault="00355D0E" w:rsidP="00355D0E">
      <w:pPr>
        <w:rPr>
          <w:color w:val="1F1F1F"/>
          <w:szCs w:val="21"/>
          <w:shd w:val="clear" w:color="auto" w:fill="FFFFFF"/>
        </w:rPr>
      </w:pPr>
      <w:r w:rsidRPr="00DE31B7">
        <w:rPr>
          <w:b/>
          <w:bCs/>
        </w:rPr>
        <w:t xml:space="preserve">Lynch 2012 </w:t>
      </w:r>
      <w:r w:rsidRPr="00DE31B7">
        <w:rPr>
          <w:bCs/>
        </w:rPr>
        <w:t xml:space="preserve">- has </w:t>
      </w:r>
      <w:r w:rsidRPr="00DE31B7">
        <w:rPr>
          <w:color w:val="1F1F1F"/>
          <w:szCs w:val="21"/>
          <w:shd w:val="clear" w:color="auto" w:fill="FFFFFF"/>
        </w:rPr>
        <w:t>been reporting on foreign policy and national security for the </w:t>
      </w:r>
      <w:r w:rsidRPr="00DE31B7">
        <w:rPr>
          <w:i/>
          <w:iCs/>
          <w:color w:val="1F1F1F"/>
          <w:szCs w:val="21"/>
          <w:bdr w:val="none" w:sz="0" w:space="0" w:color="auto" w:frame="1"/>
          <w:shd w:val="clear" w:color="auto" w:fill="FFFFFF"/>
        </w:rPr>
        <w:t>Washington Post</w:t>
      </w:r>
      <w:r w:rsidRPr="00DE31B7">
        <w:rPr>
          <w:color w:val="1F1F1F"/>
          <w:szCs w:val="21"/>
          <w:shd w:val="clear" w:color="auto" w:fill="FFFFFF"/>
        </w:rPr>
        <w:t xml:space="preserve"> since June 1999 (Colum Lynch, “Rousseff broadside at US Cuba Embargo”, Foreign Policy, 9/25/2012, </w:t>
      </w:r>
      <w:hyperlink r:id="rId13" w:history="1">
        <w:r w:rsidRPr="00DE31B7">
          <w:rPr>
            <w:szCs w:val="21"/>
            <w:shd w:val="clear" w:color="auto" w:fill="FFFFFF"/>
          </w:rPr>
          <w:t>http://turtlebay.foreignpolicy.com/posts/2012/09/25/rousseff_broadside_at_us_cuba_embargo)//JS</w:t>
        </w:r>
      </w:hyperlink>
      <w:r w:rsidRPr="00DE31B7">
        <w:rPr>
          <w:color w:val="1F1F1F"/>
          <w:szCs w:val="21"/>
          <w:shd w:val="clear" w:color="auto" w:fill="FFFFFF"/>
        </w:rPr>
        <w:t xml:space="preserve"> </w:t>
      </w:r>
    </w:p>
    <w:p w:rsidR="00123FB6" w:rsidRPr="00DE31B7" w:rsidRDefault="00123FB6" w:rsidP="00355D0E">
      <w:pPr>
        <w:rPr>
          <w:bCs/>
        </w:rPr>
      </w:pPr>
    </w:p>
    <w:p w:rsidR="00355D0E" w:rsidRDefault="00355D0E" w:rsidP="00355D0E">
      <w:pPr>
        <w:rPr>
          <w:rFonts w:cs="Arial"/>
          <w:color w:val="1F1F1F"/>
          <w:szCs w:val="21"/>
          <w:shd w:val="clear" w:color="auto" w:fill="FFFFFF"/>
        </w:rPr>
      </w:pPr>
      <w:r w:rsidRPr="00DE31B7">
        <w:rPr>
          <w:b/>
          <w:bCs/>
          <w:u w:val="single"/>
        </w:rPr>
        <w:t>Brazilian President</w:t>
      </w:r>
      <w:r w:rsidRPr="00DE31B7">
        <w:rPr>
          <w:rFonts w:cs="Arial"/>
          <w:color w:val="1F1F1F"/>
          <w:szCs w:val="21"/>
          <w:shd w:val="clear" w:color="auto" w:fill="FFFFFF"/>
        </w:rPr>
        <w:t xml:space="preserve"> Dilma Rousseff, the first national speaker at the U.N. General Assembly today, </w:t>
      </w:r>
      <w:r w:rsidRPr="00DE31B7">
        <w:rPr>
          <w:b/>
          <w:bCs/>
          <w:u w:val="single"/>
        </w:rPr>
        <w:t>delivered a broadside against the U</w:t>
      </w:r>
      <w:r w:rsidRPr="00DE31B7">
        <w:rPr>
          <w:rFonts w:cs="Arial"/>
          <w:color w:val="1F1F1F"/>
          <w:szCs w:val="21"/>
          <w:shd w:val="clear" w:color="auto" w:fill="FFFFFF"/>
        </w:rPr>
        <w:t xml:space="preserve">nited </w:t>
      </w:r>
      <w:r w:rsidRPr="00DE31B7">
        <w:rPr>
          <w:b/>
          <w:bCs/>
          <w:u w:val="single"/>
        </w:rPr>
        <w:t>S</w:t>
      </w:r>
      <w:r w:rsidRPr="00DE31B7">
        <w:rPr>
          <w:rFonts w:cs="Arial"/>
          <w:color w:val="1F1F1F"/>
          <w:szCs w:val="21"/>
          <w:shd w:val="clear" w:color="auto" w:fill="FFFFFF"/>
        </w:rPr>
        <w:t xml:space="preserve">tates, </w:t>
      </w:r>
      <w:r w:rsidRPr="00DE31B7">
        <w:rPr>
          <w:b/>
          <w:bCs/>
          <w:u w:val="single"/>
        </w:rPr>
        <w:t>blasting Washington for subjecting “Dear Cuba” to an economic embargo that has “chastised” its people for too long.</w:t>
      </w:r>
      <w:r w:rsidRPr="00DE31B7">
        <w:rPr>
          <w:rFonts w:cs="Arial"/>
          <w:color w:val="1F1F1F"/>
          <w:szCs w:val="21"/>
          <w:shd w:val="clear" w:color="auto" w:fill="FFFFFF"/>
        </w:rPr>
        <w:t xml:space="preserve"> “</w:t>
      </w:r>
      <w:r w:rsidRPr="00DE31B7">
        <w:rPr>
          <w:b/>
          <w:bCs/>
          <w:u w:val="single"/>
        </w:rPr>
        <w:t>Time has come to end this anachronistic</w:t>
      </w:r>
      <w:r w:rsidRPr="00DE31B7">
        <w:rPr>
          <w:rFonts w:cs="Arial"/>
          <w:color w:val="1F1F1F"/>
          <w:szCs w:val="21"/>
          <w:shd w:val="clear" w:color="auto" w:fill="FFFFFF"/>
        </w:rPr>
        <w:t>” measure that enjoys virtually no support in the U.N. community, she said in remarks that veered from her official distributed speech. Rousseff also took aim at the West for its colonial past and for its failure to stop a wave of Islamophobia.</w:t>
      </w:r>
      <w:r>
        <w:rPr>
          <w:rFonts w:cs="Arial"/>
          <w:color w:val="1F1F1F"/>
          <w:szCs w:val="21"/>
          <w:shd w:val="clear" w:color="auto" w:fill="FFFFFF"/>
        </w:rPr>
        <w:t xml:space="preserve"> </w:t>
      </w:r>
    </w:p>
    <w:p w:rsidR="00355D0E" w:rsidRDefault="00355D0E" w:rsidP="00355D0E">
      <w:pPr>
        <w:rPr>
          <w:rFonts w:ascii="Calibri" w:eastAsia="SimSun" w:hAnsi="Calibri" w:cs="Times New Roman"/>
          <w:sz w:val="20"/>
          <w:szCs w:val="20"/>
        </w:rPr>
      </w:pPr>
    </w:p>
    <w:p w:rsidR="00355D0E" w:rsidRDefault="00355D0E" w:rsidP="00355D0E">
      <w:pPr>
        <w:rPr>
          <w:b/>
        </w:rPr>
      </w:pPr>
      <w:r>
        <w:rPr>
          <w:b/>
        </w:rPr>
        <w:t xml:space="preserve">Brazil hates the embargo, would say yes </w:t>
      </w:r>
    </w:p>
    <w:p w:rsidR="00355D0E" w:rsidRDefault="00355D0E" w:rsidP="00355D0E">
      <w:r>
        <w:rPr>
          <w:b/>
        </w:rPr>
        <w:t xml:space="preserve">UN General Assembly 12 </w:t>
      </w:r>
      <w:r>
        <w:t xml:space="preserve">(United Nations General Assembly, “‘ARCHAIC, PUNITIVE’ EMBARGO MUST BE CONSIGNED TO HISTORY BOOKS, SAY SPEAKERS, AS GENERAL ASSEMBLY, FOR TWENTY-FIRST YEAR, DEMANDS END TO CUBA BLOCKADE Cuban Foreign Minister Sites Embargo’s Devastating Impact on Development; United States Delegate Says Economic Woes Due to Havana’s Own Failed Policies”, 11/13/2012, </w:t>
      </w:r>
      <w:hyperlink r:id="rId14" w:history="1">
        <w:r w:rsidRPr="00B04733">
          <w:rPr>
            <w:rStyle w:val="Hyperlink"/>
          </w:rPr>
          <w:t>http://www.un.org/News/Press/docs/2012/ga11311.doc.htm)//JS</w:t>
        </w:r>
      </w:hyperlink>
      <w:r>
        <w:t xml:space="preserve"> </w:t>
      </w:r>
    </w:p>
    <w:p w:rsidR="00123FB6" w:rsidRDefault="00123FB6" w:rsidP="00355D0E"/>
    <w:p w:rsidR="00355D0E" w:rsidRDefault="00355D0E" w:rsidP="00355D0E">
      <w:r w:rsidRPr="00FB214D">
        <w:t xml:space="preserve">MARIA LUIZA RIBEIRO VIOTTI ( Brazil), speaking on behalf of Southern Common Market (MERCOSUR), said that the Group had been founded on the principles of interdependence and good neighbourly relations.  Alongside its Latin American neighbours, MERCOSUR showed respect for the sovereignty of States and for international law, and it viewed </w:t>
      </w:r>
      <w:r w:rsidRPr="009C1905">
        <w:rPr>
          <w:rStyle w:val="StyleBoldUnderline"/>
        </w:rPr>
        <w:t>that the embargo ran contrary to the principles of the Unite Nations Charter and international</w:t>
      </w:r>
      <w:r w:rsidRPr="00FB214D">
        <w:t xml:space="preserve"> </w:t>
      </w:r>
      <w:r w:rsidRPr="009C1905">
        <w:rPr>
          <w:rStyle w:val="StyleBoldUnderline"/>
        </w:rPr>
        <w:t>law</w:t>
      </w:r>
      <w:r w:rsidRPr="00FB214D">
        <w:t>.  In particular, she said, it violated the principle of non-interference in the affairs of other States.  The embargo also ran contrary to the principles of justice and human rights, limited and delayed social and economic progress and inhibited the achievement of the Millennium Goals and other development targets.</w:t>
      </w:r>
      <w:r>
        <w:t xml:space="preserve"> </w:t>
      </w:r>
      <w:r w:rsidRPr="00FB214D">
        <w:rPr>
          <w:rStyle w:val="StyleBoldUnderline"/>
        </w:rPr>
        <w:t>MERCOSUR therefore regretted the fact that the unilaterally imposed embargo continued</w:t>
      </w:r>
      <w:r w:rsidRPr="00FB214D">
        <w:t xml:space="preserve"> unabated, she said.  </w:t>
      </w:r>
      <w:r w:rsidRPr="00FB214D">
        <w:rPr>
          <w:rStyle w:val="StyleBoldUnderline"/>
        </w:rPr>
        <w:t>MERCOSUR rejected</w:t>
      </w:r>
      <w:r w:rsidRPr="00FB214D">
        <w:t xml:space="preserve">, in principle, </w:t>
      </w:r>
      <w:r w:rsidRPr="00FB214D">
        <w:rPr>
          <w:rStyle w:val="StyleBoldUnderline"/>
        </w:rPr>
        <w:t>all unilateral and extra-territorial measures,</w:t>
      </w:r>
      <w:r w:rsidRPr="00FB214D">
        <w:t xml:space="preserve"> which caused harm to peoples and obstructed regional integration.  By once again reaffirming its support to the present resolution, her </w:t>
      </w:r>
      <w:r w:rsidRPr="009C1905">
        <w:rPr>
          <w:rStyle w:val="StyleBoldUnderline"/>
        </w:rPr>
        <w:t xml:space="preserve">delegation would reiterate its commitment to </w:t>
      </w:r>
      <w:r w:rsidRPr="009C1905">
        <w:rPr>
          <w:rStyle w:val="Emphasis"/>
        </w:rPr>
        <w:t xml:space="preserve">multilateralism </w:t>
      </w:r>
      <w:r w:rsidRPr="009C1905">
        <w:rPr>
          <w:rStyle w:val="StyleBoldUnderline"/>
        </w:rPr>
        <w:t>as a legitimate instrument for the settling of disputes and a way to promote cooperation</w:t>
      </w:r>
      <w:r w:rsidRPr="00FB214D">
        <w:t xml:space="preserve"> and understanding between peoples.  Indeed, she concluded, the embargo was “no more than an example of obsolete policies which have no place in today’s world.”</w:t>
      </w:r>
    </w:p>
    <w:p w:rsidR="00355D0E" w:rsidRPr="00424D08" w:rsidRDefault="00355D0E" w:rsidP="00355D0E"/>
    <w:p w:rsidR="00355D0E" w:rsidRDefault="00764404" w:rsidP="00355D0E">
      <w:pPr>
        <w:pStyle w:val="Heading2"/>
      </w:pPr>
      <w:r>
        <w:t>n</w:t>
      </w:r>
      <w:r w:rsidR="00355D0E">
        <w:t xml:space="preserve">eg </w:t>
      </w:r>
      <w:r>
        <w:t>-</w:t>
      </w:r>
      <w:r w:rsidR="00123FB6">
        <w:t xml:space="preserve"> venezuel</w:t>
      </w:r>
      <w:r w:rsidR="00355D0E">
        <w:t>a</w:t>
      </w:r>
    </w:p>
    <w:p w:rsidR="00355D0E" w:rsidRPr="00630FFA" w:rsidRDefault="00355D0E" w:rsidP="00355D0E">
      <w:pPr>
        <w:pStyle w:val="Heading3"/>
      </w:pPr>
      <w:r>
        <w:t>1nc – cp</w:t>
      </w:r>
    </w:p>
    <w:p w:rsidR="00355D0E" w:rsidRPr="00801E49" w:rsidRDefault="00355D0E" w:rsidP="00355D0E">
      <w:pPr>
        <w:rPr>
          <w:b/>
        </w:rPr>
      </w:pPr>
      <w:r w:rsidRPr="00801E49">
        <w:rPr>
          <w:b/>
        </w:rPr>
        <w:t>Text: The United States Federal Government should propose</w:t>
      </w:r>
      <w:r w:rsidRPr="00801E49">
        <w:rPr>
          <w:rStyle w:val="FootnoteReference"/>
          <w:b/>
        </w:rPr>
        <w:footnoteReference w:customMarkFollows="1" w:id="2"/>
        <w:t>*</w:t>
      </w:r>
      <w:r w:rsidRPr="00801E49">
        <w:rPr>
          <w:b/>
        </w:rPr>
        <w:t xml:space="preserve"> that it will </w:t>
      </w:r>
    </w:p>
    <w:p w:rsidR="00355D0E" w:rsidRPr="00801E49" w:rsidRDefault="00355D0E" w:rsidP="00355D0E">
      <w:pPr>
        <w:rPr>
          <w:b/>
        </w:rPr>
      </w:pPr>
      <w:r>
        <w:t xml:space="preserve">((plan)) </w:t>
      </w:r>
      <w:r w:rsidRPr="00801E49">
        <w:rPr>
          <w:b/>
        </w:rPr>
        <w:t>to th</w:t>
      </w:r>
      <w:r>
        <w:rPr>
          <w:b/>
        </w:rPr>
        <w:t>e Federative Republic of Brazil</w:t>
      </w:r>
      <w:r w:rsidRPr="00801E49">
        <w:rPr>
          <w:b/>
        </w:rPr>
        <w:t xml:space="preserve"> for binding</w:t>
      </w:r>
      <w:r w:rsidRPr="00801E49">
        <w:rPr>
          <w:rStyle w:val="FootnoteReference"/>
          <w:b/>
        </w:rPr>
        <w:t xml:space="preserve"> </w:t>
      </w:r>
      <w:r w:rsidRPr="00801E49">
        <w:rPr>
          <w:b/>
        </w:rPr>
        <w:t xml:space="preserve"> consultation. The United States should support the proposal during consultation. The United States should commit to abide by the result of consultation.</w:t>
      </w:r>
    </w:p>
    <w:p w:rsidR="00355D0E" w:rsidRDefault="00355D0E" w:rsidP="00355D0E">
      <w:pPr>
        <w:shd w:val="clear" w:color="auto" w:fill="FFFFFF"/>
        <w:tabs>
          <w:tab w:val="left" w:pos="18540"/>
        </w:tabs>
        <w:textAlignment w:val="baseline"/>
        <w:rPr>
          <w:rFonts w:eastAsia="Times New Roman" w:cs="Times New Roman"/>
          <w:b/>
          <w:color w:val="000000"/>
        </w:rPr>
      </w:pPr>
    </w:p>
    <w:p w:rsidR="00355D0E" w:rsidRPr="00DE31B7" w:rsidRDefault="00355D0E" w:rsidP="00355D0E">
      <w:pPr>
        <w:rPr>
          <w:b/>
        </w:rPr>
      </w:pPr>
      <w:r>
        <w:rPr>
          <w:b/>
          <w:color w:val="000000"/>
        </w:rPr>
        <w:t>Solves the aff, here’s a solvency advocate proving b</w:t>
      </w:r>
      <w:r w:rsidRPr="004B246F">
        <w:rPr>
          <w:b/>
          <w:color w:val="000000"/>
        </w:rPr>
        <w:t>inding</w:t>
      </w:r>
      <w:r w:rsidRPr="00DE31B7">
        <w:rPr>
          <w:color w:val="FF0000"/>
        </w:rPr>
        <w:t xml:space="preserve"> </w:t>
      </w:r>
      <w:r w:rsidRPr="00DE31B7">
        <w:rPr>
          <w:b/>
        </w:rPr>
        <w:t xml:space="preserve">consultation </w:t>
      </w:r>
      <w:r>
        <w:rPr>
          <w:b/>
        </w:rPr>
        <w:t xml:space="preserve">to be </w:t>
      </w:r>
      <w:r w:rsidRPr="00DE31B7">
        <w:rPr>
          <w:b/>
        </w:rPr>
        <w:t xml:space="preserve">key to </w:t>
      </w:r>
      <w:r>
        <w:rPr>
          <w:b/>
        </w:rPr>
        <w:t xml:space="preserve">the US Brazilian </w:t>
      </w:r>
      <w:r w:rsidRPr="00DE31B7">
        <w:rPr>
          <w:b/>
        </w:rPr>
        <w:t xml:space="preserve">partnership </w:t>
      </w:r>
    </w:p>
    <w:p w:rsidR="00355D0E" w:rsidRDefault="00355D0E" w:rsidP="00355D0E">
      <w:r w:rsidRPr="00DE31B7">
        <w:rPr>
          <w:rFonts w:eastAsia="Times New Roman" w:cs="Times New Roman"/>
          <w:b/>
          <w:szCs w:val="17"/>
        </w:rPr>
        <w:t xml:space="preserve">Einaudi 2011 </w:t>
      </w:r>
      <w:r w:rsidRPr="00DE31B7">
        <w:t xml:space="preserve">– secretary general of the Organization of American states (Luigi Einaudi, “Brazil and the United States: The need for strategic engagement”, INSS – Strategic Forum – National Defense University, 3/2011, </w:t>
      </w:r>
      <w:hyperlink r:id="rId15" w:history="1">
        <w:r w:rsidRPr="00DE31B7">
          <w:t>http://www.ndu.edu/inss/docuploaded/SF%20266%20Einaudi.pdf)//JS</w:t>
        </w:r>
      </w:hyperlink>
      <w:r w:rsidRPr="00DE31B7">
        <w:t xml:space="preserve"> </w:t>
      </w:r>
    </w:p>
    <w:p w:rsidR="00123FB6" w:rsidRPr="00DE31B7" w:rsidRDefault="00123FB6" w:rsidP="00355D0E">
      <w:pPr>
        <w:rPr>
          <w:rFonts w:eastAsia="Times New Roman" w:cs="Times New Roman"/>
          <w:szCs w:val="17"/>
        </w:rPr>
      </w:pPr>
    </w:p>
    <w:p w:rsidR="00355D0E" w:rsidRPr="00DE31B7" w:rsidRDefault="00355D0E" w:rsidP="00355D0E">
      <w:r w:rsidRPr="00DE31B7">
        <w:rPr>
          <w:b/>
          <w:bCs/>
          <w:u w:val="single"/>
        </w:rPr>
        <w:t xml:space="preserve">A prerequisite for improved mutual engagement will ¶ be </w:t>
      </w:r>
      <w:r w:rsidRPr="00DE31B7">
        <w:rPr>
          <w:b/>
          <w:iCs/>
          <w:u w:val="single"/>
          <w:bdr w:val="single" w:sz="18" w:space="0" w:color="auto"/>
        </w:rPr>
        <w:t>changes in perspective</w:t>
      </w:r>
      <w:r w:rsidRPr="00DE31B7">
        <w:rPr>
          <w:b/>
          <w:bCs/>
          <w:u w:val="single"/>
        </w:rPr>
        <w:t xml:space="preserve"> on both sides</w:t>
      </w:r>
      <w:r w:rsidRPr="00DE31B7">
        <w:t xml:space="preserve">. Mutually beneficial </w:t>
      </w:r>
      <w:r w:rsidRPr="00DE31B7">
        <w:rPr>
          <w:b/>
          <w:bCs/>
          <w:u w:val="single"/>
        </w:rPr>
        <w:t>engagement requires the United States to welcome ¶ Brazil’s emergence as a global power.</w:t>
      </w:r>
      <w:r w:rsidRPr="00DE31B7">
        <w:t xml:space="preserve"> Brazil is more than </w:t>
      </w:r>
      <w:r w:rsidRPr="00DE31B7">
        <w:rPr>
          <w:sz w:val="12"/>
        </w:rPr>
        <w:t xml:space="preserve">¶ </w:t>
      </w:r>
      <w:r w:rsidRPr="00DE31B7">
        <w:t xml:space="preserve">a tropical China35; it is culturally and politically close to </w:t>
      </w:r>
      <w:r w:rsidRPr="00DE31B7">
        <w:rPr>
          <w:sz w:val="12"/>
        </w:rPr>
        <w:t xml:space="preserve">¶ </w:t>
      </w:r>
      <w:r w:rsidRPr="00DE31B7">
        <w:t xml:space="preserve">the United States and Europe. Brazil, in turn, needs to </w:t>
      </w:r>
      <w:r w:rsidRPr="00DE31B7">
        <w:rPr>
          <w:sz w:val="12"/>
        </w:rPr>
        <w:t xml:space="preserve">¶ </w:t>
      </w:r>
      <w:r w:rsidRPr="00DE31B7">
        <w:t xml:space="preserve">realize that the United States accepts its rise. Brazil also </w:t>
      </w:r>
      <w:r w:rsidRPr="00DE31B7">
        <w:rPr>
          <w:sz w:val="12"/>
        </w:rPr>
        <w:t xml:space="preserve">¶ </w:t>
      </w:r>
      <w:r w:rsidRPr="00DE31B7">
        <w:t xml:space="preserve">needs to recognize that the United States still matters </w:t>
      </w:r>
      <w:r w:rsidRPr="00DE31B7">
        <w:rPr>
          <w:sz w:val="12"/>
        </w:rPr>
        <w:t xml:space="preserve">¶ </w:t>
      </w:r>
      <w:r w:rsidRPr="00DE31B7">
        <w:t>greatly to Brasilia and that more can be achieved working with Washington than against it.</w:t>
      </w:r>
      <w:r w:rsidRPr="00DE31B7">
        <w:rPr>
          <w:sz w:val="12"/>
        </w:rPr>
        <w:t xml:space="preserve">¶ </w:t>
      </w:r>
      <w:r w:rsidRPr="00DE31B7">
        <w:t xml:space="preserve">The United States and Brazil have vast overlapping interests, but a formal strategic partnership is probably out of </w:t>
      </w:r>
      <w:r w:rsidRPr="00DE31B7">
        <w:rPr>
          <w:sz w:val="12"/>
        </w:rPr>
        <w:t xml:space="preserve">¶ </w:t>
      </w:r>
      <w:r w:rsidRPr="00DE31B7">
        <w:t xml:space="preserve">the question for both countries. In the United States, Brazil </w:t>
      </w:r>
      <w:r w:rsidRPr="00DE31B7">
        <w:rPr>
          <w:sz w:val="12"/>
        </w:rPr>
        <w:t xml:space="preserve">¶ </w:t>
      </w:r>
      <w:r w:rsidRPr="00DE31B7">
        <w:t xml:space="preserve">must compete for policy attention with China, India, Russia, Japan, Mexico, and several European countries. It poses </w:t>
      </w:r>
      <w:r w:rsidRPr="00DE31B7">
        <w:rPr>
          <w:sz w:val="12"/>
        </w:rPr>
        <w:t xml:space="preserve">¶ </w:t>
      </w:r>
      <w:r w:rsidRPr="00DE31B7">
        <w:t xml:space="preserve">no security threat to the United States. Moreover, despite </w:t>
      </w:r>
      <w:r w:rsidRPr="00DE31B7">
        <w:rPr>
          <w:sz w:val="12"/>
        </w:rPr>
        <w:t xml:space="preserve">¶ </w:t>
      </w:r>
      <w:r w:rsidRPr="00DE31B7">
        <w:t xml:space="preserve">Brazil’s importance in multilateral organizations, particularly the UN, Brazil can be of limited practical assistance </w:t>
      </w:r>
      <w:r w:rsidRPr="00DE31B7">
        <w:rPr>
          <w:sz w:val="12"/>
        </w:rPr>
        <w:t xml:space="preserve">¶ </w:t>
      </w:r>
      <w:r w:rsidRPr="00DE31B7">
        <w:t xml:space="preserve">at best to the United States in its two current wars. Brazil’s </w:t>
      </w:r>
      <w:r w:rsidRPr="00DE31B7">
        <w:rPr>
          <w:sz w:val="12"/>
        </w:rPr>
        <w:t xml:space="preserve">¶ </w:t>
      </w:r>
      <w:r w:rsidRPr="00DE31B7">
        <w:t xml:space="preserve">interests, in turn, may be fairly said to include the need to </w:t>
      </w:r>
      <w:r w:rsidRPr="00DE31B7">
        <w:rPr>
          <w:sz w:val="12"/>
        </w:rPr>
        <w:t xml:space="preserve">¶ </w:t>
      </w:r>
      <w:r w:rsidRPr="00DE31B7">
        <w:t xml:space="preserve">distinguish itself from the United States. Diplomatically, </w:t>
      </w:r>
      <w:r w:rsidRPr="00DE31B7">
        <w:rPr>
          <w:sz w:val="12"/>
        </w:rPr>
        <w:t xml:space="preserve">¶ </w:t>
      </w:r>
      <w:r w:rsidRPr="00DE31B7">
        <w:t xml:space="preserve">this means neither country can expect automatic agreement </w:t>
      </w:r>
      <w:r w:rsidRPr="00DE31B7">
        <w:rPr>
          <w:sz w:val="12"/>
        </w:rPr>
        <w:t xml:space="preserve">¶ </w:t>
      </w:r>
      <w:r w:rsidRPr="00DE31B7">
        <w:t xml:space="preserve">from the other. Interests differ and it may be politically necessary to highlight differences even when interests are similar. </w:t>
      </w:r>
      <w:r w:rsidRPr="00DE31B7">
        <w:rPr>
          <w:b/>
          <w:iCs/>
          <w:u w:val="single"/>
          <w:bdr w:val="single" w:sz="18" w:space="0" w:color="auto"/>
        </w:rPr>
        <w:t>But both countries should make every effort to develop a ¶ habit of “permanent consultation” in an effort to coordinate ¶ policies</w:t>
      </w:r>
      <w:r w:rsidRPr="00DE31B7">
        <w:rPr>
          <w:b/>
          <w:bCs/>
          <w:u w:val="single"/>
        </w:rPr>
        <w:t>, work pragmatically together where interests are ¶ common, and reduce surprises</w:t>
      </w:r>
      <w:r w:rsidRPr="00DE31B7">
        <w:t xml:space="preserve"> even while recognizing that </w:t>
      </w:r>
      <w:r w:rsidRPr="00DE31B7">
        <w:rPr>
          <w:sz w:val="12"/>
        </w:rPr>
        <w:t xml:space="preserve">¶ </w:t>
      </w:r>
      <w:r w:rsidRPr="00DE31B7">
        <w:t>specific interests and policies often may differ.</w:t>
      </w:r>
      <w:r w:rsidRPr="00DE31B7">
        <w:rPr>
          <w:sz w:val="12"/>
        </w:rPr>
        <w:t xml:space="preserve">¶ </w:t>
      </w:r>
      <w:r w:rsidRPr="00DE31B7">
        <w:rPr>
          <w:b/>
          <w:bCs/>
          <w:u w:val="single"/>
        </w:rPr>
        <w:t>A first operational step,</w:t>
      </w:r>
      <w:r w:rsidRPr="00DE31B7">
        <w:t xml:space="preserve"> therefore, </w:t>
      </w:r>
      <w:r w:rsidRPr="00DE31B7">
        <w:rPr>
          <w:b/>
          <w:bCs/>
          <w:u w:val="single"/>
        </w:rPr>
        <w:t xml:space="preserve">is for both countries to hold regular </w:t>
      </w:r>
      <w:r w:rsidRPr="00DE31B7">
        <w:rPr>
          <w:b/>
          <w:iCs/>
          <w:u w:val="single"/>
          <w:bdr w:val="single" w:sz="18" w:space="0" w:color="auto"/>
        </w:rPr>
        <w:t>policy-level consultations</w:t>
      </w:r>
      <w:r w:rsidRPr="00DE31B7">
        <w:t xml:space="preserve">, increase </w:t>
      </w:r>
      <w:r w:rsidRPr="00DE31B7">
        <w:rPr>
          <w:sz w:val="12"/>
        </w:rPr>
        <w:t xml:space="preserve">¶ </w:t>
      </w:r>
      <w:r w:rsidRPr="00DE31B7">
        <w:t xml:space="preserve">exchanges of information, and coordinate carefully on </w:t>
      </w:r>
      <w:r w:rsidRPr="00DE31B7">
        <w:rPr>
          <w:sz w:val="12"/>
        </w:rPr>
        <w:t xml:space="preserve">¶ </w:t>
      </w:r>
      <w:r w:rsidRPr="00DE31B7">
        <w:t xml:space="preserve">multilateral matters. This is much easier said than done. </w:t>
      </w:r>
      <w:r>
        <w:t xml:space="preserve"> </w:t>
      </w:r>
      <w:r w:rsidRPr="00DE31B7">
        <w:rPr>
          <w:sz w:val="12"/>
        </w:rPr>
        <w:t xml:space="preserve">¶ </w:t>
      </w:r>
      <w:r w:rsidRPr="00DE31B7">
        <w:rPr>
          <w:b/>
          <w:bCs/>
          <w:u w:val="single"/>
        </w:rPr>
        <w:t>The list</w:t>
      </w:r>
      <w:r w:rsidRPr="00DE31B7">
        <w:t xml:space="preserve"> of global issues on which Brazil is becoming a </w:t>
      </w:r>
      <w:r w:rsidRPr="00DE31B7">
        <w:rPr>
          <w:sz w:val="12"/>
        </w:rPr>
        <w:t xml:space="preserve">¶ </w:t>
      </w:r>
      <w:r w:rsidRPr="00DE31B7">
        <w:t xml:space="preserve">major player </w:t>
      </w:r>
      <w:r w:rsidRPr="00DE31B7">
        <w:rPr>
          <w:b/>
          <w:bCs/>
          <w:u w:val="single"/>
        </w:rPr>
        <w:t>includes conflict resolution</w:t>
      </w:r>
      <w:r w:rsidRPr="00DE31B7">
        <w:t xml:space="preserve">, all aspects of ¶ </w:t>
      </w:r>
      <w:r w:rsidRPr="00DE31B7">
        <w:rPr>
          <w:b/>
          <w:bCs/>
          <w:u w:val="single"/>
        </w:rPr>
        <w:t>energy</w:t>
      </w:r>
      <w:r w:rsidRPr="00DE31B7">
        <w:t xml:space="preserve">, including nuclear matters, all types of </w:t>
      </w:r>
      <w:r w:rsidRPr="00DE31B7">
        <w:rPr>
          <w:b/>
          <w:bCs/>
          <w:u w:val="single"/>
        </w:rPr>
        <w:t>trade</w:t>
      </w:r>
      <w:r w:rsidRPr="00DE31B7">
        <w:t xml:space="preserve">, the </w:t>
      </w:r>
      <w:r w:rsidRPr="00DE31B7">
        <w:rPr>
          <w:sz w:val="12"/>
        </w:rPr>
        <w:t xml:space="preserve">¶ </w:t>
      </w:r>
      <w:r w:rsidRPr="00DE31B7">
        <w:rPr>
          <w:b/>
          <w:bCs/>
          <w:u w:val="single"/>
        </w:rPr>
        <w:t>environment, space</w:t>
      </w:r>
      <w:r w:rsidRPr="00DE31B7">
        <w:t xml:space="preserve">, </w:t>
      </w:r>
      <w:r w:rsidRPr="00DE31B7">
        <w:rPr>
          <w:b/>
          <w:bCs/>
          <w:u w:val="single"/>
        </w:rPr>
        <w:t xml:space="preserve">and the development of international law, </w:t>
      </w:r>
      <w:r w:rsidRPr="00DE31B7">
        <w:t xml:space="preserve">including law of the seas and nonproliferation. To </w:t>
      </w:r>
      <w:r w:rsidRPr="00DE31B7">
        <w:rPr>
          <w:sz w:val="12"/>
        </w:rPr>
        <w:t xml:space="preserve">¶ </w:t>
      </w:r>
      <w:r w:rsidRPr="00DE31B7">
        <w:t xml:space="preserve">share information and ensure effective consultation on so </w:t>
      </w:r>
      <w:r w:rsidRPr="00DE31B7">
        <w:rPr>
          <w:sz w:val="12"/>
        </w:rPr>
        <w:t xml:space="preserve">¶ </w:t>
      </w:r>
      <w:r w:rsidRPr="00DE31B7">
        <w:t xml:space="preserve">many functional issues will require finding ways to lessen </w:t>
      </w:r>
      <w:r w:rsidRPr="00DE31B7">
        <w:rPr>
          <w:sz w:val="12"/>
        </w:rPr>
        <w:t xml:space="preserve">¶ </w:t>
      </w:r>
      <w:r w:rsidRPr="00DE31B7">
        <w:t xml:space="preserve">the geographic stovepiping natural to bureaucracy. The </w:t>
      </w:r>
      <w:r w:rsidRPr="00DE31B7">
        <w:rPr>
          <w:sz w:val="12"/>
        </w:rPr>
        <w:t xml:space="preserve">¶ </w:t>
      </w:r>
      <w:r w:rsidRPr="00DE31B7">
        <w:t xml:space="preserve">U.S. Department of State, for example, has historically </w:t>
      </w:r>
      <w:r w:rsidRPr="00DE31B7">
        <w:rPr>
          <w:sz w:val="12"/>
        </w:rPr>
        <w:t xml:space="preserve">¶ </w:t>
      </w:r>
      <w:r w:rsidRPr="00DE31B7">
        <w:t xml:space="preserve">organized itself into geographical bureaus responsible </w:t>
      </w:r>
      <w:r w:rsidRPr="00DE31B7">
        <w:rPr>
          <w:sz w:val="12"/>
        </w:rPr>
        <w:t xml:space="preserve">¶ </w:t>
      </w:r>
      <w:r w:rsidRPr="00DE31B7">
        <w:t xml:space="preserve">for relations with countries in particular regions, leaving ¶ functional issues to offices organized globally. This organization hampers the exchange of information and consultation with countries such as Brazil, whose reach and ¶ policies go beyond their particular geographic region. ¶ One result is that multilateral affairs are still often an ¶ isolated afterthought in the U.S. Government. Are there </w:t>
      </w:r>
      <w:r w:rsidRPr="00DE31B7">
        <w:rPr>
          <w:sz w:val="12"/>
        </w:rPr>
        <w:t xml:space="preserve">¶ </w:t>
      </w:r>
      <w:r w:rsidRPr="00DE31B7">
        <w:t xml:space="preserve">things the United States and Brazil could do, whether bilaterally or in the World Trade Organization, that would </w:t>
      </w:r>
      <w:r w:rsidRPr="00DE31B7">
        <w:rPr>
          <w:sz w:val="12"/>
        </w:rPr>
        <w:t xml:space="preserve">¶ </w:t>
      </w:r>
      <w:r w:rsidRPr="00DE31B7">
        <w:t xml:space="preserve">offset some of the negative effects of the China trade on </w:t>
      </w:r>
      <w:r w:rsidRPr="00DE31B7">
        <w:rPr>
          <w:sz w:val="12"/>
        </w:rPr>
        <w:t xml:space="preserve">¶ </w:t>
      </w:r>
      <w:r w:rsidRPr="00DE31B7">
        <w:t>manufacturing in both their countries?36 Just posing the question reveals the complexity of the task.</w:t>
      </w:r>
    </w:p>
    <w:p w:rsidR="00355D0E" w:rsidRPr="00517914" w:rsidRDefault="00355D0E" w:rsidP="00355D0E">
      <w:pPr>
        <w:rPr>
          <w:b/>
          <w:iCs/>
          <w:u w:val="single"/>
          <w:bdr w:val="single" w:sz="4" w:space="0" w:color="auto"/>
        </w:rPr>
      </w:pPr>
    </w:p>
    <w:p w:rsidR="00355D0E" w:rsidRDefault="00355D0E" w:rsidP="00355D0E">
      <w:pPr>
        <w:pStyle w:val="Heading3"/>
      </w:pPr>
      <w:r>
        <w:t>2nc – at – say no</w:t>
      </w:r>
    </w:p>
    <w:p w:rsidR="00355D0E" w:rsidRPr="004B246F" w:rsidRDefault="00355D0E" w:rsidP="00355D0E">
      <w:pPr>
        <w:shd w:val="clear" w:color="auto" w:fill="FFFFFF"/>
        <w:tabs>
          <w:tab w:val="left" w:pos="18540"/>
        </w:tabs>
        <w:textAlignment w:val="baseline"/>
        <w:rPr>
          <w:rFonts w:eastAsia="Times New Roman" w:cs="Times New Roman"/>
          <w:b/>
          <w:color w:val="000000"/>
        </w:rPr>
      </w:pPr>
      <w:r w:rsidRPr="004B246F">
        <w:rPr>
          <w:rFonts w:eastAsia="Times New Roman" w:cs="Times New Roman"/>
          <w:b/>
          <w:color w:val="000000"/>
        </w:rPr>
        <w:t xml:space="preserve">Brazil would say yes to </w:t>
      </w:r>
      <w:r>
        <w:rPr>
          <w:rFonts w:eastAsia="Times New Roman" w:cs="Times New Roman"/>
          <w:b/>
          <w:color w:val="000000"/>
        </w:rPr>
        <w:t>Venezuelan</w:t>
      </w:r>
      <w:r w:rsidRPr="004B246F">
        <w:rPr>
          <w:rFonts w:eastAsia="Times New Roman" w:cs="Times New Roman"/>
          <w:b/>
          <w:color w:val="000000"/>
        </w:rPr>
        <w:t xml:space="preserve"> engagement </w:t>
      </w:r>
    </w:p>
    <w:p w:rsidR="00355D0E" w:rsidRDefault="00355D0E" w:rsidP="00355D0E">
      <w:pPr>
        <w:shd w:val="clear" w:color="auto" w:fill="FFFFFF"/>
        <w:textAlignment w:val="baseline"/>
        <w:rPr>
          <w:rFonts w:eastAsia="Times New Roman" w:cs="Times New Roman"/>
          <w:color w:val="000000"/>
        </w:rPr>
      </w:pPr>
      <w:r w:rsidRPr="004B246F">
        <w:rPr>
          <w:rFonts w:eastAsia="Times New Roman" w:cs="Times New Roman"/>
          <w:b/>
          <w:color w:val="000000"/>
        </w:rPr>
        <w:t xml:space="preserve">Radia 09 - </w:t>
      </w:r>
      <w:r w:rsidRPr="004B246F">
        <w:rPr>
          <w:rFonts w:eastAsia="Times New Roman" w:cs="Times New Roman"/>
          <w:color w:val="000000"/>
        </w:rPr>
        <w:t xml:space="preserve">ABC News' digital correspondent in Moscow (Kirit Radia, “Treading Carefully, U.S. Hints it wants to Engage with Cuba Venezuela”, ABC News, 3/13/2009, </w:t>
      </w:r>
      <w:hyperlink r:id="rId16" w:history="1">
        <w:r w:rsidRPr="00DE31B7">
          <w:rPr>
            <w:rFonts w:eastAsia="Times New Roman" w:cs="Times New Roman"/>
          </w:rPr>
          <w:t>http://abcnews.go.com/blogs/politics/2009/03/treading-carefu/)//JS</w:t>
        </w:r>
      </w:hyperlink>
      <w:r w:rsidRPr="004B246F">
        <w:rPr>
          <w:rFonts w:eastAsia="Times New Roman" w:cs="Times New Roman"/>
          <w:color w:val="000000"/>
        </w:rPr>
        <w:t xml:space="preserve"> </w:t>
      </w:r>
    </w:p>
    <w:p w:rsidR="00123FB6" w:rsidRPr="004B246F" w:rsidRDefault="00123FB6" w:rsidP="00355D0E">
      <w:pPr>
        <w:shd w:val="clear" w:color="auto" w:fill="FFFFFF"/>
        <w:textAlignment w:val="baseline"/>
        <w:rPr>
          <w:rFonts w:eastAsia="Times New Roman" w:cs="Times New Roman"/>
          <w:color w:val="000000"/>
        </w:rPr>
      </w:pPr>
    </w:p>
    <w:p w:rsidR="00355D0E" w:rsidRDefault="00355D0E" w:rsidP="00355D0E">
      <w:pPr>
        <w:rPr>
          <w:rFonts w:eastAsia="Times New Roman" w:cs="Times New Roman"/>
          <w:b/>
          <w:bCs/>
          <w:sz w:val="12"/>
          <w:szCs w:val="24"/>
          <w:u w:val="single"/>
        </w:rPr>
      </w:pPr>
      <w:r w:rsidRPr="004B246F">
        <w:rPr>
          <w:rFonts w:eastAsia="Times New Roman" w:cs="Times New Roman"/>
          <w:color w:val="000000"/>
        </w:rPr>
        <w:t xml:space="preserve">It’s a debate as old as the Monroe Doctrine: how should the United States engage its neighbors in the Western hemisphere? More often than not, the answer has been with a heavy hand. </w:t>
      </w:r>
      <w:r w:rsidRPr="004B246F">
        <w:rPr>
          <w:rFonts w:eastAsia="Times New Roman" w:cs="Times New Roman"/>
          <w:color w:val="000000"/>
          <w:sz w:val="12"/>
        </w:rPr>
        <w:t xml:space="preserve">¶ </w:t>
      </w:r>
      <w:r w:rsidRPr="004B246F">
        <w:rPr>
          <w:rFonts w:eastAsia="Times New Roman" w:cs="Times New Roman"/>
          <w:color w:val="000000"/>
        </w:rPr>
        <w:t xml:space="preserve">The </w:t>
      </w:r>
      <w:r w:rsidRPr="00DE31B7">
        <w:rPr>
          <w:rFonts w:eastAsia="Times New Roman" w:cs="Times New Roman"/>
          <w:b/>
          <w:bCs/>
          <w:szCs w:val="24"/>
          <w:u w:val="single"/>
        </w:rPr>
        <w:t>Obama administration appears ready to buck the trend</w:t>
      </w:r>
      <w:r w:rsidRPr="004B246F">
        <w:rPr>
          <w:rFonts w:eastAsia="Times New Roman" w:cs="Times New Roman"/>
          <w:color w:val="000000"/>
        </w:rPr>
        <w:t xml:space="preserve">, hinting today it is </w:t>
      </w:r>
      <w:r w:rsidRPr="00DE31B7">
        <w:rPr>
          <w:rFonts w:eastAsia="Times New Roman" w:cs="Times New Roman"/>
          <w:b/>
          <w:bCs/>
          <w:szCs w:val="24"/>
          <w:u w:val="single"/>
        </w:rPr>
        <w:t>looking to improve relations with countries like Cuba and Venezuela</w:t>
      </w:r>
      <w:r w:rsidRPr="004B246F">
        <w:rPr>
          <w:rFonts w:eastAsia="Times New Roman" w:cs="Times New Roman"/>
          <w:color w:val="000000"/>
        </w:rPr>
        <w:t>. During the campaign, Obama repeatedly said he would roll back Bush-era restrictions on family remittances and travel to Cuba.</w:t>
      </w:r>
      <w:r w:rsidRPr="004B246F">
        <w:rPr>
          <w:rFonts w:eastAsia="Times New Roman" w:cs="Times New Roman"/>
          <w:color w:val="000000"/>
          <w:sz w:val="12"/>
        </w:rPr>
        <w:t xml:space="preserve">¶ </w:t>
      </w:r>
      <w:r w:rsidRPr="00DE31B7">
        <w:rPr>
          <w:rFonts w:eastAsia="Times New Roman"/>
          <w:b/>
          <w:iCs/>
          <w:szCs w:val="24"/>
          <w:u w:val="single"/>
          <w:bdr w:val="single" w:sz="18" w:space="0" w:color="auto"/>
        </w:rPr>
        <w:t>The Brazilian president is expected to urge</w:t>
      </w:r>
      <w:r w:rsidRPr="00DE31B7">
        <w:rPr>
          <w:rFonts w:eastAsia="Times New Roman" w:cs="Times New Roman"/>
          <w:b/>
          <w:bCs/>
          <w:szCs w:val="24"/>
          <w:u w:val="single"/>
        </w:rPr>
        <w:t xml:space="preserve"> </w:t>
      </w:r>
      <w:r w:rsidRPr="004B246F">
        <w:rPr>
          <w:rFonts w:eastAsia="Times New Roman" w:cs="Times New Roman"/>
          <w:color w:val="000000"/>
        </w:rPr>
        <w:t xml:space="preserve">President </w:t>
      </w:r>
      <w:r w:rsidRPr="00DE31B7">
        <w:rPr>
          <w:rFonts w:eastAsia="Times New Roman"/>
          <w:b/>
          <w:iCs/>
          <w:szCs w:val="24"/>
          <w:u w:val="single"/>
          <w:bdr w:val="single" w:sz="18" w:space="0" w:color="auto"/>
        </w:rPr>
        <w:t>Obama to re-engage with Cuba and Venezuela</w:t>
      </w:r>
      <w:r w:rsidRPr="004B246F">
        <w:rPr>
          <w:rFonts w:eastAsia="Times New Roman" w:cs="Times New Roman"/>
          <w:color w:val="000000"/>
        </w:rPr>
        <w:t xml:space="preserve"> when the two leaders meet at the White House tomorrow.</w:t>
      </w:r>
      <w:r w:rsidRPr="004B246F">
        <w:rPr>
          <w:rFonts w:eastAsia="Times New Roman" w:cs="Times New Roman"/>
          <w:color w:val="000000"/>
          <w:sz w:val="12"/>
        </w:rPr>
        <w:t xml:space="preserve">¶ </w:t>
      </w:r>
      <w:r w:rsidRPr="004B246F">
        <w:rPr>
          <w:rFonts w:eastAsia="Times New Roman" w:cs="Times New Roman"/>
          <w:color w:val="000000"/>
        </w:rPr>
        <w:t>"We are intent on engaging all countries constructively," Assistant Secretary of State for Western Hemisphere Affairs Thomas Shannon told reporters today when asked about the prospects of deeper engagement with countries in the region at odds with the United States.</w:t>
      </w:r>
      <w:r w:rsidRPr="004B246F">
        <w:rPr>
          <w:rFonts w:eastAsia="Times New Roman" w:cs="Times New Roman"/>
          <w:color w:val="000000"/>
          <w:sz w:val="12"/>
        </w:rPr>
        <w:t xml:space="preserve">¶ </w:t>
      </w:r>
      <w:r w:rsidRPr="004B246F">
        <w:rPr>
          <w:rFonts w:eastAsia="Times New Roman" w:cs="Times New Roman"/>
          <w:color w:val="000000"/>
        </w:rPr>
        <w:t>This will all be on display when President Obama attends the Summit of the Americas in Trinidad and Tobago in April.</w:t>
      </w:r>
      <w:r w:rsidRPr="004B246F">
        <w:rPr>
          <w:rFonts w:eastAsia="Times New Roman" w:cs="Times New Roman"/>
          <w:color w:val="000000"/>
          <w:sz w:val="12"/>
        </w:rPr>
        <w:t xml:space="preserve">¶ </w:t>
      </w:r>
      <w:r w:rsidRPr="004B246F">
        <w:rPr>
          <w:rFonts w:eastAsia="Times New Roman" w:cs="Times New Roman"/>
          <w:color w:val="000000"/>
        </w:rPr>
        <w:t>"We will be going to the summit with an open and constructive attitude," Shannon said, though he noted it’s not only up to Washington.</w:t>
      </w:r>
      <w:r w:rsidRPr="004B246F">
        <w:rPr>
          <w:rFonts w:eastAsia="Times New Roman" w:cs="Times New Roman"/>
          <w:color w:val="000000"/>
          <w:sz w:val="12"/>
        </w:rPr>
        <w:t xml:space="preserve">¶ </w:t>
      </w:r>
      <w:r w:rsidRPr="004B246F">
        <w:rPr>
          <w:rFonts w:eastAsia="Times New Roman" w:cs="Times New Roman"/>
          <w:color w:val="000000"/>
        </w:rPr>
        <w:t>"Ultimately, our willingness to engage constructively with countries around the region depends on a reciprocal willingness on their part to engage with us," he said.</w:t>
      </w:r>
      <w:r w:rsidRPr="004B246F">
        <w:rPr>
          <w:rFonts w:eastAsia="Times New Roman" w:cs="Times New Roman"/>
          <w:color w:val="000000"/>
          <w:sz w:val="12"/>
        </w:rPr>
        <w:t xml:space="preserve">¶ </w:t>
      </w:r>
      <w:r w:rsidRPr="004B246F">
        <w:rPr>
          <w:rFonts w:eastAsia="Times New Roman" w:cs="Times New Roman"/>
          <w:color w:val="000000"/>
        </w:rPr>
        <w:t>For the past 50 years, U</w:t>
      </w:r>
      <w:r w:rsidRPr="00DE31B7">
        <w:rPr>
          <w:rFonts w:eastAsia="Times New Roman" w:cs="Times New Roman"/>
          <w:b/>
          <w:bCs/>
          <w:szCs w:val="24"/>
          <w:u w:val="single"/>
        </w:rPr>
        <w:t>.S. policy in the region has led many countries to reject what they view as U.S. meddling in their internal affairs</w:t>
      </w:r>
      <w:r w:rsidRPr="004B246F">
        <w:rPr>
          <w:rFonts w:eastAsia="Times New Roman" w:cs="Times New Roman"/>
          <w:color w:val="000000"/>
        </w:rPr>
        <w:t xml:space="preserve"> (think Bay of Pigs, banana republics, support for the Contras, etc). In recent years the relationship has soured as several countries, led by the so-called "Axis of Evo" (Bolivia, Venezuela, Ecuador and Cuba), have expelled American diplomats, ceased counter-narcotics cooperation with Washington and blamed the United States for domestic problems.</w:t>
      </w:r>
      <w:r w:rsidRPr="004B246F">
        <w:rPr>
          <w:rFonts w:eastAsia="Times New Roman" w:cs="Times New Roman"/>
          <w:color w:val="000000"/>
          <w:sz w:val="12"/>
        </w:rPr>
        <w:t xml:space="preserve">¶ </w:t>
      </w:r>
      <w:r w:rsidRPr="004B246F">
        <w:rPr>
          <w:rFonts w:eastAsia="Times New Roman" w:cs="Times New Roman"/>
          <w:color w:val="000000"/>
        </w:rPr>
        <w:t>Shannon declined to denounce Bolivia’s recent decision to oust an American diplomat from the embassy in La Paz.</w:t>
      </w:r>
      <w:r w:rsidRPr="004B246F">
        <w:rPr>
          <w:rFonts w:eastAsia="Times New Roman" w:cs="Times New Roman"/>
          <w:color w:val="000000"/>
          <w:sz w:val="12"/>
        </w:rPr>
        <w:t xml:space="preserve">¶ </w:t>
      </w:r>
      <w:r w:rsidRPr="004B246F">
        <w:rPr>
          <w:rFonts w:eastAsia="Times New Roman" w:cs="Times New Roman"/>
          <w:color w:val="000000"/>
        </w:rPr>
        <w:t>To see where the U.S. is headed in its relationship with Latin America, one need look no farther than Sunday’s election in El Salvador, which pits two groups that faced off in a bloody civil war in the 1980s, including the leftist FMLN.</w:t>
      </w:r>
      <w:r w:rsidRPr="004B246F">
        <w:rPr>
          <w:rFonts w:eastAsia="Times New Roman" w:cs="Times New Roman"/>
          <w:color w:val="000000"/>
          <w:sz w:val="12"/>
        </w:rPr>
        <w:t xml:space="preserve">¶ </w:t>
      </w:r>
      <w:r w:rsidRPr="004B246F">
        <w:rPr>
          <w:rFonts w:eastAsia="Times New Roman" w:cs="Times New Roman"/>
          <w:color w:val="000000"/>
        </w:rPr>
        <w:t>Shannon called the Salvadoran election "an important aspect of how we’re going to be engaging in this hemisphere."</w:t>
      </w:r>
      <w:r w:rsidRPr="004B246F">
        <w:rPr>
          <w:rFonts w:eastAsia="Times New Roman" w:cs="Times New Roman"/>
          <w:color w:val="000000"/>
          <w:sz w:val="12"/>
        </w:rPr>
        <w:t xml:space="preserve">¶ </w:t>
      </w:r>
      <w:r w:rsidRPr="004B246F">
        <w:rPr>
          <w:rFonts w:eastAsia="Times New Roman" w:cs="Times New Roman"/>
          <w:color w:val="000000"/>
        </w:rPr>
        <w:t>"We have made it very clear that this is a choice of the Salvadoran people that we will respect and that we look forward to, continuing our very positive relationship with El Salvador, and working with the next elected government," he said.</w:t>
      </w:r>
      <w:r w:rsidRPr="004B246F">
        <w:rPr>
          <w:rFonts w:eastAsia="Times New Roman" w:cs="Times New Roman"/>
          <w:color w:val="000000"/>
          <w:sz w:val="12"/>
        </w:rPr>
        <w:t xml:space="preserve">¶ </w:t>
      </w:r>
      <w:r w:rsidRPr="004B246F">
        <w:rPr>
          <w:rFonts w:eastAsia="Times New Roman" w:cs="Times New Roman"/>
          <w:color w:val="000000"/>
        </w:rPr>
        <w:t xml:space="preserve">His remarks are indicative of the </w:t>
      </w:r>
      <w:r w:rsidRPr="00DE31B7">
        <w:rPr>
          <w:rFonts w:eastAsia="Times New Roman" w:cs="Times New Roman"/>
          <w:b/>
          <w:bCs/>
          <w:szCs w:val="24"/>
          <w:u w:val="single"/>
        </w:rPr>
        <w:t>Obama</w:t>
      </w:r>
      <w:r w:rsidRPr="004B246F">
        <w:rPr>
          <w:rFonts w:eastAsia="Times New Roman" w:cs="Times New Roman"/>
          <w:color w:val="000000"/>
        </w:rPr>
        <w:t xml:space="preserve"> administration</w:t>
      </w:r>
      <w:r w:rsidRPr="00DE31B7">
        <w:rPr>
          <w:rFonts w:eastAsia="Times New Roman" w:cs="Times New Roman"/>
          <w:b/>
          <w:bCs/>
          <w:szCs w:val="24"/>
          <w:u w:val="single"/>
        </w:rPr>
        <w:t xml:space="preserve">’s goals </w:t>
      </w:r>
      <w:r w:rsidRPr="004B246F">
        <w:rPr>
          <w:rFonts w:eastAsia="Times New Roman" w:cs="Times New Roman"/>
          <w:color w:val="000000"/>
        </w:rPr>
        <w:t xml:space="preserve">for Latin America, </w:t>
      </w:r>
      <w:r w:rsidRPr="00DE31B7">
        <w:rPr>
          <w:rFonts w:eastAsia="Times New Roman" w:cs="Times New Roman"/>
          <w:b/>
          <w:bCs/>
          <w:szCs w:val="24"/>
          <w:u w:val="single"/>
        </w:rPr>
        <w:t>a shift from heavy hands to hands-off.</w:t>
      </w:r>
      <w:r w:rsidRPr="00DE31B7">
        <w:rPr>
          <w:rFonts w:eastAsia="Times New Roman" w:cs="Times New Roman"/>
          <w:b/>
          <w:bCs/>
          <w:sz w:val="12"/>
          <w:szCs w:val="24"/>
          <w:u w:val="single"/>
        </w:rPr>
        <w:t xml:space="preserve">¶ </w:t>
      </w:r>
    </w:p>
    <w:p w:rsidR="00355D0E" w:rsidRDefault="00764404" w:rsidP="00355D0E">
      <w:pPr>
        <w:pStyle w:val="Heading2"/>
      </w:pPr>
      <w:r>
        <w:t>n</w:t>
      </w:r>
      <w:r w:rsidR="00355D0E">
        <w:t xml:space="preserve">et </w:t>
      </w:r>
      <w:r>
        <w:t>b</w:t>
      </w:r>
      <w:r w:rsidR="00355D0E">
        <w:t>enefit</w:t>
      </w:r>
    </w:p>
    <w:p w:rsidR="00355D0E" w:rsidRDefault="00764404" w:rsidP="00355D0E">
      <w:pPr>
        <w:pStyle w:val="Heading3"/>
      </w:pPr>
      <w:r>
        <w:t>consult k2 relations</w:t>
      </w:r>
    </w:p>
    <w:p w:rsidR="00764404" w:rsidRPr="00480EEC" w:rsidRDefault="00764404" w:rsidP="00764404">
      <w:pPr>
        <w:rPr>
          <w:b/>
        </w:rPr>
      </w:pPr>
      <w:r w:rsidRPr="00480EEC">
        <w:rPr>
          <w:b/>
        </w:rPr>
        <w:t>Only prior, binding consultation can create sustainable relations with Brazil</w:t>
      </w:r>
    </w:p>
    <w:p w:rsidR="00764404" w:rsidRDefault="00764404" w:rsidP="00764404">
      <w:r w:rsidRPr="00480EEC">
        <w:rPr>
          <w:b/>
        </w:rPr>
        <w:t xml:space="preserve">Hakim 11  </w:t>
      </w:r>
      <w:r w:rsidRPr="00480EEC">
        <w:t xml:space="preserve">(Peter Hakim, “Why the US and Brazil Can’t Get Along—A Story of Turf, Ideology, and Interests”, Inter-American Dialogue, 3/1/2011, </w:t>
      </w:r>
      <w:hyperlink r:id="rId17" w:history="1">
        <w:r w:rsidRPr="00480EEC">
          <w:t>http://www.thedialogue.org/page.cfm?pageID=32&amp;pubID=2591)//JS</w:t>
        </w:r>
      </w:hyperlink>
      <w:r w:rsidRPr="00480EEC">
        <w:t xml:space="preserve"> </w:t>
      </w:r>
    </w:p>
    <w:p w:rsidR="00123FB6" w:rsidRPr="00480EEC" w:rsidRDefault="00123FB6" w:rsidP="00764404"/>
    <w:p w:rsidR="00764404" w:rsidRPr="00480EEC" w:rsidRDefault="00764404" w:rsidP="00764404">
      <w:r w:rsidRPr="00480EEC">
        <w:rPr>
          <w:rFonts w:eastAsia="Times New Roman" w:cs="Times New Roman"/>
          <w:szCs w:val="17"/>
        </w:rPr>
        <w:t xml:space="preserve">Brazil’s outsized global aspirations and its newly acquired diplomatic weight were both on full view in Tehran this past May. That was when Brazilian President Lula da Silva triumphantly announced </w:t>
      </w:r>
      <w:r w:rsidRPr="00480EEC">
        <w:rPr>
          <w:rFonts w:eastAsia="Times New Roman" w:cs="Times New Roman"/>
          <w:sz w:val="16"/>
          <w:szCs w:val="17"/>
        </w:rPr>
        <w:t>that he and his Turkish counterpart had persuaded Iran to shift a major part of its uranium enrichment program overseas—an objective that had previously eluded the US and other world powers. Washington, however, was not applauding. Secretary of State Clinton reacted angrily to Lula’s negotiating success, which was viewed as threatening the fragile agreement that the US had finally achieved among the five permanent members of the UN Security Council to impose new, harsher sanctions on Iran for violating its nuclear treaty obligations. As Lula, Brazil’s most widely admired president ever, nears the end of his second and final term, US-Brazilian relations are badly strained.  In the past two years, the two governments have openly clashed over many issues. Despite a still large reservoir of genuine good will between the two countries, the situation may worsen in the coming period as Brazil, regardless of who is elected president, seeks to expand and </w:t>
      </w:r>
      <w:hyperlink r:id="rId18" w:history="1">
        <w:r w:rsidRPr="00480EEC">
          <w:rPr>
            <w:sz w:val="16"/>
          </w:rPr>
          <w:t>consolidate</w:t>
        </w:r>
      </w:hyperlink>
      <w:r w:rsidRPr="00480EEC">
        <w:rPr>
          <w:sz w:val="16"/>
        </w:rPr>
        <w:t> its ambitious international role</w:t>
      </w:r>
      <w:r w:rsidRPr="00480EEC">
        <w:t xml:space="preserve">. </w:t>
      </w:r>
      <w:r w:rsidRPr="00480EEC">
        <w:rPr>
          <w:rFonts w:eastAsia="Times New Roman" w:cs="Times New Roman"/>
          <w:b/>
          <w:bCs/>
          <w:szCs w:val="17"/>
        </w:rPr>
        <w:t xml:space="preserve">Regional Leader. </w:t>
      </w:r>
      <w:r w:rsidRPr="00480EEC">
        <w:rPr>
          <w:b/>
          <w:bCs/>
          <w:u w:val="single"/>
        </w:rPr>
        <w:t>It is almost inevitable that Brazil and the US will</w:t>
      </w:r>
      <w:r w:rsidRPr="00480EEC">
        <w:rPr>
          <w:rFonts w:eastAsia="Times New Roman" w:cs="Times New Roman"/>
          <w:szCs w:val="17"/>
        </w:rPr>
        <w:t xml:space="preserve">, </w:t>
      </w:r>
      <w:r w:rsidRPr="00480EEC">
        <w:rPr>
          <w:rFonts w:eastAsia="Times New Roman" w:cs="Times New Roman"/>
          <w:sz w:val="16"/>
          <w:szCs w:val="17"/>
        </w:rPr>
        <w:t xml:space="preserve">for some years to come, be </w:t>
      </w:r>
      <w:r w:rsidRPr="00480EEC">
        <w:rPr>
          <w:b/>
          <w:bCs/>
          <w:u w:val="single"/>
        </w:rPr>
        <w:t>bump</w:t>
      </w:r>
      <w:r w:rsidRPr="00480EEC">
        <w:rPr>
          <w:rFonts w:eastAsia="Times New Roman" w:cs="Times New Roman"/>
          <w:szCs w:val="17"/>
        </w:rPr>
        <w:t xml:space="preserve">ing up </w:t>
      </w:r>
      <w:r w:rsidRPr="00480EEC">
        <w:rPr>
          <w:b/>
          <w:bCs/>
          <w:u w:val="single"/>
        </w:rPr>
        <w:t>against one another in this hemisphere and worldwide</w:t>
      </w:r>
      <w:r w:rsidRPr="00480EEC">
        <w:rPr>
          <w:rFonts w:eastAsia="Times New Roman" w:cs="Times New Roman"/>
          <w:szCs w:val="17"/>
        </w:rPr>
        <w:t xml:space="preserve">. </w:t>
      </w:r>
      <w:r w:rsidRPr="00480EEC">
        <w:rPr>
          <w:b/>
          <w:bCs/>
          <w:u w:val="single"/>
        </w:rPr>
        <w:t>They both have a central stake in global politics and a deep concern about the world’s </w:t>
      </w:r>
      <w:hyperlink r:id="rId19" w:history="1">
        <w:r w:rsidRPr="00480EEC">
          <w:rPr>
            <w:b/>
            <w:bCs/>
            <w:u w:val="single"/>
          </w:rPr>
          <w:t>common problems</w:t>
        </w:r>
      </w:hyperlink>
      <w:r w:rsidRPr="00480EEC">
        <w:rPr>
          <w:b/>
          <w:bCs/>
          <w:u w:val="single"/>
        </w:rPr>
        <w:t xml:space="preserve">. </w:t>
      </w:r>
      <w:r w:rsidRPr="00480EEC">
        <w:rPr>
          <w:rFonts w:eastAsia="Times New Roman" w:cs="Times New Roman"/>
          <w:sz w:val="16"/>
          <w:szCs w:val="17"/>
        </w:rPr>
        <w:t xml:space="preserve">Their policies and agendas, however, will reflect their divergent, interests, priorities, and approaches to international affairs. If they cannot find significant common ground or, at a minimum, work to keep their disagreements in check, tension between them is likely to increase. Indeed, on most issues, the </w:t>
      </w:r>
      <w:r w:rsidRPr="00480EEC">
        <w:rPr>
          <w:b/>
          <w:bCs/>
          <w:u w:val="single"/>
        </w:rPr>
        <w:t>US-Brazil relationship will involve both conflict and cooperation</w:t>
      </w:r>
      <w:r w:rsidRPr="00480EEC">
        <w:rPr>
          <w:rFonts w:eastAsia="Times New Roman" w:cs="Times New Roman"/>
          <w:szCs w:val="17"/>
        </w:rPr>
        <w:t>—</w:t>
      </w:r>
      <w:r w:rsidRPr="00480EEC">
        <w:rPr>
          <w:rFonts w:eastAsia="Times New Roman" w:cs="Times New Roman"/>
          <w:sz w:val="16"/>
          <w:szCs w:val="17"/>
        </w:rPr>
        <w:t xml:space="preserve">as do US ties with other global actors like China, Russia, and Japan as well as many European nations. In the past year or so, the </w:t>
      </w:r>
      <w:r w:rsidRPr="00480EEC">
        <w:rPr>
          <w:b/>
          <w:bCs/>
          <w:u w:val="single"/>
        </w:rPr>
        <w:t>US and Brazil have squabbled over several hemispheric issues</w:t>
      </w:r>
      <w:r w:rsidRPr="00480EEC">
        <w:rPr>
          <w:rFonts w:eastAsia="Times New Roman" w:cs="Times New Roman"/>
          <w:szCs w:val="17"/>
        </w:rPr>
        <w:t>—</w:t>
      </w:r>
      <w:r w:rsidRPr="00480EEC">
        <w:rPr>
          <w:rFonts w:eastAsia="Times New Roman" w:cs="Times New Roman"/>
          <w:sz w:val="16"/>
          <w:szCs w:val="17"/>
        </w:rPr>
        <w:t xml:space="preserve">as Brazil has taken on a more assertive role in Latin America. Brazil surprised and irritated the US and neighboring Colombia when it joined nearly every other South American nation in opposing a newly announced military arrangement allowing US expanded access to Colombian military bases. By subsequently mending fences with Colombia and announcing its own, albeit more modest, military accord with Washington, </w:t>
      </w:r>
      <w:r w:rsidRPr="00480EEC">
        <w:rPr>
          <w:b/>
          <w:bCs/>
          <w:u w:val="single"/>
        </w:rPr>
        <w:t>Brazil demonstrated a welcome flexibility and </w:t>
      </w:r>
      <w:hyperlink r:id="rId20" w:history="1">
        <w:r w:rsidRPr="00480EEC">
          <w:rPr>
            <w:b/>
            <w:bCs/>
            <w:u w:val="single"/>
          </w:rPr>
          <w:t>accommodation</w:t>
        </w:r>
      </w:hyperlink>
      <w:r w:rsidRPr="00480EEC">
        <w:rPr>
          <w:b/>
          <w:bCs/>
          <w:u w:val="single"/>
        </w:rPr>
        <w:t>. It also made clear</w:t>
      </w:r>
      <w:r w:rsidRPr="00480EEC">
        <w:t>,</w:t>
      </w:r>
      <w:r w:rsidRPr="00480EEC">
        <w:rPr>
          <w:sz w:val="16"/>
        </w:rPr>
        <w:t xml:space="preserve"> however</w:t>
      </w:r>
      <w:r w:rsidRPr="00480EEC">
        <w:rPr>
          <w:sz w:val="20"/>
        </w:rPr>
        <w:t xml:space="preserve">, </w:t>
      </w:r>
      <w:r w:rsidRPr="00480EEC">
        <w:rPr>
          <w:b/>
          <w:bCs/>
          <w:u w:val="single"/>
        </w:rPr>
        <w:t xml:space="preserve">that US military initiatives in South America henceforth </w:t>
      </w:r>
      <w:r w:rsidRPr="00480EEC">
        <w:rPr>
          <w:b/>
          <w:iCs/>
          <w:u w:val="single"/>
          <w:bdr w:val="single" w:sz="18" w:space="0" w:color="auto"/>
        </w:rPr>
        <w:t>require prior consultation and agreement from Brazil</w:t>
      </w:r>
      <w:r w:rsidRPr="00480EEC">
        <w:rPr>
          <w:rFonts w:eastAsia="Times New Roman" w:cs="Times New Roman"/>
          <w:szCs w:val="17"/>
        </w:rPr>
        <w:t xml:space="preserve">—which is hardly an unreasonable demand. Indeed, </w:t>
      </w:r>
      <w:r w:rsidRPr="00480EEC">
        <w:rPr>
          <w:b/>
          <w:bCs/>
          <w:u w:val="single"/>
        </w:rPr>
        <w:t xml:space="preserve">this should </w:t>
      </w:r>
      <w:r w:rsidRPr="00480EEC">
        <w:rPr>
          <w:b/>
          <w:iCs/>
          <w:u w:val="single"/>
          <w:bdr w:val="single" w:sz="18" w:space="0" w:color="auto"/>
        </w:rPr>
        <w:t>be routine</w:t>
      </w:r>
      <w:r w:rsidRPr="00480EEC">
        <w:rPr>
          <w:b/>
          <w:bCs/>
          <w:u w:val="single"/>
        </w:rPr>
        <w:t xml:space="preserve"> by now for Washington </w:t>
      </w:r>
      <w:r w:rsidRPr="00480EEC">
        <w:rPr>
          <w:rFonts w:eastAsia="Times New Roman" w:cs="Times New Roman"/>
          <w:sz w:val="16"/>
          <w:szCs w:val="17"/>
        </w:rPr>
        <w:t xml:space="preserve">Brazil has been far less accommodating in its policy toward Honduras’s political crisis, which occupied center stage in inter-American affairs for much of last year. Despite their initial agreement on how to respond to the military coup that deposed Honduran President Manuel Zelaya, Brazil and the US ended up pursuing sharply divergent approaches to resolving the crisis. While the US and many other nations have recognized the validity of Honduran elections and the authority of the country’s new president, Brazil continues to demand major concessions to the ousted president. The US-Brazilian disagreement has sustained a divisive impasse in hemispheric relations affairs US and Brazil also take polar opposite positions with regard to Cuba’s role in hemispheric affairs. In this instance, it is </w:t>
      </w:r>
      <w:r w:rsidRPr="00480EEC">
        <w:rPr>
          <w:b/>
          <w:bCs/>
          <w:u w:val="single"/>
        </w:rPr>
        <w:t>Washington that stands alone in its refusal to end its diplomatic and economic isolation of Cuba</w:t>
      </w:r>
      <w:r w:rsidRPr="00480EEC">
        <w:rPr>
          <w:rFonts w:eastAsia="Times New Roman" w:cs="Times New Roman"/>
          <w:sz w:val="16"/>
          <w:szCs w:val="17"/>
        </w:rPr>
        <w:t xml:space="preserve">. Every other country in the Americas has re-established normal relations with the island.  </w:t>
      </w:r>
      <w:r w:rsidRPr="00480EEC">
        <w:rPr>
          <w:b/>
          <w:bCs/>
          <w:u w:val="single"/>
        </w:rPr>
        <w:t>For most Brazilians and other Latin Americans, US policy toward Cuba is virtually incomprehensible.</w:t>
      </w:r>
      <w:r w:rsidRPr="00480EEC">
        <w:t xml:space="preserve"> </w:t>
      </w:r>
      <w:r w:rsidRPr="00480EEC">
        <w:rPr>
          <w:rFonts w:eastAsia="Times New Roman" w:cs="Times New Roman"/>
          <w:sz w:val="16"/>
          <w:szCs w:val="17"/>
        </w:rPr>
        <w:t xml:space="preserve">Although the US and Brazil will surely collide on other hemispheric questions in the years ahead, the </w:t>
      </w:r>
      <w:r w:rsidRPr="00480EEC">
        <w:rPr>
          <w:b/>
          <w:bCs/>
          <w:u w:val="single"/>
        </w:rPr>
        <w:t>US and Brazil have</w:t>
      </w:r>
      <w:r w:rsidRPr="00480EEC">
        <w:rPr>
          <w:rFonts w:eastAsia="Times New Roman" w:cs="Times New Roman"/>
          <w:szCs w:val="17"/>
        </w:rPr>
        <w:t xml:space="preserve"> also </w:t>
      </w:r>
      <w:r w:rsidRPr="00480EEC">
        <w:rPr>
          <w:b/>
          <w:bCs/>
          <w:u w:val="single"/>
        </w:rPr>
        <w:t>demonstrated a capacity for cooperation in regional affairs</w:t>
      </w:r>
      <w:r w:rsidRPr="00480EEC">
        <w:rPr>
          <w:rFonts w:eastAsia="Times New Roman" w:cs="Times New Roman"/>
          <w:szCs w:val="17"/>
        </w:rPr>
        <w:t xml:space="preserve">. </w:t>
      </w:r>
      <w:r w:rsidRPr="00480EEC">
        <w:rPr>
          <w:rFonts w:eastAsia="Times New Roman" w:cs="Times New Roman"/>
          <w:sz w:val="16"/>
          <w:szCs w:val="17"/>
        </w:rPr>
        <w:t>The US has strongly supported Brazil’s lead role in the UN peacekeeping mission in Haiti since Aristides departure from the country in 2004, and has worked closely with Brazil on humanitarian relief in the aftermath of the country’s devastating earthquake. Washington has also expressed support for Brazilian leadership in developing a more politically and economically integrated South America—the so-called Union of South American nations or UNASUR—even though a stronger, more institutionalized UNASUR will likely restrict the role of the OAS and diminish US influence in hemispheric affairs  And Brazil has, from time to time, helped to moderate the anti-American campaign of Venezuela’s Hugo Chavez, even though the US and Brazilian governments have taken very different approaches to addressing the challenge that Chavez represents. </w:t>
      </w:r>
      <w:r w:rsidRPr="00480EEC">
        <w:rPr>
          <w:sz w:val="16"/>
        </w:rPr>
        <w:t xml:space="preserve"> </w:t>
      </w:r>
      <w:r w:rsidRPr="00480EEC">
        <w:rPr>
          <w:rFonts w:eastAsia="Times New Roman" w:cs="Times New Roman"/>
          <w:sz w:val="16"/>
          <w:szCs w:val="17"/>
        </w:rPr>
        <w:t xml:space="preserve">The US-Brazil relationship is likely to be most seriously jarred in coming period by global, not regional, issues—because these are now more important for both countries. At the same time, however, </w:t>
      </w:r>
      <w:r w:rsidRPr="00480EEC">
        <w:rPr>
          <w:b/>
          <w:bCs/>
          <w:u w:val="single"/>
        </w:rPr>
        <w:t xml:space="preserve">the international arena may provide some </w:t>
      </w:r>
      <w:r w:rsidRPr="00480EEC">
        <w:rPr>
          <w:b/>
          <w:iCs/>
          <w:u w:val="single"/>
          <w:bdr w:val="single" w:sz="18" w:space="0" w:color="auto"/>
        </w:rPr>
        <w:t>opportunities for cooperation</w:t>
      </w:r>
      <w:r w:rsidRPr="00480EEC">
        <w:rPr>
          <w:rFonts w:eastAsia="Times New Roman" w:cs="Times New Roman"/>
          <w:szCs w:val="17"/>
        </w:rPr>
        <w:t xml:space="preserve"> </w:t>
      </w:r>
      <w:r w:rsidRPr="00480EEC">
        <w:rPr>
          <w:rFonts w:eastAsia="Times New Roman" w:cs="Times New Roman"/>
          <w:sz w:val="16"/>
          <w:szCs w:val="17"/>
        </w:rPr>
        <w:t>as well.</w:t>
      </w:r>
      <w:r w:rsidRPr="00480EEC">
        <w:t xml:space="preserve">  </w:t>
      </w:r>
      <w:r w:rsidRPr="00480EEC">
        <w:tab/>
      </w:r>
      <w:r w:rsidRPr="00480EEC">
        <w:tab/>
      </w:r>
      <w:r w:rsidRPr="00480EEC">
        <w:tab/>
      </w:r>
      <w:r w:rsidRPr="00480EEC">
        <w:tab/>
      </w:r>
      <w:r w:rsidRPr="00480EEC">
        <w:tab/>
      </w:r>
      <w:r w:rsidRPr="00480EEC">
        <w:tab/>
      </w:r>
      <w:r w:rsidRPr="00480EEC">
        <w:tab/>
        <w:t xml:space="preserve">                         </w:t>
      </w:r>
    </w:p>
    <w:p w:rsidR="00764404" w:rsidRDefault="00764404" w:rsidP="00764404">
      <w:pPr>
        <w:rPr>
          <w:b/>
        </w:rPr>
      </w:pPr>
    </w:p>
    <w:p w:rsidR="00764404" w:rsidRPr="00480EEC" w:rsidRDefault="00764404" w:rsidP="00764404">
      <w:pPr>
        <w:rPr>
          <w:rFonts w:cstheme="majorBidi"/>
          <w:b/>
        </w:rPr>
      </w:pPr>
      <w:r w:rsidRPr="00480EEC">
        <w:rPr>
          <w:b/>
        </w:rPr>
        <w:t xml:space="preserve">Productive working groups key to stable relationship with Brazil </w:t>
      </w:r>
    </w:p>
    <w:p w:rsidR="00764404" w:rsidRDefault="00764404" w:rsidP="00764404">
      <w:r w:rsidRPr="00480EEC">
        <w:rPr>
          <w:rFonts w:eastAsia="Times New Roman" w:cs="Times New Roman"/>
          <w:b/>
          <w:szCs w:val="17"/>
        </w:rPr>
        <w:t xml:space="preserve">Einaudi 2011 </w:t>
      </w:r>
      <w:r w:rsidRPr="00480EEC">
        <w:t xml:space="preserve">– secretary general of the Organization of American states (Luigi Einaudi, “Brazil and the United States: The need for strategic engagement”, INSS – Strategic Forum – National Defense University, 3/2011, </w:t>
      </w:r>
      <w:hyperlink r:id="rId21" w:history="1">
        <w:r w:rsidRPr="00480EEC">
          <w:t>http://www.ndu.edu/inss/docuploaded/SF%20266%20Einaudi.pdf)//JS</w:t>
        </w:r>
      </w:hyperlink>
      <w:r w:rsidRPr="00480EEC">
        <w:t xml:space="preserve"> </w:t>
      </w:r>
    </w:p>
    <w:p w:rsidR="00123FB6" w:rsidRPr="00480EEC" w:rsidRDefault="00123FB6" w:rsidP="00764404">
      <w:pPr>
        <w:rPr>
          <w:rFonts w:eastAsia="Times New Roman" w:cs="Times New Roman"/>
          <w:szCs w:val="17"/>
        </w:rPr>
      </w:pPr>
    </w:p>
    <w:p w:rsidR="00764404" w:rsidRPr="00480EEC" w:rsidRDefault="00764404" w:rsidP="00764404">
      <w:pPr>
        <w:rPr>
          <w:rFonts w:eastAsia="Times New Roman" w:cs="Times New Roman"/>
          <w:sz w:val="12"/>
          <w:szCs w:val="17"/>
        </w:rPr>
      </w:pPr>
      <w:r w:rsidRPr="00480EEC">
        <w:rPr>
          <w:b/>
          <w:bCs/>
          <w:u w:val="single"/>
        </w:rPr>
        <w:t>U.S. efforts to consult with Brazil on global issues ¶ would be more effective if accompanied by greater U.S. ¶ acceptance of multilateral alternatives</w:t>
      </w:r>
      <w:r w:rsidRPr="00480EEC">
        <w:rPr>
          <w:rFonts w:eastAsia="Times New Roman" w:cs="Times New Roman"/>
          <w:szCs w:val="17"/>
        </w:rPr>
        <w:t xml:space="preserve"> </w:t>
      </w:r>
      <w:r w:rsidRPr="00480EEC">
        <w:rPr>
          <w:rFonts w:eastAsia="Times New Roman" w:cs="Times New Roman"/>
          <w:sz w:val="16"/>
          <w:szCs w:val="16"/>
        </w:rPr>
        <w:t xml:space="preserve">to unilateral action. Brazil’s campaign for a permanent UN Security ¶ Council seat is anchored in its own history of seeking negotiated solutions. Argentina and Mexico also aspire to ¶ that seat, but Brazil’s candidacy is not just an expression ¶ of its growing global reach, but of its diplomatic record as ¶ well. This writer believes the United States should support Brazil’s candidacy.37¶  Ratification of key international treaties already ¶ pending before the U.S. Senate would also improve ¶ American standing and reduce suspicion about U.S. purposes. The </w:t>
      </w:r>
      <w:r w:rsidRPr="00480EEC">
        <w:rPr>
          <w:sz w:val="16"/>
          <w:szCs w:val="16"/>
        </w:rPr>
        <w:t>failure of the United States to ratify the Convention on Law of the Sea, for example, gave a backdrop ¶ of credibility to unrealistic but politically popular concerns articulated by Defense Minister Jobim in November 2010 about a possible out-of-area “NATO threat” to ¶ Brazil’s oil claims in the South Atlantic. Similarly, the ¶ failure of the United States to ratify the Inter-American Convention Against Illicit Manufacturing of and ¶ Trafficking in Firearms, while not of much immediate ¶ operational consequence, gives ammunition to those ¶ who argue the United States is not interested in combating violence, gangs, and illegal drugs.¶</w:t>
      </w:r>
      <w:r w:rsidRPr="00480EEC">
        <w:t xml:space="preserve"> </w:t>
      </w:r>
      <w:r w:rsidRPr="00480EEC">
        <w:rPr>
          <w:b/>
          <w:bCs/>
          <w:u w:val="single"/>
        </w:rPr>
        <w:t>A necessary and parallel second step forward would ¶ be to develop a cadre of U.S. and Brazilian professionals ¶ who are comfortable working with each other</w:t>
      </w:r>
      <w:r w:rsidRPr="00480EEC">
        <w:rPr>
          <w:b/>
          <w:bCs/>
          <w:sz w:val="16"/>
          <w:szCs w:val="16"/>
          <w:u w:val="single"/>
        </w:rPr>
        <w:t>.</w:t>
      </w:r>
      <w:r w:rsidRPr="00480EEC">
        <w:rPr>
          <w:rFonts w:eastAsia="Times New Roman" w:cs="Times New Roman"/>
          <w:sz w:val="16"/>
          <w:szCs w:val="16"/>
        </w:rPr>
        <w:t xml:space="preserve"> Personal, ¶ professional, and institutional ties should be considered ¶ a high priority for both countries and should not be ¶ conditioned on particular policies or immediate payoffs. ¶ Both governments should invest in executive exchange ¶ programs, </w:t>
      </w:r>
      <w:r w:rsidRPr="00480EEC">
        <w:rPr>
          <w:sz w:val="16"/>
          <w:szCs w:val="16"/>
        </w:rPr>
        <w:t>particularly in Agriculture, Commerce, Defense, Justice, and State. Congress, universities</w:t>
      </w:r>
      <w:r w:rsidRPr="00480EEC">
        <w:rPr>
          <w:rFonts w:eastAsia="Times New Roman" w:cs="Times New Roman"/>
          <w:sz w:val="16"/>
          <w:szCs w:val="16"/>
        </w:rPr>
        <w:t>, and the ¶ press should also be encouraged to seek opportunities ¶ for joint ventures.¶ Recent bila</w:t>
      </w:r>
      <w:r w:rsidRPr="00480EEC">
        <w:rPr>
          <w:rFonts w:eastAsia="Times New Roman" w:cs="Times New Roman"/>
          <w:szCs w:val="17"/>
        </w:rPr>
        <w:t xml:space="preserve">teral </w:t>
      </w:r>
      <w:r w:rsidRPr="00480EEC">
        <w:rPr>
          <w:b/>
          <w:bCs/>
          <w:u w:val="single"/>
        </w:rPr>
        <w:t>relationships between the U</w:t>
      </w:r>
      <w:r w:rsidRPr="00480EEC">
        <w:rPr>
          <w:rFonts w:eastAsia="Times New Roman" w:cs="Times New Roman"/>
          <w:szCs w:val="17"/>
        </w:rPr>
        <w:t xml:space="preserve">nited </w:t>
      </w:r>
      <w:r w:rsidRPr="00480EEC">
        <w:rPr>
          <w:rFonts w:eastAsia="Times New Roman" w:cs="Times New Roman"/>
          <w:sz w:val="12"/>
          <w:szCs w:val="17"/>
        </w:rPr>
        <w:t xml:space="preserve">¶ </w:t>
      </w:r>
      <w:r w:rsidRPr="00480EEC">
        <w:rPr>
          <w:b/>
          <w:bCs/>
          <w:u w:val="single"/>
        </w:rPr>
        <w:t>S</w:t>
      </w:r>
      <w:r w:rsidRPr="00480EEC">
        <w:rPr>
          <w:rFonts w:eastAsia="Times New Roman" w:cs="Times New Roman"/>
          <w:szCs w:val="17"/>
        </w:rPr>
        <w:t xml:space="preserve">tates </w:t>
      </w:r>
      <w:r w:rsidRPr="00480EEC">
        <w:rPr>
          <w:b/>
          <w:bCs/>
          <w:u w:val="single"/>
        </w:rPr>
        <w:t>and Brazil</w:t>
      </w:r>
      <w:r w:rsidRPr="00480EEC">
        <w:rPr>
          <w:rFonts w:eastAsia="Times New Roman" w:cs="Times New Roman"/>
          <w:szCs w:val="17"/>
        </w:rPr>
        <w:t xml:space="preserve"> are </w:t>
      </w:r>
      <w:r w:rsidRPr="00480EEC">
        <w:rPr>
          <w:b/>
          <w:bCs/>
          <w:u w:val="single"/>
        </w:rPr>
        <w:t>littered with partnership agreements, memoranda of understanding, working groups, ¶ and joint action plans</w:t>
      </w:r>
      <w:r w:rsidRPr="00480EEC">
        <w:rPr>
          <w:rFonts w:eastAsia="Times New Roman" w:cs="Times New Roman"/>
          <w:szCs w:val="17"/>
        </w:rPr>
        <w:t xml:space="preserve">. </w:t>
      </w:r>
      <w:r w:rsidRPr="00480EEC">
        <w:rPr>
          <w:rFonts w:eastAsia="Times New Roman" w:cs="Times New Roman"/>
          <w:sz w:val="16"/>
          <w:szCs w:val="16"/>
        </w:rPr>
        <w:t>President George W. Bush’s visit ¶ to Brazil in November 2005 led to a series of attempts ¶ to engage on a variety of issues. In March 2010, Secretary of State Hillary Clinton launched an initiative ¶ that envisions an annual meeting between the Secretary and Foreign Minister. Such efforts can bear fruit</w:t>
      </w:r>
      <w:r w:rsidRPr="00480EEC">
        <w:rPr>
          <w:rFonts w:eastAsia="Times New Roman" w:cs="Times New Roman"/>
          <w:szCs w:val="17"/>
        </w:rPr>
        <w:t xml:space="preserve">. </w:t>
      </w:r>
      <w:r w:rsidRPr="00480EEC">
        <w:rPr>
          <w:rFonts w:eastAsia="Times New Roman" w:cs="Times New Roman"/>
          <w:sz w:val="12"/>
          <w:szCs w:val="17"/>
        </w:rPr>
        <w:t xml:space="preserve">¶ </w:t>
      </w:r>
      <w:r w:rsidRPr="00480EEC">
        <w:rPr>
          <w:b/>
          <w:bCs/>
          <w:u w:val="single"/>
        </w:rPr>
        <w:t>A forum in which chief executive officers from top U.S. ¶ and Brazilian corporations meet regularly to make doing business with each other easier has evidently had ¶ some success.</w:t>
      </w:r>
      <w:r w:rsidRPr="00480EEC">
        <w:rPr>
          <w:rFonts w:eastAsia="Times New Roman" w:cs="Times New Roman"/>
          <w:szCs w:val="17"/>
        </w:rPr>
        <w:t>38</w:t>
      </w:r>
    </w:p>
    <w:p w:rsidR="00764404" w:rsidRPr="00480EEC" w:rsidRDefault="00764404" w:rsidP="00764404">
      <w:pPr>
        <w:rPr>
          <w:b/>
        </w:rPr>
      </w:pPr>
    </w:p>
    <w:p w:rsidR="00764404" w:rsidRDefault="00764404" w:rsidP="00764404">
      <w:pPr>
        <w:rPr>
          <w:b/>
          <w:bCs/>
        </w:rPr>
      </w:pPr>
      <w:r>
        <w:rPr>
          <w:b/>
          <w:bCs/>
        </w:rPr>
        <w:t xml:space="preserve">Only Issue by Issue consultation can solve </w:t>
      </w:r>
    </w:p>
    <w:p w:rsidR="00764404" w:rsidRDefault="00764404" w:rsidP="00764404">
      <w:pPr>
        <w:rPr>
          <w:rStyle w:val="Hyperlink"/>
        </w:rPr>
      </w:pPr>
      <w:r>
        <w:rPr>
          <w:b/>
        </w:rPr>
        <w:t xml:space="preserve">Hakim 04 – </w:t>
      </w:r>
      <w:r>
        <w:t xml:space="preserve">president of the Inter – American dialogue (Peter Hakim, “The Reluctant Partner”, Foreign Affairs Vol. 83, pg. 114 – 123, January – February 2004, </w:t>
      </w:r>
      <w:hyperlink r:id="rId22" w:history="1">
        <w:r>
          <w:rPr>
            <w:rStyle w:val="Hyperlink"/>
          </w:rPr>
          <w:t>JSTORE</w:t>
        </w:r>
      </w:hyperlink>
      <w:r>
        <w:rPr>
          <w:rStyle w:val="Hyperlink"/>
        </w:rPr>
        <w:t xml:space="preserve"> database)//JS </w:t>
      </w:r>
    </w:p>
    <w:p w:rsidR="00123FB6" w:rsidRDefault="00123FB6" w:rsidP="00764404">
      <w:pPr>
        <w:rPr>
          <w:rStyle w:val="Hyperlink"/>
        </w:rPr>
      </w:pPr>
    </w:p>
    <w:p w:rsidR="00764404" w:rsidRDefault="00764404" w:rsidP="00764404">
      <w:pPr>
        <w:rPr>
          <w:bCs/>
        </w:rPr>
      </w:pPr>
      <w:r w:rsidRPr="00B3020A">
        <w:rPr>
          <w:bCs/>
        </w:rPr>
        <w:t xml:space="preserve">To sustain constructive ties, Washington must keep its expectations </w:t>
      </w:r>
      <w:r w:rsidRPr="00B3020A">
        <w:rPr>
          <w:bCs/>
          <w:sz w:val="12"/>
        </w:rPr>
        <w:t xml:space="preserve">¶ </w:t>
      </w:r>
      <w:r w:rsidRPr="00B3020A">
        <w:rPr>
          <w:bCs/>
        </w:rPr>
        <w:t xml:space="preserve">realistic. Some analysts and </w:t>
      </w:r>
      <w:r w:rsidRPr="00F773F0">
        <w:rPr>
          <w:rStyle w:val="StyleBoldUnderline"/>
        </w:rPr>
        <w:t xml:space="preserve">U.S. officials have advocated </w:t>
      </w:r>
      <w:r w:rsidRPr="00B3020A">
        <w:rPr>
          <w:bCs/>
        </w:rPr>
        <w:t xml:space="preserve">a far tighter </w:t>
      </w:r>
      <w:r w:rsidRPr="00B3020A">
        <w:rPr>
          <w:bCs/>
          <w:sz w:val="12"/>
        </w:rPr>
        <w:t xml:space="preserve">¶ </w:t>
      </w:r>
      <w:r w:rsidRPr="00B3020A">
        <w:rPr>
          <w:bCs/>
        </w:rPr>
        <w:t>relationship between the two countries, with</w:t>
      </w:r>
      <w:r w:rsidRPr="00F773F0">
        <w:rPr>
          <w:rStyle w:val="StyleBoldUnderline"/>
        </w:rPr>
        <w:t xml:space="preserve"> more regular an</w:t>
      </w:r>
      <w:r>
        <w:rPr>
          <w:rStyle w:val="StyleBoldUnderline"/>
        </w:rPr>
        <w:t>d structured</w:t>
      </w:r>
      <w:r w:rsidRPr="00F773F0">
        <w:rPr>
          <w:rStyle w:val="StyleBoldUnderline"/>
        </w:rPr>
        <w:t xml:space="preserve"> collaboration</w:t>
      </w:r>
      <w:r w:rsidRPr="00B3020A">
        <w:rPr>
          <w:bCs/>
        </w:rPr>
        <w:t xml:space="preserve">. But </w:t>
      </w:r>
      <w:r w:rsidRPr="00F773F0">
        <w:rPr>
          <w:rStyle w:val="StyleBoldUnderline"/>
        </w:rPr>
        <w:t>Brazilians have tra</w:t>
      </w:r>
      <w:r>
        <w:rPr>
          <w:rStyle w:val="StyleBoldUnderline"/>
        </w:rPr>
        <w:t>ditionally preferred pragmatic</w:t>
      </w:r>
      <w:r w:rsidRPr="00F773F0">
        <w:rPr>
          <w:rStyle w:val="StyleBoldUnderline"/>
        </w:rPr>
        <w:t xml:space="preserve"> and opportunistic cooperation</w:t>
      </w:r>
      <w:r w:rsidRPr="00B3020A">
        <w:rPr>
          <w:bCs/>
        </w:rPr>
        <w:t xml:space="preserve"> with the United States </w:t>
      </w:r>
      <w:r w:rsidRPr="00F773F0">
        <w:rPr>
          <w:rStyle w:val="StyleBoldUnderline"/>
        </w:rPr>
        <w:t>on specific issues</w:t>
      </w:r>
      <w:r w:rsidRPr="00B3020A">
        <w:rPr>
          <w:bCs/>
        </w:rPr>
        <w:t xml:space="preserve">. </w:t>
      </w:r>
      <w:r w:rsidRPr="00B3020A">
        <w:rPr>
          <w:bCs/>
          <w:sz w:val="12"/>
        </w:rPr>
        <w:t xml:space="preserve">¶ </w:t>
      </w:r>
      <w:r w:rsidRPr="00B3020A">
        <w:rPr>
          <w:bCs/>
        </w:rPr>
        <w:t xml:space="preserve">Still somewhat distrustful of Washington, Brasilia is wary of creating </w:t>
      </w:r>
      <w:r w:rsidRPr="00B3020A">
        <w:rPr>
          <w:bCs/>
          <w:sz w:val="12"/>
        </w:rPr>
        <w:t xml:space="preserve">¶ </w:t>
      </w:r>
      <w:r w:rsidRPr="00B3020A">
        <w:rPr>
          <w:bCs/>
        </w:rPr>
        <w:t xml:space="preserve">the expectation that it will quasi-automatically support U. S. positions, </w:t>
      </w:r>
      <w:r w:rsidRPr="00B3020A">
        <w:rPr>
          <w:bCs/>
          <w:sz w:val="12"/>
        </w:rPr>
        <w:t xml:space="preserve">¶ </w:t>
      </w:r>
      <w:r w:rsidRPr="00B3020A">
        <w:rPr>
          <w:bCs/>
        </w:rPr>
        <w:t xml:space="preserve">compromise its ability to set an independent course for itself, or dimin </w:t>
      </w:r>
      <w:r w:rsidRPr="00B3020A">
        <w:rPr>
          <w:bCs/>
          <w:sz w:val="12"/>
        </w:rPr>
        <w:t xml:space="preserve">¶ </w:t>
      </w:r>
      <w:r w:rsidRPr="00B3020A">
        <w:rPr>
          <w:bCs/>
        </w:rPr>
        <w:t xml:space="preserve">ish the diversity of its other international relations. </w:t>
      </w:r>
      <w:r w:rsidRPr="00F773F0">
        <w:rPr>
          <w:rStyle w:val="StyleBoldUnderline"/>
        </w:rPr>
        <w:t>Brazil</w:t>
      </w:r>
      <w:r w:rsidRPr="00B3020A">
        <w:rPr>
          <w:bCs/>
        </w:rPr>
        <w:t xml:space="preserve">, in other </w:t>
      </w:r>
      <w:r w:rsidRPr="00B3020A">
        <w:rPr>
          <w:bCs/>
          <w:sz w:val="12"/>
        </w:rPr>
        <w:t xml:space="preserve">¶ </w:t>
      </w:r>
      <w:r w:rsidRPr="00B3020A">
        <w:rPr>
          <w:bCs/>
        </w:rPr>
        <w:t xml:space="preserve">words, </w:t>
      </w:r>
      <w:r w:rsidRPr="00F773F0">
        <w:rPr>
          <w:rStyle w:val="StyleBoldUnderline"/>
        </w:rPr>
        <w:t xml:space="preserve">has little interest in developing a privileged relationship </w:t>
      </w:r>
      <w:r w:rsidRPr="00B3020A">
        <w:rPr>
          <w:bCs/>
        </w:rPr>
        <w:t xml:space="preserve">with </w:t>
      </w:r>
      <w:r w:rsidRPr="00B3020A">
        <w:rPr>
          <w:bCs/>
          <w:sz w:val="12"/>
        </w:rPr>
        <w:t xml:space="preserve">¶ </w:t>
      </w:r>
      <w:r w:rsidRPr="00B3020A">
        <w:rPr>
          <w:bCs/>
        </w:rPr>
        <w:t xml:space="preserve">the United States of the type Argentina once sought. </w:t>
      </w:r>
      <w:r>
        <w:rPr>
          <w:rStyle w:val="StyleBoldUnderline"/>
        </w:rPr>
        <w:t>That leaves</w:t>
      </w:r>
      <w:r w:rsidRPr="00F773F0">
        <w:rPr>
          <w:rStyle w:val="StyleBoldUnderline"/>
        </w:rPr>
        <w:t xml:space="preserve"> Washington with having to earn Brasilia's cooperation </w:t>
      </w:r>
      <w:r w:rsidRPr="00F773F0">
        <w:rPr>
          <w:rStyle w:val="Emphasis"/>
        </w:rPr>
        <w:t>issue by issue</w:t>
      </w:r>
      <w:r w:rsidRPr="00B3020A">
        <w:rPr>
          <w:bCs/>
        </w:rPr>
        <w:t xml:space="preserve">, </w:t>
      </w:r>
      <w:r w:rsidRPr="00B3020A">
        <w:rPr>
          <w:bCs/>
          <w:sz w:val="12"/>
        </w:rPr>
        <w:t xml:space="preserve">¶ </w:t>
      </w:r>
      <w:r w:rsidRPr="00B3020A">
        <w:rPr>
          <w:bCs/>
        </w:rPr>
        <w:t xml:space="preserve">without presuming it will be granted. Still, the relationship has been </w:t>
      </w:r>
      <w:r w:rsidRPr="00B3020A">
        <w:rPr>
          <w:bCs/>
          <w:sz w:val="12"/>
        </w:rPr>
        <w:t xml:space="preserve">¶ </w:t>
      </w:r>
      <w:r w:rsidRPr="00B3020A">
        <w:rPr>
          <w:bCs/>
        </w:rPr>
        <w:t xml:space="preserve">remarkably stable and consistent over the years. </w:t>
      </w:r>
      <w:r>
        <w:rPr>
          <w:rStyle w:val="StyleBoldUnderline"/>
        </w:rPr>
        <w:t>The two countries</w:t>
      </w:r>
      <w:r w:rsidRPr="00F773F0">
        <w:rPr>
          <w:rStyle w:val="StyleBoldUnderline"/>
        </w:rPr>
        <w:t xml:space="preserve"> have</w:t>
      </w:r>
      <w:r w:rsidRPr="00B3020A">
        <w:rPr>
          <w:bCs/>
        </w:rPr>
        <w:t xml:space="preserve"> not been steady allies or continuing adversaries, but they have </w:t>
      </w:r>
      <w:r w:rsidRPr="00B3020A">
        <w:rPr>
          <w:bCs/>
          <w:sz w:val="12"/>
        </w:rPr>
        <w:t xml:space="preserve"> </w:t>
      </w:r>
      <w:r w:rsidRPr="00DC3264">
        <w:rPr>
          <w:rStyle w:val="StyleBoldUnderline"/>
        </w:rPr>
        <w:t>usually worked</w:t>
      </w:r>
      <w:r w:rsidRPr="00F773F0">
        <w:rPr>
          <w:rStyle w:val="StyleBoldUnderline"/>
        </w:rPr>
        <w:t xml:space="preserve"> productively together.</w:t>
      </w:r>
      <w:r w:rsidRPr="00B3020A">
        <w:rPr>
          <w:bCs/>
        </w:rPr>
        <w:t xml:space="preserve"> Today the United States </w:t>
      </w:r>
      <w:r w:rsidRPr="00B3020A">
        <w:rPr>
          <w:bCs/>
          <w:sz w:val="12"/>
        </w:rPr>
        <w:t xml:space="preserve">¶ </w:t>
      </w:r>
      <w:r w:rsidRPr="00B3020A">
        <w:rPr>
          <w:bCs/>
        </w:rPr>
        <w:t xml:space="preserve">can usually count on Brazil for an important measure of collaboration </w:t>
      </w:r>
      <w:r w:rsidRPr="00B3020A">
        <w:rPr>
          <w:bCs/>
          <w:sz w:val="12"/>
        </w:rPr>
        <w:t xml:space="preserve">¶ </w:t>
      </w:r>
      <w:r w:rsidRPr="00B3020A">
        <w:rPr>
          <w:bCs/>
        </w:rPr>
        <w:t>on most issues and can usually avoid its outright opposition on others.</w:t>
      </w:r>
    </w:p>
    <w:p w:rsidR="00764404" w:rsidRDefault="00764404" w:rsidP="00764404">
      <w:pPr>
        <w:rPr>
          <w:bCs/>
        </w:rPr>
      </w:pPr>
    </w:p>
    <w:p w:rsidR="00764404" w:rsidRPr="007C14E1" w:rsidRDefault="00764404" w:rsidP="00764404">
      <w:pPr>
        <w:rPr>
          <w:b/>
          <w:bCs/>
        </w:rPr>
      </w:pPr>
      <w:r>
        <w:rPr>
          <w:b/>
          <w:bCs/>
        </w:rPr>
        <w:t xml:space="preserve">CP key to revitalize relations </w:t>
      </w:r>
    </w:p>
    <w:p w:rsidR="00764404" w:rsidRDefault="00764404" w:rsidP="00764404">
      <w:pPr>
        <w:rPr>
          <w:rStyle w:val="Hyperlink"/>
        </w:rPr>
      </w:pPr>
      <w:r>
        <w:rPr>
          <w:b/>
        </w:rPr>
        <w:t xml:space="preserve">Hakim 04 – </w:t>
      </w:r>
      <w:r>
        <w:t xml:space="preserve">president of the Inter – American dialogue (Peter Hakim, “The Reluctant Partner”, Foreign Affairs Vol. 83, pg. 114 – 123, January – February 2004, </w:t>
      </w:r>
      <w:hyperlink r:id="rId23" w:history="1">
        <w:r>
          <w:rPr>
            <w:rStyle w:val="Hyperlink"/>
          </w:rPr>
          <w:t>JSTORE</w:t>
        </w:r>
      </w:hyperlink>
      <w:r>
        <w:rPr>
          <w:rStyle w:val="Hyperlink"/>
        </w:rPr>
        <w:t xml:space="preserve"> database)//JS </w:t>
      </w:r>
    </w:p>
    <w:p w:rsidR="00123FB6" w:rsidRDefault="00123FB6" w:rsidP="00764404">
      <w:pPr>
        <w:rPr>
          <w:rStyle w:val="Hyperlink"/>
        </w:rPr>
      </w:pPr>
    </w:p>
    <w:p w:rsidR="00764404" w:rsidRPr="00B3020A" w:rsidRDefault="00764404" w:rsidP="00764404">
      <w:pPr>
        <w:rPr>
          <w:bCs/>
        </w:rPr>
      </w:pPr>
      <w:r w:rsidRPr="00F773F0">
        <w:rPr>
          <w:rStyle w:val="StyleBoldUnderline"/>
        </w:rPr>
        <w:t>The U</w:t>
      </w:r>
      <w:r w:rsidRPr="007C14E1">
        <w:rPr>
          <w:bCs/>
        </w:rPr>
        <w:t xml:space="preserve">nited </w:t>
      </w:r>
      <w:r w:rsidRPr="00F773F0">
        <w:rPr>
          <w:rStyle w:val="StyleBoldUnderline"/>
        </w:rPr>
        <w:t>S</w:t>
      </w:r>
      <w:r w:rsidRPr="007C14E1">
        <w:rPr>
          <w:bCs/>
        </w:rPr>
        <w:t xml:space="preserve">tates </w:t>
      </w:r>
      <w:r w:rsidRPr="00F773F0">
        <w:rPr>
          <w:rStyle w:val="StyleBoldUnderline"/>
        </w:rPr>
        <w:t xml:space="preserve">should also try </w:t>
      </w:r>
      <w:r>
        <w:rPr>
          <w:rStyle w:val="StyleBoldUnderline"/>
        </w:rPr>
        <w:t>to highlight opportunities for</w:t>
      </w:r>
      <w:r w:rsidRPr="00F773F0">
        <w:rPr>
          <w:rStyle w:val="StyleBoldUnderline"/>
        </w:rPr>
        <w:t xml:space="preserve"> cooperation with Brazil.</w:t>
      </w:r>
      <w:r w:rsidRPr="007C14E1">
        <w:rPr>
          <w:bCs/>
        </w:rPr>
        <w:t xml:space="preserve"> Washington and Brasilia have long focused </w:t>
      </w:r>
      <w:r w:rsidRPr="007C14E1">
        <w:rPr>
          <w:bCs/>
          <w:sz w:val="12"/>
        </w:rPr>
        <w:t xml:space="preserve">¶ </w:t>
      </w:r>
      <w:r w:rsidRPr="007C14E1">
        <w:rPr>
          <w:bCs/>
        </w:rPr>
        <w:t xml:space="preserve">mostly on a "negative agenda" -on resolving their differences rather </w:t>
      </w:r>
      <w:r w:rsidRPr="007C14E1">
        <w:rPr>
          <w:bCs/>
          <w:sz w:val="12"/>
        </w:rPr>
        <w:t xml:space="preserve">¶ </w:t>
      </w:r>
      <w:r w:rsidRPr="007C14E1">
        <w:rPr>
          <w:bCs/>
        </w:rPr>
        <w:t xml:space="preserve">than exploiting opportunities and shared interests. Lately, however, </w:t>
      </w:r>
      <w:r w:rsidRPr="007C14E1">
        <w:rPr>
          <w:bCs/>
          <w:sz w:val="12"/>
        </w:rPr>
        <w:t xml:space="preserve">¶ </w:t>
      </w:r>
      <w:r w:rsidRPr="00F773F0">
        <w:rPr>
          <w:rStyle w:val="StyleBoldUnderline"/>
        </w:rPr>
        <w:t>Washington and Brasilia have sought to create a "positive agenda,"</w:t>
      </w:r>
      <w:r w:rsidRPr="007C14E1">
        <w:rPr>
          <w:bCs/>
        </w:rPr>
        <w:t xml:space="preserve"> </w:t>
      </w:r>
      <w:r w:rsidRPr="007C14E1">
        <w:rPr>
          <w:bCs/>
          <w:sz w:val="12"/>
        </w:rPr>
        <w:t xml:space="preserve">¶ </w:t>
      </w:r>
      <w:r w:rsidRPr="007C14E1">
        <w:rPr>
          <w:bCs/>
        </w:rPr>
        <w:t xml:space="preserve">emphasizing such issues as health and education, poverty, and science </w:t>
      </w:r>
      <w:r w:rsidRPr="007C14E1">
        <w:rPr>
          <w:bCs/>
          <w:sz w:val="12"/>
        </w:rPr>
        <w:t xml:space="preserve">¶ </w:t>
      </w:r>
      <w:r w:rsidRPr="007C14E1">
        <w:rPr>
          <w:bCs/>
        </w:rPr>
        <w:t>and technology, on which they share a similar outlook. But none of</w:t>
      </w:r>
      <w:r>
        <w:rPr>
          <w:bCs/>
        </w:rPr>
        <w:t xml:space="preserve"> </w:t>
      </w:r>
      <w:r w:rsidRPr="007C14E1">
        <w:rPr>
          <w:bCs/>
        </w:rPr>
        <w:t xml:space="preserve">these </w:t>
      </w:r>
      <w:r w:rsidRPr="007C14E1">
        <w:rPr>
          <w:bCs/>
          <w:sz w:val="12"/>
        </w:rPr>
        <w:t xml:space="preserve">¶ </w:t>
      </w:r>
      <w:r w:rsidRPr="007C14E1">
        <w:rPr>
          <w:bCs/>
        </w:rPr>
        <w:t xml:space="preserve">projects has yet offered a compelling basis for significant cooperation. </w:t>
      </w:r>
      <w:r w:rsidRPr="007C14E1">
        <w:rPr>
          <w:bCs/>
          <w:sz w:val="12"/>
        </w:rPr>
        <w:t xml:space="preserve">¶ </w:t>
      </w:r>
      <w:r w:rsidRPr="00F61874">
        <w:rPr>
          <w:rStyle w:val="StyleBoldUnderline"/>
        </w:rPr>
        <w:t xml:space="preserve">The two countries may be </w:t>
      </w:r>
      <w:r w:rsidRPr="007C14E1">
        <w:rPr>
          <w:bCs/>
        </w:rPr>
        <w:t xml:space="preserve">looking in the wrong place, and they may </w:t>
      </w:r>
      <w:r w:rsidRPr="007C14E1">
        <w:rPr>
          <w:bCs/>
          <w:sz w:val="12"/>
        </w:rPr>
        <w:t xml:space="preserve">¶ </w:t>
      </w:r>
      <w:r w:rsidRPr="00F61874">
        <w:rPr>
          <w:rStyle w:val="StyleBoldUnderline"/>
        </w:rPr>
        <w:t>be too modest in their ambitions</w:t>
      </w:r>
      <w:r w:rsidRPr="007C14E1">
        <w:rPr>
          <w:bCs/>
        </w:rPr>
        <w:t>.</w:t>
      </w:r>
      <w:r>
        <w:rPr>
          <w:bCs/>
        </w:rPr>
        <w:t xml:space="preserve"> Despite their current disagree</w:t>
      </w:r>
      <w:r w:rsidRPr="007C14E1">
        <w:rPr>
          <w:bCs/>
        </w:rPr>
        <w:t xml:space="preserve">ments, </w:t>
      </w:r>
      <w:r w:rsidRPr="00F61874">
        <w:rPr>
          <w:rStyle w:val="StyleBoldUnderline"/>
        </w:rPr>
        <w:t xml:space="preserve">trade and economic policy </w:t>
      </w:r>
      <w:r>
        <w:rPr>
          <w:rStyle w:val="StyleBoldUnderline"/>
        </w:rPr>
        <w:t>is where Brazil and the United</w:t>
      </w:r>
      <w:r w:rsidRPr="00F61874">
        <w:rPr>
          <w:rStyle w:val="StyleBoldUnderline"/>
        </w:rPr>
        <w:t xml:space="preserve"> States share the greatest interests an</w:t>
      </w:r>
      <w:r>
        <w:rPr>
          <w:rStyle w:val="StyleBoldUnderline"/>
        </w:rPr>
        <w:t>d where cooperation would have</w:t>
      </w:r>
      <w:r w:rsidRPr="00F61874">
        <w:rPr>
          <w:rStyle w:val="StyleBoldUnderline"/>
        </w:rPr>
        <w:t xml:space="preserve"> the greatest payoff.</w:t>
      </w:r>
    </w:p>
    <w:p w:rsidR="00764404" w:rsidRDefault="00764404" w:rsidP="00764404">
      <w:pPr>
        <w:rPr>
          <w:b/>
          <w:bCs/>
        </w:rPr>
      </w:pPr>
    </w:p>
    <w:p w:rsidR="00764404" w:rsidRDefault="00764404" w:rsidP="00764404">
      <w:pPr>
        <w:rPr>
          <w:b/>
          <w:bCs/>
        </w:rPr>
      </w:pPr>
      <w:r>
        <w:rPr>
          <w:b/>
          <w:bCs/>
        </w:rPr>
        <w:t xml:space="preserve">Binding consultation is key to sustainable relations </w:t>
      </w:r>
    </w:p>
    <w:p w:rsidR="00764404" w:rsidRDefault="00764404" w:rsidP="00764404">
      <w:r w:rsidRPr="00480DCE">
        <w:rPr>
          <w:b/>
          <w:bCs/>
        </w:rPr>
        <w:t xml:space="preserve">Sweig et al 2011 </w:t>
      </w:r>
      <w:r w:rsidRPr="00480DCE">
        <w:rPr>
          <w:bCs/>
        </w:rPr>
        <w:t>(</w:t>
      </w:r>
      <w:r w:rsidRPr="00480DCE">
        <w:t xml:space="preserve">Julia E. Sweig, Nelson and David Rockefeller Senior Fellow for Latin America Studies and Director for Latin America Studies, AND James D. Wolfensohn, chairmen of Wolfensohn and Company Samuel W. Bodman, “Global Brazil and US Brazil Relations”, The Council on Foreign Relations – Independent Task Force Report No. 66, July 2011, </w:t>
      </w:r>
      <w:hyperlink r:id="rId24" w:history="1">
        <w:r w:rsidRPr="00480DCE">
          <w:t>http://www.cfr.org/brazil/global-brazil-us-brazil-relations/p25407)//JS</w:t>
        </w:r>
      </w:hyperlink>
      <w:r w:rsidRPr="00480DCE">
        <w:t xml:space="preserve"> </w:t>
      </w:r>
    </w:p>
    <w:p w:rsidR="00123FB6" w:rsidRPr="00480DCE" w:rsidRDefault="00123FB6" w:rsidP="00764404">
      <w:pPr>
        <w:rPr>
          <w:bCs/>
        </w:rPr>
      </w:pPr>
    </w:p>
    <w:p w:rsidR="00764404" w:rsidRDefault="00764404" w:rsidP="00764404">
      <w:pPr>
        <w:rPr>
          <w:sz w:val="12"/>
        </w:rPr>
      </w:pPr>
      <w:r w:rsidRPr="00546B44">
        <w:t xml:space="preserve">Given Brazil’s rise over the past two decades, the </w:t>
      </w:r>
      <w:r w:rsidRPr="00F61874">
        <w:rPr>
          <w:rStyle w:val="StyleBoldUnderline"/>
        </w:rPr>
        <w:t>United States must now alter its view of the region and pursue a broader and more mature relationship</w:t>
      </w:r>
      <w:r w:rsidRPr="00546B44">
        <w:t xml:space="preserve"> with the new Brazil. It is time that the foreign policy of the</w:t>
      </w:r>
      <w:r w:rsidRPr="00546B44">
        <w:rPr>
          <w:sz w:val="12"/>
        </w:rPr>
        <w:t xml:space="preserve">¶ </w:t>
      </w:r>
      <w:r w:rsidRPr="00546B44">
        <w:t>United States reflects the new regional reality and adjusts to advance</w:t>
      </w:r>
      <w:r w:rsidRPr="00546B44">
        <w:rPr>
          <w:sz w:val="12"/>
        </w:rPr>
        <w:t xml:space="preserve">¶ </w:t>
      </w:r>
      <w:r w:rsidRPr="00546B44">
        <w:t>U.S. interests, given what has changed and the changes likely to come.</w:t>
      </w:r>
      <w:r w:rsidRPr="00546B44">
        <w:rPr>
          <w:sz w:val="12"/>
        </w:rPr>
        <w:t>¶</w:t>
      </w:r>
      <w:r w:rsidRPr="00764404">
        <w:rPr>
          <w:sz w:val="12"/>
        </w:rPr>
        <w:t xml:space="preserve">¶ </w:t>
      </w:r>
      <w:r w:rsidRPr="00546B44">
        <w:t>Brazil and the United States are now entering a period that has</w:t>
      </w:r>
      <w:r w:rsidRPr="00546B44">
        <w:rPr>
          <w:sz w:val="12"/>
        </w:rPr>
        <w:t xml:space="preserve">¶ </w:t>
      </w:r>
      <w:r w:rsidRPr="00546B44">
        <w:t>great potential to solidify a mature friendship, one that entails ever deepening</w:t>
      </w:r>
      <w:r w:rsidRPr="00546B44">
        <w:rPr>
          <w:sz w:val="12"/>
        </w:rPr>
        <w:t xml:space="preserve">¶ </w:t>
      </w:r>
      <w:r w:rsidRPr="00546B44">
        <w:t>trust in order to secure mutual benefits. This kind of relationship</w:t>
      </w:r>
      <w:r w:rsidRPr="00546B44">
        <w:rPr>
          <w:sz w:val="12"/>
        </w:rPr>
        <w:t xml:space="preserve">¶ </w:t>
      </w:r>
      <w:r w:rsidRPr="00546B44">
        <w:t>requires the two countries to move beyond their historic</w:t>
      </w:r>
      <w:r w:rsidRPr="00546B44">
        <w:rPr>
          <w:sz w:val="12"/>
        </w:rPr>
        <w:t xml:space="preserve">¶ </w:t>
      </w:r>
      <w:r w:rsidRPr="00546B44">
        <w:t>oscillation between misinterpretation, public praise, and rebuke, and</w:t>
      </w:r>
      <w:r w:rsidRPr="00546B44">
        <w:rPr>
          <w:sz w:val="12"/>
        </w:rPr>
        <w:t xml:space="preserve">¶ </w:t>
      </w:r>
      <w:r w:rsidRPr="00546B44">
        <w:t>instead approach both cooperation and inevitable disagreement with</w:t>
      </w:r>
      <w:r w:rsidRPr="00546B44">
        <w:rPr>
          <w:sz w:val="12"/>
        </w:rPr>
        <w:t xml:space="preserve">¶ </w:t>
      </w:r>
      <w:r w:rsidRPr="00546B44">
        <w:t>mutual respect and tolerance.</w:t>
      </w:r>
      <w:r w:rsidRPr="00764404">
        <w:rPr>
          <w:sz w:val="12"/>
        </w:rPr>
        <w:t xml:space="preserve">¶ </w:t>
      </w:r>
      <w:r w:rsidRPr="00F61874">
        <w:rPr>
          <w:rStyle w:val="StyleBoldUnderline"/>
        </w:rPr>
        <w:t>The Task Force recommends open and regular communication between Obama and Rousseff and between senior officials of both countries</w:t>
      </w:r>
      <w:r w:rsidRPr="00546B44">
        <w:t>.</w:t>
      </w:r>
      <w:r w:rsidRPr="00546B44">
        <w:rPr>
          <w:sz w:val="12"/>
        </w:rPr>
        <w:t xml:space="preserve">¶ </w:t>
      </w:r>
      <w:r w:rsidRPr="00546B44">
        <w:t>As Brazil continues to rise and the United States adapts to a multipolar</w:t>
      </w:r>
      <w:r w:rsidRPr="00546B44">
        <w:rPr>
          <w:sz w:val="12"/>
        </w:rPr>
        <w:t xml:space="preserve">¶ </w:t>
      </w:r>
      <w:r w:rsidRPr="00546B44">
        <w:t xml:space="preserve">order, </w:t>
      </w:r>
      <w:r w:rsidRPr="00F61874">
        <w:rPr>
          <w:rStyle w:val="StyleBoldUnderline"/>
        </w:rPr>
        <w:t>frequent dialogue will help anticipate and diffuse tensions</w:t>
      </w:r>
      <w:r w:rsidRPr="00546B44">
        <w:rPr>
          <w:sz w:val="12"/>
        </w:rPr>
        <w:t xml:space="preserve">¶ </w:t>
      </w:r>
      <w:r w:rsidRPr="00546B44">
        <w:t xml:space="preserve">that will surface as each country reacts and adjusts to a new and evolving geopolitical dynamic. </w:t>
      </w:r>
      <w:r w:rsidRPr="00F61874">
        <w:rPr>
          <w:rStyle w:val="StyleBoldUnderline"/>
        </w:rPr>
        <w:t>High-level contact will signal to each country’s bureaucracy</w:t>
      </w:r>
      <w:r w:rsidRPr="00546B44">
        <w:t>—historically distrustful of one another—</w:t>
      </w:r>
      <w:r w:rsidRPr="00F61874">
        <w:rPr>
          <w:rStyle w:val="StyleBoldUnderline"/>
        </w:rPr>
        <w:t xml:space="preserve">that the relationship is a priority and that the success of each is in the other’s interest. </w:t>
      </w:r>
      <w:r w:rsidRPr="00764404">
        <w:rPr>
          <w:rStyle w:val="StyleBoldUnderline"/>
          <w:sz w:val="12"/>
        </w:rPr>
        <w:t xml:space="preserve">¶ </w:t>
      </w:r>
      <w:r w:rsidRPr="00546B44">
        <w:t>Brazil’s growing geostrategic importance merits sustained, senior level,</w:t>
      </w:r>
      <w:r w:rsidRPr="00546B44">
        <w:rPr>
          <w:sz w:val="12"/>
        </w:rPr>
        <w:t xml:space="preserve">¶ </w:t>
      </w:r>
      <w:r w:rsidRPr="00546B44">
        <w:t>and comprehensive coordination of U.S. policy across agencies.</w:t>
      </w:r>
      <w:r w:rsidRPr="00546B44">
        <w:rPr>
          <w:sz w:val="12"/>
        </w:rPr>
        <w:t xml:space="preserve">¶ </w:t>
      </w:r>
      <w:r w:rsidRPr="00F61874">
        <w:rPr>
          <w:rStyle w:val="StyleBoldUnderline"/>
        </w:rPr>
        <w:t>The Task Force recommends that the National Security Council</w:t>
      </w:r>
      <w:r w:rsidRPr="008665CE">
        <w:t xml:space="preserve"> (NSC) </w:t>
      </w:r>
      <w:r w:rsidRPr="00F61874">
        <w:rPr>
          <w:rStyle w:val="StyleBoldUnderline"/>
        </w:rPr>
        <w:t>institutionalize a standing interagency coordination mechanism</w:t>
      </w:r>
      <w:r w:rsidRPr="00546B44">
        <w:t xml:space="preserve"> so that</w:t>
      </w:r>
      <w:r w:rsidRPr="00546B44">
        <w:rPr>
          <w:sz w:val="12"/>
        </w:rPr>
        <w:t xml:space="preserve">¶ </w:t>
      </w:r>
      <w:r w:rsidRPr="00546B44">
        <w:t>a range of U.S. agencies responsible for functional issues—including</w:t>
      </w:r>
      <w:r w:rsidRPr="00546B44">
        <w:rPr>
          <w:sz w:val="12"/>
        </w:rPr>
        <w:t xml:space="preserve">¶ </w:t>
      </w:r>
      <w:r w:rsidRPr="00546B44">
        <w:t>finance, trade, labor, energy, environment, agriculture, health,</w:t>
      </w:r>
      <w:r w:rsidRPr="00546B44">
        <w:rPr>
          <w:sz w:val="12"/>
        </w:rPr>
        <w:t xml:space="preserve">¶ </w:t>
      </w:r>
      <w:r w:rsidRPr="00546B44">
        <w:t>homeland security, defense, and diplomacy—better coordinates what</w:t>
      </w:r>
      <w:r w:rsidRPr="00546B44">
        <w:rPr>
          <w:sz w:val="12"/>
        </w:rPr>
        <w:t xml:space="preserve">¶ </w:t>
      </w:r>
      <w:r w:rsidRPr="00546B44">
        <w:t>remains a highly decentralized U.S. policy toward Brazil.</w:t>
      </w:r>
      <w:r w:rsidRPr="00764404">
        <w:rPr>
          <w:sz w:val="12"/>
        </w:rPr>
        <w:t xml:space="preserve">¶ </w:t>
      </w:r>
      <w:r w:rsidRPr="00546B44">
        <w:t>This reorganization would require an NSC director for Brazil alone,</w:t>
      </w:r>
      <w:r w:rsidRPr="00546B44">
        <w:rPr>
          <w:sz w:val="12"/>
        </w:rPr>
        <w:t xml:space="preserve">¶ </w:t>
      </w:r>
      <w:r w:rsidRPr="00546B44">
        <w:t>rather than a director for Brazil and the Southern Cone. In addition,</w:t>
      </w:r>
      <w:r w:rsidRPr="00546B44">
        <w:rPr>
          <w:sz w:val="12"/>
        </w:rPr>
        <w:t xml:space="preserve">¶ </w:t>
      </w:r>
      <w:r w:rsidRPr="00546B44">
        <w:t>the Task Force recommends that the State Department create a separate</w:t>
      </w:r>
      <w:r w:rsidRPr="00546B44">
        <w:rPr>
          <w:sz w:val="12"/>
        </w:rPr>
        <w:t xml:space="preserve">¶ </w:t>
      </w:r>
      <w:r w:rsidRPr="00546B44">
        <w:t>Office for Brazilian Affairs outside the Office for Southern Cone</w:t>
      </w:r>
      <w:r w:rsidRPr="00546B44">
        <w:rPr>
          <w:sz w:val="12"/>
        </w:rPr>
        <w:t xml:space="preserve">¶ </w:t>
      </w:r>
      <w:r w:rsidRPr="00546B44">
        <w:t>Affairs. The goal is for a U.S. policy approach that treats Brazil as a</w:t>
      </w:r>
      <w:r w:rsidRPr="00546B44">
        <w:rPr>
          <w:sz w:val="12"/>
        </w:rPr>
        <w:t xml:space="preserve">¶ </w:t>
      </w:r>
      <w:r w:rsidRPr="00546B44">
        <w:t>global actor, with policies formulated not just by regional experts with</w:t>
      </w:r>
      <w:r w:rsidRPr="00546B44">
        <w:rPr>
          <w:sz w:val="12"/>
        </w:rPr>
        <w:t xml:space="preserve">¶ </w:t>
      </w:r>
      <w:r w:rsidRPr="00546B44">
        <w:t>narrow portfolios.</w:t>
      </w:r>
      <w:r w:rsidRPr="00764404">
        <w:rPr>
          <w:sz w:val="12"/>
        </w:rPr>
        <w:t xml:space="preserve">¶ </w:t>
      </w:r>
      <w:r w:rsidRPr="00546B44">
        <w:t>The Task Force encourages U.S. policymakers to recognize that</w:t>
      </w:r>
      <w:r w:rsidRPr="00546B44">
        <w:rPr>
          <w:sz w:val="12"/>
        </w:rPr>
        <w:t xml:space="preserve">¶ </w:t>
      </w:r>
      <w:r w:rsidRPr="00546B44">
        <w:t>independence will almost certainly remain a hallmark of Brazilian</w:t>
      </w:r>
      <w:r w:rsidRPr="00546B44">
        <w:rPr>
          <w:sz w:val="12"/>
        </w:rPr>
        <w:t xml:space="preserve">¶ </w:t>
      </w:r>
      <w:r w:rsidRPr="00546B44">
        <w:t>foreign policy, even as the two countries develop a closer relationship.</w:t>
      </w:r>
      <w:r w:rsidRPr="00546B44">
        <w:rPr>
          <w:sz w:val="12"/>
        </w:rPr>
        <w:t xml:space="preserve">¶ </w:t>
      </w:r>
      <w:r w:rsidRPr="00546B44">
        <w:t>Under Rousseff, Brazil likely will continue to engage—economically</w:t>
      </w:r>
      <w:r w:rsidRPr="00546B44">
        <w:rPr>
          <w:sz w:val="12"/>
        </w:rPr>
        <w:t xml:space="preserve">¶ </w:t>
      </w:r>
      <w:r w:rsidRPr="00546B44">
        <w:t>and diplomatically—in regions and on issues beyond the historic</w:t>
      </w:r>
      <w:r w:rsidRPr="00546B44">
        <w:rPr>
          <w:sz w:val="12"/>
        </w:rPr>
        <w:t xml:space="preserve">¶ </w:t>
      </w:r>
      <w:r w:rsidRPr="00546B44">
        <w:t>domain of South America. Brazilians will resist a tight U.S. embrace,</w:t>
      </w:r>
      <w:r w:rsidRPr="00546B44">
        <w:rPr>
          <w:sz w:val="12"/>
        </w:rPr>
        <w:t xml:space="preserve">¶ </w:t>
      </w:r>
      <w:r w:rsidRPr="00546B44">
        <w:t>and warming relations will not necessarily translate into Brazil’s standing</w:t>
      </w:r>
      <w:r w:rsidRPr="00546B44">
        <w:rPr>
          <w:sz w:val="12"/>
        </w:rPr>
        <w:t xml:space="preserve">¶ </w:t>
      </w:r>
      <w:r w:rsidRPr="00546B44">
        <w:t xml:space="preserve">in line behind the United States. </w:t>
      </w:r>
      <w:r w:rsidRPr="004E5987">
        <w:rPr>
          <w:rStyle w:val="StyleBoldUnderline"/>
        </w:rPr>
        <w:t>But the United States and Brazil can help each other advance mutual interests even without wholesale policy agreements between the two.</w:t>
      </w:r>
      <w:r w:rsidRPr="00764404">
        <w:rPr>
          <w:rStyle w:val="StyleBoldUnderline"/>
          <w:sz w:val="12"/>
        </w:rPr>
        <w:t xml:space="preserve">¶ </w:t>
      </w:r>
      <w:r w:rsidRPr="00546B44">
        <w:t>The Task Force finds that it is in the interest of the United States to</w:t>
      </w:r>
      <w:r w:rsidRPr="00546B44">
        <w:rPr>
          <w:sz w:val="12"/>
        </w:rPr>
        <w:t xml:space="preserve">¶ </w:t>
      </w:r>
      <w:r w:rsidRPr="00546B44">
        <w:t>welcome Brazil’s regional leadership and encourage Brazil’s promotion</w:t>
      </w:r>
      <w:r w:rsidRPr="00546B44">
        <w:rPr>
          <w:sz w:val="12"/>
        </w:rPr>
        <w:t xml:space="preserve">¶ </w:t>
      </w:r>
      <w:r w:rsidRPr="00546B44">
        <w:t>of inclusiveness, development, and democracy. Developing a more comprehensive</w:t>
      </w:r>
      <w:r w:rsidRPr="00546B44">
        <w:rPr>
          <w:sz w:val="12"/>
        </w:rPr>
        <w:t xml:space="preserve"> </w:t>
      </w:r>
      <w:r w:rsidRPr="00546B44">
        <w:t>U.S. policy toward Brazil should not come at the expense of</w:t>
      </w:r>
      <w:r w:rsidRPr="00546B44">
        <w:rPr>
          <w:sz w:val="12"/>
        </w:rPr>
        <w:t xml:space="preserve">¶ </w:t>
      </w:r>
      <w:r w:rsidRPr="00546B44">
        <w:t>deepening U.S. relationships with its other partners in the Americas.</w:t>
      </w:r>
      <w:r w:rsidRPr="00764404">
        <w:rPr>
          <w:sz w:val="12"/>
        </w:rPr>
        <w:t xml:space="preserve">¶ </w:t>
      </w:r>
      <w:r w:rsidRPr="00546B44">
        <w:t>The United States will need to adjust to a more assertive and independent</w:t>
      </w:r>
      <w:r w:rsidRPr="00546B44">
        <w:rPr>
          <w:sz w:val="12"/>
        </w:rPr>
        <w:t xml:space="preserve">¶ </w:t>
      </w:r>
      <w:r w:rsidRPr="00546B44">
        <w:t>Brazil. And Brazil must adjust to its new role as a global power.</w:t>
      </w:r>
      <w:r w:rsidRPr="00546B44">
        <w:rPr>
          <w:sz w:val="12"/>
        </w:rPr>
        <w:t xml:space="preserve">¶ </w:t>
      </w:r>
      <w:r w:rsidRPr="00546B44">
        <w:t xml:space="preserve">While </w:t>
      </w:r>
      <w:r w:rsidRPr="00761541">
        <w:t>the United States adapts to Brazil, it should also encourage Brazil to use its newfound multilateral and diplomatic influence in ways that look not only to its own national interests but to those of its neighbors¶ and beyond.</w:t>
      </w:r>
      <w:r w:rsidRPr="00764404">
        <w:rPr>
          <w:sz w:val="12"/>
        </w:rPr>
        <w:t xml:space="preserve">¶ </w:t>
      </w:r>
    </w:p>
    <w:p w:rsidR="00764404" w:rsidRDefault="00764404" w:rsidP="00764404"/>
    <w:p w:rsidR="00764404" w:rsidRPr="00A83970" w:rsidRDefault="00764404" w:rsidP="00764404">
      <w:pPr>
        <w:rPr>
          <w:b/>
        </w:rPr>
      </w:pPr>
      <w:r>
        <w:rPr>
          <w:b/>
        </w:rPr>
        <w:t xml:space="preserve">Communication key to combatting global issues </w:t>
      </w:r>
    </w:p>
    <w:p w:rsidR="00764404" w:rsidRDefault="00764404" w:rsidP="00764404">
      <w:r w:rsidRPr="00480DCE">
        <w:rPr>
          <w:b/>
          <w:bCs/>
        </w:rPr>
        <w:t xml:space="preserve">Sweig et al 2011 </w:t>
      </w:r>
      <w:r w:rsidRPr="00480DCE">
        <w:rPr>
          <w:bCs/>
        </w:rPr>
        <w:t>(</w:t>
      </w:r>
      <w:r w:rsidRPr="00480DCE">
        <w:t xml:space="preserve">Julia E. Sweig, Nelson and David Rockefeller Senior Fellow for Latin America Studies and Director for Latin America Studies, AND James D. Wolfensohn, chairmen of Wolfensohn and Company Samuel W. Bodman, “Global Brazil and US Brazil Relations”, The Council on Foreign Relations – Independent Task Force Report No. 66, July 2011, </w:t>
      </w:r>
      <w:hyperlink r:id="rId25" w:history="1">
        <w:r w:rsidRPr="00480DCE">
          <w:t>http://www.cfr.org/brazil/global-brazil-us-brazil-relations/p25407)//JS</w:t>
        </w:r>
      </w:hyperlink>
      <w:r w:rsidRPr="00480DCE">
        <w:t xml:space="preserve"> </w:t>
      </w:r>
    </w:p>
    <w:p w:rsidR="00123FB6" w:rsidRDefault="00123FB6" w:rsidP="00764404"/>
    <w:p w:rsidR="00764404" w:rsidRDefault="00764404" w:rsidP="00764404">
      <w:pPr>
        <w:rPr>
          <w:rFonts w:cs="HaarlemmerMTPro-Regular"/>
        </w:rPr>
      </w:pPr>
      <w:r w:rsidRPr="001A65D6">
        <w:rPr>
          <w:sz w:val="12"/>
        </w:rPr>
        <w:t xml:space="preserve"> </w:t>
      </w:r>
      <w:r w:rsidRPr="00E87C75">
        <w:rPr>
          <w:rStyle w:val="StyleBoldUnderline"/>
        </w:rPr>
        <w:t>Cooperation</w:t>
      </w:r>
      <w:r w:rsidRPr="001A65D6">
        <w:rPr>
          <w:rFonts w:cs="HaarlemmerMTPro-Regular"/>
        </w:rPr>
        <w:t xml:space="preserve"> between the United States and Brazil </w:t>
      </w:r>
      <w:r w:rsidRPr="00E87C75">
        <w:rPr>
          <w:rStyle w:val="StyleBoldUnderline"/>
        </w:rPr>
        <w:t>holds too much promise for miscommunication or</w:t>
      </w:r>
      <w:r w:rsidRPr="001A65D6">
        <w:rPr>
          <w:rFonts w:cs="HaarlemmerMTPro-Regular"/>
        </w:rPr>
        <w:t xml:space="preserve"> inevitable </w:t>
      </w:r>
      <w:r w:rsidRPr="00E87C75">
        <w:rPr>
          <w:rStyle w:val="StyleBoldUnderline"/>
        </w:rPr>
        <w:t>disagreements</w:t>
      </w:r>
      <w:r w:rsidRPr="001A65D6">
        <w:rPr>
          <w:rFonts w:cs="HaarlemmerMTPro-Regular"/>
        </w:rPr>
        <w:t xml:space="preserve"> to stand in the way of potential gains. A strengthened </w:t>
      </w:r>
      <w:r w:rsidRPr="00987BF5">
        <w:rPr>
          <w:rStyle w:val="StyleBoldUnderline"/>
        </w:rPr>
        <w:t>U.S.-Brazil relationship</w:t>
      </w:r>
      <w:r w:rsidRPr="001A65D6">
        <w:rPr>
          <w:rFonts w:cs="HaarlemmerMTPro-Regular"/>
        </w:rPr>
        <w:t xml:space="preserve"> </w:t>
      </w:r>
      <w:r w:rsidRPr="00987BF5">
        <w:rPr>
          <w:rStyle w:val="StyleBoldUnderline"/>
        </w:rPr>
        <w:t>could be the basis for economic growth in Brazil</w:t>
      </w:r>
      <w:r>
        <w:rPr>
          <w:rFonts w:cs="HaarlemmerMTPro-Regular"/>
        </w:rPr>
        <w:t>, the United States</w:t>
      </w:r>
      <w:r w:rsidRPr="001A65D6">
        <w:rPr>
          <w:rFonts w:cs="HaarlemmerMTPro-Regular"/>
        </w:rPr>
        <w:t xml:space="preserve"> 78 Global Brazil </w:t>
      </w:r>
      <w:r w:rsidRPr="00987BF5">
        <w:rPr>
          <w:rStyle w:val="StyleBoldUnderline"/>
        </w:rPr>
        <w:t>and</w:t>
      </w:r>
      <w:r w:rsidRPr="001A65D6">
        <w:rPr>
          <w:rFonts w:cs="HaarlemmerMTPro-Regular"/>
        </w:rPr>
        <w:t xml:space="preserve"> U.S.-Brazil </w:t>
      </w:r>
      <w:r w:rsidRPr="00987BF5">
        <w:rPr>
          <w:rStyle w:val="StyleBoldUnderline"/>
        </w:rPr>
        <w:t>Relations</w:t>
      </w:r>
      <w:r w:rsidRPr="001A65D6">
        <w:rPr>
          <w:rFonts w:cs="HaarlemmerMTPro-Regular"/>
        </w:rPr>
        <w:t xml:space="preserve"> and globally, </w:t>
      </w:r>
      <w:r w:rsidRPr="00987BF5">
        <w:rPr>
          <w:rStyle w:val="StyleBoldUnderline"/>
        </w:rPr>
        <w:t>as well as for</w:t>
      </w:r>
      <w:r w:rsidRPr="001A65D6">
        <w:rPr>
          <w:rFonts w:cs="HaarlemmerMTPro-Regular"/>
        </w:rPr>
        <w:t xml:space="preserve"> lasting </w:t>
      </w:r>
      <w:r w:rsidRPr="00987BF5">
        <w:rPr>
          <w:rStyle w:val="StyleBoldUnderline"/>
        </w:rPr>
        <w:t xml:space="preserve">peace </w:t>
      </w:r>
      <w:r w:rsidRPr="001A65D6">
        <w:rPr>
          <w:rFonts w:cs="HaarlemmerMTPro-Regular"/>
        </w:rPr>
        <w:t xml:space="preserve">and democratic </w:t>
      </w:r>
      <w:r w:rsidRPr="00987BF5">
        <w:rPr>
          <w:rStyle w:val="StyleBoldUnderline"/>
        </w:rPr>
        <w:t>stability</w:t>
      </w:r>
      <w:r w:rsidRPr="001A65D6">
        <w:rPr>
          <w:rFonts w:cs="HaarlemmerMTPro-Regular"/>
        </w:rPr>
        <w:t xml:space="preserve"> in the region, nuclear </w:t>
      </w:r>
      <w:r w:rsidRPr="00987BF5">
        <w:rPr>
          <w:rStyle w:val="StyleBoldUnderline"/>
        </w:rPr>
        <w:t>nonproliferation,</w:t>
      </w:r>
      <w:r w:rsidRPr="001A65D6">
        <w:rPr>
          <w:rFonts w:cs="HaarlemmerMTPro-Regular"/>
        </w:rPr>
        <w:t xml:space="preserve"> international progress on </w:t>
      </w:r>
      <w:r w:rsidRPr="00987BF5">
        <w:rPr>
          <w:rStyle w:val="StyleBoldUnderline"/>
        </w:rPr>
        <w:t>combating climate change, development of a</w:t>
      </w:r>
      <w:r w:rsidRPr="001A65D6">
        <w:rPr>
          <w:rFonts w:cs="HaarlemmerMTPro-Regular"/>
        </w:rPr>
        <w:t xml:space="preserve"> global </w:t>
      </w:r>
      <w:r w:rsidRPr="00987BF5">
        <w:rPr>
          <w:rStyle w:val="StyleBoldUnderline"/>
        </w:rPr>
        <w:t>renewable energy market</w:t>
      </w:r>
      <w:r w:rsidRPr="001A65D6">
        <w:rPr>
          <w:rFonts w:cs="HaarlemmerMTPro-Regular"/>
        </w:rPr>
        <w:t xml:space="preserve">, </w:t>
      </w:r>
      <w:r w:rsidRPr="00987BF5">
        <w:rPr>
          <w:rStyle w:val="StyleBoldUnderline"/>
        </w:rPr>
        <w:t>global food security</w:t>
      </w:r>
      <w:r w:rsidRPr="001A65D6">
        <w:rPr>
          <w:rFonts w:cs="HaarlemmerMTPro-Regular"/>
        </w:rPr>
        <w:t xml:space="preserve">, and more legitimate </w:t>
      </w:r>
      <w:r w:rsidRPr="00987BF5">
        <w:rPr>
          <w:rStyle w:val="StyleBoldUnderline"/>
        </w:rPr>
        <w:t>and effective</w:t>
      </w:r>
      <w:r w:rsidRPr="001A65D6">
        <w:rPr>
          <w:rFonts w:cs="HaarlemmerMTPro-Regular"/>
        </w:rPr>
        <w:t xml:space="preserve"> international </w:t>
      </w:r>
      <w:r w:rsidRPr="00987BF5">
        <w:rPr>
          <w:rStyle w:val="StyleBoldUnderline"/>
        </w:rPr>
        <w:t>institutions.</w:t>
      </w:r>
      <w:r w:rsidRPr="001A65D6">
        <w:rPr>
          <w:rFonts w:cs="HaarlemmerMTPro-Regular"/>
        </w:rPr>
        <w:t xml:space="preserve"> Presidents Obama and Rousseff have laid the groundwork for progress on many of these fronts. The moment to build on this positive foundation is now.</w:t>
      </w:r>
    </w:p>
    <w:p w:rsidR="00764404" w:rsidRDefault="00764404" w:rsidP="00355D0E">
      <w:pPr>
        <w:pStyle w:val="Heading3"/>
      </w:pPr>
      <w:r>
        <w:t>turns case</w:t>
      </w:r>
    </w:p>
    <w:p w:rsidR="00764404" w:rsidRPr="00DE31B7" w:rsidRDefault="00764404" w:rsidP="00764404">
      <w:pPr>
        <w:rPr>
          <w:b/>
          <w:bCs/>
          <w:color w:val="000000" w:themeColor="text1"/>
        </w:rPr>
      </w:pPr>
      <w:r w:rsidRPr="00DE31B7">
        <w:rPr>
          <w:b/>
          <w:bCs/>
          <w:color w:val="000000" w:themeColor="text1"/>
        </w:rPr>
        <w:t>U.S.-Brazil relations key to solve every major regional impact</w:t>
      </w:r>
    </w:p>
    <w:p w:rsidR="00764404" w:rsidRDefault="00764404" w:rsidP="00764404">
      <w:r w:rsidRPr="00DE31B7">
        <w:rPr>
          <w:b/>
        </w:rPr>
        <w:t xml:space="preserve">Hakim 04 – </w:t>
      </w:r>
      <w:r w:rsidRPr="00DE31B7">
        <w:t xml:space="preserve">president of the Inter – American dialogue (Peter Hakim, “The Reluctant Partner”, Foreign Affairs Vol. 83, pg. 114 – 123, January – February 2004, </w:t>
      </w:r>
      <w:r>
        <w:t xml:space="preserve">JSTOR)//JS </w:t>
      </w:r>
    </w:p>
    <w:p w:rsidR="00123FB6" w:rsidRPr="00DE31B7" w:rsidRDefault="00123FB6" w:rsidP="00764404"/>
    <w:p w:rsidR="00764404" w:rsidRPr="00DE31B7" w:rsidRDefault="00764404" w:rsidP="00764404">
      <w:r w:rsidRPr="00DE31B7">
        <w:t xml:space="preserve">In this context, </w:t>
      </w:r>
      <w:r w:rsidRPr="00DE31B7">
        <w:rPr>
          <w:b/>
          <w:bCs/>
          <w:u w:val="single"/>
        </w:rPr>
        <w:t>Brazil's</w:t>
      </w:r>
      <w:r w:rsidRPr="00DE31B7">
        <w:t xml:space="preserve"> economic </w:t>
      </w:r>
      <w:r w:rsidRPr="00DE31B7">
        <w:rPr>
          <w:b/>
          <w:bCs/>
          <w:u w:val="single"/>
        </w:rPr>
        <w:t>policies</w:t>
      </w:r>
      <w:r w:rsidRPr="00DE31B7">
        <w:t xml:space="preserve"> and performance are of </w:t>
      </w:r>
      <w:r w:rsidRPr="00DE31B7">
        <w:rPr>
          <w:sz w:val="12"/>
        </w:rPr>
        <w:t xml:space="preserve">¶ </w:t>
      </w:r>
      <w:r w:rsidRPr="00DE31B7">
        <w:t xml:space="preserve">special concern to Washington because they will </w:t>
      </w:r>
      <w:r w:rsidRPr="00DE31B7">
        <w:rPr>
          <w:b/>
          <w:bCs/>
          <w:u w:val="single"/>
        </w:rPr>
        <w:t>have spillover consequences across South America</w:t>
      </w:r>
      <w:r w:rsidRPr="00DE31B7">
        <w:t xml:space="preserve">. Brazil has averted a financial crisis, but </w:t>
      </w:r>
      <w:r w:rsidRPr="00DE31B7">
        <w:rPr>
          <w:sz w:val="12"/>
        </w:rPr>
        <w:t xml:space="preserve">¶ </w:t>
      </w:r>
      <w:r w:rsidRPr="00DE31B7">
        <w:t xml:space="preserve">its economy has stagnated for the past half-dozen years and social </w:t>
      </w:r>
      <w:r w:rsidRPr="00DE31B7">
        <w:rPr>
          <w:sz w:val="12"/>
        </w:rPr>
        <w:t xml:space="preserve">¶ </w:t>
      </w:r>
      <w:r w:rsidRPr="00DE31B7">
        <w:t xml:space="preserve">progress has been excruciatingly slow. An economic relapse in Brazil </w:t>
      </w:r>
      <w:r w:rsidRPr="00DE31B7">
        <w:rPr>
          <w:sz w:val="12"/>
        </w:rPr>
        <w:t xml:space="preserve">¶ </w:t>
      </w:r>
      <w:r w:rsidRPr="00DE31B7">
        <w:t xml:space="preserve">which accounts for one half of South America's production of goods and </w:t>
      </w:r>
      <w:r w:rsidRPr="00DE31B7">
        <w:rPr>
          <w:sz w:val="12"/>
        </w:rPr>
        <w:t xml:space="preserve">¶ </w:t>
      </w:r>
      <w:r w:rsidRPr="00DE31B7">
        <w:t xml:space="preserve">services-would cost U.S. investors and bondholders dearly, aggravate </w:t>
      </w:r>
      <w:r w:rsidRPr="00DE31B7">
        <w:rPr>
          <w:sz w:val="12"/>
        </w:rPr>
        <w:t xml:space="preserve">¶ </w:t>
      </w:r>
      <w:r w:rsidRPr="00DE31B7">
        <w:t xml:space="preserve">the continent's economic and political troubles, and further erode sup </w:t>
      </w:r>
      <w:r w:rsidRPr="00DE31B7">
        <w:rPr>
          <w:sz w:val="12"/>
        </w:rPr>
        <w:t xml:space="preserve">¶ </w:t>
      </w:r>
      <w:r w:rsidRPr="00DE31B7">
        <w:t>port for the trade policies and market reforms Washington recommends.</w:t>
      </w:r>
      <w:r w:rsidRPr="00DE31B7">
        <w:rPr>
          <w:sz w:val="12"/>
        </w:rPr>
        <w:t xml:space="preserve"> </w:t>
      </w:r>
      <w:r w:rsidRPr="00DE31B7">
        <w:t xml:space="preserve">Conversely, a </w:t>
      </w:r>
      <w:r w:rsidRPr="00DE31B7">
        <w:rPr>
          <w:b/>
          <w:bCs/>
          <w:u w:val="single"/>
        </w:rPr>
        <w:t>thriving Brazil would translate into a more prosperous and ¶ stable region</w:t>
      </w:r>
      <w:r w:rsidRPr="00DE31B7">
        <w:t xml:space="preserve"> and help reinvigorate U.S.-Latin American ties.</w:t>
      </w:r>
      <w:r>
        <w:t xml:space="preserve"> </w:t>
      </w:r>
      <w:r w:rsidRPr="00DE31B7">
        <w:rPr>
          <w:b/>
          <w:bCs/>
          <w:u w:val="single"/>
        </w:rPr>
        <w:t>Washington needs Brasilia's cooperation to make progress on critical regional issues</w:t>
      </w:r>
      <w:r w:rsidRPr="00DE31B7">
        <w:t xml:space="preserve">, </w:t>
      </w:r>
      <w:r w:rsidRPr="00DE31B7">
        <w:rPr>
          <w:b/>
          <w:bCs/>
          <w:u w:val="single"/>
        </w:rPr>
        <w:t>such as</w:t>
      </w:r>
      <w:r w:rsidRPr="00DE31B7">
        <w:t xml:space="preserve"> the </w:t>
      </w:r>
      <w:r w:rsidRPr="00DE31B7">
        <w:rPr>
          <w:b/>
          <w:bCs/>
          <w:u w:val="single"/>
        </w:rPr>
        <w:t>Free Trade</w:t>
      </w:r>
      <w:r w:rsidRPr="00DE31B7">
        <w:t xml:space="preserve"> Area of the Americas (FTAA), </w:t>
      </w:r>
      <w:r w:rsidRPr="00DE31B7">
        <w:rPr>
          <w:sz w:val="12"/>
        </w:rPr>
        <w:t xml:space="preserve">¶ </w:t>
      </w:r>
      <w:r w:rsidRPr="00DE31B7">
        <w:rPr>
          <w:b/>
          <w:bCs/>
          <w:u w:val="single"/>
        </w:rPr>
        <w:t>Venezuela</w:t>
      </w:r>
      <w:r w:rsidRPr="00DE31B7">
        <w:t xml:space="preserve">'s worsening political confrontation, and Colombia's criminal </w:t>
      </w:r>
      <w:r w:rsidRPr="00DE31B7">
        <w:rPr>
          <w:sz w:val="12"/>
        </w:rPr>
        <w:t xml:space="preserve">¶ </w:t>
      </w:r>
      <w:r w:rsidRPr="00DE31B7">
        <w:t xml:space="preserve">violence and guerrilla warfare. </w:t>
      </w:r>
      <w:r w:rsidRPr="00DE31B7">
        <w:rPr>
          <w:b/>
          <w:bCs/>
          <w:u w:val="single"/>
        </w:rPr>
        <w:t>Brazil's voice also carries weight on ¶ broader international issues such as global trade</w:t>
      </w:r>
      <w:r w:rsidRPr="00DE31B7">
        <w:t xml:space="preserve"> negotiations </w:t>
      </w:r>
      <w:r w:rsidRPr="00DE31B7">
        <w:rPr>
          <w:b/>
          <w:bCs/>
          <w:u w:val="single"/>
        </w:rPr>
        <w:t>and</w:t>
      </w:r>
      <w:r w:rsidRPr="00DE31B7">
        <w:t xml:space="preserve"> the </w:t>
      </w:r>
      <w:r w:rsidRPr="00DE31B7">
        <w:rPr>
          <w:sz w:val="12"/>
        </w:rPr>
        <w:t xml:space="preserve">¶ </w:t>
      </w:r>
      <w:r w:rsidRPr="00DE31B7">
        <w:t xml:space="preserve">struggle against </w:t>
      </w:r>
      <w:r w:rsidRPr="00DE31B7">
        <w:rPr>
          <w:b/>
          <w:bCs/>
          <w:u w:val="single"/>
        </w:rPr>
        <w:t>AIDS</w:t>
      </w:r>
      <w:r w:rsidRPr="00DE31B7">
        <w:t xml:space="preserve">. Just as surely, </w:t>
      </w:r>
      <w:r w:rsidRPr="00DE31B7">
        <w:rPr>
          <w:b/>
          <w:bCs/>
          <w:u w:val="single"/>
        </w:rPr>
        <w:t>Brazil needs U.S. cooperation to ¶ advance its</w:t>
      </w:r>
      <w:r w:rsidRPr="00DE31B7">
        <w:t xml:space="preserve"> domestic and international </w:t>
      </w:r>
      <w:r w:rsidRPr="00DE31B7">
        <w:rPr>
          <w:b/>
          <w:bCs/>
          <w:u w:val="single"/>
        </w:rPr>
        <w:t>agendas</w:t>
      </w:r>
      <w:r w:rsidRPr="00DE31B7">
        <w:t xml:space="preserve">, particularly the central challenge of economic growth, which requires dependable access </w:t>
      </w:r>
      <w:r w:rsidRPr="00DE31B7">
        <w:rPr>
          <w:sz w:val="12"/>
        </w:rPr>
        <w:t xml:space="preserve">¶ </w:t>
      </w:r>
      <w:r w:rsidRPr="00DE31B7">
        <w:t xml:space="preserve">to U.S. markets, capital, and technology. Brazil needs the United States to have any chance of energizing its long-stagnant economy, </w:t>
      </w:r>
      <w:r w:rsidRPr="00DE31B7">
        <w:rPr>
          <w:sz w:val="12"/>
        </w:rPr>
        <w:t xml:space="preserve">¶ </w:t>
      </w:r>
      <w:r w:rsidRPr="00DE31B7">
        <w:t xml:space="preserve">expanding job opportunities, and accelerating social development. </w:t>
      </w:r>
      <w:r w:rsidRPr="00DE31B7">
        <w:rPr>
          <w:sz w:val="12"/>
        </w:rPr>
        <w:t xml:space="preserve">¶ </w:t>
      </w:r>
      <w:r w:rsidRPr="00DE31B7">
        <w:rPr>
          <w:b/>
          <w:bCs/>
          <w:u w:val="single"/>
        </w:rPr>
        <w:t xml:space="preserve">An adversarial relationship would be extremely damaging to U.S policy and interests in Latin America, </w:t>
      </w:r>
      <w:r w:rsidRPr="00DE31B7">
        <w:t>more so than ever given the region's unsettled politics and uneasy relations with the United States.</w:t>
      </w:r>
    </w:p>
    <w:p w:rsidR="00764404" w:rsidRDefault="00764404" w:rsidP="00764404">
      <w:pPr>
        <w:rPr>
          <w:b/>
        </w:rPr>
      </w:pPr>
    </w:p>
    <w:p w:rsidR="00764404" w:rsidRDefault="00764404" w:rsidP="00764404">
      <w:pPr>
        <w:rPr>
          <w:b/>
        </w:rPr>
      </w:pPr>
      <w:r>
        <w:rPr>
          <w:b/>
        </w:rPr>
        <w:t>Brazil has the power to scuttle U.S. interests</w:t>
      </w:r>
    </w:p>
    <w:p w:rsidR="00764404" w:rsidRDefault="00764404" w:rsidP="00764404">
      <w:pPr>
        <w:rPr>
          <w:rStyle w:val="Hyperlink"/>
        </w:rPr>
      </w:pPr>
      <w:r>
        <w:rPr>
          <w:b/>
        </w:rPr>
        <w:t xml:space="preserve">Hakim 04 – </w:t>
      </w:r>
      <w:r>
        <w:t xml:space="preserve">president of the Inter – American dialogue (Peter Hakim, “The Reluctant Partner”, Foreign Affairs Vol. 83, pg. 114 – 123, January – February 2004, </w:t>
      </w:r>
      <w:hyperlink r:id="rId26" w:history="1">
        <w:r>
          <w:rPr>
            <w:rStyle w:val="Hyperlink"/>
          </w:rPr>
          <w:t>JSTORE</w:t>
        </w:r>
      </w:hyperlink>
      <w:r>
        <w:rPr>
          <w:rStyle w:val="Hyperlink"/>
        </w:rPr>
        <w:t xml:space="preserve"> database)//JS </w:t>
      </w:r>
    </w:p>
    <w:p w:rsidR="00764404" w:rsidRPr="00B5242A" w:rsidRDefault="00764404" w:rsidP="00764404">
      <w:pPr>
        <w:rPr>
          <w:b/>
        </w:rPr>
      </w:pPr>
    </w:p>
    <w:p w:rsidR="00764404" w:rsidRDefault="00764404" w:rsidP="00764404">
      <w:r w:rsidRPr="00E06D91">
        <w:rPr>
          <w:rStyle w:val="StyleBoldUnderline"/>
        </w:rPr>
        <w:t>The</w:t>
      </w:r>
      <w:r>
        <w:t xml:space="preserve"> Bush </w:t>
      </w:r>
      <w:r w:rsidRPr="00E06D91">
        <w:rPr>
          <w:rStyle w:val="StyleBoldUnderline"/>
        </w:rPr>
        <w:t>administration has</w:t>
      </w:r>
      <w:r>
        <w:rPr>
          <w:rStyle w:val="StyleBoldUnderline"/>
        </w:rPr>
        <w:t xml:space="preserve"> no more important task in the</w:t>
      </w:r>
      <w:r w:rsidRPr="00E06D91">
        <w:rPr>
          <w:rStyle w:val="StyleBoldUnderline"/>
        </w:rPr>
        <w:t xml:space="preserve"> hemisphere than to cultivate a con</w:t>
      </w:r>
      <w:r>
        <w:rPr>
          <w:rStyle w:val="StyleBoldUnderline"/>
        </w:rPr>
        <w:t xml:space="preserve">structive working relationship </w:t>
      </w:r>
      <w:r w:rsidRPr="00E06D91">
        <w:rPr>
          <w:rStyle w:val="StyleBoldUnderline"/>
        </w:rPr>
        <w:t>with Brazil</w:t>
      </w:r>
      <w:r>
        <w:t xml:space="preserve">. As Latin America's largest and most influential country, </w:t>
      </w:r>
      <w:r w:rsidRPr="009727DA">
        <w:rPr>
          <w:sz w:val="12"/>
        </w:rPr>
        <w:t xml:space="preserve">¶ </w:t>
      </w:r>
      <w:r w:rsidRPr="001506B5">
        <w:rPr>
          <w:rStyle w:val="StyleBoldUnderline"/>
        </w:rPr>
        <w:t>Brazil will determine</w:t>
      </w:r>
      <w:r>
        <w:t xml:space="preserve">, to a large extent, </w:t>
      </w:r>
      <w:r w:rsidRPr="001506B5">
        <w:rPr>
          <w:rStyle w:val="StyleBoldUnderline"/>
        </w:rPr>
        <w:t>whether the U</w:t>
      </w:r>
      <w:r>
        <w:t xml:space="preserve">nited </w:t>
      </w:r>
      <w:r w:rsidRPr="001506B5">
        <w:rPr>
          <w:rStyle w:val="StyleBoldUnderline"/>
        </w:rPr>
        <w:t>S</w:t>
      </w:r>
      <w:r>
        <w:t xml:space="preserve">tates </w:t>
      </w:r>
      <w:r w:rsidRPr="009727DA">
        <w:rPr>
          <w:sz w:val="12"/>
        </w:rPr>
        <w:t xml:space="preserve">¶ </w:t>
      </w:r>
      <w:r w:rsidRPr="001506B5">
        <w:rPr>
          <w:rStyle w:val="StyleBoldUnderline"/>
        </w:rPr>
        <w:t xml:space="preserve">is able to advance its </w:t>
      </w:r>
      <w:r>
        <w:t xml:space="preserve">foreign policy </w:t>
      </w:r>
      <w:r w:rsidRPr="001506B5">
        <w:rPr>
          <w:rStyle w:val="StyleBoldUnderline"/>
        </w:rPr>
        <w:t>agenda in Latin America</w:t>
      </w:r>
      <w:r>
        <w:t xml:space="preserve">, and on </w:t>
      </w:r>
      <w:r w:rsidRPr="009727DA">
        <w:rPr>
          <w:sz w:val="12"/>
        </w:rPr>
        <w:t xml:space="preserve">¶ </w:t>
      </w:r>
      <w:r>
        <w:t>some issues it will affect U.S. success outside the region. Although</w:t>
      </w:r>
      <w:r w:rsidRPr="001506B5">
        <w:rPr>
          <w:rStyle w:val="StyleBoldUnderline"/>
        </w:rPr>
        <w:t>Brazil</w:t>
      </w:r>
      <w:r>
        <w:t xml:space="preserve"> may not be powerful enough to shape policy in Latin America </w:t>
      </w:r>
      <w:r w:rsidRPr="009727DA">
        <w:rPr>
          <w:sz w:val="12"/>
        </w:rPr>
        <w:t xml:space="preserve">¶ </w:t>
      </w:r>
      <w:r>
        <w:t xml:space="preserve">as much as it might like, it often </w:t>
      </w:r>
      <w:r w:rsidRPr="001506B5">
        <w:rPr>
          <w:rStyle w:val="StyleBoldUnderline"/>
        </w:rPr>
        <w:t>has enough muscle to substantially ¶ help-or obstruct-U.S. plans</w:t>
      </w:r>
      <w:r>
        <w:t xml:space="preserve"> for the region. The main test of the </w:t>
      </w:r>
      <w:r w:rsidRPr="009727DA">
        <w:rPr>
          <w:sz w:val="12"/>
        </w:rPr>
        <w:t xml:space="preserve">¶ </w:t>
      </w:r>
      <w:r>
        <w:t xml:space="preserve">relationship will not be whether Brazil and the United States can </w:t>
      </w:r>
      <w:r w:rsidRPr="009727DA">
        <w:rPr>
          <w:sz w:val="12"/>
        </w:rPr>
        <w:t xml:space="preserve">¶ </w:t>
      </w:r>
      <w:r>
        <w:t xml:space="preserve">find areas of cooperation, but whether they are able to accommodate </w:t>
      </w:r>
      <w:r w:rsidRPr="009727DA">
        <w:rPr>
          <w:sz w:val="12"/>
        </w:rPr>
        <w:t xml:space="preserve">¶ </w:t>
      </w:r>
      <w:r>
        <w:t xml:space="preserve">their divergent interests and goals, tolerate different practical perspectives and, in the end, avoid conflict. </w:t>
      </w:r>
    </w:p>
    <w:p w:rsidR="00764404" w:rsidRDefault="00764404" w:rsidP="00764404"/>
    <w:p w:rsidR="00764404" w:rsidRPr="00480EEC" w:rsidRDefault="00764404" w:rsidP="00764404">
      <w:pPr>
        <w:rPr>
          <w:b/>
        </w:rPr>
      </w:pPr>
      <w:r w:rsidRPr="00480EEC">
        <w:rPr>
          <w:b/>
        </w:rPr>
        <w:t xml:space="preserve">Brazil is a key player in Latin American Policy – Consultation is key </w:t>
      </w:r>
    </w:p>
    <w:p w:rsidR="00764404" w:rsidRDefault="00764404" w:rsidP="00764404">
      <w:r w:rsidRPr="00480EEC">
        <w:rPr>
          <w:b/>
        </w:rPr>
        <w:t xml:space="preserve">The Economist 04 </w:t>
      </w:r>
      <w:r w:rsidRPr="00480EEC">
        <w:t xml:space="preserve">(“Brazil’s foreign policy – a giant stirs”, The Economist, 6/10/04, </w:t>
      </w:r>
      <w:hyperlink r:id="rId27" w:history="1">
        <w:r w:rsidRPr="00480EEC">
          <w:t>http://www.economist.com/node/2752700)//JS</w:t>
        </w:r>
      </w:hyperlink>
      <w:r w:rsidRPr="00480EEC">
        <w:t xml:space="preserve"> </w:t>
      </w:r>
    </w:p>
    <w:p w:rsidR="00123FB6" w:rsidRPr="00480EEC" w:rsidRDefault="00123FB6" w:rsidP="00764404"/>
    <w:p w:rsidR="00764404" w:rsidRPr="00480EEC" w:rsidRDefault="00764404" w:rsidP="00764404">
      <w:r w:rsidRPr="00480EEC">
        <w:rPr>
          <w:sz w:val="16"/>
        </w:rPr>
        <w:t xml:space="preserve">IT IS a small force, but of huge symbolic significance. This month, 1,200 Brazilian troops arrived in Haiti, </w:t>
      </w:r>
      <w:r w:rsidRPr="00480EEC">
        <w:rPr>
          <w:b/>
          <w:bCs/>
          <w:sz w:val="16"/>
          <w:u w:val="single"/>
        </w:rPr>
        <w:t>the</w:t>
      </w:r>
      <w:r w:rsidRPr="00480EEC">
        <w:rPr>
          <w:sz w:val="16"/>
        </w:rPr>
        <w:t xml:space="preserve"> country's biggest foreign military deployment since the second world war. Brazil is commanding a United Nations peacekeeping force of 6,700 mainly Latin American troops and 1,600 police which is taking over from American and French forces in the Caribbean island. This marks a new departure. </w:t>
      </w:r>
      <w:r w:rsidRPr="00480EEC">
        <w:rPr>
          <w:b/>
          <w:bCs/>
          <w:u w:val="single"/>
        </w:rPr>
        <w:t xml:space="preserve">Brazil </w:t>
      </w:r>
      <w:r w:rsidRPr="00480EEC">
        <w:rPr>
          <w:sz w:val="16"/>
        </w:rPr>
        <w:t xml:space="preserve">has long been a gentle and introverted giant, content to be a bystander on the world stage. Now that is changing. Luiz Inácio Lula da Silva, the country's left-leaning president, is carving out a role for Brazil as spokesman for poor countries, most notably by founding the G20 group which lobbies for rich countries to open up farm trade. His </w:t>
      </w:r>
      <w:r w:rsidRPr="00480EEC">
        <w:rPr>
          <w:b/>
          <w:bCs/>
          <w:u w:val="single"/>
        </w:rPr>
        <w:t>government is playing a more active role across South America</w:t>
      </w:r>
      <w:r w:rsidRPr="00480EEC">
        <w:t xml:space="preserve">. </w:t>
      </w:r>
      <w:r w:rsidRPr="00480EEC">
        <w:rPr>
          <w:sz w:val="16"/>
        </w:rPr>
        <w:t xml:space="preserve">And it is seeking a permanent seat on the UN Security Council. “Brazil has begun to flex its muscles as a regional superpower,” says Miguel Díaz of the Centre for Strategic and International Studies, a Washington-based think-tank. If so, it is a paradoxical one. On the one hand, </w:t>
      </w:r>
      <w:r w:rsidRPr="00480EEC">
        <w:rPr>
          <w:b/>
          <w:bCs/>
          <w:u w:val="single"/>
        </w:rPr>
        <w:t>Brazil's fondest wish is to mitigate the United States' dominance of global affairs and thereby to enhance Brazil's influence</w:t>
      </w:r>
      <w:r w:rsidRPr="00480EEC">
        <w:t xml:space="preserve">. </w:t>
      </w:r>
      <w:r w:rsidRPr="00480EEC">
        <w:rPr>
          <w:sz w:val="16"/>
        </w:rPr>
        <w:t xml:space="preserve">The foreign minister, Celso Amorim, calls for “a more balanced world” and justifies the Haiti mission in part as a step towards it. “You can't be a supporter of multilateralism and when it comes to act say it's [too] dangerous,” says Mr Amorim. On the other hand, </w:t>
      </w:r>
      <w:r w:rsidRPr="00480EEC">
        <w:rPr>
          <w:b/>
          <w:bCs/>
          <w:u w:val="single"/>
        </w:rPr>
        <w:t>Brazil's new activism often</w:t>
      </w:r>
      <w:r w:rsidRPr="00480EEC">
        <w:rPr>
          <w:sz w:val="16"/>
        </w:rPr>
        <w:t xml:space="preserve">, though not always, </w:t>
      </w:r>
      <w:r w:rsidRPr="00480EEC">
        <w:rPr>
          <w:b/>
          <w:bCs/>
          <w:u w:val="single"/>
        </w:rPr>
        <w:t>coincides with the interests of the U</w:t>
      </w:r>
      <w:r w:rsidRPr="00480EEC">
        <w:t xml:space="preserve">nited </w:t>
      </w:r>
      <w:r w:rsidRPr="00480EEC">
        <w:rPr>
          <w:b/>
          <w:bCs/>
          <w:u w:val="single"/>
        </w:rPr>
        <w:t>S</w:t>
      </w:r>
      <w:r w:rsidRPr="00480EEC">
        <w:t xml:space="preserve">tates. </w:t>
      </w:r>
      <w:r w:rsidRPr="00480EEC">
        <w:rPr>
          <w:b/>
          <w:bCs/>
          <w:u w:val="single"/>
        </w:rPr>
        <w:t>Both</w:t>
      </w:r>
      <w:r w:rsidRPr="00480EEC">
        <w:t xml:space="preserve"> </w:t>
      </w:r>
      <w:r w:rsidRPr="00480EEC">
        <w:rPr>
          <w:sz w:val="16"/>
        </w:rPr>
        <w:t xml:space="preserve">countries </w:t>
      </w:r>
      <w:r w:rsidRPr="00480EEC">
        <w:rPr>
          <w:b/>
          <w:bCs/>
          <w:u w:val="single"/>
        </w:rPr>
        <w:t>want democracy and stability in</w:t>
      </w:r>
      <w:r w:rsidRPr="00480EEC">
        <w:t xml:space="preserve"> places in </w:t>
      </w:r>
      <w:r w:rsidRPr="00480EEC">
        <w:rPr>
          <w:b/>
          <w:bCs/>
          <w:u w:val="single"/>
        </w:rPr>
        <w:t xml:space="preserve">the Americas </w:t>
      </w:r>
      <w:r w:rsidRPr="00480EEC">
        <w:rPr>
          <w:sz w:val="14"/>
        </w:rPr>
        <w:t xml:space="preserve">where these seem fragile. In some of those places, Lula's </w:t>
      </w:r>
      <w:r w:rsidRPr="00480EEC">
        <w:rPr>
          <w:b/>
          <w:bCs/>
          <w:u w:val="single"/>
        </w:rPr>
        <w:t>Brazil has more friends and influence than</w:t>
      </w:r>
      <w:r w:rsidRPr="00480EEC">
        <w:t xml:space="preserve"> </w:t>
      </w:r>
      <w:r w:rsidRPr="00480EEC">
        <w:rPr>
          <w:sz w:val="16"/>
        </w:rPr>
        <w:t xml:space="preserve">George Bush's more abrasive </w:t>
      </w:r>
      <w:r w:rsidRPr="00480EEC">
        <w:rPr>
          <w:b/>
          <w:bCs/>
          <w:u w:val="single"/>
        </w:rPr>
        <w:t>United States</w:t>
      </w:r>
      <w:r w:rsidRPr="00480EEC">
        <w:t xml:space="preserve">. </w:t>
      </w:r>
      <w:r w:rsidRPr="00480EEC">
        <w:rPr>
          <w:sz w:val="16"/>
        </w:rPr>
        <w:t xml:space="preserve">The two sometimes back rivals in these countries, but that is one source of Brazil's usefulness. Take Venezuela, where relations between the populist president, Hugo Chávez, and the United States are tense. </w:t>
      </w:r>
      <w:r w:rsidRPr="00480EEC">
        <w:rPr>
          <w:b/>
          <w:bCs/>
          <w:u w:val="single"/>
        </w:rPr>
        <w:t>Brazil formed a “group of friends”</w:t>
      </w:r>
      <w:r w:rsidRPr="00480EEC">
        <w:t xml:space="preserve"> (to </w:t>
      </w:r>
      <w:r w:rsidRPr="00480EEC">
        <w:rPr>
          <w:b/>
          <w:bCs/>
          <w:u w:val="single"/>
        </w:rPr>
        <w:t>which the United States belongs) to encourage a lawful resolution of the confrontation between Mr Chávez</w:t>
      </w:r>
      <w:r w:rsidRPr="00480EEC">
        <w:t xml:space="preserve"> </w:t>
      </w:r>
      <w:r w:rsidRPr="00480EEC">
        <w:rPr>
          <w:sz w:val="16"/>
        </w:rPr>
        <w:t xml:space="preserve">and the opposition. The group has had a low profile, often to the point of invisibility. But Mr Amorim is “pretty convinced that we helped create the conditions” for last week's decision by Mr Chávez to submit to a recall referendum (see article). In Bolivia, where street demonstrations drove out a pro-American president last year, </w:t>
      </w:r>
      <w:r w:rsidRPr="00480EEC">
        <w:rPr>
          <w:b/>
          <w:bCs/>
          <w:u w:val="single"/>
        </w:rPr>
        <w:t>Brazil is encouraging still-restive radical leaders to play by democratic rules</w:t>
      </w:r>
      <w:r w:rsidRPr="00480EEC">
        <w:rPr>
          <w:sz w:val="16"/>
        </w:rPr>
        <w:t>. Lula's own rise, from shoeshine boy to president, has a persuasive effect, Mr Amorim believes. Evo Morales, a leader of the movement that ousted Bolivia's president, calls Lula “a brother.” But the United States sees Mr Morales, the leader of the coca workers, as an ally of drug-traffickers. Brazil was deeply suspicious of Plan Colombia, the American aid programme aimed against guerrillas and drug traffickers. But it has come to fret about the spillover of Colombia's conflicts—guerrillas have clashed with Brazilian troops on the border, and much of the violence in Brazil's cities is now drug-fuelled. So Lula's government has shifted to a policy of closer co-operation with Colombia's president, Álvaro Uribe, the United States's closest ally in Latin America</w:t>
      </w:r>
      <w:r w:rsidRPr="00480EEC">
        <w:t xml:space="preserve">. </w:t>
      </w:r>
      <w:r w:rsidRPr="00480EEC">
        <w:rPr>
          <w:b/>
          <w:bCs/>
          <w:u w:val="single"/>
        </w:rPr>
        <w:t>Brazil is sharing with Colombia's government intelligence</w:t>
      </w:r>
      <w:r w:rsidRPr="00480EEC">
        <w:t xml:space="preserve"> from Sivam, its satellite-based monitoring system for the Amazon. </w:t>
      </w:r>
      <w:r w:rsidRPr="00480EEC">
        <w:rPr>
          <w:b/>
          <w:bCs/>
          <w:u w:val="single"/>
        </w:rPr>
        <w:t>It has also offered to host talks between government and guerrillas should these occur.</w:t>
      </w:r>
      <w:r w:rsidRPr="00480EEC">
        <w:t xml:space="preserve"> Co-operation and friction </w:t>
      </w:r>
      <w:r w:rsidRPr="00480EEC">
        <w:rPr>
          <w:b/>
          <w:bCs/>
          <w:u w:val="single"/>
        </w:rPr>
        <w:t>Brazil is taking “more responsibility</w:t>
      </w:r>
      <w:r w:rsidRPr="00480EEC">
        <w:t xml:space="preserve"> for calming things down in the region, </w:t>
      </w:r>
      <w:r w:rsidRPr="00480EEC">
        <w:rPr>
          <w:b/>
          <w:bCs/>
          <w:u w:val="single"/>
        </w:rPr>
        <w:t>which the U</w:t>
      </w:r>
      <w:r w:rsidRPr="00480EEC">
        <w:t xml:space="preserve">nited </w:t>
      </w:r>
      <w:r w:rsidRPr="00480EEC">
        <w:rPr>
          <w:b/>
          <w:bCs/>
          <w:u w:val="single"/>
        </w:rPr>
        <w:t>S</w:t>
      </w:r>
      <w:r w:rsidRPr="00480EEC">
        <w:t xml:space="preserve">tates </w:t>
      </w:r>
      <w:r w:rsidRPr="00480EEC">
        <w:rPr>
          <w:b/>
          <w:bCs/>
          <w:u w:val="single"/>
        </w:rPr>
        <w:t>finds fantastic</w:t>
      </w:r>
      <w:r w:rsidRPr="00480EEC">
        <w:rPr>
          <w:sz w:val="16"/>
        </w:rPr>
        <w:t xml:space="preserve">,” says Alfredo Valladão of the Institut d'Etudes Politiques in Paris. That is one reason why Brazil has not been shunned by Mr Bush, despite Lula's opposition to the war in Iraq. But on some issues there is friction. Brazil refused to allow international inspections of its centrifuges for enriching uranium. A signatory of the Non-Proliferation Treaty, it claims to have impeccable credentials as a custodian of nuclear technology and says it is not obliged to reveal technology that could be swiped by competitors (though there are suspicions that some of this technology may have come from the same black market tapped by Libya, Iran, North Korea and others). But to a United States determined to plug leaks in the international non-proliferation regime that “could be a very sore point,” says Peter Hakim of Inter-American Dialogue, a think-tank in Washington. Brazil “never said it would not sign” the protocol mandating inspections, says Mr Amorim—a glimmer of conciliation, perhaps. Lula did not start Brazil's international activism. In recent years, Brazilian troops have joined UN missions in East Timor and Angola. In 1996 Brazil acted with Argentina and the United States to forestall a coup in Paraguay—a recognition that the defence of democracy in the region should take precedence over a tradition of non-intervention in the affairs of neighbours. The search for a stable South </w:t>
      </w:r>
      <w:r w:rsidRPr="00480EEC">
        <w:rPr>
          <w:b/>
          <w:bCs/>
          <w:u w:val="single"/>
        </w:rPr>
        <w:t>America has long been an axiom of Brazil's foreign policy</w:t>
      </w:r>
      <w:r w:rsidRPr="00480EEC">
        <w:t xml:space="preserve">, </w:t>
      </w:r>
      <w:r w:rsidRPr="00480EEC">
        <w:rPr>
          <w:sz w:val="16"/>
        </w:rPr>
        <w:t xml:space="preserve">but demographics have given it greater urgency. Brazilians, once described as clinging to the coast like crabs, have scurried westwards and northwards. The building of Brasília, which replaced Rio de Janeiro as the capital in 1960, helped to spark development of the interior, a process accelerated by an agricultural boom in such western states as Mato Grosso. The Amazon, Brazil is learning, is both a resource and weak spot, vulnerable to guerrillas, drug traffickers and land-grabbers. For most of its history as an independent country, Brazil saw Argentina as its chief rival and strategic threat. That changed with the formation of Mercosur, an incipient customs union also involving Paraguay and Uruguay. This has allowed Brazil to shift much of its army from its southern border to the north-western jungles near Colombia and Peru. Brazil's sense of neighbourhood may be widening. Yet, argues Mr Valladão, Brazil has not decided what sort of neighbour to be. At times, it portrays itself as a team player. In theory, it negotiates on trade as a member of Mercosur. But Brazil also sees itself as a “whale”, with the heft and appetite to act on its own. Mr Amorim's answer is that, in a world likely to be dominated by blocks, </w:t>
      </w:r>
      <w:r w:rsidRPr="00480EEC">
        <w:rPr>
          <w:b/>
          <w:bCs/>
          <w:u w:val="single"/>
        </w:rPr>
        <w:t>Brazil's best option is to co-operate as much as possible with its neighbours and other developing countries</w:t>
      </w:r>
      <w:r w:rsidRPr="00480EEC">
        <w:t xml:space="preserve">. </w:t>
      </w:r>
      <w:r w:rsidRPr="00480EEC">
        <w:rPr>
          <w:sz w:val="16"/>
        </w:rPr>
        <w:t>Whales, he notes, “are gregarious animals.”</w:t>
      </w:r>
    </w:p>
    <w:p w:rsidR="00764404" w:rsidRPr="00480EEC" w:rsidRDefault="00764404" w:rsidP="00764404"/>
    <w:p w:rsidR="00764404" w:rsidRPr="00480EEC" w:rsidRDefault="00764404" w:rsidP="00764404">
      <w:pPr>
        <w:rPr>
          <w:b/>
        </w:rPr>
      </w:pPr>
      <w:r w:rsidRPr="00480EEC">
        <w:rPr>
          <w:b/>
        </w:rPr>
        <w:t xml:space="preserve">Brazil model key to effective Latin America cooperation </w:t>
      </w:r>
    </w:p>
    <w:p w:rsidR="00764404" w:rsidRDefault="00764404" w:rsidP="00764404">
      <w:pPr>
        <w:rPr>
          <w:rFonts w:eastAsia="Times New Roman" w:cs="Times New Roman"/>
          <w:sz w:val="16"/>
          <w:szCs w:val="17"/>
        </w:rPr>
      </w:pPr>
      <w:r w:rsidRPr="00480EEC">
        <w:rPr>
          <w:rFonts w:eastAsia="Times New Roman" w:cs="Times New Roman"/>
          <w:b/>
          <w:szCs w:val="17"/>
        </w:rPr>
        <w:t xml:space="preserve">Saraiva and Gratius 13 – </w:t>
      </w:r>
      <w:r w:rsidRPr="00480EEC">
        <w:rPr>
          <w:rFonts w:eastAsia="Times New Roman" w:cs="Times New Roman"/>
          <w:szCs w:val="17"/>
        </w:rPr>
        <w:t xml:space="preserve">writers for the Center for European Policy studies (Miriam Gomes Saraiva and Susanne Gratius, “Continental Regionalism: Brazil’s Prominent Role in the Americas”, </w:t>
      </w:r>
      <w:r w:rsidRPr="00480EEC">
        <w:rPr>
          <w:rFonts w:eastAsia="Times New Roman" w:cs="Times New Roman"/>
          <w:sz w:val="16"/>
          <w:szCs w:val="17"/>
        </w:rPr>
        <w:t xml:space="preserve">International relations and security network, 6/4/13,  </w:t>
      </w:r>
      <w:hyperlink r:id="rId28" w:history="1">
        <w:r w:rsidRPr="00480EEC">
          <w:rPr>
            <w:rFonts w:eastAsia="Times New Roman" w:cs="Times New Roman"/>
            <w:sz w:val="16"/>
            <w:szCs w:val="17"/>
          </w:rPr>
          <w:t>http://www.fride.org/descarga/04_06_2013_ISNZURICH_SG.pdf)//JS</w:t>
        </w:r>
      </w:hyperlink>
      <w:r w:rsidRPr="00480EEC">
        <w:rPr>
          <w:rFonts w:eastAsia="Times New Roman" w:cs="Times New Roman"/>
          <w:sz w:val="16"/>
          <w:szCs w:val="17"/>
        </w:rPr>
        <w:t xml:space="preserve"> </w:t>
      </w:r>
    </w:p>
    <w:p w:rsidR="00123FB6" w:rsidRPr="00480EEC" w:rsidRDefault="00123FB6" w:rsidP="00764404">
      <w:pPr>
        <w:rPr>
          <w:rFonts w:eastAsia="Times New Roman" w:cs="Times New Roman"/>
          <w:sz w:val="16"/>
          <w:szCs w:val="17"/>
        </w:rPr>
      </w:pPr>
    </w:p>
    <w:p w:rsidR="00764404" w:rsidRPr="00480EEC" w:rsidRDefault="00764404" w:rsidP="00764404">
      <w:pPr>
        <w:rPr>
          <w:b/>
          <w:bCs/>
          <w:u w:val="single"/>
        </w:rPr>
      </w:pPr>
      <w:r w:rsidRPr="00480EEC">
        <w:rPr>
          <w:rFonts w:eastAsia="Times New Roman" w:cs="Times New Roman"/>
          <w:sz w:val="16"/>
          <w:szCs w:val="17"/>
        </w:rPr>
        <w:t xml:space="preserve">A fourth step in Brazil’s strategy was to expand the country’s interests to Central </w:t>
      </w:r>
      <w:r w:rsidRPr="00480EEC">
        <w:rPr>
          <w:rFonts w:eastAsia="Times New Roman" w:cs="Times New Roman"/>
          <w:sz w:val="6"/>
          <w:szCs w:val="17"/>
        </w:rPr>
        <w:t xml:space="preserve">¶ </w:t>
      </w:r>
      <w:r w:rsidRPr="00480EEC">
        <w:rPr>
          <w:rFonts w:eastAsia="Times New Roman" w:cs="Times New Roman"/>
          <w:sz w:val="16"/>
          <w:szCs w:val="17"/>
        </w:rPr>
        <w:t xml:space="preserve">America and the Caribbean. Once its prominent role in South America and on the </w:t>
      </w:r>
      <w:r w:rsidRPr="00480EEC">
        <w:rPr>
          <w:rFonts w:eastAsia="Times New Roman" w:cs="Times New Roman"/>
          <w:sz w:val="6"/>
          <w:szCs w:val="17"/>
        </w:rPr>
        <w:t xml:space="preserve">¶ </w:t>
      </w:r>
      <w:r w:rsidRPr="00480EEC">
        <w:rPr>
          <w:rFonts w:eastAsia="Times New Roman" w:cs="Times New Roman"/>
          <w:sz w:val="16"/>
          <w:szCs w:val="17"/>
        </w:rPr>
        <w:t xml:space="preserve">global stage had been consolidated, Brazil’s political elites began to draw more </w:t>
      </w:r>
      <w:r w:rsidRPr="00480EEC">
        <w:rPr>
          <w:rFonts w:eastAsia="Times New Roman" w:cs="Times New Roman"/>
          <w:sz w:val="6"/>
          <w:szCs w:val="17"/>
        </w:rPr>
        <w:t xml:space="preserve">¶ </w:t>
      </w:r>
      <w:r w:rsidRPr="00480EEC">
        <w:rPr>
          <w:rFonts w:eastAsia="Times New Roman" w:cs="Times New Roman"/>
          <w:sz w:val="16"/>
          <w:szCs w:val="17"/>
        </w:rPr>
        <w:t xml:space="preserve">attention to Central America and the Caribbean, which had been traditionally under </w:t>
      </w:r>
      <w:r w:rsidRPr="00480EEC">
        <w:rPr>
          <w:rFonts w:eastAsia="Times New Roman" w:cs="Times New Roman"/>
          <w:sz w:val="6"/>
          <w:szCs w:val="17"/>
        </w:rPr>
        <w:t xml:space="preserve">¶ </w:t>
      </w:r>
      <w:r w:rsidRPr="00480EEC">
        <w:rPr>
          <w:rFonts w:eastAsia="Times New Roman" w:cs="Times New Roman"/>
          <w:sz w:val="16"/>
          <w:szCs w:val="17"/>
        </w:rPr>
        <w:t xml:space="preserve">the influence of the United States. </w:t>
      </w:r>
      <w:r w:rsidRPr="00480EEC">
        <w:rPr>
          <w:b/>
          <w:bCs/>
          <w:u w:val="single"/>
        </w:rPr>
        <w:t>An important</w:t>
      </w:r>
      <w:r w:rsidRPr="00480EEC">
        <w:rPr>
          <w:rFonts w:eastAsia="Times New Roman" w:cs="Times New Roman"/>
          <w:szCs w:val="17"/>
        </w:rPr>
        <w:t xml:space="preserve"> </w:t>
      </w:r>
      <w:r w:rsidRPr="00480EEC">
        <w:rPr>
          <w:b/>
          <w:bCs/>
          <w:u w:val="single"/>
        </w:rPr>
        <w:t>strategic movement</w:t>
      </w:r>
      <w:r w:rsidRPr="00480EEC">
        <w:rPr>
          <w:rFonts w:eastAsia="Times New Roman" w:cs="Times New Roman"/>
          <w:szCs w:val="17"/>
        </w:rPr>
        <w:t xml:space="preserve"> </w:t>
      </w:r>
      <w:r w:rsidRPr="00480EEC">
        <w:rPr>
          <w:rFonts w:eastAsia="Times New Roman" w:cs="Times New Roman"/>
          <w:sz w:val="16"/>
          <w:szCs w:val="17"/>
        </w:rPr>
        <w:t xml:space="preserve">(and alternative </w:t>
      </w:r>
      <w:r w:rsidRPr="00480EEC">
        <w:rPr>
          <w:rFonts w:eastAsia="Times New Roman" w:cs="Times New Roman"/>
          <w:sz w:val="6"/>
          <w:szCs w:val="17"/>
        </w:rPr>
        <w:t xml:space="preserve">¶ </w:t>
      </w:r>
      <w:r w:rsidRPr="00480EEC">
        <w:rPr>
          <w:rFonts w:eastAsia="Times New Roman" w:cs="Times New Roman"/>
          <w:sz w:val="16"/>
          <w:szCs w:val="17"/>
        </w:rPr>
        <w:t xml:space="preserve">to US sanctions policy) </w:t>
      </w:r>
      <w:r w:rsidRPr="00480EEC">
        <w:rPr>
          <w:b/>
          <w:bCs/>
          <w:sz w:val="16"/>
          <w:u w:val="single"/>
        </w:rPr>
        <w:t>was the renewal of relations with Cuba</w:t>
      </w:r>
      <w:r w:rsidRPr="00480EEC">
        <w:rPr>
          <w:rFonts w:eastAsia="Times New Roman" w:cs="Times New Roman"/>
          <w:sz w:val="16"/>
          <w:szCs w:val="17"/>
        </w:rPr>
        <w:t xml:space="preserve">. Historical political </w:t>
      </w:r>
      <w:r w:rsidRPr="00480EEC">
        <w:rPr>
          <w:rFonts w:eastAsia="Times New Roman" w:cs="Times New Roman"/>
          <w:sz w:val="6"/>
          <w:szCs w:val="17"/>
        </w:rPr>
        <w:t xml:space="preserve">¶ </w:t>
      </w:r>
      <w:r w:rsidRPr="00480EEC">
        <w:rPr>
          <w:rFonts w:eastAsia="Times New Roman" w:cs="Times New Roman"/>
          <w:sz w:val="16"/>
          <w:szCs w:val="17"/>
        </w:rPr>
        <w:t xml:space="preserve">affinities between the Workers’ Party and Castroism motivated closer bilateral </w:t>
      </w:r>
      <w:r w:rsidRPr="00480EEC">
        <w:rPr>
          <w:rFonts w:eastAsia="Times New Roman" w:cs="Times New Roman"/>
          <w:sz w:val="6"/>
          <w:szCs w:val="17"/>
        </w:rPr>
        <w:t xml:space="preserve">¶ </w:t>
      </w:r>
      <w:r w:rsidRPr="00480EEC">
        <w:rPr>
          <w:rFonts w:eastAsia="Times New Roman" w:cs="Times New Roman"/>
          <w:sz w:val="16"/>
          <w:szCs w:val="17"/>
        </w:rPr>
        <w:t>relations and economic cooperation.</w:t>
      </w:r>
      <w:r w:rsidRPr="00480EEC">
        <w:rPr>
          <w:sz w:val="16"/>
        </w:rPr>
        <w:t xml:space="preserve"> </w:t>
      </w:r>
      <w:r w:rsidRPr="00480EEC">
        <w:rPr>
          <w:sz w:val="6"/>
        </w:rPr>
        <w:t xml:space="preserve">¶ </w:t>
      </w:r>
      <w:r w:rsidRPr="00480EEC">
        <w:rPr>
          <w:rFonts w:eastAsia="Times New Roman" w:cs="Times New Roman"/>
          <w:sz w:val="16"/>
          <w:szCs w:val="17"/>
        </w:rPr>
        <w:t xml:space="preserve">In 2004, Brazil assumed the military command of the UN mission in Haiti. Although its engagement in Haiti had more to do </w:t>
      </w:r>
      <w:r w:rsidRPr="00480EEC">
        <w:rPr>
          <w:rFonts w:eastAsia="Times New Roman" w:cs="Times New Roman"/>
          <w:sz w:val="6"/>
          <w:szCs w:val="17"/>
        </w:rPr>
        <w:t xml:space="preserve">¶ </w:t>
      </w:r>
      <w:r w:rsidRPr="00480EEC">
        <w:rPr>
          <w:rFonts w:eastAsia="Times New Roman" w:cs="Times New Roman"/>
          <w:sz w:val="16"/>
          <w:szCs w:val="17"/>
        </w:rPr>
        <w:t xml:space="preserve">with its aspiration to become a permanent member of the UN Security Council, it </w:t>
      </w:r>
      <w:r w:rsidRPr="00480EEC">
        <w:rPr>
          <w:rFonts w:eastAsia="Times New Roman" w:cs="Times New Roman"/>
          <w:sz w:val="6"/>
          <w:szCs w:val="17"/>
        </w:rPr>
        <w:t xml:space="preserve">¶ </w:t>
      </w:r>
      <w:r w:rsidRPr="00480EEC">
        <w:rPr>
          <w:rFonts w:eastAsia="Times New Roman" w:cs="Times New Roman"/>
          <w:sz w:val="16"/>
          <w:szCs w:val="17"/>
        </w:rPr>
        <w:t xml:space="preserve">helped to foster Brazil’s relations with the Caribbean. In 2009, rather by accident (the </w:t>
      </w:r>
      <w:r w:rsidRPr="00480EEC">
        <w:rPr>
          <w:rFonts w:eastAsia="Times New Roman" w:cs="Times New Roman"/>
          <w:sz w:val="6"/>
          <w:szCs w:val="17"/>
        </w:rPr>
        <w:t xml:space="preserve">¶ </w:t>
      </w:r>
      <w:r w:rsidRPr="00480EEC">
        <w:rPr>
          <w:rFonts w:eastAsia="Times New Roman" w:cs="Times New Roman"/>
          <w:sz w:val="16"/>
          <w:szCs w:val="17"/>
        </w:rPr>
        <w:t xml:space="preserve">former president Manuel Zelaya chose the Brazilian Embassy in which to escape from </w:t>
      </w:r>
      <w:r w:rsidRPr="00480EEC">
        <w:rPr>
          <w:rFonts w:eastAsia="Times New Roman" w:cs="Times New Roman"/>
          <w:sz w:val="6"/>
          <w:szCs w:val="17"/>
        </w:rPr>
        <w:t xml:space="preserve">¶ </w:t>
      </w:r>
      <w:r w:rsidRPr="00480EEC">
        <w:rPr>
          <w:rFonts w:eastAsia="Times New Roman" w:cs="Times New Roman"/>
          <w:sz w:val="16"/>
          <w:szCs w:val="17"/>
        </w:rPr>
        <w:t xml:space="preserve">his adversaries), the former Lula government got involved in the political crisis in </w:t>
      </w:r>
      <w:r w:rsidRPr="00480EEC">
        <w:rPr>
          <w:rFonts w:eastAsia="Times New Roman" w:cs="Times New Roman"/>
          <w:sz w:val="6"/>
          <w:szCs w:val="17"/>
        </w:rPr>
        <w:t xml:space="preserve">¶ </w:t>
      </w:r>
      <w:r w:rsidRPr="00480EEC">
        <w:rPr>
          <w:rFonts w:eastAsia="Times New Roman" w:cs="Times New Roman"/>
          <w:sz w:val="16"/>
          <w:szCs w:val="17"/>
        </w:rPr>
        <w:t xml:space="preserve">Honduras after the military coup against the elected President Zelaya. This </w:t>
      </w:r>
      <w:r w:rsidRPr="00480EEC">
        <w:rPr>
          <w:b/>
          <w:bCs/>
          <w:u w:val="single"/>
        </w:rPr>
        <w:t>pro-active ¶ policy of the Brazilian government illustrates a political will to think about ¶ neighbourhood policy beyond South America</w:t>
      </w:r>
      <w:r w:rsidRPr="00480EEC">
        <w:rPr>
          <w:rFonts w:eastAsia="Times New Roman" w:cs="Times New Roman"/>
          <w:szCs w:val="17"/>
        </w:rPr>
        <w:t xml:space="preserve">. </w:t>
      </w:r>
      <w:r w:rsidRPr="00480EEC">
        <w:rPr>
          <w:rFonts w:eastAsia="Times New Roman" w:cs="Times New Roman"/>
          <w:sz w:val="16"/>
          <w:szCs w:val="16"/>
        </w:rPr>
        <w:t xml:space="preserve">Latin America is the fourth (and less ¶ relevant) cycle of Brazil’s regional policy. The prominence of the autonomy-oriented ¶ group or </w:t>
      </w:r>
      <w:r w:rsidRPr="00480EEC">
        <w:rPr>
          <w:rFonts w:eastAsia="Times New Roman" w:cs="Times New Roman"/>
          <w:szCs w:val="17"/>
        </w:rPr>
        <w:t>‘</w:t>
      </w:r>
      <w:r w:rsidRPr="00480EEC">
        <w:rPr>
          <w:b/>
          <w:bCs/>
          <w:u w:val="single"/>
        </w:rPr>
        <w:t>developmentalist faction’</w:t>
      </w:r>
      <w:r w:rsidRPr="00480EEC">
        <w:rPr>
          <w:rFonts w:eastAsia="Times New Roman" w:cs="Times New Roman"/>
          <w:szCs w:val="17"/>
        </w:rPr>
        <w:t xml:space="preserve"> </w:t>
      </w:r>
      <w:r w:rsidRPr="00480EEC">
        <w:rPr>
          <w:b/>
          <w:bCs/>
          <w:u w:val="single"/>
        </w:rPr>
        <w:t>in the Brazil</w:t>
      </w:r>
      <w:r w:rsidRPr="00480EEC">
        <w:rPr>
          <w:rFonts w:eastAsia="Times New Roman" w:cs="Times New Roman"/>
          <w:sz w:val="16"/>
          <w:szCs w:val="16"/>
        </w:rPr>
        <w:t xml:space="preserve">ian Ministry of Foreign Affairs and the ¶ post-Washington consensus in the region (meaning a major role of the state as a social ¶ and economic agent) </w:t>
      </w:r>
      <w:r w:rsidRPr="00480EEC">
        <w:rPr>
          <w:b/>
          <w:bCs/>
          <w:u w:val="single"/>
        </w:rPr>
        <w:t>paved the way for new regional priorities</w:t>
      </w:r>
      <w:r w:rsidRPr="00480EEC">
        <w:rPr>
          <w:rFonts w:eastAsia="Times New Roman" w:cs="Times New Roman"/>
          <w:szCs w:val="17"/>
        </w:rPr>
        <w:t xml:space="preserve">. Not economic </w:t>
      </w:r>
      <w:r w:rsidRPr="00480EEC">
        <w:rPr>
          <w:rFonts w:eastAsia="Times New Roman" w:cs="Times New Roman"/>
          <w:sz w:val="12"/>
          <w:szCs w:val="17"/>
        </w:rPr>
        <w:t xml:space="preserve">¶ </w:t>
      </w:r>
      <w:r w:rsidRPr="00480EEC">
        <w:rPr>
          <w:rFonts w:eastAsia="Times New Roman" w:cs="Times New Roman"/>
          <w:szCs w:val="17"/>
        </w:rPr>
        <w:t xml:space="preserve">integration but </w:t>
      </w:r>
      <w:r w:rsidRPr="00480EEC">
        <w:rPr>
          <w:b/>
          <w:bCs/>
          <w:u w:val="single"/>
        </w:rPr>
        <w:t>political consultation and diplomacy are today’s cornerstones of Latin ¶ American integration.</w:t>
      </w:r>
    </w:p>
    <w:p w:rsidR="00764404" w:rsidRDefault="00764404" w:rsidP="00764404"/>
    <w:p w:rsidR="00764404" w:rsidRDefault="00764404" w:rsidP="00355D0E">
      <w:pPr>
        <w:pStyle w:val="Heading3"/>
      </w:pPr>
      <w:r>
        <w:t>solves – venezuelan policy</w:t>
      </w:r>
    </w:p>
    <w:p w:rsidR="00764404" w:rsidRDefault="00764404" w:rsidP="00764404">
      <w:pPr>
        <w:rPr>
          <w:rFonts w:eastAsia="Times New Roman" w:cs="Arial"/>
          <w:b/>
          <w:bCs/>
          <w:color w:val="222222"/>
          <w:szCs w:val="20"/>
        </w:rPr>
      </w:pPr>
      <w:r>
        <w:rPr>
          <w:rFonts w:eastAsia="Times New Roman" w:cs="Arial"/>
          <w:b/>
          <w:bCs/>
          <w:color w:val="222222"/>
          <w:szCs w:val="20"/>
        </w:rPr>
        <w:t xml:space="preserve">Brazil consultation key to Venezuela policy </w:t>
      </w:r>
    </w:p>
    <w:p w:rsidR="00123FB6" w:rsidRDefault="00764404" w:rsidP="00764404">
      <w:pPr>
        <w:rPr>
          <w:rFonts w:eastAsia="Times New Roman" w:cs="Arial"/>
          <w:color w:val="222222"/>
          <w:szCs w:val="20"/>
        </w:rPr>
      </w:pPr>
      <w:r w:rsidRPr="00C821ED">
        <w:rPr>
          <w:rFonts w:eastAsia="Times New Roman" w:cs="Arial"/>
          <w:b/>
          <w:bCs/>
          <w:color w:val="222222"/>
          <w:szCs w:val="20"/>
        </w:rPr>
        <w:t>Shifter, 13</w:t>
      </w:r>
      <w:r w:rsidRPr="00C821ED">
        <w:rPr>
          <w:rFonts w:eastAsia="Times New Roman" w:cs="Arial"/>
          <w:color w:val="222222"/>
          <w:szCs w:val="20"/>
        </w:rPr>
        <w:t> --- Adjunct Professor of Latin American Studies at Georgetown University's School of Foreign Service (Michael, March 11</w:t>
      </w:r>
      <w:r w:rsidRPr="00C821ED">
        <w:rPr>
          <w:rFonts w:eastAsia="Times New Roman" w:cs="Arial"/>
          <w:color w:val="222222"/>
          <w:szCs w:val="20"/>
          <w:vertAlign w:val="superscript"/>
        </w:rPr>
        <w:t>th</w:t>
      </w:r>
      <w:r w:rsidRPr="00C821ED">
        <w:rPr>
          <w:rFonts w:eastAsia="Times New Roman" w:cs="Arial"/>
          <w:color w:val="222222"/>
          <w:szCs w:val="20"/>
        </w:rPr>
        <w:t>, 2013 </w:t>
      </w:r>
      <w:r w:rsidRPr="00C821ED">
        <w:rPr>
          <w:rFonts w:eastAsia="Times New Roman" w:cs="Arial"/>
          <w:i/>
          <w:iCs/>
          <w:color w:val="222222"/>
          <w:szCs w:val="20"/>
        </w:rPr>
        <w:t>Foreign Policy</w:t>
      </w:r>
      <w:r w:rsidRPr="00C821ED">
        <w:rPr>
          <w:rFonts w:eastAsia="Times New Roman" w:cs="Arial"/>
          <w:color w:val="222222"/>
          <w:szCs w:val="20"/>
        </w:rPr>
        <w:t> “The Empire Makes Nice: Is it time for a Venezuela reset?” </w:t>
      </w:r>
      <w:r w:rsidR="008F5395">
        <w:fldChar w:fldCharType="begin"/>
      </w:r>
      <w:r w:rsidR="008F5395">
        <w:instrText xml:space="preserve"> HYPERLINK "http://www.foreignpolicy.com/articles/2013/03/11/the</w:instrText>
      </w:r>
      <w:r w:rsidR="008F5395">
        <w:instrText xml:space="preserve">_empire_makes_nice_venezuela_hugo_chavez" \t "_blank" </w:instrText>
      </w:r>
      <w:r w:rsidR="008F5395">
        <w:fldChar w:fldCharType="separate"/>
      </w:r>
      <w:r w:rsidRPr="00C821ED">
        <w:rPr>
          <w:rFonts w:eastAsia="Times New Roman" w:cs="Arial"/>
          <w:szCs w:val="20"/>
        </w:rPr>
        <w:t>http://www.foreignpolicy.com/articles/2013/03/11/the_empire_makes_nice_venezuela_hugo_chavez</w:t>
      </w:r>
      <w:r w:rsidR="008F5395">
        <w:rPr>
          <w:rFonts w:eastAsia="Times New Roman" w:cs="Arial"/>
          <w:szCs w:val="20"/>
        </w:rPr>
        <w:fldChar w:fldCharType="end"/>
      </w:r>
      <w:r w:rsidRPr="00C821ED">
        <w:rPr>
          <w:rFonts w:eastAsia="Times New Roman" w:cs="Arial"/>
          <w:color w:val="222222"/>
          <w:szCs w:val="20"/>
        </w:rPr>
        <w:t>)//JES</w:t>
      </w:r>
      <w:r>
        <w:rPr>
          <w:rFonts w:eastAsia="Times New Roman" w:cs="Arial"/>
          <w:color w:val="222222"/>
          <w:szCs w:val="20"/>
        </w:rPr>
        <w:tab/>
        <w:t xml:space="preserve">                                                                                                                </w:t>
      </w:r>
    </w:p>
    <w:p w:rsidR="00123FB6" w:rsidRDefault="00123FB6" w:rsidP="00764404">
      <w:pPr>
        <w:rPr>
          <w:rFonts w:eastAsia="Times New Roman" w:cs="Arial"/>
          <w:color w:val="222222"/>
          <w:szCs w:val="20"/>
        </w:rPr>
      </w:pPr>
    </w:p>
    <w:p w:rsidR="00764404" w:rsidRPr="00C821ED" w:rsidRDefault="00764404" w:rsidP="00764404">
      <w:pPr>
        <w:rPr>
          <w:rFonts w:eastAsia="Times New Roman" w:cs="Times New Roman"/>
          <w:b/>
          <w:sz w:val="24"/>
          <w:szCs w:val="24"/>
        </w:rPr>
      </w:pPr>
      <w:r w:rsidRPr="00C821ED">
        <w:rPr>
          <w:rFonts w:eastAsia="Times New Roman" w:cs="Arial"/>
          <w:color w:val="222222"/>
          <w:szCs w:val="20"/>
        </w:rPr>
        <w:t>A peace accord between the Colombian government and the FARC (which uses Venezuelan territory as a sanctuary and was supported by Chávez) would reduce a key source of instability in the wider region. </w:t>
      </w:r>
      <w:r w:rsidRPr="00D55682">
        <w:rPr>
          <w:rStyle w:val="StyleBoldUnderline"/>
        </w:rPr>
        <w:t>To anticipate potential turmoil in Venezuela</w:t>
      </w:r>
      <w:r w:rsidRPr="00C821ED">
        <w:rPr>
          <w:rFonts w:eastAsia="Times New Roman" w:cs="Arial"/>
          <w:color w:val="222222"/>
          <w:szCs w:val="20"/>
        </w:rPr>
        <w:t xml:space="preserve"> in the coming period, </w:t>
      </w:r>
      <w:r w:rsidRPr="00D55682">
        <w:rPr>
          <w:rStyle w:val="StyleBoldUnderline"/>
        </w:rPr>
        <w:t>Washington should be consulting regularly and at the highest levels with</w:t>
      </w:r>
      <w:r w:rsidRPr="00C821ED">
        <w:rPr>
          <w:rFonts w:eastAsia="Times New Roman" w:cs="Arial"/>
          <w:color w:val="222222"/>
          <w:szCs w:val="20"/>
        </w:rPr>
        <w:t xml:space="preserve"> South American allies, especially Colombia and </w:t>
      </w:r>
      <w:r w:rsidRPr="00D55682">
        <w:rPr>
          <w:rStyle w:val="StyleBoldUnderline"/>
        </w:rPr>
        <w:t>Brazil</w:t>
      </w:r>
      <w:r w:rsidRPr="00C821ED">
        <w:rPr>
          <w:rFonts w:eastAsia="Times New Roman" w:cs="Arial"/>
          <w:color w:val="222222"/>
          <w:szCs w:val="20"/>
        </w:rPr>
        <w:t>, who have the most at stake should the security situation deteriorate. Althoughmany commentators have drawn attention to Cuba's role in the Venezuelan transition, and have particularly highlighted Cuba's huge dependence on Venezuelan oil and money</w:t>
      </w:r>
      <w:r w:rsidRPr="00D55682">
        <w:rPr>
          <w:rStyle w:val="StyleBoldUnderline"/>
        </w:rPr>
        <w:t xml:space="preserve">, Brazil will probably end up being </w:t>
      </w:r>
      <w:r w:rsidRPr="00D55682">
        <w:t>just as</w:t>
      </w:r>
      <w:r w:rsidRPr="00D55682">
        <w:rPr>
          <w:rStyle w:val="StyleBoldUnderline"/>
        </w:rPr>
        <w:t xml:space="preserve"> influential as the situation unfolds</w:t>
      </w:r>
      <w:r w:rsidRPr="00C821ED">
        <w:rPr>
          <w:rFonts w:eastAsia="Times New Roman" w:cs="Arial"/>
          <w:color w:val="222222"/>
          <w:szCs w:val="20"/>
        </w:rPr>
        <w:t xml:space="preserve">. South America's undisputed superpower -- whose </w:t>
      </w:r>
      <w:r w:rsidRPr="00D55682">
        <w:rPr>
          <w:rStyle w:val="StyleBoldUnderline"/>
        </w:rPr>
        <w:t>leverage on Venezuela stems from key exports, especially food, and political backing</w:t>
      </w:r>
      <w:r w:rsidRPr="00C821ED">
        <w:rPr>
          <w:rFonts w:eastAsia="Times New Roman" w:cs="Arial"/>
          <w:color w:val="222222"/>
          <w:szCs w:val="20"/>
        </w:rPr>
        <w:t xml:space="preserve"> -- is chiefly interested in maintaining social peace within its own neighborhood In keeping with Brazil's own governance and political evolution in recent years, </w:t>
      </w:r>
      <w:r w:rsidRPr="006305C1">
        <w:rPr>
          <w:rStyle w:val="StyleBoldUnderline"/>
        </w:rPr>
        <w:t xml:space="preserve">Brasilia will aim to keep the situation in Venezuela under control and to encourage moderation, gradualism, and communication </w:t>
      </w:r>
      <w:r w:rsidRPr="00C821ED">
        <w:rPr>
          <w:rFonts w:eastAsia="Times New Roman" w:cs="Arial"/>
          <w:color w:val="222222"/>
          <w:szCs w:val="20"/>
        </w:rPr>
        <w:t xml:space="preserve">on both sides. It does not want trouble on its borders. Venezuela's recent entry into the Brazil-led MERCOSUR trade group will makes this issue of even greater concern for President Dilma Rousseff's government. In this respect, </w:t>
      </w:r>
      <w:r w:rsidRPr="006305C1">
        <w:rPr>
          <w:rStyle w:val="StyleBoldUnderline"/>
        </w:rPr>
        <w:t>there is ample coincidence of interests between Washington and Brasília</w:t>
      </w:r>
      <w:r w:rsidRPr="00C821ED">
        <w:rPr>
          <w:rFonts w:eastAsia="Times New Roman" w:cs="Arial"/>
          <w:color w:val="222222"/>
          <w:szCs w:val="20"/>
        </w:rPr>
        <w:t>.</w:t>
      </w:r>
    </w:p>
    <w:p w:rsidR="00764404" w:rsidRPr="00C821ED" w:rsidRDefault="00764404" w:rsidP="00764404"/>
    <w:p w:rsidR="00764404" w:rsidRPr="00DE31B7" w:rsidRDefault="00764404" w:rsidP="00764404"/>
    <w:p w:rsidR="00764404" w:rsidRPr="00DE31B7" w:rsidRDefault="00764404" w:rsidP="00764404">
      <w:pPr>
        <w:rPr>
          <w:b/>
        </w:rPr>
      </w:pPr>
      <w:r w:rsidRPr="00DE31B7">
        <w:rPr>
          <w:b/>
        </w:rPr>
        <w:t xml:space="preserve">Key to Venezuela </w:t>
      </w:r>
    </w:p>
    <w:p w:rsidR="00764404" w:rsidRDefault="00764404" w:rsidP="00764404">
      <w:r w:rsidRPr="00DE31B7">
        <w:rPr>
          <w:b/>
        </w:rPr>
        <w:t xml:space="preserve">Hakim 04 – </w:t>
      </w:r>
      <w:r w:rsidRPr="00DE31B7">
        <w:t xml:space="preserve">president of the Inter – American dialogue (Peter Hakim, “The Reluctant Partner”, Foreign Affairs Vol. 83, pg. 114 – 123, January – February 2004, </w:t>
      </w:r>
      <w:hyperlink r:id="rId29" w:history="1">
        <w:r w:rsidRPr="00DE31B7">
          <w:t>http://www.jstor.org/stable/20033833?&amp;Search=yes&amp;searchText=Reluctant&amp;searchText=Partner&amp;list=hide&amp;searchUri=%2Faction%2FdoBasicSearch%3FQuery%3DThe%2BReluctant%2BPartner%26acc%3Don%26wc%3Don%26fc%3Doff&amp;prevSearch=&amp;item=8&amp;ttl=20353&amp;returnArticleService=showFullText)//JS</w:t>
        </w:r>
      </w:hyperlink>
      <w:r w:rsidRPr="00DE31B7">
        <w:t xml:space="preserve"> </w:t>
      </w:r>
    </w:p>
    <w:p w:rsidR="00123FB6" w:rsidRPr="00DE31B7" w:rsidRDefault="00123FB6" w:rsidP="00764404"/>
    <w:p w:rsidR="00764404" w:rsidRPr="00DE31B7" w:rsidRDefault="00764404" w:rsidP="00764404">
      <w:r w:rsidRPr="00DE31B7">
        <w:rPr>
          <w:b/>
          <w:bCs/>
          <w:u w:val="single"/>
        </w:rPr>
        <w:t>Brazil's involvement in Venezuela</w:t>
      </w:r>
      <w:r w:rsidRPr="00DE31B7">
        <w:t xml:space="preserve">, on the </w:t>
      </w:r>
      <w:r w:rsidRPr="00DE31B7">
        <w:rPr>
          <w:sz w:val="12"/>
        </w:rPr>
        <w:t xml:space="preserve">¶ </w:t>
      </w:r>
      <w:r w:rsidRPr="00DE31B7">
        <w:t xml:space="preserve">other hand, </w:t>
      </w:r>
      <w:r w:rsidRPr="00DE31B7">
        <w:rPr>
          <w:b/>
          <w:bCs/>
          <w:u w:val="single"/>
        </w:rPr>
        <w:t>is</w:t>
      </w:r>
      <w:r w:rsidRPr="00DE31B7">
        <w:t xml:space="preserve"> likely to be </w:t>
      </w:r>
      <w:r w:rsidRPr="00DE31B7">
        <w:rPr>
          <w:b/>
          <w:bCs/>
          <w:u w:val="single"/>
        </w:rPr>
        <w:t>a more important ¶ feature of U.S.-Brazil relations</w:t>
      </w:r>
      <w:r w:rsidRPr="00DE31B7">
        <w:t xml:space="preserve">. For the past </w:t>
      </w:r>
      <w:r w:rsidRPr="00DE31B7">
        <w:rPr>
          <w:sz w:val="12"/>
        </w:rPr>
        <w:t xml:space="preserve">¶ </w:t>
      </w:r>
      <w:r w:rsidRPr="00DE31B7">
        <w:t>year</w:t>
      </w:r>
      <w:r w:rsidRPr="00DE31B7">
        <w:rPr>
          <w:b/>
          <w:bCs/>
          <w:u w:val="single"/>
        </w:rPr>
        <w:t>, Brazil</w:t>
      </w:r>
      <w:r w:rsidRPr="00DE31B7">
        <w:t xml:space="preserve"> has chaired the "friends of </w:t>
      </w:r>
      <w:r w:rsidRPr="00DE31B7">
        <w:rPr>
          <w:sz w:val="12"/>
        </w:rPr>
        <w:t xml:space="preserve">¶ </w:t>
      </w:r>
      <w:r w:rsidRPr="00DE31B7">
        <w:t xml:space="preserve">Venezuela," a six-country group that includes the United States and </w:t>
      </w:r>
      <w:r w:rsidRPr="00DE31B7">
        <w:rPr>
          <w:sz w:val="12"/>
        </w:rPr>
        <w:t xml:space="preserve">¶ </w:t>
      </w:r>
      <w:r w:rsidRPr="00DE31B7">
        <w:rPr>
          <w:b/>
          <w:bCs/>
          <w:u w:val="single"/>
        </w:rPr>
        <w:t>has urged the</w:t>
      </w:r>
      <w:r w:rsidRPr="00DE31B7">
        <w:t xml:space="preserve"> Venezuelan </w:t>
      </w:r>
      <w:r w:rsidRPr="00DE31B7">
        <w:rPr>
          <w:b/>
          <w:bCs/>
          <w:u w:val="single"/>
        </w:rPr>
        <w:t>government and insurgents to resolve</w:t>
      </w:r>
      <w:r w:rsidRPr="00DE31B7">
        <w:t xml:space="preserve"> their </w:t>
      </w:r>
      <w:r w:rsidRPr="00DE31B7">
        <w:rPr>
          <w:sz w:val="12"/>
        </w:rPr>
        <w:t xml:space="preserve">¶ </w:t>
      </w:r>
      <w:r w:rsidRPr="00DE31B7">
        <w:t xml:space="preserve">political </w:t>
      </w:r>
      <w:r w:rsidRPr="00DE31B7">
        <w:rPr>
          <w:b/>
          <w:bCs/>
          <w:u w:val="single"/>
        </w:rPr>
        <w:t>differences peaceably</w:t>
      </w:r>
      <w:r w:rsidRPr="00DE31B7">
        <w:t xml:space="preserve"> by holding a constitutionally authorized </w:t>
      </w:r>
      <w:r w:rsidRPr="00DE31B7">
        <w:rPr>
          <w:sz w:val="12"/>
        </w:rPr>
        <w:t xml:space="preserve">¶ </w:t>
      </w:r>
      <w:r w:rsidRPr="00DE31B7">
        <w:t xml:space="preserve">recall vote on President Chavez's term. At the same time, however, </w:t>
      </w:r>
      <w:r w:rsidRPr="00DE31B7">
        <w:rPr>
          <w:sz w:val="12"/>
        </w:rPr>
        <w:t xml:space="preserve">¶ </w:t>
      </w:r>
      <w:r w:rsidRPr="00DE31B7">
        <w:rPr>
          <w:b/>
          <w:bCs/>
          <w:u w:val="single"/>
        </w:rPr>
        <w:t>Lula has pursued direct negotiations with the</w:t>
      </w:r>
      <w:r w:rsidRPr="00DE31B7">
        <w:t xml:space="preserve"> Chaivez </w:t>
      </w:r>
      <w:r w:rsidRPr="00DE31B7">
        <w:rPr>
          <w:b/>
          <w:bCs/>
          <w:u w:val="single"/>
        </w:rPr>
        <w:t>administration, ¶ to foster bilateral economic ties and closer integration</w:t>
      </w:r>
      <w:r w:rsidRPr="00DE31B7">
        <w:t xml:space="preserve"> among South </w:t>
      </w:r>
      <w:r w:rsidRPr="00DE31B7">
        <w:rPr>
          <w:sz w:val="12"/>
        </w:rPr>
        <w:t xml:space="preserve">¶ </w:t>
      </w:r>
      <w:r w:rsidRPr="00DE31B7">
        <w:t xml:space="preserve">American states. Brazil has managed this precarious double act so far, </w:t>
      </w:r>
      <w:r w:rsidRPr="00DE31B7">
        <w:rPr>
          <w:sz w:val="12"/>
        </w:rPr>
        <w:t xml:space="preserve">¶ </w:t>
      </w:r>
      <w:r w:rsidRPr="00DE31B7">
        <w:t xml:space="preserve">but should the situation in Venezuela deteriorate, Brasilia might have </w:t>
      </w:r>
      <w:r w:rsidRPr="00DE31B7">
        <w:rPr>
          <w:sz w:val="12"/>
        </w:rPr>
        <w:t xml:space="preserve">¶ </w:t>
      </w:r>
      <w:r w:rsidRPr="00DE31B7">
        <w:t xml:space="preserve">difficulty pursuing both tracks at once without alienating Washington. </w:t>
      </w:r>
    </w:p>
    <w:p w:rsidR="00764404" w:rsidRPr="00DE31B7" w:rsidRDefault="00764404" w:rsidP="00764404"/>
    <w:p w:rsidR="00764404" w:rsidRDefault="00764404" w:rsidP="00355D0E">
      <w:pPr>
        <w:pStyle w:val="Heading3"/>
      </w:pPr>
      <w:r>
        <w:t>solves – trafficking</w:t>
      </w:r>
    </w:p>
    <w:p w:rsidR="00764404" w:rsidRDefault="00764404" w:rsidP="00764404">
      <w:pPr>
        <w:rPr>
          <w:b/>
        </w:rPr>
      </w:pPr>
      <w:r>
        <w:rPr>
          <w:b/>
        </w:rPr>
        <w:t xml:space="preserve">Relations solve trafficking </w:t>
      </w:r>
    </w:p>
    <w:p w:rsidR="00764404" w:rsidRDefault="00764404" w:rsidP="00764404">
      <w:pPr>
        <w:rPr>
          <w:bCs/>
        </w:rPr>
      </w:pPr>
      <w:r>
        <w:rPr>
          <w:rStyle w:val="StyleBoldUnderline"/>
          <w:u w:val="none"/>
        </w:rPr>
        <w:t xml:space="preserve">Meyer 13 </w:t>
      </w:r>
      <w:r>
        <w:rPr>
          <w:rStyle w:val="StyleBoldUnderline"/>
          <w:b w:val="0"/>
          <w:u w:val="none"/>
        </w:rPr>
        <w:t xml:space="preserve">– analyst in Latin America affairs (Peter J. Meyer, “Brazil – US Relations”, Congressional Research Service, February 27, 2013, </w:t>
      </w:r>
      <w:hyperlink r:id="rId30" w:history="1">
        <w:r w:rsidRPr="00B04733">
          <w:rPr>
            <w:rStyle w:val="Hyperlink"/>
            <w:bCs/>
          </w:rPr>
          <w:t>http://www.fas.org/sgp/crs/row/RL33456.pdf)//JS</w:t>
        </w:r>
      </w:hyperlink>
      <w:r>
        <w:rPr>
          <w:bCs/>
        </w:rPr>
        <w:t xml:space="preserve"> </w:t>
      </w:r>
    </w:p>
    <w:p w:rsidR="00123FB6" w:rsidRPr="00DC3134" w:rsidRDefault="00123FB6" w:rsidP="00764404">
      <w:pPr>
        <w:rPr>
          <w:bCs/>
        </w:rPr>
      </w:pPr>
    </w:p>
    <w:p w:rsidR="00764404" w:rsidRPr="005147FC" w:rsidRDefault="00764404" w:rsidP="00764404">
      <w:pPr>
        <w:rPr>
          <w:rStyle w:val="StyleBoldUnderline"/>
        </w:rPr>
      </w:pPr>
      <w:r>
        <w:t xml:space="preserve">According to the U.S. State Department’s Trafficking in Persons Report, </w:t>
      </w:r>
      <w:r w:rsidRPr="005147FC">
        <w:rPr>
          <w:rStyle w:val="StyleBoldUnderline"/>
        </w:rPr>
        <w:t>Brazil does not fully ¶ comply with the minimum standards for the elimination of trafficking</w:t>
      </w:r>
      <w:r>
        <w:t>, but is making significant efforts to do so. As a result, it is listed as a Tier 2 country.143 B</w:t>
      </w:r>
      <w:r w:rsidRPr="005147FC">
        <w:rPr>
          <w:rStyle w:val="StyleBoldUnderline"/>
        </w:rPr>
        <w:t>razil is a large source country for ¶ men, women, and children trafficked for commercial sexual exploitation.</w:t>
      </w:r>
      <w:r>
        <w:t xml:space="preserve"> Some are exploited in </w:t>
      </w:r>
      <w:r w:rsidRPr="001236E1">
        <w:rPr>
          <w:sz w:val="12"/>
        </w:rPr>
        <w:t xml:space="preserve">¶ </w:t>
      </w:r>
      <w:r>
        <w:t xml:space="preserve">sex trafficking within the country while others are trafficked to neighboring countries or abroad to </w:t>
      </w:r>
      <w:r w:rsidRPr="001236E1">
        <w:rPr>
          <w:sz w:val="12"/>
        </w:rPr>
        <w:t xml:space="preserve">¶ </w:t>
      </w:r>
      <w:r>
        <w:t xml:space="preserve">Europe and the United States. Brazil is also a source country for men and children subject to </w:t>
      </w:r>
      <w:r w:rsidRPr="001236E1">
        <w:rPr>
          <w:sz w:val="12"/>
        </w:rPr>
        <w:t xml:space="preserve">¶ </w:t>
      </w:r>
      <w:r>
        <w:t xml:space="preserve">forced labor within the country.144 Some 25,000-40,000 Brazilian men reportedly have been </w:t>
      </w:r>
      <w:r w:rsidRPr="001236E1">
        <w:rPr>
          <w:sz w:val="12"/>
        </w:rPr>
        <w:t xml:space="preserve">¶ </w:t>
      </w:r>
      <w:r>
        <w:t xml:space="preserve">recruited to labor in slave-like conditions, often at cattle ranches, logging and mining camps, and </w:t>
      </w:r>
      <w:r w:rsidRPr="001236E1">
        <w:rPr>
          <w:sz w:val="12"/>
        </w:rPr>
        <w:t xml:space="preserve">¶ </w:t>
      </w:r>
      <w:r>
        <w:t>sugar-cane plantations.145</w:t>
      </w:r>
      <w:r w:rsidRPr="00764404">
        <w:rPr>
          <w:sz w:val="12"/>
        </w:rPr>
        <w:t xml:space="preserve">¶ </w:t>
      </w:r>
      <w:r>
        <w:t xml:space="preserve">Over the past year, the </w:t>
      </w:r>
      <w:r w:rsidRPr="00AC4E18">
        <w:rPr>
          <w:rStyle w:val="StyleBoldUnderline"/>
        </w:rPr>
        <w:t>Brazilian government has taken a number of actions to address the ¶ problem of human trafficking.</w:t>
      </w:r>
      <w:r>
        <w:t xml:space="preserve"> The Brazilian Tourism Ministry began a campaign against sex </w:t>
      </w:r>
      <w:r w:rsidRPr="001236E1">
        <w:rPr>
          <w:sz w:val="12"/>
        </w:rPr>
        <w:t xml:space="preserve">¶ </w:t>
      </w:r>
      <w:r>
        <w:t xml:space="preserve">tourism, asking websites to remove content related to sex tourism and distributing posters </w:t>
      </w:r>
      <w:r w:rsidRPr="001236E1">
        <w:rPr>
          <w:sz w:val="12"/>
        </w:rPr>
        <w:t xml:space="preserve">¶ </w:t>
      </w:r>
      <w:r>
        <w:t xml:space="preserve">warning of criminal penalties for the sexual exploitation of minors.146 The Ministry of Labor’s </w:t>
      </w:r>
      <w:r w:rsidRPr="001236E1">
        <w:rPr>
          <w:sz w:val="12"/>
        </w:rPr>
        <w:t xml:space="preserve">¶ </w:t>
      </w:r>
      <w:r>
        <w:t xml:space="preserve">mobile units rescued over 2,400 victims from slave-like labor conditions, provided $3.4 million in </w:t>
      </w:r>
      <w:r w:rsidRPr="001236E1">
        <w:rPr>
          <w:sz w:val="12"/>
        </w:rPr>
        <w:t xml:space="preserve">¶ </w:t>
      </w:r>
      <w:r>
        <w:t xml:space="preserve">back-pay and damages to rescued workers, and maintained a “dirty list” of nearly 300 employers </w:t>
      </w:r>
      <w:r w:rsidRPr="001236E1">
        <w:rPr>
          <w:sz w:val="12"/>
        </w:rPr>
        <w:t xml:space="preserve">¶ </w:t>
      </w:r>
      <w:r>
        <w:t xml:space="preserve">that are responsible for slave-like labor. Additionally, the Brazilian government secured </w:t>
      </w:r>
      <w:r w:rsidRPr="001236E1">
        <w:rPr>
          <w:sz w:val="12"/>
        </w:rPr>
        <w:t xml:space="preserve">¶ </w:t>
      </w:r>
      <w:r>
        <w:t xml:space="preserve">convictions in nine human trafficking cases. At the same time, the </w:t>
      </w:r>
      <w:r w:rsidRPr="005147FC">
        <w:rPr>
          <w:rStyle w:val="StyleBoldUnderline"/>
        </w:rPr>
        <w:t>State Department maintains ¶ that government-provided services for trafficking victims remained inadequate, only 10% of ¶ slave-like labor cases were criminally prosecuted, and a significant number of those rescued from ¶ slave-like labor were re-trafficked.</w:t>
      </w:r>
      <w:r w:rsidRPr="00764404">
        <w:rPr>
          <w:rStyle w:val="StyleBoldUnderline"/>
          <w:sz w:val="12"/>
        </w:rPr>
        <w:t>¶</w:t>
      </w:r>
      <w:r w:rsidRPr="00764404">
        <w:rPr>
          <w:sz w:val="12"/>
        </w:rPr>
        <w:t xml:space="preserve"> </w:t>
      </w:r>
      <w:r w:rsidRPr="005147FC">
        <w:rPr>
          <w:rStyle w:val="StyleBoldUnderline"/>
        </w:rPr>
        <w:t>The State Department report offers a number of recommendations</w:t>
      </w:r>
      <w:r>
        <w:t xml:space="preserve"> for Brazil. It calls for the </w:t>
      </w:r>
      <w:r w:rsidRPr="001236E1">
        <w:rPr>
          <w:sz w:val="12"/>
        </w:rPr>
        <w:t xml:space="preserve">¶ </w:t>
      </w:r>
      <w:r>
        <w:t xml:space="preserve">Brazilian government </w:t>
      </w:r>
      <w:r w:rsidRPr="005147FC">
        <w:rPr>
          <w:rStyle w:val="StyleBoldUnderline"/>
        </w:rPr>
        <w:t>to increase efforts to investigate and prosecute trafficking offenses</w:t>
      </w:r>
      <w:r>
        <w:t xml:space="preserve">, and </w:t>
      </w:r>
      <w:r w:rsidRPr="001236E1">
        <w:rPr>
          <w:sz w:val="12"/>
        </w:rPr>
        <w:t xml:space="preserve">¶ </w:t>
      </w:r>
      <w:r w:rsidRPr="005147FC">
        <w:rPr>
          <w:rStyle w:val="StyleBoldUnderline"/>
        </w:rPr>
        <w:t>adopt legislation to apply more stringent sentences to trafficking offenders</w:t>
      </w:r>
      <w:r>
        <w:t xml:space="preserve">. It also calls for the </w:t>
      </w:r>
      <w:r w:rsidRPr="001236E1">
        <w:rPr>
          <w:sz w:val="12"/>
        </w:rPr>
        <w:t xml:space="preserve">¶ </w:t>
      </w:r>
      <w:r>
        <w:t xml:space="preserve">Brazilian government to increase dedicated funding to provide specialized services to trafficking </w:t>
      </w:r>
      <w:r w:rsidRPr="001236E1">
        <w:rPr>
          <w:sz w:val="12"/>
        </w:rPr>
        <w:t xml:space="preserve">¶ </w:t>
      </w:r>
      <w:r>
        <w:t xml:space="preserve">victims. Moreover, the State Department report suggests that </w:t>
      </w:r>
      <w:r w:rsidRPr="005147FC">
        <w:rPr>
          <w:rStyle w:val="StyleBoldUnderline"/>
        </w:rPr>
        <w:t>Brazil should enhance collaboration ¶ between government entities, and increase anti-trafficking training for law enforcement and ¶ judicial officials.147</w:t>
      </w:r>
    </w:p>
    <w:p w:rsidR="00764404" w:rsidRDefault="00764404" w:rsidP="00355D0E">
      <w:pPr>
        <w:pStyle w:val="Heading3"/>
      </w:pPr>
      <w:r>
        <w:t>solves – biofuels</w:t>
      </w:r>
    </w:p>
    <w:p w:rsidR="00764404" w:rsidRPr="00764404" w:rsidRDefault="00764404" w:rsidP="00764404">
      <w:pPr>
        <w:rPr>
          <w:b/>
          <w:bCs/>
        </w:rPr>
      </w:pPr>
      <w:r>
        <w:rPr>
          <w:rFonts w:cs="Arial"/>
          <w:b/>
          <w:color w:val="1F1F1F"/>
          <w:szCs w:val="21"/>
          <w:shd w:val="clear" w:color="auto" w:fill="FFFFFF"/>
        </w:rPr>
        <w:t>Relations solves for biofuel production</w:t>
      </w:r>
    </w:p>
    <w:p w:rsidR="00764404" w:rsidRDefault="00764404" w:rsidP="00764404">
      <w:r w:rsidRPr="00DE31B7">
        <w:rPr>
          <w:b/>
          <w:bCs/>
        </w:rPr>
        <w:t xml:space="preserve">Sweig et al 2011 </w:t>
      </w:r>
      <w:r w:rsidRPr="00DE31B7">
        <w:rPr>
          <w:bCs/>
        </w:rPr>
        <w:t>(</w:t>
      </w:r>
      <w:r w:rsidRPr="00DE31B7">
        <w:t xml:space="preserve">Julia E. Sweig, Nelson and David Rockefeller Senior Fellow for Latin America Studies and Director for Latin America Studies, AND James D. Wolfensohn, chairmen of Wolfensohn and Company Samuel W. Bodman, “Global Brazil and US Brazil Relations”, The Council on Foreign Relations – Independent Task Force Report No. 66, July 2011, </w:t>
      </w:r>
      <w:hyperlink r:id="rId31" w:history="1">
        <w:r w:rsidRPr="00DE31B7">
          <w:t>http://www.cfr.org/brazil/global-brazil-us-brazil-relations/p25407)//JS</w:t>
        </w:r>
      </w:hyperlink>
      <w:r w:rsidRPr="00DE31B7">
        <w:t xml:space="preserve"> </w:t>
      </w:r>
    </w:p>
    <w:p w:rsidR="00123FB6" w:rsidRPr="00DE31B7" w:rsidRDefault="00123FB6" w:rsidP="00764404">
      <w:pPr>
        <w:rPr>
          <w:bCs/>
        </w:rPr>
      </w:pPr>
    </w:p>
    <w:p w:rsidR="00764404" w:rsidRPr="00DE31B7" w:rsidRDefault="00764404" w:rsidP="00764404">
      <w:pPr>
        <w:rPr>
          <w:b/>
          <w:bCs/>
          <w:u w:val="single"/>
        </w:rPr>
      </w:pPr>
      <w:r w:rsidRPr="00DE31B7">
        <w:rPr>
          <w:bCs/>
        </w:rPr>
        <w:t>Biofuels</w:t>
      </w:r>
      <w:r w:rsidRPr="00DE31B7">
        <w:rPr>
          <w:bCs/>
          <w:sz w:val="12"/>
        </w:rPr>
        <w:t xml:space="preserve"> - </w:t>
      </w:r>
      <w:r w:rsidRPr="00DE31B7">
        <w:rPr>
          <w:b/>
          <w:bCs/>
          <w:u w:val="single"/>
        </w:rPr>
        <w:t>Developing biofuel programs</w:t>
      </w:r>
      <w:r w:rsidRPr="00DE31B7">
        <w:rPr>
          <w:bCs/>
        </w:rPr>
        <w:t xml:space="preserve"> in the Western Hemisphere </w:t>
      </w:r>
      <w:r w:rsidRPr="00DE31B7">
        <w:rPr>
          <w:b/>
          <w:bCs/>
          <w:u w:val="single"/>
        </w:rPr>
        <w:t>is a principal¶ goal of</w:t>
      </w:r>
      <w:r w:rsidRPr="00DE31B7">
        <w:rPr>
          <w:bCs/>
        </w:rPr>
        <w:t xml:space="preserve"> a 2007 MOU signed by </w:t>
      </w:r>
      <w:r w:rsidRPr="00DE31B7">
        <w:rPr>
          <w:b/>
          <w:bCs/>
          <w:u w:val="single"/>
        </w:rPr>
        <w:t>Brazil and the U</w:t>
      </w:r>
      <w:r w:rsidRPr="00DE31B7">
        <w:rPr>
          <w:bCs/>
        </w:rPr>
        <w:t xml:space="preserve">nited </w:t>
      </w:r>
      <w:r w:rsidRPr="00DE31B7">
        <w:rPr>
          <w:b/>
          <w:bCs/>
          <w:u w:val="single"/>
        </w:rPr>
        <w:t>S</w:t>
      </w:r>
      <w:r w:rsidRPr="00DE31B7">
        <w:rPr>
          <w:bCs/>
        </w:rPr>
        <w:t>tates. In 2009, the</w:t>
      </w:r>
      <w:r w:rsidRPr="00DE31B7">
        <w:rPr>
          <w:bCs/>
          <w:sz w:val="12"/>
        </w:rPr>
        <w:t xml:space="preserve">¶ </w:t>
      </w:r>
      <w:r w:rsidRPr="00DE31B7">
        <w:rPr>
          <w:bCs/>
        </w:rPr>
        <w:t>two countries agreed to expand science cooperation on standards and</w:t>
      </w:r>
      <w:r w:rsidRPr="00DE31B7">
        <w:rPr>
          <w:bCs/>
          <w:sz w:val="12"/>
        </w:rPr>
        <w:t xml:space="preserve">¶ </w:t>
      </w:r>
      <w:r w:rsidRPr="00DE31B7">
        <w:rPr>
          <w:bCs/>
        </w:rPr>
        <w:t>research on biofuels.</w:t>
      </w:r>
      <w:r w:rsidRPr="00DE31B7">
        <w:rPr>
          <w:bCs/>
          <w:sz w:val="12"/>
        </w:rPr>
        <w:t xml:space="preserve">¶ </w:t>
      </w:r>
      <w:r w:rsidRPr="00DE31B7">
        <w:rPr>
          <w:bCs/>
        </w:rPr>
        <w:t>El Salvador and Haiti were among the first nations, along with the</w:t>
      </w:r>
      <w:r w:rsidRPr="00DE31B7">
        <w:rPr>
          <w:bCs/>
          <w:sz w:val="12"/>
        </w:rPr>
        <w:t xml:space="preserve">¶ </w:t>
      </w:r>
      <w:r w:rsidRPr="00DE31B7">
        <w:rPr>
          <w:bCs/>
        </w:rPr>
        <w:t>Dominican Republic and St. Kitts and Nevis, to receive bilateral biofuels</w:t>
      </w:r>
      <w:r w:rsidRPr="00DE31B7">
        <w:rPr>
          <w:bCs/>
          <w:sz w:val="12"/>
        </w:rPr>
        <w:t xml:space="preserve">¶ </w:t>
      </w:r>
      <w:r w:rsidRPr="00DE31B7">
        <w:rPr>
          <w:bCs/>
        </w:rPr>
        <w:t>assistance from Brazil and the United States. In 2008, Brazil and the</w:t>
      </w:r>
      <w:r w:rsidRPr="00DE31B7">
        <w:rPr>
          <w:bCs/>
          <w:sz w:val="12"/>
        </w:rPr>
        <w:t xml:space="preserve">¶ </w:t>
      </w:r>
      <w:r w:rsidRPr="00DE31B7">
        <w:rPr>
          <w:bCs/>
        </w:rPr>
        <w:t>United States expanded this biofuel cooperation to include Guatemala,</w:t>
      </w:r>
      <w:r w:rsidRPr="00DE31B7">
        <w:rPr>
          <w:bCs/>
          <w:sz w:val="12"/>
        </w:rPr>
        <w:t xml:space="preserve">¶ </w:t>
      </w:r>
      <w:r w:rsidRPr="00DE31B7">
        <w:rPr>
          <w:bCs/>
        </w:rPr>
        <w:t>Honduras, Jamaica, Guinea-Bissau, and Senegal. These primarily Central</w:t>
      </w:r>
      <w:r w:rsidRPr="00DE31B7">
        <w:rPr>
          <w:bCs/>
          <w:sz w:val="12"/>
        </w:rPr>
        <w:t xml:space="preserve">¶ </w:t>
      </w:r>
      <w:r w:rsidRPr="00DE31B7">
        <w:rPr>
          <w:bCs/>
        </w:rPr>
        <w:t>American and Caribbean countries benefit from the development of</w:t>
      </w:r>
      <w:r w:rsidRPr="00DE31B7">
        <w:rPr>
          <w:bCs/>
          <w:sz w:val="12"/>
        </w:rPr>
        <w:t xml:space="preserve">¶ </w:t>
      </w:r>
      <w:r w:rsidRPr="00DE31B7">
        <w:rPr>
          <w:bCs/>
        </w:rPr>
        <w:t xml:space="preserve">biofuels for domestic consumption. At the same time, </w:t>
      </w:r>
      <w:r w:rsidRPr="00DE31B7">
        <w:rPr>
          <w:b/>
          <w:bCs/>
          <w:u w:val="single"/>
        </w:rPr>
        <w:t>expanding these¶ markets aims to entice investors into producing biofuels in the region</w:t>
      </w:r>
      <w:r w:rsidRPr="00DE31B7">
        <w:rPr>
          <w:bCs/>
        </w:rPr>
        <w:t>,</w:t>
      </w:r>
      <w:r w:rsidRPr="00DE31B7">
        <w:rPr>
          <w:bCs/>
          <w:sz w:val="12"/>
        </w:rPr>
        <w:t xml:space="preserve">¶ </w:t>
      </w:r>
      <w:r w:rsidRPr="00DE31B7">
        <w:rPr>
          <w:bCs/>
        </w:rPr>
        <w:t>which has preferential access to the U.S. market through the Caribbean</w:t>
      </w:r>
      <w:r w:rsidRPr="00DE31B7">
        <w:rPr>
          <w:bCs/>
          <w:sz w:val="12"/>
        </w:rPr>
        <w:t xml:space="preserve">¶ </w:t>
      </w:r>
      <w:r w:rsidRPr="00DE31B7">
        <w:rPr>
          <w:bCs/>
        </w:rPr>
        <w:t>Basin Initiative. (</w:t>
      </w:r>
      <w:r w:rsidRPr="00DE31B7">
        <w:rPr>
          <w:b/>
          <w:bCs/>
          <w:u w:val="single"/>
        </w:rPr>
        <w:t xml:space="preserve">The Task Force encourages lifting U.S. protectionist¶ measures that limit the expansion of </w:t>
      </w:r>
      <w:r w:rsidRPr="00DE31B7">
        <w:rPr>
          <w:bCs/>
        </w:rPr>
        <w:t xml:space="preserve">Brazilian </w:t>
      </w:r>
      <w:r w:rsidRPr="00DE31B7">
        <w:rPr>
          <w:b/>
          <w:bCs/>
          <w:u w:val="single"/>
        </w:rPr>
        <w:t xml:space="preserve">biofuels </w:t>
      </w:r>
      <w:r w:rsidRPr="00DE31B7">
        <w:rPr>
          <w:bCs/>
        </w:rPr>
        <w:t>in the American</w:t>
      </w:r>
      <w:r w:rsidRPr="00DE31B7">
        <w:rPr>
          <w:bCs/>
          <w:sz w:val="12"/>
        </w:rPr>
        <w:t xml:space="preserve">¶ </w:t>
      </w:r>
      <w:r w:rsidRPr="00DE31B7">
        <w:rPr>
          <w:bCs/>
        </w:rPr>
        <w:t>Brazil and the United States 73</w:t>
      </w:r>
      <w:r w:rsidRPr="00DE31B7">
        <w:rPr>
          <w:bCs/>
          <w:sz w:val="12"/>
        </w:rPr>
        <w:t xml:space="preserve">¶ </w:t>
      </w:r>
      <w:r w:rsidRPr="00DE31B7">
        <w:rPr>
          <w:bCs/>
        </w:rPr>
        <w:t xml:space="preserve">market, as discussed earlier.) </w:t>
      </w:r>
      <w:r w:rsidRPr="00DE31B7">
        <w:rPr>
          <w:b/>
          <w:bCs/>
          <w:u w:val="single"/>
        </w:rPr>
        <w:t>Brazil is also in</w:t>
      </w:r>
      <w:r w:rsidRPr="00DE31B7">
        <w:rPr>
          <w:bCs/>
        </w:rPr>
        <w:t xml:space="preserve"> the early </w:t>
      </w:r>
      <w:r w:rsidRPr="00DE31B7">
        <w:rPr>
          <w:b/>
          <w:bCs/>
          <w:u w:val="single"/>
        </w:rPr>
        <w:t>stages of helping¶ Cuba develop its nascent biofuels capacity.</w:t>
      </w:r>
    </w:p>
    <w:p w:rsidR="00764404" w:rsidRPr="00DE31B7" w:rsidRDefault="00764404" w:rsidP="00764404">
      <w:pPr>
        <w:rPr>
          <w:rFonts w:ascii="Calibri" w:hAnsi="Calibri"/>
          <w:b/>
          <w:bCs/>
          <w:u w:val="single"/>
        </w:rPr>
      </w:pPr>
    </w:p>
    <w:p w:rsidR="00764404" w:rsidRDefault="00764404" w:rsidP="00764404"/>
    <w:p w:rsidR="00764404" w:rsidRPr="00E97472" w:rsidRDefault="00764404" w:rsidP="00764404"/>
    <w:p w:rsidR="00764404" w:rsidRDefault="00764404" w:rsidP="00355D0E">
      <w:pPr>
        <w:pStyle w:val="Heading3"/>
      </w:pPr>
      <w:r>
        <w:t>solves - ethanol</w:t>
      </w:r>
    </w:p>
    <w:p w:rsidR="00764404" w:rsidRDefault="00764404" w:rsidP="00764404">
      <w:pPr>
        <w:rPr>
          <w:b/>
          <w:bCs/>
          <w:sz w:val="12"/>
        </w:rPr>
      </w:pPr>
      <w:r w:rsidRPr="00DE31B7">
        <w:rPr>
          <w:b/>
          <w:bCs/>
        </w:rPr>
        <w:t xml:space="preserve">Cooperation key to international ethanol development </w:t>
      </w:r>
      <w:r w:rsidRPr="00DE31B7">
        <w:rPr>
          <w:b/>
          <w:bCs/>
          <w:sz w:val="12"/>
        </w:rPr>
        <w:t xml:space="preserve">¶ </w:t>
      </w:r>
    </w:p>
    <w:p w:rsidR="00764404" w:rsidRDefault="00764404" w:rsidP="00764404">
      <w:r w:rsidRPr="00DE31B7">
        <w:rPr>
          <w:b/>
          <w:bCs/>
        </w:rPr>
        <w:t xml:space="preserve">Sweig et al 2011 </w:t>
      </w:r>
      <w:r w:rsidRPr="00DE31B7">
        <w:rPr>
          <w:bCs/>
        </w:rPr>
        <w:t>(</w:t>
      </w:r>
      <w:r w:rsidRPr="00DE31B7">
        <w:t xml:space="preserve">Julia E. Sweig, Nelson and David Rockefeller Senior Fellow for Latin America Studies and Director for Latin America Studies, AND James D. Wolfensohn, chairmen of Wolfensohn and Company Samuel W. Bodman, “Global Brazil and US Brazil Relations”, The Council on Foreign Relations – Independent Task Force Report No. 66, July 2011, </w:t>
      </w:r>
      <w:hyperlink r:id="rId32" w:history="1">
        <w:r w:rsidRPr="00DE31B7">
          <w:t>http://www.cfr.org/brazil/global-brazil-us-brazil-relations/p25407)//JS</w:t>
        </w:r>
      </w:hyperlink>
      <w:r w:rsidRPr="00DE31B7">
        <w:t xml:space="preserve"> </w:t>
      </w:r>
    </w:p>
    <w:p w:rsidR="00123FB6" w:rsidRDefault="00123FB6" w:rsidP="00764404"/>
    <w:p w:rsidR="00764404" w:rsidRPr="00DE31B7" w:rsidRDefault="00764404" w:rsidP="00764404">
      <w:pPr>
        <w:rPr>
          <w:b/>
          <w:iCs/>
          <w:u w:val="single"/>
          <w:bdr w:val="single" w:sz="18" w:space="0" w:color="auto"/>
        </w:rPr>
      </w:pPr>
      <w:r w:rsidRPr="00DE31B7">
        <w:rPr>
          <w:bCs/>
          <w:sz w:val="12"/>
        </w:rPr>
        <w:t xml:space="preserve">¶ </w:t>
      </w:r>
      <w:r w:rsidRPr="00DE31B7">
        <w:rPr>
          <w:bCs/>
        </w:rPr>
        <w:t>Brazil’s ethanol industry is consolidating as small producers are</w:t>
      </w:r>
      <w:r w:rsidRPr="00DE31B7">
        <w:rPr>
          <w:bCs/>
          <w:sz w:val="12"/>
        </w:rPr>
        <w:t xml:space="preserve">¶ </w:t>
      </w:r>
      <w:r w:rsidRPr="00DE31B7">
        <w:rPr>
          <w:bCs/>
        </w:rPr>
        <w:t>absorbed and major energy actors such as Petrobras and Shell enter</w:t>
      </w:r>
      <w:r w:rsidRPr="00DE31B7">
        <w:rPr>
          <w:bCs/>
          <w:sz w:val="12"/>
        </w:rPr>
        <w:t xml:space="preserve">¶ </w:t>
      </w:r>
      <w:r w:rsidRPr="00DE31B7">
        <w:rPr>
          <w:bCs/>
        </w:rPr>
        <w:t>the industry. Logistical constraints, particularly in transporting ethanol</w:t>
      </w:r>
      <w:r w:rsidRPr="00DE31B7">
        <w:rPr>
          <w:bCs/>
          <w:sz w:val="12"/>
        </w:rPr>
        <w:t xml:space="preserve">¶ </w:t>
      </w:r>
      <w:r w:rsidRPr="00DE31B7">
        <w:rPr>
          <w:bCs/>
        </w:rPr>
        <w:t>from local producers to major markets, have slowed the pace of</w:t>
      </w:r>
      <w:r w:rsidRPr="00DE31B7">
        <w:rPr>
          <w:bCs/>
          <w:sz w:val="12"/>
        </w:rPr>
        <w:t xml:space="preserve">¶ </w:t>
      </w:r>
      <w:r w:rsidRPr="00DE31B7">
        <w:rPr>
          <w:bCs/>
        </w:rPr>
        <w:t>development in recent years. Several pipeline projects are now under</w:t>
      </w:r>
      <w:r w:rsidRPr="00DE31B7">
        <w:rPr>
          <w:bCs/>
          <w:sz w:val="12"/>
        </w:rPr>
        <w:t xml:space="preserve">¶ </w:t>
      </w:r>
      <w:r w:rsidRPr="00DE31B7">
        <w:rPr>
          <w:bCs/>
        </w:rPr>
        <w:t>development to relieve the bottlenecks. In addition, concerns about</w:t>
      </w:r>
      <w:r w:rsidRPr="00DE31B7">
        <w:rPr>
          <w:bCs/>
          <w:sz w:val="12"/>
        </w:rPr>
        <w:t xml:space="preserve">¶ </w:t>
      </w:r>
      <w:r w:rsidRPr="00DE31B7">
        <w:rPr>
          <w:bCs/>
        </w:rPr>
        <w:t>labor conditions and the potential for expanded sugarcane cultivation</w:t>
      </w:r>
      <w:r w:rsidRPr="00DE31B7">
        <w:rPr>
          <w:bCs/>
          <w:sz w:val="12"/>
        </w:rPr>
        <w:t xml:space="preserve">¶ </w:t>
      </w:r>
      <w:r w:rsidRPr="00DE31B7">
        <w:rPr>
          <w:bCs/>
        </w:rPr>
        <w:t>to push other agricultural activity into the Amazon region have raised</w:t>
      </w:r>
      <w:r w:rsidRPr="00DE31B7">
        <w:rPr>
          <w:bCs/>
          <w:sz w:val="12"/>
        </w:rPr>
        <w:t xml:space="preserve">¶ </w:t>
      </w:r>
      <w:r w:rsidRPr="00DE31B7">
        <w:rPr>
          <w:bCs/>
        </w:rPr>
        <w:t>sustainability questions.</w:t>
      </w:r>
      <w:r w:rsidRPr="00DE31B7">
        <w:rPr>
          <w:bCs/>
          <w:sz w:val="12"/>
        </w:rPr>
        <w:t xml:space="preserve">¶ </w:t>
      </w:r>
      <w:r w:rsidRPr="00DE31B7">
        <w:rPr>
          <w:bCs/>
        </w:rPr>
        <w:t xml:space="preserve">To meet future biofuel mandates, </w:t>
      </w:r>
      <w:r w:rsidRPr="00DE31B7">
        <w:rPr>
          <w:b/>
          <w:bCs/>
          <w:u w:val="single"/>
        </w:rPr>
        <w:t>the U</w:t>
      </w:r>
      <w:r w:rsidRPr="00DE31B7">
        <w:rPr>
          <w:bCs/>
        </w:rPr>
        <w:t xml:space="preserve">nited </w:t>
      </w:r>
      <w:r w:rsidRPr="00DE31B7">
        <w:rPr>
          <w:b/>
          <w:bCs/>
          <w:u w:val="single"/>
        </w:rPr>
        <w:t>S</w:t>
      </w:r>
      <w:r w:rsidRPr="00DE31B7">
        <w:rPr>
          <w:bCs/>
        </w:rPr>
        <w:t xml:space="preserve">tates </w:t>
      </w:r>
      <w:r w:rsidRPr="00DE31B7">
        <w:rPr>
          <w:b/>
          <w:bCs/>
          <w:u w:val="single"/>
        </w:rPr>
        <w:t>will likely have to¶ increase its biofuel imports from Brazil</w:t>
      </w:r>
      <w:r w:rsidRPr="00DE31B7">
        <w:rPr>
          <w:bCs/>
        </w:rPr>
        <w:t>. With the U.S. ethanol industry</w:t>
      </w:r>
      <w:r w:rsidRPr="00DE31B7">
        <w:rPr>
          <w:bCs/>
          <w:sz w:val="12"/>
        </w:rPr>
        <w:t xml:space="preserve">¶ </w:t>
      </w:r>
      <w:r w:rsidRPr="00DE31B7">
        <w:rPr>
          <w:bCs/>
        </w:rPr>
        <w:t>now showing support for phasing out ethanol tariffs in exchange for longterm</w:t>
      </w:r>
      <w:r w:rsidRPr="00DE31B7">
        <w:rPr>
          <w:bCs/>
          <w:sz w:val="12"/>
        </w:rPr>
        <w:t xml:space="preserve">¶ </w:t>
      </w:r>
      <w:r w:rsidRPr="00DE31B7">
        <w:rPr>
          <w:bCs/>
        </w:rPr>
        <w:t xml:space="preserve">production credits and infrastructure incentives, American </w:t>
      </w:r>
      <w:r w:rsidRPr="00DE31B7">
        <w:rPr>
          <w:b/>
          <w:bCs/>
          <w:u w:val="single"/>
        </w:rPr>
        <w:t>policymakers¶ could use this as an opening within the U.S.-Brazil relationship</w:t>
      </w:r>
      <w:r w:rsidRPr="00DE31B7">
        <w:rPr>
          <w:bCs/>
        </w:rPr>
        <w:t>.</w:t>
      </w:r>
      <w:r w:rsidRPr="00DE31B7">
        <w:rPr>
          <w:bCs/>
          <w:sz w:val="12"/>
        </w:rPr>
        <w:t xml:space="preserve">¶ </w:t>
      </w:r>
      <w:r w:rsidRPr="00DE31B7">
        <w:rPr>
          <w:bCs/>
        </w:rPr>
        <w:t>American budget hawks see the elimination of the tariffs (at fifty-four</w:t>
      </w:r>
      <w:r w:rsidRPr="00DE31B7">
        <w:rPr>
          <w:bCs/>
          <w:sz w:val="12"/>
        </w:rPr>
        <w:t xml:space="preserve">¶ </w:t>
      </w:r>
      <w:r w:rsidRPr="00DE31B7">
        <w:rPr>
          <w:bCs/>
        </w:rPr>
        <w:t>cents per gallon on imported ethanol) as a quick win, and industry supporters</w:t>
      </w:r>
      <w:r w:rsidRPr="00DE31B7">
        <w:rPr>
          <w:bCs/>
          <w:sz w:val="12"/>
        </w:rPr>
        <w:t xml:space="preserve">¶ </w:t>
      </w:r>
      <w:r w:rsidRPr="00DE31B7">
        <w:rPr>
          <w:bCs/>
        </w:rPr>
        <w:t>are increasingly open to greater imports as it becomes clear that</w:t>
      </w:r>
      <w:r w:rsidRPr="00DE31B7">
        <w:rPr>
          <w:bCs/>
          <w:sz w:val="12"/>
        </w:rPr>
        <w:t xml:space="preserve">¶ </w:t>
      </w:r>
      <w:r w:rsidRPr="00DE31B7">
        <w:rPr>
          <w:bCs/>
        </w:rPr>
        <w:t>meeting future biofuel targets without them will be impossible.</w:t>
      </w:r>
      <w:r w:rsidRPr="00DE31B7">
        <w:rPr>
          <w:bCs/>
          <w:sz w:val="12"/>
        </w:rPr>
        <w:t>¶¶</w:t>
      </w:r>
      <w:r>
        <w:rPr>
          <w:bCs/>
          <w:sz w:val="12"/>
        </w:rPr>
        <w:t xml:space="preserve"> </w:t>
      </w:r>
      <w:r w:rsidRPr="00DE31B7">
        <w:rPr>
          <w:bCs/>
        </w:rPr>
        <w:t>Conclusions and Recommendations</w:t>
      </w:r>
      <w:r w:rsidRPr="00DE31B7">
        <w:rPr>
          <w:bCs/>
          <w:sz w:val="12"/>
        </w:rPr>
        <w:t xml:space="preserve">¶ </w:t>
      </w:r>
      <w:r w:rsidRPr="00DE31B7">
        <w:rPr>
          <w:b/>
          <w:bCs/>
          <w:u w:val="single"/>
        </w:rPr>
        <w:t>Brazil and the United States are the dominant countries in ethanol¶</w:t>
      </w:r>
      <w:r w:rsidRPr="00DE31B7">
        <w:rPr>
          <w:bCs/>
          <w:sz w:val="12"/>
        </w:rPr>
        <w:t xml:space="preserve"> </w:t>
      </w:r>
      <w:r w:rsidRPr="00DE31B7">
        <w:rPr>
          <w:bCs/>
        </w:rPr>
        <w:t xml:space="preserve">production and consumption; </w:t>
      </w:r>
      <w:r w:rsidRPr="00DE31B7">
        <w:rPr>
          <w:b/>
          <w:bCs/>
          <w:u w:val="single"/>
        </w:rPr>
        <w:t>their</w:t>
      </w:r>
      <w:r w:rsidRPr="00DE31B7">
        <w:rPr>
          <w:bCs/>
        </w:rPr>
        <w:t xml:space="preserve"> combined 89 </w:t>
      </w:r>
      <w:r w:rsidRPr="00DE31B7">
        <w:rPr>
          <w:b/>
          <w:bCs/>
          <w:u w:val="single"/>
        </w:rPr>
        <w:t>percent share of the¶ global ethanol market offers</w:t>
      </w:r>
      <w:r w:rsidRPr="00DE31B7">
        <w:rPr>
          <w:bCs/>
        </w:rPr>
        <w:t xml:space="preserve"> significant </w:t>
      </w:r>
      <w:r w:rsidRPr="00DE31B7">
        <w:rPr>
          <w:b/>
          <w:bCs/>
          <w:u w:val="single"/>
        </w:rPr>
        <w:t>opportunities for cooperation</w:t>
      </w:r>
      <w:r w:rsidRPr="00DE31B7">
        <w:rPr>
          <w:bCs/>
        </w:rPr>
        <w:t>.</w:t>
      </w:r>
      <w:r w:rsidRPr="00DE31B7">
        <w:rPr>
          <w:bCs/>
          <w:sz w:val="12"/>
        </w:rPr>
        <w:t xml:space="preserve">¶ </w:t>
      </w:r>
      <w:r w:rsidRPr="00DE31B7">
        <w:rPr>
          <w:bCs/>
        </w:rPr>
        <w:t xml:space="preserve">Many bilateral </w:t>
      </w:r>
      <w:r w:rsidRPr="00DE31B7">
        <w:rPr>
          <w:b/>
          <w:bCs/>
          <w:u w:val="single"/>
        </w:rPr>
        <w:t>programs have focused on jointly developing related¶ technology and establishing standards and international structures to¶ promote a global</w:t>
      </w:r>
      <w:r w:rsidRPr="00DE31B7">
        <w:rPr>
          <w:bCs/>
        </w:rPr>
        <w:t xml:space="preserve"> ethanol </w:t>
      </w:r>
      <w:r w:rsidRPr="00DE31B7">
        <w:rPr>
          <w:b/>
          <w:bCs/>
          <w:u w:val="single"/>
        </w:rPr>
        <w:t>market.</w:t>
      </w:r>
      <w:r w:rsidRPr="00DE31B7">
        <w:rPr>
          <w:b/>
          <w:bCs/>
          <w:sz w:val="12"/>
          <w:u w:val="single"/>
        </w:rPr>
        <w:t>¶</w:t>
      </w:r>
      <w:r w:rsidRPr="00DE31B7">
        <w:rPr>
          <w:bCs/>
          <w:sz w:val="12"/>
        </w:rPr>
        <w:t xml:space="preserve"> </w:t>
      </w:r>
      <w:r w:rsidRPr="00DE31B7">
        <w:rPr>
          <w:bCs/>
        </w:rPr>
        <w:t>Even as Brazil and the United States work to develop biofuels production</w:t>
      </w:r>
      <w:r w:rsidRPr="00DE31B7">
        <w:rPr>
          <w:bCs/>
          <w:sz w:val="12"/>
        </w:rPr>
        <w:t xml:space="preserve">¶ </w:t>
      </w:r>
      <w:r w:rsidRPr="00DE31B7">
        <w:rPr>
          <w:bCs/>
        </w:rPr>
        <w:t>capacity in third countries, protectionist U.S. policy toward</w:t>
      </w:r>
      <w:r w:rsidRPr="00DE31B7">
        <w:rPr>
          <w:bCs/>
          <w:sz w:val="12"/>
        </w:rPr>
        <w:t xml:space="preserve">¶ </w:t>
      </w:r>
      <w:r w:rsidRPr="00DE31B7">
        <w:rPr>
          <w:bCs/>
        </w:rPr>
        <w:t>imported sugar ethanol remains a barrier to developing a global free</w:t>
      </w:r>
      <w:r w:rsidRPr="00DE31B7">
        <w:rPr>
          <w:bCs/>
          <w:sz w:val="12"/>
        </w:rPr>
        <w:t xml:space="preserve">¶ </w:t>
      </w:r>
      <w:r w:rsidRPr="00DE31B7">
        <w:rPr>
          <w:bCs/>
        </w:rPr>
        <w:t>market for ethanol. The Task Force recommends that the Obama</w:t>
      </w:r>
      <w:r w:rsidRPr="00DE31B7">
        <w:rPr>
          <w:bCs/>
          <w:sz w:val="12"/>
        </w:rPr>
        <w:t xml:space="preserve">¶ </w:t>
      </w:r>
      <w:r w:rsidRPr="00DE31B7">
        <w:rPr>
          <w:bCs/>
        </w:rPr>
        <w:t>administration make the case in the U.S. Congress for tariff and subsidy</w:t>
      </w:r>
      <w:r w:rsidRPr="00DE31B7">
        <w:rPr>
          <w:bCs/>
          <w:sz w:val="12"/>
        </w:rPr>
        <w:t xml:space="preserve">¶ </w:t>
      </w:r>
      <w:r w:rsidRPr="00DE31B7">
        <w:rPr>
          <w:bCs/>
        </w:rPr>
        <w:t>reductions or eliminations as smart trade, clean energy, and strategic</w:t>
      </w:r>
      <w:r w:rsidRPr="00DE31B7">
        <w:rPr>
          <w:bCs/>
          <w:sz w:val="12"/>
        </w:rPr>
        <w:t xml:space="preserve">¶ </w:t>
      </w:r>
      <w:r w:rsidRPr="00DE31B7">
        <w:rPr>
          <w:bCs/>
        </w:rPr>
        <w:t>foreign policies.</w:t>
      </w:r>
      <w:r w:rsidRPr="00DE31B7">
        <w:rPr>
          <w:bCs/>
          <w:sz w:val="12"/>
        </w:rPr>
        <w:t xml:space="preserve">¶ </w:t>
      </w:r>
      <w:r w:rsidRPr="00DE31B7">
        <w:rPr>
          <w:bCs/>
        </w:rPr>
        <w:t>38 Global Brazil and U.S.-Brazil Relations</w:t>
      </w:r>
      <w:r w:rsidRPr="00DE31B7">
        <w:rPr>
          <w:bCs/>
          <w:sz w:val="12"/>
        </w:rPr>
        <w:t xml:space="preserve">¶ </w:t>
      </w:r>
      <w:r w:rsidRPr="00DE31B7">
        <w:rPr>
          <w:bCs/>
        </w:rPr>
        <w:t>Understanding the contentious U.S. political environment, the</w:t>
      </w:r>
      <w:r w:rsidRPr="00DE31B7">
        <w:rPr>
          <w:bCs/>
          <w:sz w:val="12"/>
        </w:rPr>
        <w:t xml:space="preserve">¶ </w:t>
      </w:r>
      <w:r w:rsidRPr="00DE31B7">
        <w:rPr>
          <w:bCs/>
        </w:rPr>
        <w:t>Task Force encourages Congress to include an elimination of the ethanol</w:t>
      </w:r>
      <w:r w:rsidRPr="00DE31B7">
        <w:rPr>
          <w:bCs/>
          <w:sz w:val="12"/>
        </w:rPr>
        <w:t xml:space="preserve">¶ </w:t>
      </w:r>
      <w:r w:rsidRPr="00DE31B7">
        <w:rPr>
          <w:bCs/>
        </w:rPr>
        <w:t>tariff in any reform to the ethanol and biofuel tax credit regime.</w:t>
      </w:r>
      <w:r w:rsidRPr="00DE31B7">
        <w:rPr>
          <w:bCs/>
          <w:sz w:val="12"/>
        </w:rPr>
        <w:t xml:space="preserve">¶ </w:t>
      </w:r>
      <w:r w:rsidRPr="00DE31B7">
        <w:rPr>
          <w:bCs/>
        </w:rPr>
        <w:t>The Task Force recommends that the United States use the proposed</w:t>
      </w:r>
      <w:r w:rsidRPr="00DE31B7">
        <w:rPr>
          <w:bCs/>
          <w:sz w:val="12"/>
        </w:rPr>
        <w:t xml:space="preserve">¶ </w:t>
      </w:r>
      <w:r w:rsidRPr="00DE31B7">
        <w:rPr>
          <w:bCs/>
        </w:rPr>
        <w:t>tariff elimination to negotiate reductions in barriers for U.S. goods to</w:t>
      </w:r>
      <w:r w:rsidRPr="00DE31B7">
        <w:rPr>
          <w:bCs/>
          <w:sz w:val="12"/>
        </w:rPr>
        <w:t xml:space="preserve">¶ </w:t>
      </w:r>
      <w:r w:rsidRPr="00DE31B7">
        <w:rPr>
          <w:bCs/>
        </w:rPr>
        <w:t xml:space="preserve">Brazil. This mutual </w:t>
      </w:r>
      <w:r w:rsidRPr="00DE31B7">
        <w:rPr>
          <w:b/>
          <w:bCs/>
          <w:u w:val="single"/>
        </w:rPr>
        <w:t>reduction of tariffs in the name of climate change¶ mitigation could then be promoted as a model for similar agreements¶ between other countries</w:t>
      </w:r>
      <w:r w:rsidRPr="00DE31B7">
        <w:rPr>
          <w:bCs/>
        </w:rPr>
        <w:t xml:space="preserve"> and serve to allay fears that climate-related</w:t>
      </w:r>
      <w:r w:rsidRPr="00DE31B7">
        <w:rPr>
          <w:bCs/>
          <w:sz w:val="12"/>
        </w:rPr>
        <w:t xml:space="preserve">¶ </w:t>
      </w:r>
      <w:r w:rsidRPr="00DE31B7">
        <w:rPr>
          <w:bCs/>
        </w:rPr>
        <w:t>criteria could be used to increase trade barriers in developing countries.</w:t>
      </w:r>
      <w:r w:rsidRPr="00DE31B7">
        <w:rPr>
          <w:bCs/>
          <w:sz w:val="12"/>
        </w:rPr>
        <w:t xml:space="preserve">¶ </w:t>
      </w:r>
      <w:r w:rsidRPr="00DE31B7">
        <w:rPr>
          <w:bCs/>
        </w:rPr>
        <w:t xml:space="preserve">In the interim, </w:t>
      </w:r>
      <w:r w:rsidRPr="00DE31B7">
        <w:rPr>
          <w:b/>
          <w:iCs/>
          <w:u w:val="single"/>
          <w:bdr w:val="single" w:sz="18" w:space="0" w:color="auto"/>
        </w:rPr>
        <w:t>the United States can take steps to facilitate a¶ larger integrated ethanol market by cooperating with Brazilians to¶ align biofuels standards.</w:t>
      </w:r>
    </w:p>
    <w:p w:rsidR="00764404" w:rsidRDefault="00764404" w:rsidP="00764404">
      <w:pPr>
        <w:rPr>
          <w:rStyle w:val="StyleBoldUnderline"/>
          <w:u w:val="none"/>
        </w:rPr>
      </w:pPr>
    </w:p>
    <w:p w:rsidR="00764404" w:rsidRDefault="00764404" w:rsidP="00764404">
      <w:pPr>
        <w:rPr>
          <w:rStyle w:val="StyleBoldUnderline"/>
          <w:u w:val="none"/>
        </w:rPr>
      </w:pPr>
      <w:r>
        <w:rPr>
          <w:rStyle w:val="StyleBoldUnderline"/>
          <w:u w:val="none"/>
        </w:rPr>
        <w:t xml:space="preserve">Relations key to sustained global ethanol development </w:t>
      </w:r>
    </w:p>
    <w:p w:rsidR="00764404" w:rsidRDefault="00764404" w:rsidP="00764404">
      <w:pPr>
        <w:rPr>
          <w:bCs/>
        </w:rPr>
      </w:pPr>
      <w:r>
        <w:rPr>
          <w:rStyle w:val="StyleBoldUnderline"/>
          <w:u w:val="none"/>
        </w:rPr>
        <w:t xml:space="preserve">Meyer 13 </w:t>
      </w:r>
      <w:r>
        <w:rPr>
          <w:rStyle w:val="StyleBoldUnderline"/>
          <w:b w:val="0"/>
          <w:u w:val="none"/>
        </w:rPr>
        <w:t xml:space="preserve">– analyst in Latin America affairs (Peter J. Meyer, “Brazil – US Relations”, Congressional Research Service, February 27, 2013, </w:t>
      </w:r>
      <w:hyperlink r:id="rId33" w:history="1">
        <w:r w:rsidRPr="00B04733">
          <w:rPr>
            <w:rStyle w:val="Hyperlink"/>
            <w:bCs/>
          </w:rPr>
          <w:t>http://www.fas.org/sgp/crs/row/RL33456.pdf)//JS</w:t>
        </w:r>
      </w:hyperlink>
      <w:r>
        <w:rPr>
          <w:bCs/>
        </w:rPr>
        <w:t xml:space="preserve"> </w:t>
      </w:r>
    </w:p>
    <w:p w:rsidR="00123FB6" w:rsidRPr="00DC3134" w:rsidRDefault="00123FB6" w:rsidP="00764404">
      <w:pPr>
        <w:rPr>
          <w:rStyle w:val="StyleBoldUnderline"/>
          <w:b w:val="0"/>
          <w:u w:val="none"/>
        </w:rPr>
      </w:pPr>
    </w:p>
    <w:p w:rsidR="00764404" w:rsidRDefault="00764404" w:rsidP="00764404">
      <w:pPr>
        <w:rPr>
          <w:rFonts w:eastAsia="Times New Roman" w:cs="Times New Roman"/>
          <w:b/>
          <w:bCs/>
          <w:sz w:val="28"/>
          <w:szCs w:val="28"/>
          <w:u w:val="single"/>
        </w:rPr>
      </w:pPr>
      <w:r w:rsidRPr="00673C6A">
        <w:rPr>
          <w:rStyle w:val="StyleBoldUnderline"/>
        </w:rPr>
        <w:t>Brazil stands out as an example of a country that has become a net exporter of energy, partially by ¶ increasing its use and production of ethanol.</w:t>
      </w:r>
      <w:r>
        <w:t xml:space="preserve"> In 1975, in response to sharp increases in global oil </w:t>
      </w:r>
      <w:r w:rsidRPr="000D6DD3">
        <w:rPr>
          <w:sz w:val="12"/>
        </w:rPr>
        <w:t xml:space="preserve">¶ </w:t>
      </w:r>
      <w:r>
        <w:t xml:space="preserve">prices, the Brazilian government began a national program to promote the production and </w:t>
      </w:r>
      <w:r w:rsidRPr="000D6DD3">
        <w:rPr>
          <w:sz w:val="12"/>
        </w:rPr>
        <w:t xml:space="preserve">¶ </w:t>
      </w:r>
      <w:r>
        <w:t xml:space="preserve">consumption of sugarcane ethanol. Brazil now produces some 390,000 barrels per day.108 Within </w:t>
      </w:r>
      <w:r w:rsidRPr="000D6DD3">
        <w:rPr>
          <w:sz w:val="12"/>
        </w:rPr>
        <w:t xml:space="preserve">¶ </w:t>
      </w:r>
      <w:r>
        <w:t xml:space="preserve">Brazil, pure ethanol is available at nearly every fueling station and gasoline is required to include </w:t>
      </w:r>
      <w:r w:rsidRPr="000D6DD3">
        <w:rPr>
          <w:sz w:val="12"/>
        </w:rPr>
        <w:t xml:space="preserve">¶ </w:t>
      </w:r>
      <w:r>
        <w:t xml:space="preserve">a 20% ethanol blend. About 90% of new cars sold in Brazil each year are fitted with “flex-fuel” engine capable of running on fuel blends ranging from pure ethanol to pure gasoline. As a result, </w:t>
      </w:r>
      <w:r w:rsidRPr="000D6DD3">
        <w:rPr>
          <w:sz w:val="12"/>
        </w:rPr>
        <w:t xml:space="preserve">¶ </w:t>
      </w:r>
      <w:r>
        <w:t>ethanol accounts for over half of all fuel pumped in Brazil.109</w:t>
      </w:r>
      <w:r w:rsidRPr="00764404">
        <w:rPr>
          <w:b/>
          <w:bCs/>
          <w:sz w:val="12"/>
          <w:u w:val="single"/>
        </w:rPr>
        <w:t>¶</w:t>
      </w:r>
      <w:r w:rsidRPr="00764404">
        <w:rPr>
          <w:sz w:val="12"/>
        </w:rPr>
        <w:t xml:space="preserve"> </w:t>
      </w:r>
      <w:r>
        <w:t xml:space="preserve">On March 9, 2007, </w:t>
      </w:r>
      <w:r w:rsidRPr="00673C6A">
        <w:rPr>
          <w:rStyle w:val="StyleBoldUnderline"/>
        </w:rPr>
        <w:t>the United States and Brazil,</w:t>
      </w:r>
      <w:r>
        <w:t xml:space="preserve"> the world’s two largest ethanol-producing </w:t>
      </w:r>
      <w:r w:rsidRPr="000D6DD3">
        <w:rPr>
          <w:sz w:val="12"/>
        </w:rPr>
        <w:t xml:space="preserve">¶ </w:t>
      </w:r>
      <w:r>
        <w:t xml:space="preserve">countries, </w:t>
      </w:r>
      <w:r w:rsidRPr="00673C6A">
        <w:rPr>
          <w:rStyle w:val="StyleBoldUnderline"/>
        </w:rPr>
        <w:t>signed a memorandum of understanding to promote greater cooperation on ethanol and ¶ biofuels.</w:t>
      </w:r>
      <w:r>
        <w:t xml:space="preserve"> The agreement involves (1) technology sharing between the United States and Brazil; </w:t>
      </w:r>
      <w:r w:rsidRPr="000D6DD3">
        <w:rPr>
          <w:sz w:val="12"/>
        </w:rPr>
        <w:t xml:space="preserve">¶ </w:t>
      </w:r>
      <w:r>
        <w:t xml:space="preserve">(2) feasibility studies and technical assistance to build domestic biofuels industries in third </w:t>
      </w:r>
      <w:r w:rsidRPr="000D6DD3">
        <w:rPr>
          <w:sz w:val="12"/>
        </w:rPr>
        <w:t xml:space="preserve">¶ </w:t>
      </w:r>
      <w:r>
        <w:t xml:space="preserve">countries; and (3) multilateral efforts to advance the global development of biofuels.110 Over the </w:t>
      </w:r>
      <w:r w:rsidRPr="000D6DD3">
        <w:rPr>
          <w:sz w:val="12"/>
        </w:rPr>
        <w:t xml:space="preserve">¶ </w:t>
      </w:r>
      <w:r>
        <w:t xml:space="preserve">past six years, </w:t>
      </w:r>
      <w:r w:rsidRPr="00673C6A">
        <w:rPr>
          <w:rStyle w:val="StyleBoldUnderline"/>
        </w:rPr>
        <w:t>the United States and Brazil have moved forward on all three facets of the ¶ agreement.</w:t>
      </w:r>
      <w:r>
        <w:t xml:space="preserve"> Presidents Obama and Rousseff signed onto a partnership agreement for the </w:t>
      </w:r>
      <w:r w:rsidRPr="000D6DD3">
        <w:rPr>
          <w:sz w:val="12"/>
        </w:rPr>
        <w:t xml:space="preserve">¶ </w:t>
      </w:r>
      <w:r>
        <w:t xml:space="preserve">development of aviation biofuels in March 2011,111 and in October 2011, Boeing and Brazil’s </w:t>
      </w:r>
      <w:r w:rsidRPr="000D6DD3">
        <w:rPr>
          <w:sz w:val="12"/>
        </w:rPr>
        <w:t xml:space="preserve">¶ </w:t>
      </w:r>
      <w:r>
        <w:t xml:space="preserve">Embraer announced plans to build a joint research center.112 </w:t>
      </w:r>
      <w:r w:rsidRPr="00DC3134">
        <w:rPr>
          <w:rStyle w:val="StyleBoldUnderline"/>
        </w:rPr>
        <w:t>Brazil and the United States have ¶ also worked together in a number of Latin American, Caribbean, and African countries</w:t>
      </w:r>
      <w:r>
        <w:t xml:space="preserve">. In March </w:t>
      </w:r>
      <w:r w:rsidRPr="000D6DD3">
        <w:rPr>
          <w:sz w:val="12"/>
        </w:rPr>
        <w:t xml:space="preserve">¶ </w:t>
      </w:r>
      <w:r>
        <w:t xml:space="preserve">2011, Presidents Obama and Rousseff agreed to commit $3 million to support the development of </w:t>
      </w:r>
      <w:r w:rsidRPr="000D6DD3">
        <w:rPr>
          <w:sz w:val="12"/>
        </w:rPr>
        <w:t xml:space="preserve">¶ </w:t>
      </w:r>
      <w:r>
        <w:t xml:space="preserve">legal regimes and domestic biofuels production in the Dominican Republic, El Salvador, </w:t>
      </w:r>
      <w:r w:rsidRPr="000D6DD3">
        <w:rPr>
          <w:sz w:val="12"/>
        </w:rPr>
        <w:t xml:space="preserve">¶ </w:t>
      </w:r>
      <w:r>
        <w:t xml:space="preserve">Guatemala, Haiti, Honduras, Jamaica, and Senegal.113 Additionally, the United States and Brazil </w:t>
      </w:r>
      <w:r w:rsidRPr="000D6DD3">
        <w:rPr>
          <w:sz w:val="12"/>
        </w:rPr>
        <w:t xml:space="preserve">¶ </w:t>
      </w:r>
      <w:r>
        <w:t xml:space="preserve">are working with other members of the International Biofuels Forum (IBF) to make biofuels </w:t>
      </w:r>
      <w:r w:rsidRPr="000D6DD3">
        <w:rPr>
          <w:sz w:val="12"/>
        </w:rPr>
        <w:t xml:space="preserve">¶ </w:t>
      </w:r>
      <w:r>
        <w:t xml:space="preserve">standards and codes more uniform. </w:t>
      </w:r>
      <w:r w:rsidRPr="00764404">
        <w:rPr>
          <w:sz w:val="12"/>
        </w:rPr>
        <w:t>¶</w:t>
      </w:r>
      <w:r w:rsidRPr="00673C6A">
        <w:rPr>
          <w:rStyle w:val="StyleBoldUnderline"/>
        </w:rPr>
        <w:t xml:space="preserve"> Brazil and the United States have taken steps to liberalize trade in ethanol over the past year</w:t>
      </w:r>
      <w:r>
        <w:t xml:space="preserve">. In </w:t>
      </w:r>
      <w:r w:rsidRPr="000D6DD3">
        <w:rPr>
          <w:sz w:val="12"/>
        </w:rPr>
        <w:t xml:space="preserve">¶ </w:t>
      </w:r>
      <w:r>
        <w:t xml:space="preserve">December 2011, the Brazilian government issued a resolution to extend its duty-free treatment of </w:t>
      </w:r>
      <w:r w:rsidRPr="000D6DD3">
        <w:rPr>
          <w:sz w:val="12"/>
        </w:rPr>
        <w:t xml:space="preserve">¶ </w:t>
      </w:r>
      <w:r>
        <w:t xml:space="preserve">imported ethanol until December 31, 2015.114 Similarly, the U.S. Congress allowed a 54-cent-pergallon duty on imported ethanol to expire at the end of 2011. Prior to its expiration, the duty </w:t>
      </w:r>
      <w:r w:rsidRPr="000D6DD3">
        <w:rPr>
          <w:sz w:val="12"/>
        </w:rPr>
        <w:t xml:space="preserve">¶ </w:t>
      </w:r>
      <w:r>
        <w:t xml:space="preserve">served as a significant barrier to direct imports of Brazilian ethanol in most years. </w:t>
      </w:r>
      <w:r w:rsidRPr="00673C6A">
        <w:rPr>
          <w:rStyle w:val="StyleBoldUnderline"/>
        </w:rPr>
        <w:t xml:space="preserve">Although some ¶ Brazilian ethanol was allowed to enter the United States duty-free after being reprocessed in ¶ Caribbean Basin Initiative (CBI) countries, such imports could only account for up to 7% of the ¶ U.S. ethanol market. </w:t>
      </w:r>
      <w:r>
        <w:t xml:space="preserve">A 2.5% ad valorem tariff on ethanol imports to the United States remains in </w:t>
      </w:r>
      <w:r w:rsidRPr="000D6DD3">
        <w:rPr>
          <w:sz w:val="12"/>
        </w:rPr>
        <w:t xml:space="preserve">¶ </w:t>
      </w:r>
      <w:r>
        <w:t xml:space="preserve">place permanently unless the Harmonized Tariff Schedule code is changed.engines capable of running </w:t>
      </w:r>
    </w:p>
    <w:p w:rsidR="00764404" w:rsidRDefault="00764404" w:rsidP="00764404">
      <w:pPr>
        <w:rPr>
          <w:b/>
        </w:rPr>
      </w:pPr>
    </w:p>
    <w:p w:rsidR="00764404" w:rsidRDefault="00764404" w:rsidP="00355D0E">
      <w:pPr>
        <w:pStyle w:val="Heading3"/>
      </w:pPr>
      <w:r>
        <w:t>sovles – oil</w:t>
      </w:r>
    </w:p>
    <w:p w:rsidR="00764404" w:rsidRPr="009348E3" w:rsidRDefault="00764404" w:rsidP="00764404">
      <w:pPr>
        <w:rPr>
          <w:b/>
        </w:rPr>
      </w:pPr>
      <w:r>
        <w:rPr>
          <w:b/>
        </w:rPr>
        <w:t xml:space="preserve">Relations solve oil - </w:t>
      </w:r>
      <w:r w:rsidRPr="009348E3">
        <w:rPr>
          <w:b/>
        </w:rPr>
        <w:t xml:space="preserve">Development and spills </w:t>
      </w:r>
    </w:p>
    <w:p w:rsidR="00764404" w:rsidRDefault="00764404" w:rsidP="00764404">
      <w:pPr>
        <w:rPr>
          <w:bCs/>
        </w:rPr>
      </w:pPr>
      <w:r w:rsidRPr="00DC3134">
        <w:rPr>
          <w:rStyle w:val="StyleBoldUnderline"/>
          <w:u w:val="none"/>
        </w:rPr>
        <w:t xml:space="preserve">Meyer 13 </w:t>
      </w:r>
      <w:r w:rsidRPr="00DC3134">
        <w:rPr>
          <w:rStyle w:val="StyleBoldUnderline"/>
          <w:b w:val="0"/>
          <w:u w:val="none"/>
        </w:rPr>
        <w:t xml:space="preserve">– analyst in Latin America affairs (Peter J. Meyer, “Brazil – US Relations”, Congressional Research Service, February 27, 2013, </w:t>
      </w:r>
      <w:hyperlink r:id="rId34" w:history="1">
        <w:r w:rsidRPr="00DC3134">
          <w:rPr>
            <w:rStyle w:val="Hyperlink"/>
            <w:bCs/>
          </w:rPr>
          <w:t>http://www.fas.org/sgp/crs/row/RL33456.pdf)//JS</w:t>
        </w:r>
      </w:hyperlink>
      <w:r w:rsidRPr="00DC3134">
        <w:rPr>
          <w:bCs/>
        </w:rPr>
        <w:t xml:space="preserve"> </w:t>
      </w:r>
    </w:p>
    <w:p w:rsidR="00123FB6" w:rsidRPr="00DC3134" w:rsidRDefault="00123FB6" w:rsidP="00764404">
      <w:pPr>
        <w:rPr>
          <w:bCs/>
        </w:rPr>
      </w:pPr>
    </w:p>
    <w:p w:rsidR="00764404" w:rsidRDefault="00764404" w:rsidP="00764404">
      <w:r>
        <w:t xml:space="preserve">In recent years, </w:t>
      </w:r>
      <w:r w:rsidRPr="002C7F9E">
        <w:rPr>
          <w:rStyle w:val="StyleBoldUnderline"/>
        </w:rPr>
        <w:t>Brazil has discovered substantial new off-shore oil fields that have the potential to ¶ turn the country into one of the top five oil and gas producers in the world</w:t>
      </w:r>
      <w:r>
        <w:t xml:space="preserve">,115 </w:t>
      </w:r>
      <w:r w:rsidRPr="002C7F9E">
        <w:rPr>
          <w:rStyle w:val="StyleBoldUnderline"/>
        </w:rPr>
        <w:t>and an important ¶ source of energy for the United States</w:t>
      </w:r>
      <w:r>
        <w:t xml:space="preserve">. The new discoveries are so-called “pre-salt” reserves, located beneath layers of rock and salt more than18,000 feet below the ocean surface. Analysts </w:t>
      </w:r>
      <w:r w:rsidRPr="002C7F9E">
        <w:rPr>
          <w:sz w:val="12"/>
        </w:rPr>
        <w:t xml:space="preserve">¶ </w:t>
      </w:r>
      <w:r>
        <w:t xml:space="preserve">have estimated that the total recoverable reserves of pre-salt oil and natural gas may exceed 50 </w:t>
      </w:r>
      <w:r w:rsidRPr="002C7F9E">
        <w:rPr>
          <w:sz w:val="12"/>
        </w:rPr>
        <w:t xml:space="preserve">¶ </w:t>
      </w:r>
      <w:r>
        <w:t>billion barrels of oil equivalent.116</w:t>
      </w:r>
      <w:r w:rsidRPr="00764404">
        <w:rPr>
          <w:sz w:val="12"/>
        </w:rPr>
        <w:t xml:space="preserve">¶ </w:t>
      </w:r>
      <w:r>
        <w:t xml:space="preserve">In December 2010, the Brazilian Congress approved a new regulatory framework for developing </w:t>
      </w:r>
      <w:r w:rsidRPr="002C7F9E">
        <w:rPr>
          <w:sz w:val="12"/>
        </w:rPr>
        <w:t xml:space="preserve">¶ </w:t>
      </w:r>
      <w:r>
        <w:t xml:space="preserve">the approximately 70% of pre-salt reserves that have not already been auctioned off.117 The new </w:t>
      </w:r>
      <w:r w:rsidRPr="002C7F9E">
        <w:rPr>
          <w:sz w:val="12"/>
        </w:rPr>
        <w:t xml:space="preserve">¶ </w:t>
      </w:r>
      <w:r>
        <w:t xml:space="preserve">framework is designed to increase the role of the Brazilian government and use the resources to </w:t>
      </w:r>
      <w:r w:rsidRPr="002C7F9E">
        <w:rPr>
          <w:sz w:val="12"/>
        </w:rPr>
        <w:t xml:space="preserve">¶ </w:t>
      </w:r>
      <w:r>
        <w:t xml:space="preserve">fuel long-term economic and social development. Among other provisions, the framework </w:t>
      </w:r>
      <w:r w:rsidRPr="002C7F9E">
        <w:rPr>
          <w:sz w:val="12"/>
        </w:rPr>
        <w:t xml:space="preserve">¶ </w:t>
      </w:r>
      <w:r>
        <w:t xml:space="preserve">establishes state-owned Petróleo Brasileiro S.A. (Petrobras) as the sole operator for all new </w:t>
      </w:r>
      <w:r w:rsidRPr="002C7F9E">
        <w:rPr>
          <w:sz w:val="12"/>
        </w:rPr>
        <w:t xml:space="preserve">¶ </w:t>
      </w:r>
      <w:r>
        <w:t xml:space="preserve">offshore projects; replaces the existing concessionary model with a production sharing regime; </w:t>
      </w:r>
      <w:r w:rsidRPr="002C7F9E">
        <w:rPr>
          <w:sz w:val="12"/>
        </w:rPr>
        <w:t xml:space="preserve">¶ </w:t>
      </w:r>
      <w:r>
        <w:t xml:space="preserve">guarantees Petrobras a minimum 30% stake in all new joint ventures; creates a new public </w:t>
      </w:r>
      <w:r w:rsidRPr="002C7F9E">
        <w:rPr>
          <w:sz w:val="12"/>
        </w:rPr>
        <w:t xml:space="preserve">¶ </w:t>
      </w:r>
      <w:r>
        <w:t xml:space="preserve">company—Petrosal—to manage the development of the offshore reserves; and creates a new </w:t>
      </w:r>
      <w:r w:rsidRPr="002C7F9E">
        <w:rPr>
          <w:sz w:val="12"/>
        </w:rPr>
        <w:t xml:space="preserve">¶ </w:t>
      </w:r>
      <w:r>
        <w:t xml:space="preserve">social fund overseen by the Brazilian Congress to direct offshore revenues toward four key areas: </w:t>
      </w:r>
      <w:r w:rsidRPr="002C7F9E">
        <w:rPr>
          <w:sz w:val="12"/>
        </w:rPr>
        <w:t xml:space="preserve">¶ </w:t>
      </w:r>
      <w:r>
        <w:t xml:space="preserve">education, infrastructure, science and technology, and poverty reduction.118 </w:t>
      </w:r>
      <w:r w:rsidRPr="00E147A8">
        <w:rPr>
          <w:rStyle w:val="StyleBoldUnderline"/>
        </w:rPr>
        <w:t>The development of ¶ these reserves has been delayed</w:t>
      </w:r>
      <w:r>
        <w:t xml:space="preserve">, however, as </w:t>
      </w:r>
      <w:r w:rsidRPr="00E147A8">
        <w:rPr>
          <w:rStyle w:val="StyleBoldUnderline"/>
        </w:rPr>
        <w:t>there is currently considerable debate within the ¶ Brazilian Congress regarding the distribution of oil</w:t>
      </w:r>
      <w:r>
        <w:t xml:space="preserve"> royalties and Petrobras is unable to auction </w:t>
      </w:r>
      <w:r w:rsidRPr="002C7F9E">
        <w:rPr>
          <w:sz w:val="12"/>
        </w:rPr>
        <w:t xml:space="preserve">¶ </w:t>
      </w:r>
      <w:r>
        <w:t>the rights to the fields until a new royalties framework is in place.119</w:t>
      </w:r>
      <w:r w:rsidRPr="00764404">
        <w:rPr>
          <w:sz w:val="12"/>
        </w:rPr>
        <w:t xml:space="preserve">¶ </w:t>
      </w:r>
      <w:r>
        <w:t xml:space="preserve">Exploiting the new fields will likely be difficult and costly. Some foreign investors have </w:t>
      </w:r>
      <w:r w:rsidRPr="002C7F9E">
        <w:rPr>
          <w:sz w:val="12"/>
        </w:rPr>
        <w:t xml:space="preserve">¶ </w:t>
      </w:r>
      <w:r>
        <w:t xml:space="preserve">questioned whether Petrobras will be able to access sufficient finance to develop the pre-salt </w:t>
      </w:r>
      <w:r w:rsidRPr="002C7F9E">
        <w:rPr>
          <w:sz w:val="12"/>
        </w:rPr>
        <w:t xml:space="preserve">¶ </w:t>
      </w:r>
      <w:r>
        <w:t xml:space="preserve">reserves given the enlarged role of the Brazilian government under the new regulatory framework </w:t>
      </w:r>
      <w:r w:rsidRPr="002C7F9E">
        <w:rPr>
          <w:sz w:val="12"/>
        </w:rPr>
        <w:t xml:space="preserve">¶ </w:t>
      </w:r>
      <w:r>
        <w:t xml:space="preserve">and increased concerns about offshore oil drilling as a result of the 2010 BP oil spill in the Gulf of </w:t>
      </w:r>
      <w:r w:rsidRPr="002C7F9E">
        <w:rPr>
          <w:sz w:val="12"/>
        </w:rPr>
        <w:t xml:space="preserve">¶ </w:t>
      </w:r>
      <w:r>
        <w:t xml:space="preserve">Mexico.120 Other analysts maintain that the Brazilian reserves are becoming ever-more attractive </w:t>
      </w:r>
      <w:r w:rsidRPr="002C7F9E">
        <w:rPr>
          <w:sz w:val="12"/>
        </w:rPr>
        <w:t xml:space="preserve">¶ </w:t>
      </w:r>
      <w:r>
        <w:t xml:space="preserve">as a result of the rising price of oil and Brazil’s political stability at a time of conflict in other oil </w:t>
      </w:r>
      <w:r w:rsidRPr="002C7F9E">
        <w:rPr>
          <w:sz w:val="12"/>
        </w:rPr>
        <w:t xml:space="preserve">¶ </w:t>
      </w:r>
      <w:r>
        <w:t xml:space="preserve">producing nations.121 Petrobras intends to invest $141.8 billion in exploration and production </w:t>
      </w:r>
      <w:r w:rsidRPr="002C7F9E">
        <w:rPr>
          <w:sz w:val="12"/>
        </w:rPr>
        <w:t xml:space="preserve">¶ </w:t>
      </w:r>
      <w:r>
        <w:t>between 2012 and 2016, $67.1 billion of which will go toward developing the pre-salt reserves.122</w:t>
      </w:r>
      <w:r w:rsidRPr="00764404">
        <w:rPr>
          <w:sz w:val="12"/>
        </w:rPr>
        <w:t xml:space="preserve">¶ </w:t>
      </w:r>
      <w:r w:rsidRPr="002C7F9E">
        <w:rPr>
          <w:rStyle w:val="StyleBoldUnderline"/>
        </w:rPr>
        <w:t>Brazil and the United States are working together under the Strategic Energy Dialogue to foster ¶ the safe and efficient development of oil reserves in both countries</w:t>
      </w:r>
      <w:r>
        <w:t xml:space="preserve">. </w:t>
      </w:r>
      <w:r w:rsidRPr="002C7F9E">
        <w:rPr>
          <w:rStyle w:val="StyleBoldUnderline"/>
        </w:rPr>
        <w:t>Through technical workshops</w:t>
      </w:r>
      <w:r>
        <w:t xml:space="preserve"> </w:t>
      </w:r>
      <w:r w:rsidRPr="002C7F9E">
        <w:rPr>
          <w:sz w:val="12"/>
        </w:rPr>
        <w:t xml:space="preserve">¶ </w:t>
      </w:r>
      <w:r>
        <w:t xml:space="preserve">and other activities, government </w:t>
      </w:r>
      <w:r w:rsidRPr="006D4850">
        <w:rPr>
          <w:rStyle w:val="StyleBoldUnderline"/>
        </w:rPr>
        <w:t>regulators</w:t>
      </w:r>
      <w:r>
        <w:t xml:space="preserve"> and private industry </w:t>
      </w:r>
      <w:r w:rsidRPr="006D4850">
        <w:rPr>
          <w:rStyle w:val="StyleBoldUnderline"/>
        </w:rPr>
        <w:t>have exchanged best practices on ¶ issues such as spill response, well integrity, subsea containment, the use of dispersants, and ¶ national contingency plans</w:t>
      </w:r>
      <w:r>
        <w:t xml:space="preserve">. Brazil and the United States have also cooperated on financing. In </w:t>
      </w:r>
      <w:r w:rsidRPr="002C7F9E">
        <w:rPr>
          <w:sz w:val="12"/>
        </w:rPr>
        <w:t xml:space="preserve">¶ </w:t>
      </w:r>
      <w:r>
        <w:t xml:space="preserve">April 2009, the Export-Import Bank of the United States offered to consider up to $2 billion in </w:t>
      </w:r>
      <w:r w:rsidRPr="002C7F9E">
        <w:rPr>
          <w:sz w:val="12"/>
        </w:rPr>
        <w:t xml:space="preserve">¶ </w:t>
      </w:r>
      <w:r>
        <w:t xml:space="preserve">financing for Petrobras to purchase U.S. goods and services. The Bank has approved $300 million in financing so far, and has told Petrobras that it would consider increasing its offer above $2 </w:t>
      </w:r>
      <w:r w:rsidRPr="002C7F9E">
        <w:rPr>
          <w:sz w:val="12"/>
        </w:rPr>
        <w:t xml:space="preserve">¶ </w:t>
      </w:r>
      <w:r>
        <w:t>billion if requested.123</w:t>
      </w:r>
    </w:p>
    <w:p w:rsidR="00764404" w:rsidRDefault="00764404" w:rsidP="00355D0E">
      <w:pPr>
        <w:pStyle w:val="Heading3"/>
      </w:pPr>
      <w:r>
        <w:t>solves – drug trade</w:t>
      </w:r>
    </w:p>
    <w:p w:rsidR="00764404" w:rsidRDefault="00764404" w:rsidP="00764404">
      <w:pPr>
        <w:rPr>
          <w:b/>
        </w:rPr>
      </w:pPr>
      <w:r>
        <w:rPr>
          <w:b/>
        </w:rPr>
        <w:t xml:space="preserve">Relations solve narcotic trade </w:t>
      </w:r>
    </w:p>
    <w:p w:rsidR="00764404" w:rsidRDefault="00764404" w:rsidP="00764404">
      <w:pPr>
        <w:rPr>
          <w:bCs/>
        </w:rPr>
      </w:pPr>
      <w:r>
        <w:rPr>
          <w:rStyle w:val="StyleBoldUnderline"/>
          <w:u w:val="none"/>
        </w:rPr>
        <w:t xml:space="preserve">Meyer 13 </w:t>
      </w:r>
      <w:r>
        <w:rPr>
          <w:rStyle w:val="StyleBoldUnderline"/>
          <w:b w:val="0"/>
          <w:u w:val="none"/>
        </w:rPr>
        <w:t xml:space="preserve">– analyst in Latin America affairs (Peter J. Meyer, “Brazil – US Relations”, Congressional Research Service, February 27, 2013, </w:t>
      </w:r>
      <w:hyperlink r:id="rId35" w:history="1">
        <w:r w:rsidRPr="00B04733">
          <w:rPr>
            <w:rStyle w:val="Hyperlink"/>
            <w:bCs/>
          </w:rPr>
          <w:t>http://www.fas.org/sgp/crs/row/RL33456.pdf)//JS</w:t>
        </w:r>
      </w:hyperlink>
      <w:r>
        <w:rPr>
          <w:bCs/>
        </w:rPr>
        <w:t xml:space="preserve"> </w:t>
      </w:r>
    </w:p>
    <w:p w:rsidR="00123FB6" w:rsidRDefault="00123FB6" w:rsidP="00764404">
      <w:pPr>
        <w:rPr>
          <w:bCs/>
        </w:rPr>
      </w:pPr>
    </w:p>
    <w:p w:rsidR="00764404" w:rsidRDefault="00764404" w:rsidP="00764404">
      <w:r w:rsidRPr="00764404">
        <w:rPr>
          <w:bCs/>
          <w:sz w:val="12"/>
        </w:rPr>
        <w:t xml:space="preserve">¶ </w:t>
      </w:r>
      <w:r>
        <w:t xml:space="preserve">While </w:t>
      </w:r>
      <w:r w:rsidRPr="002617A4">
        <w:rPr>
          <w:rStyle w:val="StyleBoldUnderline"/>
        </w:rPr>
        <w:t>Brazil</w:t>
      </w:r>
      <w:r>
        <w:t xml:space="preserve"> is not a major drug-producing country, it </w:t>
      </w:r>
      <w:r w:rsidRPr="002617A4">
        <w:rPr>
          <w:rStyle w:val="StyleBoldUnderline"/>
        </w:rPr>
        <w:t>is the secon</w:t>
      </w:r>
      <w:r>
        <w:rPr>
          <w:rStyle w:val="StyleBoldUnderline"/>
        </w:rPr>
        <w:t xml:space="preserve">d largest consumer of cocaine </w:t>
      </w:r>
      <w:r w:rsidRPr="002617A4">
        <w:rPr>
          <w:rStyle w:val="StyleBoldUnderline"/>
        </w:rPr>
        <w:t>in the world and serves as a transit country for illicit drugs</w:t>
      </w:r>
      <w:r>
        <w:t xml:space="preserve"> from neighboring Andean countries </w:t>
      </w:r>
      <w:r w:rsidRPr="001B33B3">
        <w:rPr>
          <w:sz w:val="12"/>
        </w:rPr>
        <w:t xml:space="preserve">¶ </w:t>
      </w:r>
      <w:r>
        <w:t xml:space="preserve">destined primarily for Europe. In recognition of these challenges, Brazil has taken several steps to </w:t>
      </w:r>
      <w:r w:rsidRPr="001B33B3">
        <w:rPr>
          <w:sz w:val="12"/>
        </w:rPr>
        <w:t xml:space="preserve">¶ </w:t>
      </w:r>
      <w:r>
        <w:t xml:space="preserve">improve its antidrug efforts. In 2004, it implemented an air bridge denial program, which </w:t>
      </w:r>
      <w:r w:rsidRPr="001B33B3">
        <w:rPr>
          <w:sz w:val="12"/>
        </w:rPr>
        <w:t xml:space="preserve">¶ </w:t>
      </w:r>
      <w:r>
        <w:t xml:space="preserve">authorizes lethal force for air interdiction, and in 2006, Brazil passed an anti-drug law that </w:t>
      </w:r>
      <w:r w:rsidRPr="001B33B3">
        <w:rPr>
          <w:sz w:val="12"/>
        </w:rPr>
        <w:t xml:space="preserve">¶ </w:t>
      </w:r>
      <w:r>
        <w:t xml:space="preserve">prohibits and penalizes the cultivation and trafficking of illicit drugs. Under its Strategic Border </w:t>
      </w:r>
      <w:r w:rsidRPr="001B33B3">
        <w:rPr>
          <w:sz w:val="12"/>
        </w:rPr>
        <w:t xml:space="preserve">¶ </w:t>
      </w:r>
      <w:r>
        <w:t xml:space="preserve">Plan, introduced in June 2011, the Brazilian government has deployed inter-agency resources to </w:t>
      </w:r>
      <w:r w:rsidRPr="001B33B3">
        <w:rPr>
          <w:sz w:val="12"/>
        </w:rPr>
        <w:t xml:space="preserve">¶ </w:t>
      </w:r>
      <w:r>
        <w:t xml:space="preserve">strengthen border security in high-risk locations, including unmanned aerial vehicles (UAVs) to </w:t>
      </w:r>
      <w:r w:rsidRPr="001B33B3">
        <w:rPr>
          <w:sz w:val="12"/>
        </w:rPr>
        <w:t xml:space="preserve">¶ </w:t>
      </w:r>
      <w:r>
        <w:t xml:space="preserve">monitor illicit activity along its borders and in the remote Amazon region.88 As part of this effort, </w:t>
      </w:r>
      <w:r w:rsidRPr="001B33B3">
        <w:rPr>
          <w:sz w:val="12"/>
        </w:rPr>
        <w:t xml:space="preserve">¶ </w:t>
      </w:r>
      <w:r>
        <w:t>Brazil has signed agreements and carried out joint operations with neighboring countries.89</w:t>
      </w:r>
      <w:r w:rsidRPr="001B33B3">
        <w:rPr>
          <w:sz w:val="12"/>
        </w:rPr>
        <w:t xml:space="preserve">¶ </w:t>
      </w:r>
      <w:r w:rsidRPr="00EB1D9E">
        <w:rPr>
          <w:rStyle w:val="StyleBoldUnderline"/>
        </w:rPr>
        <w:t>According to the U.S. Department of State, “Brazil’s focus o</w:t>
      </w:r>
      <w:r>
        <w:rPr>
          <w:rStyle w:val="StyleBoldUnderline"/>
        </w:rPr>
        <w:t>n inter-agency cooperation and</w:t>
      </w:r>
      <w:r w:rsidRPr="00EB1D9E">
        <w:rPr>
          <w:rStyle w:val="StyleBoldUnderline"/>
        </w:rPr>
        <w:t xml:space="preserve"> border security resulted in significantly improved interdiction efforts in 2011.”</w:t>
      </w:r>
      <w:r>
        <w:t xml:space="preserve"> Through October </w:t>
      </w:r>
      <w:r w:rsidRPr="001B33B3">
        <w:rPr>
          <w:sz w:val="12"/>
        </w:rPr>
        <w:t xml:space="preserve">¶ </w:t>
      </w:r>
      <w:r>
        <w:t xml:space="preserve">2011, the federal police seized 15.2 metric tons of cocaine, 87.4 metric tons of marijuana, </w:t>
      </w:r>
      <w:r w:rsidRPr="001B33B3">
        <w:rPr>
          <w:sz w:val="12"/>
        </w:rPr>
        <w:t xml:space="preserve">¶ </w:t>
      </w:r>
      <w:r>
        <w:t xml:space="preserve">194,776 dosage units of ecstasy, 72,492 dosage units of LSD, and 42,000 dosage units of </w:t>
      </w:r>
      <w:r w:rsidRPr="001B33B3">
        <w:rPr>
          <w:sz w:val="12"/>
        </w:rPr>
        <w:t xml:space="preserve">¶ </w:t>
      </w:r>
      <w:r>
        <w:t>methamphetamine.90</w:t>
      </w:r>
      <w:r w:rsidRPr="00764404">
        <w:rPr>
          <w:sz w:val="12"/>
        </w:rPr>
        <w:t xml:space="preserve">¶ ¶ </w:t>
      </w:r>
      <w:r w:rsidRPr="00AC4E18">
        <w:rPr>
          <w:rStyle w:val="StyleBoldUnderline"/>
        </w:rPr>
        <w:t>The United States and Brazil cooperate on counternarcotics issues</w:t>
      </w:r>
      <w:r>
        <w:t xml:space="preserve"> in a number of ways. U.S. </w:t>
      </w:r>
      <w:r w:rsidRPr="00166A18">
        <w:t xml:space="preserve"> </w:t>
      </w:r>
      <w:r w:rsidRPr="00AC4E18">
        <w:rPr>
          <w:rStyle w:val="StyleBoldUnderline"/>
        </w:rPr>
        <w:t>counternarcotics assistance provides training for Brazilian law enforcement</w:t>
      </w:r>
      <w:r>
        <w:t xml:space="preserve">, </w:t>
      </w:r>
      <w:r>
        <w:rPr>
          <w:rStyle w:val="StyleBoldUnderline"/>
        </w:rPr>
        <w:t>assists interdiction</w:t>
      </w:r>
      <w:r w:rsidRPr="00AC4E18">
        <w:rPr>
          <w:rStyle w:val="StyleBoldUnderline"/>
        </w:rPr>
        <w:t xml:space="preserve"> programs </w:t>
      </w:r>
      <w:r>
        <w:t xml:space="preserve">at Brazil’s international airports, </w:t>
      </w:r>
      <w:r w:rsidRPr="00AC4E18">
        <w:rPr>
          <w:rStyle w:val="StyleBoldUnderline"/>
        </w:rPr>
        <w:t>supports drug preventio</w:t>
      </w:r>
      <w:r>
        <w:rPr>
          <w:rStyle w:val="StyleBoldUnderline"/>
        </w:rPr>
        <w:t xml:space="preserve">n programs, and is designed to </w:t>
      </w:r>
      <w:r w:rsidRPr="00AC4E18">
        <w:rPr>
          <w:rStyle w:val="StyleBoldUnderline"/>
        </w:rPr>
        <w:t>improve Brazil’s capacity to dismantle criminal organizations</w:t>
      </w:r>
      <w:r>
        <w:t xml:space="preserve">. Brazil received $1 million in U.S. </w:t>
      </w:r>
      <w:r w:rsidRPr="001236E1">
        <w:rPr>
          <w:sz w:val="12"/>
        </w:rPr>
        <w:t xml:space="preserve">¶ </w:t>
      </w:r>
      <w:r>
        <w:t xml:space="preserve">counternarcotics assistance in FY2010, $1 million in FY2011, and an estimated $2.9 million in </w:t>
      </w:r>
      <w:r w:rsidRPr="001236E1">
        <w:rPr>
          <w:sz w:val="12"/>
        </w:rPr>
        <w:t xml:space="preserve">¶ </w:t>
      </w:r>
      <w:r>
        <w:t xml:space="preserve">FY2012. Under the Obama Administration’s request for FY2013, Brazil would receive $1.9 </w:t>
      </w:r>
      <w:r w:rsidRPr="001236E1">
        <w:rPr>
          <w:sz w:val="12"/>
        </w:rPr>
        <w:t xml:space="preserve">¶ </w:t>
      </w:r>
      <w:r>
        <w:t>million in counternarcotics assistance.91</w:t>
      </w:r>
      <w:r w:rsidRPr="00764404">
        <w:rPr>
          <w:sz w:val="12"/>
        </w:rPr>
        <w:t xml:space="preserve">¶ ¶ </w:t>
      </w:r>
      <w:r w:rsidRPr="00EB1D9E">
        <w:rPr>
          <w:rStyle w:val="StyleBoldUnderline"/>
        </w:rPr>
        <w:t>Brazil has also served as a bridge between the United States and Bolivia,</w:t>
      </w:r>
      <w:r>
        <w:t xml:space="preserve"> which expelled the Drug </w:t>
      </w:r>
      <w:r w:rsidRPr="001236E1">
        <w:rPr>
          <w:sz w:val="12"/>
        </w:rPr>
        <w:t xml:space="preserve">¶ </w:t>
      </w:r>
      <w:r>
        <w:t xml:space="preserve">Enforcement Administration (DEA) from its territory in 2008 as a result of alleged interference in </w:t>
      </w:r>
      <w:r w:rsidRPr="001236E1">
        <w:rPr>
          <w:sz w:val="12"/>
        </w:rPr>
        <w:t xml:space="preserve">¶ </w:t>
      </w:r>
      <w:r>
        <w:t xml:space="preserve">the country’s internal affairs. Under a trilateral anti-drug cooperation agreement signed in January </w:t>
      </w:r>
      <w:r w:rsidRPr="001236E1">
        <w:rPr>
          <w:sz w:val="12"/>
        </w:rPr>
        <w:t xml:space="preserve">¶ </w:t>
      </w:r>
      <w:r>
        <w:t xml:space="preserve">2012, </w:t>
      </w:r>
      <w:r w:rsidRPr="00EB1D9E">
        <w:rPr>
          <w:rStyle w:val="StyleBoldUnderline"/>
        </w:rPr>
        <w:t>the United States and Brazil are providing assistance to</w:t>
      </w:r>
      <w:r>
        <w:rPr>
          <w:rStyle w:val="StyleBoldUnderline"/>
        </w:rPr>
        <w:t xml:space="preserve"> Bolivia in the monitoring and </w:t>
      </w:r>
      <w:r w:rsidRPr="00EB1D9E">
        <w:rPr>
          <w:rStyle w:val="StyleBoldUnderline"/>
        </w:rPr>
        <w:t xml:space="preserve"> eradication of coca crops</w:t>
      </w:r>
      <w:r>
        <w:t xml:space="preserve">. According to the agreement, </w:t>
      </w:r>
      <w:r w:rsidRPr="00EB1D9E">
        <w:rPr>
          <w:rStyle w:val="StyleBoldUnderline"/>
        </w:rPr>
        <w:t>the Un</w:t>
      </w:r>
      <w:r>
        <w:rPr>
          <w:rStyle w:val="StyleBoldUnderline"/>
        </w:rPr>
        <w:t xml:space="preserve">ited States is responsible for </w:t>
      </w:r>
      <w:r w:rsidRPr="00EB1D9E">
        <w:rPr>
          <w:rStyle w:val="StyleBoldUnderline"/>
        </w:rPr>
        <w:t xml:space="preserve"> providing monitoring equipment,</w:t>
      </w:r>
      <w:r>
        <w:t xml:space="preserve"> Brazil is responsible for obtaining and interpreting satellite </w:t>
      </w:r>
      <w:r w:rsidRPr="001236E1">
        <w:rPr>
          <w:sz w:val="12"/>
        </w:rPr>
        <w:t xml:space="preserve">¶ </w:t>
      </w:r>
      <w:r>
        <w:t>images, and Bolivia is responsible for conducting any necessary field work.92</w:t>
      </w:r>
    </w:p>
    <w:p w:rsidR="00764404" w:rsidRDefault="00764404" w:rsidP="00764404"/>
    <w:p w:rsidR="00355D0E" w:rsidRDefault="00355D0E" w:rsidP="00355D0E">
      <w:pPr>
        <w:pStyle w:val="Heading3"/>
      </w:pPr>
      <w:r>
        <w:t>at – relations low</w:t>
      </w:r>
    </w:p>
    <w:p w:rsidR="00355D0E" w:rsidRDefault="00355D0E" w:rsidP="00355D0E">
      <w:pPr>
        <w:rPr>
          <w:b/>
        </w:rPr>
      </w:pPr>
      <w:r>
        <w:rPr>
          <w:b/>
        </w:rPr>
        <w:t xml:space="preserve">Relations high now – new trade deals </w:t>
      </w:r>
    </w:p>
    <w:p w:rsidR="00355D0E" w:rsidRDefault="00355D0E" w:rsidP="00355D0E">
      <w:pPr>
        <w:rPr>
          <w:bCs/>
          <w:color w:val="000000"/>
          <w:shd w:val="clear" w:color="auto" w:fill="FFFFFF"/>
        </w:rPr>
      </w:pPr>
      <w:r w:rsidRPr="004B246F">
        <w:rPr>
          <w:b/>
          <w:bCs/>
          <w:color w:val="000000"/>
          <w:shd w:val="clear" w:color="auto" w:fill="FFFFFF"/>
        </w:rPr>
        <w:t xml:space="preserve">Kurata 12 </w:t>
      </w:r>
      <w:r w:rsidRPr="004B246F">
        <w:rPr>
          <w:bCs/>
          <w:color w:val="000000"/>
          <w:shd w:val="clear" w:color="auto" w:fill="FFFFFF"/>
        </w:rPr>
        <w:t xml:space="preserve">– staff writer at the United States Embassy (Phillip Kurata, “U.S., Brazil Expand and Deepen Cooperation”, United States of America Embassy – IPP Digital”, 4/09/2012, </w:t>
      </w:r>
      <w:hyperlink r:id="rId36" w:anchor="axzz2agwRo8pf)//JS" w:history="1">
        <w:r w:rsidRPr="00B04733">
          <w:rPr>
            <w:rStyle w:val="Hyperlink"/>
            <w:bCs/>
            <w:shd w:val="clear" w:color="auto" w:fill="FFFFFF"/>
          </w:rPr>
          <w:t>http://iipdigital.usembassy.gov/st/english/article/2012/04/201204093530.html#axzz2agwRo8pf)//JS</w:t>
        </w:r>
      </w:hyperlink>
      <w:r w:rsidRPr="004B246F">
        <w:rPr>
          <w:bCs/>
          <w:color w:val="000000"/>
          <w:shd w:val="clear" w:color="auto" w:fill="FFFFFF"/>
        </w:rPr>
        <w:t xml:space="preserve"> </w:t>
      </w:r>
    </w:p>
    <w:p w:rsidR="00123FB6" w:rsidRPr="004B246F" w:rsidRDefault="00123FB6" w:rsidP="00355D0E">
      <w:pPr>
        <w:rPr>
          <w:bCs/>
          <w:color w:val="000000"/>
          <w:shd w:val="clear" w:color="auto" w:fill="FFFFFF"/>
        </w:rPr>
      </w:pPr>
    </w:p>
    <w:p w:rsidR="00355D0E" w:rsidRPr="00D81885" w:rsidRDefault="00355D0E" w:rsidP="00355D0E">
      <w:pPr>
        <w:rPr>
          <w:b/>
          <w:bCs/>
          <w:u w:val="single"/>
        </w:rPr>
      </w:pPr>
      <w:r>
        <w:t xml:space="preserve">Washington — President </w:t>
      </w:r>
      <w:r w:rsidRPr="00F45095">
        <w:rPr>
          <w:rStyle w:val="StyleBoldUnderline"/>
        </w:rPr>
        <w:t>Obama and</w:t>
      </w:r>
      <w:r>
        <w:t xml:space="preserve"> Brazilian President Dilma </w:t>
      </w:r>
      <w:r w:rsidRPr="00F45095">
        <w:rPr>
          <w:rStyle w:val="StyleBoldUnderline"/>
        </w:rPr>
        <w:t>Rousseff have announced</w:t>
      </w:r>
      <w:r>
        <w:t xml:space="preserve"> that </w:t>
      </w:r>
      <w:r w:rsidRPr="00F45095">
        <w:rPr>
          <w:rStyle w:val="StyleBoldUnderline"/>
        </w:rPr>
        <w:t>the two</w:t>
      </w:r>
      <w:r>
        <w:t xml:space="preserve"> largest democracies and </w:t>
      </w:r>
      <w:r w:rsidRPr="00F45095">
        <w:rPr>
          <w:rStyle w:val="StyleBoldUnderline"/>
        </w:rPr>
        <w:t>economies in the</w:t>
      </w:r>
      <w:r>
        <w:t xml:space="preserve"> Western </w:t>
      </w:r>
      <w:r w:rsidRPr="00F45095">
        <w:rPr>
          <w:rStyle w:val="StyleBoldUnderline"/>
        </w:rPr>
        <w:t>Hemisphere are broadening and deepening their relationship.</w:t>
      </w:r>
      <w:r>
        <w:rPr>
          <w:rStyle w:val="StyleBoldUnderline"/>
        </w:rPr>
        <w:t xml:space="preserve"> </w:t>
      </w:r>
      <w:r>
        <w:t>Rousseff, with her predecessor President Luiz Inácio Lula da Silva, has moved Brazil forward “embarking on an extraordinary growth path, lifting millions of people out of poverty and becoming not only a leading voice in the region, but also a leading voice in the world,” President Obama said in Washington April 9.</w:t>
      </w:r>
    </w:p>
    <w:p w:rsidR="00355D0E" w:rsidRPr="002523EF" w:rsidRDefault="00355D0E" w:rsidP="00355D0E">
      <w:pPr>
        <w:rPr>
          <w:rStyle w:val="StyleBoldUnderline"/>
        </w:rPr>
      </w:pPr>
      <w:r>
        <w:t xml:space="preserve">When Obama visited Brazil a year ago, </w:t>
      </w:r>
      <w:r w:rsidRPr="00F45095">
        <w:rPr>
          <w:rStyle w:val="StyleBoldUnderline"/>
        </w:rPr>
        <w:t>the U.S. and Brazilian governments said they would build their burgeoning partnership on three “dialogues”: 1) economics and trade, 2) energy and 3) global cooperation.</w:t>
      </w:r>
      <w:r>
        <w:t xml:space="preserve"> During Rousseff’s first official visit to Washington April 9, the two leaders added a fourth dialogue: defense cooperation. The first session of the U.S.-Brazil Defense Cooperation Dialogue meets in Brasilia April 24. It will be a forum for “identifying opportunities for collaboration on defense issues around the globe,” according to the joint statement released by the U.S. and Brazilian presidents. The two countries have common interests in preventing the spread of nuclear weapons, strengthening the safety of nuclear facilities and fostering the use of nuclear energy for peaceful purposes, the joint statement said. Rousseff said </w:t>
      </w:r>
      <w:r w:rsidRPr="00F45095">
        <w:rPr>
          <w:rStyle w:val="StyleBoldUnderline"/>
        </w:rPr>
        <w:t>Brazil values the opportunity to work strategically with the United States in developing all forms of energy: oil and gas, biofuels, and renewables such as wind and solar</w:t>
      </w:r>
      <w:r>
        <w:t xml:space="preserve">. She said Brazil, a leading producer of ethanol, welcomes the recent reduction of the tariff on ethanol by the United States. She said Brazil’s Science Without Borders program, which involves sending 100,000 Brazilian scientists to the best universities around the world, has received a warm welcome from the United States. The U.S. and Brazilian “business communities, members of academia and governments have a high role to perform” in making this program work, she said. Brazil wants to see half of the Science Without Borders students study in the United States. The Obama administration has an ambitious program of its own for academic exchanges between the United States and its neighbors in the hemisphere: 100,000 Strong in the Americas. The United States plans to bring 100,000 students from Latin America and the Caribbean to the United States and to send 100,000 U.S. students in the opposite direction by 2020. Rousseff urged the United States to keep in mind the effect of its monetary and fiscal policies on the value of the dollar in foreign exchange markets so that emerging economies, such as Brazil’s, are not harmed. She said if Brazil were forced to depreciate the value of its currency, its economic growth would be impaired. </w:t>
      </w:r>
      <w:r w:rsidRPr="002523EF">
        <w:rPr>
          <w:rStyle w:val="StyleBoldUnderline"/>
        </w:rPr>
        <w:t xml:space="preserve">The Obama administration is broadening and deepening its partnership with Brazil </w:t>
      </w:r>
      <w:r>
        <w:t xml:space="preserve">because, with its thriving democracy and market economy, the South American giant is exercising a growing role in regional and global affairs. </w:t>
      </w:r>
      <w:r w:rsidRPr="002523EF">
        <w:rPr>
          <w:rStyle w:val="StyleBoldUnderline"/>
        </w:rPr>
        <w:t xml:space="preserve">Brazilian Foreign Minister </w:t>
      </w:r>
      <w:r w:rsidRPr="002523EF">
        <w:t>Antonio de Aguiar Patriota</w:t>
      </w:r>
      <w:r w:rsidRPr="002523EF">
        <w:rPr>
          <w:rStyle w:val="StyleBoldUnderline"/>
        </w:rPr>
        <w:t xml:space="preserve"> said his country has important assets in global peace initiatives because it is devoid of w</w:t>
      </w:r>
      <w:r w:rsidRPr="002523EF">
        <w:t>eapons of</w:t>
      </w:r>
      <w:r>
        <w:t xml:space="preserve"> </w:t>
      </w:r>
      <w:r w:rsidRPr="002523EF">
        <w:rPr>
          <w:rStyle w:val="StyleBoldUnderline"/>
        </w:rPr>
        <w:t>m</w:t>
      </w:r>
      <w:r w:rsidRPr="002523EF">
        <w:t>ass</w:t>
      </w:r>
      <w:r w:rsidRPr="002523EF">
        <w:rPr>
          <w:rStyle w:val="StyleBoldUnderline"/>
        </w:rPr>
        <w:t xml:space="preserve"> d</w:t>
      </w:r>
      <w:r w:rsidRPr="002523EF">
        <w:t>estruction</w:t>
      </w:r>
      <w:r w:rsidRPr="002523EF">
        <w:rPr>
          <w:rStyle w:val="StyleBoldUnderline"/>
        </w:rPr>
        <w:t xml:space="preserve"> and it pursues policies based on dialogue and tolerance.</w:t>
      </w:r>
    </w:p>
    <w:p w:rsidR="00764404" w:rsidRDefault="00764404" w:rsidP="00355D0E">
      <w:pPr>
        <w:rPr>
          <w:b/>
        </w:rPr>
      </w:pPr>
    </w:p>
    <w:p w:rsidR="00355D0E" w:rsidRDefault="00355D0E" w:rsidP="00355D0E">
      <w:pPr>
        <w:rPr>
          <w:b/>
        </w:rPr>
      </w:pPr>
      <w:r>
        <w:rPr>
          <w:b/>
        </w:rPr>
        <w:t xml:space="preserve">Even if they are not high, they are improving </w:t>
      </w:r>
    </w:p>
    <w:p w:rsidR="00355D0E" w:rsidRDefault="00355D0E" w:rsidP="00355D0E">
      <w:r>
        <w:rPr>
          <w:b/>
        </w:rPr>
        <w:t xml:space="preserve">Buenos Aires Herald 13 </w:t>
      </w:r>
      <w:r>
        <w:t xml:space="preserve">(“Biden Says Brazil – US relations enter new era”, Buenos Aires Herald, June 1, 2013, </w:t>
      </w:r>
      <w:hyperlink r:id="rId37" w:history="1">
        <w:r w:rsidRPr="00B04733">
          <w:rPr>
            <w:rStyle w:val="Hyperlink"/>
          </w:rPr>
          <w:t>http://www.buenosairesherald.com/article/132460/biden-says-brazilus-relations-enter-new-era-)//JS</w:t>
        </w:r>
      </w:hyperlink>
      <w:r>
        <w:t xml:space="preserve"> </w:t>
      </w:r>
    </w:p>
    <w:p w:rsidR="00123FB6" w:rsidRPr="0081298B" w:rsidRDefault="00123FB6" w:rsidP="00355D0E"/>
    <w:p w:rsidR="00355D0E" w:rsidRDefault="00355D0E" w:rsidP="00355D0E">
      <w:r>
        <w:t xml:space="preserve">BRASILIA — US Vice-President Joe </w:t>
      </w:r>
      <w:r w:rsidRPr="005C3D36">
        <w:rPr>
          <w:rStyle w:val="StyleBoldUnderline"/>
        </w:rPr>
        <w:t>Biden wound up a visit to Brazil yesterday saying it was high time the two largest economies in the Americas became closer partners in trade, investment and energy.</w:t>
      </w:r>
      <w:r>
        <w:rPr>
          <w:rStyle w:val="StyleBoldUnderline"/>
        </w:rPr>
        <w:t xml:space="preserve"> </w:t>
      </w:r>
      <w:r>
        <w:t>“</w:t>
      </w:r>
      <w:r w:rsidRPr="005C3D36">
        <w:rPr>
          <w:rStyle w:val="StyleBoldUnderline"/>
        </w:rPr>
        <w:t>We’re ready for a deeper, broader relationship across the board on everything from the military to education, trade and investment</w:t>
      </w:r>
      <w:r>
        <w:t xml:space="preserve">,” Biden told reporters after meeting with Brazilian President Dilma Rousseff. “The president (Obama) wanted to make a statement of the importance that the relationship with Brazil has for us,” Biden said. “That is why the first state visit of the second administration is to your president. We are pleased that your president has accepted the invitation.” “It is a sign of the respect we have for Brazil. </w:t>
      </w:r>
      <w:r w:rsidRPr="004F39B6">
        <w:rPr>
          <w:rStyle w:val="StyleBoldUnderline"/>
        </w:rPr>
        <w:t xml:space="preserve">I hope 2013 marks the beginning of a new era in the relations between our two countries,” </w:t>
      </w:r>
      <w:r>
        <w:t xml:space="preserve">he added. The White House announced on Wednesday that Rousseff will make a state visit to Washington on October 23, the only one that US President Barack Obama is offering a foreign head of state this year, indicating the importance his administration is placing on closer ties with Latin America’s largest nation. Biden told reporters he had a “wide-ranging discussion” with Rousseff who he said was a “leader who is laser-focused on addressing the needs of the Brazilian people. I now understand why President Obama considers her such a great partner.” </w:t>
      </w:r>
      <w:r w:rsidRPr="004F39B6">
        <w:rPr>
          <w:rStyle w:val="StyleBoldUnderline"/>
        </w:rPr>
        <w:t>Relations between Washington and Brasilia have improved</w:t>
      </w:r>
      <w:r>
        <w:t xml:space="preserve"> since Rousseff took office in 2011 and adopted a less ideological foreign policy than her predecessor, Luiz Inácio Lula da Silva, who befriended Iran and drew Brazil closer to Venezuela’s anti-US government under the late Hugo Chávez. “</w:t>
      </w:r>
      <w:r w:rsidRPr="004F39B6">
        <w:rPr>
          <w:rStyle w:val="StyleBoldUnderline"/>
        </w:rPr>
        <w:t xml:space="preserve">The atmospherics are improving rapidly, </w:t>
      </w:r>
      <w:r>
        <w:t>in part because Brazil has taken a lower profile on some contentious global political issues like Iran,” said Eric Farnsworth, vice-president of the Americas Society, a business forum dedicated to fostering ties between the US and Latin America. Brazil is also beginning to understand that China and other leading emerging nations are not yet substitutes for economic ties with the United States. “There seems to be a growing sense that the US may unnecessarily and gratuitously have been pushed away by the previous government, particularly as China slows and commodities markets soften,” Farnsworth said. Some observers think it is not realistic to expect any dramatic move towards a full-fledged strategic partnership any time soon. “Brazil has achieved the stature and recognition it enjoys today in part by maintaining its independence from the United States,” said Michael Shifter of the Inter-American Dialogue think-tank in Washington. “</w:t>
      </w:r>
      <w:r w:rsidRPr="0008716B">
        <w:rPr>
          <w:rStyle w:val="StyleBoldUnderline"/>
        </w:rPr>
        <w:t>It will want to keep some distance, while seeking to take advantage of what the United States has to offer</w:t>
      </w:r>
      <w:r>
        <w:t>.”</w:t>
      </w:r>
    </w:p>
    <w:p w:rsidR="00355D0E" w:rsidRDefault="00355D0E" w:rsidP="00355D0E"/>
    <w:p w:rsidR="00355D0E" w:rsidRDefault="00355D0E" w:rsidP="00355D0E"/>
    <w:p w:rsidR="00355D0E" w:rsidRDefault="00355D0E" w:rsidP="00355D0E">
      <w:pPr>
        <w:pStyle w:val="Heading3"/>
      </w:pPr>
      <w:r>
        <w:t>at – relations resilient</w:t>
      </w:r>
    </w:p>
    <w:p w:rsidR="00355D0E" w:rsidRPr="00480EEC" w:rsidRDefault="00355D0E" w:rsidP="00355D0E">
      <w:pPr>
        <w:rPr>
          <w:b/>
        </w:rPr>
      </w:pPr>
      <w:r w:rsidRPr="00480EEC">
        <w:rPr>
          <w:b/>
        </w:rPr>
        <w:t>Even if relations are largely resilient, consultation can help avoid friction and conflict in relations</w:t>
      </w:r>
    </w:p>
    <w:p w:rsidR="00764404" w:rsidRDefault="00355D0E" w:rsidP="00355D0E">
      <w:r w:rsidRPr="00480EEC">
        <w:rPr>
          <w:b/>
        </w:rPr>
        <w:t xml:space="preserve">Hakim 11  </w:t>
      </w:r>
      <w:r w:rsidRPr="00480EEC">
        <w:t xml:space="preserve">(Peter Hakim, “Why the US and Brazil Can’t Get Along—A Story of Turf, Ideology, and Interests”, Inter-American Dialogue, 3/1/2011, </w:t>
      </w:r>
      <w:hyperlink r:id="rId38" w:history="1">
        <w:r w:rsidRPr="00480EEC">
          <w:t>http://www.thedialogue.org/page.cfm?pageID=32&amp;pubID=2591)//JS</w:t>
        </w:r>
      </w:hyperlink>
      <w:r w:rsidRPr="00480EEC">
        <w:t xml:space="preserve"> </w:t>
      </w:r>
    </w:p>
    <w:p w:rsidR="00123FB6" w:rsidRDefault="00123FB6" w:rsidP="00355D0E"/>
    <w:p w:rsidR="00355D0E" w:rsidRPr="004B246F" w:rsidRDefault="00355D0E" w:rsidP="00355D0E">
      <w:pPr>
        <w:rPr>
          <w:rFonts w:cs="Times New Roman"/>
          <w:color w:val="000000"/>
          <w:sz w:val="16"/>
        </w:rPr>
      </w:pPr>
      <w:r w:rsidRPr="00480EEC">
        <w:rPr>
          <w:sz w:val="16"/>
        </w:rPr>
        <w:t>Even as the US-Brazil relationship has become increasing strained in recent years, the two countries have never considered themselves adversaries—and both governments, with few exceptions, have sought downplay disputes and have been willing to tolerate considerable disagreement</w:t>
      </w:r>
      <w:r w:rsidRPr="00480EEC">
        <w:t xml:space="preserve">. </w:t>
      </w:r>
      <w:r w:rsidRPr="004B246F">
        <w:rPr>
          <w:b/>
          <w:color w:val="000000"/>
          <w:u w:val="single"/>
        </w:rPr>
        <w:t>For the US and a newly powerful Brazil to build and sustain a constructive relationship into the future, however, will likely demand far greater effort and attention by both governments</w:t>
      </w:r>
      <w:r w:rsidRPr="004B246F">
        <w:rPr>
          <w:color w:val="000000"/>
        </w:rPr>
        <w:t xml:space="preserve"> </w:t>
      </w:r>
      <w:r w:rsidRPr="00480EEC">
        <w:rPr>
          <w:sz w:val="16"/>
        </w:rPr>
        <w:t xml:space="preserve">than has been the case to date </w:t>
      </w:r>
      <w:r w:rsidRPr="004B246F">
        <w:rPr>
          <w:b/>
          <w:color w:val="000000"/>
          <w:u w:val="single"/>
        </w:rPr>
        <w:t>Both sides need to better understand the interests, priorities, and positions of the other on important regional and global issues</w:t>
      </w:r>
      <w:r w:rsidRPr="00480EEC">
        <w:t>—</w:t>
      </w:r>
      <w:r w:rsidRPr="00480EEC">
        <w:rPr>
          <w:sz w:val="18"/>
        </w:rPr>
        <w:t xml:space="preserve">and to be routinely informed of proposed decision and actions of the other. More </w:t>
      </w:r>
      <w:r w:rsidRPr="00480EEC">
        <w:rPr>
          <w:b/>
          <w:u w:val="single"/>
        </w:rPr>
        <w:t>systematic consultation might have avoided</w:t>
      </w:r>
      <w:r w:rsidRPr="00480EEC">
        <w:t xml:space="preserve"> (or at least reduced the intensity of) both </w:t>
      </w:r>
      <w:r w:rsidRPr="00480EEC">
        <w:rPr>
          <w:b/>
          <w:u w:val="single"/>
        </w:rPr>
        <w:t>the dispute over the Brazil-Turkey-Iran negotiations</w:t>
      </w:r>
      <w:r w:rsidRPr="00480EEC">
        <w:t xml:space="preserve"> </w:t>
      </w:r>
      <w:r w:rsidRPr="00480EEC">
        <w:rPr>
          <w:sz w:val="16"/>
        </w:rPr>
        <w:t xml:space="preserve">and the friction over the US-Colombia security agreement.  The </w:t>
      </w:r>
      <w:r w:rsidRPr="00480EEC">
        <w:rPr>
          <w:b/>
          <w:u w:val="single"/>
        </w:rPr>
        <w:t xml:space="preserve">US and Brazil should also be able to identify more opportunities for cooperation on many </w:t>
      </w:r>
      <w:r w:rsidRPr="00480EEC">
        <w:t xml:space="preserve">of the </w:t>
      </w:r>
      <w:r w:rsidRPr="00480EEC">
        <w:rPr>
          <w:b/>
          <w:u w:val="single"/>
        </w:rPr>
        <w:t>issues</w:t>
      </w:r>
      <w:r w:rsidRPr="00480EEC">
        <w:t xml:space="preserve"> </w:t>
      </w:r>
      <w:r w:rsidRPr="00480EEC">
        <w:rPr>
          <w:sz w:val="16"/>
        </w:rPr>
        <w:t>discussed above, in which both countries have a major stake. </w:t>
      </w:r>
      <w:r w:rsidRPr="004B246F">
        <w:rPr>
          <w:rFonts w:cs="Times New Roman"/>
          <w:color w:val="000000"/>
          <w:sz w:val="16"/>
        </w:rPr>
        <w:t xml:space="preserve"> </w:t>
      </w:r>
      <w:r w:rsidRPr="00480EEC">
        <w:rPr>
          <w:sz w:val="16"/>
        </w:rPr>
        <w:t>Still, no one should think US-Brazil relations will be easy to manage in the coming period. They will surely be tested by frustration and disappointment on both sides; conflict may be more common than partnership. That should be expected when two powerful countries have to contend with one another, no matter who is in charge.</w:t>
      </w:r>
    </w:p>
    <w:p w:rsidR="00355D0E" w:rsidRPr="00480EEC" w:rsidRDefault="00355D0E" w:rsidP="00355D0E">
      <w:pPr>
        <w:rPr>
          <w:sz w:val="16"/>
          <w:u w:val="single"/>
        </w:rPr>
      </w:pPr>
    </w:p>
    <w:p w:rsidR="00355D0E" w:rsidRPr="00480EEC" w:rsidRDefault="00355D0E" w:rsidP="00355D0E">
      <w:pPr>
        <w:rPr>
          <w:b/>
          <w:bCs/>
          <w:u w:val="single"/>
        </w:rPr>
      </w:pPr>
    </w:p>
    <w:p w:rsidR="00355D0E" w:rsidRPr="00DE31B7" w:rsidRDefault="00355D0E" w:rsidP="00355D0E">
      <w:pPr>
        <w:rPr>
          <w:b/>
          <w:bCs/>
          <w:u w:val="single"/>
        </w:rPr>
      </w:pPr>
    </w:p>
    <w:p w:rsidR="00355D0E" w:rsidRDefault="00764404" w:rsidP="00355D0E">
      <w:pPr>
        <w:pStyle w:val="Heading2"/>
      </w:pPr>
      <w:r>
        <w:t>a</w:t>
      </w:r>
      <w:r w:rsidR="00355D0E">
        <w:t xml:space="preserve">ff </w:t>
      </w:r>
    </w:p>
    <w:p w:rsidR="00084A96" w:rsidRDefault="00084A96" w:rsidP="00084A96"/>
    <w:p w:rsidR="00084A96" w:rsidRDefault="00084A96" w:rsidP="00084A96">
      <w:pPr>
        <w:pStyle w:val="Heading3"/>
      </w:pPr>
      <w:r>
        <w:t>US-Brazil Relations Inevitable</w:t>
      </w:r>
    </w:p>
    <w:p w:rsidR="00084A96" w:rsidRDefault="00084A96" w:rsidP="00084A96"/>
    <w:p w:rsidR="00084A96" w:rsidRDefault="00084A96" w:rsidP="00084A96">
      <w:pPr>
        <w:pStyle w:val="Heading4"/>
      </w:pPr>
      <w:r>
        <w:t>US-Brazil Relations Inevitable – trade increasing, World Cup, Olympics, and common interests</w:t>
      </w:r>
    </w:p>
    <w:p w:rsidR="00084A96" w:rsidRDefault="00084A96" w:rsidP="00084A96">
      <w:r w:rsidRPr="00A845A1">
        <w:rPr>
          <w:b/>
        </w:rPr>
        <w:t xml:space="preserve">Sotero, 12 </w:t>
      </w:r>
      <w:r>
        <w:t xml:space="preserve">– Director of the Brazil Institute at the Woodrow Wilson International Center for Scholars, in Washington (Paul, “Why United States and Brazil Will Pursue a More Productive Bilateral Relationship”, Huffington Post, 11/09/12, </w:t>
      </w:r>
      <w:hyperlink r:id="rId39" w:history="1">
        <w:r w:rsidRPr="000B2797">
          <w:rPr>
            <w:rStyle w:val="Hyperlink"/>
          </w:rPr>
          <w:t>http://www.huffingtonpost.com/paulo-sotero/why-united-states-and-bra_b_2102004.html)//EX</w:t>
        </w:r>
      </w:hyperlink>
    </w:p>
    <w:p w:rsidR="00084A96" w:rsidRPr="00A845A1" w:rsidRDefault="00084A96" w:rsidP="00084A96"/>
    <w:p w:rsidR="00084A96" w:rsidRDefault="00084A96" w:rsidP="00084A96">
      <w:pPr>
        <w:rPr>
          <w:rStyle w:val="StyleBoldUnderline"/>
        </w:rPr>
      </w:pPr>
      <w:r w:rsidRPr="00A845A1">
        <w:rPr>
          <w:rStyle w:val="StyleBoldUnderline"/>
        </w:rPr>
        <w:t xml:space="preserve">The growing presence of Brazilian global companies in the United Stated, complementing traditionally strong American investments in Brazil, has created a two-way street </w:t>
      </w:r>
      <w:r w:rsidRPr="00A845A1">
        <w:rPr>
          <w:rStyle w:val="Emphasis"/>
        </w:rPr>
        <w:t>where common interests are more visible and pressure both governments to recognize the benefits of working together</w:t>
      </w:r>
      <w:r w:rsidRPr="00A845A1">
        <w:rPr>
          <w:rStyle w:val="StyleBoldUnderline"/>
        </w:rPr>
        <w:t xml:space="preserve"> or risk paying a political price for not doing so.¶ Converging economic interests and similar challenges are emerging as the principal driver of United States-Brazil relations in the years ahead. A reelected President Barack Obama and President Dilma Rousseff, at the half mark of her government, are confronted with daunting tasks. </w:t>
      </w:r>
      <w:r>
        <w:t>Both need to significantly improve the economic performance of their countries in the face of political major obstacles at home, and an adverse economic outlook abroad. In both countries, sustainable growth will require investment in infrastructure, education and innovation more than consumption. How they respond will determine the success or failure of their administrations. It will also affect the two countries' bilateral relationship and their regional and global standing.</w:t>
      </w:r>
      <w:r w:rsidRPr="00A845A1">
        <w:rPr>
          <w:sz w:val="12"/>
        </w:rPr>
        <w:t xml:space="preserve">¶ </w:t>
      </w:r>
      <w:r>
        <w:t xml:space="preserve">After four years of anemic recovery and a victory on November 6th without a clear political mandate,, President </w:t>
      </w:r>
      <w:r w:rsidRPr="00A845A1">
        <w:rPr>
          <w:rStyle w:val="Emphasis"/>
        </w:rPr>
        <w:t>Obama has now to find a path of economic growth that reduces unemployment</w:t>
      </w:r>
      <w:r w:rsidRPr="00A845A1">
        <w:rPr>
          <w:rStyle w:val="StyleBoldUnderline"/>
        </w:rPr>
        <w:t xml:space="preserve"> while avoiding the pitfalls of a fragile fiscal and financial situation, which, if mishandled, could easily throw the United States and the world economy back into recession.¶ Likewise, President </w:t>
      </w:r>
      <w:r w:rsidRPr="00A845A1">
        <w:rPr>
          <w:rStyle w:val="Emphasis"/>
        </w:rPr>
        <w:t>Rousseff's challenge is to reverse the declining trend of economic growth</w:t>
      </w:r>
      <w:r w:rsidRPr="00A845A1">
        <w:rPr>
          <w:rStyle w:val="StyleBoldUnderline"/>
        </w:rPr>
        <w:t xml:space="preserve"> that marked her first two years in office, while continuing to push for inclusion of poor Brazilians into the middle class. She has started working on it. In recent months, Rousseff announced a series of ambitious and, at times, contradictory initiatives, to dramatically improve the country's deficient infrastructure and industrial productivity. Implementation of such measures has been marred, however, by the government's poor management capacity and ideological considerations inherent to the President's Workers Party. The Brazilian executive still needs to tackle long-delayed reforms, first and foremost on taxation policy, which dramatically increases the cost of doing business in Brazil. </w:t>
      </w:r>
      <w:r>
        <w:t>This and other bottlenecks have reduced Brazilian domestic productivity and international competitiveness. Left unaddressed, they will continue to undermine the government's bold objectives and could very well compromise Brazil's future prosperity and relevance in a world in rapid transformation.</w:t>
      </w:r>
      <w:r w:rsidRPr="00A845A1">
        <w:rPr>
          <w:sz w:val="12"/>
        </w:rPr>
        <w:t xml:space="preserve">¶ </w:t>
      </w:r>
      <w:r w:rsidRPr="00A845A1">
        <w:rPr>
          <w:rStyle w:val="Emphasis"/>
        </w:rPr>
        <w:t>The 2014 World Cup and the 2016 Olympics</w:t>
      </w:r>
      <w:r w:rsidRPr="00A845A1">
        <w:rPr>
          <w:rStyle w:val="StyleBoldUnderline"/>
        </w:rPr>
        <w:t xml:space="preserve">, to take place in Brazil, and the country's need to continue to attract tens of billions of dollars of foreign investment </w:t>
      </w:r>
      <w:r w:rsidRPr="00A845A1">
        <w:rPr>
          <w:rStyle w:val="Emphasis"/>
        </w:rPr>
        <w:t>offer ample opportunities for closer and more productive relations with the American government and its private sector.</w:t>
      </w:r>
      <w:r>
        <w:t xml:space="preserve"> No longer Brazil's principal trading partner, a position occupied by China since 2009, </w:t>
      </w:r>
      <w:r w:rsidRPr="00A845A1">
        <w:rPr>
          <w:rStyle w:val="StyleBoldUnderline"/>
        </w:rPr>
        <w:t xml:space="preserve">the United States has remained nevertheless the </w:t>
      </w:r>
      <w:r w:rsidRPr="008516F9">
        <w:rPr>
          <w:rStyle w:val="Emphasis"/>
        </w:rPr>
        <w:t>country's largest source of foreign direct investment and technology and the biggest destination for Brazilian value-added manufacture exports</w:t>
      </w:r>
      <w:r w:rsidRPr="00A845A1">
        <w:rPr>
          <w:rStyle w:val="StyleBoldUnderline"/>
        </w:rPr>
        <w:t>, despite the loss of market share. Unresolved trade disputes and new frictions brought by monetary easing in the United States and growing protectionism in Brazil pose limitations to the expansion of bilateral trade, which doubled in the last ten years, reaching $75 billion at the end of 2011.</w:t>
      </w:r>
    </w:p>
    <w:p w:rsidR="00084A96" w:rsidRDefault="00084A96" w:rsidP="00084A96">
      <w:pPr>
        <w:rPr>
          <w:rStyle w:val="StyleBoldUnderline"/>
        </w:rPr>
      </w:pPr>
    </w:p>
    <w:p w:rsidR="00084A96" w:rsidRDefault="00084A96" w:rsidP="00084A96">
      <w:pPr>
        <w:rPr>
          <w:rStyle w:val="StyleBoldUnderline"/>
        </w:rPr>
      </w:pPr>
    </w:p>
    <w:p w:rsidR="00084A96" w:rsidRDefault="00084A96" w:rsidP="00084A96">
      <w:pPr>
        <w:rPr>
          <w:rStyle w:val="StyleBoldUnderline"/>
        </w:rPr>
      </w:pPr>
    </w:p>
    <w:p w:rsidR="00084A96" w:rsidRPr="008516F9" w:rsidRDefault="00084A96" w:rsidP="00084A96">
      <w:pPr>
        <w:pStyle w:val="Heading4"/>
      </w:pPr>
      <w:r w:rsidRPr="008516F9">
        <w:t xml:space="preserve">US-Brazil Relations </w:t>
      </w:r>
      <w:r>
        <w:t xml:space="preserve">Inevitable </w:t>
      </w:r>
      <w:r w:rsidRPr="008516F9">
        <w:t>– multiple mechanisms of opportunities and increasing private sector industrial proliferation</w:t>
      </w:r>
      <w:r>
        <w:t xml:space="preserve"> – gradualism is key</w:t>
      </w:r>
    </w:p>
    <w:p w:rsidR="00084A96" w:rsidRDefault="00084A96" w:rsidP="00084A96">
      <w:r w:rsidRPr="00A845A1">
        <w:rPr>
          <w:b/>
        </w:rPr>
        <w:t xml:space="preserve">Sotero, 12 </w:t>
      </w:r>
      <w:r>
        <w:t xml:space="preserve">– Director of the Brazil Institute at the Woodrow Wilson International Center for Scholars, in Washington (Paul, “Why United States and Brazil Will Pursue a More Productive Bilateral Relationship”, Huffington Post, 11/09/12, </w:t>
      </w:r>
      <w:hyperlink r:id="rId40" w:history="1">
        <w:r w:rsidRPr="000B2797">
          <w:rPr>
            <w:rStyle w:val="Hyperlink"/>
          </w:rPr>
          <w:t>http://www.huffingtonpost.com/paulo-sotero/why-united-states-and-bra_b_2102004.html)//EX</w:t>
        </w:r>
      </w:hyperlink>
    </w:p>
    <w:p w:rsidR="00084A96" w:rsidRDefault="00084A96" w:rsidP="00084A96">
      <w:pPr>
        <w:rPr>
          <w:rStyle w:val="StyleBoldUnderline"/>
        </w:rPr>
      </w:pPr>
    </w:p>
    <w:p w:rsidR="00084A96" w:rsidRDefault="00084A96" w:rsidP="00084A96">
      <w:pPr>
        <w:rPr>
          <w:rStyle w:val="Emphasis"/>
        </w:rPr>
      </w:pPr>
      <w:r w:rsidRPr="008516F9">
        <w:t xml:space="preserve">Whereas previous conversations between Brazilian and American policymakers might have been limited to a few areas of core interest, it is now all-encompassing. </w:t>
      </w:r>
      <w:r w:rsidRPr="008516F9">
        <w:rPr>
          <w:rStyle w:val="StyleBoldUnderline"/>
        </w:rPr>
        <w:t xml:space="preserve">There are </w:t>
      </w:r>
      <w:r w:rsidRPr="008516F9">
        <w:rPr>
          <w:rStyle w:val="Emphasis"/>
        </w:rPr>
        <w:t xml:space="preserve">mechanisms for regular ministerial cooperation </w:t>
      </w:r>
      <w:r w:rsidRPr="008516F9">
        <w:rPr>
          <w:rStyle w:val="StyleBoldUnderline"/>
        </w:rPr>
        <w:t>and consultation ranging from challenging</w:t>
      </w:r>
      <w:r w:rsidRPr="008516F9">
        <w:rPr>
          <w:rStyle w:val="Emphasis"/>
        </w:rPr>
        <w:t xml:space="preserve"> topics such as trade, finance and defense, to 21st century concerns such as cyber security, open government, and innovation in science and technology, </w:t>
      </w:r>
      <w:r w:rsidRPr="008516F9">
        <w:rPr>
          <w:rStyle w:val="StyleBoldUnderline"/>
        </w:rPr>
        <w:t>to issues that directly affect the average citizen such as education and social policies. People to people exchanges are on the rise, strengthening and expanding networks particularly in education and scientific research. Viewed by skeptics as window dressing and no substitute for concrete agreements on hard issues such as trade and taxation, the rapid increase in the breadth and depth of the bilateral dialogue and the Brazilian and American governments' efforts to maintain the doors open for a more productive and consequential relationship suggest, at a minimum, that they understand they need each other, benefit from working together and risk paying a political price for not doing so.¶</w:t>
      </w:r>
      <w:r w:rsidRPr="008516F9">
        <w:rPr>
          <w:sz w:val="12"/>
        </w:rPr>
        <w:t xml:space="preserve"> </w:t>
      </w:r>
      <w:r w:rsidRPr="008516F9">
        <w:rPr>
          <w:rStyle w:val="StyleBoldUnderline"/>
        </w:rPr>
        <w:t xml:space="preserve">Brazil's </w:t>
      </w:r>
      <w:r w:rsidRPr="008516F9">
        <w:rPr>
          <w:rStyle w:val="Emphasis"/>
        </w:rPr>
        <w:t>emergence as an substantive international actor and its rise as the world's sixth largest economy, have introduced new factors in Brazilian-American relationship</w:t>
      </w:r>
      <w:r w:rsidRPr="008516F9">
        <w:rPr>
          <w:rStyle w:val="StyleBoldUnderline"/>
        </w:rPr>
        <w:t xml:space="preserve"> that authorities and bureaucrats in Washington and Brasilia cannot afford to ignore.</w:t>
      </w:r>
      <w:r w:rsidRPr="008516F9">
        <w:t xml:space="preserve"> Once the host of numerous multinational companies from the United States and Europe, Brazil is now also home to dozens of Brazilian controlled multinational enterprises that have dramatically expanded their operations worldwide and, in particularly, in the United States. Some occupy substantial positions as investors in key markets, such as the meat, beer, regional aviation and special steel industries. </w:t>
      </w:r>
      <w:r w:rsidRPr="008516F9">
        <w:rPr>
          <w:rStyle w:val="Emphasis"/>
        </w:rPr>
        <w:t>The growing presence of Brazilian companies in the United States offers new perspective to matters</w:t>
      </w:r>
      <w:r w:rsidRPr="008516F9">
        <w:rPr>
          <w:rStyle w:val="StyleBoldUnderline"/>
        </w:rPr>
        <w:t xml:space="preserve"> such as the negotiation of a tax treaty that the two countries have talked about for four decades.¶ What was once an </w:t>
      </w:r>
      <w:r w:rsidRPr="008516F9">
        <w:rPr>
          <w:rStyle w:val="Emphasis"/>
        </w:rPr>
        <w:t>issue of interest only for U.S. companies in Brazil is now also a topic on the agenda of Brazilian firms operating in the U.S. market.</w:t>
      </w:r>
      <w:r w:rsidRPr="008516F9">
        <w:t xml:space="preserve"> Participants in the annual meeting of the Brazil-U.S. Business Council, held last month in Brasília, say the political pressure generated by the new reality of Brazilian global companies in the United States has created momentum for the approval by the Brazilian Congress of a bilateral agreement on exchange of tax information that is seen as the first step for a treaty addressing double taxation.</w:t>
      </w:r>
      <w:r w:rsidRPr="008516F9">
        <w:rPr>
          <w:sz w:val="12"/>
        </w:rPr>
        <w:t xml:space="preserve">¶ </w:t>
      </w:r>
      <w:r w:rsidRPr="008516F9">
        <w:t>Brazil and the U.S. have also taken on global challenges together, benefiting from Brazil's ability to wield soft power and newfound status in multilateral fora. The Open Government Initiative (OGI) that Brazil and the United States launched last year has attracted over forty countries committed to promoting transparency, fighting corruption and harnessing new technologies to make government more open, effective, and accountable.</w:t>
      </w:r>
      <w:r w:rsidRPr="008516F9">
        <w:rPr>
          <w:sz w:val="12"/>
        </w:rPr>
        <w:t xml:space="preserve">¶ </w:t>
      </w:r>
      <w:r w:rsidRPr="008516F9">
        <w:t xml:space="preserve">As suggested by developments on taxation and </w:t>
      </w:r>
      <w:r w:rsidRPr="008516F9">
        <w:rPr>
          <w:rStyle w:val="StyleBoldUnderline"/>
        </w:rPr>
        <w:t xml:space="preserve">the progress made in OGI, </w:t>
      </w:r>
      <w:r w:rsidRPr="008516F9">
        <w:rPr>
          <w:rStyle w:val="Emphasis"/>
        </w:rPr>
        <w:t>gradualism is the crucial ingredient in efforts to advance U.S.-Brazil relations.</w:t>
      </w:r>
    </w:p>
    <w:p w:rsidR="00084A96" w:rsidRDefault="00084A96" w:rsidP="00084A96">
      <w:pPr>
        <w:rPr>
          <w:rStyle w:val="Emphasis"/>
        </w:rPr>
      </w:pPr>
    </w:p>
    <w:p w:rsidR="00084A96" w:rsidRDefault="00084A96" w:rsidP="00084A96">
      <w:pPr>
        <w:rPr>
          <w:rStyle w:val="Emphasis"/>
        </w:rPr>
      </w:pPr>
    </w:p>
    <w:p w:rsidR="00084A96" w:rsidRDefault="00084A96" w:rsidP="00084A96">
      <w:pPr>
        <w:pStyle w:val="Heading4"/>
      </w:pPr>
      <w:r>
        <w:t>US-Brazil Relations Inevitable – Obama and Biden talks prove</w:t>
      </w:r>
    </w:p>
    <w:p w:rsidR="00084A96" w:rsidRDefault="00084A96" w:rsidP="00084A96">
      <w:r w:rsidRPr="00E37419">
        <w:rPr>
          <w:b/>
        </w:rPr>
        <w:t>Slack, 13</w:t>
      </w:r>
      <w:r w:rsidRPr="00E37419">
        <w:t xml:space="preserve"> – the Deputy Director of Digital Content in the Office of Digital Strategy and has a bachelor’s degree in journalism from American University in Washington, D.C. (Megan, “Vice President Biden Discusses the 'Start of a New Era of U.S.-Brazilian Relations'”, whitehouse.gov, 5/31/13, </w:t>
      </w:r>
      <w:hyperlink r:id="rId41" w:history="1">
        <w:r w:rsidRPr="000B2797">
          <w:rPr>
            <w:rStyle w:val="Hyperlink"/>
          </w:rPr>
          <w:t>http://www.whitehouse.gov/blog/2013/05/31/vice-president-biden-discusses-start-new-era-us-brazilian-relations)//EX</w:t>
        </w:r>
      </w:hyperlink>
    </w:p>
    <w:p w:rsidR="00084A96" w:rsidRPr="00E37419" w:rsidRDefault="00084A96" w:rsidP="00084A96"/>
    <w:p w:rsidR="00084A96" w:rsidRDefault="00084A96" w:rsidP="00084A96">
      <w:r w:rsidRPr="00E37419">
        <w:rPr>
          <w:rStyle w:val="StyleBoldUnderline"/>
        </w:rPr>
        <w:t xml:space="preserve">Later today, Vice President Biden will return from Brazil, the final stop on a three-country trip focused on reinforcing partnerships in the Americas.¶ During his visit, he delivered </w:t>
      </w:r>
      <w:r w:rsidRPr="00026EC3">
        <w:rPr>
          <w:rStyle w:val="Emphasis"/>
        </w:rPr>
        <w:t>a speech in Rio de Janeiro about the promise of a strong U.S.-Brazil partnership. “President Obama and I believe that the times present an incredible opportunity for a new era of relations between the United States and the Americas,”</w:t>
      </w:r>
      <w:r w:rsidRPr="00E37419">
        <w:t xml:space="preserve"> the Vice President explained. “But none -- </w:t>
      </w:r>
      <w:r w:rsidRPr="00026EC3">
        <w:rPr>
          <w:rStyle w:val="Emphasis"/>
        </w:rPr>
        <w:t>no partner is more significant in this endeavor than Brazil.”¶</w:t>
      </w:r>
      <w:r w:rsidRPr="00E37419">
        <w:rPr>
          <w:rStyle w:val="StyleBoldUnderline"/>
        </w:rPr>
        <w:t xml:space="preserve"> The United States and Brazil represent two of the largest, most innovative, dynamic economies in the world today. It is true both of us can continue to prosper whether or not we </w:t>
      </w:r>
      <w:r w:rsidRPr="00026EC3">
        <w:rPr>
          <w:rStyle w:val="Emphasis"/>
        </w:rPr>
        <w:t>deepen our economic relations.</w:t>
      </w:r>
      <w:r w:rsidRPr="00E37419">
        <w:rPr>
          <w:rStyle w:val="StyleBoldUnderline"/>
        </w:rPr>
        <w:t xml:space="preserve"> But imagine, just imagine what these two dynamic economies could do with greater trade and investment for our people, for the hemisphere, for the world</w:t>
      </w:r>
      <w:r w:rsidRPr="00E37419">
        <w:t xml:space="preserve">. </w:t>
      </w:r>
      <w:r w:rsidRPr="00E37419">
        <w:rPr>
          <w:sz w:val="12"/>
        </w:rPr>
        <w:t xml:space="preserve">¶ </w:t>
      </w:r>
      <w:r w:rsidRPr="00E37419">
        <w:t>In addition to strengthening the economic relationship between our two countries, the Vice President also discussed other areas where we can work together, including energy, global development and people-to-people ties.</w:t>
      </w:r>
      <w:r w:rsidRPr="00E37419">
        <w:rPr>
          <w:sz w:val="12"/>
        </w:rPr>
        <w:t xml:space="preserve">¶ </w:t>
      </w:r>
      <w:r w:rsidRPr="00E37419">
        <w:t>Before continuing on to Brasília</w:t>
      </w:r>
      <w:r w:rsidRPr="00E37419">
        <w:rPr>
          <w:rStyle w:val="StyleBoldUnderline"/>
        </w:rPr>
        <w:t>, Vice President Biden discussed energy cooperation between Brazil and the United States</w:t>
      </w:r>
      <w:r w:rsidRPr="00E37419">
        <w:t xml:space="preserve"> at the Petrobras Centro de Pesquisas facility in Rio, met with Brazilian business, trade, and investment leaders at the Federal University of Rio de Janeiro Technology Park, and visited a local Brazilian community.</w:t>
      </w:r>
      <w:r w:rsidRPr="00E37419">
        <w:rPr>
          <w:sz w:val="12"/>
        </w:rPr>
        <w:t xml:space="preserve">¶ </w:t>
      </w:r>
      <w:r w:rsidRPr="00E37419">
        <w:t xml:space="preserve">In Brasília, Vice President Biden met with President Dilma Rousseff of Brazil, as well as the nation’s Vice President, Michel Temer. Read the remarks the two Vice Presidents delivered to the press here. </w:t>
      </w:r>
    </w:p>
    <w:p w:rsidR="00084A96" w:rsidRDefault="00084A96" w:rsidP="00084A96"/>
    <w:p w:rsidR="00084A96" w:rsidRDefault="00084A96" w:rsidP="00084A96"/>
    <w:p w:rsidR="00084A96" w:rsidRDefault="00084A96" w:rsidP="00084A96"/>
    <w:p w:rsidR="00084A96" w:rsidRDefault="00084A96" w:rsidP="00084A96">
      <w:pPr>
        <w:pStyle w:val="Heading4"/>
      </w:pPr>
      <w:r>
        <w:t>US-Brazil Relations Inevitable – similar ideas and desires to take action</w:t>
      </w:r>
    </w:p>
    <w:p w:rsidR="00084A96" w:rsidRDefault="00084A96" w:rsidP="00084A96">
      <w:r w:rsidRPr="00026EC3">
        <w:rPr>
          <w:b/>
        </w:rPr>
        <w:t>Sweig, 13</w:t>
      </w:r>
      <w:r>
        <w:t xml:space="preserve"> – Nelson and David Rockfeller Senior Fellow for Latin America Studies and Director for Latin America Studies (Julia, “The View Toward Closer U.S.-Brazil Relations”, Council on Foreign Relations, 5/22/13, </w:t>
      </w:r>
      <w:hyperlink r:id="rId42" w:history="1">
        <w:r w:rsidRPr="000B2797">
          <w:rPr>
            <w:rStyle w:val="Hyperlink"/>
          </w:rPr>
          <w:t>http://www.cfr.org/brazil/view-toward-closer-us-brazil-relations/p30757)//EX</w:t>
        </w:r>
      </w:hyperlink>
    </w:p>
    <w:p w:rsidR="00084A96" w:rsidRPr="00026EC3" w:rsidRDefault="00084A96" w:rsidP="00084A96"/>
    <w:p w:rsidR="00084A96" w:rsidRPr="00026EC3" w:rsidRDefault="00084A96" w:rsidP="00084A96">
      <w:pPr>
        <w:rPr>
          <w:rStyle w:val="StyleBoldUnderline"/>
        </w:rPr>
      </w:pPr>
      <w:r w:rsidRPr="00026EC3">
        <w:rPr>
          <w:rStyle w:val="StyleBoldUnderline"/>
        </w:rPr>
        <w:t>Vice President Joe Biden</w:t>
      </w:r>
      <w:r>
        <w:t xml:space="preserve"> will visit Brazil, Colombia, and Trinidad and Tobago next week. Don't assume this American vice president is merely ceremonial: he </w:t>
      </w:r>
      <w:r w:rsidRPr="00026EC3">
        <w:rPr>
          <w:rStyle w:val="StyleBoldUnderline"/>
        </w:rPr>
        <w:t xml:space="preserve">has a </w:t>
      </w:r>
      <w:r w:rsidRPr="00700A73">
        <w:rPr>
          <w:rStyle w:val="Emphasis"/>
        </w:rPr>
        <w:t>significant domestic portfolio</w:t>
      </w:r>
      <w:r w:rsidRPr="00026EC3">
        <w:rPr>
          <w:rStyle w:val="StyleBoldUnderline"/>
        </w:rPr>
        <w:t xml:space="preserve"> including immigration, guns, and the budget.</w:t>
      </w:r>
      <w:r>
        <w:t xml:space="preserve"> Nor is his visit one of those bloated good will trips meant to dole out patronage or shore up support for some American foreign venture. Rather, it seems the </w:t>
      </w:r>
      <w:r w:rsidRPr="00026EC3">
        <w:rPr>
          <w:rStyle w:val="StyleBoldUnderline"/>
        </w:rPr>
        <w:t>Obama administration has decided to try and seize a huge, and to date largely missed opportunity related to jobs, energy, and prosperity in Latin America.</w:t>
      </w:r>
      <w:r w:rsidRPr="00026EC3">
        <w:rPr>
          <w:sz w:val="12"/>
        </w:rPr>
        <w:t xml:space="preserve">¶ </w:t>
      </w:r>
      <w:r>
        <w:t>Why the sudden awakening? Immigration reform, the President's top legislative priority this year, and a political must for both parties, has alerted the White House to the potential foreign policy benefit in Latin America, and not just Mexico, of solving a major domestic problem. In fact, the White House and the American public's disposition to deal with once untouchable domestic politics around immigration, guns, energy, marijuana legalization, and maybe even Cuba, open the door for potential convergence with Latin America. And provide a chance to get beyond the usual ideological battles that too often sap diplomatic energy and patience.</w:t>
      </w:r>
      <w:r w:rsidRPr="00026EC3">
        <w:rPr>
          <w:sz w:val="12"/>
        </w:rPr>
        <w:t xml:space="preserve">¶ </w:t>
      </w:r>
      <w:r w:rsidRPr="00700A73">
        <w:rPr>
          <w:rStyle w:val="Emphasis"/>
        </w:rPr>
        <w:t>Biden arrives in Brazil</w:t>
      </w:r>
      <w:r w:rsidRPr="00026EC3">
        <w:rPr>
          <w:rStyle w:val="StyleBoldUnderline"/>
        </w:rPr>
        <w:t xml:space="preserve"> five months before President Rousseff's state visit to the United States and ten years since President Bush and President Lula convened their cabinets for a joint ministerial meeting, their recognition of the strategic potential for the two democracies and their economies. Since then, dozens, if not hundreds, of ministerial and sub-ministerial meetings have followed. And we have stitched together </w:t>
      </w:r>
      <w:r w:rsidRPr="00700A73">
        <w:rPr>
          <w:rStyle w:val="Emphasis"/>
        </w:rPr>
        <w:t>dozens of inter-governmental dialogues, initiatives, defense, business, scientific, and educational exchanges.</w:t>
      </w:r>
      <w:r w:rsidRPr="00026EC3">
        <w:rPr>
          <w:rStyle w:val="StyleBoldUnderline"/>
        </w:rPr>
        <w:t xml:space="preserve"> Yet there is still something missing between the two powers—call it </w:t>
      </w:r>
      <w:r w:rsidRPr="00700A73">
        <w:rPr>
          <w:rStyle w:val="Emphasis"/>
        </w:rPr>
        <w:t>a lack of ambition.¶</w:t>
      </w:r>
      <w:r w:rsidRPr="00026EC3">
        <w:rPr>
          <w:rStyle w:val="StyleBoldUnderline"/>
        </w:rPr>
        <w:t xml:space="preserve"> So let me resurrect </w:t>
      </w:r>
      <w:r w:rsidRPr="00700A73">
        <w:rPr>
          <w:rStyle w:val="Emphasis"/>
        </w:rPr>
        <w:t>two big ideas that Vice Presidents Biden and Temer and Presidents Obama and Rousseff might finally embrace.¶</w:t>
      </w:r>
      <w:r w:rsidRPr="00026EC3">
        <w:rPr>
          <w:rStyle w:val="StyleBoldUnderline"/>
        </w:rPr>
        <w:t xml:space="preserve"> The first idea is harder for Brasilia. </w:t>
      </w:r>
      <w:r w:rsidRPr="00700A73">
        <w:rPr>
          <w:rStyle w:val="Emphasis"/>
        </w:rPr>
        <w:t>Brazil and the United States both need middle class jobs, economic growth, and a China strategy.</w:t>
      </w:r>
      <w:r w:rsidRPr="00026EC3">
        <w:rPr>
          <w:rStyle w:val="StyleBoldUnderline"/>
        </w:rPr>
        <w:t xml:space="preserve"> The benefits to both countries of economic cooperation, beyond investment and double taxation treaties, are clear: it is time to trade (more) freely and I don't mean waiting for Roberto Acevedo and the WTO to make that happen.</w:t>
      </w:r>
      <w:r>
        <w:t xml:space="preserve"> Perhaps it's politically incorrect to think this big, but Brazil has enough social protections in place to become more open.</w:t>
      </w:r>
      <w:r w:rsidRPr="00026EC3">
        <w:rPr>
          <w:sz w:val="12"/>
        </w:rPr>
        <w:t xml:space="preserve">¶ </w:t>
      </w:r>
      <w:r w:rsidRPr="00700A73">
        <w:rPr>
          <w:rStyle w:val="Emphasis"/>
        </w:rPr>
        <w:t>The second idea is harder for Washington. The time has come—next week or in October—to drop the verbal caveats and unequivocally support Brazil (as India) for a seat on a reformed UN Security Council.</w:t>
      </w:r>
      <w:r w:rsidRPr="00026EC3">
        <w:rPr>
          <w:rStyle w:val="StyleBoldUnderline"/>
        </w:rPr>
        <w:t xml:space="preserve"> Brazil is peaceful, non-nuclear, democratic, experienced in peacekeeping, and voices the rather widely held view that military answers to security threats—see Syria, Iran, Iraq—need not become the reflexive universal default.¶ Both ideas require upending the conventional wisdom of their respective bureaucratic and political classes, but both stand to radically unlock a seemingly perennial,yet unrealized potential. Perhaps Biden's visit next week will set the stage.</w:t>
      </w:r>
    </w:p>
    <w:p w:rsidR="00084A96" w:rsidRDefault="00084A96" w:rsidP="00084A96">
      <w:pPr>
        <w:pStyle w:val="Heading3"/>
      </w:pPr>
      <w:r>
        <w:t>US-Brazil Relations Resilient</w:t>
      </w:r>
    </w:p>
    <w:p w:rsidR="00084A96" w:rsidRDefault="00084A96" w:rsidP="00084A96">
      <w:pPr>
        <w:pStyle w:val="Heading4"/>
      </w:pPr>
      <w:r>
        <w:t>US-Brazil Relations Resilient – recent spying conspiracy proves and Brazilian officials agree</w:t>
      </w:r>
    </w:p>
    <w:p w:rsidR="00084A96" w:rsidRDefault="00084A96" w:rsidP="00084A96">
      <w:r w:rsidRPr="00BD7EAE">
        <w:rPr>
          <w:b/>
        </w:rPr>
        <w:t>AP, 7/10</w:t>
      </w:r>
      <w:r>
        <w:t xml:space="preserve"> – Associated Press (“Brazilian lawmaker: US spying won't hurt relations”, USA Today, 7/10/13, </w:t>
      </w:r>
      <w:hyperlink r:id="rId43" w:history="1">
        <w:r w:rsidRPr="000B2797">
          <w:rPr>
            <w:rStyle w:val="Hyperlink"/>
          </w:rPr>
          <w:t>http://www.usatoday.com/story/news/world/2013/07/10/brazil-us-spying/2506541/)//EX</w:t>
        </w:r>
      </w:hyperlink>
    </w:p>
    <w:p w:rsidR="00084A96" w:rsidRPr="00BD7EAE" w:rsidRDefault="00084A96" w:rsidP="00084A96"/>
    <w:p w:rsidR="00084A96" w:rsidRDefault="00084A96" w:rsidP="00084A96">
      <w:pPr>
        <w:rPr>
          <w:sz w:val="12"/>
        </w:rPr>
      </w:pPr>
      <w:r>
        <w:t xml:space="preserve">BRASILIA, Brazil (AP) — </w:t>
      </w:r>
      <w:r w:rsidRPr="00026EC3">
        <w:rPr>
          <w:rStyle w:val="StyleBoldUnderline"/>
        </w:rPr>
        <w:t>Disclosures alleging that the United States has collected data on billions of telephone and email conversations in Latin America's biggest country will not affect Brazil-U.S. relations, the head of Brazil's joint congressional committee on intelligence said Wednesday.¶ Congressman Nelson Pellegrino told foreign correspondents in Brasilia that despite Brazil's strong repudiation of the U.S. information gathering activities in Brazil "</w:t>
      </w:r>
      <w:r w:rsidRPr="00026EC3">
        <w:rPr>
          <w:rStyle w:val="Emphasis"/>
        </w:rPr>
        <w:t>the good relations we have with the United States will not be interrupted."</w:t>
      </w:r>
      <w:r w:rsidRPr="00BD7EAE">
        <w:rPr>
          <w:sz w:val="12"/>
        </w:rPr>
        <w:t xml:space="preserve">¶ </w:t>
      </w:r>
      <w:r>
        <w:t xml:space="preserve">"We have sent Washington </w:t>
      </w:r>
      <w:r w:rsidRPr="00026EC3">
        <w:rPr>
          <w:rStyle w:val="StyleBoldUnderline"/>
        </w:rPr>
        <w:t>a clear message that</w:t>
      </w:r>
      <w:r w:rsidRPr="00026EC3">
        <w:rPr>
          <w:rStyle w:val="Emphasis"/>
        </w:rPr>
        <w:t xml:space="preserve"> we are interested in maintaining good relations, but that we will not accept these kinds of practices,</w:t>
      </w:r>
      <w:r w:rsidRPr="00026EC3">
        <w:rPr>
          <w:rStyle w:val="StyleBoldUnderline"/>
        </w:rPr>
        <w:t>"</w:t>
      </w:r>
      <w:r>
        <w:t xml:space="preserve"> he said. </w:t>
      </w:r>
      <w:r w:rsidRPr="00026EC3">
        <w:rPr>
          <w:rStyle w:val="StyleBoldUnderline"/>
        </w:rPr>
        <w:t>"We cannot accept that a country spies another, on its citizens, its companies and its authorities</w:t>
      </w:r>
      <w:r>
        <w:t>."</w:t>
      </w:r>
      <w:r w:rsidRPr="00BD7EAE">
        <w:rPr>
          <w:sz w:val="12"/>
        </w:rPr>
        <w:t xml:space="preserve">¶ </w:t>
      </w:r>
      <w:r>
        <w:t>He said President Dilma Rousseff's state visit to Washington October was still on and that it would not be affected by the recent disclosures.</w:t>
      </w:r>
      <w:r w:rsidRPr="00BD7EAE">
        <w:rPr>
          <w:sz w:val="12"/>
        </w:rPr>
        <w:t xml:space="preserve">¶ </w:t>
      </w:r>
      <w:r>
        <w:t xml:space="preserve">Meanwhile Wednesday, Defense Minister Celso Amorim acknowledged that the country invests little in cyber-security, with just $22 million earmarked in the 2013 budget. Still, </w:t>
      </w:r>
      <w:r w:rsidRPr="00026EC3">
        <w:rPr>
          <w:rStyle w:val="StyleBoldUnderline"/>
        </w:rPr>
        <w:t xml:space="preserve">he insisted that no amount of money can create a totally secure system.¶ </w:t>
      </w:r>
      <w:r w:rsidRPr="00026EC3">
        <w:rPr>
          <w:rStyle w:val="Emphasis"/>
        </w:rPr>
        <w:t>"No country has the capacity to establish absolute protection"</w:t>
      </w:r>
      <w:r w:rsidRPr="00026EC3">
        <w:rPr>
          <w:rStyle w:val="StyleBoldUnderline"/>
        </w:rPr>
        <w:t xml:space="preserve"> of its communication networks, </w:t>
      </w:r>
      <w:r>
        <w:t>Amorim told the Senate's foreign relations committee. "</w:t>
      </w:r>
      <w:r w:rsidRPr="00026EC3">
        <w:rPr>
          <w:rStyle w:val="Emphasis"/>
        </w:rPr>
        <w:t>Even in an ideal situation, there would not be a shield that could completely protect us.</w:t>
      </w:r>
      <w:r w:rsidRPr="00026EC3">
        <w:rPr>
          <w:rStyle w:val="StyleBoldUnderline"/>
        </w:rPr>
        <w:t>"</w:t>
      </w:r>
      <w:r w:rsidRPr="00BD7EAE">
        <w:rPr>
          <w:sz w:val="12"/>
        </w:rPr>
        <w:t xml:space="preserve">¶ </w:t>
      </w:r>
      <w:r>
        <w:t>The O Globo newspaper reported last week that information released by National Security Agency leaker Edward Snowden showed Brazil is the top target in Latin America for the NSA's massive intelligence-gathering effort aimed at monitoring communications around the world.</w:t>
      </w:r>
      <w:r w:rsidRPr="00BD7EAE">
        <w:rPr>
          <w:sz w:val="12"/>
        </w:rPr>
        <w:t xml:space="preserve">¶ </w:t>
      </w:r>
      <w:r>
        <w:t xml:space="preserve">Snowden's disclosures indicate that </w:t>
      </w:r>
      <w:r w:rsidRPr="00026EC3">
        <w:rPr>
          <w:rStyle w:val="StyleBoldUnderline"/>
        </w:rPr>
        <w:t>the NSA widely collects phone and Internet "metadata" — logs of message times, addresses and other information rather than the content of the messages.</w:t>
      </w:r>
      <w:r>
        <w:t xml:space="preserve"> The documents have indicated that the </w:t>
      </w:r>
      <w:r w:rsidRPr="00026EC3">
        <w:rPr>
          <w:rStyle w:val="StyleBoldUnderline"/>
        </w:rPr>
        <w:t>NSA has been collecting the phone records of millions of U.S. phone customers, and has gathered data on phone and Internet usage outside the U.S., including those people who use any of nine U.S.-based internet providers such as Google.¶ Earlier</w:t>
      </w:r>
      <w:r>
        <w:t>, O Globo reported that in Brazil, the NSA collected data through an association between U.S. and Brazilian telecommunications companies. It said it could not verify which Brazilian companies were involved or if they were even aware their links were being used to collect the data.</w:t>
      </w:r>
      <w:r w:rsidRPr="00BD7EAE">
        <w:rPr>
          <w:sz w:val="12"/>
        </w:rPr>
        <w:t xml:space="preserve">¶ </w:t>
      </w:r>
      <w:r w:rsidRPr="00026EC3">
        <w:rPr>
          <w:rStyle w:val="StyleBoldUnderline"/>
        </w:rPr>
        <w:t xml:space="preserve">The Brazilian government is investigating the disclosures and the alleged links with telecommunications firms with a Brazil presence.¶ </w:t>
      </w:r>
      <w:r w:rsidRPr="00026EC3">
        <w:t>Congress has asked U.S. Ambassador Thomas Shannon for explanations.¶</w:t>
      </w:r>
      <w:r w:rsidRPr="00BD7EAE">
        <w:rPr>
          <w:sz w:val="12"/>
        </w:rPr>
        <w:t xml:space="preserve"> </w:t>
      </w:r>
      <w:r>
        <w:t>President Dilma Rousseff said any such activity infringed upon the nation's sovereignty, and that Brazil would take the issue up at the United Nations.</w:t>
      </w:r>
      <w:r w:rsidRPr="00BD7EAE">
        <w:rPr>
          <w:sz w:val="12"/>
        </w:rPr>
        <w:t xml:space="preserve">¶ </w:t>
      </w:r>
    </w:p>
    <w:p w:rsidR="00084A96" w:rsidRDefault="00084A96" w:rsidP="00084A96">
      <w:pPr>
        <w:rPr>
          <w:sz w:val="12"/>
        </w:rPr>
      </w:pPr>
    </w:p>
    <w:p w:rsidR="00084A96" w:rsidRDefault="00084A96" w:rsidP="00084A96">
      <w:pPr>
        <w:pStyle w:val="Heading4"/>
      </w:pPr>
      <w:r>
        <w:t>US-Brazil Relations Resilient – focuses on counter-narcotics and drug cooperation</w:t>
      </w:r>
    </w:p>
    <w:p w:rsidR="00084A96" w:rsidRPr="00700A73" w:rsidRDefault="00084A96" w:rsidP="00084A96">
      <w:r w:rsidRPr="00700A73">
        <w:rPr>
          <w:b/>
        </w:rPr>
        <w:t>Meyer, 13</w:t>
      </w:r>
      <w:r>
        <w:t xml:space="preserve"> – Analyst in Latin American Affairs (Peter, “Brazil-U.S. Relations”, Congressional Research Service, 2/27/13, p. 16, http://www.fas.org/sgp/crs/row/RL33456.pdf)//EX</w:t>
      </w:r>
    </w:p>
    <w:p w:rsidR="00084A96" w:rsidRDefault="00084A96" w:rsidP="00084A96"/>
    <w:p w:rsidR="00084A96" w:rsidRDefault="00084A96" w:rsidP="00084A96">
      <w:pPr>
        <w:rPr>
          <w:rStyle w:val="StyleBoldUnderline"/>
        </w:rPr>
      </w:pPr>
      <w:r>
        <w:t xml:space="preserve">Security Cooperation </w:t>
      </w:r>
      <w:r w:rsidRPr="00700A73">
        <w:rPr>
          <w:sz w:val="12"/>
        </w:rPr>
        <w:t xml:space="preserve">¶ </w:t>
      </w:r>
      <w:r>
        <w:t xml:space="preserve">Although U.S.-Brazilian cooperation on security issues has traditionally been limited, </w:t>
      </w:r>
      <w:r w:rsidRPr="00700A73">
        <w:rPr>
          <w:rStyle w:val="StyleBoldUnderline"/>
        </w:rPr>
        <w:t xml:space="preserve">law ¶ enforcement and military </w:t>
      </w:r>
      <w:r w:rsidRPr="005457D2">
        <w:rPr>
          <w:rStyle w:val="Emphasis"/>
        </w:rPr>
        <w:t>ties have increased</w:t>
      </w:r>
      <w:r w:rsidRPr="00700A73">
        <w:rPr>
          <w:rStyle w:val="StyleBoldUnderline"/>
        </w:rPr>
        <w:t xml:space="preserve"> in recent years. </w:t>
      </w:r>
      <w:r w:rsidRPr="005457D2">
        <w:rPr>
          <w:rStyle w:val="Emphasis"/>
        </w:rPr>
        <w:t>Areas of coordination include ¶ counternarcotics, counterterrorism, and defense</w:t>
      </w:r>
      <w:r w:rsidRPr="00700A73">
        <w:rPr>
          <w:rStyle w:val="StyleBoldUnderline"/>
        </w:rPr>
        <w:t xml:space="preserve">. </w:t>
      </w:r>
      <w:r w:rsidRPr="00700A73">
        <w:rPr>
          <w:sz w:val="12"/>
        </w:rPr>
        <w:t xml:space="preserve">¶ </w:t>
      </w:r>
      <w:r>
        <w:t xml:space="preserve">Counternarcotics </w:t>
      </w:r>
      <w:r w:rsidRPr="00700A73">
        <w:rPr>
          <w:sz w:val="12"/>
        </w:rPr>
        <w:t xml:space="preserve">¶ </w:t>
      </w:r>
      <w:r w:rsidRPr="00700A73">
        <w:rPr>
          <w:rStyle w:val="StyleBoldUnderline"/>
        </w:rPr>
        <w:t>While Brazil is not a major drug-producing country, it is the second largest consumer of cocaine ¶ in the world and serves as a transit country for illicit drugs from neighboring Andean countries ¶ destined primarily for Europe. In recognition of these challenges, Brazil has taken several steps to ¶ improve its antidrug efforts.</w:t>
      </w:r>
      <w:r>
        <w:t xml:space="preserve"> In 2004, it implemented an air bridge denial program, which </w:t>
      </w:r>
      <w:r w:rsidRPr="00700A73">
        <w:rPr>
          <w:sz w:val="12"/>
        </w:rPr>
        <w:t xml:space="preserve">¶ </w:t>
      </w:r>
      <w:r>
        <w:t xml:space="preserve">authorizes lethal force for air interdiction, and in 2006, </w:t>
      </w:r>
      <w:r w:rsidRPr="00700A73">
        <w:rPr>
          <w:rStyle w:val="StyleBoldUnderline"/>
        </w:rPr>
        <w:t xml:space="preserve">Brazil passed an </w:t>
      </w:r>
      <w:r w:rsidRPr="005457D2">
        <w:rPr>
          <w:rStyle w:val="Emphasis"/>
        </w:rPr>
        <w:t>anti-drug law that ¶ prohibits and penalizes</w:t>
      </w:r>
      <w:r w:rsidRPr="00700A73">
        <w:rPr>
          <w:rStyle w:val="StyleBoldUnderline"/>
        </w:rPr>
        <w:t xml:space="preserve"> the cultivation and trafficking of illicit drugs.</w:t>
      </w:r>
      <w:r>
        <w:t xml:space="preserve"> Under its Strategic Border </w:t>
      </w:r>
      <w:r w:rsidRPr="00700A73">
        <w:rPr>
          <w:sz w:val="12"/>
        </w:rPr>
        <w:t xml:space="preserve">¶ </w:t>
      </w:r>
      <w:r>
        <w:t xml:space="preserve">Plan, introduced in June 2011, </w:t>
      </w:r>
      <w:r w:rsidRPr="00700A73">
        <w:rPr>
          <w:rStyle w:val="StyleBoldUnderline"/>
        </w:rPr>
        <w:t xml:space="preserve">the Brazilian government has deployed inter-agency resources to ¶ </w:t>
      </w:r>
      <w:r w:rsidRPr="005457D2">
        <w:rPr>
          <w:rStyle w:val="Emphasis"/>
        </w:rPr>
        <w:t>strengthen border security in high-risk locations,</w:t>
      </w:r>
      <w:r w:rsidRPr="00700A73">
        <w:rPr>
          <w:rStyle w:val="StyleBoldUnderline"/>
        </w:rPr>
        <w:t xml:space="preserve"> including unmanned aerial vehicles (UAVs) to ¶ monitor illicit activity along its borders and in the remote Amazon region.88 As part of this effort, ¶</w:t>
      </w:r>
      <w:r w:rsidRPr="00700A73">
        <w:rPr>
          <w:sz w:val="12"/>
        </w:rPr>
        <w:t xml:space="preserve"> </w:t>
      </w:r>
      <w:r w:rsidRPr="00700A73">
        <w:rPr>
          <w:rStyle w:val="StyleBoldUnderline"/>
        </w:rPr>
        <w:t xml:space="preserve">Brazil has </w:t>
      </w:r>
      <w:r w:rsidRPr="005457D2">
        <w:rPr>
          <w:rStyle w:val="Emphasis"/>
        </w:rPr>
        <w:t>signed agreements and carried out joint operations with neighboring countries</w:t>
      </w:r>
      <w:r w:rsidRPr="00700A73">
        <w:rPr>
          <w:rStyle w:val="StyleBoldUnderline"/>
        </w:rPr>
        <w:t>.89¶ According to the U.S. Department of State, “Brazil’s focus on inter-agency cooperation and ¶ border security resulted in significantly improved interdiction efforts in 2011.” Through October ¶ 2011, the federal police seized 15.2 metric tons of cocaine, 87.4 metric tons of marijuana, ¶ 194,776 dosage units of ecstasy, 72,492 dosage units of LSD, and 42,000 dosage units of ¶ methamphetamine.90</w:t>
      </w:r>
    </w:p>
    <w:p w:rsidR="00084A96" w:rsidRDefault="00084A96" w:rsidP="00084A96">
      <w:pPr>
        <w:rPr>
          <w:rStyle w:val="StyleBoldUnderline"/>
        </w:rPr>
      </w:pPr>
    </w:p>
    <w:p w:rsidR="00084A96" w:rsidRDefault="00084A96" w:rsidP="00084A96">
      <w:pPr>
        <w:rPr>
          <w:rStyle w:val="StyleBoldUnderline"/>
        </w:rPr>
      </w:pPr>
    </w:p>
    <w:p w:rsidR="00084A96" w:rsidRDefault="00084A96" w:rsidP="00084A96">
      <w:pPr>
        <w:rPr>
          <w:rStyle w:val="StyleBoldUnderline"/>
        </w:rPr>
      </w:pPr>
    </w:p>
    <w:p w:rsidR="00084A96" w:rsidRDefault="00084A96" w:rsidP="00084A96">
      <w:pPr>
        <w:rPr>
          <w:rStyle w:val="StyleBoldUnderline"/>
        </w:rPr>
      </w:pPr>
    </w:p>
    <w:p w:rsidR="00084A96" w:rsidRPr="005457D2" w:rsidRDefault="00084A96" w:rsidP="00084A96">
      <w:pPr>
        <w:pStyle w:val="Heading4"/>
      </w:pPr>
      <w:r w:rsidRPr="005457D2">
        <w:t xml:space="preserve">US-Brazil Relations </w:t>
      </w:r>
      <w:r>
        <w:t>Resilient</w:t>
      </w:r>
      <w:r w:rsidRPr="005457D2">
        <w:t xml:space="preserve"> – </w:t>
      </w:r>
      <w:r>
        <w:t xml:space="preserve">focuses on </w:t>
      </w:r>
      <w:r w:rsidRPr="005457D2">
        <w:t>Energy Cooperation</w:t>
      </w:r>
    </w:p>
    <w:p w:rsidR="00084A96" w:rsidRPr="00700A73" w:rsidRDefault="00084A96" w:rsidP="00084A96">
      <w:r w:rsidRPr="00700A73">
        <w:rPr>
          <w:b/>
        </w:rPr>
        <w:t>Meyer, 13</w:t>
      </w:r>
      <w:r>
        <w:t xml:space="preserve"> – Analyst in Latin American Affairs (Peter, “Brazil-U.S. Relations”, Congressional Research Service, 2/27/13, p. 19-20, http://www.fas.org/sgp/crs/row/RL33456.pdf)//EX</w:t>
      </w:r>
    </w:p>
    <w:p w:rsidR="00084A96" w:rsidRDefault="00084A96" w:rsidP="00084A96">
      <w:pPr>
        <w:rPr>
          <w:rStyle w:val="StyleBoldUnderline"/>
        </w:rPr>
      </w:pPr>
    </w:p>
    <w:p w:rsidR="00084A96" w:rsidRDefault="00084A96" w:rsidP="00084A96">
      <w:r w:rsidRPr="005457D2">
        <w:rPr>
          <w:rStyle w:val="StyleBoldUnderline"/>
        </w:rPr>
        <w:t xml:space="preserve">Energy Cooperation ¶ </w:t>
      </w:r>
      <w:r w:rsidRPr="005457D2">
        <w:rPr>
          <w:rStyle w:val="Emphasis"/>
        </w:rPr>
        <w:t xml:space="preserve">Energy has been another important area of U.S.-Brazilian cooperation in </w:t>
      </w:r>
      <w:r w:rsidRPr="005457D2">
        <w:rPr>
          <w:rStyle w:val="StyleBoldUnderline"/>
        </w:rPr>
        <w:t xml:space="preserve">recent years. Brazil is ¶ widely regarded as a world leader in energy policy for successfully reducing its reliance on ¶ foreign oil through the development of alternative energy resources and increased domestic ¶ production. </w:t>
      </w:r>
      <w:r w:rsidRPr="005457D2">
        <w:t xml:space="preserve">In addition to being the world’s second-largest producer of ethanol (after the United </w:t>
      </w:r>
      <w:r w:rsidRPr="005457D2">
        <w:rPr>
          <w:sz w:val="12"/>
        </w:rPr>
        <w:t xml:space="preserve">¶ </w:t>
      </w:r>
      <w:r w:rsidRPr="005457D2">
        <w:t xml:space="preserve">States), Brazil currently generates 85% of its electricity through hydropower. Brazil also has </w:t>
      </w:r>
      <w:r w:rsidRPr="005457D2">
        <w:rPr>
          <w:sz w:val="12"/>
        </w:rPr>
        <w:t xml:space="preserve">¶ </w:t>
      </w:r>
      <w:r w:rsidRPr="005457D2">
        <w:t xml:space="preserve">recently discovered large offshore oil deposits that have the potential to turn the country into a </w:t>
      </w:r>
      <w:r w:rsidRPr="005457D2">
        <w:rPr>
          <w:sz w:val="12"/>
        </w:rPr>
        <w:t xml:space="preserve">¶ </w:t>
      </w:r>
      <w:r w:rsidRPr="005457D2">
        <w:t xml:space="preserve">major oil and gas producer and an important source of energy for the United States.106 </w:t>
      </w:r>
      <w:r w:rsidRPr="005457D2">
        <w:rPr>
          <w:rStyle w:val="StyleBoldUnderline"/>
        </w:rPr>
        <w:t xml:space="preserve">To ¶ </w:t>
      </w:r>
      <w:r w:rsidRPr="005457D2">
        <w:rPr>
          <w:rStyle w:val="Emphasis"/>
        </w:rPr>
        <w:t>facilitate greater cooperation</w:t>
      </w:r>
      <w:r w:rsidRPr="005457D2">
        <w:rPr>
          <w:rStyle w:val="StyleBoldUnderline"/>
        </w:rPr>
        <w:t xml:space="preserve"> in the development of safe, secure, and affordable energy, President ¶ Obama and President Rousseff launched a </w:t>
      </w:r>
      <w:r w:rsidRPr="005457D2">
        <w:rPr>
          <w:rStyle w:val="Emphasis"/>
        </w:rPr>
        <w:t>Strategic Energy Dialogue</w:t>
      </w:r>
      <w:r w:rsidRPr="005457D2">
        <w:t xml:space="preserve"> in March 2011. </w:t>
      </w:r>
      <w:r w:rsidRPr="005457D2">
        <w:rPr>
          <w:sz w:val="12"/>
        </w:rPr>
        <w:t xml:space="preserve">¶ </w:t>
      </w:r>
      <w:r w:rsidRPr="005457D2">
        <w:t>Ethanol and Other Biofuels107</w:t>
      </w:r>
      <w:r w:rsidRPr="005457D2">
        <w:rPr>
          <w:sz w:val="12"/>
        </w:rPr>
        <w:t xml:space="preserve">¶ </w:t>
      </w:r>
      <w:r w:rsidRPr="005457D2">
        <w:t xml:space="preserve">Brazil stands out as an example of a country that has become a net exporter of energy, partially by </w:t>
      </w:r>
      <w:r w:rsidRPr="005457D2">
        <w:rPr>
          <w:sz w:val="12"/>
        </w:rPr>
        <w:t xml:space="preserve">¶ </w:t>
      </w:r>
      <w:r w:rsidRPr="005457D2">
        <w:t xml:space="preserve">increasing its use and production of ethanol. In 1975, in response to sharp increases in global oil </w:t>
      </w:r>
      <w:r w:rsidRPr="005457D2">
        <w:rPr>
          <w:sz w:val="12"/>
        </w:rPr>
        <w:t xml:space="preserve">¶ </w:t>
      </w:r>
      <w:r w:rsidRPr="005457D2">
        <w:t xml:space="preserve">prices, the Brazilian government began a national program to promote the production and </w:t>
      </w:r>
      <w:r w:rsidRPr="005457D2">
        <w:rPr>
          <w:sz w:val="12"/>
        </w:rPr>
        <w:t xml:space="preserve">¶ </w:t>
      </w:r>
      <w:r w:rsidRPr="005457D2">
        <w:t xml:space="preserve">consumption of sugarcane ethanol. Brazil now produces some 390,000 barrels per day.108 Within </w:t>
      </w:r>
      <w:r w:rsidRPr="005457D2">
        <w:rPr>
          <w:sz w:val="12"/>
        </w:rPr>
        <w:t xml:space="preserve">¶ </w:t>
      </w:r>
      <w:r w:rsidRPr="005457D2">
        <w:t xml:space="preserve">Brazil, pure ethanol is available at nearly every fueling station and gasoline is required to include </w:t>
      </w:r>
      <w:r w:rsidRPr="005457D2">
        <w:rPr>
          <w:sz w:val="12"/>
        </w:rPr>
        <w:t xml:space="preserve">¶ </w:t>
      </w:r>
      <w:r w:rsidRPr="005457D2">
        <w:t xml:space="preserve">a 20% ethanol blend. About 90% of new cars sold in Brazil each year are fitted with “flex-fuel” engines capable of running on fuel blends ranging from pure ethanol to pure gasoline. As a result, </w:t>
      </w:r>
      <w:r w:rsidRPr="005457D2">
        <w:rPr>
          <w:sz w:val="12"/>
        </w:rPr>
        <w:t xml:space="preserve">¶ </w:t>
      </w:r>
      <w:r w:rsidRPr="005457D2">
        <w:t>ethanol accounts for over half of all fuel pumped in Brazil.109</w:t>
      </w:r>
      <w:r w:rsidRPr="005457D2">
        <w:rPr>
          <w:sz w:val="12"/>
        </w:rPr>
        <w:t xml:space="preserve">¶ </w:t>
      </w:r>
      <w:r w:rsidRPr="005457D2">
        <w:t xml:space="preserve">On March 9, 2007, the United States and Brazil, the world’s two largest ethanol-producing </w:t>
      </w:r>
      <w:r w:rsidRPr="005457D2">
        <w:rPr>
          <w:sz w:val="12"/>
        </w:rPr>
        <w:t xml:space="preserve">¶ </w:t>
      </w:r>
      <w:r w:rsidRPr="005457D2">
        <w:t xml:space="preserve">countries, signed a memorandum of understanding to promote greater cooperation on ethanol and </w:t>
      </w:r>
      <w:r w:rsidRPr="005457D2">
        <w:rPr>
          <w:sz w:val="12"/>
        </w:rPr>
        <w:t xml:space="preserve">¶ </w:t>
      </w:r>
      <w:r w:rsidRPr="005457D2">
        <w:t xml:space="preserve">biofuels. </w:t>
      </w:r>
      <w:r w:rsidRPr="005457D2">
        <w:rPr>
          <w:rStyle w:val="StyleBoldUnderline"/>
        </w:rPr>
        <w:t>The agreement involves (1) technology sharing between the United States and Brazil; ¶ (2) feasibility studies and technical assistance to build domestic biofuels industries in third ¶ countries; and (3) multilateral efforts to advance the global development of biofuels.</w:t>
      </w:r>
      <w:r w:rsidRPr="005457D2">
        <w:t xml:space="preserve">110 Over the </w:t>
      </w:r>
      <w:r w:rsidRPr="005457D2">
        <w:rPr>
          <w:sz w:val="12"/>
        </w:rPr>
        <w:t xml:space="preserve">¶ </w:t>
      </w:r>
      <w:r w:rsidRPr="005457D2">
        <w:t xml:space="preserve">past six years, </w:t>
      </w:r>
      <w:r w:rsidRPr="005457D2">
        <w:rPr>
          <w:rStyle w:val="StyleBoldUnderline"/>
        </w:rPr>
        <w:t xml:space="preserve">the United States and Brazil have </w:t>
      </w:r>
      <w:r w:rsidRPr="005457D2">
        <w:rPr>
          <w:rStyle w:val="Emphasis"/>
        </w:rPr>
        <w:t>moved forward on all three facets of the ¶ agreement.</w:t>
      </w:r>
      <w:r w:rsidRPr="005457D2">
        <w:rPr>
          <w:rStyle w:val="StyleBoldUnderline"/>
        </w:rPr>
        <w:t xml:space="preserve"> </w:t>
      </w:r>
      <w:r w:rsidRPr="005457D2">
        <w:t xml:space="preserve">Presidents Obama and Rousseff signed onto a partnership agreement for the </w:t>
      </w:r>
      <w:r w:rsidRPr="005457D2">
        <w:rPr>
          <w:sz w:val="12"/>
        </w:rPr>
        <w:t xml:space="preserve">¶ </w:t>
      </w:r>
      <w:r w:rsidRPr="005457D2">
        <w:t xml:space="preserve">development of aviation biofuels in March 2011,111 and in October 2011, Boeing and Brazil’s </w:t>
      </w:r>
      <w:r w:rsidRPr="005457D2">
        <w:rPr>
          <w:sz w:val="12"/>
        </w:rPr>
        <w:t xml:space="preserve">¶ </w:t>
      </w:r>
      <w:r w:rsidRPr="005457D2">
        <w:t xml:space="preserve">Embraer announced plans to build a joint research center.112 Brazil and the United States have </w:t>
      </w:r>
      <w:r w:rsidRPr="005457D2">
        <w:rPr>
          <w:sz w:val="12"/>
        </w:rPr>
        <w:t xml:space="preserve">¶ </w:t>
      </w:r>
      <w:r w:rsidRPr="005457D2">
        <w:t xml:space="preserve">also worked together in a number of Latin American, Caribbean, and African countries. In March </w:t>
      </w:r>
      <w:r w:rsidRPr="005457D2">
        <w:rPr>
          <w:sz w:val="12"/>
        </w:rPr>
        <w:t xml:space="preserve">¶ </w:t>
      </w:r>
      <w:r w:rsidRPr="005457D2">
        <w:t xml:space="preserve">2011, Presidents Obama and Rousseff agreed to commit $3 million to support the development of </w:t>
      </w:r>
      <w:r w:rsidRPr="005457D2">
        <w:rPr>
          <w:sz w:val="12"/>
        </w:rPr>
        <w:t xml:space="preserve">¶ </w:t>
      </w:r>
      <w:r w:rsidRPr="005457D2">
        <w:t xml:space="preserve">legal regimes and domestic biofuels production in the Dominican Republic, El Salvador, </w:t>
      </w:r>
      <w:r w:rsidRPr="005457D2">
        <w:rPr>
          <w:sz w:val="12"/>
        </w:rPr>
        <w:t xml:space="preserve">¶ </w:t>
      </w:r>
      <w:r w:rsidRPr="005457D2">
        <w:t xml:space="preserve">Guatemala, Haiti, Honduras, Jamaica, and Senegal.113 Additionally, </w:t>
      </w:r>
      <w:r w:rsidRPr="005457D2">
        <w:rPr>
          <w:rStyle w:val="Emphasis"/>
        </w:rPr>
        <w:t>the United States and Brazil ¶ are working</w:t>
      </w:r>
      <w:r w:rsidRPr="005457D2">
        <w:rPr>
          <w:rStyle w:val="StyleBoldUnderline"/>
        </w:rPr>
        <w:t xml:space="preserve"> with other members of the International Biofuels Forum (IBF) to make biofuels ¶ standards and codes more uniform.</w:t>
      </w:r>
      <w:r w:rsidRPr="005457D2">
        <w:t xml:space="preserve"> Brazil and the United States have taken steps to liberalize trade in ethanol over the past year. In </w:t>
      </w:r>
      <w:r w:rsidRPr="005457D2">
        <w:rPr>
          <w:sz w:val="12"/>
        </w:rPr>
        <w:t xml:space="preserve">¶ </w:t>
      </w:r>
      <w:r w:rsidRPr="005457D2">
        <w:t xml:space="preserve">December 2011, the Brazilian government issued a resolution to extend its duty-free treatment of </w:t>
      </w:r>
      <w:r w:rsidRPr="005457D2">
        <w:rPr>
          <w:sz w:val="12"/>
        </w:rPr>
        <w:t xml:space="preserve">¶ </w:t>
      </w:r>
      <w:r w:rsidRPr="005457D2">
        <w:t xml:space="preserve">imported ethanol until December 31, 2015.114 Similarly, the U.S. Congress allowed a 54-cent-pergallon duty on imported ethanol to expire at the end of 2011. Prior to its expiration, the duty </w:t>
      </w:r>
      <w:r w:rsidRPr="005457D2">
        <w:rPr>
          <w:sz w:val="12"/>
        </w:rPr>
        <w:t xml:space="preserve">¶ </w:t>
      </w:r>
      <w:r w:rsidRPr="005457D2">
        <w:t xml:space="preserve">served as a significant barrier to direct imports of Brazilian ethanol in most years. Although some </w:t>
      </w:r>
      <w:r w:rsidRPr="005457D2">
        <w:rPr>
          <w:sz w:val="12"/>
        </w:rPr>
        <w:t xml:space="preserve">¶ </w:t>
      </w:r>
      <w:r w:rsidRPr="005457D2">
        <w:t xml:space="preserve">Brazilian ethanol was allowed to enter the United States duty-free after being reprocessed in </w:t>
      </w:r>
      <w:r w:rsidRPr="005457D2">
        <w:rPr>
          <w:sz w:val="12"/>
        </w:rPr>
        <w:t xml:space="preserve">¶ </w:t>
      </w:r>
      <w:r w:rsidRPr="005457D2">
        <w:t xml:space="preserve">Caribbean Basin Initiative (CBI) countries, such imports could only account for up to 7% of the </w:t>
      </w:r>
      <w:r w:rsidRPr="005457D2">
        <w:rPr>
          <w:sz w:val="12"/>
        </w:rPr>
        <w:t xml:space="preserve">¶ </w:t>
      </w:r>
      <w:r w:rsidRPr="005457D2">
        <w:t xml:space="preserve">U.S. ethanol market. A 2.5% ad valorem tariff on ethanol imports to the United States remains in </w:t>
      </w:r>
      <w:r w:rsidRPr="005457D2">
        <w:rPr>
          <w:sz w:val="12"/>
        </w:rPr>
        <w:t xml:space="preserve">¶ </w:t>
      </w:r>
      <w:r w:rsidRPr="005457D2">
        <w:t xml:space="preserve">place permanently unless the Harmonized Tariff Schedule code is changed. </w:t>
      </w:r>
    </w:p>
    <w:p w:rsidR="00084A96" w:rsidRDefault="00084A96" w:rsidP="00084A96"/>
    <w:p w:rsidR="00084A96" w:rsidRPr="005457D2" w:rsidRDefault="00084A96" w:rsidP="00084A96"/>
    <w:p w:rsidR="00084A96" w:rsidRDefault="00084A96" w:rsidP="00084A96"/>
    <w:p w:rsidR="00084A96" w:rsidRDefault="00084A96" w:rsidP="00084A96"/>
    <w:p w:rsidR="00084A96" w:rsidRDefault="00084A96" w:rsidP="00084A96"/>
    <w:p w:rsidR="00084A96" w:rsidRDefault="00084A96" w:rsidP="00084A96">
      <w:pPr>
        <w:pStyle w:val="Heading4"/>
      </w:pPr>
      <w:r>
        <w:t>US-Brazil Relations Resilient – focuses on trade</w:t>
      </w:r>
    </w:p>
    <w:p w:rsidR="00084A96" w:rsidRPr="00700A73" w:rsidRDefault="00084A96" w:rsidP="00084A96">
      <w:r w:rsidRPr="00700A73">
        <w:rPr>
          <w:b/>
        </w:rPr>
        <w:t>Meyer, 13</w:t>
      </w:r>
      <w:r>
        <w:t xml:space="preserve"> – Analyst in Latin American Affairs (Peter, “Brazil-U.S. Relations”, Congressional Research Service, 2/27/13, p. 23, http://www.fas.org/sgp/crs/row/RL33456.pdf)//EX</w:t>
      </w:r>
    </w:p>
    <w:p w:rsidR="00084A96" w:rsidRPr="005457D2" w:rsidRDefault="00084A96" w:rsidP="00084A96"/>
    <w:p w:rsidR="00084A96" w:rsidRPr="008516F9" w:rsidRDefault="00084A96" w:rsidP="00084A96">
      <w:r>
        <w:t xml:space="preserve">Trade Relations </w:t>
      </w:r>
      <w:r w:rsidRPr="005457D2">
        <w:rPr>
          <w:sz w:val="12"/>
        </w:rPr>
        <w:t xml:space="preserve">¶ </w:t>
      </w:r>
      <w:r w:rsidRPr="00AE5640">
        <w:rPr>
          <w:rStyle w:val="Emphasis"/>
        </w:rPr>
        <w:t>Trade issues play a central role in U.S.-Brazil relations.</w:t>
      </w:r>
      <w:r w:rsidRPr="00AE5640">
        <w:rPr>
          <w:rStyle w:val="StyleBoldUnderline"/>
        </w:rPr>
        <w:t xml:space="preserve"> Although both countries have been ¶ closely involved in global, regional, and sub-regional trade talks, they have frequently disagreed ¶ on the substance of trade agreements.</w:t>
      </w:r>
      <w:r>
        <w:t xml:space="preserve"> Within the Doha Round of WTO trade negotiations that </w:t>
      </w:r>
      <w:r w:rsidRPr="005457D2">
        <w:rPr>
          <w:sz w:val="12"/>
        </w:rPr>
        <w:t xml:space="preserve">¶ </w:t>
      </w:r>
      <w:r>
        <w:t xml:space="preserve">began in 2001, for example, Brazil has led the G-20 group of developing countries in insisting </w:t>
      </w:r>
      <w:r w:rsidRPr="005457D2">
        <w:rPr>
          <w:sz w:val="12"/>
        </w:rPr>
        <w:t xml:space="preserve">¶ </w:t>
      </w:r>
      <w:r>
        <w:t xml:space="preserve">that developed countries agree to reduce and eventually eliminate agricultural subsidies as part of </w:t>
      </w:r>
      <w:r w:rsidRPr="005457D2">
        <w:rPr>
          <w:sz w:val="12"/>
        </w:rPr>
        <w:t xml:space="preserve">¶ </w:t>
      </w:r>
      <w:r>
        <w:t xml:space="preserve">any settlement. Similarly, opposition from Brazil and several other South American countries </w:t>
      </w:r>
      <w:r w:rsidRPr="005457D2">
        <w:rPr>
          <w:sz w:val="12"/>
        </w:rPr>
        <w:t xml:space="preserve">¶ </w:t>
      </w:r>
      <w:r>
        <w:t xml:space="preserve">effectively killed the U.S.-backed Free Trade Area of the Americas (FTAA) in 2005. </w:t>
      </w:r>
      <w:r w:rsidRPr="005457D2">
        <w:rPr>
          <w:sz w:val="12"/>
        </w:rPr>
        <w:t xml:space="preserve">¶ </w:t>
      </w:r>
      <w:r>
        <w:t xml:space="preserve">During President Obama’s March 2011 visit to Brazil, </w:t>
      </w:r>
      <w:r w:rsidRPr="00AE5640">
        <w:rPr>
          <w:rStyle w:val="StyleBoldUnderline"/>
        </w:rPr>
        <w:t xml:space="preserve">the U.S. and Brazilian governments ¶ concluded a </w:t>
      </w:r>
      <w:r w:rsidRPr="00AE5640">
        <w:rPr>
          <w:rStyle w:val="Emphasis"/>
        </w:rPr>
        <w:t>Trade and Economic Cooperation Agreement. The agreement creates a new bilateral ¶ trade dialogue designed to foster deeper cooperation</w:t>
      </w:r>
      <w:r w:rsidRPr="00AE5640">
        <w:rPr>
          <w:rStyle w:val="StyleBoldUnderline"/>
        </w:rPr>
        <w:t xml:space="preserve"> on issues such as intellectual property rights, ¶ trade facilitation, and technical barriers to trade.124 During Secretary of State Clinton’s April 2012 ¶ visit to Brazil, she indicated that the United States is interested in furthering trade relations by ¶ negotiating a bilateral investment treaty and eventually a free trade agreement.</w:t>
      </w:r>
      <w:r>
        <w:t xml:space="preserve">125 </w:t>
      </w:r>
      <w:r w:rsidRPr="00AE5640">
        <w:rPr>
          <w:rStyle w:val="StyleBoldUnderline"/>
        </w:rPr>
        <w:t>It is unlikely ¶ that the United States and Brazil will complete such agreements in the near-term, however, as ¶ Brazil has never ratified a bilateral investment treaty and the two countries continue to have ¶ significant differences regarding trade issues.</w:t>
      </w:r>
      <w:r>
        <w:t>126</w:t>
      </w:r>
      <w:r w:rsidRPr="00AE5640">
        <w:rPr>
          <w:rStyle w:val="StyleBoldUnderline"/>
        </w:rPr>
        <w:t xml:space="preserve">¶ </w:t>
      </w:r>
      <w:r w:rsidRPr="00AE5640">
        <w:rPr>
          <w:rStyle w:val="Emphasis"/>
        </w:rPr>
        <w:t>Despite these differences and the lack of a free trade agreement, U.S.-Brazil trade has grown</w:t>
      </w:r>
      <w:r w:rsidRPr="00AE5640">
        <w:rPr>
          <w:rStyle w:val="StyleBoldUnderline"/>
        </w:rPr>
        <w:t xml:space="preserve"> ¶ considerably over the past decade</w:t>
      </w:r>
      <w:r>
        <w:t xml:space="preserve"> (see Figure 2). </w:t>
      </w:r>
      <w:r w:rsidRPr="00AE5640">
        <w:rPr>
          <w:rStyle w:val="StyleBoldUnderline"/>
        </w:rPr>
        <w:t>Whereas total U.S. trade in goods with the ¶ world increased 93% between 2003 and 2012, U.S.-Brazil trade increased 161% to $75.8 billion ¶ during the same time period. U.S. goods exports to Brazil increased 283% to $43.7 billion and ¶ U.S. goods imports from Brazil increased 75% to $32.1 billion.</w:t>
      </w:r>
      <w:r>
        <w:t xml:space="preserve"> As a result of the relatively faster </w:t>
      </w:r>
      <w:r w:rsidRPr="005457D2">
        <w:rPr>
          <w:sz w:val="12"/>
        </w:rPr>
        <w:t xml:space="preserve">¶ </w:t>
      </w:r>
      <w:r>
        <w:t xml:space="preserve">growth of U.S. exports compared to imports (which declined significantly in the aftermath of the </w:t>
      </w:r>
      <w:r w:rsidRPr="005457D2">
        <w:rPr>
          <w:sz w:val="12"/>
        </w:rPr>
        <w:t xml:space="preserve">¶ </w:t>
      </w:r>
      <w:r>
        <w:t xml:space="preserve">financial crisis), the United States has run a trade surplus in goods with Brazil since 2008. In </w:t>
      </w:r>
      <w:r w:rsidRPr="005457D2">
        <w:rPr>
          <w:sz w:val="12"/>
        </w:rPr>
        <w:t xml:space="preserve">¶ </w:t>
      </w:r>
      <w:r>
        <w:t xml:space="preserve">2012, the surplus was valued at $11.6 billion.127 Top U.S. exports to Brazil included heavy and </w:t>
      </w:r>
      <w:r w:rsidRPr="005457D2">
        <w:rPr>
          <w:sz w:val="12"/>
        </w:rPr>
        <w:t xml:space="preserve">¶ </w:t>
      </w:r>
      <w:r>
        <w:t xml:space="preserve">electric machinery, oil, and civilian aircraft and parts. Top U.S. imports from Brazil included </w:t>
      </w:r>
      <w:r w:rsidRPr="005457D2">
        <w:rPr>
          <w:sz w:val="12"/>
        </w:rPr>
        <w:t xml:space="preserve">¶ </w:t>
      </w:r>
      <w:r>
        <w:t xml:space="preserve">crude oil, iron and steel, machinery, ethanol, and coffee.128 </w:t>
      </w:r>
      <w:r w:rsidRPr="00AE5640">
        <w:rPr>
          <w:rStyle w:val="Emphasis"/>
        </w:rPr>
        <w:t>U.S.-Brazil trade in services has ¶ grown even more quickly,</w:t>
      </w:r>
      <w:r w:rsidRPr="00AE5640">
        <w:rPr>
          <w:rStyle w:val="StyleBoldUnderline"/>
        </w:rPr>
        <w:t xml:space="preserve"> increasing by 336% between 2003 and 2011. In 2011, total trade in ¶ services amounted to $28.6 billion. The United States continued to run a substantial trade surplus ($14.8 billion), with U.S. services exports to Brazil totaling $21.7 billion and U.S. services ¶ imports from Brazil totaling $6.9 billion.</w:t>
      </w:r>
      <w:r>
        <w:t xml:space="preserve">129 Brazil currently benefits from the Generalized System of Preferences (GSP),130 which provides </w:t>
      </w:r>
      <w:r w:rsidRPr="005457D2">
        <w:rPr>
          <w:sz w:val="12"/>
        </w:rPr>
        <w:t xml:space="preserve">¶ </w:t>
      </w:r>
      <w:r>
        <w:t xml:space="preserve">duty-free tariff treatment to certain products imported from developing countries. According to </w:t>
      </w:r>
      <w:r w:rsidRPr="005457D2">
        <w:rPr>
          <w:sz w:val="12"/>
        </w:rPr>
        <w:t xml:space="preserve">¶ </w:t>
      </w:r>
      <w:r>
        <w:t xml:space="preserve">Brazil’s Ministry of Development, about 13% of Brazilian exports fall under the umbrella of GSP, </w:t>
      </w:r>
      <w:r w:rsidRPr="005457D2">
        <w:rPr>
          <w:sz w:val="12"/>
        </w:rPr>
        <w:t xml:space="preserve">¶ </w:t>
      </w:r>
      <w:r>
        <w:t xml:space="preserve">and some Brazil-based subsidiaries of U.S. companies are among those that benefit from the </w:t>
      </w:r>
      <w:r w:rsidRPr="005457D2">
        <w:rPr>
          <w:sz w:val="12"/>
        </w:rPr>
        <w:t xml:space="preserve">¶ </w:t>
      </w:r>
      <w:r>
        <w:t xml:space="preserve">program.131 GSP is currently scheduled to expire on July 31, 2013. </w:t>
      </w:r>
    </w:p>
    <w:p w:rsidR="00084A96" w:rsidRDefault="00084A96" w:rsidP="00084A96">
      <w:pPr>
        <w:pStyle w:val="Heading3"/>
      </w:pPr>
      <w:r>
        <w:t>US-Brazil Relations High Now</w:t>
      </w:r>
    </w:p>
    <w:p w:rsidR="00084A96" w:rsidRDefault="00084A96" w:rsidP="00084A96"/>
    <w:p w:rsidR="00084A96" w:rsidRPr="00E836D5" w:rsidRDefault="00084A96" w:rsidP="00084A96">
      <w:pPr>
        <w:pStyle w:val="Heading4"/>
        <w:rPr>
          <w:rStyle w:val="Emphasis"/>
        </w:rPr>
      </w:pPr>
      <w:r>
        <w:t xml:space="preserve">US-Brazil Relations high now – trade, students abroad, commercial cooperation, and positive views </w:t>
      </w:r>
    </w:p>
    <w:p w:rsidR="00084A96" w:rsidRDefault="00084A96" w:rsidP="00084A96">
      <w:r w:rsidRPr="00E836D5">
        <w:rPr>
          <w:b/>
        </w:rPr>
        <w:t>FT, 5/16</w:t>
      </w:r>
      <w:r>
        <w:t xml:space="preserve"> – Financial Times (“Politics put to one side in sign of closer ties between Brazil and the US”, Financial Times, 5/16/13, </w:t>
      </w:r>
      <w:hyperlink r:id="rId44" w:anchor="axzz2b28hgOi3)//EX" w:history="1">
        <w:r w:rsidRPr="000B2797">
          <w:rPr>
            <w:rStyle w:val="Hyperlink"/>
          </w:rPr>
          <w:t>http://www.ft.com/intl/cms/s/0/9f9d81c6-b883-11e2-869f-00144feabdc0.html#axzz2b28hgOi3)//EX</w:t>
        </w:r>
      </w:hyperlink>
    </w:p>
    <w:p w:rsidR="00084A96" w:rsidRDefault="00084A96" w:rsidP="00084A96"/>
    <w:p w:rsidR="00084A96" w:rsidRDefault="00084A96" w:rsidP="00084A96">
      <w:r w:rsidRPr="00E836D5">
        <w:rPr>
          <w:rStyle w:val="StyleBoldUnderline"/>
        </w:rPr>
        <w:t xml:space="preserve">When the Brazilian diplomat Roberto Azevêdo clinched the biggest job in global trade last week – as director-general of the World Trade Organisation – he received a relatively </w:t>
      </w:r>
      <w:r w:rsidRPr="004838F7">
        <w:rPr>
          <w:rStyle w:val="Emphasis"/>
        </w:rPr>
        <w:t>warm response from Washington.¶</w:t>
      </w:r>
      <w:r w:rsidRPr="00E836D5">
        <w:rPr>
          <w:sz w:val="12"/>
        </w:rPr>
        <w:t xml:space="preserve"> </w:t>
      </w:r>
      <w:r>
        <w:t>The US could not have been expected to do anything other than vote for Mr Azevêdo’s rival, Herminio Blanco, the former trade minister of Mexico.</w:t>
      </w:r>
      <w:r w:rsidRPr="00E836D5">
        <w:rPr>
          <w:sz w:val="12"/>
        </w:rPr>
        <w:t xml:space="preserve">¶ </w:t>
      </w:r>
      <w:r w:rsidRPr="00E836D5">
        <w:rPr>
          <w:rStyle w:val="StyleBoldUnderline"/>
        </w:rPr>
        <w:t>But Washington’s decision to “join the consensus” when Mr Azevêdo was selected by the WTO and back the Brazilian candidate showed both respect for the man and for the emerging power he represents.</w:t>
      </w:r>
      <w:r w:rsidRPr="00E836D5">
        <w:rPr>
          <w:rStyle w:val="StyleBoldUnderline"/>
          <w:sz w:val="12"/>
        </w:rPr>
        <w:t xml:space="preserve">¶ </w:t>
      </w:r>
      <w:r>
        <w:t xml:space="preserve">The growing sense of bonhomie between the two countries makes sense. </w:t>
      </w:r>
      <w:r w:rsidRPr="004838F7">
        <w:rPr>
          <w:rStyle w:val="Emphasis"/>
        </w:rPr>
        <w:t>For the US, Brazil is looking more than ever like a friendly</w:t>
      </w:r>
      <w:r w:rsidRPr="00E836D5">
        <w:rPr>
          <w:rStyle w:val="StyleBoldUnderline"/>
        </w:rPr>
        <w:t xml:space="preserve"> </w:t>
      </w:r>
      <w:r w:rsidRPr="004838F7">
        <w:rPr>
          <w:rStyle w:val="Emphasis"/>
        </w:rPr>
        <w:t>face</w:t>
      </w:r>
      <w:r w:rsidRPr="00E836D5">
        <w:rPr>
          <w:rStyle w:val="StyleBoldUnderline"/>
        </w:rPr>
        <w:t xml:space="preserve"> in an increasingly multipolar world, one that is tilting slowly towards east Asia. </w:t>
      </w:r>
      <w:r w:rsidRPr="004838F7">
        <w:rPr>
          <w:rStyle w:val="Emphasis"/>
        </w:rPr>
        <w:t>For Brazil, the US, with its technology, quality higher education and capital markets</w:t>
      </w:r>
      <w:r w:rsidRPr="00E836D5">
        <w:rPr>
          <w:rStyle w:val="StyleBoldUnderline"/>
        </w:rPr>
        <w:t>, is an ever more important partner in the effort to become more internationally competitive and escape the middle income trap in which it has languished for decades.</w:t>
      </w:r>
      <w:r w:rsidRPr="00E836D5">
        <w:rPr>
          <w:rStyle w:val="StyleBoldUnderline"/>
          <w:sz w:val="12"/>
        </w:rPr>
        <w:t xml:space="preserve">¶ </w:t>
      </w:r>
      <w:r>
        <w:t>Perhaps for this reason, Barack Obama, the US president, is expected later this year to roll out the red carpet and offer Dilma Rousseff, his Brazilian counterpart, the first state visit for a leader of her country since 1995.</w:t>
      </w:r>
      <w:r w:rsidRPr="00E836D5">
        <w:rPr>
          <w:sz w:val="12"/>
        </w:rPr>
        <w:t xml:space="preserve">¶ </w:t>
      </w:r>
      <w:r>
        <w:t>“It’s an important time between the US and Brazil,” says Eric Farnsworth, vice-president of the Council of Americas and Americas Society.</w:t>
      </w:r>
      <w:r w:rsidRPr="00E836D5">
        <w:rPr>
          <w:sz w:val="12"/>
        </w:rPr>
        <w:t xml:space="preserve">¶ </w:t>
      </w:r>
      <w:r w:rsidRPr="00E836D5">
        <w:rPr>
          <w:rStyle w:val="StyleBoldUnderline"/>
        </w:rPr>
        <w:t>“Everything I see indicates that Washington views Brazil’s rise as a favourable development.”</w:t>
      </w:r>
      <w:r w:rsidRPr="00E836D5">
        <w:rPr>
          <w:rStyle w:val="StyleBoldUnderline"/>
          <w:sz w:val="12"/>
        </w:rPr>
        <w:t xml:space="preserve">¶ </w:t>
      </w:r>
      <w:r>
        <w:t>Brazilian and US relations date back to 1824 when Washington became the first state to recognise the independence of the Latin American power to the south. Brazil was also the only South American country to send troops to fight on the allied side in the second world war.</w:t>
      </w:r>
      <w:r w:rsidRPr="00E836D5">
        <w:rPr>
          <w:sz w:val="12"/>
        </w:rPr>
        <w:t xml:space="preserve">¶ </w:t>
      </w:r>
      <w:r>
        <w:t xml:space="preserve">Although the relationship has usually been cordial, </w:t>
      </w:r>
      <w:r w:rsidRPr="00E836D5">
        <w:rPr>
          <w:rStyle w:val="StyleBoldUnderline"/>
        </w:rPr>
        <w:t>it has been characterised by periods of indifference. Like two good enough neighbours, relations remain reasonably good as long as the conversation does not stray too much towards politics, a subject on which Brazil, with its social democratic leanings, mostly sits to the left of Washington.</w:t>
      </w:r>
      <w:r w:rsidRPr="00E836D5">
        <w:rPr>
          <w:rStyle w:val="StyleBoldUnderline"/>
          <w:sz w:val="12"/>
        </w:rPr>
        <w:t xml:space="preserve">¶ </w:t>
      </w:r>
      <w:r>
        <w:t xml:space="preserve">In spite of this, </w:t>
      </w:r>
      <w:r w:rsidRPr="00E836D5">
        <w:rPr>
          <w:rStyle w:val="StyleBoldUnderline"/>
        </w:rPr>
        <w:t xml:space="preserve">Brazilian presidents </w:t>
      </w:r>
      <w:r w:rsidRPr="004838F7">
        <w:rPr>
          <w:rStyle w:val="Emphasis"/>
        </w:rPr>
        <w:t>in recent decades have got on well with their US counterparts.</w:t>
      </w:r>
      <w:r>
        <w:t xml:space="preserve"> Fernando Henrique Cardoso, president during the 1990s and early 2000s, was very close to US president Bill Clinton. Former Brazilian president, Luiz Inácio Lula da Silva, though once a trade union firebrand, got on famously with his US counterpart, George W. Bush.</w:t>
      </w:r>
      <w:r w:rsidRPr="00E836D5">
        <w:rPr>
          <w:sz w:val="12"/>
        </w:rPr>
        <w:t xml:space="preserve">¶ </w:t>
      </w:r>
      <w:r>
        <w:t xml:space="preserve">Ms Rousseff and Mr Obama are not seen to have the same rapport and both have been more preoccupied with domestic politics. But </w:t>
      </w:r>
      <w:r w:rsidRPr="004838F7">
        <w:rPr>
          <w:rStyle w:val="Emphasis"/>
        </w:rPr>
        <w:t>relations between them are warming</w:t>
      </w:r>
      <w:r w:rsidRPr="00E836D5">
        <w:rPr>
          <w:rStyle w:val="StyleBoldUnderline"/>
        </w:rPr>
        <w:t>.</w:t>
      </w:r>
      <w:r w:rsidRPr="00E836D5">
        <w:rPr>
          <w:rStyle w:val="StyleBoldUnderline"/>
          <w:sz w:val="12"/>
        </w:rPr>
        <w:t xml:space="preserve">¶ </w:t>
      </w:r>
      <w:r>
        <w:t>On the policy side, things have not always been smooth. Mr Lula da Silva prompted US suspicion in 2010 when he tried to intervene alongside Turkey in the dispute over Iran’s nuclear programme. Mr Lula da Silva and Ms Rousseff’s ruling Workers party has been a traditional friend of regimes considered unpalatable by the US, such as Cuba and Venezuela under the recently deceased Hugo Chávez.</w:t>
      </w:r>
      <w:r w:rsidRPr="00E836D5">
        <w:rPr>
          <w:sz w:val="12"/>
        </w:rPr>
        <w:t xml:space="preserve">¶ </w:t>
      </w:r>
      <w:r>
        <w:t xml:space="preserve">Brazil’s independent stance, not only on these countries but in seeking to establish alternative power blocs, has grated on Washington. Ms Rousseff’s first overseas trip, for instance, was to Beijing rather than to its western trading partners. </w:t>
      </w:r>
      <w:r w:rsidRPr="004838F7">
        <w:t>“There is a certain frustration in Washington,” says Mr Farnsworth. “Brazil seems to be as interested in developing a relationship with China as they are with the US. I don’t think most people would suggest the Chinese and US models are compatible.”</w:t>
      </w:r>
      <w:r w:rsidRPr="00E836D5">
        <w:rPr>
          <w:rStyle w:val="StyleBoldUnderline"/>
          <w:sz w:val="12"/>
        </w:rPr>
        <w:t xml:space="preserve">¶ </w:t>
      </w:r>
      <w:r>
        <w:t xml:space="preserve">Throughout it all, </w:t>
      </w:r>
      <w:r w:rsidRPr="004838F7">
        <w:rPr>
          <w:rStyle w:val="Emphasis"/>
        </w:rPr>
        <w:t>trade in goods has continued to grow</w:t>
      </w:r>
      <w:r w:rsidRPr="00E836D5">
        <w:rPr>
          <w:rStyle w:val="StyleBoldUnderline"/>
        </w:rPr>
        <w:t>. It increased from as little as $28bn in 2002 to nearly $77bn last year, with a $11.6bn surplus in favour of the US, according to the US Census Bureau.</w:t>
      </w:r>
      <w:r w:rsidRPr="00E836D5">
        <w:rPr>
          <w:rStyle w:val="StyleBoldUnderline"/>
          <w:sz w:val="12"/>
        </w:rPr>
        <w:t xml:space="preserve">¶ </w:t>
      </w:r>
      <w:r w:rsidRPr="00E836D5">
        <w:rPr>
          <w:rStyle w:val="StyleBoldUnderline"/>
        </w:rPr>
        <w:t>Brazil is the kind of trading partner the US needs, and it supports about 300,000 jobs in its northerly neighbour. It also buys the types of products the US wants to sell more of – aircraft parts, machinery and plastics. US services exports to Brazil have also increased, more than tripling between 2002 and 2011 to nearly $20bn.</w:t>
      </w:r>
      <w:r w:rsidRPr="00E836D5">
        <w:rPr>
          <w:rStyle w:val="StyleBoldUnderline"/>
          <w:sz w:val="12"/>
        </w:rPr>
        <w:t xml:space="preserve">¶ </w:t>
      </w:r>
      <w:r w:rsidRPr="00E836D5">
        <w:rPr>
          <w:rStyle w:val="StyleBoldUnderline"/>
        </w:rPr>
        <w:t xml:space="preserve">For Brazil, the US, with its transparent business practices and focus on innovation and intellectual property, is the kind of </w:t>
      </w:r>
      <w:r w:rsidRPr="004838F7">
        <w:rPr>
          <w:rStyle w:val="Emphasis"/>
        </w:rPr>
        <w:t>trading partner it prefers.</w:t>
      </w:r>
      <w:r w:rsidRPr="00E836D5">
        <w:rPr>
          <w:rStyle w:val="StyleBoldUnderline"/>
        </w:rPr>
        <w:t xml:space="preserve"> </w:t>
      </w:r>
      <w:r>
        <w:t>After an initial honeymoon with Beijing in the first decade of this century, when China became its biggest trading partner, Brazil is growing frustrated with aspects of the business relationship.</w:t>
      </w:r>
      <w:r w:rsidRPr="00E836D5">
        <w:rPr>
          <w:sz w:val="12"/>
        </w:rPr>
        <w:t xml:space="preserve">¶ </w:t>
      </w:r>
      <w:r>
        <w:t>An old developing world ally, China is importing Brazil’s iron ore and soyabeans but in return swamps the Latin American country with cheap imports. “We are a rare example of a country that holds a sizeable trade surplus with China – $11bn in 2011 – but it’s not the quality of trade that we would like to see sometimes,” says Antônio Patriota, foreign minister.</w:t>
      </w:r>
      <w:r w:rsidRPr="00E836D5">
        <w:rPr>
          <w:sz w:val="12"/>
        </w:rPr>
        <w:t xml:space="preserve">¶ </w:t>
      </w:r>
      <w:r>
        <w:t xml:space="preserve">Mindful that US universities are one means of improving its competitiveness, </w:t>
      </w:r>
      <w:r w:rsidRPr="004838F7">
        <w:rPr>
          <w:rStyle w:val="Emphasis"/>
        </w:rPr>
        <w:t>Brazil is sending a large number of students</w:t>
      </w:r>
      <w:r w:rsidRPr="00E836D5">
        <w:rPr>
          <w:rStyle w:val="StyleBoldUnderline"/>
        </w:rPr>
        <w:t xml:space="preserve"> </w:t>
      </w:r>
      <w:r>
        <w:t xml:space="preserve">under its R$3bn ($1.5bn) science </w:t>
      </w:r>
      <w:r w:rsidRPr="00E836D5">
        <w:rPr>
          <w:rStyle w:val="StyleBoldUnderline"/>
        </w:rPr>
        <w:t>without borders scholarship programme to colleges in the US.</w:t>
      </w:r>
      <w:r w:rsidRPr="00E836D5">
        <w:rPr>
          <w:rStyle w:val="StyleBoldUnderline"/>
          <w:sz w:val="12"/>
        </w:rPr>
        <w:t xml:space="preserve">¶ </w:t>
      </w:r>
      <w:r w:rsidRPr="00E836D5">
        <w:rPr>
          <w:rStyle w:val="StyleBoldUnderline"/>
        </w:rPr>
        <w:t xml:space="preserve">Brazilian companies, meanwhile, are tapping the </w:t>
      </w:r>
      <w:r w:rsidRPr="004838F7">
        <w:rPr>
          <w:rStyle w:val="Emphasis"/>
        </w:rPr>
        <w:t>strengthened capital markets of the US for private sector investment.¶</w:t>
      </w:r>
      <w:r w:rsidRPr="00E836D5">
        <w:rPr>
          <w:rStyle w:val="StyleBoldUnderline"/>
          <w:sz w:val="12"/>
        </w:rPr>
        <w:t xml:space="preserve"> </w:t>
      </w:r>
      <w:r w:rsidRPr="00E836D5">
        <w:rPr>
          <w:rStyle w:val="StyleBoldUnderline"/>
        </w:rPr>
        <w:t>Defence co-operation is improving, with the US maintaining an order for a group of Brazilian light attack aircraft, the country’s first such contract with the US military. Embraer, the Brazilian builder of the aircraft, has signed a co-operation agreement with Boeing to develop a jet-engined military transport aircraft. This has strengthened aspirations in Washington that the US might eventually win a contract to supply the Brazilian air force with fighters.</w:t>
      </w:r>
      <w:r w:rsidRPr="00E836D5">
        <w:rPr>
          <w:rStyle w:val="StyleBoldUnderline"/>
          <w:sz w:val="12"/>
        </w:rPr>
        <w:t xml:space="preserve">¶ </w:t>
      </w:r>
      <w:r w:rsidRPr="00E836D5">
        <w:rPr>
          <w:rStyle w:val="StyleBoldUnderline"/>
        </w:rPr>
        <w:t>The growing relationship is leading to hopes that thorny technical issues may one day be worked out. These include visa-free access for Brazilians to the US and a tax treaty that would simplify business dealings between the two.</w:t>
      </w:r>
      <w:r w:rsidRPr="00E836D5">
        <w:rPr>
          <w:rStyle w:val="StyleBoldUnderline"/>
          <w:sz w:val="12"/>
        </w:rPr>
        <w:t xml:space="preserve">¶ </w:t>
      </w:r>
      <w:r>
        <w:t>The two countries which are competitors on global soya, orange juice and other commodities markets, are occasionally at odds on trade.</w:t>
      </w:r>
    </w:p>
    <w:p w:rsidR="00084A96" w:rsidRDefault="00084A96" w:rsidP="00084A96"/>
    <w:p w:rsidR="00084A96" w:rsidRDefault="00084A96" w:rsidP="00084A96"/>
    <w:p w:rsidR="00084A96" w:rsidRDefault="00084A96" w:rsidP="00084A96">
      <w:pPr>
        <w:pStyle w:val="Heading4"/>
      </w:pPr>
      <w:r w:rsidRPr="00E37419">
        <w:t>US-Brazil Relations high now – jobs, growth, and a plethora of trade</w:t>
      </w:r>
    </w:p>
    <w:p w:rsidR="00084A96" w:rsidRDefault="00084A96" w:rsidP="00084A96">
      <w:r w:rsidRPr="00E37419">
        <w:rPr>
          <w:b/>
        </w:rPr>
        <w:t>Office of the Press Secretary, 12</w:t>
      </w:r>
      <w:r>
        <w:t xml:space="preserve"> – Office of the Press Secretary in the White House (“Fact Sheet: The U.S.-Brazil Economic Relationship”, whitehouse.gov, 4/09/12, </w:t>
      </w:r>
      <w:hyperlink r:id="rId45" w:history="1">
        <w:r w:rsidRPr="000B2797">
          <w:rPr>
            <w:rStyle w:val="Hyperlink"/>
          </w:rPr>
          <w:t>http://www.whitehouse.gov/the-press-office/2012/04/09/fact-sheet-us-brazil-economic-relationship)//EX</w:t>
        </w:r>
      </w:hyperlink>
    </w:p>
    <w:p w:rsidR="00084A96" w:rsidRPr="00E37419" w:rsidRDefault="00084A96" w:rsidP="00084A96"/>
    <w:p w:rsidR="00084A96" w:rsidRDefault="00084A96" w:rsidP="00084A96">
      <w:pPr>
        <w:rPr>
          <w:rStyle w:val="StyleBoldUnderline"/>
          <w:sz w:val="12"/>
        </w:rPr>
      </w:pPr>
      <w:r>
        <w:t>Strengthening Commercial Ties Contribute To Jobs and Growth</w:t>
      </w:r>
      <w:r w:rsidRPr="00E37419">
        <w:rPr>
          <w:sz w:val="12"/>
        </w:rPr>
        <w:t xml:space="preserve">¶ </w:t>
      </w:r>
      <w:r w:rsidRPr="00E37419">
        <w:rPr>
          <w:rStyle w:val="StyleBoldUnderline"/>
        </w:rPr>
        <w:t xml:space="preserve">The United States and Brazil, the two largest economies and largest democracies in the Western Hemisphere, </w:t>
      </w:r>
      <w:r w:rsidRPr="00E37419">
        <w:rPr>
          <w:rStyle w:val="Emphasis"/>
        </w:rPr>
        <w:t xml:space="preserve">share one of the most important trade and economic relationships in the world. </w:t>
      </w:r>
      <w:r w:rsidRPr="00E37419">
        <w:rPr>
          <w:rStyle w:val="StyleBoldUnderline"/>
        </w:rPr>
        <w:t>Brazil is our eighth largest goods trading partner.</w:t>
      </w:r>
      <w:r>
        <w:rPr>
          <w:rStyle w:val="StyleBoldUnderline"/>
        </w:rPr>
        <w:t xml:space="preserve"> </w:t>
      </w:r>
      <w:r w:rsidRPr="00E37419">
        <w:rPr>
          <w:rStyle w:val="StyleBoldUnderline"/>
        </w:rPr>
        <w:t xml:space="preserve">U.S. goods and services exports to Brazil totaled $63 billion in 2011 supporting approximately </w:t>
      </w:r>
      <w:r w:rsidRPr="00E37419">
        <w:rPr>
          <w:rStyle w:val="Emphasis"/>
        </w:rPr>
        <w:t>300,000 U.S. jobs.</w:t>
      </w:r>
      <w:r w:rsidRPr="00E37419">
        <w:rPr>
          <w:rStyle w:val="StyleBoldUnderline"/>
          <w:sz w:val="12"/>
        </w:rPr>
        <w:t>¶</w:t>
      </w:r>
      <w:r w:rsidRPr="00E37419">
        <w:rPr>
          <w:sz w:val="12"/>
        </w:rPr>
        <w:t xml:space="preserve"> </w:t>
      </w:r>
      <w:r>
        <w:t xml:space="preserve">Brazil is an emerging global player and economic powerhouse. With a 2011 Gross Domestic Product (GDP) of nearly $2.5 trillion, Brazil is the sixth largest economy in the world and accounts for more than 60 percent of South America’s total GDP. </w:t>
      </w:r>
      <w:r w:rsidRPr="00E37419">
        <w:rPr>
          <w:rStyle w:val="Emphasis"/>
        </w:rPr>
        <w:t>The United States is committed to deepening our bilateral economic relationship with Brazil, building on our mutual strengths, common interests, and input</w:t>
      </w:r>
      <w:r w:rsidRPr="00E37419">
        <w:rPr>
          <w:rStyle w:val="StyleBoldUnderline"/>
        </w:rPr>
        <w:t xml:space="preserve"> from our dynamic private sector stakeholders.</w:t>
      </w:r>
      <w:r w:rsidRPr="00E37419">
        <w:rPr>
          <w:rStyle w:val="StyleBoldUnderline"/>
          <w:sz w:val="12"/>
        </w:rPr>
        <w:t>¶</w:t>
      </w:r>
      <w:r w:rsidRPr="00E37419">
        <w:rPr>
          <w:sz w:val="12"/>
        </w:rPr>
        <w:t xml:space="preserve"> </w:t>
      </w:r>
      <w:r>
        <w:t>A Key Trading Partnership</w:t>
      </w:r>
      <w:r w:rsidRPr="00E37419">
        <w:rPr>
          <w:sz w:val="12"/>
        </w:rPr>
        <w:t xml:space="preserve">¶ </w:t>
      </w:r>
      <w:r w:rsidRPr="00E37419">
        <w:rPr>
          <w:rStyle w:val="Emphasis"/>
        </w:rPr>
        <w:t>Two-way goods and services trade between the United States and Brazil has nearly tripled in the past decade</w:t>
      </w:r>
      <w:r w:rsidRPr="00E37419">
        <w:rPr>
          <w:rStyle w:val="StyleBoldUnderline"/>
        </w:rPr>
        <w:t xml:space="preserve"> to more than $100 billion in 2011.</w:t>
      </w:r>
      <w:r>
        <w:rPr>
          <w:rStyle w:val="StyleBoldUnderline"/>
        </w:rPr>
        <w:t xml:space="preserve"> </w:t>
      </w:r>
      <w:r w:rsidRPr="00E37419">
        <w:rPr>
          <w:rStyle w:val="StyleBoldUnderline"/>
        </w:rPr>
        <w:t>In the past five years, goods and services exports from the United States to Brazil more than doubled, from $26.6 billion in 2006 to $62.7 billion in 2011.</w:t>
      </w:r>
      <w:r w:rsidRPr="00E37419">
        <w:rPr>
          <w:rStyle w:val="StyleBoldUnderline"/>
          <w:sz w:val="12"/>
        </w:rPr>
        <w:t xml:space="preserve">¶ </w:t>
      </w:r>
      <w:r>
        <w:t>With 195 million of the world’s consumers, and per-capita income expected to grow more than three percent per year during the next five years, Brazil’s demand for goods imports has more than tripled, from $47.2 billion in 2002 to $226.2 billion in 2011.</w:t>
      </w:r>
      <w:r w:rsidRPr="00E37419">
        <w:rPr>
          <w:sz w:val="12"/>
        </w:rPr>
        <w:t xml:space="preserve">¶ </w:t>
      </w:r>
      <w:r>
        <w:t xml:space="preserve">Since 2002, </w:t>
      </w:r>
      <w:r w:rsidRPr="00E37419">
        <w:rPr>
          <w:rStyle w:val="StyleBoldUnderline"/>
        </w:rPr>
        <w:t>U.S. goods exports to Brazil have more than tripled, growing from $12.4 billion in 2002 to $42.9 billion in 2011.</w:t>
      </w:r>
      <w:r>
        <w:rPr>
          <w:rStyle w:val="StyleBoldUnderline"/>
        </w:rPr>
        <w:t xml:space="preserve"> </w:t>
      </w:r>
      <w:r w:rsidRPr="00E37419">
        <w:rPr>
          <w:rStyle w:val="StyleBoldUnderline"/>
        </w:rPr>
        <w:t xml:space="preserve">In 2011, U.S. goods exports to Brazil were up 21 percent from 2010. </w:t>
      </w:r>
      <w:r w:rsidRPr="00E37419">
        <w:rPr>
          <w:rStyle w:val="StyleBoldUnderline"/>
          <w:sz w:val="12"/>
        </w:rPr>
        <w:t xml:space="preserve">¶ </w:t>
      </w:r>
      <w:r>
        <w:t xml:space="preserve">These exports were made up of goods from high-tech, value-producing industries. In 2011, the largest U.S. goods export category to Brazil was machinery, valued at $7.9 billion. </w:t>
      </w:r>
      <w:r w:rsidRPr="00E37419">
        <w:rPr>
          <w:rStyle w:val="StyleBoldUnderline"/>
        </w:rPr>
        <w:t>Other top export categories included aircraft and parts ($5.4 billion), electric machinery ($4.6 billion), and plastics ($2.1 billion).</w:t>
      </w:r>
      <w:r w:rsidRPr="00E37419">
        <w:rPr>
          <w:rStyle w:val="StyleBoldUnderline"/>
          <w:sz w:val="12"/>
        </w:rPr>
        <w:t xml:space="preserve">¶ </w:t>
      </w:r>
      <w:r w:rsidRPr="00E37419">
        <w:rPr>
          <w:rStyle w:val="StyleBoldUnderline"/>
        </w:rPr>
        <w:t>Exports to Brazil benefit businesses and entrepreneurs across the nation. In every year for the past 10 years, exporters in all 50 states have reported exports to Brazil.</w:t>
      </w:r>
      <w:r>
        <w:rPr>
          <w:rStyle w:val="StyleBoldUnderline"/>
        </w:rPr>
        <w:t xml:space="preserve"> </w:t>
      </w:r>
      <w:r w:rsidRPr="00E37419">
        <w:rPr>
          <w:rStyle w:val="StyleBoldUnderline"/>
        </w:rPr>
        <w:t>In 2011, nearly three-quarters of U.S. states (36 total) reported goods export shipments in excess of $100 million.</w:t>
      </w:r>
      <w:r w:rsidRPr="00E37419">
        <w:rPr>
          <w:rStyle w:val="StyleBoldUnderline"/>
          <w:sz w:val="12"/>
        </w:rPr>
        <w:t xml:space="preserve">¶ </w:t>
      </w:r>
      <w:r w:rsidRPr="00E37419">
        <w:rPr>
          <w:rStyle w:val="Emphasis"/>
        </w:rPr>
        <w:t xml:space="preserve">U.S. services exports to Brazil have also increased. </w:t>
      </w:r>
      <w:r w:rsidRPr="00E37419">
        <w:rPr>
          <w:rStyle w:val="StyleBoldUnderline"/>
        </w:rPr>
        <w:t>From 2002 to 2011, U.S. services exports to Brazil more than tripled, increasing from $5.1 billion in 2002 to $19.9 billion in 2011.</w:t>
      </w:r>
      <w:r>
        <w:rPr>
          <w:rStyle w:val="StyleBoldUnderline"/>
        </w:rPr>
        <w:t xml:space="preserve"> </w:t>
      </w:r>
      <w:r w:rsidRPr="00E37419">
        <w:rPr>
          <w:rStyle w:val="StyleBoldUnderline"/>
        </w:rPr>
        <w:t>In 2010, these services included telecommunications services worth $2.1 billion, and business, professional, and technical services totaling $2.2 billion.</w:t>
      </w:r>
      <w:r w:rsidRPr="00E37419">
        <w:rPr>
          <w:rStyle w:val="StyleBoldUnderline"/>
          <w:sz w:val="12"/>
        </w:rPr>
        <w:t xml:space="preserve">¶ </w:t>
      </w:r>
      <w:r w:rsidRPr="00E37419">
        <w:rPr>
          <w:rStyle w:val="StyleBoldUnderline"/>
        </w:rPr>
        <w:t>In 2011, 1.5 million Brazilians visited the United States, a 26 percent increase compared to 2010, and up about 400,000 in 2002.</w:t>
      </w:r>
      <w:r>
        <w:rPr>
          <w:rStyle w:val="StyleBoldUnderline"/>
        </w:rPr>
        <w:t xml:space="preserve"> </w:t>
      </w:r>
      <w:r w:rsidRPr="00E37419">
        <w:rPr>
          <w:rStyle w:val="StyleBoldUnderline"/>
        </w:rPr>
        <w:t>In 2011, Brazilians spent $6.8 billion on travel and tourism related goods in the United States, up 148 percent from 2009.</w:t>
      </w:r>
      <w:r w:rsidRPr="00E37419">
        <w:rPr>
          <w:rStyle w:val="StyleBoldUnderline"/>
          <w:sz w:val="12"/>
        </w:rPr>
        <w:t xml:space="preserve">¶ </w:t>
      </w:r>
    </w:p>
    <w:p w:rsidR="00084A96" w:rsidRDefault="00084A96" w:rsidP="00084A96">
      <w:pPr>
        <w:rPr>
          <w:rStyle w:val="StyleBoldUnderline"/>
          <w:sz w:val="12"/>
        </w:rPr>
      </w:pPr>
    </w:p>
    <w:p w:rsidR="00084A96" w:rsidRDefault="00084A96" w:rsidP="00084A96">
      <w:pPr>
        <w:rPr>
          <w:rStyle w:val="StyleBoldUnderline"/>
          <w:sz w:val="12"/>
        </w:rPr>
      </w:pPr>
    </w:p>
    <w:p w:rsidR="00084A96" w:rsidRDefault="00084A96" w:rsidP="00084A96">
      <w:pPr>
        <w:rPr>
          <w:rStyle w:val="StyleBoldUnderline"/>
          <w:sz w:val="12"/>
        </w:rPr>
      </w:pPr>
    </w:p>
    <w:p w:rsidR="00084A96" w:rsidRDefault="00084A96" w:rsidP="00084A96">
      <w:pPr>
        <w:rPr>
          <w:rStyle w:val="StyleBoldUnderline"/>
          <w:sz w:val="12"/>
        </w:rPr>
      </w:pPr>
    </w:p>
    <w:p w:rsidR="00084A96" w:rsidRDefault="00084A96" w:rsidP="00084A96">
      <w:pPr>
        <w:rPr>
          <w:rStyle w:val="StyleBoldUnderline"/>
          <w:sz w:val="12"/>
        </w:rPr>
      </w:pPr>
    </w:p>
    <w:p w:rsidR="00084A96" w:rsidRDefault="00084A96" w:rsidP="00084A96">
      <w:pPr>
        <w:rPr>
          <w:rStyle w:val="StyleBoldUnderline"/>
          <w:sz w:val="12"/>
        </w:rPr>
      </w:pPr>
    </w:p>
    <w:p w:rsidR="00084A96" w:rsidRPr="00700A73" w:rsidRDefault="00084A96" w:rsidP="00084A96">
      <w:pPr>
        <w:pStyle w:val="Heading4"/>
      </w:pPr>
      <w:r w:rsidRPr="00700A73">
        <w:t xml:space="preserve">US-Brazil </w:t>
      </w:r>
      <w:r>
        <w:t xml:space="preserve">Relations high now – </w:t>
      </w:r>
      <w:r w:rsidRPr="00700A73">
        <w:t>US recommended Brazil to the UN Chair</w:t>
      </w:r>
      <w:r>
        <w:t xml:space="preserve"> which overcomes perceived rhetoric</w:t>
      </w:r>
    </w:p>
    <w:p w:rsidR="00084A96" w:rsidRDefault="00084A96" w:rsidP="00084A96">
      <w:r w:rsidRPr="00700A73">
        <w:rPr>
          <w:b/>
        </w:rPr>
        <w:t>Sweig, et al, 11</w:t>
      </w:r>
      <w:r w:rsidRPr="00700A73">
        <w:t xml:space="preserve"> – Sweig is a Nelson and David Rockefeller Senior Fellow for Latin America Studies and Director for Latin America Studies, Bodman is a former secretary of energy, and Wolfensohn is a former president of the World Bank</w:t>
      </w:r>
      <w:r>
        <w:t xml:space="preserve">, “Global Brazil and U.S.-Brazil Relations”, Council on Foreign Relations, July 2011, </w:t>
      </w:r>
      <w:hyperlink r:id="rId46" w:history="1">
        <w:r w:rsidRPr="000B2797">
          <w:rPr>
            <w:rStyle w:val="Hyperlink"/>
          </w:rPr>
          <w:t>http://www.cfr.org/brazil/global-brazil-us-brazil-relations/p25407)//EX</w:t>
        </w:r>
      </w:hyperlink>
    </w:p>
    <w:p w:rsidR="00084A96" w:rsidRDefault="00084A96" w:rsidP="00084A96"/>
    <w:p w:rsidR="00084A96" w:rsidRPr="00700A73" w:rsidRDefault="00084A96" w:rsidP="00084A96"/>
    <w:p w:rsidR="00084A96" w:rsidRDefault="00084A96" w:rsidP="00084A96">
      <w:r w:rsidRPr="00700A73">
        <w:t xml:space="preserve">Recognizing Brazil's global role, the report recommends that the </w:t>
      </w:r>
      <w:r w:rsidRPr="00700A73">
        <w:rPr>
          <w:rStyle w:val="StyleBoldUnderline"/>
        </w:rPr>
        <w:t xml:space="preserve">Obama administration now fully </w:t>
      </w:r>
      <w:r w:rsidRPr="00700A73">
        <w:rPr>
          <w:rStyle w:val="Emphasis"/>
        </w:rPr>
        <w:t>endorse the country's bid for a seat as a permanent member of the United Nations</w:t>
      </w:r>
      <w:r w:rsidRPr="00700A73">
        <w:rPr>
          <w:rStyle w:val="StyleBoldUnderline"/>
        </w:rPr>
        <w:t xml:space="preserve"> Security Council (UNSC). It argues that "a formal endorsement from the United States for Brazil would go far to </w:t>
      </w:r>
      <w:r w:rsidRPr="00700A73">
        <w:rPr>
          <w:rStyle w:val="Emphasis"/>
        </w:rPr>
        <w:t>overcome lingering suspicion within the Brazilian government</w:t>
      </w:r>
      <w:r w:rsidRPr="00700A73">
        <w:rPr>
          <w:rStyle w:val="StyleBoldUnderline"/>
        </w:rPr>
        <w:t xml:space="preserve"> that the U.S. commitment to a mature relationship between equals is largely rhetorical."¶</w:t>
      </w:r>
      <w:r w:rsidRPr="00700A73">
        <w:rPr>
          <w:sz w:val="12"/>
        </w:rPr>
        <w:t xml:space="preserve"> </w:t>
      </w:r>
      <w:r w:rsidRPr="00700A73">
        <w:t xml:space="preserve">Domestically, Brazil's "inclusive growth has translated into a significant reduction of inequality, an expansion of the middle class, and a vibrant economy, all framed within a democratic context." Consequently, </w:t>
      </w:r>
      <w:r w:rsidRPr="00700A73">
        <w:rPr>
          <w:rStyle w:val="StyleBoldUnderline"/>
        </w:rPr>
        <w:t>Brazil has been able to use its economic bona fides to leverage a stronger position in the international, commercial, and diplomatic arenas.</w:t>
      </w:r>
      <w:r w:rsidRPr="00700A73">
        <w:rPr>
          <w:sz w:val="12"/>
        </w:rPr>
        <w:t xml:space="preserve">¶ </w:t>
      </w:r>
      <w:r w:rsidRPr="00700A73">
        <w:t xml:space="preserve">The report stresses the importance of regular communication between the presidents of both countries. </w:t>
      </w:r>
      <w:r w:rsidRPr="00700A73">
        <w:rPr>
          <w:rStyle w:val="StyleBoldUnderline"/>
        </w:rPr>
        <w:t>"Cooperation between the United States and Brazil holds too much promise for miscommunication or inevitable disagreements to stand in the way of potential gains." A mature, working relationship means that "the United States and Brazil can help each other advance mutual interests even without wholesale policy agreements between the two,"</w:t>
      </w:r>
      <w:r w:rsidRPr="00700A73">
        <w:t xml:space="preserve"> notes the report.</w:t>
      </w:r>
    </w:p>
    <w:p w:rsidR="00084A96" w:rsidRDefault="00084A96" w:rsidP="00084A96"/>
    <w:p w:rsidR="00084A96" w:rsidRPr="005457D2" w:rsidRDefault="00084A96" w:rsidP="00084A96"/>
    <w:p w:rsidR="00084A96" w:rsidRPr="00084A96" w:rsidRDefault="00084A96" w:rsidP="00084A96"/>
    <w:p w:rsidR="00764404" w:rsidRDefault="00084A96" w:rsidP="00764404">
      <w:pPr>
        <w:pStyle w:val="Heading3"/>
      </w:pPr>
      <w:r>
        <w:t>US-Brazil Relations Low</w:t>
      </w:r>
    </w:p>
    <w:p w:rsidR="00084A96" w:rsidRPr="00084A96" w:rsidRDefault="00084A96" w:rsidP="00084A96"/>
    <w:p w:rsidR="00764404" w:rsidRDefault="00764404" w:rsidP="00764404">
      <w:pPr>
        <w:rPr>
          <w:b/>
        </w:rPr>
      </w:pPr>
      <w:r>
        <w:rPr>
          <w:b/>
        </w:rPr>
        <w:t xml:space="preserve">Relations low – acting now is critical to solve </w:t>
      </w:r>
    </w:p>
    <w:p w:rsidR="00764404" w:rsidRDefault="00764404" w:rsidP="00764404">
      <w:r>
        <w:rPr>
          <w:b/>
        </w:rPr>
        <w:t xml:space="preserve">Hakim 2012 - </w:t>
      </w:r>
      <w:r>
        <w:t xml:space="preserve">president of the Inter – American dialogue (Peter Hakim, “A US – Brazil respect deficit”, The Los Angeles times, April 09, 2012, </w:t>
      </w:r>
      <w:hyperlink r:id="rId47" w:history="1">
        <w:r w:rsidRPr="008325DA">
          <w:rPr>
            <w:rStyle w:val="Hyperlink"/>
          </w:rPr>
          <w:t>http://articles.latimes.com/2012/apr/09/opinion/la-oe-hakim-brazil-policy-20120409)//JS</w:t>
        </w:r>
      </w:hyperlink>
      <w:r>
        <w:t xml:space="preserve"> </w:t>
      </w:r>
    </w:p>
    <w:p w:rsidR="00123FB6" w:rsidRDefault="00123FB6" w:rsidP="00764404"/>
    <w:p w:rsidR="00764404" w:rsidRDefault="00764404" w:rsidP="00764404">
      <w:r w:rsidRPr="00764404">
        <w:rPr>
          <w:sz w:val="12"/>
        </w:rPr>
        <w:t xml:space="preserve">¶ </w:t>
      </w:r>
      <w:r>
        <w:t xml:space="preserve">Yet </w:t>
      </w:r>
      <w:r w:rsidRPr="00B95F5E">
        <w:rPr>
          <w:rStyle w:val="StyleBoldUnderline"/>
        </w:rPr>
        <w:t>the U.S. and Brazil have not signed a single major economic pact for two decades —</w:t>
      </w:r>
      <w:r>
        <w:t xml:space="preserve"> a period when Washington reached trade accords with 11 other Latin American countries. </w:t>
      </w:r>
      <w:r w:rsidRPr="00B95F5E">
        <w:rPr>
          <w:rStyle w:val="StyleBoldUnderline"/>
        </w:rPr>
        <w:t>Nor have the U.S. and Brazil cooperated effectively in global or regional economic forums</w:t>
      </w:r>
      <w:r>
        <w:t xml:space="preserve">. Fundamental </w:t>
      </w:r>
      <w:r w:rsidRPr="00B95F5E">
        <w:rPr>
          <w:rStyle w:val="StyleBoldUnderline"/>
        </w:rPr>
        <w:t>differences remain unresolved</w:t>
      </w:r>
      <w:r>
        <w:t xml:space="preserve"> on several highly contentious issues: U.S. tariffs and subsidies that block Brazilian agricultural sales, Brazil's import barriers to services and manufactured goods, and deep discord over intellectual property. The prospering bilateral economic ties that exist reflect the energy and initiative of business and financial communities, not the two governments.</w:t>
      </w:r>
      <w:r w:rsidRPr="00764404">
        <w:rPr>
          <w:sz w:val="12"/>
        </w:rPr>
        <w:t xml:space="preserve">¶ </w:t>
      </w:r>
      <w:r>
        <w:t xml:space="preserve">But beyond disagreements on economic issues, </w:t>
      </w:r>
      <w:r w:rsidRPr="00B95F5E">
        <w:rPr>
          <w:rStyle w:val="StyleBoldUnderline"/>
        </w:rPr>
        <w:t>U.S.-Brazil relations are strained by geopolitical tensions</w:t>
      </w:r>
      <w:r>
        <w:t xml:space="preserve">. Particularly </w:t>
      </w:r>
      <w:r w:rsidRPr="00B95F5E">
        <w:rPr>
          <w:rStyle w:val="StyleBoldUnderline"/>
        </w:rPr>
        <w:t xml:space="preserve">galling for Brazil has </w:t>
      </w:r>
      <w:r w:rsidRPr="006D043C">
        <w:rPr>
          <w:rStyle w:val="StyleBoldUnderline"/>
        </w:rPr>
        <w:t xml:space="preserve">been Washington's reluctance to support its bid for a permanent seat on the U.N. Security </w:t>
      </w:r>
      <w:r w:rsidRPr="00B95F5E">
        <w:rPr>
          <w:rStyle w:val="StyleBoldUnderline"/>
        </w:rPr>
        <w:t>Council</w:t>
      </w:r>
      <w:r>
        <w:t>, even though President Obama gave U.S. backing to India two years ago. For its part, Brazil has pursued its global aspirations largely by standing apart from the U.S. and emphasizing its differences on critical regional and world issues, most disturbingly on Iran's nuclear program.</w:t>
      </w:r>
      <w:r w:rsidRPr="00764404">
        <w:rPr>
          <w:sz w:val="12"/>
        </w:rPr>
        <w:t xml:space="preserve">¶ </w:t>
      </w:r>
      <w:r>
        <w:t>Washington hoped Rousseff, who took office in January 2011, would set a new tone by initiating a more pragmatic and moderate foreign policy than that of her flamboyant predecessor. There have been differences, but they are modest, and the U.S. has not responded to the changes in any significant way.</w:t>
      </w:r>
      <w:r w:rsidRPr="00764404">
        <w:rPr>
          <w:sz w:val="12"/>
        </w:rPr>
        <w:t xml:space="preserve">¶ </w:t>
      </w:r>
      <w:r>
        <w:t>No one anticipates that the Brazilian president's visit will alter bilateral relations in any substantial way.</w:t>
      </w:r>
      <w:r w:rsidRPr="00764404">
        <w:rPr>
          <w:sz w:val="12"/>
        </w:rPr>
        <w:t xml:space="preserve">¶ </w:t>
      </w:r>
      <w:r>
        <w:t xml:space="preserve">Still, it is time for the U.S. to consider dropping its ambivalence over Brazil's international ambitions and acknowledge — more than halfheartedly — its emergence as a powerful nation. The U.S. should support Brazil's pursuit of a Security Council seat (which Brazil will almost surely occupy within several years). There is no good reason for Washington to continue favoring India over Brazil. Brazil does not have an untarnished record on foreign policy, but it has a better profile than India on most global questions that concern the U.S. — including the Middle East generally. And </w:t>
      </w:r>
      <w:r w:rsidRPr="00F36CC8">
        <w:rPr>
          <w:rStyle w:val="StyleBoldUnderline"/>
        </w:rPr>
        <w:t>Brazil could play a helpful role in negotiations on</w:t>
      </w:r>
      <w:r>
        <w:t xml:space="preserve"> these </w:t>
      </w:r>
      <w:r w:rsidRPr="00F36CC8">
        <w:rPr>
          <w:rStyle w:val="StyleBoldUnderline"/>
        </w:rPr>
        <w:t>issues</w:t>
      </w:r>
      <w:r>
        <w:t xml:space="preserve"> because it enjoys the confidence of many countries that remain wary of the United States and its European allies.</w:t>
      </w:r>
      <w:r w:rsidRPr="00764404">
        <w:rPr>
          <w:sz w:val="12"/>
        </w:rPr>
        <w:t xml:space="preserve">¶ </w:t>
      </w:r>
      <w:r>
        <w:t>Brazil has made clear it would welcome U.S. assistance to create a robust scientific and technological industry. Although Washington says it wants to be helpful, its efforts have been modest and lackluster. Again, India provides a model. A U.S.-Brazil accord, similar to Washington's 3-year-old nuclear technology agreement with New Delhi, would contribute greatly to Brazil's development of a world-class nuclear energy industry, and might be the best way to secure Brazil's active support for nonproliferation initiatives.</w:t>
      </w:r>
      <w:r w:rsidRPr="00764404">
        <w:rPr>
          <w:sz w:val="12"/>
        </w:rPr>
        <w:t xml:space="preserve">¶ </w:t>
      </w:r>
      <w:r>
        <w:t xml:space="preserve">The two countries need to be more respectful of each other. Frequently, </w:t>
      </w:r>
      <w:r w:rsidRPr="00100041">
        <w:rPr>
          <w:rStyle w:val="StyleBoldUnderline"/>
        </w:rPr>
        <w:t>the U.S. treats Brazil as an interloper in world affairs</w:t>
      </w:r>
      <w:r>
        <w:t xml:space="preserve">, which does not match the status it has achieved. For its part, </w:t>
      </w:r>
      <w:r w:rsidRPr="0067123A">
        <w:rPr>
          <w:rStyle w:val="StyleBoldUnderline"/>
        </w:rPr>
        <w:t>Brazil seems intent on demonstrating its influence by flaunting its independence of the U.S. and,</w:t>
      </w:r>
      <w:r>
        <w:t xml:space="preserve"> on many issues, </w:t>
      </w:r>
      <w:r w:rsidRPr="0067123A">
        <w:rPr>
          <w:rStyle w:val="StyleBoldUnderline"/>
        </w:rPr>
        <w:t>showing off</w:t>
      </w:r>
      <w:r>
        <w:t xml:space="preserve"> its </w:t>
      </w:r>
      <w:r w:rsidRPr="0067123A">
        <w:rPr>
          <w:rStyle w:val="StyleBoldUnderline"/>
        </w:rPr>
        <w:t>opposition,</w:t>
      </w:r>
      <w:r>
        <w:t xml:space="preserve"> even when bedrock U.S. interests are at stake.</w:t>
      </w:r>
      <w:r w:rsidRPr="00764404">
        <w:rPr>
          <w:sz w:val="12"/>
        </w:rPr>
        <w:t xml:space="preserve">¶ </w:t>
      </w:r>
      <w:r>
        <w:t xml:space="preserve">Changes in approach would benefit both nations. For now, however, they seem comfortable with the status quo, with two governments tolerating and accommodating each other, while maintaining their distance. Unfortunately, neither is prepared to invest very much in building a more robust relationship. </w:t>
      </w:r>
    </w:p>
    <w:p w:rsidR="00355D0E" w:rsidRDefault="00355D0E" w:rsidP="00355D0E">
      <w:pPr>
        <w:pStyle w:val="Heading3"/>
      </w:pPr>
      <w:r>
        <w:t>at - ethanol</w:t>
      </w:r>
    </w:p>
    <w:p w:rsidR="00355D0E" w:rsidRPr="00174AC1" w:rsidRDefault="00355D0E" w:rsidP="00355D0E">
      <w:pPr>
        <w:rPr>
          <w:b/>
        </w:rPr>
      </w:pPr>
      <w:r w:rsidRPr="00174AC1">
        <w:rPr>
          <w:b/>
        </w:rPr>
        <w:t xml:space="preserve">Large-scale ethanol causes extinction </w:t>
      </w:r>
    </w:p>
    <w:p w:rsidR="00355D0E" w:rsidRDefault="00355D0E" w:rsidP="00355D0E">
      <w:r w:rsidRPr="00751026">
        <w:rPr>
          <w:b/>
        </w:rPr>
        <w:t>Patzek 08</w:t>
      </w:r>
      <w:r>
        <w:t xml:space="preserve"> (</w:t>
      </w:r>
      <w:r w:rsidRPr="00BE4A70">
        <w:t xml:space="preserve">Tad </w:t>
      </w:r>
      <w:r>
        <w:t>Patzek</w:t>
      </w:r>
      <w:r w:rsidRPr="00BE4A70">
        <w:t xml:space="preserve">, professor of Civil and Environmental Engineering at UC-Berkeley, 2008, “Can the Earth Deliver the Biomass-for-Fuel we Demand,” in Biofuels, Solar, and Wind as </w:t>
      </w:r>
      <w:r w:rsidRPr="004B246F">
        <w:t>Renewable Energy Systems, ed. Pimentel, p. 36-44)</w:t>
      </w:r>
    </w:p>
    <w:p w:rsidR="00123FB6" w:rsidRPr="004B246F" w:rsidRDefault="00123FB6" w:rsidP="00355D0E"/>
    <w:p w:rsidR="00355D0E" w:rsidRPr="004B246F" w:rsidRDefault="00355D0E" w:rsidP="00355D0E">
      <w:r w:rsidRPr="004B246F">
        <w:t xml:space="preserve">Physics, chemistry and biology say clearly that </w:t>
      </w:r>
      <w:r w:rsidRPr="004B246F">
        <w:rPr>
          <w:rStyle w:val="StyleBoldUnderline"/>
        </w:rPr>
        <w:t xml:space="preserve">there can be </w:t>
      </w:r>
      <w:r w:rsidRPr="004B246F">
        <w:rPr>
          <w:u w:val="single"/>
        </w:rPr>
        <w:t>no sustained net mass output</w:t>
      </w:r>
      <w:r w:rsidRPr="004B246F">
        <w:rPr>
          <w:rStyle w:val="StyleBoldUnderline"/>
        </w:rPr>
        <w:t xml:space="preserve"> from any ecosystem for more than a few years.</w:t>
      </w:r>
      <w:r w:rsidRPr="004B246F">
        <w:t xml:space="preserve"> A young forest in a temperate climate grows fast in a clear-cut area, see Fig. 2.16, and transfers nutrients from soil to the young trees. The young trees grow very fast (there is a positive NPP). but the amount of mass accumulated in the forest is small. When a tree burns or dies some or most of its nutrients go back to the soil. When this tree is logged and hauled away, almost no nutrients are returned. After logging young trees a couple of times the forest soil becomes depleted, while the populations of insects and pathogens are well-established, and the forest productivity rapidly declines (Patzek and Pimemel. 2006). When the forest is allowed to grow long enough, its net ecosystem productivity becomes zero on the average. Therefore, </w:t>
      </w:r>
      <w:r w:rsidRPr="004B246F">
        <w:rPr>
          <w:rStyle w:val="StyleBoldUnderline"/>
        </w:rPr>
        <w:t>in order to export biomass</w:t>
      </w:r>
      <w:r w:rsidRPr="004B246F">
        <w:t xml:space="preserve"> (mostly water, but also carbon, oxygen, hydrogen and a plethora of nutrients) </w:t>
      </w:r>
      <w:r w:rsidRPr="004B246F">
        <w:rPr>
          <w:rStyle w:val="StyleBoldUnderline"/>
        </w:rPr>
        <w:t xml:space="preserve">an ecosystem must import equivalent quantities of the chemical elements it lost, or </w:t>
      </w:r>
      <w:r w:rsidRPr="004B246F">
        <w:rPr>
          <w:u w:val="single"/>
        </w:rPr>
        <w:t>decline irreversibly</w:t>
      </w:r>
      <w:r w:rsidRPr="004B246F">
        <w:t xml:space="preserve">. Carbon comes from the atmospheric CO2 and water flows in as rain, rivers and irrigation from mined aquifers and lakes. The other nutrients, however, must be rapidly produced from ancient plant matter transformed into methane, coal, petroleum, phosphates.17 etc., as well as from earth minerals (muriate of potash, dolomites, etc.), - all irreversibly mined by humans. Therefore, to the extent that </w:t>
      </w:r>
      <w:r w:rsidRPr="004B246F">
        <w:rPr>
          <w:u w:val="single"/>
        </w:rPr>
        <w:t>humans are</w:t>
      </w:r>
      <w:r w:rsidRPr="004B246F">
        <w:t xml:space="preserve"> no longer integrated with the ecosystems in which they live, they are </w:t>
      </w:r>
      <w:r w:rsidRPr="004B246F">
        <w:rPr>
          <w:u w:val="single"/>
          <w:bdr w:val="single" w:sz="4" w:space="0" w:color="auto"/>
        </w:rPr>
        <w:t>doomed to extinction</w:t>
      </w:r>
      <w:r w:rsidRPr="004B246F">
        <w:rPr>
          <w:rStyle w:val="StyleBoldUnderline"/>
        </w:rPr>
        <w:t xml:space="preserve"> by </w:t>
      </w:r>
      <w:r w:rsidRPr="004B246F">
        <w:rPr>
          <w:rStyle w:val="StyleBoldUnderline"/>
          <w:bdr w:val="single" w:sz="4" w:space="0" w:color="auto"/>
        </w:rPr>
        <w:t>exhausting</w:t>
      </w:r>
      <w:r w:rsidRPr="004B246F">
        <w:rPr>
          <w:rStyle w:val="StyleBoldUnderline"/>
        </w:rPr>
        <w:t xml:space="preserve"> all planetary stocks of minerals, soil and clean water.</w:t>
      </w:r>
      <w:r w:rsidRPr="004B246F">
        <w:t xml:space="preserve"> The question is not if, but how fast. It seems that </w:t>
      </w:r>
      <w:r w:rsidRPr="004B246F">
        <w:rPr>
          <w:rStyle w:val="StyleBoldUnderline"/>
          <w:b w:val="0"/>
        </w:rPr>
        <w:t>with the</w:t>
      </w:r>
      <w:r w:rsidRPr="004B246F">
        <w:rPr>
          <w:rStyle w:val="StyleBoldUnderline"/>
        </w:rPr>
        <w:t xml:space="preserve"> exponentially </w:t>
      </w:r>
      <w:r w:rsidRPr="004B246F">
        <w:t xml:space="preserve">accelerating </w:t>
      </w:r>
      <w:r w:rsidRPr="004B246F">
        <w:rPr>
          <w:b/>
          <w:u w:val="single"/>
        </w:rPr>
        <w:t xml:space="preserve">mining of global ecosystems for </w:t>
      </w:r>
      <w:r w:rsidRPr="004B246F">
        <w:rPr>
          <w:b/>
          <w:u w:val="single"/>
          <w:bdr w:val="single" w:sz="4" w:space="0" w:color="auto"/>
        </w:rPr>
        <w:t>biomass</w:t>
      </w:r>
      <w:r w:rsidRPr="004B246F">
        <w:rPr>
          <w:rStyle w:val="StyleBoldUnderline"/>
          <w:b w:val="0"/>
          <w:bdr w:val="single" w:sz="4" w:space="0" w:color="auto"/>
        </w:rPr>
        <w:t>,</w:t>
      </w:r>
      <w:r w:rsidRPr="004B246F">
        <w:rPr>
          <w:rStyle w:val="StyleBoldUnderline"/>
          <w:b w:val="0"/>
        </w:rPr>
        <w:t xml:space="preserve"> </w:t>
      </w:r>
      <w:r w:rsidRPr="004B246F">
        <w:rPr>
          <w:b/>
          <w:u w:val="single"/>
        </w:rPr>
        <w:t>the time scale of our extinction is shrinking</w:t>
      </w:r>
      <w:r w:rsidRPr="004B246F">
        <w:rPr>
          <w:rStyle w:val="StyleBoldUnderline"/>
        </w:rPr>
        <w:t xml:space="preserve"> with each crop harvest. Compare this statement with the feverish proclamations of sustainable biomass and agrofuel production that flood us from the confused media outlets,</w:t>
      </w:r>
      <w:r w:rsidRPr="004B246F">
        <w:t xml:space="preserve"> peer-reviewed journals, and politicians. 2.5.3 Is There any Other Proof of NEP = 0? </w:t>
      </w:r>
      <w:r w:rsidRPr="004B246F">
        <w:rPr>
          <w:b/>
          <w:u w:val="single"/>
        </w:rPr>
        <w:t>I just gave you an abstract proof of no trash production in Earth's Kingdom, except for its dirty human slums. Are there any other, more direct proofs, perhaps based on measurements? It turns out that there are two approaches that complement each other and lead to the same conclusions. The first approach is based on a top-down view of the Earth from a satellite and a mapping of the reflected infrared spectra into biomass growth. I will summarize this proof here. The second approach involves a direct counting of all crops, grass, and trees, and translating the weighed or otherwise measured biomass into net primary productivity of ecosystems</w:t>
      </w:r>
      <w:r w:rsidRPr="004B246F">
        <w:t xml:space="preserve">. Both approaches yield very similar results. 2.5.4 Satellite Sensor-Based Estimates Global ecosystem productivity can be estimated by combining remote sensing with a carbon cycle analysis. The US </w:t>
      </w:r>
      <w:r w:rsidRPr="004B246F">
        <w:rPr>
          <w:u w:val="single"/>
        </w:rPr>
        <w:t xml:space="preserve">National Aeronautics and Space Administration (NASA) Earth Observing System (EOS) currently "produces a regular global estimate of gross primary productivity (GPP) and annual net primary productivity (NPP) of the entire terrestrial earth surface at 1-km spatial resolution, 150 million cells, each having GPP and NPP computed individually" (Running et al.. 2000). The MOD17A2/A3 User's Guide (Heinsch et al.. 2003) provides a description of the Gross and Net Primary Productivity estimation algorithms (MOD17A2/A3) designed for the MODIS1* sensor. The sample calculation results based on the MODI7A2/A3 algorithm are listed in Table 2.2. </w:t>
      </w:r>
      <w:r w:rsidRPr="004B246F">
        <w:rPr>
          <w:b/>
          <w:u w:val="single"/>
        </w:rPr>
        <w:t>The NPPs for Asia Pacific. South America, and Europe, relative to North America, are shown in Fig. 2.17</w:t>
      </w:r>
      <w:r w:rsidRPr="004B246F">
        <w:rPr>
          <w:u w:val="single"/>
        </w:rPr>
        <w:t>. The phenomenal net ecosystem productivity of Asia Pacific is 4.2 larger than that of North America. The South American ecosystems deliver 2.7 times more than their North American counterparts, and Europe just 0.85. It is no surprise then that the World Bank19, as well as agribusiness and logging companies - Archer Daniel Midlands (ADM). Bunge. Cargill. Monsanto.</w:t>
      </w:r>
      <w:r w:rsidRPr="004B246F">
        <w:t xml:space="preserve"> CFBC. Safbois. Sodefor. ITB. Trans-M. and many others - all have moved in force to plunder the most productive tropical regions of the world, see Fig. 2.18. According 10 a MODIS-based calculation (Roberts and Wooster, 2007) of biomass burned in Africa in February and August 2004. prior to the fires shown here, the resulting carbon dioxide emissions were 120 and 160 million tonnes per month, respectively. The final result of this global "end-game" of ecological destruction will be an unmitigated and lightcning-fast collapse of ecosystems protecting a large portion of" humanity.20 2.5.5 NPP in the US The </w:t>
      </w:r>
      <w:r w:rsidRPr="004B246F">
        <w:rPr>
          <w:u w:val="single"/>
        </w:rPr>
        <w:t xml:space="preserve">overall median values of net primary productivity may be converted to the higher heating value (HHV) of NPP in the US. see Fig. 2.19. In 2003. thus estimated net annual biomass production in the US was 5.3 Gt and its HHV was 90 EJ. One must be careful, however, because the underlying distributions of ecosystem productivity are different for each ecosystem and highly asymmetric. </w:t>
      </w:r>
      <w:r w:rsidRPr="004B246F">
        <w:rPr>
          <w:b/>
          <w:u w:val="single"/>
        </w:rPr>
        <w:t>Therefore, lumping them together and using just one median value can lead to a substantial systematic error. For example, the lumped value of US NPP of 90 EJ. underestimates the overall 2003 estimate21 of 0.408 x 7444068 x 106 x 17 x 106 x 2.2 x 10"18 = 113EJ by some 20%. To limit this error, one can perform a more detailed calculation based on the 16 classes of land cover listed in Table 2.2 in (Hum et al.. 2001). The MODIS-derived median NPPs are reported for most of these classes. The calculation inputs are shown in Table 2.3. Since the spatial set of land-cover classes cannot be easily mapped onto the administrative set of USDA classes of cropland, woodland, pastureland/rangeland. and forests.</w:t>
      </w:r>
      <w:r w:rsidRPr="004B246F">
        <w:rPr>
          <w:u w:val="single"/>
        </w:rPr>
        <w:t xml:space="preserve"> Hunt et al. (2001) provide an approximate linear mapping between these two sets, in the form of a 16x4 matrix of coefficients between 0 and 1.1 have lumped the land-cover classes somewhat differently (to be closer to USDA's classes), and the results are shown in Table 2.4 and Fig. 2.20. The Cropland 4- Mosaic class here comprises die USDA's cropland, woodland, and some of the pasture classes. The Remote Vegetation class comprises some of the USDA's rangeland and pastureland classes. The USDA forest class is somewhat larger than here, as some of the smaller patches of forest, such as parks, etc.. are in the Mosaic class. Thus calculated 2003 US NPP is 118 EJ yr"1, 74 EJ yr"1 of above-ground (AG) plant construction and 44 EJ yr in root construction</w:t>
      </w:r>
      <w:r w:rsidRPr="004B246F">
        <w:t xml:space="preserve">. In addition 12/74 = 17% of AG vegetation is in remote areas, not counting the remote forested areas. Note that my use of land-cover classes and their typical root-to-shoot ratios yields an overall result (118 EJ yr~') which is very similar to that derived by the Numerical Terradynamic Simulation Group {113 EJ yr-1). Therefore, </w:t>
      </w:r>
      <w:r w:rsidRPr="004B246F">
        <w:rPr>
          <w:rStyle w:val="StyleBoldUnderline"/>
        </w:rPr>
        <w:t>the DOE/USDA proposal to produce 130 billion gallons of ethanol from 1400 million tonnes of biomass</w:t>
      </w:r>
      <w:r w:rsidRPr="004B246F">
        <w:t xml:space="preserve"> (Perlack et a!., 2005) </w:t>
      </w:r>
      <w:r w:rsidRPr="004B246F">
        <w:rPr>
          <w:rStyle w:val="StyleBoldUnderline"/>
        </w:rPr>
        <w:t>each year - and year-after-year-, would consume 32% of the remaining above-ground NPP in the US</w:t>
      </w:r>
      <w:r w:rsidRPr="004B246F">
        <w:t xml:space="preserve">. see Fig. 2.20. if one assumes a 52% energy-efficiency of the conversion.~ At the current 26% overall efficiency of the corn-ethanol cycle (Patzek, 2006a), roughly 64% of all AG NPP in the US would have to be consumed to achieve this goal with zero harvest losses.23 </w:t>
      </w:r>
      <w:r w:rsidRPr="004B246F">
        <w:rPr>
          <w:rStyle w:val="StyleBoldUnderline"/>
        </w:rPr>
        <w:t xml:space="preserve">To use more than half of all accessible above-ground plant growth in all forests, rangeland. pastureland and agriculture in the US to produce agrofuels would be a </w:t>
      </w:r>
      <w:r w:rsidRPr="004B246F">
        <w:rPr>
          <w:u w:val="single"/>
          <w:bdr w:val="single" w:sz="4" w:space="0" w:color="auto"/>
        </w:rPr>
        <w:t>continental-scale ecologic and economic disaster</w:t>
      </w:r>
      <w:r w:rsidRPr="004B246F">
        <w:rPr>
          <w:rStyle w:val="StyleBoldUnderline"/>
        </w:rPr>
        <w:t xml:space="preserve"> of biblical proportions</w:t>
      </w:r>
      <w:r w:rsidRPr="004B246F">
        <w:t xml:space="preserve">.24 2.6 Conclusions I have shown that </w:t>
      </w:r>
      <w:r w:rsidRPr="004B246F">
        <w:rPr>
          <w:rStyle w:val="StyleBoldUnderline"/>
        </w:rPr>
        <w:t xml:space="preserve">the Earth simply cannot produce the vast quantities of biomass we want to use to prolong our unsustainable lifestyles, while slowly </w:t>
      </w:r>
      <w:r w:rsidRPr="004B246F">
        <w:rPr>
          <w:u w:val="single"/>
          <w:bdr w:val="single" w:sz="4" w:space="0" w:color="auto"/>
        </w:rPr>
        <w:t>committing suicide as a</w:t>
      </w:r>
      <w:r w:rsidRPr="004B246F">
        <w:t xml:space="preserve"> global human </w:t>
      </w:r>
      <w:r w:rsidRPr="004B246F">
        <w:rPr>
          <w:u w:val="single"/>
          <w:bdr w:val="single" w:sz="4" w:space="0" w:color="auto"/>
        </w:rPr>
        <w:t>civilization</w:t>
      </w:r>
      <w:r w:rsidRPr="004B246F">
        <w:rPr>
          <w:rStyle w:val="StyleBoldUnderline"/>
          <w:bdr w:val="single" w:sz="4" w:space="0" w:color="auto"/>
        </w:rPr>
        <w:t>.</w:t>
      </w:r>
      <w:r w:rsidRPr="004B246F">
        <w:t xml:space="preserve"> In passing- I have noted that the </w:t>
      </w:r>
      <w:r w:rsidRPr="004B246F">
        <w:rPr>
          <w:rStyle w:val="StyleBoldUnderline"/>
          <w:b w:val="0"/>
        </w:rPr>
        <w:t>"cellulosic biomass" refineries are very inefficient, currently impossible to scale, and incapable of ever catchin</w:t>
      </w:r>
      <w:r w:rsidRPr="004B246F">
        <w:rPr>
          <w:b/>
          <w:u w:val="single"/>
        </w:rPr>
        <w:t>g up</w:t>
      </w:r>
      <w:r w:rsidRPr="004B246F">
        <w:t xml:space="preserve"> with the runaway need to feed one billion gasoline- and diesel-powered cars and trucks.</w:t>
      </w:r>
    </w:p>
    <w:p w:rsidR="00355D0E" w:rsidRDefault="00355D0E" w:rsidP="00355D0E">
      <w:pPr>
        <w:rPr>
          <w:rFonts w:ascii="Calibri" w:eastAsia="SimSun" w:hAnsi="Calibri" w:cs="Times New Roman"/>
          <w:sz w:val="20"/>
          <w:szCs w:val="20"/>
        </w:rPr>
      </w:pPr>
    </w:p>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54CE" w:rsidRDefault="00CF54CE" w:rsidP="005F5576">
      <w:r>
        <w:separator/>
      </w:r>
    </w:p>
  </w:endnote>
  <w:endnote w:type="continuationSeparator" w:id="0">
    <w:p w:rsidR="00CF54CE" w:rsidRDefault="00CF54C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SimSun">
    <w:altName w:val="宋体"/>
    <w:charset w:val="86"/>
    <w:family w:val="auto"/>
    <w:pitch w:val="variable"/>
    <w:sig w:usb0="00000003" w:usb1="288F0000" w:usb2="00000016" w:usb3="00000000" w:csb0="00040001" w:csb1="00000000"/>
  </w:font>
  <w:font w:name="HaarlemmerMTPro-Regular">
    <w:panose1 w:val="00000000000000000000"/>
    <w:charset w:val="00"/>
    <w:family w:val="roman"/>
    <w:notTrueType/>
    <w:pitch w:val="default"/>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54CE" w:rsidRDefault="00CF54CE" w:rsidP="005F5576">
      <w:r>
        <w:separator/>
      </w:r>
    </w:p>
  </w:footnote>
  <w:footnote w:type="continuationSeparator" w:id="0">
    <w:p w:rsidR="00CF54CE" w:rsidRDefault="00CF54CE" w:rsidP="005F5576">
      <w:r>
        <w:continuationSeparator/>
      </w:r>
    </w:p>
  </w:footnote>
  <w:footnote w:id="1">
    <w:p w:rsidR="00355D0E" w:rsidRDefault="00355D0E" w:rsidP="00355D0E">
      <w:pPr>
        <w:pStyle w:val="FootnoteText"/>
      </w:pPr>
    </w:p>
  </w:footnote>
  <w:footnote w:id="2">
    <w:p w:rsidR="00355D0E" w:rsidRDefault="00355D0E" w:rsidP="00355D0E">
      <w:pPr>
        <w:pStyle w:val="FootnoteText"/>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5D0E"/>
    <w:rsid w:val="000022F2"/>
    <w:rsid w:val="0000459F"/>
    <w:rsid w:val="00004EB4"/>
    <w:rsid w:val="0002196C"/>
    <w:rsid w:val="00021F29"/>
    <w:rsid w:val="00027EED"/>
    <w:rsid w:val="0003041D"/>
    <w:rsid w:val="00033028"/>
    <w:rsid w:val="000360A7"/>
    <w:rsid w:val="00041235"/>
    <w:rsid w:val="00043F80"/>
    <w:rsid w:val="00052A1D"/>
    <w:rsid w:val="00055E12"/>
    <w:rsid w:val="00064A59"/>
    <w:rsid w:val="0007162E"/>
    <w:rsid w:val="00073B9A"/>
    <w:rsid w:val="00084A96"/>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3FB6"/>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55D0E"/>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1238"/>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64404"/>
    <w:rsid w:val="00771E18"/>
    <w:rsid w:val="0077369B"/>
    <w:rsid w:val="007739F1"/>
    <w:rsid w:val="007745C6"/>
    <w:rsid w:val="007755F6"/>
    <w:rsid w:val="007761AD"/>
    <w:rsid w:val="00777387"/>
    <w:rsid w:val="007815E5"/>
    <w:rsid w:val="00787343"/>
    <w:rsid w:val="00790BFA"/>
    <w:rsid w:val="00791121"/>
    <w:rsid w:val="00791C88"/>
    <w:rsid w:val="00797B76"/>
    <w:rsid w:val="007A3D06"/>
    <w:rsid w:val="007A5723"/>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8F5395"/>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0C2E"/>
    <w:rsid w:val="00CF13FC"/>
    <w:rsid w:val="00CF4AAF"/>
    <w:rsid w:val="00CF54CE"/>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A5723"/>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7A572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A572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A572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A572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7A5723"/>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7A5723"/>
    <w:rPr>
      <w:rFonts w:ascii="Georgia" w:eastAsiaTheme="majorEastAsia" w:hAnsi="Georgia" w:cstheme="majorBidi"/>
      <w:b/>
      <w:bCs/>
      <w:sz w:val="44"/>
      <w:szCs w:val="26"/>
      <w:u w:val="double"/>
    </w:rPr>
  </w:style>
  <w:style w:type="character" w:styleId="Emphasis">
    <w:name w:val="Emphasis"/>
    <w:basedOn w:val="DefaultParagraphFont"/>
    <w:uiPriority w:val="7"/>
    <w:qFormat/>
    <w:rsid w:val="007A5723"/>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7A5723"/>
    <w:rPr>
      <w:b/>
      <w:bCs/>
    </w:rPr>
  </w:style>
  <w:style w:type="character" w:customStyle="1" w:styleId="Heading3Char">
    <w:name w:val="Heading 3 Char"/>
    <w:aliases w:val="Block Char"/>
    <w:basedOn w:val="DefaultParagraphFont"/>
    <w:link w:val="Heading3"/>
    <w:uiPriority w:val="3"/>
    <w:rsid w:val="007A5723"/>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Style,Intense Emphasis1,Intense Emphasis2,HHeading 3 + 12 pt,Bold Cite Char,Citation Char Char Char,Title Char,Cards + Font: 12 pt Char,Intense Emphasis3,ci,c,cite,Bo"/>
    <w:basedOn w:val="DefaultParagraphFont"/>
    <w:uiPriority w:val="6"/>
    <w:qFormat/>
    <w:rsid w:val="007A5723"/>
    <w:rPr>
      <w:b/>
      <w:bCs/>
      <w:sz w:val="22"/>
      <w:u w:val="single"/>
    </w:rPr>
  </w:style>
  <w:style w:type="character" w:customStyle="1" w:styleId="StyleStyleBold12pt">
    <w:name w:val="Style Style Bold + 12 pt"/>
    <w:aliases w:val="Cite"/>
    <w:basedOn w:val="StyleBold"/>
    <w:uiPriority w:val="5"/>
    <w:qFormat/>
    <w:rsid w:val="007A5723"/>
    <w:rPr>
      <w:b/>
      <w:bCs/>
      <w:sz w:val="26"/>
      <w:u w:val="none"/>
    </w:rPr>
  </w:style>
  <w:style w:type="paragraph" w:styleId="Header">
    <w:name w:val="header"/>
    <w:basedOn w:val="Normal"/>
    <w:link w:val="HeaderChar"/>
    <w:uiPriority w:val="99"/>
    <w:semiHidden/>
    <w:rsid w:val="007A5723"/>
    <w:pPr>
      <w:tabs>
        <w:tab w:val="center" w:pos="4680"/>
        <w:tab w:val="right" w:pos="9360"/>
      </w:tabs>
    </w:pPr>
  </w:style>
  <w:style w:type="character" w:customStyle="1" w:styleId="HeaderChar">
    <w:name w:val="Header Char"/>
    <w:basedOn w:val="DefaultParagraphFont"/>
    <w:link w:val="Header"/>
    <w:uiPriority w:val="99"/>
    <w:semiHidden/>
    <w:rsid w:val="007A5723"/>
    <w:rPr>
      <w:rFonts w:ascii="Georgia" w:hAnsi="Georgia" w:cs="Calibri"/>
    </w:rPr>
  </w:style>
  <w:style w:type="paragraph" w:styleId="Footer">
    <w:name w:val="footer"/>
    <w:basedOn w:val="Normal"/>
    <w:link w:val="FooterChar"/>
    <w:uiPriority w:val="99"/>
    <w:semiHidden/>
    <w:rsid w:val="007A5723"/>
    <w:pPr>
      <w:tabs>
        <w:tab w:val="center" w:pos="4680"/>
        <w:tab w:val="right" w:pos="9360"/>
      </w:tabs>
    </w:pPr>
  </w:style>
  <w:style w:type="character" w:customStyle="1" w:styleId="FooterChar">
    <w:name w:val="Footer Char"/>
    <w:basedOn w:val="DefaultParagraphFont"/>
    <w:link w:val="Footer"/>
    <w:uiPriority w:val="99"/>
    <w:semiHidden/>
    <w:rsid w:val="007A5723"/>
    <w:rPr>
      <w:rFonts w:ascii="Georgia" w:hAnsi="Georgia" w:cs="Calibri"/>
    </w:rPr>
  </w:style>
  <w:style w:type="character" w:styleId="Hyperlink">
    <w:name w:val="Hyperlink"/>
    <w:basedOn w:val="DefaultParagraphFont"/>
    <w:uiPriority w:val="99"/>
    <w:rsid w:val="007A5723"/>
    <w:rPr>
      <w:color w:val="auto"/>
      <w:u w:val="none"/>
    </w:rPr>
  </w:style>
  <w:style w:type="character" w:styleId="FollowedHyperlink">
    <w:name w:val="FollowedHyperlink"/>
    <w:basedOn w:val="DefaultParagraphFont"/>
    <w:uiPriority w:val="99"/>
    <w:semiHidden/>
    <w:rsid w:val="007A5723"/>
    <w:rPr>
      <w:color w:val="auto"/>
      <w:u w:val="none"/>
    </w:rPr>
  </w:style>
  <w:style w:type="character" w:customStyle="1" w:styleId="Heading4Char">
    <w:name w:val="Heading 4 Char"/>
    <w:aliases w:val="Tag Char"/>
    <w:basedOn w:val="DefaultParagraphFont"/>
    <w:link w:val="Heading4"/>
    <w:uiPriority w:val="4"/>
    <w:rsid w:val="007A5723"/>
    <w:rPr>
      <w:rFonts w:ascii="Georgia" w:eastAsiaTheme="majorEastAsia" w:hAnsi="Georgia" w:cstheme="majorBidi"/>
      <w:b/>
      <w:bCs/>
      <w:iCs/>
      <w:sz w:val="26"/>
    </w:rPr>
  </w:style>
  <w:style w:type="paragraph" w:styleId="FootnoteText">
    <w:name w:val="footnote text"/>
    <w:basedOn w:val="Normal"/>
    <w:link w:val="FootnoteTextChar"/>
    <w:semiHidden/>
    <w:rsid w:val="00355D0E"/>
    <w:pPr>
      <w:widowControl w:val="0"/>
      <w:autoSpaceDE w:val="0"/>
      <w:autoSpaceDN w:val="0"/>
      <w:adjustRightInd w:val="0"/>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355D0E"/>
    <w:rPr>
      <w:rFonts w:ascii="Times New Roman" w:eastAsia="Times New Roman" w:hAnsi="Times New Roman" w:cs="Times New Roman"/>
      <w:sz w:val="20"/>
      <w:szCs w:val="20"/>
    </w:rPr>
  </w:style>
  <w:style w:type="character" w:styleId="FootnoteReference">
    <w:name w:val="footnote reference"/>
    <w:semiHidden/>
    <w:rsid w:val="00355D0E"/>
    <w:rPr>
      <w:vertAlign w:val="superscript"/>
    </w:rPr>
  </w:style>
  <w:style w:type="paragraph" w:styleId="DocumentMap">
    <w:name w:val="Document Map"/>
    <w:basedOn w:val="Normal"/>
    <w:link w:val="DocumentMapChar"/>
    <w:uiPriority w:val="99"/>
    <w:semiHidden/>
    <w:rsid w:val="008F5395"/>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F5395"/>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A5723"/>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7A572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A572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A572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A572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7A5723"/>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7A5723"/>
    <w:rPr>
      <w:rFonts w:ascii="Georgia" w:eastAsiaTheme="majorEastAsia" w:hAnsi="Georgia" w:cstheme="majorBidi"/>
      <w:b/>
      <w:bCs/>
      <w:sz w:val="44"/>
      <w:szCs w:val="26"/>
      <w:u w:val="double"/>
    </w:rPr>
  </w:style>
  <w:style w:type="character" w:styleId="Emphasis">
    <w:name w:val="Emphasis"/>
    <w:basedOn w:val="DefaultParagraphFont"/>
    <w:uiPriority w:val="7"/>
    <w:qFormat/>
    <w:rsid w:val="007A5723"/>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7A5723"/>
    <w:rPr>
      <w:b/>
      <w:bCs/>
    </w:rPr>
  </w:style>
  <w:style w:type="character" w:customStyle="1" w:styleId="Heading3Char">
    <w:name w:val="Heading 3 Char"/>
    <w:aliases w:val="Block Char"/>
    <w:basedOn w:val="DefaultParagraphFont"/>
    <w:link w:val="Heading3"/>
    <w:uiPriority w:val="3"/>
    <w:rsid w:val="007A5723"/>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Style,Intense Emphasis1,Intense Emphasis2,HHeading 3 + 12 pt,Bold Cite Char,Citation Char Char Char,Title Char,Cards + Font: 12 pt Char,Intense Emphasis3,ci,c,cite,Bo"/>
    <w:basedOn w:val="DefaultParagraphFont"/>
    <w:uiPriority w:val="6"/>
    <w:qFormat/>
    <w:rsid w:val="007A5723"/>
    <w:rPr>
      <w:b/>
      <w:bCs/>
      <w:sz w:val="22"/>
      <w:u w:val="single"/>
    </w:rPr>
  </w:style>
  <w:style w:type="character" w:customStyle="1" w:styleId="StyleStyleBold12pt">
    <w:name w:val="Style Style Bold + 12 pt"/>
    <w:aliases w:val="Cite"/>
    <w:basedOn w:val="StyleBold"/>
    <w:uiPriority w:val="5"/>
    <w:qFormat/>
    <w:rsid w:val="007A5723"/>
    <w:rPr>
      <w:b/>
      <w:bCs/>
      <w:sz w:val="26"/>
      <w:u w:val="none"/>
    </w:rPr>
  </w:style>
  <w:style w:type="paragraph" w:styleId="Header">
    <w:name w:val="header"/>
    <w:basedOn w:val="Normal"/>
    <w:link w:val="HeaderChar"/>
    <w:uiPriority w:val="99"/>
    <w:semiHidden/>
    <w:rsid w:val="007A5723"/>
    <w:pPr>
      <w:tabs>
        <w:tab w:val="center" w:pos="4680"/>
        <w:tab w:val="right" w:pos="9360"/>
      </w:tabs>
    </w:pPr>
  </w:style>
  <w:style w:type="character" w:customStyle="1" w:styleId="HeaderChar">
    <w:name w:val="Header Char"/>
    <w:basedOn w:val="DefaultParagraphFont"/>
    <w:link w:val="Header"/>
    <w:uiPriority w:val="99"/>
    <w:semiHidden/>
    <w:rsid w:val="007A5723"/>
    <w:rPr>
      <w:rFonts w:ascii="Georgia" w:hAnsi="Georgia" w:cs="Calibri"/>
    </w:rPr>
  </w:style>
  <w:style w:type="paragraph" w:styleId="Footer">
    <w:name w:val="footer"/>
    <w:basedOn w:val="Normal"/>
    <w:link w:val="FooterChar"/>
    <w:uiPriority w:val="99"/>
    <w:semiHidden/>
    <w:rsid w:val="007A5723"/>
    <w:pPr>
      <w:tabs>
        <w:tab w:val="center" w:pos="4680"/>
        <w:tab w:val="right" w:pos="9360"/>
      </w:tabs>
    </w:pPr>
  </w:style>
  <w:style w:type="character" w:customStyle="1" w:styleId="FooterChar">
    <w:name w:val="Footer Char"/>
    <w:basedOn w:val="DefaultParagraphFont"/>
    <w:link w:val="Footer"/>
    <w:uiPriority w:val="99"/>
    <w:semiHidden/>
    <w:rsid w:val="007A5723"/>
    <w:rPr>
      <w:rFonts w:ascii="Georgia" w:hAnsi="Georgia" w:cs="Calibri"/>
    </w:rPr>
  </w:style>
  <w:style w:type="character" w:styleId="Hyperlink">
    <w:name w:val="Hyperlink"/>
    <w:basedOn w:val="DefaultParagraphFont"/>
    <w:uiPriority w:val="99"/>
    <w:rsid w:val="007A5723"/>
    <w:rPr>
      <w:color w:val="auto"/>
      <w:u w:val="none"/>
    </w:rPr>
  </w:style>
  <w:style w:type="character" w:styleId="FollowedHyperlink">
    <w:name w:val="FollowedHyperlink"/>
    <w:basedOn w:val="DefaultParagraphFont"/>
    <w:uiPriority w:val="99"/>
    <w:semiHidden/>
    <w:rsid w:val="007A5723"/>
    <w:rPr>
      <w:color w:val="auto"/>
      <w:u w:val="none"/>
    </w:rPr>
  </w:style>
  <w:style w:type="character" w:customStyle="1" w:styleId="Heading4Char">
    <w:name w:val="Heading 4 Char"/>
    <w:aliases w:val="Tag Char"/>
    <w:basedOn w:val="DefaultParagraphFont"/>
    <w:link w:val="Heading4"/>
    <w:uiPriority w:val="4"/>
    <w:rsid w:val="007A5723"/>
    <w:rPr>
      <w:rFonts w:ascii="Georgia" w:eastAsiaTheme="majorEastAsia" w:hAnsi="Georgia" w:cstheme="majorBidi"/>
      <w:b/>
      <w:bCs/>
      <w:iCs/>
      <w:sz w:val="26"/>
    </w:rPr>
  </w:style>
  <w:style w:type="paragraph" w:styleId="FootnoteText">
    <w:name w:val="footnote text"/>
    <w:basedOn w:val="Normal"/>
    <w:link w:val="FootnoteTextChar"/>
    <w:semiHidden/>
    <w:rsid w:val="00355D0E"/>
    <w:pPr>
      <w:widowControl w:val="0"/>
      <w:autoSpaceDE w:val="0"/>
      <w:autoSpaceDN w:val="0"/>
      <w:adjustRightInd w:val="0"/>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355D0E"/>
    <w:rPr>
      <w:rFonts w:ascii="Times New Roman" w:eastAsia="Times New Roman" w:hAnsi="Times New Roman" w:cs="Times New Roman"/>
      <w:sz w:val="20"/>
      <w:szCs w:val="20"/>
    </w:rPr>
  </w:style>
  <w:style w:type="character" w:styleId="FootnoteReference">
    <w:name w:val="footnote reference"/>
    <w:semiHidden/>
    <w:rsid w:val="00355D0E"/>
    <w:rPr>
      <w:vertAlign w:val="superscript"/>
    </w:rPr>
  </w:style>
  <w:style w:type="paragraph" w:styleId="DocumentMap">
    <w:name w:val="Document Map"/>
    <w:basedOn w:val="Normal"/>
    <w:link w:val="DocumentMapChar"/>
    <w:uiPriority w:val="99"/>
    <w:semiHidden/>
    <w:rsid w:val="008F5395"/>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F5395"/>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www.cfr.org/brazil/global-brazil-us-brazil-relations/p25407)//EX" TargetMode="External"/><Relationship Id="rId47" Type="http://schemas.openxmlformats.org/officeDocument/2006/relationships/hyperlink" Target="http://articles.latimes.com/2012/apr/09/opinion/la-oe-hakim-brazil-policy-20120409)//JS" TargetMode="External"/><Relationship Id="rId48" Type="http://schemas.openxmlformats.org/officeDocument/2006/relationships/fontTable" Target="fontTable.xml"/><Relationship Id="rId49" Type="http://schemas.openxmlformats.org/officeDocument/2006/relationships/theme" Target="theme/theme1.xml"/><Relationship Id="rId20" Type="http://schemas.openxmlformats.org/officeDocument/2006/relationships/hyperlink" Target="http://www.thedialogue.org/page.cfm?pageID=32&amp;pubID=2490" TargetMode="External"/><Relationship Id="rId21" Type="http://schemas.openxmlformats.org/officeDocument/2006/relationships/hyperlink" Target="http://www.ndu.edu/inss/docuploaded/SF%20266%20Einaudi.pdf)//JS" TargetMode="External"/><Relationship Id="rId22" Type="http://schemas.openxmlformats.org/officeDocument/2006/relationships/hyperlink" Target="http://www.jstor.org/stable/20033833?&amp;Search=yes&amp;searchText=Reluctant&amp;searchText=Partner&amp;list=hide&amp;searchUri=%2Faction%2FdoBasicSearch%3FQuery%3DThe%2BReluctant%2BPartner%26acc%3Don%26wc%3Don%26fc%3Doff&amp;prevSearch=&amp;item=8&amp;ttl=20353&amp;returnArticleService=showFullText)//JS" TargetMode="External"/><Relationship Id="rId23" Type="http://schemas.openxmlformats.org/officeDocument/2006/relationships/hyperlink" Target="http://www.jstor.org/stable/20033833?&amp;Search=yes&amp;searchText=Reluctant&amp;searchText=Partner&amp;list=hide&amp;searchUri=%2Faction%2FdoBasicSearch%3FQuery%3DThe%2BReluctant%2BPartner%26acc%3Don%26wc%3Don%26fc%3Doff&amp;prevSearch=&amp;item=8&amp;ttl=20353&amp;returnArticleService=showFullText)//JS" TargetMode="External"/><Relationship Id="rId24" Type="http://schemas.openxmlformats.org/officeDocument/2006/relationships/hyperlink" Target="http://www.cfr.org/brazil/global-brazil-us-brazil-relations/p25407)//JS" TargetMode="External"/><Relationship Id="rId25" Type="http://schemas.openxmlformats.org/officeDocument/2006/relationships/hyperlink" Target="http://www.cfr.org/brazil/global-brazil-us-brazil-relations/p25407)//JS" TargetMode="External"/><Relationship Id="rId26" Type="http://schemas.openxmlformats.org/officeDocument/2006/relationships/hyperlink" Target="http://www.jstor.org/stable/20033833?&amp;Search=yes&amp;searchText=Reluctant&amp;searchText=Partner&amp;list=hide&amp;searchUri=%2Faction%2FdoBasicSearch%3FQuery%3DThe%2BReluctant%2BPartner%26acc%3Don%26wc%3Don%26fc%3Doff&amp;prevSearch=&amp;item=8&amp;ttl=20353&amp;returnArticleService=showFullText)//JS" TargetMode="External"/><Relationship Id="rId27" Type="http://schemas.openxmlformats.org/officeDocument/2006/relationships/hyperlink" Target="http://www.economist.com/node/2752700)//JS" TargetMode="External"/><Relationship Id="rId28" Type="http://schemas.openxmlformats.org/officeDocument/2006/relationships/hyperlink" Target="http://www.fride.org/descarga/04_06_2013_ISNZURICH_SG.pdf)//JS" TargetMode="External"/><Relationship Id="rId29" Type="http://schemas.openxmlformats.org/officeDocument/2006/relationships/hyperlink" Target="http://www.jstor.org/stable/20033833?&amp;Search=yes&amp;searchText=Reluctant&amp;searchText=Partner&amp;list=hide&amp;searchUri=%2Faction%2FdoBasicSearch%3FQuery%3DThe%2BReluctant%2BPartner%26acc%3Don%26wc%3Don%26fc%3Doff&amp;prevSearch=&amp;item=8&amp;ttl=20353&amp;returnArticleService=showFullText)//JS"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styles" Target="styles.xml"/><Relationship Id="rId5" Type="http://schemas.microsoft.com/office/2007/relationships/stylesWithEffects" Target="stylesWithEffects.xml"/><Relationship Id="rId30" Type="http://schemas.openxmlformats.org/officeDocument/2006/relationships/hyperlink" Target="http://www.fas.org/sgp/crs/row/RL33456.pdf)//JS" TargetMode="External"/><Relationship Id="rId31" Type="http://schemas.openxmlformats.org/officeDocument/2006/relationships/hyperlink" Target="http://www.cfr.org/brazil/global-brazil-us-brazil-relations/p25407)//JS" TargetMode="External"/><Relationship Id="rId32" Type="http://schemas.openxmlformats.org/officeDocument/2006/relationships/hyperlink" Target="http://www.cfr.org/brazil/global-brazil-us-brazil-relations/p25407)//JS" TargetMode="External"/><Relationship Id="rId9" Type="http://schemas.openxmlformats.org/officeDocument/2006/relationships/endnotes" Target="endnote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33" Type="http://schemas.openxmlformats.org/officeDocument/2006/relationships/hyperlink" Target="http://www.fas.org/sgp/crs/row/RL33456.pdf)//JS" TargetMode="External"/><Relationship Id="rId34" Type="http://schemas.openxmlformats.org/officeDocument/2006/relationships/hyperlink" Target="http://www.fas.org/sgp/crs/row/RL33456.pdf)//JS" TargetMode="External"/><Relationship Id="rId35" Type="http://schemas.openxmlformats.org/officeDocument/2006/relationships/hyperlink" Target="http://www.fas.org/sgp/crs/row/RL33456.pdf)//JS" TargetMode="External"/><Relationship Id="rId36" Type="http://schemas.openxmlformats.org/officeDocument/2006/relationships/hyperlink" Target="http://iipdigital.usembassy.gov/st/english/article/2012/04/201204093530.html" TargetMode="External"/><Relationship Id="rId10" Type="http://schemas.openxmlformats.org/officeDocument/2006/relationships/hyperlink" Target="http://www.ndu.edu/inss/docuploaded/SF%20266%20Einaudi.pdf)//JS" TargetMode="External"/><Relationship Id="rId11" Type="http://schemas.openxmlformats.org/officeDocument/2006/relationships/hyperlink" Target="http://abcnews.go.com/blogs/politics/2009/03/treading-carefu/)//JS" TargetMode="External"/><Relationship Id="rId12" Type="http://schemas.openxmlformats.org/officeDocument/2006/relationships/hyperlink" Target="http://www.mid-day.com/news/2009/mar/170309-brazil-cuba-embargo.htme)//JS" TargetMode="External"/><Relationship Id="rId13" Type="http://schemas.openxmlformats.org/officeDocument/2006/relationships/hyperlink" Target="http://turtlebay.foreignpolicy.com/posts/2012/09/25/rousseff_broadside_at_us_cuba_embargo)//JS" TargetMode="External"/><Relationship Id="rId14" Type="http://schemas.openxmlformats.org/officeDocument/2006/relationships/hyperlink" Target="http://www.un.org/News/Press/docs/2012/ga11311.doc.htm)//JS" TargetMode="External"/><Relationship Id="rId15" Type="http://schemas.openxmlformats.org/officeDocument/2006/relationships/hyperlink" Target="http://www.ndu.edu/inss/docuploaded/SF%20266%20Einaudi.pdf)//JS" TargetMode="External"/><Relationship Id="rId16" Type="http://schemas.openxmlformats.org/officeDocument/2006/relationships/hyperlink" Target="http://abcnews.go.com/blogs/politics/2009/03/treading-carefu/)//JS" TargetMode="External"/><Relationship Id="rId17" Type="http://schemas.openxmlformats.org/officeDocument/2006/relationships/hyperlink" Target="http://www.thedialogue.org/page.cfm?pageID=32&amp;pubID=2591)//JS" TargetMode="External"/><Relationship Id="rId18" Type="http://schemas.openxmlformats.org/officeDocument/2006/relationships/hyperlink" Target="http://www.thedialogue.org/page.cfm?pageID=32&amp;pubID=2490" TargetMode="External"/><Relationship Id="rId19" Type="http://schemas.openxmlformats.org/officeDocument/2006/relationships/hyperlink" Target="http://www.thedialogue.org/page.cfm?pageID=32&amp;pubID=2490" TargetMode="External"/><Relationship Id="rId37" Type="http://schemas.openxmlformats.org/officeDocument/2006/relationships/hyperlink" Target="http://www.buenosairesherald.com/article/132460/biden-says-brazilus-relations-enter-new-era-)//JS" TargetMode="External"/><Relationship Id="rId38" Type="http://schemas.openxmlformats.org/officeDocument/2006/relationships/hyperlink" Target="http://www.thedialogue.org/page.cfm?pageID=32&amp;pubID=2591)//JS" TargetMode="External"/><Relationship Id="rId39" Type="http://schemas.openxmlformats.org/officeDocument/2006/relationships/hyperlink" Target="http://www.huffingtonpost.com/paulo-sotero/why-united-states-and-bra_b_2102004.html)//EX" TargetMode="External"/><Relationship Id="rId40" Type="http://schemas.openxmlformats.org/officeDocument/2006/relationships/hyperlink" Target="http://www.huffingtonpost.com/paulo-sotero/why-united-states-and-bra_b_2102004.html)//EX" TargetMode="External"/><Relationship Id="rId41" Type="http://schemas.openxmlformats.org/officeDocument/2006/relationships/hyperlink" Target="http://www.whitehouse.gov/blog/2013/05/31/vice-president-biden-discusses-start-new-era-us-brazilian-relations)//EX" TargetMode="External"/><Relationship Id="rId42" Type="http://schemas.openxmlformats.org/officeDocument/2006/relationships/hyperlink" Target="http://www.cfr.org/brazil/view-toward-closer-us-brazil-relations/p30757)//EX" TargetMode="External"/><Relationship Id="rId43" Type="http://schemas.openxmlformats.org/officeDocument/2006/relationships/hyperlink" Target="http://www.usatoday.com/story/news/world/2013/07/10/brazil-us-spying/2506541/)//EX" TargetMode="External"/><Relationship Id="rId44" Type="http://schemas.openxmlformats.org/officeDocument/2006/relationships/hyperlink" Target="http://www.ft.com/intl/cms/s/0/9f9d81c6-b883-11e2-869f-00144feabdc0.html" TargetMode="External"/><Relationship Id="rId45" Type="http://schemas.openxmlformats.org/officeDocument/2006/relationships/hyperlink" Target="http://www.whitehouse.gov/the-press-office/2012/04/09/fact-sheet-us-brazil-economic-relationship)//E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7</Pages>
  <Words>19403</Words>
  <Characters>110600</Characters>
  <Application>Microsoft Macintosh Word</Application>
  <DocSecurity>0</DocSecurity>
  <Lines>921</Lines>
  <Paragraphs>259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129744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Jared</dc:creator>
  <cp:lastModifiedBy>Megan</cp:lastModifiedBy>
  <cp:revision>2</cp:revision>
  <dcterms:created xsi:type="dcterms:W3CDTF">2013-08-05T15:20:00Z</dcterms:created>
  <dcterms:modified xsi:type="dcterms:W3CDTF">2013-08-05T15:20:00Z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