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0135" w:rsidRDefault="001E0135" w:rsidP="001E0135">
      <w:pPr>
        <w:pStyle w:val="Heading1"/>
      </w:pPr>
      <w:r>
        <w:t>Venezuela Oil Neg</w:t>
      </w:r>
    </w:p>
    <w:p w:rsidR="00E24BEA" w:rsidRPr="00E24BEA" w:rsidRDefault="00E24BEA" w:rsidP="00E24BEA">
      <w:pPr>
        <w:pStyle w:val="Heading1"/>
      </w:pPr>
      <w:r>
        <w:lastRenderedPageBreak/>
        <w:t>Case</w:t>
      </w:r>
    </w:p>
    <w:p w:rsidR="00F76C4D" w:rsidRDefault="00F76C4D" w:rsidP="00E24BEA">
      <w:pPr>
        <w:pStyle w:val="Heading2"/>
      </w:pPr>
      <w:r>
        <w:lastRenderedPageBreak/>
        <w:t>AT: Venezuela Energy Advantage</w:t>
      </w:r>
    </w:p>
    <w:p w:rsidR="00F76C4D" w:rsidRDefault="00F76C4D" w:rsidP="00E24BEA">
      <w:pPr>
        <w:pStyle w:val="Heading3"/>
      </w:pPr>
      <w:r>
        <w:lastRenderedPageBreak/>
        <w:t>Venezuela expanding</w:t>
      </w:r>
    </w:p>
    <w:p w:rsidR="00F76C4D" w:rsidRPr="00032DE0" w:rsidRDefault="00F76C4D" w:rsidP="00F76C4D">
      <w:pPr>
        <w:pStyle w:val="Heading4"/>
        <w:rPr>
          <w:rStyle w:val="StyleStyleBold12pt"/>
          <w:b/>
        </w:rPr>
      </w:pPr>
      <w:r>
        <w:rPr>
          <w:rStyle w:val="StyleStyleBold12pt"/>
          <w:b/>
        </w:rPr>
        <w:t>Venezuela is increasing oil production --- foreign companies investing now.</w:t>
      </w:r>
    </w:p>
    <w:p w:rsidR="00F76C4D" w:rsidRPr="00032DE0" w:rsidRDefault="00F76C4D" w:rsidP="00F76C4D">
      <w:pPr>
        <w:rPr>
          <w:rStyle w:val="StyleStyleBold12pt"/>
          <w:b w:val="0"/>
          <w:sz w:val="20"/>
          <w:szCs w:val="20"/>
        </w:rPr>
      </w:pPr>
      <w:r>
        <w:rPr>
          <w:rStyle w:val="StyleStyleBold12pt"/>
        </w:rPr>
        <w:t>AVN 6-14</w:t>
      </w:r>
      <w:r>
        <w:rPr>
          <w:rStyle w:val="StyleStyleBold12pt"/>
          <w:b w:val="0"/>
        </w:rPr>
        <w:t xml:space="preserve">-13 </w:t>
      </w:r>
      <w:r w:rsidRPr="00032DE0">
        <w:rPr>
          <w:rStyle w:val="StyleStyleBold12pt"/>
          <w:b w:val="0"/>
          <w:sz w:val="20"/>
          <w:szCs w:val="20"/>
        </w:rPr>
        <w:t>(Embassy of the Bolivarian Republic of Venezuela, “Venezuela to Increase Oil Production to 3.25m BPD in 2013,” Press-Venezuelan Embassy to the US, http://venezuela-us.org/2013/06/14/venezuela-to-increase-oil-production-to-3-25m-bpd-in-2013/)</w:t>
      </w:r>
    </w:p>
    <w:p w:rsidR="00F76C4D" w:rsidRPr="002A3390" w:rsidRDefault="00F76C4D" w:rsidP="00F76C4D">
      <w:pPr>
        <w:rPr>
          <w:rStyle w:val="StyleBoldUnderline"/>
        </w:rPr>
      </w:pPr>
      <w:r w:rsidRPr="002A3390">
        <w:rPr>
          <w:sz w:val="16"/>
        </w:rPr>
        <w:t xml:space="preserve">Venezuelan Oil and Mining Minister Rafael Ramirez said Thursday that according to projections, </w:t>
      </w:r>
      <w:r w:rsidRPr="002A3390">
        <w:rPr>
          <w:rStyle w:val="StyleBoldUnderline"/>
        </w:rPr>
        <w:t>the production capacity of Petróleos de Venezuela</w:t>
      </w:r>
      <w:r w:rsidRPr="002A3390">
        <w:rPr>
          <w:sz w:val="16"/>
        </w:rPr>
        <w:t xml:space="preserve"> (PDVSA)</w:t>
      </w:r>
      <w:r w:rsidRPr="002A3390">
        <w:rPr>
          <w:rStyle w:val="StyleBoldUnderline"/>
        </w:rPr>
        <w:t xml:space="preserve"> will reach 3.25 million barrels per day by late 2013.</w:t>
      </w:r>
      <w:r w:rsidRPr="002A3390">
        <w:rPr>
          <w:rStyle w:val="StyleBoldUnderline"/>
          <w:sz w:val="12"/>
        </w:rPr>
        <w:t>¶</w:t>
      </w:r>
      <w:r w:rsidRPr="002A3390">
        <w:rPr>
          <w:sz w:val="16"/>
        </w:rPr>
        <w:t xml:space="preserve"> In statements to the media, he said that </w:t>
      </w:r>
      <w:r w:rsidRPr="002A3390">
        <w:rPr>
          <w:rStyle w:val="StyleBoldUnderline"/>
        </w:rPr>
        <w:t>this is an increase of 250,000 barrels over the previous year, and is thanks to new developments in the Orinoco Oil Belt, the site of the world’s largest certified oil reserves.</w:t>
      </w:r>
      <w:r w:rsidRPr="002A3390">
        <w:rPr>
          <w:rStyle w:val="StyleBoldUnderline"/>
          <w:sz w:val="12"/>
        </w:rPr>
        <w:t>¶</w:t>
      </w:r>
      <w:r w:rsidRPr="002A3390">
        <w:rPr>
          <w:sz w:val="16"/>
        </w:rPr>
        <w:t xml:space="preserve"> </w:t>
      </w:r>
      <w:r w:rsidRPr="002A3390">
        <w:rPr>
          <w:rStyle w:val="StyleBoldUnderline"/>
        </w:rPr>
        <w:t>Ramirez referred to efforts that are under way to increase oil output levels.</w:t>
      </w:r>
      <w:r w:rsidRPr="002A3390">
        <w:rPr>
          <w:sz w:val="12"/>
        </w:rPr>
        <w:t>¶</w:t>
      </w:r>
      <w:r w:rsidRPr="002A3390">
        <w:rPr>
          <w:sz w:val="16"/>
        </w:rPr>
        <w:t xml:space="preserve"> “1,000 wells are being drilled annually, with 200 drills, hundreds of miles of pipeline are being installed to build in this period of government [2013-2019] a capability that will double the current one,” he said, to reach 6 million barrels per day in 2019.</w:t>
      </w:r>
      <w:r w:rsidRPr="002A3390">
        <w:rPr>
          <w:sz w:val="12"/>
        </w:rPr>
        <w:t>¶</w:t>
      </w:r>
      <w:r w:rsidRPr="002A3390">
        <w:rPr>
          <w:sz w:val="16"/>
        </w:rPr>
        <w:t xml:space="preserve"> “</w:t>
      </w:r>
      <w:r w:rsidRPr="002A3390">
        <w:rPr>
          <w:rStyle w:val="StyleBoldUnderline"/>
        </w:rPr>
        <w:t>We are focused on meeting our goals because it is a stage of volumetric expansion of the production capacity</w:t>
      </w:r>
      <w:r w:rsidRPr="002A3390">
        <w:rPr>
          <w:sz w:val="16"/>
        </w:rPr>
        <w:t>, which is in compliance with the timelines stipulated for the [Orinoco Oil] Belt,” he said.</w:t>
      </w:r>
      <w:r w:rsidRPr="002A3390">
        <w:rPr>
          <w:sz w:val="12"/>
        </w:rPr>
        <w:t>¶</w:t>
      </w:r>
      <w:r w:rsidRPr="002A3390">
        <w:rPr>
          <w:sz w:val="16"/>
        </w:rPr>
        <w:t xml:space="preserve"> Ramirez said that the government has implemented efforts in recent weeks to meet the projected goals for oil extraction and has signed cooperation agreements with strategic partners and secured financing.</w:t>
      </w:r>
      <w:r w:rsidRPr="002A3390">
        <w:rPr>
          <w:sz w:val="12"/>
        </w:rPr>
        <w:t>¶</w:t>
      </w:r>
      <w:r w:rsidRPr="002A3390">
        <w:rPr>
          <w:sz w:val="16"/>
        </w:rPr>
        <w:t xml:space="preserve"> Last month, PDVSA and Chevron signed a $2 billion line of credit to increase production at Petroboscan from 107,000 barrels to 127,000 barrels per day.</w:t>
      </w:r>
      <w:r w:rsidRPr="002A3390">
        <w:rPr>
          <w:sz w:val="12"/>
        </w:rPr>
        <w:t>¶</w:t>
      </w:r>
      <w:r w:rsidRPr="002A3390">
        <w:rPr>
          <w:sz w:val="16"/>
        </w:rPr>
        <w:t xml:space="preserve"> Also, the China National Petroleum Corporation (CNPC) initialed an agreement with PDVSA for $4 billion to increase production at Petrosinovensa from 140,000 to 160,000 barrels per day by the end of this year.</w:t>
      </w:r>
      <w:r w:rsidRPr="002A3390">
        <w:rPr>
          <w:sz w:val="12"/>
        </w:rPr>
        <w:t>¶</w:t>
      </w:r>
      <w:r w:rsidRPr="002A3390">
        <w:rPr>
          <w:sz w:val="16"/>
        </w:rPr>
        <w:t xml:space="preserve"> “The disbursement of this funding will be paid by the end of the year, the resources will come in this year,” Ramirez said.</w:t>
      </w:r>
      <w:r w:rsidRPr="002A3390">
        <w:rPr>
          <w:sz w:val="12"/>
        </w:rPr>
        <w:t>¶</w:t>
      </w:r>
      <w:r w:rsidRPr="002A3390">
        <w:rPr>
          <w:sz w:val="16"/>
        </w:rPr>
        <w:t xml:space="preserve"> </w:t>
      </w:r>
      <w:r w:rsidRPr="002A3390">
        <w:rPr>
          <w:rStyle w:val="StyleBoldUnderline"/>
        </w:rPr>
        <w:t xml:space="preserve">The French and American company Schlumberger also signed a </w:t>
      </w:r>
      <w:r w:rsidRPr="002A3390">
        <w:rPr>
          <w:rStyle w:val="Emphasis"/>
        </w:rPr>
        <w:t>cooperation agreement with PDVSA</w:t>
      </w:r>
      <w:r w:rsidRPr="002A3390">
        <w:rPr>
          <w:rStyle w:val="StyleBoldUnderline"/>
        </w:rPr>
        <w:t xml:space="preserve"> that involves increasing service provision related to </w:t>
      </w:r>
      <w:r w:rsidRPr="002A3390">
        <w:rPr>
          <w:rStyle w:val="Emphasis"/>
        </w:rPr>
        <w:t>oil exploration and production</w:t>
      </w:r>
      <w:r w:rsidRPr="002A3390">
        <w:rPr>
          <w:rStyle w:val="StyleBoldUnderline"/>
        </w:rPr>
        <w:t>. Meanwhile, Russia’s Rosnieft and PDVSA created a new joint venture called PetroVictoria and agreed to a loan of $1.5 billion.</w:t>
      </w:r>
    </w:p>
    <w:p w:rsidR="00F76C4D" w:rsidRDefault="00F76C4D" w:rsidP="00F76C4D">
      <w:r>
        <w:t>Venezuela is set to increase oil production capacity by 2014, according to the government. The world’s largest crude oil reserves are found in the country, estimated at around 297,700million barrels.</w:t>
      </w:r>
    </w:p>
    <w:p w:rsidR="00F76C4D" w:rsidRPr="00CF66F4" w:rsidRDefault="00F76C4D" w:rsidP="00F76C4D">
      <w:pPr>
        <w:pStyle w:val="Heading4"/>
        <w:rPr>
          <w:rStyle w:val="StyleStyleBold12pt"/>
          <w:b/>
        </w:rPr>
      </w:pPr>
      <w:r>
        <w:rPr>
          <w:rStyle w:val="StyleStyleBold12pt"/>
          <w:b/>
        </w:rPr>
        <w:t xml:space="preserve">Venezuela is planning a substantial oil production increase for 2014. </w:t>
      </w:r>
    </w:p>
    <w:p w:rsidR="00F76C4D" w:rsidRPr="00CF66F4" w:rsidRDefault="00F76C4D" w:rsidP="00F76C4D">
      <w:pPr>
        <w:rPr>
          <w:rStyle w:val="StyleStyleBold12pt"/>
          <w:b w:val="0"/>
          <w:sz w:val="20"/>
          <w:szCs w:val="20"/>
        </w:rPr>
      </w:pPr>
      <w:r>
        <w:rPr>
          <w:rStyle w:val="StyleStyleBold12pt"/>
        </w:rPr>
        <w:t>Nelson 5-3</w:t>
      </w:r>
      <w:r>
        <w:rPr>
          <w:rStyle w:val="StyleStyleBold12pt"/>
          <w:b w:val="0"/>
        </w:rPr>
        <w:t xml:space="preserve">-13 </w:t>
      </w:r>
      <w:r w:rsidRPr="00CF66F4">
        <w:rPr>
          <w:rStyle w:val="StyleStyleBold12pt"/>
          <w:b w:val="0"/>
          <w:sz w:val="20"/>
          <w:szCs w:val="20"/>
        </w:rPr>
        <w:t>(George, “Venezuela: Oil and Natural Gas Production Set To Increase,” The Argentina Independent, http://www.argentinaindependent.com/currentaffairs/newsfromlatinamerica/venezuela-oil-and-natural-gas-production-set-to-increase/)</w:t>
      </w:r>
    </w:p>
    <w:p w:rsidR="00F76C4D" w:rsidRDefault="00F76C4D" w:rsidP="00F76C4D">
      <w:pPr>
        <w:rPr>
          <w:rStyle w:val="StyleBoldUnderline"/>
        </w:rPr>
      </w:pPr>
      <w:r w:rsidRPr="00CF66F4">
        <w:rPr>
          <w:sz w:val="16"/>
        </w:rPr>
        <w:t xml:space="preserve">The </w:t>
      </w:r>
      <w:r w:rsidRPr="00CF66F4">
        <w:rPr>
          <w:rStyle w:val="StyleBoldUnderline"/>
        </w:rPr>
        <w:t xml:space="preserve">Venezuelan minister of petroleum and mining, Rafael Ramírez, said that </w:t>
      </w:r>
      <w:r w:rsidRPr="00CF66F4">
        <w:rPr>
          <w:rStyle w:val="Emphasis"/>
        </w:rPr>
        <w:t>US$25 billion is to be invested</w:t>
      </w:r>
      <w:r w:rsidRPr="00CF66F4">
        <w:rPr>
          <w:rStyle w:val="StyleBoldUnderline"/>
        </w:rPr>
        <w:t xml:space="preserve"> in the oil sector in a bid to increase</w:t>
      </w:r>
      <w:r w:rsidRPr="00CF66F4">
        <w:rPr>
          <w:sz w:val="16"/>
        </w:rPr>
        <w:t xml:space="preserve"> mining and</w:t>
      </w:r>
      <w:r w:rsidRPr="00CF66F4">
        <w:rPr>
          <w:rStyle w:val="StyleBoldUnderline"/>
        </w:rPr>
        <w:t xml:space="preserve"> production capacity.</w:t>
      </w:r>
      <w:r w:rsidRPr="00CF66F4">
        <w:rPr>
          <w:rStyle w:val="StyleBoldUnderline"/>
          <w:sz w:val="12"/>
        </w:rPr>
        <w:t xml:space="preserve">¶ </w:t>
      </w:r>
      <w:r w:rsidRPr="00CF66F4">
        <w:rPr>
          <w:sz w:val="16"/>
        </w:rPr>
        <w:t>“</w:t>
      </w:r>
      <w:r w:rsidRPr="00CF66F4">
        <w:rPr>
          <w:rStyle w:val="StyleBoldUnderline"/>
        </w:rPr>
        <w:t>Our goal is to produce four million barrels per day</w:t>
      </w:r>
      <w:r w:rsidRPr="00CF66F4">
        <w:rPr>
          <w:sz w:val="16"/>
        </w:rPr>
        <w:t>,” said Ramirez during a meeting with the National Oil Chamber, in the Sucre State, in the northeast of the country.</w:t>
      </w:r>
      <w:r w:rsidRPr="00CF66F4">
        <w:rPr>
          <w:sz w:val="12"/>
        </w:rPr>
        <w:t>¶</w:t>
      </w:r>
      <w:r w:rsidRPr="00CF66F4">
        <w:rPr>
          <w:sz w:val="16"/>
        </w:rPr>
        <w:t xml:space="preserve"> </w:t>
      </w:r>
      <w:r w:rsidRPr="00CF66F4">
        <w:rPr>
          <w:rStyle w:val="StyleBoldUnderline"/>
        </w:rPr>
        <w:t>The country is currently producing three million barrels a day</w:t>
      </w:r>
      <w:r w:rsidRPr="00CF66F4">
        <w:rPr>
          <w:sz w:val="16"/>
        </w:rPr>
        <w:t>, although present capacity stands at a potential 3.7 million barrels per day.</w:t>
      </w:r>
      <w:r w:rsidRPr="00CF66F4">
        <w:rPr>
          <w:sz w:val="12"/>
        </w:rPr>
        <w:t>¶</w:t>
      </w:r>
      <w:r w:rsidRPr="00CF66F4">
        <w:rPr>
          <w:sz w:val="16"/>
        </w:rPr>
        <w:t xml:space="preserve"> “</w:t>
      </w:r>
      <w:r w:rsidRPr="00CF66F4">
        <w:rPr>
          <w:rStyle w:val="StyleBoldUnderline"/>
        </w:rPr>
        <w:t>In the early 1980’s Venezuela was producing 1,600,000 barrels of oil a day, this is nothing compared to what we can do today</w:t>
      </w:r>
      <w:r w:rsidRPr="00CF66F4">
        <w:rPr>
          <w:sz w:val="16"/>
        </w:rPr>
        <w:t>,” said the minister while also stating the government’s plan to increase natural gas production.</w:t>
      </w:r>
      <w:r w:rsidRPr="00CF66F4">
        <w:rPr>
          <w:sz w:val="12"/>
        </w:rPr>
        <w:t>¶</w:t>
      </w:r>
      <w:r w:rsidRPr="00CF66F4">
        <w:rPr>
          <w:sz w:val="16"/>
        </w:rPr>
        <w:t xml:space="preserve"> Increasing production to six million barrels per day for 2019 is an objective that “requires a comprehensive investment plan”, according to Ramirez. “We will do in seven years what has been done in the last 60 with regards to oil production in Venezuela.”</w:t>
      </w:r>
      <w:r w:rsidRPr="00CF66F4">
        <w:rPr>
          <w:sz w:val="12"/>
        </w:rPr>
        <w:t>¶</w:t>
      </w:r>
      <w:r w:rsidRPr="00CF66F4">
        <w:rPr>
          <w:sz w:val="16"/>
        </w:rPr>
        <w:t xml:space="preserve"> </w:t>
      </w:r>
      <w:r w:rsidRPr="00CF66F4">
        <w:rPr>
          <w:rStyle w:val="StyleBoldUnderline"/>
        </w:rPr>
        <w:t>Government critics have long blamed mismanagement under Hugo Chávez for falling oil production in Venezuela in recent years.</w:t>
      </w:r>
    </w:p>
    <w:p w:rsidR="00F76C4D" w:rsidRDefault="00F76C4D" w:rsidP="00F76C4D">
      <w:pPr>
        <w:rPr>
          <w:rStyle w:val="StyleBoldUnderline"/>
        </w:rPr>
      </w:pPr>
    </w:p>
    <w:p w:rsidR="00F76C4D" w:rsidRDefault="00F76C4D" w:rsidP="00E24BEA">
      <w:pPr>
        <w:pStyle w:val="Heading3"/>
      </w:pPr>
      <w:r>
        <w:lastRenderedPageBreak/>
        <w:t>Oil not k2 Venezuelan economy</w:t>
      </w:r>
    </w:p>
    <w:p w:rsidR="00F76C4D" w:rsidRPr="00C32744" w:rsidRDefault="00F76C4D" w:rsidP="00F76C4D">
      <w:pPr>
        <w:pStyle w:val="Heading4"/>
        <w:rPr>
          <w:rStyle w:val="StyleStyleBold12pt"/>
          <w:b/>
        </w:rPr>
      </w:pPr>
      <w:r>
        <w:rPr>
          <w:rStyle w:val="StyleStyleBold12pt"/>
          <w:b/>
        </w:rPr>
        <w:t>Venezuelan economy is not tied to oil prices --- the problem is currency overvaluation.</w:t>
      </w:r>
    </w:p>
    <w:p w:rsidR="00F76C4D" w:rsidRPr="00C32744" w:rsidRDefault="00F76C4D" w:rsidP="00F76C4D">
      <w:pPr>
        <w:rPr>
          <w:rStyle w:val="StyleStyleBold12pt"/>
          <w:b w:val="0"/>
        </w:rPr>
      </w:pPr>
      <w:r>
        <w:rPr>
          <w:rStyle w:val="StyleStyleBold12pt"/>
        </w:rPr>
        <w:t xml:space="preserve">Weisbrot 10 </w:t>
      </w:r>
      <w:r w:rsidRPr="00C32744">
        <w:rPr>
          <w:rStyle w:val="StyleStyleBold12pt"/>
          <w:b w:val="0"/>
          <w:sz w:val="20"/>
          <w:szCs w:val="20"/>
        </w:rPr>
        <w:t>(Mark, co-director of the Center for Economic and Policy Research, in Washington, D.C. Ph.D. in economics from the University of Michigan, “Venezuela’s Recovery Depends on Economic Policy,” Center for Economic and Policy Research, http://www.cepr.net/index.php/op-eds-&amp;-columns/op-eds-&amp;-columns/venezuelas-recovery-depends-on-economic-policy/)</w:t>
      </w:r>
    </w:p>
    <w:p w:rsidR="00F76C4D" w:rsidRPr="006E2462" w:rsidRDefault="00F76C4D" w:rsidP="00F76C4D">
      <w:pPr>
        <w:rPr>
          <w:sz w:val="16"/>
        </w:rPr>
      </w:pPr>
      <w:r w:rsidRPr="00C32744">
        <w:rPr>
          <w:sz w:val="16"/>
        </w:rPr>
        <w:t>The constraint that developing countries face in pursuing expansionary fiscal policy during a recession is that they must maintain an adequate level of foreign exchange to avoid a balance of payments crisis. This is different from the United States, which can pay for its imports in its own currency.</w:t>
      </w:r>
      <w:r w:rsidRPr="00C32744">
        <w:rPr>
          <w:sz w:val="12"/>
        </w:rPr>
        <w:t>¶</w:t>
      </w:r>
      <w:r w:rsidRPr="00C32744">
        <w:rPr>
          <w:sz w:val="16"/>
        </w:rPr>
        <w:t xml:space="preserve"> </w:t>
      </w:r>
      <w:r w:rsidRPr="00C32744">
        <w:rPr>
          <w:rStyle w:val="StyleBoldUnderline"/>
        </w:rPr>
        <w:t>Venezuela ran a huge current account surplus in 2008</w:t>
      </w:r>
      <w:r w:rsidRPr="00C32744">
        <w:rPr>
          <w:sz w:val="16"/>
        </w:rPr>
        <w:t xml:space="preserve"> – meaning that it was accumulating dollars. </w:t>
      </w:r>
      <w:r w:rsidRPr="00C32744">
        <w:rPr>
          <w:rStyle w:val="StyleBoldUnderline"/>
        </w:rPr>
        <w:t>When oil prices plunged, this surplus</w:t>
      </w:r>
      <w:r w:rsidRPr="00C32744">
        <w:rPr>
          <w:sz w:val="16"/>
        </w:rPr>
        <w:t xml:space="preserve"> quickly </w:t>
      </w:r>
      <w:r w:rsidRPr="00C32744">
        <w:rPr>
          <w:rStyle w:val="StyleBoldUnderline"/>
        </w:rPr>
        <w:t>collapsed into a deficit</w:t>
      </w:r>
      <w:r w:rsidRPr="00C32744">
        <w:rPr>
          <w:sz w:val="16"/>
        </w:rPr>
        <w:t xml:space="preserve"> – </w:t>
      </w:r>
      <w:r w:rsidRPr="00C32744">
        <w:rPr>
          <w:rStyle w:val="StyleBoldUnderline"/>
        </w:rPr>
        <w:t>but only for six months. The government dipped into its international reserves in order pay for imports</w:t>
      </w:r>
      <w:r w:rsidRPr="00C32744">
        <w:rPr>
          <w:sz w:val="16"/>
        </w:rPr>
        <w:t xml:space="preserve">. But </w:t>
      </w:r>
      <w:r w:rsidRPr="00C32744">
        <w:rPr>
          <w:rStyle w:val="StyleBoldUnderline"/>
        </w:rPr>
        <w:t xml:space="preserve">it did not </w:t>
      </w:r>
      <w:r w:rsidRPr="00C32744">
        <w:rPr>
          <w:rStyle w:val="Emphasis"/>
        </w:rPr>
        <w:t>need to let the economy shrink</w:t>
      </w:r>
      <w:r w:rsidRPr="00C32744">
        <w:rPr>
          <w:rStyle w:val="StyleBoldUnderline"/>
        </w:rPr>
        <w:t>. It could have dipped further into reserves, since these have remained sizeable, reduced capital flight, or even borrowed internationally as much as necessary. Venezuela foreign public debt is quite low, just 11 percent of GDP</w:t>
      </w:r>
      <w:r w:rsidRPr="00C32744">
        <w:rPr>
          <w:sz w:val="16"/>
        </w:rPr>
        <w:t>, and its total pubic debt is only 20 percent of GDP (as compared to about 100 percent of GDP in the U.S.). Remember, the government does not need foreign currency for the stimulus itself; it only needs enough to cover its imports in a growing economy (as opposed to a shrinking economy, in which imports also fall), and to maintain adequate reserves.</w:t>
      </w:r>
      <w:r w:rsidRPr="00C32744">
        <w:rPr>
          <w:sz w:val="12"/>
        </w:rPr>
        <w:t>¶</w:t>
      </w:r>
      <w:r w:rsidRPr="00C32744">
        <w:rPr>
          <w:sz w:val="16"/>
        </w:rPr>
        <w:t xml:space="preserve"> All </w:t>
      </w:r>
      <w:r w:rsidRPr="00C32744">
        <w:rPr>
          <w:rStyle w:val="StyleBoldUnderline"/>
        </w:rPr>
        <w:t xml:space="preserve">this is important because it shows that </w:t>
      </w:r>
      <w:r w:rsidRPr="00C32744">
        <w:rPr>
          <w:rStyle w:val="Emphasis"/>
        </w:rPr>
        <w:t>the growth of Venezuela’s economy is not so directly tied to oil prices</w:t>
      </w:r>
      <w:r w:rsidRPr="00C32744">
        <w:rPr>
          <w:rStyle w:val="StyleBoldUnderline"/>
        </w:rPr>
        <w:t xml:space="preserve"> as most people think it is. The government has the capability </w:t>
      </w:r>
      <w:r w:rsidRPr="00C32744">
        <w:rPr>
          <w:rStyle w:val="Emphasis"/>
        </w:rPr>
        <w:t>to maintain steady growth as oil prices fluctuate</w:t>
      </w:r>
      <w:r w:rsidRPr="00C32744">
        <w:rPr>
          <w:rStyle w:val="StyleBoldUnderline"/>
        </w:rPr>
        <w:t>, especially when it has such a low level of public debt and a relatively high level of international reserves.</w:t>
      </w:r>
      <w:r w:rsidRPr="00C32744">
        <w:rPr>
          <w:rStyle w:val="StyleBoldUnderline"/>
          <w:sz w:val="12"/>
        </w:rPr>
        <w:t>¶</w:t>
      </w:r>
      <w:r w:rsidRPr="00C32744">
        <w:rPr>
          <w:sz w:val="16"/>
        </w:rPr>
        <w:t xml:space="preserve"> The other major economic problem faced by Venezuela over the last 7 years has been its overvalued currency. In 2003 the government fixed the exchange rate at 1600 (now re-denominated as 1.6 bolivares) per dollar. It was devalued twice, to 2.15 in 2005, where it remained until January of this year.</w:t>
      </w:r>
      <w:r w:rsidRPr="00C32744">
        <w:rPr>
          <w:sz w:val="12"/>
        </w:rPr>
        <w:t>¶</w:t>
      </w:r>
      <w:r w:rsidRPr="00C32744">
        <w:rPr>
          <w:sz w:val="16"/>
        </w:rPr>
        <w:t xml:space="preserve"> </w:t>
      </w:r>
      <w:r w:rsidRPr="006E2462">
        <w:rPr>
          <w:rStyle w:val="Emphasis"/>
        </w:rPr>
        <w:t>The problem is that Venezuela’s currency has grown increasingly overvalued</w:t>
      </w:r>
      <w:r w:rsidRPr="00C32744">
        <w:rPr>
          <w:rStyle w:val="StyleBoldUnderline"/>
        </w:rPr>
        <w:t xml:space="preserve"> at this fixed rate</w:t>
      </w:r>
      <w:r w:rsidRPr="00C32744">
        <w:rPr>
          <w:sz w:val="16"/>
        </w:rPr>
        <w:t xml:space="preserve">. Venezuela’s inflation has been much higher than that of its trading partners (it has averaged 21 percent annually over the last 7 years). This means that if the nominal exchange rate is held fixed, the currency appreciates in real terms. Assuming that the currency was not overvalued when it was originally fixed, it would have to have fallen to about 5.13 to the dollar by the beginning of this year, in order to keep the same real exchange rate. At the fixed exchange rate, </w:t>
      </w:r>
      <w:r w:rsidRPr="00C32744">
        <w:rPr>
          <w:rStyle w:val="StyleBoldUnderline"/>
        </w:rPr>
        <w:t>it was probably more than 130 percent overvalued.</w:t>
      </w:r>
      <w:r w:rsidRPr="00C32744">
        <w:rPr>
          <w:rStyle w:val="StyleBoldUnderline"/>
          <w:sz w:val="12"/>
        </w:rPr>
        <w:t>¶</w:t>
      </w:r>
      <w:r w:rsidRPr="00C32744">
        <w:rPr>
          <w:sz w:val="16"/>
        </w:rPr>
        <w:t xml:space="preserve"> </w:t>
      </w:r>
      <w:r w:rsidRPr="00C32744">
        <w:rPr>
          <w:rStyle w:val="StyleBoldUnderline"/>
        </w:rPr>
        <w:t>An overvalued exchange rate makes Venezuela’s exports expensive in foreign markets and its imports artificially cheap. This makes it difficult, and perhaps impossible, for Venezuela to diversify its economy away from oil</w:t>
      </w:r>
      <w:r w:rsidRPr="00C32744">
        <w:rPr>
          <w:sz w:val="16"/>
        </w:rPr>
        <w:t xml:space="preserve"> – and in fact the country has not done so during the past 7 years.</w:t>
      </w:r>
      <w:r w:rsidRPr="00C32744">
        <w:rPr>
          <w:sz w:val="12"/>
        </w:rPr>
        <w:t>¶</w:t>
      </w:r>
      <w:r w:rsidRPr="00C32744">
        <w:rPr>
          <w:sz w:val="16"/>
        </w:rPr>
        <w:t xml:space="preserve"> On January 9 the government devalued the currency to 4.3 bolivares per dollar, for most imports. At the same time, a higher rate of 2.6 per dollar was established for sectors deemed essential, which include food, education, science and technology, health, machinery and equipment, family remittances and transfers to students living abroad.</w:t>
      </w:r>
      <w:r w:rsidRPr="00C32744">
        <w:rPr>
          <w:sz w:val="12"/>
        </w:rPr>
        <w:t>¶</w:t>
      </w:r>
      <w:r w:rsidRPr="00C32744">
        <w:rPr>
          <w:sz w:val="16"/>
        </w:rPr>
        <w:t xml:space="preserve"> The devaluation brings the exchange rate much closer to a competitive level. But it probably has farther to go, and unfortunately as inflation continues at high rates, the currency’s overvaluation in real terms will increase rapidly. The inflation itself is a secondary problem; at 25.1 percent for 2009 (down from 30.9 percent the prior year), it needs to be lowered. But it is not that far over the boundary of 20 percent that much of the macroeconomic research sees as reducing growth (although there is a wide range of disagreement on this among economists).</w:t>
      </w:r>
      <w:r w:rsidRPr="00C32744">
        <w:rPr>
          <w:sz w:val="12"/>
        </w:rPr>
        <w:t>¶</w:t>
      </w:r>
      <w:r w:rsidRPr="00C32744">
        <w:rPr>
          <w:sz w:val="16"/>
        </w:rPr>
        <w:t xml:space="preserve"> </w:t>
      </w:r>
      <w:r w:rsidRPr="00C32744">
        <w:rPr>
          <w:rStyle w:val="StyleBoldUnderline"/>
        </w:rPr>
        <w:t>Venezuela would probably be better off with a more flexible but still managed exchange rate regim</w:t>
      </w:r>
      <w:r w:rsidRPr="00C32744">
        <w:rPr>
          <w:sz w:val="16"/>
        </w:rPr>
        <w:t xml:space="preserve">e, keeping its capital controls but maintaining a competitive exchange rate so that the economy can diversify away from oil. </w:t>
      </w:r>
      <w:r w:rsidRPr="00C32744">
        <w:rPr>
          <w:rStyle w:val="StyleBoldUnderline"/>
        </w:rPr>
        <w:t>This would at least allow for the possibility of pursuing an economic development strategy</w:t>
      </w:r>
      <w:r w:rsidRPr="00C32744">
        <w:rPr>
          <w:sz w:val="16"/>
        </w:rPr>
        <w:t>, something that – after decades of neoliberalism – is still pretty much absent among governments in the western hemisphere.</w:t>
      </w:r>
    </w:p>
    <w:p w:rsidR="00F76C4D" w:rsidRPr="002E1448" w:rsidRDefault="00F76C4D" w:rsidP="00F76C4D">
      <w:pPr>
        <w:pStyle w:val="Heading4"/>
        <w:rPr>
          <w:rStyle w:val="StyleStyleBold12pt"/>
          <w:b/>
        </w:rPr>
      </w:pPr>
      <w:r>
        <w:rPr>
          <w:rStyle w:val="StyleStyleBold12pt"/>
          <w:b/>
        </w:rPr>
        <w:t>There’s less demand for oil from the top Venezuelan customers --- diversification key.</w:t>
      </w:r>
    </w:p>
    <w:p w:rsidR="00F76C4D" w:rsidRPr="002E1448" w:rsidRDefault="00F76C4D" w:rsidP="00F76C4D">
      <w:pPr>
        <w:rPr>
          <w:rStyle w:val="StyleStyleBold12pt"/>
          <w:b w:val="0"/>
          <w:sz w:val="20"/>
          <w:szCs w:val="20"/>
        </w:rPr>
      </w:pPr>
      <w:r>
        <w:rPr>
          <w:rStyle w:val="StyleStyleBold12pt"/>
        </w:rPr>
        <w:t>Monge 3-12</w:t>
      </w:r>
      <w:r>
        <w:rPr>
          <w:rStyle w:val="StyleStyleBold12pt"/>
          <w:b w:val="0"/>
        </w:rPr>
        <w:t xml:space="preserve">-13 </w:t>
      </w:r>
      <w:r w:rsidRPr="002E1448">
        <w:rPr>
          <w:rStyle w:val="StyleStyleBold12pt"/>
          <w:b w:val="0"/>
          <w:sz w:val="20"/>
          <w:szCs w:val="20"/>
        </w:rPr>
        <w:t>(Carlos,</w:t>
      </w:r>
      <w:r w:rsidRPr="002E1448">
        <w:rPr>
          <w:sz w:val="20"/>
          <w:szCs w:val="20"/>
        </w:rPr>
        <w:t xml:space="preserve"> </w:t>
      </w:r>
      <w:r w:rsidRPr="002E1448">
        <w:rPr>
          <w:rStyle w:val="StyleStyleBold12pt"/>
          <w:b w:val="0"/>
          <w:sz w:val="20"/>
          <w:szCs w:val="20"/>
        </w:rPr>
        <w:t>Head of Citizen Monitoring and Promotion of Participation and then Head of Communications for Grupo Propuesta Ciudadana, “Oil in Post-Chávez Venezuela,” Revenue Watch Institute, http://www.revenuewatch.org/news/blog/oil-post-ch%C3%A1vez-venezuela)</w:t>
      </w:r>
    </w:p>
    <w:p w:rsidR="00F76C4D" w:rsidRPr="002E1448" w:rsidRDefault="00F76C4D" w:rsidP="00F76C4D">
      <w:pPr>
        <w:rPr>
          <w:rStyle w:val="StyleBoldUnderline"/>
        </w:rPr>
      </w:pPr>
      <w:r>
        <w:t xml:space="preserve">In the short term—assuming Maduro is elected—the new administration will probably maintain Chávez´s oil policies, as it will need to secure the loyalty of the popular sectors and sustain its regional </w:t>
      </w:r>
      <w:r>
        <w:lastRenderedPageBreak/>
        <w:t xml:space="preserve">geopolitical alliances. But </w:t>
      </w:r>
      <w:r w:rsidRPr="00157624">
        <w:rPr>
          <w:rStyle w:val="StyleBoldUnderline"/>
        </w:rPr>
        <w:t>the</w:t>
      </w:r>
      <w:r>
        <w:t xml:space="preserve"> mid and </w:t>
      </w:r>
      <w:r w:rsidRPr="00157624">
        <w:rPr>
          <w:rStyle w:val="StyleBoldUnderline"/>
        </w:rPr>
        <w:t>long term, certain critical issues will need to be addressed.</w:t>
      </w:r>
      <w:r w:rsidRPr="002E1448">
        <w:rPr>
          <w:sz w:val="12"/>
        </w:rPr>
        <w:t xml:space="preserve">¶ </w:t>
      </w:r>
      <w:r w:rsidRPr="00157624">
        <w:rPr>
          <w:rStyle w:val="StyleBoldUnderline"/>
        </w:rPr>
        <w:t xml:space="preserve">One is </w:t>
      </w:r>
      <w:r>
        <w:t xml:space="preserve">that of </w:t>
      </w:r>
      <w:r w:rsidRPr="00157624">
        <w:rPr>
          <w:rStyle w:val="StyleBoldUnderline"/>
        </w:rPr>
        <w:t xml:space="preserve">economic diversification. The sustainability of Venezuela´s oil nationalism </w:t>
      </w:r>
      <w:r w:rsidRPr="00157624">
        <w:rPr>
          <w:rStyle w:val="Emphasis"/>
        </w:rPr>
        <w:t>critically depends on the continuity of U.S. and China demand.</w:t>
      </w:r>
      <w:r>
        <w:t xml:space="preserve"> </w:t>
      </w:r>
      <w:r w:rsidRPr="002E1448">
        <w:rPr>
          <w:rStyle w:val="Emphasis"/>
        </w:rPr>
        <w:t>But the U.S. needs less imported oil because it is increasing its domestic energy supplies, and Chinese demand has decreased due to lower levels of growth</w:t>
      </w:r>
      <w:r w:rsidRPr="002E1448">
        <w:rPr>
          <w:rStyle w:val="StyleBoldUnderline"/>
        </w:rPr>
        <w:t xml:space="preserve">. In this scenario, heavy dependence on oil exports can lead to too much exposure to short-term price volatility, which may </w:t>
      </w:r>
      <w:r w:rsidRPr="002E1448">
        <w:rPr>
          <w:rStyle w:val="Emphasis"/>
        </w:rPr>
        <w:t>lead to long-term decline</w:t>
      </w:r>
      <w:r w:rsidRPr="002E1448">
        <w:rPr>
          <w:rStyle w:val="StyleBoldUnderline"/>
        </w:rPr>
        <w:t>.</w:t>
      </w:r>
    </w:p>
    <w:p w:rsidR="00F76C4D" w:rsidRPr="003405EA" w:rsidRDefault="00F76C4D" w:rsidP="00F76C4D"/>
    <w:p w:rsidR="00F76C4D" w:rsidRDefault="00F76C4D" w:rsidP="00E24BEA">
      <w:pPr>
        <w:pStyle w:val="Heading3"/>
      </w:pPr>
      <w:r>
        <w:lastRenderedPageBreak/>
        <w:t>China solves</w:t>
      </w:r>
    </w:p>
    <w:p w:rsidR="00F76C4D" w:rsidRPr="00275024" w:rsidRDefault="00F76C4D" w:rsidP="00F76C4D">
      <w:pPr>
        <w:pStyle w:val="Heading4"/>
        <w:rPr>
          <w:rStyle w:val="StyleStyleBold12pt"/>
          <w:b/>
        </w:rPr>
      </w:pPr>
      <w:r>
        <w:rPr>
          <w:rStyle w:val="StyleStyleBold12pt"/>
          <w:b/>
        </w:rPr>
        <w:t>China solves --- drilling and investing in Venezuela now.</w:t>
      </w:r>
    </w:p>
    <w:p w:rsidR="00F76C4D" w:rsidRPr="00275024" w:rsidRDefault="00F76C4D" w:rsidP="00F76C4D">
      <w:pPr>
        <w:rPr>
          <w:rStyle w:val="StyleStyleBold12pt"/>
          <w:b w:val="0"/>
          <w:sz w:val="20"/>
          <w:szCs w:val="20"/>
        </w:rPr>
      </w:pPr>
      <w:r>
        <w:rPr>
          <w:rStyle w:val="StyleStyleBold12pt"/>
        </w:rPr>
        <w:t>Simon 4-29</w:t>
      </w:r>
      <w:r>
        <w:rPr>
          <w:rStyle w:val="StyleStyleBold12pt"/>
          <w:b w:val="0"/>
        </w:rPr>
        <w:t xml:space="preserve">-13 </w:t>
      </w:r>
      <w:r w:rsidRPr="00275024">
        <w:rPr>
          <w:rStyle w:val="StyleStyleBold12pt"/>
          <w:b w:val="0"/>
          <w:sz w:val="20"/>
          <w:szCs w:val="20"/>
        </w:rPr>
        <w:t>(François, “China in Venezuela: loans for oil,” The Dragon’s Tail, http://dragonstrail.wordpress.com/2013/04/29/china-in-venezuela-loans-for-oil/)</w:t>
      </w:r>
    </w:p>
    <w:p w:rsidR="00F76C4D" w:rsidRPr="00275024" w:rsidRDefault="00F76C4D" w:rsidP="00F76C4D">
      <w:pPr>
        <w:rPr>
          <w:sz w:val="16"/>
        </w:rPr>
      </w:pPr>
      <w:r w:rsidRPr="00275024">
        <w:rPr>
          <w:sz w:val="16"/>
        </w:rPr>
        <w:t xml:space="preserve">Indeed, </w:t>
      </w:r>
      <w:r w:rsidRPr="003F6581">
        <w:rPr>
          <w:rStyle w:val="StyleBoldUnderline"/>
        </w:rPr>
        <w:t>China is Venezuela’s biggest creditor</w:t>
      </w:r>
      <w:r w:rsidRPr="00275024">
        <w:rPr>
          <w:sz w:val="16"/>
        </w:rPr>
        <w:t xml:space="preserve">. Venezuela’s difficult economic situation (growth of 6%, high inflation at 20%, budget deficit at 20%, growing public debt at 50% of GDP in 2012) means that it cannot easily borrow from global capital markets to pay for Chavez’ expensive social programs. </w:t>
      </w:r>
      <w:r w:rsidRPr="003F6581">
        <w:rPr>
          <w:rStyle w:val="StyleBoldUnderline"/>
        </w:rPr>
        <w:t>Beijing and Caracas established a Joint Investment Fund in 2007</w:t>
      </w:r>
      <w:r w:rsidRPr="00275024">
        <w:rPr>
          <w:sz w:val="16"/>
        </w:rPr>
        <w:t xml:space="preserve"> with an initial investment of $4 billion by China and $2 billion by Venezuela later boosted to a total of $12 billion in 2009. </w:t>
      </w:r>
      <w:r w:rsidRPr="003F6581">
        <w:rPr>
          <w:rStyle w:val="StyleBoldUnderline"/>
        </w:rPr>
        <w:t xml:space="preserve">This fund is mainly used for investment in infrastructure, energy and agricultural projects. </w:t>
      </w:r>
      <w:r w:rsidRPr="00275024">
        <w:rPr>
          <w:sz w:val="16"/>
        </w:rPr>
        <w:t xml:space="preserve">A study of Latin America funding by China in 2012 by Trufts University confirms another advantage of Chinese lending over the West as seen in Algeria: banks do not impose any policy condition on borrowing governments and generally have low environmental guidelines. These “tied loans” do however require equipment purchase and oil sales. For example </w:t>
      </w:r>
      <w:r w:rsidRPr="003F6581">
        <w:rPr>
          <w:rStyle w:val="StyleBoldUnderline"/>
        </w:rPr>
        <w:t xml:space="preserve">the China Development Bank lent $500 million to PDVSA to buy machinery and equipment for </w:t>
      </w:r>
      <w:r w:rsidRPr="003F6581">
        <w:rPr>
          <w:rStyle w:val="Emphasis"/>
        </w:rPr>
        <w:t>oil drilling with contracts mostly awarded to Chinese-owned companies</w:t>
      </w:r>
      <w:r w:rsidRPr="003F6581">
        <w:rPr>
          <w:rStyle w:val="StyleBoldUnderline"/>
        </w:rPr>
        <w:t>. Thereby, China serves as an alternative</w:t>
      </w:r>
      <w:r w:rsidRPr="00275024">
        <w:rPr>
          <w:sz w:val="16"/>
        </w:rPr>
        <w:t xml:space="preserve"> to international banks for financing with low rate loans, </w:t>
      </w:r>
      <w:r w:rsidRPr="003F6581">
        <w:rPr>
          <w:rStyle w:val="StyleBoldUnderline"/>
        </w:rPr>
        <w:t>while securing access to Venezuela’s oil at a fixed low price and creating business opportunities.</w:t>
      </w:r>
      <w:r w:rsidRPr="00275024">
        <w:rPr>
          <w:sz w:val="16"/>
        </w:rPr>
        <w:t xml:space="preserve"> Beijing has lent $46,5 billion since 2008, which represents over half of the loans the country has received (95% are loans-for-oil). Thus Venezuela is becoming oil-debt dependent which is naturally a great advantage for Chinese state-owned companies in trade deal and contract negotiations.</w:t>
      </w:r>
      <w:r w:rsidRPr="00275024">
        <w:rPr>
          <w:sz w:val="12"/>
        </w:rPr>
        <w:t>¶</w:t>
      </w:r>
      <w:r w:rsidRPr="00275024">
        <w:rPr>
          <w:sz w:val="16"/>
        </w:rPr>
        <w:t xml:space="preserve"> In the Chavez era, China has invested heavily in raw material. First and foremost in oil: </w:t>
      </w:r>
      <w:r w:rsidRPr="003F6581">
        <w:rPr>
          <w:rStyle w:val="StyleBoldUnderline"/>
        </w:rPr>
        <w:t>China imports about 10% of its global oil imports from Venezuela</w:t>
      </w:r>
      <w:r w:rsidRPr="00275024">
        <w:rPr>
          <w:sz w:val="16"/>
        </w:rPr>
        <w:t xml:space="preserve"> – 600 000 barrels per day in 2013 aiming to reach 1 000 000/day in 2015. Of these, 270 000 barrels/day are to repay debts, for a price sometimes as low as $5/barrel according to wikileaks. </w:t>
      </w:r>
      <w:r w:rsidRPr="003F6581">
        <w:rPr>
          <w:rStyle w:val="StyleBoldUnderline"/>
        </w:rPr>
        <w:t>Chinese state-owned companies have also been awarded many prospecting, drilling and refining contracts offshore and especially in the vast Orinoc</w:t>
      </w:r>
      <w:r w:rsidRPr="000032F9">
        <w:rPr>
          <w:rStyle w:val="StyleBoldUnderline"/>
        </w:rPr>
        <w:t xml:space="preserve">o belt. Sinopec and CNPC both have established joint ventures to exploit reserves and build refineries in the Junin area while </w:t>
      </w:r>
      <w:r w:rsidRPr="00275024">
        <w:rPr>
          <w:sz w:val="16"/>
        </w:rPr>
        <w:t xml:space="preserve">CITIC (China Internatioal Trust and Investment Corporation) and Sinohydro agreed to build condominiums in the Junin and Carabobo areas. China has also invested heavily in Venezuelan mining. Aside from contracts to build industrial condominiums and 33 000 homes in the belt, CITIC has also been awarded a joint ventures in 2012 to explore the Las Cristinas gold and copper mine in Bolivar state, which is one the world’s most important gold reserves. Chavez nationalised the gold industry in 2011, in effect expropriating Canadian “Crystallex” from the mine, who is still at the moment seeking compensation with the help of the World Bank. This is a good example of the shift from Western to Chinese investors and especially to CITIC which is one of Venezuela’s Chinese creditors. Furthermore, like with PDVSA, Venezuela’s stade-owned mining company CVG (Corporacion Venezolana de Guayana) agreed in 2010 with WISCO (Wuhan Iron and Steel Corp – China’s 3rd steel company) on fixing long-term iron ore under the market prices compared to other South American competitors (such as Brazil’s Vale). </w:t>
      </w:r>
      <w:r w:rsidRPr="000032F9">
        <w:rPr>
          <w:rStyle w:val="StyleBoldUnderline"/>
        </w:rPr>
        <w:t>This shows China’s ability to</w:t>
      </w:r>
      <w:r w:rsidRPr="00275024">
        <w:rPr>
          <w:sz w:val="16"/>
        </w:rPr>
        <w:t xml:space="preserve"> negotiate cheaper raw material and </w:t>
      </w:r>
      <w:r w:rsidRPr="00275024">
        <w:rPr>
          <w:rStyle w:val="StyleBoldUnderline"/>
        </w:rPr>
        <w:t>secure new important contracts after years of domination by the US and other Western powers</w:t>
      </w:r>
      <w:r w:rsidRPr="00275024">
        <w:rPr>
          <w:sz w:val="16"/>
        </w:rPr>
        <w:t>.</w:t>
      </w:r>
    </w:p>
    <w:p w:rsidR="00F76C4D" w:rsidRDefault="00F76C4D" w:rsidP="00F76C4D">
      <w:pPr>
        <w:rPr>
          <w:rFonts w:asciiTheme="minorHAnsi" w:hAnsiTheme="minorHAnsi"/>
          <w:sz w:val="24"/>
        </w:rPr>
      </w:pPr>
    </w:p>
    <w:p w:rsidR="00F76C4D" w:rsidRPr="00A14C57" w:rsidRDefault="00F76C4D" w:rsidP="00F76C4D">
      <w:pPr>
        <w:pStyle w:val="Heading4"/>
        <w:rPr>
          <w:rStyle w:val="StyleStyleBold12pt"/>
          <w:b/>
        </w:rPr>
      </w:pPr>
      <w:r>
        <w:rPr>
          <w:rStyle w:val="StyleStyleBold12pt"/>
          <w:b/>
        </w:rPr>
        <w:t>China’s investing in Venezuelan oil in the status quo.</w:t>
      </w:r>
    </w:p>
    <w:p w:rsidR="00F76C4D" w:rsidRPr="00A14C57" w:rsidRDefault="00F76C4D" w:rsidP="00F76C4D">
      <w:pPr>
        <w:rPr>
          <w:rStyle w:val="StyleStyleBold12pt"/>
          <w:b w:val="0"/>
          <w:sz w:val="20"/>
          <w:szCs w:val="20"/>
        </w:rPr>
      </w:pPr>
      <w:r>
        <w:rPr>
          <w:rStyle w:val="StyleStyleBold12pt"/>
        </w:rPr>
        <w:t xml:space="preserve">Zhu 10 </w:t>
      </w:r>
      <w:r w:rsidRPr="00A14C57">
        <w:rPr>
          <w:rStyle w:val="StyleStyleBold12pt"/>
          <w:b w:val="0"/>
          <w:sz w:val="20"/>
          <w:szCs w:val="20"/>
        </w:rPr>
        <w:t>(Chen, “CNPC, Venezuela Sign Oil Deal,” Caixin Online, 4-19-10, http://english.caixin.com/2010-04-19/100136697.html)</w:t>
      </w:r>
    </w:p>
    <w:p w:rsidR="00F76C4D" w:rsidRDefault="00F76C4D" w:rsidP="00F76C4D">
      <w:pPr>
        <w:rPr>
          <w:sz w:val="16"/>
        </w:rPr>
      </w:pPr>
      <w:r w:rsidRPr="00A14C57">
        <w:rPr>
          <w:rStyle w:val="StyleBoldUnderline"/>
        </w:rPr>
        <w:t>China's leading oil company China National Petroleum Corp.</w:t>
      </w:r>
      <w:r w:rsidRPr="00A14C57">
        <w:rPr>
          <w:sz w:val="16"/>
        </w:rPr>
        <w:t xml:space="preserve"> (CNPC) </w:t>
      </w:r>
      <w:r w:rsidRPr="00A14C57">
        <w:rPr>
          <w:rStyle w:val="StyleBoldUnderline"/>
        </w:rPr>
        <w:t>signed an agreement with Venezuela state oil company Petroleos de Venezuela to develop an oil block in the Orinoco Belt, Eastern Venezuela.</w:t>
      </w:r>
      <w:r w:rsidRPr="00A14C57">
        <w:rPr>
          <w:rStyle w:val="StyleBoldUnderline"/>
          <w:sz w:val="12"/>
        </w:rPr>
        <w:t xml:space="preserve">¶ </w:t>
      </w:r>
      <w:r w:rsidRPr="00A14C57">
        <w:rPr>
          <w:sz w:val="16"/>
        </w:rPr>
        <w:t xml:space="preserve">Under the contract, </w:t>
      </w:r>
      <w:r w:rsidRPr="00A14C57">
        <w:rPr>
          <w:rStyle w:val="StyleBoldUnderline"/>
        </w:rPr>
        <w:t>the companies will set up a joint venture to develop the Junin 4 block of the Orinoco Belt for 25 years. The project production capacity is expected to reach 2.9 billion barrels.</w:t>
      </w:r>
      <w:r w:rsidRPr="00A14C57">
        <w:rPr>
          <w:sz w:val="12"/>
        </w:rPr>
        <w:t>¶</w:t>
      </w:r>
      <w:r w:rsidRPr="00A14C57">
        <w:rPr>
          <w:sz w:val="16"/>
        </w:rPr>
        <w:t xml:space="preserve"> The Junin 4 block covers an area of 325 kilometers, with estimated reserve of 8.7 billion barrels. </w:t>
      </w:r>
      <w:r w:rsidRPr="00A14C57">
        <w:rPr>
          <w:rStyle w:val="StyleBoldUnderline"/>
        </w:rPr>
        <w:t>The project's annual production capacity may reach 20 million tons.</w:t>
      </w:r>
      <w:r w:rsidRPr="00A14C57">
        <w:rPr>
          <w:rStyle w:val="StyleBoldUnderline"/>
          <w:sz w:val="12"/>
        </w:rPr>
        <w:t xml:space="preserve">¶ </w:t>
      </w:r>
      <w:r w:rsidRPr="00A14C57">
        <w:rPr>
          <w:sz w:val="16"/>
        </w:rPr>
        <w:t>Venezuelan Oil Minister Rafael Ramirez said on April 16 that CNPC will have to pay the Venezuelan government as much as US$1 billion to access the reserves.</w:t>
      </w:r>
      <w:r w:rsidRPr="00A14C57">
        <w:rPr>
          <w:sz w:val="12"/>
        </w:rPr>
        <w:t>¶</w:t>
      </w:r>
      <w:r w:rsidRPr="00A14C57">
        <w:rPr>
          <w:sz w:val="16"/>
        </w:rPr>
        <w:t xml:space="preserve"> The signing ceremony was held in Venezuela's capital, Caracas, on April 17, with the attendance of President Hugo Chávez.</w:t>
      </w:r>
      <w:r w:rsidRPr="00A14C57">
        <w:rPr>
          <w:sz w:val="12"/>
        </w:rPr>
        <w:t>¶</w:t>
      </w:r>
      <w:r w:rsidRPr="00A14C57">
        <w:rPr>
          <w:sz w:val="16"/>
        </w:rPr>
        <w:t xml:space="preserve"> </w:t>
      </w:r>
      <w:r w:rsidRPr="00A14C57">
        <w:rPr>
          <w:rStyle w:val="StyleBoldUnderline"/>
        </w:rPr>
        <w:t xml:space="preserve">China and Venezuela also signed a long term financing agreement in which China agreed to extend </w:t>
      </w:r>
      <w:r w:rsidRPr="00A14C57">
        <w:rPr>
          <w:rStyle w:val="Emphasis"/>
        </w:rPr>
        <w:t>US$ 20 billion in loans to Venezuela with a term of 10 years</w:t>
      </w:r>
      <w:r w:rsidRPr="00A14C57">
        <w:rPr>
          <w:sz w:val="16"/>
        </w:rPr>
        <w:t>. CNPC and Petroleos de Venezuela signed oil supply contracts as the guarantee of the loan.</w:t>
      </w:r>
    </w:p>
    <w:p w:rsidR="00F76C4D" w:rsidRDefault="003B508C" w:rsidP="003B508C">
      <w:pPr>
        <w:pStyle w:val="Heading2"/>
      </w:pPr>
      <w:r>
        <w:lastRenderedPageBreak/>
        <w:t>Impact Defense</w:t>
      </w:r>
    </w:p>
    <w:p w:rsidR="003B508C" w:rsidRPr="00184B3A" w:rsidRDefault="003B508C" w:rsidP="003B508C">
      <w:pPr>
        <w:pStyle w:val="Heading3"/>
      </w:pPr>
      <w:r w:rsidRPr="00184B3A">
        <w:lastRenderedPageBreak/>
        <w:t xml:space="preserve">A2 Venezuelan Instability </w:t>
      </w:r>
    </w:p>
    <w:p w:rsidR="003B508C" w:rsidRPr="00AA6BCE" w:rsidRDefault="003B508C" w:rsidP="003B508C"/>
    <w:p w:rsidR="003B508C" w:rsidRPr="00B11CE0" w:rsidRDefault="003B508C" w:rsidP="003B508C">
      <w:pPr>
        <w:pStyle w:val="Heading4"/>
      </w:pPr>
      <w:r w:rsidRPr="00B11CE0">
        <w:t xml:space="preserve">Short term instability is inevitable – long term stability will arise </w:t>
      </w:r>
    </w:p>
    <w:p w:rsidR="003B508C" w:rsidRPr="00B50860" w:rsidRDefault="003B508C" w:rsidP="003B508C">
      <w:pPr>
        <w:rPr>
          <w:rStyle w:val="StyleStyleBold12pt"/>
          <w:b w:val="0"/>
          <w:sz w:val="20"/>
        </w:rPr>
      </w:pPr>
      <w:r>
        <w:rPr>
          <w:rStyle w:val="StyleStyleBold12pt"/>
        </w:rPr>
        <w:t xml:space="preserve">Puchi ’13 </w:t>
      </w:r>
      <w:r>
        <w:rPr>
          <w:rStyle w:val="StyleStyleBold12pt"/>
          <w:b w:val="0"/>
          <w:sz w:val="20"/>
        </w:rPr>
        <w:t xml:space="preserve">[June 25, 2013. Leopoldo Puchi is an opposition political scientist and ex general secretary of the MAS. Article translated by Tamara Pearson. “Venezuelan Government: Stability in Instability” Venezuelanalysis. </w:t>
      </w:r>
      <w:hyperlink r:id="rId9" w:history="1">
        <w:r w:rsidRPr="003E55AD">
          <w:rPr>
            <w:rStyle w:val="Hyperlink"/>
          </w:rPr>
          <w:t>http://venezuelanalysis.com/analysis/9764</w:t>
        </w:r>
      </w:hyperlink>
      <w:r>
        <w:rPr>
          <w:rStyle w:val="StyleStyleBold12pt"/>
          <w:b w:val="0"/>
          <w:sz w:val="20"/>
        </w:rPr>
        <w:t xml:space="preserve">]  </w:t>
      </w:r>
    </w:p>
    <w:p w:rsidR="003B508C" w:rsidRDefault="003B508C" w:rsidP="003B508C">
      <w:pPr>
        <w:rPr>
          <w:sz w:val="16"/>
        </w:rPr>
      </w:pPr>
      <w:r w:rsidRPr="00B50860">
        <w:rPr>
          <w:sz w:val="16"/>
        </w:rPr>
        <w:t xml:space="preserve">Different signs indicate that </w:t>
      </w:r>
      <w:r w:rsidRPr="00B50860">
        <w:rPr>
          <w:rStyle w:val="StyleBoldUnderline"/>
        </w:rPr>
        <w:t>the government of Nicolas Maduro is tending to stabilise itself and consolidate itself, after the initial turbulence that followed the close electoral results</w:t>
      </w:r>
      <w:r w:rsidRPr="00B50860">
        <w:rPr>
          <w:sz w:val="16"/>
        </w:rPr>
        <w:t xml:space="preserve"> and the lack of acceptance of the numbers emitted by the National Electoral Council by part of the opposition. Of course, the points of tension are numerous in Venezuelan society and without a doubt it will be like this for many years: social demands, like those of the university teachers; disagreements with Colombia and the United States over geopolitical divergences; economic problems, due to the reduced productivity of Venezuelan companies; grave deficiencies in public services; etc. </w:t>
      </w:r>
      <w:r w:rsidRPr="00B50860">
        <w:rPr>
          <w:rStyle w:val="StyleBoldUnderline"/>
        </w:rPr>
        <w:t>Situations and conflicts that will exist for a long time, with the current government or with a different one</w:t>
      </w:r>
      <w:r w:rsidRPr="00B50860">
        <w:rPr>
          <w:sz w:val="16"/>
        </w:rPr>
        <w:t xml:space="preserve">. For the rest, </w:t>
      </w:r>
      <w:r w:rsidRPr="00B50860">
        <w:rPr>
          <w:rStyle w:val="StyleBoldUnderline"/>
        </w:rPr>
        <w:t>there is no defined social hegemony, but rather an equilibrium of forces</w:t>
      </w:r>
      <w:r w:rsidRPr="00B50860">
        <w:rPr>
          <w:sz w:val="16"/>
        </w:rPr>
        <w:t xml:space="preserve">. </w:t>
      </w:r>
      <w:r w:rsidRPr="00B50860">
        <w:rPr>
          <w:rStyle w:val="StyleBoldUnderline"/>
        </w:rPr>
        <w:t xml:space="preserve">The big picture is one of </w:t>
      </w:r>
      <w:r w:rsidRPr="00B50860">
        <w:rPr>
          <w:rStyle w:val="Emphasis"/>
        </w:rPr>
        <w:t>stability within instability</w:t>
      </w:r>
      <w:r w:rsidRPr="00B50860">
        <w:rPr>
          <w:sz w:val="16"/>
        </w:rPr>
        <w:t xml:space="preserve">. </w:t>
      </w:r>
      <w:r w:rsidRPr="00B50860">
        <w:rPr>
          <w:rStyle w:val="StyleBoldUnderline"/>
        </w:rPr>
        <w:t>The push for power continues to define the agenda</w:t>
      </w:r>
      <w:r w:rsidRPr="00B50860">
        <w:rPr>
          <w:sz w:val="16"/>
        </w:rPr>
        <w:t xml:space="preserve">, which is making different analysts think, regarding the government and the opposition, that we could be facing an imminent collision. </w:t>
      </w:r>
      <w:r w:rsidRPr="00B50860">
        <w:rPr>
          <w:rStyle w:val="StyleBoldUnderline"/>
        </w:rPr>
        <w:t>Important sectors of the opposition aren’t willing to accept this dead calm</w:t>
      </w:r>
      <w:r w:rsidRPr="00B50860">
        <w:rPr>
          <w:sz w:val="16"/>
        </w:rPr>
        <w:t xml:space="preserve">, that they consider exasperating, for long. There are disturbing facts that point in this direction, such as the presence of paramilitary groups, not just in border areas, but also in the country’s interior, as was shown in the recent arrests of various members in Portuguesa state, and the serious indicators that show their presence in the areas around Caracas. At the same time, </w:t>
      </w:r>
      <w:r w:rsidRPr="00B50860">
        <w:rPr>
          <w:rStyle w:val="StyleBoldUnderline"/>
        </w:rPr>
        <w:t>sectors close to Chavismo seem to be impatient because they feel that the revolution could freeze, or dissolve into less rebellious forms</w:t>
      </w:r>
      <w:r w:rsidRPr="00B50860">
        <w:rPr>
          <w:sz w:val="16"/>
        </w:rPr>
        <w:t xml:space="preserve">. Now then, when </w:t>
      </w:r>
      <w:r w:rsidRPr="00B50860">
        <w:rPr>
          <w:rStyle w:val="StyleBoldUnderline"/>
        </w:rPr>
        <w:t>violent plans</w:t>
      </w:r>
      <w:r w:rsidRPr="00B50860">
        <w:rPr>
          <w:sz w:val="16"/>
        </w:rPr>
        <w:t xml:space="preserve"> are talked about, it’s not acceptable to put all of the opposition into the same boat. Nobody images that, for example, the candidates of the MUD in different regions, are actively committed to a strategy of this type. It’s what they </w:t>
      </w:r>
      <w:r w:rsidRPr="00B50860">
        <w:rPr>
          <w:rStyle w:val="StyleBoldUnderline"/>
        </w:rPr>
        <w:t>are least concerned with right now</w:t>
      </w:r>
      <w:r w:rsidRPr="00B50860">
        <w:rPr>
          <w:sz w:val="16"/>
        </w:rPr>
        <w:t xml:space="preserve">, when there is an electoral contest coming up, and their councillor candidates aren’t defined, nor is there consensus around various mayoral candidates. Even then though, </w:t>
      </w:r>
      <w:r w:rsidRPr="00B50860">
        <w:rPr>
          <w:rStyle w:val="StyleBoldUnderline"/>
        </w:rPr>
        <w:t>the Venezuelan opposition is complex and it’s not just made up of this or that party, but rather there are important radicalised factors with a lot of influence and decision making power</w:t>
      </w:r>
      <w:r w:rsidRPr="00B50860">
        <w:rPr>
          <w:sz w:val="16"/>
        </w:rPr>
        <w:t xml:space="preserve"> as well. Everything indicates that these groups have taken our neighbour, Colombia, as a logistical platform for acting on Venezuela, given the belligerence of ex-President Alvaro Uribe and the geopolitical differences between the two countries, which would facilitate such actions, even if Juan Manuel Santos isn’t directly involved. Because of these circumstances, </w:t>
      </w:r>
      <w:r w:rsidRPr="00B50860">
        <w:rPr>
          <w:rStyle w:val="StyleBoldUnderline"/>
        </w:rPr>
        <w:t>different analysts warn of the possibility that the country is on the point of a “conflict without remedy”</w:t>
      </w:r>
      <w:r w:rsidRPr="00B50860">
        <w:rPr>
          <w:sz w:val="16"/>
        </w:rPr>
        <w:t>. Maybe they are exaggerating, maybe they are right. But without a doubt, we have to be on the alert.</w:t>
      </w:r>
    </w:p>
    <w:p w:rsidR="003B508C" w:rsidRPr="00184B3A" w:rsidRDefault="003B508C" w:rsidP="003B508C">
      <w:pPr>
        <w:pStyle w:val="Heading3"/>
      </w:pPr>
      <w:r w:rsidRPr="00184B3A">
        <w:lastRenderedPageBreak/>
        <w:t>A2 Economic Instability</w:t>
      </w:r>
    </w:p>
    <w:p w:rsidR="003B508C" w:rsidRDefault="003B508C" w:rsidP="003B508C">
      <w:pPr>
        <w:rPr>
          <w:sz w:val="16"/>
        </w:rPr>
      </w:pPr>
    </w:p>
    <w:p w:rsidR="003B508C" w:rsidRPr="00B11CE0" w:rsidRDefault="003B508C" w:rsidP="003B508C">
      <w:pPr>
        <w:pStyle w:val="Heading4"/>
      </w:pPr>
      <w:r w:rsidRPr="00B11CE0">
        <w:t xml:space="preserve">Venezuelan economic instability inevitable </w:t>
      </w:r>
    </w:p>
    <w:p w:rsidR="003B508C" w:rsidRPr="001E27D0" w:rsidRDefault="003B508C" w:rsidP="003B508C">
      <w:pPr>
        <w:rPr>
          <w:rStyle w:val="StyleStyleBold12pt"/>
          <w:b w:val="0"/>
          <w:sz w:val="20"/>
        </w:rPr>
      </w:pPr>
      <w:r>
        <w:rPr>
          <w:rStyle w:val="StyleStyleBold12pt"/>
        </w:rPr>
        <w:t xml:space="preserve">Lees ’13 </w:t>
      </w:r>
      <w:r>
        <w:rPr>
          <w:rStyle w:val="StyleStyleBold12pt"/>
          <w:b w:val="0"/>
          <w:sz w:val="20"/>
        </w:rPr>
        <w:t xml:space="preserve">[April 15, 2013. Kevin Lees is an attorney in Washington, D.C., and the editor of the comparative politics blog, Suffragio.org. “Venezuela's Controversial Election Results Are Only the Start of Its Troubles” The New Republic. </w:t>
      </w:r>
      <w:hyperlink r:id="rId10" w:history="1">
        <w:r w:rsidRPr="003E55AD">
          <w:rPr>
            <w:rStyle w:val="Hyperlink"/>
          </w:rPr>
          <w:t>http://www.newrepublic.com/article/112920/venezuela-elections-2013-close-results-are-defeat-chavismo#</w:t>
        </w:r>
      </w:hyperlink>
      <w:r>
        <w:rPr>
          <w:rStyle w:val="StyleStyleBold12pt"/>
          <w:b w:val="0"/>
          <w:sz w:val="20"/>
        </w:rPr>
        <w:t xml:space="preserve">] </w:t>
      </w:r>
    </w:p>
    <w:p w:rsidR="003B508C" w:rsidRPr="001E27D0" w:rsidRDefault="003B508C" w:rsidP="003B508C">
      <w:pPr>
        <w:rPr>
          <w:sz w:val="16"/>
        </w:rPr>
      </w:pPr>
      <w:r w:rsidRPr="001E27D0">
        <w:rPr>
          <w:sz w:val="16"/>
        </w:rPr>
        <w:t xml:space="preserve">Meanwhile, the more </w:t>
      </w:r>
      <w:r w:rsidRPr="0035782E">
        <w:rPr>
          <w:rStyle w:val="StyleBoldUnderline"/>
        </w:rPr>
        <w:t>acute economic problems continue, and may well accelerate,</w:t>
      </w:r>
      <w:r w:rsidRPr="001E27D0">
        <w:rPr>
          <w:sz w:val="16"/>
        </w:rPr>
        <w:t xml:space="preserve"> </w:t>
      </w:r>
      <w:r w:rsidRPr="0035782E">
        <w:rPr>
          <w:rStyle w:val="StyleBoldUnderline"/>
        </w:rPr>
        <w:t>given that</w:t>
      </w:r>
      <w:r w:rsidRPr="001E27D0">
        <w:rPr>
          <w:sz w:val="16"/>
        </w:rPr>
        <w:t xml:space="preserve"> </w:t>
      </w:r>
      <w:r w:rsidRPr="0035782E">
        <w:rPr>
          <w:rStyle w:val="StyleBoldUnderline"/>
        </w:rPr>
        <w:t>government policy</w:t>
      </w:r>
      <w:r w:rsidRPr="001E27D0">
        <w:rPr>
          <w:sz w:val="16"/>
        </w:rPr>
        <w:t xml:space="preserve"> for the past six months </w:t>
      </w:r>
      <w:r w:rsidRPr="0035782E">
        <w:rPr>
          <w:rStyle w:val="StyleBoldUnderline"/>
        </w:rPr>
        <w:t xml:space="preserve">has been designed merely to get Maduro to the finish line of </w:t>
      </w:r>
      <w:r w:rsidRPr="001E27D0">
        <w:rPr>
          <w:sz w:val="16"/>
        </w:rPr>
        <w:t xml:space="preserve">Sunday's </w:t>
      </w:r>
      <w:r w:rsidRPr="0035782E">
        <w:rPr>
          <w:rStyle w:val="StyleBoldUnderline"/>
        </w:rPr>
        <w:t>election</w:t>
      </w:r>
      <w:r w:rsidRPr="001E27D0">
        <w:rPr>
          <w:sz w:val="16"/>
        </w:rPr>
        <w:t xml:space="preserve">. </w:t>
      </w:r>
      <w:r w:rsidRPr="0035782E">
        <w:rPr>
          <w:rStyle w:val="StyleBoldUnderline"/>
        </w:rPr>
        <w:t xml:space="preserve">Venezuela </w:t>
      </w:r>
      <w:r w:rsidRPr="001E27D0">
        <w:rPr>
          <w:sz w:val="16"/>
        </w:rPr>
        <w:t xml:space="preserve">remains one of the few countries that still </w:t>
      </w:r>
      <w:r w:rsidRPr="0035782E">
        <w:rPr>
          <w:rStyle w:val="StyleBoldUnderline"/>
        </w:rPr>
        <w:t>sets an official currency</w:t>
      </w:r>
      <w:r w:rsidRPr="001E27D0">
        <w:rPr>
          <w:sz w:val="16"/>
        </w:rPr>
        <w:t xml:space="preserve">, and it devalued the bolívar in February by nearly one-third of its value to 6.3 bolívares to the dollar. Only chumps pay that, though. Not even the government pays it anymore, in fact. In a move to get more dollars into the hands of Venezuelan importers, </w:t>
      </w:r>
      <w:r w:rsidRPr="0035782E">
        <w:rPr>
          <w:rStyle w:val="StyleBoldUnderline"/>
        </w:rPr>
        <w:t>the government last month created a new auction system for dispersing dollars</w:t>
      </w:r>
      <w:r w:rsidRPr="001E27D0">
        <w:rPr>
          <w:sz w:val="16"/>
        </w:rPr>
        <w:t xml:space="preserve">, and although it hasn't released the price, it's reported that the government paid a rate of between 10 to 15 bolívares per dollar, </w:t>
      </w:r>
      <w:r w:rsidRPr="0035782E">
        <w:rPr>
          <w:rStyle w:val="StyleBoldUnderline"/>
        </w:rPr>
        <w:t>making it a sort of second unofficial devaluation.</w:t>
      </w:r>
      <w:r w:rsidRPr="001E27D0">
        <w:rPr>
          <w:sz w:val="16"/>
        </w:rPr>
        <w:t xml:space="preserve"> </w:t>
      </w:r>
      <w:r w:rsidRPr="0035782E">
        <w:rPr>
          <w:rStyle w:val="StyleBoldUnderline"/>
        </w:rPr>
        <w:t>There's a floating rate for dollars</w:t>
      </w:r>
      <w:r w:rsidRPr="001E27D0">
        <w:rPr>
          <w:sz w:val="16"/>
        </w:rPr>
        <w:t xml:space="preserve">, and it's rumored to be up to three or four times the official rate. No one openly discusses it because </w:t>
      </w:r>
      <w:r w:rsidRPr="0035782E">
        <w:rPr>
          <w:rStyle w:val="StyleBoldUnderline"/>
        </w:rPr>
        <w:t>that's technically illegal</w:t>
      </w:r>
      <w:r w:rsidRPr="001E27D0">
        <w:rPr>
          <w:sz w:val="16"/>
        </w:rPr>
        <w:t xml:space="preserve">, but any number of Twitter accounts announce the going market rate—one favorite, until March, stated the price of "fresh avocados," and another stated the price of "green lettuce." The "green lettuce" people actually got into the scam of trading dollars themselves, until they disappeared in March, their racket exposed as a Ponzi scheme. It also makes changing U.S. dollars—or euros or Canadian dollars—into local currency quite an adventure, and it's one of the reasons why a tropical paradise that boasts the highest waterfall in the world is one of the world's least friendly tourist destinations. But </w:t>
      </w:r>
      <w:r w:rsidRPr="0035782E">
        <w:rPr>
          <w:rStyle w:val="StyleBoldUnderline"/>
        </w:rPr>
        <w:t xml:space="preserve">it's </w:t>
      </w:r>
      <w:r w:rsidRPr="001E27D0">
        <w:rPr>
          <w:sz w:val="16"/>
        </w:rPr>
        <w:t xml:space="preserve">even </w:t>
      </w:r>
      <w:r w:rsidRPr="0035782E">
        <w:rPr>
          <w:rStyle w:val="StyleBoldUnderline"/>
        </w:rPr>
        <w:t>more tragic for a country where day-to-day life has grown increasingly dependent upon imports for basic staples, even fresh produce and refined oil products.</w:t>
      </w:r>
      <w:r w:rsidRPr="001E27D0">
        <w:rPr>
          <w:sz w:val="16"/>
        </w:rPr>
        <w:t xml:space="preserve"> </w:t>
      </w:r>
      <w:r w:rsidRPr="001E27D0">
        <w:rPr>
          <w:rStyle w:val="StyleBoldUnderline"/>
        </w:rPr>
        <w:t>Keeping the official rate so high has been a way for the government to subsidize dollars</w:t>
      </w:r>
      <w:r w:rsidRPr="001E27D0">
        <w:rPr>
          <w:sz w:val="16"/>
        </w:rPr>
        <w:t xml:space="preserve">—the cheapest dollars went to the insiders who won the auctions and who could sell the dollars on the black market for a quick profit. So </w:t>
      </w:r>
      <w:r w:rsidRPr="001E27D0">
        <w:rPr>
          <w:rStyle w:val="StyleBoldUnderline"/>
        </w:rPr>
        <w:t>as demand for imports rise, the dollar system has exacerbated shortages in supermarkets, which have become more commonplace</w:t>
      </w:r>
      <w:r w:rsidRPr="001E27D0">
        <w:rPr>
          <w:sz w:val="16"/>
        </w:rPr>
        <w:t xml:space="preserve">. In the short run, the </w:t>
      </w:r>
      <w:r w:rsidRPr="001E27D0">
        <w:rPr>
          <w:rStyle w:val="StyleBoldUnderline"/>
        </w:rPr>
        <w:t>devaluations have been great for the government</w:t>
      </w:r>
      <w:r w:rsidRPr="001E27D0">
        <w:rPr>
          <w:sz w:val="16"/>
        </w:rPr>
        <w:t xml:space="preserve"> in two regards. First, </w:t>
      </w:r>
      <w:r w:rsidRPr="001E27D0">
        <w:rPr>
          <w:rStyle w:val="StyleBoldUnderline"/>
        </w:rPr>
        <w:t>they get more bolívares in the treasury</w:t>
      </w:r>
      <w:r w:rsidRPr="001E27D0">
        <w:rPr>
          <w:sz w:val="16"/>
        </w:rPr>
        <w:t xml:space="preserve"> as the official rate slowly moves toward the market rate. But </w:t>
      </w:r>
      <w:r w:rsidRPr="001E27D0">
        <w:rPr>
          <w:rStyle w:val="StyleBoldUnderline"/>
        </w:rPr>
        <w:t>it also reduces the country's growing public debt</w:t>
      </w:r>
      <w:r w:rsidRPr="001E27D0">
        <w:rPr>
          <w:sz w:val="16"/>
        </w:rPr>
        <w:t xml:space="preserve">—the International Monetary Fund estimates Venezuela's debt (including the debts of PDVSA, the state-owned oil company) at around 51 percent of GDP. In the run-up to last year's presidential election, Chávez ran a budget deficit of up to 17 percent of GDP, much of it financed by China. But </w:t>
      </w:r>
      <w:r w:rsidRPr="001E27D0">
        <w:rPr>
          <w:rStyle w:val="StyleBoldUnderline"/>
        </w:rPr>
        <w:t>China's now starting to balk at lending more to Venezuela</w:t>
      </w:r>
      <w:r w:rsidRPr="001E27D0">
        <w:rPr>
          <w:sz w:val="16"/>
        </w:rPr>
        <w:t xml:space="preserve">, and it's widely believed that the devaluation followed China's decision to cut off Venezuela's credit. But despite the immediate gains, </w:t>
      </w:r>
      <w:r w:rsidRPr="001E27D0">
        <w:rPr>
          <w:rStyle w:val="StyleBoldUnderline"/>
        </w:rPr>
        <w:t xml:space="preserve">devaluation looks like a </w:t>
      </w:r>
      <w:r w:rsidRPr="001E27D0">
        <w:rPr>
          <w:rStyle w:val="Emphasis"/>
        </w:rPr>
        <w:t>painful</w:t>
      </w:r>
      <w:r w:rsidRPr="001E27D0">
        <w:rPr>
          <w:rStyle w:val="StyleBoldUnderline"/>
        </w:rPr>
        <w:t xml:space="preserve"> long-run solution</w:t>
      </w:r>
      <w:r w:rsidRPr="001E27D0">
        <w:rPr>
          <w:sz w:val="16"/>
        </w:rPr>
        <w:t xml:space="preserve">. </w:t>
      </w:r>
      <w:r w:rsidRPr="001E27D0">
        <w:rPr>
          <w:rStyle w:val="StyleBoldUnderline"/>
        </w:rPr>
        <w:t>The inflation rate</w:t>
      </w:r>
      <w:r w:rsidRPr="001E27D0">
        <w:rPr>
          <w:sz w:val="16"/>
        </w:rPr>
        <w:t>, which was already high (</w:t>
      </w:r>
      <w:r w:rsidRPr="001E27D0">
        <w:rPr>
          <w:rStyle w:val="StyleBoldUnderline"/>
        </w:rPr>
        <w:t>22 percent last year</w:t>
      </w:r>
      <w:r w:rsidRPr="001E27D0">
        <w:rPr>
          <w:sz w:val="16"/>
        </w:rPr>
        <w:t xml:space="preserve">), </w:t>
      </w:r>
      <w:r w:rsidRPr="001E27D0">
        <w:rPr>
          <w:rStyle w:val="StyleBoldUnderline"/>
        </w:rPr>
        <w:t>is expected to get even worse</w:t>
      </w:r>
      <w:r w:rsidRPr="001E27D0">
        <w:rPr>
          <w:sz w:val="16"/>
        </w:rPr>
        <w:t>. During the campaign, both</w:t>
      </w:r>
      <w:r w:rsidRPr="001E27D0">
        <w:rPr>
          <w:rStyle w:val="StyleBoldUnderline"/>
        </w:rPr>
        <w:t xml:space="preserve"> Maduro</w:t>
      </w:r>
      <w:r w:rsidRPr="001E27D0">
        <w:rPr>
          <w:sz w:val="16"/>
        </w:rPr>
        <w:t xml:space="preserve"> and Capriles </w:t>
      </w:r>
      <w:r w:rsidRPr="001E27D0">
        <w:rPr>
          <w:rStyle w:val="StyleBoldUnderline"/>
        </w:rPr>
        <w:t>promised to raise the minimum wage</w:t>
      </w:r>
      <w:r w:rsidRPr="001E27D0">
        <w:rPr>
          <w:sz w:val="16"/>
        </w:rPr>
        <w:t xml:space="preserve"> by 40 percent, which </w:t>
      </w:r>
      <w:r w:rsidRPr="001E27D0">
        <w:rPr>
          <w:rStyle w:val="StyleBoldUnderline"/>
        </w:rPr>
        <w:t>could raise prices even more, threatening to cause inflation to spiral out of control</w:t>
      </w:r>
      <w:r w:rsidRPr="001E27D0">
        <w:rPr>
          <w:sz w:val="16"/>
        </w:rPr>
        <w:t xml:space="preserve">. </w:t>
      </w:r>
    </w:p>
    <w:p w:rsidR="003B508C" w:rsidRPr="003B508C" w:rsidRDefault="003B508C" w:rsidP="003B508C"/>
    <w:p w:rsidR="00F76C4D" w:rsidRDefault="00F76C4D" w:rsidP="00BA5310">
      <w:pPr>
        <w:pStyle w:val="Heading2"/>
      </w:pPr>
      <w:r>
        <w:lastRenderedPageBreak/>
        <w:t>Venezuela says no</w:t>
      </w:r>
    </w:p>
    <w:p w:rsidR="00F76C4D" w:rsidRPr="00052ED2" w:rsidRDefault="00F76C4D" w:rsidP="00F76C4D">
      <w:pPr>
        <w:pStyle w:val="Heading4"/>
        <w:rPr>
          <w:rStyle w:val="StyleStyleBold12pt"/>
          <w:b/>
        </w:rPr>
      </w:pPr>
      <w:r>
        <w:rPr>
          <w:rStyle w:val="StyleStyleBold12pt"/>
          <w:b/>
        </w:rPr>
        <w:t xml:space="preserve">China’s drilling now --- Maduro will continue anti-American policies. </w:t>
      </w:r>
    </w:p>
    <w:p w:rsidR="00F76C4D" w:rsidRPr="00052ED2" w:rsidRDefault="00F76C4D" w:rsidP="00F76C4D">
      <w:pPr>
        <w:rPr>
          <w:rStyle w:val="StyleStyleBold12pt"/>
          <w:b w:val="0"/>
        </w:rPr>
      </w:pPr>
      <w:r>
        <w:rPr>
          <w:rStyle w:val="StyleStyleBold12pt"/>
        </w:rPr>
        <w:t>Wallis 4-15-</w:t>
      </w:r>
      <w:r>
        <w:rPr>
          <w:rStyle w:val="StyleStyleBold12pt"/>
          <w:b w:val="0"/>
        </w:rPr>
        <w:t xml:space="preserve">13 </w:t>
      </w:r>
      <w:r w:rsidRPr="00052ED2">
        <w:rPr>
          <w:rStyle w:val="StyleStyleBold12pt"/>
          <w:b w:val="0"/>
          <w:sz w:val="20"/>
          <w:szCs w:val="20"/>
        </w:rPr>
        <w:t>(Daniel, Senior Correspondent @ Reuters, “Venezuela's PDVSA to keep funding socialist programs under Maduro,” Reuters, http://www.reuters.com/article/2013/04/15/us-venezuela-election-oil-idUSBRE93E0B520130415)</w:t>
      </w:r>
    </w:p>
    <w:p w:rsidR="00F76C4D" w:rsidRPr="00052ED2" w:rsidRDefault="00F76C4D" w:rsidP="00F76C4D">
      <w:pPr>
        <w:rPr>
          <w:rStyle w:val="StyleBoldUnderline"/>
        </w:rPr>
      </w:pPr>
      <w:r w:rsidRPr="00052ED2">
        <w:rPr>
          <w:sz w:val="16"/>
        </w:rPr>
        <w:t xml:space="preserve">(Reuters) - Nicolas </w:t>
      </w:r>
      <w:r w:rsidRPr="00052ED2">
        <w:rPr>
          <w:rStyle w:val="StyleBoldUnderline"/>
        </w:rPr>
        <w:t>Maduro's win in Venezuela's presidential election means</w:t>
      </w:r>
      <w:r w:rsidRPr="00052ED2">
        <w:rPr>
          <w:sz w:val="16"/>
        </w:rPr>
        <w:t xml:space="preserve"> state oil company </w:t>
      </w:r>
      <w:r w:rsidRPr="00052ED2">
        <w:rPr>
          <w:rStyle w:val="StyleBoldUnderline"/>
        </w:rPr>
        <w:t>PDVSA will continue funding the government's socialist policies while increasingly relying on deals with China and Russia.</w:t>
      </w:r>
      <w:r w:rsidRPr="00052ED2">
        <w:rPr>
          <w:rStyle w:val="StyleBoldUnderline"/>
          <w:sz w:val="12"/>
        </w:rPr>
        <w:t>¶</w:t>
      </w:r>
      <w:r w:rsidRPr="00052ED2">
        <w:rPr>
          <w:sz w:val="16"/>
        </w:rPr>
        <w:t xml:space="preserve"> The late Hugo </w:t>
      </w:r>
      <w:r w:rsidRPr="00052ED2">
        <w:rPr>
          <w:rStyle w:val="StyleBoldUnderline"/>
        </w:rPr>
        <w:t>Chavez picked Maduro</w:t>
      </w:r>
      <w:r w:rsidRPr="00052ED2">
        <w:rPr>
          <w:sz w:val="16"/>
        </w:rPr>
        <w:t xml:space="preserve">, a 50-year-old former bus driver, </w:t>
      </w:r>
      <w:r w:rsidRPr="00052ED2">
        <w:rPr>
          <w:rStyle w:val="StyleBoldUnderline"/>
        </w:rPr>
        <w:t>to continue his</w:t>
      </w:r>
      <w:r w:rsidRPr="00052ED2">
        <w:rPr>
          <w:sz w:val="16"/>
        </w:rPr>
        <w:t xml:space="preserve"> self-declared </w:t>
      </w:r>
      <w:r w:rsidRPr="00052ED2">
        <w:rPr>
          <w:rStyle w:val="StyleBoldUnderline"/>
        </w:rPr>
        <w:t>revolution</w:t>
      </w:r>
      <w:r w:rsidRPr="00052ED2">
        <w:rPr>
          <w:sz w:val="16"/>
        </w:rPr>
        <w:t xml:space="preserve"> in the OPEC country </w:t>
      </w:r>
      <w:r w:rsidRPr="00052ED2">
        <w:rPr>
          <w:rStyle w:val="StyleBoldUnderline"/>
        </w:rPr>
        <w:t>where he nationalized most of the oil industry</w:t>
      </w:r>
      <w:r w:rsidRPr="00052ED2">
        <w:rPr>
          <w:sz w:val="16"/>
        </w:rPr>
        <w:t xml:space="preserve"> during his polarizing 14-year rule.</w:t>
      </w:r>
      <w:r w:rsidRPr="00052ED2">
        <w:rPr>
          <w:sz w:val="12"/>
        </w:rPr>
        <w:t>¶</w:t>
      </w:r>
      <w:r w:rsidRPr="00052ED2">
        <w:rPr>
          <w:sz w:val="16"/>
        </w:rPr>
        <w:t xml:space="preserve"> That put Venezuela's crude reserves, the world's biggest, at the service of Chavez's power base among the poor majority. Maduro, who narrowly won the presidential election on Sunday with 50.7 percent of votes, now takes office on a pledge to push forward his late boss's plan.</w:t>
      </w:r>
      <w:r w:rsidRPr="00052ED2">
        <w:rPr>
          <w:sz w:val="12"/>
        </w:rPr>
        <w:t>¶</w:t>
      </w:r>
      <w:r w:rsidRPr="00052ED2">
        <w:rPr>
          <w:sz w:val="16"/>
        </w:rPr>
        <w:t xml:space="preserve"> His opposition rival, Henrique Capriles, refused to recognize the result and demanded a recount, although the National Electoral Council said Maduro's victory was "irreversible".</w:t>
      </w:r>
      <w:r w:rsidRPr="00052ED2">
        <w:rPr>
          <w:sz w:val="12"/>
        </w:rPr>
        <w:t>¶</w:t>
      </w:r>
      <w:r w:rsidRPr="00052ED2">
        <w:rPr>
          <w:sz w:val="16"/>
        </w:rPr>
        <w:t xml:space="preserve"> </w:t>
      </w:r>
      <w:r w:rsidRPr="00052ED2">
        <w:rPr>
          <w:rStyle w:val="StyleBoldUnderline"/>
        </w:rPr>
        <w:t xml:space="preserve">Maduro can be expected to increase oil sales to political allies, </w:t>
      </w:r>
      <w:r w:rsidRPr="00052ED2">
        <w:rPr>
          <w:rStyle w:val="Emphasis"/>
        </w:rPr>
        <w:t>especially China, at the expense of the United States</w:t>
      </w:r>
      <w:r w:rsidRPr="00052ED2">
        <w:rPr>
          <w:sz w:val="16"/>
        </w:rPr>
        <w:t>, the traditional top buyer of Venezuelan crude, while taking on more debt from those partners.</w:t>
      </w:r>
      <w:r w:rsidRPr="00052ED2">
        <w:rPr>
          <w:sz w:val="12"/>
        </w:rPr>
        <w:t>¶</w:t>
      </w:r>
      <w:r w:rsidRPr="00052ED2">
        <w:rPr>
          <w:sz w:val="16"/>
        </w:rPr>
        <w:t xml:space="preserve"> Chavez turned PDVSA into the financial motor of his self-styled revolution, funding everything from sports and cultural events to free health clinics and home-building programs.</w:t>
      </w:r>
      <w:r w:rsidRPr="00052ED2">
        <w:rPr>
          <w:sz w:val="12"/>
        </w:rPr>
        <w:t>¶</w:t>
      </w:r>
      <w:r w:rsidRPr="00052ED2">
        <w:rPr>
          <w:sz w:val="16"/>
        </w:rPr>
        <w:t xml:space="preserve"> Critics say that stopped the company from focusing on its main priorities, leading to the neglect of older oil fields and new projects alike, and fomenting a culture in which technocrats were replaced by political appointees.</w:t>
      </w:r>
      <w:r w:rsidRPr="00052ED2">
        <w:rPr>
          <w:sz w:val="12"/>
        </w:rPr>
        <w:t>¶</w:t>
      </w:r>
      <w:r w:rsidRPr="00052ED2">
        <w:rPr>
          <w:sz w:val="16"/>
        </w:rPr>
        <w:t xml:space="preserve"> </w:t>
      </w:r>
      <w:r w:rsidRPr="00052ED2">
        <w:rPr>
          <w:rStyle w:val="StyleBoldUnderline"/>
        </w:rPr>
        <w:t>Chavez sharply increased fuel sales to China amid years of ideological tensions with the United States, turning Beijing into his government's biggest single source of foreign funding.</w:t>
      </w:r>
      <w:r w:rsidRPr="00052ED2">
        <w:rPr>
          <w:rStyle w:val="StyleBoldUnderline"/>
          <w:sz w:val="12"/>
        </w:rPr>
        <w:t xml:space="preserve">¶ </w:t>
      </w:r>
      <w:r w:rsidRPr="00052ED2">
        <w:rPr>
          <w:rStyle w:val="StyleBoldUnderline"/>
        </w:rPr>
        <w:t>Venezuela now sends China about 430,000 barrels per day</w:t>
      </w:r>
      <w:r w:rsidRPr="00052ED2">
        <w:rPr>
          <w:sz w:val="16"/>
        </w:rPr>
        <w:t xml:space="preserve"> (bpd) of crude and products, up from just a few thousand bpd in 2005, </w:t>
      </w:r>
      <w:r w:rsidRPr="00052ED2">
        <w:rPr>
          <w:rStyle w:val="StyleBoldUnderline"/>
        </w:rPr>
        <w:t>in repayment for loans totaling $36 billion.</w:t>
      </w:r>
      <w:r w:rsidRPr="00052ED2">
        <w:rPr>
          <w:sz w:val="12"/>
        </w:rPr>
        <w:t>¶</w:t>
      </w:r>
      <w:r w:rsidRPr="00052ED2">
        <w:rPr>
          <w:sz w:val="16"/>
        </w:rPr>
        <w:t xml:space="preserve"> And </w:t>
      </w:r>
      <w:r w:rsidRPr="00052ED2">
        <w:rPr>
          <w:rStyle w:val="StyleBoldUnderline"/>
        </w:rPr>
        <w:t>the biggest Chinese energy company, China National Petroleum Corp</w:t>
      </w:r>
      <w:r w:rsidRPr="00052ED2">
        <w:rPr>
          <w:sz w:val="16"/>
        </w:rPr>
        <w:t xml:space="preserve"> (CNPC), </w:t>
      </w:r>
      <w:r w:rsidRPr="00052ED2">
        <w:rPr>
          <w:rStyle w:val="StyleBoldUnderline"/>
        </w:rPr>
        <w:t xml:space="preserve">is a key part of Venezuela's </w:t>
      </w:r>
      <w:r w:rsidRPr="00052ED2">
        <w:rPr>
          <w:rStyle w:val="Emphasis"/>
        </w:rPr>
        <w:t>ambitious efforts to tap its vast Orinoco extra heavy crude belt</w:t>
      </w:r>
      <w:r w:rsidRPr="00052ED2">
        <w:rPr>
          <w:rStyle w:val="StyleBoldUnderline"/>
        </w:rPr>
        <w:t>, one of the planet's largest mostly-untapped hydrocarbon reserves.</w:t>
      </w:r>
    </w:p>
    <w:p w:rsidR="00F76C4D" w:rsidRDefault="00F76C4D" w:rsidP="00F76C4D"/>
    <w:p w:rsidR="00F76C4D" w:rsidRPr="0014177F" w:rsidRDefault="00F76C4D" w:rsidP="00F76C4D">
      <w:pPr>
        <w:pStyle w:val="Heading4"/>
        <w:rPr>
          <w:rStyle w:val="StyleStyleBold12pt"/>
          <w:b/>
        </w:rPr>
      </w:pPr>
      <w:r>
        <w:rPr>
          <w:rStyle w:val="StyleStyleBold12pt"/>
          <w:b/>
        </w:rPr>
        <w:t>Chavez kicked foreign oil companies out of Venezuela, and things won’t change under Maduro.</w:t>
      </w:r>
    </w:p>
    <w:p w:rsidR="00F76C4D" w:rsidRPr="0014177F" w:rsidRDefault="00F76C4D" w:rsidP="00F76C4D">
      <w:pPr>
        <w:rPr>
          <w:rStyle w:val="StyleStyleBold12pt"/>
          <w:b w:val="0"/>
        </w:rPr>
      </w:pPr>
      <w:r>
        <w:rPr>
          <w:rStyle w:val="StyleStyleBold12pt"/>
        </w:rPr>
        <w:t>Chazan 3-6</w:t>
      </w:r>
      <w:r>
        <w:rPr>
          <w:rStyle w:val="StyleStyleBold12pt"/>
          <w:b w:val="0"/>
        </w:rPr>
        <w:t xml:space="preserve">-13 </w:t>
      </w:r>
      <w:r w:rsidRPr="0014177F">
        <w:rPr>
          <w:rStyle w:val="StyleStyleBold12pt"/>
          <w:b w:val="0"/>
          <w:sz w:val="20"/>
          <w:szCs w:val="20"/>
        </w:rPr>
        <w:t>(Guy, FT energy correspondent, “Venezuela oil sector limited by obligations,” Financial Times, http://www.ft.com/intl/cms/s/0/fcb7c4de-866f-11e2-ad73-00144feabdc0.html#axzz2Yb9ipX1K)</w:t>
      </w:r>
    </w:p>
    <w:p w:rsidR="00F76C4D" w:rsidRPr="0014177F" w:rsidRDefault="00F76C4D" w:rsidP="00F76C4D">
      <w:pPr>
        <w:rPr>
          <w:sz w:val="16"/>
        </w:rPr>
      </w:pPr>
      <w:r w:rsidRPr="0014177F">
        <w:rPr>
          <w:sz w:val="16"/>
        </w:rPr>
        <w:t xml:space="preserve">But Hugo </w:t>
      </w:r>
      <w:r w:rsidRPr="0014177F">
        <w:rPr>
          <w:rStyle w:val="StyleBoldUnderline"/>
        </w:rPr>
        <w:t>Chávez</w:t>
      </w:r>
      <w:r w:rsidRPr="0014177F">
        <w:rPr>
          <w:sz w:val="16"/>
        </w:rPr>
        <w:t>’s ascent to the presidency in 1999 changed</w:t>
      </w:r>
      <w:r w:rsidRPr="0014177F">
        <w:rPr>
          <w:rStyle w:val="StyleBoldUnderline"/>
        </w:rPr>
        <w:t xml:space="preserve"> </w:t>
      </w:r>
      <w:r w:rsidRPr="0014177F">
        <w:rPr>
          <w:sz w:val="16"/>
        </w:rPr>
        <w:t xml:space="preserve">all that. He </w:t>
      </w:r>
      <w:r w:rsidRPr="0014177F">
        <w:rPr>
          <w:rStyle w:val="StyleBoldUnderline"/>
        </w:rPr>
        <w:t xml:space="preserve">nationalised the oil industry, </w:t>
      </w:r>
      <w:r w:rsidRPr="0014177F">
        <w:rPr>
          <w:rStyle w:val="Emphasis"/>
        </w:rPr>
        <w:t>forcing foreign oil companies to cede majority control of their projects to PDVSA</w:t>
      </w:r>
      <w:r w:rsidRPr="0014177F">
        <w:rPr>
          <w:rStyle w:val="StyleBoldUnderline"/>
        </w:rPr>
        <w:t xml:space="preserve">, the state-owned oil group. </w:t>
      </w:r>
      <w:r w:rsidRPr="0014177F">
        <w:rPr>
          <w:rStyle w:val="Emphasis"/>
        </w:rPr>
        <w:t>ExxonMobil had its assets expropriated</w:t>
      </w:r>
      <w:r w:rsidRPr="0014177F">
        <w:rPr>
          <w:rStyle w:val="StyleBoldUnderline"/>
        </w:rPr>
        <w:t xml:space="preserve"> after it refused to play ball.</w:t>
      </w:r>
      <w:r w:rsidRPr="0014177F">
        <w:rPr>
          <w:rStyle w:val="StyleBoldUnderline"/>
          <w:sz w:val="12"/>
        </w:rPr>
        <w:t>¶</w:t>
      </w:r>
      <w:r w:rsidRPr="0014177F">
        <w:rPr>
          <w:sz w:val="16"/>
        </w:rPr>
        <w:t xml:space="preserve"> Many experienced engineers fled into self-imposed exile after a crippling strike at PDVSA in 2002. PDVSA has been hollowed out. It bankrolls many social programmes, leaving little cash to spare for investment in its core areas of exploration and production.</w:t>
      </w:r>
      <w:r w:rsidRPr="0014177F">
        <w:rPr>
          <w:sz w:val="12"/>
        </w:rPr>
        <w:t>¶</w:t>
      </w:r>
      <w:r w:rsidRPr="0014177F">
        <w:rPr>
          <w:sz w:val="16"/>
        </w:rPr>
        <w:t xml:space="preserve"> It also has to subsidise domestic petrol, which sells for 8 cents a gallon, and to supply oil at knock-down rates to Venezuela’s allies, including Cuba.</w:t>
      </w:r>
      <w:r w:rsidRPr="0014177F">
        <w:rPr>
          <w:sz w:val="12"/>
        </w:rPr>
        <w:t>¶</w:t>
      </w:r>
      <w:r w:rsidRPr="0014177F">
        <w:rPr>
          <w:sz w:val="16"/>
        </w:rPr>
        <w:t xml:space="preserve"> </w:t>
      </w:r>
      <w:r w:rsidRPr="0014177F">
        <w:rPr>
          <w:rStyle w:val="StyleBoldUnderline"/>
        </w:rPr>
        <w:t>Venezuela’s oil output has stagnated as a result</w:t>
      </w:r>
      <w:r w:rsidRPr="0014177F">
        <w:rPr>
          <w:sz w:val="16"/>
        </w:rPr>
        <w:t>. The country produced 3.5m barrels a day in 1998, but that dropped to about 2.5m b/d last year. Production could rise significantly if the country were able to harness the reserves of “extra heavy” oil that lie just a few hundred metres underground in the Orinoco Belt. The government has a number of projects to develop the resource, with partners such as China’s CNPC and Gazprom of Russia, but these have been slow to get off the ground.</w:t>
      </w:r>
      <w:r w:rsidRPr="0014177F">
        <w:rPr>
          <w:sz w:val="12"/>
        </w:rPr>
        <w:t>¶</w:t>
      </w:r>
      <w:r w:rsidRPr="0014177F">
        <w:rPr>
          <w:sz w:val="16"/>
        </w:rPr>
        <w:t xml:space="preserve"> </w:t>
      </w:r>
      <w:r w:rsidRPr="0014177F">
        <w:rPr>
          <w:rStyle w:val="StyleBoldUnderline"/>
        </w:rPr>
        <w:t>Few think the situation will change much under Nicolas Maduro</w:t>
      </w:r>
      <w:r w:rsidRPr="0014177F">
        <w:rPr>
          <w:sz w:val="16"/>
        </w:rPr>
        <w:t xml:space="preserve">, who is expected to win the upcoming election. </w:t>
      </w:r>
      <w:r w:rsidRPr="0014177F">
        <w:rPr>
          <w:rStyle w:val="StyleBoldUnderline"/>
        </w:rPr>
        <w:t xml:space="preserve">The cash demands on PDVSA will remain high, and </w:t>
      </w:r>
      <w:r w:rsidRPr="0014177F">
        <w:rPr>
          <w:rStyle w:val="Emphasis"/>
        </w:rPr>
        <w:t>there is little chance of a more investor-friendly approach.</w:t>
      </w:r>
      <w:r w:rsidRPr="0014177F">
        <w:rPr>
          <w:sz w:val="16"/>
        </w:rPr>
        <w:t xml:space="preserve"> But even if the opposition leader Henrique Capriles Radonski wins, “the outlook for the oil sector is unlikely to significantly improve in the near term,” says the Eurasia Group, a political risk consultancy.</w:t>
      </w:r>
    </w:p>
    <w:p w:rsidR="00F76C4D" w:rsidRDefault="00F76C4D" w:rsidP="00F76C4D">
      <w:pPr>
        <w:rPr>
          <w:rFonts w:asciiTheme="minorHAnsi" w:hAnsiTheme="minorHAnsi"/>
          <w:sz w:val="24"/>
        </w:rPr>
      </w:pPr>
    </w:p>
    <w:p w:rsidR="00F76C4D" w:rsidRDefault="00F76C4D" w:rsidP="00F76C4D">
      <w:pPr>
        <w:pStyle w:val="Heading2"/>
      </w:pPr>
      <w:r>
        <w:lastRenderedPageBreak/>
        <w:t>Democracy Turn</w:t>
      </w:r>
    </w:p>
    <w:p w:rsidR="00F76C4D" w:rsidRPr="00FD4A61" w:rsidRDefault="00F76C4D" w:rsidP="00F76C4D">
      <w:pPr>
        <w:pStyle w:val="Heading3"/>
      </w:pPr>
      <w:r>
        <w:lastRenderedPageBreak/>
        <w:t>Plan kills democracy</w:t>
      </w:r>
    </w:p>
    <w:p w:rsidR="00F76C4D" w:rsidRPr="00601DCD" w:rsidRDefault="00F76C4D" w:rsidP="00F76C4D">
      <w:pPr>
        <w:pStyle w:val="Heading4"/>
        <w:rPr>
          <w:rStyle w:val="StyleStyleBold12pt"/>
          <w:b/>
        </w:rPr>
      </w:pPr>
      <w:r>
        <w:rPr>
          <w:rStyle w:val="StyleStyleBold12pt"/>
          <w:b/>
        </w:rPr>
        <w:t>Legitimizing Maduro’s rule by unconditionally offering aid undercuts Venezuelan democracy.</w:t>
      </w:r>
    </w:p>
    <w:p w:rsidR="00F76C4D" w:rsidRPr="00601DCD" w:rsidRDefault="00F76C4D" w:rsidP="00F76C4D">
      <w:pPr>
        <w:rPr>
          <w:rStyle w:val="StyleStyleBold12pt"/>
          <w:b w:val="0"/>
          <w:sz w:val="20"/>
          <w:szCs w:val="20"/>
        </w:rPr>
      </w:pPr>
      <w:r>
        <w:rPr>
          <w:rStyle w:val="StyleStyleBold12pt"/>
        </w:rPr>
        <w:t>Christy 6-13-</w:t>
      </w:r>
      <w:r>
        <w:rPr>
          <w:rStyle w:val="StyleStyleBold12pt"/>
          <w:b w:val="0"/>
        </w:rPr>
        <w:t xml:space="preserve">13 </w:t>
      </w:r>
      <w:r w:rsidRPr="00601DCD">
        <w:rPr>
          <w:rStyle w:val="StyleStyleBold12pt"/>
          <w:b w:val="0"/>
          <w:sz w:val="20"/>
          <w:szCs w:val="20"/>
        </w:rPr>
        <w:t>(Patrick, Senior Policy Analyst for the Republican National Committee</w:t>
      </w:r>
      <w:r w:rsidRPr="00601DCD">
        <w:rPr>
          <w:sz w:val="20"/>
          <w:szCs w:val="20"/>
        </w:rPr>
        <w:t xml:space="preserve"> </w:t>
      </w:r>
      <w:r w:rsidRPr="00601DCD">
        <w:rPr>
          <w:rStyle w:val="StyleStyleBold12pt"/>
          <w:b w:val="0"/>
          <w:sz w:val="20"/>
          <w:szCs w:val="20"/>
        </w:rPr>
        <w:t>Manfred Wörner fellow by the German Marshall Fund in 2011 and a Publius Fellow by the Claremont Institute in 2012, “U.S. Overtures to Maduro Hurt Venezuela’s Democratic Opposition,” US News World Report, http://www.usnews.com/opinion/blogs/world-report/2013/06/13/us-overtures-to-chavez-successor-maduro-hurt-venezuelas-opposition)</w:t>
      </w:r>
    </w:p>
    <w:p w:rsidR="00F76C4D" w:rsidRPr="00601DCD" w:rsidRDefault="00F76C4D" w:rsidP="00F76C4D">
      <w:pPr>
        <w:rPr>
          <w:rStyle w:val="StyleBoldUnderline"/>
        </w:rPr>
      </w:pPr>
      <w:r w:rsidRPr="00601DCD">
        <w:rPr>
          <w:rStyle w:val="StyleBoldUnderline"/>
        </w:rPr>
        <w:t>For Venezuela's opposition, the Obama administration's eagerness to revive relations with Maduro is a punch to the gut. Pro-Maduro legislators in the National Assembly have banned opposition lawmakers from committee hearings</w:t>
      </w:r>
      <w:r w:rsidRPr="00601DCD">
        <w:rPr>
          <w:sz w:val="16"/>
        </w:rPr>
        <w:t xml:space="preserve"> and speaking on the assembly floor</w:t>
      </w:r>
      <w:r w:rsidRPr="00601DCD">
        <w:rPr>
          <w:rStyle w:val="StyleBoldUnderline"/>
        </w:rPr>
        <w:t>. Other outspoken critics of the regime face criminal charges,</w:t>
      </w:r>
      <w:r w:rsidRPr="00601DCD">
        <w:rPr>
          <w:sz w:val="16"/>
        </w:rPr>
        <w:t xml:space="preserve"> and government officials repeatedly vilify and slander Capriles. What's worse, </w:t>
      </w:r>
      <w:r w:rsidRPr="00601DCD">
        <w:rPr>
          <w:rStyle w:val="StyleBoldUnderline"/>
        </w:rPr>
        <w:t xml:space="preserve">if the United States grants or is perceived to grant </w:t>
      </w:r>
      <w:r w:rsidRPr="00601DCD">
        <w:rPr>
          <w:rStyle w:val="Emphasis"/>
        </w:rPr>
        <w:t>legitimacy to the Maduro government</w:t>
      </w:r>
      <w:r w:rsidRPr="00601DCD">
        <w:rPr>
          <w:rStyle w:val="StyleBoldUnderline"/>
        </w:rPr>
        <w:t xml:space="preserve">, that could give further cover to the regime as it systematically undermines Venezuela's remaining institutions. </w:t>
      </w:r>
      <w:r w:rsidRPr="00601DCD">
        <w:rPr>
          <w:rStyle w:val="StyleBoldUnderline"/>
          <w:sz w:val="12"/>
        </w:rPr>
        <w:t>¶</w:t>
      </w:r>
      <w:r w:rsidRPr="00601DCD">
        <w:rPr>
          <w:sz w:val="16"/>
        </w:rPr>
        <w:t xml:space="preserve"> The Obama administration's overtures to Maduro's government come as the region is increasingly skeptical of the Chavez successor's reign. Last month, Capriles met with Colombian President Juan Manuel Santos in Bogota. Chile's Senate unanimously passed a resolution urging a total audit of all polling stations. And in recent weeks, </w:t>
      </w:r>
      <w:r w:rsidRPr="00601DCD">
        <w:rPr>
          <w:rStyle w:val="StyleBoldUnderline"/>
        </w:rPr>
        <w:t>opposition lawmakers led by María Corina Machado</w:t>
      </w:r>
      <w:r w:rsidRPr="00601DCD">
        <w:rPr>
          <w:sz w:val="16"/>
        </w:rPr>
        <w:t xml:space="preserve">, a representative from the National Assembly of Venezuela, </w:t>
      </w:r>
      <w:r w:rsidRPr="00601DCD">
        <w:rPr>
          <w:rStyle w:val="StyleBoldUnderline"/>
        </w:rPr>
        <w:t>have held meetings in capitals around the region to educate foreign leaders about Maduro's illegitimate hold on power.</w:t>
      </w:r>
      <w:r w:rsidRPr="00601DCD">
        <w:rPr>
          <w:rStyle w:val="StyleBoldUnderline"/>
          <w:sz w:val="12"/>
        </w:rPr>
        <w:t>¶</w:t>
      </w:r>
      <w:r w:rsidRPr="00601DCD">
        <w:rPr>
          <w:sz w:val="16"/>
        </w:rPr>
        <w:t xml:space="preserve"> [Read the U.S. News Debate: Given The Current Deficit Crisis, Should Foreign Aid Be Cut?]</w:t>
      </w:r>
      <w:r w:rsidRPr="00601DCD">
        <w:rPr>
          <w:sz w:val="12"/>
        </w:rPr>
        <w:t>¶</w:t>
      </w:r>
      <w:r w:rsidRPr="00601DCD">
        <w:rPr>
          <w:sz w:val="16"/>
        </w:rPr>
        <w:t xml:space="preserve"> </w:t>
      </w:r>
      <w:r w:rsidRPr="00601DCD">
        <w:rPr>
          <w:rStyle w:val="StyleBoldUnderline"/>
        </w:rPr>
        <w:t>Rather than accept Maduro's strongman tactics</w:t>
      </w:r>
      <w:r w:rsidRPr="00601DCD">
        <w:rPr>
          <w:sz w:val="16"/>
        </w:rPr>
        <w:t xml:space="preserve">, the </w:t>
      </w:r>
      <w:r w:rsidRPr="00601DCD">
        <w:rPr>
          <w:rStyle w:val="StyleBoldUnderline"/>
        </w:rPr>
        <w:t>Obama</w:t>
      </w:r>
      <w:r w:rsidRPr="00601DCD">
        <w:rPr>
          <w:sz w:val="16"/>
        </w:rPr>
        <w:t xml:space="preserve"> administration </w:t>
      </w:r>
      <w:r w:rsidRPr="00601DCD">
        <w:rPr>
          <w:rStyle w:val="StyleBoldUnderline"/>
        </w:rPr>
        <w:t>should</w:t>
      </w:r>
      <w:r w:rsidRPr="00601DCD">
        <w:rPr>
          <w:sz w:val="16"/>
        </w:rPr>
        <w:t xml:space="preserve"> take a firm stand and </w:t>
      </w:r>
      <w:r w:rsidRPr="00601DCD">
        <w:rPr>
          <w:rStyle w:val="StyleBoldUnderline"/>
        </w:rPr>
        <w:t>make clear to Caracas that any steps to undermine the country's constitution or threaten the opposition will be detrimental to bilateral ties with the United States. The fact is that Washington holds all the cards. Venezuela's economy is in a free-fall</w:t>
      </w:r>
      <w:r w:rsidRPr="00601DCD">
        <w:rPr>
          <w:sz w:val="16"/>
        </w:rPr>
        <w:t xml:space="preserve">, Maduro's popularity is plummeting, and various public scandals – especially those related to institutional corruption – </w:t>
      </w:r>
      <w:r w:rsidRPr="00601DCD">
        <w:rPr>
          <w:rStyle w:val="StyleBoldUnderline"/>
        </w:rPr>
        <w:t>could further erode public confidence in the current government.</w:t>
      </w:r>
      <w:r w:rsidRPr="00601DCD">
        <w:rPr>
          <w:sz w:val="16"/>
        </w:rPr>
        <w:t xml:space="preserve"> </w:t>
      </w:r>
      <w:r w:rsidRPr="00601DCD">
        <w:rPr>
          <w:sz w:val="12"/>
        </w:rPr>
        <w:t>¶</w:t>
      </w:r>
      <w:r w:rsidRPr="00601DCD">
        <w:rPr>
          <w:sz w:val="16"/>
        </w:rPr>
        <w:t xml:space="preserve"> </w:t>
      </w:r>
      <w:r w:rsidRPr="00601DCD">
        <w:rPr>
          <w:rStyle w:val="StyleBoldUnderline"/>
        </w:rPr>
        <w:t xml:space="preserve">By resetting relations with the Maduro government now, </w:t>
      </w:r>
      <w:r w:rsidRPr="00601DCD">
        <w:rPr>
          <w:rStyle w:val="Emphasis"/>
        </w:rPr>
        <w:t>the United States risks legitimizing the Chavez protégé's ill-gotten hold on power</w:t>
      </w:r>
      <w:r w:rsidRPr="00601DCD">
        <w:rPr>
          <w:rStyle w:val="StyleBoldUnderline"/>
        </w:rPr>
        <w:t xml:space="preserve"> and undercutting the Venezuelan </w:t>
      </w:r>
      <w:r w:rsidRPr="00601DCD">
        <w:rPr>
          <w:rStyle w:val="Emphasis"/>
        </w:rPr>
        <w:t>democratic opposition</w:t>
      </w:r>
      <w:r w:rsidRPr="00601DCD">
        <w:rPr>
          <w:rStyle w:val="StyleBoldUnderline"/>
        </w:rPr>
        <w:t xml:space="preserve"> efforts to sustain and expand its popular support. It's time the Obama administration rethink this hasty reset with Maduro.</w:t>
      </w:r>
    </w:p>
    <w:p w:rsidR="00F76C4D" w:rsidRPr="001F4F1C" w:rsidRDefault="00F76C4D" w:rsidP="00F76C4D">
      <w:pPr>
        <w:pStyle w:val="Heading4"/>
        <w:rPr>
          <w:rStyle w:val="StyleStyleBold12pt"/>
          <w:b/>
        </w:rPr>
      </w:pPr>
      <w:r>
        <w:rPr>
          <w:rStyle w:val="StyleStyleBold12pt"/>
          <w:b/>
        </w:rPr>
        <w:t>The Venezuelan oil sector bolsters autocratic rule --- suppresses dissent.</w:t>
      </w:r>
    </w:p>
    <w:p w:rsidR="00F76C4D" w:rsidRPr="001F4F1C" w:rsidRDefault="00F76C4D" w:rsidP="00F76C4D">
      <w:pPr>
        <w:rPr>
          <w:rStyle w:val="StyleStyleBold12pt"/>
          <w:b w:val="0"/>
        </w:rPr>
      </w:pPr>
      <w:r>
        <w:rPr>
          <w:rStyle w:val="StyleStyleBold12pt"/>
        </w:rPr>
        <w:t xml:space="preserve">Urgelles 10 </w:t>
      </w:r>
      <w:r w:rsidRPr="001F4F1C">
        <w:rPr>
          <w:rStyle w:val="StyleStyleBold12pt"/>
          <w:b w:val="0"/>
          <w:sz w:val="20"/>
          <w:szCs w:val="20"/>
        </w:rPr>
        <w:t>(Thaelman, writer and polemicist</w:t>
      </w:r>
      <w:r w:rsidRPr="001F4F1C">
        <w:rPr>
          <w:sz w:val="20"/>
          <w:szCs w:val="20"/>
        </w:rPr>
        <w:t xml:space="preserve"> </w:t>
      </w:r>
      <w:r w:rsidRPr="001F4F1C">
        <w:rPr>
          <w:rStyle w:val="StyleStyleBold12pt"/>
          <w:b w:val="0"/>
          <w:sz w:val="20"/>
          <w:szCs w:val="20"/>
        </w:rPr>
        <w:t>born and raised in Caracas, Venezuela, moved to New York City to study an M.A. in Politics at NYU, “The Price of Venezuelan Oil? Democracy,” PolicyMic, http://www.policymic.com/articles/1523/the-price-of-venezuelan-oil-democracy)</w:t>
      </w:r>
    </w:p>
    <w:p w:rsidR="00F76C4D" w:rsidRDefault="00F76C4D" w:rsidP="00F76C4D">
      <w:pPr>
        <w:rPr>
          <w:sz w:val="16"/>
        </w:rPr>
      </w:pPr>
      <w:r w:rsidRPr="00756FD4">
        <w:rPr>
          <w:rStyle w:val="StyleBoldUnderline"/>
        </w:rPr>
        <w:t xml:space="preserve">The Price of Venezuelan Oil? </w:t>
      </w:r>
      <w:r w:rsidRPr="00756FD4">
        <w:rPr>
          <w:rStyle w:val="Emphasis"/>
        </w:rPr>
        <w:t>Democracy</w:t>
      </w:r>
      <w:r w:rsidRPr="001F4F1C">
        <w:rPr>
          <w:rStyle w:val="StyleBoldUnderline"/>
          <w:sz w:val="12"/>
        </w:rPr>
        <w:t xml:space="preserve">¶ </w:t>
      </w:r>
      <w:r w:rsidRPr="00756FD4">
        <w:rPr>
          <w:rStyle w:val="StyleBoldUnderline"/>
        </w:rPr>
        <w:t xml:space="preserve">Venezuela has inherited </w:t>
      </w:r>
      <w:r w:rsidRPr="001F4F1C">
        <w:rPr>
          <w:sz w:val="16"/>
        </w:rPr>
        <w:t xml:space="preserve">from its colonial past </w:t>
      </w:r>
      <w:r w:rsidRPr="00756FD4">
        <w:rPr>
          <w:rStyle w:val="StyleBoldUnderline"/>
        </w:rPr>
        <w:t xml:space="preserve">a feature that has handicapped its economic development as well as its </w:t>
      </w:r>
      <w:r w:rsidRPr="00756FD4">
        <w:rPr>
          <w:rStyle w:val="Emphasis"/>
        </w:rPr>
        <w:t>free institutions</w:t>
      </w:r>
      <w:r w:rsidRPr="00756FD4">
        <w:rPr>
          <w:rStyle w:val="StyleBoldUnderline"/>
        </w:rPr>
        <w:t>: rentierism</w:t>
      </w:r>
      <w:r w:rsidRPr="001F4F1C">
        <w:rPr>
          <w:sz w:val="16"/>
        </w:rPr>
        <w:t>.</w:t>
      </w:r>
      <w:r w:rsidRPr="001F4F1C">
        <w:rPr>
          <w:sz w:val="12"/>
        </w:rPr>
        <w:t>¶</w:t>
      </w:r>
      <w:r w:rsidRPr="001F4F1C">
        <w:rPr>
          <w:sz w:val="16"/>
        </w:rPr>
        <w:t xml:space="preserve"> </w:t>
      </w:r>
      <w:r w:rsidRPr="00756FD4">
        <w:rPr>
          <w:rStyle w:val="StyleBoldUnderline"/>
        </w:rPr>
        <w:t>Rentierism</w:t>
      </w:r>
      <w:r w:rsidRPr="001F4F1C">
        <w:rPr>
          <w:sz w:val="16"/>
        </w:rPr>
        <w:t xml:space="preserve">, or what is called in Spanish rentismo, </w:t>
      </w:r>
      <w:r w:rsidRPr="00756FD4">
        <w:rPr>
          <w:rStyle w:val="StyleBoldUnderline"/>
        </w:rPr>
        <w:t>refers to an economy that depends too much on government spending because the government maintains a monopoly that permits it to be independent from tax revenues, and hence from its population</w:t>
      </w:r>
      <w:r w:rsidRPr="001F4F1C">
        <w:rPr>
          <w:sz w:val="16"/>
        </w:rPr>
        <w:t>. The Empire of Charles I of Spain financed all of its costly foreign and interior policy with gold brought over from the Americas. Over time, this led to inflation, further feudalization of Spanish society, and a weak commercial balance dependent on imports from England, the Italian republics and the Netherlands.</w:t>
      </w:r>
      <w:r w:rsidRPr="001F4F1C">
        <w:rPr>
          <w:sz w:val="12"/>
        </w:rPr>
        <w:t>¶</w:t>
      </w:r>
      <w:r w:rsidRPr="001F4F1C">
        <w:rPr>
          <w:sz w:val="16"/>
        </w:rPr>
        <w:t xml:space="preserve"> Today, President Hugo </w:t>
      </w:r>
      <w:r w:rsidRPr="00756FD4">
        <w:rPr>
          <w:rStyle w:val="StyleBoldUnderline"/>
        </w:rPr>
        <w:t>Chavez’s</w:t>
      </w:r>
      <w:r w:rsidRPr="001F4F1C">
        <w:rPr>
          <w:sz w:val="16"/>
        </w:rPr>
        <w:t xml:space="preserve"> Venezuela works in a strikingly similar fashion. His so-called </w:t>
      </w:r>
      <w:r w:rsidRPr="00756FD4">
        <w:rPr>
          <w:rStyle w:val="StyleBoldUnderline"/>
        </w:rPr>
        <w:t>“Socialism of the 21st Century” has been a long campaign to expropriate and take over the private businesses of Venezuela’s weak bourgeoisie. He has utilized gigantic oil revenues in order to finance the government without the need for tax revenues or the private sector.</w:t>
      </w:r>
      <w:r w:rsidRPr="001F4F1C">
        <w:rPr>
          <w:rStyle w:val="StyleBoldUnderline"/>
          <w:sz w:val="12"/>
        </w:rPr>
        <w:t>¶</w:t>
      </w:r>
      <w:r w:rsidRPr="001F4F1C">
        <w:rPr>
          <w:sz w:val="16"/>
        </w:rPr>
        <w:t xml:space="preserve"> </w:t>
      </w:r>
      <w:r w:rsidRPr="00756FD4">
        <w:rPr>
          <w:rStyle w:val="StyleBoldUnderline"/>
        </w:rPr>
        <w:t>Chavez has systematically expropriated agricultural land from the hands of private producers</w:t>
      </w:r>
      <w:r w:rsidRPr="001F4F1C">
        <w:rPr>
          <w:sz w:val="16"/>
        </w:rPr>
        <w:t xml:space="preserve"> (some of them very efficient) in a crusade to give the land to the peasants. He has propagated a myth using socialist rhetoric in which the government must </w:t>
      </w:r>
      <w:r w:rsidRPr="001F4F1C">
        <w:rPr>
          <w:sz w:val="16"/>
        </w:rPr>
        <w:lastRenderedPageBreak/>
        <w:t xml:space="preserve">redistribute the country’s land in order to protect landless peasants from being exploited by greedy landlords. This narrative feeds off a 19th century vision of Venezuelan society — where most of the land was monopolized by military and oligarchic landlords — that no longer exists now that the country has become a mainly oil producing economy. This was a process that began decades ago with Venezuela’s oil industry, but </w:t>
      </w:r>
      <w:r w:rsidRPr="001F4F1C">
        <w:rPr>
          <w:rStyle w:val="StyleBoldUnderline"/>
        </w:rPr>
        <w:t>Chavez has taken it to its ultimate extreme</w:t>
      </w:r>
      <w:r w:rsidRPr="001F4F1C">
        <w:rPr>
          <w:sz w:val="16"/>
        </w:rPr>
        <w:t>, resulting in the destruction Venezuela’s capacity to feed itself by decimating the country’s agricultural sector.</w:t>
      </w:r>
      <w:r w:rsidRPr="001F4F1C">
        <w:rPr>
          <w:sz w:val="12"/>
        </w:rPr>
        <w:t>¶</w:t>
      </w:r>
      <w:r w:rsidRPr="001F4F1C">
        <w:rPr>
          <w:sz w:val="16"/>
        </w:rPr>
        <w:t xml:space="preserve"> As a result, Venezuela now depends more than ever on foreign imports, especially from Colombia and Argentina, and the average Venezuelan depends on imported food purchased with oil revenues. High government spending has led to the highest inflation in Latin America and the almost complete demise of national production. Contrary to common sense, Chavez’s officials defend this policy as the primary establisher of national autarchy.</w:t>
      </w:r>
      <w:r w:rsidRPr="001F4F1C">
        <w:rPr>
          <w:sz w:val="12"/>
        </w:rPr>
        <w:t>¶</w:t>
      </w:r>
      <w:r w:rsidRPr="001F4F1C">
        <w:rPr>
          <w:sz w:val="16"/>
        </w:rPr>
        <w:t xml:space="preserve"> Venezuela’s catastrophic economic situation doesn’t end with the agricultural sector. Chavez has expropriated other important branches of national industry, like steel and aluminum, sugar, electricity, and the biggest telephone corporation, which has followed these companies into bankruptcy. </w:t>
      </w:r>
      <w:r w:rsidRPr="00756FD4">
        <w:rPr>
          <w:rStyle w:val="StyleBoldUnderline"/>
        </w:rPr>
        <w:t>His socialist ideology has resulted in an economy that depends more than ever on oil prices.</w:t>
      </w:r>
      <w:r w:rsidRPr="001F4F1C">
        <w:rPr>
          <w:rStyle w:val="StyleBoldUnderline"/>
          <w:sz w:val="12"/>
        </w:rPr>
        <w:t>¶</w:t>
      </w:r>
      <w:r w:rsidRPr="001F4F1C">
        <w:rPr>
          <w:sz w:val="16"/>
        </w:rPr>
        <w:t xml:space="preserve"> </w:t>
      </w:r>
      <w:r w:rsidRPr="001F4F1C">
        <w:rPr>
          <w:rStyle w:val="StyleBoldUnderline"/>
        </w:rPr>
        <w:t xml:space="preserve">Chavez's strategy to have a tight control of the only real source of wealth in the country makes complete sense if he plans to rule for life. It has made him the indisputable, strongest and wealthiest politician in Venezuela, by </w:t>
      </w:r>
      <w:r w:rsidRPr="001F4F1C">
        <w:rPr>
          <w:rStyle w:val="Emphasis"/>
        </w:rPr>
        <w:t>leaving the private sector subservient to the central government</w:t>
      </w:r>
      <w:r w:rsidRPr="001F4F1C">
        <w:rPr>
          <w:rStyle w:val="StyleBoldUnderline"/>
        </w:rPr>
        <w:t xml:space="preserve"> and the civil society weak and demoralized in front of an all-pervasive civil bureaucracy</w:t>
      </w:r>
      <w:r w:rsidRPr="001F4F1C">
        <w:rPr>
          <w:sz w:val="16"/>
        </w:rPr>
        <w:t>.</w:t>
      </w:r>
      <w:r w:rsidRPr="001F4F1C">
        <w:rPr>
          <w:sz w:val="12"/>
        </w:rPr>
        <w:t>¶</w:t>
      </w:r>
      <w:r w:rsidRPr="001F4F1C">
        <w:rPr>
          <w:sz w:val="16"/>
        </w:rPr>
        <w:t xml:space="preserve"> </w:t>
      </w:r>
      <w:r w:rsidRPr="001F4F1C">
        <w:rPr>
          <w:rStyle w:val="StyleBoldUnderline"/>
        </w:rPr>
        <w:t xml:space="preserve">Venezuela’s woes fit the pattern of other oil-rich countries which have also become rentier economies controlled by repressive regimes. These governments use oil wealth to bolster their popularity by buying off important segments of the population with social programs, </w:t>
      </w:r>
      <w:r w:rsidRPr="001F4F1C">
        <w:rPr>
          <w:rStyle w:val="Emphasis"/>
        </w:rPr>
        <w:t>as well as suppressing dissent</w:t>
      </w:r>
      <w:r w:rsidRPr="001F4F1C">
        <w:rPr>
          <w:rStyle w:val="StyleBoldUnderline"/>
        </w:rPr>
        <w:t>,</w:t>
      </w:r>
      <w:r w:rsidRPr="001F4F1C">
        <w:rPr>
          <w:sz w:val="16"/>
        </w:rPr>
        <w:t xml:space="preserve"> which is exactly what Chavez has been doing for more than a decade now.</w:t>
      </w:r>
    </w:p>
    <w:p w:rsidR="00F76C4D" w:rsidRPr="00FD4A61" w:rsidRDefault="00F76C4D" w:rsidP="00F76C4D">
      <w:pPr>
        <w:pStyle w:val="Heading3"/>
      </w:pPr>
      <w:r>
        <w:lastRenderedPageBreak/>
        <w:t>Spills over</w:t>
      </w:r>
    </w:p>
    <w:p w:rsidR="00F76C4D" w:rsidRPr="001F4F1C" w:rsidRDefault="00F76C4D" w:rsidP="00F76C4D">
      <w:pPr>
        <w:rPr>
          <w:sz w:val="16"/>
        </w:rPr>
      </w:pPr>
    </w:p>
    <w:p w:rsidR="00F76C4D" w:rsidRPr="00247776" w:rsidRDefault="00F76C4D" w:rsidP="00F76C4D">
      <w:pPr>
        <w:pStyle w:val="Heading4"/>
        <w:rPr>
          <w:rStyle w:val="StyleStyleBold12pt"/>
          <w:b/>
        </w:rPr>
      </w:pPr>
      <w:r>
        <w:rPr>
          <w:rStyle w:val="StyleStyleBold12pt"/>
          <w:b/>
        </w:rPr>
        <w:t>Venezuelan regime trends are modeled throughout Latin America --- 2009 term limit controversy proves.</w:t>
      </w:r>
    </w:p>
    <w:p w:rsidR="00F76C4D" w:rsidRPr="00247776" w:rsidRDefault="00F76C4D" w:rsidP="00F76C4D">
      <w:pPr>
        <w:rPr>
          <w:rStyle w:val="StyleStyleBold12pt"/>
          <w:b w:val="0"/>
          <w:sz w:val="20"/>
          <w:szCs w:val="20"/>
        </w:rPr>
      </w:pPr>
      <w:r>
        <w:rPr>
          <w:rStyle w:val="StyleStyleBold12pt"/>
        </w:rPr>
        <w:t xml:space="preserve">Padgett 9 </w:t>
      </w:r>
      <w:r w:rsidRPr="00247776">
        <w:rPr>
          <w:rStyle w:val="StyleStyleBold12pt"/>
          <w:b w:val="0"/>
          <w:sz w:val="20"/>
          <w:szCs w:val="20"/>
        </w:rPr>
        <w:t>(Tim, TIME’s Miami &amp; Latin America bureau chief, “What Chávez Win Means for Latin American Democracy,” TIME World, http://www.time.com/time/world/article/0,8599,1879742,00.html)</w:t>
      </w:r>
    </w:p>
    <w:p w:rsidR="00F76C4D" w:rsidRPr="00247776" w:rsidRDefault="00F76C4D" w:rsidP="00F76C4D">
      <w:pPr>
        <w:rPr>
          <w:sz w:val="16"/>
        </w:rPr>
      </w:pPr>
      <w:r w:rsidRPr="00247776">
        <w:rPr>
          <w:rStyle w:val="StyleBoldUnderline"/>
        </w:rPr>
        <w:t>When</w:t>
      </w:r>
      <w:r w:rsidRPr="00247776">
        <w:rPr>
          <w:sz w:val="16"/>
        </w:rPr>
        <w:t xml:space="preserve"> President Hugo </w:t>
      </w:r>
      <w:r w:rsidRPr="00247776">
        <w:rPr>
          <w:rStyle w:val="StyleBoldUnderline"/>
        </w:rPr>
        <w:t>Chávez first asked Venezuelans to eliminate presidential term limits</w:t>
      </w:r>
      <w:r w:rsidRPr="00247776">
        <w:rPr>
          <w:sz w:val="16"/>
        </w:rPr>
        <w:t xml:space="preserve"> in December 2007, </w:t>
      </w:r>
      <w:r w:rsidRPr="00247776">
        <w:rPr>
          <w:rStyle w:val="StyleBoldUnderline"/>
        </w:rPr>
        <w:t>they told him no</w:t>
      </w:r>
      <w:r w:rsidRPr="00247776">
        <w:rPr>
          <w:sz w:val="16"/>
        </w:rPr>
        <w:t>. But on Sunday, as if resigned to the idea that he would keep on asking until he got the answer he wanted, voters said yes. Venezuela's second constitutional referendum in 14 months was approved by a resounding 54% to 45% margin, allowing Chávez to run for a third six-year term in 2012 and perhaps others after that.</w:t>
      </w:r>
      <w:r w:rsidRPr="00247776">
        <w:rPr>
          <w:sz w:val="12"/>
        </w:rPr>
        <w:t>¶</w:t>
      </w:r>
      <w:r w:rsidRPr="00247776">
        <w:rPr>
          <w:sz w:val="16"/>
        </w:rPr>
        <w:t xml:space="preserve"> Standing on the balcony of the Miraflores presidential palace to declare victory Sunday night in his trademark red shirt, the socialist firebrand shouted: "Today we opened wide the gates of the future!" Chávez may well have opened another kind of gate. </w:t>
      </w:r>
      <w:r w:rsidRPr="00247776">
        <w:rPr>
          <w:rStyle w:val="StyleBoldUnderline"/>
        </w:rPr>
        <w:t>For much of the latter half of the 20th century, it was the norm in Latin America to limit presidents to one term, a safeguard against the lifetime rule so many caudillos had set up for themselves in the past. As democracy gained a stronger foothold on the continent, many countries voted to allow their leaders a second stint in office.</w:t>
      </w:r>
      <w:r w:rsidRPr="00247776">
        <w:rPr>
          <w:sz w:val="16"/>
        </w:rPr>
        <w:t xml:space="preserve"> (See TIME's Pictures of the Week.)</w:t>
      </w:r>
      <w:r w:rsidRPr="00247776">
        <w:rPr>
          <w:sz w:val="12"/>
        </w:rPr>
        <w:t>¶</w:t>
      </w:r>
      <w:r w:rsidRPr="00247776">
        <w:rPr>
          <w:sz w:val="16"/>
        </w:rPr>
        <w:t xml:space="preserve"> </w:t>
      </w:r>
      <w:r w:rsidRPr="00247776">
        <w:rPr>
          <w:rStyle w:val="StyleBoldUnderline"/>
        </w:rPr>
        <w:t>The elimination of term limits in Venezuela could firmly establish a trend that</w:t>
      </w:r>
      <w:r w:rsidRPr="00247776">
        <w:rPr>
          <w:sz w:val="16"/>
        </w:rPr>
        <w:t xml:space="preserve">, according to those who oppose such restrictions, will strengthen democracy by allowing voters to decide how long a popular leader can stick around. Term-limit proponents, however, say Chávez's triumph </w:t>
      </w:r>
      <w:r w:rsidRPr="00247776">
        <w:rPr>
          <w:rStyle w:val="Emphasis"/>
        </w:rPr>
        <w:t>will only carry the region back to its authoritarian past</w:t>
      </w:r>
      <w:r w:rsidRPr="00247776">
        <w:rPr>
          <w:sz w:val="16"/>
        </w:rPr>
        <w:t xml:space="preserve">. "What Venezuelan voters decide is their business," says John Walsh, a senior associate at the Washington Office on Latin America, an independent think tank. "But </w:t>
      </w:r>
      <w:r w:rsidRPr="00247776">
        <w:rPr>
          <w:rStyle w:val="StyleBoldUnderline"/>
        </w:rPr>
        <w:t>a threshold does seem to have been crossed."</w:t>
      </w:r>
      <w:r w:rsidRPr="00247776">
        <w:rPr>
          <w:sz w:val="12"/>
        </w:rPr>
        <w:t>¶</w:t>
      </w:r>
      <w:r w:rsidRPr="00247776">
        <w:rPr>
          <w:sz w:val="16"/>
        </w:rPr>
        <w:t xml:space="preserve"> </w:t>
      </w:r>
      <w:r w:rsidRPr="00247776">
        <w:rPr>
          <w:rStyle w:val="StyleBoldUnderline"/>
        </w:rPr>
        <w:t>In neighboring Colombia, supporters of conservative President Alvaro Uribe, whose second and constitutionally final term ends next year, are pushing for an amendment that would let him run again</w:t>
      </w:r>
      <w:r w:rsidRPr="00247776">
        <w:rPr>
          <w:sz w:val="16"/>
        </w:rPr>
        <w:t>. Just as Chavistas insist Chávez is the only man who can carry through the sweeping populist reforms he began a decade ago, many Colombians feel only Uribe can safeguard the economic revival and improved security he's brought to South America's most war-torn country. Uribe so far has played it coy, neither declaring he wants another term nor denying it. Pundits say they'd be shocked if, after watching Chávez gain the opportunity, he doesn't fight for the same treatment. (See pictures of Colombia's guerilla army.)</w:t>
      </w:r>
      <w:r w:rsidRPr="00247776">
        <w:rPr>
          <w:sz w:val="12"/>
        </w:rPr>
        <w:t>¶</w:t>
      </w:r>
      <w:r w:rsidRPr="00247776">
        <w:rPr>
          <w:sz w:val="16"/>
        </w:rPr>
        <w:t xml:space="preserve"> Across the Andes in Ecuador, a constitutional referendum last year gave leftist President Rafael Correa the chance to govern until 2017. Correa first won in 2006; Ecuador's new constitution allows him to run for a four-year term in a special election this year, and then another in 2013. Bolivia's leftist President, Evo Morales, who was elected in 2005, won a similar reform in a referendum last month. The question now is whether both leaders will eventually follow their ally Chavez's lead and seek the right to run for re-election indefinitely. Elsewhere, political watchers are waiting to see if Argentina's President Cristina Fernandez, along with her predecessor and husband, Nestor Kirchner, will try to get term limits relaxed as well. Nicaraguan President Daniel Ortega is another.</w:t>
      </w:r>
      <w:r w:rsidRPr="00247776">
        <w:rPr>
          <w:sz w:val="12"/>
        </w:rPr>
        <w:t>¶</w:t>
      </w:r>
      <w:r w:rsidRPr="00247776">
        <w:rPr>
          <w:sz w:val="16"/>
        </w:rPr>
        <w:t xml:space="preserve"> </w:t>
      </w:r>
      <w:r w:rsidRPr="00247776">
        <w:rPr>
          <w:rStyle w:val="StyleBoldUnderline"/>
        </w:rPr>
        <w:t>Unless Venezuela's political landscape changes dramatically in four years, Chávez seems certain to win the next presidential election in 2012</w:t>
      </w:r>
      <w:r w:rsidRPr="00247776">
        <w:rPr>
          <w:sz w:val="16"/>
        </w:rPr>
        <w:t>. His latest victory is a body blow to the country's struggling opposition, which scored some impressive wins in last year's regional elections but seemed to have lost the drive that helped it stun Chávez in the 2007 plebiscite. Opposition leaders caught Chávez napping in that election — he failed to get enough of his base to the polls — but this time it was their supporters who didn't show up. The Sunday vote had a 32% abstention rate, and election watchers assume most of the no-show was on the opposition side. Much of that can simply be attributed to voter fatigue: the referendum was the third national election for Venezuelans since December 2007.</w:t>
      </w:r>
    </w:p>
    <w:p w:rsidR="00F76C4D" w:rsidRDefault="00F76C4D" w:rsidP="00F76C4D">
      <w:pPr>
        <w:pStyle w:val="Heading3"/>
      </w:pPr>
      <w:r>
        <w:lastRenderedPageBreak/>
        <w:t>Impact - Environment</w:t>
      </w:r>
    </w:p>
    <w:p w:rsidR="00F76C4D" w:rsidRDefault="00F76C4D" w:rsidP="00F76C4D">
      <w:pPr>
        <w:pStyle w:val="Heading4"/>
      </w:pPr>
      <w:r>
        <w:t>Latin American democracy solves the environment</w:t>
      </w:r>
    </w:p>
    <w:p w:rsidR="00F76C4D" w:rsidRPr="008B2A4A" w:rsidRDefault="00F76C4D" w:rsidP="00F76C4D">
      <w:r w:rsidRPr="008B2A4A">
        <w:rPr>
          <w:rStyle w:val="StyleStyleBold12pt"/>
        </w:rPr>
        <w:t>Callejas 10</w:t>
      </w:r>
      <w:r>
        <w:t xml:space="preserve"> (Danny, Professor of Economics at the Universidad de Antioquia, Colombia, “Democracy and Environmental Quality in Latin America: A Panel System of Equations Approach, 1995-2008,” November)</w:t>
      </w:r>
    </w:p>
    <w:p w:rsidR="00F76C4D" w:rsidRDefault="00F76C4D" w:rsidP="00F76C4D">
      <w:pPr>
        <w:rPr>
          <w:rStyle w:val="StyleBoldUnderline"/>
        </w:rPr>
      </w:pPr>
      <w:r w:rsidRPr="0098283D">
        <w:rPr>
          <w:rStyle w:val="StyleBoldUnderline"/>
          <w:highlight w:val="yellow"/>
        </w:rPr>
        <w:t>Democracy has a positive effect on environmental quality</w:t>
      </w:r>
      <w:r w:rsidRPr="008B2A4A">
        <w:rPr>
          <w:rStyle w:val="StyleBoldUnderline"/>
        </w:rPr>
        <w:t xml:space="preserve">. The theory suggests that </w:t>
      </w:r>
      <w:r w:rsidRPr="0098283D">
        <w:rPr>
          <w:rStyle w:val="StyleBoldUnderline"/>
          <w:highlight w:val="yellow"/>
        </w:rPr>
        <w:t xml:space="preserve">democracy </w:t>
      </w:r>
      <w:r w:rsidRPr="00BA64A9">
        <w:rPr>
          <w:rStyle w:val="StyleBoldUnderline"/>
        </w:rPr>
        <w:t xml:space="preserve">sustains </w:t>
      </w:r>
      <w:r w:rsidRPr="0098283D">
        <w:rPr>
          <w:rStyle w:val="StyleBoldUnderline"/>
          <w:highlight w:val="yellow"/>
        </w:rPr>
        <w:t>and encourages freedom of speech</w:t>
      </w:r>
      <w:r w:rsidRPr="008B2A4A">
        <w:rPr>
          <w:rStyle w:val="StyleBoldUnderline"/>
        </w:rPr>
        <w:t xml:space="preserve">, freedom of </w:t>
      </w:r>
      <w:r w:rsidRPr="0098283D">
        <w:rPr>
          <w:rStyle w:val="StyleBoldUnderline"/>
          <w:highlight w:val="yellow"/>
        </w:rPr>
        <w:t>press</w:t>
      </w:r>
      <w:r w:rsidRPr="008B2A4A">
        <w:rPr>
          <w:rStyle w:val="StyleBoldUnderline"/>
        </w:rPr>
        <w:t xml:space="preserve">, political </w:t>
      </w:r>
      <w:r w:rsidRPr="0098283D">
        <w:rPr>
          <w:rStyle w:val="StyleBoldUnderline"/>
          <w:highlight w:val="yellow"/>
        </w:rPr>
        <w:t>participation and social awareness. These</w:t>
      </w:r>
      <w:r w:rsidRPr="008B2A4A">
        <w:rPr>
          <w:rStyle w:val="StyleBoldUnderline"/>
        </w:rPr>
        <w:t xml:space="preserve"> elements </w:t>
      </w:r>
      <w:r w:rsidRPr="0098283D">
        <w:rPr>
          <w:rStyle w:val="StyleBoldUnderline"/>
          <w:highlight w:val="yellow"/>
        </w:rPr>
        <w:t>provide a conduit for social demands</w:t>
      </w:r>
      <w:r w:rsidRPr="008B2A4A">
        <w:rPr>
          <w:rStyle w:val="StyleBoldUnderline"/>
        </w:rPr>
        <w:t xml:space="preserve">. As urban population and income grow, </w:t>
      </w:r>
      <w:r w:rsidRPr="0098283D">
        <w:rPr>
          <w:rStyle w:val="StyleBoldUnderline"/>
          <w:highlight w:val="yellow"/>
        </w:rPr>
        <w:t>citizens increase</w:t>
      </w:r>
      <w:r w:rsidRPr="008B2A4A">
        <w:rPr>
          <w:rStyle w:val="StyleBoldUnderline"/>
        </w:rPr>
        <w:t xml:space="preserve"> their </w:t>
      </w:r>
      <w:r w:rsidRPr="0098283D">
        <w:rPr>
          <w:rStyle w:val="StyleBoldUnderline"/>
          <w:highlight w:val="yellow"/>
        </w:rPr>
        <w:t>demand for higher environmental standards and quality</w:t>
      </w:r>
      <w:r w:rsidRPr="008B2A4A">
        <w:rPr>
          <w:rStyle w:val="StyleBoldUnderline"/>
        </w:rPr>
        <w:t xml:space="preserve">. The enactment of </w:t>
      </w:r>
      <w:r w:rsidRPr="0098283D">
        <w:rPr>
          <w:rStyle w:val="StyleBoldUnderline"/>
          <w:highlight w:val="yellow"/>
        </w:rPr>
        <w:t xml:space="preserve">new </w:t>
      </w:r>
      <w:r w:rsidRPr="00BA64A9">
        <w:rPr>
          <w:rStyle w:val="StyleBoldUnderline"/>
        </w:rPr>
        <w:t>policies</w:t>
      </w:r>
      <w:r w:rsidRPr="008B2A4A">
        <w:rPr>
          <w:rStyle w:val="StyleBoldUnderline"/>
        </w:rPr>
        <w:t xml:space="preserve"> and </w:t>
      </w:r>
      <w:r w:rsidRPr="0098283D">
        <w:rPr>
          <w:rStyle w:val="StyleBoldUnderline"/>
          <w:highlight w:val="yellow"/>
        </w:rPr>
        <w:t>regulations</w:t>
      </w:r>
      <w:r w:rsidRPr="008B2A4A">
        <w:rPr>
          <w:rStyle w:val="StyleBoldUnderline"/>
        </w:rPr>
        <w:t xml:space="preserve"> that incentive individuals and firms </w:t>
      </w:r>
      <w:r w:rsidRPr="0098283D">
        <w:rPr>
          <w:rStyle w:val="StyleBoldUnderline"/>
          <w:highlight w:val="yellow"/>
        </w:rPr>
        <w:t>may lead to a reduction in pollutio</w:t>
      </w:r>
      <w:r w:rsidRPr="008B2A4A">
        <w:rPr>
          <w:rStyle w:val="StyleBoldUnderline"/>
        </w:rPr>
        <w:t xml:space="preserve">n, environmental </w:t>
      </w:r>
      <w:r w:rsidRPr="0098283D">
        <w:rPr>
          <w:rStyle w:val="StyleBoldUnderline"/>
          <w:highlight w:val="yellow"/>
        </w:rPr>
        <w:t>degradation and deforestation;</w:t>
      </w:r>
      <w:r w:rsidRPr="008B2A4A">
        <w:rPr>
          <w:rStyle w:val="StyleBoldUnderline"/>
        </w:rPr>
        <w:t xml:space="preserve"> therefore, </w:t>
      </w:r>
      <w:r w:rsidRPr="0098283D">
        <w:rPr>
          <w:rStyle w:val="StyleBoldUnderline"/>
          <w:highlight w:val="yellow"/>
        </w:rPr>
        <w:t>leading to</w:t>
      </w:r>
      <w:r w:rsidRPr="008B2A4A">
        <w:rPr>
          <w:rStyle w:val="StyleBoldUnderline"/>
        </w:rPr>
        <w:t xml:space="preserve"> a higher level of </w:t>
      </w:r>
      <w:r w:rsidRPr="0098283D">
        <w:rPr>
          <w:rStyle w:val="StyleBoldUnderline"/>
          <w:highlight w:val="yellow"/>
        </w:rPr>
        <w:t>environmental quality.</w:t>
      </w:r>
      <w:r w:rsidRPr="00CE759A">
        <w:rPr>
          <w:rStyle w:val="StyleBoldUnderline"/>
          <w:sz w:val="12"/>
        </w:rPr>
        <w:t xml:space="preserve">¶ </w:t>
      </w:r>
      <w:r w:rsidRPr="0098283D">
        <w:rPr>
          <w:rStyle w:val="StyleBoldUnderline"/>
          <w:highlight w:val="yellow"/>
        </w:rPr>
        <w:t xml:space="preserve">This study analyzed </w:t>
      </w:r>
      <w:r w:rsidRPr="0098283D">
        <w:rPr>
          <w:rStyle w:val="Emphasis"/>
          <w:highlight w:val="yellow"/>
        </w:rPr>
        <w:t>19 Latin America countries</w:t>
      </w:r>
      <w:r w:rsidRPr="00CE759A">
        <w:rPr>
          <w:sz w:val="10"/>
        </w:rPr>
        <w:t xml:space="preserve"> for the period 1995-2008. A panel data system of equations estimates suggest that a 10% increase in democracy may reduce CO2 emissions per capita in 0.48% or 0.60% in Latin America. Similarly, a 10% increase in education may reduce emissions in 0.71% or 0.73%. </w:t>
      </w:r>
      <w:r w:rsidRPr="008B2A4A">
        <w:rPr>
          <w:rStyle w:val="StyleBoldUnderline"/>
        </w:rPr>
        <w:t>These results suggest that democracy and education have a positive effect on environmental quality.</w:t>
      </w:r>
    </w:p>
    <w:p w:rsidR="00F76C4D" w:rsidRPr="00DD5C36" w:rsidRDefault="00F76C4D" w:rsidP="00F76C4D">
      <w:pPr>
        <w:pStyle w:val="Heading4"/>
      </w:pPr>
      <w:r>
        <w:t>Extinction</w:t>
      </w:r>
    </w:p>
    <w:p w:rsidR="00F76C4D" w:rsidRPr="00CE759A" w:rsidRDefault="00F76C4D" w:rsidP="00F76C4D">
      <w:r w:rsidRPr="00CE759A">
        <w:rPr>
          <w:rStyle w:val="StyleStyleBold12pt"/>
        </w:rPr>
        <w:t>Takacs 96</w:t>
      </w:r>
      <w:r w:rsidRPr="00CE759A">
        <w:t xml:space="preserve"> (David, Philosophies of Paradise, The Johns Hopkins Univ. Pr., Baltimore)</w:t>
      </w:r>
    </w:p>
    <w:p w:rsidR="00F76C4D" w:rsidRPr="00CE759A" w:rsidRDefault="00F76C4D" w:rsidP="00F76C4D">
      <w:pPr>
        <w:rPr>
          <w:rStyle w:val="StyleBoldUnderline"/>
          <w:bCs w:val="0"/>
          <w:sz w:val="16"/>
        </w:rPr>
      </w:pPr>
      <w:r w:rsidRPr="00CE759A">
        <w:rPr>
          <w:sz w:val="16"/>
        </w:rPr>
        <w:t>"</w:t>
      </w:r>
      <w:r w:rsidRPr="007D78E8">
        <w:rPr>
          <w:u w:val="single"/>
        </w:rPr>
        <w:t>Habitat destruction and conversion</w:t>
      </w:r>
      <w:r w:rsidRPr="00CE759A">
        <w:rPr>
          <w:sz w:val="16"/>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CE759A">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98283D">
        <w:rPr>
          <w:highlight w:val="yellow"/>
          <w:u w:val="single"/>
        </w:rPr>
        <w:t>biodiversity keeps the world running</w:t>
      </w:r>
      <w:r w:rsidRPr="00CE759A">
        <w:rPr>
          <w:sz w:val="16"/>
        </w:rPr>
        <w:t xml:space="preserve">. It has value in and for itself, as well as for us. Raven, Erwin, and Wilson oblige us to think about the value of biodiversity for our own lives. The Ehrlichs' rivet-popper trope makes this same point; </w:t>
      </w:r>
      <w:r w:rsidRPr="0098283D">
        <w:rPr>
          <w:highlight w:val="yellow"/>
          <w:u w:val="single"/>
        </w:rPr>
        <w:t xml:space="preserve">by eliminating rivets, we play Russian roulette with global ecology </w:t>
      </w:r>
      <w:r w:rsidRPr="007D78E8">
        <w:rPr>
          <w:u w:val="single"/>
        </w:rPr>
        <w:t xml:space="preserve">and human futures: "It is likely that </w:t>
      </w:r>
      <w:r w:rsidRPr="0098283D">
        <w:rPr>
          <w:highlight w:val="yellow"/>
          <w:u w:val="single"/>
        </w:rPr>
        <w:t xml:space="preserve">destruction of the rich complex of species in the </w:t>
      </w:r>
      <w:r w:rsidRPr="0098283D">
        <w:rPr>
          <w:b/>
          <w:highlight w:val="yellow"/>
          <w:u w:val="single"/>
        </w:rPr>
        <w:t>Amazon basin could trigger rapid changes</w:t>
      </w:r>
      <w:r w:rsidRPr="0098283D">
        <w:rPr>
          <w:highlight w:val="yellow"/>
          <w:u w:val="single"/>
        </w:rPr>
        <w:t xml:space="preserve"> in global climate patterns. Agriculture remains heavily dependent on </w:t>
      </w:r>
      <w:r w:rsidRPr="0098283D">
        <w:rPr>
          <w:b/>
          <w:highlight w:val="yellow"/>
          <w:u w:val="single"/>
        </w:rPr>
        <w:t>stable climate</w:t>
      </w:r>
      <w:r w:rsidRPr="007D78E8">
        <w:rPr>
          <w:u w:val="single"/>
        </w:rPr>
        <w:t>, and human beings remain heavily dependent on food.</w:t>
      </w:r>
      <w:r w:rsidRPr="00CE759A">
        <w:rPr>
          <w:sz w:val="16"/>
        </w:rPr>
        <w:t xml:space="preserve"> By the end of the century </w:t>
      </w:r>
      <w:r w:rsidRPr="007D78E8">
        <w:rPr>
          <w:u w:val="single"/>
        </w:rPr>
        <w:t xml:space="preserve">the </w:t>
      </w:r>
      <w:r w:rsidRPr="0098283D">
        <w:rPr>
          <w:b/>
          <w:highlight w:val="yellow"/>
          <w:u w:val="single"/>
        </w:rPr>
        <w:t>extinction</w:t>
      </w:r>
      <w:r w:rsidRPr="0098283D">
        <w:rPr>
          <w:highlight w:val="yellow"/>
          <w:u w:val="single"/>
        </w:rPr>
        <w:t xml:space="preserve"> of </w:t>
      </w:r>
      <w:r w:rsidRPr="007D78E8">
        <w:rPr>
          <w:u w:val="single"/>
        </w:rPr>
        <w:t xml:space="preserve">perhaps a million </w:t>
      </w:r>
      <w:r w:rsidRPr="0098283D">
        <w:rPr>
          <w:highlight w:val="yellow"/>
          <w:u w:val="single"/>
        </w:rPr>
        <w:t xml:space="preserve">species in the Amazon </w:t>
      </w:r>
      <w:r w:rsidRPr="007D78E8">
        <w:rPr>
          <w:u w:val="single"/>
        </w:rPr>
        <w:t xml:space="preserve">basin </w:t>
      </w:r>
      <w:r w:rsidRPr="0098283D">
        <w:rPr>
          <w:highlight w:val="yellow"/>
          <w:u w:val="single"/>
        </w:rPr>
        <w:t xml:space="preserve">could have entrained famines in which </w:t>
      </w:r>
      <w:r w:rsidRPr="0098283D">
        <w:rPr>
          <w:b/>
          <w:highlight w:val="yellow"/>
          <w:u w:val="single"/>
          <w:bdr w:val="single" w:sz="4" w:space="0" w:color="auto"/>
        </w:rPr>
        <w:t>a billion human beings perished</w:t>
      </w:r>
      <w:r w:rsidRPr="0098283D">
        <w:rPr>
          <w:highlight w:val="yellow"/>
          <w:u w:val="single"/>
        </w:rPr>
        <w:t xml:space="preserve">. </w:t>
      </w:r>
      <w:r w:rsidRPr="007D78E8">
        <w:rPr>
          <w:u w:val="single"/>
        </w:rPr>
        <w:t xml:space="preserve">And if our species is very unlucky, the </w:t>
      </w:r>
      <w:r w:rsidRPr="0098283D">
        <w:rPr>
          <w:highlight w:val="yellow"/>
          <w:u w:val="single"/>
        </w:rPr>
        <w:t xml:space="preserve">famines could </w:t>
      </w:r>
      <w:r w:rsidRPr="0098283D">
        <w:rPr>
          <w:b/>
          <w:highlight w:val="yellow"/>
          <w:u w:val="single"/>
        </w:rPr>
        <w:t xml:space="preserve">lead to a </w:t>
      </w:r>
      <w:r w:rsidRPr="0098283D">
        <w:rPr>
          <w:b/>
          <w:highlight w:val="yellow"/>
          <w:u w:val="single"/>
          <w:bdr w:val="single" w:sz="4" w:space="0" w:color="auto"/>
        </w:rPr>
        <w:t>thermonuclear war</w:t>
      </w:r>
      <w:r w:rsidRPr="0098283D">
        <w:rPr>
          <w:highlight w:val="yellow"/>
          <w:u w:val="single"/>
        </w:rPr>
        <w:t>, which could extinguish civilization</w:t>
      </w:r>
      <w:r w:rsidRPr="00CE759A">
        <w:rPr>
          <w:sz w:val="16"/>
        </w:rPr>
        <w:t>.""</w:t>
      </w:r>
    </w:p>
    <w:p w:rsidR="00F76C4D" w:rsidRDefault="00F76C4D" w:rsidP="00F76C4D">
      <w:pPr>
        <w:pStyle w:val="Heading3"/>
      </w:pPr>
      <w:r>
        <w:lastRenderedPageBreak/>
        <w:t>Impact - Prolif</w:t>
      </w:r>
    </w:p>
    <w:p w:rsidR="00F76C4D" w:rsidRPr="004643D3" w:rsidRDefault="00F76C4D" w:rsidP="00F76C4D">
      <w:pPr>
        <w:pStyle w:val="Heading4"/>
      </w:pPr>
      <w:r>
        <w:t>Democratic backsliding in Latin America</w:t>
      </w:r>
      <w:r w:rsidRPr="004643D3">
        <w:t xml:space="preserve"> cause</w:t>
      </w:r>
      <w:r>
        <w:t>s</w:t>
      </w:r>
      <w:r w:rsidRPr="004643D3">
        <w:t xml:space="preserve"> regional proliferation and nuclear conflict</w:t>
      </w:r>
    </w:p>
    <w:p w:rsidR="00F76C4D" w:rsidRPr="00083B82" w:rsidRDefault="00F76C4D" w:rsidP="00F76C4D">
      <w:r w:rsidRPr="00083B82">
        <w:rPr>
          <w:rStyle w:val="StyleStyleBold12pt"/>
        </w:rPr>
        <w:t xml:space="preserve">Schulz </w:t>
      </w:r>
      <w:r>
        <w:rPr>
          <w:rStyle w:val="StyleStyleBold12pt"/>
        </w:rPr>
        <w:t>2k</w:t>
      </w:r>
      <w:r>
        <w:t xml:space="preserve"> (</w:t>
      </w:r>
      <w:r w:rsidRPr="00E91DF2">
        <w:t>Donald Schulz, Chairman of the Political Science Department at Cleveland State University, March 2000, The United States and Latin America: Shaping an Elusive Future, http://www.strategicstudiesinstitute.army.mil/pdffiles/pub31.pdf</w:t>
      </w:r>
      <w:r>
        <w:t>)</w:t>
      </w:r>
    </w:p>
    <w:p w:rsidR="00F76C4D" w:rsidRDefault="00F76C4D" w:rsidP="00F76C4D">
      <w:pPr>
        <w:rPr>
          <w:rStyle w:val="StyleBoldUnderline"/>
        </w:rPr>
      </w:pPr>
      <w:r w:rsidRPr="008702D6">
        <w:rPr>
          <w:rStyle w:val="StyleBoldUnderline"/>
        </w:rPr>
        <w:t xml:space="preserve">A </w:t>
      </w:r>
      <w:r w:rsidRPr="008702D6">
        <w:rPr>
          <w:sz w:val="16"/>
        </w:rPr>
        <w:t xml:space="preserve">second </w:t>
      </w:r>
      <w:r w:rsidRPr="008702D6">
        <w:rPr>
          <w:rStyle w:val="StyleBoldUnderline"/>
        </w:rPr>
        <w:t>major interest is the promotion of democracy</w:t>
      </w:r>
      <w:r w:rsidRPr="008702D6">
        <w:rPr>
          <w:sz w:val="16"/>
        </w:rPr>
        <w:t xml:space="preserve">. At first glance, this might appear to be a peripheral concern. For much of its history, the United States was perfectly comfortable with authoritarian regimes in Latin America, so long as they did not threaten higher priority interests like regional security or U.S. economic holdings. But that is no longer the case. U.S. values have changed; democracy has been elevated to the status of an "important" interest. In part, this has been because </w:t>
      </w:r>
      <w:r w:rsidRPr="008702D6">
        <w:rPr>
          <w:rStyle w:val="StyleBoldUnderline"/>
        </w:rPr>
        <w:t xml:space="preserve">American </w:t>
      </w:r>
      <w:r w:rsidRPr="0098283D">
        <w:rPr>
          <w:rStyle w:val="StyleBoldUnderline"/>
          <w:highlight w:val="yellow"/>
        </w:rPr>
        <w:t>leaders</w:t>
      </w:r>
      <w:r w:rsidRPr="008702D6">
        <w:rPr>
          <w:rStyle w:val="StyleBoldUnderline"/>
        </w:rPr>
        <w:t xml:space="preserve"> have gained a greater </w:t>
      </w:r>
      <w:r w:rsidRPr="0098283D">
        <w:rPr>
          <w:rStyle w:val="StyleBoldUnderline"/>
          <w:highlight w:val="yellow"/>
        </w:rPr>
        <w:t>appreciat</w:t>
      </w:r>
      <w:r w:rsidRPr="008702D6">
        <w:rPr>
          <w:rStyle w:val="StyleBoldUnderline"/>
        </w:rPr>
        <w:t xml:space="preserve">ion of </w:t>
      </w:r>
      <w:r w:rsidRPr="0098283D">
        <w:rPr>
          <w:rStyle w:val="StyleBoldUnderline"/>
          <w:highlight w:val="yellow"/>
        </w:rPr>
        <w:t>the role of legitimacy as a source of political stability. Governments</w:t>
      </w:r>
      <w:r w:rsidRPr="008702D6">
        <w:rPr>
          <w:rStyle w:val="StyleBoldUnderline"/>
        </w:rPr>
        <w:t xml:space="preserve"> that are </w:t>
      </w:r>
      <w:r w:rsidRPr="0098283D">
        <w:rPr>
          <w:rStyle w:val="StyleBoldUnderline"/>
          <w:highlight w:val="yellow"/>
        </w:rPr>
        <w:t>popularly elected</w:t>
      </w:r>
      <w:r w:rsidRPr="008702D6">
        <w:rPr>
          <w:rStyle w:val="StyleBoldUnderline"/>
        </w:rPr>
        <w:t xml:space="preserve"> and respect human rights and the rule of law </w:t>
      </w:r>
      <w:r w:rsidRPr="0098283D">
        <w:rPr>
          <w:rStyle w:val="StyleBoldUnderline"/>
          <w:highlight w:val="yellow"/>
        </w:rPr>
        <w:t>are less dangerous</w:t>
      </w:r>
      <w:r w:rsidRPr="008702D6">
        <w:rPr>
          <w:rStyle w:val="StyleBoldUnderline"/>
        </w:rPr>
        <w:t xml:space="preserve"> to both their citizens and their neighbors. </w:t>
      </w:r>
      <w:r w:rsidRPr="0098283D">
        <w:rPr>
          <w:rStyle w:val="StyleBoldUnderline"/>
          <w:highlight w:val="yellow"/>
        </w:rPr>
        <w:t>Nations which are</w:t>
      </w:r>
      <w:r w:rsidRPr="008702D6">
        <w:rPr>
          <w:rStyle w:val="StyleBoldUnderline"/>
        </w:rPr>
        <w:t xml:space="preserve"> substantively </w:t>
      </w:r>
      <w:r w:rsidRPr="0098283D">
        <w:rPr>
          <w:rStyle w:val="StyleBoldUnderline"/>
          <w:highlight w:val="yellow"/>
        </w:rPr>
        <w:t>democratic tend not to go to war with one another. They are</w:t>
      </w:r>
      <w:r w:rsidRPr="008702D6">
        <w:rPr>
          <w:rStyle w:val="StyleBoldUnderline"/>
        </w:rPr>
        <w:t xml:space="preserve"> also </w:t>
      </w:r>
      <w:r w:rsidRPr="0098283D">
        <w:rPr>
          <w:rStyle w:val="StyleBoldUnderline"/>
          <w:highlight w:val="yellow"/>
        </w:rPr>
        <w:t>less vulnerable to</w:t>
      </w:r>
      <w:r w:rsidRPr="008702D6">
        <w:rPr>
          <w:rStyle w:val="StyleBoldUnderline"/>
        </w:rPr>
        <w:t xml:space="preserve"> the threat of </w:t>
      </w:r>
      <w:r w:rsidRPr="0098283D">
        <w:rPr>
          <w:rStyle w:val="StyleBoldUnderline"/>
          <w:highlight w:val="yellow"/>
        </w:rPr>
        <w:t>internal war</w:t>
      </w:r>
      <w:r w:rsidRPr="008702D6">
        <w:rPr>
          <w:rStyle w:val="StyleBoldUnderline"/>
        </w:rPr>
        <w:t xml:space="preserve"> provoked, in part, by government violence and illegality.(5) In short, </w:t>
      </w:r>
      <w:r w:rsidRPr="0098283D">
        <w:rPr>
          <w:rStyle w:val="StyleBoldUnderline"/>
          <w:highlight w:val="yellow"/>
        </w:rPr>
        <w:t>democracy and</w:t>
      </w:r>
      <w:r w:rsidRPr="008702D6">
        <w:rPr>
          <w:rStyle w:val="StyleBoldUnderline"/>
        </w:rPr>
        <w:t xml:space="preserve"> economic </w:t>
      </w:r>
      <w:r w:rsidRPr="0098283D">
        <w:rPr>
          <w:rStyle w:val="StyleBoldUnderline"/>
          <w:highlight w:val="yellow"/>
        </w:rPr>
        <w:t>integration</w:t>
      </w:r>
      <w:r w:rsidRPr="008702D6">
        <w:rPr>
          <w:rStyle w:val="StyleBoldUnderline"/>
        </w:rPr>
        <w:t xml:space="preserve"> are not simply value preferences, but </w:t>
      </w:r>
      <w:r w:rsidRPr="0098283D">
        <w:rPr>
          <w:rStyle w:val="StyleBoldUnderline"/>
          <w:highlight w:val="yellow"/>
        </w:rPr>
        <w:t>are</w:t>
      </w:r>
      <w:r w:rsidRPr="008702D6">
        <w:rPr>
          <w:rStyle w:val="StyleBoldUnderline"/>
        </w:rPr>
        <w:t xml:space="preserve"> increasingly </w:t>
      </w:r>
      <w:r w:rsidRPr="0098283D">
        <w:rPr>
          <w:rStyle w:val="StyleBoldUnderline"/>
          <w:highlight w:val="yellow"/>
        </w:rPr>
        <w:t>bound up with hemispheric security</w:t>
      </w:r>
      <w:r w:rsidRPr="008702D6">
        <w:rPr>
          <w:rStyle w:val="StyleBoldUnderline"/>
        </w:rPr>
        <w:t xml:space="preserve">. To take just one example: The restoration of </w:t>
      </w:r>
      <w:r w:rsidRPr="0098283D">
        <w:rPr>
          <w:rStyle w:val="StyleBoldUnderline"/>
          <w:highlight w:val="yellow"/>
        </w:rPr>
        <w:t>democracy in Brazil and Argentina</w:t>
      </w:r>
      <w:r w:rsidRPr="008702D6">
        <w:rPr>
          <w:rStyle w:val="StyleBoldUnderline"/>
        </w:rPr>
        <w:t xml:space="preserve"> and their increasingly strong and profitable relationship in Mercosur have </w:t>
      </w:r>
      <w:r w:rsidRPr="0098283D">
        <w:rPr>
          <w:rStyle w:val="StyleBoldUnderline"/>
          <w:highlight w:val="yellow"/>
        </w:rPr>
        <w:t>contributed</w:t>
      </w:r>
      <w:r w:rsidRPr="008702D6">
        <w:rPr>
          <w:rStyle w:val="StyleBoldUnderline"/>
        </w:rPr>
        <w:t xml:space="preserve"> in no small degree </w:t>
      </w:r>
      <w:r w:rsidRPr="0098283D">
        <w:rPr>
          <w:rStyle w:val="StyleBoldUnderline"/>
          <w:highlight w:val="yellow"/>
        </w:rPr>
        <w:t>to</w:t>
      </w:r>
      <w:r w:rsidRPr="008702D6">
        <w:rPr>
          <w:rStyle w:val="StyleBoldUnderline"/>
        </w:rPr>
        <w:t xml:space="preserve"> their </w:t>
      </w:r>
      <w:r w:rsidRPr="0098283D">
        <w:rPr>
          <w:rStyle w:val="StyleBoldUnderline"/>
          <w:highlight w:val="yellow"/>
        </w:rPr>
        <w:t>decisions to foresake</w:t>
      </w:r>
      <w:r w:rsidRPr="008702D6">
        <w:rPr>
          <w:rStyle w:val="StyleBoldUnderline"/>
        </w:rPr>
        <w:t xml:space="preserve"> the development of </w:t>
      </w:r>
      <w:r w:rsidRPr="0098283D">
        <w:rPr>
          <w:rStyle w:val="StyleBoldUnderline"/>
          <w:highlight w:val="yellow"/>
        </w:rPr>
        <w:t>nuclear weapons. Perceptions of threat have declined, and</w:t>
      </w:r>
      <w:r w:rsidRPr="008702D6">
        <w:rPr>
          <w:rStyle w:val="StyleBoldUnderline"/>
        </w:rPr>
        <w:t xml:space="preserve"> perceptions of the benefits of </w:t>
      </w:r>
      <w:r w:rsidRPr="0098283D">
        <w:rPr>
          <w:rStyle w:val="StyleBoldUnderline"/>
          <w:highlight w:val="yellow"/>
        </w:rPr>
        <w:t>cooperation have grown</w:t>
      </w:r>
      <w:r w:rsidRPr="008702D6">
        <w:rPr>
          <w:rStyle w:val="StyleBoldUnderline"/>
        </w:rPr>
        <w:t>, and this has permitted progress on a range of security issues</w:t>
      </w:r>
      <w:r w:rsidRPr="008702D6">
        <w:rPr>
          <w:sz w:val="16"/>
        </w:rPr>
        <w:t xml:space="preserve"> from border disputes, to peacekeeping, environmental protection, counternarcotics, and the combat of organized crime.</w:t>
      </w:r>
      <w:r w:rsidRPr="008702D6">
        <w:rPr>
          <w:sz w:val="12"/>
        </w:rPr>
        <w:t>¶</w:t>
      </w:r>
      <w:r w:rsidRPr="008702D6">
        <w:rPr>
          <w:sz w:val="16"/>
        </w:rPr>
        <w:t xml:space="preserve"> CONTINUES</w:t>
      </w:r>
      <w:r w:rsidRPr="008702D6">
        <w:rPr>
          <w:sz w:val="12"/>
        </w:rPr>
        <w:t>¶</w:t>
      </w:r>
      <w:r w:rsidRPr="008702D6">
        <w:rPr>
          <w:sz w:val="16"/>
        </w:rPr>
        <w:t xml:space="preserve"> 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There were powerful military and civilian advocates of developing nuclear weapons and ballistic missiles within both countries. Today, however, the situation has changed. </w:t>
      </w:r>
      <w:r w:rsidRPr="008702D6">
        <w:rPr>
          <w:rStyle w:val="StyleBoldUnderline"/>
        </w:rPr>
        <w:t>As a result of political leadership transitions in both countries, Brazil and Argentina</w:t>
      </w:r>
      <w:r w:rsidRPr="008702D6">
        <w:rPr>
          <w:sz w:val="16"/>
        </w:rPr>
        <w:t xml:space="preserve"> now </w:t>
      </w:r>
      <w:r w:rsidRPr="008702D6">
        <w:rPr>
          <w:rStyle w:val="StyleBoldUnderline"/>
        </w:rPr>
        <w:t>appear firmly committed to restricting their nuclear programs to peaceful purposes</w:t>
      </w:r>
      <w:r w:rsidRPr="008702D6">
        <w:rPr>
          <w:sz w:val="16"/>
        </w:rPr>
        <w:t xml:space="preserve">. They have entered into various nuclear-related agreements with each other—most notably the quadripartite comprehensive safeguards agreement (1991), which permits the inspection of all their nuclear installations by the International Atomic Energy Agency—and have joined the Missile Technology Control Regime. </w:t>
      </w:r>
      <w:r w:rsidRPr="008702D6">
        <w:rPr>
          <w:rStyle w:val="StyleBoldUnderline"/>
        </w:rPr>
        <w:t>Even so, no one can be certain about the future.</w:t>
      </w:r>
      <w:r w:rsidRPr="008702D6">
        <w:rPr>
          <w:sz w:val="16"/>
        </w:rPr>
        <w:t xml:space="preserve"> As Scott Tollefson has observed: • . . </w:t>
      </w:r>
      <w:r w:rsidRPr="008702D6">
        <w:rPr>
          <w:rStyle w:val="StyleBoldUnderline"/>
        </w:rPr>
        <w:t xml:space="preserve">the </w:t>
      </w:r>
      <w:r w:rsidRPr="0098283D">
        <w:rPr>
          <w:rStyle w:val="StyleBoldUnderline"/>
          <w:highlight w:val="yellow"/>
        </w:rPr>
        <w:t>military application of Brazil’s nuclear</w:t>
      </w:r>
      <w:r w:rsidRPr="008702D6">
        <w:rPr>
          <w:rStyle w:val="StyleBoldUnderline"/>
        </w:rPr>
        <w:t xml:space="preserve"> and space </w:t>
      </w:r>
      <w:r w:rsidRPr="0098283D">
        <w:rPr>
          <w:rStyle w:val="StyleBoldUnderline"/>
          <w:highlight w:val="yellow"/>
        </w:rPr>
        <w:t>program</w:t>
      </w:r>
      <w:r w:rsidRPr="008702D6">
        <w:rPr>
          <w:rStyle w:val="StyleBoldUnderline"/>
        </w:rPr>
        <w:t xml:space="preserve">s </w:t>
      </w:r>
      <w:r w:rsidRPr="0098283D">
        <w:rPr>
          <w:rStyle w:val="StyleBoldUnderline"/>
          <w:highlight w:val="yellow"/>
        </w:rPr>
        <w:t>depends</w:t>
      </w:r>
      <w:r w:rsidRPr="008702D6">
        <w:rPr>
          <w:rStyle w:val="StyleBoldUnderline"/>
        </w:rPr>
        <w:t xml:space="preserve"> less on technological considerations than </w:t>
      </w:r>
      <w:r w:rsidRPr="0098283D">
        <w:rPr>
          <w:rStyle w:val="StyleBoldUnderline"/>
          <w:highlight w:val="yellow"/>
        </w:rPr>
        <w:t>on political will</w:t>
      </w:r>
      <w:r w:rsidRPr="008702D6">
        <w:rPr>
          <w:rStyle w:val="StyleBoldUnderline"/>
        </w:rPr>
        <w:t>.</w:t>
      </w:r>
      <w:r w:rsidRPr="008702D6">
        <w:rPr>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simply, if </w:t>
      </w:r>
      <w:r w:rsidRPr="0098283D">
        <w:rPr>
          <w:rStyle w:val="StyleBoldUnderline"/>
          <w:highlight w:val="yellow"/>
        </w:rPr>
        <w:t>changes in</w:t>
      </w:r>
      <w:r w:rsidRPr="008702D6">
        <w:rPr>
          <w:rStyle w:val="StyleBoldUnderline"/>
        </w:rPr>
        <w:t xml:space="preserve"> political </w:t>
      </w:r>
      <w:r w:rsidRPr="0098283D">
        <w:rPr>
          <w:rStyle w:val="StyleBoldUnderline"/>
          <w:highlight w:val="yellow"/>
        </w:rPr>
        <w:t>leadership were instrumental in redirecting Brazil’s</w:t>
      </w:r>
      <w:r w:rsidRPr="008702D6">
        <w:rPr>
          <w:rStyle w:val="StyleBoldUnderline"/>
        </w:rPr>
        <w:t xml:space="preserve"> nuclear </w:t>
      </w:r>
      <w:r w:rsidRPr="0098283D">
        <w:rPr>
          <w:rStyle w:val="StyleBoldUnderline"/>
          <w:highlight w:val="yellow"/>
        </w:rPr>
        <w:t>program</w:t>
      </w:r>
      <w:r w:rsidRPr="008702D6">
        <w:rPr>
          <w:rStyle w:val="StyleBoldUnderline"/>
        </w:rPr>
        <w:t xml:space="preserve"> towards peaceful purposes, </w:t>
      </w:r>
      <w:r w:rsidRPr="0098283D">
        <w:rPr>
          <w:rStyle w:val="StyleBoldUnderline"/>
          <w:highlight w:val="yellow"/>
        </w:rPr>
        <w:t>future</w:t>
      </w:r>
      <w:r w:rsidRPr="008702D6">
        <w:rPr>
          <w:rStyle w:val="StyleBoldUnderline"/>
        </w:rPr>
        <w:t xml:space="preserve"> political </w:t>
      </w:r>
      <w:r w:rsidRPr="0098283D">
        <w:rPr>
          <w:rStyle w:val="StyleBoldUnderline"/>
          <w:highlight w:val="yellow"/>
        </w:rPr>
        <w:t>upheavals could</w:t>
      </w:r>
      <w:r w:rsidRPr="008702D6">
        <w:rPr>
          <w:rStyle w:val="StyleBoldUnderline"/>
        </w:rPr>
        <w:t xml:space="preserve"> still </w:t>
      </w:r>
      <w:r w:rsidRPr="0098283D">
        <w:rPr>
          <w:rStyle w:val="StyleBoldUnderline"/>
          <w:highlight w:val="yellow"/>
        </w:rPr>
        <w:t>produce a reversion</w:t>
      </w:r>
      <w:r w:rsidRPr="008702D6">
        <w:rPr>
          <w:rStyle w:val="StyleBoldUnderline"/>
        </w:rPr>
        <w:t xml:space="preserve"> to previous orientations. </w:t>
      </w:r>
      <w:r w:rsidRPr="0098283D">
        <w:rPr>
          <w:rStyle w:val="StyleBoldUnderline"/>
          <w:highlight w:val="yellow"/>
        </w:rPr>
        <w:t>Civilian supremacy is not so strong that it could not be swept away by a coup, especially if</w:t>
      </w:r>
      <w:r w:rsidRPr="008702D6">
        <w:rPr>
          <w:rStyle w:val="StyleBoldUnderline"/>
        </w:rPr>
        <w:t xml:space="preserve"> the </w:t>
      </w:r>
      <w:r w:rsidRPr="0098283D">
        <w:rPr>
          <w:rStyle w:val="StyleBoldUnderline"/>
          <w:highlight w:val="yellow"/>
        </w:rPr>
        <w:t>legitimacy of the</w:t>
      </w:r>
      <w:r w:rsidRPr="008702D6">
        <w:rPr>
          <w:rStyle w:val="StyleBoldUnderline"/>
        </w:rPr>
        <w:t xml:space="preserve"> current </w:t>
      </w:r>
      <w:r w:rsidRPr="0098283D">
        <w:rPr>
          <w:rStyle w:val="StyleBoldUnderline"/>
          <w:highlight w:val="yellow"/>
        </w:rPr>
        <w:t>democratic experiment were</w:t>
      </w:r>
      <w:r w:rsidRPr="008702D6">
        <w:rPr>
          <w:rStyle w:val="StyleBoldUnderline"/>
        </w:rPr>
        <w:t xml:space="preserve"> to be </w:t>
      </w:r>
      <w:r w:rsidRPr="0098283D">
        <w:rPr>
          <w:rStyle w:val="StyleBoldUnderline"/>
          <w:highlight w:val="yellow"/>
        </w:rPr>
        <w:t>undermined</w:t>
      </w:r>
      <w:r w:rsidRPr="008702D6">
        <w:rPr>
          <w:rStyle w:val="underline"/>
        </w:rPr>
        <w:t xml:space="preserve"> </w:t>
      </w:r>
      <w:r w:rsidRPr="008702D6">
        <w:rPr>
          <w:sz w:val="16"/>
        </w:rPr>
        <w:t xml:space="preserve">by economic crisis and growing poverty/inequality. Nor are civilian leaders necessarily less militaristic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w:t>
      </w:r>
      <w:r w:rsidRPr="008702D6">
        <w:rPr>
          <w:rStyle w:val="StyleBoldUnderline"/>
        </w:rPr>
        <w:t>Brazil would have a capability three times greater than India or Pakistan</w:t>
      </w:r>
      <w:r w:rsidRPr="008702D6">
        <w:rPr>
          <w:sz w:val="16"/>
        </w:rPr>
        <w:t xml:space="preserve">. Furthermore, its defense industry already has a substantial missile producing capability.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p1ace.) In short, a restoration of Brazilian militarism, imbued with nationalistic ambitions for great power status, is not unthinkable, and such a regime could present some fairly serious problems. </w:t>
      </w:r>
      <w:r w:rsidRPr="008702D6">
        <w:rPr>
          <w:rStyle w:val="StyleBoldUnderline"/>
        </w:rPr>
        <w:t>That</w:t>
      </w:r>
      <w:r w:rsidRPr="008702D6">
        <w:rPr>
          <w:rStyle w:val="underline"/>
        </w:rPr>
        <w:t xml:space="preserve"> </w:t>
      </w:r>
      <w:r w:rsidRPr="008702D6">
        <w:rPr>
          <w:rStyle w:val="StyleBoldUnderline"/>
        </w:rPr>
        <w:t>government would</w:t>
      </w:r>
      <w:r w:rsidRPr="008702D6">
        <w:rPr>
          <w:sz w:val="16"/>
        </w:rPr>
        <w:t xml:space="preserve"> probably </w:t>
      </w:r>
      <w:r w:rsidRPr="008702D6">
        <w:rPr>
          <w:rStyle w:val="StyleBoldUnderline"/>
        </w:rPr>
        <w:t>need foreign</w:t>
      </w:r>
      <w:r w:rsidRPr="008702D6">
        <w:rPr>
          <w:sz w:val="16"/>
        </w:rPr>
        <w:t xml:space="preserve"> as well as domestic </w:t>
      </w:r>
      <w:r w:rsidRPr="008702D6">
        <w:rPr>
          <w:rStyle w:val="StyleBoldUnderline"/>
        </w:rPr>
        <w:t>enemies to help justify it’s existence. One obvious candidate would be the U</w:t>
      </w:r>
      <w:r w:rsidRPr="008702D6">
        <w:rPr>
          <w:sz w:val="16"/>
        </w:rPr>
        <w:t xml:space="preserve">nited </w:t>
      </w:r>
      <w:r w:rsidRPr="008702D6">
        <w:rPr>
          <w:rStyle w:val="StyleBoldUnderline"/>
        </w:rPr>
        <w:t>S</w:t>
      </w:r>
      <w:r w:rsidRPr="008702D6">
        <w:rPr>
          <w:sz w:val="16"/>
        </w:rPr>
        <w:t xml:space="preserve">tates, which would presumably be critical of any return to dictatorial rule. Beyond this, moreover, the spectre of a predatory international community, covetous of the riches of the Amazon, could help rally political support to the </w:t>
      </w:r>
      <w:r w:rsidRPr="008702D6">
        <w:rPr>
          <w:sz w:val="16"/>
        </w:rPr>
        <w:lastRenderedPageBreak/>
        <w:t xml:space="preserve">regime. For years, some Brazilian military officers have been warning of “foreign intervention.” Indeed, as far back as 1991 </w:t>
      </w:r>
      <w:r w:rsidRPr="008702D6">
        <w:rPr>
          <w:rStyle w:val="underline"/>
        </w:rPr>
        <w:t xml:space="preserve">General </w:t>
      </w:r>
      <w:r w:rsidRPr="008702D6">
        <w:rPr>
          <w:sz w:val="16"/>
        </w:rPr>
        <w:t xml:space="preserve">Antenor de Santa Cruz </w:t>
      </w:r>
      <w:r w:rsidRPr="0098283D">
        <w:rPr>
          <w:rStyle w:val="StyleBoldUnderline"/>
          <w:highlight w:val="yellow"/>
        </w:rPr>
        <w:t>Abreu</w:t>
      </w:r>
      <w:r w:rsidRPr="008702D6">
        <w:rPr>
          <w:rStyle w:val="underline"/>
        </w:rPr>
        <w:t>,</w:t>
      </w:r>
      <w:r w:rsidRPr="008702D6">
        <w:rPr>
          <w:sz w:val="16"/>
        </w:rPr>
        <w:t xml:space="preserve"> then chief of the Military Command of the Amazon, </w:t>
      </w:r>
      <w:r w:rsidRPr="0098283D">
        <w:rPr>
          <w:rStyle w:val="StyleBoldUnderline"/>
          <w:highlight w:val="yellow"/>
        </w:rPr>
        <w:t>threatened to transform the region into a</w:t>
      </w:r>
      <w:r w:rsidRPr="008702D6">
        <w:rPr>
          <w:rStyle w:val="StyleBoldUnderline"/>
        </w:rPr>
        <w:t xml:space="preserve"> “new </w:t>
      </w:r>
      <w:r w:rsidRPr="0098283D">
        <w:rPr>
          <w:rStyle w:val="StyleBoldUnderline"/>
          <w:highlight w:val="yellow"/>
        </w:rPr>
        <w:t>Vietnam</w:t>
      </w:r>
      <w:r w:rsidRPr="008702D6">
        <w:rPr>
          <w:rStyle w:val="StyleBoldUnderline"/>
        </w:rPr>
        <w:t>” if developed countries tried to “internationalize” the Amazon</w:t>
      </w:r>
      <w:r w:rsidRPr="008702D6">
        <w:rPr>
          <w:sz w:val="16"/>
        </w:rPr>
        <w:t xml:space="preserve">. Subsequently, in 1993, U.S.-Guyanese combined military exercises near the Brazilian border provoked an angry response from many high-ranking Brazilian officers.57 Since then, of course, U.S.-Brazilian relations have improved considerably. Nevertheless, the basic U.S./ international concerns over the Amaazon—the threat to the region’s ecology through burning and deforestation, the presence of narcotrafficking activities, the Indian question, etc.—have not disappeared, and some may very well intensify in the years ahead. At the same time, if the growing trend towards subregional economic groupings—in particular, MERCOSUR—continues, it is likely to increase competition between Southern Cone and NAFTA countries. </w:t>
      </w:r>
      <w:r w:rsidRPr="008702D6">
        <w:rPr>
          <w:rStyle w:val="StyleBoldUnderline"/>
        </w:rPr>
        <w:t xml:space="preserve">Economic </w:t>
      </w:r>
      <w:r w:rsidRPr="0098283D">
        <w:rPr>
          <w:rStyle w:val="StyleBoldUnderline"/>
          <w:highlight w:val="yellow"/>
        </w:rPr>
        <w:t>conflicts</w:t>
      </w:r>
      <w:r w:rsidRPr="008702D6">
        <w:rPr>
          <w:sz w:val="16"/>
        </w:rPr>
        <w:t xml:space="preserve">, in turn, may be expected to intensify political differences, and </w:t>
      </w:r>
      <w:r w:rsidRPr="0098283D">
        <w:rPr>
          <w:rStyle w:val="StyleBoldUnderline"/>
          <w:highlight w:val="yellow"/>
        </w:rPr>
        <w:t>could lead to</w:t>
      </w:r>
      <w:r w:rsidRPr="008702D6">
        <w:rPr>
          <w:rStyle w:val="StyleBoldUnderline"/>
        </w:rPr>
        <w:t xml:space="preserve"> heightened politico-military </w:t>
      </w:r>
      <w:r w:rsidRPr="0098283D">
        <w:rPr>
          <w:rStyle w:val="StyleBoldUnderline"/>
          <w:highlight w:val="yellow"/>
        </w:rPr>
        <w:t>rivalry between</w:t>
      </w:r>
      <w:r w:rsidRPr="008702D6">
        <w:rPr>
          <w:rStyle w:val="StyleBoldUnderline"/>
        </w:rPr>
        <w:t xml:space="preserve"> different blocs or </w:t>
      </w:r>
      <w:r w:rsidRPr="0098283D">
        <w:rPr>
          <w:rStyle w:val="StyleBoldUnderline"/>
          <w:highlight w:val="yellow"/>
        </w:rPr>
        <w:t>coalitions in the hemisphere</w:t>
      </w:r>
      <w:r>
        <w:rPr>
          <w:rStyle w:val="StyleBoldUnderline"/>
        </w:rPr>
        <w:t>.</w:t>
      </w:r>
    </w:p>
    <w:p w:rsidR="00F76C4D" w:rsidRDefault="00F76C4D" w:rsidP="00F76C4D">
      <w:pPr>
        <w:pStyle w:val="Heading4"/>
      </w:pPr>
      <w:r w:rsidRPr="00083B82">
        <w:t>Key to stop global prolif</w:t>
      </w:r>
    </w:p>
    <w:p w:rsidR="00F76C4D" w:rsidRPr="00083B82" w:rsidRDefault="00F76C4D" w:rsidP="00F76C4D">
      <w:r w:rsidRPr="00942ACD">
        <w:rPr>
          <w:rStyle w:val="StyleStyleBold12pt"/>
        </w:rPr>
        <w:t>Beamont and Rubinsky 12</w:t>
      </w:r>
      <w:r>
        <w:t xml:space="preserve"> (Paul D. Beamont and Thomas Rubinsky, International Law and Policy Institute, “An Introduction to the Issue of Nuclear Weapons in Latin America and the Caribbean,” December, http://nwp.ilpi.org/?p=1851)</w:t>
      </w:r>
    </w:p>
    <w:p w:rsidR="00F76C4D" w:rsidRDefault="00F76C4D" w:rsidP="00F76C4D">
      <w:pPr>
        <w:rPr>
          <w:rStyle w:val="StyleBoldUnderline"/>
        </w:rPr>
      </w:pPr>
      <w:r w:rsidRPr="0098283D">
        <w:rPr>
          <w:rStyle w:val="StyleBoldUnderline"/>
          <w:highlight w:val="yellow"/>
        </w:rPr>
        <w:t>As the world continues to grapple with</w:t>
      </w:r>
      <w:r w:rsidRPr="00083B82">
        <w:rPr>
          <w:rStyle w:val="StyleBoldUnderline"/>
        </w:rPr>
        <w:t xml:space="preserve"> the issues of </w:t>
      </w:r>
      <w:r w:rsidRPr="00BA64A9">
        <w:rPr>
          <w:rStyle w:val="StyleBoldUnderline"/>
        </w:rPr>
        <w:t xml:space="preserve">non-proliferation and </w:t>
      </w:r>
      <w:r w:rsidRPr="0098283D">
        <w:rPr>
          <w:rStyle w:val="StyleBoldUnderline"/>
          <w:highlight w:val="yellow"/>
        </w:rPr>
        <w:t>disarmament, the experience of</w:t>
      </w:r>
      <w:r w:rsidRPr="00083B82">
        <w:rPr>
          <w:rStyle w:val="StyleBoldUnderline"/>
        </w:rPr>
        <w:t xml:space="preserve"> </w:t>
      </w:r>
      <w:r w:rsidRPr="0098283D">
        <w:rPr>
          <w:rStyle w:val="StyleBoldUnderline"/>
          <w:highlight w:val="yellow"/>
        </w:rPr>
        <w:t>Latin America</w:t>
      </w:r>
      <w:r w:rsidRPr="00083B82">
        <w:rPr>
          <w:rStyle w:val="StyleBoldUnderline"/>
        </w:rPr>
        <w:t xml:space="preserve"> and the Caribbean in creating the Tlatelolco regime </w:t>
      </w:r>
      <w:r w:rsidRPr="0098283D">
        <w:rPr>
          <w:rStyle w:val="StyleBoldUnderline"/>
          <w:highlight w:val="yellow"/>
        </w:rPr>
        <w:t>remains important</w:t>
      </w:r>
      <w:r w:rsidRPr="00083B82">
        <w:rPr>
          <w:rStyle w:val="StyleBoldUnderline"/>
        </w:rPr>
        <w:t>.</w:t>
      </w:r>
      <w:r w:rsidRPr="00BA64A9">
        <w:rPr>
          <w:sz w:val="16"/>
        </w:rPr>
        <w:t xml:space="preserve"> One should be careful not to generalise to much from the experience of one disarmament regime in a region almost unique in its absence of serious armed conflict[128] Nonetheless, the Tlatelolco experience does provide some lessons that that advocates of nuclear disarmament would be wise to heed. The Latin American NWFZ demonstrates quite clearly the wisdom in creating a treaty with the long game in mind.</w:t>
      </w:r>
      <w:r w:rsidRPr="00BA64A9">
        <w:rPr>
          <w:sz w:val="12"/>
        </w:rPr>
        <w:t>¶</w:t>
      </w:r>
      <w:r w:rsidRPr="00BA64A9">
        <w:rPr>
          <w:sz w:val="16"/>
        </w:rPr>
        <w:t xml:space="preserve"> The flexible entry-into force-requirements allowed the Treaty to gain vital impetus at its inception while it also kept the more reluctant countries tied to the treaty’s principles. Together with its flexible amendment procedure, this allowed it to pick up momentum when favourable changes in geopolitics and domestic conditions permitted it. Using this formula </w:t>
      </w:r>
      <w:r w:rsidRPr="0098283D">
        <w:rPr>
          <w:rStyle w:val="StyleBoldUnderline"/>
          <w:highlight w:val="yellow"/>
        </w:rPr>
        <w:t>the Treaty</w:t>
      </w:r>
      <w:r w:rsidRPr="00083B82">
        <w:rPr>
          <w:rStyle w:val="StyleBoldUnderline"/>
        </w:rPr>
        <w:t xml:space="preserve"> of Tlatelolco created the first nuclear-weapon-free zone in the inhabited world, and </w:t>
      </w:r>
      <w:r w:rsidRPr="0098283D">
        <w:rPr>
          <w:rStyle w:val="StyleBoldUnderline"/>
          <w:highlight w:val="yellow"/>
        </w:rPr>
        <w:t>has</w:t>
      </w:r>
      <w:r w:rsidRPr="00083B82">
        <w:rPr>
          <w:rStyle w:val="StyleBoldUnderline"/>
        </w:rPr>
        <w:t xml:space="preserve"> successfully </w:t>
      </w:r>
      <w:r w:rsidRPr="0098283D">
        <w:rPr>
          <w:rStyle w:val="StyleBoldUnderline"/>
          <w:highlight w:val="yellow"/>
        </w:rPr>
        <w:t>expanded to include every state</w:t>
      </w:r>
      <w:r w:rsidRPr="00083B82">
        <w:rPr>
          <w:rStyle w:val="StyleBoldUnderline"/>
        </w:rPr>
        <w:t xml:space="preserve"> in the region.</w:t>
      </w:r>
      <w:r w:rsidRPr="00BA64A9">
        <w:rPr>
          <w:sz w:val="16"/>
        </w:rPr>
        <w:t xml:space="preserve"> With the successful product of ingenuity, dedication and above all patience, </w:t>
      </w:r>
      <w:r w:rsidRPr="0098283D">
        <w:rPr>
          <w:rStyle w:val="StyleBoldUnderline"/>
          <w:highlight w:val="yellow"/>
        </w:rPr>
        <w:t>Latin America</w:t>
      </w:r>
      <w:r w:rsidRPr="00BA64A9">
        <w:rPr>
          <w:rStyle w:val="StyleBoldUnderline"/>
        </w:rPr>
        <w:t xml:space="preserve">’s NWFZ </w:t>
      </w:r>
      <w:r w:rsidRPr="0098283D">
        <w:rPr>
          <w:rStyle w:val="StyleBoldUnderline"/>
          <w:highlight w:val="yellow"/>
        </w:rPr>
        <w:t>has consolidated the regions reputation for</w:t>
      </w:r>
      <w:r w:rsidRPr="00083B82">
        <w:rPr>
          <w:rStyle w:val="StyleBoldUnderline"/>
        </w:rPr>
        <w:t xml:space="preserve"> peaceful </w:t>
      </w:r>
      <w:r w:rsidRPr="0098283D">
        <w:rPr>
          <w:rStyle w:val="StyleBoldUnderline"/>
          <w:highlight w:val="yellow"/>
        </w:rPr>
        <w:t>co-operation.</w:t>
      </w:r>
      <w:r w:rsidRPr="0098283D">
        <w:rPr>
          <w:sz w:val="16"/>
          <w:highlight w:val="yellow"/>
        </w:rPr>
        <w:t xml:space="preserve"> </w:t>
      </w:r>
      <w:r w:rsidRPr="0098283D">
        <w:rPr>
          <w:rStyle w:val="StyleBoldUnderline"/>
          <w:highlight w:val="yellow"/>
        </w:rPr>
        <w:t>The Treaty</w:t>
      </w:r>
      <w:r w:rsidRPr="0098283D">
        <w:rPr>
          <w:sz w:val="16"/>
          <w:highlight w:val="yellow"/>
        </w:rPr>
        <w:t>’</w:t>
      </w:r>
      <w:r w:rsidRPr="00BA64A9">
        <w:rPr>
          <w:sz w:val="16"/>
        </w:rPr>
        <w:t xml:space="preserve">s permanent secretariat, OPANAL, </w:t>
      </w:r>
      <w:r w:rsidRPr="0098283D">
        <w:rPr>
          <w:rStyle w:val="StyleBoldUnderline"/>
          <w:highlight w:val="yellow"/>
        </w:rPr>
        <w:t>is</w:t>
      </w:r>
      <w:r w:rsidRPr="00083B82">
        <w:rPr>
          <w:rStyle w:val="StyleBoldUnderline"/>
        </w:rPr>
        <w:t xml:space="preserve"> active in</w:t>
      </w:r>
      <w:r w:rsidRPr="00BA64A9">
        <w:rPr>
          <w:sz w:val="16"/>
        </w:rPr>
        <w:t xml:space="preserve"> both building regional consensus and in </w:t>
      </w:r>
      <w:r w:rsidRPr="0098283D">
        <w:rPr>
          <w:rStyle w:val="StyleBoldUnderline"/>
          <w:highlight w:val="yellow"/>
        </w:rPr>
        <w:t>enhancing the region’s presence in international organizations.</w:t>
      </w:r>
      <w:r w:rsidRPr="00BA64A9">
        <w:rPr>
          <w:sz w:val="16"/>
        </w:rPr>
        <w:t xml:space="preserve"> While it remains to be seen how future disarmament efforts will unfold, </w:t>
      </w:r>
      <w:r w:rsidRPr="0098283D">
        <w:rPr>
          <w:rStyle w:val="StyleBoldUnderline"/>
          <w:highlight w:val="yellow"/>
        </w:rPr>
        <w:t>Latin American states are well positioned to play a significant role in</w:t>
      </w:r>
      <w:r w:rsidRPr="00083B82">
        <w:rPr>
          <w:rStyle w:val="StyleBoldUnderline"/>
        </w:rPr>
        <w:t xml:space="preserve"> the continuing </w:t>
      </w:r>
      <w:r w:rsidRPr="0098283D">
        <w:rPr>
          <w:rStyle w:val="StyleBoldUnderline"/>
          <w:highlight w:val="yellow"/>
        </w:rPr>
        <w:t>efforts</w:t>
      </w:r>
      <w:r w:rsidRPr="00083B82">
        <w:rPr>
          <w:rStyle w:val="StyleBoldUnderline"/>
        </w:rPr>
        <w:t xml:space="preserve"> aimed </w:t>
      </w:r>
      <w:r w:rsidRPr="0098283D">
        <w:rPr>
          <w:rStyle w:val="StyleBoldUnderline"/>
          <w:highlight w:val="yellow"/>
        </w:rPr>
        <w:t>at reaching</w:t>
      </w:r>
      <w:r w:rsidRPr="00083B82">
        <w:rPr>
          <w:rStyle w:val="StyleBoldUnderline"/>
        </w:rPr>
        <w:t xml:space="preserve"> the goal of </w:t>
      </w:r>
      <w:r w:rsidRPr="0098283D">
        <w:rPr>
          <w:rStyle w:val="StyleBoldUnderline"/>
          <w:highlight w:val="yellow"/>
        </w:rPr>
        <w:t>a world free of nuclear weapons.</w:t>
      </w:r>
    </w:p>
    <w:p w:rsidR="00F76C4D" w:rsidRDefault="00F76C4D" w:rsidP="00F76C4D">
      <w:pPr>
        <w:pStyle w:val="Heading4"/>
      </w:pPr>
      <w:r>
        <w:t xml:space="preserve">New prolif ensures widespread nuclear conflict --- asymmetries </w:t>
      </w:r>
    </w:p>
    <w:p w:rsidR="00F76C4D" w:rsidRPr="00CE759A" w:rsidRDefault="00F76C4D" w:rsidP="00F76C4D">
      <w:r w:rsidRPr="00CE759A">
        <w:rPr>
          <w:rStyle w:val="StyleStyleBold12pt"/>
        </w:rPr>
        <w:t>Lyon 9</w:t>
      </w:r>
      <w:r w:rsidRPr="00CE759A">
        <w:t xml:space="preserve"> Program Director, Strategy and International, with Australian Strategic Policy Institute, previously a Senior Lecturer in International Relations at the University of Queensland, “A delicate issue, Asia’s nuclear future”, December, online</w:t>
      </w:r>
    </w:p>
    <w:p w:rsidR="00F76C4D" w:rsidRPr="00C705CE" w:rsidRDefault="00F76C4D" w:rsidP="00F76C4D">
      <w:pPr>
        <w:pStyle w:val="card"/>
        <w:ind w:left="0"/>
        <w:rPr>
          <w:rStyle w:val="Emphasis"/>
          <w:rFonts w:cs="Times New Roman"/>
          <w:b/>
          <w:iCs w:val="0"/>
        </w:rPr>
      </w:pPr>
      <w:r w:rsidRPr="00C705CE">
        <w:rPr>
          <w:rFonts w:ascii="Georgia" w:hAnsi="Georgia"/>
          <w:highlight w:val="yellow"/>
        </w:rPr>
        <w:t>Deterrence</w:t>
      </w:r>
      <w:r w:rsidRPr="00C705CE">
        <w:rPr>
          <w:rFonts w:ascii="Georgia" w:hAnsi="Georgia"/>
        </w:rPr>
        <w:t xml:space="preserve"> relationships </w:t>
      </w:r>
      <w:r w:rsidRPr="00C705CE">
        <w:rPr>
          <w:rFonts w:ascii="Georgia" w:hAnsi="Georgia"/>
          <w:highlight w:val="yellow"/>
        </w:rPr>
        <w:t>in Asia</w:t>
      </w:r>
      <w:r w:rsidRPr="00C705CE">
        <w:rPr>
          <w:rFonts w:ascii="Georgia" w:hAnsi="Georgia"/>
        </w:rPr>
        <w:t xml:space="preserve"> </w:t>
      </w:r>
      <w:r w:rsidRPr="00C705CE">
        <w:rPr>
          <w:rFonts w:ascii="Georgia" w:hAnsi="Georgia"/>
          <w:sz w:val="14"/>
        </w:rPr>
        <w:t xml:space="preserve">won’t look like East–West deterrence. They </w:t>
      </w:r>
      <w:r w:rsidRPr="00C705CE">
        <w:rPr>
          <w:rFonts w:ascii="Georgia" w:hAnsi="Georgia"/>
          <w:highlight w:val="yellow"/>
        </w:rPr>
        <w:t>won’t be relationships of</w:t>
      </w:r>
      <w:r w:rsidRPr="00C705CE">
        <w:rPr>
          <w:rFonts w:ascii="Georgia" w:hAnsi="Georgia"/>
        </w:rPr>
        <w:t xml:space="preserve"> mutual assured destruction</w:t>
      </w:r>
      <w:r w:rsidRPr="00C705CE">
        <w:rPr>
          <w:rFonts w:ascii="Georgia" w:hAnsi="Georgia"/>
          <w:sz w:val="14"/>
        </w:rPr>
        <w:t xml:space="preserve"> (</w:t>
      </w:r>
      <w:r w:rsidRPr="00C705CE">
        <w:rPr>
          <w:rFonts w:ascii="Georgia" w:hAnsi="Georgia"/>
          <w:sz w:val="14"/>
          <w:highlight w:val="yellow"/>
        </w:rPr>
        <w:t>MAD</w:t>
      </w:r>
      <w:r w:rsidRPr="00C705CE">
        <w:rPr>
          <w:rFonts w:ascii="Georgia" w:hAnsi="Georgia"/>
          <w:sz w:val="14"/>
        </w:rPr>
        <w:t xml:space="preserve">), </w:t>
      </w:r>
      <w:r w:rsidRPr="00C705CE">
        <w:rPr>
          <w:rFonts w:ascii="Georgia" w:hAnsi="Georgia"/>
        </w:rPr>
        <w:t xml:space="preserve">and </w:t>
      </w:r>
      <w:r w:rsidRPr="00C705CE">
        <w:rPr>
          <w:rFonts w:ascii="Georgia" w:hAnsi="Georgia"/>
          <w:highlight w:val="yellow"/>
        </w:rPr>
        <w:t xml:space="preserve">there will be </w:t>
      </w:r>
      <w:r w:rsidRPr="00C705CE">
        <w:rPr>
          <w:rStyle w:val="Emphasis"/>
          <w:highlight w:val="yellow"/>
        </w:rPr>
        <w:t>many asymmetries</w:t>
      </w:r>
      <w:r w:rsidRPr="00C705CE">
        <w:rPr>
          <w:rFonts w:ascii="Georgia" w:hAnsi="Georgia"/>
        </w:rPr>
        <w:t xml:space="preserve"> among them. Regional nuclear-weapon states will articulate a spectrum of strategies</w:t>
      </w:r>
      <w:r w:rsidRPr="00C705CE">
        <w:rPr>
          <w:rFonts w:ascii="Georgia" w:hAnsi="Georgia"/>
          <w:sz w:val="14"/>
        </w:rPr>
        <w:t xml:space="preserve"> ranging from existential deterrence to minimum deterrence to assured retaliation; </w:t>
      </w:r>
      <w:r w:rsidRPr="00C705CE">
        <w:rPr>
          <w:rFonts w:ascii="Georgia" w:hAnsi="Georgia"/>
        </w:rPr>
        <w:t>and</w:t>
      </w:r>
      <w:r w:rsidRPr="00C705CE">
        <w:rPr>
          <w:rFonts w:ascii="Georgia" w:hAnsi="Georgia"/>
          <w:sz w:val="14"/>
        </w:rPr>
        <w:t xml:space="preserve"> sometimes </w:t>
      </w:r>
      <w:r w:rsidRPr="00C705CE">
        <w:rPr>
          <w:rFonts w:ascii="Georgia" w:hAnsi="Georgia"/>
          <w:highlight w:val="yellow"/>
        </w:rPr>
        <w:t>doctrinal statements will outrun capabilities</w:t>
      </w:r>
      <w:r w:rsidRPr="00C705CE">
        <w:rPr>
          <w:rFonts w:ascii="Georgia" w:hAnsi="Georgia"/>
          <w:sz w:val="14"/>
          <w:highlight w:val="yellow"/>
        </w:rPr>
        <w:t>.</w:t>
      </w:r>
      <w:r w:rsidRPr="00C705CE">
        <w:rPr>
          <w:rFonts w:ascii="Georgia" w:hAnsi="Georgia"/>
          <w:sz w:val="14"/>
        </w:rPr>
        <w:t xml:space="preserve"> The smaller arsenals of Asia and the absence of severe confrontations will help to keep doctrines at the level of generalised deterrence. Extended nuclear deterrence will continue to be important to US allies in East Asia, although it is hard to imagine other Asian nuclear weapon states ‘extending’ deterrence to their clients or allies. Alagappa’s propositions contain a ‘picture’ of what a more proliferated Asia might look like. It could well remain a region where deterrence dominates, and where arsenals are typically constrained: an Asia, in fact, that falls some way short of a ‘nuclear chaos’ model of unrestrained proliferation and mushrooming nuclear dangers.</w:t>
      </w:r>
      <w:r w:rsidRPr="00C705CE">
        <w:rPr>
          <w:rFonts w:ascii="Georgia" w:hAnsi="Georgia"/>
          <w:sz w:val="12"/>
        </w:rPr>
        <w:t>¶</w:t>
      </w:r>
      <w:r w:rsidRPr="00C705CE">
        <w:rPr>
          <w:rFonts w:ascii="Georgia" w:hAnsi="Georgia"/>
          <w:sz w:val="14"/>
        </w:rPr>
        <w:t xml:space="preserve"> An order in flux? </w:t>
      </w:r>
      <w:r w:rsidRPr="00C705CE">
        <w:rPr>
          <w:rFonts w:ascii="Georgia" w:hAnsi="Georgia"/>
          <w:sz w:val="18"/>
        </w:rPr>
        <w:t>Notwithstanding Alagappa’s more reassuring view,</w:t>
      </w:r>
      <w:r w:rsidRPr="00C705CE">
        <w:rPr>
          <w:rFonts w:ascii="Georgia" w:hAnsi="Georgia"/>
          <w:sz w:val="14"/>
        </w:rPr>
        <w:t xml:space="preserve"> </w:t>
      </w:r>
      <w:r w:rsidRPr="00C705CE">
        <w:rPr>
          <w:rFonts w:ascii="Georgia" w:hAnsi="Georgia"/>
          <w:sz w:val="18"/>
        </w:rPr>
        <w:t>we shouldn’t understate the extent of the looming change from a nuclear relationship based on bipolar symmetry to a set of relationships based on multiplayer asymmetries</w:t>
      </w:r>
      <w:r w:rsidRPr="00C705CE">
        <w:rPr>
          <w:rFonts w:ascii="Georgia" w:hAnsi="Georgia"/>
          <w:sz w:val="14"/>
        </w:rPr>
        <w:t>. As one observer has noted, when you add to that change the relatively constrained size of nuclear arsenals in Asia, the likelihood of further nuclear reductions by the US and Russia, and ballistic missile defences of uncertain effectiveness, the world is about to enter uncharted territory (Ford 2009:125).</w:t>
      </w:r>
      <w:r w:rsidRPr="00C705CE">
        <w:rPr>
          <w:rFonts w:ascii="Georgia" w:hAnsi="Georgia"/>
          <w:sz w:val="12"/>
        </w:rPr>
        <w:t>¶</w:t>
      </w:r>
      <w:r w:rsidRPr="00C705CE">
        <w:rPr>
          <w:rFonts w:ascii="Georgia" w:hAnsi="Georgia"/>
          <w:sz w:val="14"/>
        </w:rPr>
        <w:t xml:space="preserve"> </w:t>
      </w:r>
      <w:r w:rsidRPr="00C705CE">
        <w:rPr>
          <w:rFonts w:ascii="Georgia" w:hAnsi="Georgia"/>
        </w:rPr>
        <w:t>Some factors certainly act as stabilising influences</w:t>
      </w:r>
      <w:r w:rsidRPr="00C705CE">
        <w:rPr>
          <w:rFonts w:ascii="Georgia" w:hAnsi="Georgia"/>
          <w:sz w:val="14"/>
        </w:rPr>
        <w:t xml:space="preserve"> on the current nuclear order, not least that nuclear weapons (here as elsewhere) typically induce caution, that the regional great powers tend to get along reasonably well with each other and that the region enters its era of nuclear pre-eminence inheriting a strong set of robust norms and regimes from the earlier nuclear era. </w:t>
      </w:r>
      <w:r w:rsidRPr="00C705CE">
        <w:rPr>
          <w:rFonts w:ascii="Georgia" w:hAnsi="Georgia"/>
        </w:rPr>
        <w:t xml:space="preserve">But other factors imply a period of looming change: </w:t>
      </w:r>
      <w:r w:rsidRPr="00C705CE">
        <w:rPr>
          <w:rFonts w:ascii="Georgia" w:hAnsi="Georgia"/>
          <w:highlight w:val="yellow"/>
        </w:rPr>
        <w:t>geopolitical dynamism</w:t>
      </w:r>
      <w:r w:rsidRPr="00C705CE">
        <w:rPr>
          <w:rFonts w:ascii="Georgia" w:hAnsi="Georgia"/>
          <w:sz w:val="14"/>
          <w:highlight w:val="yellow"/>
        </w:rPr>
        <w:t xml:space="preserve"> </w:t>
      </w:r>
      <w:r w:rsidRPr="00C705CE">
        <w:rPr>
          <w:rFonts w:ascii="Georgia" w:hAnsi="Georgia"/>
          <w:highlight w:val="yellow"/>
        </w:rPr>
        <w:t xml:space="preserve">is rearranging strategic relationships; </w:t>
      </w:r>
      <w:r w:rsidRPr="00C705CE">
        <w:rPr>
          <w:rStyle w:val="Emphasis"/>
          <w:highlight w:val="yellow"/>
        </w:rPr>
        <w:t>the number of risk-</w:t>
      </w:r>
      <w:r w:rsidRPr="00C705CE">
        <w:rPr>
          <w:rStyle w:val="Emphasis"/>
          <w:highlight w:val="yellow"/>
        </w:rPr>
        <w:lastRenderedPageBreak/>
        <w:t>tolerant adversaries seems to be increasing</w:t>
      </w:r>
      <w:r w:rsidRPr="00C705CE">
        <w:rPr>
          <w:rFonts w:ascii="Georgia" w:hAnsi="Georgia"/>
          <w:sz w:val="14"/>
        </w:rPr>
        <w:t>; most nuclear weapons states are modernising their arsenals; the American arsenal is ageing; and the US’s position of primacy is increasingly contested in Asia.</w:t>
      </w:r>
      <w:r w:rsidRPr="00C705CE">
        <w:rPr>
          <w:rFonts w:ascii="Georgia" w:hAnsi="Georgia"/>
          <w:sz w:val="12"/>
        </w:rPr>
        <w:t>¶</w:t>
      </w:r>
      <w:r w:rsidRPr="00C705CE">
        <w:rPr>
          <w:rFonts w:ascii="Georgia" w:hAnsi="Georgia"/>
          <w:sz w:val="14"/>
        </w:rPr>
        <w:t xml:space="preserve"> Indeed, it may be that dynamism which could most seriously undermine the Solingen model of East Asian nonproliferation. Solingen, after all, has not attempted to produce a general theory about proliferation; she has attempted to explain only proliferation in the post-NPT age (see Solingen 2007:3), when the P-5 of the UN Security Council already had nuclear weapons. In essence, though, it’s exactly that broader geopolitical order that might be shifting. It isn’t yet clear how the Asian nuclear order will evolve. It’s one of those uncertainties that define Australia’s shifting strategic environment. It’s not too hard to imagine an order that’s more competitive than the one we see now.</w:t>
      </w:r>
      <w:r w:rsidRPr="00C705CE">
        <w:rPr>
          <w:rFonts w:ascii="Georgia" w:hAnsi="Georgia"/>
          <w:sz w:val="12"/>
        </w:rPr>
        <w:t>¶</w:t>
      </w:r>
      <w:r w:rsidRPr="00C705CE">
        <w:rPr>
          <w:rFonts w:ascii="Georgia" w:hAnsi="Georgia"/>
          <w:sz w:val="14"/>
        </w:rPr>
        <w:t xml:space="preserve"> The ‘managed system of deterrence’</w:t>
      </w:r>
      <w:r w:rsidRPr="00C705CE">
        <w:rPr>
          <w:rFonts w:ascii="Georgia" w:hAnsi="Georgia"/>
          <w:sz w:val="12"/>
        </w:rPr>
        <w:t>¶</w:t>
      </w:r>
      <w:r w:rsidRPr="00C705CE">
        <w:rPr>
          <w:rFonts w:ascii="Georgia" w:hAnsi="Georgia"/>
          <w:sz w:val="14"/>
        </w:rPr>
        <w:t xml:space="preserve"> The second approach to thinking about the Asian nuclear order is to attempt to superimpose upon it William Walker’s two key mechanisms of the first nuclear age: the ‘managed system of deterrence’ and the ‘managed system of abstinence’. What might those ‘systems’ look like in Asia?</w:t>
      </w:r>
      <w:r w:rsidRPr="00C705CE">
        <w:rPr>
          <w:rFonts w:ascii="Georgia" w:hAnsi="Georgia"/>
          <w:sz w:val="12"/>
        </w:rPr>
        <w:t>¶</w:t>
      </w:r>
      <w:r w:rsidRPr="00C705CE">
        <w:rPr>
          <w:rFonts w:ascii="Georgia" w:hAnsi="Georgia"/>
          <w:sz w:val="14"/>
        </w:rPr>
        <w:t xml:space="preserve"> In Walker’s model, the managed system of deterrence included:</w:t>
      </w:r>
      <w:r w:rsidRPr="00C705CE">
        <w:rPr>
          <w:rFonts w:ascii="Georgia" w:hAnsi="Georgia"/>
          <w:sz w:val="12"/>
        </w:rPr>
        <w:t>¶</w:t>
      </w:r>
      <w:r w:rsidRPr="00C705CE">
        <w:rPr>
          <w:rFonts w:ascii="Georgia" w:hAnsi="Georgia"/>
          <w:sz w:val="14"/>
        </w:rPr>
        <w:t xml:space="preserve"> the deployment of military hardware under increasingly sophisticated command and control; the development of strategic doctrines to ensure mutual vulnerability and restraint; and the establishment of arms control processes through which policy elites engaged in dialogue and negotiated binding agreements. (Walker 2007:436)</w:t>
      </w:r>
      <w:r w:rsidRPr="00C705CE">
        <w:rPr>
          <w:rFonts w:ascii="Georgia" w:hAnsi="Georgia"/>
          <w:sz w:val="12"/>
        </w:rPr>
        <w:t>¶</w:t>
      </w:r>
      <w:r w:rsidRPr="00C705CE">
        <w:rPr>
          <w:rFonts w:ascii="Georgia" w:hAnsi="Georgia"/>
          <w:sz w:val="14"/>
        </w:rPr>
        <w:t xml:space="preserve"> </w:t>
      </w:r>
      <w:r w:rsidRPr="00C705CE">
        <w:rPr>
          <w:rFonts w:ascii="Georgia" w:hAnsi="Georgia"/>
        </w:rPr>
        <w:t>It isn’t obvious that</w:t>
      </w:r>
      <w:r w:rsidRPr="00C705CE">
        <w:rPr>
          <w:rFonts w:ascii="Georgia" w:hAnsi="Georgia"/>
          <w:sz w:val="14"/>
        </w:rPr>
        <w:t xml:space="preserve"> those </w:t>
      </w:r>
      <w:r w:rsidRPr="00C705CE">
        <w:rPr>
          <w:rFonts w:ascii="Georgia" w:hAnsi="Georgia"/>
        </w:rPr>
        <w:t xml:space="preserve">core aspects of the ‘managed’ system are </w:t>
      </w:r>
      <w:r w:rsidRPr="00C705CE">
        <w:rPr>
          <w:rFonts w:ascii="Georgia" w:hAnsi="Georgia"/>
          <w:sz w:val="14"/>
        </w:rPr>
        <w:t xml:space="preserve">all </w:t>
      </w:r>
      <w:r w:rsidRPr="00C705CE">
        <w:rPr>
          <w:rFonts w:ascii="Georgia" w:hAnsi="Georgia"/>
        </w:rPr>
        <w:t>central features of Asian nuclear relationships</w:t>
      </w:r>
      <w:r w:rsidRPr="00C705CE">
        <w:rPr>
          <w:rFonts w:ascii="Georgia" w:hAnsi="Georgia"/>
          <w:sz w:val="14"/>
        </w:rPr>
        <w:t>. Perhaps most importantly, it isn’t obvious that the world even has a good model for how deterrence works in asymmetric relationships. Within the US, there’s been something of a revival of interest in matters nuclear as strategic analysts attempt to reconceptualise how nuclear relationships might work in the future. Recent work on the problems of exercising deterrence across asymmetrical strategic contests, for example, suggests a number of problems: ‘</w:t>
      </w:r>
      <w:r w:rsidRPr="00C705CE">
        <w:rPr>
          <w:rFonts w:ascii="Georgia" w:hAnsi="Georgia"/>
          <w:highlight w:val="yellow"/>
        </w:rPr>
        <w:t>In asymmetric conflict</w:t>
      </w:r>
      <w:r w:rsidRPr="00C705CE">
        <w:rPr>
          <w:rFonts w:ascii="Georgia" w:hAnsi="Georgia"/>
        </w:rPr>
        <w:t xml:space="preserve"> </w:t>
      </w:r>
      <w:r w:rsidRPr="00C705CE">
        <w:rPr>
          <w:rFonts w:ascii="Georgia" w:hAnsi="Georgia"/>
          <w:sz w:val="16"/>
        </w:rPr>
        <w:t xml:space="preserve">situations, </w:t>
      </w:r>
      <w:r w:rsidRPr="00C705CE">
        <w:rPr>
          <w:rStyle w:val="Emphasis"/>
          <w:highlight w:val="yellow"/>
        </w:rPr>
        <w:t>deterrence may not only be unable to prevent violence but may</w:t>
      </w:r>
      <w:r w:rsidRPr="00C705CE">
        <w:rPr>
          <w:rFonts w:ascii="Georgia" w:hAnsi="Georgia"/>
        </w:rPr>
        <w:t xml:space="preserve"> also </w:t>
      </w:r>
      <w:r w:rsidRPr="00C705CE">
        <w:rPr>
          <w:rStyle w:val="Emphasis"/>
          <w:highlight w:val="yellow"/>
        </w:rPr>
        <w:t>help foment it’</w:t>
      </w:r>
      <w:r w:rsidRPr="00C705CE">
        <w:rPr>
          <w:rFonts w:ascii="Georgia" w:hAnsi="Georgia"/>
          <w:sz w:val="14"/>
        </w:rPr>
        <w:t xml:space="preserve"> (Adler 2009:103).</w:t>
      </w:r>
      <w:r w:rsidRPr="00C705CE">
        <w:rPr>
          <w:rFonts w:ascii="Georgia" w:hAnsi="Georgia"/>
          <w:sz w:val="12"/>
        </w:rPr>
        <w:t>¶</w:t>
      </w:r>
      <w:r w:rsidRPr="00C705CE">
        <w:rPr>
          <w:rFonts w:ascii="Georgia" w:hAnsi="Georgia"/>
          <w:sz w:val="14"/>
        </w:rPr>
        <w:t xml:space="preserve"> Some of the </w:t>
      </w:r>
      <w:r w:rsidRPr="00C705CE">
        <w:rPr>
          <w:rFonts w:ascii="Georgia" w:hAnsi="Georgia"/>
        </w:rPr>
        <w:t xml:space="preserve">problems arise precisely because </w:t>
      </w:r>
      <w:r w:rsidRPr="00C705CE">
        <w:rPr>
          <w:rFonts w:ascii="Georgia" w:hAnsi="Georgia"/>
          <w:highlight w:val="yellow"/>
        </w:rPr>
        <w:t>weaker players seem</w:t>
      </w:r>
      <w:r w:rsidRPr="00C705CE">
        <w:rPr>
          <w:rFonts w:ascii="Georgia" w:hAnsi="Georgia"/>
        </w:rPr>
        <w:t xml:space="preserve"> increasingly </w:t>
      </w:r>
      <w:r w:rsidRPr="00C705CE">
        <w:rPr>
          <w:rFonts w:ascii="Georgia" w:hAnsi="Georgia"/>
          <w:highlight w:val="yellow"/>
        </w:rPr>
        <w:t xml:space="preserve">likely </w:t>
      </w:r>
      <w:r w:rsidRPr="00C705CE">
        <w:rPr>
          <w:rStyle w:val="Emphasis"/>
          <w:highlight w:val="yellow"/>
        </w:rPr>
        <w:t>to ‘test’ stronger players’</w:t>
      </w:r>
      <w:r w:rsidRPr="00C705CE">
        <w:rPr>
          <w:rFonts w:ascii="Georgia" w:hAnsi="Georgia"/>
          <w:highlight w:val="yellow"/>
        </w:rPr>
        <w:t xml:space="preserve"> threats</w:t>
      </w:r>
      <w:r w:rsidRPr="00C705CE">
        <w:rPr>
          <w:rFonts w:ascii="Georgia" w:hAnsi="Georgia"/>
        </w:rPr>
        <w:t xml:space="preserve">—as part of a </w:t>
      </w:r>
      <w:r w:rsidRPr="00C705CE">
        <w:rPr>
          <w:rFonts w:ascii="Georgia" w:hAnsi="Georgia"/>
          <w:highlight w:val="yellow"/>
        </w:rPr>
        <w:t>pattern of conflict that has emerged</w:t>
      </w:r>
      <w:r w:rsidRPr="00C705CE">
        <w:rPr>
          <w:rFonts w:ascii="Georgia" w:hAnsi="Georgia"/>
        </w:rPr>
        <w:t xml:space="preserve"> over recent centuries, </w:t>
      </w:r>
      <w:r w:rsidRPr="00C705CE">
        <w:rPr>
          <w:rFonts w:ascii="Georgia" w:hAnsi="Georgia"/>
          <w:highlight w:val="yellow"/>
        </w:rPr>
        <w:t>in which weaker players have</w:t>
      </w:r>
      <w:r w:rsidRPr="00C705CE">
        <w:rPr>
          <w:rFonts w:ascii="Georgia" w:hAnsi="Georgia"/>
        </w:rPr>
        <w:t xml:space="preserve"> often </w:t>
      </w:r>
      <w:r w:rsidRPr="00C705CE">
        <w:rPr>
          <w:rFonts w:ascii="Georgia" w:hAnsi="Georgia"/>
          <w:highlight w:val="yellow"/>
        </w:rPr>
        <w:t>prevailed</w:t>
      </w:r>
      <w:r w:rsidRPr="00C705CE">
        <w:rPr>
          <w:rFonts w:ascii="Georgia" w:hAnsi="Georgia"/>
        </w:rPr>
        <w:t xml:space="preserve"> against stronger opponents.</w:t>
      </w:r>
      <w:r w:rsidRPr="00C705CE">
        <w:rPr>
          <w:rFonts w:ascii="Georgia" w:hAnsi="Georgia"/>
          <w:sz w:val="14"/>
          <w:szCs w:val="12"/>
        </w:rPr>
        <w:t xml:space="preserve">3 </w:t>
      </w:r>
      <w:r w:rsidRPr="00C705CE">
        <w:rPr>
          <w:rFonts w:ascii="Georgia" w:hAnsi="Georgia"/>
          <w:sz w:val="14"/>
        </w:rPr>
        <w:t>If we were to look at the case study of the India–Pakistan nuclear relationship—which is grounded in an enduring strategic rivalry, and therefore not ‘typical’ of the broader nuclear relationships in Asia—it’s a moot point whether Pakistani behaviour has been much altered by the ‘deterrence’ policies of India.</w:t>
      </w:r>
      <w:r w:rsidRPr="00C705CE">
        <w:rPr>
          <w:rFonts w:ascii="Georgia" w:hAnsi="Georgia"/>
          <w:sz w:val="12"/>
        </w:rPr>
        <w:t>¶</w:t>
      </w:r>
      <w:r w:rsidRPr="00C705CE">
        <w:rPr>
          <w:rFonts w:ascii="Georgia" w:hAnsi="Georgia"/>
          <w:sz w:val="14"/>
        </w:rPr>
        <w:t xml:space="preserve"> Indeed, the case seems to show that Pakistan doesn’t even accept a long-term condition of strategic asymmetry with India, and that it intends to use its nuclear weapons as an ‘equaliser’ against India’s larger conventional forces by building a nuclear arsenal larger than the Indian arsenal arrayed against it. That would imply, more broadly, that </w:t>
      </w:r>
      <w:r w:rsidRPr="00C705CE">
        <w:rPr>
          <w:rFonts w:ascii="Georgia" w:hAnsi="Georgia"/>
          <w:highlight w:val="yellow"/>
        </w:rPr>
        <w:t xml:space="preserve">increasing strategic rivalries across Asia could be accompanied by </w:t>
      </w:r>
      <w:r w:rsidRPr="00C705CE">
        <w:rPr>
          <w:rStyle w:val="Emphasis"/>
          <w:highlight w:val="yellow"/>
        </w:rPr>
        <w:t>efforts to minimise asymmetrical disadvantages</w:t>
      </w:r>
      <w:r w:rsidRPr="00C705CE">
        <w:rPr>
          <w:rFonts w:ascii="Georgia" w:hAnsi="Georgia"/>
        </w:rPr>
        <w:t xml:space="preserve"> between a much wider range of players</w:t>
      </w:r>
      <w:r w:rsidRPr="00C705CE">
        <w:rPr>
          <w:rFonts w:ascii="Georgia" w:hAnsi="Georgia"/>
          <w:sz w:val="14"/>
        </w:rPr>
        <w:t>. In short</w:t>
      </w:r>
      <w:r w:rsidRPr="00C705CE">
        <w:rPr>
          <w:rFonts w:ascii="Georgia" w:hAnsi="Georgia"/>
          <w:sz w:val="14"/>
          <w:highlight w:val="yellow"/>
        </w:rPr>
        <w:t xml:space="preserve">, </w:t>
      </w:r>
      <w:r w:rsidRPr="00C705CE">
        <w:rPr>
          <w:rFonts w:ascii="Georgia" w:hAnsi="Georgia"/>
          <w:highlight w:val="yellow"/>
        </w:rPr>
        <w:t>in a more competitive</w:t>
      </w:r>
      <w:r w:rsidRPr="00C705CE">
        <w:rPr>
          <w:rFonts w:ascii="Georgia" w:hAnsi="Georgia"/>
        </w:rPr>
        <w:t xml:space="preserve"> Asian strategic </w:t>
      </w:r>
      <w:r w:rsidRPr="00C705CE">
        <w:rPr>
          <w:rFonts w:ascii="Georgia" w:hAnsi="Georgia"/>
          <w:highlight w:val="yellow"/>
        </w:rPr>
        <w:t>environment, nuclear asymmetries</w:t>
      </w:r>
      <w:r w:rsidRPr="00C705CE">
        <w:rPr>
          <w:rFonts w:ascii="Georgia" w:hAnsi="Georgia"/>
        </w:rPr>
        <w:t xml:space="preserve"> that are tolerable now </w:t>
      </w:r>
      <w:r w:rsidRPr="00C705CE">
        <w:rPr>
          <w:rFonts w:ascii="Georgia" w:hAnsi="Georgia"/>
          <w:highlight w:val="yellow"/>
        </w:rPr>
        <w:t>might</w:t>
      </w:r>
      <w:r w:rsidRPr="00C705CE">
        <w:rPr>
          <w:rFonts w:ascii="Georgia" w:hAnsi="Georgia"/>
        </w:rPr>
        <w:t xml:space="preserve"> well </w:t>
      </w:r>
      <w:r w:rsidRPr="00C705CE">
        <w:rPr>
          <w:rFonts w:ascii="Georgia" w:hAnsi="Georgia"/>
          <w:highlight w:val="yellow"/>
        </w:rPr>
        <w:t>become less tolerable.</w:t>
      </w:r>
      <w:r w:rsidRPr="00C705CE">
        <w:rPr>
          <w:rFonts w:ascii="Georgia" w:hAnsi="Georgia"/>
          <w:sz w:val="12"/>
        </w:rPr>
        <w:t xml:space="preserve">¶ </w:t>
      </w:r>
      <w:r w:rsidRPr="00C705CE">
        <w:rPr>
          <w:rFonts w:ascii="Georgia" w:hAnsi="Georgia"/>
          <w:sz w:val="14"/>
        </w:rPr>
        <w:t xml:space="preserve">Furthermore, we need to think about how we might ‘codify’ deterrence in Asia. </w:t>
      </w:r>
      <w:r w:rsidRPr="00C705CE">
        <w:rPr>
          <w:rFonts w:ascii="Georgia" w:hAnsi="Georgia"/>
        </w:rPr>
        <w:t>In the Cold War</w:t>
      </w:r>
      <w:r w:rsidRPr="00C705CE">
        <w:rPr>
          <w:rFonts w:ascii="Georgia" w:hAnsi="Georgia"/>
          <w:sz w:val="14"/>
        </w:rPr>
        <w:t xml:space="preserve"> days, the MAD doctrine tended to be reflected in </w:t>
      </w:r>
      <w:r w:rsidRPr="00C705CE">
        <w:rPr>
          <w:rFonts w:ascii="Georgia" w:hAnsi="Georgia"/>
        </w:rPr>
        <w:t>arms control accords</w:t>
      </w:r>
      <w:r w:rsidRPr="00C705CE">
        <w:rPr>
          <w:rFonts w:ascii="Georgia" w:hAnsi="Georgia"/>
          <w:sz w:val="14"/>
        </w:rPr>
        <w:t xml:space="preserve"> that limited wasteful spending and corralled the competition. As Walker acknowledges, the agreements </w:t>
      </w:r>
      <w:r w:rsidRPr="00C705CE">
        <w:rPr>
          <w:rFonts w:ascii="Georgia" w:hAnsi="Georgia"/>
        </w:rPr>
        <w:t>were important ‘stabilisers’ of the</w:t>
      </w:r>
      <w:r w:rsidRPr="00C705CE">
        <w:rPr>
          <w:rFonts w:ascii="Georgia" w:hAnsi="Georgia"/>
          <w:sz w:val="14"/>
        </w:rPr>
        <w:t xml:space="preserve"> broader </w:t>
      </w:r>
      <w:r w:rsidRPr="00C705CE">
        <w:rPr>
          <w:rFonts w:ascii="Georgia" w:hAnsi="Georgia"/>
        </w:rPr>
        <w:t>nuclear relationship, but</w:t>
      </w:r>
      <w:r w:rsidRPr="00C705CE">
        <w:rPr>
          <w:rFonts w:ascii="Georgia" w:hAnsi="Georgia"/>
          <w:sz w:val="14"/>
        </w:rPr>
        <w:t xml:space="preserve"> to what extent can they be replicated in conditions of asymmetry? It might be possible to codify crisis management procedures, but designing (and verifying) </w:t>
      </w:r>
      <w:r w:rsidRPr="00C705CE">
        <w:rPr>
          <w:rFonts w:ascii="Georgia" w:hAnsi="Georgia"/>
          <w:highlight w:val="yellow"/>
        </w:rPr>
        <w:t>limitations on weapons numbers would seem</w:t>
      </w:r>
      <w:r w:rsidRPr="00C705CE">
        <w:rPr>
          <w:rFonts w:ascii="Georgia" w:hAnsi="Georgia"/>
        </w:rPr>
        <w:t xml:space="preserve"> to be much more </w:t>
      </w:r>
      <w:r w:rsidRPr="00C705CE">
        <w:rPr>
          <w:rFonts w:ascii="Georgia" w:hAnsi="Georgia"/>
          <w:highlight w:val="yellow"/>
        </w:rPr>
        <w:t xml:space="preserve">difficult when the arsenals are of </w:t>
      </w:r>
      <w:r w:rsidRPr="00C705CE">
        <w:rPr>
          <w:rStyle w:val="Emphasis"/>
          <w:highlight w:val="yellow"/>
        </w:rPr>
        <w:t>uneven size,</w:t>
      </w:r>
      <w:r w:rsidRPr="00C705CE">
        <w:rPr>
          <w:rFonts w:ascii="Georgia" w:hAnsi="Georgia"/>
          <w:highlight w:val="yellow"/>
        </w:rPr>
        <w:t xml:space="preserve"> and</w:t>
      </w:r>
      <w:r w:rsidRPr="00C705CE">
        <w:rPr>
          <w:rFonts w:ascii="Georgia" w:hAnsi="Georgia"/>
        </w:rPr>
        <w:t xml:space="preserve"> when </w:t>
      </w:r>
      <w:r w:rsidRPr="00C705CE">
        <w:rPr>
          <w:rFonts w:ascii="Georgia" w:hAnsi="Georgia"/>
          <w:highlight w:val="yellow"/>
        </w:rPr>
        <w:t>the weaker party</w:t>
      </w:r>
      <w:r w:rsidRPr="00C705CE">
        <w:rPr>
          <w:rFonts w:ascii="Georgia" w:hAnsi="Georgia"/>
          <w:sz w:val="14"/>
        </w:rPr>
        <w:t xml:space="preserve"> (perhaps both parties) </w:t>
      </w:r>
      <w:r w:rsidRPr="00C705CE">
        <w:rPr>
          <w:rFonts w:ascii="Georgia" w:hAnsi="Georgia"/>
          <w:highlight w:val="yellow"/>
        </w:rPr>
        <w:t>would</w:t>
      </w:r>
      <w:r w:rsidRPr="00C705CE">
        <w:rPr>
          <w:rFonts w:ascii="Georgia" w:hAnsi="Georgia"/>
        </w:rPr>
        <w:t xml:space="preserve"> probably </w:t>
      </w:r>
      <w:r w:rsidRPr="00C705CE">
        <w:rPr>
          <w:rFonts w:ascii="Georgia" w:hAnsi="Georgia"/>
          <w:highlight w:val="yellow"/>
        </w:rPr>
        <w:t xml:space="preserve">be </w:t>
      </w:r>
      <w:r w:rsidRPr="00C705CE">
        <w:rPr>
          <w:rStyle w:val="Emphasis"/>
          <w:highlight w:val="yellow"/>
        </w:rPr>
        <w:t>relying on secrecy</w:t>
      </w:r>
      <w:r w:rsidRPr="00C705CE">
        <w:rPr>
          <w:rFonts w:ascii="Georgia" w:hAnsi="Georgia"/>
          <w:highlight w:val="yellow"/>
        </w:rPr>
        <w:t xml:space="preserve"> about</w:t>
      </w:r>
      <w:r w:rsidRPr="00C705CE">
        <w:rPr>
          <w:rFonts w:ascii="Georgia" w:hAnsi="Georgia"/>
        </w:rPr>
        <w:t xml:space="preserve"> the </w:t>
      </w:r>
      <w:r w:rsidRPr="00C705CE">
        <w:rPr>
          <w:rFonts w:ascii="Georgia" w:hAnsi="Georgia"/>
          <w:highlight w:val="yellow"/>
        </w:rPr>
        <w:t>numbers and locations</w:t>
      </w:r>
      <w:r w:rsidRPr="00C705CE">
        <w:rPr>
          <w:rFonts w:ascii="Georgia" w:hAnsi="Georgia"/>
        </w:rPr>
        <w:t xml:space="preserve"> of weapons </w:t>
      </w:r>
      <w:r w:rsidRPr="00C705CE">
        <w:rPr>
          <w:rFonts w:ascii="Georgia" w:hAnsi="Georgia"/>
          <w:highlight w:val="yellow"/>
        </w:rPr>
        <w:t>to minimise</w:t>
      </w:r>
      <w:r w:rsidRPr="00C705CE">
        <w:rPr>
          <w:rFonts w:ascii="Georgia" w:hAnsi="Georgia"/>
        </w:rPr>
        <w:t xml:space="preserve"> the </w:t>
      </w:r>
      <w:r w:rsidRPr="00C705CE">
        <w:rPr>
          <w:rFonts w:ascii="Georgia" w:hAnsi="Georgia"/>
          <w:highlight w:val="yellow"/>
        </w:rPr>
        <w:t>vulnerability</w:t>
      </w:r>
      <w:r w:rsidRPr="00C705CE">
        <w:rPr>
          <w:rFonts w:ascii="Georgia" w:hAnsi="Georgia"/>
        </w:rPr>
        <w:t xml:space="preserve"> of their arsenals.</w:t>
      </w:r>
    </w:p>
    <w:p w:rsidR="00F76C4D" w:rsidRDefault="00F76C4D" w:rsidP="00F76C4D">
      <w:pPr>
        <w:pStyle w:val="Heading4"/>
      </w:pPr>
      <w:r>
        <w:t xml:space="preserve">Nuclear war </w:t>
      </w:r>
    </w:p>
    <w:p w:rsidR="00F76C4D" w:rsidRDefault="00F76C4D" w:rsidP="00F76C4D">
      <w:pPr>
        <w:rPr>
          <w:sz w:val="12"/>
        </w:rPr>
      </w:pPr>
      <w:r>
        <w:rPr>
          <w:rStyle w:val="StyleStyleBold12pt"/>
        </w:rPr>
        <w:t>Cimbala 10</w:t>
      </w:r>
      <w:r>
        <w:rPr>
          <w:sz w:val="12"/>
        </w:rPr>
        <w:t xml:space="preserve"> - Prof. of Political Science @ Penn State, (Stephen, Nuclear Weapons and Cooperative Security in the 21st Century, p. 117-8)</w:t>
      </w:r>
    </w:p>
    <w:p w:rsidR="00F76C4D" w:rsidRDefault="00F76C4D" w:rsidP="00F76C4D">
      <w:pPr>
        <w:rPr>
          <w:rStyle w:val="Emphasis"/>
        </w:rPr>
      </w:pPr>
      <w:r>
        <w:rPr>
          <w:u w:val="single"/>
        </w:rPr>
        <w:t xml:space="preserve">A five-sided </w:t>
      </w:r>
      <w:r w:rsidRPr="0098283D">
        <w:rPr>
          <w:highlight w:val="yellow"/>
          <w:u w:val="single"/>
        </w:rPr>
        <w:t>nuclear competition in the Pacific</w:t>
      </w:r>
      <w:r>
        <w:rPr>
          <w:u w:val="single"/>
        </w:rPr>
        <w:t xml:space="preserve"> would be linked, in geopolitical deterrence and proliferation space, to the existing nuclear deterrents in India and Pakistan, and to the emerging nuclear weapons status of Iran.  An </w:t>
      </w:r>
      <w:r w:rsidRPr="0098283D">
        <w:rPr>
          <w:highlight w:val="yellow"/>
          <w:u w:val="single"/>
        </w:rPr>
        <w:t>arc of</w:t>
      </w:r>
      <w:r>
        <w:rPr>
          <w:u w:val="single"/>
        </w:rPr>
        <w:t xml:space="preserve"> nuclear </w:t>
      </w:r>
      <w:r w:rsidRPr="0098283D">
        <w:rPr>
          <w:highlight w:val="yellow"/>
          <w:u w:val="single"/>
        </w:rPr>
        <w:t>instability from</w:t>
      </w:r>
      <w:r>
        <w:rPr>
          <w:u w:val="single"/>
        </w:rPr>
        <w:t xml:space="preserve"> </w:t>
      </w:r>
      <w:r w:rsidRPr="0098283D">
        <w:rPr>
          <w:highlight w:val="yellow"/>
          <w:u w:val="single"/>
        </w:rPr>
        <w:t>Tehran to Tokyo could place U.S. prolif</w:t>
      </w:r>
      <w:r>
        <w:rPr>
          <w:u w:val="single"/>
        </w:rPr>
        <w:t xml:space="preserve">eration </w:t>
      </w:r>
      <w:r w:rsidRPr="0098283D">
        <w:rPr>
          <w:highlight w:val="yellow"/>
          <w:u w:val="single"/>
        </w:rPr>
        <w:t>strategies into the ash heap of history</w:t>
      </w:r>
      <w:r>
        <w:rPr>
          <w:u w:val="single"/>
        </w:rPr>
        <w:t xml:space="preserve"> and call for more drastic military options,</w:t>
      </w:r>
      <w:r>
        <w:rPr>
          <w:sz w:val="12"/>
        </w:rPr>
        <w:t xml:space="preserve"> not excluding preemptive war, defenses, and counter-deterrent special operations.  In addition, </w:t>
      </w:r>
      <w:r>
        <w:rPr>
          <w:u w:val="single"/>
        </w:rPr>
        <w:t xml:space="preserve">an </w:t>
      </w:r>
      <w:r w:rsidRPr="0098283D">
        <w:rPr>
          <w:highlight w:val="yellow"/>
          <w:u w:val="single"/>
        </w:rPr>
        <w:t>eight-sided nuclear arms race</w:t>
      </w:r>
      <w:r>
        <w:rPr>
          <w:u w:val="single"/>
        </w:rPr>
        <w:t xml:space="preserve"> in Asia </w:t>
      </w:r>
      <w:r w:rsidRPr="0098283D">
        <w:rPr>
          <w:highlight w:val="yellow"/>
          <w:u w:val="single"/>
        </w:rPr>
        <w:t>would increase</w:t>
      </w:r>
      <w:r>
        <w:rPr>
          <w:u w:val="single"/>
        </w:rPr>
        <w:t xml:space="preserve"> the likelihood of </w:t>
      </w:r>
      <w:r w:rsidRPr="0098283D">
        <w:rPr>
          <w:rStyle w:val="Emphasis"/>
          <w:highlight w:val="yellow"/>
        </w:rPr>
        <w:t>accidental or inadvertent nuclear</w:t>
      </w:r>
      <w:r w:rsidRPr="004C3079">
        <w:rPr>
          <w:rStyle w:val="Emphasis"/>
        </w:rPr>
        <w:t xml:space="preserve"> </w:t>
      </w:r>
      <w:r w:rsidRPr="0098283D">
        <w:rPr>
          <w:rStyle w:val="Emphasis"/>
          <w:highlight w:val="yellow"/>
        </w:rPr>
        <w:t>war</w:t>
      </w:r>
      <w:r>
        <w:rPr>
          <w:u w:val="single"/>
        </w:rPr>
        <w:t>.</w:t>
      </w:r>
      <w:r>
        <w:rPr>
          <w:sz w:val="12"/>
        </w:rPr>
        <w:t xml:space="preserve">  It would do so because: (1) </w:t>
      </w:r>
      <w:r>
        <w:rPr>
          <w:u w:val="single"/>
        </w:rPr>
        <w:t xml:space="preserve">some of these </w:t>
      </w:r>
      <w:r w:rsidRPr="0098283D">
        <w:rPr>
          <w:highlight w:val="yellow"/>
          <w:u w:val="single"/>
        </w:rPr>
        <w:t xml:space="preserve">states </w:t>
      </w:r>
      <w:r>
        <w:rPr>
          <w:u w:val="single"/>
        </w:rPr>
        <w:t xml:space="preserve">already </w:t>
      </w:r>
      <w:r w:rsidRPr="0098283D">
        <w:rPr>
          <w:highlight w:val="yellow"/>
          <w:u w:val="single"/>
        </w:rPr>
        <w:t xml:space="preserve">have </w:t>
      </w:r>
      <w:r w:rsidRPr="0098283D">
        <w:rPr>
          <w:b/>
          <w:highlight w:val="yellow"/>
          <w:u w:val="single"/>
        </w:rPr>
        <w:t>histories of protracted conflict</w:t>
      </w:r>
      <w:r>
        <w:rPr>
          <w:sz w:val="12"/>
        </w:rPr>
        <w:t xml:space="preserve">; (2) </w:t>
      </w:r>
      <w:r w:rsidRPr="0098283D">
        <w:rPr>
          <w:highlight w:val="yellow"/>
          <w:u w:val="single"/>
        </w:rPr>
        <w:t>states</w:t>
      </w:r>
      <w:r>
        <w:rPr>
          <w:u w:val="single"/>
        </w:rPr>
        <w:t xml:space="preserve"> </w:t>
      </w:r>
      <w:r w:rsidRPr="0098283D">
        <w:rPr>
          <w:highlight w:val="yellow"/>
          <w:u w:val="single"/>
        </w:rPr>
        <w:t xml:space="preserve">may have </w:t>
      </w:r>
      <w:r>
        <w:rPr>
          <w:u w:val="single"/>
        </w:rPr>
        <w:t xml:space="preserve">politically </w:t>
      </w:r>
      <w:r w:rsidRPr="0098283D">
        <w:rPr>
          <w:rStyle w:val="Emphasis"/>
          <w:highlight w:val="yellow"/>
        </w:rPr>
        <w:t xml:space="preserve">unreliable </w:t>
      </w:r>
      <w:r w:rsidRPr="004C3079">
        <w:rPr>
          <w:rStyle w:val="Emphasis"/>
        </w:rPr>
        <w:t xml:space="preserve">or immature </w:t>
      </w:r>
      <w:r w:rsidRPr="0098283D">
        <w:rPr>
          <w:rStyle w:val="Emphasis"/>
          <w:highlight w:val="yellow"/>
        </w:rPr>
        <w:t>command and control systems,</w:t>
      </w:r>
      <w:r w:rsidRPr="0098283D">
        <w:rPr>
          <w:highlight w:val="yellow"/>
          <w:u w:val="single"/>
        </w:rPr>
        <w:t xml:space="preserve"> especially during</w:t>
      </w:r>
      <w:r>
        <w:rPr>
          <w:u w:val="single"/>
        </w:rPr>
        <w:t xml:space="preserve"> a </w:t>
      </w:r>
      <w:r w:rsidRPr="0098283D">
        <w:rPr>
          <w:highlight w:val="yellow"/>
          <w:u w:val="single"/>
        </w:rPr>
        <w:t>crisis</w:t>
      </w:r>
      <w:r>
        <w:rPr>
          <w:sz w:val="12"/>
        </w:rPr>
        <w:t xml:space="preserve"> involving a decision for nuclear first strike or retaliation; </w:t>
      </w:r>
      <w:r>
        <w:rPr>
          <w:u w:val="single"/>
        </w:rPr>
        <w:t xml:space="preserve">unreliable or immature systems </w:t>
      </w:r>
      <w:r w:rsidRPr="0098283D">
        <w:rPr>
          <w:highlight w:val="yellow"/>
          <w:u w:val="single"/>
        </w:rPr>
        <w:t xml:space="preserve">might </w:t>
      </w:r>
      <w:r w:rsidRPr="0098283D">
        <w:rPr>
          <w:highlight w:val="yellow"/>
          <w:u w:val="single"/>
        </w:rPr>
        <w:lastRenderedPageBreak/>
        <w:t>permit</w:t>
      </w:r>
      <w:r>
        <w:rPr>
          <w:u w:val="single"/>
        </w:rPr>
        <w:t xml:space="preserve"> a </w:t>
      </w:r>
      <w:r w:rsidRPr="0098283D">
        <w:rPr>
          <w:highlight w:val="yellow"/>
          <w:u w:val="single"/>
        </w:rPr>
        <w:t>technical malfunction</w:t>
      </w:r>
      <w:r>
        <w:rPr>
          <w:u w:val="single"/>
        </w:rPr>
        <w:t xml:space="preserve"> </w:t>
      </w:r>
      <w:r w:rsidRPr="0098283D">
        <w:rPr>
          <w:highlight w:val="yellow"/>
          <w:u w:val="single"/>
        </w:rPr>
        <w:t>that caused</w:t>
      </w:r>
      <w:r>
        <w:rPr>
          <w:u w:val="single"/>
        </w:rPr>
        <w:t xml:space="preserve"> an </w:t>
      </w:r>
      <w:r w:rsidRPr="0098283D">
        <w:rPr>
          <w:highlight w:val="yellow"/>
          <w:u w:val="single"/>
        </w:rPr>
        <w:t>unintended launch, or</w:t>
      </w:r>
      <w:r>
        <w:rPr>
          <w:u w:val="single"/>
        </w:rPr>
        <w:t xml:space="preserve"> a deliberate but </w:t>
      </w:r>
      <w:r w:rsidRPr="0098283D">
        <w:rPr>
          <w:rStyle w:val="Emphasis"/>
          <w:highlight w:val="yellow"/>
        </w:rPr>
        <w:t>unauthorized launch</w:t>
      </w:r>
      <w:r>
        <w:rPr>
          <w:u w:val="single"/>
        </w:rPr>
        <w:t xml:space="preserve"> by rogue commanders</w:t>
      </w:r>
      <w:r>
        <w:rPr>
          <w:sz w:val="12"/>
        </w:rPr>
        <w:t xml:space="preserve">; (3) </w:t>
      </w:r>
      <w:r w:rsidRPr="0098283D">
        <w:rPr>
          <w:highlight w:val="yellow"/>
          <w:u w:val="single"/>
        </w:rPr>
        <w:t>faulty intellig</w:t>
      </w:r>
      <w:r>
        <w:rPr>
          <w:u w:val="single"/>
        </w:rPr>
        <w:t xml:space="preserve">ence and warning systems </w:t>
      </w:r>
      <w:r w:rsidRPr="0098283D">
        <w:rPr>
          <w:highlight w:val="yellow"/>
          <w:u w:val="single"/>
        </w:rPr>
        <w:t>might cause</w:t>
      </w:r>
      <w:r>
        <w:rPr>
          <w:u w:val="single"/>
        </w:rPr>
        <w:t xml:space="preserve"> </w:t>
      </w:r>
      <w:r w:rsidRPr="0098283D">
        <w:rPr>
          <w:highlight w:val="yellow"/>
          <w:u w:val="single"/>
        </w:rPr>
        <w:t>one side to misinterpret</w:t>
      </w:r>
      <w:r>
        <w:rPr>
          <w:u w:val="single"/>
        </w:rPr>
        <w:t xml:space="preserve"> the other’s defensive moves to forestall attack as offensive preparations for attack, thus </w:t>
      </w:r>
      <w:r w:rsidRPr="0098283D">
        <w:rPr>
          <w:highlight w:val="yellow"/>
          <w:u w:val="single"/>
        </w:rPr>
        <w:t>triggering</w:t>
      </w:r>
      <w:r>
        <w:rPr>
          <w:u w:val="single"/>
        </w:rPr>
        <w:t xml:space="preserve"> a </w:t>
      </w:r>
      <w:r w:rsidRPr="0098283D">
        <w:rPr>
          <w:rStyle w:val="Emphasis"/>
          <w:highlight w:val="yellow"/>
        </w:rPr>
        <w:t>mistaken preemption</w:t>
      </w:r>
      <w:r w:rsidRPr="004C3079">
        <w:rPr>
          <w:rStyle w:val="Emphasis"/>
        </w:rPr>
        <w:t>.</w:t>
      </w:r>
    </w:p>
    <w:p w:rsidR="00F76C4D" w:rsidRDefault="00F76C4D" w:rsidP="00F76C4D">
      <w:pPr>
        <w:pStyle w:val="Heading2"/>
      </w:pPr>
      <w:r>
        <w:lastRenderedPageBreak/>
        <w:t>AT: Economy Impact</w:t>
      </w:r>
    </w:p>
    <w:p w:rsidR="00F76C4D" w:rsidRPr="00E74E60" w:rsidRDefault="00F76C4D" w:rsidP="00F76C4D">
      <w:pPr>
        <w:pStyle w:val="Heading4"/>
      </w:pPr>
      <w:r>
        <w:rPr>
          <w:u w:val="single"/>
        </w:rPr>
        <w:t>No</w:t>
      </w:r>
      <w:r>
        <w:t xml:space="preserve"> chance of war from economic decline---</w:t>
      </w:r>
      <w:r>
        <w:rPr>
          <w:u w:val="single"/>
        </w:rPr>
        <w:t>best</w:t>
      </w:r>
      <w:r>
        <w:t xml:space="preserve"> and </w:t>
      </w:r>
      <w:r>
        <w:rPr>
          <w:u w:val="single"/>
        </w:rPr>
        <w:t>most recent</w:t>
      </w:r>
      <w:r>
        <w:t xml:space="preserve"> data </w:t>
      </w:r>
    </w:p>
    <w:p w:rsidR="00F76C4D" w:rsidRDefault="00F76C4D" w:rsidP="00F76C4D">
      <w:r>
        <w:t xml:space="preserve">Daniel W. </w:t>
      </w:r>
      <w:r w:rsidRPr="003231C3">
        <w:rPr>
          <w:rStyle w:val="StyleStyleBold12pt"/>
        </w:rPr>
        <w:t>Drezner 12</w:t>
      </w:r>
      <w:r>
        <w:t xml:space="preserve">, Professor, The Fletcher School of Law and Diplomacy, Tufts University, October 2012, “The Irony of Global Economic Governance: The System Worked,” </w:t>
      </w:r>
      <w:hyperlink r:id="rId11" w:history="1">
        <w:r w:rsidRPr="00E01901">
          <w:rPr>
            <w:rStyle w:val="Hyperlink"/>
          </w:rPr>
          <w:t>http://www.globaleconomicgovernance.org/wp-content/uploads/IR-Colloquium-MT12-Week-5_The-Irony-of-Global-Economic-Governance.pdf</w:t>
        </w:r>
      </w:hyperlink>
    </w:p>
    <w:p w:rsidR="00F76C4D" w:rsidRDefault="00F76C4D" w:rsidP="00F76C4D">
      <w:pPr>
        <w:rPr>
          <w:sz w:val="16"/>
        </w:rPr>
      </w:pPr>
      <w:r w:rsidRPr="00116FFC">
        <w:rPr>
          <w:rStyle w:val="StyleBoldUnderline"/>
          <w:highlight w:val="yellow"/>
        </w:rPr>
        <w:t>The</w:t>
      </w:r>
      <w:r w:rsidRPr="000045CF">
        <w:rPr>
          <w:rStyle w:val="StyleBoldUnderline"/>
        </w:rPr>
        <w:t xml:space="preserve"> final </w:t>
      </w:r>
      <w:r w:rsidRPr="00116FFC">
        <w:rPr>
          <w:rStyle w:val="StyleBoldUnderline"/>
          <w:highlight w:val="yellow"/>
        </w:rPr>
        <w:t>outcome addresses</w:t>
      </w:r>
      <w:r w:rsidRPr="000045CF">
        <w:rPr>
          <w:sz w:val="16"/>
        </w:rPr>
        <w:t xml:space="preserve"> a dog that hasn’t barked: </w:t>
      </w:r>
      <w:r w:rsidRPr="00116FFC">
        <w:rPr>
          <w:rStyle w:val="StyleBoldUnderline"/>
          <w:highlight w:val="yellow"/>
        </w:rPr>
        <w:t>the effect of the</w:t>
      </w:r>
      <w:r w:rsidRPr="000045CF">
        <w:rPr>
          <w:rStyle w:val="StyleBoldUnderline"/>
        </w:rPr>
        <w:t xml:space="preserve"> Great </w:t>
      </w:r>
      <w:r w:rsidRPr="00116FFC">
        <w:rPr>
          <w:rStyle w:val="StyleBoldUnderline"/>
          <w:highlight w:val="yellow"/>
        </w:rPr>
        <w:t>Recession on</w:t>
      </w:r>
      <w:r w:rsidRPr="000045CF">
        <w:rPr>
          <w:rStyle w:val="StyleBoldUnderline"/>
        </w:rPr>
        <w:t xml:space="preserve"> cross-border </w:t>
      </w:r>
      <w:r w:rsidRPr="00116FFC">
        <w:rPr>
          <w:rStyle w:val="StyleBoldUnderline"/>
          <w:highlight w:val="yellow"/>
        </w:rPr>
        <w:t>conflict</w:t>
      </w:r>
      <w:r w:rsidRPr="000045CF">
        <w:rPr>
          <w:sz w:val="16"/>
        </w:rPr>
        <w:t xml:space="preserve"> and violence. During the initial stages of the crisis, multiple </w:t>
      </w:r>
      <w:r w:rsidRPr="00116FFC">
        <w:rPr>
          <w:rStyle w:val="StyleBoldUnderline"/>
          <w:highlight w:val="yellow"/>
        </w:rPr>
        <w:t>analysts asserted</w:t>
      </w:r>
      <w:r w:rsidRPr="000045CF">
        <w:rPr>
          <w:sz w:val="16"/>
        </w:rPr>
        <w:t xml:space="preserve"> that </w:t>
      </w:r>
      <w:r w:rsidRPr="000045CF">
        <w:rPr>
          <w:rStyle w:val="StyleBoldUnderline"/>
        </w:rPr>
        <w:t xml:space="preserve">the financial </w:t>
      </w:r>
      <w:r w:rsidRPr="00116FFC">
        <w:rPr>
          <w:rStyle w:val="StyleBoldUnderline"/>
          <w:highlight w:val="yellow"/>
        </w:rPr>
        <w:t>crisis would lead states to</w:t>
      </w:r>
      <w:r w:rsidRPr="000045CF">
        <w:rPr>
          <w:rStyle w:val="StyleBoldUnderline"/>
        </w:rPr>
        <w:t xml:space="preserve"> increase</w:t>
      </w:r>
      <w:r w:rsidRPr="000045CF">
        <w:rPr>
          <w:sz w:val="16"/>
        </w:rPr>
        <w:t xml:space="preserve"> their </w:t>
      </w:r>
      <w:r w:rsidRPr="00116FFC">
        <w:rPr>
          <w:rStyle w:val="StyleBoldUnderline"/>
          <w:highlight w:val="yellow"/>
        </w:rPr>
        <w:t>use</w:t>
      </w:r>
      <w:r w:rsidRPr="000045CF">
        <w:rPr>
          <w:rStyle w:val="StyleBoldUnderline"/>
        </w:rPr>
        <w:t xml:space="preserve"> of </w:t>
      </w:r>
      <w:r w:rsidRPr="00116FFC">
        <w:rPr>
          <w:rStyle w:val="StyleBoldUnderline"/>
          <w:highlight w:val="yellow"/>
        </w:rPr>
        <w:t>force</w:t>
      </w:r>
      <w:r w:rsidRPr="000045CF">
        <w:rPr>
          <w:sz w:val="16"/>
        </w:rPr>
        <w:t xml:space="preserve"> as a tool for staying in power.37 Whether through greater </w:t>
      </w:r>
      <w:r w:rsidRPr="000045CF">
        <w:rPr>
          <w:rStyle w:val="StyleBoldUnderline"/>
        </w:rPr>
        <w:t xml:space="preserve">internal repression, </w:t>
      </w:r>
      <w:r w:rsidRPr="00116FFC">
        <w:rPr>
          <w:rStyle w:val="StyleBoldUnderline"/>
          <w:highlight w:val="yellow"/>
        </w:rPr>
        <w:t>diversionary wars</w:t>
      </w:r>
      <w:r w:rsidRPr="000045CF">
        <w:rPr>
          <w:rStyle w:val="StyleBoldUnderline"/>
        </w:rPr>
        <w:t xml:space="preserve">, arms races, </w:t>
      </w:r>
      <w:r w:rsidRPr="00116FFC">
        <w:rPr>
          <w:rStyle w:val="StyleBoldUnderline"/>
          <w:highlight w:val="yellow"/>
        </w:rPr>
        <w:t>or</w:t>
      </w:r>
      <w:r w:rsidRPr="000045CF">
        <w:rPr>
          <w:sz w:val="16"/>
        </w:rPr>
        <w:t xml:space="preserve"> a ratcheting up of </w:t>
      </w:r>
      <w:r w:rsidRPr="00116FFC">
        <w:rPr>
          <w:rStyle w:val="StyleBoldUnderline"/>
          <w:highlight w:val="yellow"/>
          <w:bdr w:val="single" w:sz="4" w:space="0" w:color="auto"/>
        </w:rPr>
        <w:t>great power conflict</w:t>
      </w:r>
      <w:r w:rsidRPr="000045CF">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7B592B">
        <w:rPr>
          <w:sz w:val="12"/>
        </w:rPr>
        <w:t xml:space="preserve">¶ </w:t>
      </w:r>
      <w:r w:rsidRPr="000045CF">
        <w:rPr>
          <w:sz w:val="16"/>
        </w:rPr>
        <w:t xml:space="preserve">The </w:t>
      </w:r>
      <w:r w:rsidRPr="00116FFC">
        <w:rPr>
          <w:rStyle w:val="StyleBoldUnderline"/>
          <w:highlight w:val="yellow"/>
          <w:bdr w:val="single" w:sz="4" w:space="0" w:color="auto"/>
        </w:rPr>
        <w:t>aggregate data suggests otherwise</w:t>
      </w:r>
      <w:r w:rsidRPr="00116FFC">
        <w:rPr>
          <w:sz w:val="16"/>
          <w:highlight w:val="yellow"/>
        </w:rPr>
        <w:t>,</w:t>
      </w:r>
      <w:r w:rsidRPr="000045CF">
        <w:rPr>
          <w:sz w:val="16"/>
        </w:rPr>
        <w:t xml:space="preserve"> however. The Institute for Economics and Peace has constructed a “Global Peace Index” annually since 2007. A key conclusion they draw from the 2012 report is that “</w:t>
      </w:r>
      <w:r w:rsidRPr="000045CF">
        <w:rPr>
          <w:rStyle w:val="StyleBoldUnderline"/>
        </w:rPr>
        <w:t xml:space="preserve">The </w:t>
      </w:r>
      <w:r w:rsidRPr="00116FFC">
        <w:rPr>
          <w:rStyle w:val="StyleBoldUnderline"/>
          <w:highlight w:val="yellow"/>
        </w:rPr>
        <w:t>average</w:t>
      </w:r>
      <w:r w:rsidRPr="000045CF">
        <w:rPr>
          <w:rStyle w:val="StyleBoldUnderline"/>
        </w:rPr>
        <w:t xml:space="preserve"> level of </w:t>
      </w:r>
      <w:r w:rsidRPr="00116FFC">
        <w:rPr>
          <w:rStyle w:val="StyleBoldUnderline"/>
          <w:highlight w:val="yellow"/>
        </w:rPr>
        <w:t>peacefulness in 2012 is</w:t>
      </w:r>
      <w:r w:rsidRPr="000045CF">
        <w:rPr>
          <w:sz w:val="16"/>
        </w:rPr>
        <w:t xml:space="preserve"> approximately </w:t>
      </w:r>
      <w:r w:rsidRPr="00116FFC">
        <w:rPr>
          <w:rStyle w:val="StyleBoldUnderline"/>
          <w:highlight w:val="yellow"/>
        </w:rPr>
        <w:t>the same as</w:t>
      </w:r>
      <w:r w:rsidRPr="000045CF">
        <w:rPr>
          <w:sz w:val="16"/>
        </w:rPr>
        <w:t xml:space="preserve"> it was in </w:t>
      </w:r>
      <w:r w:rsidRPr="000045CF">
        <w:rPr>
          <w:rStyle w:val="StyleBoldUnderline"/>
        </w:rPr>
        <w:t>20</w:t>
      </w:r>
      <w:r w:rsidRPr="00116FFC">
        <w:rPr>
          <w:rStyle w:val="StyleBoldUnderline"/>
          <w:highlight w:val="yellow"/>
        </w:rPr>
        <w:t>07</w:t>
      </w:r>
      <w:r w:rsidRPr="000045CF">
        <w:rPr>
          <w:sz w:val="16"/>
        </w:rPr>
        <w:t xml:space="preserve">.”38 </w:t>
      </w:r>
      <w:r w:rsidRPr="00116FFC">
        <w:rPr>
          <w:rStyle w:val="StyleBoldUnderline"/>
          <w:highlight w:val="yellow"/>
        </w:rPr>
        <w:t>Interstate violence</w:t>
      </w:r>
      <w:r w:rsidRPr="000045CF">
        <w:rPr>
          <w:sz w:val="16"/>
        </w:rPr>
        <w:t xml:space="preserve"> in particular </w:t>
      </w:r>
      <w:r w:rsidRPr="00116FFC">
        <w:rPr>
          <w:rStyle w:val="StyleBoldUnderline"/>
          <w:highlight w:val="yellow"/>
        </w:rPr>
        <w:t>has</w:t>
      </w:r>
      <w:r w:rsidRPr="00116FFC">
        <w:rPr>
          <w:sz w:val="16"/>
          <w:highlight w:val="yellow"/>
        </w:rPr>
        <w:t xml:space="preserve"> </w:t>
      </w:r>
      <w:r w:rsidRPr="00116FFC">
        <w:rPr>
          <w:rStyle w:val="StyleBoldUnderline"/>
          <w:highlight w:val="yellow"/>
          <w:bdr w:val="single" w:sz="4" w:space="0" w:color="auto"/>
        </w:rPr>
        <w:t>declined</w:t>
      </w:r>
      <w:r w:rsidRPr="00116FFC">
        <w:rPr>
          <w:sz w:val="16"/>
          <w:highlight w:val="yellow"/>
        </w:rPr>
        <w:t xml:space="preserve"> </w:t>
      </w:r>
      <w:r w:rsidRPr="00116FFC">
        <w:rPr>
          <w:rStyle w:val="StyleBoldUnderline"/>
          <w:highlight w:val="yellow"/>
        </w:rPr>
        <w:t>since the</w:t>
      </w:r>
      <w:r w:rsidRPr="000045CF">
        <w:rPr>
          <w:rStyle w:val="StyleBoldUnderline"/>
        </w:rPr>
        <w:t xml:space="preserve"> start of the </w:t>
      </w:r>
      <w:r w:rsidRPr="00116FFC">
        <w:rPr>
          <w:rStyle w:val="StyleBoldUnderline"/>
          <w:highlight w:val="yellow"/>
        </w:rPr>
        <w:t>financial crisis</w:t>
      </w:r>
      <w:r w:rsidRPr="000045CF">
        <w:rPr>
          <w:sz w:val="16"/>
        </w:rPr>
        <w:t xml:space="preserve"> – </w:t>
      </w:r>
      <w:r w:rsidRPr="000045CF">
        <w:rPr>
          <w:rStyle w:val="StyleBoldUnderline"/>
        </w:rPr>
        <w:t>as have military expenditures</w:t>
      </w:r>
      <w:r w:rsidRPr="000045CF">
        <w:rPr>
          <w:sz w:val="16"/>
        </w:rPr>
        <w:t xml:space="preserve"> in most sampled countries. Other </w:t>
      </w:r>
      <w:r w:rsidRPr="00116FFC">
        <w:rPr>
          <w:rStyle w:val="StyleBoldUnderline"/>
          <w:highlight w:val="yellow"/>
          <w:bdr w:val="single" w:sz="4" w:space="0" w:color="auto"/>
        </w:rPr>
        <w:t>studies confirm</w:t>
      </w:r>
      <w:r w:rsidRPr="000045CF">
        <w:rPr>
          <w:sz w:val="16"/>
        </w:rPr>
        <w:t xml:space="preserve"> that </w:t>
      </w:r>
      <w:r w:rsidRPr="00116FFC">
        <w:rPr>
          <w:rStyle w:val="StyleBoldUnderline"/>
          <w:highlight w:val="yellow"/>
        </w:rPr>
        <w:t>the</w:t>
      </w:r>
      <w:r w:rsidRPr="000045CF">
        <w:rPr>
          <w:rStyle w:val="StyleBoldUnderline"/>
        </w:rPr>
        <w:t xml:space="preserve"> Great </w:t>
      </w:r>
      <w:r w:rsidRPr="00116FFC">
        <w:rPr>
          <w:rStyle w:val="StyleBoldUnderline"/>
          <w:highlight w:val="yellow"/>
        </w:rPr>
        <w:t>Recession has</w:t>
      </w:r>
      <w:r w:rsidRPr="00116FFC">
        <w:rPr>
          <w:sz w:val="16"/>
          <w:highlight w:val="yellow"/>
        </w:rPr>
        <w:t xml:space="preserve"> </w:t>
      </w:r>
      <w:r w:rsidRPr="00116FFC">
        <w:rPr>
          <w:rStyle w:val="StyleBoldUnderline"/>
          <w:highlight w:val="yellow"/>
          <w:bdr w:val="single" w:sz="4" w:space="0" w:color="auto"/>
        </w:rPr>
        <w:t>not triggered any increase in violent conflict</w:t>
      </w:r>
      <w:r w:rsidRPr="000045CF">
        <w:rPr>
          <w:sz w:val="16"/>
        </w:rPr>
        <w:t>; the secular decline in violence that started with the end of the Cold War has not been reversed.39 Rogers Brubaker concludes, “</w:t>
      </w:r>
      <w:r w:rsidRPr="000045CF">
        <w:rPr>
          <w:rStyle w:val="StyleBoldUnderline"/>
        </w:rPr>
        <w:t xml:space="preserve">the crisis has </w:t>
      </w:r>
      <w:r w:rsidRPr="00116FFC">
        <w:rPr>
          <w:rStyle w:val="StyleBoldUnderline"/>
          <w:highlight w:val="yellow"/>
        </w:rPr>
        <w:t>not</w:t>
      </w:r>
      <w:r w:rsidRPr="000045CF">
        <w:rPr>
          <w:sz w:val="16"/>
        </w:rPr>
        <w:t xml:space="preserve"> to date </w:t>
      </w:r>
      <w:r w:rsidRPr="00116FFC">
        <w:rPr>
          <w:rStyle w:val="StyleBoldUnderline"/>
          <w:highlight w:val="yellow"/>
        </w:rPr>
        <w:t>generated</w:t>
      </w:r>
      <w:r w:rsidRPr="000045CF">
        <w:rPr>
          <w:sz w:val="16"/>
        </w:rPr>
        <w:t xml:space="preserve"> the surge in </w:t>
      </w:r>
      <w:r w:rsidRPr="00116FFC">
        <w:rPr>
          <w:rStyle w:val="StyleBoldUnderline"/>
          <w:highlight w:val="yellow"/>
        </w:rPr>
        <w:t>protectionist nationalism or ethnic exclusion</w:t>
      </w:r>
      <w:r w:rsidRPr="000045CF">
        <w:rPr>
          <w:rStyle w:val="StyleBoldUnderline"/>
        </w:rPr>
        <w:t xml:space="preserve"> that might have been expected</w:t>
      </w:r>
      <w:r w:rsidRPr="000045CF">
        <w:rPr>
          <w:sz w:val="16"/>
        </w:rPr>
        <w:t>.”40</w:t>
      </w:r>
      <w:r w:rsidRPr="007B592B">
        <w:rPr>
          <w:sz w:val="12"/>
        </w:rPr>
        <w:t xml:space="preserve">¶ </w:t>
      </w:r>
      <w:r w:rsidRPr="000045CF">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116FFC">
        <w:rPr>
          <w:rStyle w:val="StyleBoldUnderline"/>
          <w:highlight w:val="yellow"/>
        </w:rPr>
        <w:t>Given the severity, reach and depth of the</w:t>
      </w:r>
      <w:r w:rsidRPr="000045CF">
        <w:rPr>
          <w:rStyle w:val="StyleBoldUnderline"/>
        </w:rPr>
        <w:t xml:space="preserve"> 20</w:t>
      </w:r>
      <w:r w:rsidRPr="00116FFC">
        <w:rPr>
          <w:rStyle w:val="StyleBoldUnderline"/>
          <w:highlight w:val="yellow"/>
        </w:rPr>
        <w:t>08</w:t>
      </w:r>
      <w:r w:rsidRPr="000045CF">
        <w:rPr>
          <w:rStyle w:val="StyleBoldUnderline"/>
        </w:rPr>
        <w:t xml:space="preserve"> financial </w:t>
      </w:r>
      <w:r w:rsidRPr="00116FFC">
        <w:rPr>
          <w:rStyle w:val="StyleBoldUnderline"/>
          <w:highlight w:val="yellow"/>
        </w:rPr>
        <w:t>crisis</w:t>
      </w:r>
      <w:r w:rsidRPr="00116FFC">
        <w:rPr>
          <w:sz w:val="16"/>
          <w:highlight w:val="yellow"/>
        </w:rPr>
        <w:t xml:space="preserve">, </w:t>
      </w:r>
      <w:r w:rsidRPr="00116FFC">
        <w:rPr>
          <w:rStyle w:val="StyleBoldUnderline"/>
          <w:highlight w:val="yellow"/>
        </w:rPr>
        <w:t>the proper comparison is with</w:t>
      </w:r>
      <w:r w:rsidRPr="000045CF">
        <w:rPr>
          <w:rStyle w:val="StyleBoldUnderline"/>
        </w:rPr>
        <w:t xml:space="preserve"> Great </w:t>
      </w:r>
      <w:r w:rsidRPr="00116FFC">
        <w:rPr>
          <w:rStyle w:val="StyleBoldUnderline"/>
          <w:highlight w:val="yellow"/>
        </w:rPr>
        <w:t>Depression</w:t>
      </w:r>
      <w:r w:rsidRPr="000045CF">
        <w:rPr>
          <w:sz w:val="16"/>
        </w:rPr>
        <w:t xml:space="preserve">. And </w:t>
      </w:r>
      <w:r w:rsidRPr="00116FFC">
        <w:rPr>
          <w:rStyle w:val="StyleBoldUnderline"/>
          <w:highlight w:val="yellow"/>
          <w:bdr w:val="single" w:sz="4" w:space="0" w:color="auto"/>
        </w:rPr>
        <w:t>by that standard, the outcome</w:t>
      </w:r>
      <w:r w:rsidRPr="000045CF">
        <w:rPr>
          <w:rStyle w:val="StyleBoldUnderline"/>
          <w:bdr w:val="single" w:sz="4" w:space="0" w:color="auto"/>
        </w:rPr>
        <w:t xml:space="preserve"> variables </w:t>
      </w:r>
      <w:r w:rsidRPr="00116FFC">
        <w:rPr>
          <w:rStyle w:val="StyleBoldUnderline"/>
          <w:highlight w:val="yellow"/>
          <w:bdr w:val="single" w:sz="4" w:space="0" w:color="auto"/>
        </w:rPr>
        <w:t>look impressive</w:t>
      </w:r>
      <w:r w:rsidRPr="000045CF">
        <w:rPr>
          <w:sz w:val="16"/>
        </w:rPr>
        <w:t>. As Carmen Reinhart and Kenneth Rogoff concluded in This Time is Different: “that its macroeconomic outcome has been only the most severe global recession since World War II – and not even worse – must be regarded as fortunate.”42</w:t>
      </w:r>
    </w:p>
    <w:p w:rsidR="00F76C4D" w:rsidRPr="00B36AAC" w:rsidRDefault="00F76C4D" w:rsidP="00F76C4D">
      <w:pPr>
        <w:keepNext/>
        <w:keepLines/>
        <w:spacing w:before="200"/>
        <w:outlineLvl w:val="3"/>
        <w:rPr>
          <w:rFonts w:eastAsiaTheme="majorEastAsia" w:cstheme="majorBidi"/>
          <w:b/>
          <w:bCs/>
          <w:iCs/>
          <w:sz w:val="24"/>
        </w:rPr>
      </w:pPr>
      <w:r w:rsidRPr="00B36AAC">
        <w:rPr>
          <w:rFonts w:eastAsiaTheme="majorEastAsia" w:cstheme="majorBidi"/>
          <w:b/>
          <w:bCs/>
          <w:iCs/>
          <w:sz w:val="24"/>
        </w:rPr>
        <w:t xml:space="preserve">Global economic governance institutions guarantee resiliency </w:t>
      </w:r>
    </w:p>
    <w:p w:rsidR="00F76C4D" w:rsidRPr="00B36AAC" w:rsidRDefault="00F76C4D" w:rsidP="00F76C4D">
      <w:r w:rsidRPr="00B36AAC">
        <w:t xml:space="preserve">Daniel W. </w:t>
      </w:r>
      <w:r w:rsidRPr="00B36AAC">
        <w:rPr>
          <w:b/>
          <w:bCs/>
          <w:sz w:val="24"/>
        </w:rPr>
        <w:t>Drezner 12</w:t>
      </w:r>
      <w:r w:rsidRPr="00B36AAC">
        <w:t xml:space="preserve">, Professor, The Fletcher School of Law and Diplomacy, Tufts University, October 2012, “The Irony of Global Economic Governance: The System Worked,” </w:t>
      </w:r>
      <w:hyperlink r:id="rId12" w:history="1">
        <w:r w:rsidRPr="00B36AAC">
          <w:t>http://www.globaleconomicgovernance.org/wp-content/uploads/IR-Colloquium-MT12-Week-5_The-Irony-of-Global-Economic-Governance.pdf</w:t>
        </w:r>
      </w:hyperlink>
    </w:p>
    <w:p w:rsidR="00F76C4D" w:rsidRDefault="00F76C4D" w:rsidP="00F76C4D">
      <w:pPr>
        <w:rPr>
          <w:sz w:val="16"/>
        </w:rPr>
      </w:pPr>
      <w:r w:rsidRPr="00B36AAC">
        <w:rPr>
          <w:bCs/>
          <w:u w:val="single"/>
        </w:rPr>
        <w:t>Prior to 2008</w:t>
      </w:r>
      <w:r w:rsidRPr="00B36AAC">
        <w:rPr>
          <w:sz w:val="16"/>
        </w:rPr>
        <w:t xml:space="preserve">, numerous foreign policy </w:t>
      </w:r>
      <w:r w:rsidRPr="00B36AAC">
        <w:rPr>
          <w:bCs/>
          <w:u w:val="single"/>
        </w:rPr>
        <w:t>analysts</w:t>
      </w:r>
      <w:r w:rsidRPr="00B36AAC">
        <w:rPr>
          <w:sz w:val="16"/>
        </w:rPr>
        <w:t xml:space="preserve"> had </w:t>
      </w:r>
      <w:r w:rsidRPr="00B36AAC">
        <w:rPr>
          <w:bCs/>
          <w:u w:val="single"/>
        </w:rPr>
        <w:t>predicted a</w:t>
      </w:r>
      <w:r w:rsidRPr="00B36AAC">
        <w:rPr>
          <w:sz w:val="16"/>
        </w:rPr>
        <w:t xml:space="preserve"> looming </w:t>
      </w:r>
      <w:r w:rsidRPr="00B36AAC">
        <w:rPr>
          <w:bCs/>
          <w:u w:val="single"/>
        </w:rPr>
        <w:t>crisis in global economic governance</w:t>
      </w:r>
      <w:r w:rsidRPr="00B36AAC">
        <w:rPr>
          <w:sz w:val="16"/>
        </w:rPr>
        <w:t xml:space="preserve">. Analysts only reinforced this perception since the financial crisis, declaring that we live in a “G-Zero” world. This paper takes a closer look at </w:t>
      </w:r>
      <w:r w:rsidRPr="00B36AAC">
        <w:rPr>
          <w:bCs/>
          <w:u w:val="single"/>
        </w:rPr>
        <w:t xml:space="preserve">the </w:t>
      </w:r>
      <w:r w:rsidRPr="00B36AAC">
        <w:rPr>
          <w:bCs/>
          <w:highlight w:val="yellow"/>
          <w:u w:val="single"/>
        </w:rPr>
        <w:t>global response to the financial crisis</w:t>
      </w:r>
      <w:r w:rsidRPr="00B36AAC">
        <w:rPr>
          <w:sz w:val="16"/>
        </w:rPr>
        <w:t xml:space="preserve">. It </w:t>
      </w:r>
      <w:r w:rsidRPr="00B36AAC">
        <w:rPr>
          <w:bCs/>
          <w:highlight w:val="yellow"/>
          <w:u w:val="single"/>
        </w:rPr>
        <w:t>reveals a</w:t>
      </w:r>
      <w:r w:rsidRPr="00B36AAC">
        <w:rPr>
          <w:sz w:val="16"/>
        </w:rPr>
        <w:t xml:space="preserve"> </w:t>
      </w:r>
      <w:r w:rsidRPr="00B36AAC">
        <w:rPr>
          <w:bCs/>
          <w:u w:val="single"/>
          <w:bdr w:val="single" w:sz="4" w:space="0" w:color="auto"/>
        </w:rPr>
        <w:t xml:space="preserve">more </w:t>
      </w:r>
      <w:r w:rsidRPr="00B36AAC">
        <w:rPr>
          <w:bCs/>
          <w:highlight w:val="yellow"/>
          <w:u w:val="single"/>
          <w:bdr w:val="single" w:sz="4" w:space="0" w:color="auto"/>
        </w:rPr>
        <w:t>optimistic picture</w:t>
      </w:r>
      <w:r w:rsidRPr="00B36AAC">
        <w:rPr>
          <w:sz w:val="16"/>
          <w:highlight w:val="yellow"/>
        </w:rPr>
        <w:t xml:space="preserve">. </w:t>
      </w:r>
      <w:r w:rsidRPr="00B36AAC">
        <w:rPr>
          <w:bCs/>
          <w:highlight w:val="yellow"/>
          <w:u w:val="single"/>
        </w:rPr>
        <w:t>Despite initial shocks</w:t>
      </w:r>
      <w:r w:rsidRPr="00B36AAC">
        <w:rPr>
          <w:sz w:val="16"/>
        </w:rPr>
        <w:t xml:space="preserve"> that were actually </w:t>
      </w:r>
      <w:r w:rsidRPr="00B36AAC">
        <w:rPr>
          <w:bCs/>
          <w:highlight w:val="yellow"/>
          <w:u w:val="single"/>
        </w:rPr>
        <w:t>more severe than</w:t>
      </w:r>
      <w:r w:rsidRPr="00B36AAC">
        <w:rPr>
          <w:sz w:val="16"/>
        </w:rPr>
        <w:t xml:space="preserve"> the </w:t>
      </w:r>
      <w:r w:rsidRPr="00B36AAC">
        <w:rPr>
          <w:bCs/>
          <w:highlight w:val="yellow"/>
          <w:u w:val="single"/>
        </w:rPr>
        <w:t>1929</w:t>
      </w:r>
      <w:r w:rsidRPr="00B36AAC">
        <w:rPr>
          <w:sz w:val="16"/>
        </w:rPr>
        <w:t xml:space="preserve"> financial crisis, </w:t>
      </w:r>
      <w:r w:rsidRPr="00B36AAC">
        <w:rPr>
          <w:bCs/>
          <w:highlight w:val="yellow"/>
          <w:u w:val="single"/>
        </w:rPr>
        <w:t>global economic governance</w:t>
      </w:r>
      <w:r w:rsidRPr="00B36AAC">
        <w:rPr>
          <w:sz w:val="16"/>
        </w:rPr>
        <w:t xml:space="preserve"> structures </w:t>
      </w:r>
      <w:r w:rsidRPr="00B36AAC">
        <w:rPr>
          <w:bCs/>
          <w:highlight w:val="yellow"/>
          <w:u w:val="single"/>
        </w:rPr>
        <w:t>responded quickly and robustly</w:t>
      </w:r>
      <w:r w:rsidRPr="00B36AAC">
        <w:rPr>
          <w:sz w:val="16"/>
        </w:rPr>
        <w:t xml:space="preserve">. Whether one measures results by economic outcomes, policy outputs, or institutional flexibility, </w:t>
      </w:r>
      <w:r w:rsidRPr="00B36AAC">
        <w:rPr>
          <w:b/>
          <w:iCs/>
          <w:highlight w:val="yellow"/>
          <w:u w:val="single"/>
        </w:rPr>
        <w:t>g</w:t>
      </w:r>
      <w:r w:rsidRPr="00B36AAC">
        <w:rPr>
          <w:bCs/>
          <w:u w:val="single"/>
        </w:rPr>
        <w:t xml:space="preserve">lobal </w:t>
      </w:r>
      <w:r w:rsidRPr="00B36AAC">
        <w:rPr>
          <w:b/>
          <w:iCs/>
          <w:highlight w:val="yellow"/>
          <w:u w:val="single"/>
        </w:rPr>
        <w:t>e</w:t>
      </w:r>
      <w:r w:rsidRPr="00B36AAC">
        <w:rPr>
          <w:bCs/>
          <w:u w:val="single"/>
        </w:rPr>
        <w:t xml:space="preserve">conomic </w:t>
      </w:r>
      <w:r w:rsidRPr="00B36AAC">
        <w:rPr>
          <w:b/>
          <w:iCs/>
          <w:highlight w:val="yellow"/>
          <w:u w:val="single"/>
        </w:rPr>
        <w:t>g</w:t>
      </w:r>
      <w:r w:rsidRPr="00B36AAC">
        <w:rPr>
          <w:bCs/>
          <w:u w:val="single"/>
        </w:rPr>
        <w:t>overnance</w:t>
      </w:r>
      <w:r w:rsidRPr="00B36AAC">
        <w:rPr>
          <w:sz w:val="16"/>
        </w:rPr>
        <w:t xml:space="preserve"> has </w:t>
      </w:r>
      <w:r w:rsidRPr="00B36AAC">
        <w:rPr>
          <w:bCs/>
          <w:highlight w:val="yellow"/>
          <w:u w:val="single"/>
        </w:rPr>
        <w:t>displayed</w:t>
      </w:r>
      <w:r w:rsidRPr="00B36AAC">
        <w:rPr>
          <w:sz w:val="16"/>
        </w:rPr>
        <w:t xml:space="preserve"> </w:t>
      </w:r>
      <w:r w:rsidRPr="00B36AAC">
        <w:rPr>
          <w:bCs/>
          <w:highlight w:val="yellow"/>
          <w:u w:val="single"/>
          <w:bdr w:val="single" w:sz="4" w:space="0" w:color="auto"/>
        </w:rPr>
        <w:t>surprising resiliency</w:t>
      </w:r>
      <w:r w:rsidRPr="00B36AAC">
        <w:rPr>
          <w:sz w:val="16"/>
        </w:rPr>
        <w:t xml:space="preserve"> since 2008. </w:t>
      </w:r>
      <w:r w:rsidRPr="00B36AAC">
        <w:rPr>
          <w:bCs/>
          <w:highlight w:val="yellow"/>
          <w:u w:val="single"/>
        </w:rPr>
        <w:t>Multilateral</w:t>
      </w:r>
      <w:r w:rsidRPr="00B36AAC">
        <w:rPr>
          <w:bCs/>
          <w:u w:val="single"/>
        </w:rPr>
        <w:t xml:space="preserve"> economic </w:t>
      </w:r>
      <w:r w:rsidRPr="00B36AAC">
        <w:rPr>
          <w:bCs/>
          <w:highlight w:val="yellow"/>
          <w:u w:val="single"/>
        </w:rPr>
        <w:t>institutions performed well</w:t>
      </w:r>
      <w:r w:rsidRPr="00B36AAC">
        <w:rPr>
          <w:bCs/>
          <w:u w:val="single"/>
        </w:rPr>
        <w:t xml:space="preserve"> in crisis situations </w:t>
      </w:r>
      <w:r w:rsidRPr="00B36AAC">
        <w:rPr>
          <w:bCs/>
          <w:highlight w:val="yellow"/>
          <w:u w:val="single"/>
        </w:rPr>
        <w:t>to reinforce open economic policies</w:t>
      </w:r>
      <w:r w:rsidRPr="00B36AAC">
        <w:rPr>
          <w:sz w:val="16"/>
        </w:rPr>
        <w:t xml:space="preserve">, especially in contrast to the 1930s. While there are areas where governance has either faltered or failed, </w:t>
      </w:r>
      <w:r w:rsidRPr="00B36AAC">
        <w:rPr>
          <w:bCs/>
          <w:u w:val="single"/>
        </w:rPr>
        <w:t>on the whole, the system has worked</w:t>
      </w:r>
      <w:r w:rsidRPr="00B36AAC">
        <w:rPr>
          <w:sz w:val="16"/>
        </w:rPr>
        <w:t>.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rsidR="00F76C4D" w:rsidRPr="00AB3758" w:rsidRDefault="00F76C4D" w:rsidP="00F76C4D"/>
    <w:p w:rsidR="00F76C4D" w:rsidRDefault="00F76C4D" w:rsidP="00F76C4D">
      <w:pPr>
        <w:pStyle w:val="Heading2"/>
      </w:pPr>
      <w:r>
        <w:lastRenderedPageBreak/>
        <w:t>**Misc --- Their evidence</w:t>
      </w:r>
    </w:p>
    <w:p w:rsidR="00F76C4D" w:rsidRPr="000D7FB0" w:rsidRDefault="00F76C4D" w:rsidP="00F76C4D">
      <w:pPr>
        <w:pStyle w:val="Heading4"/>
        <w:rPr>
          <w:rStyle w:val="StyleStyleBold12pt"/>
          <w:b/>
        </w:rPr>
      </w:pPr>
      <w:r>
        <w:rPr>
          <w:rStyle w:val="StyleStyleBold12pt"/>
          <w:b/>
        </w:rPr>
        <w:t>The plan decreases oil prices by flooding the market with supply --- that kills the economy.</w:t>
      </w:r>
    </w:p>
    <w:p w:rsidR="00F76C4D" w:rsidRPr="000D7FB0" w:rsidRDefault="00F76C4D" w:rsidP="00F76C4D">
      <w:pPr>
        <w:rPr>
          <w:rStyle w:val="StyleStyleBold12pt"/>
          <w:b w:val="0"/>
          <w:sz w:val="20"/>
          <w:szCs w:val="20"/>
        </w:rPr>
      </w:pPr>
      <w:r w:rsidRPr="000D7FB0">
        <w:rPr>
          <w:rStyle w:val="StyleStyleBold12pt"/>
        </w:rPr>
        <w:t xml:space="preserve">Rodríguez et al., </w:t>
      </w:r>
      <w:r>
        <w:rPr>
          <w:rStyle w:val="StyleStyleBold12pt"/>
        </w:rPr>
        <w:t xml:space="preserve">aff author, </w:t>
      </w:r>
      <w:r w:rsidRPr="000D7FB0">
        <w:rPr>
          <w:rStyle w:val="StyleStyleBold12pt"/>
        </w:rPr>
        <w:t xml:space="preserve">2012 </w:t>
      </w:r>
      <w:r w:rsidRPr="000D7FB0">
        <w:rPr>
          <w:rStyle w:val="StyleStyleBold12pt"/>
          <w:b w:val="0"/>
          <w:sz w:val="20"/>
          <w:szCs w:val="20"/>
        </w:rPr>
        <w:t xml:space="preserve">(Pedro L. Rodríguez is a member of the digital media team at Cohn &amp; Wolfe, a global </w:t>
      </w:r>
    </w:p>
    <w:p w:rsidR="00F76C4D" w:rsidRPr="000D7FB0" w:rsidRDefault="00F76C4D" w:rsidP="00F76C4D">
      <w:pPr>
        <w:rPr>
          <w:rStyle w:val="StyleStyleBold12pt"/>
          <w:b w:val="0"/>
          <w:sz w:val="20"/>
          <w:szCs w:val="20"/>
        </w:rPr>
      </w:pPr>
      <w:r w:rsidRPr="000D7FB0">
        <w:rPr>
          <w:rStyle w:val="StyleStyleBold12pt"/>
          <w:b w:val="0"/>
          <w:sz w:val="20"/>
          <w:szCs w:val="20"/>
        </w:rPr>
        <w:t>public relations within the WPP Group, and studies emerging social and digital trends, José R. Morales &amp; Francisco J. Monaldi are contributors to the center for global development, “Direct Distribution of Oil Revenues in Venezuela: A Viable Alternative?”, Center for Global Development, 09/2012, http://www.cgdev.org/files/1426486_file_Rodriguez_et_al_Venezuela_OTC_FINAL.pdf)</w:t>
      </w:r>
    </w:p>
    <w:p w:rsidR="00F76C4D" w:rsidRDefault="00F76C4D" w:rsidP="00F76C4D">
      <w:r w:rsidRPr="000D7FB0">
        <w:rPr>
          <w:rStyle w:val="StyleBoldUnderline"/>
        </w:rPr>
        <w:t xml:space="preserve">After peaking </w:t>
      </w:r>
      <w:r w:rsidRPr="006A2C5E">
        <w:t xml:space="preserve">at US$ 126 </w:t>
      </w:r>
      <w:r w:rsidRPr="000D7FB0">
        <w:rPr>
          <w:rStyle w:val="StyleBoldUnderline"/>
        </w:rPr>
        <w:t xml:space="preserve">in July 2008, oil prices collapsed </w:t>
      </w:r>
      <w:r w:rsidRPr="006A2C5E">
        <w:t xml:space="preserve">as a result of the financial crisis, reaching a trough of US$ 31 by December 2008. </w:t>
      </w:r>
      <w:r w:rsidRPr="000D7FB0">
        <w:rPr>
          <w:rStyle w:val="Emphasis"/>
        </w:rPr>
        <w:t xml:space="preserve">The economy briskly </w:t>
      </w:r>
      <w:r w:rsidRPr="000D7FB0">
        <w:rPr>
          <w:rStyle w:val="StyleBoldUnderline"/>
        </w:rPr>
        <w:t>followed, growing by less than 1% in the first quarter of 2009</w:t>
      </w:r>
      <w:r w:rsidRPr="006A2C5E">
        <w:t>, thereafter displaying negative growth for six consecutive quarters</w:t>
      </w:r>
      <w:r>
        <w:t>.</w:t>
      </w:r>
    </w:p>
    <w:p w:rsidR="00F76C4D" w:rsidRDefault="00F76C4D" w:rsidP="00F76C4D"/>
    <w:p w:rsidR="00F76C4D" w:rsidRPr="001D0D94" w:rsidRDefault="00F76C4D" w:rsidP="00F76C4D">
      <w:pPr>
        <w:rPr>
          <w:rStyle w:val="StyleStyleBold12pt"/>
        </w:rPr>
      </w:pPr>
      <w:r>
        <w:rPr>
          <w:rStyle w:val="StyleStyleBold12pt"/>
        </w:rPr>
        <w:t>Russia’s investing in the status quo --- and only opposition to Maduro leads to foreign investment, proves Maduro says no.</w:t>
      </w:r>
    </w:p>
    <w:p w:rsidR="00F76C4D" w:rsidRPr="001D0D94" w:rsidRDefault="00F76C4D" w:rsidP="00F76C4D">
      <w:pPr>
        <w:rPr>
          <w:rStyle w:val="StyleStyleBold12pt"/>
        </w:rPr>
      </w:pPr>
      <w:r>
        <w:rPr>
          <w:rStyle w:val="StyleStyleBold12pt"/>
        </w:rPr>
        <w:t>Zhdannikov, 3-8</w:t>
      </w:r>
      <w:r>
        <w:rPr>
          <w:rStyle w:val="StyleStyleBold12pt"/>
          <w:b w:val="0"/>
        </w:rPr>
        <w:t>-13</w:t>
      </w:r>
      <w:r w:rsidRPr="001D0D94">
        <w:rPr>
          <w:rStyle w:val="StyleStyleBold12pt"/>
        </w:rPr>
        <w:t xml:space="preserve"> </w:t>
      </w:r>
      <w:r w:rsidRPr="001D0D94">
        <w:rPr>
          <w:rStyle w:val="StyleStyleBold12pt"/>
          <w:b w:val="0"/>
          <w:sz w:val="20"/>
          <w:szCs w:val="20"/>
        </w:rPr>
        <w:t>(Dmitry Zhdannikov, writer for reuters, “Venezuela could boost oil output in 5-7 years: Lukoil”, Reuters, http://business.financialpost.com/2013/03/08/venezuela-could-boost-oil-output-in-5-7-years-lukoil/?__lsa=a77a-19ab)</w:t>
      </w:r>
    </w:p>
    <w:p w:rsidR="00F76C4D" w:rsidRDefault="00F76C4D" w:rsidP="00F76C4D">
      <w:r>
        <w:t xml:space="preserve">“In my opinion </w:t>
      </w:r>
      <w:r w:rsidRPr="001D0D94">
        <w:rPr>
          <w:rStyle w:val="StyleBoldUnderline"/>
        </w:rPr>
        <w:t>in the next 5-7 years it is possible to really grow oil production in Venezuela,” said</w:t>
      </w:r>
      <w:r>
        <w:t xml:space="preserve"> Andrei </w:t>
      </w:r>
      <w:r w:rsidRPr="001D0D94">
        <w:rPr>
          <w:rStyle w:val="StyleBoldUnderline"/>
        </w:rPr>
        <w:t xml:space="preserve">Kuzyayev, vice president and head of foreign projects at LUKOIL, </w:t>
      </w:r>
      <w:r w:rsidRPr="001D0D94">
        <w:rPr>
          <w:rStyle w:val="Emphasis"/>
        </w:rPr>
        <w:t>Russia’s second largest crude producer, which is active in the Latin American country.</w:t>
      </w:r>
      <w:r w:rsidRPr="001D0D94">
        <w:rPr>
          <w:rStyle w:val="Emphasis"/>
          <w:sz w:val="12"/>
        </w:rPr>
        <w:t>¶</w:t>
      </w:r>
      <w:r w:rsidRPr="001D0D94">
        <w:rPr>
          <w:sz w:val="12"/>
        </w:rPr>
        <w:t xml:space="preserve"> </w:t>
      </w:r>
      <w:r>
        <w:t>“But you need a quiet situation, stability in contracts and a good situation for investment,” Kuzyayev told Reuters on Friday.</w:t>
      </w:r>
      <w:r w:rsidRPr="001D0D94">
        <w:rPr>
          <w:sz w:val="12"/>
        </w:rPr>
        <w:t xml:space="preserve">¶ </w:t>
      </w:r>
      <w:r w:rsidRPr="001D0D94">
        <w:rPr>
          <w:rStyle w:val="StyleBoldUnderline"/>
        </w:rPr>
        <w:t>The socialist leader’s death is unlikely to have a big impact on Venezuela’s oil sector</w:t>
      </w:r>
      <w:r>
        <w:t xml:space="preserve"> in the short term, with key projects expected to stay on track if his preferred successor wins elections due to be called in the next 30 days.</w:t>
      </w:r>
      <w:r w:rsidRPr="001D0D94">
        <w:rPr>
          <w:sz w:val="12"/>
        </w:rPr>
        <w:t xml:space="preserve">¶ </w:t>
      </w:r>
      <w:r w:rsidRPr="001D0D94">
        <w:rPr>
          <w:rStyle w:val="Emphasis"/>
        </w:rPr>
        <w:t xml:space="preserve">An opposition victory could </w:t>
      </w:r>
      <w:r w:rsidRPr="000A2E87">
        <w:t>eventually</w:t>
      </w:r>
      <w:r w:rsidRPr="001D0D94">
        <w:rPr>
          <w:rStyle w:val="Emphasis"/>
        </w:rPr>
        <w:t xml:space="preserve"> lead to an increase in foreign investment</w:t>
      </w:r>
      <w:r>
        <w:t>, but analysts said this could take years.</w:t>
      </w:r>
      <w:r w:rsidRPr="001D0D94">
        <w:rPr>
          <w:sz w:val="12"/>
        </w:rPr>
        <w:t xml:space="preserve">¶ </w:t>
      </w:r>
      <w:r>
        <w:t>Venezuela, a member of the Organization of the Petroleum Exporting Countries (OPEC) is a top-four supplier to the United States and an increasingly important oil source for China. In 2011, it overtook Saudi Arabia as the country with the world’s biggest crude reserves.</w:t>
      </w:r>
      <w:r w:rsidRPr="001D0D94">
        <w:rPr>
          <w:sz w:val="12"/>
        </w:rPr>
        <w:t xml:space="preserve">¶ </w:t>
      </w:r>
      <w:r w:rsidRPr="001D0D94">
        <w:rPr>
          <w:rStyle w:val="StyleBoldUnderline"/>
        </w:rPr>
        <w:t>LUKOIL is developing heavy oil in Venezuela’s Orinoco basin as part of the Junin 6 consortium led by Russian state oil major Rosneft</w:t>
      </w:r>
      <w:r>
        <w:t>.</w:t>
      </w:r>
    </w:p>
    <w:p w:rsidR="00F76C4D" w:rsidRPr="00F76C4D" w:rsidRDefault="00F76C4D" w:rsidP="00F76C4D"/>
    <w:p w:rsidR="001E0135" w:rsidRDefault="0078062E" w:rsidP="004C22AC">
      <w:pPr>
        <w:pStyle w:val="Heading1"/>
      </w:pPr>
      <w:r>
        <w:lastRenderedPageBreak/>
        <w:t>Politics Links</w:t>
      </w:r>
    </w:p>
    <w:p w:rsidR="001E0135" w:rsidRPr="00D76BA7" w:rsidRDefault="001E0135" w:rsidP="001E0135">
      <w:pPr>
        <w:pStyle w:val="Heading3"/>
      </w:pPr>
      <w:r>
        <w:lastRenderedPageBreak/>
        <w:t>Politics Links</w:t>
      </w:r>
    </w:p>
    <w:p w:rsidR="001E0135" w:rsidRDefault="001E0135" w:rsidP="001E0135">
      <w:pPr>
        <w:pStyle w:val="Heading4"/>
      </w:pPr>
      <w:r>
        <w:t>NEG – House Republicans support current efforts to push Venezuela out of oil markets – the plan reverses this trend.</w:t>
      </w:r>
    </w:p>
    <w:p w:rsidR="001E0135" w:rsidRDefault="001E0135" w:rsidP="001E0135"/>
    <w:p w:rsidR="001E0135" w:rsidRPr="00636EB7" w:rsidRDefault="001E0135" w:rsidP="001E0135">
      <w:r w:rsidRPr="00FE182F">
        <w:rPr>
          <w:sz w:val="16"/>
        </w:rPr>
        <w:t xml:space="preserve">Robert </w:t>
      </w:r>
      <w:r w:rsidRPr="004B235A">
        <w:rPr>
          <w:rStyle w:val="StyleStyleBold12pt"/>
        </w:rPr>
        <w:t>Campbell</w:t>
      </w:r>
      <w:r w:rsidRPr="00FE182F">
        <w:rPr>
          <w:sz w:val="16"/>
        </w:rPr>
        <w:t>, 3-07-20</w:t>
      </w:r>
      <w:r w:rsidRPr="004B235A">
        <w:rPr>
          <w:rStyle w:val="StyleStyleBold12pt"/>
        </w:rPr>
        <w:t>13</w:t>
      </w:r>
      <w:r w:rsidRPr="00FE182F">
        <w:rPr>
          <w:sz w:val="16"/>
        </w:rPr>
        <w:t xml:space="preserve">, </w:t>
      </w:r>
      <w:r w:rsidRPr="00FE182F">
        <w:t>a Reuters Oil Market Analyst and Columnist</w:t>
      </w:r>
      <w:r>
        <w:t>, education @</w:t>
      </w:r>
      <w:r w:rsidRPr="00FE182F">
        <w:t xml:space="preserve"> </w:t>
      </w:r>
      <w:r>
        <w:t>McMaster University and McGill University</w:t>
      </w:r>
      <w:r w:rsidRPr="00FE182F">
        <w:rPr>
          <w:sz w:val="16"/>
        </w:rPr>
        <w:t>, “COLUMN-Shale, Iran sanctions push Venezuelan oil to Asia: Campbell,” http://en-maktoob.news.yahoo.com/column-shale-iran-sanctions-push-venezuelan-oil-asia-152812475.html</w:t>
      </w:r>
    </w:p>
    <w:p w:rsidR="001E0135" w:rsidRDefault="001E0135" w:rsidP="001E0135"/>
    <w:p w:rsidR="001E0135" w:rsidRPr="003D25D0" w:rsidRDefault="001E0135" w:rsidP="001E0135">
      <w:pPr>
        <w:rPr>
          <w:rStyle w:val="StyleBoldUnderline"/>
        </w:rPr>
      </w:pPr>
      <w:r w:rsidRPr="004B235A">
        <w:rPr>
          <w:rStyle w:val="Emphasis"/>
          <w:highlight w:val="green"/>
        </w:rPr>
        <w:t>Texas</w:t>
      </w:r>
      <w:r w:rsidRPr="004B235A">
        <w:rPr>
          <w:rStyle w:val="StyleBoldUnderline"/>
          <w:highlight w:val="green"/>
        </w:rPr>
        <w:t xml:space="preserve"> wildcatters and </w:t>
      </w:r>
      <w:r w:rsidRPr="004B235A">
        <w:rPr>
          <w:rStyle w:val="Emphasis"/>
          <w:highlight w:val="green"/>
        </w:rPr>
        <w:t>Iran</w:t>
      </w:r>
      <w:r w:rsidRPr="004B235A">
        <w:rPr>
          <w:rStyle w:val="StyleBoldUnderline"/>
          <w:highlight w:val="green"/>
        </w:rPr>
        <w:t xml:space="preserve"> hawks in</w:t>
      </w:r>
      <w:r w:rsidRPr="003D25D0">
        <w:rPr>
          <w:sz w:val="16"/>
        </w:rPr>
        <w:t xml:space="preserve"> the U.S. </w:t>
      </w:r>
      <w:r w:rsidRPr="004B235A">
        <w:rPr>
          <w:rStyle w:val="StyleBoldUnderline"/>
          <w:highlight w:val="green"/>
        </w:rPr>
        <w:t>Congress are helping Venezuela get out of the U.S. oil market</w:t>
      </w:r>
      <w:r w:rsidRPr="003D25D0">
        <w:rPr>
          <w:sz w:val="16"/>
        </w:rPr>
        <w:t xml:space="preserve">, one of the most cherished dreams of its late President Hugo Chavez. While there is a certain irony to the fact that </w:t>
      </w:r>
      <w:r w:rsidRPr="004B235A">
        <w:rPr>
          <w:rStyle w:val="StyleBoldUnderline"/>
          <w:highlight w:val="green"/>
        </w:rPr>
        <w:t>these</w:t>
      </w:r>
      <w:r w:rsidRPr="00D23090">
        <w:rPr>
          <w:rStyle w:val="StyleBoldUnderline"/>
        </w:rPr>
        <w:t xml:space="preserve"> two</w:t>
      </w:r>
      <w:r>
        <w:rPr>
          <w:rStyle w:val="StyleBoldUnderline"/>
        </w:rPr>
        <w:t xml:space="preserve"> </w:t>
      </w:r>
      <w:r w:rsidRPr="004B235A">
        <w:rPr>
          <w:rStyle w:val="StyleBoldUnderline"/>
          <w:highlight w:val="green"/>
        </w:rPr>
        <w:t>groups</w:t>
      </w:r>
      <w:r w:rsidRPr="00D23090">
        <w:rPr>
          <w:rStyle w:val="StyleBoldUnderline"/>
        </w:rPr>
        <w:t xml:space="preserve"> of people</w:t>
      </w:r>
      <w:r w:rsidRPr="003D25D0">
        <w:rPr>
          <w:sz w:val="16"/>
        </w:rPr>
        <w:t xml:space="preserve">, most of whom it is safe to </w:t>
      </w:r>
      <w:r w:rsidRPr="004B235A">
        <w:rPr>
          <w:sz w:val="16"/>
        </w:rPr>
        <w:t xml:space="preserve">say </w:t>
      </w:r>
      <w:r w:rsidRPr="004B235A">
        <w:rPr>
          <w:rStyle w:val="StyleBoldUnderline"/>
          <w:highlight w:val="green"/>
        </w:rPr>
        <w:t xml:space="preserve">are </w:t>
      </w:r>
      <w:r w:rsidRPr="004B235A">
        <w:rPr>
          <w:rStyle w:val="Emphasis"/>
          <w:highlight w:val="green"/>
        </w:rPr>
        <w:t>not friendly</w:t>
      </w:r>
      <w:r w:rsidRPr="004B235A">
        <w:rPr>
          <w:rStyle w:val="StyleBoldUnderline"/>
          <w:highlight w:val="green"/>
        </w:rPr>
        <w:t xml:space="preserve"> to Chavez's left-wing ideals</w:t>
      </w:r>
      <w:r w:rsidRPr="003D25D0">
        <w:rPr>
          <w:sz w:val="16"/>
        </w:rPr>
        <w:t xml:space="preserve">, it </w:t>
      </w:r>
      <w:r w:rsidRPr="004B235A">
        <w:rPr>
          <w:rStyle w:val="StyleBoldUnderline"/>
          <w:highlight w:val="green"/>
        </w:rPr>
        <w:t>underscores</w:t>
      </w:r>
      <w:r w:rsidRPr="00D23090">
        <w:rPr>
          <w:rStyle w:val="StyleBoldUnderline"/>
        </w:rPr>
        <w:t xml:space="preserve"> the </w:t>
      </w:r>
      <w:r w:rsidRPr="004B235A">
        <w:rPr>
          <w:rStyle w:val="StyleBoldUnderline"/>
          <w:highlight w:val="green"/>
        </w:rPr>
        <w:t>true nature of</w:t>
      </w:r>
      <w:r w:rsidRPr="003D25D0">
        <w:rPr>
          <w:sz w:val="16"/>
        </w:rPr>
        <w:t xml:space="preserve"> the </w:t>
      </w:r>
      <w:r w:rsidRPr="004B235A">
        <w:rPr>
          <w:rStyle w:val="StyleBoldUnderline"/>
          <w:highlight w:val="green"/>
        </w:rPr>
        <w:t>shifts</w:t>
      </w:r>
      <w:r w:rsidRPr="00D23090">
        <w:rPr>
          <w:rStyle w:val="StyleBoldUnderline"/>
        </w:rPr>
        <w:t xml:space="preserve"> in the U.S. oil market </w:t>
      </w:r>
      <w:r w:rsidRPr="004B235A">
        <w:rPr>
          <w:rStyle w:val="StyleBoldUnderline"/>
          <w:highlight w:val="green"/>
        </w:rPr>
        <w:t>due to the shale revolution.</w:t>
      </w:r>
      <w:r>
        <w:rPr>
          <w:rStyle w:val="StyleBoldUnderline"/>
        </w:rPr>
        <w:t xml:space="preserve"> </w:t>
      </w:r>
      <w:r w:rsidRPr="003D25D0">
        <w:rPr>
          <w:sz w:val="16"/>
        </w:rPr>
        <w:t xml:space="preserve">Ignoring the impact of an anti-government strike that shut down the Venezuelan oil industry in early 2003, </w:t>
      </w:r>
      <w:r w:rsidRPr="004B235A">
        <w:rPr>
          <w:rStyle w:val="StyleBoldUnderline"/>
        </w:rPr>
        <w:t xml:space="preserve">U.S. </w:t>
      </w:r>
      <w:r w:rsidRPr="004B235A">
        <w:rPr>
          <w:rStyle w:val="StyleBoldUnderline"/>
          <w:highlight w:val="green"/>
        </w:rPr>
        <w:t>imports of Venezuelan crude fell to</w:t>
      </w:r>
      <w:r w:rsidRPr="003D25D0">
        <w:rPr>
          <w:rStyle w:val="StyleBoldUnderline"/>
        </w:rPr>
        <w:t xml:space="preserve"> a </w:t>
      </w:r>
      <w:r w:rsidRPr="004B235A">
        <w:rPr>
          <w:rStyle w:val="StyleBoldUnderline"/>
          <w:highlight w:val="green"/>
        </w:rPr>
        <w:t>more than 20-year low</w:t>
      </w:r>
      <w:r w:rsidRPr="003D25D0">
        <w:rPr>
          <w:sz w:val="16"/>
        </w:rPr>
        <w:t xml:space="preserve"> in February as American refineries only bought the heaviest, most difficult to process Venezuelan oil, forgoing lighter grades. A superabundance of light and very light crude oil has forced the complex refineries of the U.S. Gulf Coast to scour the globe for heavy crude to keep their cokers running. Thus imports of heavy Kuwaiti oil have risen sharply even as armchair </w:t>
      </w:r>
      <w:r w:rsidRPr="003D25D0">
        <w:rPr>
          <w:rStyle w:val="StyleBoldUnderline"/>
        </w:rPr>
        <w:t>policy theorists predict "energy independence" will end U.S.</w:t>
      </w:r>
      <w:r>
        <w:rPr>
          <w:rStyle w:val="StyleBoldUnderline"/>
        </w:rPr>
        <w:t xml:space="preserve"> </w:t>
      </w:r>
      <w:r w:rsidRPr="003D25D0">
        <w:rPr>
          <w:rStyle w:val="StyleBoldUnderline"/>
        </w:rPr>
        <w:t>purchases of Middle Eastern crude.</w:t>
      </w:r>
    </w:p>
    <w:p w:rsidR="001E0135" w:rsidRDefault="001E0135" w:rsidP="001E0135">
      <w:pPr>
        <w:pStyle w:val="Heading4"/>
      </w:pPr>
      <w:r>
        <w:t>NEG – Investment in Venezuelan oil is unpopular in Congress – GOP mistrust.</w:t>
      </w:r>
    </w:p>
    <w:p w:rsidR="001E0135" w:rsidRDefault="001E0135" w:rsidP="001E0135"/>
    <w:p w:rsidR="001E0135" w:rsidRPr="00F85F14" w:rsidRDefault="001E0135" w:rsidP="001E0135">
      <w:pPr>
        <w:rPr>
          <w:sz w:val="16"/>
        </w:rPr>
      </w:pPr>
      <w:r w:rsidRPr="00F85F14">
        <w:rPr>
          <w:sz w:val="16"/>
        </w:rPr>
        <w:t xml:space="preserve">Jose </w:t>
      </w:r>
      <w:r w:rsidRPr="004B235A">
        <w:rPr>
          <w:rStyle w:val="StyleStyleBold12pt"/>
        </w:rPr>
        <w:t>de Córdoba</w:t>
      </w:r>
      <w:r w:rsidRPr="00F85F14">
        <w:rPr>
          <w:sz w:val="16"/>
        </w:rPr>
        <w:t xml:space="preserve">1 </w:t>
      </w:r>
      <w:r w:rsidRPr="004B235A">
        <w:rPr>
          <w:rStyle w:val="StyleStyleBold12pt"/>
        </w:rPr>
        <w:t>and</w:t>
      </w:r>
      <w:r w:rsidRPr="00F85F14">
        <w:rPr>
          <w:sz w:val="16"/>
        </w:rPr>
        <w:t xml:space="preserve"> Sara </w:t>
      </w:r>
      <w:r w:rsidRPr="004B235A">
        <w:rPr>
          <w:rStyle w:val="StyleStyleBold12pt"/>
        </w:rPr>
        <w:t>Muñoz</w:t>
      </w:r>
      <w:r w:rsidRPr="00F85F14">
        <w:rPr>
          <w:sz w:val="16"/>
        </w:rPr>
        <w:t>2, 1-11-20</w:t>
      </w:r>
      <w:r w:rsidRPr="00D27C0B">
        <w:rPr>
          <w:rStyle w:val="StyleBoldUnderline"/>
        </w:rPr>
        <w:t>13</w:t>
      </w:r>
      <w:r w:rsidRPr="00F85F14">
        <w:rPr>
          <w:sz w:val="16"/>
        </w:rPr>
        <w:t xml:space="preserve">, </w:t>
      </w:r>
      <w:r w:rsidRPr="00F85F14">
        <w:t>Latin American Studies at Hampshire College in Amherst, Massachusetts, School of Journalism @ Columbia University, NY, reporter at the Wall Street Journal</w:t>
      </w:r>
      <w:r w:rsidRPr="00F85F14">
        <w:rPr>
          <w:vertAlign w:val="subscript"/>
        </w:rPr>
        <w:t>1</w:t>
      </w:r>
      <w:r w:rsidRPr="00F85F14">
        <w:t>, reporter at the Wall Street Journal, no I refuse to make a Linkedin account to find this person’s quals, sorry</w:t>
      </w:r>
      <w:r w:rsidRPr="00F85F14">
        <w:rPr>
          <w:vertAlign w:val="subscript"/>
        </w:rPr>
        <w:t>2</w:t>
      </w:r>
      <w:r w:rsidRPr="00F85F14">
        <w:rPr>
          <w:sz w:val="16"/>
        </w:rPr>
        <w:t>, “Venezuela, U.S. Start Talks to Mend Ties,” http://online.wsj.com/article/SB10001424127887324581504578235911777903292.html</w:t>
      </w:r>
    </w:p>
    <w:p w:rsidR="001E0135" w:rsidRDefault="001E0135" w:rsidP="001E0135"/>
    <w:p w:rsidR="001E0135" w:rsidRPr="009E3A2B" w:rsidRDefault="001E0135" w:rsidP="001E0135">
      <w:pPr>
        <w:rPr>
          <w:rStyle w:val="StyleBoldUnderline"/>
        </w:rPr>
      </w:pPr>
      <w:r w:rsidRPr="006B41A0">
        <w:rPr>
          <w:rStyle w:val="StyleBoldUnderline"/>
          <w:highlight w:val="green"/>
        </w:rPr>
        <w:t>Both sides remain</w:t>
      </w:r>
      <w:r w:rsidRPr="009E3A2B">
        <w:rPr>
          <w:rStyle w:val="StyleBoldUnderline"/>
        </w:rPr>
        <w:t xml:space="preserve"> deeply </w:t>
      </w:r>
      <w:r w:rsidRPr="006B41A0">
        <w:rPr>
          <w:rStyle w:val="StyleBoldUnderline"/>
          <w:highlight w:val="green"/>
        </w:rPr>
        <w:t>suspicious</w:t>
      </w:r>
      <w:r w:rsidRPr="006B41A0">
        <w:rPr>
          <w:sz w:val="16"/>
        </w:rPr>
        <w:t xml:space="preserve"> of the other. Many </w:t>
      </w:r>
      <w:r w:rsidRPr="006B41A0">
        <w:rPr>
          <w:rStyle w:val="StyleBoldUnderline"/>
          <w:highlight w:val="green"/>
        </w:rPr>
        <w:t>Republicans in Congress are opposed to trying to forge a new relationship with</w:t>
      </w:r>
      <w:r w:rsidRPr="006B41A0">
        <w:rPr>
          <w:sz w:val="16"/>
        </w:rPr>
        <w:t xml:space="preserve"> the </w:t>
      </w:r>
      <w:r w:rsidRPr="006B41A0">
        <w:rPr>
          <w:rStyle w:val="StyleBoldUnderline"/>
          <w:highlight w:val="green"/>
        </w:rPr>
        <w:t>Venezuela</w:t>
      </w:r>
      <w:r w:rsidRPr="006B41A0">
        <w:rPr>
          <w:sz w:val="16"/>
        </w:rPr>
        <w:t xml:space="preserve">n government. On the Venezuelan side, Mr. Maduro or any other potential successor to Mr. Chávez is likely to try to claim the populist's revolutionary mantle and mimic his anti-U.S. rhetoric. But Mr. Maduro's pragmatism and his several years of experience on the international stage as the government's foreign minister could make him more willing to open diplomatic channels privately, say experts and observers. "It will be very slow, very difficult, but I think Maduro would be inclined to open up a little bit," said Michael Shifter, president of the Inter-American Dialogue, a Washington think tank. Mr. Shifter said the subjects of </w:t>
      </w:r>
      <w:r w:rsidRPr="009E3A2B">
        <w:rPr>
          <w:rStyle w:val="StyleBoldUnderline"/>
        </w:rPr>
        <w:t>drug-trafficking and terrorism remain "very sensitive, delicate issues, and there is a lot of mistrust that isn't going to be easily overcome."</w:t>
      </w:r>
      <w:r w:rsidRPr="006B41A0">
        <w:rPr>
          <w:sz w:val="16"/>
        </w:rPr>
        <w:t xml:space="preserve"> greater cooperation between the two countries could come from the private sector. With Venezuela's oil production in decline, giving the government less power to spend its way out of a likely recession, successors may be more willing to reopen its border once again to </w:t>
      </w:r>
      <w:r w:rsidRPr="006B41A0">
        <w:rPr>
          <w:rStyle w:val="StyleBoldUnderline"/>
          <w:highlight w:val="green"/>
        </w:rPr>
        <w:t xml:space="preserve">U.S. </w:t>
      </w:r>
      <w:r w:rsidRPr="006B41A0">
        <w:rPr>
          <w:rStyle w:val="Emphasis"/>
          <w:highlight w:val="green"/>
        </w:rPr>
        <w:t>investment</w:t>
      </w:r>
      <w:r w:rsidRPr="006B41A0">
        <w:rPr>
          <w:sz w:val="16"/>
        </w:rPr>
        <w:t xml:space="preserve"> than it was under Mr. Chávez, who expanded state control </w:t>
      </w:r>
      <w:r w:rsidRPr="006B41A0">
        <w:rPr>
          <w:rStyle w:val="StyleBoldUnderline"/>
          <w:highlight w:val="green"/>
        </w:rPr>
        <w:t>over</w:t>
      </w:r>
      <w:r w:rsidRPr="006B41A0">
        <w:rPr>
          <w:sz w:val="16"/>
        </w:rPr>
        <w:t xml:space="preserve"> parts of </w:t>
      </w:r>
      <w:r w:rsidRPr="006B41A0">
        <w:rPr>
          <w:rStyle w:val="StyleBoldUnderline"/>
          <w:highlight w:val="green"/>
        </w:rPr>
        <w:t xml:space="preserve">the </w:t>
      </w:r>
      <w:r w:rsidRPr="006B41A0">
        <w:rPr>
          <w:rStyle w:val="Emphasis"/>
          <w:highlight w:val="green"/>
        </w:rPr>
        <w:t>oil sector.</w:t>
      </w:r>
      <w:r w:rsidRPr="006B41A0">
        <w:rPr>
          <w:rStyle w:val="StyleBoldUnderline"/>
          <w:highlight w:val="green"/>
        </w:rPr>
        <w:t xml:space="preserve"> A</w:t>
      </w:r>
      <w:r w:rsidRPr="006B41A0">
        <w:rPr>
          <w:sz w:val="16"/>
        </w:rPr>
        <w:t xml:space="preserve">nother </w:t>
      </w:r>
      <w:r w:rsidRPr="006B41A0">
        <w:rPr>
          <w:rStyle w:val="StyleBoldUnderline"/>
          <w:highlight w:val="green"/>
        </w:rPr>
        <w:t>stumbling block</w:t>
      </w:r>
      <w:r w:rsidRPr="009E3A2B">
        <w:rPr>
          <w:rStyle w:val="StyleBoldUnderline"/>
        </w:rPr>
        <w:t xml:space="preserve"> to improved relations </w:t>
      </w:r>
      <w:r w:rsidRPr="006B41A0">
        <w:rPr>
          <w:rStyle w:val="StyleBoldUnderline"/>
          <w:highlight w:val="green"/>
        </w:rPr>
        <w:t>could be</w:t>
      </w:r>
      <w:r w:rsidRPr="009E3A2B">
        <w:rPr>
          <w:rStyle w:val="StyleBoldUnderline"/>
        </w:rPr>
        <w:t xml:space="preserve"> U.S. </w:t>
      </w:r>
      <w:r w:rsidRPr="006B41A0">
        <w:rPr>
          <w:rStyle w:val="StyleBoldUnderline"/>
          <w:highlight w:val="green"/>
        </w:rPr>
        <w:t>allegations of high-level involvement</w:t>
      </w:r>
      <w:r w:rsidRPr="006B41A0">
        <w:rPr>
          <w:sz w:val="16"/>
        </w:rPr>
        <w:t xml:space="preserve"> by the Chávez government </w:t>
      </w:r>
      <w:r w:rsidRPr="006B41A0">
        <w:rPr>
          <w:rStyle w:val="StyleBoldUnderline"/>
          <w:highlight w:val="green"/>
        </w:rPr>
        <w:t>in drug trafficking.</w:t>
      </w:r>
      <w:r w:rsidRPr="006B41A0">
        <w:rPr>
          <w:sz w:val="16"/>
        </w:rPr>
        <w:t xml:space="preserve"> The U.S. has put seven top current and former Venezuelan officials on a Treasury blacklist for their alleged drug and arms dealing links to Colombian guerrillas based in Venezuela. Those </w:t>
      </w:r>
      <w:r w:rsidRPr="009E3A2B">
        <w:rPr>
          <w:rStyle w:val="StyleBoldUnderline"/>
        </w:rPr>
        <w:t>links were exposed in 2008 after the Colombian military captured computers used by a guerrilla leader killed on a cross border raid in Ecuador.</w:t>
      </w:r>
    </w:p>
    <w:p w:rsidR="001E0135" w:rsidRDefault="001E0135" w:rsidP="001E0135"/>
    <w:p w:rsidR="001E0135" w:rsidRDefault="001E0135" w:rsidP="001E0135">
      <w:pPr>
        <w:pStyle w:val="Heading4"/>
      </w:pPr>
      <w:r>
        <w:t>NEG – Republicans don’t like the plan – they see Venezuela as a security threat.</w:t>
      </w:r>
    </w:p>
    <w:p w:rsidR="001E0135" w:rsidRDefault="001E0135" w:rsidP="001E0135"/>
    <w:p w:rsidR="001E0135" w:rsidRPr="000A7DB3" w:rsidRDefault="001E0135" w:rsidP="001E0135">
      <w:pPr>
        <w:rPr>
          <w:sz w:val="16"/>
        </w:rPr>
      </w:pPr>
      <w:r w:rsidRPr="000A7DB3">
        <w:rPr>
          <w:sz w:val="16"/>
        </w:rPr>
        <w:lastRenderedPageBreak/>
        <w:t xml:space="preserve">Dane </w:t>
      </w:r>
      <w:r w:rsidRPr="009C1F2E">
        <w:rPr>
          <w:rStyle w:val="StyleStyleBold12pt"/>
        </w:rPr>
        <w:t>Bryant</w:t>
      </w:r>
      <w:r w:rsidRPr="000A7DB3">
        <w:rPr>
          <w:sz w:val="16"/>
        </w:rPr>
        <w:t>, 9-28-20</w:t>
      </w:r>
      <w:r w:rsidRPr="009C1F2E">
        <w:rPr>
          <w:rStyle w:val="StyleStyleBold12pt"/>
        </w:rPr>
        <w:t>12</w:t>
      </w:r>
      <w:r w:rsidRPr="000A7DB3">
        <w:rPr>
          <w:sz w:val="16"/>
        </w:rPr>
        <w:t xml:space="preserve">, </w:t>
      </w:r>
      <w:r w:rsidRPr="000A7DB3">
        <w:t>management consultant and freelance writer with an interest in geopolitical strategy, writer for World Politics Review</w:t>
      </w:r>
      <w:r w:rsidRPr="000A7DB3">
        <w:rPr>
          <w:sz w:val="16"/>
        </w:rPr>
        <w:t>, “Chávez or Not, It's Time to Rethink the U.S.-Venezuela Relationship,” http://www.worldpoliticsreview.com/articles/12380/chavez-or-not-its-time-to-rethink-the-u-s-venezuela-relationship</w:t>
      </w:r>
    </w:p>
    <w:p w:rsidR="001E0135" w:rsidRDefault="001E0135" w:rsidP="001E0135"/>
    <w:p w:rsidR="001E0135" w:rsidRPr="00557846" w:rsidRDefault="001E0135" w:rsidP="001E0135">
      <w:pPr>
        <w:rPr>
          <w:sz w:val="16"/>
        </w:rPr>
      </w:pPr>
      <w:r w:rsidRPr="00557846">
        <w:rPr>
          <w:sz w:val="16"/>
        </w:rPr>
        <w:t xml:space="preserve">Nonetheless, </w:t>
      </w:r>
      <w:r w:rsidRPr="001C7830">
        <w:rPr>
          <w:rStyle w:val="StyleBoldUnderline"/>
          <w:highlight w:val="green"/>
        </w:rPr>
        <w:t>the White House</w:t>
      </w:r>
      <w:r w:rsidRPr="000A7DB3">
        <w:rPr>
          <w:rStyle w:val="StyleBoldUnderline"/>
        </w:rPr>
        <w:t xml:space="preserve"> has </w:t>
      </w:r>
      <w:r w:rsidRPr="001C7830">
        <w:rPr>
          <w:rStyle w:val="StyleBoldUnderline"/>
          <w:highlight w:val="green"/>
        </w:rPr>
        <w:t>remained consistent when it comes to Venezuela</w:t>
      </w:r>
      <w:r w:rsidRPr="000A7DB3">
        <w:rPr>
          <w:rStyle w:val="StyleBoldUnderline"/>
        </w:rPr>
        <w:t>, stating</w:t>
      </w:r>
      <w:r w:rsidRPr="00557846">
        <w:rPr>
          <w:sz w:val="16"/>
        </w:rPr>
        <w:t xml:space="preserve"> publicly </w:t>
      </w:r>
      <w:r w:rsidRPr="000A7DB3">
        <w:rPr>
          <w:rStyle w:val="StyleBoldUnderline"/>
        </w:rPr>
        <w:t xml:space="preserve">that </w:t>
      </w:r>
      <w:r w:rsidRPr="004D3528">
        <w:rPr>
          <w:rStyle w:val="StyleBoldUnderline"/>
          <w:highlight w:val="green"/>
        </w:rPr>
        <w:t>it does not consider</w:t>
      </w:r>
      <w:r w:rsidRPr="00557846">
        <w:rPr>
          <w:sz w:val="16"/>
        </w:rPr>
        <w:t xml:space="preserve"> Chávez’s regime </w:t>
      </w:r>
      <w:r w:rsidRPr="004D3528">
        <w:rPr>
          <w:rStyle w:val="StyleBoldUnderline"/>
          <w:highlight w:val="green"/>
        </w:rPr>
        <w:t>a threat to</w:t>
      </w:r>
      <w:r w:rsidRPr="00557846">
        <w:rPr>
          <w:sz w:val="16"/>
        </w:rPr>
        <w:t xml:space="preserve"> vital </w:t>
      </w:r>
      <w:r w:rsidRPr="000A7DB3">
        <w:rPr>
          <w:rStyle w:val="StyleBoldUnderline"/>
        </w:rPr>
        <w:t xml:space="preserve">U.S. </w:t>
      </w:r>
      <w:r w:rsidRPr="004D3528">
        <w:rPr>
          <w:rStyle w:val="StyleBoldUnderline"/>
          <w:highlight w:val="green"/>
        </w:rPr>
        <w:t>national security</w:t>
      </w:r>
      <w:r w:rsidRPr="00557846">
        <w:rPr>
          <w:sz w:val="16"/>
        </w:rPr>
        <w:t xml:space="preserve"> interests </w:t>
      </w:r>
      <w:r w:rsidRPr="000A7DB3">
        <w:rPr>
          <w:rStyle w:val="StyleBoldUnderline"/>
        </w:rPr>
        <w:t xml:space="preserve">and </w:t>
      </w:r>
      <w:r w:rsidRPr="004D3528">
        <w:rPr>
          <w:rStyle w:val="StyleBoldUnderline"/>
          <w:highlight w:val="green"/>
        </w:rPr>
        <w:t xml:space="preserve">identifying </w:t>
      </w:r>
      <w:r w:rsidRPr="004D3528">
        <w:rPr>
          <w:rStyle w:val="Emphasis"/>
          <w:highlight w:val="green"/>
        </w:rPr>
        <w:t>bilateral cooperation</w:t>
      </w:r>
      <w:r w:rsidRPr="00557846">
        <w:rPr>
          <w:sz w:val="16"/>
        </w:rPr>
        <w:t xml:space="preserve"> on issues of mutual interest </w:t>
      </w:r>
      <w:r w:rsidRPr="000A7DB3">
        <w:rPr>
          <w:rStyle w:val="StyleBoldUnderline"/>
        </w:rPr>
        <w:t>as the goal</w:t>
      </w:r>
      <w:r w:rsidRPr="00557846">
        <w:rPr>
          <w:sz w:val="16"/>
        </w:rPr>
        <w:t xml:space="preserve"> of current policy. </w:t>
      </w:r>
      <w:r w:rsidRPr="004D3528">
        <w:rPr>
          <w:rStyle w:val="StyleBoldUnderline"/>
          <w:highlight w:val="green"/>
        </w:rPr>
        <w:t>The Republican establishment</w:t>
      </w:r>
      <w:r w:rsidRPr="000A7DB3">
        <w:rPr>
          <w:rStyle w:val="StyleBoldUnderline"/>
        </w:rPr>
        <w:t xml:space="preserve"> has </w:t>
      </w:r>
      <w:r w:rsidRPr="004D3528">
        <w:rPr>
          <w:rStyle w:val="StyleBoldUnderline"/>
          <w:highlight w:val="green"/>
        </w:rPr>
        <w:t>identified</w:t>
      </w:r>
      <w:r w:rsidRPr="00557846">
        <w:rPr>
          <w:sz w:val="16"/>
        </w:rPr>
        <w:t xml:space="preserve"> the lack of engagement with Latin America as </w:t>
      </w:r>
      <w:r w:rsidRPr="004D3528">
        <w:rPr>
          <w:rStyle w:val="StyleBoldUnderline"/>
          <w:highlight w:val="green"/>
        </w:rPr>
        <w:t>a weak spot</w:t>
      </w:r>
      <w:r w:rsidRPr="00557846">
        <w:rPr>
          <w:sz w:val="16"/>
        </w:rPr>
        <w:t xml:space="preserve"> in Obama’s foreign policy record, in particular </w:t>
      </w:r>
      <w:r w:rsidRPr="004D3528">
        <w:rPr>
          <w:rStyle w:val="Emphasis"/>
          <w:highlight w:val="green"/>
        </w:rPr>
        <w:t>criticizing</w:t>
      </w:r>
      <w:r w:rsidRPr="004D3528">
        <w:rPr>
          <w:rStyle w:val="StyleBoldUnderline"/>
          <w:highlight w:val="green"/>
        </w:rPr>
        <w:t xml:space="preserve"> the president</w:t>
      </w:r>
      <w:r w:rsidRPr="00557846">
        <w:rPr>
          <w:sz w:val="16"/>
        </w:rPr>
        <w:t xml:space="preserve"> for allowing Chávez, an outspoken opponent of American interests, to strengthen his foothold in the region at the expense of the United States. </w:t>
      </w:r>
      <w:r w:rsidRPr="00361E79">
        <w:rPr>
          <w:rStyle w:val="StyleBoldUnderline"/>
          <w:highlight w:val="green"/>
        </w:rPr>
        <w:t>Conservative think tanks</w:t>
      </w:r>
      <w:r w:rsidRPr="00801AFD">
        <w:rPr>
          <w:rStyle w:val="StyleBoldUnderline"/>
        </w:rPr>
        <w:t xml:space="preserve"> repeatedly </w:t>
      </w:r>
      <w:r w:rsidRPr="00361E79">
        <w:rPr>
          <w:rStyle w:val="StyleBoldUnderline"/>
          <w:highlight w:val="green"/>
        </w:rPr>
        <w:t>point to</w:t>
      </w:r>
      <w:r w:rsidRPr="00557846">
        <w:rPr>
          <w:sz w:val="16"/>
        </w:rPr>
        <w:t xml:space="preserve"> Chávez’s </w:t>
      </w:r>
      <w:r w:rsidRPr="00361E79">
        <w:rPr>
          <w:rStyle w:val="StyleBoldUnderline"/>
          <w:highlight w:val="green"/>
        </w:rPr>
        <w:t>anti-American worldview</w:t>
      </w:r>
      <w:r w:rsidRPr="00801AFD">
        <w:rPr>
          <w:rStyle w:val="StyleBoldUnderline"/>
        </w:rPr>
        <w:t xml:space="preserve">, Venezuela’s </w:t>
      </w:r>
      <w:r w:rsidRPr="00361E79">
        <w:rPr>
          <w:rStyle w:val="StyleBoldUnderline"/>
          <w:highlight w:val="green"/>
        </w:rPr>
        <w:t>alliances with Iran, Syria and Cuba, and</w:t>
      </w:r>
      <w:r w:rsidRPr="00557846">
        <w:rPr>
          <w:sz w:val="16"/>
        </w:rPr>
        <w:t xml:space="preserve"> the </w:t>
      </w:r>
      <w:r w:rsidRPr="00361E79">
        <w:rPr>
          <w:rStyle w:val="StyleBoldUnderline"/>
          <w:highlight w:val="green"/>
        </w:rPr>
        <w:t>provision of safe havens for</w:t>
      </w:r>
      <w:r w:rsidRPr="00801AFD">
        <w:rPr>
          <w:rStyle w:val="StyleBoldUnderline"/>
        </w:rPr>
        <w:t xml:space="preserve"> documented terrorist organizations, such as</w:t>
      </w:r>
      <w:r w:rsidRPr="00557846">
        <w:rPr>
          <w:sz w:val="16"/>
        </w:rPr>
        <w:t xml:space="preserve"> Colombia’s </w:t>
      </w:r>
      <w:r w:rsidRPr="00361E79">
        <w:rPr>
          <w:rStyle w:val="StyleBoldUnderline"/>
          <w:highlight w:val="green"/>
        </w:rPr>
        <w:t>FARC</w:t>
      </w:r>
      <w:r w:rsidRPr="00557846">
        <w:rPr>
          <w:sz w:val="16"/>
        </w:rPr>
        <w:t xml:space="preserve"> guerrillas, </w:t>
      </w:r>
      <w:r w:rsidRPr="00361E79">
        <w:rPr>
          <w:rStyle w:val="StyleBoldUnderline"/>
          <w:highlight w:val="green"/>
        </w:rPr>
        <w:t>as examples of</w:t>
      </w:r>
      <w:r w:rsidRPr="00801AFD">
        <w:rPr>
          <w:rStyle w:val="StyleBoldUnderline"/>
        </w:rPr>
        <w:t xml:space="preserve"> the </w:t>
      </w:r>
      <w:r w:rsidRPr="00361E79">
        <w:rPr>
          <w:rStyle w:val="StyleBoldUnderline"/>
          <w:highlight w:val="green"/>
        </w:rPr>
        <w:t xml:space="preserve">grave </w:t>
      </w:r>
      <w:r w:rsidRPr="00361E79">
        <w:rPr>
          <w:rStyle w:val="Emphasis"/>
          <w:highlight w:val="green"/>
        </w:rPr>
        <w:t>security risks</w:t>
      </w:r>
      <w:r w:rsidRPr="00557846">
        <w:rPr>
          <w:sz w:val="16"/>
        </w:rPr>
        <w:t xml:space="preserve"> associated with the status quo. There is some merit to both sides’ views. The </w:t>
      </w:r>
      <w:r w:rsidRPr="00801AFD">
        <w:rPr>
          <w:rStyle w:val="StyleBoldUnderline"/>
        </w:rPr>
        <w:t>Obama</w:t>
      </w:r>
      <w:r w:rsidRPr="00557846">
        <w:rPr>
          <w:sz w:val="16"/>
        </w:rPr>
        <w:t xml:space="preserve"> administration</w:t>
      </w:r>
      <w:r w:rsidRPr="00801AFD">
        <w:rPr>
          <w:rStyle w:val="StyleBoldUnderline"/>
        </w:rPr>
        <w:t>’s</w:t>
      </w:r>
      <w:r w:rsidRPr="00557846">
        <w:rPr>
          <w:sz w:val="16"/>
        </w:rPr>
        <w:t xml:space="preserve"> stated </w:t>
      </w:r>
      <w:r w:rsidRPr="00801AFD">
        <w:rPr>
          <w:rStyle w:val="StyleBoldUnderline"/>
        </w:rPr>
        <w:t>policy of working with Venezuela on pragmatic issues</w:t>
      </w:r>
      <w:r w:rsidRPr="00557846">
        <w:rPr>
          <w:sz w:val="16"/>
        </w:rPr>
        <w:t xml:space="preserve">, such as counternarcotics and trade, </w:t>
      </w:r>
      <w:r w:rsidRPr="00801AFD">
        <w:rPr>
          <w:rStyle w:val="StyleBoldUnderline"/>
        </w:rPr>
        <w:t xml:space="preserve">has been viable in the short term. But </w:t>
      </w:r>
      <w:r w:rsidRPr="00EF696D">
        <w:rPr>
          <w:rStyle w:val="Emphasis"/>
          <w:highlight w:val="green"/>
        </w:rPr>
        <w:t>GOP leaders</w:t>
      </w:r>
      <w:r w:rsidRPr="00557846">
        <w:rPr>
          <w:sz w:val="16"/>
        </w:rPr>
        <w:t xml:space="preserve"> are right to </w:t>
      </w:r>
      <w:r w:rsidRPr="00801AFD">
        <w:rPr>
          <w:rStyle w:val="StyleBoldUnderline"/>
        </w:rPr>
        <w:t>note that</w:t>
      </w:r>
      <w:r w:rsidRPr="00557846">
        <w:rPr>
          <w:sz w:val="16"/>
        </w:rPr>
        <w:t xml:space="preserve"> deeper </w:t>
      </w:r>
      <w:r w:rsidRPr="002D3749">
        <w:rPr>
          <w:rStyle w:val="StyleBoldUnderline"/>
          <w:highlight w:val="green"/>
        </w:rPr>
        <w:t>involvement is needed to address</w:t>
      </w:r>
      <w:r w:rsidRPr="00557846">
        <w:rPr>
          <w:sz w:val="16"/>
        </w:rPr>
        <w:t xml:space="preserve"> the legitimate </w:t>
      </w:r>
      <w:r w:rsidRPr="002D3749">
        <w:rPr>
          <w:rStyle w:val="Emphasis"/>
          <w:highlight w:val="green"/>
        </w:rPr>
        <w:t>security risks</w:t>
      </w:r>
      <w:r w:rsidRPr="002D3749">
        <w:rPr>
          <w:rStyle w:val="StyleBoldUnderline"/>
          <w:highlight w:val="green"/>
        </w:rPr>
        <w:t xml:space="preserve"> and democratic challenges</w:t>
      </w:r>
      <w:r w:rsidRPr="00801AFD">
        <w:rPr>
          <w:rStyle w:val="StyleBoldUnderline"/>
        </w:rPr>
        <w:t xml:space="preserve"> posed by the current government’s policies.</w:t>
      </w:r>
      <w:r w:rsidRPr="00557846">
        <w:rPr>
          <w:sz w:val="16"/>
        </w:rPr>
        <w:t xml:space="preserve"> In fact, it will take an approach based on elements of both these arguments to bolster U.S. influence in South America’s largest oil-producing country.</w:t>
      </w:r>
    </w:p>
    <w:p w:rsidR="001E0135" w:rsidRDefault="001E0135" w:rsidP="001E0135"/>
    <w:p w:rsidR="001E0135" w:rsidRDefault="001E0135" w:rsidP="001E0135">
      <w:pPr>
        <w:pStyle w:val="Heading4"/>
      </w:pPr>
      <w:r>
        <w:t xml:space="preserve">NEG – The plan attracts backlash from both Democrats and Republicans – Congress empirically pushes for isolation of Venezuelan oil, not engagement. </w:t>
      </w:r>
    </w:p>
    <w:p w:rsidR="001E0135" w:rsidRDefault="001E0135" w:rsidP="001E0135"/>
    <w:p w:rsidR="001E0135" w:rsidRPr="009D7FD0" w:rsidRDefault="001E0135" w:rsidP="001E0135">
      <w:pPr>
        <w:rPr>
          <w:sz w:val="16"/>
        </w:rPr>
      </w:pPr>
      <w:r w:rsidRPr="009D7FD0">
        <w:rPr>
          <w:sz w:val="16"/>
        </w:rPr>
        <w:t xml:space="preserve">Eva </w:t>
      </w:r>
      <w:r w:rsidRPr="009C1F2E">
        <w:rPr>
          <w:rStyle w:val="StyleStyleBold12pt"/>
        </w:rPr>
        <w:t>Golinger</w:t>
      </w:r>
      <w:r w:rsidRPr="009D7FD0">
        <w:rPr>
          <w:sz w:val="16"/>
        </w:rPr>
        <w:t>, 7-04-20</w:t>
      </w:r>
      <w:r w:rsidRPr="009C1F2E">
        <w:rPr>
          <w:rStyle w:val="StyleStyleBold12pt"/>
        </w:rPr>
        <w:t>11</w:t>
      </w:r>
      <w:r w:rsidRPr="009D7FD0">
        <w:rPr>
          <w:sz w:val="16"/>
        </w:rPr>
        <w:t xml:space="preserve">, </w:t>
      </w:r>
      <w:r w:rsidRPr="009D7FD0">
        <w:t>writer for Geopolitical Weekly</w:t>
      </w:r>
      <w:r w:rsidRPr="009D7FD0">
        <w:rPr>
          <w:sz w:val="16"/>
        </w:rPr>
        <w:t>, “ANALYSIS: US to Act Against Venezuela?” http://www.geopoliticalmonitor.com/analysis-us-to-act-against-venezuela-4405/</w:t>
      </w:r>
    </w:p>
    <w:p w:rsidR="001E0135" w:rsidRDefault="001E0135" w:rsidP="001E0135"/>
    <w:p w:rsidR="001E0135" w:rsidRPr="00957D11" w:rsidRDefault="001E0135" w:rsidP="001E0135">
      <w:pPr>
        <w:rPr>
          <w:sz w:val="16"/>
        </w:rPr>
      </w:pPr>
      <w:r w:rsidRPr="00EE54AB">
        <w:rPr>
          <w:rStyle w:val="StyleBoldUnderline"/>
          <w:highlight w:val="green"/>
        </w:rPr>
        <w:t>The</w:t>
      </w:r>
      <w:r w:rsidRPr="00560AC6">
        <w:rPr>
          <w:sz w:val="16"/>
        </w:rPr>
        <w:t xml:space="preserve"> US </w:t>
      </w:r>
      <w:r w:rsidRPr="00EE54AB">
        <w:rPr>
          <w:rStyle w:val="StyleBoldUnderline"/>
          <w:highlight w:val="green"/>
        </w:rPr>
        <w:t>government has been increasing aggressive actions</w:t>
      </w:r>
      <w:r w:rsidRPr="00560AC6">
        <w:rPr>
          <w:sz w:val="16"/>
        </w:rPr>
        <w:t xml:space="preserve"> against the Chavez administration in </w:t>
      </w:r>
      <w:r w:rsidRPr="00EE54AB">
        <w:rPr>
          <w:rStyle w:val="StyleBoldUnderline"/>
          <w:highlight w:val="green"/>
        </w:rPr>
        <w:t xml:space="preserve">an attempt to </w:t>
      </w:r>
      <w:r w:rsidRPr="00EE54AB">
        <w:rPr>
          <w:rStyle w:val="Emphasis"/>
          <w:highlight w:val="green"/>
        </w:rPr>
        <w:t>isolate</w:t>
      </w:r>
      <w:r w:rsidRPr="00EE54AB">
        <w:rPr>
          <w:rStyle w:val="StyleBoldUnderline"/>
          <w:highlight w:val="green"/>
        </w:rPr>
        <w:t xml:space="preserve"> the</w:t>
      </w:r>
      <w:r w:rsidRPr="00560AC6">
        <w:rPr>
          <w:rStyle w:val="StyleBoldUnderline"/>
        </w:rPr>
        <w:t xml:space="preserve"> major petroleum producing </w:t>
      </w:r>
      <w:r w:rsidRPr="00EE54AB">
        <w:rPr>
          <w:rStyle w:val="StyleBoldUnderline"/>
          <w:highlight w:val="green"/>
        </w:rPr>
        <w:t>nation</w:t>
      </w:r>
      <w:r w:rsidRPr="00560AC6">
        <w:rPr>
          <w:sz w:val="16"/>
        </w:rPr>
        <w:t xml:space="preserve"> and aid in ousting the Venezuelan President. During a hearing last Friday, June 24, in the Foreign Relations Committee of the House of Representatives regarding “Sanctionable Activities in Venezuela</w:t>
      </w:r>
      <w:r w:rsidRPr="00560AC6">
        <w:rPr>
          <w:rStyle w:val="StyleBoldUnderline"/>
        </w:rPr>
        <w:t xml:space="preserve">”, </w:t>
      </w:r>
      <w:r w:rsidRPr="000913E6">
        <w:rPr>
          <w:rStyle w:val="StyleBoldUnderline"/>
          <w:highlight w:val="green"/>
        </w:rPr>
        <w:t>democrats and republicans requested</w:t>
      </w:r>
      <w:r w:rsidRPr="00560AC6">
        <w:rPr>
          <w:sz w:val="16"/>
        </w:rPr>
        <w:t xml:space="preserve"> the </w:t>
      </w:r>
      <w:r w:rsidRPr="000913E6">
        <w:rPr>
          <w:rStyle w:val="StyleBoldUnderline"/>
          <w:highlight w:val="green"/>
        </w:rPr>
        <w:t>Obama</w:t>
      </w:r>
      <w:r w:rsidRPr="00560AC6">
        <w:rPr>
          <w:sz w:val="16"/>
        </w:rPr>
        <w:t xml:space="preserve"> administration </w:t>
      </w:r>
      <w:r w:rsidRPr="000913E6">
        <w:rPr>
          <w:rStyle w:val="StyleBoldUnderline"/>
          <w:highlight w:val="green"/>
        </w:rPr>
        <w:t>take more aggressive actions</w:t>
      </w:r>
      <w:r w:rsidRPr="00560AC6">
        <w:rPr>
          <w:sz w:val="16"/>
        </w:rPr>
        <w:t xml:space="preserve"> against the government of Hugo Chavez. The head of the Sub-Committee on Foreign Affairs for the Western Hemisphere, Connie </w:t>
      </w:r>
      <w:r w:rsidRPr="000913E6">
        <w:rPr>
          <w:rStyle w:val="StyleBoldUnderline"/>
          <w:highlight w:val="green"/>
        </w:rPr>
        <w:t>Mack</w:t>
      </w:r>
      <w:r w:rsidRPr="00560AC6">
        <w:rPr>
          <w:sz w:val="16"/>
        </w:rPr>
        <w:t xml:space="preserve">, a Florida Republican, </w:t>
      </w:r>
      <w:r w:rsidRPr="000913E6">
        <w:rPr>
          <w:rStyle w:val="StyleBoldUnderline"/>
          <w:highlight w:val="green"/>
        </w:rPr>
        <w:t>branded</w:t>
      </w:r>
      <w:r w:rsidRPr="00560AC6">
        <w:rPr>
          <w:rStyle w:val="StyleBoldUnderline"/>
        </w:rPr>
        <w:t xml:space="preserve"> the </w:t>
      </w:r>
      <w:r w:rsidRPr="000913E6">
        <w:rPr>
          <w:rStyle w:val="StyleBoldUnderline"/>
          <w:highlight w:val="green"/>
        </w:rPr>
        <w:t>Venezuela</w:t>
      </w:r>
      <w:r w:rsidRPr="00560AC6">
        <w:rPr>
          <w:rStyle w:val="StyleBoldUnderline"/>
        </w:rPr>
        <w:t>n government “</w:t>
      </w:r>
      <w:r w:rsidRPr="000913E6">
        <w:rPr>
          <w:rStyle w:val="Emphasis"/>
          <w:highlight w:val="green"/>
        </w:rPr>
        <w:t>terrorist</w:t>
      </w:r>
      <w:r w:rsidRPr="00560AC6">
        <w:rPr>
          <w:rStyle w:val="StyleBoldUnderline"/>
        </w:rPr>
        <w:t>”, saying “it’s time to act to contain the dangerous influence</w:t>
      </w:r>
      <w:r w:rsidRPr="00560AC6">
        <w:rPr>
          <w:sz w:val="16"/>
        </w:rPr>
        <w:t xml:space="preserve"> of Hugo Chavez </w:t>
      </w:r>
      <w:r w:rsidRPr="00560AC6">
        <w:rPr>
          <w:rStyle w:val="StyleBoldUnderline"/>
        </w:rPr>
        <w:t>and</w:t>
      </w:r>
      <w:r w:rsidRPr="00560AC6">
        <w:rPr>
          <w:sz w:val="16"/>
        </w:rPr>
        <w:t xml:space="preserve"> his </w:t>
      </w:r>
      <w:r w:rsidRPr="00560AC6">
        <w:rPr>
          <w:rStyle w:val="StyleBoldUnderline"/>
        </w:rPr>
        <w:t xml:space="preserve">relations with Iran”. </w:t>
      </w:r>
      <w:r w:rsidRPr="000913E6">
        <w:rPr>
          <w:rStyle w:val="StyleBoldUnderline"/>
          <w:highlight w:val="green"/>
        </w:rPr>
        <w:t>Mack</w:t>
      </w:r>
      <w:r w:rsidRPr="00560AC6">
        <w:rPr>
          <w:sz w:val="16"/>
        </w:rPr>
        <w:t xml:space="preserve"> is known for his rabid anti-Chavez stance. But however “obsessed” he may seem with the Venezuelan President, the republican congressman </w:t>
      </w:r>
      <w:r w:rsidRPr="000913E6">
        <w:rPr>
          <w:rStyle w:val="StyleBoldUnderline"/>
          <w:highlight w:val="green"/>
        </w:rPr>
        <w:t xml:space="preserve">does have </w:t>
      </w:r>
      <w:r w:rsidRPr="000913E6">
        <w:rPr>
          <w:rStyle w:val="Emphasis"/>
          <w:highlight w:val="green"/>
        </w:rPr>
        <w:t>influence</w:t>
      </w:r>
      <w:r w:rsidRPr="000913E6">
        <w:rPr>
          <w:rStyle w:val="StyleBoldUnderline"/>
          <w:highlight w:val="green"/>
        </w:rPr>
        <w:t xml:space="preserve"> in the legislature due to his high ranking in the Foreign Relations Committee.</w:t>
      </w:r>
      <w:r w:rsidRPr="00560AC6">
        <w:rPr>
          <w:sz w:val="16"/>
        </w:rPr>
        <w:t xml:space="preserve"> His efforts, along with those of the head of the Foreign Relations Committee, </w:t>
      </w:r>
      <w:r w:rsidRPr="00560AC6">
        <w:rPr>
          <w:rStyle w:val="StyleBoldUnderline"/>
        </w:rPr>
        <w:t xml:space="preserve">Florida republican Ileana </w:t>
      </w:r>
      <w:r w:rsidRPr="000913E6">
        <w:rPr>
          <w:rStyle w:val="StyleBoldUnderline"/>
          <w:highlight w:val="green"/>
        </w:rPr>
        <w:t>Ros-Lehtinen, convinced the White House to impose sanctions against</w:t>
      </w:r>
      <w:r w:rsidRPr="00560AC6">
        <w:rPr>
          <w:rStyle w:val="StyleBoldUnderline"/>
        </w:rPr>
        <w:t xml:space="preserve"> Venezuela’s state oil company</w:t>
      </w:r>
      <w:r w:rsidRPr="00560AC6">
        <w:rPr>
          <w:sz w:val="16"/>
        </w:rPr>
        <w:t xml:space="preserve">, </w:t>
      </w:r>
      <w:r w:rsidRPr="00560AC6">
        <w:rPr>
          <w:rStyle w:val="Emphasis"/>
          <w:highlight w:val="green"/>
        </w:rPr>
        <w:t>P</w:t>
      </w:r>
      <w:r w:rsidRPr="00560AC6">
        <w:rPr>
          <w:sz w:val="16"/>
        </w:rPr>
        <w:t xml:space="preserve">etroleos </w:t>
      </w:r>
      <w:r w:rsidRPr="00560AC6">
        <w:rPr>
          <w:rStyle w:val="Emphasis"/>
          <w:highlight w:val="green"/>
        </w:rPr>
        <w:t>d</w:t>
      </w:r>
      <w:r w:rsidRPr="00560AC6">
        <w:rPr>
          <w:sz w:val="16"/>
        </w:rPr>
        <w:t xml:space="preserve">e </w:t>
      </w:r>
      <w:r w:rsidRPr="00560AC6">
        <w:rPr>
          <w:rStyle w:val="Emphasis"/>
          <w:highlight w:val="green"/>
        </w:rPr>
        <w:t>V</w:t>
      </w:r>
      <w:r w:rsidRPr="00560AC6">
        <w:rPr>
          <w:sz w:val="16"/>
        </w:rPr>
        <w:t xml:space="preserve">enezuela </w:t>
      </w:r>
      <w:r w:rsidRPr="00560AC6">
        <w:rPr>
          <w:rStyle w:val="Emphasis"/>
          <w:highlight w:val="green"/>
        </w:rPr>
        <w:t>SA</w:t>
      </w:r>
      <w:r w:rsidRPr="00560AC6">
        <w:rPr>
          <w:rStyle w:val="Emphasis"/>
        </w:rPr>
        <w:t xml:space="preserve"> </w:t>
      </w:r>
      <w:r w:rsidRPr="00560AC6">
        <w:rPr>
          <w:sz w:val="16"/>
        </w:rPr>
        <w:t>(PDVSA) last May 24. Mack has said that his only objective this year is “get Hugo Chavez”.</w:t>
      </w:r>
    </w:p>
    <w:p w:rsidR="001E0135" w:rsidRDefault="001E0135" w:rsidP="001E0135"/>
    <w:p w:rsidR="001E0135" w:rsidRDefault="001E0135" w:rsidP="001E0135">
      <w:pPr>
        <w:pStyle w:val="Heading4"/>
      </w:pPr>
      <w:r>
        <w:t>NEG – Congress hates Venezuela – Snowden scandal.</w:t>
      </w:r>
    </w:p>
    <w:p w:rsidR="001E0135" w:rsidRDefault="001E0135" w:rsidP="001E0135"/>
    <w:p w:rsidR="001E0135" w:rsidRPr="009C1F2E" w:rsidRDefault="001E0135" w:rsidP="001E0135">
      <w:pPr>
        <w:rPr>
          <w:sz w:val="16"/>
        </w:rPr>
      </w:pPr>
      <w:r w:rsidRPr="009C1F2E">
        <w:rPr>
          <w:sz w:val="16"/>
        </w:rPr>
        <w:t xml:space="preserve">Aglaia </w:t>
      </w:r>
      <w:r w:rsidRPr="009C1F2E">
        <w:rPr>
          <w:rStyle w:val="StyleStyleBold12pt"/>
        </w:rPr>
        <w:t>Berlutti</w:t>
      </w:r>
      <w:r w:rsidRPr="009C1F2E">
        <w:rPr>
          <w:sz w:val="16"/>
        </w:rPr>
        <w:t xml:space="preserve">, </w:t>
      </w:r>
      <w:r w:rsidRPr="009C1F2E">
        <w:rPr>
          <w:rStyle w:val="StyleStyleBold12pt"/>
        </w:rPr>
        <w:t>7-09</w:t>
      </w:r>
      <w:r w:rsidRPr="009C1F2E">
        <w:rPr>
          <w:sz w:val="16"/>
        </w:rPr>
        <w:t xml:space="preserve">-2013, </w:t>
      </w:r>
      <w:r w:rsidRPr="009C1F2E">
        <w:t>witch by birth (no srsly doe), writer for the website Spanish Global Voices</w:t>
      </w:r>
      <w:r w:rsidRPr="009C1F2E">
        <w:rPr>
          <w:sz w:val="16"/>
        </w:rPr>
        <w:t>, “Venezuela's President Offers Asylum to Edward Snowden,” http://globalvoicesonline.org/2013/07/09/venezuelas-president-offers-asylum-to-edward-snowden-and-controversy-erupts/</w:t>
      </w:r>
    </w:p>
    <w:p w:rsidR="001E0135" w:rsidRDefault="001E0135" w:rsidP="001E0135"/>
    <w:p w:rsidR="001E0135" w:rsidRPr="002D62EF" w:rsidRDefault="001E0135" w:rsidP="001E0135">
      <w:pPr>
        <w:rPr>
          <w:sz w:val="16"/>
        </w:rPr>
      </w:pPr>
      <w:r w:rsidRPr="000913E6">
        <w:rPr>
          <w:sz w:val="16"/>
        </w:rPr>
        <w:lastRenderedPageBreak/>
        <w:t xml:space="preserve">The president of Venezuela, Nicolás </w:t>
      </w:r>
      <w:r w:rsidRPr="00A93C46">
        <w:rPr>
          <w:rStyle w:val="StyleBoldUnderline"/>
          <w:highlight w:val="green"/>
        </w:rPr>
        <w:t>Maduro</w:t>
      </w:r>
      <w:r w:rsidRPr="00A93C46">
        <w:rPr>
          <w:sz w:val="16"/>
          <w:highlight w:val="green"/>
        </w:rPr>
        <w:t>,</w:t>
      </w:r>
      <w:r w:rsidRPr="000913E6">
        <w:rPr>
          <w:sz w:val="16"/>
        </w:rPr>
        <w:t xml:space="preserve"> </w:t>
      </w:r>
      <w:r w:rsidRPr="00A93C46">
        <w:rPr>
          <w:rStyle w:val="StyleBoldUnderline"/>
          <w:highlight w:val="green"/>
        </w:rPr>
        <w:t>offered</w:t>
      </w:r>
      <w:r w:rsidRPr="000913E6">
        <w:rPr>
          <w:sz w:val="16"/>
        </w:rPr>
        <w:t xml:space="preserve"> humanitarian </w:t>
      </w:r>
      <w:r w:rsidRPr="00A93C46">
        <w:rPr>
          <w:rStyle w:val="StyleBoldUnderline"/>
          <w:highlight w:val="green"/>
        </w:rPr>
        <w:t>asylum to</w:t>
      </w:r>
      <w:r w:rsidRPr="000913E6">
        <w:rPr>
          <w:sz w:val="16"/>
        </w:rPr>
        <w:t xml:space="preserve"> Edward </w:t>
      </w:r>
      <w:r w:rsidRPr="00AE46D7">
        <w:rPr>
          <w:rStyle w:val="StyleBoldUnderline"/>
          <w:highlight w:val="green"/>
        </w:rPr>
        <w:t>Snowden</w:t>
      </w:r>
      <w:r w:rsidRPr="000913E6">
        <w:rPr>
          <w:sz w:val="16"/>
        </w:rPr>
        <w:t xml:space="preserve">, former contractor at the U.S. National Security Agency (NSA) </w:t>
      </w:r>
      <w:r w:rsidRPr="000913E6">
        <w:rPr>
          <w:rStyle w:val="StyleBoldUnderline"/>
        </w:rPr>
        <w:t xml:space="preserve">who </w:t>
      </w:r>
      <w:r w:rsidRPr="00A93C46">
        <w:rPr>
          <w:rStyle w:val="StyleBoldUnderline"/>
        </w:rPr>
        <w:t>leaked</w:t>
      </w:r>
      <w:r w:rsidRPr="000913E6">
        <w:rPr>
          <w:rStyle w:val="StyleBoldUnderline"/>
        </w:rPr>
        <w:t xml:space="preserve"> classified information about mass surveillance programs in the </w:t>
      </w:r>
      <w:r w:rsidRPr="000913E6">
        <w:rPr>
          <w:rStyle w:val="Emphasis"/>
        </w:rPr>
        <w:t>U</w:t>
      </w:r>
      <w:r w:rsidRPr="000913E6">
        <w:rPr>
          <w:sz w:val="16"/>
        </w:rPr>
        <w:t xml:space="preserve">nited </w:t>
      </w:r>
      <w:r w:rsidRPr="000913E6">
        <w:rPr>
          <w:rStyle w:val="Emphasis"/>
        </w:rPr>
        <w:t>S</w:t>
      </w:r>
      <w:r w:rsidRPr="000913E6">
        <w:rPr>
          <w:sz w:val="16"/>
        </w:rPr>
        <w:t xml:space="preserve">tates and the Great Britain. Snowden, charged with espionage and property theft by the United States government, is currently on Russian territory, where he is attempting to avoid extradition to American soil. </w:t>
      </w:r>
      <w:r w:rsidRPr="00AE46D7">
        <w:rPr>
          <w:rStyle w:val="StyleBoldUnderline"/>
          <w:highlight w:val="green"/>
        </w:rPr>
        <w:t>Maduro's offer comes at a complicated diplomatic moment</w:t>
      </w:r>
      <w:r w:rsidRPr="000913E6">
        <w:rPr>
          <w:sz w:val="16"/>
        </w:rPr>
        <w:t xml:space="preserve">: UNASUR (Union of South American Nations) demanded an apology from Europe due to the incident suffered by Evo Morales, during which various countries closed their airspace to the Bolivian leader based on suspicions that he was transporting Snowden. In events leading up to the military parade that celebrated 202 years since the signing of the Venezuelan declaration of independence on Friday, July 5, President Maduro stated [es] that, “As leader of the State and Government of the Bolivarian Republic of Venezuela, I have decided to offer humanitarian asylum to the American young man, Snowden.” </w:t>
      </w:r>
      <w:r w:rsidRPr="000913E6">
        <w:rPr>
          <w:rStyle w:val="StyleBoldUnderline"/>
        </w:rPr>
        <w:t>Maduro</w:t>
      </w:r>
      <w:r w:rsidRPr="000913E6">
        <w:rPr>
          <w:sz w:val="16"/>
        </w:rPr>
        <w:t xml:space="preserve"> explained that Venezuela </w:t>
      </w:r>
      <w:r w:rsidRPr="000913E6">
        <w:rPr>
          <w:rStyle w:val="StyleBoldUnderline"/>
        </w:rPr>
        <w:t>is offering the measure</w:t>
      </w:r>
      <w:r w:rsidRPr="000913E6">
        <w:rPr>
          <w:sz w:val="16"/>
        </w:rPr>
        <w:t xml:space="preserve"> to Snowden </w:t>
      </w:r>
      <w:r w:rsidRPr="000913E6">
        <w:rPr>
          <w:rStyle w:val="StyleBoldUnderline"/>
        </w:rPr>
        <w:t xml:space="preserve">to “protect him from the persecution that has been unleashed from the most powerful empire in the world against a young man who has told the truth”. </w:t>
      </w:r>
      <w:r w:rsidRPr="000913E6">
        <w:rPr>
          <w:sz w:val="16"/>
        </w:rPr>
        <w:t xml:space="preserve">A day later, the Venezuelan president confirmed his intention via Twitter (@NicolasMaduro) [es]: @NicolasMaduro: Ratifico el espíritu humanitario de conceder el asilo al joven estadounidense Snowden para protegerlo de la persecución mundial del imperio. @NicolasMaduro: I confirm the humanitarian spirit of granting asylum to Snowden, the young American, to protect him from the empire's global persecution. President Maduro had mentioned the possibility of welcoming Snowden on various occasions, but this is the first time he has done it openly and directly. Despite the controversy, the United States government declined to make comments regarding the Venezuelan president's offer. According to Reuters [es], the White house has not released an opinion on the issue and referred questions to the country's Department of Justice. Nevertheless, on Sunday, July 7, </w:t>
      </w:r>
      <w:r w:rsidRPr="00AE46D7">
        <w:rPr>
          <w:rStyle w:val="StyleBoldUnderline"/>
          <w:highlight w:val="green"/>
        </w:rPr>
        <w:t>a group of</w:t>
      </w:r>
      <w:r w:rsidRPr="000913E6">
        <w:rPr>
          <w:rStyle w:val="StyleBoldUnderline"/>
        </w:rPr>
        <w:t xml:space="preserve"> U.S. </w:t>
      </w:r>
      <w:r w:rsidRPr="00AE46D7">
        <w:rPr>
          <w:rStyle w:val="StyleBoldUnderline"/>
          <w:highlight w:val="green"/>
        </w:rPr>
        <w:t>Congress</w:t>
      </w:r>
      <w:r w:rsidRPr="000913E6">
        <w:rPr>
          <w:rStyle w:val="StyleBoldUnderline"/>
        </w:rPr>
        <w:t xml:space="preserve"> members </w:t>
      </w:r>
      <w:r w:rsidRPr="00AE46D7">
        <w:rPr>
          <w:rStyle w:val="StyleBoldUnderline"/>
          <w:highlight w:val="green"/>
        </w:rPr>
        <w:t>established their position</w:t>
      </w:r>
      <w:r w:rsidRPr="000913E6">
        <w:rPr>
          <w:rStyle w:val="StyleBoldUnderline"/>
        </w:rPr>
        <w:t xml:space="preserve"> on Snowden's possible political asylum, </w:t>
      </w:r>
      <w:r w:rsidRPr="00AE46D7">
        <w:rPr>
          <w:rStyle w:val="StyleBoldUnderline"/>
          <w:highlight w:val="green"/>
        </w:rPr>
        <w:t>stating</w:t>
      </w:r>
      <w:r w:rsidRPr="000913E6">
        <w:rPr>
          <w:rStyle w:val="StyleBoldUnderline"/>
        </w:rPr>
        <w:t xml:space="preserve"> that: “</w:t>
      </w:r>
      <w:r w:rsidRPr="00AE46D7">
        <w:rPr>
          <w:rStyle w:val="StyleBoldUnderline"/>
          <w:highlight w:val="green"/>
        </w:rPr>
        <w:t>Whatever country offers asylum to</w:t>
      </w:r>
      <w:r w:rsidRPr="000913E6">
        <w:rPr>
          <w:sz w:val="16"/>
        </w:rPr>
        <w:t xml:space="preserve"> Edward </w:t>
      </w:r>
      <w:r w:rsidRPr="00AE46D7">
        <w:rPr>
          <w:rStyle w:val="StyleBoldUnderline"/>
          <w:highlight w:val="green"/>
        </w:rPr>
        <w:t>Snowden</w:t>
      </w:r>
      <w:r w:rsidRPr="000913E6">
        <w:rPr>
          <w:sz w:val="16"/>
        </w:rPr>
        <w:t xml:space="preserve">, who leaked data from the National Security Agency's (NSA) surveillance program, </w:t>
      </w:r>
      <w:r w:rsidRPr="00A46196">
        <w:rPr>
          <w:rStyle w:val="StyleBoldUnderline"/>
          <w:highlight w:val="green"/>
        </w:rPr>
        <w:t xml:space="preserve">will set itself against the </w:t>
      </w:r>
      <w:r w:rsidRPr="00A46196">
        <w:rPr>
          <w:rStyle w:val="Emphasis"/>
          <w:highlight w:val="green"/>
        </w:rPr>
        <w:t>U</w:t>
      </w:r>
      <w:r w:rsidRPr="000913E6">
        <w:rPr>
          <w:sz w:val="16"/>
        </w:rPr>
        <w:t xml:space="preserve">nited </w:t>
      </w:r>
      <w:r w:rsidRPr="00A46196">
        <w:rPr>
          <w:rStyle w:val="Emphasis"/>
          <w:highlight w:val="green"/>
        </w:rPr>
        <w:t>S</w:t>
      </w:r>
      <w:r w:rsidRPr="00A46196">
        <w:rPr>
          <w:sz w:val="16"/>
        </w:rPr>
        <w:t>t</w:t>
      </w:r>
      <w:r w:rsidRPr="000913E6">
        <w:rPr>
          <w:sz w:val="16"/>
        </w:rPr>
        <w:t xml:space="preserve">ates.” </w:t>
      </w:r>
      <w:r w:rsidRPr="00A46196">
        <w:rPr>
          <w:rStyle w:val="StyleBoldUnderline"/>
          <w:highlight w:val="green"/>
        </w:rPr>
        <w:t>The announcement</w:t>
      </w:r>
      <w:r w:rsidRPr="000913E6">
        <w:rPr>
          <w:sz w:val="16"/>
        </w:rPr>
        <w:t xml:space="preserve"> [es] </w:t>
      </w:r>
      <w:r w:rsidRPr="00A46196">
        <w:rPr>
          <w:rStyle w:val="StyleBoldUnderline"/>
          <w:highlight w:val="green"/>
        </w:rPr>
        <w:t>appears</w:t>
      </w:r>
      <w:r w:rsidRPr="000913E6">
        <w:rPr>
          <w:sz w:val="16"/>
        </w:rPr>
        <w:t xml:space="preserve"> to be </w:t>
      </w:r>
      <w:r w:rsidRPr="00A46196">
        <w:rPr>
          <w:rStyle w:val="StyleBoldUnderline"/>
          <w:highlight w:val="green"/>
        </w:rPr>
        <w:t xml:space="preserve">a direct response to statements made by </w:t>
      </w:r>
      <w:r w:rsidRPr="00A46196">
        <w:rPr>
          <w:rStyle w:val="Emphasis"/>
          <w:highlight w:val="green"/>
        </w:rPr>
        <w:t>Venezuela</w:t>
      </w:r>
      <w:r w:rsidRPr="000913E6">
        <w:rPr>
          <w:sz w:val="16"/>
        </w:rPr>
        <w:t xml:space="preserve"> and Bolivia </w:t>
      </w:r>
      <w:r w:rsidRPr="00005BAE">
        <w:rPr>
          <w:rStyle w:val="StyleBoldUnderline"/>
        </w:rPr>
        <w:t>to grant the humanitarian measure</w:t>
      </w:r>
      <w:r w:rsidRPr="000913E6">
        <w:rPr>
          <w:rStyle w:val="StyleBoldUnderline"/>
        </w:rPr>
        <w:t xml:space="preserve"> to the former U.S. contractor.</w:t>
      </w:r>
      <w:r w:rsidRPr="002D62EF">
        <w:rPr>
          <w:rStyle w:val="StyleBoldUnderline"/>
        </w:rPr>
        <w:t xml:space="preserve"> </w:t>
      </w:r>
    </w:p>
    <w:p w:rsidR="001E0135" w:rsidRDefault="001E0135" w:rsidP="001E0135"/>
    <w:p w:rsidR="001E0135" w:rsidRDefault="001E0135" w:rsidP="001E0135">
      <w:pPr>
        <w:pStyle w:val="Heading4"/>
      </w:pPr>
      <w:r>
        <w:t>NEG – Plan’s massively unpopular – GOP wants to isolate, not engage.</w:t>
      </w:r>
    </w:p>
    <w:p w:rsidR="001E0135" w:rsidRDefault="001E0135" w:rsidP="001E0135"/>
    <w:p w:rsidR="001E0135" w:rsidRPr="00237DEF" w:rsidRDefault="001E0135" w:rsidP="001E0135">
      <w:pPr>
        <w:rPr>
          <w:sz w:val="16"/>
        </w:rPr>
      </w:pPr>
      <w:r w:rsidRPr="00237DEF">
        <w:rPr>
          <w:sz w:val="16"/>
        </w:rPr>
        <w:t xml:space="preserve">Bernardo Álvarez </w:t>
      </w:r>
      <w:r w:rsidRPr="006B41A0">
        <w:rPr>
          <w:rStyle w:val="StyleStyleBold12pt"/>
        </w:rPr>
        <w:t>Herrera</w:t>
      </w:r>
      <w:r w:rsidRPr="00237DEF">
        <w:rPr>
          <w:sz w:val="16"/>
        </w:rPr>
        <w:t>, 12-07-20</w:t>
      </w:r>
      <w:r w:rsidRPr="006B41A0">
        <w:rPr>
          <w:rStyle w:val="StyleStyleBold12pt"/>
        </w:rPr>
        <w:t>10</w:t>
      </w:r>
      <w:r w:rsidRPr="00237DEF">
        <w:rPr>
          <w:sz w:val="16"/>
        </w:rPr>
        <w:t xml:space="preserve">, </w:t>
      </w:r>
      <w:r w:rsidRPr="00237DEF">
        <w:t>Venezuelan ambassador to the United States, degree in political science from the Universidad Central de Venezuela, master’s degree in development studies from the University of Sussex in England</w:t>
      </w:r>
      <w:r w:rsidRPr="00237DEF">
        <w:rPr>
          <w:sz w:val="16"/>
        </w:rPr>
        <w:t>, “The Tea Party’s Vendetta,” http://venezuela-us.org/2010/12/08/the-tea-partys-vendetta/</w:t>
      </w:r>
    </w:p>
    <w:p w:rsidR="001E0135" w:rsidRDefault="001E0135" w:rsidP="001E0135"/>
    <w:p w:rsidR="001E0135" w:rsidRPr="00ED21C2" w:rsidRDefault="001E0135" w:rsidP="001E0135">
      <w:pPr>
        <w:rPr>
          <w:sz w:val="16"/>
        </w:rPr>
      </w:pPr>
      <w:r w:rsidRPr="00ED21C2">
        <w:rPr>
          <w:sz w:val="16"/>
        </w:rPr>
        <w:t xml:space="preserve">But if </w:t>
      </w:r>
      <w:r w:rsidRPr="00005BAE">
        <w:rPr>
          <w:rStyle w:val="StyleBoldUnderline"/>
        </w:rPr>
        <w:t>certain members of Congress</w:t>
      </w:r>
      <w:r w:rsidRPr="002C21CA">
        <w:rPr>
          <w:rStyle w:val="StyleBoldUnderline"/>
        </w:rPr>
        <w:t xml:space="preserve"> think they can drive a wedge among the countries of the region</w:t>
      </w:r>
      <w:r w:rsidRPr="00ED21C2">
        <w:rPr>
          <w:sz w:val="16"/>
        </w:rPr>
        <w:t xml:space="preserve">, they are mistaken. Latin American countries have been expanding their ties with one another — including a recent rapprochement between Venezuela and Colombia — and there is a deepening consensus that their differences should be worked out in an atmosphere of mutual respect. (The inaugural co-chairs of the Community of Latin American and Caribbean States, a regional organization set to be founded in 2011, are Chile and Venezuela, two countries that don’t see eye to eye on everything, but are willing to cooperate.) For instance, even though the United States opposed Cuba’s entry to the Organization of American States, the group last year approved its readmittance. If Washington, instead of accepting this new reality, relies on antagonistic foreign-policy dogma to placate local constituencies, it will only lose in regional and global influence. Now is an especially inopportune time for the United States to alienate its southern neighbors. Latin American countries are gaining in confidence and increasing their political and economic connections with the rest of the world, both regionally through organizations like UNASUR and bilaterally with countries in Europe, Africa, Asia, and the Middle East. It’s not just Latin America that needs the United States anymore; increasingly, the United States needs Latin America. Unfortunately, </w:t>
      </w:r>
      <w:r w:rsidRPr="00ED21C2">
        <w:rPr>
          <w:rStyle w:val="StyleBoldUnderline"/>
        </w:rPr>
        <w:t>Ros-Lehtinen and Mack are hard-line ideologues.</w:t>
      </w:r>
      <w:r w:rsidRPr="00ED21C2">
        <w:rPr>
          <w:sz w:val="16"/>
        </w:rPr>
        <w:t xml:space="preserve"> Given that she once called for Fidel Castro’s assassination, it’s no surprise that </w:t>
      </w:r>
      <w:r w:rsidRPr="00005BAE">
        <w:rPr>
          <w:rStyle w:val="StyleBoldUnderline"/>
          <w:highlight w:val="green"/>
        </w:rPr>
        <w:t>Ros-Lehtinen</w:t>
      </w:r>
      <w:r w:rsidRPr="00ED21C2">
        <w:rPr>
          <w:sz w:val="16"/>
        </w:rPr>
        <w:t xml:space="preserve"> is an anti-Cuba hawk. But she </w:t>
      </w:r>
      <w:r w:rsidRPr="00005BAE">
        <w:rPr>
          <w:rStyle w:val="StyleBoldUnderline"/>
          <w:highlight w:val="green"/>
        </w:rPr>
        <w:t>has</w:t>
      </w:r>
      <w:r w:rsidRPr="00ED21C2">
        <w:rPr>
          <w:sz w:val="16"/>
        </w:rPr>
        <w:t xml:space="preserve"> in recent years also </w:t>
      </w:r>
      <w:r w:rsidRPr="00005BAE">
        <w:rPr>
          <w:rStyle w:val="StyleBoldUnderline"/>
          <w:highlight w:val="green"/>
        </w:rPr>
        <w:t>become more aggressive toward Venezuela</w:t>
      </w:r>
      <w:r w:rsidRPr="00ED21C2">
        <w:rPr>
          <w:rStyle w:val="StyleBoldUnderline"/>
        </w:rPr>
        <w:t>.</w:t>
      </w:r>
      <w:r w:rsidRPr="00ED21C2">
        <w:rPr>
          <w:sz w:val="16"/>
        </w:rPr>
        <w:t xml:space="preserve"> This year, for example, she made unsubstantiated accusations against Venezuela for serving as a conduit between the rebel group Revolutionary Armed Forces of Colombia (FARC) and al Qaeda. In a March 11 interview with the Council of the Americas, Gen. Douglas Fraser, chief of U.S. Southern Command, debunked those claims in no uncertain terms: “I don’t see any evidence of terrorist activity within Latin America or the Caribbean from outside of the region.” Even more disturbing was Ros-Lehtinen’s meeting with Venezuelan terrorist Raúl Díaz in Miami several months ago. Díaz had just arrived in the United States after escaping prison in Venezuela, where he was serving a sentence for participating in the 2003 bombings of the Spanish and Colombian consulates in Caracas. It is troubling that Ros-Lehtinen would think it appropriate to use the powers of her office to extend legitimacy to a violent criminal simply because he opposes Venezuelan President Hugo Chávez. (Venezuela has yet to receive any answers on how Díaz could have been granted a visa to enter the United States in the first place.) Ros-Lehtinen has also remained conspicuously quiet on Luis Posada Carriles, a Venezuelan-Cuban dual national wanted in Venezuela for the 1973 bombing of a Cuban civilian airliner that left 73 innocent people dead. Posada snuck into the United States in 2005 after years of clandestine operations in Central America and Cuba, many for the CIA. He now lives in South Florida awaiting the start of a postponed trial on immigration-related charges. Venezuela’s repeated requests for </w:t>
      </w:r>
      <w:r w:rsidRPr="00ED21C2">
        <w:rPr>
          <w:sz w:val="16"/>
        </w:rPr>
        <w:lastRenderedPageBreak/>
        <w:t xml:space="preserve">extradition have remained unanswered. But in terms of anti-Venezuelan enmity, Ros-Lehtinen is outdone by </w:t>
      </w:r>
      <w:r w:rsidRPr="00005BAE">
        <w:rPr>
          <w:rStyle w:val="StyleBoldUnderline"/>
          <w:highlight w:val="green"/>
        </w:rPr>
        <w:t>Mack</w:t>
      </w:r>
      <w:r w:rsidRPr="00ED21C2">
        <w:rPr>
          <w:sz w:val="16"/>
        </w:rPr>
        <w:t xml:space="preserve">, who, though newer to the House, </w:t>
      </w:r>
      <w:r w:rsidRPr="00ED21C2">
        <w:rPr>
          <w:rStyle w:val="StyleBoldUnderline"/>
        </w:rPr>
        <w:t xml:space="preserve">has quickly </w:t>
      </w:r>
      <w:r w:rsidRPr="00005BAE">
        <w:rPr>
          <w:rStyle w:val="StyleBoldUnderline"/>
          <w:highlight w:val="green"/>
        </w:rPr>
        <w:t>established himself as the Republicans’ go-to hard liner</w:t>
      </w:r>
      <w:r w:rsidRPr="00ED21C2">
        <w:rPr>
          <w:sz w:val="16"/>
        </w:rPr>
        <w:t xml:space="preserve"> on Chávez. He has called Chávez a “sworn enemy of the United States” and more recently called on Obama to deal with the “inherent threat that Chávez poses to our nation and the region.” More shockingly, though, </w:t>
      </w:r>
      <w:r w:rsidRPr="00ED21C2">
        <w:rPr>
          <w:rStyle w:val="StyleBoldUnderline"/>
        </w:rPr>
        <w:t>Mack has twice introduced resolutions to have Venezuela added to the U.S. State Department’s list of state sponsors of terrorism</w:t>
      </w:r>
      <w:r w:rsidRPr="00ED21C2">
        <w:rPr>
          <w:sz w:val="16"/>
        </w:rPr>
        <w:t xml:space="preserve">, a move supported by Ros-Lehtinen. Just recently, I received letters from a number of the 37 right-wing congressmen supporting Mack’s most recent attempt. Seeing as most have never shown any interest in Venezuela, it is clear that extremists within the Republican caucus have made my country a political priority. If Venezuela does indeed end up on the terrorism list, it would amount to the imposition of a Cuba-like embargo on the country. Commerce and oil would be disrupted, and even cursory financial and economic transactions would be made prohibitively expensive. It would also put the large U.S.-Venezuelan commercial relationship — the countries’ trade with one another from January through September of this year totaled nearly $31 billion — in jeopardy. And it would serve as more evidence that some policymakers in Washington use the “terrorist” label as a cudgel against their political foes. It should come as no surprise that a 2008 report prepared by the Senate Foreign Relations Committee adamantly warned against manipulating the terrorism list in that way, stating that “policymakers must be wary of the implications of poorly thought-out sanctions which might isolate the United States.” </w:t>
      </w:r>
      <w:r w:rsidRPr="00005BAE">
        <w:rPr>
          <w:rStyle w:val="StyleBoldUnderline"/>
          <w:highlight w:val="green"/>
        </w:rPr>
        <w:t>Ros-Lehtinen and Mack are not alone in advocating for a Cold War-era stance toward Latin America</w:t>
      </w:r>
      <w:r w:rsidRPr="002C21CA">
        <w:rPr>
          <w:rStyle w:val="StyleBoldUnderline"/>
        </w:rPr>
        <w:t>.</w:t>
      </w:r>
      <w:r w:rsidRPr="00ED21C2">
        <w:rPr>
          <w:sz w:val="16"/>
        </w:rPr>
        <w:t xml:space="preserve"> In fact</w:t>
      </w:r>
      <w:r w:rsidRPr="00005BAE">
        <w:rPr>
          <w:sz w:val="16"/>
          <w:highlight w:val="green"/>
        </w:rPr>
        <w:t xml:space="preserve">, </w:t>
      </w:r>
      <w:r w:rsidRPr="00005BAE">
        <w:rPr>
          <w:rStyle w:val="StyleBoldUnderline"/>
          <w:highlight w:val="green"/>
        </w:rPr>
        <w:t>they’re being educated and enabled by</w:t>
      </w:r>
      <w:r w:rsidRPr="00005BAE">
        <w:rPr>
          <w:sz w:val="16"/>
        </w:rPr>
        <w:t xml:space="preserve"> a</w:t>
      </w:r>
      <w:r w:rsidRPr="00ED21C2">
        <w:rPr>
          <w:sz w:val="16"/>
        </w:rPr>
        <w:t xml:space="preserve"> chorus of similarly </w:t>
      </w:r>
      <w:r w:rsidRPr="00005BAE">
        <w:rPr>
          <w:rStyle w:val="StyleBoldUnderline"/>
          <w:highlight w:val="green"/>
        </w:rPr>
        <w:t>hard-line former Bush administration officials</w:t>
      </w:r>
      <w:r w:rsidRPr="002C21CA">
        <w:rPr>
          <w:rStyle w:val="StyleBoldUnderline"/>
        </w:rPr>
        <w:t>.</w:t>
      </w:r>
      <w:r>
        <w:rPr>
          <w:rStyle w:val="StyleBoldUnderline"/>
        </w:rPr>
        <w:t xml:space="preserve"> </w:t>
      </w:r>
      <w:r w:rsidRPr="002C21CA">
        <w:rPr>
          <w:rStyle w:val="StyleBoldUnderline"/>
        </w:rPr>
        <w:t>Chief among them are Otto Reich and Roger Noriega</w:t>
      </w:r>
      <w:r w:rsidRPr="00ED21C2">
        <w:rPr>
          <w:sz w:val="16"/>
        </w:rPr>
        <w:t xml:space="preserve">, both of whom served as assistant secretaries of state for Western Hemisphere affairs under Bush. Reich has a long track record of using the battle over Cuba to determine U.S. policy toward the entire region, while Noriega honed his skills as a foreign-policy aide to late Sen. Jesse Helms (R-N.C.) and currently works at the right-wing American Enterprise Institute. Most recently — on this very website — </w:t>
      </w:r>
      <w:r w:rsidRPr="002C21CA">
        <w:rPr>
          <w:rStyle w:val="StyleBoldUnderline"/>
        </w:rPr>
        <w:t>Noriega has been claiming that Venezuela is working with Iran on a nuclear-weapons program</w:t>
      </w:r>
      <w:r w:rsidRPr="00ED21C2">
        <w:rPr>
          <w:sz w:val="16"/>
        </w:rPr>
        <w:t xml:space="preserve">, a claim so outlandish that the only prominent public figures who repeated it were John Bolton (another hard-line Bush administration official) in an op-ed in the Los Angeles Times and Jackson Diehl, the deputy editor of the Washington Post‘s editorial pages and a crusader against anything that has to do with Chávez. (Recently released cables from U.S. embassies in Latin America admit that these charges are “likely baseless,” as a Post article put it.) In a recent op-ed, Noriega also called Chávez the “deadly kingpin of a criminal regime.” It might be easy to call </w:t>
      </w:r>
      <w:r w:rsidRPr="00005BAE">
        <w:rPr>
          <w:rStyle w:val="StyleBoldUnderline"/>
          <w:highlight w:val="green"/>
        </w:rPr>
        <w:t>Noriega and Reich</w:t>
      </w:r>
      <w:r w:rsidRPr="00ED21C2">
        <w:rPr>
          <w:sz w:val="16"/>
        </w:rPr>
        <w:t xml:space="preserve"> out-of-touch extremists, but their views now </w:t>
      </w:r>
      <w:r w:rsidRPr="00005BAE">
        <w:rPr>
          <w:rStyle w:val="StyleBoldUnderline"/>
          <w:highlight w:val="green"/>
        </w:rPr>
        <w:t xml:space="preserve">hold </w:t>
      </w:r>
      <w:r w:rsidRPr="00005BAE">
        <w:rPr>
          <w:rStyle w:val="Emphasis"/>
          <w:highlight w:val="green"/>
        </w:rPr>
        <w:t>great</w:t>
      </w:r>
      <w:r w:rsidRPr="00005BAE">
        <w:rPr>
          <w:sz w:val="16"/>
        </w:rPr>
        <w:t>er</w:t>
      </w:r>
      <w:r w:rsidRPr="00ED21C2">
        <w:rPr>
          <w:sz w:val="16"/>
        </w:rPr>
        <w:t xml:space="preserve"> </w:t>
      </w:r>
      <w:r w:rsidRPr="00005BAE">
        <w:rPr>
          <w:rStyle w:val="Emphasis"/>
          <w:highlight w:val="green"/>
        </w:rPr>
        <w:t>sway on Capitol Hill</w:t>
      </w:r>
      <w:r w:rsidRPr="00ED21C2">
        <w:rPr>
          <w:sz w:val="16"/>
        </w:rPr>
        <w:t xml:space="preserve"> and at many Washington think tanks. For example, a Nov. 17 conference in Washington, organized by the Interamerican Institute for Democracy and called “Danger in the Andes,” was a forum for outlandish views to be exchanged by ostensibly serious policy analysts. The guests of honor at the conference? Ros-Lehtinen and Mack, of course. Now that the </w:t>
      </w:r>
      <w:r w:rsidRPr="00005BAE">
        <w:rPr>
          <w:rStyle w:val="StyleBoldUnderline"/>
          <w:highlight w:val="green"/>
        </w:rPr>
        <w:t>Republicans are no longer marginalized in Congress</w:t>
      </w:r>
      <w:r w:rsidRPr="00907991">
        <w:rPr>
          <w:rStyle w:val="StyleBoldUnderline"/>
        </w:rPr>
        <w:t>, dogma threatens to totally trump the greater U.S. national interest. That would be terrible for Americans, and their neighbors to the south.</w:t>
      </w:r>
      <w:r w:rsidRPr="00ED21C2">
        <w:rPr>
          <w:sz w:val="16"/>
        </w:rPr>
        <w:t xml:space="preserve"> The remaining pragmatists in Washington should do everything in their power to prevent it.</w:t>
      </w:r>
    </w:p>
    <w:p w:rsidR="001E0135" w:rsidRDefault="001E0135" w:rsidP="001E0135"/>
    <w:p w:rsidR="0078062E" w:rsidRDefault="0078062E" w:rsidP="0078062E">
      <w:pPr>
        <w:pStyle w:val="Heading1"/>
      </w:pPr>
      <w:r>
        <w:lastRenderedPageBreak/>
        <w:t xml:space="preserve">Maduro Cred DA </w:t>
      </w:r>
    </w:p>
    <w:p w:rsidR="0078062E" w:rsidRDefault="0078062E" w:rsidP="0078062E">
      <w:pPr>
        <w:pStyle w:val="Heading2"/>
      </w:pPr>
      <w:r>
        <w:lastRenderedPageBreak/>
        <w:t xml:space="preserve">1NC Shell </w:t>
      </w:r>
    </w:p>
    <w:p w:rsidR="0078062E" w:rsidRDefault="0078062E" w:rsidP="0078062E"/>
    <w:p w:rsidR="0078062E" w:rsidRDefault="0078062E" w:rsidP="0078062E">
      <w:pPr>
        <w:rPr>
          <w:rStyle w:val="StyleStyleBold12pt"/>
        </w:rPr>
      </w:pPr>
      <w:r>
        <w:rPr>
          <w:rStyle w:val="StyleStyleBold12pt"/>
        </w:rPr>
        <w:t>Maduro is in power and barely has a grip on the opposition – fragile balance</w:t>
      </w:r>
    </w:p>
    <w:p w:rsidR="0078062E" w:rsidRPr="0026009D" w:rsidRDefault="0078062E" w:rsidP="0078062E">
      <w:pPr>
        <w:rPr>
          <w:rStyle w:val="StyleStyleBold12pt"/>
          <w:b w:val="0"/>
          <w:sz w:val="20"/>
        </w:rPr>
      </w:pPr>
      <w:r>
        <w:rPr>
          <w:rStyle w:val="StyleStyleBold12pt"/>
        </w:rPr>
        <w:t xml:space="preserve">Gratius and Romero 5/13/13 </w:t>
      </w:r>
      <w:r>
        <w:rPr>
          <w:rStyle w:val="StyleStyleBold12pt"/>
          <w:b w:val="0"/>
          <w:sz w:val="20"/>
        </w:rPr>
        <w:t>[</w:t>
      </w:r>
      <w:r w:rsidRPr="0026009D">
        <w:t xml:space="preserve">Susanne Gratius is a senior researcher at FRIDE. Carlos A. Romero is a lecturer in Political Science at the Central University of Venezuela. “Venezuela’s international projection post-Chávez” FRIDE: A Eruopean Thinktank for Global Action. www.fride.org/descarga/PB_157_Venezuela.pdf‎] </w:t>
      </w:r>
    </w:p>
    <w:p w:rsidR="0078062E" w:rsidRDefault="0078062E" w:rsidP="0078062E">
      <w:pPr>
        <w:rPr>
          <w:sz w:val="16"/>
        </w:rPr>
      </w:pPr>
      <w:r w:rsidRPr="0026009D">
        <w:rPr>
          <w:rStyle w:val="StyleBoldUnderline"/>
        </w:rPr>
        <w:t>Venezuela’s presidential elections</w:t>
      </w:r>
      <w:r w:rsidRPr="0026009D">
        <w:rPr>
          <w:sz w:val="16"/>
        </w:rPr>
        <w:t xml:space="preserve">, held on 14 April 2013, </w:t>
      </w:r>
      <w:r w:rsidRPr="00DA75C7">
        <w:rPr>
          <w:rStyle w:val="StyleBoldUnderline"/>
        </w:rPr>
        <w:t>h</w:t>
      </w:r>
      <w:r w:rsidRPr="0026009D">
        <w:rPr>
          <w:rStyle w:val="StyleBoldUnderline"/>
        </w:rPr>
        <w:t xml:space="preserve">ave laid the foundations for the post-Chávez era. </w:t>
      </w:r>
      <w:r w:rsidRPr="0026009D">
        <w:rPr>
          <w:sz w:val="16"/>
        </w:rPr>
        <w:t>Nicolás</w:t>
      </w:r>
      <w:r w:rsidRPr="0026009D">
        <w:rPr>
          <w:rStyle w:val="StyleBoldUnderline"/>
        </w:rPr>
        <w:t xml:space="preserve"> Maduro won over </w:t>
      </w:r>
      <w:r w:rsidRPr="0026009D">
        <w:rPr>
          <w:sz w:val="16"/>
        </w:rPr>
        <w:t xml:space="preserve">his opponent Henrique </w:t>
      </w:r>
      <w:r w:rsidRPr="0026009D">
        <w:rPr>
          <w:rStyle w:val="StyleBoldUnderline"/>
        </w:rPr>
        <w:t>Capriles by a narrow margin of 1.5 per cent</w:t>
      </w:r>
      <w:r w:rsidRPr="0026009D">
        <w:rPr>
          <w:sz w:val="16"/>
        </w:rPr>
        <w:t xml:space="preserve"> of votes, but </w:t>
      </w:r>
      <w:r w:rsidRPr="0026009D">
        <w:rPr>
          <w:rStyle w:val="StyleBoldUnderline"/>
        </w:rPr>
        <w:t>the opposition has still not recognised the results</w:t>
      </w:r>
      <w:r w:rsidRPr="0026009D">
        <w:rPr>
          <w:sz w:val="16"/>
        </w:rPr>
        <w:t xml:space="preserve">. </w:t>
      </w:r>
      <w:r w:rsidRPr="0026009D">
        <w:rPr>
          <w:rStyle w:val="StyleBoldUnderline"/>
        </w:rPr>
        <w:t xml:space="preserve">A </w:t>
      </w:r>
      <w:r w:rsidRPr="0026009D">
        <w:rPr>
          <w:sz w:val="16"/>
        </w:rPr>
        <w:t xml:space="preserve">recent </w:t>
      </w:r>
      <w:r w:rsidRPr="0026009D">
        <w:rPr>
          <w:rStyle w:val="StyleBoldUnderline"/>
        </w:rPr>
        <w:t>violent clash between both sides in the National Assembly has highlighted the country’s tense domestic situation</w:t>
      </w:r>
      <w:r w:rsidRPr="0026009D">
        <w:rPr>
          <w:sz w:val="16"/>
        </w:rPr>
        <w:t xml:space="preserve">. President Nicolás </w:t>
      </w:r>
      <w:r w:rsidRPr="0026009D">
        <w:rPr>
          <w:rStyle w:val="StyleBoldUnderline"/>
        </w:rPr>
        <w:t xml:space="preserve">Maduro is in a fragile position and whether he will be able to remain in power until the end of his term </w:t>
      </w:r>
      <w:r w:rsidRPr="0026009D">
        <w:rPr>
          <w:sz w:val="16"/>
        </w:rPr>
        <w:t xml:space="preserve">in 2019 </w:t>
      </w:r>
      <w:r w:rsidRPr="0026009D">
        <w:rPr>
          <w:rStyle w:val="StyleBoldUnderline"/>
        </w:rPr>
        <w:t>will depend on his ability to form alliances and on how he handles relations with the opposition</w:t>
      </w:r>
      <w:r w:rsidRPr="0026009D">
        <w:rPr>
          <w:sz w:val="16"/>
        </w:rPr>
        <w:t xml:space="preserve">. </w:t>
      </w:r>
      <w:r w:rsidRPr="0026009D">
        <w:rPr>
          <w:rStyle w:val="StyleBoldUnderline"/>
        </w:rPr>
        <w:t>Domestic instability</w:t>
      </w:r>
      <w:r w:rsidRPr="0026009D">
        <w:rPr>
          <w:sz w:val="16"/>
        </w:rPr>
        <w:t xml:space="preserve"> also </w:t>
      </w:r>
      <w:r w:rsidRPr="0026009D">
        <w:rPr>
          <w:rStyle w:val="StyleBoldUnderline"/>
        </w:rPr>
        <w:t>leads to uncertainties regarding the international projection of Chavism</w:t>
      </w:r>
      <w:r w:rsidRPr="0026009D">
        <w:rPr>
          <w:sz w:val="16"/>
        </w:rPr>
        <w:t xml:space="preserve">. First, </w:t>
      </w:r>
      <w:r w:rsidRPr="0026009D">
        <w:rPr>
          <w:rStyle w:val="StyleBoldUnderline"/>
        </w:rPr>
        <w:t>due to a lack of clear leadership</w:t>
      </w:r>
      <w:r w:rsidRPr="0026009D">
        <w:rPr>
          <w:sz w:val="16"/>
        </w:rPr>
        <w:t xml:space="preserve"> and reduced external support</w:t>
      </w:r>
      <w:r w:rsidRPr="0026009D">
        <w:rPr>
          <w:rStyle w:val="StyleBoldUnderline"/>
        </w:rPr>
        <w:t>; and</w:t>
      </w:r>
      <w:r w:rsidRPr="0026009D">
        <w:rPr>
          <w:sz w:val="16"/>
        </w:rPr>
        <w:t xml:space="preserve"> second, </w:t>
      </w:r>
      <w:r w:rsidRPr="0026009D">
        <w:rPr>
          <w:rStyle w:val="StyleBoldUnderline"/>
        </w:rPr>
        <w:t>given a potential radicalisation of the official discourse</w:t>
      </w:r>
      <w:r w:rsidRPr="0026009D">
        <w:rPr>
          <w:sz w:val="16"/>
        </w:rPr>
        <w:t xml:space="preserve">. In addition, post-election </w:t>
      </w:r>
      <w:r w:rsidRPr="0026009D">
        <w:rPr>
          <w:rStyle w:val="StyleBoldUnderline"/>
        </w:rPr>
        <w:t>tensions with</w:t>
      </w:r>
      <w:r w:rsidRPr="0026009D">
        <w:rPr>
          <w:sz w:val="16"/>
        </w:rPr>
        <w:t xml:space="preserve"> Spain and diplomatic spats with </w:t>
      </w:r>
      <w:r w:rsidRPr="0026009D">
        <w:rPr>
          <w:rStyle w:val="StyleBoldUnderline"/>
        </w:rPr>
        <w:t>the United States suggest that relations with</w:t>
      </w:r>
      <w:r w:rsidRPr="0026009D">
        <w:rPr>
          <w:sz w:val="16"/>
        </w:rPr>
        <w:t xml:space="preserve"> two of </w:t>
      </w:r>
      <w:r w:rsidRPr="0026009D">
        <w:rPr>
          <w:rStyle w:val="StyleBoldUnderline"/>
        </w:rPr>
        <w:t>Venezuela</w:t>
      </w:r>
      <w:r w:rsidRPr="0026009D">
        <w:rPr>
          <w:sz w:val="16"/>
        </w:rPr>
        <w:t xml:space="preserve">’s important partners </w:t>
      </w:r>
      <w:r w:rsidRPr="0026009D">
        <w:rPr>
          <w:rStyle w:val="StyleBoldUnderline"/>
        </w:rPr>
        <w:t>are likely to become more difficult.</w:t>
      </w:r>
      <w:r w:rsidRPr="0026009D">
        <w:rPr>
          <w:sz w:val="16"/>
        </w:rPr>
        <w:t xml:space="preserve"> Meanwhile, close relations will continue with Cuba and other members of the Bolivarian Alliance for the Americas (ALBA) and the Union of South American Nations (UNASUR), as well as with China, Iran and Russia.</w:t>
      </w:r>
    </w:p>
    <w:p w:rsidR="0078062E" w:rsidRDefault="0078062E" w:rsidP="0078062E"/>
    <w:p w:rsidR="0078062E" w:rsidRDefault="0078062E" w:rsidP="0078062E">
      <w:pPr>
        <w:rPr>
          <w:rStyle w:val="StyleStyleBold12pt"/>
        </w:rPr>
      </w:pPr>
      <w:r>
        <w:rPr>
          <w:rStyle w:val="StyleStyleBold12pt"/>
        </w:rPr>
        <w:t xml:space="preserve">Any olive branches to the US make Maduro vastly unpopular </w:t>
      </w:r>
    </w:p>
    <w:p w:rsidR="0078062E" w:rsidRPr="004A519E" w:rsidRDefault="0078062E" w:rsidP="0078062E">
      <w:pPr>
        <w:rPr>
          <w:rStyle w:val="StyleStyleBold12pt"/>
          <w:b w:val="0"/>
          <w:sz w:val="20"/>
        </w:rPr>
      </w:pPr>
      <w:r>
        <w:rPr>
          <w:rStyle w:val="StyleStyleBold12pt"/>
        </w:rPr>
        <w:t xml:space="preserve">Kraul ’13 </w:t>
      </w:r>
      <w:r>
        <w:rPr>
          <w:rStyle w:val="StyleStyleBold12pt"/>
          <w:b w:val="0"/>
          <w:sz w:val="20"/>
        </w:rPr>
        <w:t>[April 15, 2013. Chris Kraul is a special correspondent for the Los Angeles Times. “</w:t>
      </w:r>
      <w:r w:rsidRPr="004A519E">
        <w:rPr>
          <w:rStyle w:val="StyleStyleBold12pt"/>
          <w:b w:val="0"/>
          <w:sz w:val="20"/>
        </w:rPr>
        <w:t>Tight election in Venezuela complicates Nicolas Maduro's plans</w:t>
      </w:r>
      <w:r>
        <w:rPr>
          <w:rStyle w:val="StyleStyleBold12pt"/>
          <w:b w:val="0"/>
          <w:sz w:val="20"/>
        </w:rPr>
        <w:t xml:space="preserve">” Los Angeles Times. </w:t>
      </w:r>
      <w:hyperlink r:id="rId13" w:history="1">
        <w:r w:rsidRPr="00F73704">
          <w:rPr>
            <w:rStyle w:val="Hyperlink"/>
          </w:rPr>
          <w:t>http://articles.latimes.com/2013/apr/15/world/la-fg-venezuela-maduro-20130416/2</w:t>
        </w:r>
      </w:hyperlink>
      <w:r>
        <w:rPr>
          <w:rStyle w:val="StyleStyleBold12pt"/>
          <w:b w:val="0"/>
          <w:sz w:val="20"/>
        </w:rPr>
        <w:t xml:space="preserve">] </w:t>
      </w:r>
    </w:p>
    <w:p w:rsidR="0078062E" w:rsidRDefault="0078062E" w:rsidP="0078062E">
      <w:pPr>
        <w:rPr>
          <w:sz w:val="16"/>
        </w:rPr>
      </w:pPr>
      <w:r w:rsidRPr="004A519E">
        <w:rPr>
          <w:sz w:val="16"/>
        </w:rPr>
        <w:t xml:space="preserve">Nicolas </w:t>
      </w:r>
      <w:r w:rsidRPr="004A519E">
        <w:rPr>
          <w:rStyle w:val="StyleBoldUnderline"/>
        </w:rPr>
        <w:t xml:space="preserve">Maduro's narrow victory in an election </w:t>
      </w:r>
      <w:r w:rsidRPr="004A519E">
        <w:rPr>
          <w:sz w:val="16"/>
        </w:rPr>
        <w:t xml:space="preserve">to serve out the late Hugo Chavez's presidential term in Venezuela </w:t>
      </w:r>
      <w:r w:rsidRPr="004A519E">
        <w:rPr>
          <w:rStyle w:val="StyleBoldUnderline"/>
        </w:rPr>
        <w:t>will complicate tackling major issues on his agenda</w:t>
      </w:r>
      <w:r w:rsidRPr="004A519E">
        <w:rPr>
          <w:sz w:val="16"/>
        </w:rPr>
        <w:t xml:space="preserve">: </w:t>
      </w:r>
      <w:r w:rsidRPr="004A519E">
        <w:rPr>
          <w:rStyle w:val="StyleBoldUnderline"/>
        </w:rPr>
        <w:t>fixing a crumbling economy, addressing violent crime and</w:t>
      </w:r>
      <w:r w:rsidRPr="004A519E">
        <w:rPr>
          <w:sz w:val="16"/>
        </w:rPr>
        <w:t xml:space="preserve"> </w:t>
      </w:r>
      <w:r w:rsidRPr="004A519E">
        <w:rPr>
          <w:rStyle w:val="Emphasis"/>
        </w:rPr>
        <w:t>restoring relations with the United States.</w:t>
      </w:r>
      <w:r w:rsidRPr="004A519E">
        <w:rPr>
          <w:sz w:val="16"/>
        </w:rPr>
        <w:t xml:space="preserve"> The election results, coming amid allegations by rival Henrique Capriles of widespread voting abuses, will make governing this polarized country even more difficult because Maduro will lack the broader public support enjoyed by his colorful predecessor, analysts said Monday. Maduro won Sunday by 1.5 percentage points; Chavez never triumphed in his four presidential elections by less than 10 percentage points, margins that strengthened the socialist's claim of a popular mandate for his "Bolivarian revolution." Maduro, at one point leading Capriles in preelection polls by double digits, can make no such claims. "The revolution almost slipped through Maduro's fingers," said political scientist Luis Salamanca, who described Sunday's result as "an electoral victory but political rout.... He can't govern with confrontations and insults as his mentor did. He won't be able to manage the country that way." In addition to undercutting Maduro's hope of wielding unchallenged authority, </w:t>
      </w:r>
      <w:r w:rsidRPr="004A519E">
        <w:rPr>
          <w:rStyle w:val="StyleBoldUnderline"/>
        </w:rPr>
        <w:t>the close race could weaken his support inside the Chavismo movemen</w:t>
      </w:r>
      <w:r w:rsidRPr="004A519E">
        <w:rPr>
          <w:sz w:val="16"/>
        </w:rPr>
        <w:t xml:space="preserve">t, Salamanca said. Chavez managed, with charisma and no small amount of effort, to hold together his following's many interest groups. </w:t>
      </w:r>
      <w:r w:rsidRPr="004A519E">
        <w:rPr>
          <w:rStyle w:val="Emphasis"/>
        </w:rPr>
        <w:t>For the less popular Maduro, a step toward austerity could lose him support among the poor, and an olive branch offered to the United States could cause the far left to turn on him</w:t>
      </w:r>
      <w:r w:rsidRPr="004A519E">
        <w:rPr>
          <w:sz w:val="16"/>
        </w:rPr>
        <w:t xml:space="preserve">. </w:t>
      </w:r>
      <w:r w:rsidRPr="004A519E">
        <w:rPr>
          <w:rStyle w:val="StyleBoldUnderline"/>
        </w:rPr>
        <w:t>All this comes as decisive measures are needed to plug holes in an economy fast taking on water.</w:t>
      </w:r>
      <w:r w:rsidRPr="004A519E">
        <w:rPr>
          <w:sz w:val="16"/>
        </w:rPr>
        <w:t xml:space="preserve"> Last year, the government spent about 40% more than it received in revenue, in part on welfare programs and election-year giveaways. As a percentage of economic output, its tide of red ink is worse than that facing economically troubled Greece, Spain and Portugal, said Francisco Ibarra, an economist with the Econometrica consulting firm in Caracas, the capital. "</w:t>
      </w:r>
      <w:r w:rsidRPr="004A519E">
        <w:rPr>
          <w:rStyle w:val="StyleBoldUnderline"/>
        </w:rPr>
        <w:t>The Chavistas didn't invent poor economic management in Venezuela; they have just made it two or three times worse,"</w:t>
      </w:r>
      <w:r w:rsidRPr="004A519E">
        <w:rPr>
          <w:sz w:val="16"/>
        </w:rPr>
        <w:t xml:space="preserve"> said Ibarra, and a day of reckoning may be approaching. Despite a windfall in oil sales, the government's coffers are depleted by external and domestic giveaways, including $6 billion a year in discounted oil to Chavez's longtime ally Cuba. Domestic subsidies of gasoline prices — a tankful can cost motorists as little as 25 cents — are popular, if not assumed as a right by Venezuelans. But they cost the government as much as $3 billion a year. "Building roads in Nicaragua, hospitals in Uruguay and paying the salaries of mayors in Bolivia diverts money badly needed in Venezuela," Ibarra said. Oil production, the main source of the government's largesse, is in a downward glide because of lack of investment. There have been two </w:t>
      </w:r>
      <w:r w:rsidRPr="004A519E">
        <w:rPr>
          <w:sz w:val="16"/>
        </w:rPr>
        <w:lastRenderedPageBreak/>
        <w:t xml:space="preserve">devaluations of the nation's currency in 2013, and the inflation rate is expected to exceed 30% this year. </w:t>
      </w:r>
      <w:r w:rsidRPr="004A519E">
        <w:rPr>
          <w:rStyle w:val="StyleBoldUnderline"/>
        </w:rPr>
        <w:t>A serious move to combat Venezuela's spiraling violent crime</w:t>
      </w:r>
      <w:r w:rsidRPr="004A519E">
        <w:rPr>
          <w:sz w:val="16"/>
        </w:rPr>
        <w:t xml:space="preserve"> — the homicide rate has quadrupled since 1999 — </w:t>
      </w:r>
      <w:r w:rsidRPr="004A519E">
        <w:rPr>
          <w:rStyle w:val="StyleBoldUnderline"/>
        </w:rPr>
        <w:t>may force Maduro to divert government spending away from welfare programs and toward providing more resources and manpower for law enforcement.</w:t>
      </w:r>
      <w:r w:rsidRPr="004A519E">
        <w:rPr>
          <w:sz w:val="16"/>
        </w:rPr>
        <w:t xml:space="preserve"> But </w:t>
      </w:r>
      <w:r w:rsidRPr="004A519E">
        <w:rPr>
          <w:rStyle w:val="StyleBoldUnderline"/>
        </w:rPr>
        <w:t>reducing social spending carries enormous risks for a socialist government whose generosity is its selling point</w:t>
      </w:r>
      <w:r w:rsidRPr="004A519E">
        <w:rPr>
          <w:sz w:val="16"/>
        </w:rPr>
        <w:t xml:space="preserve">. </w:t>
      </w:r>
      <w:r w:rsidRPr="004A519E">
        <w:rPr>
          <w:rStyle w:val="Emphasis"/>
        </w:rPr>
        <w:t>The risk of fracturing his socialist base could also make it more difficult for Maduro to repair relations with the United States, a move he has said he wants to make.</w:t>
      </w:r>
      <w:r w:rsidRPr="004A519E">
        <w:rPr>
          <w:sz w:val="16"/>
        </w:rPr>
        <w:t xml:space="preserve"> Well-placed </w:t>
      </w:r>
      <w:r w:rsidRPr="004A519E">
        <w:rPr>
          <w:rStyle w:val="Emphasis"/>
        </w:rPr>
        <w:t>sources say Maduro wants to get out from under the U.S. designation of Venezuela as a haven for drug traffickers and as being too amenable to nations such as Iran that the Americans view as state sponsors of terrorism.</w:t>
      </w:r>
      <w:r w:rsidRPr="004A519E">
        <w:rPr>
          <w:sz w:val="16"/>
        </w:rPr>
        <w:t xml:space="preserve"> Maduro reacted favorably to U.S. overtures in November when he was telephoned by Assistant Secretary of State Roberta Jacobson. The first step along the path — an exchange of counter-narcotics information — was in the works before the ailing Chavez, who died March 5 after a years-long battle with cancer, abruptly canceled the process, sources said.</w:t>
      </w:r>
    </w:p>
    <w:p w:rsidR="0078062E" w:rsidRPr="007B060B" w:rsidRDefault="0078062E" w:rsidP="0078062E">
      <w:pPr>
        <w:pStyle w:val="Heading4"/>
      </w:pPr>
      <w:r w:rsidRPr="007B060B">
        <w:t>Failure to maintain the Chavismo movement</w:t>
      </w:r>
      <w:r>
        <w:t xml:space="preserve"> creates a power vacuum and an </w:t>
      </w:r>
      <w:r w:rsidRPr="007B060B">
        <w:t xml:space="preserve">unprecedented political crisis </w:t>
      </w:r>
    </w:p>
    <w:p w:rsidR="0078062E" w:rsidRPr="007B060B" w:rsidRDefault="0078062E" w:rsidP="0078062E">
      <w:pPr>
        <w:rPr>
          <w:rStyle w:val="StyleStyleBold12pt"/>
          <w:b w:val="0"/>
          <w:sz w:val="20"/>
        </w:rPr>
      </w:pPr>
      <w:r w:rsidRPr="007B060B">
        <w:rPr>
          <w:rStyle w:val="StyleStyleBold12pt"/>
        </w:rPr>
        <w:t>Moya-Ocampos</w:t>
      </w:r>
      <w:r>
        <w:rPr>
          <w:rStyle w:val="StyleStyleBold12pt"/>
        </w:rPr>
        <w:t xml:space="preserve"> ’13 </w:t>
      </w:r>
      <w:r>
        <w:rPr>
          <w:rStyle w:val="StyleStyleBold12pt"/>
          <w:b w:val="0"/>
          <w:sz w:val="20"/>
        </w:rPr>
        <w:t xml:space="preserve">[March 8, 2013. Diego Moya-Ocampos is a senior political risk analyst for Venezuela for IHS Global Insight and IHS Jane’s. He previously worked as a lawyer for a private firm in Venezuela advising government agencies and private businesses on constitutional, regulatory and environmental issues, and as Chief Secretary at the Venezuelan Attorney-General’s Office. “Chávez Death Leaves a Power Vacuum in Venezuela” </w:t>
      </w:r>
      <w:hyperlink r:id="rId14" w:history="1">
        <w:r w:rsidRPr="003E55AD">
          <w:rPr>
            <w:rStyle w:val="Hyperlink"/>
          </w:rPr>
          <w:t>http://www.americasquarterly.org/chavez-death-leaves-power-vacuum-venezuela</w:t>
        </w:r>
      </w:hyperlink>
      <w:r>
        <w:rPr>
          <w:rStyle w:val="StyleStyleBold12pt"/>
          <w:b w:val="0"/>
          <w:sz w:val="20"/>
        </w:rPr>
        <w:t xml:space="preserve">] </w:t>
      </w:r>
    </w:p>
    <w:p w:rsidR="0078062E" w:rsidRPr="00AF774B" w:rsidRDefault="0078062E" w:rsidP="0078062E">
      <w:pPr>
        <w:rPr>
          <w:sz w:val="14"/>
        </w:rPr>
      </w:pPr>
      <w:r w:rsidRPr="007B060B">
        <w:rPr>
          <w:sz w:val="14"/>
        </w:rPr>
        <w:t xml:space="preserve">Chávez' death is a game changer in Venezuelan politics and will shake up the political order. </w:t>
      </w:r>
      <w:r w:rsidRPr="007B060B">
        <w:rPr>
          <w:rStyle w:val="StyleBoldUnderline"/>
        </w:rPr>
        <w:t>Chavismo will now try to consolidate under Maduro</w:t>
      </w:r>
      <w:r w:rsidRPr="007B060B">
        <w:rPr>
          <w:sz w:val="14"/>
        </w:rPr>
        <w:t xml:space="preserve">, who will run in the next presidential election as the PSUV candidate. Henrique Capriles, representing the coalition Mesa de la Unidad Democratica (Coaltion of Democractic Unity—MUD), likely will run in opposition. </w:t>
      </w:r>
      <w:r w:rsidRPr="007B060B">
        <w:rPr>
          <w:rStyle w:val="StyleBoldUnderline"/>
        </w:rPr>
        <w:t xml:space="preserve">Maduro is expected to develop a strong Chávez-like nationalist leftist discourse </w:t>
      </w:r>
      <w:r w:rsidRPr="007B060B">
        <w:rPr>
          <w:sz w:val="14"/>
        </w:rPr>
        <w:t xml:space="preserve">in the days to come, supporting new expropriations and </w:t>
      </w:r>
      <w:r w:rsidRPr="007B060B">
        <w:rPr>
          <w:rStyle w:val="Emphasis"/>
        </w:rPr>
        <w:t>promoting anti-United States</w:t>
      </w:r>
      <w:r w:rsidRPr="007B060B">
        <w:rPr>
          <w:rStyle w:val="StyleBoldUnderline"/>
        </w:rPr>
        <w:t xml:space="preserve"> and anti-opposition rhetoric</w:t>
      </w:r>
      <w:r w:rsidRPr="007B060B">
        <w:rPr>
          <w:sz w:val="14"/>
        </w:rPr>
        <w:t>. According to a poll by private pollster Hinterlaces, released on February 17, Maduro boasted 50 percent of voter support compared to Capriles’ 36 percent. Maduro will probably win the election, although Chávez’ absence could increase the opposition's prospects if shortages of food, medicine and other basic goods continue to intensify in Venezuela.</w:t>
      </w:r>
      <w:r w:rsidRPr="007B060B">
        <w:rPr>
          <w:rStyle w:val="StyleBoldUnderline"/>
        </w:rPr>
        <w:t xml:space="preserve">Chávez' absence creates a </w:t>
      </w:r>
      <w:r w:rsidRPr="007B060B">
        <w:rPr>
          <w:rStyle w:val="Emphasis"/>
        </w:rPr>
        <w:t xml:space="preserve">power vacuum </w:t>
      </w:r>
      <w:r w:rsidRPr="007B060B">
        <w:rPr>
          <w:rStyle w:val="StyleBoldUnderline"/>
        </w:rPr>
        <w:t xml:space="preserve">that will be hard to fill and could generate an </w:t>
      </w:r>
      <w:r w:rsidRPr="007B060B">
        <w:rPr>
          <w:rStyle w:val="Emphasis"/>
        </w:rPr>
        <w:t>unprecedented political crisis</w:t>
      </w:r>
      <w:r w:rsidRPr="007B060B">
        <w:rPr>
          <w:rStyle w:val="StyleBoldUnderline"/>
        </w:rPr>
        <w:t xml:space="preserve"> should Maduro </w:t>
      </w:r>
      <w:r w:rsidRPr="007B060B">
        <w:rPr>
          <w:rStyle w:val="Emphasis"/>
        </w:rPr>
        <w:t>fail to maintain the Chavismo movement</w:t>
      </w:r>
      <w:r w:rsidRPr="007B060B">
        <w:rPr>
          <w:rStyle w:val="StyleBoldUnderline"/>
        </w:rPr>
        <w:t xml:space="preserve">. If Maduro cannot coalesce the different Chavista civilian and military factions, the military might intervene in the government, threatening Venezuela's political stability. </w:t>
      </w:r>
      <w:r w:rsidRPr="007B060B">
        <w:rPr>
          <w:sz w:val="14"/>
        </w:rPr>
        <w:t xml:space="preserve">The Chávez movement was closely associated with his personality, but so far the different Chavista factions seem to be gathering behind Maduro. Yet, </w:t>
      </w:r>
      <w:r w:rsidRPr="007B060B">
        <w:rPr>
          <w:rStyle w:val="StyleBoldUnderline"/>
        </w:rPr>
        <w:t xml:space="preserve">new political actors from the Chavista opposition and military sectors could emerge to play a key role </w:t>
      </w:r>
      <w:r w:rsidRPr="007B060B">
        <w:rPr>
          <w:sz w:val="14"/>
        </w:rPr>
        <w:t xml:space="preserve">in the days to come. Against the backdrop of political polarization, lack of judicial independence and a national assembly subordinate to the executive branch, the armed forces could assume a behind-the-scenes role as constitutional police, seeking to guarantee the democratic process and prevent political instability. Such </w:t>
      </w:r>
      <w:r w:rsidRPr="007B060B">
        <w:rPr>
          <w:rStyle w:val="StyleBoldUnderline"/>
        </w:rPr>
        <w:t>direct or indirect military intervention could affect democratic governance in Venezuela and alter the power balance among civilian political actors</w:t>
      </w:r>
      <w:r w:rsidRPr="007B060B">
        <w:rPr>
          <w:sz w:val="14"/>
        </w:rPr>
        <w:t>. Isolated unrest and clashes between pro-government and opposition supporters could occur but they would not threaten political stability.</w:t>
      </w:r>
    </w:p>
    <w:p w:rsidR="0078062E" w:rsidRDefault="0078062E" w:rsidP="0078062E">
      <w:pPr>
        <w:rPr>
          <w:sz w:val="16"/>
        </w:rPr>
      </w:pPr>
    </w:p>
    <w:p w:rsidR="0078062E" w:rsidRPr="00C54BC6" w:rsidRDefault="0078062E" w:rsidP="0078062E">
      <w:pPr>
        <w:rPr>
          <w:rStyle w:val="StyleStyleBold12pt"/>
        </w:rPr>
      </w:pPr>
      <w:r w:rsidRPr="00C54BC6">
        <w:rPr>
          <w:rStyle w:val="StyleStyleBold12pt"/>
        </w:rPr>
        <w:t>Venezuelan instability causes a litany of impacts.</w:t>
      </w:r>
    </w:p>
    <w:p w:rsidR="0078062E" w:rsidRPr="00F7047B" w:rsidRDefault="0078062E" w:rsidP="0078062E">
      <w:pPr>
        <w:pStyle w:val="Smalltext"/>
        <w:rPr>
          <w:sz w:val="16"/>
          <w:szCs w:val="16"/>
        </w:rPr>
      </w:pPr>
      <w:r w:rsidRPr="00D7227E">
        <w:rPr>
          <w:sz w:val="16"/>
          <w:szCs w:val="16"/>
        </w:rPr>
        <w:t xml:space="preserve">Max G. </w:t>
      </w:r>
      <w:r w:rsidRPr="00C54BC6">
        <w:rPr>
          <w:rStyle w:val="StyleStyleBold12pt"/>
        </w:rPr>
        <w:t>Manwaring</w:t>
      </w:r>
      <w:r w:rsidRPr="00D7227E">
        <w:rPr>
          <w:sz w:val="16"/>
          <w:szCs w:val="16"/>
        </w:rPr>
        <w:t>, 10-xx-20</w:t>
      </w:r>
      <w:r w:rsidRPr="00C54BC6">
        <w:rPr>
          <w:rStyle w:val="StyleStyleBold12pt"/>
        </w:rPr>
        <w:t>05</w:t>
      </w:r>
      <w:r w:rsidRPr="00D7227E">
        <w:rPr>
          <w:sz w:val="16"/>
          <w:szCs w:val="16"/>
        </w:rPr>
        <w:t xml:space="preserve">, </w:t>
      </w:r>
      <w:r w:rsidRPr="000F3FCD">
        <w:t>holds the General Douglas MacArthur Chair and is Professor of Military Strategy at the U.S. Army War College. He is a retired U.S. Army colonel and an Adjunct Professor of International Politics at Dickinson College. He has served in various civilian and military positions, including the U.S. Army War College, the U.S. Southern Command, and the Defense Intelligence Agency. Dr. Manwaring is the author and co-author of several articles, chapters, and reports dealing with political-military affairs, democratization and global ungovernability, and Latin American security affairs. He is also the editor or co-editor of El Salvador at War; Beyond Declaring Victory and Coming Home: The Challenges of Peace and Stability Operations; Deterrence in the 21st Century; and The Search for Security: A U.S. Grand Strategy for the Twenty-First Century. Dr. Manwaring holds a B.S. in Economics, a B.S. in Political Science, an M.A. in Political Science, and a Ph.D. in Political Science from the University of Illinois. He is also a graduate of the U.S. Army War College</w:t>
      </w:r>
      <w:r w:rsidRPr="00D7227E">
        <w:rPr>
          <w:sz w:val="16"/>
          <w:szCs w:val="16"/>
        </w:rPr>
        <w:t xml:space="preserve">. “Venezuela’s Hugo Chavez, Bolivarian Socialism, and Asymmetric Warfare,” </w:t>
      </w:r>
      <w:hyperlink r:id="rId15" w:history="1">
        <w:r w:rsidRPr="002A2453">
          <w:rPr>
            <w:rStyle w:val="Hyperlink"/>
            <w:sz w:val="16"/>
            <w:szCs w:val="16"/>
          </w:rPr>
          <w:t>http://www.strategicstudiesinstitute.army.mil/pdffiles/PUB628.pdf</w:t>
        </w:r>
      </w:hyperlink>
    </w:p>
    <w:p w:rsidR="0078062E" w:rsidRPr="00D7227E" w:rsidRDefault="0078062E" w:rsidP="0078062E">
      <w:pPr>
        <w:rPr>
          <w:sz w:val="16"/>
        </w:rPr>
      </w:pPr>
      <w:r w:rsidRPr="00D7227E">
        <w:rPr>
          <w:sz w:val="16"/>
        </w:rPr>
        <w:t xml:space="preserve">Chávez understands all this. He understands that war is no longer limited to using military violence to bring about desired political change. Rather, all means that can be brought to bear on a given situation must be used to compel a targeted government to do one’s will. This caudillo will tailor his campaign to his adversaries’ political and economic vulnerabilities, and to their psychological precepts. And this is the basis of </w:t>
      </w:r>
      <w:r w:rsidRPr="00D7227E">
        <w:rPr>
          <w:sz w:val="16"/>
        </w:rPr>
        <w:lastRenderedPageBreak/>
        <w:t xml:space="preserve">Chávez’s instruction to the </w:t>
      </w:r>
      <w:r w:rsidRPr="00EC482C">
        <w:rPr>
          <w:rStyle w:val="Emphasis"/>
        </w:rPr>
        <w:t>Venezuelan</w:t>
      </w:r>
      <w:r w:rsidRPr="00D7227E">
        <w:rPr>
          <w:sz w:val="16"/>
        </w:rPr>
        <w:t xml:space="preserve"> armed forces (at the “1st Military Forum on Fourth Generation War and Asymmetric War” in 2004) to develop a doctrinal paradigm change from conventional to people’s war.61 The Issue of State Failure. President Chávez also understands that the process leading to </w:t>
      </w:r>
      <w:r w:rsidRPr="00EC482C">
        <w:rPr>
          <w:rStyle w:val="Emphasis"/>
        </w:rPr>
        <w:t>state failure</w:t>
      </w:r>
      <w:r w:rsidRPr="00EC482C">
        <w:rPr>
          <w:rStyle w:val="StyleBoldUnderline"/>
        </w:rPr>
        <w:t xml:space="preserve"> is the most dangerous long-term security challenge facing the global community today. </w:t>
      </w:r>
      <w:r w:rsidRPr="00D7227E">
        <w:rPr>
          <w:sz w:val="16"/>
        </w:rPr>
        <w:t xml:space="preserve">The argument in general is that </w:t>
      </w:r>
      <w:r w:rsidRPr="00EC482C">
        <w:rPr>
          <w:rStyle w:val="StyleBoldUnderline"/>
        </w:rPr>
        <w:t>failing and failed state status is the breeding ground for instability, criminality, insurgency, regional conflict, and terrorism. These conditions breed massive humanitarian disasters and major refugee flows. They can host “evil” networks</w:t>
      </w:r>
      <w:r w:rsidRPr="00D7227E">
        <w:rPr>
          <w:sz w:val="16"/>
        </w:rPr>
        <w:t xml:space="preserve"> of all kinds, whether they involve </w:t>
      </w:r>
      <w:r w:rsidRPr="00EC482C">
        <w:rPr>
          <w:rStyle w:val="StyleBoldUnderline"/>
        </w:rPr>
        <w:t>criminal business enterprise, narco-trafficking, or</w:t>
      </w:r>
      <w:r w:rsidRPr="00D7227E">
        <w:rPr>
          <w:sz w:val="16"/>
        </w:rPr>
        <w:t xml:space="preserve"> some form of </w:t>
      </w:r>
      <w:r w:rsidRPr="00EC482C">
        <w:rPr>
          <w:rStyle w:val="StyleBoldUnderline"/>
        </w:rPr>
        <w:t>ideological crusade</w:t>
      </w:r>
      <w:r w:rsidRPr="00D7227E">
        <w:rPr>
          <w:sz w:val="16"/>
        </w:rPr>
        <w:t xml:space="preserve"> such as Bolivarianismo. More specifically, </w:t>
      </w:r>
      <w:r w:rsidRPr="00EC482C">
        <w:rPr>
          <w:rStyle w:val="StyleBoldUnderline"/>
        </w:rPr>
        <w:t>these conditions spawn</w:t>
      </w:r>
      <w:r w:rsidRPr="00D7227E">
        <w:rPr>
          <w:sz w:val="16"/>
        </w:rPr>
        <w:t xml:space="preserve"> all kinds of things people in general do not like such as </w:t>
      </w:r>
      <w:r w:rsidRPr="00EC482C">
        <w:rPr>
          <w:rStyle w:val="StyleBoldUnderline"/>
        </w:rPr>
        <w:t>murder, kidnapping, corruption, intimidation, and destruction of infrastructure.</w:t>
      </w:r>
      <w:r w:rsidRPr="00D7227E">
        <w:rPr>
          <w:sz w:val="16"/>
        </w:rPr>
        <w:t xml:space="preserve"> These </w:t>
      </w:r>
      <w:r w:rsidRPr="00EC482C">
        <w:rPr>
          <w:rStyle w:val="StyleBoldUnderline"/>
        </w:rPr>
        <w:t>means of coercion and persuasion can spawn</w:t>
      </w:r>
      <w:r w:rsidRPr="00D7227E">
        <w:rPr>
          <w:sz w:val="16"/>
        </w:rPr>
        <w:t xml:space="preserve"> further </w:t>
      </w:r>
      <w:r w:rsidRPr="00EC482C">
        <w:rPr>
          <w:rStyle w:val="StyleBoldUnderline"/>
        </w:rPr>
        <w:t>human rights violations, torture, poverty, starvation, disease</w:t>
      </w:r>
      <w:r w:rsidRPr="00D7227E">
        <w:rPr>
          <w:sz w:val="16"/>
        </w:rPr>
        <w:t xml:space="preserve">, the recruitment and use of </w:t>
      </w:r>
      <w:r w:rsidRPr="00EC482C">
        <w:rPr>
          <w:rStyle w:val="StyleBoldUnderline"/>
        </w:rPr>
        <w:t>child soldiers, trafficking in women and body parts</w:t>
      </w:r>
      <w:r w:rsidRPr="00D7227E">
        <w:rPr>
          <w:sz w:val="16"/>
        </w:rPr>
        <w:t xml:space="preserve">, trafficking and </w:t>
      </w:r>
      <w:r w:rsidRPr="00EC482C">
        <w:rPr>
          <w:rStyle w:val="StyleBoldUnderline"/>
        </w:rPr>
        <w:t>proliferation of</w:t>
      </w:r>
      <w:r w:rsidRPr="00D7227E">
        <w:rPr>
          <w:sz w:val="16"/>
        </w:rPr>
        <w:t xml:space="preserve"> conventional weapons systems and </w:t>
      </w:r>
      <w:r w:rsidRPr="00EC482C">
        <w:rPr>
          <w:rStyle w:val="Emphasis"/>
        </w:rPr>
        <w:t>WMD</w:t>
      </w:r>
      <w:r w:rsidRPr="00EC482C">
        <w:rPr>
          <w:rStyle w:val="StyleBoldUnderline"/>
        </w:rPr>
        <w:t>, genocide, ethnic cleansing, warlordism, and criminal anarchy.</w:t>
      </w:r>
      <w:r w:rsidRPr="00D7227E">
        <w:rPr>
          <w:sz w:val="16"/>
        </w:rPr>
        <w:t xml:space="preserve"> At the same time, </w:t>
      </w:r>
      <w:r w:rsidRPr="00EC482C">
        <w:rPr>
          <w:rStyle w:val="StyleBoldUnderline"/>
        </w:rPr>
        <w:t>these actions are</w:t>
      </w:r>
      <w:r w:rsidRPr="00D7227E">
        <w:rPr>
          <w:sz w:val="16"/>
        </w:rPr>
        <w:t xml:space="preserve"> usually </w:t>
      </w:r>
      <w:r w:rsidRPr="00EC482C">
        <w:rPr>
          <w:rStyle w:val="Emphasis"/>
        </w:rPr>
        <w:t>unconfined</w:t>
      </w:r>
      <w:r w:rsidRPr="00EC482C">
        <w:rPr>
          <w:rStyle w:val="StyleBoldUnderline"/>
        </w:rPr>
        <w:t xml:space="preserve"> and spill over into regional syndromes of </w:t>
      </w:r>
      <w:r w:rsidRPr="00EC482C">
        <w:rPr>
          <w:rStyle w:val="Emphasis"/>
        </w:rPr>
        <w:t>poverty, destabilization, and conflict.</w:t>
      </w:r>
      <w:r w:rsidRPr="00D7227E">
        <w:rPr>
          <w:sz w:val="16"/>
        </w:rPr>
        <w:t xml:space="preserve">62 Peru’s Sendero Luminoso 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23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But </w:t>
      </w:r>
      <w:r w:rsidRPr="00D7227E">
        <w:rPr>
          <w:rStyle w:val="StyleBoldUnderline"/>
        </w:rPr>
        <w:t>failing and failed states simply do not go away. Virtually anyone can take advantage of such an unstable situation.</w:t>
      </w:r>
      <w:r w:rsidRPr="00D7227E">
        <w:rPr>
          <w:sz w:val="16"/>
        </w:rPr>
        <w:t xml:space="preserve"> The tendency is that </w:t>
      </w:r>
      <w:r w:rsidRPr="00D7227E">
        <w:rPr>
          <w:rStyle w:val="StyleBoldUnderline"/>
        </w:rPr>
        <w:t>the best motivated and best armed organization on the scene will control that instability. As a consequence, failing and failed states become</w:t>
      </w:r>
      <w:r w:rsidRPr="00EC482C">
        <w:rPr>
          <w:rStyle w:val="StyleBoldUnderline"/>
          <w:sz w:val="16"/>
          <w:szCs w:val="16"/>
        </w:rPr>
        <w:t xml:space="preserve"> </w:t>
      </w:r>
      <w:r w:rsidRPr="00D7227E">
        <w:rPr>
          <w:rStyle w:val="Emphasis"/>
        </w:rPr>
        <w:t>dysfunctional</w:t>
      </w:r>
      <w:r w:rsidRPr="00D7227E">
        <w:rPr>
          <w:sz w:val="16"/>
        </w:rPr>
        <w:t xml:space="preserve"> states, </w:t>
      </w:r>
      <w:r w:rsidRPr="00D7227E">
        <w:rPr>
          <w:rStyle w:val="Emphasis"/>
        </w:rPr>
        <w:t>rogue</w:t>
      </w:r>
      <w:r w:rsidRPr="00D7227E">
        <w:rPr>
          <w:sz w:val="16"/>
        </w:rPr>
        <w:t xml:space="preserve"> states, </w:t>
      </w:r>
      <w:r w:rsidRPr="00D7227E">
        <w:rPr>
          <w:rStyle w:val="Emphasis"/>
        </w:rPr>
        <w:t>criminal</w:t>
      </w:r>
      <w:r w:rsidRPr="00D7227E">
        <w:rPr>
          <w:sz w:val="16"/>
        </w:rPr>
        <w:t xml:space="preserve"> states, </w:t>
      </w:r>
      <w:r w:rsidRPr="00D7227E">
        <w:rPr>
          <w:rStyle w:val="Emphasis"/>
        </w:rPr>
        <w:t>narco-states</w:t>
      </w:r>
      <w:r w:rsidRPr="00D7227E">
        <w:rPr>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w:t>
      </w:r>
      <w:r w:rsidRPr="00D7227E">
        <w:rPr>
          <w:rStyle w:val="StyleBoldUnderline"/>
        </w:rPr>
        <w:t>the longer dysfunctional, rogue, criminal, and narco-states</w:t>
      </w:r>
      <w:r w:rsidRPr="00D7227E">
        <w:rPr>
          <w:sz w:val="16"/>
        </w:rPr>
        <w:t xml:space="preserve"> and people’s democracies </w:t>
      </w:r>
      <w:r w:rsidRPr="00D7227E">
        <w:rPr>
          <w:rStyle w:val="StyleBoldUnderline"/>
        </w:rPr>
        <w:t>persist, the more they and their associated problems endanger global security, peace, and prosperity.</w:t>
      </w:r>
      <w:r w:rsidRPr="00D7227E">
        <w:rPr>
          <w:sz w:val="16"/>
        </w:rPr>
        <w:t xml:space="preserve">65 </w:t>
      </w:r>
    </w:p>
    <w:p w:rsidR="0078062E" w:rsidRPr="00F7047B" w:rsidRDefault="0078062E" w:rsidP="0078062E">
      <w:pPr>
        <w:pStyle w:val="Smalltext"/>
        <w:rPr>
          <w:sz w:val="16"/>
          <w:szCs w:val="16"/>
        </w:rPr>
      </w:pPr>
    </w:p>
    <w:p w:rsidR="0078062E" w:rsidRDefault="0078062E" w:rsidP="0078062E"/>
    <w:p w:rsidR="0078062E" w:rsidRDefault="0078062E" w:rsidP="0078062E"/>
    <w:p w:rsidR="0078062E" w:rsidRDefault="0078062E" w:rsidP="0078062E"/>
    <w:p w:rsidR="0078062E" w:rsidRDefault="0078062E" w:rsidP="0078062E"/>
    <w:p w:rsidR="0078062E" w:rsidRPr="00573051" w:rsidRDefault="0078062E" w:rsidP="0078062E">
      <w:pPr>
        <w:rPr>
          <w:sz w:val="16"/>
        </w:rPr>
      </w:pPr>
    </w:p>
    <w:p w:rsidR="0078062E" w:rsidRDefault="0078062E" w:rsidP="0078062E"/>
    <w:p w:rsidR="0078062E" w:rsidRDefault="0078062E" w:rsidP="0078062E">
      <w:pPr>
        <w:pStyle w:val="Heading2"/>
      </w:pPr>
      <w:r>
        <w:lastRenderedPageBreak/>
        <w:t>2NC UQ</w:t>
      </w:r>
    </w:p>
    <w:p w:rsidR="0078062E" w:rsidRDefault="0078062E" w:rsidP="0078062E"/>
    <w:p w:rsidR="0078062E" w:rsidRPr="00E432F2" w:rsidRDefault="0078062E" w:rsidP="0078062E">
      <w:pPr>
        <w:pStyle w:val="Heading4"/>
      </w:pPr>
      <w:r w:rsidRPr="00E432F2">
        <w:t xml:space="preserve">Maduro is in a tight situation – needs support of Cabello </w:t>
      </w:r>
    </w:p>
    <w:p w:rsidR="0078062E" w:rsidRPr="001E27D0" w:rsidRDefault="0078062E" w:rsidP="0078062E">
      <w:pPr>
        <w:rPr>
          <w:bCs/>
        </w:rPr>
      </w:pPr>
      <w:r>
        <w:rPr>
          <w:rStyle w:val="StyleStyleBold12pt"/>
        </w:rPr>
        <w:t xml:space="preserve">Lees ’13 </w:t>
      </w:r>
      <w:r>
        <w:rPr>
          <w:rStyle w:val="StyleStyleBold12pt"/>
          <w:b w:val="0"/>
          <w:sz w:val="20"/>
        </w:rPr>
        <w:t xml:space="preserve">[April 15, 2013. Kevin Lees is an attorney in Washington, D.C., and the editor of the comparative politics blog, Suffragio.org. “Venezuela's Controversial Election Results Are Only the Start of Its Troubles” The New Republic. </w:t>
      </w:r>
      <w:hyperlink r:id="rId16" w:history="1">
        <w:r w:rsidRPr="003E55AD">
          <w:rPr>
            <w:rStyle w:val="Hyperlink"/>
          </w:rPr>
          <w:t>http://www.newrepublic.com/article/112920/venezuela-elections-2013-close-results-are-defeat-chavismo#</w:t>
        </w:r>
      </w:hyperlink>
      <w:r>
        <w:rPr>
          <w:rStyle w:val="StyleStyleBold12pt"/>
          <w:b w:val="0"/>
          <w:sz w:val="20"/>
        </w:rPr>
        <w:t xml:space="preserve">] </w:t>
      </w:r>
    </w:p>
    <w:p w:rsidR="0078062E" w:rsidRDefault="0078062E" w:rsidP="0078062E">
      <w:pPr>
        <w:rPr>
          <w:sz w:val="16"/>
        </w:rPr>
      </w:pPr>
      <w:r w:rsidRPr="00D74246">
        <w:rPr>
          <w:sz w:val="16"/>
        </w:rPr>
        <w:t xml:space="preserve">Politically speaking, however, it's another story. </w:t>
      </w:r>
      <w:r w:rsidRPr="001E27D0">
        <w:rPr>
          <w:rStyle w:val="StyleBoldUnderline"/>
        </w:rPr>
        <w:t>Maduro</w:t>
      </w:r>
      <w:r w:rsidRPr="00D74246">
        <w:rPr>
          <w:sz w:val="16"/>
        </w:rPr>
        <w:t xml:space="preserve">, it's safe to say, is no Chávez. A former Caracas bus driver, Maduro was a loyal Chávez lieutenant from the beginning of the proclaimed Bolivarian revolution, and he served as Chávez's dutiful foreign minister for six years prior to his elevation to the vice presidency last December. But the skills that allowed Maduro to remain in the top echelons of Chavismo didn't lend themselves to leading a compelling campaign. His win </w:t>
      </w:r>
      <w:r w:rsidRPr="001E27D0">
        <w:rPr>
          <w:rStyle w:val="StyleBoldUnderline"/>
        </w:rPr>
        <w:t>owes more to the Chavista electoral machine, coercive mobilization tactics, a largely state-dominated media,</w:t>
      </w:r>
      <w:r w:rsidRPr="00D74246">
        <w:rPr>
          <w:sz w:val="16"/>
        </w:rPr>
        <w:t xml:space="preserve"> and the resources that come from a decade of blurring the lines among Venezuela's governing United Socialist Party (PSUV), PDVSA, and the government. </w:t>
      </w:r>
      <w:r w:rsidRPr="001E27D0">
        <w:rPr>
          <w:rStyle w:val="StyleBoldUnderline"/>
        </w:rPr>
        <w:t>Maduro was undeniably a lackluster candidate, and he wrapped himself in the legacy</w:t>
      </w:r>
      <w:r w:rsidRPr="00D74246">
        <w:rPr>
          <w:sz w:val="16"/>
        </w:rPr>
        <w:t xml:space="preserve">, and in some cases, the actual godhead, </w:t>
      </w:r>
      <w:r w:rsidRPr="001E27D0">
        <w:rPr>
          <w:rStyle w:val="StyleBoldUnderline"/>
        </w:rPr>
        <w:t>of Chávez</w:t>
      </w:r>
      <w:r w:rsidRPr="00D74246">
        <w:rPr>
          <w:sz w:val="16"/>
        </w:rPr>
        <w:t xml:space="preserve">—one plucky website tracked how many times Maduro has mentioned Chávez during the campaign (over 7,200). After saying that the United States may have caused Chávez's terminal cancer, Maduro claimed earlier this month that a little bird spoke to him to tell him that the ghost of Chávez had blessed Maduro's campaign. </w:t>
      </w:r>
      <w:r w:rsidRPr="001E27D0">
        <w:rPr>
          <w:rStyle w:val="StyleBoldUnderline"/>
        </w:rPr>
        <w:t>If campaigning proved hard, governing will prove even more difficult</w:t>
      </w:r>
      <w:r w:rsidRPr="00D74246">
        <w:rPr>
          <w:sz w:val="16"/>
        </w:rPr>
        <w:t xml:space="preserve">. </w:t>
      </w:r>
      <w:r w:rsidRPr="001E27D0">
        <w:rPr>
          <w:rStyle w:val="StyleBoldUnderline"/>
        </w:rPr>
        <w:t>The country, which was already virulently polarized, is now even more so, with basically half of the country behind Capriles</w:t>
      </w:r>
      <w:r w:rsidRPr="00D74246">
        <w:rPr>
          <w:sz w:val="16"/>
        </w:rPr>
        <w:t xml:space="preserve">, and still convinced he won yesterday's vote. Moreover, </w:t>
      </w:r>
      <w:r w:rsidRPr="001E27D0">
        <w:rPr>
          <w:rStyle w:val="StyleBoldUnderline"/>
        </w:rPr>
        <w:t>Maduro won't have any little birds to chirp out solutions at</w:t>
      </w:r>
      <w:r w:rsidRPr="00D74246">
        <w:rPr>
          <w:sz w:val="16"/>
        </w:rPr>
        <w:t xml:space="preserve"> Miraflores, the presidential palace. Not only does </w:t>
      </w:r>
      <w:r w:rsidRPr="001E27D0">
        <w:rPr>
          <w:rStyle w:val="StyleBoldUnderline"/>
        </w:rPr>
        <w:t>Maduro have a charisma deficit compared to Chávez, but he won't have the magical ability to spend his way out of political trouble.</w:t>
      </w:r>
      <w:r w:rsidRPr="00D74246">
        <w:rPr>
          <w:sz w:val="16"/>
        </w:rPr>
        <w:t xml:space="preserve"> Despite some vague bromides about fighting corruption, </w:t>
      </w:r>
      <w:r w:rsidRPr="001E27D0">
        <w:rPr>
          <w:rStyle w:val="StyleBoldUnderline"/>
        </w:rPr>
        <w:t>he will be hard pressed to stand up to the ossified interests in his own party and to longtime Chavista heavyweights who have long controlled the levers of economic policymaking in Venezuela</w:t>
      </w:r>
      <w:r w:rsidRPr="00D74246">
        <w:rPr>
          <w:sz w:val="16"/>
        </w:rPr>
        <w:t xml:space="preserve">—National Assembly President Diosdado </w:t>
      </w:r>
      <w:r w:rsidRPr="001E27D0">
        <w:rPr>
          <w:rStyle w:val="StyleBoldUnderline"/>
        </w:rPr>
        <w:t>Cabello</w:t>
      </w:r>
      <w:r w:rsidRPr="00D74246">
        <w:rPr>
          <w:sz w:val="16"/>
        </w:rPr>
        <w:t xml:space="preserve">, Energy Minister Rafael </w:t>
      </w:r>
      <w:r w:rsidRPr="001E27D0">
        <w:rPr>
          <w:rStyle w:val="StyleBoldUnderline"/>
        </w:rPr>
        <w:t>Ramírez, and</w:t>
      </w:r>
      <w:r w:rsidRPr="00D74246">
        <w:rPr>
          <w:sz w:val="16"/>
        </w:rPr>
        <w:t xml:space="preserve"> Finance Minister Jorge </w:t>
      </w:r>
      <w:r w:rsidRPr="001E27D0">
        <w:rPr>
          <w:rStyle w:val="StyleBoldUnderline"/>
        </w:rPr>
        <w:t>Giordani</w:t>
      </w:r>
      <w:r w:rsidRPr="00D74246">
        <w:rPr>
          <w:sz w:val="16"/>
        </w:rPr>
        <w:t xml:space="preserve">, all of whom are expected to remain in their positions in the Maduro administration. Ironically, </w:t>
      </w:r>
      <w:r w:rsidRPr="001E27D0">
        <w:rPr>
          <w:rStyle w:val="StyleBoldUnderline"/>
        </w:rPr>
        <w:t xml:space="preserve">Maduro's narrow victory means that he'll have even </w:t>
      </w:r>
      <w:r w:rsidRPr="001E27D0">
        <w:rPr>
          <w:rStyle w:val="Emphasis"/>
        </w:rPr>
        <w:t>less power to effect any real change</w:t>
      </w:r>
      <w:r w:rsidRPr="00D74246">
        <w:rPr>
          <w:sz w:val="16"/>
        </w:rPr>
        <w:t xml:space="preserve"> in strategy</w:t>
      </w:r>
      <w:r w:rsidRPr="001E27D0">
        <w:rPr>
          <w:rStyle w:val="StyleBoldUnderline"/>
        </w:rPr>
        <w:t xml:space="preserve"> unless Cabello, Ramírez, and Giordani want real change, too</w:t>
      </w:r>
      <w:r w:rsidRPr="00D74246">
        <w:rPr>
          <w:sz w:val="16"/>
        </w:rPr>
        <w:t xml:space="preserve">. </w:t>
      </w:r>
      <w:r>
        <w:rPr>
          <w:sz w:val="16"/>
        </w:rPr>
        <w:t xml:space="preserve"> </w:t>
      </w:r>
    </w:p>
    <w:p w:rsidR="0078062E" w:rsidRPr="001860DA" w:rsidRDefault="0078062E" w:rsidP="0078062E">
      <w:pPr>
        <w:rPr>
          <w:sz w:val="16"/>
        </w:rPr>
      </w:pPr>
    </w:p>
    <w:p w:rsidR="0078062E" w:rsidRPr="00E46916" w:rsidRDefault="0078062E" w:rsidP="0078062E">
      <w:pPr>
        <w:rPr>
          <w:rStyle w:val="StyleStyleBold12pt"/>
        </w:rPr>
      </w:pPr>
      <w:r>
        <w:rPr>
          <w:rStyle w:val="StyleStyleBold12pt"/>
        </w:rPr>
        <w:t xml:space="preserve">The opposition is gaining strength – Maduro needs to remain in control to prevent a “disastrous scenario” </w:t>
      </w:r>
    </w:p>
    <w:p w:rsidR="0078062E" w:rsidRPr="00D644D7" w:rsidRDefault="0078062E" w:rsidP="0078062E">
      <w:pPr>
        <w:rPr>
          <w:rStyle w:val="StyleStyleBold12pt"/>
          <w:b w:val="0"/>
          <w:sz w:val="20"/>
        </w:rPr>
      </w:pPr>
      <w:r>
        <w:rPr>
          <w:rStyle w:val="StyleStyleBold12pt"/>
        </w:rPr>
        <w:t xml:space="preserve">Cheney 5/8/13 </w:t>
      </w:r>
      <w:r>
        <w:rPr>
          <w:rStyle w:val="StyleStyleBold12pt"/>
          <w:b w:val="0"/>
          <w:sz w:val="20"/>
        </w:rPr>
        <w:t>[</w:t>
      </w:r>
      <w:r w:rsidRPr="00D644D7">
        <w:rPr>
          <w:rStyle w:val="StyleStyleBold12pt"/>
          <w:b w:val="0"/>
          <w:sz w:val="20"/>
        </w:rPr>
        <w:t>Catherine Cheney is World Politics Review's Trend Lines Reporter.</w:t>
      </w:r>
      <w:r>
        <w:rPr>
          <w:rStyle w:val="StyleStyleBold12pt"/>
          <w:b w:val="0"/>
          <w:sz w:val="20"/>
        </w:rPr>
        <w:t xml:space="preserve"> “</w:t>
      </w:r>
      <w:r w:rsidRPr="00D644D7">
        <w:rPr>
          <w:rStyle w:val="StyleStyleBold12pt"/>
          <w:b w:val="0"/>
          <w:sz w:val="20"/>
        </w:rPr>
        <w:t>Venezuela's Opposition in a Favorable Position Amid Political Instability</w:t>
      </w:r>
      <w:r>
        <w:rPr>
          <w:rStyle w:val="StyleStyleBold12pt"/>
          <w:b w:val="0"/>
          <w:sz w:val="20"/>
        </w:rPr>
        <w:t xml:space="preserve">” World Politics Review. </w:t>
      </w:r>
      <w:hyperlink r:id="rId17" w:history="1">
        <w:r w:rsidRPr="005378D8">
          <w:rPr>
            <w:rStyle w:val="Hyperlink"/>
          </w:rPr>
          <w:t>http://www.thedialogue.org/page.cfm?pageID=32&amp;pubID=3304</w:t>
        </w:r>
      </w:hyperlink>
      <w:r>
        <w:rPr>
          <w:rStyle w:val="StyleStyleBold12pt"/>
          <w:b w:val="0"/>
          <w:sz w:val="20"/>
        </w:rPr>
        <w:t xml:space="preserve">] </w:t>
      </w:r>
    </w:p>
    <w:p w:rsidR="0078062E" w:rsidRDefault="0078062E" w:rsidP="0078062E">
      <w:pPr>
        <w:rPr>
          <w:rStyle w:val="StyleBoldUnderline"/>
        </w:rPr>
      </w:pPr>
      <w:r w:rsidRPr="00D644D7">
        <w:rPr>
          <w:rStyle w:val="StyleBoldUnderline"/>
        </w:rPr>
        <w:t>Since Nicolas Maduro’s narrow victory over opposition candidate Henrique Capriles</w:t>
      </w:r>
      <w:r w:rsidRPr="00E46916">
        <w:rPr>
          <w:sz w:val="16"/>
        </w:rPr>
        <w:t xml:space="preserve"> Radonski in Venezuela’s presidential election last month, </w:t>
      </w:r>
      <w:r w:rsidRPr="00D644D7">
        <w:rPr>
          <w:rStyle w:val="StyleBoldUnderline"/>
        </w:rPr>
        <w:t>tensions have escalated in the country,</w:t>
      </w:r>
      <w:r w:rsidRPr="00E46916">
        <w:rPr>
          <w:sz w:val="16"/>
        </w:rPr>
        <w:t xml:space="preserve"> most recently </w:t>
      </w:r>
      <w:r w:rsidRPr="00D644D7">
        <w:rPr>
          <w:rStyle w:val="StyleBoldUnderline"/>
        </w:rPr>
        <w:t>with rival marches in the streets</w:t>
      </w:r>
      <w:r w:rsidRPr="00E46916">
        <w:rPr>
          <w:sz w:val="16"/>
        </w:rPr>
        <w:t xml:space="preserve">. Last week, </w:t>
      </w:r>
      <w:r w:rsidRPr="00D644D7">
        <w:rPr>
          <w:rStyle w:val="StyleBoldUnderline"/>
        </w:rPr>
        <w:t>lawmakers engaged in a fistfight</w:t>
      </w:r>
      <w:r w:rsidRPr="00E46916">
        <w:rPr>
          <w:sz w:val="16"/>
        </w:rPr>
        <w:t xml:space="preserve"> in the Legislative Assembly, in an altercation underscoring Venezuela’s political uncertainty following the death of former President Hugo Chavez. </w:t>
      </w:r>
      <w:r w:rsidRPr="00D644D7">
        <w:rPr>
          <w:rStyle w:val="StyleBoldUnderline"/>
        </w:rPr>
        <w:t xml:space="preserve">Michael Shifter, president of the Inter-American Dialogue, </w:t>
      </w:r>
      <w:r w:rsidRPr="00E46916">
        <w:rPr>
          <w:sz w:val="16"/>
        </w:rPr>
        <w:t xml:space="preserve">called Maduro’s inability to keep order striking. “A lot of his rhetoric and a lot of his actions reflect a kind of flailing about,” Shifter </w:t>
      </w:r>
      <w:r w:rsidRPr="00D644D7">
        <w:rPr>
          <w:rStyle w:val="StyleBoldUnderline"/>
        </w:rPr>
        <w:t>said of Maduro</w:t>
      </w:r>
      <w:r w:rsidRPr="00E46916">
        <w:rPr>
          <w:sz w:val="16"/>
        </w:rPr>
        <w:t>, explaining</w:t>
      </w:r>
      <w:r w:rsidRPr="00D644D7">
        <w:rPr>
          <w:rStyle w:val="StyleBoldUnderline"/>
        </w:rPr>
        <w:t xml:space="preserve"> that</w:t>
      </w:r>
      <w:r w:rsidRPr="00E46916">
        <w:rPr>
          <w:sz w:val="16"/>
        </w:rPr>
        <w:t xml:space="preserve"> while “</w:t>
      </w:r>
      <w:r w:rsidRPr="00D644D7">
        <w:rPr>
          <w:rStyle w:val="StyleBoldUnderline"/>
        </w:rPr>
        <w:t xml:space="preserve">he is trying to just keep this government on course and </w:t>
      </w:r>
      <w:r w:rsidRPr="00E46916">
        <w:rPr>
          <w:sz w:val="16"/>
        </w:rPr>
        <w:t xml:space="preserve">have it settle down, </w:t>
      </w:r>
      <w:r w:rsidRPr="00D644D7">
        <w:rPr>
          <w:rStyle w:val="StyleBoldUnderline"/>
        </w:rPr>
        <w:t>it’s not settling down</w:t>
      </w:r>
      <w:r w:rsidRPr="00E46916">
        <w:rPr>
          <w:sz w:val="16"/>
        </w:rPr>
        <w:t xml:space="preserve">.” Chavez had a unique ability to preserve political stability, Shifter said, explaining that </w:t>
      </w:r>
      <w:r w:rsidRPr="00D644D7">
        <w:rPr>
          <w:rStyle w:val="StyleBoldUnderline"/>
        </w:rPr>
        <w:t>Maduro does not have the skills nor command the loyalty Chavez did</w:t>
      </w:r>
      <w:r w:rsidRPr="00E46916">
        <w:rPr>
          <w:sz w:val="16"/>
        </w:rPr>
        <w:t xml:space="preserve">. Meanwhile, </w:t>
      </w:r>
      <w:r w:rsidRPr="00D644D7">
        <w:rPr>
          <w:rStyle w:val="StyleBoldUnderline"/>
        </w:rPr>
        <w:t>Capriles is trying to sustain the unity of the opposition</w:t>
      </w:r>
      <w:r w:rsidRPr="00E46916">
        <w:rPr>
          <w:sz w:val="16"/>
        </w:rPr>
        <w:t xml:space="preserve"> “</w:t>
      </w:r>
      <w:r w:rsidRPr="00D644D7">
        <w:rPr>
          <w:rStyle w:val="StyleBoldUnderline"/>
        </w:rPr>
        <w:t>in the face of what seems to be almost an implosion of the government</w:t>
      </w:r>
      <w:r w:rsidRPr="00E46916">
        <w:rPr>
          <w:sz w:val="16"/>
        </w:rPr>
        <w:t xml:space="preserve">,” Shifter said. </w:t>
      </w:r>
      <w:r w:rsidRPr="00D644D7">
        <w:rPr>
          <w:rStyle w:val="StyleBoldUnderline"/>
        </w:rPr>
        <w:t>Capriles must strike a balance between being prepared for the possibility that the Maduro government might fall, while also demonstrating restraint given the risk of violence</w:t>
      </w:r>
      <w:r w:rsidRPr="00E46916">
        <w:rPr>
          <w:sz w:val="16"/>
        </w:rPr>
        <w:t>. “</w:t>
      </w:r>
      <w:r w:rsidRPr="00D644D7">
        <w:rPr>
          <w:rStyle w:val="StyleBoldUnderline"/>
        </w:rPr>
        <w:t>You just have this sense of tremendous disorder within the government</w:t>
      </w:r>
      <w:r w:rsidRPr="00E46916">
        <w:rPr>
          <w:sz w:val="16"/>
        </w:rPr>
        <w:t xml:space="preserve">, </w:t>
      </w:r>
      <w:r w:rsidRPr="00D644D7">
        <w:rPr>
          <w:rStyle w:val="StyleBoldUnderline"/>
        </w:rPr>
        <w:t>and that helps Capriles</w:t>
      </w:r>
      <w:r w:rsidRPr="00E46916">
        <w:rPr>
          <w:sz w:val="16"/>
        </w:rPr>
        <w:t>,” Shifter said. “</w:t>
      </w:r>
      <w:r w:rsidRPr="00E46916">
        <w:rPr>
          <w:rStyle w:val="StyleBoldUnderline"/>
        </w:rPr>
        <w:t xml:space="preserve">His </w:t>
      </w:r>
      <w:r w:rsidRPr="00E46916">
        <w:rPr>
          <w:rStyle w:val="StyleBoldUnderline"/>
        </w:rPr>
        <w:lastRenderedPageBreak/>
        <w:t>challenge, of course, is how to figure out in a smart way how to keep the opposition together and have them show restraint and patience until the right moment.</w:t>
      </w:r>
      <w:r w:rsidRPr="00E46916">
        <w:rPr>
          <w:sz w:val="16"/>
        </w:rPr>
        <w:t>” “Demanding the recount and pressing the government at every turn makes a lot of sense,” Shifter said. “At the same time, [Capriles] clearly doesn't want to be part of what could be a violent scenario.” While Capriles may have some legitimacy, Shifter said the dispute between Maduro and Capriles is “a might versus right situation.” “The forces are aligned against Capriles in the sense that the government controls all the institutions and the military is on their side and the media is on their side and the oil company on their side,” Shifter said, referring to PDVSA, the national energy company. Shifter once thought the Maduro victory meant Capriles would fade from the headlines, but he told Trend Lines he has revised this view. “</w:t>
      </w:r>
      <w:r w:rsidRPr="00E46916">
        <w:rPr>
          <w:rStyle w:val="StyleBoldUnderline"/>
        </w:rPr>
        <w:t>The forces are moving in a direction that is more favorable to the opposition than the government</w:t>
      </w:r>
      <w:r w:rsidRPr="00E46916">
        <w:rPr>
          <w:sz w:val="16"/>
        </w:rPr>
        <w:t xml:space="preserve">,” Shifter said, noting that </w:t>
      </w:r>
      <w:r w:rsidRPr="00E46916">
        <w:rPr>
          <w:rStyle w:val="StyleBoldUnderline"/>
        </w:rPr>
        <w:t xml:space="preserve">the unraveling of the government is a mobilizing factor for the opposition. </w:t>
      </w:r>
      <w:r w:rsidRPr="00E46916">
        <w:rPr>
          <w:sz w:val="16"/>
        </w:rPr>
        <w:t xml:space="preserve">Shifter said Capriles, who also lost a previous presidential vote in October 2012, has worked to build bridges with more moderate figures in the Chavista camp. But it remains to be seen whether he can keep hard-liners within his own opposition camp in check, Shifter said. He also emphasized how, even as the dynamics in Venezuela point to spreading chaos and disorder, the rest of Latin America is keeping quiet. “The recount that the electoral council agreed to has not been a serious process, and Capriles has called them on it, and he has very little support from around the region for this,” Shifter said, adding that </w:t>
      </w:r>
      <w:r w:rsidRPr="00E46916">
        <w:rPr>
          <w:rStyle w:val="StyleBoldUnderline"/>
        </w:rPr>
        <w:t>even when opposition figures were bloodied in congress last week, regional silence about Venezuela’s domestic politics continued</w:t>
      </w:r>
      <w:r w:rsidRPr="00E46916">
        <w:rPr>
          <w:sz w:val="16"/>
        </w:rPr>
        <w:t>. Economic relationships with countries that depend on Venezuela for oil may be part of the reason for this inaction, Shifter explained. “</w:t>
      </w:r>
      <w:r w:rsidRPr="00E46916">
        <w:rPr>
          <w:rStyle w:val="StyleBoldUnderline"/>
        </w:rPr>
        <w:t>The deterioration is pretty dramatic. If it gets worse, at what point does it become a real issue for the rest of the region?</w:t>
      </w:r>
      <w:r w:rsidRPr="00E46916">
        <w:rPr>
          <w:sz w:val="16"/>
        </w:rPr>
        <w:t>” Shifter said. He said the most interesting question to him is at what point other Latin American governments will break their silence</w:t>
      </w:r>
      <w:r w:rsidRPr="00E46916">
        <w:rPr>
          <w:rStyle w:val="StyleBoldUnderline"/>
        </w:rPr>
        <w:t xml:space="preserve"> to avoid “a disastrous scenario.”</w:t>
      </w:r>
    </w:p>
    <w:p w:rsidR="0078062E" w:rsidRDefault="0078062E" w:rsidP="0078062E">
      <w:pPr>
        <w:rPr>
          <w:rStyle w:val="StyleBoldUnderline"/>
        </w:rPr>
      </w:pPr>
    </w:p>
    <w:p w:rsidR="0078062E" w:rsidRPr="00C54BC6" w:rsidRDefault="0078062E" w:rsidP="0078062E">
      <w:pPr>
        <w:rPr>
          <w:rStyle w:val="StyleStyleBold12pt"/>
        </w:rPr>
      </w:pPr>
      <w:r>
        <w:rPr>
          <w:rStyle w:val="StyleStyleBold12pt"/>
        </w:rPr>
        <w:t xml:space="preserve">Maduro needs to show credibility to maintain power over the Chavistas on the left </w:t>
      </w:r>
    </w:p>
    <w:p w:rsidR="0078062E" w:rsidRPr="00F00E4D" w:rsidRDefault="0078062E" w:rsidP="0078062E">
      <w:pPr>
        <w:rPr>
          <w:rStyle w:val="StyleStyleBold12pt"/>
          <w:b w:val="0"/>
          <w:sz w:val="20"/>
        </w:rPr>
      </w:pPr>
      <w:r>
        <w:rPr>
          <w:rStyle w:val="StyleStyleBold12pt"/>
        </w:rPr>
        <w:t xml:space="preserve">Mills 5/29/13 </w:t>
      </w:r>
      <w:r>
        <w:rPr>
          <w:rStyle w:val="StyleStyleBold12pt"/>
          <w:b w:val="0"/>
          <w:sz w:val="20"/>
        </w:rPr>
        <w:t xml:space="preserve">[Frederick B. Mills is a </w:t>
      </w:r>
      <w:r w:rsidRPr="00F00E4D">
        <w:rPr>
          <w:rStyle w:val="StyleStyleBold12pt"/>
          <w:b w:val="0"/>
          <w:sz w:val="20"/>
        </w:rPr>
        <w:t>Senior Research Fellow at the Council On Hemispheric Affairs and Professor of Phil</w:t>
      </w:r>
      <w:r>
        <w:rPr>
          <w:rStyle w:val="StyleStyleBold12pt"/>
          <w:b w:val="0"/>
          <w:sz w:val="20"/>
        </w:rPr>
        <w:t>osophy at Bowie State University. “</w:t>
      </w:r>
      <w:r w:rsidRPr="00F00E4D">
        <w:rPr>
          <w:rStyle w:val="StyleStyleBold12pt"/>
          <w:b w:val="0"/>
          <w:sz w:val="20"/>
        </w:rPr>
        <w:t>THE BOLIVARIAN REVOLUTION AND THE CONSTITUENT POWER OF THE CHAVISTA BASE AFTER THE APRIL 14, 2013 PRESIDENTIAL ELECTIONS</w:t>
      </w:r>
      <w:r>
        <w:rPr>
          <w:rStyle w:val="StyleStyleBold12pt"/>
          <w:b w:val="0"/>
          <w:sz w:val="20"/>
        </w:rPr>
        <w:t xml:space="preserve">” Council on Hemispheric Affairs. </w:t>
      </w:r>
      <w:r w:rsidRPr="00F00E4D">
        <w:rPr>
          <w:rStyle w:val="StyleStyleBold12pt"/>
          <w:b w:val="0"/>
          <w:sz w:val="20"/>
        </w:rPr>
        <w:t>http://www.coha.org/the-bolivarian-revolution-and-the-constituent-power-of-the-chavista-base-after-the-april-14-2013-presidential-elections/</w:t>
      </w:r>
      <w:r>
        <w:rPr>
          <w:rStyle w:val="StyleStyleBold12pt"/>
          <w:b w:val="0"/>
          <w:sz w:val="20"/>
        </w:rPr>
        <w:t xml:space="preserve">] </w:t>
      </w:r>
    </w:p>
    <w:p w:rsidR="0078062E" w:rsidRPr="00F00E4D" w:rsidRDefault="0078062E" w:rsidP="0078062E">
      <w:pPr>
        <w:rPr>
          <w:rStyle w:val="StyleBoldUnderline"/>
        </w:rPr>
      </w:pPr>
      <w:r w:rsidRPr="00F00E4D">
        <w:rPr>
          <w:sz w:val="16"/>
        </w:rPr>
        <w:t xml:space="preserve">President </w:t>
      </w:r>
      <w:r w:rsidRPr="0096436B">
        <w:rPr>
          <w:rStyle w:val="StyleBoldUnderline"/>
        </w:rPr>
        <w:t>Maduro, though identifying himself as the “son of Chávez”</w:t>
      </w:r>
      <w:r w:rsidRPr="00F00E4D">
        <w:rPr>
          <w:sz w:val="16"/>
        </w:rPr>
        <w:t xml:space="preserve"> during the election campaign, </w:t>
      </w:r>
      <w:r w:rsidRPr="0096436B">
        <w:rPr>
          <w:rStyle w:val="StyleBoldUnderline"/>
        </w:rPr>
        <w:t>must now define himself in relation to constituent power</w:t>
      </w:r>
      <w:r w:rsidRPr="00F00E4D">
        <w:rPr>
          <w:sz w:val="16"/>
        </w:rPr>
        <w:t xml:space="preserve">. One of Maduro’s first trials with regard to dual power is the handling of the shortage and rising prices of certain basic food items. Basically, for the short term, Maduro responded to the shortage by enforcing laws against hoarding and by expediting food imports from Brazil and other producer countries. He has also met with the president of Empresas Polar and other domestic business executives to negotiate increases in the production and distribution of food and other goods. Further aiding local businesses, he has decided to allow price controls to be partially lifted and to ease access to foreign currency. </w:t>
      </w:r>
      <w:r w:rsidRPr="0096436B">
        <w:rPr>
          <w:rStyle w:val="StyleBoldUnderline"/>
        </w:rPr>
        <w:t>Maduro’s negotiations with big business did not go over so well with some of the Chavistas on the left who have begun to mobilize in the barrios against rising food prices and the hoarding of supplies.</w:t>
      </w:r>
      <w:r w:rsidRPr="00F00E4D">
        <w:rPr>
          <w:sz w:val="16"/>
        </w:rPr>
        <w:t xml:space="preserve"> In some cases, </w:t>
      </w:r>
      <w:r w:rsidRPr="0096436B">
        <w:rPr>
          <w:rStyle w:val="StyleBoldUnderline"/>
        </w:rPr>
        <w:t xml:space="preserve">organizers with bullhorns rallied in the market places of some of the barrios and questioned why the president sits down with the business sector and makes decisions about the food situation, without first sufficiently consulting the voceros (spokespersons) of the base. </w:t>
      </w:r>
      <w:r w:rsidRPr="00F00E4D">
        <w:rPr>
          <w:sz w:val="16"/>
        </w:rPr>
        <w:t xml:space="preserve">Source: El Diario de Caracas </w:t>
      </w:r>
      <w:r w:rsidRPr="0096436B">
        <w:rPr>
          <w:rStyle w:val="StyleBoldUnderline"/>
        </w:rPr>
        <w:t>This critique of Maduro from within the barrios</w:t>
      </w:r>
      <w:r w:rsidRPr="00F00E4D">
        <w:rPr>
          <w:sz w:val="16"/>
        </w:rPr>
        <w:t xml:space="preserve">, from within the revolutionary strongholds, has not necessarily translated into opposition to Maduro; but it does </w:t>
      </w:r>
      <w:r w:rsidRPr="0096436B">
        <w:rPr>
          <w:rStyle w:val="StyleBoldUnderline"/>
        </w:rPr>
        <w:t xml:space="preserve">show the independence and political initiative of some of these popular forces. </w:t>
      </w:r>
      <w:r w:rsidRPr="00F00E4D">
        <w:rPr>
          <w:sz w:val="16"/>
        </w:rPr>
        <w:t xml:space="preserve">During a “street governance” meeting last week, Maduro responded to a woman who voiced a complaint on behalf of a local communal council from Los Teques, that her position was “very radical.” Roland Denis, Venezuelan revolutionary organizer and writer, offers this reflection: The problems that we are going through, being immersed in a revolutionary process, is that within the concrete social spaces, “the revolution” often shows itself as clear bureaucratic despotism. Nicolás [Maduro] was told off very clearly recently in Los Teques, and he attacked the complainant, a phenomenon that largely explains the emerging crisis. But this also has a reason for being which goes beyond the bureaucracy. The problem is the concrete relationship between territorial realities and revolutionary construction as such. Popular power and revolutionary acts will continue being fiction while within these territories an “other power” isn’t affirmed. A power that brings about the new world and gets rid of the old one. </w:t>
      </w:r>
      <w:r w:rsidRPr="00055165">
        <w:rPr>
          <w:rStyle w:val="StyleBoldUnderline"/>
        </w:rPr>
        <w:t>It’s not just “a republic” that needs to be re-founded</w:t>
      </w:r>
      <w:r w:rsidRPr="00F00E4D">
        <w:rPr>
          <w:sz w:val="16"/>
        </w:rPr>
        <w:t xml:space="preserve">, as we announced in 1998 (it’s not an issue of constitutions, laws, new government now), </w:t>
      </w:r>
      <w:r w:rsidRPr="00055165">
        <w:rPr>
          <w:rStyle w:val="StyleBoldUnderline"/>
        </w:rPr>
        <w:t>in this case real territories that make up that republic have to be re-founded.</w:t>
      </w:r>
      <w:r w:rsidRPr="00F00E4D">
        <w:rPr>
          <w:sz w:val="16"/>
        </w:rPr>
        <w:t xml:space="preserve"> Ones that are able to create hope and collective passion with the strength to overcome any collective disillusionment and the consequent reactionary regression. We need, then, a territorial strategy that area by area, the people’s self governed “other republic” can arise.[13] The “other power” that Denis seeks to affirm is the constituent power of the relatively autonomous popular forces that Ciccariello-Maher has referred to as part of the dual power. </w:t>
      </w:r>
      <w:r w:rsidRPr="00955D07">
        <w:rPr>
          <w:rStyle w:val="StyleBoldUnderline"/>
        </w:rPr>
        <w:t>Maduro is reaching out to this “other power”</w:t>
      </w:r>
      <w:r w:rsidRPr="00F00E4D">
        <w:rPr>
          <w:sz w:val="16"/>
        </w:rPr>
        <w:t xml:space="preserve"> in a number of ways. Ministers of the administration are meeting with communities around the country in a process called “street governance;” and on May 22, Maduro called for a national assembly of the Great Patriotic Pole (GPP) to meet in June. This coalition of more than 35,000 organizations represents the broad spectrum of social organizations, leftist political parties, and community associations that have historically embodied the </w:t>
      </w:r>
      <w:r w:rsidRPr="00F00E4D">
        <w:rPr>
          <w:sz w:val="16"/>
        </w:rPr>
        <w:lastRenderedPageBreak/>
        <w:t xml:space="preserve">Bolivarian Revolution. Maduro describes the GPP as a “union in diversity…in order to build the revolution’s new legitimacy, to build a stable majority.” [14] </w:t>
      </w:r>
      <w:r w:rsidRPr="00955D07">
        <w:rPr>
          <w:rStyle w:val="StyleBoldUnderline"/>
        </w:rPr>
        <w:t>Maduro is moving to re-cement the relationship between constituent and constituted power that was so masterfully managed by Chávez</w:t>
      </w:r>
      <w:r w:rsidRPr="00F00E4D">
        <w:rPr>
          <w:sz w:val="16"/>
        </w:rPr>
        <w:t xml:space="preserve">. Closing Ranks within Constituent Power: Countering the Threat of Fascism Dual power does not guarantee an inevitable victory of the Bolivarian Revolution, because revolutionaries within the state, in the workplaces, and in the barrios face contested economic, social, and political space. Also, in the April 14 election, the opposition made some significant electoral gains; it is likely then, </w:t>
      </w:r>
      <w:r w:rsidRPr="00955D07">
        <w:rPr>
          <w:rStyle w:val="StyleBoldUnderline"/>
        </w:rPr>
        <w:t>that some of the formerly Chavista electoral base cast its votes for the MUD candidate, Henrique Capriles</w:t>
      </w:r>
      <w:r w:rsidRPr="00F00E4D">
        <w:rPr>
          <w:sz w:val="16"/>
        </w:rPr>
        <w:t xml:space="preserve">. </w:t>
      </w:r>
      <w:r w:rsidRPr="00955D07">
        <w:rPr>
          <w:rStyle w:val="StyleBoldUnderline"/>
        </w:rPr>
        <w:t>This slippage in the traditional Chavista electoral base points to an insight articulated well by Ciccariello-Maher</w:t>
      </w:r>
      <w:r w:rsidRPr="00F00E4D">
        <w:rPr>
          <w:sz w:val="16"/>
        </w:rPr>
        <w:t>—</w:t>
      </w:r>
      <w:r w:rsidRPr="001D1366">
        <w:rPr>
          <w:rStyle w:val="StyleBoldUnderline"/>
        </w:rPr>
        <w:t>while the informal and unemployed sectors have suffered the most in economic downturns, some can be swayed to solutions offered not only by the left, but also by the right, depending on which side appears more likely to deliver the basic necessities of life.</w:t>
      </w:r>
      <w:r w:rsidRPr="00F00E4D">
        <w:rPr>
          <w:sz w:val="16"/>
        </w:rPr>
        <w:t xml:space="preserve"> [15] While organizers in the barrios are facing the challenge of keeping the faith within their neighborhoods, Roland Denis sends a clear message about the role of the state in similarly resisting a slide into proto-fascism: That </w:t>
      </w:r>
      <w:r w:rsidRPr="00F00E4D">
        <w:rPr>
          <w:rStyle w:val="StyleBoldUnderline"/>
        </w:rPr>
        <w:t>if they don’t want to be the main people responsible if this thing drowns in fascism and domination by the most parasitic castes of the bourgeoisie, they need to assume that their politics [go] beyond global commitments with sectors of national business or internal balancing between power factions…they need to break from this situation, if they don’t, they throw in the towel with their “decorous and populist” management.</w:t>
      </w:r>
      <w:r w:rsidRPr="00F00E4D">
        <w:rPr>
          <w:sz w:val="16"/>
        </w:rPr>
        <w:t xml:space="preserve"> [16] Source: La Voz Denis is critically but authentically reaching out to the Maduro administration to remain attentive to the “other power.” </w:t>
      </w:r>
      <w:r w:rsidRPr="00F00E4D">
        <w:rPr>
          <w:rStyle w:val="StyleBoldUnderline"/>
        </w:rPr>
        <w:t>With municipal elections coming up, it is exigent upon Chavistas inside and outside of government to mobilize the base and stop the hemorrhaging of electoral support if they want to win local elections</w:t>
      </w:r>
      <w:r w:rsidRPr="00F00E4D">
        <w:rPr>
          <w:sz w:val="16"/>
        </w:rPr>
        <w:t xml:space="preserve">. But there is nothing like food shortages, rising food prices, devaluation of the currency, public insecurity, and political conflict to stoke unrest. </w:t>
      </w:r>
      <w:r w:rsidRPr="00F00E4D">
        <w:rPr>
          <w:rStyle w:val="StyleBoldUnderline"/>
        </w:rPr>
        <w:t>The opposition is focusing attention on these circumstances to drive home their arguments for greater efficiency, less social spending, and a less regulated market, as means for improving the nation’s economy</w:t>
      </w:r>
      <w:r w:rsidRPr="00F00E4D">
        <w:rPr>
          <w:sz w:val="16"/>
        </w:rPr>
        <w:t xml:space="preserve">. Up to now, </w:t>
      </w:r>
      <w:r w:rsidRPr="00F00E4D">
        <w:rPr>
          <w:rStyle w:val="StyleBoldUnderline"/>
        </w:rPr>
        <w:t>Maduro has managed the political and security challenges posed by the post-election period reasonably well.</w:t>
      </w:r>
      <w:r w:rsidRPr="00F00E4D">
        <w:rPr>
          <w:sz w:val="16"/>
        </w:rPr>
        <w:t xml:space="preserve"> But he faces a new challenge, as the narrow margin of victory reflects some loss of support from the base, the further erosion of which the Bolivarian Revolution can ill afford. As Ciccariello-Maher points out, the constituent power of the barrios has demonstrated its enduring revolutionary potential ever since the 1989 caracazo. Today, </w:t>
      </w:r>
      <w:r w:rsidRPr="00F00E4D">
        <w:rPr>
          <w:rStyle w:val="StyleBoldUnderline"/>
        </w:rPr>
        <w:t>as organizers in the barrios wage an ideological struggle within their own ranks to prevent disaffection with the democratic socialist alternative to neoliberal rule, Maduro moves to prevent any serious breach between his administration and the constituent power driving the revolution.</w:t>
      </w:r>
    </w:p>
    <w:p w:rsidR="0078062E" w:rsidRDefault="0078062E" w:rsidP="0078062E">
      <w:pPr>
        <w:rPr>
          <w:sz w:val="16"/>
        </w:rPr>
      </w:pPr>
    </w:p>
    <w:p w:rsidR="0078062E" w:rsidRDefault="0078062E" w:rsidP="0078062E">
      <w:pPr>
        <w:rPr>
          <w:rStyle w:val="StyleStyleBold12pt"/>
        </w:rPr>
      </w:pPr>
      <w:r>
        <w:rPr>
          <w:rStyle w:val="StyleStyleBold12pt"/>
        </w:rPr>
        <w:t xml:space="preserve">After the election Maduro is in power but is barely holding on </w:t>
      </w:r>
    </w:p>
    <w:p w:rsidR="0078062E" w:rsidRPr="00827BA3" w:rsidRDefault="0078062E" w:rsidP="0078062E">
      <w:pPr>
        <w:rPr>
          <w:rStyle w:val="StyleStyleBold12pt"/>
          <w:b w:val="0"/>
          <w:sz w:val="20"/>
        </w:rPr>
      </w:pPr>
      <w:r w:rsidRPr="00827BA3">
        <w:rPr>
          <w:rStyle w:val="StyleStyleBold12pt"/>
        </w:rPr>
        <w:t>Guillermoprieto</w:t>
      </w:r>
      <w:r>
        <w:rPr>
          <w:rStyle w:val="StyleStyleBold12pt"/>
        </w:rPr>
        <w:t xml:space="preserve"> ’13</w:t>
      </w:r>
      <w:r>
        <w:rPr>
          <w:rStyle w:val="StyleStyleBold12pt"/>
          <w:b w:val="0"/>
          <w:sz w:val="20"/>
        </w:rPr>
        <w:t xml:space="preserve"> [May 8, 2013. </w:t>
      </w:r>
      <w:r w:rsidRPr="00827BA3">
        <w:rPr>
          <w:rStyle w:val="StyleStyleBold12pt"/>
          <w:b w:val="0"/>
          <w:sz w:val="20"/>
        </w:rPr>
        <w:t>Alma Guillermoprieto is a Mexican journalist who has written extensively about Latin America for the British and American press.</w:t>
      </w:r>
      <w:r>
        <w:rPr>
          <w:rStyle w:val="StyleStyleBold12pt"/>
          <w:b w:val="0"/>
          <w:sz w:val="20"/>
        </w:rPr>
        <w:t xml:space="preserve"> “</w:t>
      </w:r>
      <w:r w:rsidRPr="00827BA3">
        <w:rPr>
          <w:rStyle w:val="StyleStyleBold12pt"/>
          <w:b w:val="0"/>
          <w:sz w:val="20"/>
        </w:rPr>
        <w:t>Chavismo After Chávez</w:t>
      </w:r>
      <w:r>
        <w:rPr>
          <w:rStyle w:val="StyleStyleBold12pt"/>
          <w:b w:val="0"/>
          <w:sz w:val="20"/>
        </w:rPr>
        <w:t xml:space="preserve">” The New York Review of Books. </w:t>
      </w:r>
      <w:hyperlink r:id="rId18" w:history="1">
        <w:r w:rsidRPr="00F73704">
          <w:rPr>
            <w:rStyle w:val="Hyperlink"/>
          </w:rPr>
          <w:t>http://www.nybooks.com/blogs/nyrblog/2013/may/08/chavismo-after-chavez/</w:t>
        </w:r>
      </w:hyperlink>
      <w:r>
        <w:rPr>
          <w:rStyle w:val="StyleStyleBold12pt"/>
          <w:b w:val="0"/>
          <w:sz w:val="20"/>
        </w:rPr>
        <w:t xml:space="preserve">] </w:t>
      </w:r>
    </w:p>
    <w:p w:rsidR="0078062E" w:rsidRPr="00827BA3" w:rsidRDefault="0078062E" w:rsidP="0078062E">
      <w:pPr>
        <w:rPr>
          <w:sz w:val="16"/>
        </w:rPr>
      </w:pPr>
      <w:r w:rsidRPr="00827BA3">
        <w:rPr>
          <w:sz w:val="16"/>
        </w:rPr>
        <w:t xml:space="preserve">What Venezuelans may remember most about last month’s presidential campaign is the moment right at the start, when Nicolás </w:t>
      </w:r>
      <w:r w:rsidRPr="00F00E4D">
        <w:rPr>
          <w:rStyle w:val="StyleBoldUnderline"/>
        </w:rPr>
        <w:t>Maduro</w:t>
      </w:r>
      <w:r w:rsidRPr="00827BA3">
        <w:rPr>
          <w:sz w:val="16"/>
        </w:rPr>
        <w:t xml:space="preserve"> Moros, the late Hugo Chávez’s chosen successor, </w:t>
      </w:r>
      <w:r w:rsidRPr="00F00E4D">
        <w:rPr>
          <w:rStyle w:val="StyleBoldUnderline"/>
        </w:rPr>
        <w:t>told a television audience that the supreme comandante had come back to him in the shape of a little bird and, chirping, urged him on to victory</w:t>
      </w:r>
      <w:r w:rsidRPr="00827BA3">
        <w:rPr>
          <w:sz w:val="16"/>
        </w:rPr>
        <w:t xml:space="preserve">. There was also the time he promised that an ancient Indian curse would fall on those who voted for the opposition candidate, Henrique Capriles Radonski, and the rallies at which Maduro, seeking to give substance to the slogan “Chávez lives!” produced a hapless little man, or boy, who was indeed the spitting image of the departed comandante. There was the sight of the hulking and excruciatingly self-conscious Maduro—by some accounts a sober and thoughtful man in private life—trying to channel the spirit of the man he now calls “father” by singing, dancing, and even rapping in front of equally embarrassed crowds. </w:t>
      </w:r>
      <w:r w:rsidRPr="00F00E4D">
        <w:rPr>
          <w:rStyle w:val="StyleBoldUnderline"/>
        </w:rPr>
        <w:t>For three weeks Venezuelans watched Maduro on television and attended his rallies</w:t>
      </w:r>
      <w:r w:rsidRPr="00827BA3">
        <w:rPr>
          <w:sz w:val="16"/>
        </w:rPr>
        <w:t xml:space="preserve">, probably giggled </w:t>
      </w:r>
      <w:r w:rsidRPr="00F00E4D">
        <w:rPr>
          <w:rStyle w:val="StyleBoldUnderline"/>
        </w:rPr>
        <w:t>and</w:t>
      </w:r>
      <w:r w:rsidRPr="00827BA3">
        <w:rPr>
          <w:sz w:val="16"/>
        </w:rPr>
        <w:t xml:space="preserve"> possibly </w:t>
      </w:r>
      <w:r w:rsidRPr="00F00E4D">
        <w:rPr>
          <w:rStyle w:val="StyleBoldUnderline"/>
        </w:rPr>
        <w:t>waited for the candidate to articulate a program to solve the dreadful problems Hugo Chávez left in his wake:</w:t>
      </w:r>
      <w:r w:rsidRPr="00827BA3">
        <w:rPr>
          <w:sz w:val="16"/>
        </w:rPr>
        <w:t xml:space="preserve"> one of the highest murder rates in the world; a community health system largely staffed by Cuban doctors in exchange for Venezuelan oil, which has led to the slow neglect of Venezuelan hospitals and an exodus of Venezuelan doctors (Cuban doctors abroad earn around $400 USD a month, Venezuelan doctors demand considerably more); a collapsing agricultural sector; inflation at more than 25 percent; crumbling infrastructure; constant blackouts—the list is long. Instead, Maduro continued to rail against those who would vote for Capriles. From one moment to the next it wasn’t so funny anymore: Maduro—the loyal, circumspect, good-natured former foreign minister Maduro—</w:t>
      </w:r>
      <w:r w:rsidRPr="00F00E4D">
        <w:rPr>
          <w:rStyle w:val="StyleBoldUnderline"/>
        </w:rPr>
        <w:t>had gone on the campaign trail with the full backing of the chavista state, chavista judicial system, chavista electoral oversight committee, and chavista coffers.</w:t>
      </w:r>
      <w:r w:rsidRPr="00827BA3">
        <w:rPr>
          <w:sz w:val="16"/>
        </w:rPr>
        <w:t xml:space="preserve"> Everyone, possibly including Capriles himself, expected him to win an easy victory. Yet</w:t>
      </w:r>
      <w:r w:rsidRPr="00F00E4D">
        <w:rPr>
          <w:rStyle w:val="StyleBoldUnderline"/>
        </w:rPr>
        <w:t xml:space="preserve"> </w:t>
      </w:r>
      <w:r w:rsidRPr="00827BA3">
        <w:rPr>
          <w:sz w:val="16"/>
        </w:rPr>
        <w:t xml:space="preserve">on April 14, according to the officially impartial but unashamedly chavista electoral council, </w:t>
      </w:r>
      <w:r w:rsidRPr="00F00E4D">
        <w:rPr>
          <w:rStyle w:val="StyleBoldUnderline"/>
        </w:rPr>
        <w:t>Maduro scraped out a tiny victory of just 50.66 percent</w:t>
      </w:r>
      <w:r w:rsidRPr="00827BA3">
        <w:rPr>
          <w:sz w:val="16"/>
        </w:rPr>
        <w:t xml:space="preserve"> to Capriles’s 49.07 percent. Or perhaps </w:t>
      </w:r>
      <w:r w:rsidRPr="00827BA3">
        <w:rPr>
          <w:sz w:val="16"/>
        </w:rPr>
        <w:lastRenderedPageBreak/>
        <w:t>he lost. The government has lied so much and so shamelessly to Venezuelans—most notably about the nature and severity of the cancer that killed Chávez—that it was hard to take the victory announcement on faith. It was, in any event, hardly a triumph: If the official count is correct, Maduro managed to lose some ten percent of the electorate in barely three weeks</w:t>
      </w:r>
      <w:r w:rsidRPr="00F00E4D">
        <w:rPr>
          <w:rStyle w:val="StyleBoldUnderline"/>
        </w:rPr>
        <w:t>.</w:t>
      </w:r>
      <w:r w:rsidRPr="00827BA3">
        <w:rPr>
          <w:sz w:val="16"/>
        </w:rPr>
        <w:t xml:space="preserve"> </w:t>
      </w:r>
      <w:r w:rsidRPr="00F00E4D">
        <w:rPr>
          <w:rStyle w:val="StyleBoldUnderline"/>
        </w:rPr>
        <w:t xml:space="preserve">At midnight the exhausted but vehement Capriles demanded a recount. And then </w:t>
      </w:r>
      <w:r w:rsidRPr="00F00E4D">
        <w:rPr>
          <w:rStyle w:val="Emphasis"/>
        </w:rPr>
        <w:t>chavismo collapsed into a scary collective insanity</w:t>
      </w:r>
      <w:r w:rsidRPr="00827BA3">
        <w:rPr>
          <w:sz w:val="16"/>
        </w:rPr>
        <w:t xml:space="preserve">. In a leaked video the minister of housing could be seen snarling at employees that he would fire anyone expressing opinions against Maduro. </w:t>
      </w:r>
      <w:r w:rsidRPr="00827BA3">
        <w:rPr>
          <w:rStyle w:val="StyleBoldUnderline"/>
        </w:rPr>
        <w:t>The new president’s</w:t>
      </w:r>
      <w:r w:rsidRPr="00827BA3">
        <w:rPr>
          <w:sz w:val="16"/>
        </w:rPr>
        <w:t xml:space="preserve"> former and possibly future </w:t>
      </w:r>
      <w:r w:rsidRPr="00827BA3">
        <w:rPr>
          <w:rStyle w:val="StyleBoldUnderline"/>
        </w:rPr>
        <w:t>rival for power,</w:t>
      </w:r>
      <w:r w:rsidRPr="00827BA3">
        <w:rPr>
          <w:sz w:val="16"/>
        </w:rPr>
        <w:t xml:space="preserve"> congressional leader Diosdado C</w:t>
      </w:r>
      <w:r w:rsidRPr="00827BA3">
        <w:rPr>
          <w:rStyle w:val="StyleBoldUnderline"/>
        </w:rPr>
        <w:t>abello, tried to whip the opposition into line by announcing publicly that any member of the</w:t>
      </w:r>
      <w:r w:rsidRPr="00827BA3">
        <w:rPr>
          <w:sz w:val="16"/>
        </w:rPr>
        <w:t xml:space="preserve"> the Asamblea Nacional, Venezuela’s </w:t>
      </w:r>
      <w:r w:rsidRPr="00827BA3">
        <w:rPr>
          <w:rStyle w:val="StyleBoldUnderline"/>
        </w:rPr>
        <w:t>single-chamber parliament</w:t>
      </w:r>
      <w:r w:rsidRPr="00827BA3">
        <w:rPr>
          <w:sz w:val="16"/>
        </w:rPr>
        <w:t xml:space="preserve">, </w:t>
      </w:r>
      <w:r w:rsidRPr="00827BA3">
        <w:rPr>
          <w:rStyle w:val="StyleBoldUnderline"/>
        </w:rPr>
        <w:t>who failed to recognize Maduro’s victory would not be given the floor</w:t>
      </w:r>
      <w:r w:rsidRPr="00827BA3">
        <w:rPr>
          <w:sz w:val="16"/>
        </w:rPr>
        <w:t xml:space="preserve">. A few days later he amended that statement to say that any asambleista who refuses to recognize Maduro and is therefore not allowed to speak would not be working, and would consequently lose the month’s salary. </w:t>
      </w:r>
      <w:r w:rsidRPr="00827BA3">
        <w:rPr>
          <w:rStyle w:val="StyleBoldUnderline"/>
        </w:rPr>
        <w:t>A campaign started the day after the election to accuse members of the opposition of inciting violence</w:t>
      </w:r>
      <w:r w:rsidRPr="00827BA3">
        <w:rPr>
          <w:sz w:val="16"/>
        </w:rPr>
        <w:t xml:space="preserve">. The word went out that nine people had been killed by opposition members on election day, and several voting stations set on fire. (There had in fact been angry confrontations between supporters of both sides, but the government has yet to provide evidence of politically-related arson or homicides in addition to the average of nine people who are murdered every day in Caracas.) </w:t>
      </w:r>
      <w:r w:rsidRPr="00827BA3">
        <w:rPr>
          <w:rStyle w:val="StyleBoldUnderline"/>
        </w:rPr>
        <w:t>In any event, the new epithet for Capriles and his followers is “murderers,” a serious charge and a political mistake, considering that they represent half of the electorate.</w:t>
      </w:r>
      <w:r w:rsidRPr="00827BA3">
        <w:rPr>
          <w:sz w:val="16"/>
        </w:rPr>
        <w:t xml:space="preserve"> Last week, Iris Varela, a long-time Chávez protégé known for her flame-red hair and fiery temper (she is called “Little Match”) went on television to denounce Capriles. She called him an inciter to riot, a murderer, and a drug addict whose “pokey-outy eyes full of hate” (ojos puyuos llenos de odio) were the result of hallucinogen intake. Capriles has not been accused of any crime, but Varela told him that she had a jail-cell waiting for him. “And I assure you that nothing will happen to you in that cell…not like those jails we inherited from the bourgeoisie.” This, from a woman who supervises a notorious jail system in which hundreds of prisoners were killed in the course of vendettas, riots, and fires last year. On April 28, retired Brigadier General Antonio Rivero, formerly director of the chavista emergency disaster relief program and now a member of the opposition, was called in by an old acquaintance, Miguel Rodríguez Torres, Maduro’s government minister, for a chat. “I want to hear your side of things,” Rodríguez reportedly told Rivero. Upon his arrival at his former classmate’s office, Rivero was told instead that he was under arrest on vague charges of incitement to riot on election day. He has been on hunger strike ever since. A seedy and amateurish propaganda video purports to show unidentified university students—students have made up a significant part of the opposition to Chávez—discussing with a gringo how much money they are willing to accept for acts of political sabotage. The gringo in question, who is in fact not mentioned at all by the olive-green-wearing “students” in the video, would be Timothy Hallet Tracy, a US citizen who was in Caracas making a documentary film, and who is still being denied consular access. (Asked about Tracy on his visit to Costa Rica last weekend, Barack Obama called the charges “ridiculous,” leading to further denunciations from the Maduro government.) </w:t>
      </w:r>
    </w:p>
    <w:p w:rsidR="0078062E" w:rsidRDefault="0078062E" w:rsidP="0078062E">
      <w:pPr>
        <w:rPr>
          <w:sz w:val="16"/>
        </w:rPr>
      </w:pPr>
    </w:p>
    <w:p w:rsidR="0078062E" w:rsidRDefault="0078062E" w:rsidP="0078062E">
      <w:pPr>
        <w:pStyle w:val="Heading2"/>
      </w:pPr>
      <w:r>
        <w:lastRenderedPageBreak/>
        <w:t xml:space="preserve">2NC Link </w:t>
      </w:r>
    </w:p>
    <w:p w:rsidR="0078062E" w:rsidRDefault="0078062E" w:rsidP="0078062E"/>
    <w:p w:rsidR="0078062E" w:rsidRDefault="0078062E" w:rsidP="0078062E">
      <w:pPr>
        <w:rPr>
          <w:rStyle w:val="StyleStyleBold12pt"/>
        </w:rPr>
      </w:pPr>
      <w:r>
        <w:rPr>
          <w:rStyle w:val="StyleStyleBold12pt"/>
        </w:rPr>
        <w:t xml:space="preserve">Maduro needs to continue being anti-American to maintain credibility and control over Chavistas </w:t>
      </w:r>
    </w:p>
    <w:p w:rsidR="0078062E" w:rsidRPr="000F7E6C" w:rsidRDefault="0078062E" w:rsidP="0078062E">
      <w:pPr>
        <w:rPr>
          <w:rStyle w:val="StyleStyleBold12pt"/>
          <w:b w:val="0"/>
          <w:sz w:val="20"/>
        </w:rPr>
      </w:pPr>
      <w:r>
        <w:rPr>
          <w:rStyle w:val="StyleStyleBold12pt"/>
        </w:rPr>
        <w:t xml:space="preserve">O’Reilly ’13 </w:t>
      </w:r>
      <w:r>
        <w:rPr>
          <w:rStyle w:val="StyleStyleBold12pt"/>
          <w:b w:val="0"/>
          <w:sz w:val="20"/>
        </w:rPr>
        <w:t>[April 17, 2013. Andrew O’Reilly is a writer/producer at Fox News Latino. “</w:t>
      </w:r>
      <w:r w:rsidRPr="000F7E6C">
        <w:rPr>
          <w:rStyle w:val="StyleStyleBold12pt"/>
          <w:b w:val="0"/>
          <w:sz w:val="20"/>
        </w:rPr>
        <w:t>U.S.-Venezuelan Relations Remain Tense Under Maduro, Experts Claim</w:t>
      </w:r>
      <w:r>
        <w:rPr>
          <w:rStyle w:val="StyleStyleBold12pt"/>
          <w:b w:val="0"/>
          <w:sz w:val="20"/>
        </w:rPr>
        <w:t xml:space="preserve">” Fox News Latino. </w:t>
      </w:r>
      <w:hyperlink r:id="rId19" w:history="1">
        <w:r w:rsidRPr="005378D8">
          <w:rPr>
            <w:rStyle w:val="Hyperlink"/>
          </w:rPr>
          <w:t>http://latino.foxnews.com/latino/politics/2013/04/17/us-venezuelan-relations-remain-tense-under-maduro-experts-claim/</w:t>
        </w:r>
      </w:hyperlink>
      <w:r>
        <w:rPr>
          <w:rStyle w:val="StyleStyleBold12pt"/>
          <w:b w:val="0"/>
          <w:sz w:val="20"/>
        </w:rPr>
        <w:t xml:space="preserve">] </w:t>
      </w:r>
    </w:p>
    <w:p w:rsidR="0078062E" w:rsidRDefault="0078062E" w:rsidP="0078062E">
      <w:pPr>
        <w:rPr>
          <w:sz w:val="16"/>
        </w:rPr>
      </w:pPr>
      <w:r w:rsidRPr="000F7E6C">
        <w:rPr>
          <w:sz w:val="16"/>
        </w:rPr>
        <w:t xml:space="preserve">In 2009, Chávez led a successful push for a constitutional referendum that abolished term limits for the offices of President, state governors, mayors and congress members. The previous provision established a three-term limit for deputies and a two-term limit for the other offices, but with the 2009 referendum, Chávez – or any other leader – could ostensibly stay in power indefinitely. </w:t>
      </w:r>
      <w:r w:rsidRPr="000F7E6C">
        <w:rPr>
          <w:rStyle w:val="StyleBoldUnderline"/>
        </w:rPr>
        <w:t>Maduro does not have the charm or power to hold the Chavista movement together nor make Venezuelans forget about the problems plaguing their nation.</w:t>
      </w:r>
      <w:r w:rsidRPr="000F7E6C">
        <w:rPr>
          <w:sz w:val="16"/>
        </w:rPr>
        <w:t xml:space="preserve"> If Sunday’s vote is any indication, </w:t>
      </w:r>
      <w:r w:rsidRPr="000F7E6C">
        <w:rPr>
          <w:rStyle w:val="StyleBoldUnderline"/>
        </w:rPr>
        <w:t>Venezuela is torn between Chávez’s legacy and a dismal future</w:t>
      </w:r>
      <w:r w:rsidRPr="000F7E6C">
        <w:rPr>
          <w:sz w:val="16"/>
        </w:rPr>
        <w:t xml:space="preserve">, </w:t>
      </w:r>
      <w:r w:rsidRPr="000F7E6C">
        <w:rPr>
          <w:rStyle w:val="StyleBoldUnderline"/>
        </w:rPr>
        <w:t>with the official results giving Maduro 51 percent of the vote</w:t>
      </w:r>
      <w:r w:rsidRPr="000F7E6C">
        <w:rPr>
          <w:sz w:val="16"/>
        </w:rPr>
        <w:t xml:space="preserve"> to challenger Henrique Capriles’ 49 percent – although </w:t>
      </w:r>
      <w:r w:rsidRPr="000F7E6C">
        <w:rPr>
          <w:rStyle w:val="StyleBoldUnderline"/>
        </w:rPr>
        <w:t>opposition sources showed Capriles winning by more than 300,000 votes</w:t>
      </w:r>
      <w:r w:rsidRPr="000F7E6C">
        <w:rPr>
          <w:sz w:val="16"/>
        </w:rPr>
        <w:t>. “</w:t>
      </w:r>
      <w:r w:rsidRPr="000F7E6C">
        <w:rPr>
          <w:rStyle w:val="Emphasis"/>
        </w:rPr>
        <w:t xml:space="preserve">Chávez could overcome </w:t>
      </w:r>
      <w:r w:rsidRPr="00C578ED">
        <w:rPr>
          <w:rStyle w:val="StyleBoldUnderline"/>
        </w:rPr>
        <w:t>the detractors because he was viewed as a</w:t>
      </w:r>
      <w:r w:rsidRPr="000F7E6C">
        <w:rPr>
          <w:rStyle w:val="Emphasis"/>
        </w:rPr>
        <w:t xml:space="preserve"> national hero, Maduro doesn’t have that</w:t>
      </w:r>
      <w:r w:rsidRPr="000F7E6C">
        <w:rPr>
          <w:rStyle w:val="StyleBoldUnderline"/>
        </w:rPr>
        <w:t>,</w:t>
      </w:r>
      <w:r w:rsidRPr="000F7E6C">
        <w:rPr>
          <w:sz w:val="16"/>
        </w:rPr>
        <w:t xml:space="preserve">” </w:t>
      </w:r>
      <w:r w:rsidRPr="000F7E6C">
        <w:rPr>
          <w:rStyle w:val="StyleBoldUnderline"/>
        </w:rPr>
        <w:t>said Larry Birns with the Council for Hemispheric Affairs</w:t>
      </w:r>
      <w:r w:rsidRPr="000F7E6C">
        <w:rPr>
          <w:sz w:val="16"/>
        </w:rPr>
        <w:t xml:space="preserve">. </w:t>
      </w:r>
      <w:r w:rsidRPr="000F7E6C">
        <w:rPr>
          <w:rStyle w:val="Emphasis"/>
        </w:rPr>
        <w:t xml:space="preserve">To maintain his credibility </w:t>
      </w:r>
      <w:r w:rsidRPr="00C578ED">
        <w:rPr>
          <w:rStyle w:val="StyleBoldUnderline"/>
        </w:rPr>
        <w:t>within the Chavista movement and</w:t>
      </w:r>
      <w:r w:rsidRPr="000F7E6C">
        <w:rPr>
          <w:rStyle w:val="Emphasis"/>
        </w:rPr>
        <w:t xml:space="preserve"> </w:t>
      </w:r>
      <w:r w:rsidRPr="00C578ED">
        <w:rPr>
          <w:rStyle w:val="StyleBoldUnderline"/>
        </w:rPr>
        <w:t>fend off opponents from within his own party</w:t>
      </w:r>
      <w:r w:rsidRPr="000F7E6C">
        <w:rPr>
          <w:rStyle w:val="Emphasis"/>
        </w:rPr>
        <w:t>, Maduro needs to maintain his opposition to the U.S. and continue to paint Americans as imperialist intruders</w:t>
      </w:r>
      <w:r w:rsidRPr="000F7E6C">
        <w:rPr>
          <w:sz w:val="16"/>
        </w:rPr>
        <w:t>, experts said. “</w:t>
      </w:r>
      <w:r w:rsidRPr="00C578ED">
        <w:rPr>
          <w:rStyle w:val="StyleBoldUnderline"/>
        </w:rPr>
        <w:t xml:space="preserve">He’s got to worry about the opponents </w:t>
      </w:r>
      <w:r w:rsidRPr="000F7E6C">
        <w:rPr>
          <w:rStyle w:val="StyleBoldUnderline"/>
        </w:rPr>
        <w:t>that will pose a threat to his rule,</w:t>
      </w:r>
      <w:r w:rsidRPr="000F7E6C">
        <w:rPr>
          <w:sz w:val="16"/>
        </w:rPr>
        <w:t>” Birns said. “</w:t>
      </w:r>
      <w:r w:rsidRPr="000F7E6C">
        <w:rPr>
          <w:rStyle w:val="StyleBoldUnderline"/>
        </w:rPr>
        <w:t xml:space="preserve">These are difficult times for Maduro and </w:t>
      </w:r>
      <w:r w:rsidRPr="000F7E6C">
        <w:rPr>
          <w:rStyle w:val="Emphasis"/>
        </w:rPr>
        <w:t xml:space="preserve">no one knows </w:t>
      </w:r>
      <w:r w:rsidRPr="00C578ED">
        <w:rPr>
          <w:rStyle w:val="StyleBoldUnderline"/>
        </w:rPr>
        <w:t>how the scenario will play out</w:t>
      </w:r>
      <w:r w:rsidRPr="000F7E6C">
        <w:rPr>
          <w:sz w:val="16"/>
        </w:rPr>
        <w:t>.” For its part, the</w:t>
      </w:r>
      <w:r w:rsidRPr="000F7E6C">
        <w:rPr>
          <w:rStyle w:val="Emphasis"/>
        </w:rPr>
        <w:t xml:space="preserve"> United States is not in better shape </w:t>
      </w:r>
      <w:r w:rsidRPr="00C578ED">
        <w:rPr>
          <w:rStyle w:val="StyleBoldUnderline"/>
        </w:rPr>
        <w:t>when it comes to its relations with Venezuela</w:t>
      </w:r>
      <w:r w:rsidRPr="000F7E6C">
        <w:rPr>
          <w:rStyle w:val="Emphasis"/>
        </w:rPr>
        <w:t xml:space="preserve"> </w:t>
      </w:r>
      <w:r w:rsidRPr="000F7E6C">
        <w:rPr>
          <w:sz w:val="16"/>
        </w:rPr>
        <w:t xml:space="preserve">– or other Latin American nations. </w:t>
      </w:r>
      <w:r w:rsidRPr="000F7E6C">
        <w:rPr>
          <w:rStyle w:val="StyleBoldUnderline"/>
        </w:rPr>
        <w:t xml:space="preserve">Diplomatic disputes with Venezuela and touchy relations with </w:t>
      </w:r>
      <w:r w:rsidRPr="000F7E6C">
        <w:rPr>
          <w:sz w:val="16"/>
        </w:rPr>
        <w:t xml:space="preserve">neighboring </w:t>
      </w:r>
      <w:r w:rsidRPr="000F7E6C">
        <w:rPr>
          <w:rStyle w:val="StyleBoldUnderline"/>
        </w:rPr>
        <w:t xml:space="preserve">Bolivia and Ecuador have led to a schism between the United States and the </w:t>
      </w:r>
      <w:r w:rsidRPr="000F7E6C">
        <w:rPr>
          <w:sz w:val="16"/>
        </w:rPr>
        <w:t xml:space="preserve">countries in the </w:t>
      </w:r>
      <w:r w:rsidRPr="000F7E6C">
        <w:rPr>
          <w:rStyle w:val="StyleBoldUnderline"/>
        </w:rPr>
        <w:t>Bolivarian Alliance</w:t>
      </w:r>
      <w:r w:rsidRPr="000F7E6C">
        <w:rPr>
          <w:sz w:val="16"/>
        </w:rPr>
        <w:t xml:space="preserve"> for the Americas. Hershberg said that t</w:t>
      </w:r>
      <w:r w:rsidRPr="000F7E6C">
        <w:rPr>
          <w:rStyle w:val="StyleBoldUnderline"/>
        </w:rPr>
        <w:t>he Obama administration's refusal to accept the official results of Venezuela's election will</w:t>
      </w:r>
      <w:r w:rsidRPr="000F7E6C">
        <w:rPr>
          <w:sz w:val="16"/>
        </w:rPr>
        <w:t xml:space="preserve"> not only </w:t>
      </w:r>
      <w:r w:rsidRPr="000F7E6C">
        <w:rPr>
          <w:rStyle w:val="StyleBoldUnderline"/>
        </w:rPr>
        <w:t>anger Maduro</w:t>
      </w:r>
      <w:r w:rsidRPr="000F7E6C">
        <w:rPr>
          <w:sz w:val="16"/>
        </w:rPr>
        <w:t xml:space="preserve">, but could be viewed as hypocritical in the light of the scandal surrounding the uncounted votes during the 2000 U.S. presidential election that saw George W. Bush defeat Al Gore. The U.S. has a long history of political involvement – both overtly and covertly – in elections throughout Latin America. “For the Americans to say this only 12 years after Bush. V. Gore is remarkable,” he said. "Latin America looked at the U.S. and said that the U.S. will never again be able to tell us how to conduct our elections.” “This makes them look absurd,” he added, about the State Department’s refusal to recognize the election of Maduro. The State Department said it was "difficult to understand" why the commission certified ruling party candidate Nicolás Maduro as the winner in the absence of a recount, which challenger Henrique Capriles is demanding. It also condemned </w:t>
      </w:r>
      <w:r w:rsidRPr="000F7E6C">
        <w:rPr>
          <w:rStyle w:val="StyleBoldUnderline"/>
        </w:rPr>
        <w:t>the post-election violence that has killed at least seven people and injured 61</w:t>
      </w:r>
      <w:r w:rsidRPr="000F7E6C">
        <w:rPr>
          <w:sz w:val="16"/>
        </w:rPr>
        <w:t xml:space="preserve">. In a televised broadcast Tuesday, Justice Minister Nestor Reverol accused Capriles of numerous crimes, including insurrection and civil disobedience. Maduro blamed Capriles personally. "You are responsible for the dead we are mourning," he said, calling Capriles "the defeated candidate." </w:t>
      </w:r>
      <w:r w:rsidRPr="000F7E6C">
        <w:rPr>
          <w:rStyle w:val="StyleBoldUnderline"/>
        </w:rPr>
        <w:t xml:space="preserve">Government officials have been alleging since Monday that Capriles is plotting a coup, and President-elect Maduro announced that he was prohibiting an opposition march </w:t>
      </w:r>
      <w:r w:rsidRPr="000F7E6C">
        <w:rPr>
          <w:sz w:val="16"/>
        </w:rPr>
        <w:t>scheduled for Wednesday in the capital. On Tuesday Capriles' supporters protested in cities including Merida and Maracay.</w:t>
      </w:r>
    </w:p>
    <w:p w:rsidR="0078062E" w:rsidRDefault="0078062E" w:rsidP="0078062E">
      <w:pPr>
        <w:pStyle w:val="Heading4"/>
      </w:pPr>
      <w:r>
        <w:t>Current US failure to recognize Maduro gives him legitimacy – the plan reverses this trend</w:t>
      </w:r>
    </w:p>
    <w:p w:rsidR="0078062E" w:rsidRDefault="0078062E" w:rsidP="0078062E">
      <w:r w:rsidRPr="00B874F5">
        <w:rPr>
          <w:sz w:val="16"/>
        </w:rPr>
        <w:t xml:space="preserve">Alastair </w:t>
      </w:r>
      <w:r w:rsidRPr="00B874F5">
        <w:rPr>
          <w:rStyle w:val="StyleStyleBold12pt"/>
        </w:rPr>
        <w:t>Baverstock</w:t>
      </w:r>
      <w:r w:rsidRPr="00B874F5">
        <w:rPr>
          <w:sz w:val="16"/>
        </w:rPr>
        <w:t>, 5-17-20</w:t>
      </w:r>
      <w:r w:rsidRPr="00B874F5">
        <w:rPr>
          <w:rStyle w:val="StyleStyleBold12pt"/>
        </w:rPr>
        <w:t>13</w:t>
      </w:r>
      <w:r w:rsidRPr="00B874F5">
        <w:rPr>
          <w:sz w:val="16"/>
        </w:rPr>
        <w:t xml:space="preserve">, </w:t>
      </w:r>
      <w:r w:rsidRPr="00B874F5">
        <w:t>contributor to the Christian Science Monitor</w:t>
      </w:r>
      <w:r w:rsidRPr="00B874F5">
        <w:rPr>
          <w:sz w:val="16"/>
        </w:rPr>
        <w:t>, “Venezuela's Maduro still waiting on Washington's recognition,” http://www.csmonitor.com/World/Americas/2013/0517/Venezuela-s-Maduro-still-waiting-on-Washington-s-recognition</w:t>
      </w:r>
    </w:p>
    <w:p w:rsidR="0078062E" w:rsidRPr="00C54BC6" w:rsidRDefault="0078062E" w:rsidP="0078062E">
      <w:pPr>
        <w:rPr>
          <w:sz w:val="16"/>
        </w:rPr>
      </w:pPr>
      <w:r w:rsidRPr="00CD4405">
        <w:rPr>
          <w:sz w:val="16"/>
        </w:rPr>
        <w:t xml:space="preserve">Meanwhile, </w:t>
      </w:r>
      <w:r w:rsidRPr="006419E4">
        <w:rPr>
          <w:rStyle w:val="StyleBoldUnderline"/>
        </w:rPr>
        <w:t>other countries in the region were quick to congratulate Maduro on his victory.</w:t>
      </w:r>
      <w:r w:rsidRPr="00CD4405">
        <w:rPr>
          <w:sz w:val="16"/>
        </w:rPr>
        <w:t xml:space="preserve"> In fact, the new leader spent last week on a whistle-stop tour of friendly regional governments including Argentina, Uruguay, and Brazil in an attempt to secure his leadership status. “</w:t>
      </w:r>
      <w:r w:rsidRPr="00CD4405">
        <w:rPr>
          <w:rStyle w:val="StyleBoldUnderline"/>
          <w:highlight w:val="green"/>
        </w:rPr>
        <w:t>Things haven’t been going well for Maduro</w:t>
      </w:r>
      <w:r w:rsidRPr="00CD4405">
        <w:rPr>
          <w:rStyle w:val="StyleBoldUnderline"/>
        </w:rPr>
        <w:t xml:space="preserve"> since the election</w:t>
      </w:r>
      <w:r w:rsidRPr="00CD4405">
        <w:rPr>
          <w:sz w:val="16"/>
        </w:rPr>
        <w:t xml:space="preserve">,” says Smilde. “his recent touring </w:t>
      </w:r>
      <w:r w:rsidRPr="00CD4405">
        <w:rPr>
          <w:sz w:val="16"/>
        </w:rPr>
        <w:lastRenderedPageBreak/>
        <w:t xml:space="preserve">of the continent has been a very obvious attempt </w:t>
      </w:r>
      <w:r w:rsidRPr="00CD4405">
        <w:rPr>
          <w:rStyle w:val="StyleBoldUnderline"/>
        </w:rPr>
        <w:t xml:space="preserve">to demonstrate his </w:t>
      </w:r>
      <w:r w:rsidRPr="00CD4405">
        <w:rPr>
          <w:rStyle w:val="Emphasis"/>
          <w:highlight w:val="green"/>
        </w:rPr>
        <w:t>legitimacy</w:t>
      </w:r>
      <w:r w:rsidRPr="00CD4405">
        <w:rPr>
          <w:sz w:val="16"/>
        </w:rPr>
        <w:t xml:space="preserve">.” Following the hotly contested election, which many Venezuelans believe was stolen by a socialist government fearing the loss of power, country-wide protests erupted. Riot police fought protesters with tear gas and nightly "cacerolazo" sound protests filled the capital with a cacophony of noise. Although officially victorious, </w:t>
      </w:r>
      <w:r w:rsidRPr="00CD4405">
        <w:rPr>
          <w:rStyle w:val="StyleBoldUnderline"/>
        </w:rPr>
        <w:t>Maduro’s slim win</w:t>
      </w:r>
      <w:r w:rsidRPr="00CD4405">
        <w:rPr>
          <w:sz w:val="16"/>
        </w:rPr>
        <w:t xml:space="preserve"> compared to the eleven percent by which Chávez defeated the same opponent last October </w:t>
      </w:r>
      <w:r w:rsidRPr="00CD4405">
        <w:rPr>
          <w:rStyle w:val="StyleBoldUnderline"/>
        </w:rPr>
        <w:t>left the new premier with little mandate to govern</w:t>
      </w:r>
      <w:r w:rsidRPr="00CD4405">
        <w:rPr>
          <w:sz w:val="16"/>
        </w:rPr>
        <w:t>. “</w:t>
      </w:r>
      <w:r w:rsidRPr="00CD4405">
        <w:rPr>
          <w:rStyle w:val="StyleBoldUnderline"/>
          <w:highlight w:val="green"/>
        </w:rPr>
        <w:t>A lot of Venezuelans</w:t>
      </w:r>
      <w:r w:rsidRPr="006419E4">
        <w:rPr>
          <w:rStyle w:val="StyleBoldUnderline"/>
        </w:rPr>
        <w:t xml:space="preserve"> seem to </w:t>
      </w:r>
      <w:r w:rsidRPr="00CD4405">
        <w:rPr>
          <w:rStyle w:val="StyleBoldUnderline"/>
          <w:highlight w:val="green"/>
        </w:rPr>
        <w:t>think that a close election is not</w:t>
      </w:r>
      <w:r w:rsidRPr="006419E4">
        <w:rPr>
          <w:rStyle w:val="StyleBoldUnderline"/>
        </w:rPr>
        <w:t xml:space="preserve"> a </w:t>
      </w:r>
      <w:r w:rsidRPr="00CD4405">
        <w:rPr>
          <w:rStyle w:val="StyleBoldUnderline"/>
          <w:highlight w:val="green"/>
        </w:rPr>
        <w:t>valid</w:t>
      </w:r>
      <w:r w:rsidRPr="006419E4">
        <w:rPr>
          <w:rStyle w:val="StyleBoldUnderline"/>
        </w:rPr>
        <w:t xml:space="preserve"> election, so </w:t>
      </w:r>
      <w:r w:rsidRPr="00CD4405">
        <w:rPr>
          <w:rStyle w:val="StyleBoldUnderline"/>
          <w:highlight w:val="green"/>
        </w:rPr>
        <w:t>this leaves room for Maduro’s critics to question it</w:t>
      </w:r>
      <w:r w:rsidRPr="00CD4405">
        <w:rPr>
          <w:sz w:val="16"/>
        </w:rPr>
        <w:t xml:space="preserve">,” says Mark Weisbrot of the Center for Economic and Policy research, an independent think-tank in Washington. Mr. Weisbrot says he thinks </w:t>
      </w:r>
      <w:r w:rsidRPr="00CD4405">
        <w:rPr>
          <w:rStyle w:val="StyleBoldUnderline"/>
          <w:highlight w:val="green"/>
        </w:rPr>
        <w:t xml:space="preserve">the US is trying to take advantage of this situation. </w:t>
      </w:r>
      <w:r w:rsidRPr="00CD4405">
        <w:rPr>
          <w:rStyle w:val="Emphasis"/>
          <w:highlight w:val="green"/>
        </w:rPr>
        <w:t>Far</w:t>
      </w:r>
      <w:r w:rsidRPr="00CD4405">
        <w:rPr>
          <w:rStyle w:val="StyleBoldUnderline"/>
          <w:highlight w:val="green"/>
        </w:rPr>
        <w:t xml:space="preserve"> from putting a dent in Maduro</w:t>
      </w:r>
      <w:r w:rsidRPr="00CD4405">
        <w:rPr>
          <w:rStyle w:val="StyleBoldUnderline"/>
        </w:rPr>
        <w:t xml:space="preserve">’s </w:t>
      </w:r>
      <w:r w:rsidRPr="00CD4405">
        <w:rPr>
          <w:rStyle w:val="StyleBoldUnderline"/>
          <w:highlight w:val="green"/>
        </w:rPr>
        <w:t>credibility</w:t>
      </w:r>
      <w:r w:rsidRPr="00CD4405">
        <w:rPr>
          <w:sz w:val="16"/>
        </w:rPr>
        <w:t xml:space="preserve">, other observers believe that </w:t>
      </w:r>
      <w:r w:rsidRPr="006419E4">
        <w:rPr>
          <w:rStyle w:val="StyleBoldUnderline"/>
        </w:rPr>
        <w:t xml:space="preserve">continued </w:t>
      </w:r>
      <w:r w:rsidRPr="00CD4405">
        <w:rPr>
          <w:rStyle w:val="StyleBoldUnderline"/>
          <w:highlight w:val="green"/>
        </w:rPr>
        <w:t>tensions</w:t>
      </w:r>
      <w:r w:rsidRPr="006419E4">
        <w:rPr>
          <w:rStyle w:val="StyleBoldUnderline"/>
        </w:rPr>
        <w:t xml:space="preserve"> between Venezuela and the US </w:t>
      </w:r>
      <w:r w:rsidRPr="00CD4405">
        <w:rPr>
          <w:rStyle w:val="Emphasis"/>
          <w:highlight w:val="green"/>
        </w:rPr>
        <w:t>serve as a positive</w:t>
      </w:r>
      <w:r w:rsidRPr="00CD4405">
        <w:rPr>
          <w:rStyle w:val="StyleBoldUnderline"/>
          <w:highlight w:val="green"/>
        </w:rPr>
        <w:t xml:space="preserve"> for a president whose supporters have come to expect belligerence towards “las imperialistas.”</w:t>
      </w:r>
      <w:r>
        <w:rPr>
          <w:rStyle w:val="StyleBoldUnderline"/>
        </w:rPr>
        <w:t xml:space="preserve"> </w:t>
      </w:r>
      <w:r w:rsidRPr="00CD4405">
        <w:rPr>
          <w:sz w:val="16"/>
        </w:rPr>
        <w:t xml:space="preserve">“In many ways John </w:t>
      </w:r>
      <w:r w:rsidRPr="00CD4405">
        <w:rPr>
          <w:rStyle w:val="StyleBoldUnderline"/>
          <w:highlight w:val="green"/>
        </w:rPr>
        <w:t xml:space="preserve">Kerry is </w:t>
      </w:r>
      <w:r w:rsidRPr="00CD4405">
        <w:rPr>
          <w:rStyle w:val="Emphasis"/>
          <w:highlight w:val="green"/>
        </w:rPr>
        <w:t>doing Maduro a favor</w:t>
      </w:r>
      <w:r w:rsidRPr="00CD4405">
        <w:rPr>
          <w:rStyle w:val="StyleBoldUnderline"/>
          <w:highlight w:val="green"/>
        </w:rPr>
        <w:t xml:space="preserve"> by not recognizing him</w:t>
      </w:r>
      <w:r w:rsidRPr="00CD4405">
        <w:rPr>
          <w:sz w:val="16"/>
        </w:rPr>
        <w:t xml:space="preserve">,” says Jones. “The </w:t>
      </w:r>
      <w:r w:rsidRPr="00CD4405">
        <w:rPr>
          <w:rStyle w:val="StyleBoldUnderline"/>
          <w:highlight w:val="green"/>
        </w:rPr>
        <w:t>US</w:t>
      </w:r>
      <w:r w:rsidRPr="00CD4405">
        <w:rPr>
          <w:sz w:val="16"/>
        </w:rPr>
        <w:t xml:space="preserve">’s </w:t>
      </w:r>
      <w:r w:rsidRPr="00CD4405">
        <w:rPr>
          <w:rStyle w:val="StyleBoldUnderline"/>
          <w:highlight w:val="green"/>
        </w:rPr>
        <w:t>refusal to cooperate plays into the</w:t>
      </w:r>
      <w:r w:rsidRPr="00CD4405">
        <w:rPr>
          <w:sz w:val="16"/>
        </w:rPr>
        <w:t xml:space="preserve"> socialists’ </w:t>
      </w:r>
      <w:r w:rsidRPr="00CD4405">
        <w:rPr>
          <w:rStyle w:val="StyleBoldUnderline"/>
          <w:highlight w:val="green"/>
        </w:rPr>
        <w:t xml:space="preserve">broader </w:t>
      </w:r>
      <w:r w:rsidRPr="00CD4405">
        <w:rPr>
          <w:rStyle w:val="Emphasis"/>
          <w:highlight w:val="green"/>
        </w:rPr>
        <w:t>narrative</w:t>
      </w:r>
      <w:r w:rsidRPr="006419E4">
        <w:rPr>
          <w:rStyle w:val="StyleBoldUnderline"/>
        </w:rPr>
        <w:t xml:space="preserve"> that the US is conspiring to defeat Venezuela’s revolution</w:t>
      </w:r>
      <w:r w:rsidRPr="00CD4405">
        <w:rPr>
          <w:sz w:val="16"/>
        </w:rPr>
        <w:t>.”</w:t>
      </w:r>
    </w:p>
    <w:p w:rsidR="0078062E" w:rsidRPr="00C54BC6" w:rsidRDefault="0078062E" w:rsidP="0078062E"/>
    <w:p w:rsidR="0078062E" w:rsidRDefault="0078062E" w:rsidP="0078062E">
      <w:pPr>
        <w:rPr>
          <w:rStyle w:val="StyleStyleBold12pt"/>
        </w:rPr>
      </w:pPr>
      <w:r>
        <w:rPr>
          <w:rStyle w:val="StyleStyleBold12pt"/>
        </w:rPr>
        <w:t>If Maduro doesn’t make decisions similar to those Chavez would make, he will be overthrown</w:t>
      </w:r>
    </w:p>
    <w:p w:rsidR="0078062E" w:rsidRPr="000A42E0" w:rsidRDefault="0078062E" w:rsidP="0078062E">
      <w:pPr>
        <w:rPr>
          <w:rStyle w:val="StyleStyleBold12pt"/>
          <w:b w:val="0"/>
          <w:sz w:val="20"/>
        </w:rPr>
      </w:pPr>
      <w:r>
        <w:rPr>
          <w:rStyle w:val="StyleStyleBold12pt"/>
        </w:rPr>
        <w:t xml:space="preserve">Byrne ’13 </w:t>
      </w:r>
      <w:r>
        <w:rPr>
          <w:rStyle w:val="StyleStyleBold12pt"/>
          <w:b w:val="0"/>
          <w:sz w:val="20"/>
        </w:rPr>
        <w:t>[April 10, 2013. Rick Byrne is a correspondent for Thomson Reuters. “</w:t>
      </w:r>
      <w:r w:rsidRPr="000A42E0">
        <w:rPr>
          <w:rStyle w:val="StyleStyleBold12pt"/>
          <w:b w:val="0"/>
          <w:sz w:val="20"/>
        </w:rPr>
        <w:t>Among Chavistas, support for Maduro not unconditional</w:t>
      </w:r>
      <w:r>
        <w:rPr>
          <w:rStyle w:val="StyleStyleBold12pt"/>
          <w:b w:val="0"/>
          <w:sz w:val="20"/>
        </w:rPr>
        <w:t xml:space="preserve">” Global Post. </w:t>
      </w:r>
      <w:hyperlink r:id="rId20" w:history="1">
        <w:r w:rsidRPr="00F73704">
          <w:rPr>
            <w:rStyle w:val="Hyperlink"/>
          </w:rPr>
          <w:t>http://www.globalpost.com/dispatch/news/afp/130410/among-chavistas-support-maduro-not-unconditional</w:t>
        </w:r>
      </w:hyperlink>
      <w:r>
        <w:rPr>
          <w:rStyle w:val="StyleStyleBold12pt"/>
          <w:b w:val="0"/>
          <w:sz w:val="20"/>
        </w:rPr>
        <w:t xml:space="preserve">] </w:t>
      </w:r>
    </w:p>
    <w:p w:rsidR="0078062E" w:rsidRPr="000A42E0" w:rsidRDefault="0078062E" w:rsidP="0078062E">
      <w:pPr>
        <w:rPr>
          <w:rStyle w:val="StyleBoldUnderline"/>
        </w:rPr>
      </w:pPr>
      <w:r w:rsidRPr="000A42E0">
        <w:rPr>
          <w:sz w:val="16"/>
        </w:rPr>
        <w:t xml:space="preserve">A truck barreled through a Caracas market with loudspeakers playing a campaign song of acting President Nicolas Maduro, with a Caribbean beat and the chorus "Chavez I swear, my vote is for Maduro." </w:t>
      </w:r>
      <w:r w:rsidRPr="000A42E0">
        <w:rPr>
          <w:rStyle w:val="StyleBoldUnderline"/>
        </w:rPr>
        <w:t xml:space="preserve">Many residents, </w:t>
      </w:r>
      <w:r w:rsidRPr="000A42E0">
        <w:rPr>
          <w:sz w:val="16"/>
        </w:rPr>
        <w:t xml:space="preserve">fishmongers and fruit salesmen along the crowded blue-collar neighborhood of Petare </w:t>
      </w:r>
      <w:r w:rsidRPr="000A42E0">
        <w:rPr>
          <w:rStyle w:val="StyleBoldUnderline"/>
        </w:rPr>
        <w:t xml:space="preserve">have pledged to follow Hugo Chavez's wishes and </w:t>
      </w:r>
      <w:r w:rsidRPr="000A42E0">
        <w:rPr>
          <w:sz w:val="16"/>
        </w:rPr>
        <w:t xml:space="preserve">vote for Maduro in Sunday's presidential election. </w:t>
      </w:r>
      <w:r w:rsidRPr="000A42E0">
        <w:rPr>
          <w:rStyle w:val="StyleBoldUnderline"/>
        </w:rPr>
        <w:t xml:space="preserve">But most warn that </w:t>
      </w:r>
      <w:r w:rsidRPr="000A42E0">
        <w:rPr>
          <w:rStyle w:val="Emphasis"/>
        </w:rPr>
        <w:t>Maduro will not get a free pass if he fails to follow the fallen leftist leader's self-styled socialist revolution</w:t>
      </w:r>
      <w:r w:rsidRPr="000A42E0">
        <w:rPr>
          <w:rStyle w:val="StyleBoldUnderline"/>
        </w:rPr>
        <w:t>, a set of oil-funded health, education and food programs for the poor.</w:t>
      </w:r>
      <w:r w:rsidRPr="000A42E0">
        <w:rPr>
          <w:sz w:val="16"/>
        </w:rPr>
        <w:t xml:space="preserve"> "I will vote for Maduro. But </w:t>
      </w:r>
      <w:r w:rsidRPr="000A42E0">
        <w:rPr>
          <w:rStyle w:val="Emphasis"/>
        </w:rPr>
        <w:t>if he doesn't follow Chavez's legacy, we will remove him,</w:t>
      </w:r>
      <w:r w:rsidRPr="000A42E0">
        <w:rPr>
          <w:sz w:val="16"/>
        </w:rPr>
        <w:t xml:space="preserve">" </w:t>
      </w:r>
      <w:r w:rsidRPr="000A42E0">
        <w:rPr>
          <w:rStyle w:val="StyleBoldUnderline"/>
        </w:rPr>
        <w:t xml:space="preserve">said </w:t>
      </w:r>
      <w:r w:rsidRPr="000A42E0">
        <w:rPr>
          <w:sz w:val="16"/>
        </w:rPr>
        <w:t xml:space="preserve">Jean Carlos </w:t>
      </w:r>
      <w:r w:rsidRPr="000A42E0">
        <w:rPr>
          <w:rStyle w:val="StyleBoldUnderline"/>
        </w:rPr>
        <w:t>Chavez, a</w:t>
      </w:r>
      <w:r w:rsidRPr="000A42E0">
        <w:rPr>
          <w:sz w:val="16"/>
        </w:rPr>
        <w:t xml:space="preserve"> burly 28-year-old </w:t>
      </w:r>
      <w:r w:rsidRPr="000A42E0">
        <w:rPr>
          <w:rStyle w:val="StyleBoldUnderline"/>
        </w:rPr>
        <w:t xml:space="preserve">fruit salesman </w:t>
      </w:r>
      <w:r w:rsidRPr="000A42E0">
        <w:rPr>
          <w:sz w:val="16"/>
        </w:rPr>
        <w:t xml:space="preserve">selling mangos under a bridge next to stalls with posters of Maduro. "I like him as a man. He will do well. But </w:t>
      </w:r>
      <w:r w:rsidRPr="000A42E0">
        <w:rPr>
          <w:rStyle w:val="Emphasis"/>
        </w:rPr>
        <w:t>he must show who Maduro is</w:t>
      </w:r>
      <w:r w:rsidRPr="000A42E0">
        <w:rPr>
          <w:sz w:val="16"/>
        </w:rPr>
        <w:t xml:space="preserve">," he said. The fruit salesman and others cited the constitution, which states that </w:t>
      </w:r>
      <w:r w:rsidRPr="000A42E0">
        <w:rPr>
          <w:rStyle w:val="StyleBoldUnderline"/>
        </w:rPr>
        <w:t>a referendum to recall the president can be held after the first three years of a mandate with the signatures of 20 percent of voters</w:t>
      </w:r>
      <w:r w:rsidRPr="000A42E0">
        <w:rPr>
          <w:sz w:val="16"/>
        </w:rPr>
        <w:t xml:space="preserve">. Kelvin Gomez, 38, who was selling fish covered in ice, pointed to different shopkeepers who planned to vote for opposition leader Henrique Capriles, who lost to Chavez in last October's election. "We are all friends here," the longtime Chavez supporter said, despite the deeply divided country that the late president left behind. "It looks like Maduro will win by a small margin. He has shown a lot of weaknesses." Riding a wave of sympathy following Chavez's death on March 5, Maduro -- a former bus driver with a thick mustache who rose to foreign minister and vice president under Chavez -- is enjoying double-digit leads in opinion polls against Capriles. But </w:t>
      </w:r>
      <w:r w:rsidRPr="000A42E0">
        <w:rPr>
          <w:rStyle w:val="Emphasis"/>
        </w:rPr>
        <w:t>the turbocharged Chavez is a tough act to follow</w:t>
      </w:r>
      <w:r w:rsidRPr="000A42E0">
        <w:rPr>
          <w:sz w:val="16"/>
        </w:rPr>
        <w:t xml:space="preserve">. </w:t>
      </w:r>
      <w:r w:rsidRPr="000A42E0">
        <w:rPr>
          <w:rStyle w:val="StyleBoldUnderline"/>
        </w:rPr>
        <w:t>Driven by his charisma and popular social programs, the firebrand leader enjoyed an immense following in his 14 years in power</w:t>
      </w:r>
      <w:r w:rsidRPr="000A42E0">
        <w:rPr>
          <w:sz w:val="16"/>
        </w:rPr>
        <w:t>, trouncing opponents in every election. Before heading to Cuba for a final round of cancer surgery that proved futile, Chavez urged Venezuelans to vote for Maduro if was incapacitated, saying his protege was up to the task. "</w:t>
      </w:r>
      <w:r w:rsidRPr="000A42E0">
        <w:rPr>
          <w:rStyle w:val="Emphasis"/>
        </w:rPr>
        <w:t>It won't be easy to manage because whatever decision Maduro makes, he will have a group who will say that Chavez would have done it differently</w:t>
      </w:r>
      <w:r w:rsidRPr="000A42E0">
        <w:rPr>
          <w:sz w:val="16"/>
        </w:rPr>
        <w:t xml:space="preserve">," German </w:t>
      </w:r>
      <w:r w:rsidRPr="000A42E0">
        <w:rPr>
          <w:rStyle w:val="StyleBoldUnderline"/>
        </w:rPr>
        <w:t>Campos</w:t>
      </w:r>
      <w:r w:rsidRPr="000A42E0">
        <w:rPr>
          <w:sz w:val="16"/>
        </w:rPr>
        <w:t xml:space="preserve">, </w:t>
      </w:r>
      <w:r w:rsidRPr="000A42E0">
        <w:rPr>
          <w:rStyle w:val="StyleBoldUnderline"/>
        </w:rPr>
        <w:t xml:space="preserve">director of the polling firm Consultores </w:t>
      </w:r>
      <w:r w:rsidRPr="000A42E0">
        <w:rPr>
          <w:sz w:val="16"/>
        </w:rPr>
        <w:t>30.11</w:t>
      </w:r>
      <w:r w:rsidRPr="000A42E0">
        <w:rPr>
          <w:rStyle w:val="StyleBoldUnderline"/>
        </w:rPr>
        <w:t>, told AFP</w:t>
      </w:r>
      <w:r w:rsidRPr="000A42E0">
        <w:rPr>
          <w:sz w:val="16"/>
        </w:rPr>
        <w:t xml:space="preserve">. "He will have to build his own way of relating with society, build his own style," he said. Despite his popularity, </w:t>
      </w:r>
      <w:r w:rsidRPr="000A42E0">
        <w:rPr>
          <w:rStyle w:val="StyleBoldUnderline"/>
        </w:rPr>
        <w:t>the late leader left a slew of problems, including a soaring murder rate and a fragile economy marked by high inflation, a huge debt and basic food shortages.</w:t>
      </w:r>
    </w:p>
    <w:p w:rsidR="0078062E" w:rsidRDefault="0078062E" w:rsidP="0078062E"/>
    <w:p w:rsidR="0078062E" w:rsidRPr="00477F0E" w:rsidRDefault="0078062E" w:rsidP="0078062E">
      <w:pPr>
        <w:rPr>
          <w:rStyle w:val="StyleStyleBold12pt"/>
        </w:rPr>
      </w:pPr>
      <w:r>
        <w:rPr>
          <w:rStyle w:val="StyleStyleBold12pt"/>
        </w:rPr>
        <w:t>To face growing internal pressure Maduro must shift the blame on the US</w:t>
      </w:r>
    </w:p>
    <w:p w:rsidR="0078062E" w:rsidRPr="00477F0E" w:rsidRDefault="0078062E" w:rsidP="0078062E">
      <w:pPr>
        <w:rPr>
          <w:rStyle w:val="StyleStyleBold12pt"/>
          <w:b w:val="0"/>
          <w:sz w:val="20"/>
        </w:rPr>
      </w:pPr>
      <w:r>
        <w:rPr>
          <w:rStyle w:val="StyleStyleBold12pt"/>
        </w:rPr>
        <w:t xml:space="preserve">Negroponte ’13 </w:t>
      </w:r>
      <w:r>
        <w:rPr>
          <w:rStyle w:val="StyleStyleBold12pt"/>
          <w:b w:val="0"/>
          <w:sz w:val="20"/>
        </w:rPr>
        <w:t xml:space="preserve">[April 12, 2013. </w:t>
      </w:r>
      <w:r w:rsidRPr="00477F0E">
        <w:rPr>
          <w:rStyle w:val="StyleStyleBold12pt"/>
          <w:b w:val="0"/>
          <w:sz w:val="20"/>
        </w:rPr>
        <w:t>Diana Villiers Negroponte</w:t>
      </w:r>
      <w:r>
        <w:rPr>
          <w:rStyle w:val="StyleStyleBold12pt"/>
          <w:b w:val="0"/>
          <w:sz w:val="20"/>
        </w:rPr>
        <w:t xml:space="preserve"> is a n</w:t>
      </w:r>
      <w:r w:rsidRPr="00477F0E">
        <w:rPr>
          <w:rStyle w:val="StyleStyleBold12pt"/>
          <w:b w:val="0"/>
          <w:sz w:val="20"/>
        </w:rPr>
        <w:t>onresident senior fellow at the Brookings Institution's Latin America Initiative</w:t>
      </w:r>
      <w:r>
        <w:rPr>
          <w:rStyle w:val="StyleStyleBold12pt"/>
          <w:b w:val="0"/>
          <w:sz w:val="20"/>
        </w:rPr>
        <w:t>. Contribution to “</w:t>
      </w:r>
      <w:r w:rsidRPr="00477F0E">
        <w:rPr>
          <w:rStyle w:val="StyleStyleBold12pt"/>
          <w:b w:val="0"/>
          <w:sz w:val="20"/>
        </w:rPr>
        <w:t>In Venezuela, Will 'Chavismo' Last Without Hugo Chavez?</w:t>
      </w:r>
      <w:r>
        <w:rPr>
          <w:rStyle w:val="StyleStyleBold12pt"/>
          <w:b w:val="0"/>
          <w:sz w:val="20"/>
        </w:rPr>
        <w:t xml:space="preserve">” by </w:t>
      </w:r>
      <w:r>
        <w:rPr>
          <w:rStyle w:val="StyleStyleBold12pt"/>
          <w:b w:val="0"/>
          <w:sz w:val="20"/>
        </w:rPr>
        <w:lastRenderedPageBreak/>
        <w:t xml:space="preserve">Larisa Epatko. PBS Newshour. </w:t>
      </w:r>
      <w:hyperlink r:id="rId21" w:history="1">
        <w:r w:rsidRPr="005378D8">
          <w:rPr>
            <w:rStyle w:val="Hyperlink"/>
          </w:rPr>
          <w:t>http://www.pbs.org/newshour/rundown/2013/04/venezuelas-chavismo.html</w:t>
        </w:r>
      </w:hyperlink>
      <w:r>
        <w:rPr>
          <w:rStyle w:val="StyleStyleBold12pt"/>
          <w:b w:val="0"/>
          <w:sz w:val="20"/>
        </w:rPr>
        <w:t xml:space="preserve">] </w:t>
      </w:r>
    </w:p>
    <w:p w:rsidR="0078062E" w:rsidRDefault="0078062E" w:rsidP="0078062E">
      <w:pPr>
        <w:rPr>
          <w:sz w:val="16"/>
        </w:rPr>
      </w:pPr>
      <w:r w:rsidRPr="00477F0E">
        <w:rPr>
          <w:sz w:val="16"/>
        </w:rPr>
        <w:t>"</w:t>
      </w:r>
      <w:r w:rsidRPr="00477F0E">
        <w:rPr>
          <w:rStyle w:val="StyleBoldUnderline"/>
        </w:rPr>
        <w:t>Chavismo" is based on the theory that an intrinsic relationship exists between the state and the citizen through the person of Hugo Chavez: he is both state and citizen</w:t>
      </w:r>
      <w:r w:rsidRPr="00477F0E">
        <w:rPr>
          <w:sz w:val="16"/>
        </w:rPr>
        <w:t xml:space="preserve">. The state remains dedicated to advance the interests of its citizens and citizens commit to advancing the interests of the state. With the death of Hugo Chavez, who can provide the means to ensure this interlocking relationship between state and citizen? Vice President </w:t>
      </w:r>
      <w:r w:rsidRPr="00477F0E">
        <w:rPr>
          <w:rStyle w:val="StyleBoldUnderline"/>
        </w:rPr>
        <w:t>Maduro inherited Chavez's mantle and he understands the philosophy of Chavismo</w:t>
      </w:r>
      <w:r w:rsidRPr="00477F0E">
        <w:rPr>
          <w:sz w:val="16"/>
        </w:rPr>
        <w:t xml:space="preserve">. </w:t>
      </w:r>
      <w:r w:rsidRPr="00477F0E">
        <w:rPr>
          <w:rStyle w:val="StyleBoldUnderline"/>
        </w:rPr>
        <w:t>With plentiful resources, Maduro could continue the intrinsic relationship. But without those resources</w:t>
      </w:r>
      <w:r w:rsidRPr="00477F0E">
        <w:rPr>
          <w:sz w:val="16"/>
        </w:rPr>
        <w:t xml:space="preserve"> -- </w:t>
      </w:r>
      <w:r w:rsidRPr="00477F0E">
        <w:rPr>
          <w:rStyle w:val="StyleBoldUnderline"/>
        </w:rPr>
        <w:t>current economic problems will decrease disposable state expenditures</w:t>
      </w:r>
      <w:r w:rsidRPr="00477F0E">
        <w:rPr>
          <w:sz w:val="16"/>
        </w:rPr>
        <w:t xml:space="preserve"> -- </w:t>
      </w:r>
      <w:r w:rsidRPr="00477F0E">
        <w:rPr>
          <w:rStyle w:val="StyleBoldUnderline"/>
        </w:rPr>
        <w:t>Maduro will have to borrow money</w:t>
      </w:r>
      <w:r w:rsidRPr="00477F0E">
        <w:rPr>
          <w:sz w:val="16"/>
        </w:rPr>
        <w:t xml:space="preserve">. Who will bankroll him? The Chinese National Petroleum Corporation (CNPC) seeks to maintain the flow of Venezuelan crude and the stability of the Venezuelan government. Would the CNPC be willing to renegotiate its loans to ensure that both continued oil production and political stability continue? Probably. However, CNPC may impose limitations on Maduro's use of that "borrowed money". </w:t>
      </w:r>
      <w:r w:rsidRPr="00477F0E">
        <w:rPr>
          <w:rStyle w:val="StyleBoldUnderline"/>
        </w:rPr>
        <w:t>Maduro will have to accept a degree of austerity</w:t>
      </w:r>
      <w:r w:rsidRPr="00477F0E">
        <w:rPr>
          <w:sz w:val="16"/>
        </w:rPr>
        <w:t xml:space="preserve"> and further Chinese management and manpower in the Chinese housing, agriculture and energy projects. </w:t>
      </w:r>
      <w:r w:rsidRPr="00477F0E">
        <w:rPr>
          <w:rStyle w:val="StyleBoldUnderline"/>
        </w:rPr>
        <w:t>The nature of this "new reality" may be difficult for the Venezuelans to accept. We should</w:t>
      </w:r>
      <w:r w:rsidRPr="00477F0E">
        <w:rPr>
          <w:sz w:val="16"/>
        </w:rPr>
        <w:t xml:space="preserve">, therefore, </w:t>
      </w:r>
      <w:r w:rsidRPr="00477F0E">
        <w:rPr>
          <w:rStyle w:val="StyleBoldUnderline"/>
        </w:rPr>
        <w:t>expect Maduro to face growing domestic restlessness as he fails to deliver the promises of Chavismo</w:t>
      </w:r>
      <w:r w:rsidRPr="00477F0E">
        <w:rPr>
          <w:sz w:val="16"/>
        </w:rPr>
        <w:t xml:space="preserve">. </w:t>
      </w:r>
      <w:r w:rsidRPr="00477F0E">
        <w:rPr>
          <w:rStyle w:val="Emphasis"/>
        </w:rPr>
        <w:t>Maduro will seek to shift the blame onto</w:t>
      </w:r>
      <w:r w:rsidRPr="00477F0E">
        <w:rPr>
          <w:rStyle w:val="StyleBoldUnderline"/>
        </w:rPr>
        <w:t xml:space="preserve"> others, including </w:t>
      </w:r>
      <w:r w:rsidRPr="00477F0E">
        <w:rPr>
          <w:rStyle w:val="Emphasis"/>
        </w:rPr>
        <w:t>the United States</w:t>
      </w:r>
      <w:r w:rsidRPr="00477F0E">
        <w:rPr>
          <w:rStyle w:val="StyleBoldUnderline"/>
        </w:rPr>
        <w:t xml:space="preserve">. I </w:t>
      </w:r>
      <w:r w:rsidRPr="00477F0E">
        <w:rPr>
          <w:rStyle w:val="Emphasis"/>
        </w:rPr>
        <w:t>anticipate deteriorating relations with Washington and raucous calls for the Bolivarian Alliance</w:t>
      </w:r>
      <w:r w:rsidRPr="00477F0E">
        <w:rPr>
          <w:rStyle w:val="StyleBoldUnderline"/>
        </w:rPr>
        <w:t>, known by its Spanish acronym ALBA</w:t>
      </w:r>
      <w:r w:rsidRPr="00477F0E">
        <w:rPr>
          <w:rStyle w:val="Emphasis"/>
        </w:rPr>
        <w:t>, to intensify its anti-Yankee rhetoric</w:t>
      </w:r>
      <w:r w:rsidRPr="00477F0E">
        <w:rPr>
          <w:rStyle w:val="StyleBoldUnderline"/>
        </w:rPr>
        <w:t xml:space="preserve">. </w:t>
      </w:r>
      <w:r w:rsidRPr="00477F0E">
        <w:rPr>
          <w:sz w:val="16"/>
        </w:rPr>
        <w:t>U.S. companies may find increasing restrictions on their activities, if not court cases such as the Chevron case in Ecuador. In the end, without sufficient resources ALBA will wither and Maduro will be a one-term president.</w:t>
      </w:r>
    </w:p>
    <w:p w:rsidR="0078062E" w:rsidRDefault="0078062E" w:rsidP="0078062E">
      <w:pPr>
        <w:rPr>
          <w:sz w:val="16"/>
        </w:rPr>
      </w:pPr>
    </w:p>
    <w:p w:rsidR="0078062E" w:rsidRPr="0067454E" w:rsidRDefault="0078062E" w:rsidP="0078062E">
      <w:pPr>
        <w:rPr>
          <w:rStyle w:val="StyleStyleBold12pt"/>
        </w:rPr>
      </w:pPr>
      <w:r>
        <w:rPr>
          <w:rStyle w:val="StyleStyleBold12pt"/>
        </w:rPr>
        <w:t xml:space="preserve">Engaging with the US would anger Chavistas who brought him to power – political instability </w:t>
      </w:r>
    </w:p>
    <w:p w:rsidR="0078062E" w:rsidRPr="0067454E" w:rsidRDefault="0078062E" w:rsidP="0078062E">
      <w:pPr>
        <w:rPr>
          <w:rStyle w:val="StyleStyleBold12pt"/>
          <w:b w:val="0"/>
          <w:sz w:val="20"/>
        </w:rPr>
      </w:pPr>
      <w:r>
        <w:rPr>
          <w:rStyle w:val="StyleStyleBold12pt"/>
        </w:rPr>
        <w:t xml:space="preserve">Shifter 6/24/13 </w:t>
      </w:r>
      <w:r>
        <w:rPr>
          <w:rStyle w:val="StyleStyleBold12pt"/>
          <w:b w:val="0"/>
          <w:sz w:val="20"/>
        </w:rPr>
        <w:t>[</w:t>
      </w:r>
      <w:r w:rsidRPr="0067454E">
        <w:rPr>
          <w:rStyle w:val="StyleStyleBold12pt"/>
          <w:b w:val="0"/>
          <w:sz w:val="20"/>
        </w:rPr>
        <w:t>Michael Shifter is president of the Inter-American Dialogue in Washington, D.C.</w:t>
      </w:r>
      <w:r>
        <w:rPr>
          <w:rStyle w:val="StyleStyleBold12pt"/>
          <w:b w:val="0"/>
          <w:sz w:val="20"/>
        </w:rPr>
        <w:t xml:space="preserve"> “</w:t>
      </w:r>
      <w:r w:rsidRPr="0067454E">
        <w:rPr>
          <w:rStyle w:val="StyleStyleBold12pt"/>
          <w:b w:val="0"/>
          <w:sz w:val="20"/>
        </w:rPr>
        <w:t>A Bolivarian Dream Deferred</w:t>
      </w:r>
      <w:r>
        <w:rPr>
          <w:rStyle w:val="StyleStyleBold12pt"/>
          <w:b w:val="0"/>
          <w:sz w:val="20"/>
        </w:rPr>
        <w:t xml:space="preserve">” Foreign Policy. </w:t>
      </w:r>
      <w:hyperlink r:id="rId22" w:history="1">
        <w:r w:rsidRPr="005378D8">
          <w:rPr>
            <w:rStyle w:val="Hyperlink"/>
          </w:rPr>
          <w:t>http://www.thedialogue.org/page.cfm?pageID=32&amp;pubID=3338</w:t>
        </w:r>
      </w:hyperlink>
      <w:r>
        <w:rPr>
          <w:rStyle w:val="StyleStyleBold12pt"/>
          <w:b w:val="0"/>
          <w:sz w:val="20"/>
        </w:rPr>
        <w:t xml:space="preserve">] </w:t>
      </w:r>
    </w:p>
    <w:p w:rsidR="0078062E" w:rsidRDefault="0078062E" w:rsidP="0078062E">
      <w:pPr>
        <w:rPr>
          <w:rStyle w:val="StyleBoldUnderline"/>
        </w:rPr>
      </w:pPr>
      <w:r w:rsidRPr="0067454E">
        <w:rPr>
          <w:sz w:val="16"/>
        </w:rPr>
        <w:t>Then, of course, there's the elephant in the room.</w:t>
      </w:r>
      <w:r w:rsidRPr="0067454E">
        <w:rPr>
          <w:rStyle w:val="StyleBoldUnderline"/>
        </w:rPr>
        <w:t xml:space="preserve"> For the United States, Venezuela is a matter of concern because of both the erosion of democratic safeguards and the heightened risks of chaos</w:t>
      </w:r>
      <w:r w:rsidRPr="0067454E">
        <w:rPr>
          <w:sz w:val="16"/>
        </w:rPr>
        <w:t>. Barack Obama's administration has stuck to its position in supporting Capriles's call for a full recount of the disputed election, and so far it has held off from recognizing Maduro's victory. At the same time, Washington remains open to engaging with Caracas. During his first visit to Latin America as secretary of state this month, John Kerry met with Venezuelan Foreign Minister Elías Jaua at the OAS meeting in Guatemala and discussed restoring ambassadorial relations, which have been suspended since 2010. Although the meeting was sharply criticized by some in the United States for legitimizing the Maduro government, the opposition itself viewed the meeting as "positive" and hopes that over time increased cooperation might help relieve Venezuela's severe predicament</w:t>
      </w:r>
      <w:r w:rsidRPr="0067454E">
        <w:rPr>
          <w:rStyle w:val="Emphasis"/>
        </w:rPr>
        <w:t>. It makes sense for Venezuela to reach out to the United States, but</w:t>
      </w:r>
      <w:r w:rsidRPr="0067454E">
        <w:rPr>
          <w:sz w:val="16"/>
        </w:rPr>
        <w:t xml:space="preserve"> at least in the short term, </w:t>
      </w:r>
      <w:r w:rsidRPr="0067454E">
        <w:rPr>
          <w:rStyle w:val="Emphasis"/>
        </w:rPr>
        <w:t>Maduro will have a tough time holding back on his strident, anti-American rhetoric. For political survival, he needs to prove his Chavista bona fides to the base that brought him to the presidency</w:t>
      </w:r>
      <w:r w:rsidRPr="0067454E">
        <w:rPr>
          <w:sz w:val="16"/>
        </w:rPr>
        <w:t xml:space="preserve">. Whatever happens abroad, </w:t>
      </w:r>
      <w:r w:rsidRPr="0067454E">
        <w:rPr>
          <w:rStyle w:val="StyleBoldUnderline"/>
        </w:rPr>
        <w:t>Maduro will be increasingly consumed by Venezuela's staggering problems at home</w:t>
      </w:r>
      <w:r w:rsidRPr="0067454E">
        <w:rPr>
          <w:sz w:val="16"/>
        </w:rPr>
        <w:t xml:space="preserve">. Chávez left a country devoid of institutions. Instead, </w:t>
      </w:r>
      <w:r w:rsidRPr="0067454E">
        <w:rPr>
          <w:rStyle w:val="StyleBoldUnderline"/>
        </w:rPr>
        <w:t>he bequeathed cronies like Maduro who</w:t>
      </w:r>
      <w:r w:rsidRPr="0067454E">
        <w:rPr>
          <w:sz w:val="16"/>
        </w:rPr>
        <w:t xml:space="preserve"> has so far been able to fend off criticism from his neighbors but </w:t>
      </w:r>
      <w:r w:rsidRPr="0067454E">
        <w:rPr>
          <w:rStyle w:val="StyleBoldUnderline"/>
        </w:rPr>
        <w:t>is hardly in a position to lead the kind of broad ideological movement that Chávez was able to cobble together</w:t>
      </w:r>
      <w:r w:rsidRPr="0067454E">
        <w:rPr>
          <w:sz w:val="16"/>
        </w:rPr>
        <w:t xml:space="preserve"> in his glory days. </w:t>
      </w:r>
      <w:r w:rsidRPr="0067454E">
        <w:rPr>
          <w:rStyle w:val="StyleBoldUnderline"/>
        </w:rPr>
        <w:t xml:space="preserve">Regardless of whether Maduro can placate the rest of Latin America with his bluster and oil riches, </w:t>
      </w:r>
      <w:r w:rsidRPr="0067454E">
        <w:rPr>
          <w:rStyle w:val="Emphasis"/>
        </w:rPr>
        <w:t>his own country's stunning decay raises questions about how much longer his poor imitation of Chávez can carry him</w:t>
      </w:r>
      <w:r w:rsidRPr="0067454E">
        <w:rPr>
          <w:rStyle w:val="StyleBoldUnderline"/>
        </w:rPr>
        <w:t>.</w:t>
      </w:r>
    </w:p>
    <w:p w:rsidR="0078062E" w:rsidRDefault="0078062E" w:rsidP="0078062E">
      <w:pPr>
        <w:rPr>
          <w:rStyle w:val="StyleBoldUnderline"/>
        </w:rPr>
      </w:pPr>
    </w:p>
    <w:p w:rsidR="0078062E" w:rsidRPr="007E58D0" w:rsidRDefault="0078062E" w:rsidP="0078062E">
      <w:pPr>
        <w:rPr>
          <w:rStyle w:val="StyleStyleBold12pt"/>
        </w:rPr>
      </w:pPr>
      <w:r>
        <w:rPr>
          <w:rStyle w:val="StyleStyleBold12pt"/>
        </w:rPr>
        <w:t>Maduro cannot pursue ties with the United States without backlash -- political instability</w:t>
      </w:r>
    </w:p>
    <w:p w:rsidR="0078062E" w:rsidRPr="007E58D0" w:rsidRDefault="0078062E" w:rsidP="0078062E">
      <w:pPr>
        <w:rPr>
          <w:rStyle w:val="StyleStyleBold12pt"/>
          <w:b w:val="0"/>
          <w:sz w:val="20"/>
        </w:rPr>
      </w:pPr>
      <w:r>
        <w:rPr>
          <w:rStyle w:val="StyleStyleBold12pt"/>
        </w:rPr>
        <w:t>Shifter 5/3/13</w:t>
      </w:r>
      <w:r>
        <w:rPr>
          <w:rStyle w:val="StyleStyleBold12pt"/>
          <w:b w:val="0"/>
          <w:sz w:val="20"/>
        </w:rPr>
        <w:t xml:space="preserve"> [Michael Shifter is President of the Inter-American Dialogue. “</w:t>
      </w:r>
      <w:r>
        <w:t xml:space="preserve">What Does the Future Hold for U.S.-Venezuela Relations?” Answering questions by Inter-American Dialogues Latin America Advisor. </w:t>
      </w:r>
      <w:hyperlink r:id="rId23" w:history="1">
        <w:r w:rsidRPr="005378D8">
          <w:rPr>
            <w:rStyle w:val="Hyperlink"/>
          </w:rPr>
          <w:t>http://www.thedialogue.org/page.cfm?pageID=32&amp;pubID=3297</w:t>
        </w:r>
      </w:hyperlink>
      <w:r>
        <w:t xml:space="preserve">] </w:t>
      </w:r>
    </w:p>
    <w:p w:rsidR="0078062E" w:rsidRDefault="0078062E" w:rsidP="0078062E">
      <w:pPr>
        <w:rPr>
          <w:sz w:val="16"/>
        </w:rPr>
      </w:pPr>
      <w:r w:rsidRPr="007E58D0">
        <w:rPr>
          <w:rStyle w:val="StyleBoldUnderline"/>
        </w:rPr>
        <w:lastRenderedPageBreak/>
        <w:t>The prospects for improved relations between the United States and Venezuela under the Maduro administration</w:t>
      </w:r>
      <w:r w:rsidRPr="007E58D0">
        <w:rPr>
          <w:sz w:val="16"/>
        </w:rPr>
        <w:t xml:space="preserve"> now </w:t>
      </w:r>
      <w:r w:rsidRPr="007E58D0">
        <w:rPr>
          <w:rStyle w:val="StyleBoldUnderline"/>
        </w:rPr>
        <w:t>appear rather dim</w:t>
      </w:r>
      <w:r w:rsidRPr="007E58D0">
        <w:rPr>
          <w:sz w:val="16"/>
        </w:rPr>
        <w:t xml:space="preserve">. </w:t>
      </w:r>
      <w:r w:rsidRPr="007E58D0">
        <w:rPr>
          <w:rStyle w:val="Emphasis"/>
        </w:rPr>
        <w:t>Maduro's rhetoric directed at Washington has been notably tough and aggressive, as he seeks to shore up support among the Chavista base</w:t>
      </w:r>
      <w:r w:rsidRPr="007E58D0">
        <w:rPr>
          <w:sz w:val="16"/>
        </w:rPr>
        <w:t xml:space="preserve">. Arresting a U.S. citizen and accusing him of stirring up trouble in Venezuela is a vintage Chávez tactic, aimed at diverting attention from the country's myriad, fundamental problems. Lacking Chávez's political skills and common touch, </w:t>
      </w:r>
      <w:r w:rsidRPr="007E58D0">
        <w:rPr>
          <w:rStyle w:val="Emphasis"/>
        </w:rPr>
        <w:t xml:space="preserve">Maduro is in a particularly shaky position, compounded by questions of legitimacy </w:t>
      </w:r>
      <w:r w:rsidRPr="007E58D0">
        <w:rPr>
          <w:sz w:val="16"/>
        </w:rPr>
        <w:t xml:space="preserve">following the April 14 elections. To date, </w:t>
      </w:r>
      <w:r w:rsidRPr="007E58D0">
        <w:rPr>
          <w:rStyle w:val="StyleBoldUnderline"/>
        </w:rPr>
        <w:t>personnel picks and policy signals coming out of the administration have been confusing</w:t>
      </w:r>
      <w:r w:rsidRPr="007E58D0">
        <w:rPr>
          <w:sz w:val="16"/>
        </w:rPr>
        <w:t xml:space="preserve"> and mixed. </w:t>
      </w:r>
      <w:r w:rsidRPr="007E58D0">
        <w:rPr>
          <w:rStyle w:val="StyleBoldUnderline"/>
        </w:rPr>
        <w:t>Some in Maduro's team are hardliners, while others,</w:t>
      </w:r>
      <w:r w:rsidRPr="007E58D0">
        <w:rPr>
          <w:sz w:val="16"/>
        </w:rPr>
        <w:t xml:space="preserve"> such as Calixto Ortega--the recently appointed representative in Washington--</w:t>
      </w:r>
      <w:r w:rsidRPr="007E58D0">
        <w:rPr>
          <w:rStyle w:val="StyleBoldUnderline"/>
        </w:rPr>
        <w:t>are more open and moderate</w:t>
      </w:r>
      <w:r w:rsidRPr="007E58D0">
        <w:rPr>
          <w:sz w:val="16"/>
        </w:rPr>
        <w:t xml:space="preserve">. Ortega, for example, was very active in the so-called Boston Group, an effort that sought to facilitate dialogue between Chavista and opposition lawmakers. </w:t>
      </w:r>
      <w:r w:rsidRPr="007E58D0">
        <w:rPr>
          <w:rStyle w:val="Emphasis"/>
        </w:rPr>
        <w:t>As long as Maduro's political standing remains precarious, he will be severely constrained in his ability to pursue closer ties with the United States.</w:t>
      </w:r>
      <w:r w:rsidRPr="007E58D0">
        <w:rPr>
          <w:sz w:val="16"/>
        </w:rPr>
        <w:t xml:space="preserve"> There is no appetite or interest in Washington to adopt punitive measures and apply sanctions against Venezuela. In light of Maduro's confrontational rhetoric and actions--and disturbing incidents of violence--no one is calling for a rapprochement. Still, assuming that things begin to settle down, and given that other governments have already recognized Maduro, it would be surprising if Washington didn't eventually come around and deal with the practical reality.</w:t>
      </w:r>
    </w:p>
    <w:p w:rsidR="0078062E" w:rsidRDefault="0078062E" w:rsidP="0078062E">
      <w:pPr>
        <w:rPr>
          <w:sz w:val="16"/>
        </w:rPr>
      </w:pPr>
    </w:p>
    <w:p w:rsidR="0078062E" w:rsidRPr="000A2A7A" w:rsidRDefault="0078062E" w:rsidP="0078062E">
      <w:pPr>
        <w:rPr>
          <w:rStyle w:val="StyleStyleBold12pt"/>
        </w:rPr>
      </w:pPr>
      <w:r>
        <w:rPr>
          <w:rStyle w:val="StyleStyleBold12pt"/>
        </w:rPr>
        <w:t xml:space="preserve">To maintain legitimacy Maduro can’t be friendly to the US </w:t>
      </w:r>
    </w:p>
    <w:p w:rsidR="0078062E" w:rsidRPr="000A2A7A" w:rsidRDefault="0078062E" w:rsidP="0078062E">
      <w:pPr>
        <w:rPr>
          <w:rStyle w:val="StyleStyleBold12pt"/>
          <w:b w:val="0"/>
          <w:sz w:val="20"/>
        </w:rPr>
      </w:pPr>
      <w:r>
        <w:rPr>
          <w:rStyle w:val="StyleStyleBold12pt"/>
        </w:rPr>
        <w:t xml:space="preserve">Metzker 6/17/13 </w:t>
      </w:r>
      <w:r>
        <w:rPr>
          <w:rStyle w:val="StyleStyleBold12pt"/>
          <w:b w:val="0"/>
          <w:sz w:val="20"/>
        </w:rPr>
        <w:t>[Jared Metzker is a writer for the Inter Press Service. “</w:t>
      </w:r>
      <w:r w:rsidRPr="000A2A7A">
        <w:rPr>
          <w:rStyle w:val="StyleStyleBold12pt"/>
          <w:b w:val="0"/>
          <w:sz w:val="20"/>
        </w:rPr>
        <w:t>Analysts Say Oil Could Help Mend U.S.-Venezuela Relations</w:t>
      </w:r>
      <w:r>
        <w:rPr>
          <w:rStyle w:val="StyleStyleBold12pt"/>
          <w:b w:val="0"/>
          <w:sz w:val="20"/>
        </w:rPr>
        <w:t xml:space="preserve">” Inter Press Service. </w:t>
      </w:r>
      <w:hyperlink r:id="rId24" w:history="1">
        <w:r w:rsidRPr="00F73704">
          <w:rPr>
            <w:rStyle w:val="Hyperlink"/>
          </w:rPr>
          <w:t>http://www.ipsnews.net/2013/06/analysts-say-oil-could-help-mend-u-s-venezuela-relations/</w:t>
        </w:r>
      </w:hyperlink>
      <w:r>
        <w:rPr>
          <w:rStyle w:val="StyleStyleBold12pt"/>
          <w:b w:val="0"/>
          <w:sz w:val="20"/>
        </w:rPr>
        <w:t xml:space="preserve">] </w:t>
      </w:r>
    </w:p>
    <w:p w:rsidR="0078062E" w:rsidRDefault="0078062E" w:rsidP="0078062E">
      <w:pPr>
        <w:rPr>
          <w:sz w:val="16"/>
        </w:rPr>
      </w:pPr>
      <w:r w:rsidRPr="000A2A7A">
        <w:rPr>
          <w:sz w:val="16"/>
        </w:rPr>
        <w:t xml:space="preserve">Following Chavez’s death from cancer in March, however, his hand-picked successor, Maduro, the former vice-president, has not been as vitriolic in his posturing vis-à-vis the United States. </w:t>
      </w:r>
      <w:r w:rsidRPr="000A2A7A">
        <w:rPr>
          <w:rStyle w:val="StyleBoldUnderline"/>
        </w:rPr>
        <w:t xml:space="preserve">According to </w:t>
      </w:r>
      <w:r w:rsidRPr="000A2A7A">
        <w:rPr>
          <w:sz w:val="16"/>
        </w:rPr>
        <w:t xml:space="preserve">Michael </w:t>
      </w:r>
      <w:r w:rsidRPr="000A2A7A">
        <w:rPr>
          <w:rStyle w:val="StyleBoldUnderline"/>
        </w:rPr>
        <w:t>Shifter, president of the Inter-American Dialogue</w:t>
      </w:r>
      <w:r w:rsidRPr="000A2A7A">
        <w:rPr>
          <w:sz w:val="16"/>
        </w:rPr>
        <w:t>, a Washington-based think tank, Maduro has offered “conflicting signals”. “</w:t>
      </w:r>
      <w:r w:rsidRPr="000A2A7A">
        <w:rPr>
          <w:rStyle w:val="StyleBoldUnderline"/>
        </w:rPr>
        <w:t>Maduro has so far shifted in his position toward the U.S. between a moderate approach and a more hard-line one,</w:t>
      </w:r>
      <w:r w:rsidRPr="000A2A7A">
        <w:rPr>
          <w:sz w:val="16"/>
        </w:rPr>
        <w:t xml:space="preserve">” Shifter told IPS. </w:t>
      </w:r>
      <w:r w:rsidRPr="000A2A7A">
        <w:rPr>
          <w:rStyle w:val="StyleBoldUnderline"/>
        </w:rPr>
        <w:t>The new president’s waffling may be a reflection of his tenuous grip on power</w:t>
      </w:r>
      <w:r w:rsidRPr="000A2A7A">
        <w:rPr>
          <w:sz w:val="16"/>
        </w:rPr>
        <w:t xml:space="preserve">. By many accounts, </w:t>
      </w:r>
      <w:r w:rsidRPr="000A2A7A">
        <w:rPr>
          <w:rStyle w:val="StyleBoldUnderline"/>
        </w:rPr>
        <w:t>Maduro lacks the political prowess and rabble-rousing charm of Chavez,</w:t>
      </w:r>
      <w:r w:rsidRPr="000A2A7A">
        <w:rPr>
          <w:sz w:val="16"/>
        </w:rPr>
        <w:t xml:space="preserve"> who enjoyed military backing as well as fervent support from the lower classes. </w:t>
      </w:r>
      <w:r w:rsidRPr="000A2A7A">
        <w:rPr>
          <w:rStyle w:val="StyleBoldUnderline"/>
        </w:rPr>
        <w:t>In addition to a strong anti-Chavista opposition that openly challenges the legitimacy of his narrowly won election, Maduro has had to deal with a split within Chavez’s own former political base</w:t>
      </w:r>
      <w:r w:rsidRPr="000A2A7A">
        <w:rPr>
          <w:sz w:val="16"/>
        </w:rPr>
        <w:t xml:space="preserve">. Shifter pointed out that </w:t>
      </w:r>
      <w:r w:rsidRPr="000A2A7A">
        <w:rPr>
          <w:rStyle w:val="StyleBoldUnderline"/>
        </w:rPr>
        <w:t>among the military, which was once a source of significant strength for Chavez, more support is given to</w:t>
      </w:r>
      <w:r w:rsidRPr="000A2A7A">
        <w:rPr>
          <w:sz w:val="16"/>
        </w:rPr>
        <w:t xml:space="preserve"> Diosdado </w:t>
      </w:r>
      <w:r w:rsidRPr="000A2A7A">
        <w:rPr>
          <w:rStyle w:val="StyleBoldUnderline"/>
        </w:rPr>
        <w:t>Cabello</w:t>
      </w:r>
      <w:r w:rsidRPr="000A2A7A">
        <w:rPr>
          <w:sz w:val="16"/>
        </w:rPr>
        <w:t xml:space="preserve">, currently head of Venezuela’s parliament and whose supporters believe he was the rightful heir to the presidency. </w:t>
      </w:r>
      <w:r w:rsidRPr="000A2A7A">
        <w:rPr>
          <w:rStyle w:val="StyleBoldUnderline"/>
        </w:rPr>
        <w:t>Maduro’s legitimacy stems largely from his perceived ideological fidelity</w:t>
      </w:r>
      <w:r w:rsidRPr="000A2A7A">
        <w:rPr>
          <w:sz w:val="16"/>
        </w:rPr>
        <w:t xml:space="preserve">, the reason for his selection by Chavez to lead in the first place. </w:t>
      </w:r>
      <w:r w:rsidRPr="000A2A7A">
        <w:rPr>
          <w:rStyle w:val="StyleBoldUnderline"/>
        </w:rPr>
        <w:t>Shifter said this leads him to “emulate” his predecessor and makes rapprochement with the United States less probable</w:t>
      </w:r>
      <w:r w:rsidRPr="000A2A7A">
        <w:rPr>
          <w:sz w:val="16"/>
        </w:rPr>
        <w:t>. Still, ideological concerns may not ultimately decide the issue. Venezuela has inherited from Chavez an economy in difficult straits, which continues to suffer from notorious shortages and high inflation.</w:t>
      </w:r>
    </w:p>
    <w:p w:rsidR="0078062E" w:rsidRDefault="0078062E" w:rsidP="0078062E">
      <w:pPr>
        <w:rPr>
          <w:sz w:val="16"/>
        </w:rPr>
      </w:pPr>
    </w:p>
    <w:p w:rsidR="0078062E" w:rsidRDefault="0078062E" w:rsidP="0078062E">
      <w:pPr>
        <w:rPr>
          <w:rStyle w:val="StyleStyleBold12pt"/>
        </w:rPr>
      </w:pPr>
      <w:r>
        <w:rPr>
          <w:rStyle w:val="StyleStyleBold12pt"/>
        </w:rPr>
        <w:t>Maduro must be anti-American to get support from the inner Chavista circle</w:t>
      </w:r>
    </w:p>
    <w:p w:rsidR="0078062E" w:rsidRPr="00193C82" w:rsidRDefault="0078062E" w:rsidP="0078062E">
      <w:pPr>
        <w:rPr>
          <w:rStyle w:val="StyleStyleBold12pt"/>
          <w:b w:val="0"/>
          <w:sz w:val="20"/>
        </w:rPr>
      </w:pPr>
      <w:r>
        <w:rPr>
          <w:rStyle w:val="StyleStyleBold12pt"/>
        </w:rPr>
        <w:t xml:space="preserve">Walser ’13 </w:t>
      </w:r>
      <w:r>
        <w:rPr>
          <w:rStyle w:val="StyleStyleBold12pt"/>
          <w:b w:val="0"/>
          <w:sz w:val="20"/>
        </w:rPr>
        <w:t xml:space="preserve">[March 18, 2013. Ray Walser is </w:t>
      </w:r>
      <w:r w:rsidRPr="00193C82">
        <w:rPr>
          <w:rStyle w:val="StyleStyleBold12pt"/>
          <w:b w:val="0"/>
          <w:sz w:val="20"/>
        </w:rPr>
        <w:t>a vete</w:t>
      </w:r>
      <w:r>
        <w:rPr>
          <w:rStyle w:val="StyleStyleBold12pt"/>
          <w:b w:val="0"/>
          <w:sz w:val="20"/>
        </w:rPr>
        <w:t xml:space="preserve">ran Foreign Service officer and </w:t>
      </w:r>
      <w:r w:rsidRPr="00193C82">
        <w:rPr>
          <w:rStyle w:val="StyleStyleBold12pt"/>
          <w:b w:val="0"/>
          <w:sz w:val="20"/>
        </w:rPr>
        <w:t>a Senior Policy Analyst specializing in Latin America at The Heritage Foundation.</w:t>
      </w:r>
      <w:r>
        <w:rPr>
          <w:rStyle w:val="StyleStyleBold12pt"/>
          <w:b w:val="0"/>
          <w:sz w:val="20"/>
        </w:rPr>
        <w:t xml:space="preserve"> “</w:t>
      </w:r>
      <w:r w:rsidRPr="00193C82">
        <w:rPr>
          <w:rStyle w:val="StyleStyleBold12pt"/>
          <w:b w:val="0"/>
          <w:sz w:val="20"/>
        </w:rPr>
        <w:t>Beware of Venezuela’s Paranoid Anti-Americanism</w:t>
      </w:r>
      <w:r>
        <w:rPr>
          <w:rStyle w:val="StyleStyleBold12pt"/>
          <w:b w:val="0"/>
          <w:sz w:val="20"/>
        </w:rPr>
        <w:t xml:space="preserve">” </w:t>
      </w:r>
      <w:hyperlink r:id="rId25" w:history="1">
        <w:r w:rsidRPr="00F73704">
          <w:rPr>
            <w:rStyle w:val="Hyperlink"/>
          </w:rPr>
          <w:t>http://blog.heritage.org/2013/03/18/beware-of-venezuelas-paranoid-anti-americanism/</w:t>
        </w:r>
      </w:hyperlink>
      <w:r>
        <w:rPr>
          <w:rStyle w:val="StyleStyleBold12pt"/>
          <w:b w:val="0"/>
          <w:sz w:val="20"/>
        </w:rPr>
        <w:t xml:space="preserve">] </w:t>
      </w:r>
    </w:p>
    <w:p w:rsidR="0078062E" w:rsidRDefault="0078062E" w:rsidP="0078062E">
      <w:pPr>
        <w:rPr>
          <w:sz w:val="16"/>
        </w:rPr>
      </w:pPr>
      <w:r w:rsidRPr="00193C82">
        <w:rPr>
          <w:sz w:val="16"/>
        </w:rPr>
        <w:t xml:space="preserve">Two weeks after the death of President Hugo Chavez from cancer, Venezuela’s interim chief and </w:t>
      </w:r>
      <w:r w:rsidRPr="00B642A0">
        <w:rPr>
          <w:rStyle w:val="StyleBoldUnderline"/>
        </w:rPr>
        <w:t xml:space="preserve">Chavista </w:t>
      </w:r>
      <w:r w:rsidRPr="00193C82">
        <w:rPr>
          <w:sz w:val="16"/>
        </w:rPr>
        <w:t xml:space="preserve">presidential candidate Nicolas </w:t>
      </w:r>
      <w:r w:rsidRPr="00193C82">
        <w:rPr>
          <w:rStyle w:val="Emphasis"/>
        </w:rPr>
        <w:t>Maduro is increasingly resorting to</w:t>
      </w:r>
      <w:r w:rsidRPr="00B642A0">
        <w:rPr>
          <w:rStyle w:val="StyleBoldUnderline"/>
        </w:rPr>
        <w:t xml:space="preserve"> wild, paranoid, </w:t>
      </w:r>
      <w:r w:rsidRPr="00193C82">
        <w:rPr>
          <w:rStyle w:val="Emphasis"/>
        </w:rPr>
        <w:t>anti-American outbursts in an effort to convince Venezuelans he has</w:t>
      </w:r>
      <w:r w:rsidRPr="00B642A0">
        <w:rPr>
          <w:rStyle w:val="StyleBoldUnderline"/>
        </w:rPr>
        <w:t xml:space="preserve"> the </w:t>
      </w:r>
      <w:r w:rsidRPr="00193C82">
        <w:rPr>
          <w:rStyle w:val="Emphasis"/>
        </w:rPr>
        <w:t>machismo</w:t>
      </w:r>
      <w:r w:rsidRPr="00B642A0">
        <w:rPr>
          <w:rStyle w:val="StyleBoldUnderline"/>
        </w:rPr>
        <w:t xml:space="preserve"> needed to fill</w:t>
      </w:r>
      <w:r w:rsidRPr="00193C82">
        <w:rPr>
          <w:sz w:val="16"/>
        </w:rPr>
        <w:t xml:space="preserve"> El Commandante’s </w:t>
      </w:r>
      <w:r w:rsidRPr="00B642A0">
        <w:rPr>
          <w:rStyle w:val="StyleBoldUnderline"/>
        </w:rPr>
        <w:t>boots.</w:t>
      </w:r>
      <w:r w:rsidRPr="00193C82">
        <w:rPr>
          <w:sz w:val="16"/>
        </w:rPr>
        <w:t xml:space="preserve"> Following initial claims that the U.S. or others had killed Chavez, Maduro followed up on March 13 by saying he intends to form a scientific commission to review the facts of the 58-year-old leader’s death. “We have the intuition that our commander Chavez was poisoned by dark forces that wanted him out of the way,” Maduro told an audience on March 12. Such a commission, however, will have to collect its evidence from a corpse that was inadequately preserved and may be too decomposed for the embalming Maduro had initially promised. The war of words between Maduro and opposition presidential candidate Henrique Capriles also continues to heat up. </w:t>
      </w:r>
      <w:r w:rsidRPr="00B642A0">
        <w:rPr>
          <w:rStyle w:val="StyleBoldUnderline"/>
        </w:rPr>
        <w:t>Maduro and company want to undercut Capriles by making Venezuelans believe that Capriles enjoys official backing from the U.S.</w:t>
      </w:r>
      <w:r w:rsidRPr="00193C82">
        <w:rPr>
          <w:sz w:val="16"/>
        </w:rPr>
        <w:t xml:space="preserve"> Such attacks will only worsen in advance of the April 14 presidential elections. On March 17, Maduro went further, saying that the U.S. is now preparing a desperate plot to kill </w:t>
      </w:r>
      <w:r w:rsidRPr="00193C82">
        <w:rPr>
          <w:sz w:val="16"/>
        </w:rPr>
        <w:lastRenderedPageBreak/>
        <w:t xml:space="preserve">Capriles. “I call on President Obama—Roger Noriega, Otto Reich [both conservative, former State Department officials], officials at the Pentagon and at the CIA are behind a plan to assassinate the right-wing presidential candidate to create chaos.” </w:t>
      </w:r>
      <w:r w:rsidRPr="00193C82">
        <w:rPr>
          <w:rStyle w:val="Emphasis"/>
        </w:rPr>
        <w:t>Attacks on the U.S. are integral to the strategy of Maduro and the inner Chavista circle.</w:t>
      </w:r>
      <w:r w:rsidRPr="00B642A0">
        <w:rPr>
          <w:rStyle w:val="StyleBoldUnderline"/>
        </w:rPr>
        <w:t xml:space="preserve"> Their current course aims to inflame the nationalistic militancy of Chavez’s followers.</w:t>
      </w:r>
      <w:r w:rsidRPr="00193C82">
        <w:rPr>
          <w:sz w:val="16"/>
        </w:rPr>
        <w:t xml:space="preserve"> </w:t>
      </w:r>
      <w:r w:rsidRPr="00B642A0">
        <w:rPr>
          <w:rStyle w:val="StyleBoldUnderline"/>
        </w:rPr>
        <w:t>It is a calculated effort to distract Venezuelan voters from grave violations of the constitutional order and stark domestic challenges—inflation, fiscal deficits, devaluations, crime, and increasing food shortages—that have worsened since Maduro took de facto control of the government</w:t>
      </w:r>
      <w:r w:rsidRPr="00193C82">
        <w:rPr>
          <w:sz w:val="16"/>
        </w:rPr>
        <w:t xml:space="preserve"> in early December 2012. Governability and stability in Venezuela before and after the elections could become a major challenge. The Miami Herald’s veteran Venezuela watcher Andres Oppenheimer suggests that the April 14 elections will be neither fair nor genuinely free. </w:t>
      </w:r>
      <w:r w:rsidRPr="00193C82">
        <w:rPr>
          <w:rStyle w:val="StyleBoldUnderline"/>
        </w:rPr>
        <w:t>Maduro’s wild accusations also lower expectations for swift improvement in relations with the U.S</w:t>
      </w:r>
      <w:r w:rsidRPr="00193C82">
        <w:rPr>
          <w:sz w:val="16"/>
        </w:rPr>
        <w:t>. The limited leverage that the U.S. still poses over Venezuela resides in its commercial, financial, and energy links and in the frayed democratic consensus in the inter-American community. Like it or not, the Obama Administration finds itself drawn into Venezuela’s growing crisis of governability caused by the increasingly irresponsible behavior of Chavez knock-offs like Maduro.</w:t>
      </w:r>
    </w:p>
    <w:p w:rsidR="0078062E" w:rsidRDefault="0078062E" w:rsidP="0078062E">
      <w:pPr>
        <w:rPr>
          <w:sz w:val="16"/>
        </w:rPr>
      </w:pPr>
    </w:p>
    <w:p w:rsidR="0078062E" w:rsidRPr="00F905F8" w:rsidRDefault="0078062E" w:rsidP="0078062E">
      <w:pPr>
        <w:rPr>
          <w:rStyle w:val="StyleStyleBold12pt"/>
        </w:rPr>
      </w:pPr>
      <w:r>
        <w:rPr>
          <w:rStyle w:val="StyleStyleBold12pt"/>
        </w:rPr>
        <w:t xml:space="preserve">Maduro needs to maintain control in order to prevent being overthrown </w:t>
      </w:r>
    </w:p>
    <w:p w:rsidR="0078062E" w:rsidRPr="00F905F8" w:rsidRDefault="0078062E" w:rsidP="0078062E">
      <w:pPr>
        <w:rPr>
          <w:rStyle w:val="StyleStyleBold12pt"/>
          <w:b w:val="0"/>
          <w:sz w:val="20"/>
        </w:rPr>
      </w:pPr>
      <w:r>
        <w:rPr>
          <w:rStyle w:val="StyleStyleBold12pt"/>
        </w:rPr>
        <w:t xml:space="preserve">Groll ’13 </w:t>
      </w:r>
      <w:r>
        <w:rPr>
          <w:rStyle w:val="StyleStyleBold12pt"/>
          <w:b w:val="0"/>
          <w:sz w:val="20"/>
        </w:rPr>
        <w:t>[May 20, 2013. Elias Groll i</w:t>
      </w:r>
      <w:r w:rsidRPr="00F905F8">
        <w:rPr>
          <w:rStyle w:val="StyleStyleBold12pt"/>
          <w:b w:val="0"/>
          <w:sz w:val="20"/>
        </w:rPr>
        <w:t>s an editorial assistant at Foreign Policy.</w:t>
      </w:r>
      <w:r>
        <w:rPr>
          <w:rStyle w:val="StyleStyleBold12pt"/>
          <w:b w:val="0"/>
          <w:sz w:val="20"/>
        </w:rPr>
        <w:t xml:space="preserve"> “</w:t>
      </w:r>
      <w:r w:rsidRPr="00F905F8">
        <w:rPr>
          <w:rStyle w:val="StyleStyleBold12pt"/>
          <w:b w:val="0"/>
          <w:sz w:val="20"/>
        </w:rPr>
        <w:t>Chávez propagandist in leaked recording: 'We are in a sea of shit, my friend'</w:t>
      </w:r>
      <w:r>
        <w:rPr>
          <w:rStyle w:val="StyleStyleBold12pt"/>
          <w:b w:val="0"/>
          <w:sz w:val="20"/>
        </w:rPr>
        <w:t xml:space="preserve">” </w:t>
      </w:r>
      <w:hyperlink r:id="rId26" w:history="1">
        <w:r w:rsidRPr="00F73704">
          <w:rPr>
            <w:rStyle w:val="Hyperlink"/>
          </w:rPr>
          <w:t>http://blog.foreignpolicy.com/posts/2013/05/20/leaked_recording_of_chavez_propagandist_and_cuban_intel_officer_reveals_deep_divisi</w:t>
        </w:r>
      </w:hyperlink>
      <w:r>
        <w:rPr>
          <w:rStyle w:val="StyleStyleBold12pt"/>
          <w:b w:val="0"/>
          <w:sz w:val="20"/>
        </w:rPr>
        <w:t xml:space="preserve">] </w:t>
      </w:r>
    </w:p>
    <w:p w:rsidR="0078062E" w:rsidRPr="00FB42AB" w:rsidRDefault="0078062E" w:rsidP="0078062E">
      <w:pPr>
        <w:rPr>
          <w:rStyle w:val="StyleBoldUnderline"/>
        </w:rPr>
      </w:pPr>
      <w:r w:rsidRPr="00FB42AB">
        <w:rPr>
          <w:rStyle w:val="StyleBoldUnderline"/>
        </w:rPr>
        <w:t xml:space="preserve">Prior to being selected by Chávez </w:t>
      </w:r>
      <w:r w:rsidRPr="00FB42AB">
        <w:rPr>
          <w:sz w:val="16"/>
        </w:rPr>
        <w:t>as his heir apparent</w:t>
      </w:r>
      <w:r w:rsidRPr="00FB42AB">
        <w:rPr>
          <w:rStyle w:val="StyleBoldUnderline"/>
        </w:rPr>
        <w:t>, Maduro engaged in a bitter power struggle with Cabello, and</w:t>
      </w:r>
      <w:r w:rsidRPr="00FB42AB">
        <w:rPr>
          <w:sz w:val="16"/>
        </w:rPr>
        <w:t xml:space="preserve"> if Silva's account is correct, </w:t>
      </w:r>
      <w:r w:rsidRPr="00FB42AB">
        <w:rPr>
          <w:rStyle w:val="StyleBoldUnderline"/>
        </w:rPr>
        <w:t>a great deal of tension remains between the two men</w:t>
      </w:r>
      <w:r w:rsidRPr="00FB42AB">
        <w:rPr>
          <w:sz w:val="16"/>
        </w:rPr>
        <w:t xml:space="preserve">. At one point, </w:t>
      </w:r>
      <w:r w:rsidRPr="00FB42AB">
        <w:rPr>
          <w:rStyle w:val="StyleBoldUnderline"/>
        </w:rPr>
        <w:t>Silva</w:t>
      </w:r>
      <w:r w:rsidRPr="00FB42AB">
        <w:rPr>
          <w:sz w:val="16"/>
        </w:rPr>
        <w:t xml:space="preserve">, who might be described as the country's de facto propaganda minister, </w:t>
      </w:r>
      <w:r w:rsidRPr="00FB42AB">
        <w:rPr>
          <w:rStyle w:val="StyleBoldUnderline"/>
        </w:rPr>
        <w:t>says</w:t>
      </w:r>
      <w:r w:rsidRPr="00FB42AB">
        <w:rPr>
          <w:sz w:val="16"/>
        </w:rPr>
        <w:t xml:space="preserve"> that "</w:t>
      </w:r>
      <w:r w:rsidRPr="00FB42AB">
        <w:rPr>
          <w:rStyle w:val="Emphasis"/>
        </w:rPr>
        <w:t>Maduro is obligated to follow the path of el Comandante and is obligated to put Diosdado Cabello against the wall,</w:t>
      </w:r>
      <w:r w:rsidRPr="00FB42AB">
        <w:rPr>
          <w:sz w:val="16"/>
        </w:rPr>
        <w:t xml:space="preserve">" a statement that is difficult to read as anything other than a suggestion to put Cabello before a firing squad. But it's not entirely clear that Silva trusts Maduro either. "I am afraid, Palacios, that Nicolás ... is feeling manipulated by Cilia [his wife]," Silva tells the Cuban officer. "This is a continent of caudillos [strongmen], my friend, and the woman has to stay in the shade." Silva then compares Maduro's tendency to appear in public alongside his wife and to kiss her to the worst tendencies of an American poltician. "This isn't a North American campaign," he says. "This is a Latin American campaign." Elsewhere in the conversation, Silva wonders why Chávez didn't make a tape recording of his decision to anoint Maduro as his successor. </w:t>
      </w:r>
      <w:r w:rsidRPr="00FB42AB">
        <w:rPr>
          <w:rStyle w:val="Emphasis"/>
        </w:rPr>
        <w:t>Although Chávez used the armed forces to consolidate his power, according to Silva, the army is now divided, with some factions in favor of staging a coup</w:t>
      </w:r>
      <w:r w:rsidRPr="00FB42AB">
        <w:rPr>
          <w:sz w:val="16"/>
        </w:rPr>
        <w:t xml:space="preserve">. According to Silva, </w:t>
      </w:r>
      <w:r w:rsidRPr="00FB42AB">
        <w:rPr>
          <w:rStyle w:val="StyleBoldUnderline"/>
        </w:rPr>
        <w:t>Maduro has managed to alienate Diego Molero</w:t>
      </w:r>
      <w:r w:rsidRPr="00FB42AB">
        <w:rPr>
          <w:sz w:val="16"/>
        </w:rPr>
        <w:t xml:space="preserve">, </w:t>
      </w:r>
      <w:r w:rsidRPr="00FB42AB">
        <w:rPr>
          <w:rStyle w:val="StyleBoldUnderline"/>
        </w:rPr>
        <w:t>the country's defense minister,</w:t>
      </w:r>
      <w:r w:rsidRPr="00FB42AB">
        <w:rPr>
          <w:sz w:val="16"/>
        </w:rPr>
        <w:t xml:space="preserve"> whom Silva describes as an "operator" and a "commando." </w:t>
      </w:r>
      <w:r w:rsidRPr="00FB42AB">
        <w:rPr>
          <w:rStyle w:val="Emphasis"/>
        </w:rPr>
        <w:t>The strained relationship resulted in rumors circulating in Caracas that Molero was about to launch a coup attempt</w:t>
      </w:r>
      <w:r w:rsidRPr="00FB42AB">
        <w:rPr>
          <w:sz w:val="16"/>
        </w:rPr>
        <w:t xml:space="preserve">, leading Maduro's wife, Cilia Flores, to dispatch Silva via intermediaries to find out if the rumours were true. They were not. But for the man charged with selling the idea of the Bolivarian Revolution to the Venezuelan people, Silva speaks like a man who has become disillusioned with what has become of the government. He describes rampant corruption and officials dipping into public funds for their personal benefit. "We are in a sea of shit, my friend, and we have not yet realized it, Palacios," Silva says. Despite the explosive nature of the conversation between Silva and Palacios -- never mind the crazy fact that he is having in-depth conversations with Cuban intelligence agents in the first place -- it is far from clear what repercussions this recording will have on the ground in Venezuela. Writing at Caracas Chronicles, Juan Nagel makes a compelling case that this recording may strip some of the revolutionary veneer off Maduro: The important thing to keep in mind is that we are not the target audience for this recording. </w:t>
      </w:r>
      <w:r w:rsidRPr="00FB42AB">
        <w:rPr>
          <w:rStyle w:val="StyleBoldUnderline"/>
        </w:rPr>
        <w:t>Yes, we all knew that Cabello was a crook, Maduro a nincompoop, Silva a marxist Cuban mole, Rangel an evil power broker, and Flores a scheming Lady Macbeth. But the important thing is that rank-and-file chavistas … didn’t. Up until now, they have been immune from these facts because of the messenger. Either way, take a moment to revel in the sweet irony of the fact that Chávez's favorite propagandist is now responsible for providing the most stinging critique to date of the Maduro government.</w:t>
      </w:r>
    </w:p>
    <w:p w:rsidR="0078062E" w:rsidRPr="00193C82" w:rsidRDefault="0078062E" w:rsidP="0078062E">
      <w:pPr>
        <w:rPr>
          <w:sz w:val="16"/>
        </w:rPr>
      </w:pPr>
    </w:p>
    <w:p w:rsidR="0078062E" w:rsidRDefault="0078062E" w:rsidP="0078062E">
      <w:pPr>
        <w:pStyle w:val="Heading2"/>
      </w:pPr>
      <w:r>
        <w:lastRenderedPageBreak/>
        <w:t xml:space="preserve">2NC Stability Impact </w:t>
      </w:r>
    </w:p>
    <w:p w:rsidR="0078062E" w:rsidRPr="004A519E" w:rsidRDefault="0078062E" w:rsidP="0078062E">
      <w:pPr>
        <w:rPr>
          <w:sz w:val="16"/>
        </w:rPr>
      </w:pPr>
    </w:p>
    <w:p w:rsidR="0078062E" w:rsidRDefault="0078062E" w:rsidP="0078062E"/>
    <w:p w:rsidR="0078062E" w:rsidRPr="00447C90" w:rsidRDefault="0078062E" w:rsidP="0078062E">
      <w:pPr>
        <w:rPr>
          <w:rStyle w:val="StyleStyleBold12pt"/>
        </w:rPr>
      </w:pPr>
      <w:r w:rsidRPr="00447C90">
        <w:rPr>
          <w:rStyle w:val="StyleStyleBold12pt"/>
        </w:rPr>
        <w:t>Continued Anti-Americanism is key to sustain unity and prevent Venezuelan instability – Maduro credibility key to prevent opposition lash-out, power grabs and total chaos.</w:t>
      </w:r>
    </w:p>
    <w:p w:rsidR="0078062E" w:rsidRPr="00447C90" w:rsidRDefault="0078062E" w:rsidP="0078062E">
      <w:pPr>
        <w:rPr>
          <w:sz w:val="16"/>
        </w:rPr>
      </w:pPr>
      <w:r w:rsidRPr="00115A84">
        <w:rPr>
          <w:sz w:val="16"/>
        </w:rPr>
        <w:t xml:space="preserve">James </w:t>
      </w:r>
      <w:r w:rsidRPr="00447C90">
        <w:rPr>
          <w:rStyle w:val="StyleStyleBold12pt"/>
        </w:rPr>
        <w:t>Bosworth</w:t>
      </w:r>
      <w:r w:rsidRPr="00115A84">
        <w:rPr>
          <w:sz w:val="16"/>
        </w:rPr>
        <w:t>, 3-05-20</w:t>
      </w:r>
      <w:r w:rsidRPr="00C246D8">
        <w:rPr>
          <w:rStyle w:val="Heading4Char"/>
        </w:rPr>
        <w:t>13</w:t>
      </w:r>
      <w:r w:rsidRPr="00115A84">
        <w:rPr>
          <w:sz w:val="16"/>
        </w:rPr>
        <w:t xml:space="preserve">, </w:t>
      </w:r>
      <w:r w:rsidRPr="00115A84">
        <w:t>freelance writer and consultant working on Latin American politics, security, economics and technology issues</w:t>
      </w:r>
      <w:r w:rsidRPr="00115A84">
        <w:rPr>
          <w:sz w:val="16"/>
        </w:rPr>
        <w:t>, “Three upcoming power struggles in Venezuela,” http://www.bloggingsbyboz.com/2013/03/three-upcoming-power-struggles-in.html</w:t>
      </w:r>
    </w:p>
    <w:p w:rsidR="0078062E" w:rsidRPr="007A715E" w:rsidRDefault="0078062E" w:rsidP="0078062E">
      <w:pPr>
        <w:rPr>
          <w:sz w:val="16"/>
        </w:rPr>
      </w:pPr>
      <w:r w:rsidRPr="00922B6E">
        <w:rPr>
          <w:sz w:val="16"/>
        </w:rPr>
        <w:t xml:space="preserve">With the death of former President Hugo Chavez, </w:t>
      </w:r>
      <w:r w:rsidRPr="00115A84">
        <w:rPr>
          <w:rStyle w:val="StyleBoldUnderline"/>
        </w:rPr>
        <w:t>Venezuela faces</w:t>
      </w:r>
      <w:r w:rsidRPr="00922B6E">
        <w:rPr>
          <w:sz w:val="16"/>
        </w:rPr>
        <w:t xml:space="preserve"> three </w:t>
      </w:r>
      <w:r w:rsidRPr="00115A84">
        <w:rPr>
          <w:rStyle w:val="StyleBoldUnderline"/>
        </w:rPr>
        <w:t>upcoming power struggles.</w:t>
      </w:r>
      <w:r w:rsidRPr="00922B6E">
        <w:rPr>
          <w:sz w:val="16"/>
        </w:rPr>
        <w:t xml:space="preserve"> Chavistas vs Chavistas. </w:t>
      </w:r>
      <w:r w:rsidRPr="00115A84">
        <w:rPr>
          <w:rStyle w:val="StyleBoldUnderline"/>
        </w:rPr>
        <w:t xml:space="preserve">Potential undemocratic </w:t>
      </w:r>
      <w:r w:rsidRPr="00C63756">
        <w:rPr>
          <w:rStyle w:val="Emphasis"/>
        </w:rPr>
        <w:t>power grabs</w:t>
      </w:r>
      <w:r w:rsidRPr="00115A84">
        <w:rPr>
          <w:rStyle w:val="StyleBoldUnderline"/>
        </w:rPr>
        <w:t xml:space="preserve"> from Chavistas and the military represent a </w:t>
      </w:r>
      <w:r w:rsidRPr="00C63756">
        <w:rPr>
          <w:rStyle w:val="Emphasis"/>
        </w:rPr>
        <w:t>big</w:t>
      </w:r>
      <w:r w:rsidRPr="00922B6E">
        <w:rPr>
          <w:sz w:val="16"/>
        </w:rPr>
        <w:t xml:space="preserve">ger </w:t>
      </w:r>
      <w:r w:rsidRPr="00C63756">
        <w:rPr>
          <w:rStyle w:val="Emphasis"/>
        </w:rPr>
        <w:t>initial</w:t>
      </w:r>
      <w:r w:rsidRPr="00115A84">
        <w:rPr>
          <w:rStyle w:val="StyleBoldUnderline"/>
        </w:rPr>
        <w:t xml:space="preserve"> </w:t>
      </w:r>
      <w:r w:rsidRPr="00C63756">
        <w:rPr>
          <w:rStyle w:val="Emphasis"/>
        </w:rPr>
        <w:t>stability threat</w:t>
      </w:r>
      <w:r w:rsidRPr="00922B6E">
        <w:rPr>
          <w:sz w:val="16"/>
        </w:rPr>
        <w:t xml:space="preserve"> in the transition than the opposition. De facto President </w:t>
      </w:r>
      <w:r w:rsidRPr="00922B6E">
        <w:rPr>
          <w:rStyle w:val="StyleBoldUnderline"/>
        </w:rPr>
        <w:t>Maduro's recent speeches indicate</w:t>
      </w:r>
      <w:r w:rsidRPr="00922B6E">
        <w:rPr>
          <w:sz w:val="16"/>
        </w:rPr>
        <w:t xml:space="preserve"> that </w:t>
      </w:r>
      <w:r w:rsidRPr="00922B6E">
        <w:rPr>
          <w:rStyle w:val="StyleBoldUnderline"/>
        </w:rPr>
        <w:t>he believes there are</w:t>
      </w:r>
      <w:r w:rsidRPr="00922B6E">
        <w:rPr>
          <w:sz w:val="16"/>
        </w:rPr>
        <w:t xml:space="preserve"> significant </w:t>
      </w:r>
      <w:r w:rsidRPr="00C63756">
        <w:rPr>
          <w:rStyle w:val="Emphasis"/>
        </w:rPr>
        <w:t>divisions</w:t>
      </w:r>
      <w:r w:rsidRPr="00922B6E">
        <w:rPr>
          <w:rStyle w:val="StyleBoldUnderline"/>
        </w:rPr>
        <w:t xml:space="preserve"> among</w:t>
      </w:r>
      <w:r w:rsidRPr="00922B6E">
        <w:rPr>
          <w:sz w:val="16"/>
        </w:rPr>
        <w:t xml:space="preserve"> the </w:t>
      </w:r>
      <w:r w:rsidRPr="00922B6E">
        <w:rPr>
          <w:rStyle w:val="StyleBoldUnderline"/>
        </w:rPr>
        <w:t>factions of the Chavistas. Maduro urged</w:t>
      </w:r>
      <w:r w:rsidRPr="00922B6E">
        <w:rPr>
          <w:sz w:val="16"/>
        </w:rPr>
        <w:t xml:space="preserve">, even begged, </w:t>
      </w:r>
      <w:r w:rsidRPr="00922B6E">
        <w:rPr>
          <w:rStyle w:val="StyleBoldUnderline"/>
        </w:rPr>
        <w:t>for unity</w:t>
      </w:r>
      <w:r w:rsidRPr="00922B6E">
        <w:rPr>
          <w:sz w:val="16"/>
        </w:rPr>
        <w:t xml:space="preserve"> among government supporters on the civilian and military side as the former president was in his final hours of life. </w:t>
      </w:r>
      <w:r w:rsidRPr="00922B6E">
        <w:rPr>
          <w:rStyle w:val="StyleBoldUnderline"/>
        </w:rPr>
        <w:t xml:space="preserve">He attempted to </w:t>
      </w:r>
      <w:r w:rsidRPr="00C63756">
        <w:rPr>
          <w:rStyle w:val="Emphasis"/>
        </w:rPr>
        <w:t>unite</w:t>
      </w:r>
      <w:r w:rsidRPr="00922B6E">
        <w:rPr>
          <w:rStyle w:val="StyleBoldUnderline"/>
        </w:rPr>
        <w:t xml:space="preserve"> Chavistas against a common threat from</w:t>
      </w:r>
      <w:r w:rsidRPr="00922B6E">
        <w:rPr>
          <w:sz w:val="16"/>
        </w:rPr>
        <w:t xml:space="preserve"> the opposition and </w:t>
      </w:r>
      <w:r w:rsidRPr="00922B6E">
        <w:rPr>
          <w:rStyle w:val="StyleBoldUnderline"/>
        </w:rPr>
        <w:t xml:space="preserve">the </w:t>
      </w:r>
      <w:r w:rsidRPr="00C63756">
        <w:rPr>
          <w:rStyle w:val="Emphasis"/>
        </w:rPr>
        <w:t>US</w:t>
      </w:r>
      <w:r w:rsidRPr="00922B6E">
        <w:rPr>
          <w:sz w:val="16"/>
        </w:rPr>
        <w:t xml:space="preserve">, weaving some ridiculous conspiracy theories in the process. In his final months of life, Chavez attempted to consolidate control, reduce the influence of the military, and ensure that Maduro would carry his legacy. With the former president out of the picture now, </w:t>
      </w:r>
      <w:r w:rsidRPr="00922B6E">
        <w:rPr>
          <w:rStyle w:val="StyleBoldUnderline"/>
        </w:rPr>
        <w:t xml:space="preserve">the military and civilians who dislike Maduro will be looking for openings. Maduro's first job is to </w:t>
      </w:r>
      <w:r w:rsidRPr="00C63756">
        <w:rPr>
          <w:rStyle w:val="Emphasis"/>
        </w:rPr>
        <w:t>maintain power</w:t>
      </w:r>
      <w:r w:rsidRPr="00922B6E">
        <w:rPr>
          <w:rStyle w:val="StyleBoldUnderline"/>
        </w:rPr>
        <w:t xml:space="preserve"> and fight off </w:t>
      </w:r>
      <w:r w:rsidRPr="00C63756">
        <w:rPr>
          <w:rStyle w:val="Emphasis"/>
        </w:rPr>
        <w:t>challenges</w:t>
      </w:r>
      <w:r w:rsidRPr="00922B6E">
        <w:rPr>
          <w:sz w:val="16"/>
        </w:rPr>
        <w:t xml:space="preserve"> from his alleged allies. Chavistas vs the opposition. </w:t>
      </w:r>
      <w:r w:rsidRPr="00922B6E">
        <w:rPr>
          <w:rStyle w:val="StyleBoldUnderline"/>
        </w:rPr>
        <w:t xml:space="preserve">Once the Chavistas figure out their own power struggle, they then face the </w:t>
      </w:r>
      <w:r w:rsidRPr="00C63756">
        <w:rPr>
          <w:rStyle w:val="Emphasis"/>
        </w:rPr>
        <w:t>opposition</w:t>
      </w:r>
      <w:r w:rsidRPr="00922B6E">
        <w:rPr>
          <w:rStyle w:val="StyleBoldUnderline"/>
        </w:rPr>
        <w:t xml:space="preserve"> to determine who controls the country</w:t>
      </w:r>
      <w:r w:rsidRPr="00922B6E">
        <w:rPr>
          <w:sz w:val="16"/>
        </w:rPr>
        <w:t xml:space="preserve"> in the near term. There are likely to be elections within 30 days, in which </w:t>
      </w:r>
      <w:r w:rsidRPr="00922B6E">
        <w:rPr>
          <w:rStyle w:val="StyleBoldUnderline"/>
        </w:rPr>
        <w:t>the government has an advantage but cannot feel completely certain of victory.</w:t>
      </w:r>
      <w:r w:rsidRPr="00922B6E">
        <w:rPr>
          <w:sz w:val="16"/>
        </w:rPr>
        <w:t xml:space="preserve"> In the less likely event that elections are postponed or restricted, the opposition will certainly find other ways to push for a democratic transition. </w:t>
      </w:r>
      <w:r w:rsidRPr="00922B6E">
        <w:rPr>
          <w:rStyle w:val="StyleBoldUnderline"/>
        </w:rPr>
        <w:t>This struggle is one that the Chavistas will probably enjoy, one final victory over their enemies for the comandante and a validation of his time in office.</w:t>
      </w:r>
      <w:r w:rsidRPr="00922B6E">
        <w:rPr>
          <w:sz w:val="16"/>
        </w:rPr>
        <w:t xml:space="preserve"> The opposition will walk on eggshells, campaigning against the Chavistas while giving the former president some respect in the period of morning.</w:t>
      </w:r>
    </w:p>
    <w:p w:rsidR="0078062E" w:rsidRPr="00E9264C" w:rsidRDefault="0078062E" w:rsidP="0078062E"/>
    <w:p w:rsidR="0078062E" w:rsidRPr="00FE4860" w:rsidRDefault="0078062E" w:rsidP="0078062E">
      <w:pPr>
        <w:rPr>
          <w:rStyle w:val="StyleStyleBold12pt"/>
        </w:rPr>
      </w:pPr>
      <w:r>
        <w:rPr>
          <w:rStyle w:val="StyleStyleBold12pt"/>
        </w:rPr>
        <w:t xml:space="preserve">Critics of Maduro from his own party are gaining influence and could overthrow Maduro, ending in tragedy </w:t>
      </w:r>
    </w:p>
    <w:p w:rsidR="0078062E" w:rsidRPr="00827BA3" w:rsidRDefault="0078062E" w:rsidP="0078062E">
      <w:pPr>
        <w:rPr>
          <w:bCs/>
        </w:rPr>
      </w:pPr>
      <w:r w:rsidRPr="00827BA3">
        <w:rPr>
          <w:rStyle w:val="StyleStyleBold12pt"/>
        </w:rPr>
        <w:t>Guillermoprieto</w:t>
      </w:r>
      <w:r>
        <w:rPr>
          <w:rStyle w:val="StyleStyleBold12pt"/>
        </w:rPr>
        <w:t xml:space="preserve"> ’13</w:t>
      </w:r>
      <w:r>
        <w:rPr>
          <w:rStyle w:val="StyleStyleBold12pt"/>
          <w:b w:val="0"/>
          <w:sz w:val="20"/>
        </w:rPr>
        <w:t xml:space="preserve"> [May 8, 2013. </w:t>
      </w:r>
      <w:r w:rsidRPr="00827BA3">
        <w:rPr>
          <w:rStyle w:val="StyleStyleBold12pt"/>
          <w:b w:val="0"/>
          <w:sz w:val="20"/>
        </w:rPr>
        <w:t>Alma Guillermoprieto is a Mexican journalist who has written extensively about Latin America for the British and American press.</w:t>
      </w:r>
      <w:r>
        <w:rPr>
          <w:rStyle w:val="StyleStyleBold12pt"/>
          <w:b w:val="0"/>
          <w:sz w:val="20"/>
        </w:rPr>
        <w:t xml:space="preserve"> “</w:t>
      </w:r>
      <w:r w:rsidRPr="00827BA3">
        <w:rPr>
          <w:rStyle w:val="StyleStyleBold12pt"/>
          <w:b w:val="0"/>
          <w:sz w:val="20"/>
        </w:rPr>
        <w:t>Chavismo After Chávez</w:t>
      </w:r>
      <w:r>
        <w:rPr>
          <w:rStyle w:val="StyleStyleBold12pt"/>
          <w:b w:val="0"/>
          <w:sz w:val="20"/>
        </w:rPr>
        <w:t xml:space="preserve">” The New York Review of Books. </w:t>
      </w:r>
      <w:hyperlink r:id="rId27" w:history="1">
        <w:r w:rsidRPr="00F73704">
          <w:rPr>
            <w:rStyle w:val="Hyperlink"/>
          </w:rPr>
          <w:t>http://www.nybooks.com/blogs/nyrblog/2013/may/08/chavismo-after-chavez/</w:t>
        </w:r>
      </w:hyperlink>
      <w:r>
        <w:rPr>
          <w:rStyle w:val="StyleStyleBold12pt"/>
          <w:b w:val="0"/>
          <w:sz w:val="20"/>
        </w:rPr>
        <w:t xml:space="preserve">] </w:t>
      </w:r>
    </w:p>
    <w:p w:rsidR="0078062E" w:rsidRPr="00991C38" w:rsidRDefault="0078062E" w:rsidP="0078062E">
      <w:pPr>
        <w:rPr>
          <w:sz w:val="16"/>
        </w:rPr>
      </w:pPr>
      <w:r w:rsidRPr="00827BA3">
        <w:rPr>
          <w:sz w:val="16"/>
        </w:rPr>
        <w:t xml:space="preserve">On April 30, the president of congress and Maduro’s great rival for chavista favor, Diosdado Cabello, looked on complacently while some fairly thuggish-looking congressmen beat up their opposition colleagues. Opposition leader María Corina Machado, a true burguesa, had her nose broken, another asambleista was hospitalized briefly after being thrown down a set of stairs, a third was beaten black and blue. </w:t>
      </w:r>
      <w:r w:rsidRPr="000C7562">
        <w:rPr>
          <w:rStyle w:val="StyleBoldUnderline"/>
        </w:rPr>
        <w:t>It is easy to imagine</w:t>
      </w:r>
      <w:r w:rsidRPr="00827BA3">
        <w:rPr>
          <w:rStyle w:val="Emphasis"/>
        </w:rPr>
        <w:t xml:space="preserve"> panicky chavistas, faced with a possible sudden loss of power, resorting to any number of tricks, schemes, and intimidations to stay in place</w:t>
      </w:r>
      <w:r w:rsidRPr="00827BA3">
        <w:rPr>
          <w:sz w:val="16"/>
        </w:rPr>
        <w:t xml:space="preserve">. </w:t>
      </w:r>
      <w:r w:rsidRPr="0094579D">
        <w:rPr>
          <w:rStyle w:val="StyleBoldUnderline"/>
        </w:rPr>
        <w:t>There is a lot of money involved, aside from everything else: the new rich created by chavismo</w:t>
      </w:r>
      <w:r w:rsidRPr="00827BA3">
        <w:rPr>
          <w:sz w:val="16"/>
        </w:rPr>
        <w:t>, the boliburguesia—nicknamed by the opposition because Chávez baptized everything he ran in honor of his hero, Simón Bolívar—</w:t>
      </w:r>
      <w:r w:rsidRPr="0094579D">
        <w:rPr>
          <w:rStyle w:val="StyleBoldUnderline"/>
        </w:rPr>
        <w:t>fly in private jets and wheel about Caracas in Mercedes, clad in designer clothes and privilege</w:t>
      </w:r>
      <w:r w:rsidRPr="00827BA3">
        <w:rPr>
          <w:sz w:val="16"/>
        </w:rPr>
        <w:t xml:space="preserve">. But </w:t>
      </w:r>
      <w:r w:rsidRPr="0094579D">
        <w:rPr>
          <w:rStyle w:val="StyleBoldUnderline"/>
        </w:rPr>
        <w:t>it is harder to think that Nicolás Maduro</w:t>
      </w:r>
      <w:r w:rsidRPr="00827BA3">
        <w:rPr>
          <w:sz w:val="16"/>
        </w:rPr>
        <w:t xml:space="preserve">, a former union activist and foreign minister, a conciliator by vocation, </w:t>
      </w:r>
      <w:r w:rsidRPr="0094579D">
        <w:rPr>
          <w:rStyle w:val="StyleBoldUnderline"/>
        </w:rPr>
        <w:t>is presiding over the scary nonsense his subordinates are engaging in.</w:t>
      </w:r>
      <w:r w:rsidRPr="00827BA3">
        <w:rPr>
          <w:sz w:val="16"/>
        </w:rPr>
        <w:t xml:space="preserve"> Nor can he believe that the seven million people who failed to vote for him are fascistas or really belong to the “oligarchy” or “bourgeoisie,” all three terms being used interchangeably, and sometimes in the same sentence. </w:t>
      </w:r>
      <w:r w:rsidRPr="0094579D">
        <w:rPr>
          <w:rStyle w:val="Emphasis"/>
        </w:rPr>
        <w:t>While his political base crumbles</w:t>
      </w:r>
      <w:r w:rsidRPr="00827BA3">
        <w:rPr>
          <w:sz w:val="16"/>
        </w:rPr>
        <w:t xml:space="preserve">, </w:t>
      </w:r>
      <w:r w:rsidRPr="0094579D">
        <w:rPr>
          <w:rStyle w:val="StyleBoldUnderline"/>
        </w:rPr>
        <w:t xml:space="preserve">Maduro inaugurates theaters, attends circus performances, wears olive-green military-style shirts with ever-broader epaulets even though he never served in the army, </w:t>
      </w:r>
      <w:r w:rsidRPr="0094579D">
        <w:rPr>
          <w:rStyle w:val="Emphasis"/>
        </w:rPr>
        <w:t xml:space="preserve">and denounces coup and assassination </w:t>
      </w:r>
      <w:r w:rsidRPr="0094579D">
        <w:rPr>
          <w:rStyle w:val="Emphasis"/>
        </w:rPr>
        <w:lastRenderedPageBreak/>
        <w:t>plots against him.</w:t>
      </w:r>
      <w:r w:rsidRPr="00827BA3">
        <w:rPr>
          <w:sz w:val="16"/>
        </w:rPr>
        <w:t xml:space="preserve"> </w:t>
      </w:r>
      <w:r w:rsidRPr="0094579D">
        <w:rPr>
          <w:rStyle w:val="StyleBoldUnderline"/>
        </w:rPr>
        <w:t>The one he denounced most recently was orchestrated, he claimed while offering no evidence, by former president of Colombia Álvaro Uribe</w:t>
      </w:r>
      <w:r w:rsidRPr="00827BA3">
        <w:rPr>
          <w:sz w:val="16"/>
        </w:rPr>
        <w:t xml:space="preserve">, a right-winger whose popularity among his own domestic constituents remains far greater than that of the man he loathed, Hugo Chávez. But Álvaro Uribe has bigger fish to fry, like running a docile candidate in Colombia’s next presidential elections, while </w:t>
      </w:r>
      <w:r w:rsidRPr="009925CC">
        <w:rPr>
          <w:rStyle w:val="StyleBoldUnderline"/>
        </w:rPr>
        <w:t xml:space="preserve">the Venezuelan opposition, after years spent sulking, has finally produced an effective politician, and would have </w:t>
      </w:r>
      <w:r w:rsidRPr="009925CC">
        <w:rPr>
          <w:rStyle w:val="Emphasis"/>
        </w:rPr>
        <w:t>little reason to plot</w:t>
      </w:r>
      <w:r w:rsidRPr="009925CC">
        <w:rPr>
          <w:rStyle w:val="StyleBoldUnderline"/>
        </w:rPr>
        <w:t xml:space="preserve"> against a man so bent on </w:t>
      </w:r>
      <w:r w:rsidRPr="009925CC">
        <w:rPr>
          <w:rStyle w:val="Emphasis"/>
        </w:rPr>
        <w:t>overthrowing himself</w:t>
      </w:r>
      <w:r w:rsidRPr="009925CC">
        <w:rPr>
          <w:rStyle w:val="StyleBoldUnderline"/>
        </w:rPr>
        <w:t xml:space="preserve">. But perhaps </w:t>
      </w:r>
      <w:r w:rsidRPr="009925CC">
        <w:rPr>
          <w:rStyle w:val="Emphasis"/>
        </w:rPr>
        <w:t>the plots</w:t>
      </w:r>
      <w:r w:rsidRPr="009925CC">
        <w:rPr>
          <w:rStyle w:val="StyleBoldUnderline"/>
        </w:rPr>
        <w:t xml:space="preserve"> and coups Maduro seems obsessed with are coming not from outside his party but from </w:t>
      </w:r>
      <w:r w:rsidRPr="009925CC">
        <w:rPr>
          <w:rStyle w:val="Emphasis"/>
        </w:rPr>
        <w:t>within</w:t>
      </w:r>
      <w:r w:rsidRPr="009925CC">
        <w:rPr>
          <w:rStyle w:val="StyleBoldUnderline"/>
        </w:rPr>
        <w:t xml:space="preserve">. The growing tumult and disorder is </w:t>
      </w:r>
      <w:r w:rsidRPr="009925CC">
        <w:rPr>
          <w:rStyle w:val="Emphasis"/>
        </w:rPr>
        <w:t>so extreme</w:t>
      </w:r>
      <w:r w:rsidRPr="009925CC">
        <w:rPr>
          <w:rStyle w:val="StyleBoldUnderline"/>
        </w:rPr>
        <w:t xml:space="preserve">, so clearly provoked, and so destructive that one must at least consider the possibility that it is being </w:t>
      </w:r>
      <w:r w:rsidRPr="009925CC">
        <w:rPr>
          <w:rStyle w:val="Emphasis"/>
        </w:rPr>
        <w:t>encouraged by</w:t>
      </w:r>
      <w:r w:rsidRPr="009925CC">
        <w:rPr>
          <w:rStyle w:val="StyleBoldUnderline"/>
        </w:rPr>
        <w:t xml:space="preserve"> defeated </w:t>
      </w:r>
      <w:r w:rsidRPr="009925CC">
        <w:rPr>
          <w:rStyle w:val="Emphasis"/>
        </w:rPr>
        <w:t>chavista rivals</w:t>
      </w:r>
      <w:r w:rsidRPr="009925CC">
        <w:rPr>
          <w:rStyle w:val="StyleBoldUnderline"/>
        </w:rPr>
        <w:t xml:space="preserve"> now smelling wounded prey, or from those sectors of the military who have never welcomed the Cuban presence in Venezuela</w:t>
      </w:r>
      <w:r w:rsidRPr="00827BA3">
        <w:rPr>
          <w:sz w:val="16"/>
        </w:rPr>
        <w:t xml:space="preserve">, or both. La unidad, la unidad, Chávez kept repeating during his final broadcast, urging his multifarious movement to stay together. He knew he was dying, and was trying to make fast his legacy, but he understood where the danger lay. As it happens, a very good way to judge a political leader is by what he leaves behind, and so far </w:t>
      </w:r>
      <w:r w:rsidRPr="009925CC">
        <w:rPr>
          <w:rStyle w:val="StyleBoldUnderline"/>
        </w:rPr>
        <w:t xml:space="preserve">the tumult and mismanagement in Venezuela does not speak in Chávez’s favor. </w:t>
      </w:r>
      <w:r w:rsidRPr="00827BA3">
        <w:rPr>
          <w:sz w:val="16"/>
        </w:rPr>
        <w:t xml:space="preserve">Instead, </w:t>
      </w:r>
      <w:r w:rsidRPr="009925CC">
        <w:rPr>
          <w:rStyle w:val="StyleBoldUnderline"/>
        </w:rPr>
        <w:t>it seems as if recent Venezuelan history,</w:t>
      </w:r>
      <w:r w:rsidRPr="00827BA3">
        <w:rPr>
          <w:sz w:val="16"/>
        </w:rPr>
        <w:t xml:space="preserve"> often so farcical</w:t>
      </w:r>
      <w:r w:rsidRPr="009925CC">
        <w:rPr>
          <w:rStyle w:val="StyleBoldUnderline"/>
        </w:rPr>
        <w:t xml:space="preserve">, were attempting to replay itself, and </w:t>
      </w:r>
      <w:r w:rsidRPr="009925CC">
        <w:rPr>
          <w:rStyle w:val="Emphasis"/>
        </w:rPr>
        <w:t>ending up as tragedy</w:t>
      </w:r>
      <w:r w:rsidRPr="00827BA3">
        <w:rPr>
          <w:sz w:val="16"/>
        </w:rPr>
        <w:t xml:space="preserve"> instead.</w:t>
      </w:r>
    </w:p>
    <w:p w:rsidR="0078062E" w:rsidRPr="00E9264C" w:rsidRDefault="0078062E" w:rsidP="0078062E"/>
    <w:p w:rsidR="0078062E" w:rsidRPr="00E24743" w:rsidRDefault="0078062E" w:rsidP="0078062E">
      <w:pPr>
        <w:rPr>
          <w:rStyle w:val="StyleStyleBold12pt"/>
        </w:rPr>
      </w:pPr>
      <w:r w:rsidRPr="00E24743">
        <w:rPr>
          <w:rStyle w:val="StyleStyleBold12pt"/>
        </w:rPr>
        <w:t>Maduro’s presence stabilizes Venezuela – allowing the opposition to gain influence breeds instability.</w:t>
      </w:r>
    </w:p>
    <w:p w:rsidR="0078062E" w:rsidRPr="00E24743" w:rsidRDefault="0078062E" w:rsidP="0078062E">
      <w:pPr>
        <w:rPr>
          <w:sz w:val="16"/>
        </w:rPr>
      </w:pPr>
      <w:r w:rsidRPr="00077D42">
        <w:rPr>
          <w:sz w:val="16"/>
        </w:rPr>
        <w:t xml:space="preserve">Aram </w:t>
      </w:r>
      <w:r w:rsidRPr="00E24743">
        <w:rPr>
          <w:rStyle w:val="StyleStyleBold12pt"/>
        </w:rPr>
        <w:t>Aharonian</w:t>
      </w:r>
      <w:r w:rsidRPr="00077D42">
        <w:rPr>
          <w:sz w:val="16"/>
        </w:rPr>
        <w:t>, 7-04-20</w:t>
      </w:r>
      <w:r w:rsidRPr="00E24743">
        <w:rPr>
          <w:rStyle w:val="StyleStyleBold12pt"/>
        </w:rPr>
        <w:t>13</w:t>
      </w:r>
      <w:r w:rsidRPr="00077D42">
        <w:rPr>
          <w:sz w:val="16"/>
        </w:rPr>
        <w:t xml:space="preserve">, </w:t>
      </w:r>
      <w:r w:rsidRPr="00077D42">
        <w:t>Venezuela activist, translated by Tamara Pearson, a journalist for Venezuela Analysis</w:t>
      </w:r>
      <w:r w:rsidRPr="00077D42">
        <w:rPr>
          <w:sz w:val="16"/>
        </w:rPr>
        <w:t>, “Venezuela Becomes Stable and Governable Thanks to a Solid Social Base,” http://venezuelanalysis.com/analysis/9802</w:t>
      </w:r>
    </w:p>
    <w:p w:rsidR="0078062E" w:rsidRDefault="0078062E" w:rsidP="0078062E">
      <w:pPr>
        <w:rPr>
          <w:sz w:val="16"/>
        </w:rPr>
      </w:pPr>
      <w:r w:rsidRPr="00077D42">
        <w:rPr>
          <w:rStyle w:val="StyleBoldUnderline"/>
        </w:rPr>
        <w:t xml:space="preserve">Venezuela Becomes </w:t>
      </w:r>
      <w:r w:rsidRPr="00F92B4A">
        <w:rPr>
          <w:rStyle w:val="Emphasis"/>
        </w:rPr>
        <w:t>Stable</w:t>
      </w:r>
      <w:r w:rsidRPr="00077D42">
        <w:rPr>
          <w:rStyle w:val="StyleBoldUnderline"/>
        </w:rPr>
        <w:t xml:space="preserve"> and </w:t>
      </w:r>
      <w:r w:rsidRPr="00F92B4A">
        <w:rPr>
          <w:rStyle w:val="Emphasis"/>
        </w:rPr>
        <w:t>Governable</w:t>
      </w:r>
      <w:r w:rsidRPr="00077D42">
        <w:rPr>
          <w:rStyle w:val="StyleBoldUnderline"/>
        </w:rPr>
        <w:t xml:space="preserve"> Thanks to a Solid Social Base</w:t>
      </w:r>
      <w:r w:rsidRPr="00573051">
        <w:rPr>
          <w:sz w:val="16"/>
        </w:rPr>
        <w:t xml:space="preserve"> Beyond the real serious problems, the induced crisis, publicised on a large scale by the Venezuelan private media, and above all, by the foreign media, there are currently </w:t>
      </w:r>
      <w:r w:rsidRPr="004000C6">
        <w:rPr>
          <w:rStyle w:val="StyleBoldUnderline"/>
        </w:rPr>
        <w:t>various signs</w:t>
      </w:r>
      <w:r w:rsidRPr="00573051">
        <w:rPr>
          <w:sz w:val="16"/>
        </w:rPr>
        <w:t xml:space="preserve"> that </w:t>
      </w:r>
      <w:r w:rsidRPr="004000C6">
        <w:rPr>
          <w:rStyle w:val="StyleBoldUnderline"/>
        </w:rPr>
        <w:t xml:space="preserve">indicate that the </w:t>
      </w:r>
      <w:r w:rsidRPr="00F92B4A">
        <w:rPr>
          <w:rStyle w:val="Emphasis"/>
        </w:rPr>
        <w:t>government of</w:t>
      </w:r>
      <w:r w:rsidRPr="00573051">
        <w:rPr>
          <w:sz w:val="16"/>
        </w:rPr>
        <w:t xml:space="preserve"> Nicolas </w:t>
      </w:r>
      <w:r w:rsidRPr="00F92B4A">
        <w:rPr>
          <w:rStyle w:val="Emphasis"/>
        </w:rPr>
        <w:t>Maduro</w:t>
      </w:r>
      <w:r w:rsidRPr="004000C6">
        <w:rPr>
          <w:rStyle w:val="StyleBoldUnderline"/>
        </w:rPr>
        <w:t xml:space="preserve"> is leaning towards stabilising and consolidating itself</w:t>
      </w:r>
      <w:r w:rsidRPr="00573051">
        <w:rPr>
          <w:sz w:val="16"/>
        </w:rPr>
        <w:t xml:space="preserve">. This, </w:t>
      </w:r>
      <w:r w:rsidRPr="00764112">
        <w:rPr>
          <w:rStyle w:val="StyleBoldUnderline"/>
        </w:rPr>
        <w:t>after an initial moment of turbulence</w:t>
      </w:r>
      <w:r w:rsidRPr="00573051">
        <w:rPr>
          <w:sz w:val="16"/>
        </w:rPr>
        <w:t xml:space="preserve"> that has lead to many, and not just members of the opposition, to proposing old and many times failed neoliberal formulas and also to demanding that it’s time to administrate and correct, forgetting altogether the socialist path. However, Bolivarian economists insist that </w:t>
      </w:r>
      <w:r w:rsidRPr="00764112">
        <w:rPr>
          <w:rStyle w:val="StyleBoldUnderline"/>
        </w:rPr>
        <w:t>this first Chavista government</w:t>
      </w:r>
      <w:r w:rsidRPr="00573051">
        <w:rPr>
          <w:sz w:val="16"/>
        </w:rPr>
        <w:t xml:space="preserve">, </w:t>
      </w:r>
      <w:r w:rsidRPr="00764112">
        <w:rPr>
          <w:rStyle w:val="StyleBoldUnderline"/>
        </w:rPr>
        <w:t>presided over by Maduro</w:t>
      </w:r>
      <w:r w:rsidRPr="00573051">
        <w:rPr>
          <w:sz w:val="16"/>
        </w:rPr>
        <w:t xml:space="preserve">, must have a political economy that radically differentiates itself from the monetarist, neoliberal, pro-capitalist focus- </w:t>
      </w:r>
      <w:r w:rsidRPr="00C31310">
        <w:rPr>
          <w:rStyle w:val="StyleBoldUnderline"/>
        </w:rPr>
        <w:t>practices</w:t>
      </w:r>
      <w:r w:rsidRPr="00573051">
        <w:rPr>
          <w:sz w:val="16"/>
        </w:rPr>
        <w:t xml:space="preserve"> which </w:t>
      </w:r>
      <w:r w:rsidRPr="00C31310">
        <w:rPr>
          <w:rStyle w:val="StyleBoldUnderline"/>
        </w:rPr>
        <w:t>point to</w:t>
      </w:r>
      <w:r w:rsidRPr="00573051">
        <w:rPr>
          <w:sz w:val="16"/>
        </w:rPr>
        <w:t xml:space="preserve"> “</w:t>
      </w:r>
      <w:r w:rsidRPr="00C31310">
        <w:rPr>
          <w:rStyle w:val="StyleBoldUnderline"/>
        </w:rPr>
        <w:t xml:space="preserve">recovering the </w:t>
      </w:r>
      <w:r w:rsidRPr="00F92B4A">
        <w:rPr>
          <w:rStyle w:val="Emphasis"/>
        </w:rPr>
        <w:t>equilibrium</w:t>
      </w:r>
      <w:r w:rsidRPr="00573051">
        <w:rPr>
          <w:sz w:val="16"/>
        </w:rPr>
        <w:t>, good practices, and competition” at the cost of reducing spending on wages, reductions in productive activities, loss of economic sovereignty, unemployment, and d</w:t>
      </w:r>
      <w:r>
        <w:rPr>
          <w:sz w:val="16"/>
        </w:rPr>
        <w:t>wr55w5e</w:t>
      </w:r>
      <w:r w:rsidRPr="00573051">
        <w:rPr>
          <w:sz w:val="16"/>
        </w:rPr>
        <w:t xml:space="preserve">eterioration of social indicators. Some people (the most dogmatic ones?) talk about “rightwing-isation” and the presence in Caracas of some “advisers” linked to European social democracy is missed. Those </w:t>
      </w:r>
      <w:r w:rsidRPr="00C31310">
        <w:rPr>
          <w:rStyle w:val="StyleBoldUnderline"/>
        </w:rPr>
        <w:t>advisors</w:t>
      </w:r>
      <w:r w:rsidRPr="00573051">
        <w:rPr>
          <w:sz w:val="16"/>
        </w:rPr>
        <w:t xml:space="preserve"> who </w:t>
      </w:r>
      <w:r w:rsidRPr="00C31310">
        <w:rPr>
          <w:rStyle w:val="StyleBoldUnderline"/>
        </w:rPr>
        <w:t>don’t recognise [Venezuelan] idiosyncrasies and vernacular culture</w:t>
      </w:r>
      <w:r w:rsidRPr="00573051">
        <w:rPr>
          <w:sz w:val="16"/>
        </w:rPr>
        <w:t xml:space="preserve">, are determined to promote models that have already been frustratingly tried and to stop a “radicalisation” of the model. No one doubts that there are multiple and diverse points of tension here in Venezuela, and that they range from wage demands (above all from the middle class sectors) and social demands, to geopolitical disagreements with Colombia and the United States. Obviously, the conflicts won’t disappear with the Maduro government, and even less so with a rightwing administration which throws away all the advances achieved in the last decade. The economist Simon Zuniga indicates that the difficult economic situation and the vacillation within the highest (and new) government have prevented a series of gradual but urgent measures from coming into effect until now, in order to confront the principle short term economic and financial problems, among them the inflationary rise and the alarming deceleration of the GDP. Add to this the fact that both negative symptoms have something in common; the exchange rate attack. Real economic sectors, national and international, have had successes in the implementing of an agenda that aims to broaden the gap between the official exchange rate (6.3 Bolivars to the dollar) and the parallel rate (over 30), applying media based pressure in order to oblige the government to devaluate, as it effectively did in February. “It’s essential to immediately disarm this destabilisation strategy which threatens to consolidate a picture of stagflation (blockage by inflation)”, he indicates. The concerning thing is that </w:t>
      </w:r>
      <w:r w:rsidRPr="00C31310">
        <w:rPr>
          <w:rStyle w:val="StyleBoldUnderline"/>
        </w:rPr>
        <w:t>important sectors of the opposition don’t seem to be willing to accept a calmness for very long</w:t>
      </w:r>
      <w:r w:rsidRPr="00573051">
        <w:rPr>
          <w:sz w:val="16"/>
        </w:rPr>
        <w:t xml:space="preserve">, which they consider exasperating. </w:t>
      </w:r>
      <w:r w:rsidRPr="00C31310">
        <w:rPr>
          <w:rStyle w:val="StyleBoldUnderline"/>
        </w:rPr>
        <w:t>These factors</w:t>
      </w:r>
      <w:r w:rsidRPr="00573051">
        <w:rPr>
          <w:sz w:val="16"/>
        </w:rPr>
        <w:t xml:space="preserve"> in struggle for the reconquering of power, </w:t>
      </w:r>
      <w:r w:rsidRPr="00C31310">
        <w:rPr>
          <w:rStyle w:val="StyleBoldUnderline"/>
        </w:rPr>
        <w:t>continue</w:t>
      </w:r>
      <w:r w:rsidRPr="00573051">
        <w:rPr>
          <w:sz w:val="16"/>
        </w:rPr>
        <w:t xml:space="preserve">, unfortunately, </w:t>
      </w:r>
      <w:r w:rsidRPr="00C31310">
        <w:rPr>
          <w:rStyle w:val="StyleBoldUnderline"/>
        </w:rPr>
        <w:t>to seek support for a coup.</w:t>
      </w:r>
      <w:r w:rsidRPr="00573051">
        <w:rPr>
          <w:sz w:val="16"/>
        </w:rPr>
        <w:t xml:space="preserve"> And in the meantime, </w:t>
      </w:r>
      <w:r w:rsidRPr="00C31310">
        <w:rPr>
          <w:rStyle w:val="StyleBoldUnderline"/>
        </w:rPr>
        <w:t xml:space="preserve">they continue to </w:t>
      </w:r>
      <w:r w:rsidRPr="00573051">
        <w:rPr>
          <w:rStyle w:val="Emphasis"/>
        </w:rPr>
        <w:t>play at destabilisation.</w:t>
      </w:r>
      <w:r w:rsidRPr="00573051">
        <w:rPr>
          <w:sz w:val="16"/>
        </w:rPr>
        <w:t xml:space="preserve"> Further, there are paramilitary groups beyond the border areas (there were arrests in Portuguesa state and their presence was even denounced in the areas around Caracas). “</w:t>
      </w:r>
      <w:r w:rsidRPr="000941BB">
        <w:rPr>
          <w:rStyle w:val="StyleBoldUnderline"/>
        </w:rPr>
        <w:t>The Venezuelan opposition is complex</w:t>
      </w:r>
      <w:r w:rsidRPr="00573051">
        <w:rPr>
          <w:sz w:val="16"/>
        </w:rPr>
        <w:t xml:space="preserve"> and it’s not just made up of this or that party, but rather </w:t>
      </w:r>
      <w:r w:rsidRPr="000941BB">
        <w:rPr>
          <w:rStyle w:val="StyleBoldUnderline"/>
        </w:rPr>
        <w:t>there are important radicalised factors with a lot of influence and decision making power</w:t>
      </w:r>
      <w:r w:rsidRPr="00573051">
        <w:rPr>
          <w:sz w:val="16"/>
        </w:rPr>
        <w:t xml:space="preserve"> as well. Everything indicates that these groups have taken our neighbour, Colombia, as a logistical platform for acting on Venezuela, given the belligerence of ex-President Alvaro Uribe and the geopolitical differences between the two countries, which would facilitate such actions,” said the opposition political </w:t>
      </w:r>
      <w:r w:rsidRPr="00573051">
        <w:rPr>
          <w:sz w:val="16"/>
        </w:rPr>
        <w:lastRenderedPageBreak/>
        <w:t xml:space="preserve">scientist Leopoldo Puchi. </w:t>
      </w:r>
      <w:r w:rsidRPr="000941BB">
        <w:rPr>
          <w:rStyle w:val="StyleBoldUnderline"/>
        </w:rPr>
        <w:t xml:space="preserve">There were various meetings held to </w:t>
      </w:r>
      <w:r w:rsidRPr="00F92B4A">
        <w:rPr>
          <w:rStyle w:val="Emphasis"/>
        </w:rPr>
        <w:t>plan the Venezuelan destabilisation</w:t>
      </w:r>
      <w:r w:rsidRPr="00573051">
        <w:rPr>
          <w:sz w:val="16"/>
        </w:rPr>
        <w:t xml:space="preserve">, between Uribe and the opposition, headed by Henrique Capriles Radonski, who continues to accumulate famous sayings, such as this one: “To have a homeland is to have money to go to the supermarket”. What’s more, a conversation (made public by the government) between the ultra-rightwing legislator Maria Corina Machado and the representative of the 2D movement, German Carrera Damas, made it clear that the rightwing is seeking help from the US government and its agencies in order to carry out a coup d’état. According to the conversation, Ramon Guillermo Aveledo, spokesperson of the opposition United Democratic Table (MUD), asked officials of the State Department to speed up, via all possible means, including the Putsch option [translator: a reference to a manoeuvre by the Nazis in Munich in 1923] the fall of the Bolivarian Revolution and to end with the Chavismo control. Maduro and governability </w:t>
      </w:r>
      <w:r w:rsidRPr="00B61933">
        <w:rPr>
          <w:rStyle w:val="StyleBoldUnderline"/>
        </w:rPr>
        <w:t xml:space="preserve">Maduro has managed to </w:t>
      </w:r>
      <w:r w:rsidRPr="00573051">
        <w:rPr>
          <w:rStyle w:val="Emphasis"/>
        </w:rPr>
        <w:t>negotiate</w:t>
      </w:r>
      <w:r w:rsidRPr="00B61933">
        <w:rPr>
          <w:rStyle w:val="StyleBoldUnderline"/>
        </w:rPr>
        <w:t xml:space="preserve"> through a series of difficulties, which means an important increase in the levels of governability. The president</w:t>
      </w:r>
      <w:r w:rsidRPr="00573051">
        <w:rPr>
          <w:sz w:val="16"/>
        </w:rPr>
        <w:t xml:space="preserve">, who has tried to lead a campaign against insecurity [crime] and corruption, </w:t>
      </w:r>
      <w:r w:rsidRPr="00B61933">
        <w:rPr>
          <w:rStyle w:val="StyleBoldUnderline"/>
        </w:rPr>
        <w:t xml:space="preserve">has managed to respond to the charging opposition. He has tried to respond to the pressures from social and union sectors, and he has </w:t>
      </w:r>
      <w:r w:rsidRPr="00573051">
        <w:rPr>
          <w:rStyle w:val="Emphasis"/>
        </w:rPr>
        <w:t>prevented</w:t>
      </w:r>
      <w:r w:rsidRPr="00573051">
        <w:rPr>
          <w:sz w:val="16"/>
        </w:rPr>
        <w:t xml:space="preserve">, above all, </w:t>
      </w:r>
      <w:r w:rsidRPr="00573051">
        <w:rPr>
          <w:rStyle w:val="StyleBoldUnderline"/>
        </w:rPr>
        <w:t>the street</w:t>
      </w:r>
      <w:r w:rsidRPr="00B61933">
        <w:rPr>
          <w:rStyle w:val="StyleBoldUnderline"/>
        </w:rPr>
        <w:t xml:space="preserve"> from overheating.</w:t>
      </w:r>
      <w:r w:rsidRPr="00573051">
        <w:rPr>
          <w:sz w:val="16"/>
        </w:rPr>
        <w:t xml:space="preserve"> He is constantly present all over the country, with his “street government”, and </w:t>
      </w:r>
      <w:r w:rsidRPr="00B61933">
        <w:rPr>
          <w:rStyle w:val="StyleBoldUnderline"/>
        </w:rPr>
        <w:t>he has</w:t>
      </w:r>
      <w:r w:rsidRPr="00573051">
        <w:rPr>
          <w:sz w:val="16"/>
        </w:rPr>
        <w:t xml:space="preserve"> also </w:t>
      </w:r>
      <w:r w:rsidRPr="00573051">
        <w:rPr>
          <w:rStyle w:val="StyleBoldUnderline"/>
        </w:rPr>
        <w:t>managed</w:t>
      </w:r>
      <w:r w:rsidRPr="00573051">
        <w:rPr>
          <w:sz w:val="16"/>
        </w:rPr>
        <w:t xml:space="preserve"> to </w:t>
      </w:r>
      <w:r w:rsidRPr="00573051">
        <w:rPr>
          <w:rStyle w:val="StyleBoldUnderline"/>
        </w:rPr>
        <w:t>dialogue</w:t>
      </w:r>
      <w:r w:rsidRPr="00B61933">
        <w:rPr>
          <w:rStyle w:val="StyleBoldUnderline"/>
        </w:rPr>
        <w:t xml:space="preserve"> with opposition sectors</w:t>
      </w:r>
      <w:r w:rsidRPr="00573051">
        <w:rPr>
          <w:sz w:val="16"/>
        </w:rPr>
        <w:t xml:space="preserve"> (the business ones among them).</w:t>
      </w:r>
    </w:p>
    <w:p w:rsidR="0078062E" w:rsidRPr="00447C90" w:rsidRDefault="0078062E" w:rsidP="0078062E"/>
    <w:p w:rsidR="0078062E" w:rsidRDefault="0078062E" w:rsidP="0078062E">
      <w:pPr>
        <w:pStyle w:val="Heading2"/>
      </w:pPr>
      <w:r>
        <w:lastRenderedPageBreak/>
        <w:t xml:space="preserve">2NC Econ Impact </w:t>
      </w:r>
    </w:p>
    <w:p w:rsidR="0078062E" w:rsidRPr="00447C90" w:rsidRDefault="0078062E" w:rsidP="0078062E"/>
    <w:p w:rsidR="0078062E" w:rsidRPr="005D323D" w:rsidRDefault="0078062E" w:rsidP="0078062E">
      <w:pPr>
        <w:rPr>
          <w:rStyle w:val="StyleStyleBold12pt"/>
        </w:rPr>
      </w:pPr>
      <w:r>
        <w:rPr>
          <w:rStyle w:val="StyleStyleBold12pt"/>
        </w:rPr>
        <w:t xml:space="preserve">Loss of Maduro credibility destabilizes Venezuela and collapses the economy – on the brink  </w:t>
      </w:r>
    </w:p>
    <w:p w:rsidR="0078062E" w:rsidRPr="00DB58C0" w:rsidRDefault="0078062E" w:rsidP="0078062E">
      <w:pPr>
        <w:rPr>
          <w:rStyle w:val="StyleStyleBold12pt"/>
          <w:b w:val="0"/>
          <w:sz w:val="20"/>
        </w:rPr>
      </w:pPr>
      <w:r>
        <w:rPr>
          <w:rStyle w:val="StyleStyleBold12pt"/>
        </w:rPr>
        <w:t xml:space="preserve">Gojun ’13 </w:t>
      </w:r>
      <w:r>
        <w:rPr>
          <w:rStyle w:val="StyleStyleBold12pt"/>
          <w:b w:val="0"/>
          <w:sz w:val="20"/>
        </w:rPr>
        <w:t xml:space="preserve">[April 16, 2013. Pan Gojun is a writer for Xinhua. </w:t>
      </w:r>
      <w:r w:rsidRPr="00DB58C0">
        <w:rPr>
          <w:rStyle w:val="StyleStyleBold12pt"/>
          <w:b w:val="0"/>
          <w:sz w:val="20"/>
        </w:rPr>
        <w:t>The Xinhua News Agenc</w:t>
      </w:r>
      <w:r>
        <w:rPr>
          <w:rStyle w:val="StyleStyleBold12pt"/>
          <w:b w:val="0"/>
          <w:sz w:val="20"/>
        </w:rPr>
        <w:t xml:space="preserve">y </w:t>
      </w:r>
      <w:r w:rsidRPr="00DB58C0">
        <w:rPr>
          <w:rStyle w:val="StyleStyleBold12pt"/>
          <w:b w:val="0"/>
          <w:sz w:val="20"/>
        </w:rPr>
        <w:t>is the official press agency of the People's Republic of China and the biggest center for collecting information and press conferences in China.</w:t>
      </w:r>
      <w:r>
        <w:rPr>
          <w:rStyle w:val="StyleStyleBold12pt"/>
          <w:b w:val="0"/>
          <w:sz w:val="20"/>
        </w:rPr>
        <w:t xml:space="preserve"> “</w:t>
      </w:r>
      <w:r w:rsidRPr="00DB58C0">
        <w:rPr>
          <w:rStyle w:val="StyleStyleBold12pt"/>
          <w:b w:val="0"/>
          <w:sz w:val="20"/>
        </w:rPr>
        <w:t>Venezuela's new gove</w:t>
      </w:r>
      <w:r>
        <w:rPr>
          <w:rStyle w:val="StyleStyleBold12pt"/>
          <w:b w:val="0"/>
          <w:sz w:val="20"/>
        </w:rPr>
        <w:t xml:space="preserve">rnment faces serious challenges” </w:t>
      </w:r>
      <w:hyperlink r:id="rId28" w:history="1">
        <w:r w:rsidRPr="00F73704">
          <w:rPr>
            <w:rStyle w:val="Hyperlink"/>
          </w:rPr>
          <w:t>http://www.china.org.cn/opinion/2013-04/16/content_28554475.htm</w:t>
        </w:r>
      </w:hyperlink>
      <w:r>
        <w:rPr>
          <w:rStyle w:val="StyleStyleBold12pt"/>
          <w:b w:val="0"/>
          <w:sz w:val="20"/>
        </w:rPr>
        <w:t xml:space="preserve">] </w:t>
      </w:r>
    </w:p>
    <w:p w:rsidR="0078062E" w:rsidRDefault="0078062E" w:rsidP="0078062E">
      <w:pPr>
        <w:rPr>
          <w:sz w:val="16"/>
        </w:rPr>
      </w:pPr>
      <w:r w:rsidRPr="00CA5878">
        <w:rPr>
          <w:sz w:val="16"/>
        </w:rPr>
        <w:t xml:space="preserve">Maduro won Sunday's presidential elections with 50.66 percent of the counted votes, according to the official tally, while opposition challenger Henrique Capriles garnered 49.07 percent. The slender margin led to Capriles refusing to concede defeat. </w:t>
      </w:r>
      <w:r w:rsidRPr="00D360DA">
        <w:rPr>
          <w:rStyle w:val="StyleBoldUnderline"/>
        </w:rPr>
        <w:t>If the controversy leads to protests, Maduro's reign will be jeopardized and the national economy and social wellbeing will be dealt a heavy blow to</w:t>
      </w:r>
      <w:r w:rsidRPr="00CA5878">
        <w:rPr>
          <w:sz w:val="16"/>
        </w:rPr>
        <w:t xml:space="preserve">. In recent years, </w:t>
      </w:r>
      <w:r w:rsidRPr="00D360DA">
        <w:rPr>
          <w:rStyle w:val="StyleBoldUnderline"/>
        </w:rPr>
        <w:t>serious political confrontations have taken place between the government and the opposition, with anti-government demonstrations and strikes by workers and students occurring frequently</w:t>
      </w:r>
      <w:r w:rsidRPr="00CA5878">
        <w:rPr>
          <w:sz w:val="16"/>
        </w:rPr>
        <w:t xml:space="preserve">. Chavez, a former soldier, controlled the situation and maintained stability with his great charisma and the loyalty of the armed forces. </w:t>
      </w:r>
      <w:r w:rsidRPr="00D360DA">
        <w:rPr>
          <w:rStyle w:val="StyleBoldUnderline"/>
        </w:rPr>
        <w:t xml:space="preserve">Although Maduro, a former bus driver and union leader, has inherited Chavez's political legacy and promised to continue down his predecessor's socialist path, </w:t>
      </w:r>
      <w:r w:rsidRPr="005D323D">
        <w:rPr>
          <w:rStyle w:val="Emphasis"/>
        </w:rPr>
        <w:t>it remains to be seen whether he has the same prestige and influence over the military and can maintain stability</w:t>
      </w:r>
      <w:r w:rsidRPr="00D360DA">
        <w:rPr>
          <w:rStyle w:val="StyleBoldUnderline"/>
        </w:rPr>
        <w:t>.</w:t>
      </w:r>
      <w:r w:rsidRPr="00CA5878">
        <w:rPr>
          <w:sz w:val="16"/>
        </w:rPr>
        <w:t xml:space="preserve"> Local political observers said, </w:t>
      </w:r>
      <w:r w:rsidRPr="00DB58C0">
        <w:rPr>
          <w:rStyle w:val="Emphasis"/>
        </w:rPr>
        <w:t>if the ruling party and the opposition cannot be reconciled after the election, political unrest will continue</w:t>
      </w:r>
      <w:r w:rsidRPr="00CA5878">
        <w:rPr>
          <w:sz w:val="16"/>
        </w:rPr>
        <w:t xml:space="preserve">. </w:t>
      </w:r>
      <w:r w:rsidRPr="00DB58C0">
        <w:rPr>
          <w:rStyle w:val="Emphasis"/>
        </w:rPr>
        <w:t>If that happens, Maduro's government will be imperiled, and the national economy and lives of Venezuelans will be severely affected.</w:t>
      </w:r>
      <w:r w:rsidRPr="00CA5878">
        <w:rPr>
          <w:sz w:val="16"/>
        </w:rPr>
        <w:t xml:space="preserve"> To maintain political stability, </w:t>
      </w:r>
      <w:r w:rsidRPr="00DB58C0">
        <w:rPr>
          <w:rStyle w:val="StyleBoldUnderline"/>
        </w:rPr>
        <w:t>Maduro's government will have to make concessions to the opposition by amending laws, reforming government institutions, and improving social and economic policies, observers said</w:t>
      </w:r>
      <w:r w:rsidRPr="00CA5878">
        <w:rPr>
          <w:sz w:val="16"/>
        </w:rPr>
        <w:t>.</w:t>
      </w:r>
    </w:p>
    <w:p w:rsidR="0078062E" w:rsidRDefault="0078062E" w:rsidP="0078062E">
      <w:pPr>
        <w:rPr>
          <w:sz w:val="16"/>
        </w:rPr>
      </w:pPr>
    </w:p>
    <w:p w:rsidR="0078062E" w:rsidRPr="00FA6FDB" w:rsidRDefault="0078062E" w:rsidP="0078062E">
      <w:pPr>
        <w:rPr>
          <w:rStyle w:val="StyleStyleBold12pt"/>
        </w:rPr>
      </w:pPr>
      <w:r w:rsidRPr="00FA6FDB">
        <w:rPr>
          <w:rStyle w:val="StyleStyleBold12pt"/>
        </w:rPr>
        <w:t>Venezuelan economic stability is key to Brazil’s economy and manufacturing sector.</w:t>
      </w:r>
    </w:p>
    <w:p w:rsidR="0078062E" w:rsidRPr="00FA6FDB" w:rsidRDefault="0078062E" w:rsidP="0078062E">
      <w:pPr>
        <w:rPr>
          <w:sz w:val="16"/>
        </w:rPr>
      </w:pPr>
      <w:r w:rsidRPr="001F0DB2">
        <w:rPr>
          <w:sz w:val="16"/>
        </w:rPr>
        <w:t xml:space="preserve">Peter </w:t>
      </w:r>
      <w:r w:rsidRPr="001F0DB2">
        <w:rPr>
          <w:rStyle w:val="StyleStyleBold12pt"/>
        </w:rPr>
        <w:t>Murphy</w:t>
      </w:r>
      <w:r w:rsidRPr="001F0DB2">
        <w:rPr>
          <w:sz w:val="16"/>
        </w:rPr>
        <w:t xml:space="preserve">1, Brian </w:t>
      </w:r>
      <w:r w:rsidRPr="001F0DB2">
        <w:rPr>
          <w:rStyle w:val="StyleStyleBold12pt"/>
        </w:rPr>
        <w:t>Winter</w:t>
      </w:r>
      <w:r w:rsidRPr="001F0DB2">
        <w:rPr>
          <w:sz w:val="16"/>
        </w:rPr>
        <w:t xml:space="preserve">2 </w:t>
      </w:r>
      <w:r w:rsidRPr="001F0DB2">
        <w:rPr>
          <w:rStyle w:val="StyleStyleBold12pt"/>
        </w:rPr>
        <w:t>and</w:t>
      </w:r>
      <w:r w:rsidRPr="001F0DB2">
        <w:rPr>
          <w:sz w:val="16"/>
        </w:rPr>
        <w:t xml:space="preserve"> Anthony </w:t>
      </w:r>
      <w:r w:rsidRPr="001F0DB2">
        <w:rPr>
          <w:rStyle w:val="StyleStyleBold12pt"/>
        </w:rPr>
        <w:t>Boadle</w:t>
      </w:r>
      <w:r w:rsidRPr="001F0DB2">
        <w:rPr>
          <w:sz w:val="16"/>
        </w:rPr>
        <w:t>3, 5-09-20</w:t>
      </w:r>
      <w:r w:rsidRPr="001F0DB2">
        <w:rPr>
          <w:rStyle w:val="StyleStyleBold12pt"/>
        </w:rPr>
        <w:t>13</w:t>
      </w:r>
      <w:r w:rsidRPr="001F0DB2">
        <w:rPr>
          <w:sz w:val="16"/>
        </w:rPr>
        <w:t xml:space="preserve">, </w:t>
      </w:r>
      <w:r w:rsidRPr="001F0DB2">
        <w:t>Correspondent at Thomson Reuters</w:t>
      </w:r>
      <w:r w:rsidRPr="001F0DB2">
        <w:rPr>
          <w:vertAlign w:val="subscript"/>
        </w:rPr>
        <w:t>1</w:t>
      </w:r>
      <w:r w:rsidRPr="001F0DB2">
        <w:t>, Chief Correspondent, Brazil at Thomson Reuters, education @ UT-Austin, previously a Foreign Editor at USA TODAY, Correspondent at Thomson Reuters</w:t>
      </w:r>
      <w:r w:rsidRPr="001F0DB2">
        <w:rPr>
          <w:vertAlign w:val="subscript"/>
        </w:rPr>
        <w:t>2</w:t>
      </w:r>
      <w:r w:rsidRPr="001F0DB2">
        <w:t>, Senior Political Correspondent Brazil at Thomson Reuters, previously a News editor at Thomson Reuters, Bureau chief in Havana, Cuba at Reuters, Latin American affairs correspondent, Washington at Reuters, Senior correspondent, Ottawa at Reuters, Senior Correspondent, Chile at Reuters, Bureau chief in Santiago, Chile at United Press International, Correspondent, Rio de Janeiro at United Press International, News editor at The Daily Journal, Caracas</w:t>
      </w:r>
      <w:r w:rsidRPr="001F0DB2">
        <w:rPr>
          <w:vertAlign w:val="subscript"/>
        </w:rPr>
        <w:t>3</w:t>
      </w:r>
      <w:r w:rsidRPr="001F0DB2">
        <w:rPr>
          <w:sz w:val="16"/>
        </w:rPr>
        <w:t>, “Venezuela's Maduro gets firm Brazilian backing, trade,” http://www.reuters.com/article/2013/05/10/us-brazil-venezuela-maduro-idUSBRE94900520130510</w:t>
      </w:r>
    </w:p>
    <w:p w:rsidR="0078062E" w:rsidRPr="00D2147A" w:rsidRDefault="0078062E" w:rsidP="0078062E">
      <w:pPr>
        <w:rPr>
          <w:sz w:val="16"/>
        </w:rPr>
      </w:pPr>
      <w:r w:rsidRPr="001F0DB2">
        <w:rPr>
          <w:rStyle w:val="StyleBoldUnderline"/>
        </w:rPr>
        <w:t xml:space="preserve">While almost </w:t>
      </w:r>
      <w:r w:rsidRPr="00D2147A">
        <w:rPr>
          <w:rStyle w:val="Emphasis"/>
        </w:rPr>
        <w:t>every nation</w:t>
      </w:r>
      <w:r w:rsidRPr="001F0DB2">
        <w:rPr>
          <w:rStyle w:val="StyleBoldUnderline"/>
        </w:rPr>
        <w:t xml:space="preserve"> in the Americas has recognized Maduro's election</w:t>
      </w:r>
      <w:r w:rsidRPr="00D2147A">
        <w:rPr>
          <w:sz w:val="16"/>
        </w:rPr>
        <w:t xml:space="preserve"> as Chavez's successor following the leftist leader's death from cancer in March, </w:t>
      </w:r>
      <w:r w:rsidRPr="001F0DB2">
        <w:rPr>
          <w:rStyle w:val="StyleBoldUnderline"/>
        </w:rPr>
        <w:t xml:space="preserve">the region's nations are </w:t>
      </w:r>
      <w:r w:rsidRPr="00D2147A">
        <w:rPr>
          <w:rStyle w:val="Emphasis"/>
        </w:rPr>
        <w:t>anxious</w:t>
      </w:r>
      <w:r w:rsidRPr="001F0DB2">
        <w:rPr>
          <w:rStyle w:val="StyleBoldUnderline"/>
        </w:rPr>
        <w:t xml:space="preserve"> to avoid Venezuela sinking into </w:t>
      </w:r>
      <w:r w:rsidRPr="00D2147A">
        <w:rPr>
          <w:rStyle w:val="Emphasis"/>
        </w:rPr>
        <w:t xml:space="preserve">chaos. </w:t>
      </w:r>
      <w:r w:rsidRPr="001F0DB2">
        <w:rPr>
          <w:rStyle w:val="StyleBoldUnderline"/>
        </w:rPr>
        <w:t xml:space="preserve">Brazil has a </w:t>
      </w:r>
      <w:r w:rsidRPr="00D2147A">
        <w:rPr>
          <w:rStyle w:val="Emphasis"/>
        </w:rPr>
        <w:t>commercial stake</w:t>
      </w:r>
      <w:r w:rsidRPr="001F0DB2">
        <w:rPr>
          <w:rStyle w:val="StyleBoldUnderline"/>
        </w:rPr>
        <w:t xml:space="preserve"> in the</w:t>
      </w:r>
      <w:r w:rsidRPr="00D2147A">
        <w:rPr>
          <w:sz w:val="16"/>
        </w:rPr>
        <w:t xml:space="preserve"> political and </w:t>
      </w:r>
      <w:r w:rsidRPr="00D2147A">
        <w:rPr>
          <w:rStyle w:val="Emphasis"/>
        </w:rPr>
        <w:t>economic stability</w:t>
      </w:r>
      <w:r w:rsidRPr="001F0DB2">
        <w:rPr>
          <w:rStyle w:val="StyleBoldUnderline"/>
        </w:rPr>
        <w:t xml:space="preserve"> of its neighbor to the north: Venezuela is the </w:t>
      </w:r>
      <w:r w:rsidRPr="00D2147A">
        <w:rPr>
          <w:rStyle w:val="Emphasis"/>
        </w:rPr>
        <w:t>second largest market</w:t>
      </w:r>
      <w:r w:rsidRPr="00D2147A">
        <w:rPr>
          <w:sz w:val="16"/>
        </w:rPr>
        <w:t xml:space="preserve"> after Argentina </w:t>
      </w:r>
      <w:r w:rsidRPr="001F0DB2">
        <w:rPr>
          <w:rStyle w:val="StyleBoldUnderline"/>
        </w:rPr>
        <w:t>for Brazilian manufactured goods. Industrial goods make up two-thirds of Brazilian exports to the Venezuelan market, handing Brazil a sizeable surplus in its trade</w:t>
      </w:r>
      <w:r w:rsidRPr="00D2147A">
        <w:rPr>
          <w:sz w:val="16"/>
        </w:rPr>
        <w:t xml:space="preserve"> with Venezuela </w:t>
      </w:r>
      <w:r w:rsidRPr="001F0DB2">
        <w:rPr>
          <w:rStyle w:val="StyleBoldUnderline"/>
        </w:rPr>
        <w:t xml:space="preserve">that has </w:t>
      </w:r>
      <w:r w:rsidRPr="00D2147A">
        <w:rPr>
          <w:rStyle w:val="StyleBoldUnderline"/>
        </w:rPr>
        <w:t>expanded seven-fold in the last decade</w:t>
      </w:r>
      <w:r w:rsidRPr="00D2147A">
        <w:rPr>
          <w:sz w:val="16"/>
        </w:rPr>
        <w:t xml:space="preserve"> to $6 billion last year.</w:t>
      </w:r>
    </w:p>
    <w:p w:rsidR="0078062E" w:rsidRDefault="0078062E" w:rsidP="0078062E"/>
    <w:p w:rsidR="0078062E" w:rsidRPr="00C846FB" w:rsidRDefault="0078062E" w:rsidP="0078062E">
      <w:pPr>
        <w:rPr>
          <w:rStyle w:val="StyleStyleBold12pt"/>
        </w:rPr>
      </w:pPr>
      <w:r w:rsidRPr="00C846FB">
        <w:rPr>
          <w:rStyle w:val="StyleStyleBold12pt"/>
        </w:rPr>
        <w:t>Brazil recession destabilizes Latin America and hurts US economy.</w:t>
      </w:r>
    </w:p>
    <w:p w:rsidR="0078062E" w:rsidRPr="00C846FB" w:rsidRDefault="0078062E" w:rsidP="0078062E">
      <w:pPr>
        <w:rPr>
          <w:sz w:val="16"/>
        </w:rPr>
      </w:pPr>
      <w:r w:rsidRPr="00500CDD">
        <w:rPr>
          <w:sz w:val="16"/>
        </w:rPr>
        <w:lastRenderedPageBreak/>
        <w:t xml:space="preserve">Michael </w:t>
      </w:r>
      <w:r w:rsidRPr="00E30361">
        <w:rPr>
          <w:rStyle w:val="StyleStyleBold12pt"/>
        </w:rPr>
        <w:t>Bailey</w:t>
      </w:r>
      <w:r w:rsidRPr="00500CDD">
        <w:rPr>
          <w:sz w:val="16"/>
        </w:rPr>
        <w:t xml:space="preserve">1 </w:t>
      </w:r>
      <w:r w:rsidRPr="00E30361">
        <w:rPr>
          <w:rStyle w:val="StyleStyleBold12pt"/>
        </w:rPr>
        <w:t>and</w:t>
      </w:r>
      <w:r w:rsidRPr="00500CDD">
        <w:rPr>
          <w:sz w:val="16"/>
        </w:rPr>
        <w:t xml:space="preserve"> Heinz </w:t>
      </w:r>
      <w:r w:rsidRPr="00E30361">
        <w:rPr>
          <w:rStyle w:val="StyleStyleBold12pt"/>
        </w:rPr>
        <w:t>Stecher</w:t>
      </w:r>
      <w:r w:rsidRPr="00500CDD">
        <w:rPr>
          <w:sz w:val="16"/>
        </w:rPr>
        <w:t>2, 6-11-20</w:t>
      </w:r>
      <w:r w:rsidRPr="00E30361">
        <w:rPr>
          <w:rStyle w:val="StyleStyleBold12pt"/>
        </w:rPr>
        <w:t>12</w:t>
      </w:r>
      <w:r w:rsidRPr="00500CDD">
        <w:rPr>
          <w:sz w:val="16"/>
        </w:rPr>
        <w:t xml:space="preserve">, </w:t>
      </w:r>
      <w:r w:rsidRPr="00500CDD">
        <w:t>representative for Oxfam International, humanitarian group1, writer for Oxfam2</w:t>
      </w:r>
      <w:r w:rsidRPr="00500CDD">
        <w:rPr>
          <w:sz w:val="16"/>
        </w:rPr>
        <w:t>, “The Brazilian economic crisis,” http://www.twnside.org.sg/title/brazil-cn.htm</w:t>
      </w:r>
    </w:p>
    <w:p w:rsidR="0078062E" w:rsidRDefault="0078062E" w:rsidP="0078062E">
      <w:pPr>
        <w:rPr>
          <w:sz w:val="14"/>
        </w:rPr>
      </w:pPr>
      <w:r w:rsidRPr="00687419">
        <w:rPr>
          <w:rStyle w:val="StyleBoldUnderline"/>
        </w:rPr>
        <w:t xml:space="preserve">Brazil's recession will </w:t>
      </w:r>
      <w:r w:rsidRPr="00687419">
        <w:rPr>
          <w:rStyle w:val="Emphasis"/>
        </w:rPr>
        <w:t>reduce demand</w:t>
      </w:r>
      <w:r w:rsidRPr="00687419">
        <w:rPr>
          <w:rStyle w:val="StyleBoldUnderline"/>
        </w:rPr>
        <w:t xml:space="preserve"> for</w:t>
      </w:r>
      <w:r w:rsidRPr="00225164">
        <w:rPr>
          <w:sz w:val="14"/>
        </w:rPr>
        <w:t xml:space="preserve"> the </w:t>
      </w:r>
      <w:r w:rsidRPr="00687419">
        <w:rPr>
          <w:rStyle w:val="StyleBoldUnderline"/>
        </w:rPr>
        <w:t>exports of other Latin American countries</w:t>
      </w:r>
      <w:r w:rsidRPr="00225164">
        <w:rPr>
          <w:sz w:val="14"/>
        </w:rPr>
        <w:t xml:space="preserve"> and the </w:t>
      </w:r>
      <w:r w:rsidRPr="00687419">
        <w:rPr>
          <w:rStyle w:val="StyleBoldUnderline"/>
        </w:rPr>
        <w:t>devaluation will put pressure on their currencies</w:t>
      </w:r>
      <w:r w:rsidRPr="00225164">
        <w:rPr>
          <w:sz w:val="14"/>
        </w:rPr>
        <w:t xml:space="preserve">; Argentina, which also has close economic ties with Europe, is the neighbouring domino. </w:t>
      </w:r>
      <w:r w:rsidRPr="00687419">
        <w:rPr>
          <w:rStyle w:val="StyleBoldUnderline"/>
        </w:rPr>
        <w:t>A</w:t>
      </w:r>
      <w:r w:rsidRPr="00225164">
        <w:rPr>
          <w:sz w:val="14"/>
        </w:rPr>
        <w:t xml:space="preserve"> generalized </w:t>
      </w:r>
      <w:r w:rsidRPr="00687419">
        <w:rPr>
          <w:rStyle w:val="Emphasis"/>
        </w:rPr>
        <w:t>slump in Latin America</w:t>
      </w:r>
      <w:r w:rsidRPr="00687419">
        <w:rPr>
          <w:rStyle w:val="StyleBoldUnderline"/>
        </w:rPr>
        <w:t xml:space="preserve"> is on the cards, with major consequences for creditors, exporters and investors in the industrialized countries; this deepens fears of a </w:t>
      </w:r>
      <w:r w:rsidRPr="00687419">
        <w:rPr>
          <w:rStyle w:val="Emphasis"/>
        </w:rPr>
        <w:t>global recession</w:t>
      </w:r>
      <w:r w:rsidRPr="00225164">
        <w:rPr>
          <w:sz w:val="14"/>
        </w:rPr>
        <w:t xml:space="preserve"> finally </w:t>
      </w:r>
      <w:r w:rsidRPr="00687419">
        <w:rPr>
          <w:rStyle w:val="StyleBoldUnderline"/>
        </w:rPr>
        <w:t xml:space="preserve">reaching European and </w:t>
      </w:r>
      <w:r w:rsidRPr="00687419">
        <w:rPr>
          <w:rStyle w:val="Emphasis"/>
        </w:rPr>
        <w:t>North American</w:t>
      </w:r>
      <w:r w:rsidRPr="00687419">
        <w:rPr>
          <w:rStyle w:val="StyleBoldUnderline"/>
        </w:rPr>
        <w:t xml:space="preserve"> shores.</w:t>
      </w:r>
      <w:r>
        <w:rPr>
          <w:rStyle w:val="StyleBoldUnderline"/>
        </w:rPr>
        <w:t xml:space="preserve"> </w:t>
      </w:r>
      <w:r w:rsidRPr="00225164">
        <w:rPr>
          <w:sz w:val="14"/>
        </w:rPr>
        <w:t xml:space="preserve">2. What went wrong? To make sense of today's malaise, we have to look back to the 1980s, when Brazil and </w:t>
      </w:r>
      <w:r w:rsidRPr="00687419">
        <w:rPr>
          <w:rStyle w:val="StyleBoldUnderline"/>
        </w:rPr>
        <w:t>other Latin American countries face</w:t>
      </w:r>
      <w:r w:rsidRPr="00225164">
        <w:rPr>
          <w:sz w:val="14"/>
        </w:rPr>
        <w:t xml:space="preserve">d </w:t>
      </w:r>
      <w:r w:rsidRPr="00225164">
        <w:rPr>
          <w:rStyle w:val="Emphasis"/>
        </w:rPr>
        <w:t>stagnation</w:t>
      </w:r>
      <w:r w:rsidRPr="00225164">
        <w:rPr>
          <w:rStyle w:val="StyleBoldUnderline"/>
        </w:rPr>
        <w:t xml:space="preserve">, high inflation, weak currencies and debt crises. </w:t>
      </w:r>
      <w:r w:rsidRPr="00225164">
        <w:rPr>
          <w:sz w:val="14"/>
        </w:rPr>
        <w:t xml:space="preserve">The import - substitution growth strategy had reached its last gasp, since no government had been prepared to expand its domestic market through redistributive measures, and sheltered, </w:t>
      </w:r>
      <w:r w:rsidRPr="00225164">
        <w:rPr>
          <w:rStyle w:val="StyleBoldUnderline"/>
        </w:rPr>
        <w:t>uncompetitive industries</w:t>
      </w:r>
      <w:r w:rsidRPr="00225164">
        <w:rPr>
          <w:sz w:val="14"/>
        </w:rPr>
        <w:t xml:space="preserve"> could not hold their own abroad. Early IMF stabilization programmes, which were designed from an orthodox monetarist standpoint and prioritized debt solvency through fiscal austerity, signally failed to stop inflation or generate growth - indeed, they </w:t>
      </w:r>
      <w:r w:rsidRPr="00225164">
        <w:rPr>
          <w:rStyle w:val="StyleBoldUnderline"/>
        </w:rPr>
        <w:t>create</w:t>
      </w:r>
      <w:r w:rsidRPr="00225164">
        <w:rPr>
          <w:sz w:val="14"/>
        </w:rPr>
        <w:t xml:space="preserve">d </w:t>
      </w:r>
      <w:r w:rsidRPr="00225164">
        <w:rPr>
          <w:rStyle w:val="Emphasis"/>
        </w:rPr>
        <w:t>hardship</w:t>
      </w:r>
      <w:r w:rsidRPr="00225164">
        <w:rPr>
          <w:rStyle w:val="StyleBoldUnderline"/>
        </w:rPr>
        <w:t xml:space="preserve"> for many in the region.</w:t>
      </w:r>
      <w:r w:rsidRPr="00225164">
        <w:rPr>
          <w:sz w:val="14"/>
        </w:rPr>
        <w:t xml:space="preserve"> Later prescriptions, which evolved into the "Washington consensus" on how to run an economy, combined more sophisticated anti-inflation policies with a growth strategy based on market liberalization, that is, privatization, trade liberalization, opening up to foreign capital and the euphemistically dubbed "flexibilization of labour".</w:t>
      </w:r>
    </w:p>
    <w:p w:rsidR="0078062E" w:rsidRDefault="0078062E" w:rsidP="0078062E">
      <w:pPr>
        <w:rPr>
          <w:sz w:val="14"/>
        </w:rPr>
      </w:pPr>
    </w:p>
    <w:p w:rsidR="0078062E" w:rsidRDefault="0078062E" w:rsidP="0078062E">
      <w:pPr>
        <w:rPr>
          <w:rStyle w:val="StyleStyleBold12pt"/>
        </w:rPr>
      </w:pPr>
      <w:r>
        <w:rPr>
          <w:rStyle w:val="StyleStyleBold12pt"/>
        </w:rPr>
        <w:t xml:space="preserve">Economic decline leads to global nuclear war </w:t>
      </w:r>
    </w:p>
    <w:p w:rsidR="0078062E" w:rsidRDefault="0078062E" w:rsidP="0078062E">
      <w:r>
        <w:rPr>
          <w:rStyle w:val="StyleStyleBold12pt"/>
        </w:rPr>
        <w:t>Royal, ‘10</w:t>
      </w:r>
      <w:r>
        <w:t xml:space="preserve"> [2010, Jedediah Royal is the Director of Cooperative Threat Reduction at the U.S. Department of Defense, “Economic Integration, Economic Signaling and the Problem of Economic Crises, Economics of War and Peace: Economic, Legal and Political Perspectives”, ed. By Goldsmith and Brauer, p. 213-215]</w:t>
      </w:r>
    </w:p>
    <w:p w:rsidR="0078062E" w:rsidRDefault="0078062E" w:rsidP="0078062E">
      <w:pPr>
        <w:ind w:left="288" w:right="288"/>
        <w:rPr>
          <w:rFonts w:eastAsia="Times New Roman"/>
          <w:kern w:val="32"/>
          <w:sz w:val="16"/>
          <w:szCs w:val="20"/>
        </w:rPr>
      </w:pPr>
      <w:r>
        <w:rPr>
          <w:rFonts w:eastAsia="Times New Roman"/>
          <w:kern w:val="32"/>
          <w:sz w:val="16"/>
          <w:szCs w:val="20"/>
        </w:rPr>
        <w:t xml:space="preserve">Less intuitive is how periods of </w:t>
      </w:r>
      <w:r w:rsidRPr="00EE7BD7">
        <w:rPr>
          <w:rFonts w:eastAsia="Times New Roman"/>
          <w:kern w:val="32"/>
          <w:szCs w:val="20"/>
          <w:highlight w:val="green"/>
          <w:u w:val="single"/>
        </w:rPr>
        <w:t xml:space="preserve">economic decline </w:t>
      </w:r>
      <w:r>
        <w:rPr>
          <w:rFonts w:eastAsia="Times New Roman"/>
          <w:kern w:val="32"/>
          <w:szCs w:val="20"/>
          <w:u w:val="single"/>
        </w:rPr>
        <w:t>may</w:t>
      </w:r>
      <w:r>
        <w:rPr>
          <w:rFonts w:eastAsia="Times New Roman"/>
          <w:kern w:val="32"/>
          <w:sz w:val="16"/>
          <w:szCs w:val="20"/>
        </w:rPr>
        <w:t xml:space="preserve"> </w:t>
      </w:r>
      <w:r w:rsidRPr="00EE7BD7">
        <w:rPr>
          <w:rFonts w:eastAsia="Times New Roman"/>
          <w:kern w:val="32"/>
          <w:szCs w:val="20"/>
          <w:highlight w:val="green"/>
          <w:u w:val="single"/>
        </w:rPr>
        <w:t>increase the likelihood of external conflict</w:t>
      </w:r>
      <w:r>
        <w:rPr>
          <w:rFonts w:eastAsia="Times New Roman"/>
          <w:kern w:val="32"/>
          <w:sz w:val="16"/>
          <w:szCs w:val="20"/>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Pr>
          <w:rFonts w:eastAsia="Times New Roman"/>
          <w:kern w:val="32"/>
          <w:szCs w:val="20"/>
          <w:u w:val="single"/>
        </w:rPr>
        <w:t>rhythms in the global economy are associated with the rise and fall of a pre-eminent power and the</w:t>
      </w:r>
      <w:r>
        <w:rPr>
          <w:rFonts w:eastAsia="Times New Roman"/>
          <w:kern w:val="32"/>
          <w:sz w:val="16"/>
          <w:szCs w:val="20"/>
        </w:rPr>
        <w:t xml:space="preserve"> often </w:t>
      </w:r>
      <w:r>
        <w:rPr>
          <w:rFonts w:eastAsia="Times New Roman"/>
          <w:kern w:val="32"/>
          <w:szCs w:val="20"/>
          <w:u w:val="single"/>
        </w:rPr>
        <w:t>bloody transition</w:t>
      </w:r>
      <w:r>
        <w:rPr>
          <w:rFonts w:eastAsia="Times New Roman"/>
          <w:kern w:val="32"/>
          <w:sz w:val="16"/>
          <w:szCs w:val="20"/>
        </w:rPr>
        <w:t xml:space="preserve"> </w:t>
      </w:r>
      <w:r>
        <w:rPr>
          <w:rFonts w:eastAsia="Times New Roman"/>
          <w:kern w:val="32"/>
          <w:szCs w:val="20"/>
          <w:u w:val="single"/>
        </w:rPr>
        <w:t>from one pre-eminent leader to the next</w:t>
      </w:r>
      <w:r>
        <w:rPr>
          <w:rFonts w:eastAsia="Times New Roman"/>
          <w:kern w:val="32"/>
          <w:sz w:val="16"/>
          <w:szCs w:val="20"/>
        </w:rPr>
        <w:t xml:space="preserve">. As such, exogenous shocks such as </w:t>
      </w:r>
      <w:r>
        <w:rPr>
          <w:rFonts w:eastAsia="Times New Roman"/>
          <w:kern w:val="32"/>
          <w:szCs w:val="20"/>
          <w:u w:val="single"/>
        </w:rPr>
        <w:t>economic</w:t>
      </w:r>
      <w:r w:rsidRPr="00EE7BD7">
        <w:rPr>
          <w:rFonts w:eastAsia="Times New Roman"/>
          <w:kern w:val="32"/>
          <w:szCs w:val="20"/>
          <w:highlight w:val="green"/>
          <w:u w:val="single"/>
        </w:rPr>
        <w:t xml:space="preserve"> crises</w:t>
      </w:r>
      <w:r>
        <w:rPr>
          <w:rFonts w:eastAsia="Times New Roman"/>
          <w:kern w:val="32"/>
          <w:szCs w:val="20"/>
          <w:u w:val="single"/>
        </w:rPr>
        <w:t xml:space="preserve"> could usher in a redistribution of relative power</w:t>
      </w:r>
      <w:r>
        <w:rPr>
          <w:rFonts w:eastAsia="Times New Roman"/>
          <w:kern w:val="32"/>
          <w:sz w:val="16"/>
          <w:szCs w:val="20"/>
        </w:rPr>
        <w:t xml:space="preserve"> (see also Gilpin. 1981) that leads to uncertainty about power balances, </w:t>
      </w:r>
      <w:r w:rsidRPr="00EE7BD7">
        <w:rPr>
          <w:rFonts w:eastAsia="Times New Roman"/>
          <w:kern w:val="32"/>
          <w:szCs w:val="20"/>
          <w:highlight w:val="green"/>
          <w:u w:val="single"/>
        </w:rPr>
        <w:t>increas</w:t>
      </w:r>
      <w:r>
        <w:rPr>
          <w:rFonts w:eastAsia="Times New Roman"/>
          <w:kern w:val="32"/>
          <w:szCs w:val="20"/>
          <w:u w:val="single"/>
        </w:rPr>
        <w:t xml:space="preserve">ing </w:t>
      </w:r>
      <w:r w:rsidRPr="00EE7BD7">
        <w:rPr>
          <w:rFonts w:eastAsia="Times New Roman"/>
          <w:kern w:val="32"/>
          <w:szCs w:val="20"/>
          <w:highlight w:val="green"/>
          <w:u w:val="single"/>
        </w:rPr>
        <w:t>the risk of miscalc</w:t>
      </w:r>
      <w:r>
        <w:rPr>
          <w:rFonts w:eastAsia="Times New Roman"/>
          <w:kern w:val="32"/>
          <w:szCs w:val="20"/>
          <w:u w:val="single"/>
        </w:rPr>
        <w:t>ulation</w:t>
      </w:r>
      <w:r>
        <w:rPr>
          <w:rFonts w:eastAsia="Times New Roman"/>
          <w:kern w:val="32"/>
          <w:sz w:val="16"/>
          <w:szCs w:val="20"/>
        </w:rPr>
        <w:t xml:space="preserve"> (Feaver, 1995). Alternatively, </w:t>
      </w:r>
      <w:r w:rsidRPr="00EE7BD7">
        <w:rPr>
          <w:rFonts w:eastAsia="Times New Roman"/>
          <w:kern w:val="32"/>
          <w:szCs w:val="20"/>
          <w:highlight w:val="green"/>
          <w:u w:val="single"/>
        </w:rPr>
        <w:t>even a</w:t>
      </w:r>
      <w:r>
        <w:rPr>
          <w:rFonts w:eastAsia="Times New Roman"/>
          <w:kern w:val="32"/>
          <w:szCs w:val="20"/>
          <w:u w:val="single"/>
        </w:rPr>
        <w:t xml:space="preserve"> relatively </w:t>
      </w:r>
      <w:r w:rsidRPr="00EE7BD7">
        <w:rPr>
          <w:rFonts w:eastAsia="Times New Roman"/>
          <w:kern w:val="32"/>
          <w:szCs w:val="20"/>
          <w:highlight w:val="green"/>
          <w:u w:val="single"/>
        </w:rPr>
        <w:t>certain redistribution of power could lead to a</w:t>
      </w:r>
      <w:r>
        <w:rPr>
          <w:rFonts w:eastAsia="Times New Roman"/>
          <w:kern w:val="32"/>
          <w:szCs w:val="20"/>
          <w:u w:val="single"/>
        </w:rPr>
        <w:t xml:space="preserve"> </w:t>
      </w:r>
      <w:r w:rsidRPr="00EE7BD7">
        <w:rPr>
          <w:rFonts w:eastAsia="Times New Roman"/>
          <w:kern w:val="32"/>
          <w:szCs w:val="20"/>
          <w:highlight w:val="green"/>
          <w:u w:val="single"/>
        </w:rPr>
        <w:t>permissive environment for conflict</w:t>
      </w:r>
      <w:r>
        <w:rPr>
          <w:rFonts w:eastAsia="Times New Roman"/>
          <w:kern w:val="32"/>
          <w:sz w:val="16"/>
          <w:szCs w:val="20"/>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Pr>
          <w:rFonts w:eastAsia="Times New Roman"/>
          <w:kern w:val="32"/>
          <w:szCs w:val="20"/>
          <w:u w:val="single"/>
        </w:rPr>
        <w:t>future expectation of trade' is a</w:t>
      </w:r>
      <w:r>
        <w:rPr>
          <w:rFonts w:eastAsia="Times New Roman"/>
          <w:kern w:val="32"/>
          <w:sz w:val="16"/>
          <w:szCs w:val="20"/>
        </w:rPr>
        <w:t xml:space="preserve"> </w:t>
      </w:r>
      <w:r>
        <w:rPr>
          <w:rFonts w:eastAsia="Times New Roman"/>
          <w:kern w:val="32"/>
          <w:szCs w:val="20"/>
          <w:u w:val="single"/>
        </w:rPr>
        <w:t>significant variable</w:t>
      </w:r>
      <w:r>
        <w:rPr>
          <w:rFonts w:eastAsia="Times New Roman"/>
          <w:kern w:val="32"/>
          <w:sz w:val="16"/>
          <w:szCs w:val="20"/>
        </w:rPr>
        <w:t xml:space="preserve"> </w:t>
      </w:r>
      <w:r>
        <w:rPr>
          <w:rFonts w:eastAsia="Times New Roman"/>
          <w:kern w:val="32"/>
          <w:szCs w:val="20"/>
          <w:u w:val="single"/>
        </w:rPr>
        <w:t>in understanding economic conditions and security behaviour of states</w:t>
      </w:r>
      <w:r>
        <w:rPr>
          <w:rFonts w:eastAsia="Times New Roman"/>
          <w:kern w:val="32"/>
          <w:sz w:val="16"/>
          <w:szCs w:val="20"/>
        </w:rPr>
        <w:t xml:space="preserve">. He argues that interdependent states are likely to gain pacific benefits from trade so long as they have an optimistic view of future trade relations. However, </w:t>
      </w:r>
      <w:r w:rsidRPr="00EE7BD7">
        <w:rPr>
          <w:rFonts w:eastAsia="Times New Roman"/>
          <w:kern w:val="32"/>
          <w:szCs w:val="20"/>
          <w:highlight w:val="green"/>
          <w:u w:val="single"/>
        </w:rPr>
        <w:t>if the expectations of future trade decline</w:t>
      </w:r>
      <w:r>
        <w:rPr>
          <w:rFonts w:eastAsia="Times New Roman"/>
          <w:kern w:val="32"/>
          <w:sz w:val="16"/>
          <w:szCs w:val="20"/>
        </w:rPr>
        <w:t xml:space="preserve">, particularly for difficult to replace items such as energy resources, </w:t>
      </w:r>
      <w:r w:rsidRPr="00EE7BD7">
        <w:rPr>
          <w:rFonts w:eastAsia="Times New Roman"/>
          <w:kern w:val="32"/>
          <w:szCs w:val="20"/>
          <w:highlight w:val="green"/>
          <w:u w:val="single"/>
        </w:rPr>
        <w:t>the likelihood for conflict increases</w:t>
      </w:r>
      <w:r>
        <w:rPr>
          <w:rFonts w:eastAsia="Times New Roman"/>
          <w:kern w:val="32"/>
          <w:szCs w:val="20"/>
          <w:u w:val="single"/>
        </w:rPr>
        <w:t>, as states will be inclined to use force to gain access to those resources</w:t>
      </w:r>
      <w:r>
        <w:rPr>
          <w:rFonts w:eastAsia="Times New Roman"/>
          <w:kern w:val="32"/>
          <w:sz w:val="16"/>
          <w:szCs w:val="20"/>
        </w:rPr>
        <w:t xml:space="preserve">. </w:t>
      </w:r>
      <w:r w:rsidRPr="00EE7BD7">
        <w:rPr>
          <w:rFonts w:eastAsia="Times New Roman"/>
          <w:kern w:val="32"/>
          <w:szCs w:val="20"/>
          <w:highlight w:val="green"/>
          <w:u w:val="single"/>
        </w:rPr>
        <w:t>Crises</w:t>
      </w:r>
      <w:r>
        <w:rPr>
          <w:rFonts w:eastAsia="Times New Roman"/>
          <w:kern w:val="32"/>
          <w:szCs w:val="20"/>
          <w:u w:val="single"/>
        </w:rPr>
        <w:t xml:space="preserve"> could</w:t>
      </w:r>
      <w:r>
        <w:rPr>
          <w:rFonts w:eastAsia="Times New Roman"/>
          <w:kern w:val="32"/>
          <w:sz w:val="16"/>
          <w:szCs w:val="20"/>
        </w:rPr>
        <w:t xml:space="preserve"> potentially be the </w:t>
      </w:r>
      <w:r w:rsidRPr="00EE7BD7">
        <w:rPr>
          <w:rFonts w:eastAsia="Times New Roman"/>
          <w:kern w:val="32"/>
          <w:szCs w:val="20"/>
          <w:highlight w:val="green"/>
          <w:u w:val="single"/>
        </w:rPr>
        <w:t>trigger</w:t>
      </w:r>
      <w:r>
        <w:rPr>
          <w:rFonts w:eastAsia="Times New Roman"/>
          <w:kern w:val="32"/>
          <w:sz w:val="16"/>
          <w:szCs w:val="20"/>
        </w:rPr>
        <w:t xml:space="preserve"> for </w:t>
      </w:r>
      <w:r w:rsidRPr="00EE7BD7">
        <w:rPr>
          <w:rFonts w:eastAsia="Times New Roman"/>
          <w:kern w:val="32"/>
          <w:szCs w:val="20"/>
          <w:highlight w:val="green"/>
          <w:u w:val="single"/>
        </w:rPr>
        <w:t>decreased trade expectations</w:t>
      </w:r>
      <w:r>
        <w:rPr>
          <w:rFonts w:eastAsia="Times New Roman"/>
          <w:kern w:val="32"/>
          <w:sz w:val="16"/>
          <w:szCs w:val="20"/>
        </w:rPr>
        <w:t xml:space="preserve"> either on its own or because it triggers protectionist moves by interdependent states.4 Third, </w:t>
      </w:r>
      <w:r>
        <w:rPr>
          <w:rFonts w:eastAsia="Times New Roman"/>
          <w:kern w:val="32"/>
          <w:szCs w:val="20"/>
          <w:u w:val="single"/>
        </w:rPr>
        <w:t>others have considered the link between economic decline and external armed conflict at a national level. Blomberg and Hess</w:t>
      </w:r>
      <w:r>
        <w:rPr>
          <w:rFonts w:eastAsia="Times New Roman"/>
          <w:kern w:val="32"/>
          <w:sz w:val="16"/>
          <w:szCs w:val="20"/>
        </w:rPr>
        <w:t xml:space="preserve"> (2002) </w:t>
      </w:r>
      <w:r>
        <w:rPr>
          <w:rFonts w:eastAsia="Times New Roman"/>
          <w:kern w:val="32"/>
          <w:szCs w:val="20"/>
          <w:u w:val="single"/>
        </w:rPr>
        <w:t>find a</w:t>
      </w:r>
      <w:r>
        <w:rPr>
          <w:rFonts w:eastAsia="Times New Roman"/>
          <w:kern w:val="32"/>
          <w:sz w:val="16"/>
          <w:szCs w:val="20"/>
        </w:rPr>
        <w:t xml:space="preserve"> </w:t>
      </w:r>
      <w:r>
        <w:rPr>
          <w:rFonts w:eastAsia="Times New Roman"/>
          <w:kern w:val="32"/>
          <w:szCs w:val="20"/>
          <w:u w:val="single"/>
        </w:rPr>
        <w:t>strong correlation</w:t>
      </w:r>
      <w:r>
        <w:rPr>
          <w:rFonts w:eastAsia="Times New Roman"/>
          <w:kern w:val="32"/>
          <w:sz w:val="16"/>
          <w:szCs w:val="20"/>
        </w:rPr>
        <w:t xml:space="preserve"> </w:t>
      </w:r>
      <w:r>
        <w:rPr>
          <w:rFonts w:eastAsia="Times New Roman"/>
          <w:kern w:val="32"/>
          <w:szCs w:val="20"/>
          <w:u w:val="single"/>
        </w:rPr>
        <w:t>between internal conflict and external conflict</w:t>
      </w:r>
      <w:r>
        <w:rPr>
          <w:rFonts w:eastAsia="Times New Roman"/>
          <w:kern w:val="32"/>
          <w:sz w:val="16"/>
          <w:szCs w:val="20"/>
        </w:rPr>
        <w:t xml:space="preserve">, </w:t>
      </w:r>
      <w:r>
        <w:rPr>
          <w:rFonts w:eastAsia="Times New Roman"/>
          <w:kern w:val="32"/>
          <w:szCs w:val="20"/>
          <w:u w:val="single"/>
        </w:rPr>
        <w:t>particularly during</w:t>
      </w:r>
      <w:r>
        <w:rPr>
          <w:rFonts w:eastAsia="Times New Roman"/>
          <w:kern w:val="32"/>
          <w:sz w:val="16"/>
          <w:szCs w:val="20"/>
        </w:rPr>
        <w:t xml:space="preserve"> periods of </w:t>
      </w:r>
      <w:r>
        <w:rPr>
          <w:rFonts w:eastAsia="Times New Roman"/>
          <w:kern w:val="32"/>
          <w:szCs w:val="20"/>
          <w:u w:val="single"/>
        </w:rPr>
        <w:t>economic downturn</w:t>
      </w:r>
      <w:r>
        <w:rPr>
          <w:rFonts w:eastAsia="Times New Roman"/>
          <w:kern w:val="32"/>
          <w:sz w:val="16"/>
          <w:szCs w:val="20"/>
        </w:rPr>
        <w:t xml:space="preserve">. They write: The linkages between internal and external conflict and prosperity are strong and mutually reinforcing. Economic conflict tends to spawn internal conflict, which in turn returns the favour. Moreover, the </w:t>
      </w:r>
      <w:r>
        <w:rPr>
          <w:rFonts w:eastAsia="Times New Roman"/>
          <w:kern w:val="32"/>
          <w:szCs w:val="20"/>
          <w:u w:val="single"/>
        </w:rPr>
        <w:t>presence of a recession tends to amplify the extent to which international and external conflicts self-reinforce each other</w:t>
      </w:r>
      <w:r>
        <w:rPr>
          <w:rFonts w:eastAsia="Times New Roman"/>
          <w:kern w:val="32"/>
          <w:sz w:val="16"/>
          <w:szCs w:val="20"/>
        </w:rPr>
        <w:t xml:space="preserve">. (Blomberg &amp; Hess, 2002. p. 89) </w:t>
      </w:r>
      <w:r w:rsidRPr="00EE7BD7">
        <w:rPr>
          <w:rFonts w:eastAsia="Times New Roman"/>
          <w:kern w:val="32"/>
          <w:szCs w:val="20"/>
          <w:highlight w:val="green"/>
          <w:u w:val="single"/>
        </w:rPr>
        <w:t>Economic decline has</w:t>
      </w:r>
      <w:r>
        <w:rPr>
          <w:rFonts w:eastAsia="Times New Roman"/>
          <w:kern w:val="32"/>
          <w:sz w:val="16"/>
          <w:szCs w:val="16"/>
        </w:rPr>
        <w:t xml:space="preserve"> also </w:t>
      </w:r>
      <w:r w:rsidRPr="00EE7BD7">
        <w:rPr>
          <w:rFonts w:eastAsia="Times New Roman"/>
          <w:kern w:val="32"/>
          <w:szCs w:val="20"/>
          <w:highlight w:val="green"/>
          <w:u w:val="single"/>
        </w:rPr>
        <w:t>been linked with an</w:t>
      </w:r>
      <w:r w:rsidRPr="00EE7BD7">
        <w:rPr>
          <w:rFonts w:eastAsia="Times New Roman"/>
          <w:kern w:val="32"/>
          <w:sz w:val="16"/>
          <w:szCs w:val="16"/>
          <w:highlight w:val="green"/>
        </w:rPr>
        <w:t xml:space="preserve"> </w:t>
      </w:r>
      <w:r w:rsidRPr="00EE7BD7">
        <w:rPr>
          <w:rFonts w:eastAsia="Times New Roman"/>
          <w:kern w:val="32"/>
          <w:szCs w:val="20"/>
          <w:highlight w:val="green"/>
          <w:u w:val="single"/>
        </w:rPr>
        <w:t>increase in</w:t>
      </w:r>
      <w:r>
        <w:rPr>
          <w:rFonts w:eastAsia="Times New Roman"/>
          <w:kern w:val="32"/>
          <w:szCs w:val="20"/>
          <w:u w:val="single"/>
        </w:rPr>
        <w:t xml:space="preserve"> the </w:t>
      </w:r>
      <w:r w:rsidRPr="00EE7BD7">
        <w:rPr>
          <w:rFonts w:eastAsia="Times New Roman"/>
          <w:kern w:val="32"/>
          <w:szCs w:val="20"/>
          <w:highlight w:val="green"/>
          <w:u w:val="single"/>
        </w:rPr>
        <w:t>likelihood of terrorism</w:t>
      </w:r>
      <w:r>
        <w:rPr>
          <w:rFonts w:eastAsia="Times New Roman"/>
          <w:kern w:val="32"/>
          <w:sz w:val="16"/>
          <w:szCs w:val="16"/>
        </w:rPr>
        <w:t xml:space="preserve"> (Blomberg, Hess, &amp; Weerapana, 2004), which has the capacity to spill across borders and lead to external tensions. </w:t>
      </w:r>
      <w:r>
        <w:rPr>
          <w:rFonts w:eastAsia="Times New Roman"/>
          <w:kern w:val="32"/>
          <w:sz w:val="16"/>
          <w:szCs w:val="20"/>
        </w:rPr>
        <w:t xml:space="preserve">Furthermore, crises generally reduce the popularity of a sitting government. </w:t>
      </w:r>
      <w:r>
        <w:rPr>
          <w:rFonts w:eastAsia="Times New Roman"/>
          <w:kern w:val="32"/>
          <w:szCs w:val="20"/>
          <w:u w:val="single"/>
        </w:rPr>
        <w:t>“</w:t>
      </w:r>
      <w:r w:rsidRPr="00EE7BD7">
        <w:rPr>
          <w:rFonts w:eastAsia="Times New Roman"/>
          <w:kern w:val="32"/>
          <w:szCs w:val="20"/>
          <w:highlight w:val="green"/>
          <w:u w:val="single"/>
        </w:rPr>
        <w:t>Diversionary theory" suggests</w:t>
      </w:r>
      <w:r>
        <w:rPr>
          <w:rFonts w:eastAsia="Times New Roman"/>
          <w:kern w:val="32"/>
          <w:sz w:val="16"/>
          <w:szCs w:val="20"/>
        </w:rPr>
        <w:t xml:space="preserve"> that, </w:t>
      </w:r>
      <w:r>
        <w:rPr>
          <w:rFonts w:eastAsia="Times New Roman"/>
          <w:kern w:val="32"/>
          <w:szCs w:val="20"/>
          <w:u w:val="single"/>
        </w:rPr>
        <w:t>when facing unpopularity arising from economic decline</w:t>
      </w:r>
      <w:r>
        <w:rPr>
          <w:rFonts w:eastAsia="Times New Roman"/>
          <w:kern w:val="32"/>
          <w:sz w:val="16"/>
          <w:szCs w:val="20"/>
        </w:rPr>
        <w:t xml:space="preserve">, sitting </w:t>
      </w:r>
      <w:r w:rsidRPr="00EE7BD7">
        <w:rPr>
          <w:rFonts w:eastAsia="Times New Roman"/>
          <w:kern w:val="32"/>
          <w:szCs w:val="20"/>
          <w:highlight w:val="green"/>
          <w:u w:val="single"/>
        </w:rPr>
        <w:t>governments have</w:t>
      </w:r>
      <w:r>
        <w:rPr>
          <w:rFonts w:eastAsia="Times New Roman"/>
          <w:kern w:val="32"/>
          <w:szCs w:val="20"/>
          <w:u w:val="single"/>
        </w:rPr>
        <w:t xml:space="preserve"> </w:t>
      </w:r>
      <w:r>
        <w:rPr>
          <w:rFonts w:eastAsia="Times New Roman"/>
          <w:kern w:val="32"/>
          <w:szCs w:val="20"/>
          <w:u w:val="single"/>
        </w:rPr>
        <w:lastRenderedPageBreak/>
        <w:t xml:space="preserve">increased </w:t>
      </w:r>
      <w:r w:rsidRPr="00EE7BD7">
        <w:rPr>
          <w:rFonts w:eastAsia="Times New Roman"/>
          <w:kern w:val="32"/>
          <w:szCs w:val="20"/>
          <w:highlight w:val="green"/>
          <w:u w:val="single"/>
        </w:rPr>
        <w:t>incentives to fabricate</w:t>
      </w:r>
      <w:r>
        <w:rPr>
          <w:rFonts w:eastAsia="Times New Roman"/>
          <w:kern w:val="32"/>
          <w:szCs w:val="20"/>
          <w:u w:val="single"/>
        </w:rPr>
        <w:t xml:space="preserve"> external </w:t>
      </w:r>
      <w:r w:rsidRPr="00EE7BD7">
        <w:rPr>
          <w:rFonts w:eastAsia="Times New Roman"/>
          <w:kern w:val="32"/>
          <w:szCs w:val="20"/>
          <w:highlight w:val="green"/>
          <w:u w:val="single"/>
        </w:rPr>
        <w:t>military conflicts</w:t>
      </w:r>
      <w:r>
        <w:rPr>
          <w:rFonts w:eastAsia="Times New Roman"/>
          <w:kern w:val="32"/>
          <w:sz w:val="16"/>
          <w:szCs w:val="20"/>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Pr>
          <w:rFonts w:eastAsia="Times New Roman"/>
          <w:kern w:val="32"/>
          <w:szCs w:val="20"/>
          <w:u w:val="single"/>
        </w:rPr>
        <w:t>the tendency towards diversionary tactics are greater for democratic states</w:t>
      </w:r>
      <w:r>
        <w:rPr>
          <w:rFonts w:eastAsia="Times New Roman"/>
          <w:kern w:val="32"/>
          <w:sz w:val="16"/>
          <w:szCs w:val="20"/>
        </w:rPr>
        <w:t xml:space="preserve"> than autocratic states, due to the fact that democratic leaders are generally more susceptible to being removed from office due to lack of domestic support. DeRouen (2000) has provided evidence showing that </w:t>
      </w:r>
      <w:r>
        <w:rPr>
          <w:rFonts w:eastAsia="Times New Roman"/>
          <w:kern w:val="32"/>
          <w:szCs w:val="20"/>
          <w:u w:val="single"/>
        </w:rPr>
        <w:t xml:space="preserve">periods of weak economic performance in the </w:t>
      </w:r>
      <w:r>
        <w:rPr>
          <w:rStyle w:val="Emphasis"/>
        </w:rPr>
        <w:t>U</w:t>
      </w:r>
      <w:r>
        <w:rPr>
          <w:rFonts w:eastAsia="Times New Roman"/>
          <w:kern w:val="32"/>
          <w:sz w:val="16"/>
          <w:szCs w:val="20"/>
        </w:rPr>
        <w:t xml:space="preserve">nited </w:t>
      </w:r>
      <w:r>
        <w:rPr>
          <w:rStyle w:val="Emphasis"/>
        </w:rPr>
        <w:t>S</w:t>
      </w:r>
      <w:r>
        <w:rPr>
          <w:rFonts w:eastAsia="Times New Roman"/>
          <w:kern w:val="32"/>
          <w:sz w:val="16"/>
          <w:szCs w:val="20"/>
        </w:rPr>
        <w:t xml:space="preserve">tates, and thus weak Presidential popularity, </w:t>
      </w:r>
      <w:r>
        <w:rPr>
          <w:rFonts w:eastAsia="Times New Roman"/>
          <w:kern w:val="32"/>
          <w:szCs w:val="20"/>
          <w:u w:val="single"/>
        </w:rPr>
        <w:t>are statistically linked to an increase in the use of force.</w:t>
      </w:r>
      <w:r>
        <w:rPr>
          <w:rFonts w:eastAsia="Times New Roman"/>
          <w:kern w:val="32"/>
          <w:sz w:val="16"/>
          <w:szCs w:val="20"/>
        </w:rPr>
        <w:t xml:space="preserve"> In summary, recent economic scholarship positively correlates economic integration with an increase in the frequency of economic crises, whereas </w:t>
      </w:r>
      <w:r>
        <w:rPr>
          <w:rFonts w:eastAsia="Times New Roman"/>
          <w:kern w:val="32"/>
          <w:szCs w:val="20"/>
          <w:u w:val="single"/>
        </w:rPr>
        <w:t>political science</w:t>
      </w:r>
      <w:r>
        <w:rPr>
          <w:rFonts w:eastAsia="Times New Roman"/>
          <w:kern w:val="32"/>
          <w:sz w:val="16"/>
          <w:szCs w:val="20"/>
        </w:rPr>
        <w:t xml:space="preserve"> </w:t>
      </w:r>
      <w:r>
        <w:rPr>
          <w:rFonts w:eastAsia="Times New Roman"/>
          <w:kern w:val="32"/>
          <w:szCs w:val="20"/>
          <w:u w:val="single"/>
        </w:rPr>
        <w:t>scholarship links economic decline with external conflict</w:t>
      </w:r>
      <w:r>
        <w:rPr>
          <w:rFonts w:eastAsia="Times New Roman"/>
          <w:kern w:val="32"/>
          <w:sz w:val="16"/>
          <w:szCs w:val="20"/>
        </w:rPr>
        <w:t xml:space="preserve"> </w:t>
      </w:r>
      <w:r>
        <w:rPr>
          <w:rFonts w:eastAsia="Times New Roman"/>
          <w:kern w:val="32"/>
          <w:szCs w:val="20"/>
          <w:u w:val="single"/>
        </w:rPr>
        <w:t>at systemic, dyadic and national levels</w:t>
      </w:r>
      <w:r>
        <w:rPr>
          <w:rFonts w:eastAsia="Times New Roman"/>
          <w:kern w:val="32"/>
          <w:sz w:val="16"/>
          <w:szCs w:val="20"/>
        </w:rPr>
        <w:t xml:space="preserve">.5 This implied connection between integration, crises and armed conflict has not featured prominently in the economic-security debate and deserves more attention. This observation is not contradictory to other </w:t>
      </w:r>
      <w:r w:rsidRPr="00EE7BD7">
        <w:rPr>
          <w:rFonts w:eastAsia="Times New Roman"/>
          <w:kern w:val="32"/>
          <w:szCs w:val="20"/>
          <w:highlight w:val="green"/>
          <w:u w:val="single"/>
        </w:rPr>
        <w:t>perspectives that link</w:t>
      </w:r>
      <w:r>
        <w:rPr>
          <w:rFonts w:eastAsia="Times New Roman"/>
          <w:kern w:val="32"/>
          <w:szCs w:val="20"/>
          <w:u w:val="single"/>
        </w:rPr>
        <w:t xml:space="preserve"> economic </w:t>
      </w:r>
      <w:r w:rsidRPr="00EE7BD7">
        <w:rPr>
          <w:rFonts w:eastAsia="Times New Roman"/>
          <w:kern w:val="32"/>
          <w:szCs w:val="20"/>
          <w:highlight w:val="green"/>
          <w:u w:val="single"/>
        </w:rPr>
        <w:t>interdependence with a decrease in the likelihood of external conflict</w:t>
      </w:r>
      <w:r>
        <w:rPr>
          <w:rFonts w:eastAsia="Times New Roman"/>
          <w:kern w:val="32"/>
          <w:sz w:val="16"/>
          <w:szCs w:val="20"/>
        </w:rPr>
        <w:t xml:space="preserve">, such as those mentioned in the first paragraph of this chapter. Those studies </w:t>
      </w:r>
      <w:r>
        <w:rPr>
          <w:rFonts w:eastAsia="Times New Roman"/>
          <w:kern w:val="32"/>
          <w:szCs w:val="20"/>
          <w:u w:val="single"/>
        </w:rPr>
        <w:t xml:space="preserve">tend to </w:t>
      </w:r>
      <w:r w:rsidRPr="00EE7BD7">
        <w:rPr>
          <w:rFonts w:eastAsia="Times New Roman"/>
          <w:kern w:val="32"/>
          <w:szCs w:val="20"/>
          <w:highlight w:val="green"/>
          <w:u w:val="single"/>
        </w:rPr>
        <w:t>focus on dyadic interdependence instead of global interdependence</w:t>
      </w:r>
      <w:r w:rsidRPr="00EE7BD7">
        <w:rPr>
          <w:rFonts w:eastAsia="Times New Roman"/>
          <w:kern w:val="32"/>
          <w:sz w:val="16"/>
          <w:szCs w:val="20"/>
          <w:highlight w:val="green"/>
        </w:rPr>
        <w:t xml:space="preserve"> </w:t>
      </w:r>
      <w:r w:rsidRPr="00EE7BD7">
        <w:rPr>
          <w:rFonts w:eastAsia="Times New Roman"/>
          <w:kern w:val="32"/>
          <w:szCs w:val="20"/>
          <w:highlight w:val="green"/>
          <w:u w:val="single"/>
        </w:rPr>
        <w:t>and do not</w:t>
      </w:r>
      <w:r>
        <w:rPr>
          <w:rFonts w:eastAsia="Times New Roman"/>
          <w:kern w:val="32"/>
          <w:szCs w:val="20"/>
          <w:u w:val="single"/>
        </w:rPr>
        <w:t xml:space="preserve"> specifically </w:t>
      </w:r>
      <w:r w:rsidRPr="00EE7BD7">
        <w:rPr>
          <w:rFonts w:eastAsia="Times New Roman"/>
          <w:kern w:val="32"/>
          <w:szCs w:val="20"/>
          <w:highlight w:val="green"/>
          <w:u w:val="single"/>
        </w:rPr>
        <w:t>consider</w:t>
      </w:r>
      <w:r>
        <w:rPr>
          <w:rFonts w:eastAsia="Times New Roman"/>
          <w:kern w:val="32"/>
          <w:szCs w:val="20"/>
          <w:u w:val="single"/>
        </w:rPr>
        <w:t xml:space="preserve"> the occurrence of and conditions created by</w:t>
      </w:r>
      <w:r>
        <w:rPr>
          <w:rFonts w:eastAsia="Times New Roman"/>
          <w:kern w:val="32"/>
          <w:sz w:val="16"/>
          <w:szCs w:val="20"/>
        </w:rPr>
        <w:t xml:space="preserve"> </w:t>
      </w:r>
      <w:r w:rsidRPr="00EE7BD7">
        <w:rPr>
          <w:rFonts w:eastAsia="Times New Roman"/>
          <w:kern w:val="32"/>
          <w:szCs w:val="20"/>
          <w:highlight w:val="green"/>
          <w:u w:val="single"/>
        </w:rPr>
        <w:t>economic crises</w:t>
      </w:r>
      <w:r>
        <w:rPr>
          <w:rFonts w:eastAsia="Times New Roman"/>
          <w:kern w:val="32"/>
          <w:sz w:val="16"/>
          <w:szCs w:val="20"/>
        </w:rPr>
        <w:t>. As such, the view presented here should be considered ancillary to those views.</w:t>
      </w:r>
    </w:p>
    <w:p w:rsidR="0078062E" w:rsidRDefault="0078062E" w:rsidP="0078062E">
      <w:pPr>
        <w:rPr>
          <w:sz w:val="14"/>
        </w:rPr>
      </w:pPr>
    </w:p>
    <w:p w:rsidR="0078062E" w:rsidRDefault="0078062E" w:rsidP="0078062E">
      <w:pPr>
        <w:pStyle w:val="Heading3"/>
      </w:pPr>
      <w:r>
        <w:lastRenderedPageBreak/>
        <w:t xml:space="preserve">--- Maduro Solves Econ </w:t>
      </w:r>
    </w:p>
    <w:p w:rsidR="0078062E" w:rsidRDefault="0078062E" w:rsidP="0078062E">
      <w:pPr>
        <w:rPr>
          <w:sz w:val="16"/>
        </w:rPr>
      </w:pPr>
    </w:p>
    <w:p w:rsidR="0078062E" w:rsidRDefault="0078062E" w:rsidP="0078062E">
      <w:pPr>
        <w:rPr>
          <w:rStyle w:val="StyleStyleBold12pt"/>
        </w:rPr>
      </w:pPr>
      <w:r>
        <w:rPr>
          <w:rStyle w:val="StyleStyleBold12pt"/>
        </w:rPr>
        <w:t xml:space="preserve">Maduro economic reforms solve the Venezuelan economy </w:t>
      </w:r>
    </w:p>
    <w:p w:rsidR="0078062E" w:rsidRPr="009971EB" w:rsidRDefault="0078062E" w:rsidP="0078062E">
      <w:pPr>
        <w:rPr>
          <w:rStyle w:val="StyleStyleBold12pt"/>
          <w:b w:val="0"/>
          <w:sz w:val="20"/>
        </w:rPr>
      </w:pPr>
      <w:r w:rsidRPr="009971EB">
        <w:rPr>
          <w:rStyle w:val="StyleStyleBold12pt"/>
        </w:rPr>
        <w:t>Mallett-Outtrim</w:t>
      </w:r>
      <w:r>
        <w:rPr>
          <w:rStyle w:val="StyleStyleBold12pt"/>
        </w:rPr>
        <w:t xml:space="preserve"> ’13 </w:t>
      </w:r>
      <w:r>
        <w:rPr>
          <w:rStyle w:val="StyleStyleBold12pt"/>
          <w:b w:val="0"/>
          <w:sz w:val="20"/>
        </w:rPr>
        <w:t>[April 26, 2013. Ryan Mallett-Outtrim is a writer for Venezuelanalysis. “</w:t>
      </w:r>
      <w:r w:rsidRPr="009971EB">
        <w:rPr>
          <w:rStyle w:val="StyleStyleBold12pt"/>
          <w:b w:val="0"/>
          <w:sz w:val="20"/>
        </w:rPr>
        <w:t>Maduro plans Economic Reform, Reform of Currency Exchange, and Special Economic Zones in Venezuela</w:t>
      </w:r>
      <w:r>
        <w:rPr>
          <w:rStyle w:val="StyleStyleBold12pt"/>
          <w:b w:val="0"/>
          <w:sz w:val="20"/>
        </w:rPr>
        <w:t xml:space="preserve">” </w:t>
      </w:r>
      <w:hyperlink r:id="rId29" w:history="1">
        <w:r w:rsidRPr="00F73704">
          <w:rPr>
            <w:rStyle w:val="Hyperlink"/>
          </w:rPr>
          <w:t>http://nsnbc.me/2013/04/26/maduro-plans-economic-reform-reform-of-currency-exchange-and-special-economic-zones-in-venezuela/</w:t>
        </w:r>
      </w:hyperlink>
      <w:r>
        <w:rPr>
          <w:rStyle w:val="StyleStyleBold12pt"/>
          <w:b w:val="0"/>
          <w:sz w:val="20"/>
        </w:rPr>
        <w:t xml:space="preserve">] </w:t>
      </w:r>
    </w:p>
    <w:p w:rsidR="0078062E" w:rsidRPr="009971EB" w:rsidRDefault="0078062E" w:rsidP="0078062E">
      <w:pPr>
        <w:rPr>
          <w:sz w:val="16"/>
        </w:rPr>
      </w:pPr>
      <w:r w:rsidRPr="009971EB">
        <w:rPr>
          <w:sz w:val="16"/>
        </w:rPr>
        <w:t xml:space="preserve">In a meeting with business leaders in Zulia state, </w:t>
      </w:r>
      <w:r w:rsidRPr="009971EB">
        <w:rPr>
          <w:rStyle w:val="StyleBoldUnderline"/>
        </w:rPr>
        <w:t xml:space="preserve">Maduro indicated that changes to current currency controls are needed not only to “overcome the parallel dollar”, but also address a backlog of currency exchange applications. </w:t>
      </w:r>
      <w:r w:rsidRPr="009971EB">
        <w:rPr>
          <w:sz w:val="16"/>
        </w:rPr>
        <w:t xml:space="preserve">According to Maduro, there are pending applications for currency exchanges at the government rate dating back to 2011. </w:t>
      </w:r>
      <w:r w:rsidRPr="009971EB">
        <w:rPr>
          <w:rStyle w:val="StyleBoldUnderline"/>
        </w:rPr>
        <w:t>He also invited the private sector to work more with the government to contribute to the “development of the productive forces and the country’s economy”,</w:t>
      </w:r>
      <w:r w:rsidRPr="009971EB">
        <w:rPr>
          <w:sz w:val="16"/>
        </w:rPr>
        <w:t xml:space="preserve"> </w:t>
      </w:r>
      <w:r w:rsidRPr="009971EB">
        <w:rPr>
          <w:rStyle w:val="StyleBoldUnderline"/>
        </w:rPr>
        <w:t>and announced plans to create “Special Economic Zones”</w:t>
      </w:r>
      <w:r w:rsidRPr="009971EB">
        <w:rPr>
          <w:sz w:val="16"/>
        </w:rPr>
        <w:t xml:space="preserve"> in some regions. </w:t>
      </w:r>
      <w:r w:rsidRPr="009971EB">
        <w:rPr>
          <w:rStyle w:val="StyleBoldUnderline"/>
        </w:rPr>
        <w:t>These zones would be granted special tax conditions</w:t>
      </w:r>
      <w:r w:rsidRPr="009971EB">
        <w:rPr>
          <w:sz w:val="16"/>
        </w:rPr>
        <w:t xml:space="preserve">, </w:t>
      </w:r>
      <w:r w:rsidRPr="009971EB">
        <w:rPr>
          <w:rStyle w:val="StyleBoldUnderline"/>
        </w:rPr>
        <w:t>as well as other incentives to encourage foreign investment.</w:t>
      </w:r>
      <w:r w:rsidRPr="009971EB">
        <w:rPr>
          <w:sz w:val="16"/>
        </w:rPr>
        <w:t xml:space="preserve"> Although he gave few details, </w:t>
      </w:r>
      <w:r w:rsidRPr="009971EB">
        <w:rPr>
          <w:rStyle w:val="StyleBoldUnderline"/>
        </w:rPr>
        <w:t>Maduro indicated that they would be modeled on those that developed during China’s trade liberalisation</w:t>
      </w:r>
      <w:r w:rsidRPr="009971EB">
        <w:rPr>
          <w:sz w:val="16"/>
        </w:rPr>
        <w:t xml:space="preserve"> of the 1980′s. </w:t>
      </w:r>
      <w:r w:rsidRPr="009971EB">
        <w:rPr>
          <w:rStyle w:val="StyleBoldUnderline"/>
        </w:rPr>
        <w:t>Maduro stated that more details will be announced soon</w:t>
      </w:r>
      <w:r w:rsidRPr="009971EB">
        <w:rPr>
          <w:sz w:val="16"/>
        </w:rPr>
        <w:t xml:space="preserve">, and Finance Minister Nelson Merentes will hold a series of meetings with business leaders across the country from 2 May. </w:t>
      </w:r>
      <w:r w:rsidRPr="009971EB">
        <w:rPr>
          <w:rStyle w:val="StyleBoldUnderline"/>
        </w:rPr>
        <w:t>The meetings will focus on issues related to currency exchange, though Maduro also stated that the government will prioritise tackling inflation</w:t>
      </w:r>
      <w:r w:rsidRPr="009971EB">
        <w:rPr>
          <w:sz w:val="16"/>
        </w:rPr>
        <w:t>. “</w:t>
      </w:r>
      <w:r w:rsidRPr="009971EB">
        <w:rPr>
          <w:rStyle w:val="StyleBoldUnderline"/>
        </w:rPr>
        <w:t>We are in a transition process towards building a socialist economic model that merits the promotion of a special plan of a productive economic revolution, and that includes the participation of different sectors,”</w:t>
      </w:r>
      <w:r w:rsidRPr="009971EB">
        <w:rPr>
          <w:sz w:val="16"/>
        </w:rPr>
        <w:t xml:space="preserve"> he said. </w:t>
      </w:r>
      <w:r w:rsidRPr="009971EB">
        <w:rPr>
          <w:rStyle w:val="StyleBoldUnderline"/>
        </w:rPr>
        <w:t>Maduro described the private sector as having the financial and political freedom to participate in an “economic revolution” to raise productivity and self sustainability</w:t>
      </w:r>
      <w:r w:rsidRPr="009971EB">
        <w:rPr>
          <w:sz w:val="16"/>
        </w:rPr>
        <w:t>. “</w:t>
      </w:r>
      <w:r w:rsidRPr="009971EB">
        <w:rPr>
          <w:rStyle w:val="StyleBoldUnderline"/>
        </w:rPr>
        <w:t>We have a strong and powerful domestic market with purchasing capacity, because we have a population with job security, good income and strong wages…Now we need a production system to respond to this,” he said</w:t>
      </w:r>
      <w:r w:rsidRPr="009971EB">
        <w:rPr>
          <w:sz w:val="16"/>
        </w:rPr>
        <w:t>.</w:t>
      </w:r>
    </w:p>
    <w:p w:rsidR="0078062E" w:rsidRDefault="0078062E" w:rsidP="0078062E">
      <w:pPr>
        <w:rPr>
          <w:sz w:val="16"/>
        </w:rPr>
      </w:pPr>
    </w:p>
    <w:p w:rsidR="0078062E" w:rsidRDefault="0078062E" w:rsidP="0078062E">
      <w:pPr>
        <w:rPr>
          <w:sz w:val="16"/>
        </w:rPr>
      </w:pPr>
    </w:p>
    <w:p w:rsidR="0078062E" w:rsidRPr="00287308" w:rsidRDefault="0078062E" w:rsidP="0078062E"/>
    <w:p w:rsidR="0078062E" w:rsidRDefault="0078062E" w:rsidP="0078062E"/>
    <w:p w:rsidR="0078062E" w:rsidRDefault="0078062E" w:rsidP="0078062E">
      <w:pPr>
        <w:pStyle w:val="Heading2"/>
      </w:pPr>
      <w:r>
        <w:lastRenderedPageBreak/>
        <w:t xml:space="preserve">2NC Cabello Drugs/FARC Impact </w:t>
      </w:r>
    </w:p>
    <w:p w:rsidR="0078062E" w:rsidRPr="00DA75C7" w:rsidRDefault="0078062E" w:rsidP="0078062E"/>
    <w:p w:rsidR="0078062E" w:rsidRPr="00447C90" w:rsidRDefault="0078062E" w:rsidP="0078062E">
      <w:pPr>
        <w:rPr>
          <w:rStyle w:val="StyleStyleBold12pt"/>
        </w:rPr>
      </w:pPr>
      <w:r w:rsidRPr="00447C90">
        <w:rPr>
          <w:rStyle w:val="StyleStyleBold12pt"/>
        </w:rPr>
        <w:t>Venezuela’s effectively combatting drug trafficking now – but a Cabello presidency makes corruption and FARC expansion likely.</w:t>
      </w:r>
    </w:p>
    <w:p w:rsidR="0078062E" w:rsidRDefault="0078062E" w:rsidP="0078062E">
      <w:r w:rsidRPr="0040290E">
        <w:rPr>
          <w:sz w:val="16"/>
        </w:rPr>
        <w:t xml:space="preserve">Movimiento Latido </w:t>
      </w:r>
      <w:r w:rsidRPr="00447C90">
        <w:rPr>
          <w:rStyle w:val="StyleStyleBold12pt"/>
        </w:rPr>
        <w:t>Patria,</w:t>
      </w:r>
      <w:r w:rsidRPr="0040290E">
        <w:rPr>
          <w:sz w:val="16"/>
        </w:rPr>
        <w:t xml:space="preserve"> 9-25-20</w:t>
      </w:r>
      <w:r w:rsidRPr="00447C90">
        <w:rPr>
          <w:rStyle w:val="StyleStyleBold12pt"/>
        </w:rPr>
        <w:t xml:space="preserve">12, </w:t>
      </w:r>
      <w:r w:rsidRPr="0040290E">
        <w:t>writer for MLP, a news website, the text of the article was translated from Spanish using Google Translate – minor edits were made, as they mistranslated Cabello as ‘Hair’ which has been changed back</w:t>
      </w:r>
      <w:r w:rsidRPr="0040290E">
        <w:rPr>
          <w:sz w:val="16"/>
        </w:rPr>
        <w:t xml:space="preserve">, “Los vínculos de Cabello con el narcotráfico,” </w:t>
      </w:r>
      <w:hyperlink r:id="rId30" w:history="1">
        <w:r w:rsidRPr="0040290E">
          <w:rPr>
            <w:rStyle w:val="Hyperlink"/>
            <w:sz w:val="16"/>
          </w:rPr>
          <w:t>http://www.movimientolatidopatria.org/2012/09/25/los-vinculos-de-cabello-con-el-narcotrafico/</w:t>
        </w:r>
      </w:hyperlink>
    </w:p>
    <w:p w:rsidR="0078062E" w:rsidRDefault="0078062E" w:rsidP="0078062E">
      <w:pPr>
        <w:rPr>
          <w:sz w:val="16"/>
        </w:rPr>
      </w:pPr>
      <w:r w:rsidRPr="001A26B2">
        <w:rPr>
          <w:rStyle w:val="StyleBoldUnderline"/>
        </w:rPr>
        <w:t xml:space="preserve">Cabello’s links to </w:t>
      </w:r>
      <w:r w:rsidRPr="000225A6">
        <w:rPr>
          <w:rStyle w:val="Emphasis"/>
        </w:rPr>
        <w:t>drug trafficking</w:t>
      </w:r>
      <w:r w:rsidRPr="005A7B8D">
        <w:rPr>
          <w:sz w:val="16"/>
        </w:rPr>
        <w:t xml:space="preserve"> Our beloved </w:t>
      </w:r>
      <w:r w:rsidRPr="001A26B2">
        <w:rPr>
          <w:rStyle w:val="StyleBoldUnderline"/>
        </w:rPr>
        <w:t>Commander</w:t>
      </w:r>
      <w:r w:rsidRPr="005A7B8D">
        <w:rPr>
          <w:sz w:val="16"/>
        </w:rPr>
        <w:t xml:space="preserve"> Hugo </w:t>
      </w:r>
      <w:r w:rsidRPr="001A26B2">
        <w:rPr>
          <w:rStyle w:val="StyleBoldUnderline"/>
        </w:rPr>
        <w:t>Chavez has made every effort to keep the drug problem - and the violence and corruption that come with that - outside our country.</w:t>
      </w:r>
      <w:r w:rsidRPr="005A7B8D">
        <w:rPr>
          <w:sz w:val="16"/>
        </w:rPr>
        <w:t xml:space="preserve"> But this </w:t>
      </w:r>
      <w:r w:rsidRPr="00B15529">
        <w:rPr>
          <w:rStyle w:val="StyleBoldUnderline"/>
        </w:rPr>
        <w:t>success</w:t>
      </w:r>
      <w:r w:rsidRPr="005A7B8D">
        <w:rPr>
          <w:sz w:val="16"/>
        </w:rPr>
        <w:t xml:space="preserve"> will continue </w:t>
      </w:r>
      <w:r w:rsidRPr="001A26B2">
        <w:rPr>
          <w:rStyle w:val="StyleBoldUnderline"/>
        </w:rPr>
        <w:t xml:space="preserve">when he </w:t>
      </w:r>
      <w:r w:rsidRPr="001A26B2">
        <w:rPr>
          <w:rStyle w:val="Emphasis"/>
        </w:rPr>
        <w:t>leaves us</w:t>
      </w:r>
      <w:r w:rsidRPr="005A7B8D">
        <w:rPr>
          <w:sz w:val="16"/>
        </w:rPr>
        <w:t xml:space="preserve"> to go to heaven? </w:t>
      </w:r>
      <w:r w:rsidRPr="00B15529">
        <w:rPr>
          <w:rStyle w:val="StyleBoldUnderline"/>
        </w:rPr>
        <w:t>If</w:t>
      </w:r>
      <w:r w:rsidRPr="005A7B8D">
        <w:rPr>
          <w:sz w:val="16"/>
        </w:rPr>
        <w:t xml:space="preserve"> Diosdado </w:t>
      </w:r>
      <w:r w:rsidRPr="00B15529">
        <w:rPr>
          <w:rStyle w:val="StyleBoldUnderline"/>
        </w:rPr>
        <w:t xml:space="preserve">Cabello </w:t>
      </w:r>
      <w:r w:rsidRPr="00307E35">
        <w:rPr>
          <w:rStyle w:val="Emphasis"/>
        </w:rPr>
        <w:t>succeeds</w:t>
      </w:r>
      <w:r w:rsidRPr="00B15529">
        <w:rPr>
          <w:rStyle w:val="StyleBoldUnderline"/>
        </w:rPr>
        <w:t xml:space="preserve"> our beloved President</w:t>
      </w:r>
      <w:r w:rsidRPr="005A7B8D">
        <w:rPr>
          <w:sz w:val="16"/>
        </w:rPr>
        <w:t xml:space="preserve">, it </w:t>
      </w:r>
      <w:r w:rsidRPr="00B15529">
        <w:rPr>
          <w:rStyle w:val="StyleBoldUnderline"/>
        </w:rPr>
        <w:t xml:space="preserve">is unlikely. Cabello has established links with the </w:t>
      </w:r>
      <w:r w:rsidRPr="00B15529">
        <w:rPr>
          <w:rStyle w:val="Emphasis"/>
        </w:rPr>
        <w:t>FARC</w:t>
      </w:r>
      <w:r w:rsidRPr="00B15529">
        <w:rPr>
          <w:rStyle w:val="StyleBoldUnderline"/>
        </w:rPr>
        <w:t xml:space="preserve"> and </w:t>
      </w:r>
      <w:r w:rsidRPr="00B15529">
        <w:rPr>
          <w:rStyle w:val="Emphasis"/>
        </w:rPr>
        <w:t>drug trafficking</w:t>
      </w:r>
      <w:r w:rsidRPr="00B15529">
        <w:rPr>
          <w:rStyle w:val="StyleBoldUnderline"/>
        </w:rPr>
        <w:t xml:space="preserve"> for years.</w:t>
      </w:r>
      <w:r w:rsidRPr="005A7B8D">
        <w:rPr>
          <w:sz w:val="16"/>
        </w:rPr>
        <w:t xml:space="preserve"> And the </w:t>
      </w:r>
      <w:r w:rsidRPr="00B15529">
        <w:rPr>
          <w:rStyle w:val="StyleBoldUnderline"/>
        </w:rPr>
        <w:t>recent allegations</w:t>
      </w:r>
      <w:r w:rsidRPr="005A7B8D">
        <w:rPr>
          <w:sz w:val="16"/>
        </w:rPr>
        <w:t xml:space="preserve"> made ​​</w:t>
      </w:r>
      <w:r w:rsidRPr="00B15529">
        <w:rPr>
          <w:rStyle w:val="StyleBoldUnderline"/>
        </w:rPr>
        <w:t>by a Venezuelan judge confirm</w:t>
      </w:r>
      <w:r w:rsidRPr="005A7B8D">
        <w:rPr>
          <w:sz w:val="16"/>
        </w:rPr>
        <w:t xml:space="preserve"> that, indeed, </w:t>
      </w:r>
      <w:r w:rsidRPr="00B15529">
        <w:rPr>
          <w:rStyle w:val="StyleBoldUnderline"/>
        </w:rPr>
        <w:t xml:space="preserve">Cabello has </w:t>
      </w:r>
      <w:r w:rsidRPr="00B15529">
        <w:rPr>
          <w:rStyle w:val="Emphasis"/>
        </w:rPr>
        <w:t>established connections</w:t>
      </w:r>
      <w:r w:rsidRPr="00B15529">
        <w:rPr>
          <w:rStyle w:val="StyleBoldUnderline"/>
        </w:rPr>
        <w:t xml:space="preserve"> with drug dealers.</w:t>
      </w:r>
      <w:r w:rsidRPr="005A7B8D">
        <w:rPr>
          <w:sz w:val="16"/>
        </w:rPr>
        <w:t xml:space="preserve"> On the fateful day when our Commander dies, how will continue our Bolivarian Revolution </w:t>
      </w:r>
      <w:r w:rsidRPr="000225A6">
        <w:rPr>
          <w:rStyle w:val="StyleBoldUnderline"/>
        </w:rPr>
        <w:t>Cabello</w:t>
      </w:r>
      <w:r w:rsidRPr="005A7B8D">
        <w:rPr>
          <w:sz w:val="16"/>
        </w:rPr>
        <w:t xml:space="preserve"> with a president who is facing charges of being a drug dealer? </w:t>
      </w:r>
      <w:r w:rsidRPr="00E03DCA">
        <w:rPr>
          <w:rStyle w:val="StyleBoldUnderline"/>
        </w:rPr>
        <w:t xml:space="preserve">His whole agenda is in </w:t>
      </w:r>
      <w:r w:rsidRPr="000225A6">
        <w:rPr>
          <w:rStyle w:val="Emphasis"/>
        </w:rPr>
        <w:t>danger</w:t>
      </w:r>
      <w:r w:rsidRPr="00E03DCA">
        <w:rPr>
          <w:rStyle w:val="StyleBoldUnderline"/>
        </w:rPr>
        <w:t xml:space="preserve"> before they even take up office.</w:t>
      </w:r>
      <w:r w:rsidRPr="005A7B8D">
        <w:rPr>
          <w:sz w:val="16"/>
        </w:rPr>
        <w:t xml:space="preserve"> Watch the video below. - See more at:</w:t>
      </w:r>
    </w:p>
    <w:p w:rsidR="0078062E" w:rsidRDefault="0078062E" w:rsidP="0078062E">
      <w:pPr>
        <w:rPr>
          <w:sz w:val="16"/>
        </w:rPr>
      </w:pPr>
    </w:p>
    <w:p w:rsidR="0078062E" w:rsidRPr="00FA6FDB" w:rsidRDefault="0078062E" w:rsidP="0078062E">
      <w:pPr>
        <w:rPr>
          <w:rStyle w:val="StyleStyleBold12pt"/>
        </w:rPr>
      </w:pPr>
      <w:r w:rsidRPr="00FA6FDB">
        <w:rPr>
          <w:rStyle w:val="StyleStyleBold12pt"/>
        </w:rPr>
        <w:t xml:space="preserve">Venezuela is a key area for staging FARC operations – preventative action solves. </w:t>
      </w:r>
    </w:p>
    <w:p w:rsidR="0078062E" w:rsidRPr="00FA6FDB" w:rsidRDefault="0078062E" w:rsidP="0078062E">
      <w:pPr>
        <w:rPr>
          <w:sz w:val="16"/>
        </w:rPr>
      </w:pPr>
      <w:r w:rsidRPr="00A009DA">
        <w:rPr>
          <w:sz w:val="16"/>
        </w:rPr>
        <w:t xml:space="preserve">Jeremy </w:t>
      </w:r>
      <w:r w:rsidRPr="00CC0075">
        <w:rPr>
          <w:rStyle w:val="StyleStyleBold12pt"/>
        </w:rPr>
        <w:t>McDermott</w:t>
      </w:r>
      <w:r w:rsidRPr="00A009DA">
        <w:rPr>
          <w:sz w:val="16"/>
        </w:rPr>
        <w:t>, 12-12-20</w:t>
      </w:r>
      <w:r w:rsidRPr="00CC0075">
        <w:rPr>
          <w:rStyle w:val="StyleStyleBold12pt"/>
        </w:rPr>
        <w:t>11</w:t>
      </w:r>
      <w:r w:rsidRPr="00A009DA">
        <w:rPr>
          <w:sz w:val="16"/>
        </w:rPr>
        <w:t xml:space="preserve">, </w:t>
      </w:r>
      <w:r>
        <w:t>writer for In</w:t>
      </w:r>
      <w:r w:rsidRPr="00A009DA">
        <w:t>Sight Crim</w:t>
      </w:r>
      <w:r>
        <w:t xml:space="preserve">e, </w:t>
      </w:r>
      <w:r w:rsidRPr="00425A3C">
        <w:t>Research analysis and investigations on organized crime in Latin America and the Caribbean</w:t>
      </w:r>
      <w:r w:rsidRPr="00A009DA">
        <w:rPr>
          <w:sz w:val="16"/>
        </w:rPr>
        <w:t>, “Venezuela: Key to the Future of the FARC,” http://www.insightcrime.org/news-analysis/venezuela-key-to-the-future-of-the-farc</w:t>
      </w:r>
    </w:p>
    <w:p w:rsidR="0078062E" w:rsidRDefault="0078062E" w:rsidP="0078062E">
      <w:pPr>
        <w:rPr>
          <w:rStyle w:val="StyleBoldUnderline"/>
        </w:rPr>
      </w:pPr>
      <w:r w:rsidRPr="008E3EBB">
        <w:rPr>
          <w:sz w:val="16"/>
        </w:rPr>
        <w:t xml:space="preserve">The </w:t>
      </w:r>
      <w:r w:rsidRPr="00425A3C">
        <w:rPr>
          <w:rStyle w:val="StyleBoldUnderline"/>
        </w:rPr>
        <w:t xml:space="preserve">defeat of the </w:t>
      </w:r>
      <w:r w:rsidRPr="00425A3C">
        <w:rPr>
          <w:rStyle w:val="Emphasis"/>
        </w:rPr>
        <w:t>FARC</w:t>
      </w:r>
      <w:r w:rsidRPr="00425A3C">
        <w:rPr>
          <w:rStyle w:val="StyleBoldUnderline"/>
        </w:rPr>
        <w:t>, and</w:t>
      </w:r>
      <w:r w:rsidRPr="008E3EBB">
        <w:rPr>
          <w:sz w:val="16"/>
        </w:rPr>
        <w:t xml:space="preserve"> the </w:t>
      </w:r>
      <w:r w:rsidRPr="00425A3C">
        <w:rPr>
          <w:rStyle w:val="StyleBoldUnderline"/>
        </w:rPr>
        <w:t>capture or killing of its new commander-in-chief</w:t>
      </w:r>
      <w:r w:rsidRPr="008E3EBB">
        <w:rPr>
          <w:sz w:val="16"/>
        </w:rPr>
        <w:t xml:space="preserve">, alias "Timochenko," </w:t>
      </w:r>
      <w:r w:rsidRPr="00425A3C">
        <w:rPr>
          <w:rStyle w:val="StyleBoldUnderline"/>
        </w:rPr>
        <w:t>will be extremely difficult without</w:t>
      </w:r>
      <w:r w:rsidRPr="008E3EBB">
        <w:rPr>
          <w:sz w:val="16"/>
        </w:rPr>
        <w:t xml:space="preserve"> the active </w:t>
      </w:r>
      <w:r w:rsidRPr="00327DE3">
        <w:rPr>
          <w:rStyle w:val="Emphasis"/>
        </w:rPr>
        <w:t>collaboration</w:t>
      </w:r>
      <w:r w:rsidRPr="00425A3C">
        <w:rPr>
          <w:rStyle w:val="StyleBoldUnderline"/>
        </w:rPr>
        <w:t xml:space="preserve"> of Venezuela.</w:t>
      </w:r>
      <w:r>
        <w:rPr>
          <w:rStyle w:val="StyleBoldUnderline"/>
        </w:rPr>
        <w:t xml:space="preserve"> </w:t>
      </w:r>
      <w:r w:rsidRPr="008E3EBB">
        <w:rPr>
          <w:sz w:val="16"/>
        </w:rPr>
        <w:t xml:space="preserve">Twitter Facebook Linkedin Google + Email Print </w:t>
      </w:r>
      <w:r w:rsidRPr="00327DE3">
        <w:rPr>
          <w:rStyle w:val="StyleBoldUnderline"/>
        </w:rPr>
        <w:t>Both the rebel group's commander-in-chief</w:t>
      </w:r>
      <w:r w:rsidRPr="008E3EBB">
        <w:rPr>
          <w:sz w:val="16"/>
        </w:rPr>
        <w:t xml:space="preserve"> Rodrigo Londoño, alias "Timochenko," </w:t>
      </w:r>
      <w:r w:rsidRPr="00327DE3">
        <w:rPr>
          <w:rStyle w:val="StyleBoldUnderline"/>
        </w:rPr>
        <w:t>and</w:t>
      </w:r>
      <w:r w:rsidRPr="008E3EBB">
        <w:rPr>
          <w:sz w:val="16"/>
        </w:rPr>
        <w:t xml:space="preserve"> his </w:t>
      </w:r>
      <w:r w:rsidRPr="00327DE3">
        <w:rPr>
          <w:rStyle w:val="StyleBoldUnderline"/>
        </w:rPr>
        <w:t>second-in-command</w:t>
      </w:r>
      <w:r w:rsidRPr="008E3EBB">
        <w:rPr>
          <w:sz w:val="16"/>
        </w:rPr>
        <w:t xml:space="preserve">, Luciano Marin Arango, alias "Ivan Marquez," </w:t>
      </w:r>
      <w:r w:rsidRPr="00327DE3">
        <w:rPr>
          <w:rStyle w:val="StyleBoldUnderline"/>
        </w:rPr>
        <w:t>often reside in Venezuela.</w:t>
      </w:r>
      <w:r w:rsidRPr="008E3EBB">
        <w:rPr>
          <w:sz w:val="16"/>
        </w:rPr>
        <w:t xml:space="preserve"> The two men are </w:t>
      </w:r>
      <w:r w:rsidRPr="00327DE3">
        <w:rPr>
          <w:rStyle w:val="StyleBoldUnderline"/>
        </w:rPr>
        <w:t>known to move in and out</w:t>
      </w:r>
      <w:r w:rsidRPr="008E3EBB">
        <w:rPr>
          <w:sz w:val="16"/>
        </w:rPr>
        <w:t xml:space="preserve"> of the country; in Timochenko's case from the Colombian province of Norte De Santander, and for Ivan Marquez, from La Guajira and Cesar. </w:t>
      </w:r>
      <w:r w:rsidRPr="00327DE3">
        <w:rPr>
          <w:rStyle w:val="StyleBoldUnderline"/>
        </w:rPr>
        <w:t>They are</w:t>
      </w:r>
      <w:r w:rsidRPr="008E3EBB">
        <w:rPr>
          <w:sz w:val="16"/>
        </w:rPr>
        <w:t xml:space="preserve"> probably </w:t>
      </w:r>
      <w:r w:rsidRPr="00327DE3">
        <w:rPr>
          <w:rStyle w:val="StyleBoldUnderline"/>
        </w:rPr>
        <w:t>the last two commanders of</w:t>
      </w:r>
      <w:r w:rsidRPr="008E3EBB">
        <w:rPr>
          <w:sz w:val="16"/>
        </w:rPr>
        <w:t xml:space="preserve"> the Revolutionary Armed Forces of Colombia (</w:t>
      </w:r>
      <w:r w:rsidRPr="00327DE3">
        <w:rPr>
          <w:rStyle w:val="StyleBoldUnderline"/>
        </w:rPr>
        <w:t>FARC</w:t>
      </w:r>
      <w:r w:rsidRPr="008E3EBB">
        <w:rPr>
          <w:sz w:val="16"/>
        </w:rPr>
        <w:t xml:space="preserve">), </w:t>
      </w:r>
      <w:r w:rsidRPr="00327DE3">
        <w:rPr>
          <w:rStyle w:val="StyleBoldUnderline"/>
        </w:rPr>
        <w:t>who can hold together the rebel group, preventing</w:t>
      </w:r>
      <w:r w:rsidRPr="008E3EBB">
        <w:rPr>
          <w:sz w:val="16"/>
        </w:rPr>
        <w:t xml:space="preserve"> its </w:t>
      </w:r>
      <w:r w:rsidRPr="00327DE3">
        <w:rPr>
          <w:rStyle w:val="Emphasis"/>
        </w:rPr>
        <w:t>fragmentation</w:t>
      </w:r>
      <w:r w:rsidRPr="008E3EBB">
        <w:rPr>
          <w:sz w:val="16"/>
        </w:rPr>
        <w:t xml:space="preserve"> and the criminalization of some sections which would likely result. </w:t>
      </w:r>
      <w:r w:rsidRPr="008E3EBB">
        <w:rPr>
          <w:rStyle w:val="StyleBoldUnderline"/>
        </w:rPr>
        <w:t>For</w:t>
      </w:r>
      <w:r w:rsidRPr="008E3EBB">
        <w:rPr>
          <w:sz w:val="16"/>
        </w:rPr>
        <w:t xml:space="preserve"> three of the </w:t>
      </w:r>
      <w:r w:rsidRPr="008E3EBB">
        <w:rPr>
          <w:rStyle w:val="StyleBoldUnderline"/>
        </w:rPr>
        <w:t xml:space="preserve">FARC's seven fighting divisions or "blocs," Venezuela is </w:t>
      </w:r>
      <w:r w:rsidRPr="008E3EBB">
        <w:rPr>
          <w:rStyle w:val="Emphasis"/>
        </w:rPr>
        <w:t>essential</w:t>
      </w:r>
      <w:r w:rsidRPr="008E3EBB">
        <w:rPr>
          <w:rStyle w:val="StyleBoldUnderline"/>
        </w:rPr>
        <w:t xml:space="preserve"> for logistics, weapons, munitions, medical support and as a rest and recuperation area.</w:t>
      </w:r>
      <w:r w:rsidRPr="008E3EBB">
        <w:rPr>
          <w:sz w:val="16"/>
        </w:rPr>
        <w:t xml:space="preserve"> Ivan Marquez's Caribbean Bloc, with some 250 fighters, has almost all its presence along the border, or actually in Venezuelan territory. Timochenko's Magdalena Medio Bloc, which has around 800 fighters, depends on a lifeline into Venezuela for its survival. The Eastern Bloc, with up to 4,000 fighters, </w:t>
      </w:r>
      <w:r w:rsidRPr="008E3EBB">
        <w:rPr>
          <w:rStyle w:val="StyleBoldUnderline"/>
        </w:rPr>
        <w:t>relies heavily on Venezuela for its finances, and for direct supplies.</w:t>
      </w:r>
      <w:r>
        <w:rPr>
          <w:rStyle w:val="StyleBoldUnderline"/>
        </w:rPr>
        <w:t xml:space="preserve"> </w:t>
      </w:r>
      <w:r w:rsidRPr="008E3EBB">
        <w:rPr>
          <w:sz w:val="16"/>
        </w:rPr>
        <w:t xml:space="preserve">Both the Magdalena Medio and Eastern </w:t>
      </w:r>
      <w:r w:rsidRPr="008E3EBB">
        <w:rPr>
          <w:rStyle w:val="StyleBoldUnderline"/>
        </w:rPr>
        <w:t>Blocs rely on drug trafficking as a principal source of income.</w:t>
      </w:r>
      <w:r w:rsidRPr="008E3EBB">
        <w:rPr>
          <w:sz w:val="16"/>
        </w:rPr>
        <w:t xml:space="preserve"> While part of this comes from selling coca base to the new generation paramilitary groups within Colombia, </w:t>
      </w:r>
      <w:r w:rsidRPr="008E3EBB">
        <w:rPr>
          <w:rStyle w:val="StyleBoldUnderline"/>
        </w:rPr>
        <w:t>much</w:t>
      </w:r>
      <w:r w:rsidRPr="008E3EBB">
        <w:rPr>
          <w:sz w:val="16"/>
        </w:rPr>
        <w:t xml:space="preserve"> of their </w:t>
      </w:r>
      <w:r w:rsidRPr="008E3EBB">
        <w:rPr>
          <w:rStyle w:val="StyleBoldUnderline"/>
        </w:rPr>
        <w:t>foreign currency comes from moving cocaine into Venezuela.</w:t>
      </w:r>
      <w:r w:rsidRPr="008E3EBB">
        <w:rPr>
          <w:sz w:val="16"/>
        </w:rPr>
        <w:t xml:space="preserve"> It is no coincidence that Timochenko, and his second-in-command, Felix Antonio Muñoz, alias "Pastor Alape," are both wanted by the U.S. on drug trafficking charges. </w:t>
      </w:r>
      <w:r w:rsidRPr="008E3EBB">
        <w:rPr>
          <w:rStyle w:val="StyleBoldUnderline"/>
        </w:rPr>
        <w:t xml:space="preserve">Without this </w:t>
      </w:r>
      <w:r w:rsidRPr="008E3EBB">
        <w:rPr>
          <w:rStyle w:val="Emphasis"/>
        </w:rPr>
        <w:t>pipeline</w:t>
      </w:r>
      <w:r w:rsidRPr="008E3EBB">
        <w:rPr>
          <w:rStyle w:val="StyleBoldUnderline"/>
        </w:rPr>
        <w:t xml:space="preserve"> into Venezuela, it is unlikely that</w:t>
      </w:r>
      <w:r w:rsidRPr="008E3EBB">
        <w:rPr>
          <w:sz w:val="16"/>
        </w:rPr>
        <w:t xml:space="preserve"> the three </w:t>
      </w:r>
      <w:r w:rsidRPr="008E3EBB">
        <w:rPr>
          <w:rStyle w:val="StyleBoldUnderline"/>
        </w:rPr>
        <w:t>FARC</w:t>
      </w:r>
      <w:r w:rsidRPr="008E3EBB">
        <w:rPr>
          <w:sz w:val="16"/>
        </w:rPr>
        <w:t xml:space="preserve"> Blocs along the frontier </w:t>
      </w:r>
      <w:r w:rsidRPr="008E3EBB">
        <w:rPr>
          <w:rStyle w:val="StyleBoldUnderline"/>
        </w:rPr>
        <w:t xml:space="preserve">would be able to </w:t>
      </w:r>
      <w:r w:rsidRPr="008E3EBB">
        <w:rPr>
          <w:rStyle w:val="Emphasis"/>
        </w:rPr>
        <w:t>finance</w:t>
      </w:r>
      <w:r w:rsidRPr="008E3EBB">
        <w:rPr>
          <w:rStyle w:val="StyleBoldUnderline"/>
        </w:rPr>
        <w:t xml:space="preserve"> themselves.</w:t>
      </w:r>
    </w:p>
    <w:p w:rsidR="0078062E" w:rsidRPr="002377C3" w:rsidRDefault="0078062E" w:rsidP="0078062E">
      <w:pPr>
        <w:rPr>
          <w:b/>
          <w:bCs/>
          <w:u w:val="single"/>
        </w:rPr>
      </w:pPr>
    </w:p>
    <w:p w:rsidR="0078062E" w:rsidRPr="00FA6FDB" w:rsidRDefault="0078062E" w:rsidP="0078062E">
      <w:pPr>
        <w:rPr>
          <w:rStyle w:val="StyleStyleBold12pt"/>
        </w:rPr>
      </w:pPr>
      <w:r w:rsidRPr="00FA6FDB">
        <w:rPr>
          <w:rStyle w:val="StyleStyleBold12pt"/>
        </w:rPr>
        <w:t>The FARC is the backbone of the black market nuclear trade – spreads to nuclear terror and leads to an attack on the US</w:t>
      </w:r>
    </w:p>
    <w:p w:rsidR="0078062E" w:rsidRPr="00FA6FDB" w:rsidRDefault="0078062E" w:rsidP="0078062E">
      <w:pPr>
        <w:rPr>
          <w:sz w:val="16"/>
        </w:rPr>
      </w:pPr>
      <w:r w:rsidRPr="00CC0075">
        <w:rPr>
          <w:rStyle w:val="StyleStyleBold12pt"/>
        </w:rPr>
        <w:lastRenderedPageBreak/>
        <w:t>MacDonald 8</w:t>
      </w:r>
      <w:r w:rsidRPr="002377C3">
        <w:rPr>
          <w:sz w:val="16"/>
        </w:rPr>
        <w:t xml:space="preserve"> (Brad MacDonald, staff writer for the Trumpet, “Is Chávez Helping Terrorists Go Nuclear?” 5/2008, http://www.thetrumpet.com/?q=5036.0.104.0)</w:t>
      </w:r>
    </w:p>
    <w:p w:rsidR="0078062E" w:rsidRPr="00894200" w:rsidRDefault="0078062E" w:rsidP="0078062E">
      <w:pPr>
        <w:rPr>
          <w:rStyle w:val="StyleBoldUnderline"/>
        </w:rPr>
      </w:pPr>
      <w:r w:rsidRPr="00894200">
        <w:rPr>
          <w:sz w:val="16"/>
        </w:rPr>
        <w:t xml:space="preserve">That seizure marked the first time </w:t>
      </w:r>
      <w:r w:rsidRPr="00DC1803">
        <w:rPr>
          <w:rStyle w:val="Emphasis"/>
        </w:rPr>
        <w:t>radioactive material</w:t>
      </w:r>
      <w:r w:rsidRPr="00DC1803">
        <w:rPr>
          <w:rStyle w:val="StyleBoldUnderline"/>
        </w:rPr>
        <w:t xml:space="preserve"> has been linked to FARC.</w:t>
      </w:r>
      <w:r w:rsidRPr="00894200">
        <w:rPr>
          <w:sz w:val="16"/>
        </w:rPr>
        <w:t xml:space="preserve"> It raises some critical questions: </w:t>
      </w:r>
      <w:r w:rsidRPr="00DC1803">
        <w:rPr>
          <w:rStyle w:val="StyleBoldUnderline"/>
        </w:rPr>
        <w:t>Why is FARC in the major league of black-market uranium trade?</w:t>
      </w:r>
      <w:r w:rsidRPr="00894200">
        <w:rPr>
          <w:sz w:val="16"/>
        </w:rPr>
        <w:t xml:space="preserve"> Where did it get the uranium? And what was it planning on doing with it? So far, the most plausible explanation is that </w:t>
      </w:r>
      <w:r w:rsidRPr="00DC1803">
        <w:rPr>
          <w:rStyle w:val="StyleBoldUnderline"/>
        </w:rPr>
        <w:t>FARC planned to sell the uranium to raise money</w:t>
      </w:r>
      <w:r w:rsidRPr="00894200">
        <w:rPr>
          <w:sz w:val="16"/>
        </w:rPr>
        <w:t xml:space="preserve">, since joint American-Colombian eradication efforts against FARC’s cocaine crops and operations are eating into its cash flow. That’s reasonable, though in reality the material was nearly worthless. But </w:t>
      </w:r>
      <w:r w:rsidRPr="00BD2AA6">
        <w:rPr>
          <w:rStyle w:val="StyleBoldUnderline"/>
        </w:rPr>
        <w:t>who would be interested in purchasing uranium</w:t>
      </w:r>
      <w:r w:rsidRPr="00894200">
        <w:rPr>
          <w:sz w:val="16"/>
        </w:rPr>
        <w:t>, and how deep do FARC’s connections with that entity run? Matthew Bunn, senior research associate with Harvard’s Project on Managing the Atom, said he found it interesting that “</w:t>
      </w:r>
      <w:r w:rsidRPr="00BD2AA6">
        <w:rPr>
          <w:rStyle w:val="StyleBoldUnderline"/>
        </w:rPr>
        <w:t>a very professional terrorist organization like farc</w:t>
      </w:r>
      <w:r w:rsidRPr="00894200">
        <w:rPr>
          <w:sz w:val="16"/>
        </w:rPr>
        <w:t xml:space="preserve">, </w:t>
      </w:r>
      <w:r w:rsidRPr="00BD2AA6">
        <w:rPr>
          <w:rStyle w:val="StyleBoldUnderline"/>
        </w:rPr>
        <w:t>with</w:t>
      </w:r>
      <w:r w:rsidRPr="00894200">
        <w:rPr>
          <w:sz w:val="16"/>
        </w:rPr>
        <w:t xml:space="preserve"> a good deal of </w:t>
      </w:r>
      <w:r w:rsidRPr="00BD2AA6">
        <w:rPr>
          <w:rStyle w:val="StyleBoldUnderline"/>
        </w:rPr>
        <w:t>experience in smuggling</w:t>
      </w:r>
      <w:r w:rsidRPr="00894200">
        <w:rPr>
          <w:sz w:val="16"/>
        </w:rPr>
        <w:t xml:space="preserve">, apparently </w:t>
      </w:r>
      <w:r w:rsidRPr="00BD2AA6">
        <w:rPr>
          <w:rStyle w:val="StyleBoldUnderline"/>
        </w:rPr>
        <w:t>was interested in</w:t>
      </w:r>
      <w:r w:rsidRPr="00894200">
        <w:rPr>
          <w:sz w:val="16"/>
        </w:rPr>
        <w:t xml:space="preserve"> getting involved in </w:t>
      </w:r>
      <w:r w:rsidRPr="00BD2AA6">
        <w:rPr>
          <w:rStyle w:val="StyleBoldUnderline"/>
        </w:rPr>
        <w:t>buying and selling nuclear material for money.</w:t>
      </w:r>
      <w:r w:rsidRPr="00894200">
        <w:rPr>
          <w:sz w:val="16"/>
        </w:rPr>
        <w:t xml:space="preserve"> That suggests that someone who had serious nuclear material (unlike this material) and needed to move it from one country to another might have been able to make use of the FARC’s capabilities” (Foreign Policy, March 28; emphasis mine throughout). </w:t>
      </w:r>
      <w:r w:rsidRPr="00BD2AA6">
        <w:rPr>
          <w:rStyle w:val="StyleBoldUnderline"/>
        </w:rPr>
        <w:t>Black-market activities are inherently dangerous</w:t>
      </w:r>
      <w:r w:rsidRPr="00894200">
        <w:rPr>
          <w:sz w:val="16"/>
        </w:rPr>
        <w:t xml:space="preserve">, but </w:t>
      </w:r>
      <w:r w:rsidRPr="00BD2AA6">
        <w:rPr>
          <w:rStyle w:val="StyleBoldUnderline"/>
        </w:rPr>
        <w:t>few are more</w:t>
      </w:r>
      <w:r w:rsidRPr="00894200">
        <w:rPr>
          <w:sz w:val="16"/>
        </w:rPr>
        <w:t xml:space="preserve"> so </w:t>
      </w:r>
      <w:r w:rsidRPr="00BD2AA6">
        <w:rPr>
          <w:rStyle w:val="StyleBoldUnderline"/>
        </w:rPr>
        <w:t>than</w:t>
      </w:r>
      <w:r w:rsidRPr="00894200">
        <w:rPr>
          <w:sz w:val="16"/>
        </w:rPr>
        <w:t xml:space="preserve"> the </w:t>
      </w:r>
      <w:r w:rsidRPr="00BD2AA6">
        <w:rPr>
          <w:rStyle w:val="StyleBoldUnderline"/>
        </w:rPr>
        <w:t>illegal trade of nuclear materials and technology.</w:t>
      </w:r>
      <w:r w:rsidRPr="00894200">
        <w:rPr>
          <w:sz w:val="16"/>
        </w:rPr>
        <w:t xml:space="preserve"> The nature of the underground trade in uranium, particularly when it involves covert enrichment and construction of a nuclear weapon (the ultimate weapon of mass destruction), requires above all a rare willingness to risk everything for the cause, as well as expansive expertise and vast resources. The point is, 66 pounds of uranium didn’t accidentally fall into farc’s lap. </w:t>
      </w:r>
      <w:r w:rsidRPr="00894200">
        <w:rPr>
          <w:rStyle w:val="StyleBoldUnderline"/>
        </w:rPr>
        <w:t>FARC is clearly</w:t>
      </w:r>
      <w:r w:rsidRPr="00894200">
        <w:rPr>
          <w:sz w:val="16"/>
        </w:rPr>
        <w:t>—although we don’t know to what extent—</w:t>
      </w:r>
      <w:r w:rsidRPr="00894200">
        <w:rPr>
          <w:rStyle w:val="StyleBoldUnderline"/>
        </w:rPr>
        <w:t xml:space="preserve">involved in the </w:t>
      </w:r>
      <w:r w:rsidRPr="00894200">
        <w:rPr>
          <w:rStyle w:val="Emphasis"/>
        </w:rPr>
        <w:t>international black-market trade</w:t>
      </w:r>
      <w:r w:rsidRPr="00894200">
        <w:rPr>
          <w:rStyle w:val="StyleBoldUnderline"/>
        </w:rPr>
        <w:t xml:space="preserve"> of nuclear material.</w:t>
      </w:r>
      <w:r w:rsidRPr="00894200">
        <w:rPr>
          <w:sz w:val="16"/>
        </w:rPr>
        <w:t xml:space="preserve"> That’s </w:t>
      </w:r>
      <w:r w:rsidRPr="00894200">
        <w:rPr>
          <w:rStyle w:val="StyleBoldUnderline"/>
        </w:rPr>
        <w:t>alarming when you consider</w:t>
      </w:r>
      <w:r w:rsidRPr="00894200">
        <w:rPr>
          <w:sz w:val="16"/>
        </w:rPr>
        <w:t xml:space="preserve"> the </w:t>
      </w:r>
      <w:r w:rsidRPr="00894200">
        <w:rPr>
          <w:rStyle w:val="StyleBoldUnderline"/>
        </w:rPr>
        <w:t>known members</w:t>
      </w:r>
      <w:r w:rsidRPr="00894200">
        <w:rPr>
          <w:sz w:val="16"/>
        </w:rPr>
        <w:t xml:space="preserve"> of the black-market nuclear trade! Clearly, this seizure raises more questions than it answers. While many find assurance in the lack of answers, this is a naive approach. The truth is, these questions are extremely disconcerting—especially when considered against the growth of the South American terrorist network. Mountains of evidence have arisen in recent years showing that </w:t>
      </w:r>
      <w:r w:rsidRPr="00894200">
        <w:rPr>
          <w:rStyle w:val="StyleBoldUnderline"/>
        </w:rPr>
        <w:t xml:space="preserve">South America is a hideout and breeding ground for the </w:t>
      </w:r>
      <w:r w:rsidRPr="00894200">
        <w:rPr>
          <w:rStyle w:val="Emphasis"/>
        </w:rPr>
        <w:t>world’s most dangerous terrorist organizations</w:t>
      </w:r>
      <w:r w:rsidRPr="00894200">
        <w:rPr>
          <w:rStyle w:val="StyleBoldUnderline"/>
        </w:rPr>
        <w:t>, including al Qaeda, Hezbollah and Hamas. Pockets of South America—including</w:t>
      </w:r>
      <w:r w:rsidRPr="00894200">
        <w:rPr>
          <w:sz w:val="16"/>
        </w:rPr>
        <w:t xml:space="preserve"> areas in </w:t>
      </w:r>
      <w:r w:rsidRPr="00894200">
        <w:rPr>
          <w:rStyle w:val="Emphasis"/>
        </w:rPr>
        <w:t>Venezuela</w:t>
      </w:r>
      <w:r w:rsidRPr="00894200">
        <w:rPr>
          <w:sz w:val="16"/>
        </w:rPr>
        <w:t>, Bolivia and Ecuador, all of which have governments hostile to the U.S.—</w:t>
      </w:r>
      <w:r w:rsidRPr="00894200">
        <w:rPr>
          <w:rStyle w:val="StyleBoldUnderline"/>
        </w:rPr>
        <w:t>have become launching pads from which the world’s most venomous anti-American entities</w:t>
      </w:r>
      <w:r w:rsidRPr="00894200">
        <w:rPr>
          <w:sz w:val="16"/>
        </w:rPr>
        <w:t xml:space="preserve">, particularly radical Islam, </w:t>
      </w:r>
      <w:r w:rsidRPr="00894200">
        <w:rPr>
          <w:rStyle w:val="StyleBoldUnderline"/>
        </w:rPr>
        <w:t xml:space="preserve">could </w:t>
      </w:r>
      <w:r w:rsidRPr="00894200">
        <w:rPr>
          <w:rStyle w:val="Emphasis"/>
        </w:rPr>
        <w:t>strike</w:t>
      </w:r>
      <w:r w:rsidRPr="00894200">
        <w:rPr>
          <w:rStyle w:val="StyleBoldUnderline"/>
        </w:rPr>
        <w:t xml:space="preserve"> the </w:t>
      </w:r>
      <w:r w:rsidRPr="00894200">
        <w:rPr>
          <w:rStyle w:val="Emphasis"/>
        </w:rPr>
        <w:t>U</w:t>
      </w:r>
      <w:r w:rsidRPr="00894200">
        <w:rPr>
          <w:sz w:val="16"/>
        </w:rPr>
        <w:t xml:space="preserve">nited </w:t>
      </w:r>
      <w:r w:rsidRPr="00894200">
        <w:rPr>
          <w:rStyle w:val="Emphasis"/>
        </w:rPr>
        <w:t>S</w:t>
      </w:r>
      <w:r w:rsidRPr="00894200">
        <w:rPr>
          <w:sz w:val="16"/>
        </w:rPr>
        <w:t xml:space="preserve">tates. Now we learn that uranium is being illegally traded in the region. Even the weakest </w:t>
      </w:r>
      <w:r w:rsidRPr="00894200">
        <w:rPr>
          <w:rStyle w:val="StyleBoldUnderline"/>
        </w:rPr>
        <w:t>imagin</w:t>
      </w:r>
      <w:r w:rsidRPr="00894200">
        <w:rPr>
          <w:sz w:val="16"/>
        </w:rPr>
        <w:t xml:space="preserve">ation ought to be able to conjure images of </w:t>
      </w:r>
      <w:r w:rsidRPr="00894200">
        <w:rPr>
          <w:rStyle w:val="StyleBoldUnderline"/>
        </w:rPr>
        <w:t>what the consequences for America could be!</w:t>
      </w:r>
    </w:p>
    <w:p w:rsidR="0078062E" w:rsidRDefault="0078062E" w:rsidP="0078062E"/>
    <w:p w:rsidR="0078062E" w:rsidRPr="006C14CD" w:rsidRDefault="0078062E" w:rsidP="0078062E">
      <w:pPr>
        <w:rPr>
          <w:rStyle w:val="StyleStyleBold12pt"/>
        </w:rPr>
      </w:pPr>
      <w:r>
        <w:rPr>
          <w:rStyle w:val="StyleStyleBold12pt"/>
        </w:rPr>
        <w:t>Terrorism causes extinction</w:t>
      </w:r>
    </w:p>
    <w:p w:rsidR="0078062E" w:rsidRPr="001660AC" w:rsidRDefault="0078062E" w:rsidP="0078062E">
      <w:r w:rsidRPr="006C14CD">
        <w:rPr>
          <w:rStyle w:val="StyleStyleBold12pt"/>
        </w:rPr>
        <w:t>Ayson, ‘10</w:t>
      </w:r>
      <w:r w:rsidRPr="001660AC">
        <w:t xml:space="preserve"> [Robert, professor of strategic studies and director of the center for Strategic Studies: New Zealand at the Victoria University of Wellington, “After a Terrorist Nuclear Attack: Envisaging Catalytic Effects,” Online]</w:t>
      </w:r>
    </w:p>
    <w:p w:rsidR="0078062E" w:rsidRPr="00103A4D" w:rsidRDefault="0078062E" w:rsidP="0078062E">
      <w:pPr>
        <w:pStyle w:val="Heading4"/>
        <w:rPr>
          <w:rStyle w:val="Underline0"/>
        </w:rPr>
      </w:pPr>
      <w:r w:rsidRPr="008D6163">
        <w:lastRenderedPageBreak/>
        <w:t>A terrorist nuclear attack, and even the use of nuclear weapons in response by the country attacked in the first place, would not necessarily represent the worst of the nuclear worlds imaginable. Indeed, </w:t>
      </w:r>
      <w:r w:rsidRPr="00103A4D">
        <w:rPr>
          <w:rStyle w:val="Underline0"/>
        </w:rPr>
        <w:t>there are reasons to wonder whether nuclear terrorism should ever be regarded as belonging in the category of truly existential threats. A contrast can be drawn here with the global catastrophe that would come from a massive nuclear exchange</w:t>
      </w:r>
      <w:r w:rsidRPr="008D6163">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103A4D">
        <w:rPr>
          <w:rStyle w:val="Underline0"/>
        </w:rPr>
        <w:t>But these two nuclear worlds</w:t>
      </w:r>
      <w:r w:rsidRPr="008D6163">
        <w:t>—a non-state actor nuclear attack and a catastrophic interstate nuclear exchange—</w:t>
      </w:r>
      <w:r w:rsidRPr="00103A4D">
        <w:rPr>
          <w:rStyle w:val="Underline0"/>
        </w:rPr>
        <w:t>are not necessarily separable</w:t>
      </w:r>
      <w:r w:rsidRPr="008D6163">
        <w:t xml:space="preserve">. It is just possible that </w:t>
      </w:r>
      <w:r w:rsidRPr="00103A4D">
        <w:rPr>
          <w:rStyle w:val="Underline0"/>
        </w:rPr>
        <w:t xml:space="preserve">some sort of </w:t>
      </w:r>
      <w:r w:rsidRPr="007567D7">
        <w:rPr>
          <w:rStyle w:val="Underline0"/>
          <w:highlight w:val="yellow"/>
        </w:rPr>
        <w:t>terrorist attack</w:t>
      </w:r>
      <w:r w:rsidRPr="008D6163">
        <w:t>, and especially an act of nuclear terrorism, </w:t>
      </w:r>
      <w:r w:rsidRPr="007567D7">
        <w:rPr>
          <w:rStyle w:val="Underline0"/>
          <w:highlight w:val="yellow"/>
        </w:rPr>
        <w:t>could precipitate a chain of events leading to a massive exchange of nuclear weapons</w:t>
      </w:r>
      <w:r w:rsidRPr="008D6163">
        <w:t xml:space="preserve"> </w:t>
      </w:r>
      <w:r w:rsidRPr="00103A4D">
        <w:rPr>
          <w:rStyle w:val="Underline0"/>
        </w:rPr>
        <w:t>between two or more of the states that possess them.</w:t>
      </w:r>
      <w:r w:rsidRPr="008D6163">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r w:rsidRPr="00103A4D">
        <w:rPr>
          <w:rStyle w:val="Underline0"/>
        </w:rPr>
        <w:t>It may require a considerable amount of imagination to depict an especially plausible situation where an act of nuclear terrorism could lead to such a massive inter-state nuclear war</w:t>
      </w:r>
      <w:r w:rsidRPr="008D6163">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7567D7">
        <w:rPr>
          <w:rStyle w:val="Underline0"/>
          <w:highlight w:val="yellow"/>
        </w:rPr>
        <w:t>if the act of nuclear terrorism came as a complete surprise</w:t>
      </w:r>
      <w:r w:rsidRPr="008D6163">
        <w:t>, and American officials refused to believe that a terrorist group was fully responsible (or responsible at all) </w:t>
      </w:r>
      <w:r w:rsidRPr="007567D7">
        <w:rPr>
          <w:rStyle w:val="Underline0"/>
          <w:highlight w:val="yellow"/>
        </w:rPr>
        <w:t>suspicion would shift immediately to state possessors</w:t>
      </w:r>
      <w:r w:rsidRPr="00103A4D">
        <w:rPr>
          <w:rStyle w:val="Underline0"/>
        </w:rPr>
        <w:t>. Ruling out Western ally countries </w:t>
      </w:r>
      <w:r w:rsidRPr="008D6163">
        <w:t xml:space="preserve">like the United Kingdom and France, and probably Israel and India as </w:t>
      </w:r>
      <w:r w:rsidRPr="008D6163">
        <w:lastRenderedPageBreak/>
        <w:t>well, authorities in </w:t>
      </w:r>
      <w:r w:rsidRPr="00103A4D">
        <w:rPr>
          <w:rStyle w:val="Underline0"/>
        </w:rPr>
        <w:t>Washington would be left with a very short list consisting of North Korea, perhaps Iran</w:t>
      </w:r>
      <w:r w:rsidRPr="008D6163">
        <w:t> if its program continues, </w:t>
      </w:r>
      <w:r w:rsidRPr="00103A4D">
        <w:rPr>
          <w:rStyle w:val="Underline0"/>
        </w:rPr>
        <w:t>and possibly Pakistan. But at what stage would Russia and China be definitely ruled out in this high stakes game of nuclear Cluedo?</w:t>
      </w:r>
      <w:r w:rsidRPr="008D6163">
        <w:t xml:space="preserve"> In particular</w:t>
      </w:r>
      <w:r w:rsidRPr="00103A4D">
        <w:rPr>
          <w:rStyle w:val="Underline0"/>
        </w:rPr>
        <w:t>,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8D6163">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7567D7">
        <w:rPr>
          <w:rStyle w:val="Underline0"/>
          <w:highlight w:val="yellow"/>
        </w:rPr>
        <w:t>Washington’s</w:t>
      </w:r>
      <w:r w:rsidRPr="00103A4D">
        <w:rPr>
          <w:rStyle w:val="Underline0"/>
        </w:rPr>
        <w:t xml:space="preserve"> early </w:t>
      </w:r>
      <w:r w:rsidRPr="007567D7">
        <w:rPr>
          <w:rStyle w:val="Underline0"/>
          <w:highlight w:val="yellow"/>
        </w:rPr>
        <w:t>response to a terrorist</w:t>
      </w:r>
      <w:r w:rsidRPr="00103A4D">
        <w:rPr>
          <w:rStyle w:val="Underline0"/>
        </w:rPr>
        <w:t xml:space="preserve"> nuclear </w:t>
      </w:r>
      <w:r w:rsidRPr="007567D7">
        <w:rPr>
          <w:rStyle w:val="Underline0"/>
          <w:highlight w:val="yellow"/>
        </w:rPr>
        <w:t>attack</w:t>
      </w:r>
      <w:r w:rsidRPr="008D6163">
        <w:t> on its own soil </w:t>
      </w:r>
      <w:r w:rsidRPr="00103A4D">
        <w:rPr>
          <w:rStyle w:val="Underline0"/>
        </w:rPr>
        <w:t>might</w:t>
      </w:r>
      <w:r w:rsidRPr="008D6163">
        <w:t>also </w:t>
      </w:r>
      <w:r w:rsidRPr="007567D7">
        <w:rPr>
          <w:rStyle w:val="Underline0"/>
          <w:highlight w:val="yellow"/>
        </w:rPr>
        <w:t xml:space="preserve">raise </w:t>
      </w:r>
      <w:r w:rsidRPr="00103A4D">
        <w:rPr>
          <w:rStyle w:val="Underline0"/>
        </w:rPr>
        <w:t xml:space="preserve">the possibility of an unwanted (and nuclear aided) </w:t>
      </w:r>
      <w:r w:rsidRPr="007567D7">
        <w:rPr>
          <w:rStyle w:val="Underline0"/>
          <w:highlight w:val="yellow"/>
        </w:rPr>
        <w:t>confrontation with Russia and/or China</w:t>
      </w:r>
      <w:r w:rsidRPr="00103A4D">
        <w:rPr>
          <w:rStyle w:val="Underline0"/>
        </w:rPr>
        <w:t>.</w:t>
      </w:r>
      <w:r w:rsidRPr="008D6163">
        <w:t xml:space="preserve"> For example, </w:t>
      </w:r>
      <w:r w:rsidRPr="00103A4D">
        <w:rPr>
          <w:rStyle w:val="Underline0"/>
        </w:rPr>
        <w:t>in the noise and confusion during the immediate aftermath</w:t>
      </w:r>
      <w:r w:rsidRPr="008D6163">
        <w:t> of the terrorist nuclear attack, </w:t>
      </w:r>
      <w:r w:rsidRPr="007567D7">
        <w:rPr>
          <w:rStyle w:val="Underline0"/>
          <w:highlight w:val="yellow"/>
        </w:rPr>
        <w:t>the</w:t>
      </w:r>
      <w:r w:rsidRPr="00103A4D">
        <w:rPr>
          <w:rStyle w:val="Underline0"/>
        </w:rPr>
        <w:t xml:space="preserve"> U.S. </w:t>
      </w:r>
      <w:r w:rsidRPr="007567D7">
        <w:rPr>
          <w:rStyle w:val="Underline0"/>
          <w:highlight w:val="yellow"/>
        </w:rPr>
        <w:t xml:space="preserve">president might </w:t>
      </w:r>
      <w:r w:rsidRPr="00103A4D">
        <w:rPr>
          <w:rStyle w:val="Underline0"/>
        </w:rPr>
        <w:t xml:space="preserve">be expected to </w:t>
      </w:r>
      <w:r w:rsidRPr="007567D7">
        <w:rPr>
          <w:rStyle w:val="Underline0"/>
          <w:highlight w:val="yellow"/>
        </w:rPr>
        <w:t xml:space="preserve">place the country’s armed forces, </w:t>
      </w:r>
      <w:r w:rsidRPr="00103A4D">
        <w:rPr>
          <w:rStyle w:val="Underline0"/>
        </w:rPr>
        <w:t xml:space="preserve">including its </w:t>
      </w:r>
      <w:r w:rsidRPr="007567D7">
        <w:rPr>
          <w:rStyle w:val="Underline0"/>
          <w:highlight w:val="yellow"/>
        </w:rPr>
        <w:t>nuclear arsenal, on</w:t>
      </w:r>
      <w:r w:rsidRPr="00103A4D">
        <w:rPr>
          <w:rStyle w:val="Underline0"/>
        </w:rPr>
        <w:t xml:space="preserve"> a </w:t>
      </w:r>
      <w:r w:rsidRPr="007567D7">
        <w:rPr>
          <w:rStyle w:val="Underline0"/>
          <w:highlight w:val="yellow"/>
        </w:rPr>
        <w:t>high</w:t>
      </w:r>
      <w:r w:rsidRPr="00103A4D">
        <w:rPr>
          <w:rStyle w:val="Underline0"/>
        </w:rPr>
        <w:t xml:space="preserve">er stage of </w:t>
      </w:r>
      <w:r w:rsidRPr="007567D7">
        <w:rPr>
          <w:rStyle w:val="Underline0"/>
          <w:highlight w:val="yellow"/>
        </w:rPr>
        <w:t>alert</w:t>
      </w:r>
      <w:r w:rsidRPr="00103A4D">
        <w:rPr>
          <w:rStyle w:val="Underline0"/>
        </w:rPr>
        <w:t>. In such a tense environment,</w:t>
      </w:r>
      <w:r w:rsidRPr="008D6163">
        <w:t xml:space="preserve"> when careful planning runs up against the friction of reality, </w:t>
      </w:r>
      <w:r w:rsidRPr="00103A4D">
        <w:rPr>
          <w:rStyle w:val="Underline0"/>
        </w:rPr>
        <w:t xml:space="preserve">it is just possible that </w:t>
      </w:r>
      <w:r w:rsidRPr="007567D7">
        <w:rPr>
          <w:rStyle w:val="Underline0"/>
          <w:highlight w:val="yellow"/>
        </w:rPr>
        <w:t>Moscow and</w:t>
      </w:r>
      <w:r w:rsidRPr="00103A4D">
        <w:rPr>
          <w:rStyle w:val="Underline0"/>
        </w:rPr>
        <w:t xml:space="preserve">/or </w:t>
      </w:r>
      <w:r w:rsidRPr="007567D7">
        <w:rPr>
          <w:rStyle w:val="Underline0"/>
          <w:highlight w:val="yellow"/>
        </w:rPr>
        <w:t>China might mistakenly read this as a sign of U.S. intentions to use</w:t>
      </w:r>
      <w:r w:rsidRPr="00103A4D">
        <w:rPr>
          <w:rStyle w:val="Underline0"/>
        </w:rPr>
        <w:t xml:space="preserve"> force (and possibly </w:t>
      </w:r>
      <w:r w:rsidRPr="007567D7">
        <w:rPr>
          <w:rStyle w:val="Underline0"/>
          <w:highlight w:val="yellow"/>
        </w:rPr>
        <w:t>nuclear force) against them.</w:t>
      </w:r>
      <w:r w:rsidRPr="00103A4D">
        <w:rPr>
          <w:rStyle w:val="Underline0"/>
        </w:rPr>
        <w:t xml:space="preserve"> In that situation, </w:t>
      </w:r>
      <w:r w:rsidRPr="007567D7">
        <w:rPr>
          <w:rStyle w:val="Underline0"/>
          <w:highlight w:val="yellow"/>
        </w:rPr>
        <w:t>the temptations to preempt such actions might grow</w:t>
      </w:r>
      <w:r w:rsidRPr="008D6163">
        <w:t xml:space="preserve">, although it must be admitted that any </w:t>
      </w:r>
      <w:r w:rsidRPr="00103A4D">
        <w:rPr>
          <w:rStyle w:val="Underline0"/>
        </w:rPr>
        <w:t>preemption would probably still meet with a devastating response. As part of its initial response</w:t>
      </w:r>
      <w:r w:rsidRPr="008D6163">
        <w:t> to the act of nuclear terrorism (as discussed earlier)</w:t>
      </w:r>
      <w:r w:rsidRPr="007567D7">
        <w:rPr>
          <w:rStyle w:val="Underline0"/>
          <w:highlight w:val="yellow"/>
        </w:rPr>
        <w:t xml:space="preserve">Washington might decide to order a significant </w:t>
      </w:r>
      <w:r w:rsidRPr="00B773A1">
        <w:rPr>
          <w:rStyle w:val="Underline0"/>
        </w:rPr>
        <w:t xml:space="preserve">conventional (or nuclear) retaliatory or </w:t>
      </w:r>
      <w:r w:rsidRPr="007567D7">
        <w:rPr>
          <w:rStyle w:val="Underline0"/>
          <w:highlight w:val="yellow"/>
        </w:rPr>
        <w:t>disarming attack against the leadership of the terrorist group and/or states seen to support that group</w:t>
      </w:r>
      <w:r w:rsidRPr="00103A4D">
        <w:rPr>
          <w:rStyle w:val="Underline0"/>
        </w:rPr>
        <w:t>.</w:t>
      </w:r>
      <w:r w:rsidRPr="008D6163">
        <w:t xml:space="preserve"> Depending on the identity and especially the location of these targets, </w:t>
      </w:r>
      <w:r w:rsidRPr="007567D7">
        <w:rPr>
          <w:rStyle w:val="Underline0"/>
          <w:highlight w:val="yellow"/>
        </w:rPr>
        <w:t>Russia and</w:t>
      </w:r>
      <w:r w:rsidRPr="00103A4D">
        <w:rPr>
          <w:rStyle w:val="Underline0"/>
        </w:rPr>
        <w:t xml:space="preserve">/or </w:t>
      </w:r>
      <w:r w:rsidRPr="007567D7">
        <w:rPr>
          <w:rStyle w:val="Underline0"/>
          <w:highlight w:val="yellow"/>
        </w:rPr>
        <w:t>China might interpret</w:t>
      </w:r>
      <w:r w:rsidRPr="00103A4D">
        <w:rPr>
          <w:rStyle w:val="Underline0"/>
        </w:rPr>
        <w:t xml:space="preserve"> such action as being far too close for their comfort, and potentially </w:t>
      </w:r>
      <w:r w:rsidRPr="007567D7">
        <w:rPr>
          <w:rStyle w:val="Underline0"/>
          <w:highlight w:val="yellow"/>
        </w:rPr>
        <w:t xml:space="preserve">as an infringement on their spheres of influence and </w:t>
      </w:r>
      <w:r w:rsidRPr="00103A4D">
        <w:rPr>
          <w:rStyle w:val="Underline0"/>
        </w:rPr>
        <w:t xml:space="preserve">even on their </w:t>
      </w:r>
      <w:r w:rsidRPr="007567D7">
        <w:rPr>
          <w:rStyle w:val="Underline0"/>
          <w:highlight w:val="yellow"/>
        </w:rPr>
        <w:t>sovereignty</w:t>
      </w:r>
      <w:r w:rsidRPr="00103A4D">
        <w:rPr>
          <w:rStyle w:val="Underline0"/>
        </w:rPr>
        <w:t>.</w:t>
      </w:r>
      <w:r w:rsidRPr="008D6163">
        <w:t xml:space="preserve"> </w:t>
      </w:r>
      <w:r w:rsidRPr="00103A4D">
        <w:rPr>
          <w:rStyle w:val="Underline0"/>
        </w:rPr>
        <w:t>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8D6163">
        <w:t xml:space="preserve">. </w:t>
      </w:r>
      <w:r w:rsidRPr="00103A4D">
        <w:rPr>
          <w:rStyle w:val="Underline0"/>
        </w:rPr>
        <w:t>There is also the question of how other nuclear-armed states respond to the act of nuclear terrorism on another member of that special club</w:t>
      </w:r>
      <w:r w:rsidRPr="008D6163">
        <w:t xml:space="preserve">.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7567D7">
        <w:rPr>
          <w:rStyle w:val="Underline0"/>
          <w:highlight w:val="yellow"/>
        </w:rPr>
        <w:t>If</w:t>
      </w:r>
      <w:r w:rsidRPr="00103A4D">
        <w:rPr>
          <w:rStyle w:val="Underline0"/>
        </w:rPr>
        <w:t xml:space="preserve">, for some reason, </w:t>
      </w:r>
      <w:r w:rsidRPr="007567D7">
        <w:rPr>
          <w:rStyle w:val="Underline0"/>
          <w:highlight w:val="yellow"/>
        </w:rPr>
        <w:t>Washington found the responses of Russia and China deeply underwhelming, (neither “for us or against us”)</w:t>
      </w:r>
      <w:r w:rsidRPr="00103A4D">
        <w:rPr>
          <w:rStyle w:val="Underline0"/>
        </w:rPr>
        <w:t xml:space="preserve"> might </w:t>
      </w:r>
      <w:r w:rsidRPr="007567D7">
        <w:rPr>
          <w:rStyle w:val="Underline0"/>
          <w:highlight w:val="yellow"/>
        </w:rPr>
        <w:t>it</w:t>
      </w:r>
      <w:r w:rsidRPr="00103A4D">
        <w:rPr>
          <w:rStyle w:val="Underline0"/>
        </w:rPr>
        <w:t xml:space="preserve"> </w:t>
      </w:r>
      <w:r w:rsidRPr="007567D7">
        <w:rPr>
          <w:rStyle w:val="Underline0"/>
          <w:highlight w:val="yellow"/>
        </w:rPr>
        <w:t>also suspect that they secretly were in cahoots with the group, increasing</w:t>
      </w:r>
      <w:r w:rsidRPr="00103A4D">
        <w:rPr>
          <w:rStyle w:val="Underline0"/>
        </w:rPr>
        <w:t xml:space="preserve"> (again perhaps ever so slightly) </w:t>
      </w:r>
      <w:r w:rsidRPr="007567D7">
        <w:rPr>
          <w:rStyle w:val="Underline0"/>
          <w:highlight w:val="yellow"/>
        </w:rPr>
        <w:t>the chances of a major exchange</w:t>
      </w:r>
      <w:r w:rsidRPr="008D6163">
        <w:t xml:space="preserve">. If the terrorist group had some connections to groups in Russia and China, or existed in areas of the world over which Russia and China held sway, and if </w:t>
      </w:r>
      <w:r w:rsidRPr="008D6163">
        <w:lastRenderedPageBreak/>
        <w:t xml:space="preserve">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w:t>
      </w:r>
      <w:r w:rsidRPr="00103A4D">
        <w:rPr>
          <w:rStyle w:val="Underline0"/>
        </w:rPr>
        <w:t>If some</w:t>
      </w:r>
      <w:r w:rsidRPr="008D6163">
        <w:t> readers </w:t>
      </w:r>
      <w:r w:rsidRPr="00103A4D">
        <w:rPr>
          <w:rStyle w:val="Underline0"/>
        </w:rPr>
        <w:t>find this simply too fanciful,</w:t>
      </w:r>
      <w:r w:rsidRPr="008D6163">
        <w:t xml:space="preserve"> and perhaps even offensive to contemplate, </w:t>
      </w:r>
      <w:r w:rsidRPr="00103A4D">
        <w:rPr>
          <w:rStyle w:val="Underline0"/>
        </w:rPr>
        <w:t>it may be informative to reverse the tables. Russia</w:t>
      </w:r>
      <w:r w:rsidRPr="008D6163">
        <w:t>, which possesses an arsenal of thousands of nuclear warheads and that has been one of the two most important trustees of the non-use taboo, </w:t>
      </w:r>
      <w:r w:rsidRPr="00103A4D">
        <w:rPr>
          <w:rStyle w:val="Underline0"/>
        </w:rPr>
        <w:t>is subjected to an attack of nuclear terrorism. In response, Moscow would place its nuclear forces very visibly on a higher state of alert and declares that it is considering the use of nuclear retaliation against the group and any of its state supporters. How would Washington view such a possibility?</w:t>
      </w:r>
      <w:r w:rsidRPr="008D6163">
        <w:t xml:space="preserve"> Would it really be keen to support Russia’s use of nuclear weapons, including outside Russia’s traditional sphere of influence? And if not, which seems quite plausible, what options would Washington have to communicate that displeasure? </w:t>
      </w:r>
      <w:r w:rsidRPr="00103A4D">
        <w:rPr>
          <w:rStyle w:val="Underline0"/>
        </w:rPr>
        <w:t xml:space="preserve">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 </w:t>
      </w:r>
    </w:p>
    <w:p w:rsidR="0078062E" w:rsidRDefault="0078062E" w:rsidP="0078062E">
      <w:pPr>
        <w:rPr>
          <w:sz w:val="16"/>
        </w:rPr>
      </w:pPr>
    </w:p>
    <w:p w:rsidR="0078062E" w:rsidRPr="00C846FB" w:rsidRDefault="0078062E" w:rsidP="0078062E">
      <w:pPr>
        <w:pStyle w:val="Heading3"/>
      </w:pPr>
      <w:r w:rsidRPr="00C846FB">
        <w:lastRenderedPageBreak/>
        <w:t>--- Cabello Drugs I/L</w:t>
      </w:r>
    </w:p>
    <w:p w:rsidR="0078062E" w:rsidRPr="000B20C8" w:rsidRDefault="0078062E" w:rsidP="0078062E">
      <w:pPr>
        <w:rPr>
          <w:sz w:val="16"/>
        </w:rPr>
      </w:pPr>
    </w:p>
    <w:p w:rsidR="0078062E" w:rsidRPr="00DA75C7" w:rsidRDefault="0078062E" w:rsidP="0078062E">
      <w:pPr>
        <w:rPr>
          <w:rStyle w:val="StyleStyleBold12pt"/>
        </w:rPr>
      </w:pPr>
      <w:r w:rsidRPr="00DA75C7">
        <w:rPr>
          <w:rStyle w:val="StyleStyleBold12pt"/>
        </w:rPr>
        <w:t>Concessions to the opposition erode Maduro’s credibility and allow for a takeover by Cabello.</w:t>
      </w:r>
    </w:p>
    <w:p w:rsidR="0078062E" w:rsidRPr="00DA75C7" w:rsidRDefault="0078062E" w:rsidP="0078062E">
      <w:pPr>
        <w:rPr>
          <w:sz w:val="16"/>
        </w:rPr>
      </w:pPr>
      <w:r w:rsidRPr="00F97DF4">
        <w:rPr>
          <w:sz w:val="16"/>
        </w:rPr>
        <w:t xml:space="preserve">Irenea </w:t>
      </w:r>
      <w:r w:rsidRPr="00DA75C7">
        <w:rPr>
          <w:rStyle w:val="StyleStyleBold12pt"/>
        </w:rPr>
        <w:t>Renuncio, 6-19</w:t>
      </w:r>
      <w:r w:rsidRPr="00F97DF4">
        <w:rPr>
          <w:sz w:val="16"/>
        </w:rPr>
        <w:t>-20</w:t>
      </w:r>
      <w:r w:rsidRPr="00DA75C7">
        <w:rPr>
          <w:rStyle w:val="StyleStyleBold12pt"/>
        </w:rPr>
        <w:t>13</w:t>
      </w:r>
      <w:r w:rsidRPr="00F97DF4">
        <w:rPr>
          <w:sz w:val="16"/>
        </w:rPr>
        <w:t xml:space="preserve">, </w:t>
      </w:r>
      <w:r w:rsidRPr="00F97DF4">
        <w:t>Senior Associate, Intelligence &amp; Analysis, London</w:t>
      </w:r>
      <w:r w:rsidRPr="00F97DF4">
        <w:rPr>
          <w:sz w:val="16"/>
        </w:rPr>
        <w:t>, “Venezuela: strategic risk outlook for 2013,” http://news.riskadvisory.net/index.php/2013/06/venezuela-strategic-risk-outlook-for-2013/</w:t>
      </w:r>
    </w:p>
    <w:p w:rsidR="0078062E" w:rsidRDefault="0078062E" w:rsidP="0078062E">
      <w:pPr>
        <w:rPr>
          <w:sz w:val="16"/>
        </w:rPr>
      </w:pPr>
      <w:r w:rsidRPr="006720E2">
        <w:rPr>
          <w:sz w:val="16"/>
        </w:rPr>
        <w:t xml:space="preserve">While we believe that </w:t>
      </w:r>
      <w:r w:rsidRPr="006720E2">
        <w:rPr>
          <w:rStyle w:val="StyleBoldUnderline"/>
        </w:rPr>
        <w:t>Maduro and Cabello are likely to continue governing in an informal power sharing agreement</w:t>
      </w:r>
      <w:r w:rsidRPr="006720E2">
        <w:rPr>
          <w:sz w:val="16"/>
        </w:rPr>
        <w:t xml:space="preserve"> for the remainder of the year, </w:t>
      </w:r>
      <w:r w:rsidRPr="006720E2">
        <w:rPr>
          <w:rStyle w:val="StyleBoldUnderline"/>
        </w:rPr>
        <w:t>it is unclear</w:t>
      </w:r>
      <w:r w:rsidRPr="006720E2">
        <w:rPr>
          <w:sz w:val="16"/>
        </w:rPr>
        <w:t xml:space="preserve"> at this point </w:t>
      </w:r>
      <w:r w:rsidRPr="006720E2">
        <w:rPr>
          <w:rStyle w:val="StyleBoldUnderline"/>
        </w:rPr>
        <w:t>if this arrangement is sustainable in the long</w:t>
      </w:r>
      <w:r w:rsidRPr="006720E2">
        <w:rPr>
          <w:sz w:val="16"/>
        </w:rPr>
        <w:t xml:space="preserve">er </w:t>
      </w:r>
      <w:r w:rsidRPr="006720E2">
        <w:rPr>
          <w:rStyle w:val="StyleBoldUnderline"/>
        </w:rPr>
        <w:t>term</w:t>
      </w:r>
      <w:r w:rsidRPr="006720E2">
        <w:rPr>
          <w:sz w:val="16"/>
        </w:rPr>
        <w:t xml:space="preserve">, particularly as </w:t>
      </w:r>
      <w:r w:rsidRPr="006720E2">
        <w:rPr>
          <w:rStyle w:val="StyleBoldUnderline"/>
        </w:rPr>
        <w:t>hardship protests</w:t>
      </w:r>
      <w:r w:rsidRPr="006720E2">
        <w:rPr>
          <w:sz w:val="16"/>
        </w:rPr>
        <w:t xml:space="preserve"> appear likely to continue and </w:t>
      </w:r>
      <w:r w:rsidRPr="006720E2">
        <w:rPr>
          <w:rStyle w:val="StyleBoldUnderline"/>
        </w:rPr>
        <w:t xml:space="preserve">put pressure on the relationship. Protests could weaken Maduro’s authority and </w:t>
      </w:r>
      <w:r w:rsidRPr="006720E2">
        <w:rPr>
          <w:rStyle w:val="Emphasis"/>
        </w:rPr>
        <w:t>upset the balance of power</w:t>
      </w:r>
      <w:r w:rsidRPr="006720E2">
        <w:rPr>
          <w:rStyle w:val="StyleBoldUnderline"/>
        </w:rPr>
        <w:t xml:space="preserve"> between the two men.</w:t>
      </w:r>
      <w:r>
        <w:rPr>
          <w:rStyle w:val="StyleBoldUnderline"/>
        </w:rPr>
        <w:t xml:space="preserve"> </w:t>
      </w:r>
      <w:r w:rsidRPr="006720E2">
        <w:rPr>
          <w:sz w:val="16"/>
        </w:rPr>
        <w:t xml:space="preserve">Currently </w:t>
      </w:r>
      <w:r w:rsidRPr="000C3E14">
        <w:rPr>
          <w:rStyle w:val="StyleBoldUnderline"/>
        </w:rPr>
        <w:t>there is no firm evidence to suggest that Maduro could be ousted from power before the December elections</w:t>
      </w:r>
      <w:r w:rsidRPr="006720E2">
        <w:rPr>
          <w:sz w:val="16"/>
        </w:rPr>
        <w:t xml:space="preserve"> and we think such a scenario is unlikely on current indications. Rather</w:t>
      </w:r>
      <w:r w:rsidRPr="000C3E14">
        <w:rPr>
          <w:rStyle w:val="StyleBoldUnderline"/>
        </w:rPr>
        <w:t xml:space="preserve">, Cabello and Maduro seem likely to </w:t>
      </w:r>
      <w:r w:rsidRPr="000C3E14">
        <w:rPr>
          <w:rStyle w:val="Emphasis"/>
        </w:rPr>
        <w:t>cooperate</w:t>
      </w:r>
      <w:r w:rsidRPr="006720E2">
        <w:rPr>
          <w:sz w:val="16"/>
        </w:rPr>
        <w:t xml:space="preserve"> to maintain their positions and privileges under the current system, </w:t>
      </w:r>
      <w:r w:rsidRPr="000C3E14">
        <w:rPr>
          <w:rStyle w:val="StyleBoldUnderline"/>
        </w:rPr>
        <w:t>with both leaders forced to support each other</w:t>
      </w:r>
      <w:r w:rsidRPr="006720E2">
        <w:rPr>
          <w:sz w:val="16"/>
        </w:rPr>
        <w:t xml:space="preserve"> despite their differences. </w:t>
      </w:r>
      <w:r w:rsidRPr="000C3E14">
        <w:rPr>
          <w:rStyle w:val="StyleBoldUnderline"/>
        </w:rPr>
        <w:t>However</w:t>
      </w:r>
      <w:r w:rsidRPr="006720E2">
        <w:rPr>
          <w:sz w:val="16"/>
        </w:rPr>
        <w:t xml:space="preserve">, Maduro’s </w:t>
      </w:r>
      <w:r w:rsidRPr="000C3E14">
        <w:rPr>
          <w:rStyle w:val="StyleBoldUnderline"/>
        </w:rPr>
        <w:t xml:space="preserve">prospects after the elections seem </w:t>
      </w:r>
      <w:r w:rsidRPr="000C3E14">
        <w:rPr>
          <w:rStyle w:val="Emphasis"/>
        </w:rPr>
        <w:t>much less certain</w:t>
      </w:r>
      <w:r w:rsidRPr="006720E2">
        <w:rPr>
          <w:sz w:val="16"/>
        </w:rPr>
        <w:t xml:space="preserve">, making the next six months a critical window for him to start delivering on economic policy and bringing improved security to the country. Constrained by a power sharing agreement and having inherited a highly dysfunctional economy and political system, Maduro’s ability to deliver is very limited. It seems unlikely that even with a dramatic reform program he will be able to deliver results quickly. In the meantime, opposition protests seem almost certain to continue over the following months. These are most likely to intensify in October and November ahead of the December municipal elections, which are likely to be a test of Maduro’s leadership. With the opposition calling for a mass turnout at the polls, the next local election is most likely to result in renewed unrest in the country’s main cities, especially if socio-economic hardship continues. Regardless of outcome, the municipal elections will not unseat </w:t>
      </w:r>
      <w:r w:rsidRPr="0065602F">
        <w:rPr>
          <w:rStyle w:val="StyleBoldUnderline"/>
        </w:rPr>
        <w:t>Maduro</w:t>
      </w:r>
      <w:r w:rsidRPr="006720E2">
        <w:rPr>
          <w:sz w:val="16"/>
        </w:rPr>
        <w:t xml:space="preserve">, but </w:t>
      </w:r>
      <w:r w:rsidRPr="0065602F">
        <w:rPr>
          <w:rStyle w:val="StyleBoldUnderline"/>
        </w:rPr>
        <w:t>potentially sweeping gains by the opposition could</w:t>
      </w:r>
      <w:r w:rsidRPr="006720E2">
        <w:rPr>
          <w:sz w:val="16"/>
        </w:rPr>
        <w:t xml:space="preserve"> seriously </w:t>
      </w:r>
      <w:r w:rsidRPr="00E260A6">
        <w:rPr>
          <w:rStyle w:val="Emphasis"/>
        </w:rPr>
        <w:t>erode his standing</w:t>
      </w:r>
      <w:r w:rsidRPr="0065602F">
        <w:rPr>
          <w:rStyle w:val="StyleBoldUnderline"/>
        </w:rPr>
        <w:t xml:space="preserve"> in Chavismo and open the door to an internal challenge by Cabello.</w:t>
      </w:r>
      <w:r w:rsidRPr="006720E2">
        <w:rPr>
          <w:sz w:val="16"/>
        </w:rPr>
        <w:t xml:space="preserve"> Although the longer-term direction of Chavismo is difficult to forecast with any reliability, on current indications the current government appears to lack the cohesion or popular support to navigate a range of different economic and political challenges during Maduro’s six-year mandate, so we expect a restive end to the year.</w:t>
      </w:r>
    </w:p>
    <w:p w:rsidR="0078062E" w:rsidRPr="00552908" w:rsidRDefault="0078062E" w:rsidP="0078062E">
      <w:pPr>
        <w:rPr>
          <w:sz w:val="16"/>
        </w:rPr>
      </w:pPr>
    </w:p>
    <w:p w:rsidR="0078062E" w:rsidRPr="00DA75C7" w:rsidRDefault="0078062E" w:rsidP="0078062E">
      <w:pPr>
        <w:rPr>
          <w:rStyle w:val="StyleStyleBold12pt"/>
        </w:rPr>
      </w:pPr>
      <w:r w:rsidRPr="00DA75C7">
        <w:rPr>
          <w:rStyle w:val="StyleStyleBold12pt"/>
        </w:rPr>
        <w:t>Cabello will attempt a takeover – he feels entitled to the presidency and has the means to gain influence.</w:t>
      </w:r>
    </w:p>
    <w:p w:rsidR="0078062E" w:rsidRPr="00DA75C7" w:rsidRDefault="0078062E" w:rsidP="0078062E">
      <w:pPr>
        <w:rPr>
          <w:sz w:val="16"/>
        </w:rPr>
      </w:pPr>
      <w:r w:rsidRPr="000527D8">
        <w:rPr>
          <w:sz w:val="16"/>
        </w:rPr>
        <w:t xml:space="preserve">Alma </w:t>
      </w:r>
      <w:r w:rsidRPr="00DA75C7">
        <w:rPr>
          <w:rStyle w:val="StyleStyleBold12pt"/>
        </w:rPr>
        <w:t>Guillermoprieto,</w:t>
      </w:r>
      <w:r w:rsidRPr="000527D8">
        <w:rPr>
          <w:sz w:val="16"/>
        </w:rPr>
        <w:t xml:space="preserve"> 6-03-20</w:t>
      </w:r>
      <w:r w:rsidRPr="00DA75C7">
        <w:rPr>
          <w:rStyle w:val="StyleStyleBold12pt"/>
        </w:rPr>
        <w:t>13</w:t>
      </w:r>
      <w:r w:rsidRPr="000527D8">
        <w:rPr>
          <w:sz w:val="16"/>
        </w:rPr>
        <w:t xml:space="preserve">, </w:t>
      </w:r>
      <w:r w:rsidRPr="000527D8">
        <w:t>a Mexican journalist who has written extensively about Latin America for the British and American press</w:t>
      </w:r>
      <w:r w:rsidRPr="000527D8">
        <w:rPr>
          <w:sz w:val="16"/>
        </w:rPr>
        <w:t>, “Chavismo: The Crack Up?” http://www.nybooks.com/blogs/nyrblog/2013/jun/03/venezuela-chavismo-silvas-secrets/</w:t>
      </w:r>
    </w:p>
    <w:p w:rsidR="0078062E" w:rsidRPr="00C65A81" w:rsidRDefault="0078062E" w:rsidP="0078062E">
      <w:pPr>
        <w:rPr>
          <w:rStyle w:val="StyleBoldUnderline"/>
        </w:rPr>
      </w:pPr>
      <w:r w:rsidRPr="008E05DB">
        <w:rPr>
          <w:sz w:val="16"/>
        </w:rPr>
        <w:t xml:space="preserve">With this, Diosdado </w:t>
      </w:r>
      <w:r w:rsidRPr="000527D8">
        <w:rPr>
          <w:rStyle w:val="StyleBoldUnderline"/>
        </w:rPr>
        <w:t>Cabello</w:t>
      </w:r>
      <w:r w:rsidRPr="008E05DB">
        <w:rPr>
          <w:sz w:val="16"/>
        </w:rPr>
        <w:t xml:space="preserve">, aged fifty, current president of Venezuela’s national legislative body, the Asamblea Nacional, </w:t>
      </w:r>
      <w:r w:rsidRPr="000527D8">
        <w:rPr>
          <w:rStyle w:val="StyleBoldUnderline"/>
        </w:rPr>
        <w:t xml:space="preserve">slopes on the </w:t>
      </w:r>
      <w:r w:rsidRPr="00C65A81">
        <w:rPr>
          <w:rStyle w:val="StyleBoldUnderline"/>
        </w:rPr>
        <w:t>stage. He is a former army lieutenant, former conspirator with Chávez in their failed coup attempt of 1992</w:t>
      </w:r>
      <w:r w:rsidRPr="008E05DB">
        <w:rPr>
          <w:sz w:val="16"/>
        </w:rPr>
        <w:t xml:space="preserve">, former governor of the state of Miranda (which he lost to opposition candidate Henrique Capriles in 2008), defeated rival for the post of Chávez’s dauphin, and the man Silva refers to as “that very great son of a whore.” In the conversation with the Cuban agent, Silva is accusing </w:t>
      </w:r>
      <w:r w:rsidRPr="00C65A81">
        <w:rPr>
          <w:rStyle w:val="StyleBoldUnderline"/>
        </w:rPr>
        <w:t>Diosdado Cabello</w:t>
      </w:r>
      <w:r w:rsidRPr="008E05DB">
        <w:rPr>
          <w:sz w:val="16"/>
        </w:rPr>
        <w:t xml:space="preserve"> of </w:t>
      </w:r>
      <w:r w:rsidRPr="00C65A81">
        <w:rPr>
          <w:rStyle w:val="StyleBoldUnderline"/>
        </w:rPr>
        <w:t>immense</w:t>
      </w:r>
      <w:r w:rsidRPr="008E05DB">
        <w:rPr>
          <w:sz w:val="16"/>
        </w:rPr>
        <w:t xml:space="preserve">, hardly conceivable </w:t>
      </w:r>
      <w:r w:rsidRPr="00C65A81">
        <w:rPr>
          <w:rStyle w:val="StyleBoldUnderline"/>
        </w:rPr>
        <w:t xml:space="preserve">corruption, conspiring constantly against Maduro from within the chavista state, and possibly </w:t>
      </w:r>
      <w:r w:rsidRPr="00C65A81">
        <w:rPr>
          <w:rStyle w:val="Emphasis"/>
        </w:rPr>
        <w:t>plotting a coup.</w:t>
      </w:r>
      <w:r w:rsidRPr="008E05DB">
        <w:rPr>
          <w:sz w:val="16"/>
        </w:rPr>
        <w:t xml:space="preserve"> “Remember that in a previous report I said that Diosdado’s sources of financing had to be cut off?” Silva asks, before listing the </w:t>
      </w:r>
      <w:r w:rsidRPr="00C65A81">
        <w:rPr>
          <w:rStyle w:val="StyleBoldUnderline"/>
        </w:rPr>
        <w:t>numerous sources of Cabello’s allegedly vast fortune and dangerous power</w:t>
      </w:r>
      <w:r w:rsidRPr="008E05DB">
        <w:rPr>
          <w:sz w:val="16"/>
        </w:rPr>
        <w:t xml:space="preserve">. These </w:t>
      </w:r>
      <w:r w:rsidRPr="00C65A81">
        <w:rPr>
          <w:rStyle w:val="StyleBoldUnderline"/>
        </w:rPr>
        <w:t>include</w:t>
      </w:r>
      <w:r w:rsidRPr="008E05DB">
        <w:rPr>
          <w:sz w:val="16"/>
        </w:rPr>
        <w:t xml:space="preserve">, Silva says, </w:t>
      </w:r>
      <w:r w:rsidRPr="00C65A81">
        <w:rPr>
          <w:rStyle w:val="StyleBoldUnderline"/>
        </w:rPr>
        <w:t>the currency exchange supervisory body and the port authority</w:t>
      </w:r>
      <w:r w:rsidRPr="008E05DB">
        <w:rPr>
          <w:sz w:val="16"/>
        </w:rPr>
        <w:t>—the latter in the hands of Diosdado’s brother, Jose David Cabello—</w:t>
      </w:r>
      <w:r w:rsidRPr="00C65A81">
        <w:rPr>
          <w:rStyle w:val="StyleBoldUnderline"/>
        </w:rPr>
        <w:t>the military and civilian intelligence services and the national police, as well as civilian high government officials.</w:t>
      </w:r>
      <w:r w:rsidRPr="008E05DB">
        <w:rPr>
          <w:sz w:val="16"/>
        </w:rPr>
        <w:t xml:space="preserve"> It has apparently become common for businessmen favored by the government to bring in gigantic authorized dollar “loans” from abroad and then sell the currency on the black market at two or three times the official exchange rate. Silva explains how one of Chávez’s most trusted and reputable advisors has intervened to stop an investigation into this sort of money-trafficking by other government officials, apparently </w:t>
      </w:r>
      <w:r w:rsidRPr="008E05DB">
        <w:rPr>
          <w:rStyle w:val="StyleBoldUnderline"/>
        </w:rPr>
        <w:t>Cabello allies</w:t>
      </w:r>
      <w:r w:rsidRPr="008E05DB">
        <w:rPr>
          <w:sz w:val="16"/>
        </w:rPr>
        <w:t xml:space="preserve">. “We are immersed in a sea of shit, compadre, and we haven’t realized it yet,” Silva laments. But his ultimate concern is Diosdado Cabello’s hold on a significant proportion of the officer corps, and the possibility that Cabello has understood that he doesn’t need the presidency to control the state in Venezuela. “They’re going to create shortages. They’re going to create various messes simultaneously, Palacios. </w:t>
      </w:r>
      <w:r w:rsidRPr="008E05DB">
        <w:rPr>
          <w:rStyle w:val="StyleBoldUnderline"/>
        </w:rPr>
        <w:t>They’re going to create conditions so that</w:t>
      </w:r>
      <w:r w:rsidRPr="008E05DB">
        <w:rPr>
          <w:sz w:val="16"/>
        </w:rPr>
        <w:t xml:space="preserve">…the whole administration becomes ungovernable so that two years down the line </w:t>
      </w:r>
      <w:r w:rsidRPr="008E05DB">
        <w:rPr>
          <w:rStyle w:val="StyleBoldUnderline"/>
        </w:rPr>
        <w:t>they can call for (Maduro’s) repeal</w:t>
      </w:r>
      <w:r w:rsidRPr="008E05DB">
        <w:rPr>
          <w:sz w:val="16"/>
        </w:rPr>
        <w:t xml:space="preserve">.” In the regime created by Hugo Chávez’s highly personalistic approach to government—what in Latin America is </w:t>
      </w:r>
      <w:r w:rsidRPr="008E05DB">
        <w:rPr>
          <w:sz w:val="16"/>
        </w:rPr>
        <w:lastRenderedPageBreak/>
        <w:t xml:space="preserve">called caudillismo—the problem isn’t so much Maduro’s lack of popularity but his lack of institutional backing. The new president came up in the world as a militant in a small radical left-wing party and later as a union activist. Before he was elevated to the vice-presidency by Chávez he spent six years as foreign minister. He has no political base of his own. In contrast, Diosdado </w:t>
      </w:r>
      <w:r w:rsidRPr="00C65A81">
        <w:rPr>
          <w:rStyle w:val="StyleBoldUnderline"/>
        </w:rPr>
        <w:t>Cabello has been a leader of the chavista umbrella party and its organizaciones populares, in addition to his ascendancy over all the intelligence agencies and much of the officer corps.</w:t>
      </w:r>
      <w:r w:rsidRPr="008E05DB">
        <w:rPr>
          <w:sz w:val="16"/>
        </w:rPr>
        <w:t xml:space="preserve"> And </w:t>
      </w:r>
      <w:r w:rsidRPr="00C65A81">
        <w:rPr>
          <w:rStyle w:val="StyleBoldUnderline"/>
        </w:rPr>
        <w:t>he is an army man</w:t>
      </w:r>
      <w:r w:rsidRPr="008E05DB">
        <w:rPr>
          <w:sz w:val="16"/>
        </w:rPr>
        <w:t xml:space="preserve">: he held the rank of lieutenant before he was evicted from the army after the coup attempt that brought Chávez to public attention in 1992. </w:t>
      </w:r>
      <w:r w:rsidRPr="00C65A81">
        <w:rPr>
          <w:rStyle w:val="StyleBoldUnderline"/>
        </w:rPr>
        <w:t>It is not surprising that he would have seen himself as Hugo Chávez’s natural successor, but the comandante took to his grave the reasons why he didn’t agree with that choice.</w:t>
      </w:r>
    </w:p>
    <w:p w:rsidR="0078062E" w:rsidRPr="00447C90" w:rsidRDefault="0078062E" w:rsidP="0078062E"/>
    <w:p w:rsidR="0078062E" w:rsidRDefault="0078062E" w:rsidP="0078062E">
      <w:pPr>
        <w:rPr>
          <w:rStyle w:val="StyleStyleBold12pt"/>
        </w:rPr>
      </w:pPr>
    </w:p>
    <w:p w:rsidR="0078062E" w:rsidRPr="00447C90" w:rsidRDefault="0078062E" w:rsidP="0078062E">
      <w:pPr>
        <w:rPr>
          <w:rStyle w:val="StyleStyleBold12pt"/>
        </w:rPr>
      </w:pPr>
      <w:r w:rsidRPr="00447C90">
        <w:rPr>
          <w:rStyle w:val="StyleStyleBold12pt"/>
        </w:rPr>
        <w:t>Cabello’s got connections with the military and FARC.</w:t>
      </w:r>
    </w:p>
    <w:p w:rsidR="0078062E" w:rsidRPr="00447C90" w:rsidRDefault="0078062E" w:rsidP="0078062E">
      <w:pPr>
        <w:rPr>
          <w:sz w:val="16"/>
        </w:rPr>
      </w:pPr>
      <w:r w:rsidRPr="00307E35">
        <w:rPr>
          <w:sz w:val="16"/>
        </w:rPr>
        <w:t xml:space="preserve">Dr. Carlos E. </w:t>
      </w:r>
      <w:r w:rsidRPr="00447C90">
        <w:rPr>
          <w:rStyle w:val="StyleStyleBold12pt"/>
        </w:rPr>
        <w:t>Ponce</w:t>
      </w:r>
      <w:r w:rsidRPr="00307E35">
        <w:rPr>
          <w:sz w:val="16"/>
        </w:rPr>
        <w:t>, 1-09-20</w:t>
      </w:r>
      <w:r w:rsidRPr="00447C90">
        <w:rPr>
          <w:rStyle w:val="StyleStyleBold12pt"/>
        </w:rPr>
        <w:t>12</w:t>
      </w:r>
      <w:r w:rsidRPr="00307E35">
        <w:rPr>
          <w:sz w:val="16"/>
        </w:rPr>
        <w:t xml:space="preserve">, </w:t>
      </w:r>
      <w:r w:rsidRPr="00307E35">
        <w:t>elected general coordinator of the Latin American and Caribbean Network for Democracy, co-editor of the political magazine “Nueva Politica,” lecturer in several US and Latin American Universities, member of the Steering Committee of the World Movement for Democracy and the ISC of the Community of Democracies</w:t>
      </w:r>
      <w:r w:rsidRPr="00307E35">
        <w:rPr>
          <w:sz w:val="16"/>
        </w:rPr>
        <w:t>, “Carlos Ponce: Chavez’s Narco-Tyranny and Accomplices,” http://latino.foxnews.com/latino/news/2012/01/09/carlos-ponce-accomplices-to-americas-narco-tyranny/#ixzz2YeilnzXl</w:t>
      </w:r>
    </w:p>
    <w:p w:rsidR="0078062E" w:rsidRPr="00A100D4" w:rsidRDefault="0078062E" w:rsidP="0078062E">
      <w:pPr>
        <w:rPr>
          <w:sz w:val="16"/>
        </w:rPr>
      </w:pPr>
      <w:r w:rsidRPr="00A100D4">
        <w:rPr>
          <w:sz w:val="16"/>
        </w:rPr>
        <w:t xml:space="preserve">What happens when a president appoints as Minister of Defense a General who has been </w:t>
      </w:r>
      <w:r w:rsidRPr="00BA3420">
        <w:rPr>
          <w:rStyle w:val="StyleBoldUnderline"/>
        </w:rPr>
        <w:t>included in several international terrorist lists as well as been placed on the U.S. Treasury Department’s</w:t>
      </w:r>
      <w:r w:rsidRPr="00A100D4">
        <w:rPr>
          <w:sz w:val="16"/>
        </w:rPr>
        <w:t xml:space="preserve"> Office of Foreign Asset Control (</w:t>
      </w:r>
      <w:r w:rsidRPr="00BA3420">
        <w:rPr>
          <w:rStyle w:val="StyleBoldUnderline"/>
        </w:rPr>
        <w:t>OFAC</w:t>
      </w:r>
      <w:r w:rsidRPr="00A100D4">
        <w:rPr>
          <w:sz w:val="16"/>
        </w:rPr>
        <w:t xml:space="preserve">) </w:t>
      </w:r>
      <w:r w:rsidRPr="00BA3420">
        <w:rPr>
          <w:rStyle w:val="StyleBoldUnderline"/>
        </w:rPr>
        <w:t xml:space="preserve">list for his </w:t>
      </w:r>
      <w:r w:rsidRPr="00BA3420">
        <w:rPr>
          <w:rStyle w:val="Emphasis"/>
        </w:rPr>
        <w:t>connection with drug cartels?</w:t>
      </w:r>
      <w:r w:rsidRPr="00A100D4">
        <w:rPr>
          <w:sz w:val="16"/>
        </w:rPr>
        <w:t xml:space="preserve">  It would be safe to assume that the president himself is an active player illicit drug and terrorism activities.  This is the case in Venezuela, where Hugo Chávez appointed General in Chief Henry Rangel Silva to be the new Minister of Defense. The U.S. Treasury Department has sanctioned Rangel Silva and six other current (and former) high level Venezuelan government officials </w:t>
      </w:r>
      <w:r w:rsidRPr="00BA3420">
        <w:rPr>
          <w:rStyle w:val="StyleBoldUnderline"/>
        </w:rPr>
        <w:t>for allegedly assisting narcotics trafficking by the Revolutionary Armed Forces of Colombia</w:t>
      </w:r>
      <w:r w:rsidRPr="00A100D4">
        <w:rPr>
          <w:sz w:val="16"/>
        </w:rPr>
        <w:t xml:space="preserve"> (</w:t>
      </w:r>
      <w:r w:rsidRPr="00A100D4">
        <w:rPr>
          <w:rStyle w:val="Emphasis"/>
        </w:rPr>
        <w:t>FARC</w:t>
      </w:r>
      <w:r w:rsidRPr="00A100D4">
        <w:rPr>
          <w:sz w:val="16"/>
        </w:rPr>
        <w:t xml:space="preserve">). Further making this case, President Chávez secured the election of </w:t>
      </w:r>
      <w:r w:rsidRPr="00A100D4">
        <w:rPr>
          <w:rStyle w:val="StyleBoldUnderline"/>
        </w:rPr>
        <w:t>another suspect of connections with drug trafficking</w:t>
      </w:r>
      <w:r w:rsidRPr="00A100D4">
        <w:rPr>
          <w:sz w:val="16"/>
        </w:rPr>
        <w:t xml:space="preserve">, former Vice President and Miranda State governor Captain </w:t>
      </w:r>
      <w:r w:rsidRPr="00BA3420">
        <w:rPr>
          <w:rStyle w:val="StyleBoldUnderline"/>
        </w:rPr>
        <w:t xml:space="preserve">Diosdado </w:t>
      </w:r>
      <w:r w:rsidRPr="00627BA3">
        <w:rPr>
          <w:rStyle w:val="Emphasis"/>
        </w:rPr>
        <w:t>Cabello.</w:t>
      </w:r>
      <w:r w:rsidRPr="00A100D4">
        <w:rPr>
          <w:sz w:val="16"/>
        </w:rPr>
        <w:t xml:space="preserve">  Cabello </w:t>
      </w:r>
      <w:r w:rsidRPr="00BA3420">
        <w:rPr>
          <w:rStyle w:val="StyleBoldUnderline"/>
        </w:rPr>
        <w:t>is a former military official</w:t>
      </w:r>
      <w:r w:rsidRPr="00A100D4">
        <w:rPr>
          <w:sz w:val="16"/>
        </w:rPr>
        <w:t xml:space="preserve"> who was involved with Chávez’s conspiracies starting with the guerilla group Revolutionary Bolivarian Movement and some says that </w:t>
      </w:r>
      <w:r w:rsidRPr="00BA3420">
        <w:rPr>
          <w:rStyle w:val="StyleBoldUnderline"/>
        </w:rPr>
        <w:t xml:space="preserve">he is the key element in the connection among the </w:t>
      </w:r>
      <w:r w:rsidRPr="00627BA3">
        <w:rPr>
          <w:rStyle w:val="Emphasis"/>
        </w:rPr>
        <w:t>military and illegal business.</w:t>
      </w:r>
      <w:r w:rsidRPr="00A100D4">
        <w:rPr>
          <w:sz w:val="16"/>
        </w:rPr>
        <w:t xml:space="preserve">  His new </w:t>
      </w:r>
      <w:r w:rsidRPr="00BA3420">
        <w:rPr>
          <w:rStyle w:val="StyleBoldUnderline"/>
        </w:rPr>
        <w:t>position as the president</w:t>
      </w:r>
      <w:r w:rsidRPr="00A100D4">
        <w:rPr>
          <w:sz w:val="16"/>
        </w:rPr>
        <w:t xml:space="preserve"> of the parliament </w:t>
      </w:r>
      <w:r w:rsidRPr="00BA3420">
        <w:rPr>
          <w:rStyle w:val="StyleBoldUnderline"/>
        </w:rPr>
        <w:t>gives</w:t>
      </w:r>
      <w:r w:rsidRPr="00A100D4">
        <w:rPr>
          <w:sz w:val="16"/>
        </w:rPr>
        <w:t xml:space="preserve"> more </w:t>
      </w:r>
      <w:r w:rsidRPr="00BA3420">
        <w:rPr>
          <w:rStyle w:val="StyleBoldUnderline"/>
        </w:rPr>
        <w:t>power to the corrupt military</w:t>
      </w:r>
      <w:r w:rsidRPr="00A100D4">
        <w:rPr>
          <w:sz w:val="16"/>
        </w:rPr>
        <w:t xml:space="preserve"> faction of Chávez’s movement in the country.  Cabello’s position at the head of Chávez’s United Socialist Party (PSUV) cements the military takeover.  Unfortunately, the bad news does not stop here.  </w:t>
      </w:r>
      <w:r w:rsidRPr="00BA3420">
        <w:rPr>
          <w:rStyle w:val="StyleBoldUnderline"/>
        </w:rPr>
        <w:t>This week the Iranian dictator Mahmud Ahmadinejad is visiting Venezuela, Nicaragua, Cuba and Ecuador to “strengthen” the economic, political, energy and military “brotherhood” with Latin America, in particular with the “Bolivarian” countries in the region.</w:t>
      </w:r>
      <w:r w:rsidRPr="00A100D4">
        <w:rPr>
          <w:sz w:val="16"/>
        </w:rPr>
        <w:t xml:space="preserve"> Hugo Chávez has been an active promoter of Iran in Latin America and other regional leaders due to receive Ahmadinejad, such as Nicaragua’s Daniel Ortega and Ecuador's Rafael Correa, have a similar ideological-authoritarian stance to Chávez.  Despite fewer resources than Chávez, they can assist Mr. Chávez in his attempts to triangulate Iran’s banking, commercial and energy operations worldwide to counter effect the imminent international economic sanctions against Ahmadinejad and Ali Khamenei regime.</w:t>
      </w:r>
    </w:p>
    <w:p w:rsidR="0078062E" w:rsidRPr="00447C90" w:rsidRDefault="0078062E" w:rsidP="0078062E"/>
    <w:p w:rsidR="0078062E" w:rsidRPr="00BE23BE" w:rsidRDefault="0078062E" w:rsidP="0078062E"/>
    <w:p w:rsidR="0078062E" w:rsidRDefault="0078062E" w:rsidP="0078062E">
      <w:pPr>
        <w:pStyle w:val="Heading2"/>
      </w:pPr>
      <w:r>
        <w:lastRenderedPageBreak/>
        <w:t xml:space="preserve">2NC Russia Relations Impact </w:t>
      </w:r>
    </w:p>
    <w:p w:rsidR="0078062E" w:rsidRPr="00DA75C7" w:rsidRDefault="0078062E" w:rsidP="0078062E"/>
    <w:p w:rsidR="0078062E" w:rsidRDefault="0078062E" w:rsidP="0078062E">
      <w:pPr>
        <w:rPr>
          <w:rStyle w:val="StyleStyleBold12pt"/>
        </w:rPr>
      </w:pPr>
      <w:r>
        <w:rPr>
          <w:rStyle w:val="StyleStyleBold12pt"/>
        </w:rPr>
        <w:t xml:space="preserve">Maduro is key to Venezuela – Russia relations </w:t>
      </w:r>
    </w:p>
    <w:p w:rsidR="0078062E" w:rsidRPr="002345D6" w:rsidRDefault="0078062E" w:rsidP="0078062E">
      <w:pPr>
        <w:rPr>
          <w:rStyle w:val="StyleStyleBold12pt"/>
          <w:b w:val="0"/>
          <w:sz w:val="20"/>
        </w:rPr>
      </w:pPr>
      <w:r>
        <w:rPr>
          <w:rStyle w:val="StyleStyleBold12pt"/>
        </w:rPr>
        <w:t xml:space="preserve">Agencia EFE ’13 </w:t>
      </w:r>
      <w:r>
        <w:rPr>
          <w:rStyle w:val="StyleStyleBold12pt"/>
          <w:b w:val="0"/>
          <w:sz w:val="20"/>
        </w:rPr>
        <w:t>[July 2, 2013. “</w:t>
      </w:r>
      <w:r w:rsidRPr="002345D6">
        <w:rPr>
          <w:rStyle w:val="StyleStyleBold12pt"/>
          <w:b w:val="0"/>
          <w:sz w:val="20"/>
        </w:rPr>
        <w:t>Maduro reaffirms Venezuela's alliance with Russia</w:t>
      </w:r>
      <w:r>
        <w:rPr>
          <w:rStyle w:val="StyleStyleBold12pt"/>
          <w:b w:val="0"/>
          <w:sz w:val="20"/>
        </w:rPr>
        <w:t xml:space="preserve">” Global Post. </w:t>
      </w:r>
      <w:hyperlink r:id="rId31" w:anchor="15" w:history="1">
        <w:r w:rsidRPr="00F73704">
          <w:rPr>
            <w:rStyle w:val="Hyperlink"/>
          </w:rPr>
          <w:t>http://www.globalpost.com/dispatch/news/agencia-efe/130702/maduro-reaffirms-venezuelas-alliance-russia#15</w:t>
        </w:r>
      </w:hyperlink>
      <w:r>
        <w:rPr>
          <w:rStyle w:val="StyleStyleBold12pt"/>
          <w:b w:val="0"/>
          <w:sz w:val="20"/>
        </w:rPr>
        <w:t xml:space="preserve">] </w:t>
      </w:r>
    </w:p>
    <w:p w:rsidR="0078062E" w:rsidRPr="002345D6" w:rsidRDefault="0078062E" w:rsidP="0078062E">
      <w:pPr>
        <w:rPr>
          <w:sz w:val="16"/>
        </w:rPr>
      </w:pPr>
      <w:r w:rsidRPr="002345D6">
        <w:rPr>
          <w:sz w:val="16"/>
        </w:rPr>
        <w:t xml:space="preserve">Moscow- Venezuelan President Nicolas </w:t>
      </w:r>
      <w:r w:rsidRPr="002345D6">
        <w:rPr>
          <w:rStyle w:val="StyleBoldUnderline"/>
        </w:rPr>
        <w:t>Maduro showed</w:t>
      </w:r>
      <w:r w:rsidRPr="002345D6">
        <w:rPr>
          <w:sz w:val="16"/>
        </w:rPr>
        <w:t xml:space="preserve"> here Tuesday t</w:t>
      </w:r>
      <w:r w:rsidRPr="002345D6">
        <w:rPr>
          <w:rStyle w:val="StyleBoldUnderline"/>
        </w:rPr>
        <w:t>hat he plans to pick up where late predecessor Hugo Chavez left off in relations with Russia.</w:t>
      </w:r>
      <w:r w:rsidRPr="002345D6">
        <w:rPr>
          <w:sz w:val="16"/>
        </w:rPr>
        <w:t xml:space="preserve"> “Hugo </w:t>
      </w:r>
      <w:r w:rsidRPr="002345D6">
        <w:rPr>
          <w:rStyle w:val="StyleBoldUnderline"/>
        </w:rPr>
        <w:t xml:space="preserve">Chavez generated a great respect and love for Russia. We have inherited that love,” Maduro said during a meeting </w:t>
      </w:r>
      <w:r w:rsidRPr="002345D6">
        <w:rPr>
          <w:sz w:val="16"/>
        </w:rPr>
        <w:t xml:space="preserve">at the Kremlin </w:t>
      </w:r>
      <w:r w:rsidRPr="002345D6">
        <w:rPr>
          <w:rStyle w:val="StyleBoldUnderline"/>
        </w:rPr>
        <w:t>with</w:t>
      </w:r>
      <w:r w:rsidRPr="002345D6">
        <w:rPr>
          <w:sz w:val="16"/>
        </w:rPr>
        <w:t xml:space="preserve"> Russian President Vladimir </w:t>
      </w:r>
      <w:r w:rsidRPr="002345D6">
        <w:rPr>
          <w:rStyle w:val="StyleBoldUnderline"/>
        </w:rPr>
        <w:t>Putin</w:t>
      </w:r>
      <w:r w:rsidRPr="002345D6">
        <w:rPr>
          <w:sz w:val="16"/>
        </w:rPr>
        <w:t>. “</w:t>
      </w:r>
      <w:r w:rsidRPr="002345D6">
        <w:rPr>
          <w:rStyle w:val="StyleBoldUnderline"/>
        </w:rPr>
        <w:t>We have come to confirm our desire to reinforce and expand the strategic alliance with Russia</w:t>
      </w:r>
      <w:r w:rsidRPr="002345D6">
        <w:rPr>
          <w:sz w:val="16"/>
        </w:rPr>
        <w:t xml:space="preserve">,” the Venezuelan leader said. “During the last decade </w:t>
      </w:r>
      <w:r w:rsidRPr="002345D6">
        <w:rPr>
          <w:rStyle w:val="StyleBoldUnderline"/>
        </w:rPr>
        <w:t>we have forged a map of cooperation in various areas.</w:t>
      </w:r>
      <w:r w:rsidRPr="002345D6">
        <w:rPr>
          <w:sz w:val="16"/>
        </w:rPr>
        <w:t xml:space="preserve"> </w:t>
      </w:r>
      <w:r w:rsidRPr="002345D6">
        <w:rPr>
          <w:rStyle w:val="StyleBoldUnderline"/>
        </w:rPr>
        <w:t>We move forward on the energy front, that is, oil and gas, and in provision of equipment for the petroleum sector</w:t>
      </w:r>
      <w:r w:rsidRPr="002345D6">
        <w:rPr>
          <w:sz w:val="16"/>
        </w:rPr>
        <w:t xml:space="preserve">,” Maduro said. </w:t>
      </w:r>
      <w:r w:rsidRPr="002345D6">
        <w:rPr>
          <w:rStyle w:val="StyleBoldUnderline"/>
        </w:rPr>
        <w:t>The new president’s first visit to Moscow included the signing of an accord between Venezuelan state oil company PDVSA and Russian counterpart Rosneft to carry out joint projects in the Andean nation</w:t>
      </w:r>
      <w:r w:rsidRPr="002345D6">
        <w:rPr>
          <w:sz w:val="16"/>
        </w:rPr>
        <w:t xml:space="preserve">. Russian utility Inter RAO EES also reached an accord with PDVSA to build a power plant in Venezuela. </w:t>
      </w:r>
      <w:r w:rsidRPr="002345D6">
        <w:rPr>
          <w:rStyle w:val="StyleBoldUnderline"/>
        </w:rPr>
        <w:t>Putin said he and Maduro reaffirmed their “common position to pursue the course of strategic cooperation in all ambits</w:t>
      </w:r>
      <w:r w:rsidRPr="002345D6">
        <w:rPr>
          <w:sz w:val="16"/>
        </w:rPr>
        <w:t xml:space="preserve">.” </w:t>
      </w:r>
      <w:r w:rsidRPr="002345D6">
        <w:rPr>
          <w:rStyle w:val="StyleBoldUnderline"/>
        </w:rPr>
        <w:t>The Russian</w:t>
      </w:r>
      <w:r w:rsidRPr="002345D6">
        <w:rPr>
          <w:sz w:val="16"/>
        </w:rPr>
        <w:t xml:space="preserve"> also praised Maduro for “firmly taking the baton” from Chavez, who died in March after a long battle with cancer, and </w:t>
      </w:r>
      <w:r w:rsidRPr="002345D6">
        <w:rPr>
          <w:rStyle w:val="StyleBoldUnderline"/>
        </w:rPr>
        <w:t>praised the late Venezuelan head of state as “a great and sincere friend of Russia, a strong and valiant</w:t>
      </w:r>
      <w:r w:rsidRPr="002345D6">
        <w:rPr>
          <w:sz w:val="16"/>
        </w:rPr>
        <w:t xml:space="preserve"> </w:t>
      </w:r>
      <w:r w:rsidRPr="002345D6">
        <w:rPr>
          <w:rStyle w:val="StyleBoldUnderline"/>
        </w:rPr>
        <w:t>man</w:t>
      </w:r>
      <w:r w:rsidRPr="002345D6">
        <w:rPr>
          <w:sz w:val="16"/>
        </w:rPr>
        <w:t xml:space="preserve">.” Maduro took time during his visit to attend a ceremony in northwest Moscow to mark the re-naming of a street in Chavez’s honor. Chavez, who traveled to Russia on nine occasions, sought to institutionalize bilateral economic cooperation and bought billions of dollars worth of arms and military equipment from Moscow. </w:t>
      </w:r>
      <w:r w:rsidRPr="002345D6">
        <w:rPr>
          <w:rStyle w:val="StyleBoldUnderline"/>
        </w:rPr>
        <w:t>Venezuela turned to Russia after the United States cut off sales of military materiel to Caracas</w:t>
      </w:r>
      <w:r w:rsidRPr="002345D6">
        <w:rPr>
          <w:sz w:val="16"/>
        </w:rPr>
        <w:t>, including spare parts for the F-16s combat planes Washington sold the Andean nation in the 1980s.</w:t>
      </w:r>
    </w:p>
    <w:p w:rsidR="0078062E" w:rsidRDefault="0078062E" w:rsidP="0078062E">
      <w:pPr>
        <w:rPr>
          <w:rStyle w:val="StyleBoldUnderline"/>
        </w:rPr>
      </w:pPr>
    </w:p>
    <w:p w:rsidR="0078062E" w:rsidRPr="0042376A" w:rsidRDefault="0078062E" w:rsidP="0078062E">
      <w:pPr>
        <w:rPr>
          <w:rStyle w:val="StyleStyleBold12pt"/>
        </w:rPr>
      </w:pPr>
      <w:r w:rsidRPr="0042376A">
        <w:rPr>
          <w:rStyle w:val="StyleStyleBold12pt"/>
        </w:rPr>
        <w:t>Ending Venezuelan cooperation seriously hurts the Russian economy.</w:t>
      </w:r>
    </w:p>
    <w:p w:rsidR="0078062E" w:rsidRPr="0042376A" w:rsidRDefault="0078062E" w:rsidP="0078062E">
      <w:pPr>
        <w:rPr>
          <w:sz w:val="16"/>
        </w:rPr>
      </w:pPr>
      <w:r w:rsidRPr="002F6C22">
        <w:rPr>
          <w:sz w:val="16"/>
        </w:rPr>
        <w:t xml:space="preserve">Anthony </w:t>
      </w:r>
      <w:r w:rsidRPr="002F6C22">
        <w:rPr>
          <w:rStyle w:val="StyleStyleBold12pt"/>
        </w:rPr>
        <w:t>Rinna</w:t>
      </w:r>
      <w:r w:rsidRPr="002F6C22">
        <w:rPr>
          <w:sz w:val="16"/>
        </w:rPr>
        <w:t>, 3-09-20</w:t>
      </w:r>
      <w:r w:rsidRPr="002F6C22">
        <w:rPr>
          <w:rStyle w:val="StyleStyleBold12pt"/>
        </w:rPr>
        <w:t>13</w:t>
      </w:r>
      <w:r w:rsidRPr="002F6C22">
        <w:rPr>
          <w:sz w:val="16"/>
        </w:rPr>
        <w:t xml:space="preserve">, </w:t>
      </w:r>
      <w:r w:rsidRPr="002F6C22">
        <w:t>writer for Center for World Conflict and Peace (CWCP), an independent, non-partisan think tank, formed in January 2011 by Dr. Brad Nelson and Dr. Yohanes Sulaiman, experts on international politics, security, and policymaking</w:t>
      </w:r>
      <w:r w:rsidRPr="002F6C22">
        <w:rPr>
          <w:sz w:val="16"/>
        </w:rPr>
        <w:t xml:space="preserve">, “Russia’s Uncertain Position in post-Chávez Venezuela,” </w:t>
      </w:r>
      <w:hyperlink r:id="rId32" w:history="1">
        <w:r w:rsidRPr="002F6C22">
          <w:rPr>
            <w:rStyle w:val="Hyperlink"/>
            <w:sz w:val="16"/>
          </w:rPr>
          <w:t>http://centerforworldconflictandpeace.blogspot.com/2013/03/russias-uncertain-position-in-post.html</w:t>
        </w:r>
      </w:hyperlink>
    </w:p>
    <w:p w:rsidR="0078062E" w:rsidRDefault="0078062E" w:rsidP="0078062E">
      <w:pPr>
        <w:rPr>
          <w:sz w:val="16"/>
        </w:rPr>
      </w:pPr>
      <w:r w:rsidRPr="002F6C22">
        <w:rPr>
          <w:sz w:val="16"/>
        </w:rPr>
        <w:t xml:space="preserve">The domestic and regional implications of the death of Hugo Chávez are numerous and wide-ranging, but </w:t>
      </w:r>
      <w:r w:rsidRPr="00D535F0">
        <w:rPr>
          <w:rStyle w:val="StyleBoldUnderline"/>
        </w:rPr>
        <w:t>unique to Venezuela is the reverberations the death of its leader will have in</w:t>
      </w:r>
      <w:r w:rsidRPr="002F6C22">
        <w:rPr>
          <w:sz w:val="16"/>
        </w:rPr>
        <w:t xml:space="preserve"> faraway </w:t>
      </w:r>
      <w:r w:rsidRPr="00D535F0">
        <w:rPr>
          <w:rStyle w:val="StyleBoldUnderline"/>
        </w:rPr>
        <w:t>Russia</w:t>
      </w:r>
      <w:r w:rsidRPr="002F6C22">
        <w:rPr>
          <w:sz w:val="16"/>
        </w:rPr>
        <w:t xml:space="preserve"> and Eastern Europe. With the passing of “El Comandante," it’s possible that </w:t>
      </w:r>
      <w:r w:rsidRPr="00D535F0">
        <w:rPr>
          <w:rStyle w:val="StyleBoldUnderline"/>
        </w:rPr>
        <w:t>Russia’s geopolitical influence in Latin America may weaken and</w:t>
      </w:r>
      <w:r w:rsidRPr="002F6C22">
        <w:rPr>
          <w:sz w:val="16"/>
        </w:rPr>
        <w:t xml:space="preserve"> that it’s arms </w:t>
      </w:r>
      <w:r w:rsidRPr="00D535F0">
        <w:rPr>
          <w:rStyle w:val="StyleBoldUnderline"/>
        </w:rPr>
        <w:t>exports</w:t>
      </w:r>
      <w:r w:rsidRPr="002F6C22">
        <w:rPr>
          <w:sz w:val="16"/>
        </w:rPr>
        <w:t xml:space="preserve"> will decline, </w:t>
      </w:r>
      <w:r w:rsidRPr="00D535F0">
        <w:rPr>
          <w:rStyle w:val="StyleBoldUnderline"/>
        </w:rPr>
        <w:t xml:space="preserve">directly affecting Russia’s </w:t>
      </w:r>
      <w:r w:rsidRPr="00D535F0">
        <w:rPr>
          <w:rStyle w:val="Emphasis"/>
        </w:rPr>
        <w:t>economic</w:t>
      </w:r>
      <w:r w:rsidRPr="00D535F0">
        <w:rPr>
          <w:rStyle w:val="StyleBoldUnderline"/>
        </w:rPr>
        <w:t xml:space="preserve"> </w:t>
      </w:r>
      <w:r w:rsidRPr="00D535F0">
        <w:rPr>
          <w:rStyle w:val="Emphasis"/>
        </w:rPr>
        <w:t>growth</w:t>
      </w:r>
      <w:r w:rsidRPr="00D535F0">
        <w:rPr>
          <w:rStyle w:val="StyleBoldUnderline"/>
        </w:rPr>
        <w:t>.</w:t>
      </w:r>
      <w:r w:rsidRPr="002F6C22">
        <w:rPr>
          <w:sz w:val="16"/>
        </w:rPr>
        <w:t xml:space="preserve"> Much of this depends on who succeeds Chávez and what sort of relationship his successor pursues with Russia.   In the 21st century, Russia has had a tendency in its foreign policy to pursue relations with smaller, less powerful, but in many cases very central, states in regions around the world (i.e. Serbia in the Balkans, Syria in the Middle East, etc.) in an effort to increase its own role in the so-called “multi-polar” world. While Russia’s major ally in Latin America is actually Brazil, Russia has found Venezuela to be a willing partner in supporting Russia’s own foreign policy, with Venezuela even going so far as to (hypocritically) recognize South Ossetia’s declaration of independence from Georgia while opposing Kosovo’s independence from Serbia because of the “bad precedent” it would set. Venezuelan vice president Nicolás </w:t>
      </w:r>
      <w:r w:rsidRPr="00D535F0">
        <w:rPr>
          <w:rStyle w:val="StyleBoldUnderline"/>
        </w:rPr>
        <w:t>Maduro said that "the unipolar world is collapsing and finishing in all aspects, and the alliance with Russia is part of that effort to build a multipolar world."   Russia’s ties with Venezuela</w:t>
      </w:r>
      <w:r w:rsidRPr="002F6C22">
        <w:rPr>
          <w:sz w:val="16"/>
        </w:rPr>
        <w:t xml:space="preserve"> as its Latin American partner </w:t>
      </w:r>
      <w:r w:rsidRPr="00D535F0">
        <w:rPr>
          <w:rStyle w:val="StyleBoldUnderline"/>
        </w:rPr>
        <w:t xml:space="preserve">was a </w:t>
      </w:r>
      <w:r w:rsidRPr="00D535F0">
        <w:rPr>
          <w:rStyle w:val="Emphasis"/>
        </w:rPr>
        <w:t>perfect match</w:t>
      </w:r>
      <w:r w:rsidRPr="002F6C22">
        <w:rPr>
          <w:sz w:val="16"/>
        </w:rPr>
        <w:t xml:space="preserve">- Chávez was an outspoken critic of the United States and his country controlled </w:t>
      </w:r>
      <w:r w:rsidRPr="00D535F0">
        <w:rPr>
          <w:rStyle w:val="StyleBoldUnderline"/>
        </w:rPr>
        <w:t>vast reserves of energy</w:t>
      </w:r>
      <w:r w:rsidRPr="002F6C22">
        <w:rPr>
          <w:sz w:val="16"/>
        </w:rPr>
        <w:t xml:space="preserve">, which </w:t>
      </w:r>
      <w:r w:rsidRPr="00D535F0">
        <w:rPr>
          <w:rStyle w:val="StyleBoldUnderline"/>
        </w:rPr>
        <w:t>gave Russia an excellent opportunity to exert its influence in the country</w:t>
      </w:r>
      <w:r w:rsidRPr="002F6C22">
        <w:rPr>
          <w:sz w:val="16"/>
        </w:rPr>
        <w:t xml:space="preserve"> and counter American power in the region, namely, by combining mutual feelings on U.S. influence abroad </w:t>
      </w:r>
      <w:r w:rsidRPr="00D535F0">
        <w:rPr>
          <w:rStyle w:val="StyleBoldUnderline"/>
        </w:rPr>
        <w:t>with the capacity to develop Venezuela’s energy industry.</w:t>
      </w:r>
      <w:r w:rsidRPr="002F6C22">
        <w:rPr>
          <w:sz w:val="16"/>
        </w:rPr>
        <w:t xml:space="preserve">   Venezuela was billed as a regional leader for Latin America. For while Chávez’s leftist administration was one of several that proliferated throughout the region, his had been by far the most vocal (it is not uncommon, in fact, for Latin American governments to be relatively aligned on the right-left spectrum, with rightist governments predominating in the 1970’s and 80’s). Chávez carefully developed relations with Evo Morales of Bolivia, Rafael Correa of </w:t>
      </w:r>
      <w:r w:rsidRPr="002F6C22">
        <w:rPr>
          <w:sz w:val="16"/>
        </w:rPr>
        <w:lastRenderedPageBreak/>
        <w:t>Ecuador and the two most recent Argentine administrations, that of the late Nestor Kirchner and his wife Crisitina Fernández (who succeeded her late husband in 2007). His flamboyant anti-American rhetoric was occasionally balanced out by Brazil’s center-left president Inácio Lula da Silva and Lula’s successor, Dilma Rousseff. Nevertheless</w:t>
      </w:r>
      <w:r w:rsidRPr="00BB78F6">
        <w:rPr>
          <w:rStyle w:val="StyleBoldUnderline"/>
        </w:rPr>
        <w:t xml:space="preserve">, Venezuela provided a </w:t>
      </w:r>
      <w:r w:rsidRPr="00BB78F6">
        <w:rPr>
          <w:rStyle w:val="Emphasis"/>
        </w:rPr>
        <w:t>beacon</w:t>
      </w:r>
      <w:r w:rsidRPr="00BB78F6">
        <w:rPr>
          <w:rStyle w:val="StyleBoldUnderline"/>
        </w:rPr>
        <w:t xml:space="preserve"> through which Russia was able to exert geopolitical influence in a region far beyond its </w:t>
      </w:r>
      <w:r w:rsidRPr="00653AE3">
        <w:rPr>
          <w:rStyle w:val="StyleBoldUnderline"/>
        </w:rPr>
        <w:t>periphery.  One</w:t>
      </w:r>
      <w:r w:rsidRPr="002F6C22">
        <w:rPr>
          <w:sz w:val="16"/>
        </w:rPr>
        <w:t xml:space="preserve"> of the </w:t>
      </w:r>
      <w:r w:rsidRPr="00653AE3">
        <w:rPr>
          <w:rStyle w:val="StyleBoldUnderline"/>
        </w:rPr>
        <w:t>big</w:t>
      </w:r>
      <w:r w:rsidRPr="002F6C22">
        <w:rPr>
          <w:sz w:val="16"/>
        </w:rPr>
        <w:t xml:space="preserve">gest </w:t>
      </w:r>
      <w:r w:rsidRPr="00653AE3">
        <w:rPr>
          <w:rStyle w:val="StyleBoldUnderline"/>
        </w:rPr>
        <w:t>area</w:t>
      </w:r>
      <w:r w:rsidRPr="002F6C22">
        <w:rPr>
          <w:sz w:val="16"/>
        </w:rPr>
        <w:t xml:space="preserve">s </w:t>
      </w:r>
      <w:r w:rsidRPr="00653AE3">
        <w:rPr>
          <w:rStyle w:val="StyleBoldUnderline"/>
        </w:rPr>
        <w:t xml:space="preserve">of cooperation between Russia and Venezuela is the </w:t>
      </w:r>
      <w:r w:rsidRPr="002F6C22">
        <w:rPr>
          <w:rStyle w:val="Emphasis"/>
        </w:rPr>
        <w:t>energy</w:t>
      </w:r>
      <w:r w:rsidRPr="00653AE3">
        <w:rPr>
          <w:rStyle w:val="StyleBoldUnderline"/>
        </w:rPr>
        <w:t xml:space="preserve"> sector</w:t>
      </w:r>
      <w:r w:rsidRPr="002F6C22">
        <w:rPr>
          <w:sz w:val="16"/>
        </w:rPr>
        <w:t xml:space="preserve">, a fact recently underscored by Vladimir Putin’s decision to send Igor Sechin, CEO of Russia’s state owned oil company Rosneft, as a special presidential envoy to Hugo Chávez’s funeral. </w:t>
      </w:r>
      <w:r w:rsidRPr="00653AE3">
        <w:rPr>
          <w:rStyle w:val="StyleBoldUnderline"/>
        </w:rPr>
        <w:t>Venezuela has the largest proven reserves of crude oil in the world</w:t>
      </w:r>
      <w:r w:rsidRPr="002F6C22">
        <w:rPr>
          <w:sz w:val="16"/>
        </w:rPr>
        <w:t xml:space="preserve">, but </w:t>
      </w:r>
      <w:r w:rsidRPr="00653AE3">
        <w:rPr>
          <w:rStyle w:val="StyleBoldUnderline"/>
        </w:rPr>
        <w:t>the oil is in need of a more intense refinement process than most</w:t>
      </w:r>
      <w:r w:rsidRPr="002F6C22">
        <w:rPr>
          <w:sz w:val="16"/>
        </w:rPr>
        <w:t xml:space="preserve"> other </w:t>
      </w:r>
      <w:r w:rsidRPr="00653AE3">
        <w:rPr>
          <w:rStyle w:val="StyleBoldUnderline"/>
        </w:rPr>
        <w:t>crude supplies</w:t>
      </w:r>
      <w:r w:rsidRPr="002F6C22">
        <w:rPr>
          <w:sz w:val="16"/>
        </w:rPr>
        <w:t xml:space="preserve"> around the world. Russia has the technological capabilities Venezuela needs to refine its heavy crude, and Russian energy companies are active in several aspects of the Venezuelan energy industry.   Russian companies plan to invest $17.6 billion in Venezuela by 2019 and multiply energy output fourfold in an attempt to expand cooperation to offshore areas and oil services, according to Reuters. Sechin has said Rosneft will finance production with loans from Russian banks and credit lines from international banks. Because the Venezuelan economy is currently in shambles, it </w:t>
      </w:r>
      <w:r w:rsidRPr="002F6C22">
        <w:rPr>
          <w:rStyle w:val="StyleBoldUnderline"/>
        </w:rPr>
        <w:t xml:space="preserve">is highly likely that the Russian-Venezuelan energy cooperation will continue, with the possibility that if a government friendlier to the </w:t>
      </w:r>
      <w:r w:rsidRPr="002F6C22">
        <w:rPr>
          <w:rStyle w:val="Emphasis"/>
        </w:rPr>
        <w:t>U</w:t>
      </w:r>
      <w:r w:rsidRPr="002F6C22">
        <w:rPr>
          <w:sz w:val="16"/>
        </w:rPr>
        <w:t xml:space="preserve">nited </w:t>
      </w:r>
      <w:r w:rsidRPr="002F6C22">
        <w:rPr>
          <w:rStyle w:val="Emphasis"/>
        </w:rPr>
        <w:t>S</w:t>
      </w:r>
      <w:r w:rsidRPr="002F6C22">
        <w:rPr>
          <w:sz w:val="16"/>
        </w:rPr>
        <w:t xml:space="preserve">tates </w:t>
      </w:r>
      <w:r w:rsidRPr="002F6C22">
        <w:rPr>
          <w:rStyle w:val="StyleBoldUnderline"/>
        </w:rPr>
        <w:t>should take power</w:t>
      </w:r>
      <w:r w:rsidRPr="002F6C22">
        <w:rPr>
          <w:sz w:val="16"/>
        </w:rPr>
        <w:t xml:space="preserve">, existing contracts with Russian companies would continue, but that </w:t>
      </w:r>
      <w:r w:rsidRPr="002F6C22">
        <w:rPr>
          <w:rStyle w:val="StyleBoldUnderline"/>
        </w:rPr>
        <w:t>American companies would be invited to participate in new ventures.</w:t>
      </w:r>
      <w:r w:rsidRPr="002F6C22">
        <w:rPr>
          <w:sz w:val="16"/>
        </w:rPr>
        <w:t xml:space="preserve">   The situation in Venezuela may actually effect Russia’s energy relations with one of its Eastern European neighbors- Belarus. Belarus has had a rather unique relationship with Russia, and is part of a “union state” with Russia. Yet since 2007, the one thorn in the side of Belarus-Russia relations has been energy, mainly because of a dispute which emerged when Russia accused Belarus of siphoning Russian gas transported through Belarus and selling it at world market prices (Belarus had enjoyed Russian gas at a discounted price). When Russia refused to meet Belarusian quotas for energy imports, Belarus turned to Venezuela for energy imports starting in 2010, with energy shipped via tankers from Venezuela to the Ukrainian port of Odessa, then up to Belarus through a pipeline.   Belarus has sought 23 million tons of oil from Russia for 2013, but Belarusian President Aleksandr Lukashenko has stated that if Russia will only sell Belarus up to 18 million tons (as it has stated) and it will import energy from Venezuela and Azerbaijan. Yet if Venezuela for any reason suspends its sales of energy to Belarus, this may give Russia more leverage over Belarus as it (Belarus) will have lost a valuable supplier of alternative energy. This situation seems unlikely since Venezuela can only benefit from the influx of cash, but is still an example of how far reaching the implications of the upcoming transfer of power in Venezuela really are.   </w:t>
      </w:r>
      <w:r w:rsidRPr="002F6C22">
        <w:rPr>
          <w:rStyle w:val="StyleBoldUnderline"/>
        </w:rPr>
        <w:t>After energy, Russia’s most valuable export is armaments and military hardware.</w:t>
      </w:r>
      <w:r w:rsidRPr="002F6C22">
        <w:rPr>
          <w:sz w:val="16"/>
        </w:rPr>
        <w:t xml:space="preserve"> Chávez constantly feared a U.S. invasion of Venezuela, and had been engaged in a long-standing dispute with neighboring Colombia over the presence of U.S. troops in Colombia (these U.S. troops including most notably the U.S.’s élite Special Forces, whose purpose is to assist with counter-narcotics and counter-insurgency). This, in principle, was the basis for his decision to enter into contractual agreements with Russia regarding arms sales.   </w:t>
      </w:r>
      <w:r w:rsidRPr="00621E0D">
        <w:rPr>
          <w:rStyle w:val="StyleBoldUnderline"/>
        </w:rPr>
        <w:t>Venezuela is the second-largest customer for Russian military hardware</w:t>
      </w:r>
      <w:r w:rsidRPr="002F6C22">
        <w:rPr>
          <w:sz w:val="16"/>
        </w:rPr>
        <w:t xml:space="preserve"> (after India), </w:t>
      </w:r>
      <w:r w:rsidRPr="00621E0D">
        <w:rPr>
          <w:rStyle w:val="StyleBoldUnderline"/>
        </w:rPr>
        <w:t xml:space="preserve">and as Russia’s economy is famously </w:t>
      </w:r>
      <w:r w:rsidRPr="00621E0D">
        <w:rPr>
          <w:rStyle w:val="Emphasis"/>
        </w:rPr>
        <w:t>lacking in diversity</w:t>
      </w:r>
      <w:r w:rsidRPr="00621E0D">
        <w:rPr>
          <w:rStyle w:val="StyleBoldUnderline"/>
        </w:rPr>
        <w:t xml:space="preserve"> of exports outside of energy, a willing market for arms is greatly welcomed</w:t>
      </w:r>
      <w:r w:rsidRPr="002F6C22">
        <w:rPr>
          <w:sz w:val="16"/>
        </w:rPr>
        <w:t xml:space="preserve"> (a situation only enhanced by the instability in another major importer of Russian arms- Syria). In 2009, then-Secretary of State Hillary Clinton warned of a possible arms race between Colombia and Venezuela.   Since 2006, the gross income for Russian military sales abroad has doubled, and Russian arms sales are now almost exclusively handled through state-owned company Rosoboronexport. Chávez’s death, however, could </w:t>
      </w:r>
      <w:r w:rsidRPr="00621E0D">
        <w:rPr>
          <w:rStyle w:val="StyleBoldUnderline"/>
        </w:rPr>
        <w:t>reduce Russia’s client relationship with Venezuela in the arms industry</w:t>
      </w:r>
      <w:r w:rsidRPr="002F6C22">
        <w:rPr>
          <w:sz w:val="16"/>
        </w:rPr>
        <w:t xml:space="preserve">, depending on how the succession plays out. It would be easy to assume that Nicolás Maduro, Venezuela’s vice president, would succeed the late Chávez, yet Venezuela’s opposition is relatively strong. The </w:t>
      </w:r>
      <w:r w:rsidRPr="00621E0D">
        <w:rPr>
          <w:rStyle w:val="StyleBoldUnderline"/>
        </w:rPr>
        <w:t>Venezuelan economy</w:t>
      </w:r>
      <w:r w:rsidRPr="002F6C22">
        <w:rPr>
          <w:sz w:val="16"/>
        </w:rPr>
        <w:t xml:space="preserve">, despite the strength of the country’s crude reserves, </w:t>
      </w:r>
      <w:r w:rsidRPr="00621E0D">
        <w:rPr>
          <w:rStyle w:val="StyleBoldUnderline"/>
        </w:rPr>
        <w:t>is not</w:t>
      </w:r>
      <w:r w:rsidRPr="002F6C22">
        <w:rPr>
          <w:sz w:val="16"/>
        </w:rPr>
        <w:t xml:space="preserve"> entirely </w:t>
      </w:r>
      <w:r w:rsidRPr="00621E0D">
        <w:rPr>
          <w:rStyle w:val="StyleBoldUnderline"/>
        </w:rPr>
        <w:t>healthy</w:t>
      </w:r>
      <w:r w:rsidRPr="002F6C22">
        <w:rPr>
          <w:sz w:val="16"/>
        </w:rPr>
        <w:t xml:space="preserve">, and if the Venezuelan opposition ends up in power </w:t>
      </w:r>
      <w:r w:rsidRPr="00621E0D">
        <w:rPr>
          <w:rStyle w:val="StyleBoldUnderline"/>
        </w:rPr>
        <w:t xml:space="preserve">they may decide that it is </w:t>
      </w:r>
      <w:r w:rsidRPr="00621E0D">
        <w:rPr>
          <w:rStyle w:val="Emphasis"/>
        </w:rPr>
        <w:t>not economically viable</w:t>
      </w:r>
      <w:r w:rsidRPr="00621E0D">
        <w:rPr>
          <w:rStyle w:val="StyleBoldUnderline"/>
        </w:rPr>
        <w:t xml:space="preserve"> to have such contracts arms with Russia.</w:t>
      </w:r>
      <w:r w:rsidRPr="002F6C22">
        <w:rPr>
          <w:sz w:val="16"/>
        </w:rPr>
        <w:t xml:space="preserve"> Viachelav Nikonov, deputy chair of the Russian Parliament’s committee on foreign affairs, has stated that he does not believe a new Venezuelan administration would be able to opt out of currently existing contracts, but future contracts may not be pursued.   Given the fragile state of Venezuela’s economy, Russia will most likely remain a major player in Venezuela’s foreign relations, because even if the opposition were somehow to come to power, Russian participation in the country’s energy sector is still largely necessary for it to be able to produce energy in adequate amounts and at sufficient levels of refinement. </w:t>
      </w:r>
      <w:r w:rsidRPr="00653AE3">
        <w:rPr>
          <w:rStyle w:val="StyleBoldUnderline"/>
        </w:rPr>
        <w:t xml:space="preserve">Yet Russia may lose a </w:t>
      </w:r>
      <w:r w:rsidRPr="00653AE3">
        <w:rPr>
          <w:rStyle w:val="Emphasis"/>
        </w:rPr>
        <w:t>large part</w:t>
      </w:r>
      <w:r w:rsidRPr="00653AE3">
        <w:rPr>
          <w:rStyle w:val="StyleBoldUnderline"/>
        </w:rPr>
        <w:t xml:space="preserve"> of its customer base</w:t>
      </w:r>
      <w:r w:rsidRPr="002F6C22">
        <w:rPr>
          <w:sz w:val="16"/>
        </w:rPr>
        <w:t xml:space="preserve"> in the armaments industry, and if a right-wing administration comes to power, or at least a Chávez lieutenant who seeks to improve relations with the United States, </w:t>
      </w:r>
      <w:r w:rsidRPr="00653AE3">
        <w:rPr>
          <w:rStyle w:val="StyleBoldUnderline"/>
        </w:rPr>
        <w:t>Russia may</w:t>
      </w:r>
      <w:r w:rsidRPr="002F6C22">
        <w:rPr>
          <w:sz w:val="16"/>
        </w:rPr>
        <w:t xml:space="preserve"> also </w:t>
      </w:r>
      <w:r w:rsidRPr="00653AE3">
        <w:rPr>
          <w:rStyle w:val="StyleBoldUnderline"/>
        </w:rPr>
        <w:t>find itself with less of a partner in the geopolitical arena of countering U.S. influence</w:t>
      </w:r>
      <w:r w:rsidRPr="002F6C22">
        <w:rPr>
          <w:sz w:val="16"/>
        </w:rPr>
        <w:t xml:space="preserve"> in Latin America.</w:t>
      </w:r>
    </w:p>
    <w:p w:rsidR="0078062E" w:rsidRPr="00BF5CB2" w:rsidRDefault="0078062E" w:rsidP="0078062E">
      <w:pPr>
        <w:rPr>
          <w:sz w:val="16"/>
        </w:rPr>
      </w:pPr>
    </w:p>
    <w:p w:rsidR="0078062E" w:rsidRPr="0042376A" w:rsidRDefault="0078062E" w:rsidP="0078062E">
      <w:pPr>
        <w:rPr>
          <w:rStyle w:val="StyleStyleBold12pt"/>
        </w:rPr>
      </w:pPr>
      <w:r w:rsidRPr="0042376A">
        <w:rPr>
          <w:rStyle w:val="StyleStyleBold12pt"/>
        </w:rPr>
        <w:t>Russian econ collapse causes nuke war.</w:t>
      </w:r>
    </w:p>
    <w:p w:rsidR="0078062E" w:rsidRPr="00923B54" w:rsidRDefault="0078062E" w:rsidP="0078062E">
      <w:r w:rsidRPr="008F11FA">
        <w:rPr>
          <w:rStyle w:val="StyleStyleBold12pt"/>
        </w:rPr>
        <w:t>Filger 9</w:t>
      </w:r>
      <w:r>
        <w:t xml:space="preserve"> – </w:t>
      </w:r>
      <w:r w:rsidRPr="00923B54">
        <w:t xml:space="preserve">Sheldon, author and blogger for the Huffington Post, “Russian Economy Faces Disastrous Free Fall Contraction” </w:t>
      </w:r>
      <w:hyperlink r:id="rId33" w:history="1">
        <w:r w:rsidRPr="0044407A">
          <w:rPr>
            <w:rStyle w:val="Hyperlink"/>
          </w:rPr>
          <w:t>http://www.globaleconomiccrisis.com/blog/archives/356</w:t>
        </w:r>
      </w:hyperlink>
    </w:p>
    <w:p w:rsidR="0078062E" w:rsidRPr="00111521" w:rsidRDefault="0078062E" w:rsidP="0078062E">
      <w:pPr>
        <w:pStyle w:val="cardtext"/>
        <w:ind w:left="0"/>
        <w:rPr>
          <w:rStyle w:val="StyleBoldUnderline"/>
        </w:rPr>
      </w:pPr>
      <w:r w:rsidRPr="00111521">
        <w:rPr>
          <w:highlight w:val="yellow"/>
          <w:u w:val="single"/>
        </w:rPr>
        <w:t>In Russia</w:t>
      </w:r>
      <w:r w:rsidRPr="00111521">
        <w:rPr>
          <w:sz w:val="16"/>
        </w:rPr>
        <w:t xml:space="preserve"> historically, </w:t>
      </w:r>
      <w:r w:rsidRPr="00111521">
        <w:rPr>
          <w:highlight w:val="yellow"/>
          <w:u w:val="single"/>
        </w:rPr>
        <w:t>economic health and</w:t>
      </w:r>
      <w:r w:rsidRPr="00111521">
        <w:rPr>
          <w:u w:val="single"/>
        </w:rPr>
        <w:t xml:space="preserve"> political </w:t>
      </w:r>
      <w:r w:rsidRPr="00111521">
        <w:rPr>
          <w:highlight w:val="yellow"/>
          <w:u w:val="single"/>
        </w:rPr>
        <w:t>stability are intertwined</w:t>
      </w:r>
      <w:r w:rsidRPr="00111521">
        <w:rPr>
          <w:u w:val="single"/>
        </w:rPr>
        <w:t xml:space="preserve"> to a degree that is </w:t>
      </w:r>
      <w:r w:rsidRPr="00111521">
        <w:rPr>
          <w:highlight w:val="yellow"/>
          <w:u w:val="single"/>
        </w:rPr>
        <w:t>rarely encountered</w:t>
      </w:r>
      <w:r w:rsidRPr="00111521">
        <w:rPr>
          <w:u w:val="single"/>
        </w:rPr>
        <w:t xml:space="preserve"> in other major</w:t>
      </w:r>
      <w:r w:rsidRPr="00111521">
        <w:rPr>
          <w:sz w:val="16"/>
        </w:rPr>
        <w:t xml:space="preserve"> industrialized </w:t>
      </w:r>
      <w:r w:rsidRPr="00111521">
        <w:rPr>
          <w:u w:val="single"/>
        </w:rPr>
        <w:t>economies</w:t>
      </w:r>
      <w:r w:rsidRPr="00111521">
        <w:rPr>
          <w:sz w:val="16"/>
        </w:rPr>
        <w:t xml:space="preserve">. It was the economic stagnation of the former </w:t>
      </w:r>
      <w:r w:rsidRPr="00111521">
        <w:rPr>
          <w:sz w:val="16"/>
        </w:rPr>
        <w:lastRenderedPageBreak/>
        <w:t xml:space="preserve">Soviet Union that led to its political downfall. Similarly, </w:t>
      </w:r>
      <w:r w:rsidRPr="00111521">
        <w:rPr>
          <w:u w:val="single"/>
        </w:rPr>
        <w:t>Medvedev and Putin</w:t>
      </w:r>
      <w:r w:rsidRPr="00111521">
        <w:rPr>
          <w:sz w:val="16"/>
        </w:rPr>
        <w:t xml:space="preserve">, both intimately acquainted with their nation’s history, </w:t>
      </w:r>
      <w:r w:rsidRPr="00111521">
        <w:rPr>
          <w:u w:val="single"/>
        </w:rPr>
        <w:t xml:space="preserve">are unquestionably alarmed at the prospect that </w:t>
      </w:r>
      <w:r w:rsidRPr="00111521">
        <w:rPr>
          <w:highlight w:val="yellow"/>
          <w:u w:val="single"/>
        </w:rPr>
        <w:t>Russia’s economic crisis will endanger</w:t>
      </w:r>
      <w:r w:rsidRPr="00111521">
        <w:rPr>
          <w:u w:val="single"/>
        </w:rPr>
        <w:t xml:space="preserve"> the nation’s </w:t>
      </w:r>
      <w:r w:rsidRPr="00111521">
        <w:rPr>
          <w:rStyle w:val="Emphasis"/>
          <w:highlight w:val="yellow"/>
        </w:rPr>
        <w:t>political stability</w:t>
      </w:r>
      <w:r w:rsidRPr="00111521">
        <w:rPr>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111521">
        <w:rPr>
          <w:u w:val="single"/>
        </w:rPr>
        <w:t xml:space="preserve">Should the Russian economy deteriorate </w:t>
      </w:r>
      <w:r w:rsidRPr="00111521">
        <w:rPr>
          <w:sz w:val="16"/>
        </w:rPr>
        <w:t xml:space="preserve">to the point where economic collapse is not out of the question, </w:t>
      </w:r>
      <w:r w:rsidRPr="00111521">
        <w:rPr>
          <w:highlight w:val="yellow"/>
          <w:u w:val="single"/>
        </w:rPr>
        <w:t xml:space="preserve">the impact will go </w:t>
      </w:r>
      <w:r w:rsidRPr="00111521">
        <w:rPr>
          <w:rStyle w:val="Emphasis"/>
          <w:highlight w:val="yellow"/>
        </w:rPr>
        <w:t>far beyond</w:t>
      </w:r>
      <w:r w:rsidRPr="00111521">
        <w:rPr>
          <w:u w:val="single"/>
        </w:rPr>
        <w:t xml:space="preserve"> the obvious accelerant such an outcome would be for </w:t>
      </w:r>
      <w:r w:rsidRPr="00111521">
        <w:rPr>
          <w:rStyle w:val="Emphasis"/>
        </w:rPr>
        <w:t>the Global Economic Crisis</w:t>
      </w:r>
      <w:r w:rsidRPr="00111521">
        <w:rPr>
          <w:sz w:val="16"/>
        </w:rPr>
        <w:t xml:space="preserve">. There is a geopolitical dimension that is even more relevant then the economic context. Despite its economic vulnerabilities and perceived decline from superpower status, </w:t>
      </w:r>
      <w:r w:rsidRPr="00111521">
        <w:rPr>
          <w:highlight w:val="yellow"/>
          <w:u w:val="single"/>
        </w:rPr>
        <w:t xml:space="preserve">Russia remains one </w:t>
      </w:r>
      <w:r w:rsidRPr="00111521">
        <w:rPr>
          <w:u w:val="single"/>
        </w:rPr>
        <w:t xml:space="preserve">of only two </w:t>
      </w:r>
      <w:r w:rsidRPr="00111521">
        <w:rPr>
          <w:highlight w:val="yellow"/>
          <w:u w:val="single"/>
        </w:rPr>
        <w:t>nation</w:t>
      </w:r>
      <w:r w:rsidRPr="00111521">
        <w:rPr>
          <w:u w:val="single"/>
        </w:rPr>
        <w:t xml:space="preserve">s on earth </w:t>
      </w:r>
      <w:r w:rsidRPr="00111521">
        <w:rPr>
          <w:highlight w:val="yellow"/>
          <w:u w:val="single"/>
        </w:rPr>
        <w:t xml:space="preserve">with a </w:t>
      </w:r>
      <w:r w:rsidRPr="00683682">
        <w:rPr>
          <w:rStyle w:val="Emphasis"/>
          <w:highlight w:val="yellow"/>
        </w:rPr>
        <w:t>nuclear arsenal of sufficient</w:t>
      </w:r>
      <w:r w:rsidRPr="00683682">
        <w:rPr>
          <w:rStyle w:val="Emphasis"/>
        </w:rPr>
        <w:t xml:space="preserve"> scope and </w:t>
      </w:r>
      <w:r w:rsidRPr="00683682">
        <w:rPr>
          <w:rStyle w:val="Emphasis"/>
          <w:highlight w:val="yellow"/>
        </w:rPr>
        <w:t>capability to destroy the world</w:t>
      </w:r>
      <w:r>
        <w:rPr>
          <w:sz w:val="16"/>
        </w:rPr>
        <w:t xml:space="preserve"> a</w:t>
      </w:r>
      <w:r w:rsidRPr="00111521">
        <w:rPr>
          <w:sz w:val="16"/>
        </w:rPr>
        <w:t xml:space="preserve">s we know it. For that reason, it is not only President Medvedev and Prime Minister Putin who will be lying awake at nights over the prospect that </w:t>
      </w:r>
      <w:r w:rsidRPr="00111521">
        <w:rPr>
          <w:highlight w:val="yellow"/>
          <w:u w:val="single"/>
        </w:rPr>
        <w:t xml:space="preserve">a national </w:t>
      </w:r>
      <w:r w:rsidRPr="00111521">
        <w:rPr>
          <w:u w:val="single"/>
        </w:rPr>
        <w:t xml:space="preserve">economic </w:t>
      </w:r>
      <w:r w:rsidRPr="00111521">
        <w:rPr>
          <w:highlight w:val="yellow"/>
          <w:u w:val="single"/>
        </w:rPr>
        <w:t>crisis can transform itself into a</w:t>
      </w:r>
      <w:r w:rsidRPr="00111521">
        <w:rPr>
          <w:u w:val="single"/>
        </w:rPr>
        <w:t xml:space="preserve"> virulent and </w:t>
      </w:r>
      <w:r w:rsidRPr="00111521">
        <w:rPr>
          <w:rStyle w:val="Emphasis"/>
          <w:highlight w:val="yellow"/>
        </w:rPr>
        <w:t>destabilizing</w:t>
      </w:r>
      <w:r w:rsidRPr="00111521">
        <w:rPr>
          <w:rStyle w:val="Emphasis"/>
        </w:rPr>
        <w:t xml:space="preserve"> social and political </w:t>
      </w:r>
      <w:r w:rsidRPr="00111521">
        <w:rPr>
          <w:rStyle w:val="Emphasis"/>
          <w:highlight w:val="yellow"/>
        </w:rPr>
        <w:t>upheaval</w:t>
      </w:r>
      <w:r w:rsidRPr="00111521">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111521">
        <w:rPr>
          <w:u w:val="single"/>
        </w:rPr>
        <w:t>During the years</w:t>
      </w:r>
      <w:r w:rsidRPr="00111521">
        <w:rPr>
          <w:sz w:val="16"/>
        </w:rPr>
        <w:t xml:space="preserve"> Boris </w:t>
      </w:r>
      <w:r w:rsidRPr="00111521">
        <w:rPr>
          <w:u w:val="single"/>
        </w:rPr>
        <w:t>Yeltsin ruled</w:t>
      </w:r>
      <w:r w:rsidRPr="00111521">
        <w:rPr>
          <w:sz w:val="16"/>
        </w:rPr>
        <w:t xml:space="preserve"> Russia, </w:t>
      </w:r>
      <w:r w:rsidRPr="00111521">
        <w:rPr>
          <w:u w:val="single"/>
        </w:rPr>
        <w:t>security forces</w:t>
      </w:r>
      <w:r w:rsidRPr="00111521">
        <w:rPr>
          <w:sz w:val="16"/>
        </w:rPr>
        <w:t xml:space="preserve"> responsible for </w:t>
      </w:r>
      <w:r w:rsidRPr="00111521">
        <w:rPr>
          <w:u w:val="single"/>
        </w:rPr>
        <w:t>guarding the</w:t>
      </w:r>
      <w:r w:rsidRPr="00111521">
        <w:rPr>
          <w:sz w:val="16"/>
        </w:rPr>
        <w:t xml:space="preserve"> nation’s </w:t>
      </w:r>
      <w:r w:rsidRPr="00111521">
        <w:rPr>
          <w:u w:val="single"/>
        </w:rPr>
        <w:t>nuclear arsenal went without pay</w:t>
      </w:r>
      <w:r w:rsidRPr="00111521">
        <w:rPr>
          <w:sz w:val="16"/>
        </w:rPr>
        <w:t xml:space="preserve"> for months at a time, </w:t>
      </w:r>
      <w:r w:rsidRPr="00111521">
        <w:rPr>
          <w:u w:val="single"/>
        </w:rPr>
        <w:t>leading to fears that</w:t>
      </w:r>
      <w:r w:rsidRPr="00111521">
        <w:rPr>
          <w:sz w:val="16"/>
        </w:rPr>
        <w:t xml:space="preserve"> desperate </w:t>
      </w:r>
      <w:r w:rsidRPr="00111521">
        <w:rPr>
          <w:highlight w:val="yellow"/>
          <w:u w:val="single"/>
        </w:rPr>
        <w:t>personnel would</w:t>
      </w:r>
      <w:r w:rsidRPr="00111521">
        <w:rPr>
          <w:sz w:val="16"/>
        </w:rPr>
        <w:t xml:space="preserve"> illicitly </w:t>
      </w:r>
      <w:r w:rsidRPr="00111521">
        <w:rPr>
          <w:rStyle w:val="Emphasis"/>
          <w:highlight w:val="yellow"/>
        </w:rPr>
        <w:t>sell nuclear weapons</w:t>
      </w:r>
      <w:r w:rsidRPr="00111521">
        <w:rPr>
          <w:rStyle w:val="Emphasis"/>
        </w:rPr>
        <w:t xml:space="preserve"> to terrorist organizations. </w:t>
      </w:r>
      <w:r w:rsidRPr="00111521">
        <w:rPr>
          <w:highlight w:val="yellow"/>
          <w:u w:val="single"/>
        </w:rPr>
        <w:t>If the</w:t>
      </w:r>
      <w:r w:rsidRPr="00111521">
        <w:rPr>
          <w:u w:val="single"/>
        </w:rPr>
        <w:t xml:space="preserve"> current economic </w:t>
      </w:r>
      <w:r w:rsidRPr="00111521">
        <w:rPr>
          <w:highlight w:val="yellow"/>
          <w:u w:val="single"/>
        </w:rPr>
        <w:t>crisis</w:t>
      </w:r>
      <w:r w:rsidRPr="00111521">
        <w:rPr>
          <w:u w:val="single"/>
        </w:rPr>
        <w:t xml:space="preserve"> in Russia </w:t>
      </w:r>
      <w:r w:rsidRPr="00111521">
        <w:rPr>
          <w:highlight w:val="yellow"/>
          <w:u w:val="single"/>
        </w:rPr>
        <w:t>were to deteriorate</w:t>
      </w:r>
      <w:r w:rsidRPr="00111521">
        <w:rPr>
          <w:u w:val="single"/>
        </w:rPr>
        <w:t xml:space="preserve"> much further, </w:t>
      </w:r>
      <w:r w:rsidRPr="00111521">
        <w:rPr>
          <w:rStyle w:val="Emphasis"/>
          <w:highlight w:val="yellow"/>
        </w:rPr>
        <w:t>how secure would the</w:t>
      </w:r>
      <w:r w:rsidRPr="00111521">
        <w:rPr>
          <w:rStyle w:val="Emphasis"/>
        </w:rPr>
        <w:t xml:space="preserve"> Russian nuclear </w:t>
      </w:r>
      <w:r w:rsidRPr="00111521">
        <w:rPr>
          <w:rStyle w:val="Emphasis"/>
          <w:highlight w:val="yellow"/>
        </w:rPr>
        <w:t>arsenal remain</w:t>
      </w:r>
      <w:r w:rsidRPr="00111521">
        <w:rPr>
          <w:u w:val="single"/>
        </w:rPr>
        <w:t>?</w:t>
      </w:r>
      <w:r w:rsidRPr="00111521">
        <w:rPr>
          <w:sz w:val="16"/>
        </w:rPr>
        <w:t xml:space="preserve"> </w:t>
      </w:r>
      <w:r w:rsidRPr="00111521">
        <w:rPr>
          <w:rStyle w:val="StyleBoldUnderline"/>
        </w:rPr>
        <w:t xml:space="preserve">It may be that the financial impact of the Global Economic Crisis is its </w:t>
      </w:r>
      <w:r w:rsidRPr="00111521">
        <w:rPr>
          <w:rStyle w:val="Emphasis"/>
        </w:rPr>
        <w:t>least dangerous consequence</w:t>
      </w:r>
      <w:r w:rsidRPr="00111521">
        <w:rPr>
          <w:rStyle w:val="StyleBoldUnderline"/>
        </w:rPr>
        <w:t>.</w:t>
      </w:r>
    </w:p>
    <w:p w:rsidR="0078062E" w:rsidRDefault="0078062E" w:rsidP="0078062E">
      <w:pPr>
        <w:rPr>
          <w:rStyle w:val="StyleBoldUnderline"/>
        </w:rPr>
      </w:pPr>
    </w:p>
    <w:p w:rsidR="0078062E" w:rsidRPr="00DA75C7" w:rsidRDefault="0078062E" w:rsidP="0078062E"/>
    <w:p w:rsidR="0078062E" w:rsidRDefault="0078062E" w:rsidP="0078062E">
      <w:pPr>
        <w:pStyle w:val="Heading2"/>
      </w:pPr>
      <w:r>
        <w:lastRenderedPageBreak/>
        <w:t xml:space="preserve">2NC A2: Maduro Bad </w:t>
      </w:r>
    </w:p>
    <w:p w:rsidR="0078062E" w:rsidRPr="00E5320F" w:rsidRDefault="0078062E" w:rsidP="0078062E"/>
    <w:p w:rsidR="0078062E" w:rsidRPr="00F11FA4" w:rsidRDefault="0078062E" w:rsidP="0078062E">
      <w:pPr>
        <w:rPr>
          <w:rStyle w:val="StyleStyleBold12pt"/>
        </w:rPr>
      </w:pPr>
      <w:r>
        <w:rPr>
          <w:rStyle w:val="StyleStyleBold12pt"/>
        </w:rPr>
        <w:t xml:space="preserve">Maduro is vulnerable, but is the best option for the country </w:t>
      </w:r>
    </w:p>
    <w:p w:rsidR="0078062E" w:rsidRPr="00F11FA4" w:rsidRDefault="0078062E" w:rsidP="0078062E">
      <w:pPr>
        <w:rPr>
          <w:rStyle w:val="StyleStyleBold12pt"/>
          <w:b w:val="0"/>
          <w:sz w:val="20"/>
        </w:rPr>
      </w:pPr>
      <w:r>
        <w:rPr>
          <w:rStyle w:val="StyleStyleBold12pt"/>
        </w:rPr>
        <w:t xml:space="preserve">Alexander ’13 </w:t>
      </w:r>
      <w:r>
        <w:rPr>
          <w:rStyle w:val="StyleStyleBold12pt"/>
          <w:b w:val="0"/>
          <w:sz w:val="20"/>
        </w:rPr>
        <w:t xml:space="preserve">[April 15, 2013. </w:t>
      </w:r>
      <w:r w:rsidRPr="00F11FA4">
        <w:rPr>
          <w:rStyle w:val="StyleStyleBold12pt"/>
          <w:b w:val="0"/>
          <w:sz w:val="20"/>
        </w:rPr>
        <w:t>Harriet Alexander is a Foreign Affairs Reporter for the Sunday Telegraph.</w:t>
      </w:r>
      <w:r>
        <w:rPr>
          <w:rStyle w:val="StyleStyleBold12pt"/>
          <w:b w:val="0"/>
          <w:sz w:val="20"/>
        </w:rPr>
        <w:t xml:space="preserve"> “</w:t>
      </w:r>
      <w:r w:rsidRPr="00F11FA4">
        <w:rPr>
          <w:rStyle w:val="StyleStyleBold12pt"/>
          <w:b w:val="0"/>
          <w:sz w:val="20"/>
        </w:rPr>
        <w:t>After An Incredibly Close Election, New Venezuelan President</w:t>
      </w:r>
      <w:r>
        <w:rPr>
          <w:rStyle w:val="StyleStyleBold12pt"/>
          <w:b w:val="0"/>
          <w:sz w:val="20"/>
        </w:rPr>
        <w:t xml:space="preserve">'s Dream May Become A Nightmare” Business Insider. </w:t>
      </w:r>
      <w:r w:rsidRPr="00F11FA4">
        <w:rPr>
          <w:rStyle w:val="StyleStyleBold12pt"/>
          <w:b w:val="0"/>
          <w:sz w:val="20"/>
        </w:rPr>
        <w:t>http://www.businessinsider.com/venezuelan-election-why-nicolas-maduros-dream-may-become-a-nightmare-2013-4</w:t>
      </w:r>
      <w:r>
        <w:rPr>
          <w:rStyle w:val="StyleStyleBold12pt"/>
          <w:b w:val="0"/>
          <w:sz w:val="20"/>
        </w:rPr>
        <w:t>]</w:t>
      </w:r>
    </w:p>
    <w:p w:rsidR="0078062E" w:rsidRDefault="0078062E" w:rsidP="0078062E">
      <w:pPr>
        <w:rPr>
          <w:rStyle w:val="Emphasis"/>
        </w:rPr>
      </w:pPr>
      <w:r w:rsidRPr="00F11FA4">
        <w:rPr>
          <w:sz w:val="16"/>
        </w:rPr>
        <w:t xml:space="preserve">In his first rally for the presidency of Venezuela, Nicolas Maduro claimed that his predecessor Hugo Chavez came to him in a dream. Launching his campaign from Chavez's house in the town of Barinas, a tearful Mr Maduro claimed that the firebrand ruler – who died in March – was reincarnated as a bird and flew over his head, blessing the campaign and promising victory. On Sunday the "prophecy" from beyond the grave came true, with Mr Maduro winning the election and – in theory – governing the country until January 1919. But the dream of victory could yet become a nightmare for the children of Chavez, Venezuela's charismatic ruler who dominated the country from 1999 until his death last month. Far from leaving a stable, peaceful nation for his followers, Chavez's legacy is that of a deeply divided and rudderless country. Mr </w:t>
      </w:r>
      <w:r w:rsidRPr="00CD1BEA">
        <w:rPr>
          <w:rStyle w:val="StyleBoldUnderline"/>
        </w:rPr>
        <w:t>Maduro</w:t>
      </w:r>
      <w:r w:rsidRPr="00F11FA4">
        <w:rPr>
          <w:sz w:val="16"/>
        </w:rPr>
        <w:t xml:space="preserve">, 50, </w:t>
      </w:r>
      <w:r w:rsidRPr="00CD1BEA">
        <w:rPr>
          <w:rStyle w:val="StyleBoldUnderline"/>
        </w:rPr>
        <w:t>won the election by the slimmest of margins,</w:t>
      </w:r>
      <w:r w:rsidRPr="00F11FA4">
        <w:rPr>
          <w:sz w:val="16"/>
        </w:rPr>
        <w:t xml:space="preserve"> gaining 50.7 per cent of the vote. His challenger Henrique Capriles, the 40-year-old governor of Miranda state, won 49.1 per cent – a difference of just 235,000 votes in this country of 29 million. Mr </w:t>
      </w:r>
      <w:r w:rsidRPr="00CD1BEA">
        <w:rPr>
          <w:rStyle w:val="StyleBoldUnderline"/>
        </w:rPr>
        <w:t>Capriles</w:t>
      </w:r>
      <w:r w:rsidRPr="00F11FA4">
        <w:rPr>
          <w:sz w:val="16"/>
        </w:rPr>
        <w:t xml:space="preserve"> refused to recognise the result and said his team had a list of 3,000 voting irregularities, ranging from gunshots being fired at polling stations to the illegal reopening of voting centres after they had officially closed. "I didn't fight against a candidate today, but against the whole abuse of power," he </w:t>
      </w:r>
      <w:r w:rsidRPr="00CD1BEA">
        <w:rPr>
          <w:rStyle w:val="StyleBoldUnderline"/>
        </w:rPr>
        <w:t>said,</w:t>
      </w:r>
      <w:r w:rsidRPr="00F11FA4">
        <w:rPr>
          <w:sz w:val="16"/>
        </w:rPr>
        <w:t xml:space="preserve"> demanding a recount. "Mr Maduro, the loser was you ... </w:t>
      </w:r>
      <w:r w:rsidRPr="00CD1BEA">
        <w:rPr>
          <w:rStyle w:val="StyleBoldUnderline"/>
        </w:rPr>
        <w:t>This system is collapsing, it's like a castle of sand – touch it and it falls</w:t>
      </w:r>
      <w:r w:rsidRPr="00F11FA4">
        <w:rPr>
          <w:sz w:val="16"/>
        </w:rPr>
        <w:t xml:space="preserve">." Mr Maduro said he would accept a full recount, even as he insisted his victory was clean and dedicated it to Chavez. The election board said Maduro's win was "irreversible" and gave no indication of when it might carry out an audit. "We've had a fair, legal and constitutional triumph," Mr Maduro told a victory rally. "To those who didn't vote for us, I call for unity. We are going to work together for the security and economy of this country." Yet creating that secure and economically-successful country will be an immense challenge. Whereas Hugo Chavez was a former paratrooper who could count on the doggedly-loyal support of the army – they even rescued him when Right-wing rivals staged an aborted coup in 2002 – Mr Maduro does not have that guarantee. "I think </w:t>
      </w:r>
      <w:r w:rsidRPr="00CD1BEA">
        <w:rPr>
          <w:rStyle w:val="StyleBoldUnderline"/>
        </w:rPr>
        <w:t>Maduro</w:t>
      </w:r>
      <w:r w:rsidRPr="00F11FA4">
        <w:rPr>
          <w:sz w:val="16"/>
        </w:rPr>
        <w:t xml:space="preserve"> </w:t>
      </w:r>
      <w:r w:rsidRPr="00CD1BEA">
        <w:rPr>
          <w:rStyle w:val="StyleBoldUnderline"/>
        </w:rPr>
        <w:t>has an enormous problem, he doesn't understand the military world</w:t>
      </w:r>
      <w:r w:rsidRPr="00F11FA4">
        <w:rPr>
          <w:sz w:val="16"/>
        </w:rPr>
        <w:t xml:space="preserve">," </w:t>
      </w:r>
      <w:r w:rsidRPr="00CD1BEA">
        <w:rPr>
          <w:rStyle w:val="StyleBoldUnderline"/>
        </w:rPr>
        <w:t>said Rocío San Miguel, head of Citizen Control</w:t>
      </w:r>
      <w:r w:rsidRPr="00F11FA4">
        <w:rPr>
          <w:sz w:val="16"/>
        </w:rPr>
        <w:t>, a Venezuela non-profit that tracks military issues. He told the Wall Street Journal : "</w:t>
      </w:r>
      <w:r w:rsidRPr="00CD1BEA">
        <w:rPr>
          <w:rStyle w:val="StyleBoldUnderline"/>
        </w:rPr>
        <w:t>Without Chávez, who is going to sit on top of this military hierarchy that has co-opted public administration?</w:t>
      </w:r>
      <w:r w:rsidRPr="00F11FA4">
        <w:rPr>
          <w:sz w:val="16"/>
        </w:rPr>
        <w:t xml:space="preserve">" Nearly half of Venezuela's 23 states have a former military officer as governor, while a quarter of the cabinet is currently composed of members of the armed forces. </w:t>
      </w:r>
      <w:r w:rsidRPr="00CD1BEA">
        <w:rPr>
          <w:rStyle w:val="StyleBoldUnderline"/>
        </w:rPr>
        <w:t xml:space="preserve">The army </w:t>
      </w:r>
      <w:r w:rsidRPr="00F11FA4">
        <w:rPr>
          <w:sz w:val="16"/>
        </w:rPr>
        <w:t xml:space="preserve">also </w:t>
      </w:r>
      <w:r w:rsidRPr="00CD1BEA">
        <w:rPr>
          <w:rStyle w:val="StyleBoldUnderline"/>
        </w:rPr>
        <w:t>controls the ports</w:t>
      </w:r>
      <w:r w:rsidRPr="00F11FA4">
        <w:rPr>
          <w:sz w:val="16"/>
        </w:rPr>
        <w:t xml:space="preserve"> – </w:t>
      </w:r>
      <w:r w:rsidRPr="00CD1BEA">
        <w:rPr>
          <w:rStyle w:val="StyleBoldUnderline"/>
        </w:rPr>
        <w:t>an influential role in a country where currency controls have created shortages and a thriving black market.</w:t>
      </w:r>
      <w:r w:rsidRPr="00F11FA4">
        <w:rPr>
          <w:sz w:val="16"/>
        </w:rPr>
        <w:t xml:space="preserve"> "The president commanded the country like a barracks," said retired army Gen. Raúl Salazar, who was Chavez's defence minister during his first year in office in 1999, but eventually broke with him. Mr </w:t>
      </w:r>
      <w:r w:rsidRPr="00CD1BEA">
        <w:rPr>
          <w:rStyle w:val="Emphasis"/>
        </w:rPr>
        <w:t>Maduro "will have to win over the military and be attentive to them if he wants to stay in power</w:t>
      </w:r>
      <w:r w:rsidRPr="00F11FA4">
        <w:rPr>
          <w:sz w:val="16"/>
        </w:rPr>
        <w:t xml:space="preserve">." Mr </w:t>
      </w:r>
      <w:r w:rsidRPr="00CD1BEA">
        <w:rPr>
          <w:rStyle w:val="StyleBoldUnderline"/>
        </w:rPr>
        <w:t>Maduro's main rival is Diosdado Cabello – a former army officer with powerful friends in the military</w:t>
      </w:r>
      <w:r w:rsidRPr="00F11FA4">
        <w:rPr>
          <w:sz w:val="16"/>
        </w:rPr>
        <w:t xml:space="preserve"> – </w:t>
      </w:r>
      <w:r w:rsidRPr="00CD1BEA">
        <w:rPr>
          <w:rStyle w:val="StyleBoldUnderline"/>
        </w:rPr>
        <w:t xml:space="preserve">and </w:t>
      </w:r>
      <w:r w:rsidRPr="00CD1BEA">
        <w:rPr>
          <w:rStyle w:val="Emphasis"/>
        </w:rPr>
        <w:t xml:space="preserve">the dynamic between them is key to the stability </w:t>
      </w:r>
      <w:r w:rsidRPr="00CD1BEA">
        <w:rPr>
          <w:rStyle w:val="StyleBoldUnderline"/>
        </w:rPr>
        <w:t>or otherwise of the government</w:t>
      </w:r>
      <w:r w:rsidRPr="00F11FA4">
        <w:rPr>
          <w:sz w:val="16"/>
        </w:rPr>
        <w:t xml:space="preserve">. Many expected Mr Cabello, a colleague of Chavez from the military academy who took part in Chavez's 1992 failed coup attempt, to be named as successor rather than the plodding Mr Maduro. Mr </w:t>
      </w:r>
      <w:r w:rsidRPr="00CD1BEA">
        <w:rPr>
          <w:rStyle w:val="Emphasis"/>
        </w:rPr>
        <w:t xml:space="preserve">Cabello, who is the head of the National Assembly, has pledged to respect Chavez's decision. But he is also known to harbour his own strong political ambitions, </w:t>
      </w:r>
      <w:r w:rsidRPr="00F11FA4">
        <w:rPr>
          <w:sz w:val="16"/>
        </w:rPr>
        <w:t xml:space="preserve">and commented cryptically on Twitter that "these results require deep self-criticism." </w:t>
      </w:r>
      <w:r w:rsidRPr="00CD1BEA">
        <w:rPr>
          <w:rStyle w:val="StyleBoldUnderline"/>
        </w:rPr>
        <w:t>Another key challenge for the newly-elected president is the economy.</w:t>
      </w:r>
      <w:r w:rsidRPr="00F11FA4">
        <w:rPr>
          <w:sz w:val="16"/>
        </w:rPr>
        <w:t xml:space="preserve"> </w:t>
      </w:r>
      <w:r w:rsidRPr="00CD1BEA">
        <w:rPr>
          <w:rStyle w:val="StyleBoldUnderline"/>
        </w:rPr>
        <w:t>Inflation is rampant and the economy is slowing</w:t>
      </w:r>
      <w:r w:rsidRPr="00F11FA4">
        <w:rPr>
          <w:sz w:val="16"/>
        </w:rPr>
        <w:t xml:space="preserve">, hampered by Byzantine currency controls and one of the world's worst crime rates. The country was ranked 165th out of 176 in Transparency International's corruption index, and businesses have been scared off by the Chavez regime's policy of nationalisations. And </w:t>
      </w:r>
      <w:r w:rsidRPr="00CD1BEA">
        <w:rPr>
          <w:rStyle w:val="Emphasis"/>
        </w:rPr>
        <w:t>yet despite the political, economic and social headaches, the result could be seen as the best outcome for Venezuela</w:t>
      </w:r>
      <w:r w:rsidRPr="00F11FA4">
        <w:rPr>
          <w:sz w:val="16"/>
        </w:rPr>
        <w:t xml:space="preserve">. The opposition has been enormously strengthened, with Sunday's close-fought battle in stark contrast to Chavez's 11 per cent victory over Mr Capriles in October's election. Mr </w:t>
      </w:r>
      <w:r w:rsidRPr="00F11FA4">
        <w:rPr>
          <w:rStyle w:val="Emphasis"/>
        </w:rPr>
        <w:t>Maduro will also have realised that reliance on the ghost of Chavez will not be enough: he needs to actively improve the life of Venezuelans nationwide, and try to reunite the riven country.</w:t>
      </w:r>
      <w:r w:rsidRPr="00F11FA4">
        <w:rPr>
          <w:sz w:val="16"/>
        </w:rPr>
        <w:t xml:space="preserve"> </w:t>
      </w:r>
      <w:r w:rsidRPr="00F11FA4">
        <w:rPr>
          <w:rStyle w:val="StyleBoldUnderline"/>
        </w:rPr>
        <w:t xml:space="preserve">The </w:t>
      </w:r>
      <w:r w:rsidRPr="00F11FA4">
        <w:rPr>
          <w:rStyle w:val="StyleBoldUnderline"/>
        </w:rPr>
        <w:lastRenderedPageBreak/>
        <w:t xml:space="preserve">country still has the world's largest oil reserves, and Chavez's memory still resonates just enough to keep his project alive. But </w:t>
      </w:r>
      <w:r w:rsidRPr="00F11FA4">
        <w:rPr>
          <w:rStyle w:val="Emphasis"/>
        </w:rPr>
        <w:t>Venezuelans everywhere will be hoping that Mr Maduro can now draw on more than dreamy visions of victory.</w:t>
      </w:r>
    </w:p>
    <w:p w:rsidR="0078062E" w:rsidRDefault="0078062E" w:rsidP="0078062E">
      <w:pPr>
        <w:rPr>
          <w:rStyle w:val="StyleBoldUnderline"/>
        </w:rPr>
      </w:pPr>
    </w:p>
    <w:p w:rsidR="0078062E" w:rsidRDefault="0078062E" w:rsidP="0078062E">
      <w:pPr>
        <w:rPr>
          <w:rStyle w:val="StyleBoldUnderline"/>
        </w:rPr>
      </w:pPr>
    </w:p>
    <w:p w:rsidR="0078062E" w:rsidRPr="00D76CBA" w:rsidRDefault="0078062E" w:rsidP="0078062E">
      <w:pPr>
        <w:rPr>
          <w:rStyle w:val="StyleStyleBold12pt"/>
        </w:rPr>
      </w:pPr>
      <w:r>
        <w:rPr>
          <w:rStyle w:val="StyleStyleBold12pt"/>
        </w:rPr>
        <w:t xml:space="preserve">Maduro solves the Venezuelan economy, corruption, and poverty </w:t>
      </w:r>
    </w:p>
    <w:p w:rsidR="0078062E" w:rsidRPr="00D76CBA" w:rsidRDefault="0078062E" w:rsidP="0078062E">
      <w:pPr>
        <w:rPr>
          <w:rStyle w:val="StyleStyleBold12pt"/>
          <w:b w:val="0"/>
          <w:sz w:val="20"/>
        </w:rPr>
      </w:pPr>
      <w:r>
        <w:rPr>
          <w:rStyle w:val="StyleStyleBold12pt"/>
        </w:rPr>
        <w:t xml:space="preserve">Robertson ’13 </w:t>
      </w:r>
      <w:r>
        <w:rPr>
          <w:rStyle w:val="StyleStyleBold12pt"/>
          <w:b w:val="0"/>
          <w:sz w:val="20"/>
        </w:rPr>
        <w:t>[April 19, 2013. Ewan Robertson is</w:t>
      </w:r>
      <w:r w:rsidRPr="00D76CBA">
        <w:rPr>
          <w:rStyle w:val="StyleStyleBold12pt"/>
          <w:b w:val="0"/>
          <w:sz w:val="20"/>
        </w:rPr>
        <w:t xml:space="preserve"> a writer, journalist and activist based in Venezuela.</w:t>
      </w:r>
      <w:r>
        <w:rPr>
          <w:rStyle w:val="StyleStyleBold12pt"/>
          <w:b w:val="0"/>
          <w:sz w:val="20"/>
        </w:rPr>
        <w:t xml:space="preserve"> “</w:t>
      </w:r>
      <w:r w:rsidRPr="00D76CBA">
        <w:rPr>
          <w:rStyle w:val="StyleStyleBold12pt"/>
          <w:b w:val="0"/>
          <w:sz w:val="20"/>
        </w:rPr>
        <w:t>Venezuela's Nicolas Maduro Sworn in, Promises "a Revolution of the Revolution"</w:t>
      </w:r>
      <w:r>
        <w:rPr>
          <w:rStyle w:val="StyleStyleBold12pt"/>
          <w:b w:val="0"/>
          <w:sz w:val="20"/>
        </w:rPr>
        <w:t xml:space="preserve">” </w:t>
      </w:r>
      <w:hyperlink r:id="rId34" w:history="1">
        <w:r w:rsidRPr="00F73704">
          <w:rPr>
            <w:rStyle w:val="Hyperlink"/>
          </w:rPr>
          <w:t>http://venezuelanalysis.com/print/8703</w:t>
        </w:r>
      </w:hyperlink>
      <w:r>
        <w:rPr>
          <w:rStyle w:val="StyleStyleBold12pt"/>
          <w:b w:val="0"/>
          <w:sz w:val="20"/>
        </w:rPr>
        <w:t xml:space="preserve">] </w:t>
      </w:r>
    </w:p>
    <w:p w:rsidR="0078062E" w:rsidRPr="00D76CBA" w:rsidRDefault="0078062E" w:rsidP="0078062E">
      <w:pPr>
        <w:rPr>
          <w:sz w:val="16"/>
        </w:rPr>
      </w:pPr>
      <w:r w:rsidRPr="00D76CBA">
        <w:rPr>
          <w:rStyle w:val="StyleBoldUnderline"/>
        </w:rPr>
        <w:t>Maduro’s speech</w:t>
      </w:r>
      <w:r w:rsidRPr="00D76CBA">
        <w:rPr>
          <w:sz w:val="16"/>
        </w:rPr>
        <w:t xml:space="preserve"> also </w:t>
      </w:r>
      <w:r w:rsidRPr="00D76CBA">
        <w:rPr>
          <w:rStyle w:val="StyleBoldUnderline"/>
        </w:rPr>
        <w:t>focused on working with various sectors of Venezuelan society</w:t>
      </w:r>
      <w:r w:rsidRPr="00D76CBA">
        <w:rPr>
          <w:sz w:val="16"/>
        </w:rPr>
        <w:t xml:space="preserve">, including those who voted against him. “Fellow countryman or countrywoman ... who for some reason voted against the candidate of the nation, I stretch out my hand to you. We guarantee peace in this country”, he said. </w:t>
      </w:r>
      <w:r w:rsidRPr="00D76CBA">
        <w:rPr>
          <w:rStyle w:val="StyleBoldUnderline"/>
        </w:rPr>
        <w:t>Maduro set out his vision of governance for the coming period, l</w:t>
      </w:r>
      <w:r w:rsidRPr="00D76CBA">
        <w:rPr>
          <w:sz w:val="16"/>
        </w:rPr>
        <w:t xml:space="preserve">ooking to reinvigorate the Bolivarian Revolution after his narrow electoral victory. </w:t>
      </w:r>
      <w:r w:rsidRPr="00D76CBA">
        <w:rPr>
          <w:rStyle w:val="StyleBoldUnderline"/>
        </w:rPr>
        <w:t>This approach was termed a “revolution of the revolution</w:t>
      </w:r>
      <w:r w:rsidRPr="00D76CBA">
        <w:rPr>
          <w:sz w:val="16"/>
        </w:rPr>
        <w:t xml:space="preserve">”, </w:t>
      </w:r>
      <w:r w:rsidRPr="00D76CBA">
        <w:rPr>
          <w:rStyle w:val="StyleBoldUnderline"/>
        </w:rPr>
        <w:t xml:space="preserve">with Maduro looking to tackle problems which have cost the government support. </w:t>
      </w:r>
      <w:r w:rsidRPr="00D76CBA">
        <w:rPr>
          <w:rStyle w:val="Emphasis"/>
        </w:rPr>
        <w:t>These include pledges to reduce crime, improve government efficiency and crack down on corruption</w:t>
      </w:r>
      <w:r w:rsidRPr="00D76CBA">
        <w:rPr>
          <w:sz w:val="16"/>
        </w:rPr>
        <w:t xml:space="preserve">. On the economy, </w:t>
      </w:r>
      <w:r w:rsidRPr="00D76CBA">
        <w:rPr>
          <w:rStyle w:val="Emphasis"/>
        </w:rPr>
        <w:t>Maduro said he would work to raise production while tackling shortages and economic “sabotage</w:t>
      </w:r>
      <w:r w:rsidRPr="00D76CBA">
        <w:rPr>
          <w:sz w:val="16"/>
        </w:rPr>
        <w:t xml:space="preserve">”. </w:t>
      </w:r>
      <w:r w:rsidRPr="00D76CBA">
        <w:rPr>
          <w:rStyle w:val="StyleBoldUnderline"/>
        </w:rPr>
        <w:t>The Venezuelan president also set the ambitious aim of “zero poverty” in Venezuela by 2019, to be pursued through continuing government social programs and other anti-poverty mechanisms.</w:t>
      </w:r>
      <w:r w:rsidRPr="00D76CBA">
        <w:rPr>
          <w:sz w:val="16"/>
        </w:rPr>
        <w:t xml:space="preserve"> Finally, </w:t>
      </w:r>
      <w:r w:rsidRPr="00D76CBA">
        <w:rPr>
          <w:rStyle w:val="StyleBoldUnderline"/>
        </w:rPr>
        <w:t xml:space="preserve">Maduro committed to a “democratic revolution” by working to promote community councils and communes </w:t>
      </w:r>
      <w:r w:rsidRPr="00D76CBA">
        <w:rPr>
          <w:sz w:val="16"/>
        </w:rPr>
        <w:t>and move towards a “socialist mode of living”. He assured this could not be done by the government, but rather “by the people”. The inauguration coincides with the 203rd anniversary of Venezuela’s independence, with Maduro participating in a military parade through in the Heroes Avenue in Caracas.</w:t>
      </w:r>
    </w:p>
    <w:p w:rsidR="0078062E" w:rsidRPr="00447C90" w:rsidRDefault="0078062E" w:rsidP="0078062E"/>
    <w:p w:rsidR="0078062E" w:rsidRDefault="0078062E" w:rsidP="0078062E">
      <w:pPr>
        <w:rPr>
          <w:rStyle w:val="StyleStyleBold12pt"/>
        </w:rPr>
      </w:pPr>
      <w:r w:rsidRPr="00BE23BE">
        <w:rPr>
          <w:rStyle w:val="StyleStyleBold12pt"/>
        </w:rPr>
        <w:t>Ne</w:t>
      </w:r>
      <w:r>
        <w:rPr>
          <w:rStyle w:val="StyleStyleBold12pt"/>
        </w:rPr>
        <w:t xml:space="preserve">g turns corruption – Cabello’s more </w:t>
      </w:r>
      <w:r w:rsidRPr="00BE23BE">
        <w:rPr>
          <w:rStyle w:val="StyleStyleBold12pt"/>
        </w:rPr>
        <w:t>corrupt</w:t>
      </w:r>
      <w:r>
        <w:rPr>
          <w:rStyle w:val="StyleStyleBold12pt"/>
        </w:rPr>
        <w:t xml:space="preserve"> than Maduro</w:t>
      </w:r>
    </w:p>
    <w:p w:rsidR="0078062E" w:rsidRPr="00BE23BE" w:rsidRDefault="0078062E" w:rsidP="0078062E">
      <w:pPr>
        <w:rPr>
          <w:rStyle w:val="StyleStyleBold12pt"/>
        </w:rPr>
      </w:pPr>
      <w:r w:rsidRPr="00BE23BE">
        <w:rPr>
          <w:rStyle w:val="StyleStyleBold12pt"/>
        </w:rPr>
        <w:t xml:space="preserve"> – he’s the Dick Cheney of Venezuela – turns case.</w:t>
      </w:r>
    </w:p>
    <w:p w:rsidR="0078062E" w:rsidRPr="00BE23BE" w:rsidRDefault="0078062E" w:rsidP="0078062E">
      <w:pPr>
        <w:rPr>
          <w:sz w:val="16"/>
        </w:rPr>
      </w:pPr>
      <w:r w:rsidRPr="0036447B">
        <w:rPr>
          <w:sz w:val="16"/>
        </w:rPr>
        <w:t xml:space="preserve">Kevin </w:t>
      </w:r>
      <w:r w:rsidRPr="00BE23BE">
        <w:rPr>
          <w:rStyle w:val="StyleStyleBold12pt"/>
        </w:rPr>
        <w:t>Lees</w:t>
      </w:r>
      <w:r w:rsidRPr="0036447B">
        <w:rPr>
          <w:sz w:val="16"/>
        </w:rPr>
        <w:t>, 6-04-20</w:t>
      </w:r>
      <w:r w:rsidRPr="0036447B">
        <w:rPr>
          <w:rStyle w:val="StyleBoldUnderline"/>
        </w:rPr>
        <w:t>13</w:t>
      </w:r>
      <w:r w:rsidRPr="0036447B">
        <w:rPr>
          <w:sz w:val="16"/>
        </w:rPr>
        <w:t xml:space="preserve">, </w:t>
      </w:r>
      <w:r w:rsidRPr="0036447B">
        <w:rPr>
          <w:rStyle w:val="Emphasis"/>
        </w:rPr>
        <w:t>[Qualifications needed]</w:t>
      </w:r>
      <w:r w:rsidRPr="0036447B">
        <w:rPr>
          <w:sz w:val="16"/>
        </w:rPr>
        <w:t>, “It’s Diosdado Cabello’s world, the rest of Venezuela is just living in it,” http://suffragio.org/2013/06/04/its-diosdado-cabellos-world-the-rest-of-venezuela-is-just-living-in-it/</w:t>
      </w:r>
    </w:p>
    <w:p w:rsidR="0078062E" w:rsidRPr="0040290E" w:rsidRDefault="0078062E" w:rsidP="0078062E">
      <w:pPr>
        <w:rPr>
          <w:sz w:val="16"/>
        </w:rPr>
      </w:pPr>
      <w:r w:rsidRPr="00677720">
        <w:rPr>
          <w:rStyle w:val="StyleBoldUnderline"/>
        </w:rPr>
        <w:t>Cabello</w:t>
      </w:r>
      <w:r w:rsidRPr="0040290E">
        <w:rPr>
          <w:sz w:val="16"/>
        </w:rPr>
        <w:t xml:space="preserve"> (yes, his full name translates from the Spanish into English as ‘God-given hair’) has been a Chávez supporter since Chávez’s 1992 coup attempt, but his career really took off a decade later, when he became Chávez’s interior minister and his infrastructure minister. He was the governor of Miranda state from 2004 to 2008. Since 2011, he has been the vice president of the Partido Socialista Unido de Venezuela (PSUV, or United Socialist Party of Venezuela) and since January 2012, he has been the speaker of the Asamblea Nacional (National Assembly). His brother, José David Cabello, heads Venezuela’s revenue collection agency. </w:t>
      </w:r>
      <w:r w:rsidRPr="0040290E">
        <w:rPr>
          <w:rStyle w:val="StyleBoldUnderline"/>
        </w:rPr>
        <w:t xml:space="preserve">A master of the intricate chavista bureaucracy, think of Diosdado in part as the </w:t>
      </w:r>
      <w:r w:rsidRPr="0040290E">
        <w:rPr>
          <w:rStyle w:val="Emphasis"/>
        </w:rPr>
        <w:t>Venezuelan Dick Cheney</w:t>
      </w:r>
      <w:r w:rsidRPr="0040290E">
        <w:rPr>
          <w:rStyle w:val="StyleBoldUnderline"/>
        </w:rPr>
        <w:t xml:space="preserve"> — the octopus with tentacles in every corner.</w:t>
      </w:r>
      <w:r>
        <w:rPr>
          <w:rStyle w:val="StyleBoldUnderline"/>
        </w:rPr>
        <w:t xml:space="preserve"> </w:t>
      </w:r>
      <w:r w:rsidRPr="0040290E">
        <w:rPr>
          <w:sz w:val="16"/>
        </w:rPr>
        <w:t xml:space="preserve">There’s a strong argument that under Venezuela’s constitution, Cabello (and not Maduro) should have become Venezuela’s acting president following Chávez’s March 2013 death. But Maduro quite clearly had Chávez’s endorsement and Cabello certainly must have approved of the decision to install Maduro with immediate effect in March. It’s pretty clear why — </w:t>
      </w:r>
      <w:r w:rsidRPr="00677720">
        <w:rPr>
          <w:rStyle w:val="StyleBoldUnderline"/>
        </w:rPr>
        <w:t xml:space="preserve">Cabello’s </w:t>
      </w:r>
      <w:r w:rsidRPr="00677720">
        <w:rPr>
          <w:rStyle w:val="Emphasis"/>
        </w:rPr>
        <w:t>reputation for corruption</w:t>
      </w:r>
      <w:r w:rsidRPr="00677720">
        <w:rPr>
          <w:rStyle w:val="StyleBoldUnderline"/>
        </w:rPr>
        <w:t xml:space="preserve"> would have made him an absolutely horrible choice to lead chavismo into the April election</w:t>
      </w:r>
      <w:r w:rsidRPr="0040290E">
        <w:rPr>
          <w:sz w:val="16"/>
        </w:rPr>
        <w:t xml:space="preserve">, especially in light of his 2008 loss of the Miranda gubernatorial election to Capriles. </w:t>
      </w:r>
      <w:r w:rsidRPr="00677720">
        <w:rPr>
          <w:rStyle w:val="StyleBoldUnderline"/>
        </w:rPr>
        <w:t xml:space="preserve">Among the inner circle of chavistas, Cabello is widely seen as the </w:t>
      </w:r>
      <w:r w:rsidRPr="00677720">
        <w:rPr>
          <w:rStyle w:val="Emphasis"/>
        </w:rPr>
        <w:t>most corrupt</w:t>
      </w:r>
      <w:r w:rsidRPr="0040290E">
        <w:rPr>
          <w:sz w:val="16"/>
        </w:rPr>
        <w:t xml:space="preserve">, given that he and his family have developed conspicuous wealth over the years under Chávez. Unlike Maduro and former vice president Elías Jaua, </w:t>
      </w:r>
      <w:r w:rsidRPr="00677720">
        <w:rPr>
          <w:rStyle w:val="StyleBoldUnderline"/>
        </w:rPr>
        <w:t>he does not have incredibly strong links to Cuba’s leadership, though he does have ties to the military.</w:t>
      </w:r>
      <w:r w:rsidRPr="0040290E">
        <w:rPr>
          <w:sz w:val="16"/>
        </w:rPr>
        <w:t xml:space="preserve"> More than Maduro, Jaua or Giordani, </w:t>
      </w:r>
      <w:r w:rsidRPr="00677720">
        <w:rPr>
          <w:rStyle w:val="StyleBoldUnderline"/>
        </w:rPr>
        <w:t>he’s seen as a</w:t>
      </w:r>
      <w:r w:rsidRPr="0040290E">
        <w:rPr>
          <w:sz w:val="16"/>
        </w:rPr>
        <w:t xml:space="preserve"> pragmatic </w:t>
      </w:r>
      <w:r w:rsidRPr="00677720">
        <w:rPr>
          <w:rStyle w:val="Emphasis"/>
        </w:rPr>
        <w:t>fixer</w:t>
      </w:r>
      <w:r w:rsidRPr="00677720">
        <w:rPr>
          <w:rStyle w:val="StyleBoldUnderline"/>
        </w:rPr>
        <w:t>, not an ideologue committed to ‘bolivarian’ revolutionary sentiments.</w:t>
      </w:r>
      <w:r w:rsidRPr="0040290E">
        <w:rPr>
          <w:sz w:val="16"/>
        </w:rPr>
        <w:t xml:space="preserve"> So Maduro, despite his weaknesses, was still probably the most likely candidate to be successful in the April election.</w:t>
      </w:r>
    </w:p>
    <w:p w:rsidR="0078062E" w:rsidRDefault="0078062E" w:rsidP="0078062E"/>
    <w:p w:rsidR="0078062E" w:rsidRDefault="0078062E" w:rsidP="0078062E">
      <w:pPr>
        <w:rPr>
          <w:rStyle w:val="StyleStyleBold12pt"/>
        </w:rPr>
      </w:pPr>
    </w:p>
    <w:p w:rsidR="0078062E" w:rsidRDefault="0078062E" w:rsidP="001E0135"/>
    <w:p w:rsidR="004D06F8" w:rsidRDefault="004D06F8" w:rsidP="004D06F8">
      <w:pPr>
        <w:pStyle w:val="Heading1"/>
      </w:pPr>
      <w:r>
        <w:lastRenderedPageBreak/>
        <w:t>Saudi Oil DA</w:t>
      </w:r>
    </w:p>
    <w:p w:rsidR="004D06F8" w:rsidRDefault="004D06F8" w:rsidP="004D06F8">
      <w:pPr>
        <w:pStyle w:val="Heading2"/>
      </w:pPr>
      <w:r>
        <w:lastRenderedPageBreak/>
        <w:t>UQ --- Oil prices high</w:t>
      </w:r>
    </w:p>
    <w:p w:rsidR="004D06F8" w:rsidRDefault="004D06F8" w:rsidP="004D06F8">
      <w:pPr>
        <w:pStyle w:val="Heading3"/>
      </w:pPr>
      <w:r>
        <w:lastRenderedPageBreak/>
        <w:t>1NC</w:t>
      </w:r>
    </w:p>
    <w:p w:rsidR="004D06F8" w:rsidRPr="00893C78" w:rsidRDefault="004D06F8" w:rsidP="004D06F8">
      <w:pPr>
        <w:pStyle w:val="Heading4"/>
        <w:rPr>
          <w:rStyle w:val="StyleStyleBold12pt"/>
          <w:b/>
        </w:rPr>
      </w:pPr>
      <w:r>
        <w:rPr>
          <w:rStyle w:val="StyleStyleBold12pt"/>
          <w:b/>
        </w:rPr>
        <w:t>Oil prices at 2013 high --- Middle East and US jobs report.</w:t>
      </w:r>
    </w:p>
    <w:p w:rsidR="004D06F8" w:rsidRPr="00893C78" w:rsidRDefault="004D06F8" w:rsidP="004D06F8">
      <w:pPr>
        <w:rPr>
          <w:rStyle w:val="StyleStyleBold12pt"/>
          <w:b w:val="0"/>
        </w:rPr>
      </w:pPr>
      <w:r>
        <w:rPr>
          <w:rStyle w:val="StyleStyleBold12pt"/>
        </w:rPr>
        <w:t>Otter 7-5</w:t>
      </w:r>
      <w:r>
        <w:rPr>
          <w:rStyle w:val="StyleStyleBold12pt"/>
          <w:b w:val="0"/>
        </w:rPr>
        <w:t xml:space="preserve">-13 </w:t>
      </w:r>
      <w:r w:rsidRPr="00893C78">
        <w:rPr>
          <w:rStyle w:val="StyleStyleBold12pt"/>
          <w:b w:val="0"/>
          <w:sz w:val="20"/>
          <w:szCs w:val="20"/>
        </w:rPr>
        <w:t>(Jack, “Oil Prices Hit High For the Year, Energy Stocks Up,” Barron’s Stocks to Watch, http://blogs.barrons.com/stockstowatchtoday/2013/07/05/oil-prices-hit-high-for-the-year-energy-stocks-up/)</w:t>
      </w:r>
    </w:p>
    <w:p w:rsidR="004D06F8" w:rsidRDefault="004D06F8" w:rsidP="004D06F8">
      <w:pPr>
        <w:rPr>
          <w:sz w:val="16"/>
        </w:rPr>
      </w:pPr>
      <w:r w:rsidRPr="00C916F7">
        <w:rPr>
          <w:rStyle w:val="StyleBoldUnderline"/>
          <w:highlight w:val="cyan"/>
        </w:rPr>
        <w:t>Oil prices hit a 2013 high</w:t>
      </w:r>
      <w:r w:rsidRPr="00893C78">
        <w:rPr>
          <w:sz w:val="16"/>
        </w:rPr>
        <w:t xml:space="preserve"> today, </w:t>
      </w:r>
      <w:r w:rsidRPr="00C916F7">
        <w:rPr>
          <w:rStyle w:val="StyleBoldUnderline"/>
          <w:highlight w:val="cyan"/>
        </w:rPr>
        <w:t>driven</w:t>
      </w:r>
      <w:r w:rsidRPr="00893C78">
        <w:rPr>
          <w:rStyle w:val="StyleBoldUnderline"/>
        </w:rPr>
        <w:t xml:space="preserve"> higher </w:t>
      </w:r>
      <w:r w:rsidRPr="00C916F7">
        <w:rPr>
          <w:rStyle w:val="StyleBoldUnderline"/>
          <w:highlight w:val="cyan"/>
        </w:rPr>
        <w:t xml:space="preserve">by </w:t>
      </w:r>
      <w:r w:rsidRPr="00C916F7">
        <w:rPr>
          <w:rStyle w:val="Emphasis"/>
          <w:highlight w:val="cyan"/>
        </w:rPr>
        <w:t xml:space="preserve">fears of unrest in the Middle East as well as evidence that the U.S. economy </w:t>
      </w:r>
      <w:r w:rsidRPr="00C916F7">
        <w:rPr>
          <w:rStyle w:val="StyleBoldUnderline"/>
          <w:highlight w:val="cyan"/>
        </w:rPr>
        <w:t>does</w:t>
      </w:r>
      <w:r w:rsidRPr="00893C78">
        <w:rPr>
          <w:rStyle w:val="StyleBoldUnderline"/>
        </w:rPr>
        <w:t>,</w:t>
      </w:r>
      <w:r w:rsidRPr="00893C78">
        <w:rPr>
          <w:sz w:val="16"/>
        </w:rPr>
        <w:t xml:space="preserve"> indeed </w:t>
      </w:r>
      <w:r w:rsidRPr="00C916F7">
        <w:rPr>
          <w:rStyle w:val="StyleBoldUnderline"/>
          <w:highlight w:val="cyan"/>
        </w:rPr>
        <w:t>have a pulse</w:t>
      </w:r>
      <w:r w:rsidRPr="00893C78">
        <w:rPr>
          <w:sz w:val="16"/>
        </w:rPr>
        <w:t>. Energy stocks, on the whole, moved higher. The Energy Select Sector SPDR (XLE) was up nearly 1% shortly before the market close.</w:t>
      </w:r>
      <w:r w:rsidRPr="00893C78">
        <w:rPr>
          <w:sz w:val="12"/>
        </w:rPr>
        <w:t>¶</w:t>
      </w:r>
      <w:r w:rsidRPr="00893C78">
        <w:rPr>
          <w:sz w:val="16"/>
        </w:rPr>
        <w:t xml:space="preserve"> </w:t>
      </w:r>
      <w:r w:rsidRPr="00893C78">
        <w:rPr>
          <w:rStyle w:val="StyleBoldUnderline"/>
        </w:rPr>
        <w:t>Oil futures closed above $103</w:t>
      </w:r>
      <w:r w:rsidRPr="00893C78">
        <w:rPr>
          <w:sz w:val="16"/>
        </w:rPr>
        <w:t xml:space="preserve">, up almost 2% on the day and 7% on the week. </w:t>
      </w:r>
      <w:r w:rsidRPr="00C916F7">
        <w:rPr>
          <w:rStyle w:val="StyleBoldUnderline"/>
          <w:highlight w:val="cyan"/>
        </w:rPr>
        <w:t>The military coup in Egypt has raised fears of a supply disruption</w:t>
      </w:r>
      <w:r w:rsidRPr="00893C78">
        <w:rPr>
          <w:rStyle w:val="StyleBoldUnderline"/>
        </w:rPr>
        <w:t>.</w:t>
      </w:r>
      <w:r w:rsidRPr="00893C78">
        <w:rPr>
          <w:sz w:val="16"/>
        </w:rPr>
        <w:t xml:space="preserve"> There was more turmoil today and reports of shots fired in a confrontation between supporters of recently ousted president Mohammed Morsi and those who opposed his rule.</w:t>
      </w:r>
      <w:r w:rsidRPr="00893C78">
        <w:rPr>
          <w:sz w:val="12"/>
        </w:rPr>
        <w:t>¶</w:t>
      </w:r>
      <w:r w:rsidRPr="00893C78">
        <w:rPr>
          <w:sz w:val="16"/>
        </w:rPr>
        <w:t xml:space="preserve"> In domestic news, </w:t>
      </w:r>
      <w:r w:rsidRPr="00C916F7">
        <w:rPr>
          <w:rStyle w:val="StyleBoldUnderline"/>
          <w:highlight w:val="cyan"/>
        </w:rPr>
        <w:t xml:space="preserve">the Labor Department announced that the U.S. economy added 195,000 jobs in June, beating expectations and adding evidence that the recovery may be picking up steam. </w:t>
      </w:r>
      <w:r w:rsidRPr="00C916F7">
        <w:rPr>
          <w:rStyle w:val="Emphasis"/>
          <w:highlight w:val="cyan"/>
        </w:rPr>
        <w:t>Better growth could push oil prices higher.</w:t>
      </w:r>
      <w:r w:rsidRPr="00C916F7">
        <w:rPr>
          <w:rStyle w:val="Emphasis"/>
          <w:b w:val="0"/>
          <w:sz w:val="12"/>
          <w:highlight w:val="cyan"/>
        </w:rPr>
        <w:t>¶</w:t>
      </w:r>
      <w:r w:rsidRPr="00893C78">
        <w:rPr>
          <w:sz w:val="16"/>
        </w:rPr>
        <w:t xml:space="preserve"> Even while the August futures contract increased, prices at the pump are falling, as inventories rise. The average price per gallon is $3.47 according to AAA, down 5% in less than a month.</w:t>
      </w:r>
    </w:p>
    <w:p w:rsidR="004D06F8" w:rsidRDefault="004D06F8" w:rsidP="004D06F8">
      <w:pPr>
        <w:pStyle w:val="Heading3"/>
      </w:pPr>
      <w:r>
        <w:lastRenderedPageBreak/>
        <w:t>2NC</w:t>
      </w:r>
    </w:p>
    <w:p w:rsidR="004D06F8" w:rsidRPr="00893C78" w:rsidRDefault="004D06F8" w:rsidP="004D06F8">
      <w:pPr>
        <w:pStyle w:val="Heading4"/>
        <w:rPr>
          <w:rStyle w:val="StyleStyleBold12pt"/>
          <w:b/>
        </w:rPr>
      </w:pPr>
      <w:r>
        <w:rPr>
          <w:rStyle w:val="StyleStyleBold12pt"/>
          <w:b/>
        </w:rPr>
        <w:t>Oil prices up --- US supply drop.</w:t>
      </w:r>
    </w:p>
    <w:p w:rsidR="004D06F8" w:rsidRPr="00893C78" w:rsidRDefault="004D06F8" w:rsidP="004D06F8">
      <w:pPr>
        <w:rPr>
          <w:rStyle w:val="StyleStyleBold12pt"/>
          <w:b w:val="0"/>
        </w:rPr>
      </w:pPr>
      <w:r>
        <w:rPr>
          <w:rStyle w:val="StyleStyleBold12pt"/>
        </w:rPr>
        <w:t>Fahey 7-3</w:t>
      </w:r>
      <w:r>
        <w:rPr>
          <w:rStyle w:val="StyleStyleBold12pt"/>
          <w:b w:val="0"/>
        </w:rPr>
        <w:t xml:space="preserve">-13 </w:t>
      </w:r>
      <w:r w:rsidRPr="00893C78">
        <w:rPr>
          <w:rStyle w:val="StyleStyleBold12pt"/>
          <w:b w:val="0"/>
          <w:sz w:val="20"/>
          <w:szCs w:val="20"/>
        </w:rPr>
        <w:t>(Jonathan, AP Energy writer, “Oil: Price above $101 on U.S. supply drop, Egypt,” http://www.tulsaworld.com/article.aspx/Oil_Price_above_101_on_US_supply_drop_Egypt/20130703_49_0_NEWYOR287288?subj=298)</w:t>
      </w:r>
    </w:p>
    <w:p w:rsidR="004D06F8" w:rsidRPr="00893C78" w:rsidRDefault="004D06F8" w:rsidP="004D06F8">
      <w:pPr>
        <w:rPr>
          <w:sz w:val="16"/>
        </w:rPr>
      </w:pPr>
      <w:r w:rsidRPr="00893C78">
        <w:rPr>
          <w:sz w:val="16"/>
        </w:rPr>
        <w:t xml:space="preserve">NEW YORK — </w:t>
      </w:r>
      <w:r w:rsidRPr="00893C78">
        <w:rPr>
          <w:rStyle w:val="StyleBoldUnderline"/>
        </w:rPr>
        <w:t>The price of oil rose to its highest level in 14 months on concerns about</w:t>
      </w:r>
      <w:r w:rsidRPr="00893C78">
        <w:rPr>
          <w:sz w:val="16"/>
        </w:rPr>
        <w:t xml:space="preserve"> possible disruptions to Middle East supplies and </w:t>
      </w:r>
      <w:r w:rsidRPr="00893C78">
        <w:rPr>
          <w:rStyle w:val="Emphasis"/>
        </w:rPr>
        <w:t>signs of an increase in U.S. demand for fuel.</w:t>
      </w:r>
      <w:r w:rsidRPr="00893C78">
        <w:rPr>
          <w:rStyle w:val="Emphasis"/>
          <w:b w:val="0"/>
          <w:sz w:val="12"/>
        </w:rPr>
        <w:t>¶</w:t>
      </w:r>
      <w:r w:rsidRPr="00893C78">
        <w:rPr>
          <w:sz w:val="16"/>
        </w:rPr>
        <w:t xml:space="preserve"> U.S. benchmark oil gained $1.64 to $101.24, its highest close since May 3, 2012.</w:t>
      </w:r>
      <w:r w:rsidRPr="00893C78">
        <w:rPr>
          <w:sz w:val="12"/>
        </w:rPr>
        <w:t>¶</w:t>
      </w:r>
      <w:r w:rsidRPr="00893C78">
        <w:rPr>
          <w:sz w:val="16"/>
        </w:rPr>
        <w:t xml:space="preserve"> Brent crude, which is used to price oil used by many U.S. refineries to make gasoline, rose $1.76 to finish at $105.76.</w:t>
      </w:r>
      <w:r w:rsidRPr="00893C78">
        <w:rPr>
          <w:sz w:val="12"/>
        </w:rPr>
        <w:t>¶</w:t>
      </w:r>
      <w:r w:rsidRPr="00893C78">
        <w:rPr>
          <w:sz w:val="16"/>
        </w:rPr>
        <w:t xml:space="preserve"> Two events propelled the price of oil above $100 a barrel for the first time since the middle of September: unrest in Egypt, and a big drop in U.S. oil supplies.</w:t>
      </w:r>
      <w:r w:rsidRPr="00893C78">
        <w:rPr>
          <w:sz w:val="12"/>
        </w:rPr>
        <w:t>¶</w:t>
      </w:r>
      <w:r w:rsidRPr="00893C78">
        <w:rPr>
          <w:sz w:val="16"/>
        </w:rPr>
        <w:t xml:space="preserve"> Traders were worried that political upheaval in Egypt could slow the flow of oil from the Middle East to world markets. Embattled Egyptian President Mohammed Morsi vowed not to give in to protesters' demands for his resignation. But the head of Egypt's military announced late Wednesday night local time that Morsi will be replaced and new elections will be held.</w:t>
      </w:r>
      <w:r w:rsidRPr="00893C78">
        <w:rPr>
          <w:sz w:val="12"/>
        </w:rPr>
        <w:t>¶</w:t>
      </w:r>
      <w:r w:rsidRPr="00893C78">
        <w:rPr>
          <w:sz w:val="16"/>
        </w:rPr>
        <w:t xml:space="preserve"> Egypt is not an oil producer but it control of one of the world's busiest shipping lanes gives it a crucial role in maintaining global energy supplies. The Middle East accounts for about a quarter of the world's crude oil output, or 23 million barrels per day. About 2 million barrels of that, or 2.2 percent of world demand, are transported daily through the Suez Canal, which links the Mediterranean with the Red Sea.</w:t>
      </w:r>
      <w:r w:rsidRPr="00893C78">
        <w:rPr>
          <w:sz w:val="12"/>
        </w:rPr>
        <w:t>¶</w:t>
      </w:r>
      <w:r w:rsidRPr="00893C78">
        <w:rPr>
          <w:sz w:val="16"/>
        </w:rPr>
        <w:t xml:space="preserve"> Much of that oil is headed to Europe, but a supply drop anywhere in the world leads to higher prices everywhere.</w:t>
      </w:r>
      <w:r w:rsidRPr="00893C78">
        <w:rPr>
          <w:sz w:val="12"/>
        </w:rPr>
        <w:t>¶</w:t>
      </w:r>
      <w:r w:rsidRPr="00893C78">
        <w:rPr>
          <w:sz w:val="16"/>
        </w:rPr>
        <w:t xml:space="preserve"> "Markets tend to advance sharply on uncertainty and will often price in a worst case scenario. This appears to be the case with the unfolding situation in Egypt," wrote Jim Ritterbusch, president of energy consultancy Ritterbusch and Associates, in a note to clients.</w:t>
      </w:r>
      <w:r w:rsidRPr="00893C78">
        <w:rPr>
          <w:sz w:val="12"/>
        </w:rPr>
        <w:t>¶</w:t>
      </w:r>
      <w:r w:rsidRPr="00893C78">
        <w:rPr>
          <w:sz w:val="16"/>
        </w:rPr>
        <w:t xml:space="preserve"> Some analysts suggested market reaction to the political crisis in Egypt was exaggerated.</w:t>
      </w:r>
      <w:r w:rsidRPr="00893C78">
        <w:rPr>
          <w:sz w:val="12"/>
        </w:rPr>
        <w:t>¶</w:t>
      </w:r>
      <w:r w:rsidRPr="00893C78">
        <w:rPr>
          <w:sz w:val="16"/>
        </w:rPr>
        <w:t xml:space="preserve"> "If there is one thing that the military has control of in Egypt it is the Suez Canal. We therefore do not see a significant risk for free passage on the waterway," said Olivier Jakob of Petromatrix in Switzerland.</w:t>
      </w:r>
      <w:r w:rsidRPr="00893C78">
        <w:rPr>
          <w:sz w:val="12"/>
        </w:rPr>
        <w:t>¶</w:t>
      </w:r>
      <w:r w:rsidRPr="00893C78">
        <w:rPr>
          <w:sz w:val="16"/>
        </w:rPr>
        <w:t xml:space="preserve"> </w:t>
      </w:r>
      <w:r w:rsidRPr="00893C78">
        <w:rPr>
          <w:rStyle w:val="StyleBoldUnderline"/>
        </w:rPr>
        <w:t xml:space="preserve">In the U.S., the Energy Department reported Wednesday that </w:t>
      </w:r>
      <w:r w:rsidRPr="00893C78">
        <w:rPr>
          <w:rStyle w:val="Emphasis"/>
        </w:rPr>
        <w:t>crude supplies fell by 10.3 million barrels</w:t>
      </w:r>
      <w:r w:rsidRPr="00893C78">
        <w:rPr>
          <w:rStyle w:val="StyleBoldUnderline"/>
        </w:rPr>
        <w:t xml:space="preserve"> from the previous week, more than three times the drop that analysts had expected.</w:t>
      </w:r>
      <w:r w:rsidRPr="00893C78">
        <w:rPr>
          <w:rStyle w:val="StyleBoldUnderline"/>
          <w:sz w:val="12"/>
        </w:rPr>
        <w:t>¶</w:t>
      </w:r>
      <w:r w:rsidRPr="00893C78">
        <w:rPr>
          <w:sz w:val="16"/>
        </w:rPr>
        <w:t xml:space="preserve"> </w:t>
      </w:r>
      <w:r w:rsidRPr="00893C78">
        <w:rPr>
          <w:rStyle w:val="StyleBoldUnderline"/>
        </w:rPr>
        <w:t>The drop was likely the result of reduced supplies from Canada because of a temporary pipeline shutdown there, as well as increased demand from a BP refinery that restarted in Indiana.</w:t>
      </w:r>
      <w:r w:rsidRPr="00893C78">
        <w:rPr>
          <w:rStyle w:val="StyleBoldUnderline"/>
          <w:sz w:val="12"/>
        </w:rPr>
        <w:t>¶</w:t>
      </w:r>
      <w:r w:rsidRPr="00893C78">
        <w:rPr>
          <w:sz w:val="16"/>
        </w:rPr>
        <w:t xml:space="preserve"> </w:t>
      </w:r>
      <w:r w:rsidRPr="00893C78">
        <w:rPr>
          <w:rStyle w:val="StyleBoldUnderline"/>
        </w:rPr>
        <w:t>Gasoline supplies fell as well, while analysts expected an increase</w:t>
      </w:r>
      <w:r w:rsidRPr="00893C78">
        <w:rPr>
          <w:sz w:val="16"/>
        </w:rPr>
        <w:t>. The drop in oil and gas supplies could be an indication that U.S. demand is rising.</w:t>
      </w:r>
      <w:r w:rsidRPr="00893C78">
        <w:rPr>
          <w:sz w:val="12"/>
        </w:rPr>
        <w:t>¶</w:t>
      </w:r>
      <w:r w:rsidRPr="00893C78">
        <w:rPr>
          <w:sz w:val="16"/>
        </w:rPr>
        <w:t xml:space="preserve"> The rising price of oil could end what has been a streak of 21 days of lower U.S. retail gasoline prices. The average U.S. pump price fell less than a penny Wednesday to $3.48 per gallon.</w:t>
      </w:r>
      <w:r w:rsidRPr="00893C78">
        <w:rPr>
          <w:sz w:val="12"/>
        </w:rPr>
        <w:t>¶</w:t>
      </w:r>
      <w:r w:rsidRPr="00893C78">
        <w:rPr>
          <w:sz w:val="16"/>
        </w:rPr>
        <w:t xml:space="preserve"> Analysts do not think the spike in oil prices will lead to sharply higher gasoline prices, though, because U.S. crude supplies remain high and refineries are turning out plenty of gasoline.</w:t>
      </w:r>
      <w:r w:rsidRPr="00893C78">
        <w:rPr>
          <w:sz w:val="12"/>
        </w:rPr>
        <w:t>¶</w:t>
      </w:r>
      <w:r w:rsidRPr="00893C78">
        <w:rPr>
          <w:sz w:val="16"/>
        </w:rPr>
        <w:t xml:space="preserve"> U.S. commodities markets are closed Thursday for the July Fourth holiday.</w:t>
      </w:r>
    </w:p>
    <w:p w:rsidR="004D06F8" w:rsidRPr="003405EA" w:rsidRDefault="004D06F8" w:rsidP="004D06F8">
      <w:pPr>
        <w:pStyle w:val="Heading4"/>
        <w:rPr>
          <w:rStyle w:val="StyleStyleBold12pt"/>
          <w:b/>
        </w:rPr>
      </w:pPr>
      <w:r>
        <w:rPr>
          <w:rStyle w:val="StyleStyleBold12pt"/>
          <w:b/>
        </w:rPr>
        <w:t xml:space="preserve">Oil prices are at 2013 high --- Egypt. </w:t>
      </w:r>
    </w:p>
    <w:p w:rsidR="004D06F8" w:rsidRPr="003405EA" w:rsidRDefault="004D06F8" w:rsidP="004D06F8">
      <w:pPr>
        <w:rPr>
          <w:rStyle w:val="StyleStyleBold12pt"/>
          <w:b w:val="0"/>
        </w:rPr>
      </w:pPr>
      <w:r>
        <w:rPr>
          <w:rStyle w:val="StyleStyleBold12pt"/>
        </w:rPr>
        <w:t>Smith 7-5</w:t>
      </w:r>
      <w:r>
        <w:rPr>
          <w:rStyle w:val="StyleStyleBold12pt"/>
          <w:b w:val="0"/>
        </w:rPr>
        <w:t xml:space="preserve">-13 </w:t>
      </w:r>
      <w:r w:rsidRPr="003405EA">
        <w:rPr>
          <w:rStyle w:val="StyleStyleBold12pt"/>
          <w:b w:val="0"/>
          <w:sz w:val="20"/>
          <w:szCs w:val="20"/>
        </w:rPr>
        <w:t>(John, CNN Money reporter,“Oil prices at 2013 high above $103 a barrel,” CNN Money, http://money.cnn.com/2013/07/05/investing/oil-prices-egypt/)</w:t>
      </w:r>
    </w:p>
    <w:p w:rsidR="004D06F8" w:rsidRPr="00401157" w:rsidRDefault="004D06F8" w:rsidP="004D06F8">
      <w:pPr>
        <w:rPr>
          <w:sz w:val="16"/>
        </w:rPr>
      </w:pPr>
      <w:r w:rsidRPr="003405EA">
        <w:rPr>
          <w:rStyle w:val="StyleBoldUnderline"/>
        </w:rPr>
        <w:t>U.S. oil futures</w:t>
      </w:r>
      <w:r w:rsidRPr="00401157">
        <w:rPr>
          <w:sz w:val="16"/>
        </w:rPr>
        <w:t xml:space="preserve"> for the August contract </w:t>
      </w:r>
      <w:r w:rsidRPr="003405EA">
        <w:rPr>
          <w:rStyle w:val="StyleBoldUnderline"/>
        </w:rPr>
        <w:t>rose</w:t>
      </w:r>
      <w:r w:rsidRPr="00401157">
        <w:rPr>
          <w:sz w:val="16"/>
        </w:rPr>
        <w:t xml:space="preserve"> $1.98, or nearly </w:t>
      </w:r>
      <w:r w:rsidRPr="003405EA">
        <w:rPr>
          <w:rStyle w:val="StyleBoldUnderline"/>
        </w:rPr>
        <w:t>2%, to settle at $103.22 a barrel.</w:t>
      </w:r>
      <w:r w:rsidRPr="00401157">
        <w:rPr>
          <w:sz w:val="16"/>
        </w:rPr>
        <w:t xml:space="preserve"> </w:t>
      </w:r>
      <w:r w:rsidRPr="003405EA">
        <w:rPr>
          <w:rStyle w:val="StyleBoldUnderline"/>
        </w:rPr>
        <w:t xml:space="preserve">That's the </w:t>
      </w:r>
      <w:r w:rsidRPr="003405EA">
        <w:rPr>
          <w:rStyle w:val="Emphasis"/>
        </w:rPr>
        <w:t>highest closing price</w:t>
      </w:r>
      <w:r w:rsidRPr="003405EA">
        <w:rPr>
          <w:rStyle w:val="StyleBoldUnderline"/>
        </w:rPr>
        <w:t xml:space="preserve"> since May 2, 2012</w:t>
      </w:r>
      <w:r w:rsidRPr="00401157">
        <w:rPr>
          <w:sz w:val="16"/>
        </w:rPr>
        <w:t>, when oil settled at $105.22 per barrel.</w:t>
      </w:r>
      <w:r w:rsidRPr="00401157">
        <w:rPr>
          <w:sz w:val="12"/>
        </w:rPr>
        <w:t>¶</w:t>
      </w:r>
      <w:r w:rsidRPr="00401157">
        <w:rPr>
          <w:sz w:val="16"/>
        </w:rPr>
        <w:t xml:space="preserve"> The </w:t>
      </w:r>
      <w:r w:rsidRPr="003405EA">
        <w:rPr>
          <w:rStyle w:val="StyleBoldUnderline"/>
        </w:rPr>
        <w:t>Egyptian army seized control of the government</w:t>
      </w:r>
      <w:r w:rsidRPr="00401157">
        <w:rPr>
          <w:sz w:val="16"/>
        </w:rPr>
        <w:t xml:space="preserve"> Wednesday amid violent protests, deposing the country's first democratically elected president, Mohamed Morsy of the Muslim Brotherhood. On Friday, the African Union announced that it was suspending Egypt.</w:t>
      </w:r>
      <w:r w:rsidRPr="00401157">
        <w:rPr>
          <w:sz w:val="12"/>
        </w:rPr>
        <w:t>¶</w:t>
      </w:r>
      <w:r w:rsidRPr="00401157">
        <w:rPr>
          <w:sz w:val="16"/>
        </w:rPr>
        <w:t xml:space="preserve"> Egypt produces a negligible amount of oil. But </w:t>
      </w:r>
      <w:r w:rsidRPr="003405EA">
        <w:rPr>
          <w:rStyle w:val="StyleBoldUnderline"/>
        </w:rPr>
        <w:t>the Suez Canal</w:t>
      </w:r>
      <w:r w:rsidRPr="00401157">
        <w:rPr>
          <w:sz w:val="16"/>
        </w:rPr>
        <w:t xml:space="preserve">, which passes through the north African nation, </w:t>
      </w:r>
      <w:r w:rsidRPr="003405EA">
        <w:rPr>
          <w:rStyle w:val="StyleBoldUnderline"/>
        </w:rPr>
        <w:t>is a major thoroughfare for oil shipping that links the Mediterranean Sea with the Red Sea and the Persian Gulf.</w:t>
      </w:r>
      <w:r>
        <w:rPr>
          <w:rStyle w:val="StyleBoldUnderline"/>
        </w:rPr>
        <w:t xml:space="preserve"> </w:t>
      </w:r>
      <w:r w:rsidRPr="00401157">
        <w:rPr>
          <w:sz w:val="16"/>
        </w:rPr>
        <w:t xml:space="preserve">"I think most folks don't believe that violence in Egypt is going to cause a shutdown of the Suez Canal," said Tom Kloza, chief oil analyst for Gasbuddy.com. But he also said that military coups make traders nervous about energy supply, prompting them to buy oil and drive up prices. Oil was on the rise even before the Egyptian coup. </w:t>
      </w:r>
      <w:r w:rsidRPr="003405EA">
        <w:rPr>
          <w:rStyle w:val="StyleBoldUnderline"/>
        </w:rPr>
        <w:t xml:space="preserve">Oil prices have climbed </w:t>
      </w:r>
      <w:r w:rsidRPr="003405EA">
        <w:rPr>
          <w:rStyle w:val="Emphasis"/>
        </w:rPr>
        <w:t>more than 8% in the last month</w:t>
      </w:r>
      <w:r w:rsidRPr="003405EA">
        <w:rPr>
          <w:rStyle w:val="StyleBoldUnderline"/>
        </w:rPr>
        <w:t>, driven by economic growth.</w:t>
      </w:r>
      <w:r>
        <w:rPr>
          <w:rStyle w:val="StyleBoldUnderline"/>
        </w:rPr>
        <w:t xml:space="preserve"> </w:t>
      </w:r>
      <w:r w:rsidRPr="00401157">
        <w:rPr>
          <w:sz w:val="16"/>
        </w:rPr>
        <w:t>Brent crude, the benchmark for oil prices in Europe, rose $1.67, or 1.6%, to $107.43 a barrel.</w:t>
      </w:r>
    </w:p>
    <w:p w:rsidR="004D06F8" w:rsidRDefault="004D06F8" w:rsidP="004D06F8"/>
    <w:p w:rsidR="004D06F8" w:rsidRPr="009D26CF" w:rsidRDefault="004D06F8" w:rsidP="004D06F8">
      <w:pPr>
        <w:pStyle w:val="Heading4"/>
        <w:rPr>
          <w:rStyle w:val="StyleStyleBold12pt"/>
          <w:b/>
        </w:rPr>
      </w:pPr>
      <w:r>
        <w:rPr>
          <w:rStyle w:val="StyleStyleBold12pt"/>
          <w:b/>
        </w:rPr>
        <w:t>Oil prices high --- uncertainty over Egyptian situation.</w:t>
      </w:r>
    </w:p>
    <w:p w:rsidR="004D06F8" w:rsidRPr="009D26CF" w:rsidRDefault="004D06F8" w:rsidP="004D06F8">
      <w:pPr>
        <w:rPr>
          <w:rStyle w:val="StyleStyleBold12pt"/>
          <w:b w:val="0"/>
        </w:rPr>
      </w:pPr>
      <w:r>
        <w:rPr>
          <w:rStyle w:val="StyleStyleBold12pt"/>
        </w:rPr>
        <w:t>Reuters 7-6</w:t>
      </w:r>
      <w:r>
        <w:rPr>
          <w:rStyle w:val="StyleStyleBold12pt"/>
          <w:b w:val="0"/>
        </w:rPr>
        <w:t xml:space="preserve">-13 </w:t>
      </w:r>
      <w:r w:rsidRPr="009D26CF">
        <w:rPr>
          <w:rStyle w:val="StyleStyleBold12pt"/>
          <w:b w:val="0"/>
          <w:sz w:val="20"/>
          <w:szCs w:val="20"/>
        </w:rPr>
        <w:t>(Reuters, “Supply concerns send oil prices soaring above $ 107 per barrel,” Arab News, http://www.arabnews.com/news/457157)</w:t>
      </w:r>
    </w:p>
    <w:p w:rsidR="004D06F8" w:rsidRDefault="004D06F8" w:rsidP="004D06F8">
      <w:pPr>
        <w:rPr>
          <w:sz w:val="16"/>
        </w:rPr>
      </w:pPr>
      <w:r w:rsidRPr="009D26CF">
        <w:rPr>
          <w:sz w:val="16"/>
        </w:rPr>
        <w:t xml:space="preserve">NEW YORK: Brent crude </w:t>
      </w:r>
      <w:r w:rsidRPr="009D26CF">
        <w:rPr>
          <w:rStyle w:val="StyleBoldUnderline"/>
        </w:rPr>
        <w:t xml:space="preserve">oil prices were trading </w:t>
      </w:r>
      <w:r w:rsidRPr="009D26CF">
        <w:rPr>
          <w:rStyle w:val="Emphasis"/>
        </w:rPr>
        <w:t>above $ 107 per barrel</w:t>
      </w:r>
      <w:r w:rsidRPr="009D26CF">
        <w:rPr>
          <w:rStyle w:val="StyleBoldUnderline"/>
        </w:rPr>
        <w:t xml:space="preserve"> for the first time in three months yesterday</w:t>
      </w:r>
      <w:r w:rsidRPr="009D26CF">
        <w:rPr>
          <w:sz w:val="16"/>
        </w:rPr>
        <w:t>, underpinned by political unrest in Egypt that continued to fuel concerns of oil supply disruptions in the Middle East.</w:t>
      </w:r>
      <w:r w:rsidRPr="009D26CF">
        <w:rPr>
          <w:sz w:val="12"/>
        </w:rPr>
        <w:t>¶</w:t>
      </w:r>
      <w:r w:rsidRPr="009D26CF">
        <w:rPr>
          <w:sz w:val="16"/>
        </w:rPr>
        <w:t xml:space="preserve"> US crude </w:t>
      </w:r>
      <w:r w:rsidRPr="009D26CF">
        <w:rPr>
          <w:rStyle w:val="StyleBoldUnderline"/>
        </w:rPr>
        <w:lastRenderedPageBreak/>
        <w:t>oil prices maintained a 14-month high, supported by data showing US employers added more jobs than expected in June,</w:t>
      </w:r>
      <w:r w:rsidRPr="009D26CF">
        <w:rPr>
          <w:sz w:val="16"/>
        </w:rPr>
        <w:t xml:space="preserve"> as other commodity prices sank.</w:t>
      </w:r>
      <w:r w:rsidRPr="009D26CF">
        <w:rPr>
          <w:sz w:val="12"/>
        </w:rPr>
        <w:t>¶</w:t>
      </w:r>
      <w:r w:rsidRPr="009D26CF">
        <w:rPr>
          <w:sz w:val="16"/>
        </w:rPr>
        <w:t xml:space="preserve"> The news pushed the US dollar to a near three-year high against a basket of currencies, which can lead to lower oil prices. Commodities priced in dollars become more expensive for holders of other currencies as the dollar strengthens.</w:t>
      </w:r>
      <w:r w:rsidRPr="009D26CF">
        <w:rPr>
          <w:sz w:val="12"/>
        </w:rPr>
        <w:t>¶</w:t>
      </w:r>
      <w:r w:rsidRPr="009D26CF">
        <w:rPr>
          <w:sz w:val="16"/>
        </w:rPr>
        <w:t xml:space="preserve"> But the crude oil market interpreted the data as a positive, said Matt Smith, commodity analyst at Schneider Electric in Louisville, Kentucky "because it means we're going to see a stronger economy."</w:t>
      </w:r>
      <w:r w:rsidRPr="009D26CF">
        <w:rPr>
          <w:sz w:val="12"/>
        </w:rPr>
        <w:t>¶</w:t>
      </w:r>
      <w:r w:rsidRPr="009D26CF">
        <w:rPr>
          <w:sz w:val="16"/>
        </w:rPr>
        <w:t xml:space="preserve"> Still, crude oil in other currencies is becoming more expensive and "will provide headwinds at some point," Smith added.</w:t>
      </w:r>
      <w:r w:rsidRPr="009D26CF">
        <w:rPr>
          <w:sz w:val="12"/>
        </w:rPr>
        <w:t>¶</w:t>
      </w:r>
      <w:r w:rsidRPr="009D26CF">
        <w:rPr>
          <w:sz w:val="16"/>
        </w:rPr>
        <w:t xml:space="preserve"> The positive data fueled investor fear that the US Federal Reserve may taper its stimulus program. That coupled with recent reports of weaker economic data out of China caused other commodities prices to collapse.</w:t>
      </w:r>
      <w:r w:rsidRPr="009D26CF">
        <w:rPr>
          <w:sz w:val="12"/>
        </w:rPr>
        <w:t>¶</w:t>
      </w:r>
      <w:r w:rsidRPr="009D26CF">
        <w:rPr>
          <w:sz w:val="16"/>
        </w:rPr>
        <w:t xml:space="preserve"> Gold lost 3 percent and copper was down more than 2 percent.</w:t>
      </w:r>
      <w:r w:rsidRPr="009D26CF">
        <w:rPr>
          <w:sz w:val="12"/>
        </w:rPr>
        <w:t>¶</w:t>
      </w:r>
      <w:r w:rsidRPr="009D26CF">
        <w:rPr>
          <w:sz w:val="16"/>
        </w:rPr>
        <w:t xml:space="preserve"> Brent crude oil for August delivery LCOc1 was last trading $ 1.80 per barrel higher at $ 107.34 by 11:52 a.m. EDT (1552 GMT) after hitting a high of $ 107.40 a barrel.</w:t>
      </w:r>
      <w:r w:rsidRPr="009D26CF">
        <w:rPr>
          <w:sz w:val="12"/>
        </w:rPr>
        <w:t>¶</w:t>
      </w:r>
      <w:r w:rsidRPr="009D26CF">
        <w:rPr>
          <w:sz w:val="16"/>
        </w:rPr>
        <w:t xml:space="preserve"> Front-month US crude oil futures CLc1 were up $1.63 per barrel to $ 102.87 a barrel after hitting a high of $ 102.92.</w:t>
      </w:r>
      <w:r w:rsidRPr="009D26CF">
        <w:rPr>
          <w:sz w:val="12"/>
        </w:rPr>
        <w:t>¶</w:t>
      </w:r>
      <w:r w:rsidRPr="009D26CF">
        <w:rPr>
          <w:sz w:val="16"/>
        </w:rPr>
        <w:t xml:space="preserve"> The </w:t>
      </w:r>
      <w:r w:rsidRPr="009D26CF">
        <w:rPr>
          <w:rStyle w:val="StyleBoldUnderline"/>
        </w:rPr>
        <w:t>Egyptian military took control of the nation on Wednesday. So far, ports and shipping through the Suez Canal have been operating normally, two shipping sources and a canal official said.</w:t>
      </w:r>
      <w:r w:rsidRPr="009D26CF">
        <w:rPr>
          <w:sz w:val="12"/>
        </w:rPr>
        <w:t>¶</w:t>
      </w:r>
      <w:r w:rsidRPr="009D26CF">
        <w:rPr>
          <w:sz w:val="16"/>
        </w:rPr>
        <w:t xml:space="preserve"> The Middle East pumps a third of the world's oil and the Suez Canal and Suez-Mediterranean pipeline were responsible for transiting some 2.2 million barrels per day of oil into the Mediterranean Sea in 2011, according to U.S. government data.</w:t>
      </w:r>
      <w:r w:rsidRPr="009D26CF">
        <w:rPr>
          <w:sz w:val="12"/>
        </w:rPr>
        <w:t>¶</w:t>
      </w:r>
      <w:r w:rsidRPr="009D26CF">
        <w:rPr>
          <w:sz w:val="16"/>
        </w:rPr>
        <w:t xml:space="preserve"> Libya's largest export terminal was shut late on Thursday. Port guards locked the gate over salary complaints, preventing workers from continuing operations.</w:t>
      </w:r>
      <w:r w:rsidRPr="009D26CF">
        <w:rPr>
          <w:sz w:val="12"/>
        </w:rPr>
        <w:t>¶</w:t>
      </w:r>
      <w:r w:rsidRPr="009D26CF">
        <w:rPr>
          <w:sz w:val="16"/>
        </w:rPr>
        <w:t xml:space="preserve"> Investors remained on edge and were pricing in risk of Mideast supply disruptions should conflict spread to other regional nations, analysts said.</w:t>
      </w:r>
      <w:r w:rsidRPr="009D26CF">
        <w:rPr>
          <w:sz w:val="12"/>
        </w:rPr>
        <w:t>¶</w:t>
      </w:r>
      <w:r w:rsidRPr="009D26CF">
        <w:rPr>
          <w:sz w:val="16"/>
        </w:rPr>
        <w:t xml:space="preserve"> The Egyptian uncertainty added to existing supply worries. Almost all physical crude grades consumed by Europe are now short including Russian, Iraqi, Libyan and African grades.</w:t>
      </w:r>
      <w:r w:rsidRPr="009D26CF">
        <w:rPr>
          <w:sz w:val="12"/>
        </w:rPr>
        <w:t>¶</w:t>
      </w:r>
      <w:r w:rsidRPr="009D26CF">
        <w:rPr>
          <w:sz w:val="16"/>
        </w:rPr>
        <w:t xml:space="preserve"> North Sea supplies, which underpin the Brent contract, are expected to be extremely low in the coming months when main grade Forties output is reduced due to maintenance in August.</w:t>
      </w:r>
      <w:r w:rsidRPr="009D26CF">
        <w:rPr>
          <w:sz w:val="12"/>
        </w:rPr>
        <w:t>¶</w:t>
      </w:r>
      <w:r w:rsidRPr="009D26CF">
        <w:rPr>
          <w:sz w:val="16"/>
        </w:rPr>
        <w:t xml:space="preserve"> The spread between the Brent oil contracts of August and September LCOQ3-U3 widened to 79 cents, the highest in nearly five months.</w:t>
      </w:r>
      <w:r w:rsidRPr="009D26CF">
        <w:rPr>
          <w:sz w:val="12"/>
        </w:rPr>
        <w:t>¶</w:t>
      </w:r>
      <w:r w:rsidRPr="009D26CF">
        <w:rPr>
          <w:sz w:val="16"/>
        </w:rPr>
        <w:t xml:space="preserve"> </w:t>
      </w:r>
      <w:r w:rsidRPr="009D26CF">
        <w:rPr>
          <w:rStyle w:val="StyleBoldUnderline"/>
        </w:rPr>
        <w:t>Strong employment figures from the United States underpinned futures but support from the data could be short lived</w:t>
      </w:r>
      <w:r w:rsidRPr="009D26CF">
        <w:rPr>
          <w:sz w:val="16"/>
        </w:rPr>
        <w:t>.</w:t>
      </w:r>
      <w:r w:rsidRPr="009D26CF">
        <w:rPr>
          <w:sz w:val="12"/>
        </w:rPr>
        <w:t>¶</w:t>
      </w:r>
      <w:r w:rsidRPr="009D26CF">
        <w:rPr>
          <w:sz w:val="16"/>
        </w:rPr>
        <w:t xml:space="preserve"> US job growth increased more than expected in June, which could draw the Federal Reserve closer to scaling back its massive monetary stimulus later this year, which would sap liquidity and drag on commodity prices.</w:t>
      </w:r>
      <w:r w:rsidRPr="009D26CF">
        <w:rPr>
          <w:sz w:val="12"/>
        </w:rPr>
        <w:t>¶</w:t>
      </w:r>
      <w:r w:rsidRPr="009D26CF">
        <w:rPr>
          <w:sz w:val="16"/>
        </w:rPr>
        <w:t xml:space="preserve"> Employers added 195,000 new jobs to their payrolls last month, the Labor Department said yesterday, while the unemployment rate held steady at 7.6 percent as more people entered the work force.</w:t>
      </w:r>
      <w:r w:rsidRPr="009D26CF">
        <w:rPr>
          <w:sz w:val="12"/>
        </w:rPr>
        <w:t>¶</w:t>
      </w:r>
      <w:r w:rsidRPr="009D26CF">
        <w:rPr>
          <w:sz w:val="16"/>
        </w:rPr>
        <w:t xml:space="preserve"> The closely watched spread between global benchmark Brent crude oil and US West Texas Intermediate CL- had widened to $ 5.17 per barrel and was last trading around $ 4.50.</w:t>
      </w:r>
      <w:r w:rsidRPr="009D26CF">
        <w:rPr>
          <w:sz w:val="12"/>
        </w:rPr>
        <w:t>¶</w:t>
      </w:r>
      <w:r w:rsidRPr="009D26CF">
        <w:rPr>
          <w:sz w:val="16"/>
        </w:rPr>
        <w:t xml:space="preserve"> Brent's premium to WTI crude at one point on Wednesday narrowed to $3.09, the weakest since December 2010.</w:t>
      </w:r>
    </w:p>
    <w:p w:rsidR="004D06F8" w:rsidRDefault="004D06F8" w:rsidP="004D06F8">
      <w:pPr>
        <w:rPr>
          <w:sz w:val="16"/>
        </w:rPr>
      </w:pPr>
    </w:p>
    <w:p w:rsidR="004D06F8" w:rsidRPr="002D6D18" w:rsidRDefault="004D06F8" w:rsidP="004D06F8">
      <w:pPr>
        <w:pStyle w:val="Heading4"/>
        <w:rPr>
          <w:rStyle w:val="StyleStyleBold12pt"/>
          <w:b/>
        </w:rPr>
      </w:pPr>
      <w:r>
        <w:rPr>
          <w:rStyle w:val="StyleStyleBold12pt"/>
          <w:b/>
        </w:rPr>
        <w:t>Oil prices high --- US jobs on the rise.</w:t>
      </w:r>
    </w:p>
    <w:p w:rsidR="004D06F8" w:rsidRPr="009D26CF" w:rsidRDefault="004D06F8" w:rsidP="004D06F8">
      <w:pPr>
        <w:rPr>
          <w:rStyle w:val="StyleStyleBold12pt"/>
          <w:b w:val="0"/>
        </w:rPr>
      </w:pPr>
      <w:r>
        <w:rPr>
          <w:rStyle w:val="StyleStyleBold12pt"/>
        </w:rPr>
        <w:t>AP 7-5</w:t>
      </w:r>
      <w:r>
        <w:rPr>
          <w:rStyle w:val="StyleStyleBold12pt"/>
          <w:b w:val="0"/>
        </w:rPr>
        <w:t>-13</w:t>
      </w:r>
      <w:r w:rsidRPr="002D6D18">
        <w:rPr>
          <w:rStyle w:val="StyleStyleBold12pt"/>
          <w:b w:val="0"/>
          <w:sz w:val="20"/>
          <w:szCs w:val="20"/>
        </w:rPr>
        <w:t xml:space="preserve"> (Associated Press, “Oil Price Climbs After Strong US Jobs Report,” NPR, http://www.npr.org/templates/story/story.php?storyId=199063522)</w:t>
      </w:r>
    </w:p>
    <w:p w:rsidR="004D06F8" w:rsidRDefault="004D06F8" w:rsidP="004D06F8">
      <w:pPr>
        <w:rPr>
          <w:sz w:val="16"/>
        </w:rPr>
      </w:pPr>
      <w:r w:rsidRPr="009D26CF">
        <w:rPr>
          <w:sz w:val="16"/>
        </w:rPr>
        <w:t xml:space="preserve">NEW YORK (AP) — </w:t>
      </w:r>
      <w:r w:rsidRPr="009D26CF">
        <w:rPr>
          <w:rStyle w:val="StyleBoldUnderline"/>
        </w:rPr>
        <w:t xml:space="preserve">The price of oil marched higher Friday with a </w:t>
      </w:r>
      <w:r w:rsidRPr="009D26CF">
        <w:rPr>
          <w:rStyle w:val="Emphasis"/>
        </w:rPr>
        <w:t>positive report on U.S. hiring</w:t>
      </w:r>
      <w:r w:rsidRPr="009D26CF">
        <w:rPr>
          <w:rStyle w:val="StyleBoldUnderline"/>
        </w:rPr>
        <w:t xml:space="preserve"> and ongoing concerns about the crisis in Egypt.</w:t>
      </w:r>
      <w:r w:rsidRPr="009D26CF">
        <w:rPr>
          <w:rStyle w:val="StyleBoldUnderline"/>
          <w:sz w:val="12"/>
        </w:rPr>
        <w:t>¶</w:t>
      </w:r>
      <w:r w:rsidRPr="009D26CF">
        <w:rPr>
          <w:sz w:val="16"/>
        </w:rPr>
        <w:t xml:space="preserve"> </w:t>
      </w:r>
      <w:r w:rsidRPr="009D26CF">
        <w:rPr>
          <w:rStyle w:val="StyleBoldUnderline"/>
        </w:rPr>
        <w:t>Benchmark crude</w:t>
      </w:r>
      <w:r w:rsidRPr="009D26CF">
        <w:rPr>
          <w:sz w:val="16"/>
        </w:rPr>
        <w:t xml:space="preserve"> for August delivery </w:t>
      </w:r>
      <w:r w:rsidRPr="009D26CF">
        <w:rPr>
          <w:rStyle w:val="StyleBoldUnderline"/>
        </w:rPr>
        <w:t>rose</w:t>
      </w:r>
      <w:r w:rsidRPr="009D26CF">
        <w:rPr>
          <w:sz w:val="16"/>
        </w:rPr>
        <w:t xml:space="preserve"> $1.98, or 2 percent, </w:t>
      </w:r>
      <w:r w:rsidRPr="009D26CF">
        <w:rPr>
          <w:rStyle w:val="StyleBoldUnderline"/>
        </w:rPr>
        <w:t>to finish at $103.22 per barrel</w:t>
      </w:r>
      <w:r w:rsidRPr="009D26CF">
        <w:rPr>
          <w:sz w:val="16"/>
        </w:rPr>
        <w:t xml:space="preserve"> on the New York Mercantile Exchange. </w:t>
      </w:r>
      <w:r w:rsidRPr="009D26CF">
        <w:rPr>
          <w:rStyle w:val="StyleBoldUnderline"/>
        </w:rPr>
        <w:t>That's the highest closing price since May 2, 2012.</w:t>
      </w:r>
      <w:r w:rsidRPr="009D26CF">
        <w:rPr>
          <w:rStyle w:val="StyleBoldUnderline"/>
          <w:sz w:val="12"/>
        </w:rPr>
        <w:t xml:space="preserve">¶ </w:t>
      </w:r>
      <w:r w:rsidRPr="009D26CF">
        <w:rPr>
          <w:sz w:val="16"/>
        </w:rPr>
        <w:t>Following the ouster of Egyptian president Mohammed Morsi on Wednesday, his supporters began a series of protests and attacks Friday. The military opened fire as hundreds of protesters marched on a headquarters of the Republican Guard</w:t>
      </w:r>
      <w:r w:rsidRPr="009D26CF">
        <w:rPr>
          <w:sz w:val="12"/>
        </w:rPr>
        <w:t>¶</w:t>
      </w:r>
      <w:r w:rsidRPr="009D26CF">
        <w:rPr>
          <w:sz w:val="16"/>
        </w:rPr>
        <w:t xml:space="preserve"> Egypt is not an oil-producer, but its control of the Suez Canal, one of the world's busiest shipping lanes, gives it a crucial role in maintaining global energy supplies.</w:t>
      </w:r>
      <w:r w:rsidRPr="009D26CF">
        <w:rPr>
          <w:sz w:val="12"/>
        </w:rPr>
        <w:t>¶</w:t>
      </w:r>
      <w:r w:rsidRPr="009D26CF">
        <w:rPr>
          <w:sz w:val="16"/>
        </w:rPr>
        <w:t xml:space="preserve"> For now supplies are moving freely through the canal.</w:t>
      </w:r>
      <w:r w:rsidRPr="009D26CF">
        <w:rPr>
          <w:sz w:val="12"/>
        </w:rPr>
        <w:t>¶</w:t>
      </w:r>
      <w:r w:rsidRPr="009D26CF">
        <w:rPr>
          <w:sz w:val="16"/>
        </w:rPr>
        <w:t xml:space="preserve"> </w:t>
      </w:r>
      <w:r w:rsidRPr="009D26CF">
        <w:rPr>
          <w:rStyle w:val="StyleBoldUnderline"/>
        </w:rPr>
        <w:t>U.S. employers added a robust 195,000 jobs in June</w:t>
      </w:r>
      <w:r w:rsidRPr="009D26CF">
        <w:rPr>
          <w:sz w:val="16"/>
        </w:rPr>
        <w:t xml:space="preserve"> and many more in April and May than previously thought. </w:t>
      </w:r>
      <w:r w:rsidRPr="009D26CF">
        <w:rPr>
          <w:rStyle w:val="StyleBoldUnderline"/>
        </w:rPr>
        <w:t>The job growth suggests a stronger economy</w:t>
      </w:r>
      <w:r w:rsidRPr="009D26CF">
        <w:rPr>
          <w:sz w:val="16"/>
        </w:rPr>
        <w:t xml:space="preserve"> and makes it more likely the Federal Reserve will slow its bond purchases before year's end.</w:t>
      </w:r>
      <w:r w:rsidRPr="009D26CF">
        <w:rPr>
          <w:sz w:val="12"/>
        </w:rPr>
        <w:t>¶</w:t>
      </w:r>
      <w:r w:rsidRPr="009D26CF">
        <w:rPr>
          <w:sz w:val="16"/>
        </w:rPr>
        <w:t xml:space="preserve"> Those bond purchases have supported the economy by helping keep long-term interest rates low. That in turn has given a boost to investments such as stocks and oil.</w:t>
      </w:r>
      <w:r w:rsidRPr="009D26CF">
        <w:rPr>
          <w:sz w:val="12"/>
        </w:rPr>
        <w:t>¶</w:t>
      </w:r>
      <w:r w:rsidRPr="009D26CF">
        <w:rPr>
          <w:sz w:val="16"/>
        </w:rPr>
        <w:t xml:space="preserve"> At the pump, the national average for a gallon of gas stayed at $3.48 for the third straight day. That's down 14 cents from a month ago and 14 cents higher than a year ago.</w:t>
      </w:r>
      <w:r w:rsidRPr="009D26CF">
        <w:rPr>
          <w:sz w:val="12"/>
        </w:rPr>
        <w:t>¶</w:t>
      </w:r>
      <w:r w:rsidRPr="009D26CF">
        <w:rPr>
          <w:sz w:val="16"/>
        </w:rPr>
        <w:t xml:space="preserve"> Brent crude, which is used to set prices for crude oils used by many U.S. refineries, rose $2.18, or 2.1 percent, to end at $107.72 per barrel on the ICE Futures exchange in London.</w:t>
      </w:r>
    </w:p>
    <w:p w:rsidR="004D06F8" w:rsidRDefault="004D06F8" w:rsidP="004D06F8">
      <w:pPr>
        <w:pStyle w:val="Heading2"/>
      </w:pPr>
      <w:r>
        <w:lastRenderedPageBreak/>
        <w:t>UQ --- Saudi economy high</w:t>
      </w:r>
    </w:p>
    <w:p w:rsidR="004D06F8" w:rsidRPr="007D182B" w:rsidRDefault="004D06F8" w:rsidP="004D06F8">
      <w:pPr>
        <w:pStyle w:val="Heading4"/>
        <w:rPr>
          <w:rStyle w:val="StyleStyleBold12pt"/>
          <w:b/>
        </w:rPr>
      </w:pPr>
      <w:r>
        <w:rPr>
          <w:rStyle w:val="StyleStyleBold12pt"/>
          <w:b/>
        </w:rPr>
        <w:t>Saudi economy is solid now --- high oil prices.</w:t>
      </w:r>
    </w:p>
    <w:p w:rsidR="004D06F8" w:rsidRPr="007D182B" w:rsidRDefault="004D06F8" w:rsidP="004D06F8">
      <w:pPr>
        <w:rPr>
          <w:rStyle w:val="StyleStyleBold12pt"/>
          <w:b w:val="0"/>
        </w:rPr>
      </w:pPr>
      <w:r>
        <w:rPr>
          <w:rStyle w:val="StyleStyleBold12pt"/>
        </w:rPr>
        <w:t>Arab News 7-2</w:t>
      </w:r>
      <w:r>
        <w:rPr>
          <w:rStyle w:val="StyleStyleBold12pt"/>
          <w:b w:val="0"/>
        </w:rPr>
        <w:t xml:space="preserve">-13 </w:t>
      </w:r>
      <w:r w:rsidRPr="007D182B">
        <w:rPr>
          <w:rStyle w:val="StyleStyleBold12pt"/>
          <w:b w:val="0"/>
          <w:sz w:val="20"/>
          <w:szCs w:val="20"/>
        </w:rPr>
        <w:t>(“Saudi Arabia’s economy remains robust in May,” Jeddah: Arab News, http://www.arabnews.com/news/456771)</w:t>
      </w:r>
    </w:p>
    <w:p w:rsidR="004D06F8" w:rsidRPr="007D182B" w:rsidRDefault="004D06F8" w:rsidP="004D06F8">
      <w:pPr>
        <w:rPr>
          <w:sz w:val="16"/>
        </w:rPr>
      </w:pPr>
      <w:r w:rsidRPr="00C916F7">
        <w:rPr>
          <w:rStyle w:val="Emphasis"/>
          <w:highlight w:val="cyan"/>
        </w:rPr>
        <w:t>Saudi Arabia’s economy was robust</w:t>
      </w:r>
      <w:r w:rsidRPr="007D182B">
        <w:rPr>
          <w:rStyle w:val="StyleBoldUnderline"/>
        </w:rPr>
        <w:t xml:space="preserve"> in May. Indicators of </w:t>
      </w:r>
      <w:r w:rsidRPr="00C916F7">
        <w:rPr>
          <w:rStyle w:val="StyleBoldUnderline"/>
          <w:highlight w:val="cyan"/>
        </w:rPr>
        <w:t>consumer spending maintained solid growth</w:t>
      </w:r>
      <w:r w:rsidRPr="007D182B">
        <w:rPr>
          <w:sz w:val="16"/>
        </w:rPr>
        <w:t xml:space="preserve"> in May leading to record highs for both cash withdrawals and point of sale transactions, according to a report by Jadwa Investment.</w:t>
      </w:r>
      <w:r w:rsidRPr="007D182B">
        <w:rPr>
          <w:sz w:val="12"/>
        </w:rPr>
        <w:t>¶</w:t>
      </w:r>
      <w:r w:rsidRPr="007D182B">
        <w:rPr>
          <w:sz w:val="16"/>
        </w:rPr>
        <w:t xml:space="preserve"> </w:t>
      </w:r>
      <w:r w:rsidRPr="007D182B">
        <w:rPr>
          <w:rStyle w:val="StyleBoldUnderline"/>
        </w:rPr>
        <w:t>The report said annual growth in bank lending to the private sector remained solid in May</w:t>
      </w:r>
      <w:r w:rsidRPr="007D182B">
        <w:rPr>
          <w:sz w:val="16"/>
        </w:rPr>
        <w:t>, though the additional credit issued during the month slowed compared with previous month. Bank holding of treasury bills pushed bank lending to the public sector higher.</w:t>
      </w:r>
      <w:r w:rsidRPr="007D182B">
        <w:rPr>
          <w:sz w:val="12"/>
        </w:rPr>
        <w:t>¶</w:t>
      </w:r>
      <w:r w:rsidRPr="007D182B">
        <w:rPr>
          <w:sz w:val="16"/>
        </w:rPr>
        <w:t xml:space="preserve"> Bank deposits rose for the third consecutive month in May, pushing the year-on-year growth to its highest level since June 2009. Bank excess deposits at SAMA (Saudi Arabian Monetary Agency) remained high while loan-to-deposit ratio was broadly unchanged in May, giving scope for further lending growth.</w:t>
      </w:r>
      <w:r w:rsidRPr="007D182B">
        <w:rPr>
          <w:sz w:val="12"/>
        </w:rPr>
        <w:t>¶</w:t>
      </w:r>
      <w:r w:rsidRPr="007D182B">
        <w:rPr>
          <w:sz w:val="16"/>
        </w:rPr>
        <w:t xml:space="preserve"> </w:t>
      </w:r>
      <w:r w:rsidRPr="007D182B">
        <w:rPr>
          <w:rStyle w:val="StyleBoldUnderline"/>
        </w:rPr>
        <w:t xml:space="preserve">The Jadwa report said </w:t>
      </w:r>
      <w:r w:rsidRPr="00C916F7">
        <w:rPr>
          <w:rStyle w:val="StyleBoldUnderline"/>
          <w:highlight w:val="cyan"/>
        </w:rPr>
        <w:t>Saudi Arabia’s year-on-year inflation</w:t>
      </w:r>
      <w:r w:rsidRPr="007D182B">
        <w:rPr>
          <w:rStyle w:val="StyleBoldUnderline"/>
        </w:rPr>
        <w:t xml:space="preserve"> in May </w:t>
      </w:r>
      <w:r w:rsidRPr="00C916F7">
        <w:rPr>
          <w:rStyle w:val="StyleBoldUnderline"/>
          <w:highlight w:val="cyan"/>
        </w:rPr>
        <w:t>slowed to its lowest since December 2012</w:t>
      </w:r>
      <w:r w:rsidRPr="007D182B">
        <w:rPr>
          <w:sz w:val="16"/>
        </w:rPr>
        <w:t xml:space="preserve"> owing to a fall in the core index while food and rents remained high.</w:t>
      </w:r>
      <w:r w:rsidRPr="007D182B">
        <w:rPr>
          <w:sz w:val="12"/>
        </w:rPr>
        <w:t>¶</w:t>
      </w:r>
      <w:r w:rsidRPr="007D182B">
        <w:rPr>
          <w:sz w:val="16"/>
        </w:rPr>
        <w:t xml:space="preserve"> The Kingdom’s nonoil exports and imports maintained their positive trend for the third consecutive month. Petrochemical exports were the highest this year, though it remains lower than a year ago.</w:t>
      </w:r>
      <w:r w:rsidRPr="007D182B">
        <w:rPr>
          <w:sz w:val="12"/>
        </w:rPr>
        <w:t>¶</w:t>
      </w:r>
      <w:r w:rsidRPr="007D182B">
        <w:rPr>
          <w:sz w:val="16"/>
        </w:rPr>
        <w:t xml:space="preserve"> </w:t>
      </w:r>
      <w:r w:rsidRPr="00C916F7">
        <w:rPr>
          <w:rStyle w:val="StyleBoldUnderline"/>
          <w:highlight w:val="cyan"/>
        </w:rPr>
        <w:t xml:space="preserve">Brent </w:t>
      </w:r>
      <w:r w:rsidRPr="00C916F7">
        <w:rPr>
          <w:rStyle w:val="Emphasis"/>
          <w:highlight w:val="cyan"/>
        </w:rPr>
        <w:t>crude prices moved within a small range of $ 100-$ 105 per barrel</w:t>
      </w:r>
      <w:r w:rsidRPr="007D182B">
        <w:rPr>
          <w:rStyle w:val="StyleBoldUnderline"/>
        </w:rPr>
        <w:t xml:space="preserve"> for the third consecutive month in June</w:t>
      </w:r>
      <w:r w:rsidRPr="007D182B">
        <w:rPr>
          <w:sz w:val="16"/>
        </w:rPr>
        <w:t>. Potential monetary policy adjustment in the US is expected to have a temporary impact on oil prices, the report added.</w:t>
      </w:r>
      <w:r w:rsidRPr="007D182B">
        <w:rPr>
          <w:sz w:val="12"/>
        </w:rPr>
        <w:t>¶</w:t>
      </w:r>
      <w:r w:rsidRPr="007D182B">
        <w:rPr>
          <w:sz w:val="16"/>
        </w:rPr>
        <w:t xml:space="preserve"> </w:t>
      </w:r>
      <w:r w:rsidRPr="00C916F7">
        <w:rPr>
          <w:rStyle w:val="StyleBoldUnderline"/>
          <w:highlight w:val="cyan"/>
        </w:rPr>
        <w:t>The dollar strengthened in June against most advanced currencies</w:t>
      </w:r>
      <w:r w:rsidRPr="007D182B">
        <w:rPr>
          <w:rStyle w:val="StyleBoldUnderline"/>
        </w:rPr>
        <w:t xml:space="preserve"> owing to potential impact of scaling back monetary policy stimulus by the US Fed</w:t>
      </w:r>
      <w:r w:rsidRPr="007D182B">
        <w:rPr>
          <w:sz w:val="16"/>
        </w:rPr>
        <w:t>. A shift to slower growth in China and the outlook for higher interest rate in the US have also put pressure on emerging market currencies.</w:t>
      </w:r>
      <w:r w:rsidRPr="007D182B">
        <w:rPr>
          <w:sz w:val="12"/>
        </w:rPr>
        <w:t>¶</w:t>
      </w:r>
      <w:r w:rsidRPr="007D182B">
        <w:rPr>
          <w:sz w:val="16"/>
        </w:rPr>
        <w:t xml:space="preserve"> The Tadawul All-Share Index (TASI) maintained its upward trend during June, despite recent global equity markets turbulence and heightening regional political tensions. Average volumes improved to SR 6.3 billion up from SR 5.5 billion in May, the Jadwa report said. Only four of the fifteen sectors were up in June. Real estate development and banks were the best performing sectors, benefiting from positive domestic economic outlook.</w:t>
      </w:r>
      <w:r w:rsidRPr="007D182B">
        <w:rPr>
          <w:sz w:val="12"/>
        </w:rPr>
        <w:t>¶</w:t>
      </w:r>
      <w:r w:rsidRPr="007D182B">
        <w:rPr>
          <w:sz w:val="16"/>
        </w:rPr>
        <w:t xml:space="preserve"> The new Capital Market Authority (CMA) regulation introduced last month continued to push speculative sectors down.</w:t>
      </w:r>
    </w:p>
    <w:p w:rsidR="004D06F8" w:rsidRDefault="004D06F8" w:rsidP="004D06F8"/>
    <w:p w:rsidR="004D06F8" w:rsidRPr="00B17F3A" w:rsidRDefault="004D06F8" w:rsidP="004D06F8">
      <w:pPr>
        <w:pStyle w:val="Heading4"/>
        <w:rPr>
          <w:rStyle w:val="StyleStyleBold12pt"/>
          <w:b/>
        </w:rPr>
      </w:pPr>
      <w:r>
        <w:rPr>
          <w:rStyle w:val="StyleStyleBold12pt"/>
          <w:b/>
        </w:rPr>
        <w:t>Saudi economy projected to be solid --- banks and petrochemical companies.</w:t>
      </w:r>
    </w:p>
    <w:p w:rsidR="004D06F8" w:rsidRPr="00B17F3A" w:rsidRDefault="004D06F8" w:rsidP="004D06F8">
      <w:pPr>
        <w:rPr>
          <w:rStyle w:val="StyleStyleBold12pt"/>
          <w:b w:val="0"/>
        </w:rPr>
      </w:pPr>
      <w:r>
        <w:rPr>
          <w:rStyle w:val="StyleStyleBold12pt"/>
        </w:rPr>
        <w:t>Reuters 7-4</w:t>
      </w:r>
      <w:r>
        <w:rPr>
          <w:rStyle w:val="StyleStyleBold12pt"/>
          <w:b w:val="0"/>
        </w:rPr>
        <w:t xml:space="preserve">-13 </w:t>
      </w:r>
      <w:r w:rsidRPr="00B17F3A">
        <w:rPr>
          <w:rStyle w:val="StyleStyleBold12pt"/>
          <w:b w:val="0"/>
          <w:sz w:val="20"/>
          <w:szCs w:val="20"/>
        </w:rPr>
        <w:t>(Reuters Finance, “Solid Q2 Earnings Seen For Saudi Banks, Petrochemicals,” Gulf News Saudi Arabia, http://gulfbusiness.com/2013/07/solid-q2-earnings-seen-for-saudi-banks-petrochemicals/#.UdoUn1Md5dU)</w:t>
      </w:r>
    </w:p>
    <w:p w:rsidR="004D06F8" w:rsidRDefault="004D06F8" w:rsidP="004D06F8">
      <w:pPr>
        <w:rPr>
          <w:sz w:val="16"/>
        </w:rPr>
      </w:pPr>
      <w:r w:rsidRPr="007305FE">
        <w:rPr>
          <w:rStyle w:val="StyleBoldUnderline"/>
        </w:rPr>
        <w:t xml:space="preserve">Solid second-quarter earnings among </w:t>
      </w:r>
      <w:r w:rsidRPr="007305FE">
        <w:rPr>
          <w:rStyle w:val="Emphasis"/>
        </w:rPr>
        <w:t>Saudi Arabian banks</w:t>
      </w:r>
      <w:r w:rsidRPr="007305FE">
        <w:rPr>
          <w:rStyle w:val="StyleBoldUnderline"/>
        </w:rPr>
        <w:t xml:space="preserve"> and </w:t>
      </w:r>
      <w:r w:rsidRPr="007305FE">
        <w:rPr>
          <w:rStyle w:val="Emphasis"/>
        </w:rPr>
        <w:t>petrochemical companies</w:t>
      </w:r>
      <w:r w:rsidRPr="007305FE">
        <w:rPr>
          <w:rStyle w:val="StyleBoldUnderline"/>
        </w:rPr>
        <w:t xml:space="preserve"> may give the country’s stock market a boost in the second half of this year</w:t>
      </w:r>
      <w:r w:rsidRPr="00B17F3A">
        <w:rPr>
          <w:sz w:val="16"/>
        </w:rPr>
        <w:t>, analysts believe.</w:t>
      </w:r>
      <w:r w:rsidRPr="00B17F3A">
        <w:rPr>
          <w:sz w:val="12"/>
        </w:rPr>
        <w:t>¶</w:t>
      </w:r>
      <w:r w:rsidRPr="00B17F3A">
        <w:rPr>
          <w:sz w:val="16"/>
        </w:rPr>
        <w:t xml:space="preserve"> </w:t>
      </w:r>
      <w:r w:rsidRPr="007305FE">
        <w:rPr>
          <w:rStyle w:val="Emphasis"/>
        </w:rPr>
        <w:t>Those two sectors</w:t>
      </w:r>
      <w:r w:rsidRPr="00B17F3A">
        <w:rPr>
          <w:sz w:val="16"/>
        </w:rPr>
        <w:t xml:space="preserve"> together account for over half of the market’s capitalisation, so they </w:t>
      </w:r>
      <w:r w:rsidRPr="007305FE">
        <w:rPr>
          <w:rStyle w:val="Emphasis"/>
        </w:rPr>
        <w:t>are key for the performance of the bourse</w:t>
      </w:r>
      <w:r w:rsidRPr="00B17F3A">
        <w:rPr>
          <w:sz w:val="16"/>
        </w:rPr>
        <w:t>. The market’s main index is up 11.9 per cent year-to-date, far underperforming rises of over 30 per cent by other Gulf markets such as Dubai and Kuwait.</w:t>
      </w:r>
      <w:r w:rsidRPr="00B17F3A">
        <w:rPr>
          <w:sz w:val="12"/>
        </w:rPr>
        <w:t>¶</w:t>
      </w:r>
      <w:r w:rsidRPr="00B17F3A">
        <w:rPr>
          <w:sz w:val="16"/>
        </w:rPr>
        <w:t xml:space="preserve"> Saudi bank shares have slightly outperformed other sectors; the banking index is up 15.2 per cent year-to-date. But banks’ earnings growth has been dampened by low interest rate margins and, to a lesser extent, by payment problems at some of their construction company clients.</w:t>
      </w:r>
      <w:r w:rsidRPr="00B17F3A">
        <w:rPr>
          <w:sz w:val="12"/>
        </w:rPr>
        <w:t>¶</w:t>
      </w:r>
      <w:r w:rsidRPr="00B17F3A">
        <w:rPr>
          <w:sz w:val="16"/>
        </w:rPr>
        <w:t xml:space="preserve"> Late last year the government began imposing fees on companies that hired more foreign workers than locals, in an effort to reduce unemployment among Saudi nationals. Construction firms have been among the hardest hit by the policy as their hiring costs have increased.</w:t>
      </w:r>
      <w:r w:rsidRPr="00B17F3A">
        <w:rPr>
          <w:sz w:val="12"/>
        </w:rPr>
        <w:t>¶</w:t>
      </w:r>
      <w:r w:rsidRPr="00B17F3A">
        <w:rPr>
          <w:sz w:val="16"/>
        </w:rPr>
        <w:t xml:space="preserve"> “Contractors are complaining of labour issues and this is affecting their ability to service debts,” said Asim Bukhtiar, head of research at Riyad Capital.</w:t>
      </w:r>
      <w:r w:rsidRPr="00B17F3A">
        <w:rPr>
          <w:sz w:val="12"/>
        </w:rPr>
        <w:t>¶</w:t>
      </w:r>
      <w:r w:rsidRPr="00B17F3A">
        <w:rPr>
          <w:sz w:val="16"/>
        </w:rPr>
        <w:t xml:space="preserve"> Saudi banks may have to take loan loss provisions for their exposure to construction firms in their second-quarter earnings, which will be announced in the next few weeks.</w:t>
      </w:r>
      <w:r w:rsidRPr="00B17F3A">
        <w:rPr>
          <w:sz w:val="12"/>
        </w:rPr>
        <w:t>¶</w:t>
      </w:r>
      <w:r w:rsidRPr="00B17F3A">
        <w:rPr>
          <w:sz w:val="16"/>
        </w:rPr>
        <w:t xml:space="preserve"> However, other </w:t>
      </w:r>
      <w:r w:rsidRPr="007305FE">
        <w:rPr>
          <w:rStyle w:val="StyleBoldUnderline"/>
        </w:rPr>
        <w:t xml:space="preserve">factors are working in favour of the banks. </w:t>
      </w:r>
      <w:r w:rsidRPr="007305FE">
        <w:rPr>
          <w:rStyle w:val="Emphasis"/>
        </w:rPr>
        <w:t xml:space="preserve">Bank lending to the private sector surged 16.5 per cent </w:t>
      </w:r>
      <w:r w:rsidRPr="007305FE">
        <w:rPr>
          <w:rStyle w:val="StyleBoldUnderline"/>
        </w:rPr>
        <w:t>from a year earlier in May, the fastest pace since February 2009</w:t>
      </w:r>
      <w:r w:rsidRPr="00B17F3A">
        <w:rPr>
          <w:sz w:val="16"/>
        </w:rPr>
        <w:t>, after a 16 per cent increase in the previous month, central bank data shows.</w:t>
      </w:r>
      <w:r w:rsidRPr="00B17F3A">
        <w:rPr>
          <w:sz w:val="12"/>
        </w:rPr>
        <w:t>¶</w:t>
      </w:r>
      <w:r w:rsidRPr="00B17F3A">
        <w:rPr>
          <w:sz w:val="16"/>
        </w:rPr>
        <w:t xml:space="preserve"> Riyad Capital estimates the banking sector’s net income will rise seven per cent from a year earlier for the second quarter, with Bank Aljazira posting growth of 19 per cent and Saudi British Bank a rise of five per cent.</w:t>
      </w:r>
      <w:r w:rsidRPr="00B17F3A">
        <w:rPr>
          <w:sz w:val="12"/>
        </w:rPr>
        <w:t>¶</w:t>
      </w:r>
      <w:r w:rsidRPr="00B17F3A">
        <w:rPr>
          <w:sz w:val="16"/>
        </w:rPr>
        <w:t xml:space="preserve"> </w:t>
      </w:r>
      <w:r w:rsidRPr="007305FE">
        <w:rPr>
          <w:rStyle w:val="StyleBoldUnderline"/>
        </w:rPr>
        <w:t>Profits may start to climb faster if</w:t>
      </w:r>
      <w:r w:rsidRPr="00B17F3A">
        <w:rPr>
          <w:sz w:val="16"/>
        </w:rPr>
        <w:t xml:space="preserve">, as many expect, </w:t>
      </w:r>
      <w:r w:rsidRPr="007305FE">
        <w:rPr>
          <w:rStyle w:val="StyleBoldUnderline"/>
        </w:rPr>
        <w:t xml:space="preserve">U.S. interest rates rise over the next year </w:t>
      </w:r>
      <w:r w:rsidRPr="00B17F3A">
        <w:rPr>
          <w:sz w:val="16"/>
        </w:rPr>
        <w:t>or two as the U.S. Federal Reserve scales back its stimulus policy. Because of Saudi Arabia’s currency peg to the dollar, Saudi lending rates would be likely to rise too, though with a lag; this could expand banks’ profit margins on their loans.</w:t>
      </w:r>
      <w:r w:rsidRPr="00B17F3A">
        <w:rPr>
          <w:sz w:val="12"/>
        </w:rPr>
        <w:t>¶</w:t>
      </w:r>
      <w:r w:rsidRPr="00B17F3A">
        <w:rPr>
          <w:sz w:val="16"/>
        </w:rPr>
        <w:t xml:space="preserve"> Saudi Arabia’s NCB Capital estimated in a research note that </w:t>
      </w:r>
      <w:r w:rsidRPr="007305FE">
        <w:rPr>
          <w:rStyle w:val="StyleBoldUnderline"/>
        </w:rPr>
        <w:t>a small increase of just 0.1 percentage point in net interest margins</w:t>
      </w:r>
      <w:r w:rsidRPr="00B17F3A">
        <w:rPr>
          <w:sz w:val="16"/>
        </w:rPr>
        <w:t xml:space="preserve"> for the ten banks it monitored </w:t>
      </w:r>
      <w:r w:rsidRPr="007305FE">
        <w:rPr>
          <w:rStyle w:val="StyleBoldUnderline"/>
        </w:rPr>
        <w:t xml:space="preserve">would </w:t>
      </w:r>
      <w:r w:rsidRPr="00B17F3A">
        <w:rPr>
          <w:sz w:val="16"/>
        </w:rPr>
        <w:t xml:space="preserve">boost their </w:t>
      </w:r>
      <w:r w:rsidRPr="00B17F3A">
        <w:rPr>
          <w:sz w:val="16"/>
        </w:rPr>
        <w:lastRenderedPageBreak/>
        <w:t xml:space="preserve">net income by 4.6 per cent, </w:t>
      </w:r>
      <w:r w:rsidRPr="007305FE">
        <w:rPr>
          <w:rStyle w:val="StyleBoldUnderline"/>
        </w:rPr>
        <w:t>lead</w:t>
      </w:r>
      <w:r w:rsidRPr="00B17F3A">
        <w:rPr>
          <w:sz w:val="16"/>
        </w:rPr>
        <w:t xml:space="preserve">ing </w:t>
      </w:r>
      <w:r w:rsidRPr="007305FE">
        <w:rPr>
          <w:rStyle w:val="Emphasis"/>
        </w:rPr>
        <w:t>to a 10.1 per cent increase in 2013 earnings.</w:t>
      </w:r>
      <w:r w:rsidRPr="00B17F3A">
        <w:rPr>
          <w:rStyle w:val="StyleBoldUnderline"/>
          <w:sz w:val="12"/>
        </w:rPr>
        <w:t>¶</w:t>
      </w:r>
      <w:r w:rsidRPr="00B17F3A">
        <w:rPr>
          <w:sz w:val="16"/>
        </w:rPr>
        <w:t xml:space="preserve"> PETROCHEMICALS</w:t>
      </w:r>
      <w:r w:rsidRPr="00B17F3A">
        <w:rPr>
          <w:sz w:val="12"/>
        </w:rPr>
        <w:t>¶</w:t>
      </w:r>
      <w:r w:rsidRPr="00B17F3A">
        <w:rPr>
          <w:sz w:val="16"/>
        </w:rPr>
        <w:t xml:space="preserve"> Meanwhile, </w:t>
      </w:r>
      <w:r w:rsidRPr="007305FE">
        <w:rPr>
          <w:rStyle w:val="StyleBoldUnderline"/>
        </w:rPr>
        <w:t>export-focused petrochemical</w:t>
      </w:r>
      <w:r w:rsidRPr="00B17F3A">
        <w:rPr>
          <w:sz w:val="16"/>
        </w:rPr>
        <w:t xml:space="preserve"> shares have been performing poorly mainly because of uncertainty about the global economy; the petrochemical sector’s index is up just 3.9 per cent year-to-date. But many </w:t>
      </w:r>
      <w:r w:rsidRPr="007305FE">
        <w:rPr>
          <w:rStyle w:val="StyleBoldUnderline"/>
        </w:rPr>
        <w:t>companies have succeeded in improving their profit margins while additions to production capacity in recent months should push up sales volumes, offsetting a drop in product prices during the second quarter.</w:t>
      </w:r>
      <w:r w:rsidRPr="00B17F3A">
        <w:rPr>
          <w:sz w:val="12"/>
        </w:rPr>
        <w:t>¶</w:t>
      </w:r>
      <w:r w:rsidRPr="00B17F3A">
        <w:rPr>
          <w:sz w:val="16"/>
        </w:rPr>
        <w:t xml:space="preserve"> “I’m expecting good numbers for second quarter because margins should be higher,” said Iyad Ghulam, petrochemical analyst at NCB Capital.</w:t>
      </w:r>
      <w:r w:rsidRPr="00B17F3A">
        <w:rPr>
          <w:sz w:val="12"/>
        </w:rPr>
        <w:t>¶</w:t>
      </w:r>
      <w:r w:rsidRPr="00B17F3A">
        <w:rPr>
          <w:sz w:val="16"/>
        </w:rPr>
        <w:t xml:space="preserve"> “We’ve increased our price targets by an average of six per cent and remain overweight in some companies. Upside is lower than before (because of a recent rally by the shares) but overall, </w:t>
      </w:r>
      <w:r w:rsidRPr="007305FE">
        <w:rPr>
          <w:rStyle w:val="Emphasis"/>
        </w:rPr>
        <w:t>sentiment is positive</w:t>
      </w:r>
      <w:r w:rsidRPr="00B17F3A">
        <w:rPr>
          <w:sz w:val="16"/>
        </w:rPr>
        <w:t>.”</w:t>
      </w:r>
      <w:r w:rsidRPr="00B17F3A">
        <w:rPr>
          <w:sz w:val="12"/>
        </w:rPr>
        <w:t>¶</w:t>
      </w:r>
      <w:r w:rsidRPr="00B17F3A">
        <w:rPr>
          <w:sz w:val="16"/>
        </w:rPr>
        <w:t xml:space="preserve"> </w:t>
      </w:r>
      <w:r w:rsidRPr="007305FE">
        <w:rPr>
          <w:rStyle w:val="StyleBoldUnderline"/>
        </w:rPr>
        <w:t>Saudi Arabia provides ultra-cheap natural gas to its petrochemical firms</w:t>
      </w:r>
      <w:r w:rsidRPr="00B17F3A">
        <w:rPr>
          <w:sz w:val="16"/>
        </w:rPr>
        <w:t>, giving them a competitive edge against global firms. Investors have been concerned that this subsidy could be scaled back in 2013 but there has been no official statement to that effect, so analysts now believe companies will continue to enjoy that cost advantage for the time being.</w:t>
      </w:r>
      <w:r w:rsidRPr="00B17F3A">
        <w:rPr>
          <w:sz w:val="12"/>
        </w:rPr>
        <w:t>¶</w:t>
      </w:r>
      <w:r w:rsidRPr="00B17F3A">
        <w:rPr>
          <w:sz w:val="16"/>
        </w:rPr>
        <w:t xml:space="preserve"> Concern about the global economy may continue to affect Saudi petrochemical stocks for some time. </w:t>
      </w:r>
      <w:r w:rsidRPr="00B17F3A">
        <w:rPr>
          <w:rStyle w:val="StyleBoldUnderline"/>
        </w:rPr>
        <w:t>Kuwait-based NBK Capital</w:t>
      </w:r>
      <w:r w:rsidRPr="00B17F3A">
        <w:rPr>
          <w:sz w:val="16"/>
        </w:rPr>
        <w:t xml:space="preserve"> said it was neutral on the sector for that reason.</w:t>
      </w:r>
      <w:r w:rsidRPr="00B17F3A">
        <w:rPr>
          <w:sz w:val="12"/>
        </w:rPr>
        <w:t>¶</w:t>
      </w:r>
      <w:r w:rsidRPr="00B17F3A">
        <w:rPr>
          <w:sz w:val="16"/>
        </w:rPr>
        <w:t xml:space="preserve"> “China’s credit crunch as well as the potential tapering of the Fed’s quantitative easing programme present some near-term downside risk to major chemical product prices,” it said.</w:t>
      </w:r>
      <w:r w:rsidRPr="00B17F3A">
        <w:rPr>
          <w:sz w:val="12"/>
        </w:rPr>
        <w:t>¶</w:t>
      </w:r>
      <w:r w:rsidRPr="00B17F3A">
        <w:rPr>
          <w:sz w:val="16"/>
        </w:rPr>
        <w:t xml:space="preserve"> Nevertheless, it </w:t>
      </w:r>
      <w:r w:rsidRPr="00B17F3A">
        <w:rPr>
          <w:rStyle w:val="StyleBoldUnderline"/>
        </w:rPr>
        <w:t>forecast</w:t>
      </w:r>
      <w:r w:rsidRPr="00B17F3A">
        <w:rPr>
          <w:sz w:val="16"/>
        </w:rPr>
        <w:t xml:space="preserve"> five per cent quarter-on-quarter and </w:t>
      </w:r>
      <w:r w:rsidRPr="00B17F3A">
        <w:rPr>
          <w:rStyle w:val="Emphasis"/>
        </w:rPr>
        <w:t>30 per cent year-on-year growth</w:t>
      </w:r>
      <w:r w:rsidRPr="00B17F3A">
        <w:rPr>
          <w:rStyle w:val="StyleBoldUnderline"/>
        </w:rPr>
        <w:t xml:space="preserve"> in second-quarter earnings for</w:t>
      </w:r>
      <w:r w:rsidRPr="00B17F3A">
        <w:rPr>
          <w:sz w:val="16"/>
        </w:rPr>
        <w:t xml:space="preserve"> six </w:t>
      </w:r>
      <w:r w:rsidRPr="00B17F3A">
        <w:rPr>
          <w:rStyle w:val="StyleBoldUnderline"/>
        </w:rPr>
        <w:t xml:space="preserve">Saudi petrochemical firms </w:t>
      </w:r>
      <w:r w:rsidRPr="00B17F3A">
        <w:rPr>
          <w:sz w:val="16"/>
        </w:rPr>
        <w:t>which it covers.</w:t>
      </w:r>
      <w:r w:rsidRPr="00B17F3A">
        <w:rPr>
          <w:sz w:val="12"/>
        </w:rPr>
        <w:t>¶</w:t>
      </w:r>
      <w:r w:rsidRPr="00B17F3A">
        <w:rPr>
          <w:sz w:val="16"/>
        </w:rPr>
        <w:t xml:space="preserve"> Shares in Saudi Basic Industries Corp, the world’s largest chemical producer, closed at 92.25 riyals on Wednesday. NBK Capital says fair value for the stock is 106.50 riyals, while NCB Capital has a price target of 121.50 riyals.</w:t>
      </w:r>
    </w:p>
    <w:p w:rsidR="0041276A" w:rsidRDefault="0041276A" w:rsidP="0041276A">
      <w:pPr>
        <w:pStyle w:val="Heading3"/>
      </w:pPr>
      <w:r>
        <w:lastRenderedPageBreak/>
        <w:t xml:space="preserve">AT: </w:t>
      </w:r>
      <w:r w:rsidR="008538E3">
        <w:t>US Production N/U</w:t>
      </w:r>
    </w:p>
    <w:p w:rsidR="0041276A" w:rsidRPr="0062789C" w:rsidRDefault="0041276A" w:rsidP="0041276A">
      <w:pPr>
        <w:pStyle w:val="Heading4"/>
        <w:rPr>
          <w:rStyle w:val="StyleStyleBold12pt"/>
          <w:b/>
        </w:rPr>
      </w:pPr>
      <w:r>
        <w:rPr>
          <w:rStyle w:val="StyleStyleBold12pt"/>
          <w:b/>
        </w:rPr>
        <w:t xml:space="preserve">Current US production is balanced by the growing demand for oil --- the plan tips us over the scale. </w:t>
      </w:r>
    </w:p>
    <w:p w:rsidR="0041276A" w:rsidRPr="0062789C" w:rsidRDefault="0041276A" w:rsidP="0041276A">
      <w:pPr>
        <w:rPr>
          <w:rStyle w:val="StyleStyleBold12pt"/>
          <w:b w:val="0"/>
        </w:rPr>
      </w:pPr>
      <w:r>
        <w:rPr>
          <w:rStyle w:val="StyleStyleBold12pt"/>
        </w:rPr>
        <w:t xml:space="preserve">Laskoski 12 </w:t>
      </w:r>
      <w:r w:rsidRPr="0062789C">
        <w:rPr>
          <w:rStyle w:val="StyleStyleBold12pt"/>
          <w:b w:val="0"/>
          <w:sz w:val="20"/>
          <w:szCs w:val="20"/>
        </w:rPr>
        <w:t>(Gregg, “Increase in U.S. Oil Production Won't Lower Gas Prices,” US</w:t>
      </w:r>
      <w:r>
        <w:rPr>
          <w:rStyle w:val="StyleStyleBold12pt"/>
          <w:b w:val="0"/>
          <w:sz w:val="20"/>
          <w:szCs w:val="20"/>
        </w:rPr>
        <w:t xml:space="preserve"> </w:t>
      </w:r>
      <w:r w:rsidRPr="0062789C">
        <w:rPr>
          <w:rStyle w:val="StyleStyleBold12pt"/>
          <w:b w:val="0"/>
          <w:sz w:val="20"/>
          <w:szCs w:val="20"/>
        </w:rPr>
        <w:t>News On Energy, 10-24-12, http://www.usnews.com/opinion/blogs/on-energy/2012/10/24/increase-in-us-oil-production-wont-lower-gas-prices)</w:t>
      </w:r>
    </w:p>
    <w:p w:rsidR="0041276A" w:rsidRDefault="0041276A" w:rsidP="0041276A">
      <w:pPr>
        <w:rPr>
          <w:rStyle w:val="StyleBoldUnderline"/>
        </w:rPr>
      </w:pPr>
      <w:r w:rsidRPr="0062789C">
        <w:rPr>
          <w:rStyle w:val="StyleBoldUnderline"/>
        </w:rPr>
        <w:t>AP reports that the United States is on track for a 7 percent increase in oil production</w:t>
      </w:r>
      <w:r w:rsidRPr="0062789C">
        <w:rPr>
          <w:sz w:val="16"/>
        </w:rPr>
        <w:t xml:space="preserve"> this year to an average of 10.9 million barrels per day. And the U.S. Department of Energy is forecasting that U.S. production of crude and other liquid hydrocarbons will average 11.4 million barrels per day in 2013. </w:t>
      </w:r>
      <w:r w:rsidRPr="0062789C">
        <w:rPr>
          <w:rStyle w:val="StyleBoldUnderline"/>
        </w:rPr>
        <w:t>AP says that would be a new record</w:t>
      </w:r>
      <w:r w:rsidRPr="0062789C">
        <w:rPr>
          <w:sz w:val="16"/>
        </w:rPr>
        <w:t xml:space="preserve"> and would fall just below Saudi Arabia's output of 11.6 million barrels per day.</w:t>
      </w:r>
      <w:r w:rsidRPr="0062789C">
        <w:rPr>
          <w:sz w:val="12"/>
        </w:rPr>
        <w:t>¶</w:t>
      </w:r>
      <w:r w:rsidRPr="0062789C">
        <w:rPr>
          <w:sz w:val="16"/>
        </w:rPr>
        <w:t xml:space="preserve"> [See a collection of political cartoons on gas prices.]</w:t>
      </w:r>
      <w:r w:rsidRPr="0062789C">
        <w:rPr>
          <w:sz w:val="12"/>
        </w:rPr>
        <w:t>¶</w:t>
      </w:r>
      <w:r w:rsidRPr="0062789C">
        <w:rPr>
          <w:sz w:val="16"/>
        </w:rPr>
        <w:t xml:space="preserve"> More bullish forecasts come from Citibank, whose analysts say U.S. oil production could reach 13 to 15 million barrels per day by 2020. But—</w:t>
      </w:r>
      <w:r w:rsidRPr="0062789C">
        <w:rPr>
          <w:rStyle w:val="StyleBoldUnderline"/>
        </w:rPr>
        <w:t>here comes the rain on the parade</w:t>
      </w:r>
      <w:r w:rsidRPr="0062789C">
        <w:rPr>
          <w:sz w:val="16"/>
        </w:rPr>
        <w:t>—</w:t>
      </w:r>
      <w:r w:rsidRPr="0062789C">
        <w:rPr>
          <w:rStyle w:val="StyleBoldUnderline"/>
        </w:rPr>
        <w:t xml:space="preserve">the United States is still expected to </w:t>
      </w:r>
      <w:r w:rsidRPr="0062789C">
        <w:rPr>
          <w:rStyle w:val="Emphasis"/>
        </w:rPr>
        <w:t>continue to import plenty of oil</w:t>
      </w:r>
      <w:r w:rsidRPr="0062789C">
        <w:rPr>
          <w:rStyle w:val="StyleBoldUnderline"/>
        </w:rPr>
        <w:t xml:space="preserve"> in the years ahead because we're consuming 18.7 million barrels per day.</w:t>
      </w:r>
      <w:r w:rsidRPr="0062789C">
        <w:rPr>
          <w:sz w:val="16"/>
        </w:rPr>
        <w:t xml:space="preserve"> </w:t>
      </w:r>
      <w:r w:rsidRPr="0062789C">
        <w:rPr>
          <w:sz w:val="12"/>
        </w:rPr>
        <w:t>¶</w:t>
      </w:r>
      <w:r w:rsidRPr="0062789C">
        <w:rPr>
          <w:sz w:val="16"/>
        </w:rPr>
        <w:t xml:space="preserve"> Regrettably, AP reminds us that </w:t>
      </w:r>
      <w:r w:rsidRPr="0062789C">
        <w:rPr>
          <w:rStyle w:val="StyleBoldUnderline"/>
        </w:rPr>
        <w:t>the increase in production hasn't translated into cheaper gasoline and it's not likely to</w:t>
      </w:r>
      <w:r w:rsidRPr="0062789C">
        <w:rPr>
          <w:sz w:val="16"/>
        </w:rPr>
        <w:t xml:space="preserve">, either. They say </w:t>
      </w:r>
      <w:r w:rsidRPr="0006445A">
        <w:rPr>
          <w:rStyle w:val="StyleBoldUnderline"/>
        </w:rPr>
        <w:t>U.S. gas prices</w:t>
      </w:r>
      <w:r w:rsidRPr="0062789C">
        <w:rPr>
          <w:rStyle w:val="StyleBoldUnderline"/>
        </w:rPr>
        <w:t xml:space="preserve"> are expected to remain relatively high because of </w:t>
      </w:r>
      <w:r w:rsidRPr="0062789C">
        <w:rPr>
          <w:rStyle w:val="Emphasis"/>
        </w:rPr>
        <w:t>growing demand for oil</w:t>
      </w:r>
      <w:r w:rsidRPr="0062789C">
        <w:rPr>
          <w:rStyle w:val="StyleBoldUnderline"/>
        </w:rPr>
        <w:t xml:space="preserve"> in China, India, and other developing nations.</w:t>
      </w:r>
      <w:r w:rsidRPr="0062789C">
        <w:rPr>
          <w:sz w:val="16"/>
        </w:rPr>
        <w:t xml:space="preserve"> We've already been down this road and obviously it's frustrating to learn that we might produce more oil than Saudi Arabia and we still can't catch a break.</w:t>
      </w:r>
      <w:r w:rsidRPr="0062789C">
        <w:rPr>
          <w:sz w:val="12"/>
        </w:rPr>
        <w:t>¶</w:t>
      </w:r>
      <w:r w:rsidRPr="0062789C">
        <w:rPr>
          <w:sz w:val="16"/>
        </w:rPr>
        <w:t xml:space="preserve"> </w:t>
      </w:r>
      <w:r w:rsidRPr="0062789C">
        <w:rPr>
          <w:rStyle w:val="StyleBoldUnderline"/>
        </w:rPr>
        <w:t>It's critical to remember that U.S. oil production is inherently tied to global oil production and the delicate balance that is created by the see-saw of peaks in increased oil production driven by higher global crude oil prices, and valleys that slow down production when crude prices fall too low.</w:t>
      </w:r>
      <w:r>
        <w:rPr>
          <w:rStyle w:val="StyleBoldUnderline"/>
        </w:rPr>
        <w:t xml:space="preserve"> </w:t>
      </w:r>
    </w:p>
    <w:p w:rsidR="0041276A" w:rsidRPr="00B17F3A" w:rsidRDefault="0041276A" w:rsidP="004D06F8">
      <w:pPr>
        <w:rPr>
          <w:sz w:val="16"/>
        </w:rPr>
      </w:pPr>
    </w:p>
    <w:p w:rsidR="004D06F8" w:rsidRPr="00504C95" w:rsidRDefault="004D06F8" w:rsidP="004D06F8">
      <w:pPr>
        <w:pStyle w:val="Heading2"/>
        <w:ind w:left="720" w:hanging="720"/>
      </w:pPr>
      <w:r>
        <w:lastRenderedPageBreak/>
        <w:t>Link --- global prices</w:t>
      </w:r>
    </w:p>
    <w:p w:rsidR="004D06F8" w:rsidRDefault="004D06F8" w:rsidP="004D06F8">
      <w:pPr>
        <w:rPr>
          <w:sz w:val="12"/>
        </w:rPr>
      </w:pPr>
    </w:p>
    <w:p w:rsidR="004D06F8" w:rsidRDefault="004D06F8" w:rsidP="004D06F8">
      <w:pPr>
        <w:pStyle w:val="Heading3"/>
        <w:rPr>
          <w:rStyle w:val="StyleStyleBold12pt"/>
          <w:b/>
        </w:rPr>
      </w:pPr>
      <w:r>
        <w:rPr>
          <w:rStyle w:val="StyleStyleBold12pt"/>
          <w:b/>
        </w:rPr>
        <w:lastRenderedPageBreak/>
        <w:t>1NC</w:t>
      </w:r>
    </w:p>
    <w:p w:rsidR="004D06F8" w:rsidRPr="005139B8" w:rsidRDefault="004D06F8" w:rsidP="004D06F8">
      <w:pPr>
        <w:pStyle w:val="Heading4"/>
        <w:rPr>
          <w:rStyle w:val="StyleStyleBold12pt"/>
          <w:b/>
        </w:rPr>
      </w:pPr>
      <w:r>
        <w:rPr>
          <w:rStyle w:val="StyleStyleBold12pt"/>
          <w:b/>
        </w:rPr>
        <w:t>An increase in Venezuelan oil production through foreign investors leads to global collapse in prices.</w:t>
      </w:r>
    </w:p>
    <w:p w:rsidR="004D06F8" w:rsidRPr="005139B8" w:rsidRDefault="004D06F8" w:rsidP="004D06F8">
      <w:pPr>
        <w:rPr>
          <w:rStyle w:val="StyleStyleBold12pt"/>
          <w:b w:val="0"/>
        </w:rPr>
      </w:pPr>
      <w:r>
        <w:rPr>
          <w:rStyle w:val="StyleStyleBold12pt"/>
        </w:rPr>
        <w:t>Rodriguez 4-19</w:t>
      </w:r>
      <w:r>
        <w:rPr>
          <w:rStyle w:val="StyleStyleBold12pt"/>
          <w:b w:val="0"/>
        </w:rPr>
        <w:t xml:space="preserve">-13 </w:t>
      </w:r>
      <w:r w:rsidRPr="005139B8">
        <w:rPr>
          <w:rStyle w:val="StyleStyleBold12pt"/>
          <w:b w:val="0"/>
          <w:sz w:val="20"/>
          <w:szCs w:val="20"/>
        </w:rPr>
        <w:t>(Alejandro Urrutia,</w:t>
      </w:r>
      <w:r w:rsidRPr="005139B8">
        <w:rPr>
          <w:sz w:val="20"/>
          <w:szCs w:val="20"/>
        </w:rPr>
        <w:t xml:space="preserve"> </w:t>
      </w:r>
      <w:r w:rsidRPr="005139B8">
        <w:rPr>
          <w:rStyle w:val="StyleStyleBold12pt"/>
          <w:b w:val="0"/>
          <w:sz w:val="20"/>
          <w:szCs w:val="20"/>
        </w:rPr>
        <w:t>editor of the annual publication Mexico Oil and Gas review, “Effects of Hugo Chavez’s Death on Global Oil,” Global Conflict Analysis, http://globalconflictanalysis.com/2013/04/effects-of-hugo-chavezs-death-on-global-oil-markets/)</w:t>
      </w:r>
    </w:p>
    <w:p w:rsidR="004D06F8" w:rsidRDefault="004D06F8" w:rsidP="004D06F8">
      <w:pPr>
        <w:rPr>
          <w:sz w:val="16"/>
        </w:rPr>
      </w:pPr>
      <w:r w:rsidRPr="005139B8">
        <w:rPr>
          <w:sz w:val="12"/>
        </w:rPr>
        <w:t>¶</w:t>
      </w:r>
      <w:r w:rsidRPr="005139B8">
        <w:rPr>
          <w:sz w:val="16"/>
        </w:rPr>
        <w:t xml:space="preserve"> The first and most important issue is the future of the oil market in Venezuela. In 2010 OPEC claimed “Venezuela’s Orinoco Oil Belt contained tar sand deposits equivalent to around 300 billion barrels of oil– enough to fulfill current world demand for 10 years.” But even though </w:t>
      </w:r>
      <w:r w:rsidRPr="00C916F7">
        <w:rPr>
          <w:rStyle w:val="StyleBoldUnderline"/>
          <w:highlight w:val="cyan"/>
        </w:rPr>
        <w:t>Venezuela has the largest oil reserves in the world</w:t>
      </w:r>
      <w:r w:rsidRPr="000A7CBB">
        <w:rPr>
          <w:rStyle w:val="StyleBoldUnderline"/>
        </w:rPr>
        <w:t xml:space="preserve">, Hugo Chavez’s dependence on PDVSA left the NOC with just </w:t>
      </w:r>
      <w:r w:rsidRPr="005139B8">
        <w:rPr>
          <w:sz w:val="16"/>
        </w:rPr>
        <w:t xml:space="preserve">US$11 billion – </w:t>
      </w:r>
      <w:r w:rsidRPr="000A7CBB">
        <w:rPr>
          <w:rStyle w:val="StyleBoldUnderline"/>
        </w:rPr>
        <w:t>9% of its income</w:t>
      </w:r>
      <w:r w:rsidRPr="005139B8">
        <w:rPr>
          <w:sz w:val="16"/>
        </w:rPr>
        <w:t xml:space="preserve"> – </w:t>
      </w:r>
      <w:r w:rsidRPr="000A7CBB">
        <w:rPr>
          <w:rStyle w:val="StyleBoldUnderline"/>
        </w:rPr>
        <w:t>to fund future operations</w:t>
      </w:r>
      <w:r w:rsidRPr="005139B8">
        <w:rPr>
          <w:sz w:val="16"/>
        </w:rPr>
        <w:t xml:space="preserve"> (compared to Pemex’s 17% and Brazil’s Petrobras 29%).</w:t>
      </w:r>
      <w:r w:rsidRPr="005139B8">
        <w:rPr>
          <w:sz w:val="12"/>
        </w:rPr>
        <w:t>¶</w:t>
      </w:r>
      <w:r w:rsidRPr="005139B8">
        <w:rPr>
          <w:sz w:val="16"/>
        </w:rPr>
        <w:t xml:space="preserve"> </w:t>
      </w:r>
      <w:r w:rsidRPr="005139B8">
        <w:rPr>
          <w:sz w:val="12"/>
        </w:rPr>
        <w:t>¶</w:t>
      </w:r>
      <w:r w:rsidRPr="005139B8">
        <w:rPr>
          <w:sz w:val="16"/>
        </w:rPr>
        <w:t xml:space="preserve"> </w:t>
      </w:r>
      <w:r w:rsidRPr="00C916F7">
        <w:rPr>
          <w:rStyle w:val="StyleBoldUnderline"/>
          <w:highlight w:val="cyan"/>
        </w:rPr>
        <w:t>This trend</w:t>
      </w:r>
      <w:r w:rsidRPr="000A7CBB">
        <w:rPr>
          <w:rStyle w:val="StyleBoldUnderline"/>
        </w:rPr>
        <w:t>, which is not expected to change despite the death of Chavez</w:t>
      </w:r>
      <w:r w:rsidRPr="00C916F7">
        <w:rPr>
          <w:rStyle w:val="StyleBoldUnderline"/>
          <w:highlight w:val="cyan"/>
        </w:rPr>
        <w:t xml:space="preserve">, is of great concern to </w:t>
      </w:r>
      <w:r w:rsidRPr="00C916F7">
        <w:rPr>
          <w:rStyle w:val="StyleBoldUnderline"/>
        </w:rPr>
        <w:t>the US</w:t>
      </w:r>
      <w:r w:rsidRPr="000A7CBB">
        <w:rPr>
          <w:rStyle w:val="StyleBoldUnderline"/>
        </w:rPr>
        <w:t xml:space="preserve"> and other </w:t>
      </w:r>
      <w:r w:rsidRPr="00C916F7">
        <w:rPr>
          <w:rStyle w:val="StyleBoldUnderline"/>
          <w:highlight w:val="cyan"/>
        </w:rPr>
        <w:t>oil exporting</w:t>
      </w:r>
      <w:r w:rsidRPr="005139B8">
        <w:rPr>
          <w:sz w:val="16"/>
        </w:rPr>
        <w:t xml:space="preserve"> and importing </w:t>
      </w:r>
      <w:r w:rsidRPr="00C916F7">
        <w:rPr>
          <w:rStyle w:val="StyleBoldUnderline"/>
          <w:highlight w:val="cyan"/>
        </w:rPr>
        <w:t xml:space="preserve">countries because it could have strong </w:t>
      </w:r>
      <w:r w:rsidRPr="00C916F7">
        <w:rPr>
          <w:rStyle w:val="Emphasis"/>
          <w:highlight w:val="cyan"/>
        </w:rPr>
        <w:t>implications on global oil prices.</w:t>
      </w:r>
      <w:r w:rsidRPr="00C916F7">
        <w:rPr>
          <w:rStyle w:val="StyleBoldUnderline"/>
          <w:sz w:val="12"/>
          <w:highlight w:val="cyan"/>
        </w:rPr>
        <w:t>¶</w:t>
      </w:r>
      <w:r w:rsidRPr="005139B8">
        <w:rPr>
          <w:rStyle w:val="StyleBoldUnderline"/>
          <w:sz w:val="12"/>
        </w:rPr>
        <w:t xml:space="preserve"> </w:t>
      </w:r>
      <w:r w:rsidRPr="005139B8">
        <w:rPr>
          <w:sz w:val="12"/>
        </w:rPr>
        <w:t>¶</w:t>
      </w:r>
      <w:r w:rsidRPr="005139B8">
        <w:rPr>
          <w:sz w:val="16"/>
        </w:rPr>
        <w:t xml:space="preserve"> This is the case because despite the fact that Chavez has passed away, Chavismo is still alive; therefore, many analysts believe that his policy of depending on oil revenues to foster social programs at home and abroad will continue, leading to a continuation of </w:t>
      </w:r>
      <w:r w:rsidRPr="005139B8">
        <w:rPr>
          <w:rStyle w:val="StyleBoldUnderline"/>
        </w:rPr>
        <w:t>a decrease in Venezuela’s oil production</w:t>
      </w:r>
      <w:r w:rsidRPr="005139B8">
        <w:rPr>
          <w:sz w:val="16"/>
        </w:rPr>
        <w:t xml:space="preserve">. If this is case – as is expected – global oil supply </w:t>
      </w:r>
      <w:r w:rsidRPr="005139B8">
        <w:rPr>
          <w:rStyle w:val="StyleBoldUnderline"/>
        </w:rPr>
        <w:t>would decrease and oil prices would increase because demand would not change</w:t>
      </w:r>
      <w:r w:rsidRPr="005139B8">
        <w:rPr>
          <w:sz w:val="16"/>
        </w:rPr>
        <w:t>. This decline could have a negative impact on American and Western economies, since there would be less supply. This is a great opportunity for Mexico to step up its production and fill in the vacuum left by PDVSA’s decline because the US and other Western nations will need to import oil, and since the US is currently seeking to become energy independent in a North American context, Mexico must capitalize on Venezuela’s continuous expected decline.</w:t>
      </w:r>
      <w:r w:rsidRPr="005139B8">
        <w:rPr>
          <w:sz w:val="12"/>
        </w:rPr>
        <w:t>¶</w:t>
      </w:r>
      <w:r w:rsidRPr="005139B8">
        <w:rPr>
          <w:sz w:val="16"/>
        </w:rPr>
        <w:t xml:space="preserve"> </w:t>
      </w:r>
      <w:r w:rsidRPr="005139B8">
        <w:rPr>
          <w:sz w:val="12"/>
        </w:rPr>
        <w:t>¶</w:t>
      </w:r>
      <w:r w:rsidRPr="005139B8">
        <w:rPr>
          <w:sz w:val="16"/>
        </w:rPr>
        <w:t xml:space="preserve"> However, this potential opportunity for Pemex and the Mexican oil and gas industry depends on the political future of Venezuela – which is expected to hold elections in the next 30 days. Whatever the outcome, </w:t>
      </w:r>
      <w:r w:rsidRPr="00D87915">
        <w:rPr>
          <w:rStyle w:val="StyleBoldUnderline"/>
          <w:highlight w:val="cyan"/>
        </w:rPr>
        <w:t>if the newly elected Venezuelan president</w:t>
      </w:r>
      <w:r w:rsidRPr="005139B8">
        <w:rPr>
          <w:rStyle w:val="StyleBoldUnderline"/>
        </w:rPr>
        <w:t xml:space="preserve"> </w:t>
      </w:r>
      <w:r w:rsidRPr="00D87915">
        <w:rPr>
          <w:rStyle w:val="StyleBoldUnderline"/>
          <w:highlight w:val="cyan"/>
        </w:rPr>
        <w:t>decides to</w:t>
      </w:r>
      <w:r w:rsidRPr="005139B8">
        <w:rPr>
          <w:rStyle w:val="StyleBoldUnderline"/>
        </w:rPr>
        <w:t xml:space="preserve"> open up the market and </w:t>
      </w:r>
      <w:r w:rsidRPr="00D87915">
        <w:rPr>
          <w:rStyle w:val="Emphasis"/>
          <w:highlight w:val="cyan"/>
        </w:rPr>
        <w:t>allow the return of foreign companies such as Exxon-Mobil and ConocoPhillips,</w:t>
      </w:r>
      <w:r w:rsidRPr="00D87915">
        <w:rPr>
          <w:sz w:val="16"/>
          <w:highlight w:val="cyan"/>
        </w:rPr>
        <w:t xml:space="preserve"> </w:t>
      </w:r>
      <w:r w:rsidRPr="00D87915">
        <w:rPr>
          <w:rStyle w:val="Emphasis"/>
          <w:highlight w:val="cyan"/>
        </w:rPr>
        <w:t>the potential for oil production increase would rise, leading to a higher global oil supply and lower oil prices</w:t>
      </w:r>
      <w:r w:rsidRPr="005139B8">
        <w:rPr>
          <w:sz w:val="16"/>
        </w:rPr>
        <w:t>. This could have a potential negative effect on Mexico’s oil exports since potential oil companies could start focusing on Venezuela, even though PDVSA is not going to be turned around overnight and many energy analysts believe the political transition will most probably lead to similar style of government.</w:t>
      </w:r>
    </w:p>
    <w:p w:rsidR="004D06F8" w:rsidRDefault="004D06F8" w:rsidP="004D06F8">
      <w:pPr>
        <w:rPr>
          <w:rStyle w:val="StyleStyleBold12pt"/>
          <w:b w:val="0"/>
          <w:sz w:val="22"/>
        </w:rPr>
      </w:pPr>
    </w:p>
    <w:p w:rsidR="004D06F8" w:rsidRDefault="004D06F8" w:rsidP="004D06F8">
      <w:pPr>
        <w:pStyle w:val="Heading3"/>
        <w:rPr>
          <w:rStyle w:val="StyleStyleBold12pt"/>
          <w:b/>
        </w:rPr>
      </w:pPr>
      <w:r>
        <w:rPr>
          <w:rStyle w:val="StyleStyleBold12pt"/>
          <w:b/>
        </w:rPr>
        <w:lastRenderedPageBreak/>
        <w:t>2NC</w:t>
      </w:r>
    </w:p>
    <w:p w:rsidR="004D06F8" w:rsidRPr="00013D16" w:rsidRDefault="004D06F8" w:rsidP="004D06F8">
      <w:pPr>
        <w:pStyle w:val="Heading4"/>
        <w:rPr>
          <w:rStyle w:val="StyleStyleBold12pt"/>
          <w:b/>
        </w:rPr>
      </w:pPr>
      <w:r>
        <w:rPr>
          <w:rStyle w:val="StyleStyleBold12pt"/>
          <w:b/>
        </w:rPr>
        <w:t xml:space="preserve">Unleashing Venezuela’s massive oil reserves leads to collapse of global prices --- 2002 coup proves. </w:t>
      </w:r>
    </w:p>
    <w:p w:rsidR="004D06F8" w:rsidRPr="00013D16" w:rsidRDefault="004D06F8" w:rsidP="004D06F8">
      <w:pPr>
        <w:rPr>
          <w:rStyle w:val="StyleStyleBold12pt"/>
          <w:b w:val="0"/>
        </w:rPr>
      </w:pPr>
      <w:r>
        <w:rPr>
          <w:rStyle w:val="StyleStyleBold12pt"/>
        </w:rPr>
        <w:t>White and Rowley 3-10</w:t>
      </w:r>
      <w:r>
        <w:rPr>
          <w:rStyle w:val="StyleStyleBold12pt"/>
          <w:b w:val="0"/>
        </w:rPr>
        <w:t xml:space="preserve">-13 </w:t>
      </w:r>
      <w:r w:rsidRPr="00013D16">
        <w:rPr>
          <w:rStyle w:val="StyleStyleBold12pt"/>
          <w:b w:val="0"/>
          <w:sz w:val="20"/>
          <w:szCs w:val="20"/>
        </w:rPr>
        <w:t>(Garry and Emma, “Death of Hugo Chavez propels Venezuelan oil production into the spotlight,” The Telegraph, http://uk.finance.yahoo.com/news/death-hugo-chavez-propels-venezuelan-160233918.html)</w:t>
      </w:r>
    </w:p>
    <w:p w:rsidR="004D06F8" w:rsidRDefault="004D06F8" w:rsidP="004D06F8">
      <w:pPr>
        <w:rPr>
          <w:rStyle w:val="StyleBoldUnderline"/>
        </w:rPr>
      </w:pPr>
      <w:r w:rsidRPr="00013D16">
        <w:rPr>
          <w:sz w:val="16"/>
        </w:rPr>
        <w:t>Perhaps Hugo Chavez’s biggest mistake was expelling foreign oil companies in 2007.</w:t>
      </w:r>
      <w:r w:rsidRPr="00013D16">
        <w:rPr>
          <w:sz w:val="12"/>
        </w:rPr>
        <w:t>¶</w:t>
      </w:r>
      <w:r w:rsidRPr="00013D16">
        <w:rPr>
          <w:sz w:val="16"/>
        </w:rPr>
        <w:t xml:space="preserve"> The move by the late firebrand Venezuelan leader also erased from his country the skills required for exploiting the country’s vast oil reserves. He should have let them stay and taxed the companies heavily. However, oil executives should pause for thought before they book a flight to Caracas following Mr Chavez’s death last week.</w:t>
      </w:r>
      <w:r w:rsidRPr="00013D16">
        <w:rPr>
          <w:sz w:val="12"/>
        </w:rPr>
        <w:t>¶</w:t>
      </w:r>
      <w:r w:rsidRPr="00013D16">
        <w:rPr>
          <w:sz w:val="16"/>
        </w:rPr>
        <w:t xml:space="preserve"> Venezuela has the largest known oil reserves in the world, but oil output has slumped by almost a third because of Mr Chavez’s nationalisation of the industry.</w:t>
      </w:r>
      <w:r w:rsidRPr="00013D16">
        <w:rPr>
          <w:sz w:val="12"/>
        </w:rPr>
        <w:t>¶</w:t>
      </w:r>
      <w:r w:rsidRPr="00013D16">
        <w:rPr>
          <w:sz w:val="16"/>
        </w:rPr>
        <w:t xml:space="preserve"> At the end of 2011, the country held 17.9pc of the world’s known oil reserves, compared with 16.1pc in Saudi Arabia and 11pc in Canada, according to BP’s statistical review of world energy. However, it only represented 3.5pc of global production compared with 13.2pc in Saudi Arabia.</w:t>
      </w:r>
      <w:r w:rsidRPr="00013D16">
        <w:rPr>
          <w:sz w:val="12"/>
        </w:rPr>
        <w:t>¶</w:t>
      </w:r>
      <w:r w:rsidRPr="00013D16">
        <w:rPr>
          <w:sz w:val="16"/>
        </w:rPr>
        <w:t xml:space="preserve"> It is likely that </w:t>
      </w:r>
      <w:r w:rsidRPr="00013D16">
        <w:rPr>
          <w:rStyle w:val="StyleBoldUnderline"/>
        </w:rPr>
        <w:t>oil output could rise</w:t>
      </w:r>
      <w:r w:rsidRPr="00013D16">
        <w:rPr>
          <w:sz w:val="16"/>
        </w:rPr>
        <w:t xml:space="preserve">, should there be an easing of the country’s antagonism to foreign investors. Some believe </w:t>
      </w:r>
      <w:r w:rsidRPr="00042FF3">
        <w:rPr>
          <w:rStyle w:val="StyleBoldUnderline"/>
        </w:rPr>
        <w:t>this c</w:t>
      </w:r>
      <w:r w:rsidRPr="00013D16">
        <w:rPr>
          <w:rStyle w:val="StyleBoldUnderline"/>
        </w:rPr>
        <w:t xml:space="preserve">ould lead to a </w:t>
      </w:r>
      <w:r w:rsidRPr="00013D16">
        <w:rPr>
          <w:rStyle w:val="Emphasis"/>
        </w:rPr>
        <w:t>fall in the oil price</w:t>
      </w:r>
      <w:r w:rsidRPr="00013D16">
        <w:rPr>
          <w:rStyle w:val="StyleBoldUnderline"/>
        </w:rPr>
        <w:t xml:space="preserve"> </w:t>
      </w:r>
      <w:r w:rsidRPr="00013D16">
        <w:rPr>
          <w:sz w:val="16"/>
        </w:rPr>
        <w:t>and a consequent boost to the global economy.</w:t>
      </w:r>
      <w:r w:rsidRPr="00013D16">
        <w:rPr>
          <w:sz w:val="12"/>
        </w:rPr>
        <w:t>¶</w:t>
      </w:r>
      <w:r w:rsidRPr="00013D16">
        <w:rPr>
          <w:sz w:val="16"/>
        </w:rPr>
        <w:t xml:space="preserve"> “</w:t>
      </w:r>
      <w:r w:rsidRPr="00013D16">
        <w:rPr>
          <w:rStyle w:val="StyleBoldUnderline"/>
        </w:rPr>
        <w:t xml:space="preserve">The death of Hugo Chavez may see </w:t>
      </w:r>
      <w:r w:rsidRPr="00013D16">
        <w:rPr>
          <w:rStyle w:val="Emphasis"/>
        </w:rPr>
        <w:t>oil prices fall as they did during the 2002 coup</w:t>
      </w:r>
      <w:r w:rsidRPr="00013D16">
        <w:rPr>
          <w:sz w:val="16"/>
        </w:rPr>
        <w:t>,” Gerard Lane, an oil analyst at Shore Capital, said. “</w:t>
      </w:r>
      <w:r w:rsidRPr="00013D16">
        <w:rPr>
          <w:rStyle w:val="StyleBoldUnderline"/>
        </w:rPr>
        <w:t>With greater foreign investment it is foreseeable that the 30pc fall in Venezuelan oil production could be reversed.</w:t>
      </w:r>
      <w:r w:rsidRPr="00013D16">
        <w:rPr>
          <w:rStyle w:val="StyleBoldUnderline"/>
          <w:sz w:val="12"/>
        </w:rPr>
        <w:t>¶</w:t>
      </w:r>
      <w:r w:rsidRPr="00013D16">
        <w:rPr>
          <w:sz w:val="16"/>
        </w:rPr>
        <w:t xml:space="preserve"> Indeed </w:t>
      </w:r>
      <w:r w:rsidRPr="00013D16">
        <w:rPr>
          <w:rStyle w:val="StyleBoldUnderline"/>
        </w:rPr>
        <w:t xml:space="preserve">the </w:t>
      </w:r>
      <w:r w:rsidRPr="00013D16">
        <w:rPr>
          <w:rStyle w:val="Emphasis"/>
        </w:rPr>
        <w:t>scale of potential oil output is enough</w:t>
      </w:r>
      <w:r w:rsidRPr="00013D16">
        <w:rPr>
          <w:sz w:val="16"/>
        </w:rPr>
        <w:t xml:space="preserve"> combined with on-going shale oil production growth in the USA, suggesting </w:t>
      </w:r>
      <w:r w:rsidRPr="00013D16">
        <w:rPr>
          <w:rStyle w:val="StyleBoldUnderline"/>
        </w:rPr>
        <w:t>that oil prices could fall</w:t>
      </w:r>
      <w:r w:rsidRPr="00013D16">
        <w:rPr>
          <w:sz w:val="16"/>
        </w:rPr>
        <w:t>.”</w:t>
      </w:r>
      <w:r w:rsidRPr="00013D16">
        <w:rPr>
          <w:sz w:val="12"/>
        </w:rPr>
        <w:t>¶</w:t>
      </w:r>
      <w:r w:rsidRPr="00013D16">
        <w:rPr>
          <w:sz w:val="16"/>
        </w:rPr>
        <w:t xml:space="preserve"> However, such a scenario is unlikely just yet. “</w:t>
      </w:r>
      <w:r w:rsidRPr="00013D16">
        <w:rPr>
          <w:rStyle w:val="StyleBoldUnderline"/>
        </w:rPr>
        <w:t xml:space="preserve">Venezuela’s massive oil reserves </w:t>
      </w:r>
      <w:r w:rsidRPr="00013D16">
        <w:rPr>
          <w:rStyle w:val="Emphasis"/>
        </w:rPr>
        <w:t>will not be unleashed on global oil markets anytime soon</w:t>
      </w:r>
      <w:r w:rsidRPr="00013D16">
        <w:rPr>
          <w:sz w:val="16"/>
        </w:rPr>
        <w:t>, while the near-term impact on prices will be limited,” Ole Hansen, head of commodity strategy at Saxo Bank, noted.</w:t>
      </w:r>
      <w:r w:rsidRPr="00013D16">
        <w:rPr>
          <w:sz w:val="12"/>
        </w:rPr>
        <w:t>¶</w:t>
      </w:r>
      <w:r w:rsidRPr="00013D16">
        <w:rPr>
          <w:sz w:val="16"/>
        </w:rPr>
        <w:t xml:space="preserve"> “The state oil company PDVSA has increasingly been handing over its income to fund various government programmes, leaving it with negative cash flows for the past five years,” Mr Hansen added.</w:t>
      </w:r>
      <w:r w:rsidRPr="00013D16">
        <w:rPr>
          <w:sz w:val="12"/>
        </w:rPr>
        <w:t>¶</w:t>
      </w:r>
      <w:r w:rsidRPr="00013D16">
        <w:rPr>
          <w:sz w:val="16"/>
        </w:rPr>
        <w:t xml:space="preserve"> “The result of this has been a lack of investments as old fields matured and new ones were not explored, hence the drop in output.”</w:t>
      </w:r>
      <w:r w:rsidRPr="00013D16">
        <w:rPr>
          <w:sz w:val="12"/>
        </w:rPr>
        <w:t>¶</w:t>
      </w:r>
      <w:r w:rsidRPr="00013D16">
        <w:rPr>
          <w:sz w:val="16"/>
        </w:rPr>
        <w:t xml:space="preserve"> Mr Hansen believes reforms and the re-introduction of foreign investment will not happen overnight, possibly not for a few years.</w:t>
      </w:r>
      <w:r w:rsidRPr="00013D16">
        <w:rPr>
          <w:sz w:val="12"/>
        </w:rPr>
        <w:t>¶</w:t>
      </w:r>
      <w:r w:rsidRPr="00013D16">
        <w:rPr>
          <w:sz w:val="16"/>
        </w:rPr>
        <w:t xml:space="preserve"> “But once it does another source of increased supply will further help to alleviate some of the worries about future supply not keeping up with an increase in demand, especially from emerging economies,” Mr Hansen said.</w:t>
      </w:r>
      <w:r w:rsidRPr="00013D16">
        <w:rPr>
          <w:sz w:val="12"/>
        </w:rPr>
        <w:t>¶</w:t>
      </w:r>
      <w:r w:rsidRPr="00013D16">
        <w:rPr>
          <w:sz w:val="16"/>
        </w:rPr>
        <w:t xml:space="preserve"> Should production eventually rise, which seems likely, the main loser is likely to be Canada. Venezuela positioned its oil industry away from the US to the more “friendly” nationals of China and Russia.</w:t>
      </w:r>
      <w:r w:rsidRPr="00013D16">
        <w:rPr>
          <w:sz w:val="12"/>
        </w:rPr>
        <w:t>¶</w:t>
      </w:r>
      <w:r w:rsidRPr="00013D16">
        <w:rPr>
          <w:sz w:val="16"/>
        </w:rPr>
        <w:t xml:space="preserve"> Oil exports to the US are about 900,000 barrels of oil equivalent per day (boepd), down from a high of 1.4m boepd in 1998. This has benefited Canada, which has seen exports to the US double.</w:t>
      </w:r>
      <w:r w:rsidRPr="00013D16">
        <w:rPr>
          <w:sz w:val="12"/>
        </w:rPr>
        <w:t>¶</w:t>
      </w:r>
      <w:r w:rsidRPr="00013D16">
        <w:rPr>
          <w:sz w:val="16"/>
        </w:rPr>
        <w:t xml:space="preserve"> “Venezuela’s oil is of the heavy crude variety, which is also what the Canadians produce around Alberta,” Mr Hansen noted. “Companies operating in Alberta will be able to export their know-how, which is good for the companies. However, this may be less so for the overall economics around Alberta, with Venezuelan heavy crude being much cheaper to extract.”</w:t>
      </w:r>
      <w:r w:rsidRPr="00013D16">
        <w:rPr>
          <w:sz w:val="12"/>
        </w:rPr>
        <w:t>¶</w:t>
      </w:r>
      <w:r w:rsidRPr="00013D16">
        <w:rPr>
          <w:sz w:val="16"/>
        </w:rPr>
        <w:t xml:space="preserve"> However, the Canadian need not worry that the Venezuelans will get their act together quickly. This seems unlikely to happen for some time.</w:t>
      </w:r>
      <w:r w:rsidRPr="00013D16">
        <w:rPr>
          <w:sz w:val="12"/>
        </w:rPr>
        <w:t>¶</w:t>
      </w:r>
      <w:r w:rsidRPr="00013D16">
        <w:rPr>
          <w:sz w:val="16"/>
        </w:rPr>
        <w:t xml:space="preserve"> Goldman Sachs (NYSE: GS-PB - news) managed to sum up the consensus view, saying that Mr Chavez’s death should have “limited impact on the nation’s oil production in the short term” while a “change of leadership may foster longer-term investment and boost output.”</w:t>
      </w:r>
      <w:r w:rsidRPr="00013D16">
        <w:rPr>
          <w:sz w:val="12"/>
        </w:rPr>
        <w:t>¶</w:t>
      </w:r>
      <w:r w:rsidRPr="00013D16">
        <w:rPr>
          <w:sz w:val="16"/>
        </w:rPr>
        <w:t xml:space="preserve"> </w:t>
      </w:r>
      <w:r w:rsidRPr="00013D16">
        <w:rPr>
          <w:rStyle w:val="StyleBoldUnderline"/>
        </w:rPr>
        <w:t>Venezuela needs foreign oil companies to boost this output. Once it accepts this, and invites the oil majors to use their skills, global oil prices should see some relief.</w:t>
      </w:r>
    </w:p>
    <w:p w:rsidR="004D06F8" w:rsidRPr="00E276E3" w:rsidRDefault="004D06F8" w:rsidP="004D06F8">
      <w:pPr>
        <w:pStyle w:val="Heading4"/>
        <w:rPr>
          <w:rStyle w:val="StyleStyleBold12pt"/>
          <w:b/>
        </w:rPr>
      </w:pPr>
      <w:r>
        <w:rPr>
          <w:rStyle w:val="StyleStyleBold12pt"/>
          <w:b/>
        </w:rPr>
        <w:t xml:space="preserve">Venezuelan production of oil leads to oil price drop --- </w:t>
      </w:r>
      <w:r w:rsidRPr="00E276E3">
        <w:rPr>
          <w:rStyle w:val="StyleStyleBold12pt"/>
          <w:b/>
          <w:u w:val="single"/>
        </w:rPr>
        <w:t>perception-based</w:t>
      </w:r>
      <w:r>
        <w:rPr>
          <w:rStyle w:val="StyleStyleBold12pt"/>
          <w:b/>
        </w:rPr>
        <w:t xml:space="preserve"> effect proven by 2002 coup.</w:t>
      </w:r>
    </w:p>
    <w:p w:rsidR="004D06F8" w:rsidRPr="00E276E3" w:rsidRDefault="004D06F8" w:rsidP="004D06F8">
      <w:pPr>
        <w:rPr>
          <w:rStyle w:val="StyleStyleBold12pt"/>
          <w:b w:val="0"/>
        </w:rPr>
      </w:pPr>
      <w:r>
        <w:rPr>
          <w:rStyle w:val="StyleStyleBold12pt"/>
        </w:rPr>
        <w:t xml:space="preserve">Blas 12 </w:t>
      </w:r>
      <w:r w:rsidRPr="00E276E3">
        <w:rPr>
          <w:rStyle w:val="StyleStyleBold12pt"/>
          <w:b w:val="0"/>
          <w:sz w:val="20"/>
          <w:szCs w:val="20"/>
        </w:rPr>
        <w:t>(Javier, commodities editor for the Financial Times, “The Venezuelan solution for oil prices,” Financial Times Commodities, http://www.ft.com/intl/cms/s/0/3eba56e2-0c83-11e2-a776-00144feabdc0.html#axzz2YPaSmV7S)</w:t>
      </w:r>
    </w:p>
    <w:p w:rsidR="004D06F8" w:rsidRPr="00E276E3" w:rsidRDefault="004D06F8" w:rsidP="004D06F8">
      <w:pPr>
        <w:rPr>
          <w:rStyle w:val="StyleStyleBold12pt"/>
          <w:b w:val="0"/>
          <w:sz w:val="16"/>
        </w:rPr>
      </w:pPr>
      <w:r w:rsidRPr="00E276E3">
        <w:rPr>
          <w:rStyle w:val="StyleStyleBold12pt"/>
          <w:b w:val="0"/>
          <w:sz w:val="16"/>
        </w:rPr>
        <w:t xml:space="preserve">Is </w:t>
      </w:r>
      <w:r w:rsidRPr="00E276E3">
        <w:rPr>
          <w:rStyle w:val="StyleBoldUnderline"/>
        </w:rPr>
        <w:t>Venezuela the answer to high oil prices</w:t>
      </w:r>
      <w:r w:rsidRPr="00E276E3">
        <w:rPr>
          <w:rStyle w:val="StyleStyleBold12pt"/>
          <w:b w:val="0"/>
          <w:sz w:val="16"/>
        </w:rPr>
        <w:t>?</w:t>
      </w:r>
      <w:r w:rsidRPr="00E276E3">
        <w:rPr>
          <w:rStyle w:val="StyleStyleBold12pt"/>
          <w:b w:val="0"/>
          <w:sz w:val="12"/>
        </w:rPr>
        <w:t>¶</w:t>
      </w:r>
      <w:r w:rsidRPr="00E276E3">
        <w:rPr>
          <w:rStyle w:val="StyleStyleBold12pt"/>
          <w:b w:val="0"/>
          <w:sz w:val="16"/>
        </w:rPr>
        <w:t xml:space="preserve"> </w:t>
      </w:r>
      <w:r w:rsidRPr="00E276E3">
        <w:rPr>
          <w:rStyle w:val="StyleBoldUnderline"/>
        </w:rPr>
        <w:t>For the first time since Hugo Chávez won the presidential elections in 1998, the answer is a “maybe”</w:t>
      </w:r>
      <w:r w:rsidRPr="00E276E3">
        <w:rPr>
          <w:rStyle w:val="StyleStyleBold12pt"/>
          <w:b w:val="0"/>
          <w:sz w:val="16"/>
        </w:rPr>
        <w:t xml:space="preserve"> as opposition candidate Henrique Capriles gains popular support. The 40-year-old centre-left candidate is neck and neck with the leftist leader in some polls ahead of the country’s poll on Sunday.</w:t>
      </w:r>
      <w:r w:rsidRPr="00E276E3">
        <w:rPr>
          <w:rStyle w:val="StyleStyleBold12pt"/>
          <w:b w:val="0"/>
          <w:sz w:val="12"/>
        </w:rPr>
        <w:t>¶</w:t>
      </w:r>
      <w:r w:rsidRPr="00E276E3">
        <w:rPr>
          <w:rStyle w:val="StyleStyleBold12pt"/>
          <w:b w:val="0"/>
          <w:sz w:val="16"/>
        </w:rPr>
        <w:t xml:space="preserve"> If Mr Capriles wins, </w:t>
      </w:r>
      <w:r w:rsidRPr="00E276E3">
        <w:rPr>
          <w:rStyle w:val="StyleBoldUnderline"/>
        </w:rPr>
        <w:t xml:space="preserve">Venezuelan production could rise significantly, which could have a </w:t>
      </w:r>
      <w:r w:rsidRPr="00E276E3">
        <w:rPr>
          <w:rStyle w:val="Emphasis"/>
        </w:rPr>
        <w:t>bearish influence on the oil market</w:t>
      </w:r>
      <w:r w:rsidRPr="00E276E3">
        <w:rPr>
          <w:rStyle w:val="StyleBoldUnderline"/>
        </w:rPr>
        <w:t xml:space="preserve"> for the first time in 15 years.</w:t>
      </w:r>
      <w:r w:rsidRPr="00E276E3">
        <w:rPr>
          <w:rStyle w:val="StyleStyleBold12pt"/>
          <w:b w:val="0"/>
          <w:sz w:val="12"/>
        </w:rPr>
        <w:t>¶</w:t>
      </w:r>
      <w:r w:rsidRPr="00E276E3">
        <w:rPr>
          <w:rStyle w:val="StyleStyleBold12pt"/>
          <w:b w:val="0"/>
          <w:sz w:val="16"/>
        </w:rPr>
        <w:t xml:space="preserve"> </w:t>
      </w:r>
      <w:r w:rsidRPr="00E276E3">
        <w:rPr>
          <w:rStyle w:val="StyleBoldUnderline"/>
        </w:rPr>
        <w:t xml:space="preserve">The importance of Venezuelan politics in the oil market cannot be overestimated. </w:t>
      </w:r>
      <w:r w:rsidRPr="00E276E3">
        <w:rPr>
          <w:rStyle w:val="Emphasis"/>
        </w:rPr>
        <w:t>Oil prices tumbled nearly 9 per cent over two days in April 2002</w:t>
      </w:r>
      <w:r w:rsidRPr="00E276E3">
        <w:rPr>
          <w:rStyle w:val="StyleBoldUnderline"/>
        </w:rPr>
        <w:t xml:space="preserve"> after Mr Chávez was briefly deposed in a coup d’état </w:t>
      </w:r>
      <w:r w:rsidRPr="00E276E3">
        <w:rPr>
          <w:rStyle w:val="Emphasis"/>
        </w:rPr>
        <w:t>as traders bet the opposition would boost production.</w:t>
      </w:r>
      <w:r w:rsidRPr="00E276E3">
        <w:rPr>
          <w:rStyle w:val="StyleBoldUnderline"/>
        </w:rPr>
        <w:t xml:space="preserve"> But after </w:t>
      </w:r>
      <w:r w:rsidRPr="00E276E3">
        <w:rPr>
          <w:rStyle w:val="StyleBoldUnderline"/>
        </w:rPr>
        <w:lastRenderedPageBreak/>
        <w:t>the leftist leader returned to power, oil prices quickly rose.</w:t>
      </w:r>
      <w:r w:rsidRPr="00E276E3">
        <w:rPr>
          <w:rStyle w:val="StyleBoldUnderline"/>
          <w:sz w:val="12"/>
        </w:rPr>
        <w:t>¶</w:t>
      </w:r>
      <w:r w:rsidRPr="00E276E3">
        <w:rPr>
          <w:rStyle w:val="StyleStyleBold12pt"/>
          <w:b w:val="0"/>
          <w:sz w:val="16"/>
        </w:rPr>
        <w:t xml:space="preserve"> The elections on October 7 may not have an immediate impact but could still signal an important change in global oil supplies and prices. Under Mr Chávez, Venezuela’s oil production dropped from 3.2m barrels a day in late 2008 to 2.5m b/d in September this year. Mr Capriles could change the trend.</w:t>
      </w:r>
      <w:r w:rsidRPr="00E276E3">
        <w:rPr>
          <w:rStyle w:val="StyleStyleBold12pt"/>
          <w:b w:val="0"/>
          <w:sz w:val="12"/>
        </w:rPr>
        <w:t>¶</w:t>
      </w:r>
      <w:r w:rsidRPr="00E276E3">
        <w:rPr>
          <w:rStyle w:val="StyleStyleBold12pt"/>
          <w:b w:val="0"/>
          <w:sz w:val="16"/>
        </w:rPr>
        <w:t xml:space="preserve"> Mr Chávez is hoping for a fourth term that would extend his presidency until 2018. But Mr Capriles, a young left-of-centre politician, has surprised many in Latin America with his formidable popular support. He managed to gather several thousand people last Sunday for the closing of his electoral campaign in central Caracas – the traditional backdrop of Mr Chávez’s political rallies.</w:t>
      </w:r>
      <w:r w:rsidRPr="00E276E3">
        <w:rPr>
          <w:rStyle w:val="StyleStyleBold12pt"/>
          <w:b w:val="0"/>
          <w:sz w:val="12"/>
        </w:rPr>
        <w:t>¶</w:t>
      </w:r>
      <w:r w:rsidRPr="00E276E3">
        <w:rPr>
          <w:rStyle w:val="StyleStyleBold12pt"/>
          <w:b w:val="0"/>
          <w:sz w:val="16"/>
        </w:rPr>
        <w:t xml:space="preserve"> Mr Chávez has promised to boost oil output to 6m b/d over the next two decades by developing the ultra-heavy crude oil from the Orinoco Belt. But after antagonising almost every international oil company, he is unlikely to deliver as he continues to divert money to his favoured social causes and allies such as Cuba. If the leftist leader wins another presidential term, Caracas will remain a factor behind strong crude prices.</w:t>
      </w:r>
      <w:r w:rsidRPr="00E276E3">
        <w:rPr>
          <w:rStyle w:val="StyleStyleBold12pt"/>
          <w:b w:val="0"/>
          <w:sz w:val="12"/>
        </w:rPr>
        <w:t>¶</w:t>
      </w:r>
      <w:r w:rsidRPr="00E276E3">
        <w:rPr>
          <w:rStyle w:val="StyleStyleBold12pt"/>
          <w:b w:val="0"/>
          <w:sz w:val="16"/>
        </w:rPr>
        <w:t xml:space="preserve"> Mr Capriles has also promised to boost production to 6m b/d. But he has far more credibility in the energy industry and market and has promised in his first 100-day political manifesto to create “new alliances between public and private sectors to explore and produce oil projects”. The business-friendly law graduate has pointed to Brazil’s oil industry as example.</w:t>
      </w:r>
      <w:r w:rsidRPr="00E276E3">
        <w:rPr>
          <w:rStyle w:val="StyleStyleBold12pt"/>
          <w:b w:val="0"/>
          <w:sz w:val="12"/>
        </w:rPr>
        <w:t>¶</w:t>
      </w:r>
      <w:r w:rsidRPr="00E276E3">
        <w:rPr>
          <w:rStyle w:val="StyleStyleBold12pt"/>
          <w:b w:val="0"/>
          <w:sz w:val="16"/>
        </w:rPr>
        <w:t xml:space="preserve"> </w:t>
      </w:r>
      <w:r w:rsidRPr="00E276E3">
        <w:rPr>
          <w:rStyle w:val="StyleBoldUnderline"/>
        </w:rPr>
        <w:t>The plan to double Venezuela’s oil production is not</w:t>
      </w:r>
      <w:r w:rsidRPr="00E276E3">
        <w:rPr>
          <w:rStyle w:val="StyleStyleBold12pt"/>
          <w:b w:val="0"/>
          <w:sz w:val="16"/>
        </w:rPr>
        <w:t xml:space="preserve"> so </w:t>
      </w:r>
      <w:r w:rsidRPr="00E276E3">
        <w:rPr>
          <w:rStyle w:val="StyleBoldUnderline"/>
        </w:rPr>
        <w:t>outlandish</w:t>
      </w:r>
      <w:r w:rsidRPr="00E276E3">
        <w:rPr>
          <w:rStyle w:val="StyleStyleBold12pt"/>
          <w:b w:val="0"/>
          <w:sz w:val="16"/>
        </w:rPr>
        <w:t xml:space="preserve"> as it sounds </w:t>
      </w:r>
      <w:r w:rsidRPr="00E276E3">
        <w:rPr>
          <w:rStyle w:val="StyleBoldUnderline"/>
        </w:rPr>
        <w:t>as the country holds giant reserves of</w:t>
      </w:r>
      <w:r w:rsidRPr="00E276E3">
        <w:rPr>
          <w:rStyle w:val="StyleStyleBold12pt"/>
          <w:b w:val="0"/>
          <w:sz w:val="16"/>
        </w:rPr>
        <w:t xml:space="preserve"> low-quality, tar-like </w:t>
      </w:r>
      <w:r w:rsidRPr="00E276E3">
        <w:rPr>
          <w:rStyle w:val="StyleBoldUnderline"/>
        </w:rPr>
        <w:t>crude</w:t>
      </w:r>
      <w:r w:rsidRPr="00E276E3">
        <w:rPr>
          <w:rStyle w:val="StyleStyleBold12pt"/>
          <w:b w:val="0"/>
          <w:sz w:val="16"/>
        </w:rPr>
        <w:t>, similar to those found in Canada.</w:t>
      </w:r>
      <w:r w:rsidRPr="00E276E3">
        <w:rPr>
          <w:rStyle w:val="StyleStyleBold12pt"/>
          <w:b w:val="0"/>
          <w:sz w:val="12"/>
        </w:rPr>
        <w:t>¶</w:t>
      </w:r>
      <w:r w:rsidRPr="00E276E3">
        <w:rPr>
          <w:rStyle w:val="StyleStyleBold12pt"/>
          <w:b w:val="0"/>
          <w:sz w:val="16"/>
        </w:rPr>
        <w:t xml:space="preserve"> The so-called “Apertura Petrolera” programme of the 1990s, which was cancelled by Mr Chávez, had also aimed to boost production to 6m b/d and transform the state-owned Petróleos de Venezuela, or PDVSA, into one of the world’s largest producers. A victorious Mr Capriles is unlikely to revive “Apertura Petrolera” but would more likely encourage joint ventures between PDVSA and international oil companies to boost oil production.</w:t>
      </w:r>
      <w:r w:rsidRPr="00E276E3">
        <w:rPr>
          <w:rStyle w:val="StyleStyleBold12pt"/>
          <w:b w:val="0"/>
          <w:sz w:val="12"/>
        </w:rPr>
        <w:t>¶</w:t>
      </w:r>
      <w:r w:rsidRPr="00E276E3">
        <w:rPr>
          <w:rStyle w:val="StyleStyleBold12pt"/>
          <w:b w:val="0"/>
          <w:sz w:val="16"/>
        </w:rPr>
        <w:t xml:space="preserve"> There is a catch – a victory of the opposition could trigger a revolt from Mr Chávez’s supporters, who control PDVSA and the military. In that scenario, Venezuela oil production could tumble, as it did during an opposition-led oil strike in 2002-03.</w:t>
      </w:r>
      <w:r w:rsidRPr="00E276E3">
        <w:rPr>
          <w:rStyle w:val="StyleStyleBold12pt"/>
          <w:b w:val="0"/>
          <w:sz w:val="12"/>
        </w:rPr>
        <w:t>¶</w:t>
      </w:r>
      <w:r w:rsidRPr="00E276E3">
        <w:rPr>
          <w:rStyle w:val="StyleStyleBold12pt"/>
          <w:b w:val="0"/>
          <w:sz w:val="16"/>
        </w:rPr>
        <w:t xml:space="preserve"> China has extended roughly $30bn in loans to Venezuela backed by oil production. The election could bring an explosive mix of oil and geopolitics.</w:t>
      </w:r>
    </w:p>
    <w:p w:rsidR="004D06F8" w:rsidRPr="00C512D8" w:rsidRDefault="004D06F8" w:rsidP="004D06F8">
      <w:pPr>
        <w:pStyle w:val="Heading4"/>
        <w:rPr>
          <w:rStyle w:val="StyleStyleBold12pt"/>
          <w:b/>
        </w:rPr>
      </w:pPr>
      <w:r>
        <w:rPr>
          <w:rStyle w:val="StyleStyleBold12pt"/>
          <w:b/>
        </w:rPr>
        <w:t>Further discovery of oil in Venezuela leads to global price drop --- immense oil reserves.</w:t>
      </w:r>
    </w:p>
    <w:p w:rsidR="004D06F8" w:rsidRPr="00C512D8" w:rsidRDefault="004D06F8" w:rsidP="004D06F8">
      <w:pPr>
        <w:rPr>
          <w:rStyle w:val="StyleStyleBold12pt"/>
          <w:b w:val="0"/>
        </w:rPr>
      </w:pPr>
      <w:r>
        <w:rPr>
          <w:rStyle w:val="StyleStyleBold12pt"/>
        </w:rPr>
        <w:t xml:space="preserve">Partirdge 12 </w:t>
      </w:r>
      <w:r w:rsidRPr="00C512D8">
        <w:rPr>
          <w:rStyle w:val="StyleStyleBold12pt"/>
          <w:b w:val="0"/>
          <w:sz w:val="20"/>
          <w:szCs w:val="20"/>
        </w:rPr>
        <w:t>(Matthew,</w:t>
      </w:r>
      <w:r w:rsidRPr="00C512D8">
        <w:rPr>
          <w:sz w:val="20"/>
          <w:szCs w:val="20"/>
        </w:rPr>
        <w:t xml:space="preserve"> </w:t>
      </w:r>
      <w:r w:rsidRPr="00C512D8">
        <w:rPr>
          <w:rStyle w:val="StyleStyleBold12pt"/>
          <w:b w:val="0"/>
          <w:sz w:val="20"/>
          <w:szCs w:val="20"/>
        </w:rPr>
        <w:t>PhD at the London School of Economics, “How a ‘Venezuelan Spring’ could push down oil prices,” MoneyWeek, http://moneyweek.com/hugo-chavez-venezuelan-elections-and-oil-prices-20900/)</w:t>
      </w:r>
    </w:p>
    <w:p w:rsidR="004D06F8" w:rsidRPr="00C512D8" w:rsidRDefault="004D06F8" w:rsidP="004D06F8">
      <w:pPr>
        <w:rPr>
          <w:sz w:val="16"/>
        </w:rPr>
      </w:pPr>
      <w:r w:rsidRPr="00C512D8">
        <w:rPr>
          <w:rStyle w:val="StyleBoldUnderline"/>
        </w:rPr>
        <w:t>It’s all about the long run</w:t>
      </w:r>
      <w:r w:rsidRPr="00C512D8">
        <w:rPr>
          <w:rStyle w:val="StyleBoldUnderline"/>
          <w:sz w:val="12"/>
        </w:rPr>
        <w:t>¶</w:t>
      </w:r>
      <w:r w:rsidRPr="00C512D8">
        <w:rPr>
          <w:sz w:val="16"/>
        </w:rPr>
        <w:t xml:space="preserve"> Even if Chavez goes in October, there will be little short-term impact on oil prices. When he leaves office, the state firm PDVSA is also likely to be sued over the seizure of assets in 2008 and 2009, delaying any investment. Foreign firms are likely to hold back until the political situation has calmed down.</w:t>
      </w:r>
      <w:r w:rsidRPr="00C512D8">
        <w:rPr>
          <w:sz w:val="12"/>
        </w:rPr>
        <w:t>¶</w:t>
      </w:r>
      <w:r w:rsidRPr="00C512D8">
        <w:rPr>
          <w:sz w:val="16"/>
        </w:rPr>
        <w:t xml:space="preserve"> However, </w:t>
      </w:r>
      <w:r w:rsidRPr="00C512D8">
        <w:rPr>
          <w:rStyle w:val="Emphasis"/>
        </w:rPr>
        <w:t>the ability of a free Venezuela to lower oil prices</w:t>
      </w:r>
      <w:r w:rsidRPr="00C512D8">
        <w:rPr>
          <w:rStyle w:val="StyleBoldUnderline"/>
        </w:rPr>
        <w:t xml:space="preserve"> in the long run is huge. The US Energy Information Agency</w:t>
      </w:r>
      <w:r w:rsidRPr="00C512D8">
        <w:rPr>
          <w:sz w:val="16"/>
        </w:rPr>
        <w:t xml:space="preserve"> (EIA) </w:t>
      </w:r>
      <w:r w:rsidRPr="00C512D8">
        <w:rPr>
          <w:rStyle w:val="StyleBoldUnderline"/>
        </w:rPr>
        <w:t xml:space="preserve">thinks that Venezuela has the second largest levels of proven reserves in the world. Oil cartel Opec </w:t>
      </w:r>
      <w:r w:rsidRPr="00C512D8">
        <w:rPr>
          <w:sz w:val="16"/>
        </w:rPr>
        <w:t xml:space="preserve">even </w:t>
      </w:r>
      <w:r w:rsidRPr="00C512D8">
        <w:rPr>
          <w:rStyle w:val="StyleBoldUnderline"/>
        </w:rPr>
        <w:t xml:space="preserve">claims that it could have </w:t>
      </w:r>
      <w:r w:rsidRPr="00C512D8">
        <w:rPr>
          <w:rStyle w:val="Emphasis"/>
        </w:rPr>
        <w:t>more crude oil than Saudi Arabia.</w:t>
      </w:r>
      <w:r w:rsidRPr="00C512D8">
        <w:rPr>
          <w:rStyle w:val="Emphasis"/>
          <w:b w:val="0"/>
          <w:sz w:val="12"/>
        </w:rPr>
        <w:t>¶</w:t>
      </w:r>
      <w:r w:rsidRPr="00C512D8">
        <w:rPr>
          <w:sz w:val="16"/>
        </w:rPr>
        <w:t xml:space="preserve"> </w:t>
      </w:r>
      <w:r w:rsidRPr="001803A7">
        <w:rPr>
          <w:rStyle w:val="StyleBoldUnderline"/>
        </w:rPr>
        <w:t>A committed private sector player could even find the huge amount of sea oil that is not currently viable</w:t>
      </w:r>
      <w:r w:rsidRPr="00C512D8">
        <w:rPr>
          <w:rStyle w:val="StyleBoldUnderline"/>
        </w:rPr>
        <w:t>. This would bring the total amount up to 513 billion barrels.</w:t>
      </w:r>
      <w:r w:rsidRPr="00C512D8">
        <w:rPr>
          <w:sz w:val="12"/>
        </w:rPr>
        <w:t>¶</w:t>
      </w:r>
      <w:r w:rsidRPr="00C512D8">
        <w:rPr>
          <w:sz w:val="16"/>
        </w:rPr>
        <w:t xml:space="preserve"> Clearly, this isn’t a story that will have an instant impact on investors. But in the long run, </w:t>
      </w:r>
      <w:r w:rsidRPr="00C512D8">
        <w:rPr>
          <w:rStyle w:val="StyleBoldUnderline"/>
        </w:rPr>
        <w:t>Venezuela could be a ‘</w:t>
      </w:r>
      <w:r w:rsidRPr="001803A7">
        <w:rPr>
          <w:rStyle w:val="Emphasis"/>
        </w:rPr>
        <w:t>game-changer’ for oil prices</w:t>
      </w:r>
      <w:r w:rsidRPr="00C512D8">
        <w:rPr>
          <w:rStyle w:val="StyleBoldUnderline"/>
        </w:rPr>
        <w:t>.</w:t>
      </w:r>
      <w:r w:rsidRPr="00C512D8">
        <w:rPr>
          <w:sz w:val="16"/>
        </w:rPr>
        <w:t xml:space="preserve"> We’ll be keeping a close eye on it and watching for potential opportunities.</w:t>
      </w:r>
    </w:p>
    <w:p w:rsidR="004D06F8" w:rsidRDefault="004D06F8" w:rsidP="004D06F8">
      <w:pPr>
        <w:pStyle w:val="Heading2"/>
      </w:pPr>
      <w:r>
        <w:lastRenderedPageBreak/>
        <w:t>Link --- Saudi Arabia</w:t>
      </w:r>
    </w:p>
    <w:p w:rsidR="004D06F8" w:rsidRDefault="004D06F8" w:rsidP="004D06F8"/>
    <w:p w:rsidR="004D06F8" w:rsidRPr="0051114E" w:rsidRDefault="004D06F8" w:rsidP="004D06F8">
      <w:pPr>
        <w:pStyle w:val="Heading4"/>
        <w:rPr>
          <w:rStyle w:val="StyleStyleBold12pt"/>
          <w:b/>
        </w:rPr>
      </w:pPr>
      <w:r>
        <w:rPr>
          <w:rStyle w:val="StyleStyleBold12pt"/>
          <w:b/>
        </w:rPr>
        <w:t>Venezuelan oil directly trades off with Saudi exports to the US --- proven by past tensions.</w:t>
      </w:r>
    </w:p>
    <w:p w:rsidR="004D06F8" w:rsidRPr="0051114E" w:rsidRDefault="004D06F8" w:rsidP="004D06F8">
      <w:pPr>
        <w:rPr>
          <w:rStyle w:val="StyleStyleBold12pt"/>
          <w:b w:val="0"/>
          <w:sz w:val="20"/>
          <w:szCs w:val="20"/>
        </w:rPr>
      </w:pPr>
      <w:r>
        <w:rPr>
          <w:rStyle w:val="StyleStyleBold12pt"/>
        </w:rPr>
        <w:t xml:space="preserve">Elass and Jaffe 11 </w:t>
      </w:r>
      <w:r w:rsidRPr="0051114E">
        <w:rPr>
          <w:rStyle w:val="StyleStyleBold12pt"/>
          <w:b w:val="0"/>
          <w:sz w:val="20"/>
          <w:szCs w:val="20"/>
        </w:rPr>
        <w:t>(Jareer, Energy Consultant Rice University, Amy, Wallace S. Wilson Fellow in Energy Studies Rice University, “Iraqi Oil Potential and Implications for Global Market Markets and OPEC Politics,” James A. Baker III Institute for Public Policy @ Rice University, http://www.bakerinstitute.org/publications/EF-pub-IraqFutureElassJaffe-072611.pdf)</w:t>
      </w:r>
    </w:p>
    <w:p w:rsidR="004D06F8" w:rsidRPr="0051114E" w:rsidRDefault="004D06F8" w:rsidP="004D06F8">
      <w:pPr>
        <w:rPr>
          <w:sz w:val="16"/>
        </w:rPr>
      </w:pPr>
      <w:r w:rsidRPr="00D87915">
        <w:rPr>
          <w:rStyle w:val="StyleBoldUnderline"/>
          <w:highlight w:val="cyan"/>
        </w:rPr>
        <w:t>Saudi Arabia’s response to Venezuela’s ambitious campaign to increase oil productive capacity</w:t>
      </w:r>
      <w:r w:rsidRPr="0051114E">
        <w:rPr>
          <w:sz w:val="16"/>
        </w:rPr>
        <w:t xml:space="preserve"> from 2.8 million b/d in 1991 to 7 million b/d by 2010 </w:t>
      </w:r>
      <w:r w:rsidRPr="00504C95">
        <w:rPr>
          <w:rStyle w:val="StyleBoldUnderline"/>
        </w:rPr>
        <w:t xml:space="preserve">may </w:t>
      </w:r>
      <w:r w:rsidRPr="00D87915">
        <w:rPr>
          <w:rStyle w:val="StyleBoldUnderline"/>
          <w:highlight w:val="cyan"/>
        </w:rPr>
        <w:t>serve as a warning to</w:t>
      </w:r>
      <w:r w:rsidRPr="0051114E">
        <w:rPr>
          <w:sz w:val="16"/>
        </w:rPr>
        <w:t xml:space="preserve"> those </w:t>
      </w:r>
      <w:r w:rsidRPr="00504C95">
        <w:rPr>
          <w:rStyle w:val="StyleBoldUnderline"/>
        </w:rPr>
        <w:t xml:space="preserve">Iraqi </w:t>
      </w:r>
      <w:r w:rsidRPr="00D87915">
        <w:rPr>
          <w:rStyle w:val="StyleBoldUnderline"/>
          <w:highlight w:val="cyan"/>
        </w:rPr>
        <w:t>politicians</w:t>
      </w:r>
      <w:r w:rsidRPr="0051114E">
        <w:rPr>
          <w:sz w:val="16"/>
        </w:rPr>
        <w:t xml:space="preserve"> who are willing to assert that Iraq should raise output to 10 or 12 million b/d and even </w:t>
      </w:r>
      <w:r w:rsidRPr="00504C95">
        <w:rPr>
          <w:rStyle w:val="StyleBoldUnderline"/>
        </w:rPr>
        <w:t xml:space="preserve">to take on the global oil swing producer role. </w:t>
      </w:r>
      <w:r w:rsidRPr="00D87915">
        <w:rPr>
          <w:rStyle w:val="StyleBoldUnderline"/>
          <w:highlight w:val="cyan"/>
        </w:rPr>
        <w:t xml:space="preserve">Saudi Arabia, </w:t>
      </w:r>
      <w:r w:rsidRPr="00D87915">
        <w:rPr>
          <w:rStyle w:val="Emphasis"/>
          <w:highlight w:val="cyan"/>
        </w:rPr>
        <w:t>concerned with the long-range implications of Venezuela’s market expansion on the kingdom’s ability to maintain its sales to the United States</w:t>
      </w:r>
      <w:r w:rsidRPr="0051114E">
        <w:rPr>
          <w:sz w:val="16"/>
        </w:rPr>
        <w:t xml:space="preserve">, increased production. 55 Venezuela never reached its 7 million b/d target. In 1997, </w:t>
      </w:r>
      <w:r w:rsidRPr="00D87915">
        <w:rPr>
          <w:rStyle w:val="Emphasis"/>
          <w:highlight w:val="cyan"/>
        </w:rPr>
        <w:t>as Caracas</w:t>
      </w:r>
      <w:r w:rsidRPr="0051114E">
        <w:rPr>
          <w:sz w:val="16"/>
        </w:rPr>
        <w:t xml:space="preserve"> reached about 3.7 million b/d of production and </w:t>
      </w:r>
      <w:r w:rsidRPr="00D87915">
        <w:rPr>
          <w:rStyle w:val="StyleBoldUnderline"/>
          <w:highlight w:val="cyan"/>
        </w:rPr>
        <w:t>overtook Riyadh as the United States’ largest supplier</w:t>
      </w:r>
      <w:r w:rsidRPr="00504C95">
        <w:rPr>
          <w:rStyle w:val="StyleBoldUnderline"/>
        </w:rPr>
        <w:t xml:space="preserve">, the </w:t>
      </w:r>
      <w:r w:rsidRPr="00D87915">
        <w:rPr>
          <w:rStyle w:val="Emphasis"/>
          <w:highlight w:val="cyan"/>
        </w:rPr>
        <w:t>Saudi</w:t>
      </w:r>
      <w:r w:rsidRPr="00504C95">
        <w:rPr>
          <w:rStyle w:val="Emphasis"/>
        </w:rPr>
        <w:t xml:space="preserve"> government </w:t>
      </w:r>
      <w:r w:rsidRPr="00D87915">
        <w:rPr>
          <w:rStyle w:val="Emphasis"/>
          <w:highlight w:val="cyan"/>
        </w:rPr>
        <w:t>began</w:t>
      </w:r>
      <w:r w:rsidRPr="00504C95">
        <w:rPr>
          <w:rStyle w:val="Emphasis"/>
        </w:rPr>
        <w:t xml:space="preserve"> high level </w:t>
      </w:r>
      <w:r w:rsidRPr="00D87915">
        <w:rPr>
          <w:rStyle w:val="Emphasis"/>
          <w:highlight w:val="cyan"/>
        </w:rPr>
        <w:t>negotiations with</w:t>
      </w:r>
      <w:r w:rsidRPr="00504C95">
        <w:rPr>
          <w:rStyle w:val="Emphasis"/>
        </w:rPr>
        <w:t xml:space="preserve"> the </w:t>
      </w:r>
      <w:r w:rsidRPr="00D87915">
        <w:rPr>
          <w:rStyle w:val="Emphasis"/>
          <w:highlight w:val="cyan"/>
        </w:rPr>
        <w:t>Venezuela</w:t>
      </w:r>
      <w:r w:rsidRPr="00504C95">
        <w:rPr>
          <w:rStyle w:val="Emphasis"/>
        </w:rPr>
        <w:t>n government</w:t>
      </w:r>
      <w:r w:rsidRPr="00504C95">
        <w:rPr>
          <w:rStyle w:val="StyleBoldUnderline"/>
        </w:rPr>
        <w:t xml:space="preserve"> and quietly tried to pressure Venezuela into compliance with the country’s OPEC quota of 2.3 million b/d.</w:t>
      </w:r>
      <w:r w:rsidRPr="0051114E">
        <w:rPr>
          <w:sz w:val="16"/>
        </w:rPr>
        <w:t xml:space="preserve"> The Venezuelans ignored the Saudi efforts and persisted in their all-out production policy, continuing to ratchet up output and flaunting what they were doing against the Saudi pressure. 56 As a consequence, </w:t>
      </w:r>
      <w:r w:rsidRPr="00504C95">
        <w:rPr>
          <w:rStyle w:val="StyleBoldUnderline"/>
        </w:rPr>
        <w:t>Saudi Arabia turned on its own taps, raising its production from slightly above its 8 million b/d quota</w:t>
      </w:r>
      <w:r w:rsidRPr="0051114E">
        <w:rPr>
          <w:sz w:val="16"/>
        </w:rPr>
        <w:t xml:space="preserve"> in September 1996 to 8.5 million b/d for virtually all of 1997. 57 </w:t>
      </w:r>
      <w:r w:rsidRPr="00D87915">
        <w:rPr>
          <w:rStyle w:val="StyleBoldUnderline"/>
          <w:highlight w:val="cyan"/>
        </w:rPr>
        <w:t>The Saudi intention was to bring down prices as a way of punishing Caracas and inducing Venezuela to cooperate</w:t>
      </w:r>
      <w:r w:rsidRPr="00504C95">
        <w:rPr>
          <w:rStyle w:val="StyleBoldUnderline"/>
        </w:rPr>
        <w:t>. The Saudis succeeded more than they could have wished.</w:t>
      </w:r>
      <w:r w:rsidRPr="0051114E">
        <w:rPr>
          <w:sz w:val="16"/>
        </w:rPr>
        <w:t xml:space="preserve"> The combined overproduction of the two countries turned out to be about exactly the amount of extra oil inventory that built up in the world, some 400 million barrels, and with it a price collapse from $27 (West Texas Intermediate crude benchmark) in the spring of 1997 to $1 0 in the winter of 1998 - 1999. </w:t>
      </w:r>
      <w:r w:rsidRPr="00D87915">
        <w:rPr>
          <w:rStyle w:val="StyleBoldUnderline"/>
          <w:highlight w:val="cyan"/>
        </w:rPr>
        <w:t>The disciplining of Venezuela has had obvious consequences</w:t>
      </w:r>
      <w:r w:rsidRPr="00D87915">
        <w:rPr>
          <w:sz w:val="16"/>
          <w:highlight w:val="cyan"/>
        </w:rPr>
        <w:t>,</w:t>
      </w:r>
      <w:r w:rsidRPr="0051114E">
        <w:rPr>
          <w:sz w:val="16"/>
        </w:rPr>
        <w:t xml:space="preserve"> including helping to induce a change in the regime in Venezuela, a radical reduction of Venezuelan upstream capital expenditures, and a withering of the country’s own production capacity to under 2.4 million b/d currently. The lesson many inside OPEC have drawn from the Venezuelan price war was that Riyadh will act to make sure that no fellow OPEC countries will gain the financial or oil capacity wherewithal to threaten the kingdom.</w:t>
      </w:r>
    </w:p>
    <w:p w:rsidR="004D06F8" w:rsidRDefault="004D06F8" w:rsidP="004D06F8">
      <w:pPr>
        <w:pStyle w:val="Heading2"/>
      </w:pPr>
      <w:r>
        <w:lastRenderedPageBreak/>
        <w:t>I/L --- Prices k2 Saudi stability</w:t>
      </w:r>
    </w:p>
    <w:p w:rsidR="004D06F8" w:rsidRDefault="004D06F8" w:rsidP="004D06F8">
      <w:pPr>
        <w:rPr>
          <w:sz w:val="16"/>
        </w:rPr>
      </w:pPr>
    </w:p>
    <w:p w:rsidR="004D06F8" w:rsidRDefault="004D06F8" w:rsidP="004D06F8">
      <w:pPr>
        <w:pStyle w:val="Heading3"/>
        <w:rPr>
          <w:rStyle w:val="StyleStyleBold12pt"/>
          <w:b/>
        </w:rPr>
      </w:pPr>
      <w:r>
        <w:rPr>
          <w:rStyle w:val="StyleStyleBold12pt"/>
          <w:b/>
        </w:rPr>
        <w:lastRenderedPageBreak/>
        <w:t>1NC</w:t>
      </w:r>
    </w:p>
    <w:p w:rsidR="004D06F8" w:rsidRPr="00EE0AEA" w:rsidRDefault="004D06F8" w:rsidP="004D06F8">
      <w:pPr>
        <w:pStyle w:val="Heading4"/>
        <w:rPr>
          <w:rStyle w:val="StyleStyleBold12pt"/>
          <w:b/>
        </w:rPr>
      </w:pPr>
      <w:r>
        <w:rPr>
          <w:rStyle w:val="StyleStyleBold12pt"/>
          <w:b/>
        </w:rPr>
        <w:t>Saudi Arabia requires sustained high prices to prevent social unrest at home.</w:t>
      </w:r>
    </w:p>
    <w:p w:rsidR="004D06F8" w:rsidRPr="00EE0AEA" w:rsidRDefault="004D06F8" w:rsidP="004D06F8">
      <w:pPr>
        <w:rPr>
          <w:rStyle w:val="StyleStyleBold12pt"/>
          <w:b w:val="0"/>
        </w:rPr>
      </w:pPr>
      <w:r>
        <w:rPr>
          <w:rStyle w:val="StyleStyleBold12pt"/>
        </w:rPr>
        <w:t xml:space="preserve">Carey 12 </w:t>
      </w:r>
      <w:r w:rsidRPr="00EE0AEA">
        <w:rPr>
          <w:rStyle w:val="StyleStyleBold12pt"/>
          <w:b w:val="0"/>
          <w:sz w:val="20"/>
          <w:szCs w:val="20"/>
        </w:rPr>
        <w:t>(Glenn, reporter for Bloomberg, “The Saudis Need Those High Oil Prices,” 2-23-12, Bloomberg BusinessWeek, http://www.businessweek.com/articles/2012-02-23/the-saudis-need-those-high-oil-prices)</w:t>
      </w:r>
    </w:p>
    <w:p w:rsidR="004D06F8" w:rsidRPr="00EE0AEA" w:rsidRDefault="004D06F8" w:rsidP="004D06F8">
      <w:pPr>
        <w:rPr>
          <w:sz w:val="16"/>
        </w:rPr>
      </w:pPr>
      <w:r w:rsidRPr="00EE0AEA">
        <w:rPr>
          <w:sz w:val="16"/>
        </w:rPr>
        <w:t>The world last year watched to see if Saudi Arabia would suffer the same instability that swept away other regimes in the Middle East. The question now is whether the world’s largest oil supplier needs to raise prices to sustain ramped-up spending intended to calm its citizens. Higher prices would be bad news for Western governments, which need affordable oil to nurture their economic recoveries.</w:t>
      </w:r>
      <w:r w:rsidRPr="00EE0AEA">
        <w:rPr>
          <w:sz w:val="12"/>
        </w:rPr>
        <w:t>¶</w:t>
      </w:r>
      <w:r w:rsidRPr="00EE0AEA">
        <w:rPr>
          <w:sz w:val="16"/>
        </w:rPr>
        <w:t xml:space="preserve"> </w:t>
      </w:r>
      <w:r w:rsidRPr="001A6E5B">
        <w:rPr>
          <w:rStyle w:val="StyleBoldUnderline"/>
        </w:rPr>
        <w:t xml:space="preserve">The Saudis rarely spell out exactly what they are thinking on the topic, but there are signs their strategy has changed, and they are increasingly </w:t>
      </w:r>
      <w:r w:rsidRPr="001A6E5B">
        <w:rPr>
          <w:rStyle w:val="Emphasis"/>
        </w:rPr>
        <w:t>willing to raise prices</w:t>
      </w:r>
      <w:r w:rsidRPr="00EE0AEA">
        <w:rPr>
          <w:sz w:val="16"/>
        </w:rPr>
        <w:t xml:space="preserve">. Still, they seem not inclined to let prices go sky-high. A year ago Saudi oil minister Ali Al-Naimi said oil at $70 to $80 a barrel was fair. Then on Nov. 21, </w:t>
      </w:r>
      <w:r w:rsidRPr="001A6E5B">
        <w:rPr>
          <w:rStyle w:val="StyleBoldUnderline"/>
        </w:rPr>
        <w:t>Al-Naimi said he was “</w:t>
      </w:r>
      <w:r w:rsidRPr="00EE0AEA">
        <w:rPr>
          <w:rStyle w:val="Emphasis"/>
        </w:rPr>
        <w:t>very happy</w:t>
      </w:r>
      <w:r w:rsidRPr="001A6E5B">
        <w:rPr>
          <w:rStyle w:val="StyleBoldUnderline"/>
        </w:rPr>
        <w:t xml:space="preserve">” with current crude prices; on that day oil traded close to </w:t>
      </w:r>
      <w:r w:rsidRPr="001A6E5B">
        <w:rPr>
          <w:rStyle w:val="Emphasis"/>
        </w:rPr>
        <w:t>$98 a barrel</w:t>
      </w:r>
      <w:r w:rsidRPr="00EE0AEA">
        <w:rPr>
          <w:sz w:val="16"/>
        </w:rPr>
        <w:t>. Prices are now around $106 a barrel.</w:t>
      </w:r>
      <w:r w:rsidRPr="00EE0AEA">
        <w:rPr>
          <w:sz w:val="12"/>
        </w:rPr>
        <w:t>¶</w:t>
      </w:r>
      <w:r w:rsidRPr="00EE0AEA">
        <w:rPr>
          <w:sz w:val="16"/>
        </w:rPr>
        <w:t xml:space="preserve"> The</w:t>
      </w:r>
      <w:r w:rsidRPr="00EE0AEA">
        <w:rPr>
          <w:rStyle w:val="StyleBoldUnderline"/>
        </w:rPr>
        <w:t xml:space="preserve"> evolving price targets have everything to do with the Saudis’ “budget needs”</w:t>
      </w:r>
      <w:r w:rsidRPr="00EE0AEA">
        <w:rPr>
          <w:sz w:val="16"/>
        </w:rPr>
        <w:t xml:space="preserve"> in response to the Arab Spring, says Robin Mills, an analyst at Manaar Energy Consulting in Dubai. In February 2011, King </w:t>
      </w:r>
      <w:r w:rsidRPr="00EE0AEA">
        <w:rPr>
          <w:rStyle w:val="StyleBoldUnderline"/>
        </w:rPr>
        <w:t xml:space="preserve">Abdullah </w:t>
      </w:r>
      <w:r w:rsidRPr="00EE0AEA">
        <w:rPr>
          <w:sz w:val="16"/>
        </w:rPr>
        <w:t xml:space="preserve">returned home from medical treatment in the U.S. to </w:t>
      </w:r>
      <w:r w:rsidRPr="00EE0AEA">
        <w:rPr>
          <w:rStyle w:val="StyleBoldUnderline"/>
        </w:rPr>
        <w:t xml:space="preserve">announce a spending plan that would </w:t>
      </w:r>
      <w:r w:rsidRPr="00EE0AEA">
        <w:rPr>
          <w:rStyle w:val="Emphasis"/>
        </w:rPr>
        <w:t>quiet the restive parts of the Saudi population</w:t>
      </w:r>
      <w:r w:rsidRPr="00EE0AEA">
        <w:rPr>
          <w:sz w:val="16"/>
        </w:rPr>
        <w:t xml:space="preserve">. By the end of 2011’s first quarter the kingdom had allocated $130 billion in additional spending to build homes and combat youth unemployment. </w:t>
      </w:r>
      <w:r w:rsidRPr="00EE0AEA">
        <w:rPr>
          <w:rStyle w:val="StyleBoldUnderline"/>
        </w:rPr>
        <w:t>Government spending increased 28 percent last year to 804 billion riyals</w:t>
      </w:r>
      <w:r w:rsidRPr="00EE0AEA">
        <w:rPr>
          <w:sz w:val="16"/>
        </w:rPr>
        <w:t xml:space="preserve"> ($214 billion), while government revenue surged 51 percent, to 1.1 trillion riyals, according to Ministry of Finance Data.</w:t>
      </w:r>
      <w:r w:rsidRPr="00EE0AEA">
        <w:rPr>
          <w:sz w:val="12"/>
        </w:rPr>
        <w:t>¶</w:t>
      </w:r>
      <w:r w:rsidRPr="00EE0AEA">
        <w:rPr>
          <w:sz w:val="16"/>
        </w:rPr>
        <w:t xml:space="preserve"> </w:t>
      </w:r>
      <w:r w:rsidRPr="00EE0AEA">
        <w:rPr>
          <w:rStyle w:val="StyleBoldUnderline"/>
        </w:rPr>
        <w:t xml:space="preserve">The spending has achieved its </w:t>
      </w:r>
      <w:r w:rsidRPr="00EE0AEA">
        <w:rPr>
          <w:rStyle w:val="Emphasis"/>
        </w:rPr>
        <w:t>political purpose</w:t>
      </w:r>
      <w:r w:rsidRPr="00EE0AEA">
        <w:rPr>
          <w:rStyle w:val="StyleBoldUnderline"/>
        </w:rPr>
        <w:t>: The House of Saud’s eight-decade rule survived unscathed</w:t>
      </w:r>
      <w:r w:rsidRPr="00EE0AEA">
        <w:rPr>
          <w:sz w:val="16"/>
        </w:rPr>
        <w:t xml:space="preserve"> as Hosni Mubarak and Muammar Qaddafi were toppled, despite sporadic protests in the Shiite areas of Saudi Arabia’s Eastern Province. The Saudi economy expanded 6.8 percent in 2011, central bank data show. G</w:t>
      </w:r>
      <w:r w:rsidRPr="00EE0AEA">
        <w:rPr>
          <w:rStyle w:val="StyleBoldUnderline"/>
        </w:rPr>
        <w:t>overnment employees were even awarded two months in bonus pay last year—an act of generosity that cost the government an extra 224 billion riyals over budgeted expenses.</w:t>
      </w:r>
      <w:r w:rsidRPr="00EE0AEA">
        <w:rPr>
          <w:rStyle w:val="StyleBoldUnderline"/>
          <w:sz w:val="12"/>
        </w:rPr>
        <w:t>¶</w:t>
      </w:r>
      <w:r w:rsidRPr="00EE0AEA">
        <w:rPr>
          <w:sz w:val="16"/>
        </w:rPr>
        <w:t xml:space="preserve"> </w:t>
      </w:r>
      <w:r w:rsidRPr="00EE0AEA">
        <w:rPr>
          <w:rStyle w:val="StyleBoldUnderline"/>
        </w:rPr>
        <w:t xml:space="preserve">Oil sales make up </w:t>
      </w:r>
      <w:r w:rsidRPr="00EE0AEA">
        <w:rPr>
          <w:rStyle w:val="Emphasis"/>
        </w:rPr>
        <w:t>80 percent of Saudi government revenue</w:t>
      </w:r>
      <w:r w:rsidRPr="00EE0AEA">
        <w:rPr>
          <w:sz w:val="16"/>
        </w:rPr>
        <w:t xml:space="preserve">, says Faisal Hasan, head of research at Kuwait-based Global Investment House. </w:t>
      </w:r>
      <w:r w:rsidRPr="00EE0AEA">
        <w:rPr>
          <w:rStyle w:val="StyleBoldUnderline"/>
        </w:rPr>
        <w:t>Two years ago the kingdom needed an oil price per barrel of around $70 in order to pay for its budget without tipping into deficit</w:t>
      </w:r>
      <w:r w:rsidRPr="00EE0AEA">
        <w:rPr>
          <w:sz w:val="16"/>
        </w:rPr>
        <w:t>. For 2011, the Saudis’ break-even oil price was estimated by the International Monetary Fund to have risen to $80 a barrel</w:t>
      </w:r>
      <w:r w:rsidRPr="00EE0AEA">
        <w:rPr>
          <w:rStyle w:val="StyleBoldUnderline"/>
        </w:rPr>
        <w:t xml:space="preserve">, a figure that will increase to </w:t>
      </w:r>
      <w:r w:rsidRPr="00EE0AEA">
        <w:rPr>
          <w:rStyle w:val="Emphasis"/>
        </w:rPr>
        <w:t>$98 a barrel by 2016.</w:t>
      </w:r>
      <w:r w:rsidRPr="00EE0AEA">
        <w:rPr>
          <w:sz w:val="16"/>
        </w:rPr>
        <w:t xml:space="preserve"> Saudi Arabia will have to keep spending heavily if it is to create 3 million jobs over the next three years, King Abdullah’s stated goal. The Saudis are spending on defense too: the U.S. has agreed to sell the country 84 F-15 fighter jets for $29.4 billion.</w:t>
      </w:r>
      <w:r w:rsidRPr="00EE0AEA">
        <w:rPr>
          <w:sz w:val="12"/>
        </w:rPr>
        <w:t>¶</w:t>
      </w:r>
      <w:r w:rsidRPr="00EE0AEA">
        <w:rPr>
          <w:sz w:val="16"/>
        </w:rPr>
        <w:t xml:space="preserve"> Raising oil prices too high could backfire. The last global economic crisis caused prices to fall from nearly $150 a barrel in July 2008 to less than $40 by the end of that year. The possibility of that happening again has the Saudis trying to keep prices high but not so high they impair global growth. Says Mills, “They don’t want prices to go above $100, and they are above $100 at the moment. Saudi Arabia pretty much is at a record production level and so is Kuwait. And the United Arab Emirates have been increasing too. So the Gulf allies are trying to maintain relative moderate prices.” The Iranians and Venezuelans, members of OPEC but traditional adversaries of the Saudis, have no interest in a lower price. The Saudis have a precarious balancing act to pull off.</w:t>
      </w:r>
    </w:p>
    <w:p w:rsidR="004D06F8" w:rsidRDefault="004D06F8" w:rsidP="004D06F8">
      <w:pPr>
        <w:rPr>
          <w:sz w:val="12"/>
        </w:rPr>
      </w:pPr>
    </w:p>
    <w:p w:rsidR="004D06F8" w:rsidRDefault="004D06F8" w:rsidP="004D06F8">
      <w:pPr>
        <w:pStyle w:val="Heading3"/>
        <w:rPr>
          <w:rStyle w:val="StyleStyleBold12pt"/>
          <w:b/>
        </w:rPr>
      </w:pPr>
      <w:r>
        <w:rPr>
          <w:rStyle w:val="StyleStyleBold12pt"/>
          <w:b/>
        </w:rPr>
        <w:lastRenderedPageBreak/>
        <w:t>2NC</w:t>
      </w:r>
    </w:p>
    <w:p w:rsidR="0076418D" w:rsidRDefault="0076418D" w:rsidP="0076418D"/>
    <w:p w:rsidR="0076418D" w:rsidRPr="00A53B9C" w:rsidRDefault="0076418D" w:rsidP="0076418D">
      <w:pPr>
        <w:pStyle w:val="Heading4"/>
        <w:rPr>
          <w:rStyle w:val="StyleStyleBold12pt"/>
          <w:b/>
        </w:rPr>
      </w:pPr>
      <w:r>
        <w:rPr>
          <w:rStyle w:val="StyleStyleBold12pt"/>
          <w:b/>
        </w:rPr>
        <w:t>Saudi stability depends on high oil prices --- Arab Spring magnifies risk of conflict.</w:t>
      </w:r>
    </w:p>
    <w:p w:rsidR="0076418D" w:rsidRPr="00A53B9C" w:rsidRDefault="0076418D" w:rsidP="0076418D">
      <w:pPr>
        <w:rPr>
          <w:rStyle w:val="StyleStyleBold12pt"/>
          <w:b w:val="0"/>
        </w:rPr>
      </w:pPr>
      <w:r>
        <w:rPr>
          <w:rStyle w:val="StyleStyleBold12pt"/>
        </w:rPr>
        <w:t>Allam 12</w:t>
      </w:r>
      <w:r w:rsidRPr="00A53B9C">
        <w:rPr>
          <w:rStyle w:val="StyleStyleBold12pt"/>
          <w:sz w:val="20"/>
          <w:szCs w:val="20"/>
        </w:rPr>
        <w:t xml:space="preserve"> </w:t>
      </w:r>
      <w:r w:rsidRPr="00A53B9C">
        <w:rPr>
          <w:rStyle w:val="StyleStyleBold12pt"/>
          <w:b w:val="0"/>
          <w:sz w:val="20"/>
          <w:szCs w:val="20"/>
        </w:rPr>
        <w:t>(Abeer, “Saudi Arabia: in a restless realm,” Financial Times Analysis, http://www.ft.com/intl/cms/s/0/59c7492e-e07b-11e1-9335-00144feab49a.html#axzz2YkfkIhpW)</w:t>
      </w:r>
    </w:p>
    <w:p w:rsidR="0076418D" w:rsidRPr="00A53B9C" w:rsidRDefault="0076418D" w:rsidP="0076418D">
      <w:pPr>
        <w:rPr>
          <w:sz w:val="16"/>
        </w:rPr>
      </w:pPr>
      <w:r w:rsidRPr="00A53B9C">
        <w:rPr>
          <w:sz w:val="16"/>
        </w:rPr>
        <w:t xml:space="preserve">Meanwhile </w:t>
      </w:r>
      <w:r w:rsidRPr="00A53B9C">
        <w:rPr>
          <w:rStyle w:val="StyleBoldUnderline"/>
        </w:rPr>
        <w:t>the most urgent regional crisis</w:t>
      </w:r>
      <w:r w:rsidRPr="00A53B9C">
        <w:rPr>
          <w:sz w:val="16"/>
        </w:rPr>
        <w:t xml:space="preserve"> – </w:t>
      </w:r>
      <w:r w:rsidRPr="00A53B9C">
        <w:rPr>
          <w:rStyle w:val="StyleBoldUnderline"/>
        </w:rPr>
        <w:t xml:space="preserve">Iran’s pursuit of a nuclear programme </w:t>
      </w:r>
      <w:r w:rsidRPr="00A53B9C">
        <w:rPr>
          <w:sz w:val="16"/>
        </w:rPr>
        <w:t xml:space="preserve">and its perceived desire to dominate the Gulf – </w:t>
      </w:r>
      <w:r w:rsidRPr="00A53B9C">
        <w:rPr>
          <w:rStyle w:val="StyleBoldUnderline"/>
        </w:rPr>
        <w:t>has intensified. The failure of Tehran’s negotiations with world powers has heightened the prospect of Israeli attacks that would further unsettle the region.</w:t>
      </w:r>
      <w:r w:rsidRPr="00A53B9C">
        <w:rPr>
          <w:rStyle w:val="StyleBoldUnderline"/>
          <w:sz w:val="12"/>
        </w:rPr>
        <w:t>¶</w:t>
      </w:r>
      <w:r w:rsidRPr="00A53B9C">
        <w:rPr>
          <w:sz w:val="16"/>
        </w:rPr>
        <w:t xml:space="preserve"> </w:t>
      </w:r>
      <w:r w:rsidRPr="00A53B9C">
        <w:rPr>
          <w:rStyle w:val="StyleBoldUnderline"/>
        </w:rPr>
        <w:t xml:space="preserve">As a result, Saudi Arabia today faces one of its </w:t>
      </w:r>
      <w:r w:rsidRPr="00A53B9C">
        <w:rPr>
          <w:rStyle w:val="Emphasis"/>
        </w:rPr>
        <w:t>most difficult periods</w:t>
      </w:r>
      <w:r w:rsidRPr="00A53B9C">
        <w:rPr>
          <w:rStyle w:val="StyleBoldUnderline"/>
        </w:rPr>
        <w:t xml:space="preserve"> since it was founded 80 years ago.</w:t>
      </w:r>
      <w:r w:rsidRPr="00A53B9C">
        <w:rPr>
          <w:rStyle w:val="StyleBoldUnderline"/>
          <w:sz w:val="12"/>
        </w:rPr>
        <w:t>¶</w:t>
      </w:r>
      <w:r w:rsidRPr="00A53B9C">
        <w:rPr>
          <w:sz w:val="16"/>
        </w:rPr>
        <w:t xml:space="preserve"> The domestic situation compounds the problems. </w:t>
      </w:r>
      <w:r w:rsidRPr="00A53B9C">
        <w:rPr>
          <w:rStyle w:val="StyleBoldUnderline"/>
        </w:rPr>
        <w:t>An ageing monarchy resistant to political change must focus on appeasing a young population</w:t>
      </w:r>
      <w:r w:rsidRPr="00A53B9C">
        <w:rPr>
          <w:sz w:val="16"/>
        </w:rPr>
        <w:t xml:space="preserve"> – increasingly connected to the outside world – </w:t>
      </w:r>
      <w:r w:rsidRPr="00A53B9C">
        <w:rPr>
          <w:rStyle w:val="StyleBoldUnderline"/>
        </w:rPr>
        <w:t>concerned about</w:t>
      </w:r>
      <w:r w:rsidRPr="00A53B9C">
        <w:rPr>
          <w:sz w:val="16"/>
        </w:rPr>
        <w:t xml:space="preserve"> transparency in government decision-making; </w:t>
      </w:r>
      <w:r w:rsidRPr="00A53B9C">
        <w:rPr>
          <w:rStyle w:val="StyleBoldUnderline"/>
        </w:rPr>
        <w:t>the distribution of</w:t>
      </w:r>
      <w:r w:rsidRPr="00A53B9C">
        <w:rPr>
          <w:sz w:val="16"/>
        </w:rPr>
        <w:t xml:space="preserve"> the country’s resources, including </w:t>
      </w:r>
      <w:r w:rsidRPr="00A53B9C">
        <w:rPr>
          <w:rStyle w:val="StyleBoldUnderline"/>
        </w:rPr>
        <w:t>oil</w:t>
      </w:r>
      <w:r w:rsidRPr="00A53B9C">
        <w:rPr>
          <w:sz w:val="16"/>
        </w:rPr>
        <w:t xml:space="preserve"> wealth and land; and a dearth of jobs.</w:t>
      </w:r>
      <w:r w:rsidRPr="00A53B9C">
        <w:rPr>
          <w:sz w:val="12"/>
        </w:rPr>
        <w:t>¶</w:t>
      </w:r>
      <w:r w:rsidRPr="00A53B9C">
        <w:rPr>
          <w:sz w:val="16"/>
        </w:rPr>
        <w:t xml:space="preserve"> </w:t>
      </w:r>
      <w:r w:rsidRPr="00A53B9C">
        <w:rPr>
          <w:rStyle w:val="StyleBoldUnderline"/>
        </w:rPr>
        <w:t xml:space="preserve">Oil prices, currently above $110 a barrel, have provided Saudi Arabia with a </w:t>
      </w:r>
      <w:r w:rsidRPr="00A53B9C">
        <w:rPr>
          <w:rStyle w:val="Emphasis"/>
        </w:rPr>
        <w:t>fiscal cushion</w:t>
      </w:r>
      <w:r w:rsidRPr="00A53B9C">
        <w:rPr>
          <w:sz w:val="16"/>
        </w:rPr>
        <w:t xml:space="preserve">. The central bank’s net foreign assets rose to a record $591bn in June from roughly half that level five years ago. The International Monetary Fund’s 2012 economic growth forecast is 6 per cent, a contrast with the outlook for struggling western states. But </w:t>
      </w:r>
      <w:r w:rsidRPr="00A53B9C">
        <w:rPr>
          <w:rStyle w:val="StyleBoldUnderline"/>
        </w:rPr>
        <w:t>the country is still heavily dependent on oil; non-oil exports represented only 12 per cent of the total last year.</w:t>
      </w:r>
      <w:r w:rsidRPr="00A53B9C">
        <w:rPr>
          <w:rStyle w:val="StyleBoldUnderline"/>
          <w:sz w:val="12"/>
        </w:rPr>
        <w:t>¶</w:t>
      </w:r>
      <w:r w:rsidRPr="00A53B9C">
        <w:rPr>
          <w:sz w:val="16"/>
        </w:rPr>
        <w:t xml:space="preserve"> “Saudi Arabia has faced several challenges throughout its history, but </w:t>
      </w:r>
      <w:r w:rsidRPr="00A53B9C">
        <w:rPr>
          <w:rStyle w:val="StyleBoldUnderline"/>
        </w:rPr>
        <w:t>after the Arab spring</w:t>
      </w:r>
      <w:r w:rsidRPr="00A53B9C">
        <w:rPr>
          <w:sz w:val="16"/>
        </w:rPr>
        <w:t xml:space="preserve"> these </w:t>
      </w:r>
      <w:r w:rsidRPr="00A53B9C">
        <w:rPr>
          <w:rStyle w:val="StyleBoldUnderline"/>
        </w:rPr>
        <w:t>challenges have become greater</w:t>
      </w:r>
      <w:r w:rsidRPr="00A53B9C">
        <w:rPr>
          <w:sz w:val="16"/>
        </w:rPr>
        <w:t>,” says Hassan al-Mostafa, a Saudi writer. “</w:t>
      </w:r>
      <w:r w:rsidRPr="00A53B9C">
        <w:rPr>
          <w:rStyle w:val="StyleBoldUnderline"/>
        </w:rPr>
        <w:t>This is an extraordinary internal and external situation but they are trying to control it</w:t>
      </w:r>
      <w:r w:rsidRPr="00A53B9C">
        <w:rPr>
          <w:sz w:val="16"/>
        </w:rPr>
        <w:t xml:space="preserve"> [by] </w:t>
      </w:r>
      <w:r w:rsidRPr="00A53B9C">
        <w:rPr>
          <w:rStyle w:val="StyleBoldUnderline"/>
        </w:rPr>
        <w:t>using the oil bonanza</w:t>
      </w:r>
      <w:r w:rsidRPr="00A53B9C">
        <w:rPr>
          <w:sz w:val="16"/>
        </w:rPr>
        <w:t xml:space="preserve"> and by ensuring a smooth transition of power.”</w:t>
      </w:r>
    </w:p>
    <w:p w:rsidR="004D06F8" w:rsidRDefault="004D06F8" w:rsidP="004D06F8"/>
    <w:p w:rsidR="004D06F8" w:rsidRPr="00DF1F00" w:rsidRDefault="004D06F8" w:rsidP="004D06F8">
      <w:pPr>
        <w:pStyle w:val="Heading4"/>
        <w:rPr>
          <w:rStyle w:val="StyleStyleBold12pt"/>
          <w:b/>
        </w:rPr>
      </w:pPr>
      <w:r>
        <w:rPr>
          <w:rStyle w:val="StyleStyleBold12pt"/>
          <w:b/>
        </w:rPr>
        <w:t>Saudi budget to prevent a Saudi Spring requires high oil prices and revenues --- experts agree.</w:t>
      </w:r>
    </w:p>
    <w:p w:rsidR="004D06F8" w:rsidRPr="00DF1F00" w:rsidRDefault="004D06F8" w:rsidP="004D06F8">
      <w:pPr>
        <w:rPr>
          <w:rStyle w:val="StyleStyleBold12pt"/>
          <w:b w:val="0"/>
          <w:sz w:val="20"/>
          <w:szCs w:val="20"/>
        </w:rPr>
      </w:pPr>
      <w:r>
        <w:rPr>
          <w:rStyle w:val="StyleStyleBold12pt"/>
        </w:rPr>
        <w:t xml:space="preserve">Peel and Blas 11 </w:t>
      </w:r>
      <w:r w:rsidRPr="00DF1F00">
        <w:rPr>
          <w:rStyle w:val="StyleStyleBold12pt"/>
          <w:b w:val="0"/>
          <w:sz w:val="20"/>
          <w:szCs w:val="20"/>
        </w:rPr>
        <w:t>(Michael, Middle East correspondent of the Financial Times, Javier,</w:t>
      </w:r>
      <w:r w:rsidRPr="00DF1F00">
        <w:rPr>
          <w:sz w:val="20"/>
          <w:szCs w:val="20"/>
        </w:rPr>
        <w:t xml:space="preserve"> </w:t>
      </w:r>
      <w:r w:rsidRPr="00DF1F00">
        <w:rPr>
          <w:rStyle w:val="StyleStyleBold12pt"/>
          <w:b w:val="0"/>
          <w:sz w:val="20"/>
          <w:szCs w:val="20"/>
        </w:rPr>
        <w:t>commodities editor for the Financial Times, “Saudi budget could require high oil price,” Financial Times Commodities, http://www.ft.com/intl/cms/s/0/87d60044-5bbb-11e0-b8e7-00144feab49a.html#axzz2YPaSmV7S)</w:t>
      </w:r>
    </w:p>
    <w:p w:rsidR="004D06F8" w:rsidRPr="00DF1F00" w:rsidRDefault="004D06F8" w:rsidP="004D06F8">
      <w:pPr>
        <w:rPr>
          <w:sz w:val="16"/>
        </w:rPr>
      </w:pPr>
      <w:r w:rsidRPr="00A65DF6">
        <w:rPr>
          <w:rStyle w:val="StyleBoldUnderline"/>
        </w:rPr>
        <w:t xml:space="preserve">Saudi Arabia could need the oil price to average </w:t>
      </w:r>
      <w:r w:rsidRPr="00A65DF6">
        <w:rPr>
          <w:rStyle w:val="Emphasis"/>
        </w:rPr>
        <w:t>more than $100 a barrel by 2015</w:t>
      </w:r>
      <w:r w:rsidRPr="00A65DF6">
        <w:rPr>
          <w:rStyle w:val="StyleBoldUnderline"/>
        </w:rPr>
        <w:t xml:space="preserve"> to sustain the big public spending rises it plans in an effort to forestall</w:t>
      </w:r>
      <w:r w:rsidRPr="00DF1F00">
        <w:rPr>
          <w:sz w:val="16"/>
        </w:rPr>
        <w:t xml:space="preserve"> the </w:t>
      </w:r>
      <w:r w:rsidRPr="00A65DF6">
        <w:rPr>
          <w:rStyle w:val="Emphasis"/>
        </w:rPr>
        <w:t>political unrest</w:t>
      </w:r>
      <w:r w:rsidRPr="00DF1F00">
        <w:rPr>
          <w:sz w:val="16"/>
        </w:rPr>
        <w:t xml:space="preserve"> sweeping the Middle East.</w:t>
      </w:r>
      <w:r w:rsidRPr="00DF1F00">
        <w:rPr>
          <w:sz w:val="12"/>
        </w:rPr>
        <w:t>¶</w:t>
      </w:r>
      <w:r w:rsidRPr="00DF1F00">
        <w:rPr>
          <w:sz w:val="16"/>
        </w:rPr>
        <w:t xml:space="preserve"> The oil market is growing increasingly worried about Riyadh’s fiscal needs as it fears that they could force Saudi Arabia to pursue oil policies similar to those of Venezuela and Iran, traditionally the price hawks at the Opec oil cartel.</w:t>
      </w:r>
      <w:r w:rsidRPr="00DF1F00">
        <w:rPr>
          <w:sz w:val="12"/>
        </w:rPr>
        <w:t>¶</w:t>
      </w:r>
      <w:r w:rsidRPr="00DF1F00">
        <w:rPr>
          <w:sz w:val="16"/>
        </w:rPr>
        <w:t xml:space="preserve"> </w:t>
      </w:r>
      <w:r w:rsidRPr="00A65DF6">
        <w:rPr>
          <w:rStyle w:val="StyleBoldUnderline"/>
        </w:rPr>
        <w:t>The break-even oil price the Gulf kingdom requires to balance its budget will jump</w:t>
      </w:r>
      <w:r w:rsidRPr="00DF1F00">
        <w:rPr>
          <w:sz w:val="16"/>
        </w:rPr>
        <w:t xml:space="preserve"> from $68 last year to $88 this and then $110 in 2015, </w:t>
      </w:r>
      <w:r w:rsidRPr="00A65DF6">
        <w:rPr>
          <w:rStyle w:val="StyleBoldUnderline"/>
        </w:rPr>
        <w:t xml:space="preserve">according to </w:t>
      </w:r>
      <w:r w:rsidRPr="00A65DF6">
        <w:rPr>
          <w:rStyle w:val="Emphasis"/>
        </w:rPr>
        <w:t>new estimates by the Institute of International Finance, a leading industry group.</w:t>
      </w:r>
      <w:r w:rsidRPr="00DF1F00">
        <w:rPr>
          <w:rStyle w:val="Emphasis"/>
          <w:b w:val="0"/>
          <w:sz w:val="12"/>
        </w:rPr>
        <w:t>¶</w:t>
      </w:r>
      <w:r w:rsidRPr="00DF1F00">
        <w:rPr>
          <w:sz w:val="16"/>
        </w:rPr>
        <w:t xml:space="preserve"> Only a decade ago Saudi Arabia was able to balance its budget with oil prices averaging $20-$25 a barrel.</w:t>
      </w:r>
      <w:r w:rsidRPr="00DF1F00">
        <w:rPr>
          <w:sz w:val="12"/>
        </w:rPr>
        <w:t>¶</w:t>
      </w:r>
      <w:r w:rsidRPr="00DF1F00">
        <w:rPr>
          <w:sz w:val="16"/>
        </w:rPr>
        <w:t xml:space="preserve"> The </w:t>
      </w:r>
      <w:r w:rsidRPr="00A65DF6">
        <w:rPr>
          <w:rStyle w:val="StyleBoldUnderline"/>
        </w:rPr>
        <w:t>forecast shows the</w:t>
      </w:r>
      <w:r w:rsidRPr="00DF1F00">
        <w:rPr>
          <w:sz w:val="16"/>
        </w:rPr>
        <w:t xml:space="preserve"> scale of the </w:t>
      </w:r>
      <w:r w:rsidRPr="00A65DF6">
        <w:rPr>
          <w:rStyle w:val="StyleBoldUnderline"/>
        </w:rPr>
        <w:t>task facing Saudi Arabia, the world’s largest oil producer</w:t>
      </w:r>
      <w:r w:rsidRPr="00DF1F00">
        <w:rPr>
          <w:sz w:val="16"/>
        </w:rPr>
        <w:t xml:space="preserve"> and a crucial plank of the west’s regional security strategy, </w:t>
      </w:r>
      <w:r w:rsidRPr="00A65DF6">
        <w:rPr>
          <w:rStyle w:val="StyleBoldUnderline"/>
        </w:rPr>
        <w:t>as it grapples with a growing population and increasing infrastructure problems.</w:t>
      </w:r>
      <w:r w:rsidRPr="00DF1F00">
        <w:rPr>
          <w:rStyle w:val="StyleBoldUnderline"/>
          <w:sz w:val="12"/>
        </w:rPr>
        <w:t>¶</w:t>
      </w:r>
      <w:r w:rsidRPr="00DF1F00">
        <w:rPr>
          <w:sz w:val="16"/>
        </w:rPr>
        <w:t xml:space="preserve"> Crude oil prices on Thursday surged higher as Libyan rebels failed to make fresh ground against forces loyal to Muammer Gaddafi, suggesting a protracted oil supply disruption in the north African country.</w:t>
      </w:r>
      <w:r w:rsidRPr="00DF1F00">
        <w:rPr>
          <w:sz w:val="12"/>
        </w:rPr>
        <w:t>¶</w:t>
      </w:r>
      <w:r w:rsidRPr="00DF1F00">
        <w:rPr>
          <w:sz w:val="16"/>
        </w:rPr>
        <w:t xml:space="preserve"> ICE May Brent rose to a session high of $117.70 a barrel, near a 2½-year high. It closed at $117.36 a barrel, up $2.23 on the day. Nymex May West Texas Intermediate closed at $106.72, a day’s rise of $2.45.</w:t>
      </w:r>
      <w:r w:rsidRPr="00DF1F00">
        <w:rPr>
          <w:sz w:val="12"/>
        </w:rPr>
        <w:t>¶</w:t>
      </w:r>
      <w:r w:rsidRPr="00DF1F00">
        <w:rPr>
          <w:sz w:val="16"/>
        </w:rPr>
        <w:t xml:space="preserve"> </w:t>
      </w:r>
      <w:r w:rsidRPr="00A65DF6">
        <w:rPr>
          <w:rStyle w:val="StyleBoldUnderline"/>
        </w:rPr>
        <w:t xml:space="preserve">The rise in oil prices </w:t>
      </w:r>
      <w:r w:rsidRPr="00DF1F00">
        <w:rPr>
          <w:sz w:val="16"/>
        </w:rPr>
        <w:t xml:space="preserve">caused by the unrest in the Middle East </w:t>
      </w:r>
      <w:r w:rsidRPr="00A65DF6">
        <w:rPr>
          <w:rStyle w:val="StyleBoldUnderline"/>
        </w:rPr>
        <w:t>will help Saudi Arabia</w:t>
      </w:r>
      <w:r w:rsidRPr="00DF1F00">
        <w:rPr>
          <w:sz w:val="16"/>
        </w:rPr>
        <w:t xml:space="preserve"> and other Opec nations to </w:t>
      </w:r>
      <w:r w:rsidRPr="00A65DF6">
        <w:rPr>
          <w:rStyle w:val="StyleBoldUnderline"/>
        </w:rPr>
        <w:t>pay for the increased spending</w:t>
      </w:r>
      <w:r w:rsidRPr="00DF1F00">
        <w:rPr>
          <w:sz w:val="16"/>
        </w:rPr>
        <w:t>.</w:t>
      </w:r>
      <w:r w:rsidRPr="00DF1F00">
        <w:rPr>
          <w:sz w:val="12"/>
        </w:rPr>
        <w:t>¶</w:t>
      </w:r>
      <w:r w:rsidRPr="00DF1F00">
        <w:rPr>
          <w:sz w:val="16"/>
        </w:rPr>
        <w:t xml:space="preserve"> The International Energy Agency, the western countries’ oil watchdog, believes Opec revenues will surpass $1,000bn this year for the first time.</w:t>
      </w:r>
      <w:r w:rsidRPr="00DF1F00">
        <w:rPr>
          <w:sz w:val="12"/>
        </w:rPr>
        <w:t>¶</w:t>
      </w:r>
      <w:r w:rsidRPr="00DF1F00">
        <w:rPr>
          <w:sz w:val="16"/>
        </w:rPr>
        <w:t xml:space="preserve"> The forecasts of higher oil revenue needs come after the Saudi government announced two packages of social spending totalling $129bn aimed at averting the spread of dissent that toppled the Egyptian and Tunisian leaders. The largesse failed to satisfy activists who were angry that the package did not include reforms.</w:t>
      </w:r>
      <w:r w:rsidRPr="00DF1F00">
        <w:rPr>
          <w:sz w:val="12"/>
        </w:rPr>
        <w:t>¶</w:t>
      </w:r>
      <w:r w:rsidRPr="00DF1F00">
        <w:rPr>
          <w:sz w:val="16"/>
        </w:rPr>
        <w:t xml:space="preserve"> “</w:t>
      </w:r>
      <w:r w:rsidRPr="00DF1F00">
        <w:rPr>
          <w:rStyle w:val="StyleBoldUnderline"/>
        </w:rPr>
        <w:t>One important implication of the</w:t>
      </w:r>
      <w:r w:rsidRPr="00DF1F00">
        <w:rPr>
          <w:sz w:val="16"/>
        </w:rPr>
        <w:t xml:space="preserve"> ... </w:t>
      </w:r>
      <w:r w:rsidRPr="00DF1F00">
        <w:rPr>
          <w:rStyle w:val="StyleBoldUnderline"/>
        </w:rPr>
        <w:t xml:space="preserve">spending packages is that </w:t>
      </w:r>
      <w:r w:rsidRPr="00DF1F00">
        <w:rPr>
          <w:rStyle w:val="Emphasis"/>
        </w:rPr>
        <w:t>government spending has shifted to a higher path for the coming years</w:t>
      </w:r>
      <w:r w:rsidRPr="00DF1F00">
        <w:rPr>
          <w:sz w:val="16"/>
        </w:rPr>
        <w:t>. Evidence from many countries shows that once such benefits are in the budget, they could be hard to withdraw without strong resistance,” the IIF said.</w:t>
      </w:r>
    </w:p>
    <w:p w:rsidR="004D06F8" w:rsidRPr="000B44DE" w:rsidRDefault="004D06F8" w:rsidP="004D06F8">
      <w:pPr>
        <w:pStyle w:val="Heading4"/>
        <w:rPr>
          <w:rStyle w:val="StyleStyleBold12pt"/>
          <w:b/>
        </w:rPr>
      </w:pPr>
      <w:r>
        <w:rPr>
          <w:rStyle w:val="StyleStyleBold12pt"/>
          <w:b/>
        </w:rPr>
        <w:lastRenderedPageBreak/>
        <w:t>The Saudi Arabian economy is powered by high oil prices --- it’s 86% of total revenue.</w:t>
      </w:r>
    </w:p>
    <w:p w:rsidR="004D06F8" w:rsidRPr="000B44DE" w:rsidRDefault="004D06F8" w:rsidP="004D06F8">
      <w:pPr>
        <w:rPr>
          <w:rStyle w:val="StyleStyleBold12pt"/>
          <w:b w:val="0"/>
        </w:rPr>
      </w:pPr>
      <w:r>
        <w:rPr>
          <w:rStyle w:val="StyleStyleBold12pt"/>
        </w:rPr>
        <w:t xml:space="preserve">Bloomberg 11 </w:t>
      </w:r>
      <w:r w:rsidRPr="000B44DE">
        <w:rPr>
          <w:rStyle w:val="StyleStyleBold12pt"/>
          <w:b w:val="0"/>
          <w:sz w:val="20"/>
          <w:szCs w:val="20"/>
        </w:rPr>
        <w:t>(“Rising oil prices to fuel expansion of Saudi Arabia's economy,” 5/15/11, http://www.thenational.ae/business/economy/rising-oil-prices-to-fuel-expansion-of-saudi-arabias-economy)</w:t>
      </w:r>
    </w:p>
    <w:p w:rsidR="004D06F8" w:rsidRDefault="004D06F8" w:rsidP="004D06F8">
      <w:pPr>
        <w:rPr>
          <w:sz w:val="16"/>
        </w:rPr>
      </w:pPr>
      <w:r w:rsidRPr="000B44DE">
        <w:rPr>
          <w:sz w:val="16"/>
        </w:rPr>
        <w:t xml:space="preserve">RIYADH // </w:t>
      </w:r>
      <w:r w:rsidRPr="000B44DE">
        <w:rPr>
          <w:rStyle w:val="StyleBoldUnderline"/>
        </w:rPr>
        <w:t xml:space="preserve">Saudi Arabia's economy will expand 5.3 per cent this year, powered by </w:t>
      </w:r>
      <w:r w:rsidRPr="000B44DE">
        <w:rPr>
          <w:rStyle w:val="Emphasis"/>
        </w:rPr>
        <w:t>higher oil prices</w:t>
      </w:r>
      <w:r w:rsidRPr="000B44DE">
        <w:rPr>
          <w:rStyle w:val="StyleBoldUnderline"/>
        </w:rPr>
        <w:t xml:space="preserve"> </w:t>
      </w:r>
      <w:r w:rsidRPr="000B44DE">
        <w:rPr>
          <w:sz w:val="16"/>
        </w:rPr>
        <w:t>and more government spending in the Arab world's largest economy, National Commercial Bank said.</w:t>
      </w:r>
      <w:r w:rsidRPr="000B44DE">
        <w:rPr>
          <w:sz w:val="12"/>
        </w:rPr>
        <w:t>¶</w:t>
      </w:r>
      <w:r w:rsidRPr="000B44DE">
        <w:rPr>
          <w:sz w:val="16"/>
        </w:rPr>
        <w:t xml:space="preserve"> The economy will grow 4.2 per cent in 2012, the Jeddah, Saudi Arabia-based bank said in an e-mailed report today. </w:t>
      </w:r>
      <w:r w:rsidRPr="000B44DE">
        <w:rPr>
          <w:rStyle w:val="StyleBoldUnderline"/>
        </w:rPr>
        <w:t>The kingdom will "benefit from the recent positive oil price shock" as it raises output 6.2 per cent to average 8.8 million barrels a day this year</w:t>
      </w:r>
      <w:r w:rsidRPr="000B44DE">
        <w:rPr>
          <w:sz w:val="16"/>
        </w:rPr>
        <w:t>, compared with last, the bank said.</w:t>
      </w:r>
      <w:r w:rsidRPr="000B44DE">
        <w:rPr>
          <w:sz w:val="12"/>
        </w:rPr>
        <w:t>¶</w:t>
      </w:r>
      <w:r w:rsidRPr="000B44DE">
        <w:rPr>
          <w:sz w:val="16"/>
        </w:rPr>
        <w:t xml:space="preserve"> </w:t>
      </w:r>
      <w:r w:rsidRPr="000B44DE">
        <w:rPr>
          <w:rStyle w:val="StyleBoldUnderline"/>
        </w:rPr>
        <w:t>The kingdom</w:t>
      </w:r>
      <w:r w:rsidRPr="000B44DE">
        <w:rPr>
          <w:sz w:val="16"/>
        </w:rPr>
        <w:t xml:space="preserve">, which </w:t>
      </w:r>
      <w:r w:rsidRPr="000B44DE">
        <w:rPr>
          <w:rStyle w:val="StyleBoldUnderline"/>
        </w:rPr>
        <w:t xml:space="preserve">depends on oil for </w:t>
      </w:r>
      <w:r w:rsidRPr="000B44DE">
        <w:rPr>
          <w:rStyle w:val="Emphasis"/>
        </w:rPr>
        <w:t>86 per cent of its revenue</w:t>
      </w:r>
      <w:r w:rsidRPr="000B44DE">
        <w:rPr>
          <w:sz w:val="16"/>
        </w:rPr>
        <w:t>, announced increases in government spending in March as protests calling for more job opportunities and democracy engulfed the Middle East. The package included $67 billion (Dh 246bn) on housing and funds for the military and religious groups that backed the government's ban on domestic protests, and followed a $36 bn handout announced on February 23.</w:t>
      </w:r>
      <w:r w:rsidRPr="000B44DE">
        <w:rPr>
          <w:sz w:val="12"/>
        </w:rPr>
        <w:t>¶</w:t>
      </w:r>
      <w:r w:rsidRPr="000B44DE">
        <w:rPr>
          <w:sz w:val="16"/>
        </w:rPr>
        <w:t xml:space="preserve"> "The series of royal decrees announced in the first quarter 2011 will provide favourable stimulus to the non-oil sector, estimated to grow at 5 per cent," National Commercial Bank said. The construction and retail sectors will be "the key beneficiaries" of the new spending, it said.</w:t>
      </w:r>
      <w:r w:rsidRPr="000B44DE">
        <w:rPr>
          <w:sz w:val="12"/>
        </w:rPr>
        <w:t>¶</w:t>
      </w:r>
      <w:r w:rsidRPr="000B44DE">
        <w:rPr>
          <w:sz w:val="16"/>
        </w:rPr>
        <w:t xml:space="preserve"> The Saudi central bank Governor Muhammad al-Jasser said on March 24 that the kingdom's economic growth will exceed 4 per cent this year. That compares with growth of 3.8 per cent in 2010.</w:t>
      </w:r>
      <w:r w:rsidRPr="000B44DE">
        <w:rPr>
          <w:sz w:val="12"/>
        </w:rPr>
        <w:t>¶</w:t>
      </w:r>
      <w:r w:rsidRPr="000B44DE">
        <w:rPr>
          <w:sz w:val="16"/>
        </w:rPr>
        <w:t xml:space="preserve"> </w:t>
      </w:r>
      <w:r w:rsidRPr="000B44DE">
        <w:rPr>
          <w:rStyle w:val="StyleBoldUnderline"/>
        </w:rPr>
        <w:t xml:space="preserve">With higher oil prices, Saudi Arabia will record a budget surplus of </w:t>
      </w:r>
      <w:r w:rsidRPr="000B44DE">
        <w:rPr>
          <w:sz w:val="16"/>
        </w:rPr>
        <w:t xml:space="preserve">62.8 billion riyals </w:t>
      </w:r>
      <w:r w:rsidRPr="000B44DE">
        <w:rPr>
          <w:rStyle w:val="StyleBoldUnderline"/>
        </w:rPr>
        <w:t>($16.8 billion</w:t>
      </w:r>
      <w:r w:rsidRPr="000B44DE">
        <w:rPr>
          <w:sz w:val="16"/>
        </w:rPr>
        <w:t xml:space="preserve">), National Commercial said. </w:t>
      </w:r>
      <w:r w:rsidRPr="000B44DE">
        <w:rPr>
          <w:rStyle w:val="StyleBoldUnderline"/>
        </w:rPr>
        <w:t>Oil revenue this year is expected at 828.2 billion riyals</w:t>
      </w:r>
      <w:r w:rsidRPr="000B44DE">
        <w:rPr>
          <w:sz w:val="16"/>
        </w:rPr>
        <w:t>, it said.</w:t>
      </w:r>
      <w:r w:rsidRPr="000B44DE">
        <w:rPr>
          <w:sz w:val="12"/>
        </w:rPr>
        <w:t>¶</w:t>
      </w:r>
      <w:r w:rsidRPr="000B44DE">
        <w:rPr>
          <w:sz w:val="16"/>
        </w:rPr>
        <w:t xml:space="preserve"> Saudi Arabia predicted on December 20 that its 2011 budget will have a deficit of 40 billion riyals. At the time, total spending was forecast at 580 billion riyals, according to the Riyadh-based Finance Ministry.</w:t>
      </w:r>
      <w:r w:rsidRPr="000B44DE">
        <w:rPr>
          <w:sz w:val="12"/>
        </w:rPr>
        <w:t>¶</w:t>
      </w:r>
      <w:r w:rsidRPr="000B44DE">
        <w:rPr>
          <w:sz w:val="16"/>
        </w:rPr>
        <w:t xml:space="preserve"> The break-even oil price required to balance the budget this year will increase to $84 a barrels this year from $65 a barrel last year, the bank said. </w:t>
      </w:r>
      <w:r w:rsidRPr="000B44DE">
        <w:rPr>
          <w:rStyle w:val="StyleBoldUnderline"/>
        </w:rPr>
        <w:t>Oil prices have increased 8.8 per cent this year</w:t>
      </w:r>
      <w:r w:rsidRPr="000B44DE">
        <w:rPr>
          <w:sz w:val="16"/>
        </w:rPr>
        <w:t>. Crude oil for June delivery gained 68 cents to $99.65 a barrel on May 13 on the New York Mercantile Exchange.</w:t>
      </w:r>
    </w:p>
    <w:p w:rsidR="004D06F8" w:rsidRPr="00FF4E71" w:rsidRDefault="004D06F8" w:rsidP="004D06F8">
      <w:pPr>
        <w:pStyle w:val="Heading4"/>
        <w:rPr>
          <w:rStyle w:val="StyleStyleBold12pt"/>
          <w:b/>
        </w:rPr>
      </w:pPr>
      <w:r>
        <w:rPr>
          <w:rStyle w:val="StyleStyleBold12pt"/>
          <w:b/>
        </w:rPr>
        <w:t>Saudi Arabia needs higher oil prices to spend on its citizens.</w:t>
      </w:r>
    </w:p>
    <w:p w:rsidR="004D06F8" w:rsidRPr="00FF4E71" w:rsidRDefault="004D06F8" w:rsidP="004D06F8">
      <w:pPr>
        <w:rPr>
          <w:rStyle w:val="StyleStyleBold12pt"/>
          <w:b w:val="0"/>
        </w:rPr>
      </w:pPr>
      <w:r>
        <w:rPr>
          <w:rStyle w:val="StyleStyleBold12pt"/>
        </w:rPr>
        <w:t>Daltorio 2-20</w:t>
      </w:r>
      <w:r>
        <w:rPr>
          <w:rStyle w:val="StyleStyleBold12pt"/>
        </w:rPr>
        <w:softHyphen/>
      </w:r>
      <w:r>
        <w:rPr>
          <w:rStyle w:val="StyleStyleBold12pt"/>
          <w:b w:val="0"/>
        </w:rPr>
        <w:t xml:space="preserve">-13 </w:t>
      </w:r>
      <w:r w:rsidRPr="00FF4E71">
        <w:rPr>
          <w:rStyle w:val="StyleStyleBold12pt"/>
          <w:b w:val="0"/>
          <w:sz w:val="20"/>
          <w:szCs w:val="20"/>
        </w:rPr>
        <w:t>(Tony, “How China and Saudi Arabia Mean You Should Bet on Higher Oil Prices,” Money Morning Commodities, http://moneymorning.com/2013/02/20/how-china-and-saudi-arabia-mean-you-should-bet-on-higher-oil-prices/)</w:t>
      </w:r>
    </w:p>
    <w:p w:rsidR="004D06F8" w:rsidRDefault="004D06F8" w:rsidP="004D06F8">
      <w:pPr>
        <w:rPr>
          <w:sz w:val="16"/>
        </w:rPr>
      </w:pPr>
      <w:r w:rsidRPr="00FF4E71">
        <w:rPr>
          <w:sz w:val="16"/>
        </w:rPr>
        <w:t>The Supply Side of the Oil Prices Equation</w:t>
      </w:r>
      <w:r w:rsidRPr="00FF4E71">
        <w:rPr>
          <w:sz w:val="12"/>
        </w:rPr>
        <w:t>¶</w:t>
      </w:r>
      <w:r w:rsidRPr="00FF4E71">
        <w:rPr>
          <w:sz w:val="16"/>
        </w:rPr>
        <w:t xml:space="preserve"> </w:t>
      </w:r>
      <w:r w:rsidRPr="000F437F">
        <w:rPr>
          <w:rStyle w:val="StyleBoldUnderline"/>
        </w:rPr>
        <w:t xml:space="preserve">There is also the supply side, where Saudi Arabia continues to hold the key to the direction of </w:t>
      </w:r>
      <w:r w:rsidRPr="000F437F">
        <w:rPr>
          <w:rStyle w:val="Emphasis"/>
        </w:rPr>
        <w:t>global oil prices.</w:t>
      </w:r>
      <w:r w:rsidRPr="00FF4E71">
        <w:rPr>
          <w:sz w:val="12"/>
        </w:rPr>
        <w:t>¶</w:t>
      </w:r>
      <w:r w:rsidRPr="00FF4E71">
        <w:rPr>
          <w:sz w:val="16"/>
        </w:rPr>
        <w:t xml:space="preserve"> Last summer, when Brent crude oil prices were pushing $120 a barrel, Saudi Arabia came to the rescue and began pumping nearly 11 million barrels a day.</w:t>
      </w:r>
      <w:r w:rsidRPr="00FF4E71">
        <w:rPr>
          <w:sz w:val="12"/>
        </w:rPr>
        <w:t>¶</w:t>
      </w:r>
      <w:r w:rsidRPr="00FF4E71">
        <w:rPr>
          <w:sz w:val="16"/>
        </w:rPr>
        <w:t xml:space="preserve"> But at the end of 2012, thanks largely to what the Saudis were seeing from the shale oil fields of the United States, Saudi Arabia drastically cut its oil production. January saw oil production from the kingdom at only around 9.25 million barrels a day.</w:t>
      </w:r>
      <w:r w:rsidRPr="00FF4E71">
        <w:rPr>
          <w:sz w:val="12"/>
        </w:rPr>
        <w:t>¶</w:t>
      </w:r>
      <w:r w:rsidRPr="00FF4E71">
        <w:rPr>
          <w:sz w:val="16"/>
        </w:rPr>
        <w:t xml:space="preserve"> </w:t>
      </w:r>
      <w:r w:rsidRPr="000F437F">
        <w:rPr>
          <w:rStyle w:val="StyleBoldUnderline"/>
        </w:rPr>
        <w:t xml:space="preserve">This move may have been an indicator that the Saudis are comfortable with oil prices at </w:t>
      </w:r>
      <w:r w:rsidRPr="000F437F">
        <w:rPr>
          <w:rStyle w:val="Emphasis"/>
        </w:rPr>
        <w:t>$110 a barrel</w:t>
      </w:r>
      <w:r w:rsidRPr="000F437F">
        <w:rPr>
          <w:rStyle w:val="StyleBoldUnderline"/>
        </w:rPr>
        <w:t xml:space="preserve"> </w:t>
      </w:r>
      <w:r w:rsidRPr="00FF4E71">
        <w:rPr>
          <w:sz w:val="16"/>
        </w:rPr>
        <w:t>versus the country's oft-repeated price of $100 a barrel for Brent crude.</w:t>
      </w:r>
      <w:r w:rsidRPr="00FF4E71">
        <w:rPr>
          <w:sz w:val="12"/>
        </w:rPr>
        <w:t>¶</w:t>
      </w:r>
      <w:r w:rsidRPr="00FF4E71">
        <w:rPr>
          <w:sz w:val="16"/>
        </w:rPr>
        <w:t xml:space="preserve"> The </w:t>
      </w:r>
      <w:r w:rsidRPr="00FF4E71">
        <w:rPr>
          <w:rStyle w:val="StyleBoldUnderline"/>
        </w:rPr>
        <w:t xml:space="preserve">Saudis </w:t>
      </w:r>
      <w:r w:rsidRPr="00FF4E71">
        <w:rPr>
          <w:sz w:val="16"/>
        </w:rPr>
        <w:t xml:space="preserve">may </w:t>
      </w:r>
      <w:r w:rsidRPr="00FF4E71">
        <w:rPr>
          <w:rStyle w:val="StyleBoldUnderline"/>
        </w:rPr>
        <w:t xml:space="preserve">need higher prices as </w:t>
      </w:r>
      <w:r w:rsidRPr="00FF4E71">
        <w:rPr>
          <w:rStyle w:val="Emphasis"/>
        </w:rPr>
        <w:t xml:space="preserve">Arab Spring is forcing the country to spend more on its </w:t>
      </w:r>
      <w:r w:rsidRPr="00FF4E71">
        <w:rPr>
          <w:rStyle w:val="StyleBoldUnderline"/>
        </w:rPr>
        <w:t>citizens. Spending on healthcare, for example, jumped by 26% in 2012</w:t>
      </w:r>
      <w:r w:rsidRPr="00FF4E71">
        <w:rPr>
          <w:sz w:val="16"/>
        </w:rPr>
        <w:t xml:space="preserve"> to 12.5% of its entire budget, according to NCB Capital.</w:t>
      </w:r>
      <w:r w:rsidRPr="00FF4E71">
        <w:rPr>
          <w:sz w:val="12"/>
        </w:rPr>
        <w:t>¶</w:t>
      </w:r>
      <w:r w:rsidRPr="00FF4E71">
        <w:rPr>
          <w:sz w:val="16"/>
        </w:rPr>
        <w:t xml:space="preserve"> The Saudi cutbacks did serve to tighten the global oil market. According to the International Energy Agency (IEA), overall OPEC production was only 30.34 million barrels a day in January, a 12-month low.</w:t>
      </w:r>
      <w:r w:rsidRPr="00FF4E71">
        <w:rPr>
          <w:sz w:val="12"/>
        </w:rPr>
        <w:t>¶</w:t>
      </w:r>
      <w:r w:rsidRPr="00FF4E71">
        <w:rPr>
          <w:sz w:val="16"/>
        </w:rPr>
        <w:t xml:space="preserve"> The oil bears say not to worry, as OPEC has plenty of spare capacity that it could bring into production to lower oil prices at a moment's notice.</w:t>
      </w:r>
      <w:r w:rsidRPr="00FF4E71">
        <w:rPr>
          <w:sz w:val="12"/>
        </w:rPr>
        <w:t>¶</w:t>
      </w:r>
      <w:r w:rsidRPr="00FF4E71">
        <w:rPr>
          <w:sz w:val="16"/>
        </w:rPr>
        <w:t xml:space="preserve"> It is true there is plenty of spare capacity - more than 4 million barrels a day in January. But how much of that can really be brought online?</w:t>
      </w:r>
    </w:p>
    <w:p w:rsidR="004D06F8" w:rsidRPr="00575A14" w:rsidRDefault="004D06F8" w:rsidP="004D06F8">
      <w:pPr>
        <w:pStyle w:val="Heading4"/>
        <w:rPr>
          <w:rStyle w:val="StyleStyleBold12pt"/>
          <w:b/>
        </w:rPr>
      </w:pPr>
      <w:r>
        <w:rPr>
          <w:rStyle w:val="StyleStyleBold12pt"/>
          <w:b/>
        </w:rPr>
        <w:t>Decline in oil prices leads to political instability.</w:t>
      </w:r>
    </w:p>
    <w:p w:rsidR="004D06F8" w:rsidRPr="00575A14" w:rsidRDefault="004D06F8" w:rsidP="004D06F8">
      <w:pPr>
        <w:rPr>
          <w:rStyle w:val="StyleStyleBold12pt"/>
          <w:b w:val="0"/>
        </w:rPr>
      </w:pPr>
      <w:r>
        <w:rPr>
          <w:rStyle w:val="StyleStyleBold12pt"/>
        </w:rPr>
        <w:t xml:space="preserve">Tverberg 12 </w:t>
      </w:r>
      <w:r w:rsidRPr="00575A14">
        <w:rPr>
          <w:rStyle w:val="StyleStyleBold12pt"/>
          <w:b w:val="0"/>
          <w:sz w:val="20"/>
          <w:szCs w:val="20"/>
        </w:rPr>
        <w:t>(Gail, M.S. from the University of Illinois, Chicago in Mathematics, Fellow of the Casualty Actuarial Society and a Member of the American Academy of Actuaries, “Lower Oil Prices–Not a Good Sign!,” Our Finite World, http://ourfiniteworld.com/2012/06/28/lower-oil-prices-not-a-good-sign/)</w:t>
      </w:r>
    </w:p>
    <w:p w:rsidR="004D06F8" w:rsidRPr="00575A14" w:rsidRDefault="004D06F8" w:rsidP="004D06F8">
      <w:pPr>
        <w:rPr>
          <w:sz w:val="16"/>
        </w:rPr>
      </w:pPr>
      <w:r w:rsidRPr="00575A14">
        <w:rPr>
          <w:rStyle w:val="StyleBoldUnderline"/>
        </w:rPr>
        <w:t>Saudi Arabia makes frequent statements about offering its production to keep prices down, but if a person looks at production patterns in the past few years, they have been highest when oil prices have been highest.</w:t>
      </w:r>
      <w:r w:rsidRPr="00575A14">
        <w:rPr>
          <w:sz w:val="16"/>
        </w:rPr>
        <w:t xml:space="preserve"> Production has dropped as oil prices drop. So a rational person might conclude that oil wells which cannot be operated continuously (of which there are some in Saudi Arabia) tend to be operated when prices are highest, and turned off when prices are lower, thus maximizing profits. </w:t>
      </w:r>
      <w:r w:rsidRPr="00575A14">
        <w:rPr>
          <w:rStyle w:val="StyleBoldUnderline"/>
        </w:rPr>
        <w:t xml:space="preserve">As oil prices drop </w:t>
      </w:r>
      <w:r w:rsidRPr="00575A14">
        <w:rPr>
          <w:sz w:val="16"/>
        </w:rPr>
        <w:t>this time around</w:t>
      </w:r>
      <w:r w:rsidRPr="00575A14">
        <w:rPr>
          <w:rStyle w:val="StyleBoldUnderline"/>
        </w:rPr>
        <w:t xml:space="preserve">, we can expect Saudi Arabia </w:t>
      </w:r>
      <w:r w:rsidRPr="00575A14">
        <w:rPr>
          <w:sz w:val="16"/>
        </w:rPr>
        <w:t xml:space="preserve">and others </w:t>
      </w:r>
      <w:r w:rsidRPr="00575A14">
        <w:rPr>
          <w:rStyle w:val="StyleBoldUnderline"/>
        </w:rPr>
        <w:t>to find excuses to save production until prices are higher</w:t>
      </w:r>
      <w:r w:rsidRPr="00575A14">
        <w:rPr>
          <w:sz w:val="16"/>
        </w:rPr>
        <w:t>.</w:t>
      </w:r>
      <w:r w:rsidRPr="00575A14">
        <w:rPr>
          <w:sz w:val="12"/>
        </w:rPr>
        <w:t>¶</w:t>
      </w:r>
      <w:r w:rsidRPr="00575A14">
        <w:rPr>
          <w:sz w:val="16"/>
        </w:rPr>
        <w:t xml:space="preserve"> </w:t>
      </w:r>
      <w:r w:rsidRPr="00575A14">
        <w:rPr>
          <w:rStyle w:val="StyleBoldUnderline"/>
        </w:rPr>
        <w:t>Countries exporting oil depend on the revenue from the sale of oil</w:t>
      </w:r>
      <w:r w:rsidRPr="00575A14">
        <w:rPr>
          <w:sz w:val="16"/>
        </w:rPr>
        <w:t xml:space="preserve">, plus taxes on this revenue, to help support country budgets. </w:t>
      </w:r>
      <w:r w:rsidRPr="00575A14">
        <w:rPr>
          <w:rStyle w:val="StyleBoldUnderline"/>
        </w:rPr>
        <w:t xml:space="preserve">As oil prices drop, governments find themselves with less money to fund promised public welfare programs. </w:t>
      </w:r>
      <w:r w:rsidRPr="00575A14">
        <w:rPr>
          <w:rStyle w:val="Emphasis"/>
        </w:rPr>
        <w:t xml:space="preserve">This dynamic can cause </w:t>
      </w:r>
      <w:r w:rsidRPr="00575A14">
        <w:rPr>
          <w:rStyle w:val="Emphasis"/>
        </w:rPr>
        <w:lastRenderedPageBreak/>
        <w:t>lower oil prices to lead to political instability</w:t>
      </w:r>
      <w:r w:rsidRPr="00575A14">
        <w:rPr>
          <w:rStyle w:val="StyleBoldUnderline"/>
        </w:rPr>
        <w:t xml:space="preserve"> </w:t>
      </w:r>
      <w:r w:rsidRPr="00575A14">
        <w:rPr>
          <w:sz w:val="16"/>
        </w:rPr>
        <w:t>in some oil exporting nations.</w:t>
      </w:r>
      <w:r w:rsidRPr="00575A14">
        <w:rPr>
          <w:sz w:val="12"/>
        </w:rPr>
        <w:t>¶</w:t>
      </w:r>
      <w:r w:rsidRPr="00575A14">
        <w:rPr>
          <w:sz w:val="16"/>
        </w:rPr>
        <w:t xml:space="preserve"> Thus, any drop in oil prices tends to be self-correcting, but not until oil production drops, prices of other commodities drop, and many workers have been laid off from work. We saw in 2008-2009 that this kind of recession can be very disruptive.</w:t>
      </w:r>
    </w:p>
    <w:p w:rsidR="004D06F8" w:rsidRPr="00FF4E71" w:rsidRDefault="004D06F8" w:rsidP="004D06F8">
      <w:pPr>
        <w:rPr>
          <w:sz w:val="16"/>
        </w:rPr>
      </w:pPr>
    </w:p>
    <w:p w:rsidR="004D06F8" w:rsidRPr="00FF4E71" w:rsidRDefault="004D06F8" w:rsidP="004D06F8">
      <w:pPr>
        <w:pStyle w:val="Heading4"/>
        <w:rPr>
          <w:rStyle w:val="StyleStyleBold12pt"/>
          <w:b/>
        </w:rPr>
      </w:pPr>
      <w:r>
        <w:rPr>
          <w:rStyle w:val="StyleStyleBold12pt"/>
          <w:b/>
        </w:rPr>
        <w:t>Gulf Coast countries need high oil prices to sustain economic growth.</w:t>
      </w:r>
    </w:p>
    <w:p w:rsidR="004D06F8" w:rsidRPr="0079153D" w:rsidRDefault="004D06F8" w:rsidP="004D06F8">
      <w:pPr>
        <w:rPr>
          <w:rStyle w:val="StyleStyleBold12pt"/>
          <w:b w:val="0"/>
        </w:rPr>
      </w:pPr>
      <w:r>
        <w:rPr>
          <w:rStyle w:val="StyleStyleBold12pt"/>
        </w:rPr>
        <w:t xml:space="preserve">Saudi Gazette 12 </w:t>
      </w:r>
      <w:r w:rsidRPr="0079153D">
        <w:rPr>
          <w:rStyle w:val="StyleStyleBold12pt"/>
          <w:b w:val="0"/>
          <w:sz w:val="20"/>
          <w:szCs w:val="20"/>
        </w:rPr>
        <w:t>(“High oil prices to buoy Gulf economies in 2013,” Economy, http://www.saudigazette.com.sa/index.cfm?method=home.regcon&amp;contentid=20121124143820)</w:t>
      </w:r>
    </w:p>
    <w:p w:rsidR="004D06F8" w:rsidRPr="0079153D" w:rsidRDefault="004D06F8" w:rsidP="004D06F8">
      <w:pPr>
        <w:rPr>
          <w:rStyle w:val="StyleStyleBold12pt"/>
          <w:b w:val="0"/>
          <w:sz w:val="16"/>
        </w:rPr>
      </w:pPr>
      <w:r w:rsidRPr="0079153D">
        <w:rPr>
          <w:sz w:val="12"/>
        </w:rPr>
        <w:t>¶</w:t>
      </w:r>
      <w:r w:rsidRPr="0079153D">
        <w:rPr>
          <w:sz w:val="16"/>
        </w:rPr>
        <w:t xml:space="preserve"> </w:t>
      </w:r>
      <w:r w:rsidRPr="0079153D">
        <w:rPr>
          <w:rStyle w:val="StyleStyleBold12pt"/>
          <w:b w:val="0"/>
          <w:sz w:val="16"/>
        </w:rPr>
        <w:t xml:space="preserve">JEDDAH — </w:t>
      </w:r>
      <w:r w:rsidRPr="0079153D">
        <w:rPr>
          <w:rStyle w:val="StyleBoldUnderline"/>
        </w:rPr>
        <w:t>High oil prices</w:t>
      </w:r>
      <w:r w:rsidRPr="0079153D">
        <w:rPr>
          <w:rStyle w:val="StyleStyleBold12pt"/>
          <w:b w:val="0"/>
          <w:sz w:val="16"/>
        </w:rPr>
        <w:t xml:space="preserve"> and production </w:t>
      </w:r>
      <w:r w:rsidRPr="0079153D">
        <w:rPr>
          <w:rStyle w:val="StyleBoldUnderline"/>
        </w:rPr>
        <w:t>will provide a supportive backdrop for another year of solid</w:t>
      </w:r>
      <w:r w:rsidRPr="0079153D">
        <w:rPr>
          <w:rStyle w:val="StyleStyleBold12pt"/>
          <w:b w:val="0"/>
          <w:sz w:val="16"/>
        </w:rPr>
        <w:t xml:space="preserve"> nonoil growth </w:t>
      </w:r>
      <w:r w:rsidRPr="0079153D">
        <w:rPr>
          <w:rStyle w:val="StyleBoldUnderline"/>
        </w:rPr>
        <w:t>in the Gulf Cooperation Council</w:t>
      </w:r>
      <w:r w:rsidRPr="0079153D">
        <w:rPr>
          <w:rStyle w:val="StyleStyleBold12pt"/>
          <w:b w:val="0"/>
          <w:sz w:val="16"/>
        </w:rPr>
        <w:t xml:space="preserve"> (GCC), </w:t>
      </w:r>
      <w:r w:rsidRPr="0079153D">
        <w:rPr>
          <w:rStyle w:val="Emphasis"/>
        </w:rPr>
        <w:t>though the region’s economic growth will slow in 2013</w:t>
      </w:r>
      <w:r w:rsidRPr="0079153D">
        <w:rPr>
          <w:rStyle w:val="StyleBoldUnderline"/>
        </w:rPr>
        <w:t xml:space="preserve"> </w:t>
      </w:r>
      <w:r w:rsidRPr="0079153D">
        <w:rPr>
          <w:rStyle w:val="StyleStyleBold12pt"/>
          <w:b w:val="0"/>
          <w:sz w:val="16"/>
        </w:rPr>
        <w:t>due to a moderation in oil production growth, Fitch Ratings forecast in its first quarterly “GCC Sovereign Credit Overview” released Thursday.</w:t>
      </w:r>
      <w:r w:rsidRPr="0079153D">
        <w:rPr>
          <w:rStyle w:val="StyleStyleBold12pt"/>
          <w:b w:val="0"/>
          <w:sz w:val="12"/>
        </w:rPr>
        <w:t>¶</w:t>
      </w:r>
      <w:r w:rsidRPr="0079153D">
        <w:rPr>
          <w:rStyle w:val="StyleStyleBold12pt"/>
          <w:b w:val="0"/>
          <w:sz w:val="16"/>
        </w:rPr>
        <w:t xml:space="preserve"> </w:t>
      </w:r>
      <w:r w:rsidRPr="0079153D">
        <w:rPr>
          <w:rStyle w:val="StyleStyleBold12pt"/>
          <w:b w:val="0"/>
          <w:sz w:val="12"/>
        </w:rPr>
        <w:t>¶</w:t>
      </w:r>
      <w:r w:rsidRPr="0079153D">
        <w:rPr>
          <w:rStyle w:val="StyleStyleBold12pt"/>
          <w:b w:val="0"/>
          <w:sz w:val="16"/>
        </w:rPr>
        <w:t xml:space="preserve"> </w:t>
      </w:r>
      <w:r w:rsidRPr="0079153D">
        <w:rPr>
          <w:rStyle w:val="StyleBoldUnderline"/>
        </w:rPr>
        <w:t>Many governments in the region will continue to use high oil revenues to stimulate their economies.</w:t>
      </w:r>
      <w:r w:rsidRPr="0079153D">
        <w:rPr>
          <w:rStyle w:val="StyleStyleBold12pt"/>
          <w:b w:val="0"/>
          <w:sz w:val="16"/>
        </w:rPr>
        <w:t xml:space="preserve"> Fitch forecast that Qatar will remain the fastest growing of all GCC sovereigns in 2013, driven by the government’s huge capital investment program. Growth will also be strong where fiscal stimulus is combined with healthy rates of bank lending and buoyant consumer and business confidence, as is the case in Saudi Arabia and Oman.</w:t>
      </w:r>
      <w:r w:rsidRPr="0079153D">
        <w:rPr>
          <w:rStyle w:val="StyleStyleBold12pt"/>
          <w:b w:val="0"/>
          <w:sz w:val="12"/>
        </w:rPr>
        <w:t>¶</w:t>
      </w:r>
      <w:r w:rsidRPr="0079153D">
        <w:rPr>
          <w:rStyle w:val="StyleStyleBold12pt"/>
          <w:b w:val="0"/>
          <w:sz w:val="16"/>
        </w:rPr>
        <w:t xml:space="preserve"> </w:t>
      </w:r>
      <w:r w:rsidRPr="0079153D">
        <w:rPr>
          <w:rStyle w:val="StyleStyleBold12pt"/>
          <w:b w:val="0"/>
          <w:sz w:val="12"/>
        </w:rPr>
        <w:t>¶</w:t>
      </w:r>
      <w:r w:rsidRPr="0079153D">
        <w:rPr>
          <w:rStyle w:val="StyleStyleBold12pt"/>
          <w:b w:val="0"/>
          <w:sz w:val="16"/>
        </w:rPr>
        <w:t xml:space="preserve"> </w:t>
      </w:r>
      <w:r w:rsidRPr="0079153D">
        <w:rPr>
          <w:rStyle w:val="Emphasis"/>
        </w:rPr>
        <w:t>GCC economies will remain heavily influenced by global oil markets.</w:t>
      </w:r>
      <w:r w:rsidRPr="0079153D">
        <w:rPr>
          <w:rStyle w:val="Emphasis"/>
          <w:b w:val="0"/>
          <w:sz w:val="12"/>
        </w:rPr>
        <w:t>¶</w:t>
      </w:r>
      <w:r w:rsidRPr="0079153D">
        <w:rPr>
          <w:rStyle w:val="Emphasis"/>
          <w:sz w:val="12"/>
        </w:rPr>
        <w:t xml:space="preserve"> </w:t>
      </w:r>
      <w:r w:rsidRPr="0079153D">
        <w:rPr>
          <w:rStyle w:val="StyleStyleBold12pt"/>
          <w:b w:val="0"/>
          <w:sz w:val="12"/>
        </w:rPr>
        <w:t>¶</w:t>
      </w:r>
      <w:r w:rsidRPr="0079153D">
        <w:rPr>
          <w:rStyle w:val="StyleStyleBold12pt"/>
          <w:b w:val="0"/>
          <w:sz w:val="16"/>
        </w:rPr>
        <w:t xml:space="preserve"> With conditions tight (low global spare capacity and little new output coming on-stream), Fitch expects Brent crude to average around $100 per barrel in 2013 despite the weak outlook for demand. As most GCC exporters aside from Saudi Arabia are operating at close to capacity, there is little scope to raise output after the hikes over 2011 and 2012, it noted.</w:t>
      </w:r>
    </w:p>
    <w:p w:rsidR="004D06F8" w:rsidRPr="0079153D" w:rsidRDefault="004D06F8" w:rsidP="004D06F8">
      <w:pPr>
        <w:rPr>
          <w:rStyle w:val="StyleStyleBold12pt"/>
          <w:b w:val="0"/>
          <w:sz w:val="22"/>
        </w:rPr>
      </w:pPr>
    </w:p>
    <w:p w:rsidR="004D06F8" w:rsidRPr="00EA4809" w:rsidRDefault="004D06F8" w:rsidP="004D06F8">
      <w:pPr>
        <w:pStyle w:val="Heading4"/>
        <w:rPr>
          <w:rStyle w:val="StyleStyleBold12pt"/>
          <w:b/>
        </w:rPr>
      </w:pPr>
      <w:r>
        <w:rPr>
          <w:rStyle w:val="StyleStyleBold12pt"/>
          <w:b/>
        </w:rPr>
        <w:t>The Saudi Arabian economy historically depends on high oil prices.</w:t>
      </w:r>
    </w:p>
    <w:p w:rsidR="004D06F8" w:rsidRPr="002310D6" w:rsidRDefault="004D06F8" w:rsidP="004D06F8">
      <w:pPr>
        <w:rPr>
          <w:rStyle w:val="StyleStyleBold12pt"/>
          <w:b w:val="0"/>
          <w:sz w:val="20"/>
          <w:szCs w:val="20"/>
        </w:rPr>
      </w:pPr>
      <w:r>
        <w:rPr>
          <w:rStyle w:val="StyleStyleBold12pt"/>
        </w:rPr>
        <w:t xml:space="preserve">Mann 9 </w:t>
      </w:r>
      <w:r>
        <w:rPr>
          <w:rStyle w:val="StyleStyleBold12pt"/>
          <w:b w:val="0"/>
          <w:sz w:val="20"/>
          <w:szCs w:val="20"/>
        </w:rPr>
        <w:t>[latest citation] (Joseph, writer for Global Research in International Affairs, “</w:t>
      </w:r>
      <w:r w:rsidRPr="002310D6">
        <w:rPr>
          <w:rStyle w:val="StyleStyleBold12pt"/>
          <w:b w:val="0"/>
          <w:sz w:val="20"/>
          <w:szCs w:val="20"/>
        </w:rPr>
        <w:t>Saudi- Arabia's Economic Needs and the Price of Oil</w:t>
      </w:r>
      <w:r>
        <w:rPr>
          <w:rStyle w:val="StyleStyleBold12pt"/>
          <w:b w:val="0"/>
          <w:sz w:val="20"/>
          <w:szCs w:val="20"/>
        </w:rPr>
        <w:t xml:space="preserve">,” GLORIA, </w:t>
      </w:r>
      <w:r w:rsidRPr="00EA4809">
        <w:rPr>
          <w:rStyle w:val="StyleStyleBold12pt"/>
          <w:b w:val="0"/>
          <w:sz w:val="20"/>
          <w:szCs w:val="20"/>
        </w:rPr>
        <w:t>http://rslissak.com/content/saudi-arabias-economic-needs-and-price-oil-joseph-mann</w:t>
      </w:r>
      <w:r>
        <w:rPr>
          <w:rStyle w:val="StyleStyleBold12pt"/>
          <w:b w:val="0"/>
          <w:sz w:val="20"/>
          <w:szCs w:val="20"/>
        </w:rPr>
        <w:t>)</w:t>
      </w:r>
    </w:p>
    <w:p w:rsidR="004D06F8" w:rsidRDefault="004D06F8" w:rsidP="004D06F8">
      <w:pPr>
        <w:rPr>
          <w:sz w:val="16"/>
        </w:rPr>
      </w:pPr>
      <w:r w:rsidRPr="002310D6">
        <w:rPr>
          <w:sz w:val="16"/>
        </w:rPr>
        <w:t>In addition to security expenditures, a large part of the 2004 revenue was used to cover the country’s debts. On the other hand, a government attempt to increase its income via privatization and the introduction of foreign companies into the energy market met with little success after a number of companies that had operated in the Rub al-Khali area in 2004 reported failure in gas exploration.[9]</w:t>
      </w:r>
      <w:r w:rsidRPr="002310D6">
        <w:rPr>
          <w:sz w:val="12"/>
        </w:rPr>
        <w:t>¶</w:t>
      </w:r>
      <w:r w:rsidRPr="002310D6">
        <w:rPr>
          <w:sz w:val="16"/>
        </w:rPr>
        <w:t xml:space="preserve"> </w:t>
      </w:r>
      <w:r w:rsidRPr="002310D6">
        <w:rPr>
          <w:rStyle w:val="StyleBoldUnderline"/>
        </w:rPr>
        <w:t>Saudi Arabia’s fortune changed</w:t>
      </w:r>
      <w:r w:rsidRPr="002310D6">
        <w:rPr>
          <w:sz w:val="16"/>
        </w:rPr>
        <w:t xml:space="preserve"> in 2005</w:t>
      </w:r>
      <w:r w:rsidRPr="002310D6">
        <w:rPr>
          <w:rStyle w:val="StyleBoldUnderline"/>
        </w:rPr>
        <w:t xml:space="preserve"> as a result of a </w:t>
      </w:r>
      <w:r w:rsidRPr="002310D6">
        <w:rPr>
          <w:rStyle w:val="Emphasis"/>
        </w:rPr>
        <w:t>sharp increase in oil prices</w:t>
      </w:r>
      <w:r w:rsidRPr="002310D6">
        <w:rPr>
          <w:rStyle w:val="StyleBoldUnderline"/>
        </w:rPr>
        <w:t>.</w:t>
      </w:r>
      <w:r w:rsidRPr="002310D6">
        <w:rPr>
          <w:sz w:val="16"/>
        </w:rPr>
        <w:t xml:space="preserve"> In December 2004, the </w:t>
      </w:r>
      <w:r w:rsidRPr="002310D6">
        <w:rPr>
          <w:rStyle w:val="StyleBoldUnderline"/>
        </w:rPr>
        <w:t>price of WTI crude oil</w:t>
      </w:r>
      <w:r w:rsidRPr="002310D6">
        <w:rPr>
          <w:sz w:val="16"/>
        </w:rPr>
        <w:t xml:space="preserve"> on the spot market was $33.05; a year later it </w:t>
      </w:r>
      <w:r w:rsidRPr="002310D6">
        <w:rPr>
          <w:rStyle w:val="StyleBoldUnderline"/>
        </w:rPr>
        <w:t>shot up</w:t>
      </w:r>
      <w:r w:rsidRPr="002310D6">
        <w:rPr>
          <w:sz w:val="16"/>
        </w:rPr>
        <w:t xml:space="preserve"> to $58.12, thereby </w:t>
      </w:r>
      <w:r w:rsidRPr="002310D6">
        <w:rPr>
          <w:rStyle w:val="StyleBoldUnderline"/>
        </w:rPr>
        <w:t>creating a surplus budget balance</w:t>
      </w:r>
      <w:r w:rsidRPr="002310D6">
        <w:rPr>
          <w:sz w:val="16"/>
        </w:rPr>
        <w:t xml:space="preserve">. Nonetheless, </w:t>
      </w:r>
      <w:r w:rsidRPr="002310D6">
        <w:rPr>
          <w:rStyle w:val="StyleBoldUnderline"/>
        </w:rPr>
        <w:t>Saudi Arabia’s economic objectives</w:t>
      </w:r>
      <w:r w:rsidRPr="002310D6">
        <w:rPr>
          <w:sz w:val="16"/>
        </w:rPr>
        <w:t xml:space="preserve"> and its desire for significant structural </w:t>
      </w:r>
      <w:r w:rsidRPr="002310D6">
        <w:rPr>
          <w:rStyle w:val="StyleBoldUnderline"/>
        </w:rPr>
        <w:t>reforms caused the government to demand a higher target price.</w:t>
      </w:r>
      <w:r w:rsidRPr="002310D6">
        <w:rPr>
          <w:sz w:val="16"/>
        </w:rPr>
        <w:t xml:space="preserve"> Indeed, in 2006, Saudi Arabia announced a new target of $55, which resulted in oil prices that fluctuated between $53.53 and $66.85 per barrel.[10]</w:t>
      </w:r>
      <w:r w:rsidRPr="002310D6">
        <w:rPr>
          <w:sz w:val="12"/>
        </w:rPr>
        <w:t>¶</w:t>
      </w:r>
      <w:r w:rsidRPr="002310D6">
        <w:rPr>
          <w:sz w:val="16"/>
        </w:rPr>
        <w:t xml:space="preserve"> Source: Saudi Arabian Monetary Agency</w:t>
      </w:r>
      <w:r w:rsidRPr="002310D6">
        <w:rPr>
          <w:sz w:val="12"/>
        </w:rPr>
        <w:t>¶</w:t>
      </w:r>
      <w:r w:rsidRPr="002310D6">
        <w:rPr>
          <w:sz w:val="16"/>
        </w:rPr>
        <w:t xml:space="preserve"> The world economic crisis that reached its peak in late 2008 put an end to Saudi Arabia’s economic boom. The price of oil reached a nadir of $35.99 in December 2008, but it was precisely that economic collapse that proved, yet again, the link between the Saudi budget target and oil prices. The Saudis claimed that </w:t>
      </w:r>
      <w:r w:rsidRPr="002310D6">
        <w:rPr>
          <w:rStyle w:val="StyleBoldUnderline"/>
        </w:rPr>
        <w:t xml:space="preserve">the drop in oil prices below the $50 mark was </w:t>
      </w:r>
      <w:r w:rsidRPr="002310D6">
        <w:rPr>
          <w:rStyle w:val="Emphasis"/>
        </w:rPr>
        <w:t>detrimental to their economy</w:t>
      </w:r>
      <w:r w:rsidRPr="002310D6">
        <w:rPr>
          <w:rStyle w:val="StyleBoldUnderline"/>
        </w:rPr>
        <w:t>.</w:t>
      </w:r>
      <w:r w:rsidRPr="002310D6">
        <w:rPr>
          <w:sz w:val="16"/>
        </w:rPr>
        <w:t xml:space="preserve"> Thus, despite the global economic crisis, oil prices rose above the $50 mark in May 2009. Furthermore, in December 2008, King Abdallah stated that </w:t>
      </w:r>
      <w:r w:rsidRPr="002310D6">
        <w:rPr>
          <w:rStyle w:val="StyleBoldUnderline"/>
        </w:rPr>
        <w:t>Saudi Arabia’s economic needs would make it necessary for oil prices to surpass the $75 mark in the years to come</w:t>
      </w:r>
      <w:r w:rsidRPr="002310D6">
        <w:rPr>
          <w:sz w:val="16"/>
        </w:rPr>
        <w:t xml:space="preserve"> many Saudis expressed great satisfaction when WTI crude oil spot price reached $76.49 per barrel in late October 2009.[11]</w:t>
      </w:r>
    </w:p>
    <w:p w:rsidR="004D06F8" w:rsidRDefault="004D06F8" w:rsidP="004D06F8">
      <w:pPr>
        <w:rPr>
          <w:sz w:val="16"/>
        </w:rPr>
      </w:pPr>
    </w:p>
    <w:p w:rsidR="004D06F8" w:rsidRDefault="004D06F8" w:rsidP="004D06F8"/>
    <w:p w:rsidR="004D06F8" w:rsidRDefault="004D06F8" w:rsidP="004D06F8">
      <w:pPr>
        <w:pStyle w:val="Heading2"/>
      </w:pPr>
      <w:r>
        <w:lastRenderedPageBreak/>
        <w:t>Impact - Economy</w:t>
      </w:r>
    </w:p>
    <w:p w:rsidR="004D06F8" w:rsidRDefault="004D06F8" w:rsidP="004D06F8"/>
    <w:p w:rsidR="004D06F8" w:rsidRPr="005369C9" w:rsidRDefault="004D06F8" w:rsidP="004D06F8">
      <w:pPr>
        <w:pStyle w:val="Heading4"/>
        <w:rPr>
          <w:rStyle w:val="StyleStyleBold12pt"/>
          <w:b/>
        </w:rPr>
      </w:pPr>
      <w:r>
        <w:rPr>
          <w:rStyle w:val="StyleStyleBold12pt"/>
          <w:b/>
        </w:rPr>
        <w:t>Saudi Arabian instability leads to global economic turmoil --- experts agree.</w:t>
      </w:r>
    </w:p>
    <w:p w:rsidR="004D06F8" w:rsidRPr="005369C9" w:rsidRDefault="004D06F8" w:rsidP="004D06F8">
      <w:pPr>
        <w:rPr>
          <w:rStyle w:val="StyleStyleBold12pt"/>
          <w:b w:val="0"/>
        </w:rPr>
      </w:pPr>
      <w:r>
        <w:rPr>
          <w:rStyle w:val="StyleStyleBold12pt"/>
        </w:rPr>
        <w:t xml:space="preserve">Sambidge 11 </w:t>
      </w:r>
      <w:r w:rsidRPr="005369C9">
        <w:rPr>
          <w:rStyle w:val="StyleStyleBold12pt"/>
          <w:b w:val="0"/>
          <w:sz w:val="20"/>
          <w:szCs w:val="20"/>
        </w:rPr>
        <w:t>(Andy, “S&amp;P says Saudi unrest could have adverse global impact,” Arabian Business, 4-23-13, http://www.arabianbusiness.com/s-p-says-saudi-unrest-could-have-adverse-global-impact-395636.html)</w:t>
      </w:r>
    </w:p>
    <w:p w:rsidR="004D06F8" w:rsidRPr="005369C9" w:rsidRDefault="004D06F8" w:rsidP="004D06F8">
      <w:pPr>
        <w:rPr>
          <w:rStyle w:val="StyleBoldUnderline"/>
        </w:rPr>
      </w:pPr>
      <w:r w:rsidRPr="005369C9">
        <w:rPr>
          <w:rStyle w:val="StyleBoldUnderline"/>
        </w:rPr>
        <w:t xml:space="preserve">The </w:t>
      </w:r>
      <w:r w:rsidRPr="005369C9">
        <w:rPr>
          <w:rStyle w:val="Emphasis"/>
        </w:rPr>
        <w:t>global economy could be severely affected</w:t>
      </w:r>
      <w:r w:rsidRPr="005369C9">
        <w:rPr>
          <w:rStyle w:val="StyleBoldUnderline"/>
        </w:rPr>
        <w:t xml:space="preserve"> if the</w:t>
      </w:r>
      <w:r w:rsidRPr="005369C9">
        <w:rPr>
          <w:sz w:val="16"/>
        </w:rPr>
        <w:t xml:space="preserve"> current </w:t>
      </w:r>
      <w:r w:rsidRPr="005369C9">
        <w:rPr>
          <w:rStyle w:val="StyleBoldUnderline"/>
        </w:rPr>
        <w:t xml:space="preserve">wave of political uprisings spread to Saudi Arabia, the world's biggest oil producer, ratings agency Standard's &amp; Poor's </w:t>
      </w:r>
      <w:r w:rsidRPr="005369C9">
        <w:rPr>
          <w:sz w:val="16"/>
        </w:rPr>
        <w:t>said in its GCC Q1 Outlook report.</w:t>
      </w:r>
      <w:r w:rsidRPr="005369C9">
        <w:rPr>
          <w:sz w:val="12"/>
        </w:rPr>
        <w:t>¶</w:t>
      </w:r>
      <w:r w:rsidRPr="005369C9">
        <w:rPr>
          <w:sz w:val="16"/>
        </w:rPr>
        <w:t xml:space="preserve"> While S&amp;P analysts said they saw upheaval in the kingdom as "unlikely", they added that </w:t>
      </w:r>
      <w:r w:rsidRPr="005369C9">
        <w:rPr>
          <w:rStyle w:val="StyleBoldUnderline"/>
        </w:rPr>
        <w:t>the impact would have a "tangible adverse economic impact" on oil importers and the global economy.</w:t>
      </w:r>
      <w:r w:rsidRPr="005369C9">
        <w:rPr>
          <w:rStyle w:val="StyleBoldUnderline"/>
          <w:sz w:val="12"/>
        </w:rPr>
        <w:t xml:space="preserve">¶ </w:t>
      </w:r>
      <w:r w:rsidRPr="005369C9">
        <w:rPr>
          <w:rStyle w:val="StyleBoldUnderline"/>
        </w:rPr>
        <w:t xml:space="preserve">Kai Stukenbrock, a credit analyst, said in the report that the </w:t>
      </w:r>
      <w:r w:rsidRPr="005369C9">
        <w:rPr>
          <w:rStyle w:val="Emphasis"/>
        </w:rPr>
        <w:t>oil price</w:t>
      </w:r>
      <w:r w:rsidRPr="005369C9">
        <w:rPr>
          <w:rStyle w:val="StyleBoldUnderline"/>
        </w:rPr>
        <w:t xml:space="preserve"> "could </w:t>
      </w:r>
      <w:r w:rsidRPr="005369C9">
        <w:rPr>
          <w:rStyle w:val="Emphasis"/>
        </w:rPr>
        <w:t>rise beyond historical peak level"</w:t>
      </w:r>
      <w:r w:rsidRPr="005369C9">
        <w:rPr>
          <w:rStyle w:val="StyleBoldUnderline"/>
        </w:rPr>
        <w:t xml:space="preserve"> should serious uprisings take hold in Saudi Arabia.</w:t>
      </w:r>
      <w:r w:rsidRPr="005369C9">
        <w:rPr>
          <w:rStyle w:val="StyleBoldUnderline"/>
          <w:sz w:val="12"/>
        </w:rPr>
        <w:t>¶</w:t>
      </w:r>
      <w:r w:rsidRPr="005369C9">
        <w:rPr>
          <w:sz w:val="16"/>
        </w:rPr>
        <w:t xml:space="preserve"> Oil peaked at just below $148 a barrel in the summer of 2008 and is currently trading above the $120 mark as other Middle East and North African countries continue to struggle amid political unrest.</w:t>
      </w:r>
      <w:r w:rsidRPr="005369C9">
        <w:rPr>
          <w:sz w:val="12"/>
        </w:rPr>
        <w:t>¶</w:t>
      </w:r>
      <w:r w:rsidRPr="005369C9">
        <w:rPr>
          <w:sz w:val="16"/>
        </w:rPr>
        <w:t xml:space="preserve"> "If there were to be political upheaval in Saudi Arabia, a scenario which we currently consider unlikely, </w:t>
      </w:r>
      <w:r w:rsidRPr="005369C9">
        <w:rPr>
          <w:rStyle w:val="StyleBoldUnderline"/>
        </w:rPr>
        <w:t>the ramifications, both geopolitical and well as geo-economical, could be severe</w:t>
      </w:r>
      <w:r w:rsidRPr="005369C9">
        <w:rPr>
          <w:sz w:val="16"/>
        </w:rPr>
        <w:t>," Stukenbrock added.</w:t>
      </w:r>
      <w:r w:rsidRPr="005369C9">
        <w:rPr>
          <w:sz w:val="12"/>
        </w:rPr>
        <w:t>¶</w:t>
      </w:r>
      <w:r w:rsidRPr="005369C9">
        <w:rPr>
          <w:sz w:val="16"/>
        </w:rPr>
        <w:t xml:space="preserve"> "Depending on the nature of such hypothetical events in Saudi Arabia, the oil price could rise beyond historical peak levels, and if sustained, would have a tangible adverse economic impact on oil importers and the global economy," he said in the report.</w:t>
      </w:r>
      <w:r w:rsidRPr="005369C9">
        <w:rPr>
          <w:sz w:val="12"/>
        </w:rPr>
        <w:t>¶</w:t>
      </w:r>
      <w:r w:rsidRPr="005369C9">
        <w:rPr>
          <w:sz w:val="16"/>
        </w:rPr>
        <w:t xml:space="preserve"> He added that </w:t>
      </w:r>
      <w:r w:rsidRPr="005369C9">
        <w:rPr>
          <w:rStyle w:val="StyleBoldUnderline"/>
        </w:rPr>
        <w:t>the recent announcement of a $93bn package of extra social spending, wage increases, and additional public sector jobs "underlines that the Saudi government is</w:t>
      </w:r>
      <w:r w:rsidRPr="005369C9">
        <w:rPr>
          <w:sz w:val="16"/>
        </w:rPr>
        <w:t xml:space="preserve"> mindful of potential risks, and is </w:t>
      </w:r>
      <w:r w:rsidRPr="005369C9">
        <w:rPr>
          <w:rStyle w:val="StyleBoldUnderline"/>
        </w:rPr>
        <w:t>trying to assuage social pressures by tapping its sizable fiscal reserves".</w:t>
      </w:r>
    </w:p>
    <w:p w:rsidR="004D06F8" w:rsidRPr="00A159A1" w:rsidRDefault="004D06F8" w:rsidP="004D06F8"/>
    <w:p w:rsidR="004D06F8" w:rsidRDefault="004D06F8" w:rsidP="004D06F8">
      <w:pPr>
        <w:pStyle w:val="Heading4"/>
      </w:pPr>
      <w:r>
        <w:t xml:space="preserve">That increases the risk of war—strong statistical support. </w:t>
      </w:r>
    </w:p>
    <w:p w:rsidR="004D06F8" w:rsidRPr="003F250C" w:rsidRDefault="004D06F8" w:rsidP="004D06F8">
      <w:pPr>
        <w:rPr>
          <w:rStyle w:val="StyleStyleBold12pt"/>
          <w:b w:val="0"/>
          <w:sz w:val="20"/>
          <w:szCs w:val="20"/>
        </w:rPr>
      </w:pPr>
      <w:r>
        <w:rPr>
          <w:rStyle w:val="StyleStyleBold12pt"/>
        </w:rPr>
        <w:t xml:space="preserve">Royal 10 </w:t>
      </w:r>
      <w:r w:rsidRPr="003F250C">
        <w:rPr>
          <w:rStyle w:val="StyleStyleBold12pt"/>
          <w:b w:val="0"/>
          <w:sz w:val="20"/>
          <w:szCs w:val="20"/>
        </w:rPr>
        <w:t>(Jedidiah, Director of Cooperative Threat Reduction at the U.S. Department of Defense, M.Phil. Candidate at the University of New South Wales, “Economic Integration, Economic Signalling and the Problem of Economic Crises,” Economics of War and Peace: Economi, Legal</w:t>
      </w:r>
      <w:r w:rsidRPr="003F250C">
        <w:rPr>
          <w:sz w:val="20"/>
          <w:szCs w:val="20"/>
        </w:rPr>
        <w:t xml:space="preserve"> </w:t>
      </w:r>
      <w:r w:rsidRPr="003F250C">
        <w:rPr>
          <w:rStyle w:val="StyleStyleBold12pt"/>
          <w:b w:val="0"/>
          <w:sz w:val="20"/>
          <w:szCs w:val="20"/>
        </w:rPr>
        <w:t>and Political Perspectives, Edited by Ben Goldsmith and Jurgen Brauer, Published by Emerald Group Publishing, ISBN 0857240048, p. 213-215)</w:t>
      </w:r>
    </w:p>
    <w:p w:rsidR="004D06F8" w:rsidRPr="003F250C" w:rsidRDefault="004D06F8" w:rsidP="004D06F8">
      <w:r w:rsidRPr="003F250C">
        <w:t xml:space="preserve">Less intuitive is how </w:t>
      </w:r>
      <w:r w:rsidRPr="003F250C">
        <w:rPr>
          <w:rStyle w:val="StyleBoldUnderline"/>
        </w:rPr>
        <w:t>periods of economic decline</w:t>
      </w:r>
      <w:r w:rsidRPr="003F250C">
        <w:t xml:space="preserve"> may </w:t>
      </w:r>
      <w:r w:rsidRPr="003F250C">
        <w:rPr>
          <w:rStyle w:val="Emphasis"/>
        </w:rPr>
        <w:t>increase the likelihood of external conflict</w:t>
      </w:r>
      <w:r w:rsidRPr="003F250C">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3F250C">
        <w:rPr>
          <w:rStyle w:val="StyleBoldUnderline"/>
        </w:rPr>
        <w:t>rhythms in the global economy are associated with the rise and fall of a pre-eminent power and the</w:t>
      </w:r>
      <w:r w:rsidRPr="003F250C">
        <w:t xml:space="preserve"> often </w:t>
      </w:r>
      <w:r w:rsidRPr="003F250C">
        <w:rPr>
          <w:rStyle w:val="Emphasis"/>
        </w:rPr>
        <w:t>bloody transition</w:t>
      </w:r>
      <w:r w:rsidRPr="003F250C">
        <w:rPr>
          <w:rStyle w:val="StyleBoldUnderline"/>
        </w:rPr>
        <w:t xml:space="preserve"> from one</w:t>
      </w:r>
      <w:r w:rsidRPr="003F250C">
        <w:t xml:space="preserve"> pre-eminent leader </w:t>
      </w:r>
      <w:r w:rsidRPr="003F250C">
        <w:rPr>
          <w:rStyle w:val="StyleBoldUnderline"/>
        </w:rPr>
        <w:t>to the next</w:t>
      </w:r>
      <w:r w:rsidRPr="003F250C">
        <w:t xml:space="preserve">. As such, exogenous shocks such as </w:t>
      </w:r>
      <w:r w:rsidRPr="003F250C">
        <w:rPr>
          <w:rStyle w:val="StyleBoldUnderline"/>
        </w:rPr>
        <w:t>economic crises</w:t>
      </w:r>
      <w:r w:rsidRPr="003F250C">
        <w:t xml:space="preserve"> could </w:t>
      </w:r>
      <w:r w:rsidRPr="003F250C">
        <w:rPr>
          <w:rStyle w:val="StyleBoldUnderline"/>
        </w:rPr>
        <w:t>usher in a redistribution of relative power</w:t>
      </w:r>
      <w:r w:rsidRPr="003F250C">
        <w:t xml:space="preserve"> (see also Gilpin. 1981) </w:t>
      </w:r>
      <w:r w:rsidRPr="003F250C">
        <w:rPr>
          <w:rStyle w:val="StyleBoldUnderline"/>
        </w:rPr>
        <w:t xml:space="preserve">that leads to </w:t>
      </w:r>
      <w:r w:rsidRPr="003F250C">
        <w:rPr>
          <w:rStyle w:val="Emphasis"/>
        </w:rPr>
        <w:t>uncertainty</w:t>
      </w:r>
      <w:r w:rsidRPr="003F250C">
        <w:t xml:space="preserve"> about power balances, </w:t>
      </w:r>
      <w:r w:rsidRPr="003F250C">
        <w:rPr>
          <w:rStyle w:val="Emphasis"/>
        </w:rPr>
        <w:t>increasing the risk of miscalculation</w:t>
      </w:r>
      <w:r w:rsidRPr="003F250C">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3F250C">
        <w:rPr>
          <w:rStyle w:val="StyleBoldUnderline"/>
        </w:rPr>
        <w:t>if</w:t>
      </w:r>
      <w:r w:rsidRPr="003F250C">
        <w:t xml:space="preserve"> the </w:t>
      </w:r>
      <w:r w:rsidRPr="003F250C">
        <w:rPr>
          <w:rStyle w:val="StyleBoldUnderline"/>
        </w:rPr>
        <w:t xml:space="preserve">expectations of future </w:t>
      </w:r>
      <w:r w:rsidRPr="003F250C">
        <w:rPr>
          <w:rStyle w:val="StyleBoldUnderline"/>
        </w:rPr>
        <w:lastRenderedPageBreak/>
        <w:t>trade decline</w:t>
      </w:r>
      <w:r w:rsidRPr="003F250C">
        <w:t xml:space="preserve">, particularly for difficult [end page 213] to replace items such as energy resources, </w:t>
      </w:r>
      <w:r w:rsidRPr="003F250C">
        <w:rPr>
          <w:rStyle w:val="Emphasis"/>
        </w:rPr>
        <w:t>the likelihood for conflict increases</w:t>
      </w:r>
      <w:r w:rsidRPr="003F250C">
        <w:rPr>
          <w:rStyle w:val="StyleBoldUnderline"/>
        </w:rPr>
        <w:t>, as states will be inclined to use force to gain access to</w:t>
      </w:r>
      <w:r w:rsidRPr="003F250C">
        <w:t xml:space="preserve"> those </w:t>
      </w:r>
      <w:r w:rsidRPr="003F250C">
        <w:rPr>
          <w:rStyle w:val="StyleBoldUnderline"/>
        </w:rPr>
        <w:t>resources. Crises could</w:t>
      </w:r>
      <w:r w:rsidRPr="003F250C">
        <w:t xml:space="preserve"> potentially be the </w:t>
      </w:r>
      <w:r w:rsidRPr="003F250C">
        <w:rPr>
          <w:rStyle w:val="StyleBoldUnderline"/>
        </w:rPr>
        <w:t>trigger</w:t>
      </w:r>
      <w:r w:rsidRPr="003F250C">
        <w:t xml:space="preserve"> for </w:t>
      </w:r>
      <w:r w:rsidRPr="003F250C">
        <w:rPr>
          <w:rStyle w:val="StyleBoldUnderline"/>
        </w:rPr>
        <w:t>decreased trade expectations</w:t>
      </w:r>
      <w:r w:rsidRPr="003F250C">
        <w:t xml:space="preserve">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w:t>
      </w:r>
      <w:r w:rsidRPr="003F250C">
        <w:rPr>
          <w:rStyle w:val="StyleBoldUnderline"/>
        </w:rPr>
        <w:t>linkages between internal and external conflict and prosperity are strong and mutually reinforcing. Economic conflict tends to spawn internal conflict, which in turn returns the favour.</w:t>
      </w:r>
      <w:r w:rsidRPr="003F250C">
        <w:t xml:space="preserve"> Moreover, </w:t>
      </w:r>
      <w:r w:rsidRPr="003F250C">
        <w:rPr>
          <w:rStyle w:val="StyleBoldUnderline"/>
        </w:rPr>
        <w:t xml:space="preserve">the presence of a recession tends to </w:t>
      </w:r>
      <w:r w:rsidRPr="003F250C">
        <w:rPr>
          <w:rStyle w:val="Emphasis"/>
        </w:rPr>
        <w:t>amplify</w:t>
      </w:r>
      <w:r w:rsidRPr="003F250C">
        <w:rPr>
          <w:rStyle w:val="StyleBoldUnderline"/>
        </w:rPr>
        <w:t xml:space="preserve"> the extent to which international and external conflicts </w:t>
      </w:r>
      <w:r w:rsidRPr="003F250C">
        <w:rPr>
          <w:rStyle w:val="Emphasis"/>
        </w:rPr>
        <w:t>self-reinforce</w:t>
      </w:r>
      <w:r w:rsidRPr="003F250C">
        <w:rPr>
          <w:rStyle w:val="StyleBoldUnderline"/>
        </w:rPr>
        <w:t xml:space="preserve"> each other</w:t>
      </w:r>
      <w:r w:rsidRPr="003F250C">
        <w:t xml:space="preserve">. (Blomberg &amp; Hess, 2002. p. 89) </w:t>
      </w:r>
      <w:r w:rsidRPr="003F250C">
        <w:rPr>
          <w:rStyle w:val="StyleBoldUnderline"/>
        </w:rPr>
        <w:t>Economic decline has</w:t>
      </w:r>
      <w:r w:rsidRPr="003F250C">
        <w:t xml:space="preserve"> also </w:t>
      </w:r>
      <w:r w:rsidRPr="003F250C">
        <w:rPr>
          <w:rStyle w:val="StyleBoldUnderline"/>
        </w:rPr>
        <w:t xml:space="preserve">been linked with an </w:t>
      </w:r>
      <w:r w:rsidRPr="003F250C">
        <w:rPr>
          <w:rStyle w:val="Emphasis"/>
        </w:rPr>
        <w:t>increase in</w:t>
      </w:r>
      <w:r w:rsidRPr="003F250C">
        <w:t xml:space="preserve"> the likelihood of </w:t>
      </w:r>
      <w:r w:rsidRPr="003F250C">
        <w:rPr>
          <w:rStyle w:val="Emphasis"/>
        </w:rPr>
        <w:t>terrorism</w:t>
      </w:r>
      <w:r w:rsidRPr="003F250C">
        <w:t xml:space="preserve"> (Blomberg, Hess, &amp; Weerapana, 2004), </w:t>
      </w:r>
      <w:r w:rsidRPr="003F250C">
        <w:rPr>
          <w:rStyle w:val="StyleBoldUnderline"/>
        </w:rPr>
        <w:t xml:space="preserve">which has the capacity to spill across borders and lead to </w:t>
      </w:r>
      <w:r w:rsidRPr="003F250C">
        <w:rPr>
          <w:rStyle w:val="Emphasis"/>
        </w:rPr>
        <w:t>external tensions</w:t>
      </w:r>
      <w:r w:rsidRPr="003F250C">
        <w:t xml:space="preserve">. Furthermore, </w:t>
      </w:r>
      <w:r w:rsidRPr="003F250C">
        <w:rPr>
          <w:rStyle w:val="StyleBoldUnderline"/>
        </w:rPr>
        <w:t>crises</w:t>
      </w:r>
      <w:r w:rsidRPr="003F250C">
        <w:t xml:space="preserve"> generally </w:t>
      </w:r>
      <w:r w:rsidRPr="003F250C">
        <w:rPr>
          <w:rStyle w:val="StyleBoldUnderline"/>
        </w:rPr>
        <w:t>reduce the popularity of</w:t>
      </w:r>
      <w:r w:rsidRPr="003F250C">
        <w:t xml:space="preserve"> a sitting </w:t>
      </w:r>
      <w:r w:rsidRPr="003F250C">
        <w:rPr>
          <w:rStyle w:val="StyleBoldUnderline"/>
        </w:rPr>
        <w:t>government</w:t>
      </w:r>
      <w:r w:rsidRPr="003F250C">
        <w:t xml:space="preserve">. “Diversionary theory" suggests that, </w:t>
      </w:r>
      <w:r w:rsidRPr="003F250C">
        <w:rPr>
          <w:rStyle w:val="StyleBoldUnderline"/>
        </w:rPr>
        <w:t xml:space="preserve">when facing unpopularity arising from economic decline, </w:t>
      </w:r>
      <w:r w:rsidRPr="003F250C">
        <w:t xml:space="preserve">sitting </w:t>
      </w:r>
      <w:r w:rsidRPr="003F250C">
        <w:rPr>
          <w:rStyle w:val="StyleBoldUnderline"/>
        </w:rPr>
        <w:t xml:space="preserve">governments have </w:t>
      </w:r>
      <w:r w:rsidRPr="003F250C">
        <w:rPr>
          <w:rStyle w:val="Emphasis"/>
        </w:rPr>
        <w:t>increased incentives</w:t>
      </w:r>
      <w:r w:rsidRPr="003F250C">
        <w:rPr>
          <w:rStyle w:val="StyleBoldUnderline"/>
        </w:rPr>
        <w:t xml:space="preserve"> to </w:t>
      </w:r>
      <w:r w:rsidRPr="003F250C">
        <w:rPr>
          <w:rStyle w:val="Emphasis"/>
        </w:rPr>
        <w:t>fabricate external military conflicts</w:t>
      </w:r>
      <w:r w:rsidRPr="003F250C">
        <w:rPr>
          <w:rStyle w:val="StyleBoldUnderline"/>
        </w:rPr>
        <w:t xml:space="preserve"> to create a 'rally around the flag' effect</w:t>
      </w:r>
      <w:r w:rsidRPr="003F250C">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3F250C">
        <w:rPr>
          <w:rStyle w:val="StyleBoldUnderline"/>
        </w:rPr>
        <w:t>periods of weak economic performance in the U</w:t>
      </w:r>
      <w:r w:rsidRPr="003F250C">
        <w:t xml:space="preserve">nited </w:t>
      </w:r>
      <w:r w:rsidRPr="003F250C">
        <w:rPr>
          <w:rStyle w:val="StyleBoldUnderline"/>
        </w:rPr>
        <w:t>S</w:t>
      </w:r>
      <w:r w:rsidRPr="003F250C">
        <w:t xml:space="preserve">tates, and thus weak Presidential popularity, </w:t>
      </w:r>
      <w:r w:rsidRPr="003F250C">
        <w:rPr>
          <w:rStyle w:val="StyleBoldUnderline"/>
        </w:rPr>
        <w:t xml:space="preserve">are </w:t>
      </w:r>
      <w:r w:rsidRPr="003F250C">
        <w:rPr>
          <w:rStyle w:val="Emphasis"/>
        </w:rPr>
        <w:t>statistically linked</w:t>
      </w:r>
      <w:r w:rsidRPr="003F250C">
        <w:rPr>
          <w:rStyle w:val="StyleBoldUnderline"/>
        </w:rPr>
        <w:t xml:space="preserve"> to an increase in the use of force</w:t>
      </w:r>
      <w:r w:rsidRPr="003F250C">
        <w:t xml:space="preserve">. In summary, recent economic scholarship positively correlates economic integration with an increase in the frequency of economic crises, whereas </w:t>
      </w:r>
      <w:r w:rsidRPr="003F250C">
        <w:rPr>
          <w:rStyle w:val="StyleBoldUnderline"/>
        </w:rPr>
        <w:t xml:space="preserve">political science scholarship links economic decline with external conflict at </w:t>
      </w:r>
      <w:r w:rsidRPr="003F250C">
        <w:rPr>
          <w:rStyle w:val="Emphasis"/>
        </w:rPr>
        <w:t>systemic, dyadic and national levels</w:t>
      </w:r>
      <w:r w:rsidRPr="003F250C">
        <w:t xml:space="preserve">.5 This implied connection between integration, crises and armed conflict has not featured prominently in the economic-security debate and deserves more attention. </w:t>
      </w:r>
      <w:r w:rsidRPr="003F250C">
        <w:rPr>
          <w:rStyle w:val="StyleBoldUnderline"/>
        </w:rPr>
        <w:t>This</w:t>
      </w:r>
      <w:r w:rsidRPr="003F250C">
        <w:t xml:space="preserve"> observation </w:t>
      </w:r>
      <w:r w:rsidRPr="003F250C">
        <w:rPr>
          <w:rStyle w:val="StyleBoldUnderline"/>
        </w:rPr>
        <w:t xml:space="preserve">is </w:t>
      </w:r>
      <w:r w:rsidRPr="003F250C">
        <w:rPr>
          <w:rStyle w:val="Emphasis"/>
        </w:rPr>
        <w:t>not contradictory</w:t>
      </w:r>
      <w:r w:rsidRPr="003F250C">
        <w:rPr>
          <w:rStyle w:val="StyleBoldUnderline"/>
        </w:rPr>
        <w:t xml:space="preserve"> to</w:t>
      </w:r>
      <w:r w:rsidRPr="003F250C">
        <w:t xml:space="preserve"> other </w:t>
      </w:r>
      <w:r w:rsidRPr="003F250C">
        <w:rPr>
          <w:rStyle w:val="StyleBoldUnderline"/>
        </w:rPr>
        <w:t>perspectives that link economic interdependence with a decrease in</w:t>
      </w:r>
      <w:r w:rsidRPr="003F250C">
        <w:t xml:space="preserve"> the likelihood of external </w:t>
      </w:r>
      <w:r w:rsidRPr="003F250C">
        <w:rPr>
          <w:rStyle w:val="StyleBoldUnderline"/>
        </w:rPr>
        <w:t>conflict</w:t>
      </w:r>
      <w:r w:rsidRPr="003F250C">
        <w:t xml:space="preserve">, such as those mentioned in the first paragraph of this chapter. [end page 214] </w:t>
      </w:r>
      <w:r w:rsidRPr="003F250C">
        <w:rPr>
          <w:rStyle w:val="StyleBoldUnderline"/>
        </w:rPr>
        <w:t>Those studies</w:t>
      </w:r>
      <w:r w:rsidRPr="003F250C">
        <w:t xml:space="preserve"> tend to focus on dyadic interdependence instead of global interdependence and </w:t>
      </w:r>
      <w:r w:rsidRPr="003F250C">
        <w:rPr>
          <w:rStyle w:val="Emphasis"/>
        </w:rPr>
        <w:t>do not specifically consider</w:t>
      </w:r>
      <w:r w:rsidRPr="003F250C">
        <w:t xml:space="preserve"> the occurrence of and conditions created by </w:t>
      </w:r>
      <w:r w:rsidRPr="003F250C">
        <w:rPr>
          <w:rStyle w:val="StyleBoldUnderline"/>
        </w:rPr>
        <w:t>economic crises</w:t>
      </w:r>
      <w:r w:rsidRPr="003F250C">
        <w:t>. As such, the view presented here should be considered ancillary to those views.</w:t>
      </w:r>
    </w:p>
    <w:p w:rsidR="004D06F8" w:rsidRPr="001411F4" w:rsidRDefault="004D06F8" w:rsidP="004D06F8"/>
    <w:p w:rsidR="004D06F8" w:rsidRDefault="004D06F8" w:rsidP="004D06F8">
      <w:pPr>
        <w:pStyle w:val="Heading2"/>
      </w:pPr>
      <w:r>
        <w:lastRenderedPageBreak/>
        <w:t>Impact - EU</w:t>
      </w:r>
    </w:p>
    <w:p w:rsidR="004D06F8" w:rsidRPr="00C0593C" w:rsidRDefault="004D06F8" w:rsidP="004D06F8"/>
    <w:p w:rsidR="004D06F8" w:rsidRPr="00C0593C" w:rsidRDefault="004D06F8" w:rsidP="004D06F8">
      <w:pPr>
        <w:pStyle w:val="Heading4"/>
        <w:rPr>
          <w:rStyle w:val="StyleStyleBold12pt"/>
          <w:b/>
        </w:rPr>
      </w:pPr>
      <w:r w:rsidRPr="00C0593C">
        <w:rPr>
          <w:rStyle w:val="StyleStyleBold12pt"/>
          <w:b/>
        </w:rPr>
        <w:t>Low oil prices trigger North African instability.</w:t>
      </w:r>
    </w:p>
    <w:p w:rsidR="004D06F8" w:rsidRDefault="004D06F8" w:rsidP="004D06F8">
      <w:r>
        <w:rPr>
          <w:rStyle w:val="StyleStyleBold12pt"/>
        </w:rPr>
        <w:t xml:space="preserve">Zakaria 12 </w:t>
      </w:r>
      <w:r w:rsidRPr="00C0593C">
        <w:rPr>
          <w:rStyle w:val="StyleStyleBold12pt"/>
          <w:b w:val="0"/>
          <w:sz w:val="20"/>
          <w:szCs w:val="20"/>
        </w:rPr>
        <w:t>(Fareed, editor of Newsweek International, editor-at-large of TIME, “Zakaria: Why oil prices will say high,” http://globalpublicsquare.blogs.cnn.com/2012/01/15/zakaria-why-oil-prices-will-stay-high/)</w:t>
      </w:r>
    </w:p>
    <w:p w:rsidR="004D06F8" w:rsidRPr="00C0593C" w:rsidRDefault="004D06F8" w:rsidP="004D06F8">
      <w:pPr>
        <w:rPr>
          <w:sz w:val="16"/>
        </w:rPr>
      </w:pPr>
      <w:r w:rsidRPr="00C0593C">
        <w:rPr>
          <w:sz w:val="16"/>
        </w:rPr>
        <w:t xml:space="preserve">You see, traders worry about risk. And </w:t>
      </w:r>
      <w:r w:rsidRPr="00C0593C">
        <w:rPr>
          <w:rStyle w:val="StyleBoldUnderline"/>
        </w:rPr>
        <w:t>the biggest risk to oil supplies is the threat of war in the Persian Gulf</w:t>
      </w:r>
      <w:r w:rsidRPr="00C0593C">
        <w:rPr>
          <w:sz w:val="16"/>
        </w:rPr>
        <w:t xml:space="preserve">. Meanwhile, in </w:t>
      </w:r>
      <w:r w:rsidRPr="00C0593C">
        <w:rPr>
          <w:rStyle w:val="StyleBoldUnderline"/>
        </w:rPr>
        <w:t xml:space="preserve">Nigeria mass protests are raising worries about the supply of fuel from there. </w:t>
      </w:r>
      <w:r w:rsidRPr="00C0593C">
        <w:rPr>
          <w:sz w:val="16"/>
        </w:rPr>
        <w:t xml:space="preserve">Venezuela is in a slow-motion collapse because of Hugo Chavez's mismanagement. There have also been protests in Russia, the world's top oil producer. And remember the fallout of the Arab Spring - Libya's oil production in 2011 was severely curtailed. Iraq continues to disappoint with its oil output and its recent political tensions certainly haven't made things any better. So a mix of war rhetoric and local troubles in key oil states are factors driving up the price of crude. And that translates to higher prices at the pump. Now that </w:t>
      </w:r>
      <w:r w:rsidRPr="00C0593C">
        <w:rPr>
          <w:rStyle w:val="StyleBoldUnderline"/>
        </w:rPr>
        <w:t>logic suggests that prices will fall when the news calms down. But perhaps not</w:t>
      </w:r>
      <w:r w:rsidRPr="00C0593C">
        <w:rPr>
          <w:sz w:val="16"/>
        </w:rPr>
        <w:t xml:space="preserve">. Perhaps oil producers want these sky high prices. Usually the major oil producers understand that keeping prices too high in the short term means people start finding alternatives to oil. They start driving more efficiently; they start looking for alternate energies. But this time, </w:t>
      </w:r>
      <w:r w:rsidRPr="00C0593C">
        <w:rPr>
          <w:rStyle w:val="StyleBoldUnderline"/>
        </w:rPr>
        <w:t xml:space="preserve">oil states face crucial challenges. Look closer at the Arab Spring. The only oil rich country that has been forced into regime change is Libya. </w:t>
      </w:r>
      <w:r w:rsidRPr="00C0593C">
        <w:rPr>
          <w:sz w:val="16"/>
        </w:rPr>
        <w:t xml:space="preserve">Why? </w:t>
      </w:r>
      <w:r w:rsidRPr="00C0593C">
        <w:rPr>
          <w:rStyle w:val="StyleBoldUnderline"/>
        </w:rPr>
        <w:t xml:space="preserve">The Gulf states </w:t>
      </w:r>
      <w:r w:rsidRPr="00C0593C">
        <w:rPr>
          <w:rStyle w:val="Emphasis"/>
        </w:rPr>
        <w:t>lavish subsidies and salary increases</w:t>
      </w:r>
      <w:r w:rsidRPr="00C0593C">
        <w:rPr>
          <w:rStyle w:val="StyleBoldUnderline"/>
        </w:rPr>
        <w:t xml:space="preserve"> on their citizens</w:t>
      </w:r>
      <w:r w:rsidRPr="00C0593C">
        <w:rPr>
          <w:sz w:val="16"/>
        </w:rPr>
        <w:t xml:space="preserve">. They've upped spending to record levels to suppress any popular discontent. I saw some striking numbers this week: Look at the "break-even" costs for the world's top oil producers. That is the minimum price at which these countries need to sell oil so that they can balance their budgets. </w:t>
      </w:r>
      <w:r w:rsidRPr="00C0593C">
        <w:rPr>
          <w:rStyle w:val="StyleBoldUnderline"/>
        </w:rPr>
        <w:t>Russia</w:t>
      </w:r>
      <w:r w:rsidRPr="00C0593C">
        <w:rPr>
          <w:sz w:val="16"/>
        </w:rPr>
        <w:t xml:space="preserve"> now </w:t>
      </w:r>
      <w:r w:rsidRPr="00C0593C">
        <w:rPr>
          <w:rStyle w:val="StyleBoldUnderline"/>
        </w:rPr>
        <w:t>needs oil at $110 a barrel to manage its finances</w:t>
      </w:r>
      <w:r w:rsidRPr="00C0593C">
        <w:rPr>
          <w:sz w:val="16"/>
        </w:rPr>
        <w:t xml:space="preserve">. For Iraq, the number is $100. Even </w:t>
      </w:r>
      <w:r w:rsidRPr="00C0593C">
        <w:rPr>
          <w:rStyle w:val="StyleBoldUnderline"/>
        </w:rPr>
        <w:t>Saudi Arabia</w:t>
      </w:r>
      <w:r w:rsidRPr="00C0593C">
        <w:rPr>
          <w:sz w:val="16"/>
        </w:rPr>
        <w:t xml:space="preserve"> now </w:t>
      </w:r>
      <w:r w:rsidRPr="00C0593C">
        <w:rPr>
          <w:rStyle w:val="StyleBoldUnderline"/>
        </w:rPr>
        <w:t>needs</w:t>
      </w:r>
      <w:r w:rsidRPr="00C0593C">
        <w:rPr>
          <w:sz w:val="16"/>
        </w:rPr>
        <w:t xml:space="preserve"> oil to trade around </w:t>
      </w:r>
      <w:r w:rsidRPr="00C0593C">
        <w:rPr>
          <w:rStyle w:val="StyleBoldUnderline"/>
        </w:rPr>
        <w:t>$80</w:t>
      </w:r>
      <w:r w:rsidRPr="00C0593C">
        <w:rPr>
          <w:sz w:val="16"/>
        </w:rPr>
        <w:t xml:space="preserve"> a barrel just to balance its budgets. </w:t>
      </w:r>
      <w:r w:rsidRPr="00C0593C">
        <w:rPr>
          <w:rStyle w:val="StyleBoldUnderline"/>
        </w:rPr>
        <w:t>The numbers are also high for Algeria, Qatar, and Oman.</w:t>
      </w:r>
      <w:r w:rsidRPr="00C0593C">
        <w:rPr>
          <w:sz w:val="16"/>
        </w:rPr>
        <w:t xml:space="preserve"> Only a decade ago Saudi Arabia was able to balance its budget with oil prices averaging around $25 a barrel. So </w:t>
      </w:r>
      <w:r w:rsidRPr="00C0593C">
        <w:rPr>
          <w:rStyle w:val="StyleBoldUnderline"/>
        </w:rPr>
        <w:t xml:space="preserve">now it is in these </w:t>
      </w:r>
      <w:r w:rsidRPr="00C0593C">
        <w:rPr>
          <w:rStyle w:val="Emphasis"/>
        </w:rPr>
        <w:t>countries' interest to keep oil prices high</w:t>
      </w:r>
      <w:r w:rsidRPr="00C0593C">
        <w:rPr>
          <w:rStyle w:val="StyleBoldUnderline"/>
        </w:rPr>
        <w:t>,</w:t>
      </w:r>
      <w:r w:rsidRPr="00C0593C">
        <w:rPr>
          <w:sz w:val="16"/>
        </w:rPr>
        <w:t xml:space="preserve"> which they do by curtailing supply in one way or the other. This is perhaps the most lasting impact of the year of global protest: High oil prices.</w:t>
      </w:r>
    </w:p>
    <w:p w:rsidR="004D06F8" w:rsidRPr="00B95837" w:rsidRDefault="004D06F8" w:rsidP="004D06F8">
      <w:pPr>
        <w:pStyle w:val="Heading4"/>
        <w:rPr>
          <w:rStyle w:val="StyleStyleBold12pt"/>
          <w:b/>
        </w:rPr>
      </w:pPr>
      <w:r>
        <w:rPr>
          <w:rStyle w:val="StyleStyleBold12pt"/>
          <w:b/>
        </w:rPr>
        <w:t>That collapses EU unity --- conflict over immigration.</w:t>
      </w:r>
    </w:p>
    <w:p w:rsidR="004D06F8" w:rsidRPr="00B95837" w:rsidRDefault="004D06F8" w:rsidP="004D06F8">
      <w:pPr>
        <w:rPr>
          <w:rStyle w:val="StyleStyleBold12pt"/>
        </w:rPr>
      </w:pPr>
      <w:r w:rsidRPr="00B95837">
        <w:rPr>
          <w:rStyle w:val="StyleStyleBold12pt"/>
        </w:rPr>
        <w:t xml:space="preserve">The Economist 11 </w:t>
      </w:r>
      <w:r w:rsidRPr="00B95837">
        <w:rPr>
          <w:rStyle w:val="StyleStyleBold12pt"/>
          <w:b w:val="0"/>
          <w:sz w:val="20"/>
          <w:szCs w:val="20"/>
        </w:rPr>
        <w:t>(“The next European crisis: boat people,” 4-11-11, http://www.economist.com/blogs/charlemagne/2011/04/north_african_migration)</w:t>
      </w:r>
    </w:p>
    <w:p w:rsidR="004D06F8" w:rsidRPr="00B95837" w:rsidRDefault="004D06F8" w:rsidP="004D06F8">
      <w:pPr>
        <w:rPr>
          <w:sz w:val="16"/>
        </w:rPr>
      </w:pPr>
      <w:r w:rsidRPr="00B95837">
        <w:rPr>
          <w:sz w:val="16"/>
        </w:rPr>
        <w:t xml:space="preserve">FOR THE past year </w:t>
      </w:r>
      <w:r w:rsidRPr="00C0593C">
        <w:rPr>
          <w:rStyle w:val="StyleBoldUnderline"/>
        </w:rPr>
        <w:t>excessive sovereign debt</w:t>
      </w:r>
      <w:r w:rsidRPr="00B95837">
        <w:rPr>
          <w:sz w:val="16"/>
        </w:rPr>
        <w:t xml:space="preserve"> has </w:t>
      </w:r>
      <w:r w:rsidRPr="00C0593C">
        <w:rPr>
          <w:rStyle w:val="StyleBoldUnderline"/>
        </w:rPr>
        <w:t>endanger</w:t>
      </w:r>
      <w:r w:rsidRPr="00B95837">
        <w:rPr>
          <w:sz w:val="16"/>
        </w:rPr>
        <w:t xml:space="preserve">ed </w:t>
      </w:r>
      <w:r w:rsidRPr="00C0593C">
        <w:rPr>
          <w:rStyle w:val="StyleBoldUnderline"/>
        </w:rPr>
        <w:t>the European project</w:t>
      </w:r>
      <w:r w:rsidRPr="00B95837">
        <w:rPr>
          <w:sz w:val="16"/>
        </w:rPr>
        <w:t xml:space="preserve">. For the coming year it may be </w:t>
      </w:r>
      <w:r w:rsidRPr="00C0593C">
        <w:rPr>
          <w:rStyle w:val="StyleBoldUnderline"/>
        </w:rPr>
        <w:t xml:space="preserve">north African boat people who present the </w:t>
      </w:r>
      <w:r w:rsidRPr="00C0593C">
        <w:rPr>
          <w:rStyle w:val="Emphasis"/>
        </w:rPr>
        <w:t>greatest danger to European unity</w:t>
      </w:r>
      <w:r w:rsidRPr="00C0593C">
        <w:rPr>
          <w:rStyle w:val="StyleBoldUnderline"/>
        </w:rPr>
        <w:t>. The turmoil over illegal migrants is a consequence of the Arab pro-democracy awakening</w:t>
      </w:r>
      <w:r w:rsidRPr="00B95837">
        <w:rPr>
          <w:sz w:val="16"/>
        </w:rPr>
        <w:t xml:space="preserve"> on the far side of the Mediterranean and, perhaps, of the Western military intervention in Libya. According to UNHCR, more than 20,000 boat people have landed on the Italian island of Lampedusa this year, almost all of them from Tunisia. More than 800 have arrived in Malta, mostly from Libya. At today's meeting of the European Union's </w:t>
      </w:r>
      <w:r w:rsidRPr="00C0593C">
        <w:rPr>
          <w:rStyle w:val="StyleBoldUnderline"/>
        </w:rPr>
        <w:t>interior ministers</w:t>
      </w:r>
      <w:r w:rsidRPr="00B95837">
        <w:rPr>
          <w:sz w:val="16"/>
        </w:rPr>
        <w:t xml:space="preserve"> in Luxembourg, Italy and Malta </w:t>
      </w:r>
      <w:r w:rsidRPr="00C0593C">
        <w:rPr>
          <w:rStyle w:val="StyleBoldUnderline"/>
        </w:rPr>
        <w:t>called on the EU to activate a</w:t>
      </w:r>
      <w:r w:rsidRPr="00B95837">
        <w:rPr>
          <w:sz w:val="16"/>
        </w:rPr>
        <w:t xml:space="preserve"> 2001 </w:t>
      </w:r>
      <w:r w:rsidRPr="00C0593C">
        <w:rPr>
          <w:rStyle w:val="StyleBoldUnderline"/>
        </w:rPr>
        <w:t>directive to grant temporary protection to migrants in cases of “mass influx</w:t>
      </w:r>
      <w:r w:rsidRPr="00B95837">
        <w:rPr>
          <w:sz w:val="16"/>
        </w:rPr>
        <w:t xml:space="preserve">” and to share the burden of absorbing the newcomers. But </w:t>
      </w:r>
      <w:r w:rsidRPr="00C0593C">
        <w:rPr>
          <w:rStyle w:val="StyleBoldUnderline"/>
        </w:rPr>
        <w:t>ministers flatly turned down the proposal</w:t>
      </w:r>
      <w:r w:rsidRPr="00B95837">
        <w:rPr>
          <w:sz w:val="16"/>
        </w:rPr>
        <w:t xml:space="preserve">. The European Commission described the call as “premature”, but said the EU was offering “solidarity” in other ways, including money and additional surveillance teams provided by the EU's Frontex border agency.  Malta would be helped on a voluntary basis in resettling boat people, given its small size and the fact that most of its newcomers are people fleeing war in Libya. </w:t>
      </w:r>
      <w:r w:rsidRPr="00C0593C">
        <w:rPr>
          <w:rStyle w:val="StyleBoldUnderline"/>
        </w:rPr>
        <w:t>Italy is confronted by a bigger wave, but its boat people are mainly economic migrants rather than refugees who have taken to the sea because of the economic crisis in Tunisia after its pro-democracy revolution</w:t>
      </w:r>
      <w:r w:rsidRPr="00B95837">
        <w:rPr>
          <w:sz w:val="16"/>
        </w:rPr>
        <w:t xml:space="preserve">, and because border controls have become laxer after the downfall of President Zine el-Abidine Ben Ali. In any case, say fellow ministers, the flow of migrants to Italy is nothing like the influx of refugees into Europe (mainly Germany) during the Balkan wars, in response to which the EU directive was adopted. Nonetheless, </w:t>
      </w:r>
      <w:r w:rsidRPr="00B95837">
        <w:rPr>
          <w:rStyle w:val="StyleBoldUnderline"/>
        </w:rPr>
        <w:t>Roberto Maroni, the Italian interior minister</w:t>
      </w:r>
      <w:r w:rsidRPr="00B95837">
        <w:rPr>
          <w:sz w:val="16"/>
        </w:rPr>
        <w:t xml:space="preserve">, complained bitterly that the EU had abandoned Italy (video here, in Italian). “I ask myself if it makes sense to continue in this position: of continuing to be part of the European Union, an institution that is activated immediately to save banks, to declare war—but when it is a matter of expressing solidarity with a country in difficulty, such as Italy, it hides.” He </w:t>
      </w:r>
      <w:r w:rsidRPr="00B95837">
        <w:rPr>
          <w:rStyle w:val="StyleBoldUnderline"/>
        </w:rPr>
        <w:t>said that his country had been told: “Dear Italy. It's your business. Manage it on your own.” If this</w:t>
      </w:r>
      <w:r w:rsidRPr="00C0593C">
        <w:rPr>
          <w:rStyle w:val="StyleBoldUnderline"/>
        </w:rPr>
        <w:t xml:space="preserve"> is the attitude of the EU, he </w:t>
      </w:r>
      <w:r w:rsidRPr="00C0593C">
        <w:rPr>
          <w:rStyle w:val="StyleBoldUnderline"/>
        </w:rPr>
        <w:lastRenderedPageBreak/>
        <w:t>declared, “we are better off alone than in bad company</w:t>
      </w:r>
      <w:r w:rsidRPr="00B95837">
        <w:rPr>
          <w:sz w:val="16"/>
        </w:rPr>
        <w:t>.” Such comments are not entirely unexpected from a leading member of the anti-immigrant and Eurosceptic Northern League, except that Silvio Berlusconi, the Italian prime minister, had offered similar sentiments a day earlier during a visit to Lampedusa: “Either Europe is something concrete, or it would be best to part ways”. Nobody expects Italy, a founding member of the EU, to begin proceedings to withdraw. Its lashing out at outside foes may be a sign of a political system that is in fibrillation because of the multiple legal cases against Mr Berlusconi (he was in court today, denouncing "leftist" magistrates). Yet the anti-Europe mood has been harsh enough to alarm President Giorgio Napolitano (report here, in Italian). Italy is resorting to a ruse that other countries suspect is a blatant attempt to export its problem: granting all arrivals from Tunisia temporary protection in Italy. In theory this would allow them to travel freely throughout the passport-free Schengen area, and most can be expected to take the opportunity to slip across the Alps to other countries, above all to France. Over the weekend, the Italian finance minister, Giulio Tremonti, seemed to issue a veiled warning: “A cheque that needs to be honoured has arrived in Italy, but it will not stop in Lampedusa. It will arrive in Germany, in the north and all over Europe.” French authorities have already stepped up identity checks in areas near the border with Italy. Claude Guéant, the French interior minister, said about 2,800 Tunisians had been caught so far in the past month, of whom about 1,700 have been expelled back to Italy. He and Mr Maroni met last week to smoothe over their row over the handling of migrants, agreeing to conduct more joint patrols in the Mediterranean.  But Mr Guéant would not yield on the substance of the disagreement. Italy had a right to issue temporary permits, he said; France had a right to check whether Tunisians arriving from Italy had a proper passport as well as funds to support themselves, as stipulated under Schengen rules. Every country in Schengen had to bear its responsibilities, he said. Italy was not the only country with a migration problem: France had to contend with thousands of illegal Afghan and Pakistani migrants who congregate around Calais to try to slip across the Channel to Britain. Others have been more openly critical of Italy. “</w:t>
      </w:r>
      <w:r w:rsidRPr="00B95837">
        <w:rPr>
          <w:rStyle w:val="StyleBoldUnderline"/>
        </w:rPr>
        <w:t>I was quite dissatisfied with Italy's surprise decision to pass on its problems to all the others without prior notice,” said Gerd Leers, the Dutch minister for immigration</w:t>
      </w:r>
      <w:r w:rsidRPr="00B95837">
        <w:rPr>
          <w:sz w:val="16"/>
        </w:rPr>
        <w:t xml:space="preserve"> and asylum. Austria's interior minister, Maria Fekter, said her country would investigate means of stopping migrants from crossing its borders. Similarly, the German states of Bavaria and Hesse said they might introduce border checks. </w:t>
      </w:r>
      <w:r w:rsidRPr="00B95837">
        <w:rPr>
          <w:rStyle w:val="StyleBoldUnderline"/>
        </w:rPr>
        <w:t xml:space="preserve">Migration is likely to be a </w:t>
      </w:r>
      <w:r w:rsidRPr="00B95837">
        <w:rPr>
          <w:rStyle w:val="Emphasis"/>
        </w:rPr>
        <w:t>contentious issue</w:t>
      </w:r>
      <w:r w:rsidRPr="00B95837">
        <w:rPr>
          <w:rStyle w:val="StyleBoldUnderline"/>
        </w:rPr>
        <w:t xml:space="preserve"> at June's European summit </w:t>
      </w:r>
      <w:r w:rsidRPr="00B95837">
        <w:rPr>
          <w:sz w:val="16"/>
        </w:rPr>
        <w:t xml:space="preserve">(see this paper by the Centre for European Reform). </w:t>
      </w:r>
      <w:r w:rsidRPr="00B95837">
        <w:rPr>
          <w:rStyle w:val="StyleBoldUnderline"/>
        </w:rPr>
        <w:t>With anti-immigrant parties on the rise across Europe, the dispute has great potential to degenerate</w:t>
      </w:r>
      <w:r w:rsidRPr="00B95837">
        <w:rPr>
          <w:sz w:val="16"/>
        </w:rPr>
        <w:t xml:space="preserve">. Like the euro, which requires mutual trust among members about their readiness to preserve sound public finances, </w:t>
      </w:r>
      <w:r w:rsidRPr="00B95837">
        <w:rPr>
          <w:rStyle w:val="StyleBoldUnderline"/>
        </w:rPr>
        <w:t>the Schengen area relies on mutual trust about the capacity of members to control their borders and migration flows</w:t>
      </w:r>
      <w:r w:rsidRPr="00B95837">
        <w:rPr>
          <w:sz w:val="16"/>
        </w:rPr>
        <w:t xml:space="preserve">. But Italy threatens all that: rather than acting as a dam and reservoir for migrants, it would rather be a weir, allowing the human flow to pass over it. In the euro crisis, creditors and debtors alike wondered whether they would be better off without the other. Now it is the countries of the Schengen borderless travel area that are starting to question another of Europe's great integration projects. </w:t>
      </w:r>
    </w:p>
    <w:p w:rsidR="004D06F8" w:rsidRDefault="004D06F8" w:rsidP="004D06F8"/>
    <w:p w:rsidR="004D06F8" w:rsidRPr="00FB4737" w:rsidRDefault="004D06F8" w:rsidP="004D06F8">
      <w:pPr>
        <w:pStyle w:val="Heading4"/>
        <w:rPr>
          <w:rStyle w:val="StyleStyleBold12pt"/>
          <w:b/>
        </w:rPr>
      </w:pPr>
      <w:r>
        <w:rPr>
          <w:rStyle w:val="StyleStyleBold12pt"/>
          <w:b/>
        </w:rPr>
        <w:t>Only a unified EU can solve extinction --- environment, diseases, and economy.</w:t>
      </w:r>
    </w:p>
    <w:p w:rsidR="004D06F8" w:rsidRPr="00FB4737" w:rsidRDefault="004D06F8" w:rsidP="004D06F8">
      <w:pPr>
        <w:rPr>
          <w:rStyle w:val="StyleStyleBold12pt"/>
          <w:b w:val="0"/>
        </w:rPr>
      </w:pPr>
      <w:r>
        <w:rPr>
          <w:rStyle w:val="StyleStyleBold12pt"/>
        </w:rPr>
        <w:t xml:space="preserve">Bruton 1 </w:t>
      </w:r>
      <w:r w:rsidRPr="00FB4737">
        <w:rPr>
          <w:rStyle w:val="StyleStyleBold12pt"/>
          <w:b w:val="0"/>
          <w:sz w:val="20"/>
          <w:szCs w:val="20"/>
        </w:rPr>
        <w:t>(John, Deputy, Joint Committee on European Affairs, “The Future of the European Union ,” 10/2001, www.irlgov.ie/committees-02/c-europeanaffairs/future/page1.htm)</w:t>
      </w:r>
    </w:p>
    <w:p w:rsidR="004D06F8" w:rsidRPr="00FB4737" w:rsidRDefault="004D06F8" w:rsidP="004D06F8">
      <w:pPr>
        <w:rPr>
          <w:rStyle w:val="StyleBoldUnderline"/>
        </w:rPr>
      </w:pPr>
      <w:r w:rsidRPr="00FB4737">
        <w:rPr>
          <w:sz w:val="16"/>
        </w:rPr>
        <w:t>As the Laeken Declaration put it, "</w:t>
      </w:r>
      <w:r w:rsidRPr="00FB4737">
        <w:rPr>
          <w:rStyle w:val="StyleBoldUnderline"/>
        </w:rPr>
        <w:t>Europe needs to shoulder its responsibilities in the governance of globalisation</w:t>
      </w:r>
      <w:r w:rsidRPr="00FB4737">
        <w:rPr>
          <w:sz w:val="16"/>
        </w:rPr>
        <w:t xml:space="preserve">" adding that </w:t>
      </w:r>
      <w:r w:rsidRPr="00FB4737">
        <w:rPr>
          <w:rStyle w:val="StyleBoldUnderline"/>
        </w:rPr>
        <w:t>Europe must exercise its power in order "to set globalisation within a moral framework, in other words to anchor it in solidarity and sustainable development</w:t>
      </w:r>
      <w:r w:rsidRPr="00FB4737">
        <w:rPr>
          <w:sz w:val="16"/>
        </w:rPr>
        <w:t xml:space="preserve">". 2.6 </w:t>
      </w:r>
      <w:r w:rsidRPr="00FB4737">
        <w:rPr>
          <w:rStyle w:val="StyleBoldUnderline"/>
        </w:rPr>
        <w:t xml:space="preserve">Only a </w:t>
      </w:r>
      <w:r w:rsidRPr="00FB4737">
        <w:rPr>
          <w:rStyle w:val="Emphasis"/>
        </w:rPr>
        <w:t>strong European Union</w:t>
      </w:r>
      <w:r w:rsidRPr="00FB4737">
        <w:rPr>
          <w:rStyle w:val="StyleBoldUnderline"/>
        </w:rPr>
        <w:t xml:space="preserve"> is big enough to create a space</w:t>
      </w:r>
      <w:r w:rsidRPr="00FB4737">
        <w:rPr>
          <w:sz w:val="16"/>
        </w:rPr>
        <w:t xml:space="preserve">, and a stable set of rules, within which all Europeans can live securely, move freely, and provide for themselves, for their families and for their old age. </w:t>
      </w:r>
      <w:r w:rsidRPr="00FB4737">
        <w:rPr>
          <w:rStyle w:val="StyleBoldUnderline"/>
        </w:rPr>
        <w:t xml:space="preserve">Individual states are too small to do that on their own. Only a strong European Union is big enough to deal with the </w:t>
      </w:r>
      <w:r w:rsidRPr="00FB4737">
        <w:rPr>
          <w:rStyle w:val="Emphasis"/>
        </w:rPr>
        <w:t>globalised human diseases</w:t>
      </w:r>
      <w:r w:rsidRPr="00FB4737">
        <w:rPr>
          <w:rStyle w:val="StyleBoldUnderline"/>
        </w:rPr>
        <w:t>, such as AIDS and tuberculosis</w:t>
      </w:r>
      <w:r w:rsidRPr="00FB4737">
        <w:rPr>
          <w:sz w:val="16"/>
        </w:rPr>
        <w:t>. Only a strong European Union is big enough to deal with globalised criminal conspiracies, like the Mafia, that threaten the security of all Europeans. Only a strong European Union is big enough</w:t>
      </w:r>
      <w:r w:rsidRPr="00FB4737">
        <w:rPr>
          <w:rStyle w:val="StyleBoldUnderline"/>
        </w:rPr>
        <w:t xml:space="preserve"> to deal with globalised environmental threats, such as global warming, which </w:t>
      </w:r>
      <w:r w:rsidRPr="00FB4737">
        <w:rPr>
          <w:rStyle w:val="Emphasis"/>
        </w:rPr>
        <w:t>threaten our continent and generations of its future inhabitants.</w:t>
      </w:r>
      <w:r w:rsidRPr="00FB4737">
        <w:rPr>
          <w:sz w:val="16"/>
        </w:rPr>
        <w:t xml:space="preserve"> Only a strong European Union is big enough to</w:t>
      </w:r>
      <w:r w:rsidRPr="00FB4737">
        <w:rPr>
          <w:rStyle w:val="StyleBoldUnderline"/>
        </w:rPr>
        <w:t xml:space="preserve"> deal with globalised economic forces</w:t>
      </w:r>
      <w:r w:rsidRPr="00FB4737">
        <w:rPr>
          <w:sz w:val="16"/>
        </w:rPr>
        <w:t xml:space="preserve">, which could spread recession from one country to another and destroy millions of jobs. Only a strong European Union is big enough to regulate, in the interests of society as a whole, the activities of profit seeking private corporations, some of which now have more spending power than many individual states. 2.7 These tasks are too large for individual states. 2.8 </w:t>
      </w:r>
      <w:r w:rsidRPr="00FB4737">
        <w:rPr>
          <w:rStyle w:val="StyleBoldUnderline"/>
        </w:rPr>
        <w:t>Only by coming together in the European Union can we ensure that humanity</w:t>
      </w:r>
      <w:r w:rsidRPr="00FB4737">
        <w:rPr>
          <w:sz w:val="16"/>
        </w:rPr>
        <w:t>, and the values which make us, as individuals, truly human</w:t>
      </w:r>
      <w:r w:rsidRPr="00FB4737">
        <w:rPr>
          <w:rStyle w:val="Emphasis"/>
        </w:rPr>
        <w:t>, prevail over blind global forces</w:t>
      </w:r>
      <w:r w:rsidRPr="00FB4737">
        <w:rPr>
          <w:rStyle w:val="StyleBoldUnderline"/>
        </w:rPr>
        <w:t xml:space="preserve"> that will otherwise overwhelm us.</w:t>
      </w:r>
    </w:p>
    <w:p w:rsidR="004D06F8" w:rsidRDefault="004D06F8" w:rsidP="004D06F8">
      <w:pPr>
        <w:pStyle w:val="Heading2"/>
      </w:pPr>
      <w:r>
        <w:lastRenderedPageBreak/>
        <w:t>Impact – Global stability/war</w:t>
      </w:r>
    </w:p>
    <w:p w:rsidR="004D06F8" w:rsidRPr="00E770F6" w:rsidRDefault="004D06F8" w:rsidP="004D06F8">
      <w:pPr>
        <w:pStyle w:val="Heading4"/>
        <w:rPr>
          <w:rStyle w:val="StyleStyleBold12pt"/>
          <w:b/>
        </w:rPr>
      </w:pPr>
      <w:r>
        <w:rPr>
          <w:rStyle w:val="StyleStyleBold12pt"/>
          <w:b/>
        </w:rPr>
        <w:t>Saudi stability is critical to preventing global war.</w:t>
      </w:r>
    </w:p>
    <w:p w:rsidR="004D06F8" w:rsidRPr="00E770F6" w:rsidRDefault="004D06F8" w:rsidP="004D06F8">
      <w:pPr>
        <w:rPr>
          <w:rStyle w:val="StyleStyleBold12pt"/>
          <w:b w:val="0"/>
        </w:rPr>
      </w:pPr>
      <w:r>
        <w:rPr>
          <w:rStyle w:val="StyleStyleBold12pt"/>
        </w:rPr>
        <w:t xml:space="preserve">Copley 2 </w:t>
      </w:r>
      <w:r w:rsidRPr="00E770F6">
        <w:rPr>
          <w:rStyle w:val="StyleStyleBold12pt"/>
          <w:b w:val="0"/>
          <w:sz w:val="20"/>
          <w:szCs w:val="20"/>
        </w:rPr>
        <w:t>(Gregory, Editor – GIS, Defense and Foreign Affairs Daily, 5-22-02, LexisNexis)</w:t>
      </w:r>
    </w:p>
    <w:p w:rsidR="004D06F8" w:rsidRDefault="004D06F8" w:rsidP="004D06F8">
      <w:pPr>
        <w:rPr>
          <w:rStyle w:val="Emphasis"/>
        </w:rPr>
      </w:pPr>
      <w:r w:rsidRPr="00592D35">
        <w:t xml:space="preserve">Nonetheless, </w:t>
      </w:r>
      <w:r w:rsidRPr="00592D35">
        <w:rPr>
          <w:rStyle w:val="StyleBoldUnderline"/>
        </w:rPr>
        <w:t>Saudi Arabia's problems</w:t>
      </w:r>
      <w:r w:rsidRPr="00592D35">
        <w:t xml:space="preserve"> have </w:t>
      </w:r>
      <w:r w:rsidRPr="00592D35">
        <w:rPr>
          <w:rStyle w:val="StyleBoldUnderline"/>
        </w:rPr>
        <w:t>become the problems of</w:t>
      </w:r>
      <w:r w:rsidRPr="00592D35">
        <w:t xml:space="preserve"> virtually </w:t>
      </w:r>
      <w:r w:rsidRPr="00592D35">
        <w:rPr>
          <w:rStyle w:val="StyleBoldUnderline"/>
        </w:rPr>
        <w:t xml:space="preserve">the </w:t>
      </w:r>
      <w:r w:rsidRPr="00592D35">
        <w:rPr>
          <w:rStyle w:val="Emphasis"/>
        </w:rPr>
        <w:t>entire Muslim</w:t>
      </w:r>
      <w:r w:rsidRPr="00592D35">
        <w:t xml:space="preserve"> ummah (</w:t>
      </w:r>
      <w:r w:rsidRPr="00592D35">
        <w:rPr>
          <w:rStyle w:val="Emphasis"/>
        </w:rPr>
        <w:t>nation</w:t>
      </w:r>
      <w:r w:rsidRPr="00592D35">
        <w:t xml:space="preserve">), </w:t>
      </w:r>
      <w:r w:rsidRPr="00592D35">
        <w:rPr>
          <w:rStyle w:val="StyleBoldUnderline"/>
        </w:rPr>
        <w:t>and are perhaps the real core of the schism between Western and Muslim societies</w:t>
      </w:r>
      <w:r w:rsidRPr="00592D35">
        <w:t xml:space="preserve">. The danger exists that </w:t>
      </w:r>
      <w:r w:rsidRPr="00592D35">
        <w:rPr>
          <w:rStyle w:val="StyleBoldUnderline"/>
        </w:rPr>
        <w:t>the Saudi leadership could still collapse in the near future and the integrity of the Saudi State could come into question</w:t>
      </w:r>
      <w:r w:rsidRPr="00592D35">
        <w:t xml:space="preserve">. </w:t>
      </w:r>
      <w:r w:rsidRPr="00592D35">
        <w:rPr>
          <w:rStyle w:val="StyleBoldUnderline"/>
        </w:rPr>
        <w:t>The problems in Saudi Arabia</w:t>
      </w:r>
      <w:r w:rsidRPr="00592D35">
        <w:t xml:space="preserve"> -- decades in the making -- </w:t>
      </w:r>
      <w:r w:rsidRPr="00592D35">
        <w:rPr>
          <w:rStyle w:val="StyleBoldUnderline"/>
        </w:rPr>
        <w:t>are at the geopolitical heart of Islam, thus affecting most of the Muslim world and the relationship between Islamic societies and the West. The phenomena of Osama bin Laden's worldwide terrorism network</w:t>
      </w:r>
      <w:r w:rsidRPr="00592D35">
        <w:t xml:space="preserve">, the radical Islamist anti-state activities under Sudan's Dr Hassan al-Turabi, the related and parallel evolution of the Taliban in Afghanistan, the direction of the Chechen rebellion, and so on, all </w:t>
      </w:r>
      <w:r w:rsidRPr="00592D35">
        <w:rPr>
          <w:rStyle w:val="StyleBoldUnderline"/>
        </w:rPr>
        <w:t>owe much to the</w:t>
      </w:r>
      <w:r w:rsidRPr="00592D35">
        <w:t xml:space="preserve"> evolving </w:t>
      </w:r>
      <w:r w:rsidRPr="00592D35">
        <w:rPr>
          <w:rStyle w:val="StyleBoldUnderline"/>
        </w:rPr>
        <w:t>problems in Saudi Arabia</w:t>
      </w:r>
      <w:r w:rsidRPr="00592D35">
        <w:t xml:space="preserve"> as well as to the radical clerics in Iran. Not even Saudi Arabia's leadership has acknowledged the extent of the crisis, although privately many leading Saudi princes have admitted the prospect of an imminent collapse of the House of Sa'ud. </w:t>
      </w:r>
      <w:r w:rsidRPr="00592D35">
        <w:rPr>
          <w:rStyle w:val="StyleBoldUnderline"/>
        </w:rPr>
        <w:t xml:space="preserve">Saudi Arabia's problems have an immediate bearing on whether </w:t>
      </w:r>
      <w:r w:rsidRPr="00592D35">
        <w:rPr>
          <w:rStyle w:val="Emphasis"/>
        </w:rPr>
        <w:t>major war occurs between Israel and its neighbors</w:t>
      </w:r>
      <w:r w:rsidRPr="00592D35">
        <w:t xml:space="preserve">, and whether Saudi Arabia survives with its present form of government. </w:t>
      </w:r>
      <w:r w:rsidRPr="00E770F6">
        <w:rPr>
          <w:rStyle w:val="StyleBoldUnderline"/>
        </w:rPr>
        <w:t xml:space="preserve">They are therefore critical to the </w:t>
      </w:r>
      <w:r w:rsidRPr="00E770F6">
        <w:rPr>
          <w:rStyle w:val="Emphasis"/>
        </w:rPr>
        <w:t>global economy and global strategic stability.</w:t>
      </w:r>
    </w:p>
    <w:p w:rsidR="004D06F8" w:rsidRDefault="004D06F8" w:rsidP="004D06F8">
      <w:pPr>
        <w:pStyle w:val="Heading2"/>
      </w:pPr>
      <w:r>
        <w:lastRenderedPageBreak/>
        <w:t>Impact - Middle East War</w:t>
      </w:r>
    </w:p>
    <w:p w:rsidR="004D06F8" w:rsidRDefault="004D06F8" w:rsidP="004D06F8"/>
    <w:p w:rsidR="004D06F8" w:rsidRPr="00A21732" w:rsidRDefault="004D06F8" w:rsidP="004D06F8">
      <w:pPr>
        <w:pStyle w:val="Heading4"/>
        <w:rPr>
          <w:rStyle w:val="StyleStyleBold12pt"/>
          <w:b/>
        </w:rPr>
      </w:pPr>
      <w:r>
        <w:rPr>
          <w:rStyle w:val="StyleStyleBold12pt"/>
          <w:b/>
        </w:rPr>
        <w:t>High oil prices are key to stabilize the Middle East.</w:t>
      </w:r>
    </w:p>
    <w:p w:rsidR="004D06F8" w:rsidRPr="00A21732" w:rsidRDefault="004D06F8" w:rsidP="004D06F8">
      <w:pPr>
        <w:rPr>
          <w:rStyle w:val="StyleStyleBold12pt"/>
          <w:b w:val="0"/>
        </w:rPr>
      </w:pPr>
      <w:r>
        <w:rPr>
          <w:rStyle w:val="StyleStyleBold12pt"/>
        </w:rPr>
        <w:t xml:space="preserve">Freidman 8 </w:t>
      </w:r>
      <w:r w:rsidRPr="00A21732">
        <w:rPr>
          <w:rStyle w:val="StyleStyleBold12pt"/>
          <w:b w:val="0"/>
          <w:sz w:val="20"/>
          <w:szCs w:val="20"/>
        </w:rPr>
        <w:t>(George, CEO of Stratfor, American political scientist and author, “The Geopolitics of $130 Oil,”</w:t>
      </w:r>
      <w:r w:rsidRPr="00A21732">
        <w:rPr>
          <w:sz w:val="20"/>
          <w:szCs w:val="20"/>
        </w:rPr>
        <w:t xml:space="preserve"> </w:t>
      </w:r>
      <w:r w:rsidRPr="00A21732">
        <w:rPr>
          <w:rStyle w:val="StyleStyleBold12pt"/>
          <w:b w:val="0"/>
          <w:sz w:val="20"/>
          <w:szCs w:val="20"/>
        </w:rPr>
        <w:t>http://www.stratfor.com/weekly/geopolitics_130_oil)</w:t>
      </w:r>
    </w:p>
    <w:p w:rsidR="004D06F8" w:rsidRPr="00A21732" w:rsidRDefault="004D06F8" w:rsidP="004D06F8">
      <w:pPr>
        <w:rPr>
          <w:rStyle w:val="StyleBoldUnderline"/>
        </w:rPr>
      </w:pPr>
      <w:r w:rsidRPr="00A21732">
        <w:rPr>
          <w:sz w:val="16"/>
        </w:rPr>
        <w:t xml:space="preserve">As we have already said, the biggest winners are the countries of the Arabian Peninsula. Although somewhat strained, </w:t>
      </w:r>
      <w:r w:rsidRPr="00A21732">
        <w:rPr>
          <w:rStyle w:val="StyleBoldUnderline"/>
        </w:rPr>
        <w:t>these countries never really suffered during</w:t>
      </w:r>
      <w:r w:rsidRPr="00A21732">
        <w:rPr>
          <w:sz w:val="16"/>
        </w:rPr>
        <w:t xml:space="preserve"> the period of </w:t>
      </w:r>
      <w:r w:rsidRPr="00A21732">
        <w:rPr>
          <w:rStyle w:val="StyleBoldUnderline"/>
        </w:rPr>
        <w:t xml:space="preserve">low oil prices. They have now more than rebalanced their financial system and are making the most of it. This is a time when they </w:t>
      </w:r>
      <w:r w:rsidRPr="00A21732">
        <w:rPr>
          <w:rStyle w:val="Emphasis"/>
        </w:rPr>
        <w:t>absolutely do not want anything disrupting the flow of oil</w:t>
      </w:r>
      <w:r w:rsidRPr="00A21732">
        <w:rPr>
          <w:rStyle w:val="StyleBoldUnderline"/>
        </w:rPr>
        <w:t xml:space="preserve"> from their region</w:t>
      </w:r>
      <w:r w:rsidRPr="00A21732">
        <w:rPr>
          <w:sz w:val="16"/>
        </w:rPr>
        <w:t xml:space="preserve">. Closing the Strait of Hormuz, for example, would be disastrous to them. </w:t>
      </w:r>
      <w:r w:rsidRPr="00A21732">
        <w:rPr>
          <w:rStyle w:val="StyleBoldUnderline"/>
        </w:rPr>
        <w:t>We</w:t>
      </w:r>
      <w:r w:rsidRPr="00A21732">
        <w:rPr>
          <w:sz w:val="16"/>
        </w:rPr>
        <w:t xml:space="preserve"> therefore </w:t>
      </w:r>
      <w:r w:rsidRPr="00A21732">
        <w:rPr>
          <w:rStyle w:val="StyleBoldUnderline"/>
        </w:rPr>
        <w:t>see the Saudis</w:t>
      </w:r>
      <w:r w:rsidRPr="00A21732">
        <w:rPr>
          <w:sz w:val="16"/>
        </w:rPr>
        <w:t xml:space="preserve">, in particular, </w:t>
      </w:r>
      <w:r w:rsidRPr="00A21732">
        <w:rPr>
          <w:rStyle w:val="StyleBoldUnderline"/>
        </w:rPr>
        <w:t xml:space="preserve">taking steps to </w:t>
      </w:r>
      <w:r w:rsidRPr="00A21732">
        <w:rPr>
          <w:rStyle w:val="Emphasis"/>
        </w:rPr>
        <w:t>stabilize the region</w:t>
      </w:r>
      <w:r w:rsidRPr="00A21732">
        <w:rPr>
          <w:rStyle w:val="StyleBoldUnderline"/>
        </w:rPr>
        <w:t xml:space="preserve">. This includes supporting </w:t>
      </w:r>
      <w:r w:rsidRPr="00B46A49">
        <w:rPr>
          <w:rStyle w:val="Emphasis"/>
        </w:rPr>
        <w:t>Israeli-Syrian peace talks</w:t>
      </w:r>
      <w:r w:rsidRPr="00A21732">
        <w:rPr>
          <w:rStyle w:val="StyleBoldUnderline"/>
        </w:rPr>
        <w:t xml:space="preserve">, </w:t>
      </w:r>
      <w:r w:rsidRPr="00B46A49">
        <w:rPr>
          <w:rStyle w:val="Emphasis"/>
        </w:rPr>
        <w:t>using influence with Sunnis in Iraq to confront al Qaeda</w:t>
      </w:r>
      <w:r w:rsidRPr="00A21732">
        <w:rPr>
          <w:rStyle w:val="StyleBoldUnderline"/>
        </w:rPr>
        <w:t xml:space="preserve">, </w:t>
      </w:r>
      <w:r w:rsidRPr="00B46A49">
        <w:rPr>
          <w:rStyle w:val="Emphasis"/>
        </w:rPr>
        <w:t>making certain that Shiites in Saudi Arabia profit from the boom</w:t>
      </w:r>
      <w:r w:rsidRPr="00A21732">
        <w:rPr>
          <w:sz w:val="16"/>
        </w:rPr>
        <w:t>. (Other Gulf countries are doing the same with their Shiites. This is designed to remove one of Iran's levers in the region: a rising of Shiites in the Arabian Peninsula.) In addition</w:t>
      </w:r>
      <w:r w:rsidRPr="00A21732">
        <w:rPr>
          <w:rStyle w:val="StyleBoldUnderline"/>
        </w:rPr>
        <w:t>, the Saudis are using their economic power to re-establish the relationship they had with the U</w:t>
      </w:r>
      <w:r w:rsidRPr="00A21732">
        <w:rPr>
          <w:sz w:val="16"/>
        </w:rPr>
        <w:t xml:space="preserve">nited </w:t>
      </w:r>
      <w:r w:rsidRPr="00A21732">
        <w:rPr>
          <w:rStyle w:val="StyleBoldUnderline"/>
        </w:rPr>
        <w:t>S</w:t>
      </w:r>
      <w:r w:rsidRPr="00A21732">
        <w:rPr>
          <w:sz w:val="16"/>
        </w:rPr>
        <w:t xml:space="preserve">tates before 9/11. </w:t>
      </w:r>
      <w:r w:rsidRPr="00A21732">
        <w:rPr>
          <w:rStyle w:val="StyleBoldUnderline"/>
        </w:rPr>
        <w:t>With the financial institutions in the United States in disarray, the Arabian Peninsula can be very helpful.</w:t>
      </w:r>
    </w:p>
    <w:p w:rsidR="004D06F8" w:rsidRDefault="004D06F8" w:rsidP="004D06F8"/>
    <w:p w:rsidR="004D06F8" w:rsidRPr="00A21732" w:rsidRDefault="004D06F8" w:rsidP="004D06F8">
      <w:pPr>
        <w:pStyle w:val="Heading4"/>
        <w:rPr>
          <w:rStyle w:val="StyleStyleBold12pt"/>
          <w:b/>
        </w:rPr>
      </w:pPr>
      <w:r>
        <w:rPr>
          <w:rStyle w:val="StyleStyleBold12pt"/>
          <w:b/>
        </w:rPr>
        <w:t>Middle East war goes nuclear and escalates --- structural factors don’t check.</w:t>
      </w:r>
    </w:p>
    <w:p w:rsidR="004D06F8" w:rsidRPr="00A21732" w:rsidRDefault="004D06F8" w:rsidP="004D06F8">
      <w:pPr>
        <w:rPr>
          <w:rStyle w:val="StyleStyleBold12pt"/>
          <w:b w:val="0"/>
          <w:sz w:val="20"/>
          <w:szCs w:val="20"/>
        </w:rPr>
      </w:pPr>
      <w:r>
        <w:rPr>
          <w:rStyle w:val="StyleStyleBold12pt"/>
        </w:rPr>
        <w:t>Primakov 9</w:t>
      </w:r>
      <w:r>
        <w:rPr>
          <w:rStyle w:val="StyleStyleBold12pt"/>
          <w:b w:val="0"/>
        </w:rPr>
        <w:t xml:space="preserve"> </w:t>
      </w:r>
      <w:r w:rsidRPr="00A21732">
        <w:rPr>
          <w:rStyle w:val="StyleStyleBold12pt"/>
          <w:b w:val="0"/>
          <w:sz w:val="20"/>
          <w:szCs w:val="20"/>
        </w:rPr>
        <w:t>(Yevgeny, President of the Chamber of Commerce and Industry in the Russian Federation, Member of Russian Academy of Science, “The Middle East Problem in the Context of International Relations,” Russia in Global Affairs, July-September 2009, http://eng.globalaffairs.ru/number/n_13593)</w:t>
      </w:r>
    </w:p>
    <w:p w:rsidR="004D06F8" w:rsidRPr="00A21732" w:rsidRDefault="004D06F8" w:rsidP="004D06F8">
      <w:pPr>
        <w:rPr>
          <w:sz w:val="16"/>
        </w:rPr>
      </w:pPr>
      <w:r w:rsidRPr="00A21732">
        <w:rPr>
          <w:sz w:val="16"/>
        </w:rPr>
        <w:t xml:space="preserve">The </w:t>
      </w:r>
      <w:r w:rsidRPr="00A21732">
        <w:rPr>
          <w:rStyle w:val="StyleBoldUnderline"/>
        </w:rPr>
        <w:t xml:space="preserve">Middle East conflict is unparalleled in terms of its </w:t>
      </w:r>
      <w:r w:rsidRPr="00A21732">
        <w:rPr>
          <w:rStyle w:val="Emphasis"/>
        </w:rPr>
        <w:t>potential for spreading globally</w:t>
      </w:r>
      <w:r w:rsidRPr="00A21732">
        <w:rPr>
          <w:sz w:val="16"/>
        </w:rPr>
        <w:t xml:space="preserve">. 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w:t>
      </w:r>
      <w:r w:rsidRPr="00A21732">
        <w:rPr>
          <w:rStyle w:val="StyleBoldUnderline"/>
        </w:rPr>
        <w:t>Fears that hostilities in the Middle East might acquire a global dimension could materialize also during the Six-Day War of 1967. On its eve, Moscow and Washington urged each other to cool down their “clients.”</w:t>
      </w:r>
      <w:r w:rsidRPr="00A21732">
        <w:rPr>
          <w:sz w:val="16"/>
        </w:rPr>
        <w:t xml:space="preserve">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w:t>
      </w:r>
      <w:r w:rsidRPr="00A21732">
        <w:rPr>
          <w:rStyle w:val="StyleBoldUnderline"/>
        </w:rPr>
        <w:t xml:space="preserve">control by </w:t>
      </w:r>
      <w:r w:rsidRPr="00A21732">
        <w:rPr>
          <w:rStyle w:val="StyleBoldUnderline"/>
        </w:rPr>
        <w:lastRenderedPageBreak/>
        <w:t xml:space="preserve">the superpowers in the bipolar world did not allow the Middle East conflict to </w:t>
      </w:r>
      <w:r w:rsidRPr="00A21732">
        <w:rPr>
          <w:rStyle w:val="Emphasis"/>
        </w:rPr>
        <w:t>escalate into a global confrontation</w:t>
      </w:r>
      <w:r w:rsidRPr="00A21732">
        <w:rPr>
          <w:sz w:val="16"/>
        </w:rPr>
        <w:t xml:space="preserve">. After the end of the Cold War, </w:t>
      </w:r>
      <w:r w:rsidRPr="00A21732">
        <w:rPr>
          <w:rStyle w:val="StyleBoldUnderline"/>
        </w:rPr>
        <w:t xml:space="preserve">some </w:t>
      </w:r>
      <w:r w:rsidRPr="00A21732">
        <w:rPr>
          <w:sz w:val="16"/>
        </w:rPr>
        <w:t xml:space="preserve">scholars and </w:t>
      </w:r>
      <w:r w:rsidRPr="00A21732">
        <w:rPr>
          <w:rStyle w:val="StyleBoldUnderline"/>
        </w:rPr>
        <w:t>political observers concluded that a real threat of the Arab-Israeli conflict</w:t>
      </w:r>
      <w:r w:rsidRPr="00A21732">
        <w:rPr>
          <w:sz w:val="16"/>
        </w:rPr>
        <w:t xml:space="preserve"> going beyond regional frameworks </w:t>
      </w:r>
      <w:r w:rsidRPr="00A21732">
        <w:rPr>
          <w:rStyle w:val="StyleBoldUnderline"/>
        </w:rPr>
        <w:t>ceased to exist.</w:t>
      </w:r>
      <w:r w:rsidRPr="00A21732">
        <w:rPr>
          <w:sz w:val="16"/>
        </w:rPr>
        <w:t xml:space="preserve"> However, in the 21st century </w:t>
      </w:r>
      <w:r w:rsidRPr="00A21732">
        <w:rPr>
          <w:rStyle w:val="Emphasis"/>
        </w:rPr>
        <w:t>this conclusion no longer conforms to the reality</w:t>
      </w:r>
      <w:r w:rsidRPr="00A21732">
        <w:rPr>
          <w:sz w:val="16"/>
        </w:rPr>
        <w:t xml:space="preserve">. The U.S. military operation in Iraq has changed the balance of forces in the Middle East. </w:t>
      </w:r>
      <w:r w:rsidRPr="00A21732">
        <w:rPr>
          <w:rStyle w:val="StyleBoldUnderline"/>
        </w:rPr>
        <w:t>The disappearance of the Iraqi counterbalance has brought Iran to the fore as a regional power claiming a direct role in various Middle East processes.</w:t>
      </w:r>
      <w:r w:rsidRPr="00A21732">
        <w:rPr>
          <w:sz w:val="16"/>
        </w:rPr>
        <w:t xml:space="preserve">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 </w:t>
      </w:r>
      <w:r w:rsidRPr="00A21732">
        <w:rPr>
          <w:rStyle w:val="StyleBoldUnderline"/>
        </w:rPr>
        <w:t xml:space="preserve">Israel already possesses nuclear weapons and delivery vehicles. In such circumstances, the absence of a Middle East settlement opens a dangerous prospect of a </w:t>
      </w:r>
      <w:r w:rsidRPr="00A21732">
        <w:rPr>
          <w:rStyle w:val="Emphasis"/>
        </w:rPr>
        <w:t>nuclear collision in the region</w:t>
      </w:r>
      <w:r w:rsidRPr="00A21732">
        <w:rPr>
          <w:rStyle w:val="StyleBoldUnderline"/>
        </w:rPr>
        <w:t xml:space="preserve">, which would have </w:t>
      </w:r>
      <w:r w:rsidRPr="00A21732">
        <w:rPr>
          <w:rStyle w:val="Emphasis"/>
        </w:rPr>
        <w:t>catastrophic consequences</w:t>
      </w:r>
      <w:r w:rsidRPr="00A21732">
        <w:rPr>
          <w:rStyle w:val="StyleBoldUnderline"/>
        </w:rPr>
        <w:t xml:space="preserve"> for the whole world.</w:t>
      </w:r>
      <w:r w:rsidRPr="00A21732">
        <w:rPr>
          <w:sz w:val="16"/>
        </w:rPr>
        <w:t xml:space="preserve"> </w:t>
      </w:r>
      <w:r w:rsidRPr="00A21732">
        <w:rPr>
          <w:rStyle w:val="StyleBoldUnderline"/>
        </w:rPr>
        <w:t xml:space="preserve">The transition to a multipolar world has objectively strengthened the role of states and organizations that are directly involved in regional conflicts, which increases the latter’s danger and </w:t>
      </w:r>
      <w:r w:rsidRPr="00A21732">
        <w:rPr>
          <w:rStyle w:val="Emphasis"/>
        </w:rPr>
        <w:t>reduces the possibility of controlling them</w:t>
      </w:r>
      <w:r w:rsidRPr="00A21732">
        <w:rPr>
          <w:sz w:val="16"/>
        </w:rPr>
        <w:t xml:space="preserve">. </w:t>
      </w:r>
      <w:r w:rsidRPr="00A21732">
        <w:rPr>
          <w:rStyle w:val="StyleBoldUnderline"/>
        </w:rPr>
        <w:t>This refers, above all, to the Middle East conflict.</w:t>
      </w:r>
      <w:r w:rsidRPr="00A21732">
        <w:rPr>
          <w:sz w:val="16"/>
        </w:rPr>
        <w:t xml:space="preserve"> The coming of Barack Obama to the presidency has allayed fears that the United States could deliver a preventive strike against Iran (under George W. Bush, it was one of the most discussed topics in the United States). However, fears have increased that such a strike can be launched by Israel, which would have unpredictable consequences for the region and beyond. It seems that President Obama’s position does not completely rule out such a possibility.</w:t>
      </w:r>
    </w:p>
    <w:p w:rsidR="004D06F8" w:rsidRDefault="004D06F8" w:rsidP="004D06F8"/>
    <w:p w:rsidR="004D06F8" w:rsidRDefault="004D06F8" w:rsidP="004D06F8"/>
    <w:p w:rsidR="004D06F8" w:rsidRDefault="004D06F8" w:rsidP="004D06F8">
      <w:pPr>
        <w:pStyle w:val="Heading2"/>
      </w:pPr>
      <w:r>
        <w:lastRenderedPageBreak/>
        <w:t>Impact - Prolif</w:t>
      </w:r>
    </w:p>
    <w:p w:rsidR="004D06F8" w:rsidRPr="005F1EF6" w:rsidRDefault="004D06F8" w:rsidP="004D06F8">
      <w:pPr>
        <w:pStyle w:val="Heading4"/>
        <w:rPr>
          <w:rStyle w:val="StyleStyleBold12pt"/>
          <w:b/>
        </w:rPr>
      </w:pPr>
      <w:r>
        <w:rPr>
          <w:rStyle w:val="StyleStyleBold12pt"/>
          <w:b/>
        </w:rPr>
        <w:t>Saudi Arabian instability leads to proliferation --- destabilizes neighboring states.</w:t>
      </w:r>
    </w:p>
    <w:p w:rsidR="004D06F8" w:rsidRPr="005F1EF6" w:rsidRDefault="004D06F8" w:rsidP="004D06F8">
      <w:pPr>
        <w:rPr>
          <w:rStyle w:val="StyleStyleBold12pt"/>
          <w:b w:val="0"/>
        </w:rPr>
      </w:pPr>
      <w:r>
        <w:rPr>
          <w:rStyle w:val="StyleStyleBold12pt"/>
        </w:rPr>
        <w:t xml:space="preserve">NPC 4 </w:t>
      </w:r>
      <w:r w:rsidRPr="005F1EF6">
        <w:rPr>
          <w:rStyle w:val="StyleStyleBold12pt"/>
          <w:b w:val="0"/>
          <w:sz w:val="20"/>
          <w:szCs w:val="20"/>
        </w:rPr>
        <w:t>(Naval Postgraduate School, “Summary Notes of the Center for Contemporary Conflict Conference on WMD Proliferation in the Middle East: Directions and Policy Options in the New Century,” 6/28-30/04, http://www.nps.edu/Academics/centers/ccc/conferences/recent/jun04mideast.pdf)</w:t>
      </w:r>
    </w:p>
    <w:p w:rsidR="004D06F8" w:rsidRPr="004A6ABA" w:rsidRDefault="004D06F8" w:rsidP="004D06F8">
      <w:pPr>
        <w:rPr>
          <w:sz w:val="16"/>
        </w:rPr>
      </w:pPr>
      <w:r w:rsidRPr="005F1EF6">
        <w:rPr>
          <w:rStyle w:val="StyleBoldUnderline"/>
        </w:rPr>
        <w:t>The panel on Saudi Arabia focused on Saudi Arabia’s strategic problems and the issue of nuclear weapons</w:t>
      </w:r>
      <w:r w:rsidRPr="005F1EF6">
        <w:rPr>
          <w:sz w:val="16"/>
        </w:rPr>
        <w:t xml:space="preserve"> in Saudi developing security calculus. James Russell from the Naval Postgraduate School presented an argument that </w:t>
      </w:r>
      <w:r w:rsidRPr="005F1EF6">
        <w:rPr>
          <w:rStyle w:val="StyleBoldUnderline"/>
        </w:rPr>
        <w:t>the strategic problems facing Saudi Arabia are causing it to consider acquisition of nuclear capabilities</w:t>
      </w:r>
      <w:r w:rsidRPr="005F1EF6">
        <w:rPr>
          <w:sz w:val="16"/>
        </w:rPr>
        <w:t xml:space="preserve"> in the context of upgrading and/or replacing itsCSS-2 missiles bought from China in the late 1980s. Russell outlined a set of changing strategic circumstances, which are combining to bring the issue of nuclear and/or WMD proliferation into play in Riyadh. First, </w:t>
      </w:r>
      <w:r w:rsidRPr="005F1EF6">
        <w:rPr>
          <w:rStyle w:val="StyleBoldUnderline"/>
        </w:rPr>
        <w:t>the U.S. relationship upon which Saudi Arabia’s security has been founded is in an uncertain state.</w:t>
      </w:r>
      <w:r w:rsidRPr="005F1EF6">
        <w:rPr>
          <w:sz w:val="16"/>
        </w:rPr>
        <w:t xml:space="preserve"> Second, </w:t>
      </w:r>
      <w:r w:rsidRPr="005F1EF6">
        <w:rPr>
          <w:rStyle w:val="StyleBoldUnderline"/>
        </w:rPr>
        <w:t xml:space="preserve">the region environment is becoming </w:t>
      </w:r>
      <w:r w:rsidRPr="005F1EF6">
        <w:rPr>
          <w:rStyle w:val="Emphasis"/>
        </w:rPr>
        <w:t>more threatening due to Iran’s nuclear aspirations</w:t>
      </w:r>
      <w:r w:rsidRPr="005F1EF6">
        <w:rPr>
          <w:sz w:val="16"/>
        </w:rPr>
        <w:t xml:space="preserve"> and the prospect of a Shi’a-dominated state in Iraq. Third, </w:t>
      </w:r>
      <w:r w:rsidRPr="005F1EF6">
        <w:rPr>
          <w:rStyle w:val="StyleBoldUnderline"/>
        </w:rPr>
        <w:t>internal politics in Saudi Arabia complicate and reduce the maneuver room available to the royal family</w:t>
      </w:r>
      <w:r w:rsidRPr="005F1EF6">
        <w:rPr>
          <w:sz w:val="16"/>
        </w:rPr>
        <w:t xml:space="preserve"> in addressing its security conundrums. </w:t>
      </w:r>
      <w:r w:rsidRPr="005F1EF6">
        <w:rPr>
          <w:rStyle w:val="StyleBoldUnderline"/>
        </w:rPr>
        <w:t xml:space="preserve">A decision by Saudi Arabia to go nuclear would </w:t>
      </w:r>
      <w:r w:rsidRPr="005F1EF6">
        <w:rPr>
          <w:rStyle w:val="Emphasis"/>
        </w:rPr>
        <w:t>cause a cascade of regional proliferation.</w:t>
      </w:r>
      <w:r w:rsidRPr="005F1EF6">
        <w:rPr>
          <w:rStyle w:val="StyleBoldUnderline"/>
        </w:rPr>
        <w:t xml:space="preserve"> Potential </w:t>
      </w:r>
      <w:r w:rsidRPr="005F1EF6">
        <w:rPr>
          <w:rStyle w:val="Emphasis"/>
        </w:rPr>
        <w:t xml:space="preserve">internal instability </w:t>
      </w:r>
      <w:r w:rsidRPr="005F1EF6">
        <w:rPr>
          <w:rStyle w:val="StyleBoldUnderline"/>
        </w:rPr>
        <w:t xml:space="preserve">within the Kingdom also makes Saudi Arabia </w:t>
      </w:r>
      <w:r w:rsidRPr="005F1EF6">
        <w:rPr>
          <w:rStyle w:val="Emphasis"/>
        </w:rPr>
        <w:t>a particularly dangerous proliferation case</w:t>
      </w:r>
      <w:r w:rsidRPr="005F1EF6">
        <w:rPr>
          <w:rStyle w:val="StyleBoldUnderline"/>
        </w:rPr>
        <w:t>.</w:t>
      </w:r>
      <w:r w:rsidRPr="005F1EF6">
        <w:rPr>
          <w:sz w:val="16"/>
        </w:rPr>
        <w:t xml:space="preserve"> Rumors of Saudi involvement in Pakistan’s nuclear program, in addition to the existing relationship with China through the CSS-2 program are all suggestive of an interest in nuclear capabilities. Finally, U.S. policy options appear limited—the United Stated cannot push Saudi Arabia too far away or hold it too close. Discussions of the issue raised the question, “Are Saudi nuclear noises used as a means to ensure U.S. engagement?”</w:t>
      </w:r>
    </w:p>
    <w:p w:rsidR="004D06F8" w:rsidRPr="00681938" w:rsidRDefault="004D06F8" w:rsidP="004D06F8">
      <w:pPr>
        <w:pStyle w:val="Heading4"/>
        <w:rPr>
          <w:rStyle w:val="StyleStyleBold12pt"/>
          <w:b/>
        </w:rPr>
      </w:pPr>
      <w:r>
        <w:rPr>
          <w:rStyle w:val="StyleStyleBold12pt"/>
          <w:b/>
        </w:rPr>
        <w:t>That spills over and escalates to nuclear war.</w:t>
      </w:r>
    </w:p>
    <w:p w:rsidR="004D06F8" w:rsidRPr="00681938" w:rsidRDefault="004D06F8" w:rsidP="004D06F8">
      <w:pPr>
        <w:rPr>
          <w:rStyle w:val="StyleStyleBold12pt"/>
          <w:b w:val="0"/>
        </w:rPr>
      </w:pPr>
      <w:r>
        <w:rPr>
          <w:rStyle w:val="StyleStyleBold12pt"/>
        </w:rPr>
        <w:t>Edelman et al. 11</w:t>
      </w:r>
      <w:r w:rsidRPr="00681938">
        <w:rPr>
          <w:rStyle w:val="StyleStyleBold12pt"/>
          <w:sz w:val="20"/>
          <w:szCs w:val="20"/>
        </w:rPr>
        <w:t xml:space="preserve"> </w:t>
      </w:r>
      <w:r w:rsidRPr="00681938">
        <w:rPr>
          <w:rStyle w:val="StyleStyleBold12pt"/>
          <w:b w:val="0"/>
          <w:sz w:val="20"/>
          <w:szCs w:val="20"/>
        </w:rPr>
        <w:t>(Eric, Distinguished Fellow at the Center for Strategic and Budgetary Assessments, Andrew F. Krepinevich, President of the Center for Strategic and Budgetary Assessments, Evan Barden Montgomery, Research Fellow at the Center for Strategic and Budgetary Assessments, “The Dangers of a Nuclear Iran,” Foreign Affairs, January-February 2011, http://www.foreignaffairs.com/articles/67162/eric-s-edelman-andrew-f-krepinevich-jr-and-evan-braden-montgomer/the-dangers-of-a-nuclear-iran)</w:t>
      </w:r>
    </w:p>
    <w:p w:rsidR="004D06F8" w:rsidRPr="00681938" w:rsidRDefault="004D06F8" w:rsidP="004D06F8">
      <w:pPr>
        <w:rPr>
          <w:sz w:val="16"/>
        </w:rPr>
      </w:pPr>
      <w:r w:rsidRPr="00681938">
        <w:rPr>
          <w:sz w:val="16"/>
        </w:rPr>
        <w:t xml:space="preserve">There is, however, at least one state that could receive significant outside support: Saudi Arabia. And if it did, </w:t>
      </w:r>
      <w:r w:rsidRPr="00681938">
        <w:rPr>
          <w:rStyle w:val="Emphasis"/>
        </w:rPr>
        <w:t>proliferation could accelerate throughout the region</w:t>
      </w:r>
      <w:r w:rsidRPr="00681938">
        <w:rPr>
          <w:sz w:val="16"/>
        </w:rPr>
        <w:t xml:space="preserve">. Iran and Saudi Arabia have long been geopolitical and ideological rivals. </w:t>
      </w:r>
      <w:r w:rsidRPr="00681938">
        <w:rPr>
          <w:rStyle w:val="StyleBoldUnderline"/>
        </w:rPr>
        <w:t>Riyadh would face tremendous pressure to respond</w:t>
      </w:r>
      <w:r w:rsidRPr="00681938">
        <w:rPr>
          <w:sz w:val="16"/>
        </w:rPr>
        <w:t xml:space="preserve"> in some form </w:t>
      </w:r>
      <w:r w:rsidRPr="00681938">
        <w:rPr>
          <w:rStyle w:val="StyleBoldUnderline"/>
        </w:rPr>
        <w:t>to a nuclear-armed Iran</w:t>
      </w:r>
      <w:r w:rsidRPr="00681938">
        <w:rPr>
          <w:sz w:val="16"/>
        </w:rPr>
        <w:t xml:space="preserve">, not only </w:t>
      </w:r>
      <w:r w:rsidRPr="00681938">
        <w:rPr>
          <w:rStyle w:val="StyleBoldUnderline"/>
        </w:rPr>
        <w:t>to deter Iranian coercion and</w:t>
      </w:r>
      <w:r w:rsidRPr="00681938">
        <w:rPr>
          <w:sz w:val="16"/>
        </w:rPr>
        <w:t xml:space="preserve"> subversion but also </w:t>
      </w:r>
      <w:r w:rsidRPr="00681938">
        <w:rPr>
          <w:rStyle w:val="StyleBoldUnderline"/>
        </w:rPr>
        <w:t>to preserve its sense that Saudi Arabia is the leading nation in the Muslim world.</w:t>
      </w:r>
      <w:r>
        <w:rPr>
          <w:rStyle w:val="StyleBoldUnderline"/>
        </w:rPr>
        <w:t xml:space="preserve"> </w:t>
      </w:r>
      <w:r w:rsidRPr="00681938">
        <w:rPr>
          <w:sz w:val="16"/>
        </w:rPr>
        <w:t xml:space="preserve">The Saudi government is already pursuing a nuclear power capability, which could be the first step along a slow road to nuclear weapons development. And concerns persist that it might be able to accelerate its progress by exploiting its close ties to Pakistan. </w:t>
      </w:r>
      <w:r w:rsidRPr="00681938">
        <w:rPr>
          <w:rStyle w:val="StyleBoldUnderline"/>
        </w:rPr>
        <w:t>During the 1980s, in response to the use of missiles during the Iran-Iraq War and their growing proliferation throughout the region, Saudi Arabia acquired several dozen CSS-2 intermediate-range ballistic missiles from China</w:t>
      </w:r>
      <w:r w:rsidRPr="00681938">
        <w:rPr>
          <w:sz w:val="16"/>
        </w:rPr>
        <w:t xml:space="preserve">. The Pakistani government reportedly brokered the deal, and it may have also offered to sell Saudi Arabia nuclear warheads for the CSS-2s, which are not accurate enough to deliver conventional warheads effectively. There are still rumors that Riyadh and Islamabad have had discussions involving nuclear weapons, nuclear technology, or security guarantees. This "Islamabad option" could develop in one of several different ways. </w:t>
      </w:r>
      <w:r w:rsidRPr="00681938">
        <w:rPr>
          <w:rStyle w:val="StyleBoldUnderline"/>
        </w:rPr>
        <w:t>Pakistan could sell operational nuclear weapons</w:t>
      </w:r>
      <w:r w:rsidRPr="00681938">
        <w:rPr>
          <w:sz w:val="16"/>
        </w:rPr>
        <w:t xml:space="preserve"> and delivery systems </w:t>
      </w:r>
      <w:r w:rsidRPr="00681938">
        <w:rPr>
          <w:rStyle w:val="StyleBoldUnderline"/>
        </w:rPr>
        <w:t>to Saudi Arabia, or it could provide the Saudis with the infrastructure, material, and technical support they need to produce nuclear weapons themselves</w:t>
      </w:r>
      <w:r w:rsidRPr="00681938">
        <w:rPr>
          <w:sz w:val="16"/>
        </w:rPr>
        <w:t xml:space="preserve"> within a matter of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w:t>
      </w:r>
      <w:r w:rsidRPr="00681938">
        <w:rPr>
          <w:sz w:val="16"/>
        </w:rPr>
        <w:lastRenderedPageBreak/>
        <w:t xml:space="preserve">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w:t>
      </w:r>
      <w:r w:rsidRPr="00681938">
        <w:rPr>
          <w:rStyle w:val="StyleBoldUnderline"/>
        </w:rPr>
        <w:t xml:space="preserve">any decision by the Saudi government to seek out nuclear weapons, by whatever means, </w:t>
      </w:r>
      <w:r w:rsidRPr="00681938">
        <w:rPr>
          <w:rStyle w:val="Emphasis"/>
        </w:rPr>
        <w:t>would be highly destabilizing</w:t>
      </w:r>
      <w:r w:rsidRPr="00681938">
        <w:rPr>
          <w:rStyle w:val="StyleBoldUnderline"/>
        </w:rPr>
        <w:t xml:space="preserve">. It would increase the incentives of other nations in the Middle East to pursue nuclear weapons of their own. And it could increase their ability to do so by eroding the remaining barriers to nuclear proliferation: each additional state that acquires nuclear weapons </w:t>
      </w:r>
      <w:r w:rsidRPr="00681938">
        <w:rPr>
          <w:rStyle w:val="Emphasis"/>
        </w:rPr>
        <w:t>weakens the nonproliferation regime</w:t>
      </w:r>
      <w:r w:rsidRPr="00681938">
        <w:rPr>
          <w:rStyle w:val="StyleBoldUnderline"/>
        </w:rPr>
        <w:t>, even if its particular method of acquisition only circumvents, rather than violates, the NPT.</w:t>
      </w:r>
      <w:r w:rsidRPr="00681938">
        <w:rPr>
          <w:sz w:val="16"/>
        </w:rPr>
        <w:t xml:space="preserve"> N-PLAYER COMPETITION Were Saudi Arabia to acquire nuclear weapons, the Middle East would count three nuclear-armed states, and perhaps more before long. It is unclear how such an n-player competition would unfold because most analyses of nuclear deterrence are based on the U.S.-Soviet rivalry during the Cold War. It seems likely, however, that </w:t>
      </w:r>
      <w:r w:rsidRPr="00681938">
        <w:rPr>
          <w:rStyle w:val="StyleBoldUnderline"/>
        </w:rPr>
        <w:t xml:space="preserve">the interaction among three or more nuclear-armed powers </w:t>
      </w:r>
      <w:r w:rsidRPr="00681938">
        <w:rPr>
          <w:rStyle w:val="Emphasis"/>
        </w:rPr>
        <w:t>would be more prone to miscalculation and escalation than a bipolar competition.</w:t>
      </w:r>
      <w:r w:rsidRPr="00681938">
        <w:rPr>
          <w:sz w:val="16"/>
        </w:rPr>
        <w:t xml:space="preserve"> During the Cold War, the United States and the Soviet Union only needed to concern themselves with an attack from the other. Multipolar systems are generally considered to be less stable than bipolar systems because coalitions can shift quickly, upsetting the balance of power and creating incentives for an attack. More important, </w:t>
      </w:r>
      <w:r w:rsidRPr="00681938">
        <w:rPr>
          <w:rStyle w:val="StyleBoldUnderline"/>
        </w:rPr>
        <w:t>emerging nuclear powers in the Middle East might not take the costly steps necessary to preserve regional stability and avoid a nuclear exchange. For nuclear-armed states, the bedrock of deterrence is the knowledge that each side has a secure second-strike capability,</w:t>
      </w:r>
      <w:r w:rsidRPr="00681938">
        <w:rPr>
          <w:sz w:val="16"/>
        </w:rPr>
        <w:t xml:space="preserve"> so that no state can launch an attack with the expectation that it can wipe out its opponents' forces and avoid a devastating retaliation. However, </w:t>
      </w:r>
      <w:r w:rsidRPr="00681938">
        <w:rPr>
          <w:rStyle w:val="StyleBoldUnderline"/>
        </w:rPr>
        <w:t>emerging nuclear powers might not invest in expensive but survivable capabilities</w:t>
      </w:r>
      <w:r w:rsidRPr="00681938">
        <w:rPr>
          <w:sz w:val="16"/>
        </w:rPr>
        <w:t xml:space="preserve"> such as hardened missile silos or submarine-based nuclear forces. Given this likely vulnerability, the close proximity of states in the Middle East, and the very short flight times of ballistic missiles in the region, any </w:t>
      </w:r>
      <w:r w:rsidRPr="00681938">
        <w:rPr>
          <w:rStyle w:val="StyleBoldUnderline"/>
        </w:rPr>
        <w:t>new nuclear powers might be compelled to "</w:t>
      </w:r>
      <w:r w:rsidRPr="00681938">
        <w:rPr>
          <w:rStyle w:val="Emphasis"/>
        </w:rPr>
        <w:t>launch on warning</w:t>
      </w:r>
      <w:r w:rsidRPr="00681938">
        <w:rPr>
          <w:rStyle w:val="StyleBoldUnderline"/>
        </w:rPr>
        <w:t>" of an attack or even, during a crisis, to use their nuclear forces preemptively</w:t>
      </w:r>
      <w:r w:rsidRPr="00681938">
        <w:rPr>
          <w:sz w:val="16"/>
        </w:rPr>
        <w:t xml:space="preserve">.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 a nuclear attack might be unattributable or attributed incorrectly. That is, assuming that the leadership of a targeted state survived a first strike, it might not be able to accurately determine which nation was responsible. And </w:t>
      </w:r>
      <w:r w:rsidRPr="00681938">
        <w:rPr>
          <w:rStyle w:val="StyleBoldUnderline"/>
        </w:rPr>
        <w:t xml:space="preserve">this uncertainty, when combined with the pressure to respond quickly, would create a significant risk that it would retaliate against the wrong party, potentially </w:t>
      </w:r>
      <w:r w:rsidRPr="00681938">
        <w:rPr>
          <w:rStyle w:val="Emphasis"/>
        </w:rPr>
        <w:t>triggering a regional nuclear war</w:t>
      </w:r>
      <w:r w:rsidRPr="00681938">
        <w:rPr>
          <w:sz w:val="16"/>
        </w:rPr>
        <w:t xml:space="preserve">. Most existing nuclear powers have taken steps to protect their nuclear weapons from unauthorized use: from closely screening key personnel to developing technical safety measures, such as permissive action links, which require special codes before the weapons can be armed. Yet there is no guarantee that emerging nuclear powers would be willing or able to implement these measures, creating a significant risk that their governments might lose control over the weapons or nuclear material and that nonstate actors could gain access to these items.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 -- for good or ill -- the military competition within the region by selling or transferring technologies that most local actors lack today: solid-fuel rocket motors, enhanced missile-guidance systems, warhead miniaturization technology, early warning systems, air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681938">
        <w:rPr>
          <w:rStyle w:val="StyleBoldUnderline"/>
        </w:rPr>
        <w:t xml:space="preserve">The ability of existing nuclear powers and other technically advanced military states to shape the emerging nuclear competition in the Middle East could lead to a new </w:t>
      </w:r>
      <w:r w:rsidRPr="00681938">
        <w:rPr>
          <w:rStyle w:val="Emphasis"/>
        </w:rPr>
        <w:t>Great Game</w:t>
      </w:r>
      <w:r w:rsidRPr="00681938">
        <w:rPr>
          <w:sz w:val="16"/>
        </w:rPr>
        <w:t xml:space="preserve">, with unpredictable consequences. </w:t>
      </w:r>
    </w:p>
    <w:p w:rsidR="004D06F8" w:rsidRDefault="004D06F8" w:rsidP="004D06F8">
      <w:pPr>
        <w:pStyle w:val="Heading2"/>
      </w:pPr>
      <w:r>
        <w:lastRenderedPageBreak/>
        <w:t>Impact – US-Saudi Relations</w:t>
      </w:r>
    </w:p>
    <w:p w:rsidR="004D06F8" w:rsidRPr="00A21732" w:rsidRDefault="004D06F8" w:rsidP="004D06F8">
      <w:pPr>
        <w:pStyle w:val="Heading4"/>
        <w:rPr>
          <w:rStyle w:val="StyleStyleBold12pt"/>
          <w:b/>
        </w:rPr>
      </w:pPr>
      <w:r>
        <w:rPr>
          <w:rStyle w:val="StyleStyleBold12pt"/>
          <w:b/>
        </w:rPr>
        <w:t>High oil prices are key to re-establish US-Saudi relations.</w:t>
      </w:r>
    </w:p>
    <w:p w:rsidR="004D06F8" w:rsidRDefault="004D06F8" w:rsidP="004D06F8">
      <w:pPr>
        <w:rPr>
          <w:rStyle w:val="StyleStyleBold12pt"/>
          <w:b w:val="0"/>
          <w:sz w:val="20"/>
          <w:szCs w:val="20"/>
        </w:rPr>
      </w:pPr>
      <w:r>
        <w:rPr>
          <w:rStyle w:val="StyleStyleBold12pt"/>
        </w:rPr>
        <w:t xml:space="preserve">Freidman 8 </w:t>
      </w:r>
      <w:r w:rsidRPr="00A21732">
        <w:rPr>
          <w:rStyle w:val="StyleStyleBold12pt"/>
          <w:b w:val="0"/>
          <w:sz w:val="20"/>
          <w:szCs w:val="20"/>
        </w:rPr>
        <w:t>(George, CEO of Stratfor, American political scientist and author, “The Geopolitics of $130 Oil,”</w:t>
      </w:r>
      <w:r w:rsidRPr="00A21732">
        <w:rPr>
          <w:sz w:val="20"/>
          <w:szCs w:val="20"/>
        </w:rPr>
        <w:t xml:space="preserve"> </w:t>
      </w:r>
      <w:hyperlink r:id="rId35" w:history="1">
        <w:r w:rsidRPr="00E76344">
          <w:rPr>
            <w:rStyle w:val="Hyperlink"/>
            <w:sz w:val="20"/>
            <w:szCs w:val="20"/>
          </w:rPr>
          <w:t>http://www.stratfor.com/weekly/geopolitics_130_oil</w:t>
        </w:r>
      </w:hyperlink>
      <w:r w:rsidRPr="00A21732">
        <w:rPr>
          <w:rStyle w:val="StyleStyleBold12pt"/>
          <w:b w:val="0"/>
          <w:sz w:val="20"/>
          <w:szCs w:val="20"/>
        </w:rPr>
        <w:t>)</w:t>
      </w:r>
    </w:p>
    <w:p w:rsidR="004D06F8" w:rsidRPr="00A21732" w:rsidRDefault="004D06F8" w:rsidP="004D06F8">
      <w:pPr>
        <w:rPr>
          <w:rStyle w:val="StyleStyleBold12pt"/>
          <w:b w:val="0"/>
        </w:rPr>
      </w:pPr>
      <w:r>
        <w:rPr>
          <w:rStyle w:val="StyleStyleBold12pt"/>
          <w:b w:val="0"/>
          <w:sz w:val="20"/>
          <w:szCs w:val="20"/>
        </w:rPr>
        <w:t>**also in Middle East War module</w:t>
      </w:r>
    </w:p>
    <w:p w:rsidR="004D06F8" w:rsidRPr="00817BAB" w:rsidRDefault="004D06F8" w:rsidP="004D06F8">
      <w:pPr>
        <w:rPr>
          <w:rStyle w:val="Emphasis"/>
        </w:rPr>
      </w:pPr>
      <w:r w:rsidRPr="00A21732">
        <w:rPr>
          <w:sz w:val="16"/>
        </w:rPr>
        <w:t xml:space="preserve">As we have already said, the biggest winners are the countries of the Arabian Peninsula. Although somewhat strained, </w:t>
      </w:r>
      <w:r w:rsidRPr="00A21732">
        <w:rPr>
          <w:rStyle w:val="StyleBoldUnderline"/>
        </w:rPr>
        <w:t>these countries never really suffered during</w:t>
      </w:r>
      <w:r w:rsidRPr="00A21732">
        <w:rPr>
          <w:sz w:val="16"/>
        </w:rPr>
        <w:t xml:space="preserve"> the period of </w:t>
      </w:r>
      <w:r w:rsidRPr="00A21732">
        <w:rPr>
          <w:rStyle w:val="StyleBoldUnderline"/>
        </w:rPr>
        <w:t xml:space="preserve">low oil prices. They have now more than rebalanced their financial system and are making the most of it. This is a time when they </w:t>
      </w:r>
      <w:r w:rsidRPr="00A21732">
        <w:rPr>
          <w:rStyle w:val="Emphasis"/>
        </w:rPr>
        <w:t>absolutely do not want anything disrupting the flow of oil</w:t>
      </w:r>
      <w:r w:rsidRPr="00A21732">
        <w:rPr>
          <w:rStyle w:val="StyleBoldUnderline"/>
        </w:rPr>
        <w:t xml:space="preserve"> from their region</w:t>
      </w:r>
      <w:r w:rsidRPr="00A21732">
        <w:rPr>
          <w:sz w:val="16"/>
        </w:rPr>
        <w:t xml:space="preserve">. Closing the Strait of Hormuz, for example, would be disastrous to them. </w:t>
      </w:r>
      <w:r w:rsidRPr="00A21732">
        <w:rPr>
          <w:rStyle w:val="StyleBoldUnderline"/>
        </w:rPr>
        <w:t>We</w:t>
      </w:r>
      <w:r w:rsidRPr="00A21732">
        <w:rPr>
          <w:sz w:val="16"/>
        </w:rPr>
        <w:t xml:space="preserve"> therefore </w:t>
      </w:r>
      <w:r w:rsidRPr="00A21732">
        <w:rPr>
          <w:rStyle w:val="StyleBoldUnderline"/>
        </w:rPr>
        <w:t>see the Saudis</w:t>
      </w:r>
      <w:r w:rsidRPr="00A21732">
        <w:rPr>
          <w:sz w:val="16"/>
        </w:rPr>
        <w:t xml:space="preserve">, in particular, </w:t>
      </w:r>
      <w:r w:rsidRPr="00A21732">
        <w:rPr>
          <w:rStyle w:val="StyleBoldUnderline"/>
        </w:rPr>
        <w:t>taking steps t</w:t>
      </w:r>
      <w:r w:rsidRPr="00817BAB">
        <w:rPr>
          <w:rStyle w:val="StyleBoldUnderline"/>
        </w:rPr>
        <w:t>o stabilize the region</w:t>
      </w:r>
      <w:r w:rsidRPr="00A21732">
        <w:rPr>
          <w:rStyle w:val="StyleBoldUnderline"/>
        </w:rPr>
        <w:t xml:space="preserve">. </w:t>
      </w:r>
      <w:r w:rsidRPr="00817BAB">
        <w:rPr>
          <w:rStyle w:val="StyleBoldUnderline"/>
        </w:rPr>
        <w:t>This includes supporting Israeli-Syrian peace talks, using influence with Sunnis in Iraq to confront al Qaeda, making certain that Shiites in Saudi Arabia profit from the boom</w:t>
      </w:r>
      <w:r w:rsidRPr="00A21732">
        <w:rPr>
          <w:sz w:val="16"/>
        </w:rPr>
        <w:t>. (Other Gulf countries are doing the same with their Shiites. This is designed to remove one of Iran's levers in the region: a rising of Shiites in the Arabian Peninsula.) In addition</w:t>
      </w:r>
      <w:r w:rsidRPr="00A21732">
        <w:rPr>
          <w:rStyle w:val="StyleBoldUnderline"/>
        </w:rPr>
        <w:t xml:space="preserve">, the Saudis are using their economic power to </w:t>
      </w:r>
      <w:r w:rsidRPr="00817BAB">
        <w:rPr>
          <w:rStyle w:val="Emphasis"/>
        </w:rPr>
        <w:t>re-establish the relationship they had with the U</w:t>
      </w:r>
      <w:r w:rsidRPr="00A21732">
        <w:rPr>
          <w:sz w:val="16"/>
        </w:rPr>
        <w:t xml:space="preserve">nited </w:t>
      </w:r>
      <w:r w:rsidRPr="00817BAB">
        <w:rPr>
          <w:rStyle w:val="Emphasis"/>
        </w:rPr>
        <w:t>S</w:t>
      </w:r>
      <w:r w:rsidRPr="00A21732">
        <w:rPr>
          <w:sz w:val="16"/>
        </w:rPr>
        <w:t xml:space="preserve">tates before 9/11. </w:t>
      </w:r>
      <w:r w:rsidRPr="00817BAB">
        <w:rPr>
          <w:rStyle w:val="Emphasis"/>
        </w:rPr>
        <w:t>With the financial institutions in the United States in disarray, the Arabian Peninsula can be very helpful.</w:t>
      </w:r>
    </w:p>
    <w:p w:rsidR="004D06F8" w:rsidRDefault="004D06F8" w:rsidP="004D06F8"/>
    <w:p w:rsidR="004D06F8" w:rsidRPr="00817BAB" w:rsidRDefault="004D06F8" w:rsidP="004D06F8">
      <w:pPr>
        <w:pStyle w:val="Heading4"/>
        <w:rPr>
          <w:rStyle w:val="StyleStyleBold12pt"/>
          <w:b/>
        </w:rPr>
      </w:pPr>
      <w:r>
        <w:rPr>
          <w:rStyle w:val="StyleStyleBold12pt"/>
          <w:b/>
        </w:rPr>
        <w:t>That solves multiple scenarios for nuclear war --- regional instability and proliferation.</w:t>
      </w:r>
    </w:p>
    <w:p w:rsidR="004D06F8" w:rsidRPr="00817BAB" w:rsidRDefault="004D06F8" w:rsidP="004D06F8">
      <w:pPr>
        <w:rPr>
          <w:rStyle w:val="StyleStyleBold12pt"/>
        </w:rPr>
      </w:pPr>
      <w:r>
        <w:rPr>
          <w:rStyle w:val="StyleStyleBold12pt"/>
        </w:rPr>
        <w:t xml:space="preserve">Russel 2 </w:t>
      </w:r>
      <w:r w:rsidRPr="00817BAB">
        <w:rPr>
          <w:rStyle w:val="StyleStyleBold12pt"/>
          <w:b w:val="0"/>
          <w:sz w:val="20"/>
          <w:szCs w:val="20"/>
        </w:rPr>
        <w:t>(James, Senior Lecturer for the Department of National Security Affiars “Deconstructing the US-Saudi Partnership?”, Strategic Insights, Center for Contemporary Conflict, 9-3-2002, http://www.nps.edu/Academics/centers/CCC/publications/OnlineJournal/2002/sept02/middleEast2.html)</w:t>
      </w:r>
    </w:p>
    <w:p w:rsidR="004D06F8" w:rsidRPr="00817BAB" w:rsidRDefault="004D06F8" w:rsidP="004D06F8">
      <w:pPr>
        <w:rPr>
          <w:sz w:val="16"/>
        </w:rPr>
      </w:pPr>
      <w:r w:rsidRPr="00817BAB">
        <w:rPr>
          <w:sz w:val="16"/>
        </w:rPr>
        <w:t xml:space="preserve">As </w:t>
      </w:r>
      <w:r w:rsidRPr="00817BAB">
        <w:rPr>
          <w:rStyle w:val="StyleBoldUnderline"/>
        </w:rPr>
        <w:t>a lynchpin of U.S. security strategy and policy in the Persian Gulf for over 50 years, Washington's relationship with Riyadh</w:t>
      </w:r>
      <w:r w:rsidRPr="00817BAB">
        <w:rPr>
          <w:sz w:val="16"/>
        </w:rPr>
        <w:t xml:space="preserve"> and the House of Al Saud </w:t>
      </w:r>
      <w:r w:rsidRPr="00817BAB">
        <w:rPr>
          <w:rStyle w:val="Emphasis"/>
        </w:rPr>
        <w:t>has been a foundation of stability amidst the region's currents of instability.</w:t>
      </w:r>
      <w:r w:rsidRPr="00817BAB">
        <w:rPr>
          <w:sz w:val="16"/>
        </w:rPr>
        <w:t xml:space="preserve"> However bad things may have been in the Arab-Israeli conflict, Iraq, southern Lebanon or any number of other situations, </w:t>
      </w:r>
      <w:r w:rsidRPr="00817BAB">
        <w:rPr>
          <w:rStyle w:val="StyleBoldUnderline"/>
        </w:rPr>
        <w:t xml:space="preserve">the U.S.-Saudi relationship provided all concerned with a degree of assurance that events would not spin completely out of control. But this relationship is now </w:t>
      </w:r>
      <w:r w:rsidRPr="00817BAB">
        <w:rPr>
          <w:rStyle w:val="Emphasis"/>
        </w:rPr>
        <w:t>under more pressure</w:t>
      </w:r>
      <w:r w:rsidRPr="00817BAB">
        <w:rPr>
          <w:rStyle w:val="StyleBoldUnderline"/>
        </w:rPr>
        <w:t xml:space="preserve"> than at any time in recent memory.</w:t>
      </w:r>
      <w:r w:rsidRPr="00817BAB">
        <w:rPr>
          <w:sz w:val="16"/>
        </w:rPr>
        <w:t xml:space="preserve"> Various commentators have suggested that the partnership should be restructured to reflect what is described as a fundamentally adversarial relationship.[1] </w:t>
      </w:r>
      <w:r w:rsidRPr="00817BAB">
        <w:rPr>
          <w:rStyle w:val="StyleBoldUnderline"/>
        </w:rPr>
        <w:t>The inference from such arguments is that a strong U.S.-Saudi relationship no longer serves U.S. strategic interests. Much of the commentary on the U.S.-Saudi relationship focuses on supposed broad policy incongruence</w:t>
      </w:r>
      <w:r w:rsidRPr="00817BAB">
        <w:rPr>
          <w:sz w:val="16"/>
        </w:rPr>
        <w:t xml:space="preserve"> between the two countries. The two countries are said to differ in their approach to terrorism, religion, pluralism, human rights, the Arab-Israeli conflict, possible military action against Iraq, and Saudi Arabia's role and importance in world oil markets. Often left out from this commentary are </w:t>
      </w:r>
      <w:r w:rsidRPr="00817BAB">
        <w:rPr>
          <w:rStyle w:val="StyleBoldUnderline"/>
        </w:rPr>
        <w:t>the ongoing activities between the two countries</w:t>
      </w:r>
      <w:r w:rsidRPr="00817BAB">
        <w:rPr>
          <w:sz w:val="16"/>
        </w:rPr>
        <w:t xml:space="preserve"> that </w:t>
      </w:r>
      <w:r w:rsidRPr="00817BAB">
        <w:rPr>
          <w:rStyle w:val="StyleBoldUnderline"/>
        </w:rPr>
        <w:t>help</w:t>
      </w:r>
      <w:r w:rsidRPr="00817BAB">
        <w:rPr>
          <w:sz w:val="16"/>
        </w:rPr>
        <w:t xml:space="preserve">ed </w:t>
      </w:r>
      <w:r w:rsidRPr="00817BAB">
        <w:rPr>
          <w:rStyle w:val="StyleBoldUnderline"/>
        </w:rPr>
        <w:t>preserve regional security and stability over the decades</w:t>
      </w:r>
      <w:r w:rsidRPr="00817BAB">
        <w:rPr>
          <w:sz w:val="16"/>
        </w:rPr>
        <w:t xml:space="preserve">, which stemmed in part from a shared strategic vision. While the term has become de rigeur of late, the United States could not have pursued its policy of "dual containment" during the 1990s without Saudi support. While many critics have emphasized that the policy had negligible impact on Iran, </w:t>
      </w:r>
      <w:r w:rsidRPr="00817BAB">
        <w:rPr>
          <w:rStyle w:val="Emphasis"/>
        </w:rPr>
        <w:t>the policy of containment helped prevent Saddam Hussein from seriously disrupting regional peace and security</w:t>
      </w:r>
      <w:r w:rsidRPr="00817BAB">
        <w:rPr>
          <w:sz w:val="16"/>
        </w:rPr>
        <w:t xml:space="preserve"> during the 1990s. The Iraqi military remains hamstrung by a decade of sanctions, and </w:t>
      </w:r>
      <w:r w:rsidRPr="00817BAB">
        <w:rPr>
          <w:rStyle w:val="Emphasis"/>
        </w:rPr>
        <w:t>WMD breakout</w:t>
      </w:r>
      <w:r w:rsidRPr="00817BAB">
        <w:rPr>
          <w:rStyle w:val="StyleBoldUnderline"/>
        </w:rPr>
        <w:t xml:space="preserve"> was certainly made more difficult during the UNSCOM era</w:t>
      </w:r>
      <w:r w:rsidRPr="00817BAB">
        <w:rPr>
          <w:sz w:val="16"/>
        </w:rPr>
        <w:t>. Suggestions that the U.S.-Saudi relationship needs to be altered often ignore the organizations that have been created to manage this partnership - organizations that reflect a depth and complexity in Saudi-American relations that is generally unappreciated. In and of themselves, these entities and their activities do not justify preserving the status quo, but they do suggest that the U.S.-Saudi security partnership could be deconstructed only with great difficulty and with dramatic and unforeseen consequences for regional security.</w:t>
      </w:r>
    </w:p>
    <w:p w:rsidR="004D06F8" w:rsidRDefault="004D06F8" w:rsidP="004D06F8">
      <w:pPr>
        <w:pStyle w:val="Heading2"/>
      </w:pPr>
      <w:r>
        <w:lastRenderedPageBreak/>
        <w:t>AT: No link - Venezuelan oil insignificant</w:t>
      </w:r>
    </w:p>
    <w:p w:rsidR="004D06F8" w:rsidRPr="00DD0F18" w:rsidRDefault="004D06F8" w:rsidP="004D06F8">
      <w:pPr>
        <w:pStyle w:val="Heading4"/>
        <w:rPr>
          <w:rStyle w:val="StyleStyleBold12pt"/>
          <w:b/>
        </w:rPr>
      </w:pPr>
      <w:r>
        <w:rPr>
          <w:rStyle w:val="StyleStyleBold12pt"/>
          <w:b/>
        </w:rPr>
        <w:t>Venezuela holds the world’s largest oil reserves --- surpassed Saudi Arabia.</w:t>
      </w:r>
    </w:p>
    <w:p w:rsidR="004D06F8" w:rsidRPr="00DD0F18" w:rsidRDefault="004D06F8" w:rsidP="004D06F8">
      <w:pPr>
        <w:rPr>
          <w:rStyle w:val="StyleStyleBold12pt"/>
          <w:b w:val="0"/>
        </w:rPr>
      </w:pPr>
      <w:r>
        <w:rPr>
          <w:rStyle w:val="StyleStyleBold12pt"/>
        </w:rPr>
        <w:t xml:space="preserve">Rowling 12 </w:t>
      </w:r>
      <w:r w:rsidRPr="00DD0F18">
        <w:rPr>
          <w:rStyle w:val="StyleStyleBold12pt"/>
          <w:b w:val="0"/>
          <w:sz w:val="20"/>
          <w:szCs w:val="20"/>
        </w:rPr>
        <w:t xml:space="preserve">(Rupert, “Venezuela Passes Saudis to Hold World’s Biggest Oil Reserves,” Bloomberg, </w:t>
      </w:r>
      <w:r>
        <w:rPr>
          <w:rStyle w:val="StyleStyleBold12pt"/>
          <w:b w:val="0"/>
          <w:sz w:val="20"/>
          <w:szCs w:val="20"/>
        </w:rPr>
        <w:t xml:space="preserve">6/13/12, </w:t>
      </w:r>
      <w:r w:rsidRPr="00DD0F18">
        <w:rPr>
          <w:rStyle w:val="StyleStyleBold12pt"/>
          <w:b w:val="0"/>
          <w:sz w:val="20"/>
          <w:szCs w:val="20"/>
        </w:rPr>
        <w:t>http://www.bloomberg.com/news/2012-06-13/venezuela-overtakes-saudis-for-largest-oil-reserves-bp-says-1-.html)</w:t>
      </w:r>
    </w:p>
    <w:p w:rsidR="004D06F8" w:rsidRPr="00DD0F18" w:rsidRDefault="004D06F8" w:rsidP="004D06F8">
      <w:pPr>
        <w:rPr>
          <w:sz w:val="16"/>
        </w:rPr>
      </w:pPr>
      <w:r w:rsidRPr="00DD0F18">
        <w:rPr>
          <w:rStyle w:val="StyleBoldUnderline"/>
        </w:rPr>
        <w:t xml:space="preserve">Venezuela surpassed Saudi Arabia to become the </w:t>
      </w:r>
      <w:r w:rsidRPr="00DD0F18">
        <w:rPr>
          <w:rStyle w:val="Emphasis"/>
        </w:rPr>
        <w:t>world’s largest holder of proven oil reserves</w:t>
      </w:r>
      <w:r w:rsidRPr="00DD0F18">
        <w:rPr>
          <w:sz w:val="16"/>
        </w:rPr>
        <w:t>, a resource that President Hugo Chavez promises to tap if he gets re-elected in October.</w:t>
      </w:r>
      <w:r w:rsidRPr="00DD0F18">
        <w:rPr>
          <w:sz w:val="12"/>
        </w:rPr>
        <w:t>¶</w:t>
      </w:r>
      <w:r w:rsidRPr="00DD0F18">
        <w:rPr>
          <w:sz w:val="16"/>
        </w:rPr>
        <w:t xml:space="preserve"> The </w:t>
      </w:r>
      <w:r w:rsidRPr="00DD0F18">
        <w:rPr>
          <w:rStyle w:val="StyleBoldUnderline"/>
        </w:rPr>
        <w:t xml:space="preserve">South American country’s deposits were at 296.5 billion barrels </w:t>
      </w:r>
      <w:r w:rsidRPr="00DD0F18">
        <w:rPr>
          <w:sz w:val="16"/>
        </w:rPr>
        <w:t xml:space="preserve">at the end of last year, data from BP Plc (BP/) show. </w:t>
      </w:r>
      <w:r w:rsidRPr="00DD0F18">
        <w:rPr>
          <w:rStyle w:val="StyleBoldUnderline"/>
        </w:rPr>
        <w:t>Saudi Arabia held 265.4 billion barrels</w:t>
      </w:r>
      <w:r w:rsidRPr="00DD0F18">
        <w:rPr>
          <w:sz w:val="16"/>
        </w:rPr>
        <w:t>, BP said yesterday in its annual Statistical Review of World Energy. The 2010 estimate for Venezuela increased from 211.2 billion in the previous report.</w:t>
      </w:r>
      <w:r w:rsidRPr="00DD0F18">
        <w:rPr>
          <w:sz w:val="12"/>
        </w:rPr>
        <w:t>¶</w:t>
      </w:r>
      <w:r w:rsidRPr="00DD0F18">
        <w:rPr>
          <w:sz w:val="16"/>
        </w:rPr>
        <w:t xml:space="preserve"> “</w:t>
      </w:r>
      <w:r w:rsidRPr="00DD0F18">
        <w:rPr>
          <w:rStyle w:val="StyleBoldUnderline"/>
        </w:rPr>
        <w:t>These reserves are quantified and certified by third parties and recognized by the entire world as being the biggest proven reserves of the world</w:t>
      </w:r>
      <w:r w:rsidRPr="00DD0F18">
        <w:rPr>
          <w:sz w:val="16"/>
        </w:rPr>
        <w:t>,” Venezuela’s Oil Minister Rafael Ramirez said today in Vienna. “We have always said that in the future the natural resources will become scarce and when the economy recovers and demand will come back then we will be one of the few countries able to respond to that.”</w:t>
      </w:r>
      <w:r w:rsidRPr="00DD0F18">
        <w:rPr>
          <w:sz w:val="12"/>
        </w:rPr>
        <w:t>¶</w:t>
      </w:r>
      <w:r w:rsidRPr="00DD0F18">
        <w:rPr>
          <w:sz w:val="16"/>
        </w:rPr>
        <w:t xml:space="preserve"> Chavez wants to more than double the country’s oil- production capacity to 6 million barrels a day by 2019, according to a government plan released June 12. The world’s biggest oil-exporting nations faced a 15 percent slump in crude prices last month, the biggest decline since December 2008, on speculation Europe’s debt crisis would derail the global economic recovery.</w:t>
      </w:r>
      <w:r w:rsidRPr="00DD0F18">
        <w:rPr>
          <w:sz w:val="12"/>
        </w:rPr>
        <w:t>¶</w:t>
      </w:r>
      <w:r w:rsidRPr="00DD0F18">
        <w:rPr>
          <w:sz w:val="16"/>
        </w:rPr>
        <w:t xml:space="preserve"> Ramirez has said oil prices need to be higher than $100 a barrel. The recent slump in crude is dangerous for producers, the oil minister said June 12 in Vienna, where the Organization of Petroleum Exporting Countries is meeting today to decide production quotas.</w:t>
      </w:r>
    </w:p>
    <w:p w:rsidR="004D06F8" w:rsidRDefault="004D06F8" w:rsidP="001E0135"/>
    <w:p w:rsidR="004C22AC" w:rsidRDefault="004C22AC" w:rsidP="004C22AC">
      <w:pPr>
        <w:pStyle w:val="Heading1"/>
      </w:pPr>
      <w:r>
        <w:lastRenderedPageBreak/>
        <w:t>Russian Oil</w:t>
      </w:r>
      <w:r w:rsidR="004D06F8">
        <w:t xml:space="preserve"> Supplement</w:t>
      </w:r>
    </w:p>
    <w:p w:rsidR="004C22AC" w:rsidRDefault="004C22AC" w:rsidP="004C22AC">
      <w:pPr>
        <w:pStyle w:val="Heading2"/>
      </w:pPr>
      <w:r>
        <w:lastRenderedPageBreak/>
        <w:t>Oil prices high</w:t>
      </w:r>
    </w:p>
    <w:p w:rsidR="004C22AC" w:rsidRDefault="004C22AC" w:rsidP="004C22AC">
      <w:pPr>
        <w:pStyle w:val="Heading3"/>
      </w:pPr>
      <w:r>
        <w:lastRenderedPageBreak/>
        <w:t>1NC</w:t>
      </w:r>
    </w:p>
    <w:p w:rsidR="004C22AC" w:rsidRPr="00893C78" w:rsidRDefault="004C22AC" w:rsidP="004C22AC">
      <w:pPr>
        <w:pStyle w:val="Heading4"/>
        <w:rPr>
          <w:rStyle w:val="StyleStyleBold12pt"/>
          <w:b/>
        </w:rPr>
      </w:pPr>
      <w:r>
        <w:rPr>
          <w:rStyle w:val="StyleStyleBold12pt"/>
          <w:b/>
        </w:rPr>
        <w:t>Oil prices at 2013 high --- Middle East and US jobs report.</w:t>
      </w:r>
    </w:p>
    <w:p w:rsidR="004C22AC" w:rsidRPr="00893C78" w:rsidRDefault="004C22AC" w:rsidP="004C22AC">
      <w:pPr>
        <w:rPr>
          <w:rStyle w:val="StyleStyleBold12pt"/>
          <w:b w:val="0"/>
        </w:rPr>
      </w:pPr>
      <w:r>
        <w:rPr>
          <w:rStyle w:val="StyleStyleBold12pt"/>
        </w:rPr>
        <w:t>Otter 7-5</w:t>
      </w:r>
      <w:r>
        <w:rPr>
          <w:rStyle w:val="StyleStyleBold12pt"/>
          <w:b w:val="0"/>
        </w:rPr>
        <w:t xml:space="preserve">-13 </w:t>
      </w:r>
      <w:r w:rsidRPr="00893C78">
        <w:rPr>
          <w:rStyle w:val="StyleStyleBold12pt"/>
          <w:b w:val="0"/>
          <w:sz w:val="20"/>
          <w:szCs w:val="20"/>
        </w:rPr>
        <w:t>(Jack, “Oil Prices Hit High For the Year, Energy Stocks Up,” Barron’s Stocks to Watch, http://blogs.barrons.com/stockstowatchtoday/2013/07/05/oil-prices-hit-high-for-the-year-energy-stocks-up/)</w:t>
      </w:r>
    </w:p>
    <w:p w:rsidR="004C22AC" w:rsidRDefault="004C22AC" w:rsidP="004C22AC">
      <w:pPr>
        <w:rPr>
          <w:sz w:val="16"/>
        </w:rPr>
      </w:pPr>
      <w:r w:rsidRPr="00C916F7">
        <w:rPr>
          <w:rStyle w:val="StyleBoldUnderline"/>
          <w:highlight w:val="cyan"/>
        </w:rPr>
        <w:t>Oil prices hit a 2013 high</w:t>
      </w:r>
      <w:r w:rsidRPr="00893C78">
        <w:rPr>
          <w:sz w:val="16"/>
        </w:rPr>
        <w:t xml:space="preserve"> today, </w:t>
      </w:r>
      <w:r w:rsidRPr="00C916F7">
        <w:rPr>
          <w:rStyle w:val="StyleBoldUnderline"/>
          <w:highlight w:val="cyan"/>
        </w:rPr>
        <w:t>driven</w:t>
      </w:r>
      <w:r w:rsidRPr="00893C78">
        <w:rPr>
          <w:rStyle w:val="StyleBoldUnderline"/>
        </w:rPr>
        <w:t xml:space="preserve"> higher </w:t>
      </w:r>
      <w:r w:rsidRPr="00C916F7">
        <w:rPr>
          <w:rStyle w:val="StyleBoldUnderline"/>
          <w:highlight w:val="cyan"/>
        </w:rPr>
        <w:t xml:space="preserve">by </w:t>
      </w:r>
      <w:r w:rsidRPr="00C916F7">
        <w:rPr>
          <w:rStyle w:val="Emphasis"/>
          <w:highlight w:val="cyan"/>
        </w:rPr>
        <w:t xml:space="preserve">fears of unrest in the Middle East as well as evidence that the U.S. economy </w:t>
      </w:r>
      <w:r w:rsidRPr="00C916F7">
        <w:rPr>
          <w:rStyle w:val="StyleBoldUnderline"/>
          <w:highlight w:val="cyan"/>
        </w:rPr>
        <w:t>does</w:t>
      </w:r>
      <w:r w:rsidRPr="00893C78">
        <w:rPr>
          <w:rStyle w:val="StyleBoldUnderline"/>
        </w:rPr>
        <w:t>,</w:t>
      </w:r>
      <w:r w:rsidRPr="00893C78">
        <w:rPr>
          <w:sz w:val="16"/>
        </w:rPr>
        <w:t xml:space="preserve"> indeed </w:t>
      </w:r>
      <w:r w:rsidRPr="00C916F7">
        <w:rPr>
          <w:rStyle w:val="StyleBoldUnderline"/>
          <w:highlight w:val="cyan"/>
        </w:rPr>
        <w:t>have a pulse</w:t>
      </w:r>
      <w:r w:rsidRPr="00893C78">
        <w:rPr>
          <w:sz w:val="16"/>
        </w:rPr>
        <w:t>. Energy stocks, on the whole, moved higher. The Energy Select Sector SPDR (XLE) was up nearly 1% shortly before the market close.</w:t>
      </w:r>
      <w:r w:rsidRPr="00893C78">
        <w:rPr>
          <w:sz w:val="12"/>
        </w:rPr>
        <w:t>¶</w:t>
      </w:r>
      <w:r w:rsidRPr="00893C78">
        <w:rPr>
          <w:sz w:val="16"/>
        </w:rPr>
        <w:t xml:space="preserve"> </w:t>
      </w:r>
      <w:r w:rsidRPr="00893C78">
        <w:rPr>
          <w:rStyle w:val="StyleBoldUnderline"/>
        </w:rPr>
        <w:t>Oil futures closed above $103</w:t>
      </w:r>
      <w:r w:rsidRPr="00893C78">
        <w:rPr>
          <w:sz w:val="16"/>
        </w:rPr>
        <w:t xml:space="preserve">, up almost 2% on the day and 7% on the week. </w:t>
      </w:r>
      <w:r w:rsidRPr="00C916F7">
        <w:rPr>
          <w:rStyle w:val="StyleBoldUnderline"/>
          <w:highlight w:val="cyan"/>
        </w:rPr>
        <w:t>The military coup in Egypt has raised fears of a supply disruption.</w:t>
      </w:r>
      <w:r w:rsidRPr="00893C78">
        <w:rPr>
          <w:sz w:val="16"/>
        </w:rPr>
        <w:t xml:space="preserve"> There was more turmoil today and reports of shots fired in a confrontation between supporters of recently ousted president Mohammed Morsi and those who opposed his rule.</w:t>
      </w:r>
      <w:r w:rsidRPr="00893C78">
        <w:rPr>
          <w:sz w:val="12"/>
        </w:rPr>
        <w:t>¶</w:t>
      </w:r>
      <w:r w:rsidRPr="00893C78">
        <w:rPr>
          <w:sz w:val="16"/>
        </w:rPr>
        <w:t xml:space="preserve"> In domestic news, </w:t>
      </w:r>
      <w:r w:rsidRPr="00C916F7">
        <w:rPr>
          <w:rStyle w:val="StyleBoldUnderline"/>
          <w:highlight w:val="cyan"/>
        </w:rPr>
        <w:t xml:space="preserve">the Labor Department announced that the U.S. economy added 195,000 jobs in June, beating expectations and adding evidence that the recovery may be picking up steam. </w:t>
      </w:r>
      <w:r w:rsidRPr="00C916F7">
        <w:rPr>
          <w:rStyle w:val="Emphasis"/>
          <w:highlight w:val="cyan"/>
        </w:rPr>
        <w:t>Better growth could push oil prices higher.</w:t>
      </w:r>
      <w:r w:rsidRPr="00893C78">
        <w:rPr>
          <w:rStyle w:val="Emphasis"/>
          <w:b w:val="0"/>
          <w:sz w:val="12"/>
        </w:rPr>
        <w:t>¶</w:t>
      </w:r>
      <w:r w:rsidRPr="00893C78">
        <w:rPr>
          <w:sz w:val="16"/>
        </w:rPr>
        <w:t xml:space="preserve"> Even while the August futures contract increased, prices at the pump are falling, as inventories rise. The average price per gallon is $3.47 according to AAA, down 5% in less than a month.</w:t>
      </w:r>
    </w:p>
    <w:p w:rsidR="004C22AC" w:rsidRDefault="004C22AC" w:rsidP="004C22AC">
      <w:pPr>
        <w:pStyle w:val="Heading3"/>
      </w:pPr>
      <w:r>
        <w:lastRenderedPageBreak/>
        <w:t>2NC</w:t>
      </w:r>
    </w:p>
    <w:p w:rsidR="004C22AC" w:rsidRPr="00893C78" w:rsidRDefault="004C22AC" w:rsidP="004C22AC">
      <w:pPr>
        <w:pStyle w:val="Heading4"/>
        <w:rPr>
          <w:rStyle w:val="StyleStyleBold12pt"/>
          <w:b/>
        </w:rPr>
      </w:pPr>
      <w:r>
        <w:rPr>
          <w:rStyle w:val="StyleStyleBold12pt"/>
          <w:b/>
        </w:rPr>
        <w:t>Oil prices up --- US supply drop.</w:t>
      </w:r>
    </w:p>
    <w:p w:rsidR="004C22AC" w:rsidRPr="00893C78" w:rsidRDefault="004C22AC" w:rsidP="004C22AC">
      <w:pPr>
        <w:rPr>
          <w:rStyle w:val="StyleStyleBold12pt"/>
          <w:b w:val="0"/>
        </w:rPr>
      </w:pPr>
      <w:r>
        <w:rPr>
          <w:rStyle w:val="StyleStyleBold12pt"/>
        </w:rPr>
        <w:t>Fahey 7-3</w:t>
      </w:r>
      <w:r>
        <w:rPr>
          <w:rStyle w:val="StyleStyleBold12pt"/>
          <w:b w:val="0"/>
        </w:rPr>
        <w:t xml:space="preserve">-13 </w:t>
      </w:r>
      <w:r w:rsidRPr="00893C78">
        <w:rPr>
          <w:rStyle w:val="StyleStyleBold12pt"/>
          <w:b w:val="0"/>
          <w:sz w:val="20"/>
          <w:szCs w:val="20"/>
        </w:rPr>
        <w:t>(Jonathan, AP Energy writer, “Oil: Price above $101 on U.S. supply drop, Egypt,” http://www.tulsaworld.com/article.aspx/Oil_Price_above_101_on_US_supply_drop_Egypt/20130703_49_0_NEWYOR287288?subj=298)</w:t>
      </w:r>
    </w:p>
    <w:p w:rsidR="004C22AC" w:rsidRPr="00893C78" w:rsidRDefault="004C22AC" w:rsidP="004C22AC">
      <w:pPr>
        <w:rPr>
          <w:sz w:val="16"/>
        </w:rPr>
      </w:pPr>
      <w:r w:rsidRPr="00893C78">
        <w:rPr>
          <w:sz w:val="16"/>
        </w:rPr>
        <w:t xml:space="preserve">NEW YORK — </w:t>
      </w:r>
      <w:r w:rsidRPr="00893C78">
        <w:rPr>
          <w:rStyle w:val="StyleBoldUnderline"/>
        </w:rPr>
        <w:t>The price of oil rose to its highest level in 14 months on concerns about</w:t>
      </w:r>
      <w:r w:rsidRPr="00893C78">
        <w:rPr>
          <w:sz w:val="16"/>
        </w:rPr>
        <w:t xml:space="preserve"> possible disruptions to Middle East supplies and </w:t>
      </w:r>
      <w:r w:rsidRPr="00893C78">
        <w:rPr>
          <w:rStyle w:val="Emphasis"/>
        </w:rPr>
        <w:t>signs of an increase in U.S. demand for fuel.</w:t>
      </w:r>
      <w:r w:rsidRPr="00893C78">
        <w:rPr>
          <w:rStyle w:val="Emphasis"/>
          <w:b w:val="0"/>
          <w:sz w:val="12"/>
        </w:rPr>
        <w:t>¶</w:t>
      </w:r>
      <w:r w:rsidRPr="00893C78">
        <w:rPr>
          <w:sz w:val="16"/>
        </w:rPr>
        <w:t xml:space="preserve"> U.S. benchmark oil gained $1.64 to $101.24, its highest close since May 3, 2012.</w:t>
      </w:r>
      <w:r w:rsidRPr="00893C78">
        <w:rPr>
          <w:sz w:val="12"/>
        </w:rPr>
        <w:t>¶</w:t>
      </w:r>
      <w:r w:rsidRPr="00893C78">
        <w:rPr>
          <w:sz w:val="16"/>
        </w:rPr>
        <w:t xml:space="preserve"> Brent crude, which is used to price oil used by many U.S. refineries to make gasoline, rose $1.76 to finish at $105.76.</w:t>
      </w:r>
      <w:r w:rsidRPr="00893C78">
        <w:rPr>
          <w:sz w:val="12"/>
        </w:rPr>
        <w:t>¶</w:t>
      </w:r>
      <w:r w:rsidRPr="00893C78">
        <w:rPr>
          <w:sz w:val="16"/>
        </w:rPr>
        <w:t xml:space="preserve"> Two events propelled the price of oil above $100 a barrel for the first time since the middle of September: unrest in Egypt, and a big drop in U.S. oil supplies.</w:t>
      </w:r>
      <w:r w:rsidRPr="00893C78">
        <w:rPr>
          <w:sz w:val="12"/>
        </w:rPr>
        <w:t>¶</w:t>
      </w:r>
      <w:r w:rsidRPr="00893C78">
        <w:rPr>
          <w:sz w:val="16"/>
        </w:rPr>
        <w:t xml:space="preserve"> Traders were worried that political upheaval in Egypt could slow the flow of oil from the Middle East to world markets. Embattled Egyptian President Mohammed Morsi vowed not to give in to protesters' demands for his resignation. But the head of Egypt's military announced late Wednesday night local time that Morsi will be replaced and new elections will be held.</w:t>
      </w:r>
      <w:r w:rsidRPr="00893C78">
        <w:rPr>
          <w:sz w:val="12"/>
        </w:rPr>
        <w:t>¶</w:t>
      </w:r>
      <w:r w:rsidRPr="00893C78">
        <w:rPr>
          <w:sz w:val="16"/>
        </w:rPr>
        <w:t xml:space="preserve"> Egypt is not an oil producer but it control of one of the world's busiest shipping lanes gives it a crucial role in maintaining global energy supplies. The Middle East accounts for about a quarter of the world's crude oil output, or 23 million barrels per day. About 2 million barrels of that, or 2.2 percent of world demand, are transported daily through the Suez Canal, which links the Mediterranean with the Red Sea.</w:t>
      </w:r>
      <w:r w:rsidRPr="00893C78">
        <w:rPr>
          <w:sz w:val="12"/>
        </w:rPr>
        <w:t>¶</w:t>
      </w:r>
      <w:r w:rsidRPr="00893C78">
        <w:rPr>
          <w:sz w:val="16"/>
        </w:rPr>
        <w:t xml:space="preserve"> Much of that oil is headed to Europe, but a supply drop anywhere in the world leads to higher prices everywhere.</w:t>
      </w:r>
      <w:r w:rsidRPr="00893C78">
        <w:rPr>
          <w:sz w:val="12"/>
        </w:rPr>
        <w:t>¶</w:t>
      </w:r>
      <w:r w:rsidRPr="00893C78">
        <w:rPr>
          <w:sz w:val="16"/>
        </w:rPr>
        <w:t xml:space="preserve"> "Markets tend to advance sharply on uncertainty and will often price in a worst case scenario. This appears to be the case with the unfolding situation in Egypt," wrote Jim Ritterbusch, president of energy consultancy Ritterbusch and Associates, in a note to clients.</w:t>
      </w:r>
      <w:r w:rsidRPr="00893C78">
        <w:rPr>
          <w:sz w:val="12"/>
        </w:rPr>
        <w:t>¶</w:t>
      </w:r>
      <w:r w:rsidRPr="00893C78">
        <w:rPr>
          <w:sz w:val="16"/>
        </w:rPr>
        <w:t xml:space="preserve"> Some analysts suggested market reaction to the political crisis in Egypt was exaggerated.</w:t>
      </w:r>
      <w:r w:rsidRPr="00893C78">
        <w:rPr>
          <w:sz w:val="12"/>
        </w:rPr>
        <w:t>¶</w:t>
      </w:r>
      <w:r w:rsidRPr="00893C78">
        <w:rPr>
          <w:sz w:val="16"/>
        </w:rPr>
        <w:t xml:space="preserve"> "If there is one thing that the military has control of in Egypt it is the Suez Canal. We therefore do not see a significant risk for free passage on the waterway," said Olivier Jakob of Petromatrix in Switzerland.</w:t>
      </w:r>
      <w:r w:rsidRPr="00893C78">
        <w:rPr>
          <w:sz w:val="12"/>
        </w:rPr>
        <w:t>¶</w:t>
      </w:r>
      <w:r w:rsidRPr="00893C78">
        <w:rPr>
          <w:sz w:val="16"/>
        </w:rPr>
        <w:t xml:space="preserve"> </w:t>
      </w:r>
      <w:r w:rsidRPr="00893C78">
        <w:rPr>
          <w:rStyle w:val="StyleBoldUnderline"/>
        </w:rPr>
        <w:t xml:space="preserve">In the U.S., the Energy Department reported Wednesday that </w:t>
      </w:r>
      <w:r w:rsidRPr="00893C78">
        <w:rPr>
          <w:rStyle w:val="Emphasis"/>
        </w:rPr>
        <w:t>crude supplies fell by 10.3 million barrels</w:t>
      </w:r>
      <w:r w:rsidRPr="00893C78">
        <w:rPr>
          <w:rStyle w:val="StyleBoldUnderline"/>
        </w:rPr>
        <w:t xml:space="preserve"> from the previous week, more than three times the drop that analysts had expected.</w:t>
      </w:r>
      <w:r w:rsidRPr="00893C78">
        <w:rPr>
          <w:rStyle w:val="StyleBoldUnderline"/>
          <w:sz w:val="12"/>
        </w:rPr>
        <w:t>¶</w:t>
      </w:r>
      <w:r w:rsidRPr="00893C78">
        <w:rPr>
          <w:sz w:val="16"/>
        </w:rPr>
        <w:t xml:space="preserve"> </w:t>
      </w:r>
      <w:r w:rsidRPr="00893C78">
        <w:rPr>
          <w:rStyle w:val="StyleBoldUnderline"/>
        </w:rPr>
        <w:t>The drop was likely the result of reduced supplies from Canada because of a temporary pipeline shutdown there, as well as increased demand from a BP refinery that restarted in Indiana.</w:t>
      </w:r>
      <w:r w:rsidRPr="00893C78">
        <w:rPr>
          <w:rStyle w:val="StyleBoldUnderline"/>
          <w:sz w:val="12"/>
        </w:rPr>
        <w:t>¶</w:t>
      </w:r>
      <w:r w:rsidRPr="00893C78">
        <w:rPr>
          <w:sz w:val="16"/>
        </w:rPr>
        <w:t xml:space="preserve"> </w:t>
      </w:r>
      <w:r w:rsidRPr="00893C78">
        <w:rPr>
          <w:rStyle w:val="StyleBoldUnderline"/>
        </w:rPr>
        <w:t>Gasoline supplies fell as well, while analysts expected an increase</w:t>
      </w:r>
      <w:r w:rsidRPr="00893C78">
        <w:rPr>
          <w:sz w:val="16"/>
        </w:rPr>
        <w:t>. The drop in oil and gas supplies could be an indication that U.S. demand is rising.</w:t>
      </w:r>
      <w:r w:rsidRPr="00893C78">
        <w:rPr>
          <w:sz w:val="12"/>
        </w:rPr>
        <w:t>¶</w:t>
      </w:r>
      <w:r w:rsidRPr="00893C78">
        <w:rPr>
          <w:sz w:val="16"/>
        </w:rPr>
        <w:t xml:space="preserve"> The rising price of oil could end what has been a streak of 21 days of lower U.S. retail gasoline prices. The average U.S. pump price fell less than a penny Wednesday to $3.48 per gallon.</w:t>
      </w:r>
      <w:r w:rsidRPr="00893C78">
        <w:rPr>
          <w:sz w:val="12"/>
        </w:rPr>
        <w:t>¶</w:t>
      </w:r>
      <w:r w:rsidRPr="00893C78">
        <w:rPr>
          <w:sz w:val="16"/>
        </w:rPr>
        <w:t xml:space="preserve"> Analysts do not think the spike in oil prices will lead to sharply higher gasoline prices, though, because U.S. crude supplies remain high and refineries are turning out plenty of gasoline.</w:t>
      </w:r>
      <w:r w:rsidRPr="00893C78">
        <w:rPr>
          <w:sz w:val="12"/>
        </w:rPr>
        <w:t>¶</w:t>
      </w:r>
      <w:r w:rsidRPr="00893C78">
        <w:rPr>
          <w:sz w:val="16"/>
        </w:rPr>
        <w:t xml:space="preserve"> U.S. commodities markets are closed Thursday for the July Fourth holiday.</w:t>
      </w:r>
    </w:p>
    <w:p w:rsidR="004C22AC" w:rsidRPr="003405EA" w:rsidRDefault="004C22AC" w:rsidP="004C22AC">
      <w:pPr>
        <w:pStyle w:val="Heading4"/>
        <w:rPr>
          <w:rStyle w:val="StyleStyleBold12pt"/>
          <w:b/>
        </w:rPr>
      </w:pPr>
      <w:r>
        <w:rPr>
          <w:rStyle w:val="StyleStyleBold12pt"/>
          <w:b/>
        </w:rPr>
        <w:t xml:space="preserve">Oil prices are at 2013 high --- Egypt. </w:t>
      </w:r>
    </w:p>
    <w:p w:rsidR="004C22AC" w:rsidRPr="003405EA" w:rsidRDefault="004C22AC" w:rsidP="004C22AC">
      <w:pPr>
        <w:rPr>
          <w:rStyle w:val="StyleStyleBold12pt"/>
          <w:b w:val="0"/>
        </w:rPr>
      </w:pPr>
      <w:r>
        <w:rPr>
          <w:rStyle w:val="StyleStyleBold12pt"/>
        </w:rPr>
        <w:t>Smith 7-5</w:t>
      </w:r>
      <w:r>
        <w:rPr>
          <w:rStyle w:val="StyleStyleBold12pt"/>
          <w:b w:val="0"/>
        </w:rPr>
        <w:t xml:space="preserve">-13 </w:t>
      </w:r>
      <w:r w:rsidRPr="003405EA">
        <w:rPr>
          <w:rStyle w:val="StyleStyleBold12pt"/>
          <w:b w:val="0"/>
          <w:sz w:val="20"/>
          <w:szCs w:val="20"/>
        </w:rPr>
        <w:t>(John, CNN Money reporter,“Oil prices at 2013 high above $103 a barrel,” CNN Money, http://money.cnn.com/2013/07/05/investing/oil-prices-egypt/)</w:t>
      </w:r>
    </w:p>
    <w:p w:rsidR="004C22AC" w:rsidRDefault="004C22AC" w:rsidP="004C22AC">
      <w:r w:rsidRPr="003405EA">
        <w:rPr>
          <w:rStyle w:val="StyleBoldUnderline"/>
        </w:rPr>
        <w:t>U.S. oil futures</w:t>
      </w:r>
      <w:r>
        <w:t xml:space="preserve"> for the August contract </w:t>
      </w:r>
      <w:r w:rsidRPr="003405EA">
        <w:rPr>
          <w:rStyle w:val="StyleBoldUnderline"/>
        </w:rPr>
        <w:t>rose</w:t>
      </w:r>
      <w:r>
        <w:t xml:space="preserve"> $1.98, or nearly </w:t>
      </w:r>
      <w:r w:rsidRPr="003405EA">
        <w:rPr>
          <w:rStyle w:val="StyleBoldUnderline"/>
        </w:rPr>
        <w:t>2%, to settle at $103.22 a barrel.</w:t>
      </w:r>
      <w:r>
        <w:t xml:space="preserve"> </w:t>
      </w:r>
      <w:r w:rsidRPr="003405EA">
        <w:rPr>
          <w:rStyle w:val="StyleBoldUnderline"/>
        </w:rPr>
        <w:t xml:space="preserve">That's the </w:t>
      </w:r>
      <w:r w:rsidRPr="003405EA">
        <w:rPr>
          <w:rStyle w:val="Emphasis"/>
        </w:rPr>
        <w:t>highest closing price</w:t>
      </w:r>
      <w:r w:rsidRPr="003405EA">
        <w:rPr>
          <w:rStyle w:val="StyleBoldUnderline"/>
        </w:rPr>
        <w:t xml:space="preserve"> since May 2, 2012</w:t>
      </w:r>
      <w:r>
        <w:t>, when oil settled at $105.22 per barrel.</w:t>
      </w:r>
    </w:p>
    <w:p w:rsidR="004C22AC" w:rsidRDefault="004C22AC" w:rsidP="004C22AC">
      <w:r>
        <w:t xml:space="preserve">The </w:t>
      </w:r>
      <w:r w:rsidRPr="003405EA">
        <w:rPr>
          <w:rStyle w:val="StyleBoldUnderline"/>
        </w:rPr>
        <w:t>Egyptian army seized control of the government</w:t>
      </w:r>
      <w:r>
        <w:t xml:space="preserve"> Wednesday amid violent protests, deposing the country's first democratically elected president, Mohamed Morsy of the Muslim Brotherhood. On Friday, the African Union announced that it was suspending Egypt.</w:t>
      </w:r>
    </w:p>
    <w:p w:rsidR="004C22AC" w:rsidRDefault="004C22AC" w:rsidP="004C22AC">
      <w:r>
        <w:t xml:space="preserve">Egypt produces a negligible amount of oil. But </w:t>
      </w:r>
      <w:r w:rsidRPr="003405EA">
        <w:rPr>
          <w:rStyle w:val="StyleBoldUnderline"/>
        </w:rPr>
        <w:t>the Suez Canal</w:t>
      </w:r>
      <w:r>
        <w:t xml:space="preserve">, which passes through the north African nation, </w:t>
      </w:r>
      <w:r w:rsidRPr="003405EA">
        <w:rPr>
          <w:rStyle w:val="StyleBoldUnderline"/>
        </w:rPr>
        <w:t>is a major thoroughfare for oil shipping that links the Mediterranean Sea with the Red Sea and the Persian Gulf.</w:t>
      </w:r>
      <w:r>
        <w:rPr>
          <w:rStyle w:val="StyleBoldUnderline"/>
        </w:rPr>
        <w:t xml:space="preserve"> </w:t>
      </w:r>
      <w:r>
        <w:t xml:space="preserve">"I think most folks don't believe that violence in Egypt is going to cause a shutdown of the Suez Canal," said Tom Kloza, chief oil analyst for Gasbuddy.com. But he also said that military coups make traders nervous about energy supply, prompting them to buy oil and drive up prices. Oil was on the rise even before the Egyptian coup. </w:t>
      </w:r>
      <w:r w:rsidRPr="003405EA">
        <w:rPr>
          <w:rStyle w:val="StyleBoldUnderline"/>
        </w:rPr>
        <w:t xml:space="preserve">Oil prices have climbed </w:t>
      </w:r>
      <w:r w:rsidRPr="003405EA">
        <w:rPr>
          <w:rStyle w:val="Emphasis"/>
        </w:rPr>
        <w:t>more than 8% in the last month</w:t>
      </w:r>
      <w:r w:rsidRPr="003405EA">
        <w:rPr>
          <w:rStyle w:val="StyleBoldUnderline"/>
        </w:rPr>
        <w:t>, driven by economic growth.</w:t>
      </w:r>
      <w:r>
        <w:rPr>
          <w:rStyle w:val="StyleBoldUnderline"/>
        </w:rPr>
        <w:t xml:space="preserve"> </w:t>
      </w:r>
      <w:r>
        <w:t>Brent crude, the benchmark for oil prices in Europe, rose $1.67, or 1.6%, to $107.43 a barrel.</w:t>
      </w:r>
    </w:p>
    <w:p w:rsidR="004C22AC" w:rsidRDefault="004C22AC" w:rsidP="004C22AC"/>
    <w:p w:rsidR="004C22AC" w:rsidRPr="009D26CF" w:rsidRDefault="004C22AC" w:rsidP="004C22AC">
      <w:pPr>
        <w:pStyle w:val="Heading4"/>
        <w:rPr>
          <w:rStyle w:val="StyleStyleBold12pt"/>
          <w:b/>
        </w:rPr>
      </w:pPr>
      <w:r>
        <w:rPr>
          <w:rStyle w:val="StyleStyleBold12pt"/>
          <w:b/>
        </w:rPr>
        <w:lastRenderedPageBreak/>
        <w:t>Oil prices high --- uncertainty over Egyptian situation.</w:t>
      </w:r>
    </w:p>
    <w:p w:rsidR="004C22AC" w:rsidRPr="009D26CF" w:rsidRDefault="004C22AC" w:rsidP="004C22AC">
      <w:pPr>
        <w:rPr>
          <w:rStyle w:val="StyleStyleBold12pt"/>
          <w:b w:val="0"/>
        </w:rPr>
      </w:pPr>
      <w:r>
        <w:rPr>
          <w:rStyle w:val="StyleStyleBold12pt"/>
        </w:rPr>
        <w:t>Reuters 7-6</w:t>
      </w:r>
      <w:r>
        <w:rPr>
          <w:rStyle w:val="StyleStyleBold12pt"/>
          <w:b w:val="0"/>
        </w:rPr>
        <w:t xml:space="preserve">-13 </w:t>
      </w:r>
      <w:r w:rsidRPr="009D26CF">
        <w:rPr>
          <w:rStyle w:val="StyleStyleBold12pt"/>
          <w:b w:val="0"/>
          <w:sz w:val="20"/>
          <w:szCs w:val="20"/>
        </w:rPr>
        <w:t>(Reuters, “Supply concerns send oil prices soaring above $ 107 per barrel,” Arab News, http://www.arabnews.com/news/457157)</w:t>
      </w:r>
    </w:p>
    <w:p w:rsidR="004C22AC" w:rsidRDefault="004C22AC" w:rsidP="004C22AC">
      <w:pPr>
        <w:rPr>
          <w:sz w:val="16"/>
        </w:rPr>
      </w:pPr>
      <w:r w:rsidRPr="009D26CF">
        <w:rPr>
          <w:sz w:val="16"/>
        </w:rPr>
        <w:t xml:space="preserve">NEW YORK: Brent crude </w:t>
      </w:r>
      <w:r w:rsidRPr="009D26CF">
        <w:rPr>
          <w:rStyle w:val="StyleBoldUnderline"/>
        </w:rPr>
        <w:t xml:space="preserve">oil prices were trading </w:t>
      </w:r>
      <w:r w:rsidRPr="009D26CF">
        <w:rPr>
          <w:rStyle w:val="Emphasis"/>
        </w:rPr>
        <w:t>above $ 107 per barrel</w:t>
      </w:r>
      <w:r w:rsidRPr="009D26CF">
        <w:rPr>
          <w:rStyle w:val="StyleBoldUnderline"/>
        </w:rPr>
        <w:t xml:space="preserve"> for the first time in three months yesterday</w:t>
      </w:r>
      <w:r w:rsidRPr="009D26CF">
        <w:rPr>
          <w:sz w:val="16"/>
        </w:rPr>
        <w:t>, underpinned by political unrest in Egypt that continued to fuel concerns of oil supply disruptions in the Middle East.</w:t>
      </w:r>
      <w:r w:rsidRPr="009D26CF">
        <w:rPr>
          <w:sz w:val="12"/>
        </w:rPr>
        <w:t>¶</w:t>
      </w:r>
      <w:r w:rsidRPr="009D26CF">
        <w:rPr>
          <w:sz w:val="16"/>
        </w:rPr>
        <w:t xml:space="preserve"> US crude </w:t>
      </w:r>
      <w:r w:rsidRPr="009D26CF">
        <w:rPr>
          <w:rStyle w:val="StyleBoldUnderline"/>
        </w:rPr>
        <w:t>oil prices maintained a 14-month high, supported by data showing US employers added more jobs than expected in June,</w:t>
      </w:r>
      <w:r w:rsidRPr="009D26CF">
        <w:rPr>
          <w:sz w:val="16"/>
        </w:rPr>
        <w:t xml:space="preserve"> as other commodity prices sank.</w:t>
      </w:r>
      <w:r w:rsidRPr="009D26CF">
        <w:rPr>
          <w:sz w:val="12"/>
        </w:rPr>
        <w:t>¶</w:t>
      </w:r>
      <w:r w:rsidRPr="009D26CF">
        <w:rPr>
          <w:sz w:val="16"/>
        </w:rPr>
        <w:t xml:space="preserve"> The news pushed the US dollar to a near three-year high against a basket of currencies, which can lead to lower oil prices. Commodities priced in dollars become more expensive for holders of other currencies as the dollar strengthens.</w:t>
      </w:r>
      <w:r w:rsidRPr="009D26CF">
        <w:rPr>
          <w:sz w:val="12"/>
        </w:rPr>
        <w:t>¶</w:t>
      </w:r>
      <w:r w:rsidRPr="009D26CF">
        <w:rPr>
          <w:sz w:val="16"/>
        </w:rPr>
        <w:t xml:space="preserve"> But the crude oil market interpreted the data as a positive, said Matt Smith, commodity analyst at Schneider Electric in Louisville, Kentucky "because it means we're going to see a stronger economy."</w:t>
      </w:r>
      <w:r w:rsidRPr="009D26CF">
        <w:rPr>
          <w:sz w:val="12"/>
        </w:rPr>
        <w:t>¶</w:t>
      </w:r>
      <w:r w:rsidRPr="009D26CF">
        <w:rPr>
          <w:sz w:val="16"/>
        </w:rPr>
        <w:t xml:space="preserve"> Still, crude oil in other currencies is becoming more expensive and "will provide headwinds at some point," Smith added.</w:t>
      </w:r>
      <w:r w:rsidRPr="009D26CF">
        <w:rPr>
          <w:sz w:val="12"/>
        </w:rPr>
        <w:t>¶</w:t>
      </w:r>
      <w:r w:rsidRPr="009D26CF">
        <w:rPr>
          <w:sz w:val="16"/>
        </w:rPr>
        <w:t xml:space="preserve"> The positive data fueled investor fear that the US Federal Reserve may taper its stimulus program. That coupled with recent reports of weaker economic data out of China caused other commodities prices to collapse.</w:t>
      </w:r>
      <w:r w:rsidRPr="009D26CF">
        <w:rPr>
          <w:sz w:val="12"/>
        </w:rPr>
        <w:t>¶</w:t>
      </w:r>
      <w:r w:rsidRPr="009D26CF">
        <w:rPr>
          <w:sz w:val="16"/>
        </w:rPr>
        <w:t xml:space="preserve"> Gold lost 3 percent and copper was down more than 2 percent.</w:t>
      </w:r>
      <w:r w:rsidRPr="009D26CF">
        <w:rPr>
          <w:sz w:val="12"/>
        </w:rPr>
        <w:t>¶</w:t>
      </w:r>
      <w:r w:rsidRPr="009D26CF">
        <w:rPr>
          <w:sz w:val="16"/>
        </w:rPr>
        <w:t xml:space="preserve"> Brent crude oil for August delivery LCOc1 was last trading $ 1.80 per barrel higher at $ 107.34 by 11:52 a.m. EDT (1552 GMT) after hitting a high of $ 107.40 a barrel.</w:t>
      </w:r>
      <w:r w:rsidRPr="009D26CF">
        <w:rPr>
          <w:sz w:val="12"/>
        </w:rPr>
        <w:t>¶</w:t>
      </w:r>
      <w:r w:rsidRPr="009D26CF">
        <w:rPr>
          <w:sz w:val="16"/>
        </w:rPr>
        <w:t xml:space="preserve"> Front-month US crude oil futures CLc1 were up $1.63 per barrel to $ 102.87 a barrel after hitting a high of $ 102.92.</w:t>
      </w:r>
      <w:r w:rsidRPr="009D26CF">
        <w:rPr>
          <w:sz w:val="12"/>
        </w:rPr>
        <w:t>¶</w:t>
      </w:r>
      <w:r w:rsidRPr="009D26CF">
        <w:rPr>
          <w:sz w:val="16"/>
        </w:rPr>
        <w:t xml:space="preserve"> The </w:t>
      </w:r>
      <w:r w:rsidRPr="009D26CF">
        <w:rPr>
          <w:rStyle w:val="StyleBoldUnderline"/>
        </w:rPr>
        <w:t>Egyptian military took control of the nation on Wednesday. So far, ports and shipping through the Suez Canal have been operating normally, two shipping sources and a canal official said.</w:t>
      </w:r>
      <w:r w:rsidRPr="009D26CF">
        <w:rPr>
          <w:sz w:val="12"/>
        </w:rPr>
        <w:t>¶</w:t>
      </w:r>
      <w:r w:rsidRPr="009D26CF">
        <w:rPr>
          <w:sz w:val="16"/>
        </w:rPr>
        <w:t xml:space="preserve"> The Middle East pumps a third of the world's oil and the Suez Canal and Suez-Mediterranean pipeline were responsible for transiting some 2.2 million barrels per day of oil into the Mediterranean Sea in 2011, according to U.S. government data.</w:t>
      </w:r>
      <w:r w:rsidRPr="009D26CF">
        <w:rPr>
          <w:sz w:val="12"/>
        </w:rPr>
        <w:t>¶</w:t>
      </w:r>
      <w:r w:rsidRPr="009D26CF">
        <w:rPr>
          <w:sz w:val="16"/>
        </w:rPr>
        <w:t xml:space="preserve"> Libya's largest export terminal was shut late on Thursday. Port guards locked the gate over salary complaints, preventing workers from continuing operations.</w:t>
      </w:r>
      <w:r w:rsidRPr="009D26CF">
        <w:rPr>
          <w:sz w:val="12"/>
        </w:rPr>
        <w:t>¶</w:t>
      </w:r>
      <w:r w:rsidRPr="009D26CF">
        <w:rPr>
          <w:sz w:val="16"/>
        </w:rPr>
        <w:t xml:space="preserve"> Investors remained on edge and were pricing in risk of Mideast supply disruptions should conflict spread to other regional nations, analysts said.</w:t>
      </w:r>
      <w:r w:rsidRPr="009D26CF">
        <w:rPr>
          <w:sz w:val="12"/>
        </w:rPr>
        <w:t>¶</w:t>
      </w:r>
      <w:r w:rsidRPr="009D26CF">
        <w:rPr>
          <w:sz w:val="16"/>
        </w:rPr>
        <w:t xml:space="preserve"> The Egyptian uncertainty added to existing supply worries. Almost all physical crude grades consumed by Europe are now short including Russian, Iraqi, Libyan and African grades.</w:t>
      </w:r>
      <w:r w:rsidRPr="009D26CF">
        <w:rPr>
          <w:sz w:val="12"/>
        </w:rPr>
        <w:t>¶</w:t>
      </w:r>
      <w:r w:rsidRPr="009D26CF">
        <w:rPr>
          <w:sz w:val="16"/>
        </w:rPr>
        <w:t xml:space="preserve"> North Sea supplies, which underpin the Brent contract, are expected to be extremely low in the coming months when main grade Forties output is reduced due to maintenance in August.</w:t>
      </w:r>
      <w:r w:rsidRPr="009D26CF">
        <w:rPr>
          <w:sz w:val="12"/>
        </w:rPr>
        <w:t>¶</w:t>
      </w:r>
      <w:r w:rsidRPr="009D26CF">
        <w:rPr>
          <w:sz w:val="16"/>
        </w:rPr>
        <w:t xml:space="preserve"> The spread between the Brent oil contracts of August and September LCOQ3-U3 widened to 79 cents, the highest in nearly five months.</w:t>
      </w:r>
      <w:r w:rsidRPr="009D26CF">
        <w:rPr>
          <w:sz w:val="12"/>
        </w:rPr>
        <w:t>¶</w:t>
      </w:r>
      <w:r w:rsidRPr="009D26CF">
        <w:rPr>
          <w:sz w:val="16"/>
        </w:rPr>
        <w:t xml:space="preserve"> </w:t>
      </w:r>
      <w:r w:rsidRPr="009D26CF">
        <w:rPr>
          <w:rStyle w:val="StyleBoldUnderline"/>
        </w:rPr>
        <w:t>Strong employment figures from the United States underpinned futures but support from the data could be short lived</w:t>
      </w:r>
      <w:r w:rsidRPr="009D26CF">
        <w:rPr>
          <w:sz w:val="16"/>
        </w:rPr>
        <w:t>.</w:t>
      </w:r>
      <w:r w:rsidRPr="009D26CF">
        <w:rPr>
          <w:sz w:val="12"/>
        </w:rPr>
        <w:t>¶</w:t>
      </w:r>
      <w:r w:rsidRPr="009D26CF">
        <w:rPr>
          <w:sz w:val="16"/>
        </w:rPr>
        <w:t xml:space="preserve"> US job growth increased more than expected in June, which could draw the Federal Reserve closer to scaling back its massive monetary stimulus later this year, which would sap liquidity and drag on commodity prices.</w:t>
      </w:r>
      <w:r w:rsidRPr="009D26CF">
        <w:rPr>
          <w:sz w:val="12"/>
        </w:rPr>
        <w:t>¶</w:t>
      </w:r>
      <w:r w:rsidRPr="009D26CF">
        <w:rPr>
          <w:sz w:val="16"/>
        </w:rPr>
        <w:t xml:space="preserve"> Employers added 195,000 new jobs to their payrolls last month, the Labor Department said yesterday, while the unemployment rate held steady at 7.6 percent as more people entered the work force.</w:t>
      </w:r>
      <w:r w:rsidRPr="009D26CF">
        <w:rPr>
          <w:sz w:val="12"/>
        </w:rPr>
        <w:t>¶</w:t>
      </w:r>
      <w:r w:rsidRPr="009D26CF">
        <w:rPr>
          <w:sz w:val="16"/>
        </w:rPr>
        <w:t xml:space="preserve"> The closely watched spread between global benchmark Brent crude oil and US West Texas Intermediate CL- had widened to $ 5.17 per barrel and was last trading around $ 4.50.</w:t>
      </w:r>
      <w:r w:rsidRPr="009D26CF">
        <w:rPr>
          <w:sz w:val="12"/>
        </w:rPr>
        <w:t>¶</w:t>
      </w:r>
      <w:r w:rsidRPr="009D26CF">
        <w:rPr>
          <w:sz w:val="16"/>
        </w:rPr>
        <w:t xml:space="preserve"> Brent's premium to WTI crude at one point on Wednesday narrowed to $3.09, the weakest since December 2010.</w:t>
      </w:r>
    </w:p>
    <w:p w:rsidR="004C22AC" w:rsidRDefault="004C22AC" w:rsidP="004C22AC">
      <w:pPr>
        <w:rPr>
          <w:sz w:val="16"/>
        </w:rPr>
      </w:pPr>
    </w:p>
    <w:p w:rsidR="004C22AC" w:rsidRPr="002D6D18" w:rsidRDefault="004C22AC" w:rsidP="004C22AC">
      <w:pPr>
        <w:pStyle w:val="Heading4"/>
        <w:rPr>
          <w:rStyle w:val="StyleStyleBold12pt"/>
          <w:b/>
        </w:rPr>
      </w:pPr>
      <w:r>
        <w:rPr>
          <w:rStyle w:val="StyleStyleBold12pt"/>
          <w:b/>
        </w:rPr>
        <w:t>Oil prices high --- US jobs on the rise.</w:t>
      </w:r>
    </w:p>
    <w:p w:rsidR="004C22AC" w:rsidRPr="009D26CF" w:rsidRDefault="004C22AC" w:rsidP="004C22AC">
      <w:pPr>
        <w:rPr>
          <w:rStyle w:val="StyleStyleBold12pt"/>
          <w:b w:val="0"/>
        </w:rPr>
      </w:pPr>
      <w:r>
        <w:rPr>
          <w:rStyle w:val="StyleStyleBold12pt"/>
        </w:rPr>
        <w:t>AP 7-5</w:t>
      </w:r>
      <w:r>
        <w:rPr>
          <w:rStyle w:val="StyleStyleBold12pt"/>
          <w:b w:val="0"/>
        </w:rPr>
        <w:t>-13</w:t>
      </w:r>
      <w:r w:rsidRPr="002D6D18">
        <w:rPr>
          <w:rStyle w:val="StyleStyleBold12pt"/>
          <w:b w:val="0"/>
          <w:sz w:val="20"/>
          <w:szCs w:val="20"/>
        </w:rPr>
        <w:t xml:space="preserve"> (Associated Press, “Oil Price Climbs After Strong US Jobs Report,” NPR, http://www.npr.org/templates/story/story.php?storyId=199063522)</w:t>
      </w:r>
    </w:p>
    <w:p w:rsidR="004C22AC" w:rsidRDefault="004C22AC" w:rsidP="004C22AC">
      <w:pPr>
        <w:rPr>
          <w:sz w:val="16"/>
        </w:rPr>
      </w:pPr>
      <w:r w:rsidRPr="009D26CF">
        <w:rPr>
          <w:sz w:val="16"/>
        </w:rPr>
        <w:t xml:space="preserve">NEW YORK (AP) — </w:t>
      </w:r>
      <w:r w:rsidRPr="009D26CF">
        <w:rPr>
          <w:rStyle w:val="StyleBoldUnderline"/>
        </w:rPr>
        <w:t xml:space="preserve">The price of oil marched higher Friday with a </w:t>
      </w:r>
      <w:r w:rsidRPr="009D26CF">
        <w:rPr>
          <w:rStyle w:val="Emphasis"/>
        </w:rPr>
        <w:t>positive report on U.S. hiring</w:t>
      </w:r>
      <w:r w:rsidRPr="009D26CF">
        <w:rPr>
          <w:rStyle w:val="StyleBoldUnderline"/>
        </w:rPr>
        <w:t xml:space="preserve"> and ongoing concerns about the crisis in Egypt.</w:t>
      </w:r>
      <w:r w:rsidRPr="009D26CF">
        <w:rPr>
          <w:rStyle w:val="StyleBoldUnderline"/>
          <w:sz w:val="12"/>
        </w:rPr>
        <w:t>¶</w:t>
      </w:r>
      <w:r w:rsidRPr="009D26CF">
        <w:rPr>
          <w:sz w:val="16"/>
        </w:rPr>
        <w:t xml:space="preserve"> </w:t>
      </w:r>
      <w:r w:rsidRPr="009D26CF">
        <w:rPr>
          <w:rStyle w:val="StyleBoldUnderline"/>
        </w:rPr>
        <w:t>Benchmark crude</w:t>
      </w:r>
      <w:r w:rsidRPr="009D26CF">
        <w:rPr>
          <w:sz w:val="16"/>
        </w:rPr>
        <w:t xml:space="preserve"> for August delivery </w:t>
      </w:r>
      <w:r w:rsidRPr="009D26CF">
        <w:rPr>
          <w:rStyle w:val="StyleBoldUnderline"/>
        </w:rPr>
        <w:t>rose</w:t>
      </w:r>
      <w:r w:rsidRPr="009D26CF">
        <w:rPr>
          <w:sz w:val="16"/>
        </w:rPr>
        <w:t xml:space="preserve"> $1.98, or 2 percent, </w:t>
      </w:r>
      <w:r w:rsidRPr="009D26CF">
        <w:rPr>
          <w:rStyle w:val="StyleBoldUnderline"/>
        </w:rPr>
        <w:t>to finish at $103.22 per barrel</w:t>
      </w:r>
      <w:r w:rsidRPr="009D26CF">
        <w:rPr>
          <w:sz w:val="16"/>
        </w:rPr>
        <w:t xml:space="preserve"> on the New York Mercantile Exchange. </w:t>
      </w:r>
      <w:r w:rsidRPr="009D26CF">
        <w:rPr>
          <w:rStyle w:val="StyleBoldUnderline"/>
        </w:rPr>
        <w:t>That's the highest closing price since May 2, 2012.</w:t>
      </w:r>
      <w:r w:rsidRPr="009D26CF">
        <w:rPr>
          <w:rStyle w:val="StyleBoldUnderline"/>
          <w:sz w:val="12"/>
        </w:rPr>
        <w:t xml:space="preserve">¶ </w:t>
      </w:r>
      <w:r w:rsidRPr="009D26CF">
        <w:rPr>
          <w:sz w:val="16"/>
        </w:rPr>
        <w:t>Following the ouster of Egyptian president Mohammed Morsi on Wednesday, his supporters began a series of protests and attacks Friday. The military opened fire as hundreds of protesters marched on a headquarters of the Republican Guard</w:t>
      </w:r>
      <w:r w:rsidRPr="009D26CF">
        <w:rPr>
          <w:sz w:val="12"/>
        </w:rPr>
        <w:t>¶</w:t>
      </w:r>
      <w:r w:rsidRPr="009D26CF">
        <w:rPr>
          <w:sz w:val="16"/>
        </w:rPr>
        <w:t xml:space="preserve"> Egypt is not an oil-producer, but its control of the Suez Canal, one of the world's busiest shipping lanes, gives it a crucial role in maintaining global energy supplies.</w:t>
      </w:r>
      <w:r w:rsidRPr="009D26CF">
        <w:rPr>
          <w:sz w:val="12"/>
        </w:rPr>
        <w:t>¶</w:t>
      </w:r>
      <w:r w:rsidRPr="009D26CF">
        <w:rPr>
          <w:sz w:val="16"/>
        </w:rPr>
        <w:t xml:space="preserve"> For now supplies are moving freely through the canal.</w:t>
      </w:r>
      <w:r w:rsidRPr="009D26CF">
        <w:rPr>
          <w:sz w:val="12"/>
        </w:rPr>
        <w:t>¶</w:t>
      </w:r>
      <w:r w:rsidRPr="009D26CF">
        <w:rPr>
          <w:sz w:val="16"/>
        </w:rPr>
        <w:t xml:space="preserve"> </w:t>
      </w:r>
      <w:r w:rsidRPr="009D26CF">
        <w:rPr>
          <w:rStyle w:val="StyleBoldUnderline"/>
        </w:rPr>
        <w:t>U.S. employers added a robust 195,000 jobs in June</w:t>
      </w:r>
      <w:r w:rsidRPr="009D26CF">
        <w:rPr>
          <w:sz w:val="16"/>
        </w:rPr>
        <w:t xml:space="preserve"> and many more in April and May than previously thought. </w:t>
      </w:r>
      <w:r w:rsidRPr="009D26CF">
        <w:rPr>
          <w:rStyle w:val="StyleBoldUnderline"/>
        </w:rPr>
        <w:t>The job growth suggests a stronger economy</w:t>
      </w:r>
      <w:r w:rsidRPr="009D26CF">
        <w:rPr>
          <w:sz w:val="16"/>
        </w:rPr>
        <w:t xml:space="preserve"> and makes it more likely the Federal Reserve will slow its bond purchases before year's end.</w:t>
      </w:r>
      <w:r w:rsidRPr="009D26CF">
        <w:rPr>
          <w:sz w:val="12"/>
        </w:rPr>
        <w:t>¶</w:t>
      </w:r>
      <w:r w:rsidRPr="009D26CF">
        <w:rPr>
          <w:sz w:val="16"/>
        </w:rPr>
        <w:t xml:space="preserve"> Those bond purchases have supported the economy by helping keep long-term interest rates low. That in turn has given a boost to investments such as stocks and oil.</w:t>
      </w:r>
      <w:r w:rsidRPr="009D26CF">
        <w:rPr>
          <w:sz w:val="12"/>
        </w:rPr>
        <w:t>¶</w:t>
      </w:r>
      <w:r w:rsidRPr="009D26CF">
        <w:rPr>
          <w:sz w:val="16"/>
        </w:rPr>
        <w:t xml:space="preserve"> At the pump, the national average for a gallon of gas stayed at $3.48 for the third straight day. That's down 14 cents from a month ago and 14 cents higher than a year ago.</w:t>
      </w:r>
      <w:r w:rsidRPr="009D26CF">
        <w:rPr>
          <w:sz w:val="12"/>
        </w:rPr>
        <w:t>¶</w:t>
      </w:r>
      <w:r w:rsidRPr="009D26CF">
        <w:rPr>
          <w:sz w:val="16"/>
        </w:rPr>
        <w:t xml:space="preserve"> Brent crude, which is used to set prices for crude oils used by many U.S. refineries, rose $2.18, or 2.1 percent, to end at $107.72 per barrel on the ICE Futures exchange in London.</w:t>
      </w:r>
    </w:p>
    <w:p w:rsidR="004C22AC" w:rsidRPr="009D26CF" w:rsidRDefault="004C22AC" w:rsidP="004C22AC">
      <w:pPr>
        <w:rPr>
          <w:sz w:val="16"/>
        </w:rPr>
      </w:pPr>
    </w:p>
    <w:p w:rsidR="004C22AC" w:rsidRDefault="004C22AC" w:rsidP="004C22AC"/>
    <w:p w:rsidR="004C22AC" w:rsidRPr="003405EA" w:rsidRDefault="004C22AC" w:rsidP="004C22AC">
      <w:pPr>
        <w:rPr>
          <w:b/>
          <w:u w:val="single"/>
        </w:rPr>
      </w:pPr>
    </w:p>
    <w:p w:rsidR="004C22AC" w:rsidRDefault="004C22AC" w:rsidP="004C22AC">
      <w:pPr>
        <w:pStyle w:val="Heading2"/>
      </w:pPr>
      <w:r>
        <w:lastRenderedPageBreak/>
        <w:t>US not increasing now</w:t>
      </w:r>
    </w:p>
    <w:p w:rsidR="004C22AC" w:rsidRPr="00887D88" w:rsidRDefault="004C22AC" w:rsidP="004C22AC">
      <w:pPr>
        <w:pStyle w:val="Heading3"/>
      </w:pPr>
      <w:r>
        <w:lastRenderedPageBreak/>
        <w:t>1NC</w:t>
      </w:r>
    </w:p>
    <w:p w:rsidR="004C22AC" w:rsidRPr="00171019" w:rsidRDefault="004C22AC" w:rsidP="004C22AC">
      <w:pPr>
        <w:pStyle w:val="Heading4"/>
        <w:rPr>
          <w:rStyle w:val="StyleStyleBold12pt"/>
          <w:b/>
        </w:rPr>
      </w:pPr>
      <w:r>
        <w:rPr>
          <w:rStyle w:val="StyleStyleBold12pt"/>
          <w:b/>
        </w:rPr>
        <w:t>US will produce less oil in the future --- downward escalator of the economy.</w:t>
      </w:r>
    </w:p>
    <w:p w:rsidR="004C22AC" w:rsidRPr="00171019" w:rsidRDefault="004C22AC" w:rsidP="004C22AC">
      <w:pPr>
        <w:rPr>
          <w:rStyle w:val="StyleStyleBold12pt"/>
          <w:b w:val="0"/>
        </w:rPr>
      </w:pPr>
      <w:r>
        <w:rPr>
          <w:rStyle w:val="StyleStyleBold12pt"/>
        </w:rPr>
        <w:t>Tverberg 7-4</w:t>
      </w:r>
      <w:r>
        <w:rPr>
          <w:rStyle w:val="StyleStyleBold12pt"/>
          <w:b w:val="0"/>
        </w:rPr>
        <w:t xml:space="preserve">-13 </w:t>
      </w:r>
      <w:r w:rsidRPr="00171019">
        <w:rPr>
          <w:rStyle w:val="StyleStyleBold12pt"/>
          <w:b w:val="0"/>
          <w:sz w:val="20"/>
          <w:szCs w:val="20"/>
        </w:rPr>
        <w:t>(Gail, M.S. from the University of Illinois, Chicago in Mathematics, Fellow of the Casualty Actuarial Society and a Member of the American Academy of Actuaries, “Why Deflation will Cause Oil Production to Slow,” Oil Price, http://oilprice.com/Energy/Crude-Oil/Why-Deflation-will-Cause-Oil-Production-to-Slow.html)</w:t>
      </w:r>
    </w:p>
    <w:p w:rsidR="004C22AC" w:rsidRDefault="004C22AC" w:rsidP="004C22AC">
      <w:pPr>
        <w:rPr>
          <w:sz w:val="16"/>
        </w:rPr>
      </w:pPr>
      <w:r w:rsidRPr="00171019">
        <w:rPr>
          <w:sz w:val="16"/>
        </w:rPr>
        <w:t>Each year, an economy produces various kinds of goods and services. It grows crops, and extracts minerals. It uses energy products to process the crops and minerals into finished goods, and to transport them to their final destination. The amount produced depends on the amount of goods and services potential buyers can afford. If wages are stagnant, and the government’s share keeps rising, the amount wage-earners can afford (in inflation adjusted dollars) keeps falling.</w:t>
      </w:r>
      <w:r w:rsidRPr="00171019">
        <w:rPr>
          <w:sz w:val="12"/>
        </w:rPr>
        <w:t>¶</w:t>
      </w:r>
      <w:r w:rsidRPr="00171019">
        <w:rPr>
          <w:sz w:val="16"/>
        </w:rPr>
        <w:t xml:space="preserve"> Since the early 2000s, </w:t>
      </w:r>
      <w:r w:rsidRPr="00C916F7">
        <w:rPr>
          <w:rStyle w:val="StyleBoldUnderline"/>
          <w:highlight w:val="cyan"/>
        </w:rPr>
        <w:t>the cost of extracting oil products has been rising</w:t>
      </w:r>
      <w:r w:rsidRPr="00171019">
        <w:rPr>
          <w:sz w:val="16"/>
        </w:rPr>
        <w:t xml:space="preserve">, because the oil that was cheapest to extract was extracted first, and </w:t>
      </w:r>
      <w:r w:rsidRPr="002D6D18">
        <w:rPr>
          <w:rStyle w:val="StyleBoldUnderline"/>
        </w:rPr>
        <w:t>the “easy oil” is now gone.</w:t>
      </w:r>
      <w:r w:rsidRPr="00171019">
        <w:rPr>
          <w:sz w:val="16"/>
        </w:rPr>
        <w:t xml:space="preserve"> There tends to be a relatively small amount of a resource available cheaply, and increasing amounts available at higher and higher prices (Figure 2, below).</w:t>
      </w:r>
      <w:r w:rsidRPr="00171019">
        <w:rPr>
          <w:sz w:val="12"/>
        </w:rPr>
        <w:t>¶</w:t>
      </w:r>
      <w:r w:rsidRPr="00171019">
        <w:rPr>
          <w:sz w:val="16"/>
        </w:rPr>
        <w:t xml:space="preserve"> In fact, minerals of all types tend to follow the same pattern as oil for two reasons: (1) Mineral extraction follows the same pattern–cheapest to extract first, moving to the more expensive to extract, and (2) Oil is generally used in extraction. If the cost of oil is rising, its cost tends to get passed on. Of course, in some instances, technological improvements can offset rising prices, but for most of the time since the year 2000, cost of commodity extraction has tended to rise.</w:t>
      </w:r>
      <w:r w:rsidRPr="00171019">
        <w:rPr>
          <w:sz w:val="12"/>
        </w:rPr>
        <w:t>¶</w:t>
      </w:r>
      <w:r w:rsidRPr="00171019">
        <w:rPr>
          <w:sz w:val="16"/>
        </w:rPr>
        <w:t xml:space="preserve"> </w:t>
      </w:r>
      <w:r w:rsidRPr="002D6D18">
        <w:rPr>
          <w:rStyle w:val="StyleBoldUnderline"/>
        </w:rPr>
        <w:t>There has been a lot of publicity recently about more oil being available</w:t>
      </w:r>
      <w:r w:rsidRPr="00171019">
        <w:rPr>
          <w:sz w:val="16"/>
        </w:rPr>
        <w:t xml:space="preserve">, and more natural gas being available. </w:t>
      </w:r>
      <w:r w:rsidRPr="002D6D18">
        <w:rPr>
          <w:rStyle w:val="StyleBoldUnderline"/>
        </w:rPr>
        <w:t xml:space="preserve">This </w:t>
      </w:r>
      <w:r w:rsidRPr="00C916F7">
        <w:rPr>
          <w:rStyle w:val="StyleBoldUnderline"/>
          <w:highlight w:val="cyan"/>
        </w:rPr>
        <w:t>additional availability is because of high price</w:t>
      </w:r>
      <w:r w:rsidRPr="00171019">
        <w:rPr>
          <w:sz w:val="16"/>
        </w:rPr>
        <w:t xml:space="preserve">. It doesn’t bring the cost of extraction down. In fact, </w:t>
      </w:r>
      <w:r w:rsidRPr="00C916F7">
        <w:rPr>
          <w:rStyle w:val="StyleBoldUnderline"/>
          <w:highlight w:val="cyan"/>
        </w:rPr>
        <w:t>if price drops, extraction is likely to drop</w:t>
      </w:r>
      <w:r w:rsidRPr="00171019">
        <w:rPr>
          <w:sz w:val="16"/>
        </w:rPr>
        <w:t>. This drop will not occur immediately, because much of the cost has already been paid on wells that have already been drilled, so extraction from these wells tends to continue. But future investment is likely to drop off quickly if prices drop, bringing supply down, with a lag.</w:t>
      </w:r>
      <w:r w:rsidRPr="00171019">
        <w:rPr>
          <w:sz w:val="12"/>
        </w:rPr>
        <w:t>¶</w:t>
      </w:r>
      <w:r w:rsidRPr="00171019">
        <w:rPr>
          <w:sz w:val="16"/>
        </w:rPr>
        <w:t xml:space="preserve"> Because of </w:t>
      </w:r>
      <w:r w:rsidRPr="00C916F7">
        <w:rPr>
          <w:rStyle w:val="StyleBoldUnderline"/>
          <w:highlight w:val="cyan"/>
        </w:rPr>
        <w:t>the downward escalator the economy is on</w:t>
      </w:r>
      <w:r w:rsidRPr="00171019">
        <w:rPr>
          <w:sz w:val="16"/>
        </w:rPr>
        <w:t xml:space="preserve">, </w:t>
      </w:r>
      <w:r w:rsidRPr="00171019">
        <w:rPr>
          <w:rStyle w:val="StyleBoldUnderline"/>
        </w:rPr>
        <w:t xml:space="preserve">wage-earners don’t really have enough money to pay the higher prices that are needed for increasingly costly extraction of oil </w:t>
      </w:r>
      <w:r w:rsidRPr="00171019">
        <w:rPr>
          <w:sz w:val="16"/>
        </w:rPr>
        <w:t xml:space="preserve">and other minerals. Instead, prices tend to be volatile. </w:t>
      </w:r>
      <w:r w:rsidRPr="00C916F7">
        <w:rPr>
          <w:rStyle w:val="StyleBoldUnderline"/>
          <w:highlight w:val="cyan"/>
        </w:rPr>
        <w:t xml:space="preserve">The </w:t>
      </w:r>
      <w:r w:rsidRPr="00C916F7">
        <w:rPr>
          <w:rStyle w:val="Emphasis"/>
          <w:highlight w:val="cyan"/>
        </w:rPr>
        <w:t>general trend can be expected to be downward</w:t>
      </w:r>
      <w:r w:rsidRPr="00C916F7">
        <w:rPr>
          <w:rStyle w:val="StyleBoldUnderline"/>
          <w:highlight w:val="cyan"/>
        </w:rPr>
        <w:t>, because</w:t>
      </w:r>
      <w:r w:rsidRPr="00171019">
        <w:rPr>
          <w:rStyle w:val="StyleBoldUnderline"/>
        </w:rPr>
        <w:t xml:space="preserve"> even if</w:t>
      </w:r>
      <w:r>
        <w:rPr>
          <w:rStyle w:val="StyleBoldUnderline"/>
        </w:rPr>
        <w:t xml:space="preserve"> </w:t>
      </w:r>
      <w:r w:rsidRPr="00171019">
        <w:rPr>
          <w:rStyle w:val="StyleBoldUnderline"/>
        </w:rPr>
        <w:t xml:space="preserve">oil prices rise when the economy is functioning fairly well, </w:t>
      </w:r>
      <w:r w:rsidRPr="00C916F7">
        <w:rPr>
          <w:rStyle w:val="StyleBoldUnderline"/>
          <w:highlight w:val="cyan"/>
        </w:rPr>
        <w:t>at some point, the higher price leads to adverse feedbacks, such as consumers defaulting on debt</w:t>
      </w:r>
      <w:r w:rsidRPr="00171019">
        <w:rPr>
          <w:rStyle w:val="StyleBoldUnderline"/>
        </w:rPr>
        <w:t xml:space="preserve"> and cutting back on discretionary purchases. The result can be expected to be</w:t>
      </w:r>
      <w:r w:rsidRPr="00171019">
        <w:rPr>
          <w:sz w:val="16"/>
        </w:rPr>
        <w:t xml:space="preserve"> recession, and again lower oil prices.</w:t>
      </w:r>
      <w:r w:rsidRPr="00171019">
        <w:rPr>
          <w:sz w:val="12"/>
        </w:rPr>
        <w:t>¶</w:t>
      </w:r>
      <w:r w:rsidRPr="00171019">
        <w:rPr>
          <w:sz w:val="16"/>
        </w:rPr>
        <w:t xml:space="preserve"> The big danger is that </w:t>
      </w:r>
      <w:r w:rsidRPr="00C916F7">
        <w:rPr>
          <w:rStyle w:val="Emphasis"/>
          <w:highlight w:val="cyan"/>
        </w:rPr>
        <w:t>lower oil prices will lead to lower oil production</w:t>
      </w:r>
      <w:r w:rsidRPr="00171019">
        <w:rPr>
          <w:sz w:val="16"/>
        </w:rPr>
        <w:t xml:space="preserve">, and this lower oil production will become a problem for business and commerce around the world. </w:t>
      </w:r>
      <w:r w:rsidRPr="00C916F7">
        <w:rPr>
          <w:rStyle w:val="StyleBoldUnderline"/>
          <w:highlight w:val="cyan"/>
        </w:rPr>
        <w:t>The U</w:t>
      </w:r>
      <w:r w:rsidRPr="00171019">
        <w:rPr>
          <w:sz w:val="16"/>
        </w:rPr>
        <w:t xml:space="preserve">nited </w:t>
      </w:r>
      <w:r w:rsidRPr="00C916F7">
        <w:rPr>
          <w:rStyle w:val="StyleBoldUnderline"/>
          <w:highlight w:val="cyan"/>
        </w:rPr>
        <w:t>S</w:t>
      </w:r>
      <w:r w:rsidRPr="00171019">
        <w:rPr>
          <w:sz w:val="16"/>
        </w:rPr>
        <w:t xml:space="preserve">tates </w:t>
      </w:r>
      <w:r w:rsidRPr="00C916F7">
        <w:rPr>
          <w:rStyle w:val="StyleBoldUnderline"/>
          <w:highlight w:val="cyan"/>
        </w:rPr>
        <w:t>is likely to be</w:t>
      </w:r>
      <w:r w:rsidRPr="00171019">
        <w:rPr>
          <w:rStyle w:val="StyleBoldUnderline"/>
        </w:rPr>
        <w:t xml:space="preserve"> one of the countries whose oil production will be </w:t>
      </w:r>
      <w:r w:rsidRPr="00C916F7">
        <w:rPr>
          <w:rStyle w:val="StyleBoldUnderline"/>
          <w:highlight w:val="cyan"/>
        </w:rPr>
        <w:t>affected most by lower oil prices</w:t>
      </w:r>
      <w:r w:rsidRPr="00171019">
        <w:rPr>
          <w:rStyle w:val="StyleBoldUnderline"/>
        </w:rPr>
        <w:t>, for three reasons:</w:t>
      </w:r>
      <w:r w:rsidRPr="00171019">
        <w:rPr>
          <w:rStyle w:val="StyleBoldUnderline"/>
          <w:sz w:val="12"/>
        </w:rPr>
        <w:t xml:space="preserve">¶ </w:t>
      </w:r>
      <w:r w:rsidRPr="00171019">
        <w:rPr>
          <w:sz w:val="16"/>
        </w:rPr>
        <w:t xml:space="preserve">(1) </w:t>
      </w:r>
      <w:r w:rsidRPr="00C916F7">
        <w:rPr>
          <w:rStyle w:val="StyleBoldUnderline"/>
          <w:highlight w:val="cyan"/>
        </w:rPr>
        <w:t>We tend to have most tight oil production</w:t>
      </w:r>
      <w:r w:rsidRPr="00171019">
        <w:rPr>
          <w:sz w:val="16"/>
        </w:rPr>
        <w:t>, and tight oil production tends to be high-priced production. It also drops off quite quickly, if drilling stops.</w:t>
      </w:r>
      <w:r w:rsidRPr="00171019">
        <w:rPr>
          <w:sz w:val="12"/>
        </w:rPr>
        <w:t>¶</w:t>
      </w:r>
      <w:r w:rsidRPr="00171019">
        <w:rPr>
          <w:sz w:val="16"/>
        </w:rPr>
        <w:t xml:space="preserve"> (2) </w:t>
      </w:r>
      <w:r w:rsidRPr="00171019">
        <w:rPr>
          <w:rStyle w:val="StyleBoldUnderline"/>
        </w:rPr>
        <w:t>Shale gas drillers tend to use a lot of debt</w:t>
      </w:r>
      <w:r w:rsidRPr="00171019">
        <w:rPr>
          <w:sz w:val="16"/>
        </w:rPr>
        <w:t>. Shale drillers will especially be hit if interest rates rise because of debt problems.</w:t>
      </w:r>
      <w:r w:rsidRPr="00171019">
        <w:rPr>
          <w:sz w:val="12"/>
        </w:rPr>
        <w:t>¶</w:t>
      </w:r>
      <w:r w:rsidRPr="00171019">
        <w:rPr>
          <w:sz w:val="16"/>
        </w:rPr>
        <w:t xml:space="preserve"> (3) </w:t>
      </w:r>
      <w:r w:rsidRPr="00171019">
        <w:rPr>
          <w:rStyle w:val="StyleBoldUnderline"/>
        </w:rPr>
        <w:t>Taxes and fees related to oil production in the US (unlike many countries) do not vary with the price of oil.</w:t>
      </w:r>
      <w:r w:rsidRPr="00171019">
        <w:rPr>
          <w:sz w:val="16"/>
        </w:rPr>
        <w:t xml:space="preserve"> The US government will continue to get most of its revenue (estimated to average $33.29 per barrel on a $80 barrel of US tight oil by Barry Rogers, Oil &amp; Gas Journal, May 2013), even as companies find themselves short of funds for new drilling.</w:t>
      </w:r>
    </w:p>
    <w:p w:rsidR="004C22AC" w:rsidRDefault="004C22AC" w:rsidP="004C22AC">
      <w:pPr>
        <w:rPr>
          <w:sz w:val="16"/>
        </w:rPr>
      </w:pPr>
    </w:p>
    <w:p w:rsidR="004C22AC" w:rsidRDefault="004C22AC" w:rsidP="004C22AC">
      <w:pPr>
        <w:pStyle w:val="Heading3"/>
        <w:rPr>
          <w:rStyle w:val="StyleStyleBold12pt"/>
          <w:b/>
        </w:rPr>
      </w:pPr>
      <w:r>
        <w:rPr>
          <w:rStyle w:val="StyleStyleBold12pt"/>
          <w:b/>
        </w:rPr>
        <w:lastRenderedPageBreak/>
        <w:t>2NC</w:t>
      </w:r>
    </w:p>
    <w:p w:rsidR="004C22AC" w:rsidRPr="00537C5A" w:rsidRDefault="004C22AC" w:rsidP="004C22AC">
      <w:pPr>
        <w:pStyle w:val="Heading4"/>
        <w:rPr>
          <w:rStyle w:val="StyleStyleBold12pt"/>
          <w:b/>
        </w:rPr>
      </w:pPr>
      <w:r>
        <w:rPr>
          <w:rStyle w:val="StyleStyleBold12pt"/>
          <w:b/>
        </w:rPr>
        <w:t>Eventual cost limit means energy production will slow in the future.</w:t>
      </w:r>
    </w:p>
    <w:p w:rsidR="004C22AC" w:rsidRPr="00537C5A" w:rsidRDefault="004C22AC" w:rsidP="004C22AC">
      <w:pPr>
        <w:rPr>
          <w:rStyle w:val="Emphasis"/>
          <w:b w:val="0"/>
          <w:iCs w:val="0"/>
          <w:sz w:val="20"/>
          <w:szCs w:val="20"/>
        </w:rPr>
      </w:pPr>
      <w:r>
        <w:rPr>
          <w:rStyle w:val="StyleStyleBold12pt"/>
        </w:rPr>
        <w:t>Tverberg 6-2</w:t>
      </w:r>
      <w:r>
        <w:rPr>
          <w:rStyle w:val="StyleStyleBold12pt"/>
          <w:b w:val="0"/>
        </w:rPr>
        <w:t xml:space="preserve">-13 </w:t>
      </w:r>
      <w:r w:rsidRPr="00537C5A">
        <w:rPr>
          <w:rStyle w:val="StyleStyleBold12pt"/>
          <w:b w:val="0"/>
          <w:sz w:val="20"/>
          <w:szCs w:val="20"/>
        </w:rPr>
        <w:t>(Gail, M.S. from the University of Illinois, Chicago in Mathematics, Fellow of the Casualty Actuarial Society and a Member of the American Academy of Actuaries, “Rising Costs are Putting Limits on Energy Production,” Oil Prices,</w:t>
      </w:r>
      <w:r w:rsidRPr="00537C5A">
        <w:rPr>
          <w:sz w:val="20"/>
          <w:szCs w:val="20"/>
        </w:rPr>
        <w:t xml:space="preserve"> </w:t>
      </w:r>
      <w:r w:rsidRPr="00537C5A">
        <w:rPr>
          <w:rStyle w:val="StyleStyleBold12pt"/>
          <w:b w:val="0"/>
          <w:sz w:val="20"/>
          <w:szCs w:val="20"/>
        </w:rPr>
        <w:t>http://oilprice.com/Energy/Energy-General/Rising-Costs-are-Putting-Limits-on-Energy-Production.html)</w:t>
      </w:r>
    </w:p>
    <w:p w:rsidR="004C22AC" w:rsidRPr="00537C5A" w:rsidRDefault="004C22AC" w:rsidP="004C22AC">
      <w:pPr>
        <w:rPr>
          <w:sz w:val="16"/>
        </w:rPr>
      </w:pPr>
      <w:r w:rsidRPr="00537C5A">
        <w:rPr>
          <w:rStyle w:val="Emphasis"/>
        </w:rPr>
        <w:t>Rising Costs are Putting Limits on Energy Production</w:t>
      </w:r>
      <w:r>
        <w:rPr>
          <w:rStyle w:val="Emphasis"/>
        </w:rPr>
        <w:t xml:space="preserve">. </w:t>
      </w:r>
      <w:r w:rsidRPr="00537C5A">
        <w:rPr>
          <w:rStyle w:val="Emphasis"/>
        </w:rPr>
        <w:t>The energy limit we are running into is a cost limit</w:t>
      </w:r>
      <w:r w:rsidRPr="00537C5A">
        <w:rPr>
          <w:sz w:val="16"/>
        </w:rPr>
        <w:t>. I would argue that neither the Republican or Democrat approach to solving the problem will really work.</w:t>
      </w:r>
      <w:r w:rsidRPr="00537C5A">
        <w:rPr>
          <w:sz w:val="12"/>
        </w:rPr>
        <w:t>¶</w:t>
      </w:r>
      <w:r w:rsidRPr="00537C5A">
        <w:rPr>
          <w:sz w:val="16"/>
        </w:rPr>
        <w:t xml:space="preserve"> </w:t>
      </w:r>
      <w:r w:rsidRPr="00537C5A">
        <w:rPr>
          <w:rStyle w:val="StyleBoldUnderline"/>
        </w:rPr>
        <w:t xml:space="preserve">The Republicans favor “Drill Baby Drill”. If the issue is that the price of oil extraction is too high, additional drilling doesn’t </w:t>
      </w:r>
      <w:r w:rsidRPr="00537C5A">
        <w:rPr>
          <w:sz w:val="16"/>
        </w:rPr>
        <w:t>really</w:t>
      </w:r>
      <w:r w:rsidRPr="00537C5A">
        <w:rPr>
          <w:rStyle w:val="StyleBoldUnderline"/>
        </w:rPr>
        <w:t xml:space="preserve"> fix the problem. At best, it gives us a little more expensive oil to add to the world’s supply.</w:t>
      </w:r>
      <w:r w:rsidRPr="00537C5A">
        <w:rPr>
          <w:sz w:val="16"/>
        </w:rPr>
        <w:t xml:space="preserve"> The Wall Street research firm Sanford Bernstein recently estimated that the non-Opec marginal cost of production rose to $104.50 a barrel in 2012, up more than 13 per cent from $92.30 a barrel in 2011.</w:t>
      </w:r>
      <w:r w:rsidRPr="00537C5A">
        <w:rPr>
          <w:sz w:val="12"/>
        </w:rPr>
        <w:t>¶</w:t>
      </w:r>
      <w:r w:rsidRPr="00537C5A">
        <w:rPr>
          <w:sz w:val="16"/>
        </w:rPr>
        <w:t xml:space="preserve"> </w:t>
      </w:r>
      <w:r w:rsidRPr="00537C5A">
        <w:rPr>
          <w:rStyle w:val="StyleBoldUnderline"/>
        </w:rPr>
        <w:t xml:space="preserve">US consumers </w:t>
      </w:r>
      <w:r w:rsidRPr="00537C5A">
        <w:rPr>
          <w:sz w:val="16"/>
        </w:rPr>
        <w:t xml:space="preserve">still </w:t>
      </w:r>
      <w:r w:rsidRPr="00537C5A">
        <w:rPr>
          <w:rStyle w:val="StyleBoldUnderline"/>
        </w:rPr>
        <w:t>cannot afford to buy high-priced oil, even if we extract the oil ourselves. The countries that see rising oil consumption tend to be ones that can leverage its use better with cheaper fuels, particularly coal</w:t>
      </w:r>
      <w:r w:rsidRPr="00537C5A">
        <w:rPr>
          <w:sz w:val="16"/>
        </w:rPr>
        <w:t xml:space="preserve"> (Figure 1). See Why coal consumption keeps rising; what economists missed. The recent reduction in US oil usage is more related to young people not being able to afford to drive than it is to improved automobile efficiency. See my post, Why is gasoline mileage lower? Better gasoline mileage?</w:t>
      </w:r>
    </w:p>
    <w:p w:rsidR="004C22AC" w:rsidRDefault="004C22AC" w:rsidP="004C22AC">
      <w:pPr>
        <w:pStyle w:val="Heading2"/>
      </w:pPr>
      <w:r>
        <w:lastRenderedPageBreak/>
        <w:t>Russian econ high</w:t>
      </w:r>
    </w:p>
    <w:p w:rsidR="004C22AC" w:rsidRDefault="004C22AC" w:rsidP="004C22AC">
      <w:pPr>
        <w:pStyle w:val="Heading3"/>
      </w:pPr>
      <w:r>
        <w:lastRenderedPageBreak/>
        <w:t>1NC</w:t>
      </w:r>
    </w:p>
    <w:p w:rsidR="004C22AC" w:rsidRDefault="004C22AC" w:rsidP="004C22AC">
      <w:pPr>
        <w:pStyle w:val="Heading4"/>
      </w:pPr>
      <w:r>
        <w:t>Russian economy is structurally doing well --- experts agree.</w:t>
      </w:r>
    </w:p>
    <w:p w:rsidR="004C22AC" w:rsidRPr="000048F6" w:rsidRDefault="004C22AC" w:rsidP="004C22AC">
      <w:pPr>
        <w:rPr>
          <w:rStyle w:val="StyleStyleBold12pt"/>
          <w:b w:val="0"/>
        </w:rPr>
      </w:pPr>
      <w:r>
        <w:rPr>
          <w:rStyle w:val="StyleStyleBold12pt"/>
        </w:rPr>
        <w:t>Kuzmin 6-12</w:t>
      </w:r>
      <w:r>
        <w:rPr>
          <w:rStyle w:val="StyleStyleBold12pt"/>
          <w:b w:val="0"/>
        </w:rPr>
        <w:t xml:space="preserve">-13 </w:t>
      </w:r>
      <w:r w:rsidRPr="00682552">
        <w:rPr>
          <w:rStyle w:val="StyleStyleBold12pt"/>
          <w:b w:val="0"/>
          <w:sz w:val="20"/>
          <w:szCs w:val="20"/>
        </w:rPr>
        <w:t>(Viktor, “Reviewing 22 years of modernization in Russian economy,” Johnson’s Russia List, http://russialist.org/reviewing-22-years-of-modernization-in-russian-economy/)</w:t>
      </w:r>
    </w:p>
    <w:p w:rsidR="004C22AC" w:rsidRPr="000048F6" w:rsidRDefault="004C22AC" w:rsidP="004C22AC">
      <w:pPr>
        <w:rPr>
          <w:sz w:val="16"/>
        </w:rPr>
      </w:pPr>
      <w:r w:rsidRPr="000048F6">
        <w:rPr>
          <w:sz w:val="16"/>
        </w:rPr>
        <w:t>In 2009, the Russian economy fell by almost 8 percent, alarming many citizens who feared a repeat of the crash in 1998, when whole branches of industry came to a standstill, the most systemically important banks went bust and candy wrappers almost became currency.</w:t>
      </w:r>
      <w:r w:rsidRPr="000048F6">
        <w:rPr>
          <w:sz w:val="12"/>
        </w:rPr>
        <w:t>¶</w:t>
      </w:r>
      <w:r w:rsidRPr="000048F6">
        <w:rPr>
          <w:sz w:val="16"/>
        </w:rPr>
        <w:t xml:space="preserve"> Drawing lessons from the 1990s</w:t>
      </w:r>
      <w:r w:rsidRPr="000048F6">
        <w:rPr>
          <w:sz w:val="12"/>
        </w:rPr>
        <w:t>¶</w:t>
      </w:r>
      <w:r w:rsidRPr="000048F6">
        <w:rPr>
          <w:sz w:val="16"/>
        </w:rPr>
        <w:t xml:space="preserve"> However, it turned out that </w:t>
      </w:r>
      <w:r w:rsidRPr="00C916F7">
        <w:rPr>
          <w:rStyle w:val="StyleBoldUnderline"/>
          <w:highlight w:val="cyan"/>
        </w:rPr>
        <w:t>Russia</w:t>
      </w:r>
      <w:r w:rsidRPr="000048F6">
        <w:rPr>
          <w:rStyle w:val="StyleBoldUnderline"/>
        </w:rPr>
        <w:t xml:space="preserve"> had </w:t>
      </w:r>
      <w:r w:rsidRPr="00C916F7">
        <w:rPr>
          <w:rStyle w:val="StyleBoldUnderline"/>
          <w:highlight w:val="cyan"/>
        </w:rPr>
        <w:t>learned the</w:t>
      </w:r>
      <w:r w:rsidRPr="000048F6">
        <w:rPr>
          <w:rStyle w:val="StyleBoldUnderline"/>
        </w:rPr>
        <w:t xml:space="preserve"> hard </w:t>
      </w:r>
      <w:r w:rsidRPr="00C916F7">
        <w:rPr>
          <w:rStyle w:val="StyleBoldUnderline"/>
          <w:highlight w:val="cyan"/>
        </w:rPr>
        <w:t>lessons of the</w:t>
      </w:r>
      <w:r w:rsidRPr="000048F6">
        <w:rPr>
          <w:rStyle w:val="StyleBoldUnderline"/>
        </w:rPr>
        <w:t xml:space="preserve"> late 19</w:t>
      </w:r>
      <w:r w:rsidRPr="00C916F7">
        <w:rPr>
          <w:rStyle w:val="StyleBoldUnderline"/>
          <w:highlight w:val="cyan"/>
        </w:rPr>
        <w:t>90s</w:t>
      </w:r>
      <w:r w:rsidRPr="000048F6">
        <w:rPr>
          <w:sz w:val="16"/>
        </w:rPr>
        <w:t xml:space="preserve">, grasping the importance of living within one’s means. For 13 years, </w:t>
      </w:r>
      <w:r w:rsidRPr="00C916F7">
        <w:rPr>
          <w:rStyle w:val="StyleBoldUnderline"/>
          <w:highlight w:val="cyan"/>
        </w:rPr>
        <w:t>the government did not allow a budget deficit</w:t>
      </w:r>
      <w:r w:rsidRPr="00C916F7">
        <w:rPr>
          <w:sz w:val="16"/>
          <w:highlight w:val="cyan"/>
        </w:rPr>
        <w:t>,</w:t>
      </w:r>
      <w:r w:rsidRPr="000048F6">
        <w:rPr>
          <w:sz w:val="16"/>
        </w:rPr>
        <w:t xml:space="preserve"> and </w:t>
      </w:r>
      <w:r w:rsidRPr="00C916F7">
        <w:rPr>
          <w:rStyle w:val="StyleBoldUnderline"/>
          <w:highlight w:val="cyan"/>
        </w:rPr>
        <w:t>only last year</w:t>
      </w:r>
      <w:r w:rsidRPr="000048F6">
        <w:rPr>
          <w:sz w:val="16"/>
        </w:rPr>
        <w:t xml:space="preserve">, during the election period, </w:t>
      </w:r>
      <w:r w:rsidRPr="00C916F7">
        <w:rPr>
          <w:rStyle w:val="StyleBoldUnderline"/>
          <w:highlight w:val="cyan"/>
        </w:rPr>
        <w:t>did federal expenditure exceed revenues by 0.1 percent of GDP.</w:t>
      </w:r>
      <w:r w:rsidRPr="000048F6">
        <w:rPr>
          <w:rStyle w:val="StyleBoldUnderline"/>
          <w:sz w:val="12"/>
        </w:rPr>
        <w:t>¶</w:t>
      </w:r>
      <w:r w:rsidRPr="000048F6">
        <w:rPr>
          <w:sz w:val="16"/>
        </w:rPr>
        <w:t xml:space="preserve"> </w:t>
      </w:r>
      <w:r w:rsidRPr="00C916F7">
        <w:rPr>
          <w:rStyle w:val="StyleBoldUnderline"/>
          <w:highlight w:val="cyan"/>
        </w:rPr>
        <w:t xml:space="preserve">Russia’s public external debt is </w:t>
      </w:r>
      <w:r w:rsidRPr="00C916F7">
        <w:rPr>
          <w:rStyle w:val="Emphasis"/>
          <w:highlight w:val="cyan"/>
        </w:rPr>
        <w:t>now among the lowest in the world</w:t>
      </w:r>
      <w:r w:rsidRPr="000048F6">
        <w:rPr>
          <w:rStyle w:val="StyleBoldUnderline"/>
        </w:rPr>
        <w:t xml:space="preserve">. </w:t>
      </w:r>
      <w:r w:rsidRPr="00C916F7">
        <w:rPr>
          <w:rStyle w:val="StyleBoldUnderline"/>
          <w:highlight w:val="cyan"/>
        </w:rPr>
        <w:t xml:space="preserve">According to Timur Nigmatullin, </w:t>
      </w:r>
      <w:r w:rsidRPr="00C916F7">
        <w:rPr>
          <w:rStyle w:val="Emphasis"/>
          <w:highlight w:val="cyan"/>
        </w:rPr>
        <w:t>an expert at the analytical agency Investkafe</w:t>
      </w:r>
      <w:r w:rsidRPr="000048F6">
        <w:rPr>
          <w:rStyle w:val="StyleBoldUnderline"/>
        </w:rPr>
        <w:t>, as of April 1, 2013, it stood at just $49.8 billion ­ with national GDP at approximately $2 trillion</w:t>
      </w:r>
      <w:r w:rsidRPr="000048F6">
        <w:rPr>
          <w:sz w:val="16"/>
        </w:rPr>
        <w:t>.</w:t>
      </w:r>
      <w:r w:rsidRPr="000048F6">
        <w:rPr>
          <w:sz w:val="12"/>
        </w:rPr>
        <w:t>¶</w:t>
      </w:r>
      <w:r w:rsidRPr="000048F6">
        <w:rPr>
          <w:sz w:val="16"/>
        </w:rPr>
        <w:t xml:space="preserve"> </w:t>
      </w:r>
      <w:r w:rsidRPr="000048F6">
        <w:rPr>
          <w:rStyle w:val="StyleBoldUnderline"/>
        </w:rPr>
        <w:t>The main “thank you” should</w:t>
      </w:r>
      <w:r w:rsidRPr="000048F6">
        <w:rPr>
          <w:sz w:val="16"/>
        </w:rPr>
        <w:t xml:space="preserve">, of course, </w:t>
      </w:r>
      <w:r w:rsidRPr="000048F6">
        <w:rPr>
          <w:rStyle w:val="StyleBoldUnderline"/>
        </w:rPr>
        <w:t xml:space="preserve">be reserved for energy consumers. </w:t>
      </w:r>
      <w:r w:rsidRPr="00C916F7">
        <w:rPr>
          <w:rStyle w:val="StyleBoldUnderline"/>
          <w:highlight w:val="cyan"/>
        </w:rPr>
        <w:t xml:space="preserve">Oil and gas make up </w:t>
      </w:r>
      <w:r w:rsidRPr="00C916F7">
        <w:rPr>
          <w:rStyle w:val="Emphasis"/>
          <w:highlight w:val="cyan"/>
        </w:rPr>
        <w:t>more than 50 percent of budget income</w:t>
      </w:r>
      <w:r w:rsidRPr="000048F6">
        <w:rPr>
          <w:rStyle w:val="StyleBoldUnderline"/>
        </w:rPr>
        <w:t xml:space="preserve"> </w:t>
      </w:r>
      <w:r w:rsidRPr="000048F6">
        <w:rPr>
          <w:sz w:val="16"/>
        </w:rPr>
        <w:t>(based on 2012 figures), making the public finances extremely sensitive to fluctuations in world commodity prices, on the one hand, and recessions and global downturns relatively painless, on the other.</w:t>
      </w:r>
      <w:r w:rsidRPr="000048F6">
        <w:rPr>
          <w:sz w:val="12"/>
        </w:rPr>
        <w:t>¶</w:t>
      </w:r>
      <w:r w:rsidRPr="000048F6">
        <w:rPr>
          <w:sz w:val="16"/>
        </w:rPr>
        <w:t xml:space="preserve"> Drawing lessons from the 1990s, Russia now invests some of the surplus from the export of raw materials into various special funds, and these piggy banks certainly cushioned the 2008-2009 crisis ­ despite a 7.8 percent drop in GDP and a 3-4 fold reduction in world energy prices.</w:t>
      </w:r>
      <w:r w:rsidRPr="000048F6">
        <w:rPr>
          <w:sz w:val="12"/>
        </w:rPr>
        <w:t>¶</w:t>
      </w:r>
      <w:r w:rsidRPr="000048F6">
        <w:rPr>
          <w:sz w:val="16"/>
        </w:rPr>
        <w:t xml:space="preserve"> The economy withstood the shock through an extensive program of financial support from government reserves. That fact has been acknowledged by rating companies, which have gradually increased Russia’s sovereign rating to investment grade ­ albeit at the lowest boundary.</w:t>
      </w:r>
      <w:r w:rsidRPr="000048F6">
        <w:rPr>
          <w:sz w:val="12"/>
        </w:rPr>
        <w:t>¶</w:t>
      </w:r>
      <w:r w:rsidRPr="000048F6">
        <w:rPr>
          <w:sz w:val="16"/>
        </w:rPr>
        <w:t xml:space="preserve"> Moody’s assigned a rating of Baa1 with a stable outlook, while Fitch and S&amp;P opted for BBB (stable).</w:t>
      </w:r>
      <w:r w:rsidRPr="000048F6">
        <w:rPr>
          <w:sz w:val="12"/>
        </w:rPr>
        <w:t>¶</w:t>
      </w:r>
      <w:r w:rsidRPr="000048F6">
        <w:rPr>
          <w:sz w:val="16"/>
        </w:rPr>
        <w:t xml:space="preserve"> “</w:t>
      </w:r>
      <w:r w:rsidRPr="000048F6">
        <w:rPr>
          <w:rStyle w:val="StyleBoldUnderline"/>
        </w:rPr>
        <w:t xml:space="preserve">Russia is a more profitable investment today </w:t>
      </w:r>
      <w:r w:rsidRPr="000048F6">
        <w:rPr>
          <w:sz w:val="16"/>
        </w:rPr>
        <w:t>than at some point in the rosy future when the measures adopted to improve the investment climate and economic growth will kick in.</w:t>
      </w:r>
      <w:r w:rsidRPr="000048F6">
        <w:rPr>
          <w:sz w:val="12"/>
        </w:rPr>
        <w:t>¶</w:t>
      </w:r>
      <w:r w:rsidRPr="000048F6">
        <w:rPr>
          <w:sz w:val="16"/>
        </w:rPr>
        <w:t xml:space="preserve"> The ideology at work here is the same as on the stock market: It is more profitable to buy shares when the price is relatively low. And now costs are modest,” Karina Artemyeva, head of analysis at National Rating Agency, told RBTH.</w:t>
      </w:r>
    </w:p>
    <w:p w:rsidR="004C22AC" w:rsidRDefault="004C22AC" w:rsidP="004C22AC"/>
    <w:p w:rsidR="004C22AC" w:rsidRDefault="004C22AC" w:rsidP="004C22AC">
      <w:pPr>
        <w:pStyle w:val="Heading3"/>
        <w:rPr>
          <w:rStyle w:val="StyleStyleBold12pt"/>
          <w:b/>
        </w:rPr>
      </w:pPr>
      <w:r>
        <w:rPr>
          <w:rStyle w:val="StyleStyleBold12pt"/>
          <w:b/>
        </w:rPr>
        <w:lastRenderedPageBreak/>
        <w:t>2NC</w:t>
      </w:r>
    </w:p>
    <w:p w:rsidR="004C22AC" w:rsidRPr="000048F6" w:rsidRDefault="004C22AC" w:rsidP="004C22AC">
      <w:pPr>
        <w:pStyle w:val="Heading4"/>
        <w:rPr>
          <w:rStyle w:val="StyleStyleBold12pt"/>
          <w:b/>
        </w:rPr>
      </w:pPr>
      <w:r>
        <w:rPr>
          <w:rStyle w:val="StyleStyleBold12pt"/>
          <w:b/>
        </w:rPr>
        <w:t>Statistics prove Russia is doing better than expected.</w:t>
      </w:r>
    </w:p>
    <w:p w:rsidR="004C22AC" w:rsidRPr="000048F6" w:rsidRDefault="004C22AC" w:rsidP="004C22AC">
      <w:pPr>
        <w:rPr>
          <w:rStyle w:val="StyleStyleBold12pt"/>
          <w:b w:val="0"/>
        </w:rPr>
      </w:pPr>
      <w:r>
        <w:rPr>
          <w:rStyle w:val="StyleStyleBold12pt"/>
        </w:rPr>
        <w:t>ITAR 6-20</w:t>
      </w:r>
      <w:r>
        <w:rPr>
          <w:rStyle w:val="StyleStyleBold12pt"/>
          <w:b w:val="0"/>
        </w:rPr>
        <w:t xml:space="preserve">-13 </w:t>
      </w:r>
      <w:r w:rsidRPr="000048F6">
        <w:rPr>
          <w:rStyle w:val="StyleStyleBold12pt"/>
          <w:b w:val="0"/>
          <w:sz w:val="20"/>
          <w:szCs w:val="20"/>
        </w:rPr>
        <w:t>(Information Telegraph Agency of Russia, “Russian economy has good outlook, and it is absolutely healthy - Putin,” http://www.itar-tass.com/en/c32/779450.html)</w:t>
      </w:r>
    </w:p>
    <w:p w:rsidR="004C22AC" w:rsidRDefault="004C22AC" w:rsidP="004C22AC">
      <w:pPr>
        <w:rPr>
          <w:sz w:val="16"/>
        </w:rPr>
      </w:pPr>
      <w:r w:rsidRPr="00FB4F71">
        <w:rPr>
          <w:sz w:val="16"/>
        </w:rPr>
        <w:t xml:space="preserve">ST. PETERSBURG, June 20 (Itar-Tass) - Russian President </w:t>
      </w:r>
      <w:r w:rsidRPr="00FB4F71">
        <w:rPr>
          <w:rStyle w:val="StyleBoldUnderline"/>
        </w:rPr>
        <w:t>Vladimir Putin said at the B2 meeting with representatives of business community</w:t>
      </w:r>
      <w:r w:rsidRPr="00FB4F71">
        <w:rPr>
          <w:sz w:val="16"/>
        </w:rPr>
        <w:t xml:space="preserve"> that unlike in the United States and countries of the Eurozone, </w:t>
      </w:r>
      <w:r w:rsidRPr="00FB4F71">
        <w:rPr>
          <w:rStyle w:val="StyleBoldUnderline"/>
        </w:rPr>
        <w:t>the Russian economy has good outlook.</w:t>
      </w:r>
      <w:r w:rsidRPr="00FB4F71">
        <w:rPr>
          <w:rStyle w:val="StyleBoldUnderline"/>
          <w:sz w:val="12"/>
        </w:rPr>
        <w:t xml:space="preserve">¶ </w:t>
      </w:r>
      <w:r w:rsidRPr="00FB4F71">
        <w:rPr>
          <w:sz w:val="16"/>
        </w:rPr>
        <w:t>"</w:t>
      </w:r>
      <w:r w:rsidRPr="00FB4F71">
        <w:rPr>
          <w:rStyle w:val="StyleBoldUnderline"/>
        </w:rPr>
        <w:t>The unemployment level in Russia is 5.5%,</w:t>
      </w:r>
      <w:r w:rsidRPr="00FB4F71">
        <w:rPr>
          <w:sz w:val="16"/>
        </w:rPr>
        <w:t xml:space="preserve"> the lowest in its modern history</w:t>
      </w:r>
      <w:r w:rsidRPr="00FB4F71">
        <w:rPr>
          <w:rStyle w:val="StyleBoldUnderline"/>
        </w:rPr>
        <w:t>. The GDP grew at a rate of 3.4%,</w:t>
      </w:r>
      <w:r w:rsidRPr="00FB4F71">
        <w:rPr>
          <w:sz w:val="16"/>
        </w:rPr>
        <w:t xml:space="preserve"> which is </w:t>
      </w:r>
      <w:r w:rsidRPr="00FB4F71">
        <w:rPr>
          <w:rStyle w:val="StyleBoldUnderline"/>
        </w:rPr>
        <w:t>comparable to world levels;</w:t>
      </w:r>
      <w:r w:rsidRPr="00FB4F71">
        <w:rPr>
          <w:sz w:val="16"/>
        </w:rPr>
        <w:t xml:space="preserve"> </w:t>
      </w:r>
      <w:r w:rsidRPr="00FB4F71">
        <w:rPr>
          <w:rStyle w:val="StyleBoldUnderline"/>
        </w:rPr>
        <w:t>our inflation rate is still high but it is the lowest in the history of modern Russia. Our budget has the minimal foreign debt of 2.5% of GDP</w:t>
      </w:r>
      <w:r w:rsidRPr="00FB4F71">
        <w:rPr>
          <w:sz w:val="16"/>
        </w:rPr>
        <w:t>,” the Russian leader said.</w:t>
      </w:r>
      <w:r w:rsidRPr="00FB4F71">
        <w:rPr>
          <w:sz w:val="12"/>
        </w:rPr>
        <w:t>¶</w:t>
      </w:r>
      <w:r w:rsidRPr="00FB4F71">
        <w:rPr>
          <w:sz w:val="16"/>
        </w:rPr>
        <w:t xml:space="preserve"> Nevertheless, Putin said that the global economic situation was a source of concern for Russia. "</w:t>
      </w:r>
      <w:r w:rsidRPr="00FB4F71">
        <w:rPr>
          <w:rStyle w:val="StyleBoldUnderline"/>
        </w:rPr>
        <w:t>If the</w:t>
      </w:r>
      <w:r w:rsidRPr="00FB4F71">
        <w:rPr>
          <w:sz w:val="16"/>
        </w:rPr>
        <w:t xml:space="preserve"> whole </w:t>
      </w:r>
      <w:r w:rsidRPr="00FB4F71">
        <w:rPr>
          <w:rStyle w:val="StyleBoldUnderline"/>
        </w:rPr>
        <w:t>world shrinks</w:t>
      </w:r>
      <w:r w:rsidRPr="00FB4F71">
        <w:rPr>
          <w:sz w:val="16"/>
        </w:rPr>
        <w:t xml:space="preserve">, then </w:t>
      </w:r>
      <w:r w:rsidRPr="00FB4F71">
        <w:rPr>
          <w:rStyle w:val="StyleBoldUnderline"/>
        </w:rPr>
        <w:t>our economy will face the same consequences.</w:t>
      </w:r>
      <w:r w:rsidRPr="00FB4F71">
        <w:rPr>
          <w:sz w:val="16"/>
        </w:rPr>
        <w:t xml:space="preserve"> We can find effective ways out of the situation only if we join our efforts,” Putin went on to say. “Of course, it will be extremely dangerous if we lock ourselves up in national apartments given the complexity of problems that we are facing,” the Russian president emphasized.</w:t>
      </w:r>
      <w:r w:rsidRPr="00FB4F71">
        <w:rPr>
          <w:sz w:val="12"/>
        </w:rPr>
        <w:t>¶</w:t>
      </w:r>
      <w:r w:rsidRPr="00FB4F71">
        <w:rPr>
          <w:sz w:val="16"/>
        </w:rPr>
        <w:t xml:space="preserve"> He admitted that it would be difficult to avoid that. </w:t>
      </w:r>
      <w:r w:rsidRPr="00FB4F71">
        <w:rPr>
          <w:rStyle w:val="StyleBoldUnderline"/>
        </w:rPr>
        <w:t>However, Putin believes that it’s possible to solve the aforesaid problems if the state and business find joint solutions.</w:t>
      </w:r>
      <w:r w:rsidRPr="00FB4F71">
        <w:rPr>
          <w:sz w:val="12"/>
        </w:rPr>
        <w:t>¶</w:t>
      </w:r>
      <w:r w:rsidRPr="00FB4F71">
        <w:rPr>
          <w:sz w:val="16"/>
        </w:rPr>
        <w:t xml:space="preserve"> Putin also called for liquidation of “absolutely unjustified” restrictions imposed on banks that invest in economies of other countries.</w:t>
      </w:r>
      <w:r w:rsidRPr="00FB4F71">
        <w:rPr>
          <w:sz w:val="12"/>
        </w:rPr>
        <w:t>¶</w:t>
      </w:r>
      <w:r w:rsidRPr="00FB4F71">
        <w:rPr>
          <w:sz w:val="16"/>
        </w:rPr>
        <w:t xml:space="preserve"> "Obviously, this is an obstacle to the investment process, and I would like to call your attention to it. Of course, we are going to raise this subject at the G-20 summit. But I would also like you, ladies and gentlemen, to urge your regulatory bodies to remove unjustified restrictions,” the president told businessmen.</w:t>
      </w:r>
      <w:r w:rsidRPr="00FB4F71">
        <w:rPr>
          <w:sz w:val="12"/>
        </w:rPr>
        <w:t>¶</w:t>
      </w:r>
      <w:r w:rsidRPr="00FB4F71">
        <w:rPr>
          <w:sz w:val="16"/>
        </w:rPr>
        <w:t xml:space="preserve"> "At the governmental level, we will certainly do that. It seems to me that the business community is interested in lifting absolutely ungrounded restrictions. They should be liquidated,” Putin said.</w:t>
      </w:r>
    </w:p>
    <w:p w:rsidR="004C22AC" w:rsidRDefault="004C22AC" w:rsidP="004C22AC">
      <w:pPr>
        <w:rPr>
          <w:sz w:val="16"/>
        </w:rPr>
      </w:pPr>
    </w:p>
    <w:p w:rsidR="004C22AC" w:rsidRDefault="004C22AC" w:rsidP="004C22AC">
      <w:pPr>
        <w:pStyle w:val="Heading4"/>
      </w:pPr>
      <w:r>
        <w:t>Russia’s rich!</w:t>
      </w:r>
    </w:p>
    <w:p w:rsidR="004C22AC" w:rsidRPr="001477BE" w:rsidRDefault="004C22AC" w:rsidP="004C22AC">
      <w:pPr>
        <w:rPr>
          <w:rStyle w:val="StyleStyleBold12pt"/>
          <w:b w:val="0"/>
        </w:rPr>
      </w:pPr>
      <w:r>
        <w:rPr>
          <w:rStyle w:val="StyleStyleBold12pt"/>
        </w:rPr>
        <w:t>Moscow Times 7-4</w:t>
      </w:r>
      <w:r>
        <w:rPr>
          <w:rStyle w:val="StyleStyleBold12pt"/>
          <w:b w:val="0"/>
        </w:rPr>
        <w:t xml:space="preserve">-13 </w:t>
      </w:r>
      <w:r w:rsidRPr="001477BE">
        <w:rPr>
          <w:rStyle w:val="StyleStyleBold12pt"/>
          <w:b w:val="0"/>
          <w:sz w:val="20"/>
          <w:szCs w:val="20"/>
        </w:rPr>
        <w:t>(“IMF Upgrades Russia to Rich,” http://www.themoscowtimes.com/business/article/imf-upgrades-russia-to-rich/482727.html)</w:t>
      </w:r>
    </w:p>
    <w:p w:rsidR="004C22AC" w:rsidRDefault="004C22AC" w:rsidP="004C22AC">
      <w:r w:rsidRPr="001477BE">
        <w:rPr>
          <w:rStyle w:val="StyleBoldUnderline"/>
        </w:rPr>
        <w:t xml:space="preserve">The Russian Federation has been reclassified as a </w:t>
      </w:r>
      <w:r w:rsidRPr="001477BE">
        <w:rPr>
          <w:rStyle w:val="Emphasis"/>
        </w:rPr>
        <w:t>high-income economy by the International Monetary Fund</w:t>
      </w:r>
      <w:r w:rsidRPr="001477BE">
        <w:rPr>
          <w:rStyle w:val="StyleBoldUnderline"/>
        </w:rPr>
        <w:t xml:space="preserve"> on the basis of a gross national income of $12,700 per capita</w:t>
      </w:r>
      <w:r>
        <w:t>, Kommersant reported Thursday.</w:t>
      </w:r>
      <w:r w:rsidRPr="001477BE">
        <w:rPr>
          <w:sz w:val="12"/>
        </w:rPr>
        <w:t xml:space="preserve">¶ </w:t>
      </w:r>
      <w:r w:rsidRPr="001477BE">
        <w:rPr>
          <w:rStyle w:val="StyleBoldUnderline"/>
        </w:rPr>
        <w:t>For the past ten years, Russia has been classified as a middle-income economy. The latest figures from the World Bank show that the country has nearly caught up with the majority of developed countries.</w:t>
      </w:r>
      <w:r w:rsidRPr="001477BE">
        <w:rPr>
          <w:rStyle w:val="StyleBoldUnderline"/>
          <w:sz w:val="12"/>
        </w:rPr>
        <w:t>¶</w:t>
      </w:r>
      <w:r w:rsidRPr="001477BE">
        <w:rPr>
          <w:sz w:val="12"/>
        </w:rPr>
        <w:t xml:space="preserve"> </w:t>
      </w:r>
      <w:r>
        <w:t>The new status may facilitate Russia's entry into the OECD.</w:t>
      </w:r>
      <w:r w:rsidRPr="001477BE">
        <w:rPr>
          <w:sz w:val="12"/>
        </w:rPr>
        <w:t xml:space="preserve">¶ </w:t>
      </w:r>
      <w:r>
        <w:t xml:space="preserve">However, OECD president Jose Angel Gurria has repeatedly stated that membership in the organization is dependent on compliance with a number of criteria, of which income level is only one. </w:t>
      </w:r>
      <w:r w:rsidRPr="001477BE">
        <w:rPr>
          <w:sz w:val="12"/>
        </w:rPr>
        <w:t xml:space="preserve">¶ </w:t>
      </w:r>
      <w:r>
        <w:t>Russia joins a list of 75 countries with the status of a high-income economy.</w:t>
      </w:r>
    </w:p>
    <w:p w:rsidR="004C22AC" w:rsidRDefault="004C22AC" w:rsidP="004C22AC">
      <w:pPr>
        <w:pStyle w:val="Heading2"/>
      </w:pPr>
      <w:r>
        <w:lastRenderedPageBreak/>
        <w:t>Russian oil high</w:t>
      </w:r>
    </w:p>
    <w:p w:rsidR="004C22AC" w:rsidRDefault="004C22AC" w:rsidP="004C22AC">
      <w:pPr>
        <w:rPr>
          <w:rStyle w:val="StyleStyleBold12pt"/>
        </w:rPr>
      </w:pPr>
    </w:p>
    <w:p w:rsidR="004C22AC" w:rsidRPr="00DB428F" w:rsidRDefault="004C22AC" w:rsidP="004C22AC">
      <w:pPr>
        <w:pStyle w:val="Heading4"/>
        <w:rPr>
          <w:rStyle w:val="StyleStyleBold12pt"/>
          <w:b/>
        </w:rPr>
      </w:pPr>
      <w:r w:rsidRPr="00DB428F">
        <w:rPr>
          <w:rStyle w:val="StyleStyleBold12pt"/>
          <w:b/>
        </w:rPr>
        <w:t>Rosneft led Russian oil production to post-Soviet record.</w:t>
      </w:r>
    </w:p>
    <w:p w:rsidR="004C22AC" w:rsidRPr="001477BE" w:rsidRDefault="004C22AC" w:rsidP="004C22AC">
      <w:pPr>
        <w:rPr>
          <w:rStyle w:val="StyleStyleBold12pt"/>
          <w:b w:val="0"/>
        </w:rPr>
      </w:pPr>
      <w:r>
        <w:rPr>
          <w:rStyle w:val="StyleStyleBold12pt"/>
        </w:rPr>
        <w:t>Reuters 7-2</w:t>
      </w:r>
      <w:r>
        <w:rPr>
          <w:rStyle w:val="StyleStyleBold12pt"/>
          <w:b w:val="0"/>
        </w:rPr>
        <w:t xml:space="preserve">-13 </w:t>
      </w:r>
      <w:r w:rsidRPr="001477BE">
        <w:rPr>
          <w:rStyle w:val="StyleStyleBold12pt"/>
          <w:b w:val="0"/>
          <w:sz w:val="20"/>
          <w:szCs w:val="20"/>
        </w:rPr>
        <w:t>(Moscow Reuters, “Rosneft drives Russian oil output to post-Soviet high,” http://www.theglobeandmail.com/report-on-business/industry-news/energy-and-resources/rosneft-drives-russian-oil-output-to-post-soviet-high/article12918682/)</w:t>
      </w:r>
    </w:p>
    <w:p w:rsidR="004C22AC" w:rsidRPr="001477BE" w:rsidRDefault="004C22AC" w:rsidP="004C22AC">
      <w:pPr>
        <w:rPr>
          <w:sz w:val="16"/>
        </w:rPr>
      </w:pPr>
      <w:r w:rsidRPr="00C916F7">
        <w:rPr>
          <w:rStyle w:val="StyleBoldUnderline"/>
          <w:highlight w:val="cyan"/>
        </w:rPr>
        <w:t>State-owned</w:t>
      </w:r>
      <w:r w:rsidRPr="001477BE">
        <w:rPr>
          <w:sz w:val="16"/>
        </w:rPr>
        <w:t xml:space="preserve"> OAO </w:t>
      </w:r>
      <w:r w:rsidRPr="00C916F7">
        <w:rPr>
          <w:rStyle w:val="StyleBoldUnderline"/>
          <w:highlight w:val="cyan"/>
        </w:rPr>
        <w:t xml:space="preserve">Rosneft led the Russian oil industry to another </w:t>
      </w:r>
      <w:r w:rsidRPr="00C916F7">
        <w:rPr>
          <w:rStyle w:val="Emphasis"/>
          <w:highlight w:val="cyan"/>
        </w:rPr>
        <w:t>post-Soviet output record</w:t>
      </w:r>
      <w:r w:rsidRPr="00C916F7">
        <w:rPr>
          <w:rStyle w:val="StyleBoldUnderline"/>
          <w:highlight w:val="cyan"/>
        </w:rPr>
        <w:t xml:space="preserve"> in June as it continued ramping up production at eastern fields</w:t>
      </w:r>
      <w:r w:rsidRPr="001477BE">
        <w:rPr>
          <w:rStyle w:val="StyleBoldUnderline"/>
        </w:rPr>
        <w:t xml:space="preserve"> </w:t>
      </w:r>
      <w:r w:rsidRPr="001477BE">
        <w:rPr>
          <w:sz w:val="16"/>
        </w:rPr>
        <w:t>key to its China ambitions, Energy Ministry data showed on Tuesday.</w:t>
      </w:r>
      <w:r w:rsidRPr="001477BE">
        <w:rPr>
          <w:sz w:val="12"/>
        </w:rPr>
        <w:t>¶</w:t>
      </w:r>
      <w:r w:rsidRPr="001477BE">
        <w:rPr>
          <w:sz w:val="16"/>
        </w:rPr>
        <w:t xml:space="preserve"> The main field driving output growth, Vankor, is the single largest field supplying China and surrounding fields are due to be tapped in coming years to ensure the output gains necessary for Rosneft’s promise to triple Chinese deliveries to nearly 1 million barrels a day in the future.</w:t>
      </w:r>
      <w:r w:rsidRPr="001477BE">
        <w:rPr>
          <w:sz w:val="12"/>
        </w:rPr>
        <w:t>¶</w:t>
      </w:r>
      <w:r w:rsidRPr="001477BE">
        <w:rPr>
          <w:sz w:val="16"/>
        </w:rPr>
        <w:t xml:space="preserve"> However, Rosneft’s drive to boost the eastward route has been hampered by output decreases at TNK-BP, acquired in March for nearly $55-billion (U.S.), which has been struggling to stem long-lasting production decline at old fields in West Siberia and other regions.</w:t>
      </w:r>
      <w:r w:rsidRPr="001477BE">
        <w:rPr>
          <w:sz w:val="12"/>
        </w:rPr>
        <w:t>¶</w:t>
      </w:r>
      <w:r w:rsidRPr="001477BE">
        <w:rPr>
          <w:sz w:val="16"/>
        </w:rPr>
        <w:t xml:space="preserve"> Rosneft, headed by Igor Sechin, an influential ally of President Vladimir Putin, acquired TNK-BP from BP and a consortium of Soviet-born tycoons earlier this year, while BP became a shareholder in Rosneft.</w:t>
      </w:r>
      <w:r w:rsidRPr="001477BE">
        <w:rPr>
          <w:sz w:val="12"/>
        </w:rPr>
        <w:t>¶</w:t>
      </w:r>
      <w:r w:rsidRPr="001477BE">
        <w:rPr>
          <w:sz w:val="16"/>
        </w:rPr>
        <w:t xml:space="preserve"> TNK-BP output’s output declined 1.4 per cent in the first half of this year compared to the first half of last year, thought it saw a small uptick month-on-month in June.</w:t>
      </w:r>
      <w:r w:rsidRPr="001477BE">
        <w:rPr>
          <w:sz w:val="12"/>
        </w:rPr>
        <w:t>¶</w:t>
      </w:r>
      <w:r w:rsidRPr="001477BE">
        <w:rPr>
          <w:sz w:val="16"/>
        </w:rPr>
        <w:t xml:space="preserve"> “We saw a decline in drilling activity by 8 per cent in the first five months of the year at TNK-BP. Partially, this was due to the period of uncertainty following the Rosneft acquisition,” Valery Nesterov, an analyst from Sberbank CIB, said.</w:t>
      </w:r>
      <w:r w:rsidRPr="001477BE">
        <w:rPr>
          <w:sz w:val="12"/>
        </w:rPr>
        <w:t>¶</w:t>
      </w:r>
      <w:r w:rsidRPr="001477BE">
        <w:rPr>
          <w:sz w:val="16"/>
        </w:rPr>
        <w:t xml:space="preserve"> </w:t>
      </w:r>
      <w:r w:rsidRPr="00C916F7">
        <w:rPr>
          <w:rStyle w:val="StyleBoldUnderline"/>
          <w:highlight w:val="cyan"/>
        </w:rPr>
        <w:t>In the first six months of 2013, Russia’s total oil production</w:t>
      </w:r>
      <w:r w:rsidRPr="001477BE">
        <w:rPr>
          <w:rStyle w:val="StyleBoldUnderline"/>
        </w:rPr>
        <w:t xml:space="preserve">, the world’s largest, </w:t>
      </w:r>
      <w:r w:rsidRPr="00C916F7">
        <w:rPr>
          <w:rStyle w:val="StyleBoldUnderline"/>
          <w:highlight w:val="cyan"/>
        </w:rPr>
        <w:t>averaged 10.47 million b/d</w:t>
      </w:r>
      <w:r w:rsidRPr="001477BE">
        <w:rPr>
          <w:rStyle w:val="StyleBoldUnderline"/>
        </w:rPr>
        <w:t>,</w:t>
      </w:r>
      <w:r w:rsidRPr="001477BE">
        <w:rPr>
          <w:sz w:val="16"/>
        </w:rPr>
        <w:t xml:space="preserve"> up 1.4 per cent from the same period a year earlier and above a target of 1 per cent set by the ministry for this year.</w:t>
      </w:r>
      <w:r w:rsidRPr="001477BE">
        <w:rPr>
          <w:sz w:val="12"/>
        </w:rPr>
        <w:t>¶</w:t>
      </w:r>
      <w:r w:rsidRPr="001477BE">
        <w:rPr>
          <w:sz w:val="16"/>
        </w:rPr>
        <w:t xml:space="preserve"> According to Nesterov, consolidated oil output at Rosneft, excluding TNK-BP and subsidiaries, increased by 2.4 per cent in January-June thanks to the new Vankor field.</w:t>
      </w:r>
      <w:r w:rsidRPr="001477BE">
        <w:rPr>
          <w:sz w:val="12"/>
        </w:rPr>
        <w:t>¶</w:t>
      </w:r>
      <w:r w:rsidRPr="001477BE">
        <w:rPr>
          <w:sz w:val="16"/>
        </w:rPr>
        <w:t xml:space="preserve"> </w:t>
      </w:r>
      <w:r w:rsidRPr="001477BE">
        <w:rPr>
          <w:rStyle w:val="StyleBoldUnderline"/>
        </w:rPr>
        <w:t xml:space="preserve">Russia, where </w:t>
      </w:r>
      <w:r w:rsidRPr="00C916F7">
        <w:rPr>
          <w:rStyle w:val="StyleBoldUnderline"/>
          <w:highlight w:val="cyan"/>
        </w:rPr>
        <w:t>proceeds from oil and gas constitute around half of the federal budget revenues</w:t>
      </w:r>
      <w:r w:rsidRPr="001477BE">
        <w:rPr>
          <w:rStyle w:val="StyleBoldUnderline"/>
        </w:rPr>
        <w:t>,</w:t>
      </w:r>
      <w:r w:rsidRPr="001477BE">
        <w:rPr>
          <w:sz w:val="16"/>
        </w:rPr>
        <w:t xml:space="preserve"> aims to produce at least 10 million b/d of oil this decade.</w:t>
      </w:r>
      <w:r w:rsidRPr="001477BE">
        <w:rPr>
          <w:sz w:val="12"/>
        </w:rPr>
        <w:t>¶</w:t>
      </w:r>
      <w:r w:rsidRPr="001477BE">
        <w:rPr>
          <w:sz w:val="16"/>
        </w:rPr>
        <w:t xml:space="preserve"> In June, Russia’s daily oil production rose by around 0.5 per cent to 10.53 million barrels from May. </w:t>
      </w:r>
      <w:r w:rsidRPr="001477BE">
        <w:rPr>
          <w:rStyle w:val="StyleBoldUnderline"/>
        </w:rPr>
        <w:t xml:space="preserve">The previous post-Soviet record monthly peak of 10.50 million b/d </w:t>
      </w:r>
      <w:r w:rsidRPr="001477BE">
        <w:rPr>
          <w:sz w:val="16"/>
        </w:rPr>
        <w:t>was reached in December.</w:t>
      </w:r>
      <w:r w:rsidRPr="001477BE">
        <w:rPr>
          <w:sz w:val="12"/>
        </w:rPr>
        <w:t>¶</w:t>
      </w:r>
      <w:r w:rsidRPr="001477BE">
        <w:rPr>
          <w:sz w:val="16"/>
        </w:rPr>
        <w:t xml:space="preserve"> Russian production in June was higher than 9.5 million b/d pumped by Saudi Arabia. In tonnes, Russia’s total crude production was 43.083 million last month.</w:t>
      </w:r>
      <w:r w:rsidRPr="001477BE">
        <w:rPr>
          <w:sz w:val="12"/>
        </w:rPr>
        <w:t>¶</w:t>
      </w:r>
      <w:r w:rsidRPr="001477BE">
        <w:rPr>
          <w:sz w:val="16"/>
        </w:rPr>
        <w:t xml:space="preserve"> Last month’s increase was mainly due to a production ramp up at TNK-BP Holding, now 95 per cent owned by Rosneft and presented separately in the Energy Ministry data.</w:t>
      </w:r>
      <w:r w:rsidRPr="001477BE">
        <w:rPr>
          <w:sz w:val="12"/>
        </w:rPr>
        <w:t>¶</w:t>
      </w:r>
      <w:r w:rsidRPr="001477BE">
        <w:rPr>
          <w:sz w:val="16"/>
        </w:rPr>
        <w:t xml:space="preserve"> </w:t>
      </w:r>
      <w:r w:rsidRPr="001477BE">
        <w:rPr>
          <w:rStyle w:val="StyleBoldUnderline"/>
        </w:rPr>
        <w:t>The company increased its oil production 1.4 per cent in June</w:t>
      </w:r>
      <w:r w:rsidRPr="001477BE">
        <w:rPr>
          <w:sz w:val="16"/>
        </w:rPr>
        <w:t>, month-on-month, thanks to recovery of output at its Orenburg subsidiary in the Volga Urals region, where fields have been developed for over 75 years and are among Russia’s oldest.</w:t>
      </w:r>
      <w:r w:rsidRPr="001477BE">
        <w:rPr>
          <w:sz w:val="12"/>
        </w:rPr>
        <w:t>¶</w:t>
      </w:r>
      <w:r w:rsidRPr="001477BE">
        <w:rPr>
          <w:sz w:val="16"/>
        </w:rPr>
        <w:t xml:space="preserve"> Production at Orenburg rose by 2 per cent in June from May but six months output declined there by 1.8 per cent, year-on-year.</w:t>
      </w:r>
    </w:p>
    <w:p w:rsidR="004C22AC" w:rsidRDefault="004C22AC" w:rsidP="004C22AC"/>
    <w:p w:rsidR="004C22AC" w:rsidRDefault="004C22AC" w:rsidP="004C22AC"/>
    <w:p w:rsidR="004C22AC" w:rsidRDefault="004C22AC" w:rsidP="004C22AC"/>
    <w:p w:rsidR="004C22AC" w:rsidRDefault="004C22AC" w:rsidP="004C22AC">
      <w:pPr>
        <w:pStyle w:val="Heading2"/>
      </w:pPr>
      <w:r>
        <w:lastRenderedPageBreak/>
        <w:t>AT: US oil insignificant</w:t>
      </w:r>
    </w:p>
    <w:p w:rsidR="004C22AC" w:rsidRPr="009E46F4" w:rsidRDefault="004C22AC" w:rsidP="004C22AC">
      <w:pPr>
        <w:pStyle w:val="Heading4"/>
        <w:rPr>
          <w:rStyle w:val="StyleStyleBold12pt"/>
          <w:b/>
        </w:rPr>
      </w:pPr>
      <w:r>
        <w:rPr>
          <w:rStyle w:val="StyleStyleBold12pt"/>
          <w:b/>
        </w:rPr>
        <w:t>The marginal effect that US oil production tips the scale of world prices.</w:t>
      </w:r>
    </w:p>
    <w:p w:rsidR="004C22AC" w:rsidRPr="009E46F4" w:rsidRDefault="004C22AC" w:rsidP="004C22AC">
      <w:pPr>
        <w:rPr>
          <w:rStyle w:val="StyleStyleBold12pt"/>
          <w:b w:val="0"/>
        </w:rPr>
      </w:pPr>
      <w:r>
        <w:rPr>
          <w:rStyle w:val="StyleStyleBold12pt"/>
        </w:rPr>
        <w:t>Smith 7-1</w:t>
      </w:r>
      <w:r>
        <w:rPr>
          <w:rStyle w:val="StyleStyleBold12pt"/>
          <w:b w:val="0"/>
        </w:rPr>
        <w:t xml:space="preserve">-13 </w:t>
      </w:r>
      <w:r w:rsidRPr="009E46F4">
        <w:rPr>
          <w:rStyle w:val="StyleStyleBold12pt"/>
          <w:b w:val="0"/>
          <w:sz w:val="20"/>
          <w:szCs w:val="20"/>
        </w:rPr>
        <w:t>(Karl, Assistant Professor of Economics and Government at the School of Government at the University of North Carolina, “Yes Virginia, US Oil Production Can Influence Global Prices,” Forbes Modeled Behavior, http://www.forbes.com/sites/modeledbehavior/2013/07/01/yes-virginia-us-oil-production-can-influence-global-prices/)</w:t>
      </w:r>
    </w:p>
    <w:p w:rsidR="004C22AC" w:rsidRPr="009E46F4" w:rsidRDefault="004C22AC" w:rsidP="004C22AC">
      <w:pPr>
        <w:rPr>
          <w:rStyle w:val="StyleBoldUnderline"/>
        </w:rPr>
      </w:pPr>
      <w:r w:rsidRPr="009E46F4">
        <w:rPr>
          <w:sz w:val="16"/>
        </w:rPr>
        <w:t xml:space="preserve">There are a couple of ways to tackle this. One is to note that the </w:t>
      </w:r>
      <w:r w:rsidRPr="00893C78">
        <w:rPr>
          <w:rStyle w:val="StyleBoldUnderline"/>
        </w:rPr>
        <w:t>US produces roughly the same amount of Petroleum Liquids</w:t>
      </w:r>
      <w:r w:rsidRPr="009E46F4">
        <w:rPr>
          <w:sz w:val="16"/>
        </w:rPr>
        <w:t xml:space="preserve"> (a bigger category than crude oil) </w:t>
      </w:r>
      <w:r w:rsidRPr="00893C78">
        <w:rPr>
          <w:rStyle w:val="StyleBoldUnderline"/>
        </w:rPr>
        <w:t>as Saudi Arabia. Yet, conventional wisdom had been that Saudi Arabia</w:t>
      </w:r>
      <w:r w:rsidRPr="009E46F4">
        <w:rPr>
          <w:sz w:val="16"/>
        </w:rPr>
        <w:t xml:space="preserve"> more or less </w:t>
      </w:r>
      <w:r w:rsidRPr="00893C78">
        <w:rPr>
          <w:rStyle w:val="StyleBoldUnderline"/>
        </w:rPr>
        <w:t>controlled the global price of oil</w:t>
      </w:r>
      <w:r w:rsidRPr="009E46F4">
        <w:rPr>
          <w:sz w:val="16"/>
        </w:rPr>
        <w:t xml:space="preserve"> and gasoline by altering how much it supplied to the markets. If the Saudis cut production oil prices, went up. If the ramped up production then oil prices went down. How can this be if they control roughly the same market share as the US?</w:t>
      </w:r>
      <w:r w:rsidRPr="009E46F4">
        <w:rPr>
          <w:sz w:val="12"/>
        </w:rPr>
        <w:t>¶</w:t>
      </w:r>
      <w:r w:rsidRPr="009E46F4">
        <w:rPr>
          <w:sz w:val="16"/>
        </w:rPr>
        <w:t xml:space="preserve"> </w:t>
      </w:r>
      <w:r w:rsidRPr="00893C78">
        <w:rPr>
          <w:rStyle w:val="StyleBoldUnderline"/>
        </w:rPr>
        <w:t>The answer is that the price of oil is determined</w:t>
      </w:r>
      <w:r w:rsidRPr="009E46F4">
        <w:rPr>
          <w:sz w:val="16"/>
        </w:rPr>
        <w:t xml:space="preserve"> not by the overall amount of oil produced and consumed but </w:t>
      </w:r>
      <w:r w:rsidRPr="00893C78">
        <w:rPr>
          <w:rStyle w:val="StyleBoldUnderline"/>
        </w:rPr>
        <w:t>by whether slightly more oil is being produced than consumers want to buy or slightly less</w:t>
      </w:r>
      <w:r w:rsidRPr="009E46F4">
        <w:rPr>
          <w:sz w:val="16"/>
        </w:rPr>
        <w:t>. If slightly more is being produced then stockpiles will rise larger and larger over time. Stockpiles can’t keep growing forever and as they build larger and larger, vendors become eager to sell and cut the price. Similarly, as stockpiles shrink closer to zero, vendors become nervous that they will run out and raise the prices.</w:t>
      </w:r>
      <w:r w:rsidRPr="009E46F4">
        <w:rPr>
          <w:sz w:val="12"/>
        </w:rPr>
        <w:t>¶</w:t>
      </w:r>
      <w:r w:rsidRPr="009E46F4">
        <w:rPr>
          <w:sz w:val="16"/>
        </w:rPr>
        <w:t xml:space="preserve"> Folks can tack as much or as little cynicism about price gouging and manipulation, as there wont determines. Anyway you slice it, however, the fundamental limit here is that when the tanks are full you cannot accept deliveries and when the tanks are dry you cannot sell to consumers. Price has to change to keep those boundaries from being hit.</w:t>
      </w:r>
      <w:r w:rsidRPr="009E46F4">
        <w:rPr>
          <w:sz w:val="12"/>
        </w:rPr>
        <w:t>¶</w:t>
      </w:r>
      <w:r w:rsidRPr="009E46F4">
        <w:rPr>
          <w:sz w:val="16"/>
        </w:rPr>
        <w:t xml:space="preserve"> So, </w:t>
      </w:r>
      <w:r w:rsidRPr="00893C78">
        <w:rPr>
          <w:rStyle w:val="StyleBoldUnderline"/>
        </w:rPr>
        <w:t>the US doesn’t have to produce so much oil that it radically expands global production. It just has to produce enough to tilt the tanks towards filling up</w:t>
      </w:r>
      <w:r w:rsidRPr="009E46F4">
        <w:rPr>
          <w:sz w:val="16"/>
        </w:rPr>
        <w:t>, rather than emptying out.</w:t>
      </w:r>
      <w:r w:rsidRPr="009E46F4">
        <w:rPr>
          <w:sz w:val="12"/>
        </w:rPr>
        <w:t>¶</w:t>
      </w:r>
      <w:r w:rsidRPr="009E46F4">
        <w:rPr>
          <w:sz w:val="16"/>
        </w:rPr>
        <w:t xml:space="preserve"> If we go to the charts, it looks like that is exactly what is happening. Below is the daily price of oil produced in the Central US, West Texas Intermediate (WTI) in</w:t>
      </w:r>
      <w:r w:rsidRPr="009E46F4">
        <w:rPr>
          <w:sz w:val="12"/>
        </w:rPr>
        <w:t>¶</w:t>
      </w:r>
      <w:r w:rsidRPr="009E46F4">
        <w:rPr>
          <w:sz w:val="16"/>
        </w:rPr>
        <w:t xml:space="preserve"> The two follow each other closely until about 2011. The US fracking boom had started well before then. However, that’s when oil started to pile up at Cushing, OK. The price of oil is pushed around by many factors but its fair enough to say that the price of WTI (blue line) continued to sink throughout most of 2011 as the storage depots in Cushing, Oklahoma became increasingly close to full capacity.</w:t>
      </w:r>
      <w:r w:rsidRPr="009E46F4">
        <w:rPr>
          <w:sz w:val="12"/>
        </w:rPr>
        <w:t>¶</w:t>
      </w:r>
      <w:r w:rsidRPr="009E46F4">
        <w:rPr>
          <w:sz w:val="16"/>
        </w:rPr>
        <w:t xml:space="preserve"> In late 2011 Enbridge announced plans to reverse one its pipelines that moved oil from the Texas coast to Cushing. Reversing the flow direction of a pipeline is no small matter, and the announcement helped ease concern that Cushing would hit capacity. As a result the blue line rose close to the red line again.</w:t>
      </w:r>
      <w:r w:rsidRPr="009E46F4">
        <w:rPr>
          <w:sz w:val="12"/>
        </w:rPr>
        <w:t>¶</w:t>
      </w:r>
      <w:r w:rsidRPr="009E46F4">
        <w:rPr>
          <w:sz w:val="16"/>
        </w:rPr>
        <w:t xml:space="preserve"> However, US production kept going and the Enbridge reversal was not enough. Over time the gap between WTI and Brent opened up again. Only recently, have it begun to close. Yet, this time its closing the other way. Brent is coming towards WTI. The result is that </w:t>
      </w:r>
      <w:r w:rsidRPr="009E46F4">
        <w:rPr>
          <w:rStyle w:val="Emphasis"/>
        </w:rPr>
        <w:t>consumers are seeing a reduction in prices, related to the US supply boom.</w:t>
      </w:r>
      <w:r w:rsidRPr="009E46F4">
        <w:rPr>
          <w:rStyle w:val="Emphasis"/>
          <w:b w:val="0"/>
          <w:sz w:val="12"/>
        </w:rPr>
        <w:t>¶</w:t>
      </w:r>
      <w:r w:rsidRPr="009E46F4">
        <w:rPr>
          <w:sz w:val="16"/>
        </w:rPr>
        <w:t xml:space="preserve"> Lets add gas prices to our chart and zoom in blue and the oil used by East Coast refineries, Brent Crude.</w:t>
      </w:r>
      <w:r w:rsidRPr="009E46F4">
        <w:rPr>
          <w:sz w:val="12"/>
        </w:rPr>
        <w:t>¶</w:t>
      </w:r>
      <w:r w:rsidRPr="009E46F4">
        <w:rPr>
          <w:sz w:val="16"/>
        </w:rPr>
        <w:t xml:space="preserve"> The green line is the price of gasoline (minus 49 cents for the average US tax.) With a bit of a delay and some diversions due to refinery outages, the green line follows the red line. </w:t>
      </w:r>
      <w:r w:rsidRPr="009E46F4">
        <w:rPr>
          <w:rStyle w:val="Emphasis"/>
        </w:rPr>
        <w:t>The price of gasoline is determined by the price of Brent.</w:t>
      </w:r>
      <w:r w:rsidRPr="009E46F4">
        <w:rPr>
          <w:sz w:val="16"/>
        </w:rPr>
        <w:t xml:space="preserve"> And, since the beginning of this year the price of gasoline has slowly been coming down, even though the price of WTI has barely changed. In the coming weeks the price of gasoline is likely to fall even more. There are currently some refinery outages in California and gasoline moves with a delay. This will save consumers money at the pump, and </w:t>
      </w:r>
      <w:r w:rsidRPr="009E46F4">
        <w:rPr>
          <w:rStyle w:val="StyleBoldUnderline"/>
        </w:rPr>
        <w:t>its happening as the price of Brent converges on to the price of WTI.</w:t>
      </w:r>
      <w:r w:rsidRPr="009E46F4">
        <w:rPr>
          <w:rStyle w:val="StyleBoldUnderline"/>
          <w:sz w:val="12"/>
        </w:rPr>
        <w:t>¶</w:t>
      </w:r>
      <w:r w:rsidRPr="009E46F4">
        <w:rPr>
          <w:sz w:val="16"/>
        </w:rPr>
        <w:t xml:space="preserve"> What that implies is that </w:t>
      </w:r>
      <w:r w:rsidRPr="009E46F4">
        <w:rPr>
          <w:rStyle w:val="Emphasis"/>
        </w:rPr>
        <w:t xml:space="preserve">US production is beginning to set the world price </w:t>
      </w:r>
      <w:r w:rsidRPr="009E46F4">
        <w:rPr>
          <w:rStyle w:val="StyleBoldUnderline"/>
        </w:rPr>
        <w:t>and the price that consumers pay. The US is in economists terms – the marginal producer</w:t>
      </w:r>
      <w:r w:rsidRPr="009E46F4">
        <w:rPr>
          <w:sz w:val="16"/>
        </w:rPr>
        <w:t>. This state of affairs may not last long. The Saudis may attempt reassert their role. Demand in Asia could pick up beyond what US production can meet, etc.</w:t>
      </w:r>
      <w:r w:rsidRPr="009E46F4">
        <w:rPr>
          <w:sz w:val="12"/>
        </w:rPr>
        <w:t>¶</w:t>
      </w:r>
      <w:r w:rsidRPr="009E46F4">
        <w:rPr>
          <w:sz w:val="16"/>
        </w:rPr>
        <w:t xml:space="preserve"> However, its not clear that this will happen. Asian growth is weakening. Iranian oil production is limited by sanctions. Both factors complicate the Saudis attempts to control prices. The landscape could continue to shift in this direction. As it does, </w:t>
      </w:r>
      <w:r w:rsidRPr="009E46F4">
        <w:rPr>
          <w:rStyle w:val="StyleBoldUnderline"/>
        </w:rPr>
        <w:t>price will increasingly be set by the marginal producer</w:t>
      </w:r>
      <w:r w:rsidRPr="009E46F4">
        <w:rPr>
          <w:sz w:val="16"/>
        </w:rPr>
        <w:t xml:space="preserve"> and the marginal producer right now, is </w:t>
      </w:r>
      <w:r w:rsidRPr="009E46F4">
        <w:rPr>
          <w:rStyle w:val="StyleBoldUnderline"/>
        </w:rPr>
        <w:t>US fracking operations.</w:t>
      </w:r>
    </w:p>
    <w:p w:rsidR="004C22AC" w:rsidRDefault="004C22AC" w:rsidP="001E0135"/>
    <w:p w:rsidR="00EE0144" w:rsidRDefault="00EE0144" w:rsidP="00EE0144">
      <w:pPr>
        <w:pStyle w:val="Heading1"/>
      </w:pPr>
      <w:r>
        <w:lastRenderedPageBreak/>
        <w:t>China C.P.</w:t>
      </w:r>
    </w:p>
    <w:p w:rsidR="00293505" w:rsidRDefault="00293505" w:rsidP="00293505">
      <w:pPr>
        <w:pStyle w:val="Heading3"/>
      </w:pPr>
      <w:r>
        <w:lastRenderedPageBreak/>
        <w:t>1NC CP Text</w:t>
      </w:r>
    </w:p>
    <w:p w:rsidR="006545EF" w:rsidRDefault="006545EF" w:rsidP="006545EF"/>
    <w:p w:rsidR="006545EF" w:rsidRPr="003643BE" w:rsidRDefault="00C42BF7" w:rsidP="006545EF">
      <w:pPr>
        <w:pStyle w:val="Heading4"/>
      </w:pPr>
      <w:r>
        <w:t>Text:</w:t>
      </w:r>
      <w:r w:rsidR="006545EF">
        <w:t xml:space="preserve"> China should offer energy sector reform engagement to Venezuela if they cut ties with Iran and end support of terrorist groups.</w:t>
      </w:r>
    </w:p>
    <w:p w:rsidR="006545EF" w:rsidRPr="006545EF" w:rsidRDefault="006545EF" w:rsidP="006545EF"/>
    <w:p w:rsidR="00EE0144" w:rsidRDefault="00EE0144" w:rsidP="00EE0144">
      <w:pPr>
        <w:pStyle w:val="Heading3"/>
      </w:pPr>
      <w:r>
        <w:lastRenderedPageBreak/>
        <w:t>1NC Solvency</w:t>
      </w:r>
    </w:p>
    <w:p w:rsidR="005339A4" w:rsidRDefault="005339A4" w:rsidP="005339A4"/>
    <w:p w:rsidR="002053C6" w:rsidRDefault="002053C6" w:rsidP="002053C6">
      <w:pPr>
        <w:pStyle w:val="Heading4"/>
      </w:pPr>
      <w:r>
        <w:t>China can help Venezuela’s oil sector and avoids crowding out the US.</w:t>
      </w:r>
    </w:p>
    <w:p w:rsidR="005339A4" w:rsidRPr="00A46D76" w:rsidRDefault="005339A4" w:rsidP="005339A4">
      <w:r w:rsidRPr="00B15853">
        <w:rPr>
          <w:rStyle w:val="StyleStyleBold12pt"/>
        </w:rPr>
        <w:t>Xiaoxia 5/6</w:t>
      </w:r>
      <w:r>
        <w:t xml:space="preserve">(Wang Xiaoxia reporter for the economic observer </w:t>
      </w:r>
      <w:hyperlink r:id="rId36" w:history="1">
        <w:r w:rsidRPr="00C17BFE">
          <w:rPr>
            <w:rStyle w:val="Hyperlink"/>
          </w:rPr>
          <w:t>http://www.worldcrunch.com/china-2.0/in-america-039-s-backyard-china-039-s-rising-influence-in-latin-america/foreign-policy-trade-economy-investments-energy/c9s11647/</w:t>
        </w:r>
      </w:hyperlink>
      <w:r>
        <w:t xml:space="preserve"> 05/06/2013 “IN AMERICA'S BACKYARD: CHINA'S RISING INFLUENCE IN LATIN AMERICA”)</w:t>
      </w:r>
    </w:p>
    <w:p w:rsidR="005339A4" w:rsidRDefault="005339A4" w:rsidP="005339A4">
      <w:pPr>
        <w:rPr>
          <w:sz w:val="16"/>
        </w:rPr>
      </w:pPr>
      <w:r w:rsidRPr="00A46D76">
        <w:rPr>
          <w:rStyle w:val="StyleBoldUnderline"/>
        </w:rPr>
        <w:t>China's involvement in</w:t>
      </w:r>
      <w:r w:rsidRPr="00A46D76">
        <w:rPr>
          <w:sz w:val="16"/>
        </w:rPr>
        <w:t xml:space="preserve"> the</w:t>
      </w:r>
      <w:r w:rsidRPr="00A46D76">
        <w:rPr>
          <w:rStyle w:val="StyleBoldUnderline"/>
        </w:rPr>
        <w:t xml:space="preserve"> Latin America</w:t>
      </w:r>
      <w:r w:rsidRPr="00A46D76">
        <w:rPr>
          <w:sz w:val="16"/>
        </w:rPr>
        <w:t xml:space="preserve">n continent doesn’t constitute a threat to the United States, but </w:t>
      </w:r>
      <w:r w:rsidRPr="00A46D76">
        <w:rPr>
          <w:rStyle w:val="StyleBoldUnderline"/>
        </w:rPr>
        <w:t>brings benefits</w:t>
      </w:r>
      <w:r w:rsidRPr="00A46D76">
        <w:rPr>
          <w:sz w:val="16"/>
        </w:rPr>
        <w:t xml:space="preserve">. It is precisely because </w:t>
      </w:r>
      <w:r w:rsidRPr="00A46D76">
        <w:rPr>
          <w:rStyle w:val="StyleBoldUnderline"/>
        </w:rPr>
        <w:t>China has reached "loans-for-oil" swap agreements with Venezuela</w:t>
      </w:r>
      <w:r w:rsidRPr="00A46D76">
        <w:rPr>
          <w:sz w:val="16"/>
        </w:rPr>
        <w:t xml:space="preserve">, Brazil, Ecuador </w:t>
      </w:r>
      <w:r w:rsidRPr="00A46D76">
        <w:rPr>
          <w:rStyle w:val="StyleBoldUnderline"/>
        </w:rPr>
        <w:t>and other countries that it brings much-needed funds to these oil-producing countries in South America</w:t>
      </w:r>
      <w:r w:rsidRPr="00A46D76">
        <w:rPr>
          <w:sz w:val="16"/>
        </w:rPr>
        <w:t xml:space="preserve">. Not only have </w:t>
      </w:r>
      <w:r w:rsidRPr="00A46D76">
        <w:rPr>
          <w:rStyle w:val="StyleBoldUnderline"/>
        </w:rPr>
        <w:t>these funds been used in the field of oil production, but they have also safeguarded the energy supply of the U</w:t>
      </w:r>
      <w:r w:rsidRPr="00A46D76">
        <w:rPr>
          <w:sz w:val="16"/>
        </w:rPr>
        <w:t xml:space="preserve">nited </w:t>
      </w:r>
      <w:r w:rsidRPr="00A46D76">
        <w:rPr>
          <w:rStyle w:val="StyleBoldUnderline"/>
        </w:rPr>
        <w:t>S</w:t>
      </w:r>
      <w:r w:rsidRPr="00A46D76">
        <w:rPr>
          <w:sz w:val="16"/>
        </w:rPr>
        <w:t xml:space="preserve">tates, </w:t>
      </w:r>
      <w:r w:rsidRPr="00A46D76">
        <w:rPr>
          <w:rStyle w:val="StyleBoldUnderline"/>
        </w:rPr>
        <w:t>as well as stabilized these countries' livelihood</w:t>
      </w:r>
      <w:r w:rsidRPr="00A46D76">
        <w:rPr>
          <w:sz w:val="16"/>
        </w:rPr>
        <w:t xml:space="preserve"> -- and to a certain extent reduced the impact of illegal immigration and the drug trade on the U.S.</w:t>
      </w:r>
      <w:r w:rsidRPr="00A46D76">
        <w:rPr>
          <w:sz w:val="12"/>
        </w:rPr>
        <w:t>¶</w:t>
      </w:r>
      <w:r w:rsidRPr="00A46D76">
        <w:rPr>
          <w:sz w:val="16"/>
        </w:rPr>
        <w:t xml:space="preserve"> </w:t>
      </w:r>
      <w:r w:rsidRPr="00A46D76">
        <w:rPr>
          <w:rStyle w:val="StyleBoldUnderline"/>
        </w:rPr>
        <w:t>For South America, China and the United States</w:t>
      </w:r>
      <w:r w:rsidRPr="00A46D76">
        <w:rPr>
          <w:sz w:val="16"/>
        </w:rPr>
        <w:t xml:space="preserve">, </w:t>
      </w:r>
      <w:r w:rsidRPr="00A46D76">
        <w:rPr>
          <w:rStyle w:val="StyleBoldUnderline"/>
        </w:rPr>
        <w:t xml:space="preserve">this is not </w:t>
      </w:r>
      <w:r w:rsidRPr="00A46D76">
        <w:rPr>
          <w:sz w:val="16"/>
        </w:rPr>
        <w:t xml:space="preserve">a </w:t>
      </w:r>
      <w:r w:rsidRPr="00A46D76">
        <w:rPr>
          <w:rStyle w:val="StyleBoldUnderline"/>
        </w:rPr>
        <w:t>zero-sum</w:t>
      </w:r>
      <w:r w:rsidRPr="00A46D76">
        <w:rPr>
          <w:sz w:val="16"/>
        </w:rPr>
        <w:t xml:space="preserve"> game, </w:t>
      </w:r>
      <w:r w:rsidRPr="00A46D76">
        <w:rPr>
          <w:rStyle w:val="StyleBoldUnderline"/>
        </w:rPr>
        <w:t>but a</w:t>
      </w:r>
      <w:r w:rsidRPr="00A46D76">
        <w:rPr>
          <w:sz w:val="16"/>
        </w:rPr>
        <w:t xml:space="preserve"> multiple </w:t>
      </w:r>
      <w:r w:rsidRPr="00A46D76">
        <w:rPr>
          <w:rStyle w:val="StyleBoldUnderline"/>
        </w:rPr>
        <w:t xml:space="preserve">choice of mutual benefits </w:t>
      </w:r>
      <w:r w:rsidRPr="00A46D76">
        <w:rPr>
          <w:sz w:val="16"/>
        </w:rPr>
        <w:t xml:space="preserve">and synergies. </w:t>
      </w:r>
      <w:r w:rsidRPr="00A46D76">
        <w:rPr>
          <w:rStyle w:val="StyleBoldUnderline"/>
        </w:rPr>
        <w:t>Even if China has become the Latin American economy’s new upstart, it is still not in a position to challenge the strong and diverse influence that the United States has accumulated over two centuries in the region</w:t>
      </w:r>
      <w:r w:rsidRPr="00A46D76">
        <w:rPr>
          <w:sz w:val="16"/>
        </w:rPr>
        <w:t>.</w:t>
      </w:r>
    </w:p>
    <w:p w:rsidR="005339A4" w:rsidRPr="005339A4" w:rsidRDefault="005339A4" w:rsidP="005339A4"/>
    <w:p w:rsidR="00EE0144" w:rsidRDefault="00EE0144" w:rsidP="00EE0144">
      <w:pPr>
        <w:pStyle w:val="Heading4"/>
      </w:pPr>
      <w:r>
        <w:t>China’s investment in Latin American oil brings it to the global market just the same as US action</w:t>
      </w:r>
    </w:p>
    <w:p w:rsidR="00EE0144" w:rsidRPr="001C5065" w:rsidRDefault="00EE0144" w:rsidP="00EE0144">
      <w:pPr>
        <w:rPr>
          <w:rFonts w:ascii="Georgia" w:hAnsi="Georgia"/>
          <w:sz w:val="16"/>
        </w:rPr>
      </w:pPr>
      <w:r w:rsidRPr="00D4706B">
        <w:rPr>
          <w:rStyle w:val="StyleStyleBold12pt"/>
        </w:rPr>
        <w:t>GIGA 13</w:t>
      </w:r>
      <w:r w:rsidRPr="001C5065">
        <w:rPr>
          <w:rFonts w:ascii="Georgia" w:hAnsi="Georgia"/>
        </w:rPr>
        <w:t xml:space="preserve"> </w:t>
      </w:r>
      <w:r w:rsidRPr="001C5065">
        <w:rPr>
          <w:rFonts w:ascii="Georgia" w:hAnsi="Georgia"/>
          <w:sz w:val="16"/>
        </w:rPr>
        <w:t xml:space="preserve">(German Institute of Global and Area Studies, “The Dragon in the Backyard: US </w:t>
      </w:r>
    </w:p>
    <w:p w:rsidR="00EE0144" w:rsidRPr="001C5065" w:rsidRDefault="00EE0144" w:rsidP="00EE0144">
      <w:pPr>
        <w:rPr>
          <w:rFonts w:ascii="Georgia" w:hAnsi="Georgia"/>
          <w:sz w:val="16"/>
        </w:rPr>
      </w:pPr>
      <w:r w:rsidRPr="001C5065">
        <w:rPr>
          <w:rFonts w:ascii="Georgia" w:hAnsi="Georgia"/>
          <w:sz w:val="16"/>
        </w:rPr>
        <w:t>Visions of China’s Relations toward Latin America,” 2013, http://www.giga-hamburg.de/dl/download.php?d=/content/publikationen/pdf/gf_international_1305.pdf)</w:t>
      </w:r>
    </w:p>
    <w:p w:rsidR="00EE0144" w:rsidRPr="002C2CD0" w:rsidRDefault="00EE0144" w:rsidP="00EE0144">
      <w:pPr>
        <w:rPr>
          <w:rStyle w:val="StyleBoldUnderline"/>
        </w:rPr>
      </w:pPr>
      <w:r w:rsidRPr="001C5065">
        <w:rPr>
          <w:rFonts w:ascii="Georgia" w:hAnsi="Georgia"/>
          <w:sz w:val="16"/>
        </w:rPr>
        <w:t xml:space="preserve">The same conﬂicting opinions on </w:t>
      </w:r>
      <w:r w:rsidRPr="002C2CD0">
        <w:rPr>
          <w:rStyle w:val="StyleBoldUnderline"/>
        </w:rPr>
        <w:t>China’s presence in Latin America</w:t>
      </w:r>
      <w:r w:rsidRPr="001C5065">
        <w:rPr>
          <w:rFonts w:ascii="Georgia" w:hAnsi="Georgia"/>
          <w:sz w:val="16"/>
        </w:rPr>
        <w:t xml:space="preserve"> can also be seen </w:t>
      </w:r>
      <w:r w:rsidRPr="002C2CD0">
        <w:rPr>
          <w:rStyle w:val="StyleBoldUnderline"/>
        </w:rPr>
        <w:t xml:space="preserve">with regard to China’s acquisition of </w:t>
      </w:r>
      <w:r w:rsidRPr="001C5065">
        <w:rPr>
          <w:rFonts w:ascii="Georgia" w:hAnsi="Georgia"/>
          <w:sz w:val="16"/>
        </w:rPr>
        <w:t xml:space="preserve">Latin American </w:t>
      </w:r>
      <w:r w:rsidRPr="002C2CD0">
        <w:rPr>
          <w:rStyle w:val="StyleBoldUnderline"/>
        </w:rPr>
        <w:t>oil and participation in the exploration of new oil deposits in the region.</w:t>
      </w:r>
      <w:r w:rsidRPr="001C5065">
        <w:rPr>
          <w:rFonts w:ascii="Georgia" w:hAnsi="Georgia"/>
          <w:sz w:val="16"/>
        </w:rPr>
        <w:t xml:space="preserve"> On the one hand, a classic critique argues that </w:t>
      </w:r>
      <w:r w:rsidRPr="002C2CD0">
        <w:rPr>
          <w:rStyle w:val="StyleBoldUnderline"/>
        </w:rPr>
        <w:t>“every barrel of oil China buys in the Americas means one less barrel of Western hemispheric oil available to the United States market,” making the oil issue “a zero-sum game.”</w:t>
      </w:r>
      <w:r w:rsidRPr="001C5065">
        <w:rPr>
          <w:rFonts w:ascii="Georgia" w:hAnsi="Georgia"/>
          <w:sz w:val="16"/>
        </w:rPr>
        <w:t xml:space="preserve">1 On the other hand, a more benign view of Chinese investment in oil exploration in Latin America contends that2 “if Washington takes a broad future-oriented perspective, we may be surprised at some of the common interests we share. That list of shared or broadly compatible interests, in my view, includes the following: One, </w:t>
      </w:r>
      <w:r w:rsidRPr="002C2CD0">
        <w:rPr>
          <w:rStyle w:val="StyleBoldUnderline"/>
        </w:rPr>
        <w:t>if China invests in oil and energy resources in Latin America when others are not prepared to do so, the PRC is contributing to a larger global pool of available energy. Latin American oil brought to the surface by Chinese probably is going to end up in the United States.”</w:t>
      </w:r>
    </w:p>
    <w:p w:rsidR="00EE0144" w:rsidRDefault="002B5856" w:rsidP="002B5856">
      <w:pPr>
        <w:pStyle w:val="Heading3"/>
      </w:pPr>
      <w:r>
        <w:lastRenderedPageBreak/>
        <w:t>Solves the Economy</w:t>
      </w:r>
    </w:p>
    <w:p w:rsidR="002B5856" w:rsidRDefault="002B5856" w:rsidP="002B5856"/>
    <w:p w:rsidR="002B5856" w:rsidRDefault="002B5856" w:rsidP="00377739">
      <w:pPr>
        <w:pStyle w:val="Heading4"/>
      </w:pPr>
      <w:bookmarkStart w:id="0" w:name="_GoBack"/>
      <w:r>
        <w:t>China is key to Venezuelan recovery</w:t>
      </w:r>
    </w:p>
    <w:bookmarkEnd w:id="0"/>
    <w:p w:rsidR="002B5856" w:rsidRDefault="002B5856" w:rsidP="002B5856">
      <w:pPr>
        <w:rPr>
          <w:sz w:val="16"/>
          <w:szCs w:val="16"/>
        </w:rPr>
      </w:pPr>
      <w:r>
        <w:rPr>
          <w:rStyle w:val="StyleStyleBold12pt"/>
        </w:rPr>
        <w:t>Bruno 4/15</w:t>
      </w:r>
      <w:r>
        <w:rPr>
          <w:sz w:val="16"/>
          <w:szCs w:val="16"/>
        </w:rPr>
        <w:t xml:space="preserve">(Alessandro Bruno is Senior Editor at ProEdgeWire </w:t>
      </w:r>
      <w:hyperlink r:id="rId37" w:anchor="sthash.DzuJFclf.dpuf" w:history="1">
        <w:r>
          <w:rPr>
            <w:rStyle w:val="Hyperlink"/>
            <w:sz w:val="16"/>
            <w:szCs w:val="16"/>
          </w:rPr>
          <w:t>http://investorintel.com/politics-intel/chavezs-political-heir-wins-but-venezuela-collapsing-in-a-welfare-binge/#sthash.DzuJFclf.dpuf</w:t>
        </w:r>
      </w:hyperlink>
      <w:r>
        <w:rPr>
          <w:sz w:val="16"/>
          <w:szCs w:val="16"/>
        </w:rPr>
        <w:t xml:space="preserve"> 4/15/2013 “Chavez’s political Heir wins while Venezuela collapses in Welfare Binge”)</w:t>
      </w:r>
    </w:p>
    <w:p w:rsidR="002B5856" w:rsidRDefault="002B5856" w:rsidP="002B5856">
      <w:pPr>
        <w:rPr>
          <w:sz w:val="16"/>
        </w:rPr>
      </w:pPr>
      <w:r>
        <w:rPr>
          <w:rStyle w:val="StyleBoldUnderline"/>
        </w:rPr>
        <w:t>The U</w:t>
      </w:r>
      <w:r>
        <w:rPr>
          <w:sz w:val="16"/>
        </w:rPr>
        <w:t>nited</w:t>
      </w:r>
      <w:r>
        <w:rPr>
          <w:rStyle w:val="StyleBoldUnderline"/>
        </w:rPr>
        <w:t xml:space="preserve"> N</w:t>
      </w:r>
      <w:r>
        <w:rPr>
          <w:sz w:val="16"/>
        </w:rPr>
        <w:t>ations</w:t>
      </w:r>
      <w:r>
        <w:rPr>
          <w:rStyle w:val="StyleBoldUnderline"/>
        </w:rPr>
        <w:t xml:space="preserve"> </w:t>
      </w:r>
      <w:r>
        <w:rPr>
          <w:sz w:val="16"/>
        </w:rPr>
        <w:t>Human Development Index, measuring national progress in terms of education, health and income,</w:t>
      </w:r>
      <w:r>
        <w:rPr>
          <w:rStyle w:val="StyleBoldUnderline"/>
        </w:rPr>
        <w:t xml:space="preserve"> has ranked Venezuela as having the second highest growth rate in Latin America</w:t>
      </w:r>
      <w:r>
        <w:rPr>
          <w:sz w:val="16"/>
        </w:rPr>
        <w:t xml:space="preserve">. Chavez’s policy did have an effect in bringing down poverty (though oil prices also increased significantly since 1998 when Chavez took power for the first time), lifting domestic market and consumption, driving the construction and financial services sectors. </w:t>
      </w:r>
      <w:r>
        <w:rPr>
          <w:rStyle w:val="StyleBoldUnderline"/>
        </w:rPr>
        <w:t>While Chavez took all the praise for this program, Maduro</w:t>
      </w:r>
      <w:r>
        <w:rPr>
          <w:sz w:val="16"/>
        </w:rPr>
        <w:t xml:space="preserve">, with his much smaller victory margin than expected, </w:t>
      </w:r>
      <w:r>
        <w:rPr>
          <w:rStyle w:val="StyleBoldUnderline"/>
        </w:rPr>
        <w:t>will be left to pay the bill and Venezuela has engaged in ‘binge’ welfare. Oil exploration is crucial for recovery</w:t>
      </w:r>
      <w:r>
        <w:rPr>
          <w:sz w:val="16"/>
        </w:rPr>
        <w:t xml:space="preserve">. The government plans to double its oil production to three million barrels a day today to six million in 2019. This means that </w:t>
      </w:r>
      <w:r>
        <w:rPr>
          <w:rStyle w:val="StyleBoldUnderline"/>
        </w:rPr>
        <w:t>Venezuela will have to open to foreign investment</w:t>
      </w:r>
      <w:r>
        <w:rPr>
          <w:sz w:val="16"/>
        </w:rPr>
        <w:t xml:space="preserve">. Had Capriles won, the United States and the West would have likely come back to Venezuela. </w:t>
      </w:r>
      <w:r>
        <w:rPr>
          <w:rStyle w:val="StyleBoldUnderline"/>
        </w:rPr>
        <w:t>Under Maduro, ‘foreign’ investment can only mean one source: China</w:t>
      </w:r>
      <w:r>
        <w:rPr>
          <w:sz w:val="16"/>
        </w:rPr>
        <w:t xml:space="preserve">. </w:t>
      </w:r>
      <w:r>
        <w:rPr>
          <w:rStyle w:val="StyleBoldUnderline"/>
        </w:rPr>
        <w:t>China has already become a key player, with loans totaling about $ 40 billion and such reliance will certainly increase now</w:t>
      </w:r>
      <w:r>
        <w:rPr>
          <w:sz w:val="16"/>
        </w:rPr>
        <w:t>. China will likely demand even more privileged access to resources to the Orinoco basin fields, among the most prolific in the world.</w:t>
      </w:r>
      <w:r>
        <w:rPr>
          <w:sz w:val="12"/>
        </w:rPr>
        <w:t>¶</w:t>
      </w:r>
      <w:r>
        <w:rPr>
          <w:sz w:val="16"/>
        </w:rPr>
        <w:t xml:space="preserve"> </w:t>
      </w:r>
    </w:p>
    <w:p w:rsidR="002B5856" w:rsidRPr="002B5856" w:rsidRDefault="002B5856" w:rsidP="002B5856"/>
    <w:p w:rsidR="00EE0144" w:rsidRPr="00E57B1F" w:rsidRDefault="00EE0144" w:rsidP="00EE0144"/>
    <w:p w:rsidR="00EE0144" w:rsidRDefault="00EE0144" w:rsidP="00EE0144">
      <w:pPr>
        <w:pStyle w:val="Heading3"/>
      </w:pPr>
      <w:r>
        <w:lastRenderedPageBreak/>
        <w:t xml:space="preserve">Uniqueness </w:t>
      </w:r>
    </w:p>
    <w:p w:rsidR="00EE0144" w:rsidRDefault="00EE0144" w:rsidP="00EE0144">
      <w:pPr>
        <w:pStyle w:val="Heading4"/>
      </w:pPr>
      <w:r>
        <w:t xml:space="preserve">Now is the key time for Venezuela-china relations to reform </w:t>
      </w:r>
    </w:p>
    <w:p w:rsidR="00EE0144" w:rsidRDefault="00EE0144" w:rsidP="00EE0144">
      <w:pPr>
        <w:rPr>
          <w:sz w:val="16"/>
          <w:szCs w:val="16"/>
        </w:rPr>
      </w:pPr>
      <w:r w:rsidRPr="008260CE">
        <w:rPr>
          <w:rStyle w:val="StyleStyleBold12pt"/>
        </w:rPr>
        <w:t>Myers 3/30</w:t>
      </w:r>
      <w:r w:rsidRPr="008260CE">
        <w:rPr>
          <w:sz w:val="16"/>
          <w:szCs w:val="16"/>
        </w:rPr>
        <w:t xml:space="preserve">(Margaret Myers is director of the China and Latin America program at the Inter-American Dialogue </w:t>
      </w:r>
      <w:hyperlink r:id="rId38" w:history="1">
        <w:r w:rsidRPr="008260CE">
          <w:rPr>
            <w:rStyle w:val="Hyperlink"/>
            <w:sz w:val="16"/>
            <w:szCs w:val="16"/>
          </w:rPr>
          <w:t>http://www.chinaandlatinamerica.com/2013/03/the-future-of-china-venezuela-relations.html 3/30/13</w:t>
        </w:r>
      </w:hyperlink>
      <w:r w:rsidRPr="008260CE">
        <w:rPr>
          <w:sz w:val="16"/>
          <w:szCs w:val="16"/>
        </w:rPr>
        <w:t xml:space="preserve"> </w:t>
      </w:r>
      <w:hyperlink r:id="rId39" w:history="1">
        <w:r w:rsidRPr="008260CE">
          <w:rPr>
            <w:rStyle w:val="Hyperlink"/>
            <w:sz w:val="16"/>
            <w:szCs w:val="16"/>
          </w:rPr>
          <w:t>“The Future of China-Venezuela Relations”</w:t>
        </w:r>
      </w:hyperlink>
      <w:r w:rsidRPr="008260CE">
        <w:rPr>
          <w:sz w:val="16"/>
          <w:szCs w:val="16"/>
        </w:rPr>
        <w:t>)</w:t>
      </w:r>
      <w:r>
        <w:rPr>
          <w:sz w:val="16"/>
          <w:szCs w:val="16"/>
        </w:rPr>
        <w:t xml:space="preserve"> </w:t>
      </w:r>
    </w:p>
    <w:p w:rsidR="00EE0144" w:rsidRPr="00F67611" w:rsidRDefault="00EE0144" w:rsidP="00EE0144">
      <w:pPr>
        <w:rPr>
          <w:rStyle w:val="StyleStyleBold12pt"/>
          <w:b w:val="0"/>
          <w:bCs w:val="0"/>
          <w:sz w:val="16"/>
          <w:szCs w:val="16"/>
        </w:rPr>
      </w:pPr>
      <w:r w:rsidRPr="008260CE">
        <w:rPr>
          <w:rStyle w:val="StyleBoldUnderline"/>
        </w:rPr>
        <w:t>China has became a critical economic partner for Venezuela</w:t>
      </w:r>
      <w:r w:rsidRPr="008260CE">
        <w:t xml:space="preserve"> over the past decade. By means of the "China-Venezuela Joint Fund" and other mechanisms, China's policy banks have offered more in loans to Venezuela than to any other country. But what is the likelihood of continued high-level, bilateral cooperation in a post-Chávez political environment? Tsinghua University’s Matt Ferchen, Chinese Academy of Social Sciences researcher, Sun Hongbo, and Venezuelan journalist, Andrés Rojas Jiménez, debated the future of China-Venezuela relations at the Inter-American Dialogue on March 22nd.</w:t>
      </w:r>
      <w:r w:rsidRPr="008260CE">
        <w:rPr>
          <w:sz w:val="12"/>
        </w:rPr>
        <w:t>¶</w:t>
      </w:r>
      <w:r w:rsidRPr="008260CE">
        <w:t xml:space="preserve"> Sun Hongbo opened with an optimistic view of the China-Venezuela relationship. </w:t>
      </w:r>
      <w:r w:rsidRPr="008260CE">
        <w:rPr>
          <w:rStyle w:val="StyleBoldUnderline"/>
        </w:rPr>
        <w:t>Economic complementarit</w:t>
      </w:r>
      <w:r w:rsidRPr="008260CE">
        <w:t xml:space="preserve">y, he suggested, </w:t>
      </w:r>
      <w:r w:rsidRPr="008260CE">
        <w:rPr>
          <w:rStyle w:val="StyleBoldUnderline"/>
        </w:rPr>
        <w:t>will ensure cooperation between the two nations for the foreseeable future</w:t>
      </w:r>
      <w:r w:rsidRPr="008260CE">
        <w:t xml:space="preserve">. With respect to China’s $40-$50 billion in loans to Venezuela, </w:t>
      </w:r>
      <w:r w:rsidRPr="008260CE">
        <w:rPr>
          <w:rStyle w:val="StyleBoldUnderline"/>
        </w:rPr>
        <w:t>Sun also foresees little risk</w:t>
      </w:r>
      <w:r w:rsidRPr="008260CE">
        <w:t xml:space="preserve">, noting that China’s loan contracts have sufficient precautions built in. Panelists insisted that however relations progress, </w:t>
      </w:r>
      <w:r w:rsidRPr="008260CE">
        <w:rPr>
          <w:rStyle w:val="StyleBoldUnderline"/>
        </w:rPr>
        <w:t>there is a need for greater transparency and accountability in financing agreements and loan disbursemen</w:t>
      </w:r>
      <w:r w:rsidRPr="008260CE">
        <w:t xml:space="preserve">t. All agreed that </w:t>
      </w:r>
      <w:r w:rsidRPr="008260CE">
        <w:rPr>
          <w:rStyle w:val="StyleBoldUnderline"/>
        </w:rPr>
        <w:t>China and Venezuela will be taking a closer look at the nature of bilateral relations in the coming months</w:t>
      </w:r>
      <w:r w:rsidRPr="008260CE">
        <w:t xml:space="preserve">. </w:t>
      </w:r>
      <w:r>
        <w:br/>
      </w:r>
    </w:p>
    <w:p w:rsidR="00EE0144" w:rsidRPr="00EE0144" w:rsidRDefault="00EE0144" w:rsidP="00EE0144"/>
    <w:p w:rsidR="00EE0144" w:rsidRDefault="00EE0144" w:rsidP="00EE0144">
      <w:pPr>
        <w:pStyle w:val="Heading4"/>
      </w:pPr>
      <w:r>
        <w:t xml:space="preserve">Now is the key time to reform the Venezuelan oil sector </w:t>
      </w:r>
    </w:p>
    <w:p w:rsidR="00EE0144" w:rsidRPr="00731A3D" w:rsidRDefault="00EE0144" w:rsidP="00EE0144">
      <w:pPr>
        <w:rPr>
          <w:rStyle w:val="StyleStyleBold12pt"/>
        </w:rPr>
      </w:pPr>
      <w:r w:rsidRPr="00731A3D">
        <w:rPr>
          <w:rStyle w:val="StyleStyleBold12pt"/>
        </w:rPr>
        <w:t>Obel 03/07</w:t>
      </w:r>
      <w:r>
        <w:rPr>
          <w:rStyle w:val="StyleStyleBold12pt"/>
        </w:rPr>
        <w:t>(Mike Obel assigns, edits and writes stories about business, markets, finance and economics at International Business Times</w:t>
      </w:r>
    </w:p>
    <w:p w:rsidR="00EE0144" w:rsidRPr="00731A3D" w:rsidRDefault="00EE0144" w:rsidP="00EE0144">
      <w:pPr>
        <w:rPr>
          <w:sz w:val="16"/>
        </w:rPr>
      </w:pPr>
      <w:r w:rsidRPr="00731A3D">
        <w:rPr>
          <w:sz w:val="16"/>
        </w:rPr>
        <w:t xml:space="preserve">Getting to that kind of output, even under </w:t>
      </w:r>
      <w:r w:rsidRPr="00731A3D">
        <w:rPr>
          <w:rStyle w:val="StyleBoldUnderline"/>
        </w:rPr>
        <w:t>the most favorable post-Chavez scenario, will require foreign energy and energy-related companies</w:t>
      </w:r>
      <w:r w:rsidRPr="00731A3D">
        <w:rPr>
          <w:sz w:val="16"/>
        </w:rPr>
        <w:t>. And that means change will be slow and incremental, analysts say "</w:t>
      </w:r>
      <w:r w:rsidRPr="00731A3D">
        <w:rPr>
          <w:rStyle w:val="StyleBoldUnderline"/>
        </w:rPr>
        <w:t>Foreign oil companies desperately want to get in on Venezuelan oil</w:t>
      </w:r>
      <w:r w:rsidRPr="00731A3D">
        <w:rPr>
          <w:sz w:val="16"/>
        </w:rPr>
        <w:t>, and, because of that, they’re very likely to accept deals that are not favorable on the assumption that this is a long-term gamble and over time terms may improve,” Velasco said. “</w:t>
      </w:r>
      <w:r w:rsidRPr="00731A3D">
        <w:rPr>
          <w:rStyle w:val="StyleBoldUnderline"/>
        </w:rPr>
        <w:t>Right now, they just want to get in on the game</w:t>
      </w:r>
      <w:r w:rsidRPr="00731A3D">
        <w:rPr>
          <w:sz w:val="16"/>
        </w:rPr>
        <w:t xml:space="preserve">. So in short term, </w:t>
      </w:r>
      <w:r w:rsidRPr="00731A3D">
        <w:rPr>
          <w:rStyle w:val="StyleBoldUnderline"/>
        </w:rPr>
        <w:t>they are willing to accept unfavorable deals</w:t>
      </w:r>
      <w:r w:rsidRPr="00731A3D">
        <w:rPr>
          <w:sz w:val="16"/>
        </w:rPr>
        <w:t>.” “Even if Mr</w:t>
      </w:r>
      <w:r w:rsidRPr="00731A3D">
        <w:rPr>
          <w:rStyle w:val="StyleBoldUnderline"/>
        </w:rPr>
        <w:t>. Maduro can secure continued funding from China</w:t>
      </w:r>
      <w:r w:rsidRPr="00731A3D">
        <w:rPr>
          <w:sz w:val="16"/>
        </w:rPr>
        <w:t>, we suspect that it is only a matter of time before the flaws in Venezuela’s economic model come to the fore.</w:t>
      </w:r>
      <w:r w:rsidRPr="00731A3D">
        <w:rPr>
          <w:rStyle w:val="StyleBoldUnderline"/>
        </w:rPr>
        <w:t xml:space="preserve"> </w:t>
      </w:r>
      <w:r w:rsidRPr="00731A3D">
        <w:rPr>
          <w:sz w:val="16"/>
        </w:rPr>
        <w:t xml:space="preserve">A hollowing out of local industry through a program of nationalizations has left the economy increasingly reliant upon imports of many goods. But </w:t>
      </w:r>
      <w:r w:rsidRPr="00731A3D">
        <w:rPr>
          <w:rStyle w:val="StyleBoldUnderline"/>
        </w:rPr>
        <w:t>a lack of savings means that the authorities have only been able to sustain the current level of consumption</w:t>
      </w:r>
      <w:r w:rsidRPr="00731A3D">
        <w:rPr>
          <w:sz w:val="16"/>
        </w:rPr>
        <w:t xml:space="preserve"> via FX debt and high oil revenues. As a result</w:t>
      </w:r>
      <w:r w:rsidRPr="00731A3D">
        <w:rPr>
          <w:rStyle w:val="StyleBoldUnderline"/>
        </w:rPr>
        <w:t>, the economy is extremely vulnerable to lower oil prices</w:t>
      </w:r>
      <w:r w:rsidRPr="00731A3D">
        <w:rPr>
          <w:sz w:val="16"/>
        </w:rPr>
        <w:t>. We have already penciled in a recession for this year. But if global oil prices fall below $100 per barrel for a sustained period over the coming years, as we think likely, then there is a risk that Mr. Maduro’s presidency will culminate in a balance of payments crisis and even a possible debt default.”</w:t>
      </w:r>
    </w:p>
    <w:p w:rsidR="00EE0144" w:rsidRDefault="00EE0144" w:rsidP="00EE0144">
      <w:pPr>
        <w:pStyle w:val="Heading4"/>
      </w:pPr>
      <w:r>
        <w:t xml:space="preserve">China and Venezuela want increase diplomatic relations </w:t>
      </w:r>
    </w:p>
    <w:p w:rsidR="00EE0144" w:rsidRDefault="00EE0144" w:rsidP="00EE0144">
      <w:r w:rsidRPr="00E32771">
        <w:rPr>
          <w:rStyle w:val="StyleStyleBold12pt"/>
        </w:rPr>
        <w:t>AFP 3/9</w:t>
      </w:r>
      <w:r>
        <w:t xml:space="preserve"> (Agence France-Presse is a global news agency </w:t>
      </w:r>
      <w:hyperlink r:id="rId40" w:history="1">
        <w:r w:rsidRPr="00C17BFE">
          <w:rPr>
            <w:rStyle w:val="Hyperlink"/>
          </w:rPr>
          <w:t>http://www.breitbart.com/Big-Peace/2013/03/09/Venezuela--China-vow-deeper-ties-after-Chavez-death 3/9/2013</w:t>
        </w:r>
      </w:hyperlink>
      <w:r>
        <w:t xml:space="preserve"> “VENEZUELA, CHINA VOW DEEPER TIES AFTER CHAVEZ DEATH”)</w:t>
      </w:r>
    </w:p>
    <w:p w:rsidR="00EE0144" w:rsidRPr="001F011E" w:rsidRDefault="00EE0144" w:rsidP="00EE0144">
      <w:pPr>
        <w:rPr>
          <w:sz w:val="16"/>
        </w:rPr>
      </w:pPr>
      <w:r w:rsidRPr="001F011E">
        <w:rPr>
          <w:sz w:val="16"/>
        </w:rPr>
        <w:t xml:space="preserve">Venezuela's new acting president, Nicolas </w:t>
      </w:r>
      <w:r w:rsidRPr="001F011E">
        <w:rPr>
          <w:rStyle w:val="StyleBoldUnderline"/>
        </w:rPr>
        <w:t>Maduro</w:t>
      </w:r>
      <w:r w:rsidRPr="001F011E">
        <w:rPr>
          <w:sz w:val="16"/>
        </w:rPr>
        <w:t xml:space="preserve">, </w:t>
      </w:r>
      <w:r w:rsidRPr="001F011E">
        <w:rPr>
          <w:rStyle w:val="StyleBoldUnderline"/>
        </w:rPr>
        <w:t>held talks with a Chinese delegation</w:t>
      </w:r>
      <w:r w:rsidRPr="001F011E">
        <w:rPr>
          <w:sz w:val="16"/>
        </w:rPr>
        <w:t xml:space="preserve"> on Saturday and </w:t>
      </w:r>
      <w:r w:rsidRPr="001F011E">
        <w:rPr>
          <w:rStyle w:val="StyleBoldUnderline"/>
        </w:rPr>
        <w:t>the two sides vowed to deepen strategic relations</w:t>
      </w:r>
      <w:r w:rsidRPr="001F011E">
        <w:rPr>
          <w:sz w:val="16"/>
        </w:rPr>
        <w:t xml:space="preserve"> in honor of late leader Hugo Chavez.</w:t>
      </w:r>
      <w:r w:rsidRPr="001F011E">
        <w:rPr>
          <w:sz w:val="12"/>
        </w:rPr>
        <w:t>¶</w:t>
      </w:r>
      <w:r w:rsidRPr="001F011E">
        <w:rPr>
          <w:sz w:val="16"/>
        </w:rPr>
        <w:t xml:space="preserve"> </w:t>
      </w:r>
      <w:r w:rsidRPr="001F011E">
        <w:rPr>
          <w:rStyle w:val="StyleBoldUnderline"/>
        </w:rPr>
        <w:t>Maduro</w:t>
      </w:r>
      <w:r w:rsidRPr="001F011E">
        <w:rPr>
          <w:sz w:val="16"/>
        </w:rPr>
        <w:t xml:space="preserve">, who was sworn in late Friday, </w:t>
      </w:r>
      <w:r w:rsidRPr="001F011E">
        <w:rPr>
          <w:rStyle w:val="StyleBoldUnderline"/>
        </w:rPr>
        <w:t>met with the chairman of China's National Development and Reform Commission</w:t>
      </w:r>
      <w:r w:rsidRPr="001F011E">
        <w:rPr>
          <w:sz w:val="16"/>
        </w:rPr>
        <w:t>, Zhang Ping, who represented President Hu Jintao at Chavez's funeral.</w:t>
      </w:r>
      <w:r w:rsidRPr="001F011E">
        <w:rPr>
          <w:sz w:val="12"/>
        </w:rPr>
        <w:t>¶</w:t>
      </w:r>
      <w:r w:rsidRPr="001F011E">
        <w:rPr>
          <w:sz w:val="16"/>
        </w:rPr>
        <w:t xml:space="preserve"> "</w:t>
      </w:r>
      <w:r w:rsidRPr="001F011E">
        <w:rPr>
          <w:rStyle w:val="StyleBoldUnderline"/>
        </w:rPr>
        <w:t>The best tribute that we could give</w:t>
      </w:r>
      <w:r w:rsidRPr="001F011E">
        <w:rPr>
          <w:sz w:val="16"/>
        </w:rPr>
        <w:t xml:space="preserve"> to our comandante Chavez is </w:t>
      </w:r>
      <w:r w:rsidRPr="001F011E">
        <w:rPr>
          <w:rStyle w:val="StyleBoldUnderline"/>
        </w:rPr>
        <w:t>to deepen our strategic relationship with our beloved China,</w:t>
      </w:r>
      <w:r w:rsidRPr="001F011E">
        <w:rPr>
          <w:sz w:val="16"/>
        </w:rPr>
        <w:t>" said Maduro, who served as foreign minister for six years before becoming vice president last year.</w:t>
      </w:r>
      <w:r w:rsidRPr="001F011E">
        <w:rPr>
          <w:sz w:val="12"/>
        </w:rPr>
        <w:t>¶</w:t>
      </w:r>
      <w:r w:rsidRPr="001F011E">
        <w:rPr>
          <w:sz w:val="16"/>
        </w:rPr>
        <w:t xml:space="preserve"> Maduro, whose inauguration was rejected by the opposition as unconstitutional, thanked China for providing scientific </w:t>
      </w:r>
      <w:r w:rsidRPr="001F011E">
        <w:rPr>
          <w:sz w:val="16"/>
        </w:rPr>
        <w:lastRenderedPageBreak/>
        <w:t>and medical support for Chavez's cancer treatment. Chavez lost his battle with cancer on Tuesday at age 58.</w:t>
      </w:r>
      <w:r w:rsidRPr="001F011E">
        <w:rPr>
          <w:sz w:val="12"/>
        </w:rPr>
        <w:t>¶</w:t>
      </w:r>
      <w:r w:rsidRPr="001F011E">
        <w:rPr>
          <w:sz w:val="16"/>
        </w:rPr>
        <w:t xml:space="preserve"> Zhang recalled that Chavez travelled to China six times during his 14-year presidency, forging a "great friendship" with the Chinese leadership.</w:t>
      </w:r>
      <w:r w:rsidRPr="001F011E">
        <w:rPr>
          <w:sz w:val="12"/>
        </w:rPr>
        <w:t>¶</w:t>
      </w:r>
      <w:r w:rsidRPr="001F011E">
        <w:rPr>
          <w:sz w:val="16"/>
        </w:rPr>
        <w:t xml:space="preserve"> "</w:t>
      </w:r>
      <w:r w:rsidRPr="001F011E">
        <w:rPr>
          <w:rStyle w:val="StyleBoldUnderline"/>
        </w:rPr>
        <w:t>We must join efforts to continue developing and deepening relations between China and Venezuela</w:t>
      </w:r>
      <w:r w:rsidRPr="001F011E">
        <w:rPr>
          <w:sz w:val="16"/>
        </w:rPr>
        <w:t>. It's the only way to comfort the soul of president Hugo Chavez," he told Maduro in the televised meeting.</w:t>
      </w:r>
      <w:r w:rsidRPr="001F011E">
        <w:rPr>
          <w:sz w:val="12"/>
        </w:rPr>
        <w:t>¶</w:t>
      </w:r>
      <w:r w:rsidRPr="001F011E">
        <w:rPr>
          <w:rStyle w:val="StyleBoldUnderline"/>
        </w:rPr>
        <w:t xml:space="preserve"> </w:t>
      </w:r>
      <w:r w:rsidRPr="001F011E">
        <w:rPr>
          <w:sz w:val="16"/>
        </w:rPr>
        <w:t>The Venezuelan government read a letter of condolences it received from Hu, saying that Chavez's death caused "great pain" to the people of China.</w:t>
      </w:r>
      <w:r w:rsidRPr="001F011E">
        <w:rPr>
          <w:sz w:val="12"/>
        </w:rPr>
        <w:t>¶</w:t>
      </w:r>
      <w:r w:rsidRPr="001F011E">
        <w:rPr>
          <w:sz w:val="16"/>
        </w:rPr>
        <w:t xml:space="preserve"> China is </w:t>
      </w:r>
      <w:r w:rsidRPr="001F011E">
        <w:rPr>
          <w:rStyle w:val="StyleBoldUnderline"/>
        </w:rPr>
        <w:t>Venezuela</w:t>
      </w:r>
      <w:r w:rsidRPr="001F011E">
        <w:rPr>
          <w:sz w:val="16"/>
        </w:rPr>
        <w:t xml:space="preserve">'s second biggest trade partner, with Caracas </w:t>
      </w:r>
      <w:r w:rsidRPr="001F011E">
        <w:rPr>
          <w:rStyle w:val="StyleBoldUnderline"/>
        </w:rPr>
        <w:t>delivering 600,000 barrels of oil per day to Beijing with plans to increase it to one million in 2015</w:t>
      </w:r>
      <w:r w:rsidRPr="001F011E">
        <w:rPr>
          <w:sz w:val="16"/>
        </w:rPr>
        <w:t xml:space="preserve">, according to the Venezuelan government. </w:t>
      </w:r>
    </w:p>
    <w:p w:rsidR="00EE0144" w:rsidRDefault="00EE0144" w:rsidP="00EE0144">
      <w:pPr>
        <w:pStyle w:val="Heading3"/>
      </w:pPr>
      <w:r>
        <w:lastRenderedPageBreak/>
        <w:t>Oil Prices stuff</w:t>
      </w:r>
    </w:p>
    <w:p w:rsidR="00EE0144" w:rsidRDefault="00EE0144" w:rsidP="00EE0144">
      <w:pPr>
        <w:pStyle w:val="Heading4"/>
      </w:pPr>
      <w:r>
        <w:t>Venezuela needs IOCs to boost production and reduce global oil prices</w:t>
      </w:r>
    </w:p>
    <w:p w:rsidR="00EE0144" w:rsidRDefault="00EE0144" w:rsidP="00EE0144">
      <w:pPr>
        <w:rPr>
          <w:sz w:val="16"/>
        </w:rPr>
      </w:pPr>
      <w:r w:rsidRPr="004C75A1">
        <w:rPr>
          <w:rStyle w:val="StyleStyleBold12pt"/>
        </w:rPr>
        <w:t>White and Rowley 3/11</w:t>
      </w:r>
      <w:r>
        <w:rPr>
          <w:sz w:val="16"/>
        </w:rPr>
        <w:t xml:space="preserve">(Garry White Questor Editor at Telegraph Media Group and Emma Rowley Journalist at Telegraph Media Group </w:t>
      </w:r>
      <w:hyperlink r:id="rId41" w:history="1">
        <w:r w:rsidRPr="00C17BFE">
          <w:rPr>
            <w:rStyle w:val="Hyperlink"/>
            <w:sz w:val="16"/>
          </w:rPr>
          <w:t>http://www.telegraph.co.uk/finance/commodities/9920725/Death-of-Hugo-Chavez-propels-Venezuelan-oil-production-into-the-spotlight.html</w:t>
        </w:r>
      </w:hyperlink>
      <w:r>
        <w:rPr>
          <w:sz w:val="16"/>
        </w:rPr>
        <w:t xml:space="preserve">  3/11/2013 “Death of Hugo Chavez propels Venezuelan oil production into the spotlight”) </w:t>
      </w:r>
    </w:p>
    <w:p w:rsidR="00EE0144" w:rsidRPr="004C75A1" w:rsidRDefault="00EE0144" w:rsidP="00EE0144">
      <w:pPr>
        <w:rPr>
          <w:sz w:val="16"/>
        </w:rPr>
      </w:pPr>
      <w:r w:rsidRPr="00B15853">
        <w:rPr>
          <w:rStyle w:val="StyleBoldUnderline"/>
        </w:rPr>
        <w:t>It is likely that oil output could rise, should there be an easing of the country’s antagonism to foreign investors</w:t>
      </w:r>
      <w:r>
        <w:rPr>
          <w:sz w:val="16"/>
        </w:rPr>
        <w:t xml:space="preserve">. Some believe </w:t>
      </w:r>
      <w:r w:rsidRPr="00B15853">
        <w:rPr>
          <w:rStyle w:val="StyleBoldUnderline"/>
        </w:rPr>
        <w:t>this could lead to a fall in the oil price and a consequent boost to the global economy</w:t>
      </w:r>
      <w:r>
        <w:rPr>
          <w:sz w:val="16"/>
        </w:rPr>
        <w:t xml:space="preserve">. </w:t>
      </w:r>
      <w:r w:rsidRPr="004C75A1">
        <w:rPr>
          <w:sz w:val="16"/>
        </w:rPr>
        <w:t xml:space="preserve">“The state oil company </w:t>
      </w:r>
      <w:r w:rsidRPr="00020F2B">
        <w:rPr>
          <w:rStyle w:val="StyleBoldUnderline"/>
        </w:rPr>
        <w:t xml:space="preserve">PDVSA has increasingly been </w:t>
      </w:r>
      <w:r w:rsidRPr="00B15853">
        <w:t>handing over its income to fund various government programmes, leaving it with negative cash flows</w:t>
      </w:r>
      <w:r w:rsidRPr="004C75A1">
        <w:rPr>
          <w:sz w:val="16"/>
        </w:rPr>
        <w:t xml:space="preserve"> for the past five years,” Mr Hansen added. But once it does </w:t>
      </w:r>
      <w:r w:rsidRPr="00020F2B">
        <w:rPr>
          <w:rStyle w:val="StyleBoldUnderline"/>
        </w:rPr>
        <w:t>another source of increased supply will further help to alleviate some of the worries about future suppl</w:t>
      </w:r>
      <w:r w:rsidRPr="004C75A1">
        <w:rPr>
          <w:sz w:val="16"/>
        </w:rPr>
        <w:t>y not keeping up with an increase in demand, especially from emerging economies,” Mr Hansen said. Should production eventually rise, which seems likely, the main loser is likely to be Canada</w:t>
      </w:r>
      <w:r w:rsidRPr="00020F2B">
        <w:rPr>
          <w:rStyle w:val="StyleBoldUnderline"/>
        </w:rPr>
        <w:t>. Venezuela positioned its oil industry away from the US to the more “friendly” nationals of China</w:t>
      </w:r>
      <w:r w:rsidRPr="004C75A1">
        <w:rPr>
          <w:sz w:val="16"/>
        </w:rPr>
        <w:t xml:space="preserve"> and Russia. Goldman Sachs managed to sum up the consensus view, saying that </w:t>
      </w:r>
      <w:r w:rsidRPr="00020F2B">
        <w:rPr>
          <w:rStyle w:val="StyleBoldUnderline"/>
        </w:rPr>
        <w:t>Mr Chavez’s death should have</w:t>
      </w:r>
      <w:r w:rsidRPr="004C75A1">
        <w:rPr>
          <w:sz w:val="16"/>
        </w:rPr>
        <w:t xml:space="preserve"> “limited </w:t>
      </w:r>
      <w:r w:rsidRPr="00020F2B">
        <w:rPr>
          <w:rStyle w:val="StyleBoldUnderline"/>
        </w:rPr>
        <w:t>impact on the nation’s oil production in the short term</w:t>
      </w:r>
      <w:r w:rsidRPr="004C75A1">
        <w:rPr>
          <w:sz w:val="16"/>
        </w:rPr>
        <w:t xml:space="preserve">” while </w:t>
      </w:r>
      <w:r w:rsidRPr="00020F2B">
        <w:rPr>
          <w:rStyle w:val="StyleBoldUnderline"/>
        </w:rPr>
        <w:t>a “change of leadership may foster longer-term investment and boost output</w:t>
      </w:r>
      <w:r w:rsidRPr="004C75A1">
        <w:rPr>
          <w:sz w:val="16"/>
        </w:rPr>
        <w:t xml:space="preserve">.” </w:t>
      </w:r>
      <w:r w:rsidRPr="00020F2B">
        <w:rPr>
          <w:rStyle w:val="StyleBoldUnderline"/>
        </w:rPr>
        <w:t>Venezuela needs foreign oil companies to boost this output</w:t>
      </w:r>
      <w:r w:rsidRPr="004C75A1">
        <w:rPr>
          <w:sz w:val="16"/>
        </w:rPr>
        <w:t>. Once it accepts this,</w:t>
      </w:r>
      <w:r w:rsidRPr="00020F2B">
        <w:rPr>
          <w:rStyle w:val="StyleBoldUnderline"/>
        </w:rPr>
        <w:t xml:space="preserve"> and</w:t>
      </w:r>
      <w:r w:rsidRPr="004C75A1">
        <w:rPr>
          <w:sz w:val="16"/>
        </w:rPr>
        <w:t xml:space="preserve"> invites the oil majors to</w:t>
      </w:r>
      <w:r w:rsidRPr="00020F2B">
        <w:rPr>
          <w:rStyle w:val="StyleBoldUnderline"/>
        </w:rPr>
        <w:t xml:space="preserve"> use their skills, </w:t>
      </w:r>
      <w:r w:rsidRPr="00B15853">
        <w:rPr>
          <w:rStyle w:val="StyleBoldUnderline"/>
        </w:rPr>
        <w:t>global oil prices should see some relief</w:t>
      </w:r>
      <w:r w:rsidRPr="004C75A1">
        <w:rPr>
          <w:sz w:val="16"/>
        </w:rPr>
        <w:t xml:space="preserve">. </w:t>
      </w:r>
    </w:p>
    <w:p w:rsidR="00EE0144" w:rsidRPr="00A46D76" w:rsidRDefault="00EE0144" w:rsidP="00EE0144">
      <w:pPr>
        <w:rPr>
          <w:sz w:val="16"/>
        </w:rPr>
      </w:pPr>
      <w:r>
        <w:rPr>
          <w:sz w:val="16"/>
        </w:rPr>
        <w:t xml:space="preserve"> </w:t>
      </w:r>
    </w:p>
    <w:p w:rsidR="00EE0144" w:rsidRPr="00015F98" w:rsidRDefault="00EE0144" w:rsidP="00015F98">
      <w:pPr>
        <w:pStyle w:val="Heading4"/>
      </w:pPr>
      <w:r w:rsidRPr="00015F98">
        <w:t>China involvement in Venezuela helps the U.S.</w:t>
      </w:r>
    </w:p>
    <w:p w:rsidR="00EE0144" w:rsidRPr="00A46D76" w:rsidRDefault="00EE0144" w:rsidP="00EE0144">
      <w:r w:rsidRPr="00B15853">
        <w:rPr>
          <w:rStyle w:val="StyleStyleBold12pt"/>
        </w:rPr>
        <w:t>Xiaoxia 5/6</w:t>
      </w:r>
      <w:r>
        <w:t xml:space="preserve">(Wang Xiaoxia reporter for the economic observer </w:t>
      </w:r>
      <w:hyperlink r:id="rId42" w:history="1">
        <w:r w:rsidRPr="00C17BFE">
          <w:rPr>
            <w:rStyle w:val="Hyperlink"/>
          </w:rPr>
          <w:t>http://www.worldcrunch.com/china-2.0/in-america-039-s-backyard-china-039-s-rising-influence-in-latin-america/foreign-policy-trade-economy-investments-energy/c9s11647/</w:t>
        </w:r>
      </w:hyperlink>
      <w:r>
        <w:t xml:space="preserve"> 05/06/2013 “IN AMERICA'S BACKYARD: CHINA'S RISING INFLUENCE IN LATIN AMERICA”)</w:t>
      </w:r>
    </w:p>
    <w:p w:rsidR="00EE0144" w:rsidRDefault="00EE0144" w:rsidP="00EE0144">
      <w:pPr>
        <w:rPr>
          <w:sz w:val="16"/>
        </w:rPr>
      </w:pPr>
      <w:r w:rsidRPr="00A46D76">
        <w:rPr>
          <w:rStyle w:val="StyleBoldUnderline"/>
        </w:rPr>
        <w:t>China's involvement in</w:t>
      </w:r>
      <w:r w:rsidRPr="00A46D76">
        <w:rPr>
          <w:sz w:val="16"/>
        </w:rPr>
        <w:t xml:space="preserve"> the</w:t>
      </w:r>
      <w:r w:rsidRPr="00A46D76">
        <w:rPr>
          <w:rStyle w:val="StyleBoldUnderline"/>
        </w:rPr>
        <w:t xml:space="preserve"> Latin America</w:t>
      </w:r>
      <w:r w:rsidRPr="00A46D76">
        <w:rPr>
          <w:sz w:val="16"/>
        </w:rPr>
        <w:t xml:space="preserve">n continent doesn’t constitute a threat to the United States, but </w:t>
      </w:r>
      <w:r w:rsidRPr="00A46D76">
        <w:rPr>
          <w:rStyle w:val="StyleBoldUnderline"/>
        </w:rPr>
        <w:t>brings benefits</w:t>
      </w:r>
      <w:r w:rsidRPr="00A46D76">
        <w:rPr>
          <w:sz w:val="16"/>
        </w:rPr>
        <w:t xml:space="preserve">. It is precisely because </w:t>
      </w:r>
      <w:r w:rsidRPr="00A46D76">
        <w:rPr>
          <w:rStyle w:val="StyleBoldUnderline"/>
        </w:rPr>
        <w:t>China has reached "loans-for-oil" swap agreements with Venezuela</w:t>
      </w:r>
      <w:r w:rsidRPr="00A46D76">
        <w:rPr>
          <w:sz w:val="16"/>
        </w:rPr>
        <w:t xml:space="preserve">, Brazil, Ecuador </w:t>
      </w:r>
      <w:r w:rsidRPr="00A46D76">
        <w:rPr>
          <w:rStyle w:val="StyleBoldUnderline"/>
        </w:rPr>
        <w:t>and other countries that it brings much-needed funds to these oil-producing countries in South America</w:t>
      </w:r>
      <w:r w:rsidRPr="00A46D76">
        <w:rPr>
          <w:sz w:val="16"/>
        </w:rPr>
        <w:t xml:space="preserve">. Not only have </w:t>
      </w:r>
      <w:r w:rsidRPr="00A46D76">
        <w:rPr>
          <w:rStyle w:val="StyleBoldUnderline"/>
        </w:rPr>
        <w:t>these funds been used in the field of oil production, but they have also safeguarded the energy supply of the U</w:t>
      </w:r>
      <w:r w:rsidRPr="00A46D76">
        <w:rPr>
          <w:sz w:val="16"/>
        </w:rPr>
        <w:t xml:space="preserve">nited </w:t>
      </w:r>
      <w:r w:rsidRPr="00A46D76">
        <w:rPr>
          <w:rStyle w:val="StyleBoldUnderline"/>
        </w:rPr>
        <w:t>S</w:t>
      </w:r>
      <w:r w:rsidRPr="00A46D76">
        <w:rPr>
          <w:sz w:val="16"/>
        </w:rPr>
        <w:t xml:space="preserve">tates, </w:t>
      </w:r>
      <w:r w:rsidRPr="00A46D76">
        <w:rPr>
          <w:rStyle w:val="StyleBoldUnderline"/>
        </w:rPr>
        <w:t>as well as stabilized these countries' livelihood</w:t>
      </w:r>
      <w:r w:rsidRPr="00A46D76">
        <w:rPr>
          <w:sz w:val="16"/>
        </w:rPr>
        <w:t xml:space="preserve"> -- and to a certain extent reduced the impact of illegal immigration and the drug trade on the U.S.</w:t>
      </w:r>
      <w:r w:rsidRPr="00A46D76">
        <w:rPr>
          <w:sz w:val="12"/>
        </w:rPr>
        <w:t>¶</w:t>
      </w:r>
      <w:r w:rsidRPr="00A46D76">
        <w:rPr>
          <w:sz w:val="16"/>
        </w:rPr>
        <w:t xml:space="preserve"> </w:t>
      </w:r>
      <w:r w:rsidRPr="00A46D76">
        <w:rPr>
          <w:rStyle w:val="StyleBoldUnderline"/>
        </w:rPr>
        <w:t>For South America, China and the United States</w:t>
      </w:r>
      <w:r w:rsidRPr="00A46D76">
        <w:rPr>
          <w:sz w:val="16"/>
        </w:rPr>
        <w:t xml:space="preserve">, </w:t>
      </w:r>
      <w:r w:rsidRPr="00A46D76">
        <w:rPr>
          <w:rStyle w:val="StyleBoldUnderline"/>
        </w:rPr>
        <w:t xml:space="preserve">this is not </w:t>
      </w:r>
      <w:r w:rsidRPr="00A46D76">
        <w:rPr>
          <w:sz w:val="16"/>
        </w:rPr>
        <w:t xml:space="preserve">a </w:t>
      </w:r>
      <w:r w:rsidRPr="00A46D76">
        <w:rPr>
          <w:rStyle w:val="StyleBoldUnderline"/>
        </w:rPr>
        <w:t>zero-sum</w:t>
      </w:r>
      <w:r w:rsidRPr="00A46D76">
        <w:rPr>
          <w:sz w:val="16"/>
        </w:rPr>
        <w:t xml:space="preserve"> game, </w:t>
      </w:r>
      <w:r w:rsidRPr="00A46D76">
        <w:rPr>
          <w:rStyle w:val="StyleBoldUnderline"/>
        </w:rPr>
        <w:t>but a</w:t>
      </w:r>
      <w:r w:rsidRPr="00A46D76">
        <w:rPr>
          <w:sz w:val="16"/>
        </w:rPr>
        <w:t xml:space="preserve"> multiple </w:t>
      </w:r>
      <w:r w:rsidRPr="00A46D76">
        <w:rPr>
          <w:rStyle w:val="StyleBoldUnderline"/>
        </w:rPr>
        <w:t xml:space="preserve">choice of mutual benefits </w:t>
      </w:r>
      <w:r w:rsidRPr="00A46D76">
        <w:rPr>
          <w:sz w:val="16"/>
        </w:rPr>
        <w:t xml:space="preserve">and synergies. </w:t>
      </w:r>
      <w:r w:rsidRPr="00A46D76">
        <w:rPr>
          <w:rStyle w:val="StyleBoldUnderline"/>
        </w:rPr>
        <w:t>Even if China has become the Latin American economy’s new upstart, it is still not in a position to challenge the strong and diverse influence that the United States has accumulated over two centuries in the region</w:t>
      </w:r>
      <w:r w:rsidRPr="00A46D76">
        <w:rPr>
          <w:sz w:val="16"/>
        </w:rPr>
        <w:t>.</w:t>
      </w:r>
    </w:p>
    <w:p w:rsidR="00EE0144" w:rsidRDefault="00EE0144" w:rsidP="00EE0144">
      <w:pPr>
        <w:rPr>
          <w:sz w:val="16"/>
        </w:rPr>
      </w:pPr>
    </w:p>
    <w:p w:rsidR="00EE0144" w:rsidRDefault="00EE0144" w:rsidP="00EE0144">
      <w:pPr>
        <w:rPr>
          <w:sz w:val="16"/>
        </w:rPr>
      </w:pPr>
    </w:p>
    <w:p w:rsidR="00EE0144" w:rsidRPr="009F4C10" w:rsidRDefault="00EE0144" w:rsidP="00EE0144">
      <w:pPr>
        <w:pStyle w:val="Heading3"/>
      </w:pPr>
      <w:r w:rsidRPr="009F4C10">
        <w:lastRenderedPageBreak/>
        <w:t xml:space="preserve">PPP Key </w:t>
      </w:r>
    </w:p>
    <w:p w:rsidR="00EE0144" w:rsidRDefault="00EE0144" w:rsidP="00EE0144">
      <w:pPr>
        <w:pStyle w:val="Heading4"/>
      </w:pPr>
      <w:r>
        <w:t xml:space="preserve">Venezuela needs foreign investment to reform its energy sector </w:t>
      </w:r>
    </w:p>
    <w:p w:rsidR="00EE0144" w:rsidRDefault="00EE0144" w:rsidP="00EE0144">
      <w:r>
        <w:t xml:space="preserve"> </w:t>
      </w:r>
      <w:r w:rsidRPr="002069A0">
        <w:rPr>
          <w:rStyle w:val="StyleStyleBold12pt"/>
        </w:rPr>
        <w:t xml:space="preserve">Mueller 02/07 </w:t>
      </w:r>
      <w:r>
        <w:t xml:space="preserve">(Philipp Mueller Assistant Manager at The Global Warming Policy Foundation </w:t>
      </w:r>
      <w:hyperlink r:id="rId43" w:history="1">
        <w:r w:rsidRPr="00C17BFE">
          <w:rPr>
            <w:rStyle w:val="Hyperlink"/>
          </w:rPr>
          <w:t>http://www.thegwpf.org/fossil-fuel-production-higher-venezuela/</w:t>
        </w:r>
      </w:hyperlink>
      <w:r>
        <w:t xml:space="preserve"> 02/07/13 “FOSSIL FUEL PRODUCTION COULD BE MUCH HIGHER: THE EXAMPLE OF VENEZUELA”)</w:t>
      </w:r>
    </w:p>
    <w:p w:rsidR="00EE0144" w:rsidRPr="0027520A" w:rsidRDefault="00EE0144" w:rsidP="00EE0144">
      <w:pPr>
        <w:rPr>
          <w:sz w:val="16"/>
        </w:rPr>
      </w:pPr>
      <w:r w:rsidRPr="002069A0">
        <w:rPr>
          <w:rStyle w:val="StyleBoldUnderline"/>
        </w:rPr>
        <w:t>For Venezuela’s offshore gas production to expand in a meaningful way, international energy companies will need to play a central role</w:t>
      </w:r>
      <w:r w:rsidRPr="0027520A">
        <w:rPr>
          <w:sz w:val="16"/>
        </w:rPr>
        <w:t xml:space="preserve">. </w:t>
      </w:r>
      <w:r w:rsidRPr="002069A0">
        <w:rPr>
          <w:rStyle w:val="StyleBoldUnderline"/>
        </w:rPr>
        <w:t xml:space="preserve">PdVSA does not have experience </w:t>
      </w:r>
      <w:r w:rsidRPr="0027520A">
        <w:rPr>
          <w:sz w:val="16"/>
        </w:rPr>
        <w:t xml:space="preserve">in producing non-associated gas – in </w:t>
      </w:r>
      <w:r w:rsidRPr="002069A0">
        <w:rPr>
          <w:rStyle w:val="StyleBoldUnderline"/>
        </w:rPr>
        <w:t>the company’s most recent attempt at operating an offshore</w:t>
      </w:r>
      <w:r w:rsidRPr="0027520A">
        <w:rPr>
          <w:sz w:val="16"/>
        </w:rPr>
        <w:t xml:space="preserve"> natural gas </w:t>
      </w:r>
      <w:r w:rsidRPr="002069A0">
        <w:rPr>
          <w:rStyle w:val="StyleBoldUnderline"/>
        </w:rPr>
        <w:t xml:space="preserve">project resulted in the sinking of the </w:t>
      </w:r>
      <w:r w:rsidRPr="0027520A">
        <w:rPr>
          <w:sz w:val="16"/>
        </w:rPr>
        <w:t>drilling</w:t>
      </w:r>
      <w:r w:rsidRPr="002069A0">
        <w:rPr>
          <w:rStyle w:val="StyleBoldUnderline"/>
        </w:rPr>
        <w:t xml:space="preserve"> rig </w:t>
      </w:r>
      <w:r w:rsidRPr="0027520A">
        <w:rPr>
          <w:sz w:val="16"/>
        </w:rPr>
        <w:t>in May 2010.[6]</w:t>
      </w:r>
      <w:r w:rsidRPr="0027520A">
        <w:rPr>
          <w:rStyle w:val="StyleBoldUnderline"/>
        </w:rPr>
        <w:t>In 2011, PdVSA spent twice as much on government programmes as it did on taxes, royalties and dividends</w:t>
      </w:r>
      <w:r w:rsidRPr="0027520A">
        <w:rPr>
          <w:sz w:val="16"/>
        </w:rPr>
        <w:t>. From 1999 to 2012</w:t>
      </w:r>
      <w:r w:rsidRPr="0027520A">
        <w:rPr>
          <w:rStyle w:val="StyleBoldUnderline"/>
        </w:rPr>
        <w:t>, its foreign debt has risen fivefold</w:t>
      </w:r>
      <w:r w:rsidRPr="0027520A">
        <w:rPr>
          <w:sz w:val="16"/>
        </w:rPr>
        <w:t xml:space="preserve">. Moreover, </w:t>
      </w:r>
      <w:r w:rsidRPr="0027520A">
        <w:rPr>
          <w:rStyle w:val="StyleBoldUnderline"/>
        </w:rPr>
        <w:t>oil union leaders say PdVSA’s industrial safety procedures have deteriorated sharply</w:t>
      </w:r>
      <w:r w:rsidRPr="0027520A">
        <w:rPr>
          <w:sz w:val="16"/>
        </w:rPr>
        <w:t xml:space="preserve">. The petroleum and mining ministry’s annual report shows that </w:t>
      </w:r>
      <w:r w:rsidRPr="0027520A">
        <w:rPr>
          <w:rStyle w:val="StyleBoldUnderline"/>
        </w:rPr>
        <w:t>maintenance work is frequently postponed for lack of money</w:t>
      </w:r>
      <w:r w:rsidRPr="0027520A">
        <w:rPr>
          <w:sz w:val="16"/>
        </w:rPr>
        <w:t xml:space="preserve">.[15] Accidents have been increasing. According to Eddie Ramirez, one of the sacked managers, the ‘old’ PdVSA averaged less than two accidents per million man-hours. In 2010, there were 9.4 accidents and almost six deaths per million man-hours. Jose Bodas, the head of the oil workers union, said: </w:t>
      </w:r>
      <w:r w:rsidRPr="0027520A">
        <w:rPr>
          <w:rStyle w:val="StyleBoldUnderline"/>
        </w:rPr>
        <w:t>‘PdVSA is falling to pieces. As long as you are a member of the PSUV, they do not care if you are incompetent.’</w:t>
      </w:r>
    </w:p>
    <w:p w:rsidR="00EE0144" w:rsidRDefault="00EE0144" w:rsidP="00EE0144">
      <w:pPr>
        <w:pStyle w:val="Heading4"/>
        <w:rPr>
          <w:rStyle w:val="StyleStyleBold12pt"/>
        </w:rPr>
      </w:pPr>
      <w:r>
        <w:rPr>
          <w:rStyle w:val="StyleStyleBold12pt"/>
        </w:rPr>
        <w:t xml:space="preserve">Public-Private partnership key to oil reforms </w:t>
      </w:r>
    </w:p>
    <w:p w:rsidR="00EE0144" w:rsidRDefault="00EE0144" w:rsidP="00EE0144">
      <w:r w:rsidRPr="00464AF1">
        <w:rPr>
          <w:rStyle w:val="StyleStyleBold12pt"/>
        </w:rPr>
        <w:t>Fry and Ibrahim 5/28</w:t>
      </w:r>
      <w:r>
        <w:t xml:space="preserve"> </w:t>
      </w:r>
      <w:r w:rsidRPr="00464AF1">
        <w:rPr>
          <w:sz w:val="16"/>
          <w:szCs w:val="16"/>
        </w:rPr>
        <w:t xml:space="preserve">(Dr Fry is an Assistant Professor of Law and Director of the LLM Programme at the University of Hong Kong Faculty of Law Mr Ibrahim is a Lecturer in Law at the Law School of the University of Medical Science and Technology in Khartoum, Sudan. </w:t>
      </w:r>
      <w:hyperlink r:id="rId44" w:anchor="content-block" w:history="1">
        <w:r w:rsidRPr="00464AF1">
          <w:rPr>
            <w:rStyle w:val="Hyperlink"/>
            <w:sz w:val="16"/>
            <w:szCs w:val="16"/>
          </w:rPr>
          <w:t>http://jwelb.oxfordjournals.org/content/early/2013/05/28/jwelb.jwt005.full#content-block</w:t>
        </w:r>
      </w:hyperlink>
      <w:r w:rsidRPr="00464AF1">
        <w:rPr>
          <w:sz w:val="16"/>
          <w:szCs w:val="16"/>
        </w:rPr>
        <w:t xml:space="preserve"> 5/28/2013 “Reassessing Venezuela’s organic hydrocarbon law: a balance between sovereignty and efficiency?”)</w:t>
      </w:r>
    </w:p>
    <w:p w:rsidR="00EE0144" w:rsidRDefault="00EE0144" w:rsidP="00EE0144">
      <w:pPr>
        <w:rPr>
          <w:sz w:val="16"/>
        </w:rPr>
      </w:pPr>
      <w:r w:rsidRPr="00464AF1">
        <w:rPr>
          <w:sz w:val="16"/>
        </w:rPr>
        <w:t xml:space="preserve">The Bolivarian Republic’s laws aim to shape the oil industry based on state control, while keeping the doors open for much needed foreign participation. </w:t>
      </w:r>
      <w:r w:rsidRPr="00464AF1">
        <w:rPr>
          <w:rStyle w:val="StyleBoldUnderline"/>
        </w:rPr>
        <w:t>Venezuela’s Oil Minister</w:t>
      </w:r>
      <w:r w:rsidRPr="00464AF1">
        <w:rPr>
          <w:sz w:val="16"/>
        </w:rPr>
        <w:t xml:space="preserve">, Rafael Ramirez, </w:t>
      </w:r>
      <w:r w:rsidRPr="00464AF1">
        <w:rPr>
          <w:rStyle w:val="StyleBoldUnderline"/>
        </w:rPr>
        <w:t>noted that without ‘the private sector’s participation we will not be able to develop this plan’</w:t>
      </w:r>
      <w:r>
        <w:rPr>
          <w:rStyle w:val="StyleBoldUnderline"/>
        </w:rPr>
        <w:t xml:space="preserve"> </w:t>
      </w:r>
      <w:r w:rsidRPr="00464AF1">
        <w:rPr>
          <w:sz w:val="16"/>
        </w:rPr>
        <w:t xml:space="preserve">.118 Although it has wisely allowed for private players to carry on with business, </w:t>
      </w:r>
      <w:r w:rsidRPr="00464AF1">
        <w:rPr>
          <w:rStyle w:val="StyleBoldUnderline"/>
        </w:rPr>
        <w:t>the extent to which the state has seized control is a troubling aspect of Venezuela’s hydrocarbon oil policy</w:t>
      </w:r>
      <w:r w:rsidRPr="00464AF1">
        <w:rPr>
          <w:sz w:val="16"/>
        </w:rPr>
        <w:t xml:space="preserve">. This is not because the state is ipso facto an incompetent actor, but rather </w:t>
      </w:r>
      <w:r w:rsidRPr="00464AF1">
        <w:rPr>
          <w:rStyle w:val="StyleBoldUnderline"/>
        </w:rPr>
        <w:t>because a state as keen as Venezuela in asserting sovereignty often is unable to delicately balance public and private interests</w:t>
      </w:r>
      <w:r w:rsidRPr="00464AF1">
        <w:rPr>
          <w:sz w:val="16"/>
        </w:rPr>
        <w:t xml:space="preserve">. Venezuela’s approach has been laudable in one way. Despite a revolution vehemently against what it perceives as neo-imperialism that is spread through large multinational corporations (including IOCs), it has been careful not to exclude these entities. </w:t>
      </w:r>
      <w:r w:rsidRPr="00464AF1">
        <w:rPr>
          <w:rStyle w:val="StyleBoldUnderline"/>
        </w:rPr>
        <w:t>Venezuela seems to believe that sufficient room must be left open to IOCs</w:t>
      </w:r>
      <w:r w:rsidRPr="00464AF1">
        <w:rPr>
          <w:sz w:val="16"/>
        </w:rPr>
        <w:t xml:space="preserve">, as </w:t>
      </w:r>
      <w:r w:rsidRPr="00464AF1">
        <w:rPr>
          <w:rStyle w:val="StyleBoldUnderline"/>
        </w:rPr>
        <w:t>they are better suited to managing projects and risk</w:t>
      </w:r>
      <w:r w:rsidRPr="00464AF1">
        <w:rPr>
          <w:sz w:val="16"/>
        </w:rPr>
        <w:t xml:space="preserve">. Such enterprises do not have the safety net of government to count on, and at a time when financial institutions were scarce and the loaning of large sums was unattainable, the market forces have left standing those who were superior at managing their funds and successfully developing their prospects via sophisticated technologies that they have developed. Furthermore, </w:t>
      </w:r>
      <w:r w:rsidRPr="00464AF1">
        <w:rPr>
          <w:rStyle w:val="StyleBoldUnderline"/>
        </w:rPr>
        <w:t>the role of IOCs</w:t>
      </w:r>
      <w:r w:rsidRPr="00464AF1">
        <w:rPr>
          <w:sz w:val="16"/>
        </w:rPr>
        <w:t>, though clearly reduced by the law</w:t>
      </w:r>
      <w:r w:rsidRPr="00464AF1">
        <w:rPr>
          <w:rStyle w:val="StyleBoldUnderline"/>
        </w:rPr>
        <w:t>, is still of significant importance, in order to avoid the sick-state syndrome</w:t>
      </w:r>
      <w:r w:rsidRPr="00464AF1">
        <w:rPr>
          <w:sz w:val="16"/>
        </w:rPr>
        <w:t xml:space="preserve">. </w:t>
      </w:r>
      <w:r w:rsidRPr="00464AF1">
        <w:rPr>
          <w:rStyle w:val="StyleBoldUnderline"/>
        </w:rPr>
        <w:t>PDVSA needs IOCs’ technology and skills</w:t>
      </w:r>
      <w:r w:rsidRPr="00464AF1">
        <w:rPr>
          <w:sz w:val="16"/>
        </w:rPr>
        <w:t xml:space="preserve"> so as </w:t>
      </w:r>
      <w:r w:rsidRPr="00464AF1">
        <w:rPr>
          <w:rStyle w:val="StyleBoldUnderline"/>
        </w:rPr>
        <w:t>to improve its performance and to serve its development goals</w:t>
      </w:r>
      <w:r w:rsidRPr="00464AF1">
        <w:rPr>
          <w:sz w:val="16"/>
        </w:rPr>
        <w:t xml:space="preserve">. In this regard, the reform has been sensible in allowing private companies to participate, especially through joint ventures with PDVSA or its affiliates. </w:t>
      </w:r>
      <w:r w:rsidRPr="00464AF1">
        <w:rPr>
          <w:rStyle w:val="StyleBoldUnderline"/>
        </w:rPr>
        <w:t>Those joint ventures look appropriate from the perspective of the state, as they ensure the state the control necessary to give effect to reforms</w:t>
      </w:r>
      <w:r w:rsidRPr="00464AF1">
        <w:rPr>
          <w:sz w:val="16"/>
        </w:rPr>
        <w:t>, without eliminating private participation. The fact that an important number of IOCs accepted the conversion of their previous agreements into joint ventures is a positive result of the reform. These companies will have to learn to deal with the government in a more</w:t>
      </w:r>
    </w:p>
    <w:p w:rsidR="00EE0144" w:rsidRDefault="00EE0144" w:rsidP="00EE0144">
      <w:pPr>
        <w:rPr>
          <w:sz w:val="16"/>
        </w:rPr>
      </w:pPr>
    </w:p>
    <w:p w:rsidR="00EE0144" w:rsidRDefault="00EE0144" w:rsidP="00EE0144">
      <w:pPr>
        <w:rPr>
          <w:sz w:val="16"/>
        </w:rPr>
      </w:pPr>
    </w:p>
    <w:p w:rsidR="00EE0144" w:rsidRDefault="00EE0144" w:rsidP="00EE0144">
      <w:pPr>
        <w:rPr>
          <w:sz w:val="16"/>
        </w:rPr>
      </w:pPr>
    </w:p>
    <w:p w:rsidR="00EE0144" w:rsidRDefault="00EE0144" w:rsidP="00EE0144">
      <w:pPr>
        <w:rPr>
          <w:sz w:val="16"/>
        </w:rPr>
      </w:pPr>
    </w:p>
    <w:p w:rsidR="00EE0144" w:rsidRDefault="00EE0144" w:rsidP="00EE0144">
      <w:pPr>
        <w:rPr>
          <w:sz w:val="16"/>
        </w:rPr>
      </w:pPr>
    </w:p>
    <w:p w:rsidR="00EE0144" w:rsidRDefault="00EE0144" w:rsidP="00EE0144">
      <w:pPr>
        <w:rPr>
          <w:sz w:val="16"/>
        </w:rPr>
      </w:pPr>
    </w:p>
    <w:p w:rsidR="00EE0144" w:rsidRDefault="00EE0144" w:rsidP="00EE0144">
      <w:pPr>
        <w:rPr>
          <w:sz w:val="16"/>
        </w:rPr>
      </w:pPr>
    </w:p>
    <w:p w:rsidR="00EE0144" w:rsidRDefault="00EE0144" w:rsidP="00EE0144">
      <w:pPr>
        <w:rPr>
          <w:sz w:val="16"/>
        </w:rPr>
      </w:pPr>
    </w:p>
    <w:p w:rsidR="00EE0144" w:rsidRDefault="00EE0144" w:rsidP="00EE0144">
      <w:pPr>
        <w:rPr>
          <w:sz w:val="16"/>
        </w:rPr>
      </w:pPr>
    </w:p>
    <w:p w:rsidR="00EE0144" w:rsidRDefault="00EE0144" w:rsidP="00EE0144">
      <w:pPr>
        <w:pStyle w:val="Heading4"/>
        <w:rPr>
          <w:rStyle w:val="StyleStyleBold12pt"/>
        </w:rPr>
      </w:pPr>
      <w:r>
        <w:rPr>
          <w:rStyle w:val="StyleStyleBold12pt"/>
        </w:rPr>
        <w:lastRenderedPageBreak/>
        <w:t xml:space="preserve">Venezuelan oil development will increase Chinese NOC expertise </w:t>
      </w:r>
    </w:p>
    <w:p w:rsidR="00EE0144" w:rsidRDefault="00EE0144" w:rsidP="00EE0144">
      <w:pPr>
        <w:rPr>
          <w:sz w:val="16"/>
        </w:rPr>
      </w:pPr>
      <w:r w:rsidRPr="00123289">
        <w:rPr>
          <w:rStyle w:val="StyleStyleBold12pt"/>
        </w:rPr>
        <w:t xml:space="preserve">Andres et Al.4/17 </w:t>
      </w:r>
      <w:r>
        <w:rPr>
          <w:sz w:val="16"/>
        </w:rPr>
        <w:t xml:space="preserve">(Juan Andrés Chief of Social Affairs for Un Techo para </w:t>
      </w:r>
      <w:r w:rsidRPr="00123289">
        <w:rPr>
          <w:sz w:val="12"/>
        </w:rPr>
        <w:t xml:space="preserve">¶ </w:t>
      </w:r>
      <w:r>
        <w:rPr>
          <w:sz w:val="16"/>
        </w:rPr>
        <w:t xml:space="preserve">mi País Camus, Jane LePham n investment-banking analyst for the </w:t>
      </w:r>
      <w:r w:rsidRPr="00123289">
        <w:rPr>
          <w:sz w:val="12"/>
        </w:rPr>
        <w:t xml:space="preserve">¶ </w:t>
      </w:r>
      <w:r>
        <w:rPr>
          <w:sz w:val="16"/>
        </w:rPr>
        <w:t xml:space="preserve">Public Finance group , Roshan Shankar e Social Sciences representative and the </w:t>
      </w:r>
      <w:r w:rsidRPr="00123289">
        <w:rPr>
          <w:sz w:val="12"/>
        </w:rPr>
        <w:t xml:space="preserve">¶ </w:t>
      </w:r>
      <w:r>
        <w:rPr>
          <w:sz w:val="16"/>
        </w:rPr>
        <w:t xml:space="preserve">Secretary of the Graduate Student Council of Stanford </w:t>
      </w:r>
      <w:r w:rsidRPr="00123289">
        <w:rPr>
          <w:sz w:val="12"/>
        </w:rPr>
        <w:t xml:space="preserve">¶ </w:t>
      </w:r>
      <w:r>
        <w:rPr>
          <w:sz w:val="16"/>
        </w:rPr>
        <w:t xml:space="preserve">University, and Kenny White fellowship with the Ministry of Finance and Economic </w:t>
      </w:r>
      <w:r w:rsidRPr="00123289">
        <w:rPr>
          <w:sz w:val="12"/>
        </w:rPr>
        <w:t xml:space="preserve">¶ </w:t>
      </w:r>
      <w:r>
        <w:rPr>
          <w:sz w:val="16"/>
        </w:rPr>
        <w:t xml:space="preserve">Development </w:t>
      </w:r>
      <w:hyperlink r:id="rId45" w:history="1">
        <w:r w:rsidRPr="00C17BFE">
          <w:rPr>
            <w:rStyle w:val="Hyperlink"/>
            <w:sz w:val="16"/>
          </w:rPr>
          <w:t>https://publicpolicy.stanford.edu/system/files/strictlybusinesssieprpolicybrief.pdf</w:t>
        </w:r>
      </w:hyperlink>
      <w:r>
        <w:rPr>
          <w:sz w:val="16"/>
        </w:rPr>
        <w:t xml:space="preserve">  “Strictly Business? 4/17/2013 “An Examination of China’s NaturalResource Acquisition Strategy in Latin America”)</w:t>
      </w:r>
    </w:p>
    <w:p w:rsidR="00EE0144" w:rsidRDefault="00EE0144" w:rsidP="00EE0144">
      <w:pPr>
        <w:rPr>
          <w:sz w:val="16"/>
        </w:rPr>
      </w:pPr>
      <w:r w:rsidRPr="00123289">
        <w:rPr>
          <w:sz w:val="16"/>
        </w:rPr>
        <w:t>Overall</w:t>
      </w:r>
      <w:r w:rsidRPr="00123289">
        <w:rPr>
          <w:rStyle w:val="StyleBoldUnderline"/>
        </w:rPr>
        <w:t>, China’s strategy is highly adaptive and coordinated</w:t>
      </w:r>
      <w:r w:rsidRPr="00123289">
        <w:rPr>
          <w:sz w:val="16"/>
        </w:rPr>
        <w:t xml:space="preserve"> across instruments. FTAs, loans, and FDI have allowed China to acquire resources in a variety of different circumstances. FTAs in Peru, for example, have enabled Chinese firms to take advantage of the country’s underdeveloped copper reserves and position themselves for future growth. In particular, the Chinese government was able to negotiate an FTA with Peru because the country was small and did not have a large manufacturing sector. Now, as a result of the FTA, China is positioned to import large amounts of copper without paying tariffs. </w:t>
      </w:r>
      <w:r w:rsidRPr="00123289">
        <w:rPr>
          <w:rStyle w:val="StyleBoldUnderline"/>
        </w:rPr>
        <w:t>In Venezuela, Chinese banks have provided the country with badly needed credit and, in turn, given Chinese</w:t>
      </w:r>
      <w:r w:rsidRPr="00123289">
        <w:rPr>
          <w:sz w:val="16"/>
        </w:rPr>
        <w:t xml:space="preserve"> national oil companies (</w:t>
      </w:r>
      <w:r w:rsidRPr="00123289">
        <w:rPr>
          <w:rStyle w:val="StyleBoldUnderline"/>
        </w:rPr>
        <w:t>NOCs) the opportunity to secure future oil supplies</w:t>
      </w:r>
      <w:r w:rsidRPr="00123289">
        <w:rPr>
          <w:sz w:val="16"/>
        </w:rPr>
        <w:t xml:space="preserve">. </w:t>
      </w:r>
      <w:r w:rsidRPr="00123289">
        <w:rPr>
          <w:rStyle w:val="StyleBoldUnderline"/>
        </w:rPr>
        <w:t>Because of the close diplomatic relationship between China and Venezuela</w:t>
      </w:r>
      <w:r w:rsidRPr="00123289">
        <w:rPr>
          <w:sz w:val="16"/>
        </w:rPr>
        <w:t>, the China National Petroleum Company (</w:t>
      </w:r>
      <w:r w:rsidRPr="00123289">
        <w:rPr>
          <w:rStyle w:val="StyleBoldUnderline"/>
        </w:rPr>
        <w:t>CNPC</w:t>
      </w:r>
      <w:r w:rsidRPr="00123289">
        <w:rPr>
          <w:sz w:val="16"/>
        </w:rPr>
        <w:t xml:space="preserve">) </w:t>
      </w:r>
      <w:r w:rsidRPr="00123289">
        <w:rPr>
          <w:rStyle w:val="StyleBoldUnderline"/>
        </w:rPr>
        <w:t>now has control over five percent of oil production in Venezuela</w:t>
      </w:r>
      <w:r w:rsidRPr="00123289">
        <w:rPr>
          <w:sz w:val="16"/>
        </w:rPr>
        <w:t xml:space="preserve">. In Brazil, Chinese oil firms have also taken advantage of cheap credit from the China Development Bank (CDB) and purchased equity stakes in JV operations with multinational oil companies. </w:t>
      </w:r>
      <w:r w:rsidRPr="00123289">
        <w:rPr>
          <w:rStyle w:val="StyleBoldUnderline"/>
        </w:rPr>
        <w:t>These investments will improve the technical acumen of Chinese NOCs and grant them access to one of the largest untapped oil fields in Latin America</w:t>
      </w:r>
      <w:r w:rsidRPr="00123289">
        <w:rPr>
          <w:sz w:val="16"/>
        </w:rPr>
        <w:t>.</w:t>
      </w:r>
    </w:p>
    <w:p w:rsidR="00EE0144" w:rsidRDefault="00EE0144" w:rsidP="00EE0144">
      <w:pPr>
        <w:rPr>
          <w:sz w:val="16"/>
        </w:rPr>
      </w:pPr>
    </w:p>
    <w:p w:rsidR="00EE0144" w:rsidRDefault="00EE0144" w:rsidP="00EE0144">
      <w:pPr>
        <w:pStyle w:val="Heading4"/>
        <w:rPr>
          <w:rStyle w:val="StyleStyleBold12pt"/>
        </w:rPr>
      </w:pPr>
      <w:r>
        <w:rPr>
          <w:rStyle w:val="StyleStyleBold12pt"/>
        </w:rPr>
        <w:t xml:space="preserve">Venezuela won’t increase production without foreign investment </w:t>
      </w:r>
    </w:p>
    <w:p w:rsidR="00EE0144" w:rsidRPr="00B83C3F" w:rsidRDefault="00EE0144" w:rsidP="00EE0144">
      <w:pPr>
        <w:rPr>
          <w:rStyle w:val="StyleStyleBold12pt"/>
        </w:rPr>
      </w:pPr>
      <w:r w:rsidRPr="00B83C3F">
        <w:rPr>
          <w:rStyle w:val="StyleStyleBold12pt"/>
        </w:rPr>
        <w:t>AP 5/4</w:t>
      </w:r>
      <w:r w:rsidRPr="00B83C3F">
        <w:rPr>
          <w:sz w:val="16"/>
          <w:szCs w:val="16"/>
        </w:rPr>
        <w:t xml:space="preserve">(Associated Press The AP is one of the largest and most trusted sources of independent newsgathering http://www.foxnews.com/world/2013/05/04/addicted-to-oil-venezuela-faces-grim-future-with-prices-and-production-dropping/ </w:t>
      </w:r>
      <w:hyperlink r:id="rId46" w:history="1">
        <w:r w:rsidRPr="00B83C3F">
          <w:rPr>
            <w:rStyle w:val="Hyperlink"/>
            <w:sz w:val="16"/>
            <w:szCs w:val="16"/>
          </w:rPr>
          <w:t>http://www.foxnews.com/world/2013/05/04/addicted-to-oil-venezuela-faces-grim-future-with-prices-and-production-dropping/</w:t>
        </w:r>
      </w:hyperlink>
      <w:r w:rsidRPr="00B83C3F">
        <w:rPr>
          <w:sz w:val="16"/>
          <w:szCs w:val="16"/>
        </w:rPr>
        <w:t xml:space="preserve"> 5/4/2013 “Addicted to oil, Venezuela faces a grim future with prices and production dropping”)</w:t>
      </w:r>
      <w:r>
        <w:rPr>
          <w:rStyle w:val="StyleStyleBold12pt"/>
        </w:rPr>
        <w:t xml:space="preserve"> </w:t>
      </w:r>
    </w:p>
    <w:p w:rsidR="00EE0144" w:rsidRPr="00B83C3F" w:rsidRDefault="00EE0144" w:rsidP="00EE0144">
      <w:pPr>
        <w:rPr>
          <w:sz w:val="16"/>
        </w:rPr>
      </w:pPr>
      <w:r w:rsidRPr="00B83C3F">
        <w:rPr>
          <w:sz w:val="16"/>
        </w:rPr>
        <w:t xml:space="preserve">He said that "you can see </w:t>
      </w:r>
      <w:r w:rsidRPr="00B83C3F">
        <w:rPr>
          <w:rStyle w:val="StyleBoldUnderline"/>
        </w:rPr>
        <w:t>PDVSA is in trouble</w:t>
      </w:r>
      <w:r w:rsidRPr="00B83C3F">
        <w:rPr>
          <w:sz w:val="16"/>
        </w:rPr>
        <w:t xml:space="preserve">" at the $100-a-barrel level </w:t>
      </w:r>
      <w:r w:rsidRPr="00B83C3F">
        <w:rPr>
          <w:rStyle w:val="StyleBoldUnderline"/>
        </w:rPr>
        <w:t>because</w:t>
      </w:r>
      <w:r w:rsidRPr="00B83C3F">
        <w:rPr>
          <w:sz w:val="16"/>
        </w:rPr>
        <w:t xml:space="preserve"> of the </w:t>
      </w:r>
      <w:r w:rsidRPr="00B83C3F">
        <w:rPr>
          <w:rStyle w:val="StyleBoldUnderline"/>
        </w:rPr>
        <w:t xml:space="preserve">many millions lost to gasoline subsidies and spending on domestic social spending </w:t>
      </w:r>
      <w:r w:rsidRPr="00B83C3F">
        <w:rPr>
          <w:sz w:val="16"/>
        </w:rPr>
        <w:t xml:space="preserve">and PDVSA's use as a "geopolitical tool" to maintain regional alliances. Venezuela has the world's largest oil reserves but </w:t>
      </w:r>
      <w:r w:rsidRPr="00B83C3F">
        <w:rPr>
          <w:rStyle w:val="StyleBoldUnderline"/>
        </w:rPr>
        <w:t>PDVSA's production, earnings and income all appear to be on a downward slide and its debts to suppliers rose</w:t>
      </w:r>
      <w:r w:rsidRPr="00B83C3F">
        <w:rPr>
          <w:sz w:val="16"/>
        </w:rPr>
        <w:t xml:space="preserve"> 35 percent. Its debt to the Central Bank of Venezuela reached $26.19 billion last year, a nearly eight-fold increase in two years. Ramirez said that </w:t>
      </w:r>
      <w:r w:rsidRPr="00B83C3F">
        <w:rPr>
          <w:rStyle w:val="StyleBoldUnderline"/>
        </w:rPr>
        <w:t>PDVSA's efforts remained focused on developing the remote Orinoco belt</w:t>
      </w:r>
      <w:r w:rsidRPr="00B83C3F">
        <w:rPr>
          <w:sz w:val="16"/>
        </w:rPr>
        <w:t xml:space="preserve">, site of the world's biggest oil reserves, </w:t>
      </w:r>
      <w:r w:rsidRPr="00B83C3F">
        <w:rPr>
          <w:rStyle w:val="StyleBoldUnderline"/>
        </w:rPr>
        <w:t>with the aid of oil firms from China</w:t>
      </w:r>
      <w:r w:rsidRPr="00B83C3F">
        <w:rPr>
          <w:sz w:val="16"/>
        </w:rPr>
        <w:t>, Russia, the U.S., Italy, Vietnam, Malaysia, Japan and Spain. Venezuela hopes to lift overall production to some 3.32 million barrels a day, 200,000 more than last year. "</w:t>
      </w:r>
      <w:r w:rsidRPr="00B83C3F">
        <w:rPr>
          <w:rStyle w:val="StyleBoldUnderline"/>
        </w:rPr>
        <w:t>We're in a process of trying to attract investment in dollars other than our</w:t>
      </w:r>
      <w:r w:rsidRPr="00B83C3F">
        <w:rPr>
          <w:sz w:val="16"/>
        </w:rPr>
        <w:t xml:space="preserve">s," Ramirez said, assuring reporters that </w:t>
      </w:r>
      <w:r w:rsidRPr="00B83C3F">
        <w:rPr>
          <w:rStyle w:val="StyleBoldUnderline"/>
        </w:rPr>
        <w:t>PDVSA would work with private investors to not take on more debt to make new investment.</w:t>
      </w:r>
    </w:p>
    <w:p w:rsidR="00EE0144" w:rsidRDefault="00EE0144" w:rsidP="00EE0144">
      <w:pPr>
        <w:rPr>
          <w:sz w:val="16"/>
        </w:rPr>
      </w:pPr>
    </w:p>
    <w:p w:rsidR="00EE0144" w:rsidRDefault="00EE0144" w:rsidP="00EE0144">
      <w:pPr>
        <w:rPr>
          <w:sz w:val="16"/>
        </w:rPr>
      </w:pPr>
    </w:p>
    <w:p w:rsidR="00EE0144" w:rsidRDefault="00EE0144" w:rsidP="00EE0144">
      <w:pPr>
        <w:rPr>
          <w:sz w:val="16"/>
        </w:rPr>
      </w:pPr>
    </w:p>
    <w:p w:rsidR="00EE0144" w:rsidRDefault="00EE0144" w:rsidP="00EE0144">
      <w:pPr>
        <w:rPr>
          <w:sz w:val="16"/>
        </w:rPr>
      </w:pPr>
    </w:p>
    <w:p w:rsidR="00EE0144" w:rsidRDefault="00EE0144" w:rsidP="00EE0144">
      <w:pPr>
        <w:pStyle w:val="Heading3"/>
      </w:pPr>
      <w:r w:rsidRPr="001C4793">
        <w:lastRenderedPageBreak/>
        <w:t xml:space="preserve">U.S-Venezuelan relations bad </w:t>
      </w:r>
    </w:p>
    <w:p w:rsidR="00EE0144" w:rsidRDefault="00EE0144" w:rsidP="00EE0144">
      <w:pPr>
        <w:pStyle w:val="Heading4"/>
      </w:pPr>
      <w:r>
        <w:t xml:space="preserve">America isn’t interested in Venezuelan relations </w:t>
      </w:r>
    </w:p>
    <w:p w:rsidR="00EE0144" w:rsidRPr="008D47A2" w:rsidRDefault="00EE0144" w:rsidP="00EE0144">
      <w:pPr>
        <w:rPr>
          <w:rStyle w:val="StyleStyleBold12pt"/>
          <w:b w:val="0"/>
          <w:bCs w:val="0"/>
          <w:sz w:val="22"/>
        </w:rPr>
      </w:pPr>
      <w:r w:rsidRPr="004B5798">
        <w:rPr>
          <w:rStyle w:val="StyleStyleBold12pt"/>
        </w:rPr>
        <w:t>Metzker 6/17</w:t>
      </w:r>
      <w:r>
        <w:t xml:space="preserve"> ( Jared Metzker IPS correspondent</w:t>
      </w:r>
      <w:r w:rsidRPr="00C5445F">
        <w:t xml:space="preserve"> </w:t>
      </w:r>
      <w:hyperlink r:id="rId47" w:history="1">
        <w:r w:rsidRPr="00C17BFE">
          <w:rPr>
            <w:rStyle w:val="Hyperlink"/>
          </w:rPr>
          <w:t>http://www.ipsnews.net/2013/06/analysts-say-oil-could-help-mend-u-s-venezuela-relations/</w:t>
        </w:r>
      </w:hyperlink>
      <w:r>
        <w:t xml:space="preserve"> 6/17/2013 “Analysts Say Oil Could Help Mend U.S.-Venezuela Relations”)</w:t>
      </w:r>
    </w:p>
    <w:p w:rsidR="00EE0144" w:rsidRPr="00006AAF" w:rsidRDefault="00EE0144" w:rsidP="00EE0144">
      <w:r w:rsidRPr="008D47A2">
        <w:rPr>
          <w:rStyle w:val="StyleBoldUnderline"/>
        </w:rPr>
        <w:t>Venezuela cannot confront its economic crisis and the United States at the same time</w:t>
      </w:r>
      <w:r w:rsidRPr="008D47A2">
        <w:rPr>
          <w:sz w:val="14"/>
        </w:rPr>
        <w:t>,” Diana Villiers Negroponte</w:t>
      </w:r>
      <w:r w:rsidRPr="008D47A2">
        <w:rPr>
          <w:rStyle w:val="StyleBoldUnderline"/>
        </w:rPr>
        <w:t>, a senior fellow at the Brookings Institute,</w:t>
      </w:r>
      <w:r w:rsidRPr="008D47A2">
        <w:rPr>
          <w:sz w:val="14"/>
        </w:rPr>
        <w:t xml:space="preserve"> a Washington think tank, </w:t>
      </w:r>
      <w:r w:rsidRPr="008D47A2">
        <w:rPr>
          <w:rStyle w:val="StyleBoldUnderline"/>
        </w:rPr>
        <w:t>told IPS</w:t>
      </w:r>
      <w:r w:rsidRPr="008D47A2">
        <w:rPr>
          <w:sz w:val="14"/>
        </w:rPr>
        <w:t>, “and we are a pragmatic country which will deal with Maduro if it is in our interests.”</w:t>
      </w:r>
      <w:r w:rsidRPr="008D47A2">
        <w:rPr>
          <w:sz w:val="12"/>
        </w:rPr>
        <w:t>¶</w:t>
      </w:r>
      <w:r w:rsidRPr="008D47A2">
        <w:rPr>
          <w:sz w:val="14"/>
        </w:rPr>
        <w:t xml:space="preserve"> Indeed, Negroponte said she was “optimistic” about the possibility of rapprochement between the two countries within the next six months. </w:t>
      </w:r>
      <w:r w:rsidRPr="008D47A2">
        <w:rPr>
          <w:rStyle w:val="StyleBoldUnderline"/>
        </w:rPr>
        <w:t>She notes a “troika</w:t>
      </w:r>
      <w:r w:rsidRPr="00006AAF">
        <w:t>” of issues on which the United States is looking for Venezuelan cooperation: counter-terrorism, counter-narcotics and assistance in ridding Colombia of its FARC rebels.¶ Nonetheless, major actions remain to be taken if normalisation is to even begin, such as the exchange of ambassadors and official U.S. recognition of the Maduro government. Shifter [ Michael Shifter, president of the Inter-American Dialogue] (who regards the Kerry-Jaua meeting as “a small step”) was not optimistic that these larger requirements will be completed in the short term.¶ “I don’t think Washington is going to push hard to send an ambassador to Caracas,” he said. “It will probably take more time to observe the new government and see where it is going.”</w:t>
      </w:r>
    </w:p>
    <w:p w:rsidR="00EE0144" w:rsidRPr="00006AAF" w:rsidRDefault="00EE0144" w:rsidP="00EE0144">
      <w:pPr>
        <w:pStyle w:val="Heading4"/>
      </w:pPr>
      <w:r>
        <w:t xml:space="preserve">Venezuela doesn’t want to work with the U.S. </w:t>
      </w:r>
    </w:p>
    <w:p w:rsidR="00EE0144" w:rsidRPr="00006AAF" w:rsidRDefault="00EE0144" w:rsidP="00EE0144">
      <w:r w:rsidRPr="003D1970">
        <w:rPr>
          <w:rStyle w:val="StyleStyleBold12pt"/>
        </w:rPr>
        <w:t>Meacham 6/21</w:t>
      </w:r>
      <w:r>
        <w:t xml:space="preserve"> (Carl Meacham is director of the CSIS Americas Program </w:t>
      </w:r>
      <w:hyperlink r:id="rId48" w:history="1">
        <w:r w:rsidRPr="00C17BFE">
          <w:rPr>
            <w:rStyle w:val="Hyperlink"/>
          </w:rPr>
          <w:t>http://csis.org/publication/kerry-jaua-meeting-resetting-us-venezuela-relations 6/21/2013</w:t>
        </w:r>
      </w:hyperlink>
      <w:r>
        <w:t xml:space="preserve"> “The Kerry-Jaua Meeting: Resetting U.S.-Venezuela Relations?”)</w:t>
      </w:r>
    </w:p>
    <w:p w:rsidR="00EE0144" w:rsidRPr="00006AAF" w:rsidRDefault="00EE0144" w:rsidP="00EE0144">
      <w:pPr>
        <w:rPr>
          <w:sz w:val="16"/>
        </w:rPr>
      </w:pPr>
      <w:r w:rsidRPr="00006AAF">
        <w:rPr>
          <w:sz w:val="16"/>
        </w:rPr>
        <w:t xml:space="preserve">Despite recent discussions with the United States, it doesn’t seem to be the case. Earlier this year, </w:t>
      </w:r>
      <w:r w:rsidRPr="00006AAF">
        <w:rPr>
          <w:rStyle w:val="StyleBoldUnderline"/>
        </w:rPr>
        <w:t>the Venezuelan government suspended talks between the U.S. State Department and Venezuelan Foreign Ministry</w:t>
      </w:r>
      <w:r w:rsidRPr="00006AAF">
        <w:rPr>
          <w:sz w:val="16"/>
        </w:rPr>
        <w:t xml:space="preserve"> that had begun in late 2012, </w:t>
      </w:r>
      <w:r w:rsidRPr="00006AAF">
        <w:rPr>
          <w:rStyle w:val="StyleBoldUnderline"/>
        </w:rPr>
        <w:t>citing alleged U.S. meddling in Venezuela’s</w:t>
      </w:r>
      <w:r w:rsidRPr="00006AAF">
        <w:rPr>
          <w:sz w:val="16"/>
        </w:rPr>
        <w:t xml:space="preserve"> April </w:t>
      </w:r>
      <w:r w:rsidRPr="00006AAF">
        <w:rPr>
          <w:rStyle w:val="StyleBoldUnderline"/>
        </w:rPr>
        <w:t>election</w:t>
      </w:r>
      <w:r w:rsidRPr="00006AAF">
        <w:rPr>
          <w:sz w:val="16"/>
        </w:rPr>
        <w:t xml:space="preserve">. The </w:t>
      </w:r>
      <w:r w:rsidRPr="00006AAF">
        <w:rPr>
          <w:rStyle w:val="StyleBoldUnderline"/>
        </w:rPr>
        <w:t>Maduro government has also largely followed the Chávez playbook</w:t>
      </w:r>
      <w:r w:rsidRPr="00006AAF">
        <w:rPr>
          <w:sz w:val="16"/>
        </w:rPr>
        <w:t xml:space="preserve">, constantly </w:t>
      </w:r>
      <w:r w:rsidRPr="00006AAF">
        <w:rPr>
          <w:rStyle w:val="StyleBoldUnderline"/>
        </w:rPr>
        <w:t>accusing the U</w:t>
      </w:r>
      <w:r w:rsidRPr="00006AAF">
        <w:rPr>
          <w:sz w:val="16"/>
        </w:rPr>
        <w:t xml:space="preserve">nited </w:t>
      </w:r>
      <w:r w:rsidRPr="00006AAF">
        <w:rPr>
          <w:rStyle w:val="StyleBoldUnderline"/>
        </w:rPr>
        <w:t>S</w:t>
      </w:r>
      <w:r w:rsidRPr="00006AAF">
        <w:rPr>
          <w:sz w:val="16"/>
        </w:rPr>
        <w:t xml:space="preserve">tates </w:t>
      </w:r>
      <w:r w:rsidRPr="00006AAF">
        <w:rPr>
          <w:rStyle w:val="StyleBoldUnderline"/>
        </w:rPr>
        <w:t>of assassination plots, spying, and economic and political sabotage</w:t>
      </w:r>
      <w:r w:rsidRPr="00006AAF">
        <w:rPr>
          <w:sz w:val="16"/>
        </w:rPr>
        <w:t xml:space="preserve">. While the Kerry-Jaua meeting may have made for nice headlines, </w:t>
      </w:r>
      <w:r w:rsidRPr="00006AAF">
        <w:rPr>
          <w:rStyle w:val="StyleBoldUnderline"/>
        </w:rPr>
        <w:t>it’s difficult to imagine that the Venezuelan government will not play the anti-U.S. card again</w:t>
      </w:r>
      <w:r w:rsidRPr="00006AAF">
        <w:rPr>
          <w:sz w:val="16"/>
        </w:rPr>
        <w:t xml:space="preserve">, if needed. </w:t>
      </w:r>
      <w:r w:rsidRPr="00006AAF">
        <w:rPr>
          <w:rStyle w:val="StyleBoldUnderline"/>
        </w:rPr>
        <w:t>These good-faith gestures made by the Venezuelan government are neither new nor unheard o</w:t>
      </w:r>
      <w:r w:rsidRPr="00006AAF">
        <w:rPr>
          <w:sz w:val="16"/>
        </w:rPr>
        <w:t xml:space="preserve">f. Despite recent efforts, </w:t>
      </w:r>
      <w:r w:rsidRPr="00006AAF">
        <w:rPr>
          <w:rStyle w:val="StyleBoldUnderline"/>
        </w:rPr>
        <w:t>U.S. policymakers should temper any positive expectations</w:t>
      </w:r>
      <w:r w:rsidRPr="00006AAF">
        <w:rPr>
          <w:sz w:val="16"/>
        </w:rPr>
        <w:t xml:space="preserve">, as a core basis of Chavismo is its anti-U.S. ideology. </w:t>
      </w:r>
      <w:r w:rsidRPr="00006AAF">
        <w:rPr>
          <w:rStyle w:val="StyleBoldUnderline"/>
        </w:rPr>
        <w:t>It’s</w:t>
      </w:r>
      <w:r w:rsidRPr="00006AAF">
        <w:rPr>
          <w:sz w:val="16"/>
        </w:rPr>
        <w:t xml:space="preserve"> of course </w:t>
      </w:r>
      <w:r w:rsidRPr="00006AAF">
        <w:rPr>
          <w:rStyle w:val="StyleBoldUnderline"/>
        </w:rPr>
        <w:t>difficult to improve relations with a government that consistently defines itself as vehemently against your foreign policy agenda</w:t>
      </w:r>
      <w:r w:rsidRPr="00006AAF">
        <w:rPr>
          <w:sz w:val="16"/>
        </w:rPr>
        <w:t>. This suggests that Venezuela may be looking to reestablish a purely economic relationship—one that will eliminate U.S. sanctions.</w:t>
      </w:r>
      <w:r w:rsidRPr="00006AAF">
        <w:rPr>
          <w:sz w:val="12"/>
        </w:rPr>
        <w:t>¶</w:t>
      </w:r>
      <w:r w:rsidRPr="00006AAF">
        <w:rPr>
          <w:sz w:val="16"/>
        </w:rPr>
        <w:t xml:space="preserve"> Still, </w:t>
      </w:r>
      <w:r w:rsidRPr="00006AAF">
        <w:rPr>
          <w:rStyle w:val="StyleBoldUnderline"/>
        </w:rPr>
        <w:t>even if certain positive steps are taken, history suggests that the Venezuelan government could quickly scuttle progress made,</w:t>
      </w:r>
      <w:r w:rsidRPr="00006AAF">
        <w:rPr>
          <w:sz w:val="16"/>
        </w:rPr>
        <w:t xml:space="preserve"> likely with the goal of Maduro shoring up support within his own ranks. </w:t>
      </w:r>
    </w:p>
    <w:p w:rsidR="00EE0144" w:rsidRPr="001C4793" w:rsidRDefault="00EE0144" w:rsidP="00EE0144"/>
    <w:p w:rsidR="00EE0144" w:rsidRPr="00EE0144" w:rsidRDefault="00EE0144" w:rsidP="00EE0144">
      <w:pPr>
        <w:pStyle w:val="Heading3"/>
      </w:pPr>
      <w:r>
        <w:rPr>
          <w:rStyle w:val="StyleStyleBold12pt"/>
        </w:rPr>
        <w:lastRenderedPageBreak/>
        <w:t xml:space="preserve"> </w:t>
      </w:r>
      <w:r w:rsidRPr="00EE0144">
        <w:t>China Key</w:t>
      </w:r>
    </w:p>
    <w:p w:rsidR="00EE0144" w:rsidRPr="00AA7D04" w:rsidRDefault="00EE0144" w:rsidP="00EE0144"/>
    <w:p w:rsidR="00EE0144" w:rsidRDefault="00EE0144" w:rsidP="00EE0144">
      <w:pPr>
        <w:pStyle w:val="Heading4"/>
      </w:pPr>
      <w:r>
        <w:t xml:space="preserve">China has the best opportunity to cooperate with Venezuela </w:t>
      </w:r>
    </w:p>
    <w:p w:rsidR="00EE0144" w:rsidRDefault="00EE0144" w:rsidP="00EE0144">
      <w:r w:rsidRPr="00AA1EFC">
        <w:rPr>
          <w:rStyle w:val="StyleStyleBold12pt"/>
        </w:rPr>
        <w:t>Qian  3/13</w:t>
      </w:r>
      <w:r>
        <w:t xml:space="preserve"> </w:t>
      </w:r>
      <w:r w:rsidRPr="00AA1EFC">
        <w:rPr>
          <w:sz w:val="16"/>
          <w:szCs w:val="16"/>
        </w:rPr>
        <w:t xml:space="preserve">(Zhao Qian Global Times writer </w:t>
      </w:r>
      <w:hyperlink r:id="rId49" w:history="1">
        <w:r w:rsidRPr="00AA1EFC">
          <w:rPr>
            <w:rStyle w:val="Hyperlink"/>
            <w:sz w:val="16"/>
            <w:szCs w:val="16"/>
          </w:rPr>
          <w:t>http://english.peopledaily.com.cn/90778/8164901.html 3/13/2013</w:t>
        </w:r>
      </w:hyperlink>
      <w:r w:rsidRPr="00AA1EFC">
        <w:rPr>
          <w:sz w:val="16"/>
          <w:szCs w:val="16"/>
        </w:rPr>
        <w:t xml:space="preserve"> “After Chavez, Sino-Venezuelan cooperation will not stop”)</w:t>
      </w:r>
    </w:p>
    <w:p w:rsidR="00EE0144" w:rsidRPr="00770E6F" w:rsidRDefault="00EE0144" w:rsidP="00EE0144">
      <w:pPr>
        <w:rPr>
          <w:sz w:val="14"/>
        </w:rPr>
      </w:pPr>
      <w:r w:rsidRPr="00770E6F">
        <w:rPr>
          <w:sz w:val="14"/>
        </w:rPr>
        <w:t xml:space="preserve">A Chinese expert said that </w:t>
      </w:r>
      <w:r w:rsidRPr="00770E6F">
        <w:rPr>
          <w:rStyle w:val="StyleBoldUnderline"/>
        </w:rPr>
        <w:t>even if the new president of Venezuela alters the country's oil strategy</w:t>
      </w:r>
      <w:r w:rsidRPr="00770E6F">
        <w:rPr>
          <w:sz w:val="14"/>
        </w:rPr>
        <w:t xml:space="preserve"> and privatizes the oil industry, </w:t>
      </w:r>
      <w:r w:rsidRPr="00770E6F">
        <w:rPr>
          <w:rStyle w:val="StyleBoldUnderline"/>
        </w:rPr>
        <w:t>Chinese companies would also have good opportunities in the process</w:t>
      </w:r>
      <w:r w:rsidRPr="00770E6F">
        <w:rPr>
          <w:sz w:val="14"/>
        </w:rPr>
        <w:t>.</w:t>
      </w:r>
      <w:r w:rsidRPr="00770E6F">
        <w:rPr>
          <w:sz w:val="12"/>
        </w:rPr>
        <w:t>¶</w:t>
      </w:r>
      <w:r w:rsidRPr="00770E6F">
        <w:rPr>
          <w:sz w:val="14"/>
        </w:rPr>
        <w:t xml:space="preserve"> "</w:t>
      </w:r>
      <w:r w:rsidRPr="00770E6F">
        <w:rPr>
          <w:rStyle w:val="StyleBoldUnderline"/>
        </w:rPr>
        <w:t>Chinese oil companies have strong international competitiveness to join in market-oriented operations</w:t>
      </w:r>
      <w:r w:rsidRPr="00770E6F">
        <w:rPr>
          <w:sz w:val="14"/>
        </w:rPr>
        <w:t>," Lin Boqiang, director of the Center for Energy Economics Research at Xiamen University, told the Global Times Thursday.</w:t>
      </w:r>
      <w:r w:rsidRPr="00770E6F">
        <w:rPr>
          <w:sz w:val="12"/>
        </w:rPr>
        <w:t>¶</w:t>
      </w:r>
      <w:r w:rsidRPr="00770E6F">
        <w:rPr>
          <w:sz w:val="14"/>
        </w:rPr>
        <w:t xml:space="preserve"> Construction of an oil refinery set up by PetroChina and PDVSA costing 58.6 billion yuan ($</w:t>
      </w:r>
      <w:r w:rsidRPr="00770E6F">
        <w:rPr>
          <w:rStyle w:val="StyleBoldUnderline"/>
        </w:rPr>
        <w:t xml:space="preserve">9.4 </w:t>
      </w:r>
      <w:r w:rsidRPr="00770E6F">
        <w:rPr>
          <w:sz w:val="14"/>
        </w:rPr>
        <w:t xml:space="preserve">billion) started in May 2012, and will have an annual capacity of 20 million tons if completed in 2014, </w:t>
      </w:r>
      <w:r w:rsidRPr="00770E6F">
        <w:rPr>
          <w:rStyle w:val="StyleBoldUnderline"/>
        </w:rPr>
        <w:t>Zhang Ping, head of the National Development and Reform Commission, said</w:t>
      </w:r>
      <w:r w:rsidRPr="00770E6F">
        <w:rPr>
          <w:sz w:val="14"/>
        </w:rPr>
        <w:t xml:space="preserve"> at a conference in Beijing last year.</w:t>
      </w:r>
      <w:r w:rsidRPr="00770E6F">
        <w:rPr>
          <w:sz w:val="12"/>
        </w:rPr>
        <w:t>¶</w:t>
      </w:r>
      <w:r w:rsidRPr="00770E6F">
        <w:rPr>
          <w:sz w:val="14"/>
        </w:rPr>
        <w:t xml:space="preserve"> "</w:t>
      </w:r>
      <w:r w:rsidRPr="00770E6F">
        <w:rPr>
          <w:rStyle w:val="StyleBoldUnderline"/>
        </w:rPr>
        <w:t>Given the country's huge oil reserves, Venezuela will still be an important investment target for Chinese companies, no matter who comes to power</w:t>
      </w:r>
      <w:r w:rsidRPr="00770E6F">
        <w:rPr>
          <w:sz w:val="14"/>
        </w:rPr>
        <w:t>," Lin noted.</w:t>
      </w:r>
    </w:p>
    <w:p w:rsidR="00EE0144" w:rsidRPr="0015107B" w:rsidRDefault="00EE0144" w:rsidP="00EE0144">
      <w:pPr>
        <w:pStyle w:val="Heading4"/>
      </w:pPr>
      <w:r w:rsidRPr="0015107B">
        <w:t xml:space="preserve">China’s oil demand is key to the Venezuelan market </w:t>
      </w:r>
    </w:p>
    <w:p w:rsidR="00EE0144" w:rsidRPr="00165CB4" w:rsidRDefault="00EE0144" w:rsidP="00EE0144">
      <w:pPr>
        <w:rPr>
          <w:sz w:val="16"/>
          <w:szCs w:val="16"/>
        </w:rPr>
      </w:pPr>
      <w:r w:rsidRPr="00165CB4">
        <w:rPr>
          <w:rStyle w:val="StyleStyleBold12pt"/>
        </w:rPr>
        <w:t>Tovar 7/6</w:t>
      </w:r>
      <w:r w:rsidRPr="00165CB4">
        <w:rPr>
          <w:sz w:val="16"/>
          <w:szCs w:val="16"/>
        </w:rPr>
        <w:t xml:space="preserve">(Ernesto J. Tovar The Economist Newspaper Journalist </w:t>
      </w:r>
      <w:hyperlink r:id="rId50" w:history="1">
        <w:r w:rsidRPr="00165CB4">
          <w:rPr>
            <w:rStyle w:val="Hyperlink"/>
            <w:sz w:val="16"/>
            <w:szCs w:val="16"/>
          </w:rPr>
          <w:t>http://www.eluniversal.com/economia/130706/venezuelan-oil-could-drop-to-usd-95-per-barrel 7/6/13</w:t>
        </w:r>
      </w:hyperlink>
      <w:r w:rsidRPr="00165CB4">
        <w:rPr>
          <w:sz w:val="16"/>
          <w:szCs w:val="16"/>
        </w:rPr>
        <w:t xml:space="preserve"> http://www.eluniversal.com/economia/130706/venezuelan-oil-could-drop-to-usd-95-per-barrel)</w:t>
      </w:r>
    </w:p>
    <w:p w:rsidR="00EE0144" w:rsidRPr="00165CB4" w:rsidRDefault="00EE0144" w:rsidP="00EE0144">
      <w:pPr>
        <w:rPr>
          <w:sz w:val="14"/>
        </w:rPr>
      </w:pPr>
      <w:r w:rsidRPr="00165CB4">
        <w:rPr>
          <w:sz w:val="14"/>
        </w:rPr>
        <w:t xml:space="preserve">Under those conditions, </w:t>
      </w:r>
      <w:r w:rsidRPr="003814BE">
        <w:rPr>
          <w:rStyle w:val="StyleBoldUnderline"/>
        </w:rPr>
        <w:t>the Venezuelan oil basket</w:t>
      </w:r>
      <w:r w:rsidRPr="00165CB4">
        <w:rPr>
          <w:sz w:val="14"/>
        </w:rPr>
        <w:t xml:space="preserve"> has shown stability throughout 2013 though it </w:t>
      </w:r>
      <w:r w:rsidRPr="003814BE">
        <w:rPr>
          <w:rStyle w:val="StyleBoldUnderline"/>
        </w:rPr>
        <w:t>has fallen short of the average price level</w:t>
      </w:r>
      <w:r w:rsidRPr="00165CB4">
        <w:rPr>
          <w:sz w:val="14"/>
        </w:rPr>
        <w:t xml:space="preserve"> for 2012. A price of USD 107.78 per barrel over the first half of that year helped offset a downward trend for the remainder of 2012. And the outlook seems to be dimming in the short term. </w:t>
      </w:r>
      <w:r w:rsidRPr="00165CB4">
        <w:rPr>
          <w:rStyle w:val="StyleBoldUnderline"/>
        </w:rPr>
        <w:t>Economist Ramón Espinasa, associate professor at Georgetown U</w:t>
      </w:r>
      <w:r w:rsidRPr="00165CB4">
        <w:rPr>
          <w:sz w:val="14"/>
        </w:rPr>
        <w:t xml:space="preserve">niversity in Washington, where he lectures on Western Hemisphere Energy Security, </w:t>
      </w:r>
      <w:r w:rsidRPr="00165CB4">
        <w:rPr>
          <w:rStyle w:val="StyleBoldUnderline"/>
        </w:rPr>
        <w:t>believes</w:t>
      </w:r>
      <w:r w:rsidRPr="00165CB4">
        <w:rPr>
          <w:sz w:val="14"/>
        </w:rPr>
        <w:t xml:space="preserve"> </w:t>
      </w:r>
      <w:r w:rsidRPr="00165CB4">
        <w:rPr>
          <w:rStyle w:val="StyleBoldUnderline"/>
        </w:rPr>
        <w:t>that</w:t>
      </w:r>
      <w:r w:rsidRPr="00165CB4">
        <w:rPr>
          <w:sz w:val="14"/>
        </w:rPr>
        <w:t xml:space="preserve"> Venezuelan oil prices may even drop below "95 dollars per barrel." This would represent a loss of 8.1% compared with year-end 2012 (USD 103.42 per barrel). "</w:t>
      </w:r>
      <w:r w:rsidRPr="003814BE">
        <w:rPr>
          <w:rStyle w:val="StyleBoldUnderline"/>
        </w:rPr>
        <w:t>Two components seem to be causing prices to spiral downward. The first one is deceleration in US demand</w:t>
      </w:r>
      <w:r w:rsidRPr="00165CB4">
        <w:rPr>
          <w:sz w:val="14"/>
        </w:rPr>
        <w:t xml:space="preserve">, where efforts aimed at greater energy efficiency as a result of soaring prices in 2008 have remained steady, </w:t>
      </w:r>
      <w:r w:rsidRPr="003814BE">
        <w:rPr>
          <w:rStyle w:val="StyleBoldUnderline"/>
        </w:rPr>
        <w:t>as well as stagnant growth rates in Asia</w:t>
      </w:r>
      <w:r w:rsidRPr="00165CB4">
        <w:rPr>
          <w:sz w:val="14"/>
        </w:rPr>
        <w:t>," points out Espinasa. "</w:t>
      </w:r>
      <w:r w:rsidRPr="003814BE">
        <w:rPr>
          <w:rStyle w:val="StyleBoldUnderline"/>
        </w:rPr>
        <w:t>Demand will entirely stem from Asia, as a consequence of greater consumption in</w:t>
      </w:r>
      <w:r w:rsidRPr="00165CB4">
        <w:rPr>
          <w:sz w:val="14"/>
        </w:rPr>
        <w:t xml:space="preserve"> both </w:t>
      </w:r>
      <w:r w:rsidRPr="003814BE">
        <w:rPr>
          <w:rStyle w:val="StyleBoldUnderline"/>
        </w:rPr>
        <w:t>China</w:t>
      </w:r>
      <w:r w:rsidRPr="00165CB4">
        <w:rPr>
          <w:sz w:val="14"/>
        </w:rPr>
        <w:t xml:space="preserve"> and India. In China, it should be noted that </w:t>
      </w:r>
      <w:r w:rsidRPr="003814BE">
        <w:rPr>
          <w:rStyle w:val="StyleBoldUnderline"/>
        </w:rPr>
        <w:t>(economic) growth will push</w:t>
      </w:r>
      <w:r w:rsidRPr="00165CB4">
        <w:rPr>
          <w:sz w:val="14"/>
        </w:rPr>
        <w:t xml:space="preserve"> prices </w:t>
      </w:r>
      <w:r w:rsidRPr="003814BE">
        <w:rPr>
          <w:rStyle w:val="StyleBoldUnderline"/>
        </w:rPr>
        <w:t>up</w:t>
      </w:r>
      <w:r w:rsidRPr="00165CB4">
        <w:rPr>
          <w:sz w:val="14"/>
        </w:rPr>
        <w:t xml:space="preserve"> as </w:t>
      </w:r>
      <w:r w:rsidRPr="003814BE">
        <w:rPr>
          <w:rStyle w:val="StyleBoldUnderline"/>
        </w:rPr>
        <w:t>demand for raw materials</w:t>
      </w:r>
      <w:r w:rsidRPr="00165CB4">
        <w:rPr>
          <w:sz w:val="14"/>
        </w:rPr>
        <w:t xml:space="preserve"> rises," explains the Georgetown professor. He places special emphasis on China's per-capita income and energy demand. </w:t>
      </w:r>
      <w:r w:rsidRPr="003814BE">
        <w:rPr>
          <w:rStyle w:val="StyleBoldUnderline"/>
        </w:rPr>
        <w:t>"As income improves, oil consumption will rise. In China</w:t>
      </w:r>
      <w:r w:rsidRPr="00165CB4">
        <w:rPr>
          <w:sz w:val="14"/>
        </w:rPr>
        <w:t xml:space="preserve">, a single person's oil demand is just one twelfth of that of an individual in the United States," says Espinasa. He added that </w:t>
      </w:r>
      <w:r w:rsidRPr="003814BE">
        <w:rPr>
          <w:rStyle w:val="StyleBoldUnderline"/>
        </w:rPr>
        <w:t>if the Asian giant were to double its per-capita demand, it would go from consuming 8 million barrels per day to</w:t>
      </w:r>
      <w:r w:rsidRPr="00165CB4">
        <w:rPr>
          <w:sz w:val="14"/>
        </w:rPr>
        <w:t xml:space="preserve"> using up </w:t>
      </w:r>
      <w:r w:rsidRPr="003814BE">
        <w:rPr>
          <w:rStyle w:val="StyleBoldUnderline"/>
        </w:rPr>
        <w:t>16 million barrels</w:t>
      </w:r>
      <w:r w:rsidRPr="00165CB4">
        <w:rPr>
          <w:sz w:val="14"/>
        </w:rPr>
        <w:t xml:space="preserve"> per day, an increase </w:t>
      </w:r>
      <w:r w:rsidRPr="003814BE">
        <w:rPr>
          <w:rStyle w:val="StyleBoldUnderline"/>
        </w:rPr>
        <w:t>that would on its own represent</w:t>
      </w:r>
      <w:r w:rsidRPr="00165CB4">
        <w:rPr>
          <w:sz w:val="14"/>
        </w:rPr>
        <w:t xml:space="preserve"> nearly </w:t>
      </w:r>
      <w:r w:rsidRPr="003814BE">
        <w:rPr>
          <w:rStyle w:val="StyleBoldUnderline"/>
        </w:rPr>
        <w:t>10% of global consumption</w:t>
      </w:r>
      <w:r w:rsidRPr="00165CB4">
        <w:rPr>
          <w:sz w:val="14"/>
        </w:rPr>
        <w:t>."</w:t>
      </w:r>
    </w:p>
    <w:p w:rsidR="00EE0144" w:rsidRDefault="00EE0144" w:rsidP="00EE0144">
      <w:pPr>
        <w:pStyle w:val="Heading4"/>
      </w:pPr>
      <w:r>
        <w:t xml:space="preserve"> </w:t>
      </w:r>
    </w:p>
    <w:p w:rsidR="00EE0144" w:rsidRDefault="00EE0144" w:rsidP="00EE0144">
      <w:pPr>
        <w:pStyle w:val="Heading3"/>
      </w:pPr>
      <w:r>
        <w:lastRenderedPageBreak/>
        <w:t xml:space="preserve">Venezuela will say yes </w:t>
      </w:r>
    </w:p>
    <w:p w:rsidR="00EE0144" w:rsidRDefault="00EE0144" w:rsidP="00EE0144">
      <w:pPr>
        <w:pStyle w:val="Heading4"/>
      </w:pPr>
      <w:r>
        <w:t xml:space="preserve">Venezuela prefers to sell its oil to China </w:t>
      </w:r>
    </w:p>
    <w:p w:rsidR="00EE0144" w:rsidRPr="00E30306" w:rsidRDefault="00EE0144" w:rsidP="00EE0144">
      <w:r w:rsidRPr="0015107B">
        <w:rPr>
          <w:rStyle w:val="StyleStyleBold12pt"/>
        </w:rPr>
        <w:t>IANS 2012</w:t>
      </w:r>
      <w:r>
        <w:t xml:space="preserve">(The Indo-Asian News Service </w:t>
      </w:r>
      <w:hyperlink r:id="rId51" w:history="1">
        <w:r w:rsidRPr="00C17BFE">
          <w:rPr>
            <w:rStyle w:val="Hyperlink"/>
          </w:rPr>
          <w:t>http://venezuelanalysis.com/news/7173 8/14/2012</w:t>
        </w:r>
      </w:hyperlink>
      <w:r>
        <w:t xml:space="preserve"> “Venezuela Boosts Oil Sales to China”)</w:t>
      </w:r>
      <w:r>
        <w:tab/>
      </w:r>
    </w:p>
    <w:p w:rsidR="00EE0144" w:rsidRPr="00E30306" w:rsidRDefault="00EE0144" w:rsidP="00EE0144">
      <w:pPr>
        <w:rPr>
          <w:sz w:val="16"/>
        </w:rPr>
      </w:pPr>
      <w:r w:rsidRPr="00E30306">
        <w:rPr>
          <w:sz w:val="16"/>
        </w:rPr>
        <w:t xml:space="preserve">Before, </w:t>
      </w:r>
      <w:r w:rsidRPr="00E30306">
        <w:rPr>
          <w:rStyle w:val="StyleBoldUnderline"/>
        </w:rPr>
        <w:t>we never sold a single barrel of petroleum to China and now we sell them</w:t>
      </w:r>
      <w:r w:rsidRPr="00E30306">
        <w:rPr>
          <w:sz w:val="16"/>
        </w:rPr>
        <w:t xml:space="preserve"> 640,000 (bpd) ... </w:t>
      </w:r>
      <w:r w:rsidRPr="00E30306">
        <w:rPr>
          <w:rStyle w:val="StyleBoldUnderline"/>
        </w:rPr>
        <w:t>at a better price than ... in the US market</w:t>
      </w:r>
      <w:r w:rsidRPr="00E30306">
        <w:rPr>
          <w:sz w:val="16"/>
        </w:rPr>
        <w:t xml:space="preserve">," Rafael Ramirez said in an interview with El Correo del Orinoco newspaper. </w:t>
      </w:r>
      <w:r w:rsidRPr="00E30306">
        <w:rPr>
          <w:rStyle w:val="StyleBoldUnderline"/>
        </w:rPr>
        <w:t>Until 1999</w:t>
      </w:r>
      <w:r w:rsidRPr="00E30306">
        <w:rPr>
          <w:sz w:val="16"/>
        </w:rPr>
        <w:t xml:space="preserve">, when leftist Hugo Chavez became president, practically </w:t>
      </w:r>
      <w:r w:rsidRPr="00E30306">
        <w:rPr>
          <w:rStyle w:val="StyleBoldUnderline"/>
        </w:rPr>
        <w:t>all of Venezuela's oil exports went to the US, but the new government took steps to diversify through sales of crude to China</w:t>
      </w:r>
      <w:r w:rsidRPr="00E30306">
        <w:rPr>
          <w:sz w:val="16"/>
        </w:rPr>
        <w:t>, India, Japan and other nations, Ramirez pointed out.</w:t>
      </w:r>
      <w:r w:rsidRPr="00E30306">
        <w:rPr>
          <w:sz w:val="12"/>
        </w:rPr>
        <w:t>¶</w:t>
      </w:r>
      <w:r w:rsidRPr="00E30306">
        <w:rPr>
          <w:sz w:val="16"/>
        </w:rPr>
        <w:t xml:space="preserve"> Thanks to that approach, he said, "</w:t>
      </w:r>
      <w:r w:rsidRPr="00E30306">
        <w:rPr>
          <w:rStyle w:val="StyleBoldUnderline"/>
        </w:rPr>
        <w:t>we are not subject to the problems of the US and European economy, nor to the devaluation of the dollar</w:t>
      </w:r>
      <w:r w:rsidRPr="00E30306">
        <w:rPr>
          <w:sz w:val="16"/>
        </w:rPr>
        <w:t>".</w:t>
      </w:r>
      <w:r w:rsidRPr="00E30306">
        <w:rPr>
          <w:sz w:val="12"/>
        </w:rPr>
        <w:t>¶</w:t>
      </w:r>
      <w:r w:rsidRPr="00E30306">
        <w:rPr>
          <w:sz w:val="16"/>
        </w:rPr>
        <w:t xml:space="preserve"> </w:t>
      </w:r>
      <w:r w:rsidRPr="00E30306">
        <w:rPr>
          <w:rStyle w:val="StyleBoldUnderline"/>
        </w:rPr>
        <w:t>Venezuela's petroleum relationship with China also includes investment by Beijing in the Andean nation's oil sector.</w:t>
      </w:r>
    </w:p>
    <w:p w:rsidR="00EE0144" w:rsidRDefault="00EE0144" w:rsidP="00EE0144">
      <w:pPr>
        <w:pStyle w:val="Heading4"/>
      </w:pPr>
      <w:r>
        <w:t xml:space="preserve">Venezuela wants to increase oil trade with China </w:t>
      </w:r>
    </w:p>
    <w:p w:rsidR="00EE0144" w:rsidRPr="00E30306" w:rsidRDefault="00EE0144" w:rsidP="00EE0144">
      <w:r w:rsidRPr="00E30306">
        <w:rPr>
          <w:rStyle w:val="StyleStyleBold12pt"/>
        </w:rPr>
        <w:t>China Daily 2012</w:t>
      </w:r>
      <w:r w:rsidRPr="00E30306">
        <w:rPr>
          <w:sz w:val="16"/>
          <w:szCs w:val="16"/>
        </w:rPr>
        <w:t xml:space="preserve">(China Daily is the national English-language newspaper and is one of the most authoritative newspapers in the country </w:t>
      </w:r>
      <w:hyperlink r:id="rId52" w:history="1">
        <w:r w:rsidRPr="00E30306">
          <w:rPr>
            <w:rStyle w:val="Hyperlink"/>
            <w:sz w:val="16"/>
            <w:szCs w:val="16"/>
          </w:rPr>
          <w:t>http://www.china.org.cn/business/2012-12/02/content_27287270.htm 12/2/12</w:t>
        </w:r>
      </w:hyperlink>
      <w:r w:rsidRPr="00E30306">
        <w:rPr>
          <w:sz w:val="16"/>
          <w:szCs w:val="16"/>
        </w:rPr>
        <w:tab/>
        <w:t>“Venezuela seeks to fuel oil links”)</w:t>
      </w:r>
    </w:p>
    <w:p w:rsidR="00EE0144" w:rsidRDefault="00EE0144" w:rsidP="00EE0144">
      <w:pPr>
        <w:rPr>
          <w:sz w:val="10"/>
        </w:rPr>
      </w:pPr>
      <w:r w:rsidRPr="00E30306">
        <w:rPr>
          <w:sz w:val="12"/>
        </w:rPr>
        <w:t>¶</w:t>
      </w:r>
      <w:r w:rsidRPr="00E30306">
        <w:rPr>
          <w:sz w:val="10"/>
        </w:rPr>
        <w:t xml:space="preserve"> </w:t>
      </w:r>
      <w:r w:rsidRPr="00E30306">
        <w:rPr>
          <w:rStyle w:val="StyleBoldUnderline"/>
        </w:rPr>
        <w:t>Venezuela is looking to double its daily oil exports to China</w:t>
      </w:r>
      <w:r w:rsidRPr="00E30306">
        <w:rPr>
          <w:sz w:val="10"/>
        </w:rPr>
        <w:t xml:space="preserve"> to 1 million barrels in 2015 from the current level of 500,000 barrels, Venezuelan Oil Minister Rafael Ramirez said on Friday. Meanwhile, </w:t>
      </w:r>
      <w:r w:rsidRPr="00E30306">
        <w:rPr>
          <w:rStyle w:val="StyleBoldUnderline"/>
        </w:rPr>
        <w:t>China is facing rising dependence on oil imports, which increased to 57 percent of its total consumption in 2011</w:t>
      </w:r>
      <w:r w:rsidRPr="00E30306">
        <w:rPr>
          <w:sz w:val="10"/>
        </w:rPr>
        <w:t xml:space="preserve"> from 32 percent at the beginning of the decade, according to official data, </w:t>
      </w:r>
      <w:r w:rsidRPr="00E30306">
        <w:rPr>
          <w:rStyle w:val="StyleBoldUnderline"/>
        </w:rPr>
        <w:t xml:space="preserve">as the country became the </w:t>
      </w:r>
      <w:r>
        <w:rPr>
          <w:rStyle w:val="StyleBoldUnderline"/>
        </w:rPr>
        <w:t xml:space="preserve">  </w:t>
      </w:r>
      <w:r>
        <w:t xml:space="preserve">  </w:t>
      </w:r>
      <w:r w:rsidRPr="00E30306">
        <w:rPr>
          <w:rStyle w:val="StyleBoldUnderline"/>
        </w:rPr>
        <w:t>world's largest energy consumer</w:t>
      </w:r>
      <w:r w:rsidRPr="00E30306">
        <w:rPr>
          <w:sz w:val="10"/>
        </w:rPr>
        <w:t>.</w:t>
      </w:r>
      <w:r w:rsidRPr="00E30306">
        <w:rPr>
          <w:sz w:val="12"/>
        </w:rPr>
        <w:t>¶</w:t>
      </w:r>
      <w:r w:rsidRPr="00E30306">
        <w:rPr>
          <w:sz w:val="10"/>
        </w:rPr>
        <w:t xml:space="preserve"> </w:t>
      </w:r>
      <w:r w:rsidRPr="00E30306">
        <w:rPr>
          <w:sz w:val="12"/>
        </w:rPr>
        <w:t>¶</w:t>
      </w:r>
      <w:r w:rsidRPr="00E30306">
        <w:rPr>
          <w:sz w:val="10"/>
        </w:rPr>
        <w:t xml:space="preserve"> "</w:t>
      </w:r>
      <w:r w:rsidRPr="00E30306">
        <w:rPr>
          <w:rStyle w:val="StyleBoldUnderline"/>
        </w:rPr>
        <w:t>Venezuela is seeking independent economic development, and we hope that could be achieved via cooperation (with China)</w:t>
      </w:r>
      <w:r w:rsidRPr="00E30306">
        <w:rPr>
          <w:sz w:val="10"/>
        </w:rPr>
        <w:t xml:space="preserve">," said the Venezuelan oil minister. </w:t>
      </w:r>
      <w:r w:rsidRPr="00E30306">
        <w:rPr>
          <w:rStyle w:val="StyleBoldUnderline"/>
        </w:rPr>
        <w:t>By the end of 2011, Chinese investment in Venezuela was more than $1.9 billion, most of which was oil-related</w:t>
      </w:r>
      <w:r w:rsidRPr="00E30306">
        <w:rPr>
          <w:sz w:val="10"/>
        </w:rPr>
        <w:t>.</w:t>
      </w:r>
    </w:p>
    <w:p w:rsidR="00EE0144" w:rsidRPr="00DD228D" w:rsidRDefault="00EE0144" w:rsidP="00EE0144">
      <w:pPr>
        <w:pStyle w:val="Heading3"/>
      </w:pPr>
      <w:r>
        <w:lastRenderedPageBreak/>
        <w:t>China will say yes</w:t>
      </w:r>
    </w:p>
    <w:p w:rsidR="00EE0144" w:rsidRDefault="00EE0144" w:rsidP="00EE0144">
      <w:pPr>
        <w:pStyle w:val="Heading4"/>
        <w:rPr>
          <w:rStyle w:val="StyleStyleBold12pt"/>
        </w:rPr>
      </w:pPr>
      <w:r>
        <w:rPr>
          <w:rStyle w:val="StyleStyleBold12pt"/>
        </w:rPr>
        <w:t xml:space="preserve">China IOCs will get a huge return on investment from Venezuela </w:t>
      </w:r>
    </w:p>
    <w:p w:rsidR="00EE0144" w:rsidRDefault="00EE0144" w:rsidP="00EE0144">
      <w:r w:rsidRPr="005358A9">
        <w:rPr>
          <w:rStyle w:val="StyleStyleBold12pt"/>
        </w:rPr>
        <w:t>Gonzalez and Lefebvre 3/5</w:t>
      </w:r>
      <w:r>
        <w:t xml:space="preserve">(Angel Gonzalez reporter for WSJ Ben Lefebvre Energy reporter for Dow Jones and Wall Street Journal </w:t>
      </w:r>
      <w:hyperlink r:id="rId53" w:history="1">
        <w:r w:rsidRPr="00C17BFE">
          <w:rPr>
            <w:rStyle w:val="Hyperlink"/>
          </w:rPr>
          <w:t>http://online.wsj.com/article/BT-CO-20130305-714824.html 3/5/2013</w:t>
        </w:r>
      </w:hyperlink>
      <w:r>
        <w:t xml:space="preserve"> “Chavez's Death Open Questions About Venezuela's Oil Future””)</w:t>
      </w:r>
    </w:p>
    <w:p w:rsidR="00EE0144" w:rsidRDefault="00EE0144" w:rsidP="00EE0144">
      <w:pPr>
        <w:rPr>
          <w:sz w:val="16"/>
        </w:rPr>
      </w:pPr>
    </w:p>
    <w:p w:rsidR="00EE0144" w:rsidRPr="00090607" w:rsidRDefault="00EE0144" w:rsidP="00EE0144">
      <w:pPr>
        <w:rPr>
          <w:sz w:val="16"/>
        </w:rPr>
      </w:pPr>
      <w:r w:rsidRPr="00090607">
        <w:rPr>
          <w:sz w:val="16"/>
        </w:rPr>
        <w:t xml:space="preserve">"It's the million dollar question, whether they'll open up or not," said </w:t>
      </w:r>
      <w:r w:rsidRPr="00090607">
        <w:rPr>
          <w:rStyle w:val="StyleBoldUnderline"/>
        </w:rPr>
        <w:t>Bobby Tudor, president of energy investment firm Tudor Pickering Holt &amp; Co</w:t>
      </w:r>
      <w:r w:rsidRPr="00090607">
        <w:rPr>
          <w:sz w:val="16"/>
        </w:rPr>
        <w:t xml:space="preserve">. uncertain environment, but that does not seem to be something too strange to the oil industry itself. However, Mr. Tutor </w:t>
      </w:r>
      <w:r w:rsidRPr="00090607">
        <w:rPr>
          <w:rStyle w:val="StyleBoldUnderline"/>
        </w:rPr>
        <w:t>said</w:t>
      </w:r>
      <w:r w:rsidRPr="00090607">
        <w:rPr>
          <w:sz w:val="16"/>
        </w:rPr>
        <w:t xml:space="preserve"> </w:t>
      </w:r>
      <w:r w:rsidRPr="00090607">
        <w:rPr>
          <w:rStyle w:val="StyleBoldUnderline"/>
        </w:rPr>
        <w:t>oil companies, especially those with prior experience in the country, will soon be lining up to re-enter a market with massive oil reserves that have been mostly off-limits to outsiders.</w:t>
      </w:r>
      <w:r w:rsidRPr="00090607">
        <w:rPr>
          <w:sz w:val="16"/>
        </w:rPr>
        <w:t xml:space="preserve"> "</w:t>
      </w:r>
      <w:r w:rsidRPr="00090607">
        <w:rPr>
          <w:rStyle w:val="StyleBoldUnderline"/>
        </w:rPr>
        <w:t>There's no doubt about the resources,"</w:t>
      </w:r>
      <w:r w:rsidRPr="00090607">
        <w:rPr>
          <w:sz w:val="16"/>
        </w:rPr>
        <w:t xml:space="preserve"> he said, adding the</w:t>
      </w:r>
      <w:r w:rsidRPr="00090607">
        <w:rPr>
          <w:rStyle w:val="StyleBoldUnderline"/>
        </w:rPr>
        <w:t xml:space="preserve"> returns for an i</w:t>
      </w:r>
      <w:r w:rsidRPr="00090607">
        <w:rPr>
          <w:sz w:val="16"/>
        </w:rPr>
        <w:t xml:space="preserve">nternational </w:t>
      </w:r>
      <w:r w:rsidRPr="00090607">
        <w:rPr>
          <w:rStyle w:val="StyleBoldUnderline"/>
        </w:rPr>
        <w:t>o</w:t>
      </w:r>
      <w:r w:rsidRPr="00090607">
        <w:rPr>
          <w:sz w:val="16"/>
        </w:rPr>
        <w:t xml:space="preserve">il </w:t>
      </w:r>
      <w:r w:rsidRPr="00090607">
        <w:rPr>
          <w:rStyle w:val="StyleBoldUnderline"/>
        </w:rPr>
        <w:t>c</w:t>
      </w:r>
      <w:r w:rsidRPr="00090607">
        <w:rPr>
          <w:sz w:val="16"/>
        </w:rPr>
        <w:t xml:space="preserve">ompany </w:t>
      </w:r>
      <w:r w:rsidRPr="00090607">
        <w:rPr>
          <w:rStyle w:val="StyleBoldUnderline"/>
        </w:rPr>
        <w:t>could be enormous</w:t>
      </w:r>
    </w:p>
    <w:p w:rsidR="00EE0144" w:rsidRPr="005F2B7A" w:rsidRDefault="00EE0144" w:rsidP="00EE0144">
      <w:pPr>
        <w:pStyle w:val="Heading4"/>
      </w:pPr>
      <w:r w:rsidRPr="005F2B7A">
        <w:t xml:space="preserve">Chinese N.O.C.s want to expand </w:t>
      </w:r>
    </w:p>
    <w:p w:rsidR="00EE0144" w:rsidRDefault="00EE0144" w:rsidP="00EE0144">
      <w:pPr>
        <w:rPr>
          <w:sz w:val="16"/>
        </w:rPr>
      </w:pPr>
      <w:r w:rsidRPr="005F2B7A">
        <w:rPr>
          <w:rStyle w:val="StyleStyleBold12pt"/>
        </w:rPr>
        <w:t>Xu 4/22</w:t>
      </w:r>
      <w:r>
        <w:rPr>
          <w:sz w:val="16"/>
        </w:rPr>
        <w:t xml:space="preserve">  (Conglin Xu Senior Editor-Economics for oil and gas journal </w:t>
      </w:r>
      <w:hyperlink r:id="rId54" w:history="1">
        <w:r w:rsidRPr="00C17BFE">
          <w:rPr>
            <w:rStyle w:val="Hyperlink"/>
            <w:sz w:val="16"/>
          </w:rPr>
          <w:t>http://www.ogj.com/articles/print/volume-111/issue-4c/regular-features/journally-speaking/chinese-nocs--expansion.html 04/22/2013</w:t>
        </w:r>
      </w:hyperlink>
      <w:r>
        <w:rPr>
          <w:sz w:val="16"/>
        </w:rPr>
        <w:t xml:space="preserve"> “Chinese NOCs' expansion”)</w:t>
      </w:r>
    </w:p>
    <w:p w:rsidR="00EE0144" w:rsidRPr="00844B4B" w:rsidRDefault="00EE0144" w:rsidP="00EE0144">
      <w:pPr>
        <w:rPr>
          <w:sz w:val="16"/>
        </w:rPr>
      </w:pPr>
      <w:r w:rsidRPr="00844B4B">
        <w:rPr>
          <w:sz w:val="16"/>
        </w:rPr>
        <w:t xml:space="preserve">Backed by vast foreign exchange reserves and taking advantage of the world economic downturn, </w:t>
      </w:r>
      <w:r w:rsidRPr="00844B4B">
        <w:rPr>
          <w:rStyle w:val="StyleBoldUnderline"/>
        </w:rPr>
        <w:t>Chinese</w:t>
      </w:r>
      <w:r w:rsidRPr="00844B4B">
        <w:rPr>
          <w:sz w:val="16"/>
        </w:rPr>
        <w:t xml:space="preserve"> national oil companies (</w:t>
      </w:r>
      <w:r w:rsidRPr="00844B4B">
        <w:rPr>
          <w:rStyle w:val="StyleBoldUnderline"/>
        </w:rPr>
        <w:t>NOCs</w:t>
      </w:r>
      <w:r w:rsidRPr="00844B4B">
        <w:rPr>
          <w:sz w:val="16"/>
        </w:rPr>
        <w:t xml:space="preserve">) </w:t>
      </w:r>
      <w:r w:rsidRPr="00844B4B">
        <w:rPr>
          <w:rStyle w:val="StyleBoldUnderline"/>
        </w:rPr>
        <w:t>have purchased assets in</w:t>
      </w:r>
      <w:r w:rsidRPr="00844B4B">
        <w:rPr>
          <w:sz w:val="16"/>
        </w:rPr>
        <w:t xml:space="preserve"> the Middle East, North America, </w:t>
      </w:r>
      <w:r w:rsidRPr="00844B4B">
        <w:rPr>
          <w:rStyle w:val="StyleBoldUnderline"/>
        </w:rPr>
        <w:t>Latin America</w:t>
      </w:r>
      <w:r w:rsidRPr="00844B4B">
        <w:rPr>
          <w:sz w:val="16"/>
        </w:rPr>
        <w:t xml:space="preserve">, Africa, and Asia. China's overseas equity oil production increased from 140,000 b/d in 2000 to more than 1.5 million b/d of oil production in 2011, according to the International Energy Agency. As the NOCs have expanded overseas, they also have adapted strategy to experience and encountered new questions at home. Expanding and diversifying reserves and production drive </w:t>
      </w:r>
      <w:r w:rsidRPr="00844B4B">
        <w:rPr>
          <w:rStyle w:val="StyleBoldUnderline"/>
        </w:rPr>
        <w:t>Chinese NOCs' expansion plans and serve the interests of the government</w:t>
      </w:r>
      <w:r w:rsidRPr="00844B4B">
        <w:rPr>
          <w:sz w:val="16"/>
        </w:rPr>
        <w:t xml:space="preserve"> and the Communist party. </w:t>
      </w:r>
      <w:r w:rsidRPr="00844B4B">
        <w:rPr>
          <w:rStyle w:val="StyleBoldUnderline"/>
        </w:rPr>
        <w:t xml:space="preserve">The state </w:t>
      </w:r>
      <w:r w:rsidRPr="00844B4B">
        <w:rPr>
          <w:sz w:val="16"/>
        </w:rPr>
        <w:t>thus</w:t>
      </w:r>
      <w:r w:rsidRPr="00844B4B">
        <w:rPr>
          <w:rStyle w:val="StyleBoldUnderline"/>
        </w:rPr>
        <w:t xml:space="preserve"> has provided </w:t>
      </w:r>
      <w:r w:rsidRPr="00844B4B">
        <w:rPr>
          <w:sz w:val="16"/>
        </w:rPr>
        <w:t>tremendous</w:t>
      </w:r>
      <w:r w:rsidRPr="00844B4B">
        <w:rPr>
          <w:rStyle w:val="StyleBoldUnderline"/>
        </w:rPr>
        <w:t xml:space="preserve"> financial support for the NOCs' international investments</w:t>
      </w:r>
      <w:r w:rsidRPr="00844B4B">
        <w:rPr>
          <w:sz w:val="16"/>
        </w:rPr>
        <w:t xml:space="preserve">. But </w:t>
      </w:r>
      <w:r w:rsidRPr="00844B4B">
        <w:rPr>
          <w:rStyle w:val="StyleBoldUnderline"/>
        </w:rPr>
        <w:t>Chinese NOCs need more than money</w:t>
      </w:r>
      <w:r w:rsidRPr="00844B4B">
        <w:rPr>
          <w:sz w:val="16"/>
        </w:rPr>
        <w:t xml:space="preserve"> as they strive to become world-class energy operators.</w:t>
      </w:r>
      <w:r w:rsidRPr="00844B4B">
        <w:rPr>
          <w:sz w:val="12"/>
        </w:rPr>
        <w:t>¶</w:t>
      </w:r>
      <w:r w:rsidRPr="00844B4B">
        <w:rPr>
          <w:sz w:val="16"/>
        </w:rPr>
        <w:t xml:space="preserve"> As noted by PFC Energy, </w:t>
      </w:r>
      <w:r w:rsidRPr="00844B4B">
        <w:rPr>
          <w:rStyle w:val="StyleBoldUnderline"/>
        </w:rPr>
        <w:t>Chinese NOCs want to be integrated energy companies and look for "parts of the value chain that bring synergies to existing portfolio</w:t>
      </w:r>
      <w:r w:rsidRPr="00844B4B">
        <w:rPr>
          <w:sz w:val="16"/>
        </w:rPr>
        <w:t>s." China Petroleum &amp; Chemical Corp. (Sinopec), for example, seeks international upstream assets to feed to its domestic refineries, while China National Offshore Oil Corp. (CNOOC) focuses on global downstream assets to coordinate with its growing production.</w:t>
      </w:r>
      <w:r w:rsidRPr="00844B4B">
        <w:rPr>
          <w:sz w:val="12"/>
        </w:rPr>
        <w:t>¶</w:t>
      </w:r>
      <w:r w:rsidRPr="00844B4B">
        <w:rPr>
          <w:sz w:val="16"/>
        </w:rPr>
        <w:t xml:space="preserve"> </w:t>
      </w:r>
      <w:r w:rsidRPr="00844B4B">
        <w:rPr>
          <w:rStyle w:val="StyleBoldUnderline"/>
        </w:rPr>
        <w:t>NOCs invest increasingly in unconventional resources, particularly in liquids-rich areas in North America</w:t>
      </w:r>
      <w:r w:rsidRPr="00844B4B">
        <w:rPr>
          <w:sz w:val="16"/>
        </w:rPr>
        <w:t xml:space="preserve">. In 2011, </w:t>
      </w:r>
      <w:r w:rsidRPr="00844B4B">
        <w:rPr>
          <w:rStyle w:val="StyleBoldUnderline"/>
        </w:rPr>
        <w:t>unconventional resources and deepwater assets accounted for more than 70% of the NOCs' acquisition</w:t>
      </w:r>
      <w:r w:rsidRPr="00844B4B">
        <w:rPr>
          <w:sz w:val="16"/>
        </w:rPr>
        <w:t xml:space="preserve"> expenditures, according to China National Petroleum Corp. (CNPC)'s annual report. NOCs invested $12 billion in 2011, out of a total $18 billion of oil and gas assets purchases, to gain access to unconventional gas and LNG, according to IEA.</w:t>
      </w:r>
      <w:r w:rsidRPr="00844B4B">
        <w:rPr>
          <w:sz w:val="12"/>
        </w:rPr>
        <w:t>¶</w:t>
      </w:r>
      <w:r w:rsidRPr="00844B4B">
        <w:rPr>
          <w:sz w:val="16"/>
        </w:rPr>
        <w:t xml:space="preserve"> </w:t>
      </w:r>
      <w:r w:rsidRPr="00844B4B">
        <w:rPr>
          <w:rStyle w:val="StyleBoldUnderline"/>
        </w:rPr>
        <w:t>Chinese NOCs also have evolved in their economic power, supported by China's strong economic growth. The companies have formed consortiums with</w:t>
      </w:r>
      <w:r w:rsidRPr="00844B4B">
        <w:rPr>
          <w:sz w:val="16"/>
        </w:rPr>
        <w:t xml:space="preserve"> international oil companies (</w:t>
      </w:r>
      <w:r w:rsidRPr="00844B4B">
        <w:rPr>
          <w:rStyle w:val="StyleBoldUnderline"/>
        </w:rPr>
        <w:t>IOCs</w:t>
      </w:r>
      <w:r w:rsidRPr="00844B4B">
        <w:rPr>
          <w:sz w:val="16"/>
        </w:rPr>
        <w:t xml:space="preserve">), </w:t>
      </w:r>
      <w:r w:rsidRPr="00844B4B">
        <w:rPr>
          <w:rStyle w:val="StyleBoldUnderline"/>
        </w:rPr>
        <w:t>purchased equity in projects and acquired stakes in energy companies.</w:t>
      </w:r>
      <w:r w:rsidRPr="00844B4B">
        <w:rPr>
          <w:sz w:val="16"/>
        </w:rPr>
        <w:t xml:space="preserve"> They also have made multibillion-dollar acquisitions of well-established companies, as in CNOOC's $15.1 billion takeover of Nexen Inc.</w:t>
      </w:r>
    </w:p>
    <w:p w:rsidR="00EE0144" w:rsidRDefault="00EE0144" w:rsidP="00EE0144">
      <w:pPr>
        <w:pStyle w:val="Heading4"/>
        <w:rPr>
          <w:rStyle w:val="StyleStyleBold12pt"/>
        </w:rPr>
      </w:pPr>
      <w:r w:rsidRPr="00F67611">
        <w:rPr>
          <w:rStyle w:val="StyleStyleBold12pt"/>
          <w:b/>
          <w:bCs/>
        </w:rPr>
        <w:t xml:space="preserve">China wants to increase relations with Venezuela now </w:t>
      </w:r>
    </w:p>
    <w:p w:rsidR="00EE0144" w:rsidRDefault="00EE0144" w:rsidP="00EE0144">
      <w:pPr>
        <w:rPr>
          <w:sz w:val="16"/>
        </w:rPr>
      </w:pPr>
      <w:r w:rsidRPr="00F67611">
        <w:rPr>
          <w:rStyle w:val="StyleStyleBold12pt"/>
        </w:rPr>
        <w:t>Xinhua 07/08</w:t>
      </w:r>
      <w:r>
        <w:rPr>
          <w:sz w:val="16"/>
        </w:rPr>
        <w:t xml:space="preserve">(Xinhuanet is an important central news service-oriented website </w:t>
      </w:r>
      <w:hyperlink r:id="rId55" w:anchor=".UdsdjvmTjzw" w:history="1">
        <w:r w:rsidRPr="00C17BFE">
          <w:rPr>
            <w:rStyle w:val="Hyperlink"/>
            <w:sz w:val="16"/>
          </w:rPr>
          <w:t>http://www.globaltimes.cn/content/794701.shtml#.UdsdjvmTjzw</w:t>
        </w:r>
      </w:hyperlink>
      <w:r>
        <w:rPr>
          <w:sz w:val="16"/>
        </w:rPr>
        <w:t xml:space="preserve"> 07/08/2013 “China's top legislator pledges closer ties with Venezuelan National Assembly”)</w:t>
      </w:r>
    </w:p>
    <w:p w:rsidR="00EE0144" w:rsidRDefault="00EE0144" w:rsidP="00EE0144">
      <w:pPr>
        <w:rPr>
          <w:sz w:val="14"/>
        </w:rPr>
      </w:pPr>
      <w:r w:rsidRPr="00F67611">
        <w:rPr>
          <w:rStyle w:val="StyleBoldUnderline"/>
        </w:rPr>
        <w:t>China's top legislator</w:t>
      </w:r>
      <w:r w:rsidRPr="00F67611">
        <w:rPr>
          <w:sz w:val="14"/>
        </w:rPr>
        <w:t xml:space="preserve"> Zhang Dejiang </w:t>
      </w:r>
      <w:r w:rsidRPr="00F67611">
        <w:rPr>
          <w:rStyle w:val="StyleBoldUnderline"/>
        </w:rPr>
        <w:t>pledged to strengthen ties with the V</w:t>
      </w:r>
      <w:r w:rsidRPr="00F67611">
        <w:rPr>
          <w:sz w:val="14"/>
        </w:rPr>
        <w:t xml:space="preserve">enezuelan </w:t>
      </w:r>
      <w:r w:rsidRPr="00F67611">
        <w:rPr>
          <w:rStyle w:val="StyleBoldUnderline"/>
        </w:rPr>
        <w:t>N</w:t>
      </w:r>
      <w:r w:rsidRPr="00F67611">
        <w:rPr>
          <w:sz w:val="14"/>
        </w:rPr>
        <w:t>ational</w:t>
      </w:r>
      <w:r w:rsidRPr="00F67611">
        <w:rPr>
          <w:rStyle w:val="StyleBoldUnderline"/>
        </w:rPr>
        <w:t xml:space="preserve"> A</w:t>
      </w:r>
      <w:r w:rsidRPr="00F67611">
        <w:rPr>
          <w:sz w:val="14"/>
        </w:rPr>
        <w:t xml:space="preserve">ssembly on Monday. Zhang said </w:t>
      </w:r>
      <w:r w:rsidRPr="00F67611">
        <w:rPr>
          <w:rStyle w:val="StyleBoldUnderline"/>
        </w:rPr>
        <w:t>China and Venezuela have enjoyed rapid development in bilateral relation</w:t>
      </w:r>
      <w:r w:rsidRPr="00F67611">
        <w:rPr>
          <w:sz w:val="14"/>
        </w:rPr>
        <w:t>s since the two countries established diplomatic ties.</w:t>
      </w:r>
      <w:r w:rsidRPr="00F67611">
        <w:rPr>
          <w:sz w:val="12"/>
        </w:rPr>
        <w:t>¶</w:t>
      </w:r>
      <w:r w:rsidRPr="00F67611">
        <w:rPr>
          <w:sz w:val="14"/>
        </w:rPr>
        <w:t xml:space="preserve"> </w:t>
      </w:r>
      <w:r w:rsidRPr="00F67611">
        <w:rPr>
          <w:rStyle w:val="StyleBoldUnderline"/>
        </w:rPr>
        <w:t>The NPC attaches great importance to developing relations with the V</w:t>
      </w:r>
      <w:r w:rsidRPr="00F67611">
        <w:rPr>
          <w:sz w:val="14"/>
        </w:rPr>
        <w:t xml:space="preserve">enezuelan </w:t>
      </w:r>
      <w:r w:rsidRPr="00F67611">
        <w:rPr>
          <w:rStyle w:val="StyleBoldUnderline"/>
        </w:rPr>
        <w:t>N</w:t>
      </w:r>
      <w:r w:rsidRPr="00F67611">
        <w:rPr>
          <w:sz w:val="14"/>
        </w:rPr>
        <w:t xml:space="preserve">ational </w:t>
      </w:r>
      <w:r w:rsidRPr="00F67611">
        <w:rPr>
          <w:rStyle w:val="StyleBoldUnderline"/>
        </w:rPr>
        <w:t>A</w:t>
      </w:r>
      <w:r w:rsidRPr="00F67611">
        <w:rPr>
          <w:sz w:val="14"/>
        </w:rPr>
        <w:t xml:space="preserve">ssembly, he said, adding that </w:t>
      </w:r>
      <w:r w:rsidRPr="00F67611">
        <w:rPr>
          <w:rStyle w:val="StyleBoldUnderline"/>
        </w:rPr>
        <w:t>China is willing to maintain high-level communication, strengthen cooperation among special committees and groups and enhance communication with Venezuela</w:t>
      </w:r>
      <w:r w:rsidRPr="00F67611">
        <w:rPr>
          <w:sz w:val="14"/>
        </w:rPr>
        <w:t xml:space="preserve"> side so as to build a brighter future for the two countries' overall relations.</w:t>
      </w:r>
    </w:p>
    <w:p w:rsidR="00EE0144" w:rsidRPr="00D76BA7" w:rsidRDefault="00EE0144" w:rsidP="001E0135"/>
    <w:p w:rsidR="001E0135" w:rsidRDefault="00EE0144" w:rsidP="004C22AC">
      <w:pPr>
        <w:pStyle w:val="Heading1"/>
      </w:pPr>
      <w:r>
        <w:lastRenderedPageBreak/>
        <w:t>Other CPs</w:t>
      </w:r>
    </w:p>
    <w:p w:rsidR="001E0135" w:rsidRPr="00D4706B" w:rsidRDefault="001E0135" w:rsidP="001E0135"/>
    <w:p w:rsidR="001E0135" w:rsidRPr="004F1548" w:rsidRDefault="001E0135" w:rsidP="001E0135">
      <w:pPr>
        <w:pStyle w:val="Heading3"/>
      </w:pPr>
      <w:r>
        <w:lastRenderedPageBreak/>
        <w:t>Diplomacy CP</w:t>
      </w:r>
    </w:p>
    <w:p w:rsidR="001E0135" w:rsidRDefault="001E0135" w:rsidP="001E0135">
      <w:pPr>
        <w:pStyle w:val="Heading4"/>
      </w:pPr>
      <w:r>
        <w:t>Diplomacy CP idea</w:t>
      </w:r>
    </w:p>
    <w:p w:rsidR="001E0135" w:rsidRPr="0069561F" w:rsidRDefault="001E0135" w:rsidP="001E0135">
      <w:pPr>
        <w:rPr>
          <w:rFonts w:ascii="Georgia" w:hAnsi="Georgia"/>
          <w:sz w:val="16"/>
        </w:rPr>
      </w:pPr>
      <w:r w:rsidRPr="00A41F06">
        <w:rPr>
          <w:rStyle w:val="StyleStyleBold12pt"/>
        </w:rPr>
        <w:t>Duddy 12</w:t>
      </w:r>
      <w:r w:rsidRPr="001C5065">
        <w:rPr>
          <w:rFonts w:ascii="Georgia" w:hAnsi="Georgia"/>
        </w:rPr>
        <w:t xml:space="preserve"> </w:t>
      </w:r>
      <w:r w:rsidRPr="001C5065">
        <w:rPr>
          <w:rFonts w:ascii="Georgia" w:hAnsi="Georgia"/>
          <w:sz w:val="16"/>
        </w:rPr>
        <w:t>(Patrick D. Duddy, Visiting Senior Lecturer, Duke University, “Political Unrest in Venezuela-Contingency Planning Memorandum No. 16”</w:t>
      </w:r>
      <w:r>
        <w:rPr>
          <w:rFonts w:ascii="Georgia" w:hAnsi="Georgia"/>
          <w:sz w:val="16"/>
        </w:rPr>
        <w:t>,</w:t>
      </w:r>
      <w:r w:rsidRPr="001C5065">
        <w:rPr>
          <w:rFonts w:ascii="Georgia" w:hAnsi="Georgia"/>
          <w:sz w:val="16"/>
        </w:rPr>
        <w:t xml:space="preserve"> </w:t>
      </w:r>
      <w:r>
        <w:rPr>
          <w:rFonts w:ascii="Georgia" w:hAnsi="Georgia"/>
          <w:sz w:val="16"/>
        </w:rPr>
        <w:t>Sept</w:t>
      </w:r>
      <w:r w:rsidRPr="001C5065">
        <w:rPr>
          <w:rFonts w:ascii="Georgia" w:hAnsi="Georgia"/>
          <w:sz w:val="16"/>
        </w:rPr>
        <w:t xml:space="preserve">, </w:t>
      </w:r>
      <w:hyperlink r:id="rId56" w:history="1">
        <w:r w:rsidRPr="001C5065">
          <w:rPr>
            <w:rStyle w:val="Hyperlink"/>
            <w:rFonts w:ascii="Georgia" w:hAnsi="Georgia"/>
            <w:sz w:val="16"/>
          </w:rPr>
          <w:t>http://www.cfr.org/venezuela/political-unrest-venezuela/p28936</w:t>
        </w:r>
      </w:hyperlink>
      <w:r>
        <w:rPr>
          <w:rFonts w:ascii="Georgia" w:hAnsi="Georgia"/>
          <w:sz w:val="16"/>
        </w:rPr>
        <w:t>)</w:t>
      </w:r>
    </w:p>
    <w:p w:rsidR="001E0135" w:rsidRPr="001C5065" w:rsidRDefault="001E0135" w:rsidP="001E0135">
      <w:pPr>
        <w:rPr>
          <w:rStyle w:val="StyleBoldUnderline"/>
          <w:rFonts w:ascii="Georgia" w:hAnsi="Georgia"/>
          <w:b w:val="0"/>
          <w:bCs w:val="0"/>
          <w:sz w:val="16"/>
          <w:u w:val="none"/>
        </w:rPr>
      </w:pPr>
      <w:r w:rsidRPr="001C5065">
        <w:rPr>
          <w:rFonts w:ascii="Georgia" w:hAnsi="Georgia"/>
          <w:sz w:val="16"/>
        </w:rPr>
        <w:t xml:space="preserve">Together with like-minded nations, </w:t>
      </w:r>
      <w:r w:rsidRPr="002C2CD0">
        <w:rPr>
          <w:rStyle w:val="StyleBoldUnderline"/>
        </w:rPr>
        <w:t>the United States could demand that the OAS declare Venezuela in breach of its obligations as a signatory of the Inter-American Democratic Charter and encourage a secretary-general–led mission to Caracas.</w:t>
      </w:r>
      <w:r w:rsidRPr="001C5065">
        <w:rPr>
          <w:rFonts w:ascii="Georgia" w:hAnsi="Georgia"/>
          <w:sz w:val="16"/>
        </w:rPr>
        <w:t xml:space="preserve"> (Note: It would be difficult to generate a consensus condemnation of Venezuela at the OAS but the secretary-general can undertake such a mission on his own authority. A secretary-general–led mission would still require Venezuelan acquiescence to enter the country.) V</w:t>
      </w:r>
      <w:r w:rsidRPr="002C2CD0">
        <w:rPr>
          <w:rStyle w:val="StyleBoldUnderline"/>
        </w:rPr>
        <w:t>enezuela would understand that if regional and subregional organizations determine that the country is no longer a functioning democracy, it will be suspended,</w:t>
      </w:r>
      <w:r w:rsidRPr="001C5065">
        <w:rPr>
          <w:rFonts w:ascii="Georgia" w:hAnsi="Georgia"/>
          <w:sz w:val="16"/>
        </w:rPr>
        <w:t xml:space="preserve"> as has happened recently with both Honduras and Paraguay. </w:t>
      </w:r>
      <w:r w:rsidRPr="002C2CD0">
        <w:rPr>
          <w:rStyle w:val="StyleBoldUnderline"/>
        </w:rPr>
        <w:t xml:space="preserve">The United States could bring the issue of Venezuelan democracy to the United Nations Security Council and urge the UN to endorse a fact-finding mission or to explicitly endorse regional efforts to restore democracy. </w:t>
      </w:r>
      <w:r w:rsidRPr="001C5065">
        <w:rPr>
          <w:rFonts w:ascii="Georgia" w:hAnsi="Georgia"/>
          <w:sz w:val="16"/>
        </w:rPr>
        <w:t xml:space="preserve">With other international partners, including the European Union, the United States could support offers to mediate. If it proves difficult to get the OAS or UN involved in mitigation efforts, </w:t>
      </w:r>
      <w:r w:rsidRPr="002C2CD0">
        <w:rPr>
          <w:rStyle w:val="StyleBoldUnderline"/>
        </w:rPr>
        <w:t>the United States could propose a delegation of foreign ministers to travel to Caracas to engage the Venezuelan authorities.</w:t>
      </w:r>
    </w:p>
    <w:p w:rsidR="001E0135" w:rsidRDefault="001E0135" w:rsidP="001E0135"/>
    <w:p w:rsidR="001E0135" w:rsidRPr="004F1548" w:rsidRDefault="001E0135" w:rsidP="001E0135"/>
    <w:p w:rsidR="001E0135" w:rsidRDefault="001E0135" w:rsidP="001E0135">
      <w:pPr>
        <w:pStyle w:val="Heading3"/>
      </w:pPr>
      <w:r>
        <w:lastRenderedPageBreak/>
        <w:t>Adv CP idea</w:t>
      </w:r>
    </w:p>
    <w:p w:rsidR="001E0135" w:rsidRDefault="001E0135" w:rsidP="001E0135">
      <w:pPr>
        <w:pStyle w:val="Heading4"/>
      </w:pPr>
      <w:r>
        <w:t>Do all this other stuff</w:t>
      </w:r>
    </w:p>
    <w:p w:rsidR="001E0135" w:rsidRPr="001C5065" w:rsidRDefault="001E0135" w:rsidP="001E0135">
      <w:pPr>
        <w:rPr>
          <w:rFonts w:ascii="Georgia" w:hAnsi="Georgia"/>
        </w:rPr>
      </w:pPr>
      <w:r w:rsidRPr="00F96193">
        <w:rPr>
          <w:rStyle w:val="StyleStyleBold12pt"/>
        </w:rPr>
        <w:t>Duddy 13</w:t>
      </w:r>
      <w:r w:rsidRPr="001C5065">
        <w:rPr>
          <w:rFonts w:ascii="Georgia" w:hAnsi="Georgia"/>
        </w:rPr>
        <w:t xml:space="preserve"> </w:t>
      </w:r>
      <w:r w:rsidRPr="001C5065">
        <w:rPr>
          <w:rFonts w:ascii="Georgia" w:hAnsi="Georgia"/>
          <w:sz w:val="16"/>
        </w:rPr>
        <w:t>(Patrick D. Duddy, Visiting Senior Lecturer, Duke University, “Political Unrest in Venezuela-Contingency Planning Memorandum No. 16” April 15, 2013, http://www.cfr.org/venezuela/political-unrest-venezuela/p28936)</w:t>
      </w:r>
    </w:p>
    <w:p w:rsidR="001E0135" w:rsidRPr="001C5065" w:rsidRDefault="001E0135" w:rsidP="001E0135">
      <w:pPr>
        <w:rPr>
          <w:rStyle w:val="StyleBoldUnderline"/>
          <w:rFonts w:ascii="Georgia" w:hAnsi="Georgia"/>
          <w:b w:val="0"/>
          <w:bCs w:val="0"/>
          <w:sz w:val="16"/>
          <w:u w:val="none"/>
        </w:rPr>
      </w:pPr>
      <w:r w:rsidRPr="001C5065">
        <w:rPr>
          <w:rFonts w:ascii="Georgia" w:hAnsi="Georgia"/>
          <w:sz w:val="16"/>
        </w:rPr>
        <w:t>As the election approaches,</w:t>
      </w:r>
      <w:r w:rsidRPr="001C5065">
        <w:rPr>
          <w:rFonts w:ascii="Georgia" w:hAnsi="Georgia"/>
        </w:rPr>
        <w:t xml:space="preserve"> </w:t>
      </w:r>
      <w:r w:rsidRPr="002C2CD0">
        <w:rPr>
          <w:rStyle w:val="StyleBoldUnderline"/>
        </w:rPr>
        <w:t>the United States needs to emphasize publicly as well as privately the importance for the hemisphere of free and fair elections in Venezuela. The United States should restate its interest in renewing cooperation in areas such as counternarcotics and emphasize the continuing complementarities of the U.S. and Venezuelan economies.</w:t>
      </w:r>
      <w:r w:rsidRPr="001C5065">
        <w:rPr>
          <w:rFonts w:ascii="Georgia" w:hAnsi="Georgia"/>
        </w:rPr>
        <w:t xml:space="preserve"> </w:t>
      </w:r>
      <w:r w:rsidRPr="001C5065">
        <w:rPr>
          <w:rFonts w:ascii="Georgia" w:hAnsi="Georgia"/>
          <w:sz w:val="16"/>
        </w:rPr>
        <w:t xml:space="preserve">While </w:t>
      </w:r>
      <w:r w:rsidRPr="002C2CD0">
        <w:rPr>
          <w:rStyle w:val="StyleBoldUnderline"/>
        </w:rPr>
        <w:t>the U</w:t>
      </w:r>
      <w:r w:rsidRPr="001C5065">
        <w:rPr>
          <w:rFonts w:ascii="Georgia" w:hAnsi="Georgia"/>
          <w:sz w:val="16"/>
        </w:rPr>
        <w:t>nited</w:t>
      </w:r>
      <w:r w:rsidRPr="001C5065">
        <w:rPr>
          <w:rFonts w:ascii="Georgia" w:hAnsi="Georgia"/>
        </w:rPr>
        <w:t xml:space="preserve"> </w:t>
      </w:r>
      <w:r w:rsidRPr="002C2CD0">
        <w:rPr>
          <w:rStyle w:val="StyleBoldUnderline"/>
        </w:rPr>
        <w:t>S</w:t>
      </w:r>
      <w:r w:rsidRPr="001C5065">
        <w:rPr>
          <w:rFonts w:ascii="Georgia" w:hAnsi="Georgia"/>
          <w:sz w:val="16"/>
        </w:rPr>
        <w:t>tates</w:t>
      </w:r>
      <w:r w:rsidRPr="001C5065">
        <w:rPr>
          <w:rFonts w:ascii="Georgia" w:hAnsi="Georgia"/>
        </w:rPr>
        <w:t xml:space="preserve"> </w:t>
      </w:r>
      <w:r w:rsidRPr="002C2CD0">
        <w:rPr>
          <w:rStyle w:val="StyleBoldUnderline"/>
        </w:rPr>
        <w:t xml:space="preserve">should emphasize the U.S. view that only Venezuelans can solve Venezuela's political problems, it should also encourage democratic countries in the region to make clear the hemisphere's concern that democracy be preserved, basic political liberties be respected, including press freedom, and violence be avoided. </w:t>
      </w:r>
      <w:r w:rsidRPr="001C5065">
        <w:rPr>
          <w:rFonts w:ascii="Georgia" w:hAnsi="Georgia"/>
          <w:sz w:val="16"/>
        </w:rPr>
        <w:t xml:space="preserve">The importance of transparency in administration of the elections and verification of results should be stressed. At the same time, U.S. policymakers should avoid feeding the Chavista narrative that the United States is plotting the overthrow of the Bolivarian Revolution. More specifically, </w:t>
      </w:r>
      <w:r w:rsidRPr="002C2CD0">
        <w:rPr>
          <w:rStyle w:val="StyleBoldUnderline"/>
        </w:rPr>
        <w:t>the United States should take the following steps as soon as possible: Reach out to important regional and extra-regional partners now to gauge their likely response to instability, particularly those countries that would be most directly affected</w:t>
      </w:r>
      <w:r w:rsidRPr="001C5065">
        <w:rPr>
          <w:rFonts w:ascii="Georgia" w:hAnsi="Georgia"/>
        </w:rPr>
        <w:t xml:space="preserve"> </w:t>
      </w:r>
      <w:r w:rsidRPr="001C5065">
        <w:rPr>
          <w:rFonts w:ascii="Georgia" w:hAnsi="Georgia"/>
          <w:sz w:val="16"/>
        </w:rPr>
        <w:t xml:space="preserve">(i.e., Brazil, Colombia, and the EU), </w:t>
      </w:r>
      <w:r w:rsidRPr="002C2CD0">
        <w:rPr>
          <w:rStyle w:val="StyleBoldUnderline"/>
        </w:rPr>
        <w:t>and convey a sense of the range of options the U.S. government would entertain in the event of an outbreak of violence and/or interruption of democracy.</w:t>
      </w:r>
      <w:r w:rsidRPr="001C5065">
        <w:rPr>
          <w:rFonts w:ascii="Georgia" w:hAnsi="Georgia"/>
        </w:rPr>
        <w:t xml:space="preserve"> </w:t>
      </w:r>
      <w:r w:rsidRPr="001C5065">
        <w:rPr>
          <w:rFonts w:ascii="Georgia" w:hAnsi="Georgia"/>
          <w:sz w:val="16"/>
        </w:rPr>
        <w:t xml:space="preserve">It will be particularly important to engage Brazil and its Mercosur partners early because of their close relations with Chavez to minimize the possibility of misunderstandings arising between them and </w:t>
      </w:r>
      <w:r w:rsidRPr="002C2CD0">
        <w:rPr>
          <w:rStyle w:val="StyleBoldUnderline"/>
        </w:rPr>
        <w:t>the United States</w:t>
      </w:r>
      <w:r w:rsidRPr="001C5065">
        <w:rPr>
          <w:rFonts w:ascii="Georgia" w:hAnsi="Georgia"/>
          <w:sz w:val="16"/>
        </w:rPr>
        <w:t xml:space="preserve">. This </w:t>
      </w:r>
      <w:r w:rsidRPr="002C2CD0">
        <w:rPr>
          <w:rStyle w:val="StyleBoldUnderline"/>
        </w:rPr>
        <w:t>should include proactively sharing information that would signal Venezuelan preparations for violence or manipulation of the electoral outcome.</w:t>
      </w:r>
      <w:r w:rsidRPr="001C5065">
        <w:rPr>
          <w:rFonts w:ascii="Georgia" w:hAnsi="Georgia"/>
        </w:rPr>
        <w:t xml:space="preserve"> </w:t>
      </w:r>
      <w:r w:rsidRPr="001C5065">
        <w:rPr>
          <w:rFonts w:ascii="Georgia" w:hAnsi="Georgia"/>
          <w:sz w:val="16"/>
        </w:rPr>
        <w:t>Begin identifying important actors (military and civilian officials as well as opposition figures) now whose visas would be canceled and accounts frozen in the event that they are linked to political violence and/or an interruption of democracy. Work to build awareness at the UN, in Europe, and in Japan of what is happening in Venezuela and attempt to organize a coalition of partners to limit an illegitimate Venezuelan administration's access to government assets held abroad as well as to the international financial system.</w:t>
      </w:r>
      <w:r w:rsidRPr="001C5065">
        <w:rPr>
          <w:rFonts w:ascii="Georgia" w:hAnsi="Georgia"/>
        </w:rPr>
        <w:t xml:space="preserve"> </w:t>
      </w:r>
      <w:r w:rsidRPr="002C2CD0">
        <w:rPr>
          <w:rStyle w:val="StyleBoldUnderline"/>
        </w:rPr>
        <w:t>Continue to stress directly to the Venezuelan government as well as publicly that the United States will accept and be prepared to work with a legitimately elected government</w:t>
      </w:r>
      <w:r w:rsidRPr="001C5065">
        <w:rPr>
          <w:rStyle w:val="StyleBoldUnderline"/>
          <w:rFonts w:ascii="Georgia" w:hAnsi="Georgia"/>
          <w:b w:val="0"/>
          <w:sz w:val="16"/>
        </w:rPr>
        <w:t>,</w:t>
      </w:r>
      <w:r w:rsidRPr="001C5065">
        <w:rPr>
          <w:rFonts w:ascii="Georgia" w:hAnsi="Georgia"/>
          <w:sz w:val="16"/>
        </w:rPr>
        <w:t xml:space="preserve"> including one headed by Hugo Chavez or a Chavista successor, provided the election is free, fair, and constitutional.</w:t>
      </w:r>
      <w:r w:rsidRPr="001C5065">
        <w:rPr>
          <w:rStyle w:val="StyleBoldUnderline"/>
          <w:rFonts w:ascii="Georgia" w:hAnsi="Georgia"/>
          <w:b w:val="0"/>
          <w:u w:val="none"/>
        </w:rPr>
        <w:t xml:space="preserve"> </w:t>
      </w:r>
      <w:r w:rsidRPr="002C2CD0">
        <w:rPr>
          <w:rStyle w:val="StyleBoldUnderline"/>
        </w:rPr>
        <w:t>Leverage defense department contacts in Latin American and Spanish armed forces to communicate to the Venezuelan military leadership that they are obliged to uphold their constitution, respect human rights, and protect their country's democratic tradition.</w:t>
      </w:r>
    </w:p>
    <w:p w:rsidR="001E0135" w:rsidRPr="00703435" w:rsidRDefault="001E0135" w:rsidP="001E0135"/>
    <w:p w:rsidR="000022F2" w:rsidRPr="00D17C4E" w:rsidRDefault="000022F2" w:rsidP="00D17C4E"/>
    <w:sectPr w:rsidR="000022F2" w:rsidRPr="00D17C4E" w:rsidSect="00A83F8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5FC4" w:rsidRDefault="00C45FC4" w:rsidP="005F5576">
      <w:r>
        <w:separator/>
      </w:r>
    </w:p>
  </w:endnote>
  <w:endnote w:type="continuationSeparator" w:id="0">
    <w:p w:rsidR="00C45FC4" w:rsidRDefault="00C45FC4"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5FC4" w:rsidRDefault="00C45FC4" w:rsidP="005F5576">
      <w:r>
        <w:separator/>
      </w:r>
    </w:p>
  </w:footnote>
  <w:footnote w:type="continuationSeparator" w:id="0">
    <w:p w:rsidR="00C45FC4" w:rsidRDefault="00C45FC4"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1E0135"/>
    <w:rsid w:val="000022F2"/>
    <w:rsid w:val="0000459F"/>
    <w:rsid w:val="00004EB4"/>
    <w:rsid w:val="00015F98"/>
    <w:rsid w:val="0002196C"/>
    <w:rsid w:val="00021F29"/>
    <w:rsid w:val="00027EED"/>
    <w:rsid w:val="0003041D"/>
    <w:rsid w:val="00033028"/>
    <w:rsid w:val="000360A7"/>
    <w:rsid w:val="00041163"/>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0135"/>
    <w:rsid w:val="001F7572"/>
    <w:rsid w:val="0020006E"/>
    <w:rsid w:val="002009AE"/>
    <w:rsid w:val="002053C6"/>
    <w:rsid w:val="002101DA"/>
    <w:rsid w:val="00217499"/>
    <w:rsid w:val="0024023F"/>
    <w:rsid w:val="00240C4E"/>
    <w:rsid w:val="00243DC0"/>
    <w:rsid w:val="00250E16"/>
    <w:rsid w:val="00257696"/>
    <w:rsid w:val="0026382E"/>
    <w:rsid w:val="00272786"/>
    <w:rsid w:val="00287AB7"/>
    <w:rsid w:val="00293505"/>
    <w:rsid w:val="00294D00"/>
    <w:rsid w:val="002A213E"/>
    <w:rsid w:val="002A612B"/>
    <w:rsid w:val="002B5856"/>
    <w:rsid w:val="002B68A4"/>
    <w:rsid w:val="002C431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0B3"/>
    <w:rsid w:val="00341D6C"/>
    <w:rsid w:val="00344E91"/>
    <w:rsid w:val="00347123"/>
    <w:rsid w:val="0034756E"/>
    <w:rsid w:val="00347E74"/>
    <w:rsid w:val="00351D97"/>
    <w:rsid w:val="00354B5B"/>
    <w:rsid w:val="00377739"/>
    <w:rsid w:val="00383E0A"/>
    <w:rsid w:val="003847C7"/>
    <w:rsid w:val="00385298"/>
    <w:rsid w:val="003852CE"/>
    <w:rsid w:val="00392E92"/>
    <w:rsid w:val="00395C83"/>
    <w:rsid w:val="003963CA"/>
    <w:rsid w:val="003A2A3B"/>
    <w:rsid w:val="003A440C"/>
    <w:rsid w:val="003B024E"/>
    <w:rsid w:val="003B0C84"/>
    <w:rsid w:val="003B183E"/>
    <w:rsid w:val="003B2F3E"/>
    <w:rsid w:val="003B508C"/>
    <w:rsid w:val="003B55B7"/>
    <w:rsid w:val="003B58C0"/>
    <w:rsid w:val="003C756E"/>
    <w:rsid w:val="003D2C33"/>
    <w:rsid w:val="003E4831"/>
    <w:rsid w:val="003E48DE"/>
    <w:rsid w:val="003E7E8B"/>
    <w:rsid w:val="003F3030"/>
    <w:rsid w:val="003F47AE"/>
    <w:rsid w:val="00403971"/>
    <w:rsid w:val="00407386"/>
    <w:rsid w:val="0041276A"/>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22AC"/>
    <w:rsid w:val="004D06F8"/>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39A4"/>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353A"/>
    <w:rsid w:val="005F5576"/>
    <w:rsid w:val="006014AB"/>
    <w:rsid w:val="00605F20"/>
    <w:rsid w:val="0061680A"/>
    <w:rsid w:val="00623B70"/>
    <w:rsid w:val="0063578B"/>
    <w:rsid w:val="00636B3D"/>
    <w:rsid w:val="00641025"/>
    <w:rsid w:val="00650E98"/>
    <w:rsid w:val="006545EF"/>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418D"/>
    <w:rsid w:val="00771E18"/>
    <w:rsid w:val="007739F1"/>
    <w:rsid w:val="007745C6"/>
    <w:rsid w:val="007755F6"/>
    <w:rsid w:val="007761AD"/>
    <w:rsid w:val="00777387"/>
    <w:rsid w:val="0078062E"/>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2393"/>
    <w:rsid w:val="00823AAC"/>
    <w:rsid w:val="00833BB4"/>
    <w:rsid w:val="008538E3"/>
    <w:rsid w:val="00854C66"/>
    <w:rsid w:val="008553E1"/>
    <w:rsid w:val="00875DA8"/>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020C"/>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F7F77"/>
    <w:rsid w:val="00A10B8B"/>
    <w:rsid w:val="00A20D78"/>
    <w:rsid w:val="00A2174A"/>
    <w:rsid w:val="00A26733"/>
    <w:rsid w:val="00A3595E"/>
    <w:rsid w:val="00A46C7F"/>
    <w:rsid w:val="00A73245"/>
    <w:rsid w:val="00A77145"/>
    <w:rsid w:val="00A82989"/>
    <w:rsid w:val="00A83F87"/>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A5310"/>
    <w:rsid w:val="00BB58BD"/>
    <w:rsid w:val="00BB6A26"/>
    <w:rsid w:val="00BC1034"/>
    <w:rsid w:val="00BD43F7"/>
    <w:rsid w:val="00BE2408"/>
    <w:rsid w:val="00BE3EC6"/>
    <w:rsid w:val="00BE5BEB"/>
    <w:rsid w:val="00BE6528"/>
    <w:rsid w:val="00C0087A"/>
    <w:rsid w:val="00C05F9D"/>
    <w:rsid w:val="00C27212"/>
    <w:rsid w:val="00C34185"/>
    <w:rsid w:val="00C42BF7"/>
    <w:rsid w:val="00C42DD6"/>
    <w:rsid w:val="00C45FC4"/>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571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2EDA"/>
    <w:rsid w:val="00DB5489"/>
    <w:rsid w:val="00DB6C98"/>
    <w:rsid w:val="00DC701C"/>
    <w:rsid w:val="00DD7F91"/>
    <w:rsid w:val="00E00376"/>
    <w:rsid w:val="00E01016"/>
    <w:rsid w:val="00E043B1"/>
    <w:rsid w:val="00E14EBD"/>
    <w:rsid w:val="00E16734"/>
    <w:rsid w:val="00E23260"/>
    <w:rsid w:val="00E2367A"/>
    <w:rsid w:val="00E24BE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31ED"/>
    <w:rsid w:val="00EC1A81"/>
    <w:rsid w:val="00EC7E5C"/>
    <w:rsid w:val="00ED78F1"/>
    <w:rsid w:val="00EE0144"/>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76C4D"/>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E013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Card,tag,tags,Read stuff,No Spacing1111,No Spacing3,No Spacing112,No Spacing111,No Spacing11111,No Spacing2,No Spacing4,No Spacing4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Card Char1,tag Char,tags Char1,Read stuff Char1,No Spacing1111 Char"/>
    <w:basedOn w:val="DefaultParagraphFont"/>
    <w:link w:val="Heading4"/>
    <w:uiPriority w:val="4"/>
    <w:rsid w:val="00D176BE"/>
    <w:rPr>
      <w:rFonts w:ascii="Calibri" w:eastAsiaTheme="majorEastAsia" w:hAnsi="Calibri" w:cstheme="majorBidi"/>
      <w:b/>
      <w:bCs/>
      <w:iCs/>
      <w:sz w:val="26"/>
    </w:rPr>
  </w:style>
  <w:style w:type="paragraph" w:customStyle="1" w:styleId="card">
    <w:name w:val="card"/>
    <w:basedOn w:val="Normal"/>
    <w:next w:val="Normal"/>
    <w:uiPriority w:val="6"/>
    <w:qFormat/>
    <w:rsid w:val="004C22AC"/>
    <w:pPr>
      <w:ind w:left="288" w:right="288"/>
    </w:pPr>
    <w:rPr>
      <w:rFonts w:asciiTheme="minorHAnsi" w:eastAsiaTheme="minorEastAsia" w:hAnsiTheme="minorHAnsi" w:cstheme="minorBidi"/>
      <w:b/>
      <w:bCs/>
      <w:szCs w:val="24"/>
      <w:u w:val="single"/>
    </w:rPr>
  </w:style>
  <w:style w:type="character" w:customStyle="1" w:styleId="underline">
    <w:name w:val="underline"/>
    <w:basedOn w:val="DefaultParagraphFont"/>
    <w:link w:val="textbold"/>
    <w:qFormat/>
    <w:rsid w:val="00F76C4D"/>
  </w:style>
  <w:style w:type="paragraph" w:customStyle="1" w:styleId="textbold">
    <w:name w:val="text bold"/>
    <w:basedOn w:val="Normal"/>
    <w:link w:val="underline"/>
    <w:rsid w:val="00F76C4D"/>
    <w:pPr>
      <w:ind w:left="720"/>
      <w:jc w:val="both"/>
    </w:pPr>
    <w:rPr>
      <w:rFonts w:asciiTheme="minorHAnsi" w:hAnsiTheme="minorHAnsi" w:cstheme="minorBidi"/>
    </w:rPr>
  </w:style>
  <w:style w:type="paragraph" w:customStyle="1" w:styleId="Style8pt">
    <w:name w:val="Style 8 pt"/>
    <w:basedOn w:val="Normal"/>
    <w:next w:val="Normal"/>
    <w:link w:val="Style8ptChar"/>
    <w:qFormat/>
    <w:rsid w:val="0078062E"/>
    <w:pPr>
      <w:ind w:left="288" w:right="288"/>
    </w:pPr>
    <w:rPr>
      <w:sz w:val="16"/>
    </w:rPr>
  </w:style>
  <w:style w:type="character" w:customStyle="1" w:styleId="Style8ptChar">
    <w:name w:val="Style 8 pt Char"/>
    <w:basedOn w:val="DefaultParagraphFont"/>
    <w:link w:val="Style8pt"/>
    <w:rsid w:val="0078062E"/>
    <w:rPr>
      <w:rFonts w:ascii="Calibri" w:hAnsi="Calibri" w:cs="Calibri"/>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rsid w:val="0078062E"/>
    <w:rPr>
      <w:rFonts w:ascii="Calibri" w:eastAsia="Calibri" w:hAnsi="Calibri" w:cs="Times New Roman"/>
      <w:sz w:val="16"/>
    </w:rPr>
  </w:style>
  <w:style w:type="paragraph" w:customStyle="1" w:styleId="Smalltext">
    <w:name w:val="Small text"/>
    <w:aliases w:val="Quote1,Quote11"/>
    <w:basedOn w:val="Normal"/>
    <w:link w:val="SmalltextChar"/>
    <w:qFormat/>
    <w:rsid w:val="0078062E"/>
    <w:rPr>
      <w:sz w:val="14"/>
    </w:rPr>
  </w:style>
  <w:style w:type="character" w:customStyle="1" w:styleId="SmalltextChar">
    <w:name w:val="Small text Char"/>
    <w:aliases w:val="Quote Char,Quote1 Char1"/>
    <w:basedOn w:val="DefaultParagraphFont"/>
    <w:link w:val="Smalltext"/>
    <w:rsid w:val="0078062E"/>
    <w:rPr>
      <w:rFonts w:ascii="Calibri" w:hAnsi="Calibri" w:cs="Calibri"/>
      <w:sz w:val="14"/>
    </w:rPr>
  </w:style>
  <w:style w:type="character" w:customStyle="1" w:styleId="Underline0">
    <w:name w:val="Underline!!"/>
    <w:basedOn w:val="DefaultParagraphFont"/>
    <w:uiPriority w:val="1"/>
    <w:qFormat/>
    <w:rsid w:val="0078062E"/>
    <w:rPr>
      <w:b w:val="0"/>
      <w:bCs/>
      <w:sz w:val="20"/>
      <w:u w:val="single"/>
    </w:rPr>
  </w:style>
  <w:style w:type="paragraph" w:customStyle="1" w:styleId="cardtext">
    <w:name w:val="card text"/>
    <w:basedOn w:val="Normal"/>
    <w:link w:val="cardtextChar"/>
    <w:qFormat/>
    <w:rsid w:val="0078062E"/>
    <w:pPr>
      <w:ind w:left="288" w:right="288"/>
    </w:pPr>
    <w:rPr>
      <w:rFonts w:ascii="Georgia" w:hAnsi="Georgia"/>
    </w:rPr>
  </w:style>
  <w:style w:type="character" w:customStyle="1" w:styleId="cardtextChar">
    <w:name w:val="card text Char"/>
    <w:link w:val="cardtext"/>
    <w:rsid w:val="0078062E"/>
    <w:rPr>
      <w:rFonts w:ascii="Georgia" w:hAnsi="Georgia" w:cs="Calibri"/>
    </w:rPr>
  </w:style>
  <w:style w:type="paragraph" w:styleId="DocumentMap">
    <w:name w:val="Document Map"/>
    <w:basedOn w:val="Normal"/>
    <w:link w:val="DocumentMapChar"/>
    <w:uiPriority w:val="99"/>
    <w:semiHidden/>
    <w:rsid w:val="003963CA"/>
    <w:rPr>
      <w:rFonts w:ascii="Tahoma" w:hAnsi="Tahoma" w:cs="Tahoma"/>
      <w:sz w:val="16"/>
      <w:szCs w:val="16"/>
    </w:rPr>
  </w:style>
  <w:style w:type="character" w:customStyle="1" w:styleId="DocumentMapChar">
    <w:name w:val="Document Map Char"/>
    <w:basedOn w:val="DefaultParagraphFont"/>
    <w:link w:val="DocumentMap"/>
    <w:uiPriority w:val="99"/>
    <w:semiHidden/>
    <w:rsid w:val="003963C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E013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Card,tag,tags,Read stuff,No Spacing1111,No Spacing3,No Spacing112,No Spacing111,No Spacing11111,No Spacing2,No Spacing4,No Spacing41,Tags"/>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
    <w:basedOn w:val="DefaultParagraphFont"/>
    <w:link w:val="Heading4"/>
    <w:uiPriority w:val="4"/>
    <w:rsid w:val="00D176BE"/>
    <w:rPr>
      <w:rFonts w:ascii="Calibri" w:eastAsiaTheme="majorEastAsia" w:hAnsi="Calibri" w:cstheme="majorBidi"/>
      <w:b/>
      <w:bCs/>
      <w:iCs/>
      <w:sz w:val="26"/>
    </w:rPr>
  </w:style>
  <w:style w:type="paragraph" w:customStyle="1" w:styleId="card">
    <w:name w:val="card"/>
    <w:basedOn w:val="Normal"/>
    <w:next w:val="Normal"/>
    <w:uiPriority w:val="6"/>
    <w:qFormat/>
    <w:rsid w:val="004C22AC"/>
    <w:pPr>
      <w:ind w:left="288" w:right="288"/>
    </w:pPr>
    <w:rPr>
      <w:rFonts w:asciiTheme="minorHAnsi" w:eastAsiaTheme="minorEastAsia" w:hAnsiTheme="minorHAnsi" w:cstheme="minorBidi"/>
      <w:b/>
      <w:bCs/>
      <w:szCs w:val="24"/>
      <w:u w:val="single"/>
    </w:rPr>
  </w:style>
  <w:style w:type="character" w:customStyle="1" w:styleId="underline">
    <w:name w:val="underline"/>
    <w:basedOn w:val="DefaultParagraphFont"/>
    <w:link w:val="textbold"/>
    <w:qFormat/>
    <w:rsid w:val="00F76C4D"/>
  </w:style>
  <w:style w:type="paragraph" w:customStyle="1" w:styleId="textbold">
    <w:name w:val="text bold"/>
    <w:basedOn w:val="Normal"/>
    <w:link w:val="underline"/>
    <w:rsid w:val="00F76C4D"/>
    <w:pPr>
      <w:ind w:left="720"/>
      <w:jc w:val="both"/>
    </w:pPr>
    <w:rPr>
      <w:rFonts w:asciiTheme="minorHAnsi" w:hAnsiTheme="minorHAnsi" w:cstheme="minorBidi"/>
    </w:rPr>
  </w:style>
  <w:style w:type="paragraph" w:customStyle="1" w:styleId="Style8pt">
    <w:name w:val="Style 8 pt"/>
    <w:basedOn w:val="Normal"/>
    <w:next w:val="Normal"/>
    <w:link w:val="Style8ptChar"/>
    <w:qFormat/>
    <w:rsid w:val="0078062E"/>
    <w:pPr>
      <w:ind w:left="288" w:right="288"/>
    </w:pPr>
    <w:rPr>
      <w:sz w:val="16"/>
    </w:rPr>
  </w:style>
  <w:style w:type="character" w:customStyle="1" w:styleId="Style8ptChar">
    <w:name w:val="Style 8 pt Char"/>
    <w:basedOn w:val="DefaultParagraphFont"/>
    <w:link w:val="Style8pt"/>
    <w:rsid w:val="0078062E"/>
    <w:rPr>
      <w:rFonts w:ascii="Calibri" w:hAnsi="Calibri" w:cs="Calibri"/>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rsid w:val="0078062E"/>
    <w:rPr>
      <w:rFonts w:ascii="Calibri" w:eastAsia="Calibri" w:hAnsi="Calibri" w:cs="Times New Roman"/>
      <w:sz w:val="16"/>
    </w:rPr>
  </w:style>
  <w:style w:type="paragraph" w:customStyle="1" w:styleId="Smalltext">
    <w:name w:val="Small text"/>
    <w:aliases w:val="Quote1,Quote11"/>
    <w:basedOn w:val="Normal"/>
    <w:link w:val="SmalltextChar"/>
    <w:qFormat/>
    <w:rsid w:val="0078062E"/>
    <w:rPr>
      <w:sz w:val="14"/>
    </w:rPr>
  </w:style>
  <w:style w:type="character" w:customStyle="1" w:styleId="SmalltextChar">
    <w:name w:val="Small text Char"/>
    <w:aliases w:val="Quote Char,Quote1 Char1"/>
    <w:basedOn w:val="DefaultParagraphFont"/>
    <w:link w:val="Smalltext"/>
    <w:rsid w:val="0078062E"/>
    <w:rPr>
      <w:rFonts w:ascii="Calibri" w:hAnsi="Calibri" w:cs="Calibri"/>
      <w:sz w:val="14"/>
    </w:rPr>
  </w:style>
  <w:style w:type="character" w:customStyle="1" w:styleId="Underline0">
    <w:name w:val="Underline!!"/>
    <w:basedOn w:val="DefaultParagraphFont"/>
    <w:uiPriority w:val="1"/>
    <w:qFormat/>
    <w:rsid w:val="0078062E"/>
    <w:rPr>
      <w:b w:val="0"/>
      <w:bCs/>
      <w:sz w:val="20"/>
      <w:u w:val="single"/>
    </w:rPr>
  </w:style>
  <w:style w:type="paragraph" w:customStyle="1" w:styleId="cardtext">
    <w:name w:val="card text"/>
    <w:basedOn w:val="Normal"/>
    <w:link w:val="cardtextChar"/>
    <w:qFormat/>
    <w:rsid w:val="0078062E"/>
    <w:pPr>
      <w:ind w:left="288" w:right="288"/>
    </w:pPr>
    <w:rPr>
      <w:rFonts w:ascii="Georgia" w:hAnsi="Georgia"/>
    </w:rPr>
  </w:style>
  <w:style w:type="character" w:customStyle="1" w:styleId="cardtextChar">
    <w:name w:val="card text Char"/>
    <w:link w:val="cardtext"/>
    <w:rsid w:val="0078062E"/>
    <w:rPr>
      <w:rFonts w:ascii="Georgia" w:hAnsi="Georgia" w:cs="Calibri"/>
    </w:rPr>
  </w:style>
</w:styles>
</file>

<file path=word/webSettings.xml><?xml version="1.0" encoding="utf-8"?>
<w:webSettings xmlns:r="http://schemas.openxmlformats.org/officeDocument/2006/relationships" xmlns:w="http://schemas.openxmlformats.org/wordprocessingml/2006/main">
  <w:divs>
    <w:div w:id="11183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articles.latimes.com/2013/apr/15/world/la-fg-venezuela-maduro-20130416/2" TargetMode="External"/><Relationship Id="rId18" Type="http://schemas.openxmlformats.org/officeDocument/2006/relationships/hyperlink" Target="http://www.nybooks.com/blogs/nyrblog/2013/may/08/chavismo-after-chavez/" TargetMode="External"/><Relationship Id="rId26" Type="http://schemas.openxmlformats.org/officeDocument/2006/relationships/hyperlink" Target="http://blog.foreignpolicy.com/posts/2013/05/20/leaked_recording_of_chavez_propagandist_and_cuban_intel_officer_reveals_deep_divisi" TargetMode="External"/><Relationship Id="rId39" Type="http://schemas.openxmlformats.org/officeDocument/2006/relationships/hyperlink" Target="http://www.chinaandlatinamerica.com/2013/03/the-future-of-china-venezuela-relations.html" TargetMode="External"/><Relationship Id="rId21" Type="http://schemas.openxmlformats.org/officeDocument/2006/relationships/hyperlink" Target="http://www.pbs.org/newshour/rundown/2013/04/venezuelas-chavismo.html" TargetMode="External"/><Relationship Id="rId34" Type="http://schemas.openxmlformats.org/officeDocument/2006/relationships/hyperlink" Target="http://venezuelanalysis.com/print/8703" TargetMode="External"/><Relationship Id="rId42" Type="http://schemas.openxmlformats.org/officeDocument/2006/relationships/hyperlink" Target="http://www.worldcrunch.com/china-2.0/in-america-039-s-backyard-china-039-s-rising-influence-in-latin-america/foreign-policy-trade-economy-investments-energy/c9s11647/" TargetMode="External"/><Relationship Id="rId47" Type="http://schemas.openxmlformats.org/officeDocument/2006/relationships/hyperlink" Target="http://www.ipsnews.net/2013/06/analysts-say-oil-could-help-mend-u-s-venezuela-relations/" TargetMode="External"/><Relationship Id="rId50" Type="http://schemas.openxmlformats.org/officeDocument/2006/relationships/hyperlink" Target="http://www.eluniversal.com/economia/130706/venezuelan-oil-could-drop-to-usd-95-per-barrel%207/6/13" TargetMode="External"/><Relationship Id="rId55" Type="http://schemas.openxmlformats.org/officeDocument/2006/relationships/hyperlink" Target="http://www.globaltimes.cn/content/794701.shtml" TargetMode="External"/><Relationship Id="rId7" Type="http://schemas.openxmlformats.org/officeDocument/2006/relationships/footnotes" Target="footnotes.xml"/><Relationship Id="rId12" Type="http://schemas.openxmlformats.org/officeDocument/2006/relationships/hyperlink" Target="http://www.globaleconomicgovernance.org/wp-content/uploads/IR-Colloquium-MT12-Week-5_The-Irony-of-Global-Economic-Governance.pdf" TargetMode="External"/><Relationship Id="rId17" Type="http://schemas.openxmlformats.org/officeDocument/2006/relationships/hyperlink" Target="http://www.thedialogue.org/page.cfm?pageID=32&amp;pubID=3304" TargetMode="External"/><Relationship Id="rId25" Type="http://schemas.openxmlformats.org/officeDocument/2006/relationships/hyperlink" Target="http://blog.heritage.org/2013/03/18/beware-of-venezuelas-paranoid-anti-americanism/" TargetMode="External"/><Relationship Id="rId33" Type="http://schemas.openxmlformats.org/officeDocument/2006/relationships/hyperlink" Target="http://www.globaleconomiccrisis.com/blog/archives/356" TargetMode="External"/><Relationship Id="rId38" Type="http://schemas.openxmlformats.org/officeDocument/2006/relationships/hyperlink" Target="http://www.chinaandlatinamerica.com/2013/03/the-future-of-china-venezuela-relations.html%203/30/13" TargetMode="External"/><Relationship Id="rId46" Type="http://schemas.openxmlformats.org/officeDocument/2006/relationships/hyperlink" Target="http://www.foxnews.com/world/2013/05/04/addicted-to-oil-venezuela-faces-grim-future-with-prices-and-production-dropping/" TargetMode="External"/><Relationship Id="rId59"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www.newrepublic.com/article/112920/venezuela-elections-2013-close-results-are-defeat-chavismo" TargetMode="External"/><Relationship Id="rId20" Type="http://schemas.openxmlformats.org/officeDocument/2006/relationships/hyperlink" Target="http://www.globalpost.com/dispatch/news/afp/130410/among-chavistas-support-maduro-not-unconditional" TargetMode="External"/><Relationship Id="rId29" Type="http://schemas.openxmlformats.org/officeDocument/2006/relationships/hyperlink" Target="http://nsnbc.me/2013/04/26/maduro-plans-economic-reform-reform-of-currency-exchange-and-special-economic-zones-in-venezuela/" TargetMode="External"/><Relationship Id="rId41" Type="http://schemas.openxmlformats.org/officeDocument/2006/relationships/hyperlink" Target="http://www.telegraph.co.uk/finance/commodities/9920725/Death-of-Hugo-Chavez-propels-Venezuelan-oil-production-into-the-spotlight.html" TargetMode="External"/><Relationship Id="rId54" Type="http://schemas.openxmlformats.org/officeDocument/2006/relationships/hyperlink" Target="http://www.ogj.com/articles/print/volume-111/issue-4c/regular-features/journally-speaking/chinese-nocs--expansion.html%2004/22/201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lobaleconomicgovernance.org/wp-content/uploads/IR-Colloquium-MT12-Week-5_The-Irony-of-Global-Economic-Governance.pdf" TargetMode="External"/><Relationship Id="rId24" Type="http://schemas.openxmlformats.org/officeDocument/2006/relationships/hyperlink" Target="http://www.ipsnews.net/2013/06/analysts-say-oil-could-help-mend-u-s-venezuela-relations/" TargetMode="External"/><Relationship Id="rId32" Type="http://schemas.openxmlformats.org/officeDocument/2006/relationships/hyperlink" Target="http://centerforworldconflictandpeace.blogspot.com/2013/03/russias-uncertain-position-in-post.html" TargetMode="External"/><Relationship Id="rId37" Type="http://schemas.openxmlformats.org/officeDocument/2006/relationships/hyperlink" Target="http://investorintel.com/politics-intel/chavezs-political-heir-wins-but-venezuela-collapsing-in-a-welfare-binge/" TargetMode="External"/><Relationship Id="rId40" Type="http://schemas.openxmlformats.org/officeDocument/2006/relationships/hyperlink" Target="http://www.breitbart.com/Big-Peace/2013/03/09/Venezuela--China-vow-deeper-ties-after-Chavez-death%203/9/2013" TargetMode="External"/><Relationship Id="rId45" Type="http://schemas.openxmlformats.org/officeDocument/2006/relationships/hyperlink" Target="https://publicpolicy.stanford.edu/system/files/strictlybusinesssieprpolicybrief.pdf" TargetMode="External"/><Relationship Id="rId53" Type="http://schemas.openxmlformats.org/officeDocument/2006/relationships/hyperlink" Target="http://online.wsj.com/article/BT-CO-20130305-714824.html%203/5/2013" TargetMode="External"/><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strategicstudiesinstitute.army.mil/pdffiles/PUB628.pdf" TargetMode="External"/><Relationship Id="rId23" Type="http://schemas.openxmlformats.org/officeDocument/2006/relationships/hyperlink" Target="http://www.thedialogue.org/page.cfm?pageID=32&amp;pubID=3297" TargetMode="External"/><Relationship Id="rId28" Type="http://schemas.openxmlformats.org/officeDocument/2006/relationships/hyperlink" Target="http://www.china.org.cn/opinion/2013-04/16/content_28554475.htm" TargetMode="External"/><Relationship Id="rId36" Type="http://schemas.openxmlformats.org/officeDocument/2006/relationships/hyperlink" Target="http://www.worldcrunch.com/china-2.0/in-america-039-s-backyard-china-039-s-rising-influence-in-latin-america/foreign-policy-trade-economy-investments-energy/c9s11647/" TargetMode="External"/><Relationship Id="rId49" Type="http://schemas.openxmlformats.org/officeDocument/2006/relationships/hyperlink" Target="http://english.peopledaily.com.cn/90778/8164901.html%203/13/2013" TargetMode="External"/><Relationship Id="rId57" Type="http://schemas.openxmlformats.org/officeDocument/2006/relationships/fontTable" Target="fontTable.xml"/><Relationship Id="rId10" Type="http://schemas.openxmlformats.org/officeDocument/2006/relationships/hyperlink" Target="http://www.newrepublic.com/article/112920/venezuela-elections-2013-close-results-are-defeat-chavismo" TargetMode="External"/><Relationship Id="rId19" Type="http://schemas.openxmlformats.org/officeDocument/2006/relationships/hyperlink" Target="http://latino.foxnews.com/latino/politics/2013/04/17/us-venezuelan-relations-remain-tense-under-maduro-experts-claim/" TargetMode="External"/><Relationship Id="rId31" Type="http://schemas.openxmlformats.org/officeDocument/2006/relationships/hyperlink" Target="http://www.globalpost.com/dispatch/news/agencia-efe/130702/maduro-reaffirms-venezuelas-alliance-russia" TargetMode="External"/><Relationship Id="rId44" Type="http://schemas.openxmlformats.org/officeDocument/2006/relationships/hyperlink" Target="http://jwelb.oxfordjournals.org/content/early/2013/05/28/jwelb.jwt005.full" TargetMode="External"/><Relationship Id="rId52" Type="http://schemas.openxmlformats.org/officeDocument/2006/relationships/hyperlink" Target="http://www.china.org.cn/business/2012-12/02/content_27287270.htm%2012/2/12" TargetMode="External"/><Relationship Id="rId4" Type="http://schemas.openxmlformats.org/officeDocument/2006/relationships/styles" Target="styles.xml"/><Relationship Id="rId9" Type="http://schemas.openxmlformats.org/officeDocument/2006/relationships/hyperlink" Target="http://venezuelanalysis.com/analysis/9764" TargetMode="External"/><Relationship Id="rId14" Type="http://schemas.openxmlformats.org/officeDocument/2006/relationships/hyperlink" Target="http://www.americasquarterly.org/chavez-death-leaves-power-vacuum-venezuela" TargetMode="External"/><Relationship Id="rId22" Type="http://schemas.openxmlformats.org/officeDocument/2006/relationships/hyperlink" Target="http://www.thedialogue.org/page.cfm?pageID=32&amp;pubID=3338" TargetMode="External"/><Relationship Id="rId27" Type="http://schemas.openxmlformats.org/officeDocument/2006/relationships/hyperlink" Target="http://www.nybooks.com/blogs/nyrblog/2013/may/08/chavismo-after-chavez/" TargetMode="External"/><Relationship Id="rId30" Type="http://schemas.openxmlformats.org/officeDocument/2006/relationships/hyperlink" Target="http://www.movimientolatidopatria.org/2012/09/25/los-vinculos-de-cabello-con-el-narcotrafico/" TargetMode="External"/><Relationship Id="rId35" Type="http://schemas.openxmlformats.org/officeDocument/2006/relationships/hyperlink" Target="http://www.stratfor.com/weekly/geopolitics_130_oil" TargetMode="External"/><Relationship Id="rId43" Type="http://schemas.openxmlformats.org/officeDocument/2006/relationships/hyperlink" Target="http://www.thegwpf.org/fossil-fuel-production-higher-venezuela/" TargetMode="External"/><Relationship Id="rId48" Type="http://schemas.openxmlformats.org/officeDocument/2006/relationships/hyperlink" Target="http://csis.org/publication/kerry-jaua-meeting-resetting-us-venezuela-relations%206/21/2013" TargetMode="External"/><Relationship Id="rId56" Type="http://schemas.openxmlformats.org/officeDocument/2006/relationships/hyperlink" Target="http://www.cfr.org/venezuela/political-unrest-venezuela/p28936" TargetMode="External"/><Relationship Id="rId8" Type="http://schemas.openxmlformats.org/officeDocument/2006/relationships/endnotes" Target="endnotes.xml"/><Relationship Id="rId51" Type="http://schemas.openxmlformats.org/officeDocument/2006/relationships/hyperlink" Target="http://venezuelanalysis.com/news/7173%208/14/2012"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117</Pages>
  <Words>57217</Words>
  <Characters>326138</Characters>
  <Application>Microsoft Office Word</Application>
  <DocSecurity>0</DocSecurity>
  <Lines>2717</Lines>
  <Paragraphs>765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382590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Owner, Team 2011</cp:lastModifiedBy>
  <cp:revision>2</cp:revision>
  <dcterms:created xsi:type="dcterms:W3CDTF">2013-08-09T16:32:00Z</dcterms:created>
  <dcterms:modified xsi:type="dcterms:W3CDTF">2013-08-09T16:32:00Z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