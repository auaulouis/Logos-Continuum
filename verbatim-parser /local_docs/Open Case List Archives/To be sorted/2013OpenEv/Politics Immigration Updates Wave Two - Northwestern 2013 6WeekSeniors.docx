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C198D" w:rsidRDefault="007C198D" w:rsidP="00C5532D">
      <w:pPr>
        <w:pStyle w:val="Heading1"/>
      </w:pPr>
      <w:r>
        <w:t>NDI 2013 – 6WS – Politics Immigration Updates Two</w:t>
      </w:r>
    </w:p>
    <w:p w:rsidR="005A491D" w:rsidRDefault="00C5532D" w:rsidP="00C5532D">
      <w:pPr>
        <w:pStyle w:val="Heading1"/>
      </w:pPr>
      <w:r>
        <w:lastRenderedPageBreak/>
        <w:t>Ptix Ups</w:t>
      </w:r>
    </w:p>
    <w:p w:rsidR="00C5532D" w:rsidRDefault="00C5532D" w:rsidP="00C5532D">
      <w:pPr>
        <w:pStyle w:val="Heading2"/>
      </w:pPr>
      <w:r>
        <w:lastRenderedPageBreak/>
        <w:t>Neg</w:t>
      </w:r>
      <w:r w:rsidR="00690BCF">
        <w:t xml:space="preserve"> Uniqueness</w:t>
      </w:r>
    </w:p>
    <w:p w:rsidR="00C5532D" w:rsidRPr="00C5532D" w:rsidRDefault="00C5532D" w:rsidP="00C5532D">
      <w:pPr>
        <w:pStyle w:val="Heading3"/>
      </w:pPr>
      <w:r>
        <w:lastRenderedPageBreak/>
        <w:t>Will Pass - House</w:t>
      </w:r>
    </w:p>
    <w:p w:rsidR="00C5532D" w:rsidRPr="00C5532D" w:rsidRDefault="00C5532D" w:rsidP="00C5532D"/>
    <w:p w:rsidR="00C5532D" w:rsidRDefault="00C5532D" w:rsidP="00C5532D">
      <w:pPr>
        <w:pStyle w:val="Heading4"/>
      </w:pPr>
      <w:r>
        <w:t>Will Pass the House</w:t>
      </w:r>
    </w:p>
    <w:p w:rsidR="00C5532D" w:rsidRDefault="00C5532D" w:rsidP="00C5532D">
      <w:r w:rsidRPr="004C5EBC">
        <w:rPr>
          <w:rStyle w:val="StyleStyleBold12pt"/>
        </w:rPr>
        <w:t>Nowicki 7/31</w:t>
      </w:r>
      <w:r>
        <w:t xml:space="preserve"> (Dan, USA today news, 2013, “Immigration reform backers see hopeful signs in House,” </w:t>
      </w:r>
      <w:r w:rsidRPr="004C5EBC">
        <w:t>http://www.usatoday.com/story/news/nation/2013/07/31/immigration-reform-backers-see-hopeful-signs-in-house/2607343/</w:t>
      </w:r>
      <w:r>
        <w:t>)</w:t>
      </w:r>
    </w:p>
    <w:p w:rsidR="00C5532D" w:rsidRDefault="00C5532D" w:rsidP="00C5532D"/>
    <w:p w:rsidR="00964695" w:rsidRDefault="00C5532D" w:rsidP="00C5532D">
      <w:r>
        <w:t xml:space="preserve">PHOENIX -- </w:t>
      </w:r>
      <w:r w:rsidRPr="00964695">
        <w:rPr>
          <w:rStyle w:val="StyleBoldUnderline"/>
        </w:rPr>
        <w:t>Despite</w:t>
      </w:r>
      <w:r>
        <w:t xml:space="preserve"> the </w:t>
      </w:r>
      <w:r w:rsidRPr="00964695">
        <w:rPr>
          <w:rStyle w:val="StyleBoldUnderline"/>
        </w:rPr>
        <w:t>missed goals, uncertain timetable and</w:t>
      </w:r>
      <w:r>
        <w:t xml:space="preserve"> at-times </w:t>
      </w:r>
      <w:r w:rsidRPr="00964695">
        <w:rPr>
          <w:rStyle w:val="StyleBoldUnderline"/>
        </w:rPr>
        <w:t>heated rhetoric in the</w:t>
      </w:r>
      <w:r>
        <w:t xml:space="preserve"> Republican-led </w:t>
      </w:r>
      <w:r w:rsidRPr="00964695">
        <w:rPr>
          <w:rStyle w:val="StyleBoldUnderline"/>
        </w:rPr>
        <w:t xml:space="preserve">House </w:t>
      </w:r>
      <w:r>
        <w:t xml:space="preserve">of Representatives, </w:t>
      </w:r>
      <w:r w:rsidRPr="00964695">
        <w:rPr>
          <w:rStyle w:val="StyleBoldUnderline"/>
        </w:rPr>
        <w:t>immigration-reform supporters remain cautiously optimistic that a game plan is emerging that will have lawmakers voting on the legislation this year</w:t>
      </w:r>
      <w:r>
        <w:t>.</w:t>
      </w:r>
      <w:r w:rsidRPr="005A491D">
        <w:t xml:space="preserve"> </w:t>
      </w:r>
      <w:r>
        <w:t xml:space="preserve">Action in the House is on hold until after Congress returns from its August recess on Sept. 9. But </w:t>
      </w:r>
      <w:r w:rsidRPr="00964695">
        <w:rPr>
          <w:rStyle w:val="StyleBoldUnderline"/>
        </w:rPr>
        <w:t>the five-week break,</w:t>
      </w:r>
      <w:r>
        <w:t xml:space="preserve"> during which representatives will hold town hall meetings and otherwise gauge the feelings of their constituents, </w:t>
      </w:r>
      <w:r w:rsidRPr="00964695">
        <w:rPr>
          <w:rStyle w:val="StyleBoldUnderline"/>
        </w:rPr>
        <w:t>could go a long way toward determining the legislation's fate</w:t>
      </w:r>
      <w:r>
        <w:t>.</w:t>
      </w:r>
    </w:p>
    <w:p w:rsidR="00964695" w:rsidRDefault="00964695" w:rsidP="00964695">
      <w:pPr>
        <w:pStyle w:val="Heading4"/>
      </w:pPr>
      <w:r>
        <w:t>Will Pass – republican leaders (also can be spun as AT: Hastert Rule)</w:t>
      </w:r>
    </w:p>
    <w:p w:rsidR="00964695" w:rsidRDefault="00964695" w:rsidP="00964695">
      <w:r w:rsidRPr="004C5EBC">
        <w:rPr>
          <w:rStyle w:val="StyleStyleBold12pt"/>
        </w:rPr>
        <w:t>Nowicki 7/31</w:t>
      </w:r>
      <w:r>
        <w:t xml:space="preserve"> (Dan, USA today news, 2013, “Immigration reform backers see hopeful signs in House,” </w:t>
      </w:r>
      <w:r w:rsidRPr="004C5EBC">
        <w:t>http://www.usatoday.com/story/news/nation/2013/07/31/immigration-reform-backers-see-hopeful-signs-in-house/2607343/</w:t>
      </w:r>
      <w:r>
        <w:t>)</w:t>
      </w:r>
    </w:p>
    <w:p w:rsidR="00964695" w:rsidRDefault="00964695" w:rsidP="00964695"/>
    <w:p w:rsidR="00964695" w:rsidRDefault="00964695" w:rsidP="00C5532D">
      <w:r w:rsidRPr="00964695">
        <w:rPr>
          <w:rStyle w:val="StyleBoldUnderline"/>
        </w:rPr>
        <w:t>Reform advocates</w:t>
      </w:r>
      <w:r>
        <w:t xml:space="preserve"> say they </w:t>
      </w:r>
      <w:r w:rsidRPr="00964695">
        <w:rPr>
          <w:rStyle w:val="StyleBoldUnderline"/>
        </w:rPr>
        <w:t>detect a sincere effort by Republican leaders such as</w:t>
      </w:r>
      <w:r>
        <w:t xml:space="preserve"> House Speaker John </w:t>
      </w:r>
      <w:r w:rsidRPr="00964695">
        <w:rPr>
          <w:rStyle w:val="StyleBoldUnderline"/>
        </w:rPr>
        <w:t>Boehner</w:t>
      </w:r>
      <w:r>
        <w:t xml:space="preserve">, R-Ohio, and Rep. Paul Ryan, R-Wis., </w:t>
      </w:r>
      <w:r w:rsidRPr="00964695">
        <w:rPr>
          <w:rStyle w:val="StyleBoldUnderline"/>
        </w:rPr>
        <w:t>to come up with solutions for the most vexing problems associated with the nation's broken border system, including</w:t>
      </w:r>
      <w:r>
        <w:t xml:space="preserve"> addressing the status of the estimated 11 million </w:t>
      </w:r>
      <w:r w:rsidRPr="00964695">
        <w:rPr>
          <w:rStyle w:val="StyleBoldUnderline"/>
        </w:rPr>
        <w:t>undocumented immigrants</w:t>
      </w:r>
      <w:r>
        <w:t xml:space="preserve"> who have already settled in the country.</w:t>
      </w:r>
      <w:r w:rsidRPr="006545D1">
        <w:t xml:space="preserve"> </w:t>
      </w:r>
      <w:r>
        <w:t xml:space="preserve">At a town hall meeting last month in Racine, Wis., </w:t>
      </w:r>
      <w:r w:rsidRPr="00964695">
        <w:rPr>
          <w:rStyle w:val="StyleBoldUnderline"/>
        </w:rPr>
        <w:t>Ryan</w:t>
      </w:r>
      <w:r>
        <w:t xml:space="preserve">, the 2012 Republican vice presidential nominee and a possible 2016 White House hopeful, </w:t>
      </w:r>
      <w:r w:rsidRPr="00964695">
        <w:rPr>
          <w:rStyle w:val="StyleBoldUnderline"/>
        </w:rPr>
        <w:t>told</w:t>
      </w:r>
      <w:r>
        <w:t xml:space="preserve"> the audience </w:t>
      </w:r>
      <w:r w:rsidRPr="00964695">
        <w:rPr>
          <w:rStyle w:val="StyleBoldUnderline"/>
        </w:rPr>
        <w:t>that the group of House immigration bills would include one "to legalize people who are undocumented,</w:t>
      </w:r>
      <w:r>
        <w:t>" the Milwaukee Journal Sentinel reported.</w:t>
      </w:r>
    </w:p>
    <w:p w:rsidR="00C5532D" w:rsidRDefault="00C5532D" w:rsidP="00C5532D"/>
    <w:p w:rsidR="00964695" w:rsidRDefault="00964695" w:rsidP="00964695">
      <w:pPr>
        <w:pStyle w:val="Heading3"/>
      </w:pPr>
      <w:r>
        <w:lastRenderedPageBreak/>
        <w:t>AT: Passed Senate</w:t>
      </w:r>
    </w:p>
    <w:p w:rsidR="005A491D" w:rsidRDefault="005A491D" w:rsidP="005A491D">
      <w:pPr>
        <w:pStyle w:val="Heading4"/>
      </w:pPr>
      <w:r>
        <w:t>Senate and house will still have to compromise</w:t>
      </w:r>
    </w:p>
    <w:p w:rsidR="00C5532D" w:rsidRDefault="00C5532D" w:rsidP="00C5532D">
      <w:r w:rsidRPr="004C5EBC">
        <w:rPr>
          <w:rStyle w:val="StyleStyleBold12pt"/>
        </w:rPr>
        <w:t>Nowicki 7/31</w:t>
      </w:r>
      <w:r>
        <w:t xml:space="preserve"> (Dan, USA today news, 2013, “Immigration reform backers see hopeful signs in House,” </w:t>
      </w:r>
      <w:r w:rsidRPr="004C5EBC">
        <w:t>http://www.usatoday.com/story/news/nation/2013/07/31/immigration-reform-backers-see-hopeful-signs-in-house/2607343/</w:t>
      </w:r>
      <w:r>
        <w:t>)</w:t>
      </w:r>
    </w:p>
    <w:p w:rsidR="005A491D" w:rsidRPr="005A491D" w:rsidRDefault="005A491D" w:rsidP="005A491D"/>
    <w:p w:rsidR="00964695" w:rsidRDefault="005A491D" w:rsidP="00D17C4E">
      <w:r w:rsidRPr="00964695">
        <w:rPr>
          <w:rStyle w:val="StyleBoldUnderline"/>
        </w:rPr>
        <w:t>The break comes as other developments offer renewed hope for supporters of immigration reform</w:t>
      </w:r>
      <w:r>
        <w:t>.</w:t>
      </w:r>
      <w:r w:rsidRPr="005A491D">
        <w:t xml:space="preserve"> </w:t>
      </w:r>
      <w:r>
        <w:t xml:space="preserve">While </w:t>
      </w:r>
      <w:r w:rsidRPr="00964695">
        <w:rPr>
          <w:rStyle w:val="StyleBoldUnderline"/>
        </w:rPr>
        <w:t>House Republican leaders</w:t>
      </w:r>
      <w:r>
        <w:t xml:space="preserve"> flatly </w:t>
      </w:r>
      <w:r w:rsidRPr="00964695">
        <w:rPr>
          <w:rStyle w:val="StyleBoldUnderline"/>
        </w:rPr>
        <w:t>rejected the</w:t>
      </w:r>
      <w:r>
        <w:t xml:space="preserve"> comprehensive immigration </w:t>
      </w:r>
      <w:r w:rsidRPr="00964695">
        <w:rPr>
          <w:rStyle w:val="StyleBoldUnderline"/>
        </w:rPr>
        <w:t xml:space="preserve">package </w:t>
      </w:r>
      <w:r>
        <w:t xml:space="preserve">that </w:t>
      </w:r>
      <w:r w:rsidRPr="00964695">
        <w:rPr>
          <w:rStyle w:val="StyleBoldUnderline"/>
        </w:rPr>
        <w:t>the Senate passed</w:t>
      </w:r>
      <w:r>
        <w:t xml:space="preserve"> June 27, making it seem as though immigration reform was destined to die a slow death,</w:t>
      </w:r>
      <w:r w:rsidR="00964695">
        <w:t xml:space="preserve"> </w:t>
      </w:r>
      <w:r>
        <w:t xml:space="preserve">it appears likely that </w:t>
      </w:r>
      <w:r w:rsidRPr="00964695">
        <w:rPr>
          <w:rStyle w:val="StyleBoldUnderline"/>
        </w:rPr>
        <w:t>votes on a series of bills are possible in October and that a conference committee with the Senate could be completed in December or early next year, before midterm</w:t>
      </w:r>
      <w:r>
        <w:t xml:space="preserve"> election-year politics paralyze Capitol Hill.</w:t>
      </w:r>
    </w:p>
    <w:p w:rsidR="00964695" w:rsidRDefault="00964695" w:rsidP="00964695">
      <w:pPr>
        <w:pStyle w:val="Heading4"/>
      </w:pPr>
      <w:r>
        <w:t>Will Pass but will require Compromise with the Senate</w:t>
      </w:r>
    </w:p>
    <w:p w:rsidR="00964695" w:rsidRDefault="00964695" w:rsidP="00964695">
      <w:r w:rsidRPr="004C5EBC">
        <w:rPr>
          <w:rStyle w:val="StyleStyleBold12pt"/>
        </w:rPr>
        <w:t>Nowicki 7/31</w:t>
      </w:r>
      <w:r>
        <w:t xml:space="preserve"> (Dan, USA today news, 2013, “Immigration reform backers see hopeful signs in House,” </w:t>
      </w:r>
      <w:r w:rsidRPr="004C5EBC">
        <w:t>http://www.usatoday.com/story/news/nation/2013/07/31/immigration-reform-backers-see-hopeful-signs-in-house/2607343/</w:t>
      </w:r>
      <w:r>
        <w:t>)</w:t>
      </w:r>
    </w:p>
    <w:p w:rsidR="00964695" w:rsidRDefault="00964695" w:rsidP="00964695"/>
    <w:p w:rsidR="00964695" w:rsidRDefault="00964695" w:rsidP="00D17C4E">
      <w:r>
        <w:t xml:space="preserve">Other observers also said that </w:t>
      </w:r>
      <w:r w:rsidRPr="00964695">
        <w:rPr>
          <w:rStyle w:val="StyleBoldUnderline"/>
        </w:rPr>
        <w:t>there may be cause for</w:t>
      </w:r>
      <w:r>
        <w:t xml:space="preserve"> cautious </w:t>
      </w:r>
      <w:r w:rsidRPr="00964695">
        <w:rPr>
          <w:rStyle w:val="StyleBoldUnderline"/>
        </w:rPr>
        <w:t>optimism about</w:t>
      </w:r>
      <w:r>
        <w:t xml:space="preserve"> immigration </w:t>
      </w:r>
      <w:r w:rsidRPr="00964695">
        <w:rPr>
          <w:rStyle w:val="StyleBoldUnderline"/>
        </w:rPr>
        <w:t>reform's chances in the House. The Senate took a top-down approac</w:t>
      </w:r>
      <w:r>
        <w:t xml:space="preserve">h, with a group of influential senators leading the way, </w:t>
      </w:r>
      <w:r w:rsidRPr="00964695">
        <w:rPr>
          <w:rStyle w:val="StyleBoldUnderline"/>
        </w:rPr>
        <w:t>while the House is taking more of a bottom-up approach, but House Republicans are grappling with the issues and asking "what can we do, how far can we stretch</w:t>
      </w:r>
      <w:r>
        <w:t>," said Tamar Jacoby, president of ImmigrationWorks USA, a coalition of business groups that backs immigration reform.</w:t>
      </w:r>
      <w:r w:rsidRPr="004C5EBC">
        <w:t xml:space="preserve"> </w:t>
      </w:r>
      <w:r>
        <w:t xml:space="preserve">More </w:t>
      </w:r>
      <w:r w:rsidRPr="00964695">
        <w:rPr>
          <w:rStyle w:val="StyleBoldUnderline"/>
        </w:rPr>
        <w:t>Republicans are talking about a way to achieve legal status for undocumented immigrants without a special path to citizenship</w:t>
      </w:r>
      <w:r>
        <w:t xml:space="preserve">, Jacoby said. And from her perspective, </w:t>
      </w:r>
      <w:r w:rsidRPr="00964695">
        <w:rPr>
          <w:rStyle w:val="StyleBoldUnderline"/>
        </w:rPr>
        <w:t>the House's take on workplace enforcement, a lower-skilled worker program and border security might turn out better than the Senate's</w:t>
      </w:r>
      <w:r>
        <w:t>.</w:t>
      </w:r>
      <w:r w:rsidRPr="004C5EBC">
        <w:t xml:space="preserve"> </w:t>
      </w:r>
      <w:r>
        <w:t>"</w:t>
      </w:r>
      <w:r w:rsidRPr="00964695">
        <w:rPr>
          <w:rStyle w:val="StyleBoldUnderline"/>
        </w:rPr>
        <w:t>The House could come through</w:t>
      </w:r>
      <w:r>
        <w:t xml:space="preserve"> in ways that really would advance the ball and be helpful and be part of the solution," she said. "</w:t>
      </w:r>
      <w:r w:rsidRPr="00964695">
        <w:rPr>
          <w:rStyle w:val="StyleBoldUnderline"/>
        </w:rPr>
        <w:t>It's not going to be the Senate way, but I don't think the question is going to be the Senate way or nothing</w:t>
      </w:r>
      <w:r>
        <w:t>."</w:t>
      </w:r>
    </w:p>
    <w:p w:rsidR="000022F2" w:rsidRDefault="00964695" w:rsidP="00964695">
      <w:pPr>
        <w:pStyle w:val="Heading3"/>
      </w:pPr>
      <w:r>
        <w:lastRenderedPageBreak/>
        <w:t>Will Pass – AT: Citizenship</w:t>
      </w:r>
    </w:p>
    <w:p w:rsidR="005A491D" w:rsidRDefault="005A491D" w:rsidP="005A491D">
      <w:pPr>
        <w:pStyle w:val="Heading4"/>
      </w:pPr>
      <w:r>
        <w:t>Will Pass – citizenship compromise</w:t>
      </w:r>
    </w:p>
    <w:p w:rsidR="00C5532D" w:rsidRDefault="00C5532D" w:rsidP="00C5532D">
      <w:r w:rsidRPr="004C5EBC">
        <w:rPr>
          <w:rStyle w:val="StyleStyleBold12pt"/>
        </w:rPr>
        <w:t>Nowicki 7/31</w:t>
      </w:r>
      <w:r>
        <w:t xml:space="preserve"> (Dan, USA today news, 2013, “Immigration reform backers see hopeful signs in House,” </w:t>
      </w:r>
      <w:r w:rsidRPr="004C5EBC">
        <w:t>http://www.usatoday.com/story/news/nation/2013/07/31/immigration-reform-backers-see-hopeful-signs-in-house/2607343/</w:t>
      </w:r>
      <w:r>
        <w:t>)</w:t>
      </w:r>
    </w:p>
    <w:p w:rsidR="005A491D" w:rsidRDefault="005A491D" w:rsidP="005A491D"/>
    <w:p w:rsidR="005A491D" w:rsidRDefault="005A491D" w:rsidP="005A491D">
      <w:r>
        <w:t xml:space="preserve">Hoping to avoid the broad pathway to citizenship included in the Senate-passed plan, many </w:t>
      </w:r>
      <w:r w:rsidRPr="00964695">
        <w:rPr>
          <w:rStyle w:val="StyleBoldUnderline"/>
        </w:rPr>
        <w:t>House Republicans are</w:t>
      </w:r>
      <w:r>
        <w:t xml:space="preserve"> more </w:t>
      </w:r>
      <w:r w:rsidRPr="00964695">
        <w:rPr>
          <w:rStyle w:val="StyleBoldUnderline"/>
        </w:rPr>
        <w:t xml:space="preserve">open to legislation without a special path for most undocumented immigrants. They are more inclined to limit citizenship to young </w:t>
      </w:r>
      <w:r w:rsidRPr="00964695">
        <w:t>undocumented immigrants</w:t>
      </w:r>
      <w:r>
        <w:t>, known as "</w:t>
      </w:r>
      <w:r w:rsidRPr="00964695">
        <w:rPr>
          <w:rStyle w:val="StyleBoldUnderline"/>
        </w:rPr>
        <w:t>dreamers</w:t>
      </w:r>
      <w:r>
        <w:t xml:space="preserve">," and leave the majority of the 11 million who have no legal status without a certain path to citizenship. </w:t>
      </w:r>
      <w:r w:rsidRPr="00964695">
        <w:rPr>
          <w:rStyle w:val="StyleBoldUnderline"/>
        </w:rPr>
        <w:t>The idea would allow many to work toward citizenship through existing channels</w:t>
      </w:r>
      <w:r>
        <w:t xml:space="preserve">, such as having their children or employers sponsor them, which would be more difficult than allowing them to apply for citizenship on their own after they received permanent </w:t>
      </w:r>
      <w:r w:rsidRPr="00964695">
        <w:t>residency. While many reform backers disagree with that concept,</w:t>
      </w:r>
      <w:r w:rsidRPr="00964695">
        <w:rPr>
          <w:rStyle w:val="StyleBoldUnderline"/>
        </w:rPr>
        <w:t xml:space="preserve"> they say it at least would provide a starting point for House and Senate negotiations on</w:t>
      </w:r>
      <w:r>
        <w:t xml:space="preserve"> bringing </w:t>
      </w:r>
      <w:r w:rsidRPr="00964695">
        <w:rPr>
          <w:rStyle w:val="StyleBoldUnderline"/>
        </w:rPr>
        <w:t>undocumented immigrants</w:t>
      </w:r>
      <w:r>
        <w:t xml:space="preserve"> out of the shadows. </w:t>
      </w:r>
    </w:p>
    <w:p w:rsidR="00964695" w:rsidRDefault="00964695" w:rsidP="00964695">
      <w:pPr>
        <w:pStyle w:val="Heading3"/>
      </w:pPr>
      <w:r>
        <w:lastRenderedPageBreak/>
        <w:t>Will Pass – AT: Steve King</w:t>
      </w:r>
    </w:p>
    <w:p w:rsidR="009E2B2C" w:rsidRDefault="00964695" w:rsidP="009E2B2C">
      <w:pPr>
        <w:pStyle w:val="Heading4"/>
      </w:pPr>
      <w:r>
        <w:t>Steve King makes Passage More likely – means other republicans are more willing to compromise</w:t>
      </w:r>
    </w:p>
    <w:p w:rsidR="00C5532D" w:rsidRDefault="00C5532D" w:rsidP="00C5532D">
      <w:r w:rsidRPr="004C5EBC">
        <w:rPr>
          <w:rStyle w:val="StyleStyleBold12pt"/>
        </w:rPr>
        <w:t>Nowicki 7/31</w:t>
      </w:r>
      <w:r>
        <w:t xml:space="preserve"> (Dan, USA today news, 2013, “Immigration reform backers see hopeful signs in House,” </w:t>
      </w:r>
      <w:r w:rsidRPr="004C5EBC">
        <w:t>http://www.usatoday.com/story/news/nation/2013/07/31/immigration-reform-backers-see-hopeful-signs-in-house/2607343/</w:t>
      </w:r>
      <w:r>
        <w:t>)</w:t>
      </w:r>
    </w:p>
    <w:p w:rsidR="009E2B2C" w:rsidRDefault="009E2B2C" w:rsidP="009E2B2C"/>
    <w:p w:rsidR="009E2B2C" w:rsidRDefault="009E2B2C" w:rsidP="009E2B2C">
      <w:r>
        <w:t xml:space="preserve">Sharry noted that </w:t>
      </w:r>
      <w:r w:rsidRPr="00964695">
        <w:rPr>
          <w:rStyle w:val="StyleBoldUnderline"/>
        </w:rPr>
        <w:t>the blowback from King's derogatory comments about dreamers already was overshadowing the strides made by</w:t>
      </w:r>
      <w:r>
        <w:t xml:space="preserve"> McCain, Flake and </w:t>
      </w:r>
      <w:r w:rsidRPr="00964695">
        <w:rPr>
          <w:rStyle w:val="StyleBoldUnderline"/>
        </w:rPr>
        <w:t>other Republicans</w:t>
      </w:r>
      <w:r>
        <w:t xml:space="preserve"> who backed the Senate immigration bill. Sharry and Flake both said </w:t>
      </w:r>
      <w:r w:rsidRPr="00964695">
        <w:rPr>
          <w:rStyle w:val="Emphasis"/>
        </w:rPr>
        <w:t>the controversy should provide House Republicans extra motivation to get immigration reform done</w:t>
      </w:r>
      <w:r>
        <w:t>.</w:t>
      </w:r>
      <w:r w:rsidRPr="009E2B2C">
        <w:t xml:space="preserve"> </w:t>
      </w:r>
      <w:r>
        <w:t xml:space="preserve">"I don't think most Republicans want to be tarred with that brush, and </w:t>
      </w:r>
      <w:r w:rsidRPr="00964695">
        <w:rPr>
          <w:rStyle w:val="StyleBoldUnderline"/>
        </w:rPr>
        <w:t>most Republicans don't feel that way</w:t>
      </w:r>
      <w:r>
        <w:t>," Flake said. "But when people like Steve King keep saying things like that it, unfortunately, kind of puts everybody in the same category. I think people want to resist that and want to do something to show that we want to move ahead."</w:t>
      </w:r>
    </w:p>
    <w:p w:rsidR="009E2B2C" w:rsidRDefault="009E2B2C" w:rsidP="009E2B2C"/>
    <w:p w:rsidR="00964695" w:rsidRDefault="00964695" w:rsidP="00964695">
      <w:pPr>
        <w:pStyle w:val="Heading3"/>
      </w:pPr>
      <w:r>
        <w:lastRenderedPageBreak/>
        <w:t>Will Pass – AT: Support Base</w:t>
      </w:r>
    </w:p>
    <w:p w:rsidR="00964695" w:rsidRDefault="00964695" w:rsidP="00964695">
      <w:pPr>
        <w:pStyle w:val="Heading4"/>
      </w:pPr>
      <w:r>
        <w:t>Will Pass – Republicans aren’t just appealing to Latinos</w:t>
      </w:r>
    </w:p>
    <w:p w:rsidR="00964695" w:rsidRDefault="007E09CA" w:rsidP="00964695">
      <w:r w:rsidRPr="007E09CA">
        <w:rPr>
          <w:rStyle w:val="StyleStyleBold12pt"/>
        </w:rPr>
        <w:t>Murphy 8/1</w:t>
      </w:r>
      <w:r>
        <w:t xml:space="preserve"> (Patricia, the daily beast staff writer covering politics in DC, “Immigration Reform Advocates, Foes to Target House GOP During Recess,” 2013, </w:t>
      </w:r>
      <w:hyperlink r:id="rId6" w:history="1">
        <w:r w:rsidR="00964695" w:rsidRPr="00A65F2D">
          <w:rPr>
            <w:rStyle w:val="Hyperlink"/>
          </w:rPr>
          <w:t>http://www.thedailybeast.com/articles/2013/08/01/immigration-reform-advocates-foes-to-target-house-gop-during-recess.html</w:t>
        </w:r>
      </w:hyperlink>
      <w:r>
        <w:t>)</w:t>
      </w:r>
    </w:p>
    <w:p w:rsidR="00964695" w:rsidRDefault="00964695" w:rsidP="00964695"/>
    <w:p w:rsidR="00964695" w:rsidRDefault="00964695" w:rsidP="00964695">
      <w:r w:rsidRPr="00315D74">
        <w:t xml:space="preserve"> </w:t>
      </w:r>
      <w:r>
        <w:t xml:space="preserve">But Wasserman said </w:t>
      </w:r>
      <w:r w:rsidRPr="007E09CA">
        <w:rPr>
          <w:rStyle w:val="StyleBoldUnderline"/>
        </w:rPr>
        <w:t>other factors could drive House Republicans to support comprehensive reform, especially</w:t>
      </w:r>
      <w:r>
        <w:t xml:space="preserve"> those </w:t>
      </w:r>
      <w:r w:rsidRPr="007E09CA">
        <w:rPr>
          <w:rStyle w:val="StyleBoldUnderline"/>
        </w:rPr>
        <w:t>in swing districts</w:t>
      </w:r>
      <w:r>
        <w:t>.</w:t>
      </w:r>
      <w:r w:rsidRPr="00315D74">
        <w:t xml:space="preserve"> </w:t>
      </w:r>
      <w:r>
        <w:t>“</w:t>
      </w:r>
      <w:r w:rsidRPr="007E09CA">
        <w:rPr>
          <w:rStyle w:val="StyleBoldUnderline"/>
        </w:rPr>
        <w:t>Republicans who are vulnerable to the most blowback for opposing reform aren’t the ones in Latino districts, they are in white districts where liberal voters don’t want to vote for someone they perceive as out of touch</w:t>
      </w:r>
      <w:r>
        <w:t>,” he said.</w:t>
      </w:r>
      <w:r w:rsidRPr="00315D74">
        <w:t xml:space="preserve"> </w:t>
      </w:r>
      <w:r>
        <w:t>On a larger scale, Wasserman said immigration reform is part of the war among Republicans over the future of both their party and the country.</w:t>
      </w:r>
    </w:p>
    <w:p w:rsidR="00964695" w:rsidRPr="00964695" w:rsidRDefault="00964695" w:rsidP="00964695"/>
    <w:p w:rsidR="00690BCF" w:rsidRDefault="00690BCF" w:rsidP="00690BCF">
      <w:pPr>
        <w:pStyle w:val="Heading2"/>
      </w:pPr>
      <w:r>
        <w:lastRenderedPageBreak/>
        <w:t>Aff Uniqueness</w:t>
      </w:r>
    </w:p>
    <w:p w:rsidR="00964695" w:rsidRDefault="00964695" w:rsidP="00964695">
      <w:pPr>
        <w:pStyle w:val="Heading3"/>
      </w:pPr>
      <w:r>
        <w:lastRenderedPageBreak/>
        <w:t>Won’t Pass – Hastert Rule</w:t>
      </w:r>
    </w:p>
    <w:p w:rsidR="00964695" w:rsidRDefault="00964695" w:rsidP="00964695">
      <w:pPr>
        <w:pStyle w:val="Heading4"/>
      </w:pPr>
      <w:r>
        <w:t>Won’t Pass – Hastert Rule</w:t>
      </w:r>
    </w:p>
    <w:p w:rsidR="00964695" w:rsidRDefault="00964695" w:rsidP="00964695">
      <w:r w:rsidRPr="004C5EBC">
        <w:rPr>
          <w:rStyle w:val="StyleStyleBold12pt"/>
        </w:rPr>
        <w:t>Nowicki 7/31</w:t>
      </w:r>
      <w:r>
        <w:t xml:space="preserve"> (Dan, USA today news, 2013, “Immigration reform backers see hopeful signs in House,” </w:t>
      </w:r>
      <w:r w:rsidRPr="004C5EBC">
        <w:t>http://www.usatoday.com/story/news/nation/2013/07/31/immigration-reform-backers-see-hopeful-signs-in-house/2607343/</w:t>
      </w:r>
      <w:r>
        <w:t>)</w:t>
      </w:r>
    </w:p>
    <w:p w:rsidR="00964695" w:rsidRDefault="00964695" w:rsidP="00964695"/>
    <w:p w:rsidR="00964695" w:rsidRDefault="00964695" w:rsidP="00964695">
      <w:r w:rsidRPr="00690BCF">
        <w:rPr>
          <w:rStyle w:val="StyleBoldUnderline"/>
        </w:rPr>
        <w:t xml:space="preserve">Others </w:t>
      </w:r>
      <w:r>
        <w:t xml:space="preserve">similarly had </w:t>
      </w:r>
      <w:r w:rsidRPr="00690BCF">
        <w:rPr>
          <w:rStyle w:val="StyleBoldUnderline"/>
        </w:rPr>
        <w:t>hoped</w:t>
      </w:r>
      <w:r>
        <w:t xml:space="preserve"> that </w:t>
      </w:r>
      <w:r w:rsidRPr="00690BCF">
        <w:rPr>
          <w:rStyle w:val="StyleBoldUnderline"/>
        </w:rPr>
        <w:t>the House would pass</w:t>
      </w:r>
      <w:r>
        <w:t xml:space="preserve"> at least </w:t>
      </w:r>
      <w:r w:rsidRPr="00690BCF">
        <w:rPr>
          <w:rStyle w:val="StyleBoldUnderline"/>
        </w:rPr>
        <w:t>one immigration-related bill</w:t>
      </w:r>
      <w:r>
        <w:t xml:space="preserve"> — </w:t>
      </w:r>
      <w:r w:rsidRPr="00690BCF">
        <w:rPr>
          <w:rStyle w:val="StyleBoldUnderline"/>
        </w:rPr>
        <w:t xml:space="preserve">border-security legislation was seen as the likeliest candidate </w:t>
      </w:r>
      <w:r>
        <w:t>— before the break</w:t>
      </w:r>
      <w:r w:rsidRPr="00690BCF">
        <w:rPr>
          <w:rStyle w:val="StyleBoldUnderline"/>
        </w:rPr>
        <w:t>, but that didn't happen</w:t>
      </w:r>
      <w:r>
        <w:t>, either.</w:t>
      </w:r>
      <w:r w:rsidRPr="00C10285">
        <w:t xml:space="preserve"> </w:t>
      </w:r>
      <w:r w:rsidRPr="00690BCF">
        <w:rPr>
          <w:rStyle w:val="StyleBoldUnderline"/>
        </w:rPr>
        <w:t>Boehner's criticism of the Senate bill</w:t>
      </w:r>
      <w:r>
        <w:t xml:space="preserve">, which passed on a 68-32 vote, </w:t>
      </w:r>
      <w:r w:rsidRPr="00690BCF">
        <w:rPr>
          <w:rStyle w:val="StyleBoldUnderline"/>
        </w:rPr>
        <w:t>and insistence that any House immigration legislation have the support of a majority of Republicans, also has complicated matters</w:t>
      </w:r>
      <w:r>
        <w:t>.</w:t>
      </w:r>
    </w:p>
    <w:p w:rsidR="003F631D" w:rsidRDefault="003F631D" w:rsidP="003F631D">
      <w:pPr>
        <w:pStyle w:val="Heading4"/>
      </w:pPr>
      <w:r>
        <w:t>Won’t Pass – no support and Hastert rule</w:t>
      </w:r>
    </w:p>
    <w:p w:rsidR="00F35B65" w:rsidRDefault="00F35B65" w:rsidP="00F35B65">
      <w:r w:rsidRPr="00F35B65">
        <w:rPr>
          <w:rStyle w:val="StyleStyleBold12pt"/>
        </w:rPr>
        <w:t>Bouie 7/30</w:t>
      </w:r>
      <w:r>
        <w:t xml:space="preserve"> (Jamelle, staff writer for the Washington Post, 2013, “Immigration reform in the House?” </w:t>
      </w:r>
      <w:r w:rsidRPr="003F631D">
        <w:t>http://www.washingtonpost.com/blogs/plum-line/wp/2013/07/30/immigration-reform-in-the-house/</w:t>
      </w:r>
      <w:r>
        <w:t>)</w:t>
      </w:r>
    </w:p>
    <w:p w:rsidR="00F35B65" w:rsidRDefault="00F35B65" w:rsidP="003F631D"/>
    <w:p w:rsidR="003F631D" w:rsidRDefault="003F631D" w:rsidP="003F631D">
      <w:r>
        <w:t xml:space="preserve">The problem with </w:t>
      </w:r>
      <w:r w:rsidRPr="00690BCF">
        <w:rPr>
          <w:rStyle w:val="StyleBoldUnderline"/>
        </w:rPr>
        <w:t>this letter</w:t>
      </w:r>
      <w:r>
        <w:t xml:space="preserve"> — and other, similar efforts — is that it </w:t>
      </w:r>
      <w:r w:rsidRPr="00690BCF">
        <w:rPr>
          <w:rStyle w:val="StyleBoldUnderline"/>
        </w:rPr>
        <w:t>doesn’t break the dynamic which has pushed congressional Republicans to oppose reform</w:t>
      </w:r>
      <w:r>
        <w:t xml:space="preserve">. Namely, that </w:t>
      </w:r>
      <w:r w:rsidRPr="00690BCF">
        <w:rPr>
          <w:rStyle w:val="StyleBoldUnderline"/>
        </w:rPr>
        <w:t>the bulk of Republicans are supported by voters who are absolutely opposed to any immigration compromise</w:t>
      </w:r>
      <w:r>
        <w:t xml:space="preserve">. And </w:t>
      </w:r>
      <w:r w:rsidRPr="00690BCF">
        <w:rPr>
          <w:rStyle w:val="StyleBoldUnderline"/>
        </w:rPr>
        <w:t>while donors can threaten to withdraw cash support, it doesn’t mean much for those members who enjoy safe seats</w:t>
      </w:r>
      <w:r>
        <w:t xml:space="preserve"> in heavily gerrymandered districts.</w:t>
      </w:r>
      <w:r w:rsidRPr="003F631D">
        <w:t xml:space="preserve"> </w:t>
      </w:r>
      <w:r>
        <w:t xml:space="preserve">House Republicans have nothing to fear. </w:t>
      </w:r>
      <w:r w:rsidRPr="00690BCF">
        <w:rPr>
          <w:rStyle w:val="StyleBoldUnderline"/>
        </w:rPr>
        <w:t>Absent a huge public backlash, they’re not in risk of losing their seats or their majority</w:t>
      </w:r>
      <w:r>
        <w:t xml:space="preserve">, and so they see no reason to act. </w:t>
      </w:r>
      <w:r w:rsidRPr="00690BCF">
        <w:rPr>
          <w:rStyle w:val="StyleBoldUnderline"/>
        </w:rPr>
        <w:t>Unless Boehner decides to hold a vote without support from a majority of Republicans</w:t>
      </w:r>
      <w:r>
        <w:t xml:space="preserve"> — and thus pass the bill with Democratic votes — </w:t>
      </w:r>
      <w:r w:rsidRPr="00690BCF">
        <w:rPr>
          <w:rStyle w:val="StyleBoldUnderline"/>
        </w:rPr>
        <w:t>the most likely outcome for comprehensive immigration reform is that it dies</w:t>
      </w:r>
      <w:r>
        <w:t>, killed by GOP intransigence.</w:t>
      </w:r>
    </w:p>
    <w:p w:rsidR="003F631D" w:rsidRDefault="003F631D" w:rsidP="003F631D"/>
    <w:p w:rsidR="003F631D" w:rsidRDefault="003F631D" w:rsidP="003F631D">
      <w:pPr>
        <w:pStyle w:val="Heading4"/>
      </w:pPr>
      <w:r>
        <w:t>Boehner won’t bring it up without GOP majority</w:t>
      </w:r>
    </w:p>
    <w:p w:rsidR="003F631D" w:rsidRDefault="00F35B65" w:rsidP="003F631D">
      <w:r w:rsidRPr="00F35B65">
        <w:rPr>
          <w:rStyle w:val="StyleStyleBold12pt"/>
        </w:rPr>
        <w:t>Bouie 7/30</w:t>
      </w:r>
      <w:r>
        <w:t xml:space="preserve"> (Jamelle, staff writer for the Washington Post, 2013, “Immigration reform in the House?” </w:t>
      </w:r>
      <w:r w:rsidR="003F631D" w:rsidRPr="003F631D">
        <w:t>http://www.washingtonpost.com/blogs/plum-line/wp/2013/07/30/immigration-reform-in-the-house/</w:t>
      </w:r>
      <w:r>
        <w:t>)</w:t>
      </w:r>
    </w:p>
    <w:p w:rsidR="003F631D" w:rsidRDefault="003F631D" w:rsidP="003F631D"/>
    <w:p w:rsidR="00964695" w:rsidRDefault="003F631D" w:rsidP="003F631D">
      <w:r w:rsidRPr="00690BCF">
        <w:t>The fate of comprehensive immigration reform is still, somewhat, in the air. Hous</w:t>
      </w:r>
      <w:r>
        <w:t xml:space="preserve">e Speaker John </w:t>
      </w:r>
      <w:r w:rsidRPr="00690BCF">
        <w:rPr>
          <w:rStyle w:val="Emphasis"/>
        </w:rPr>
        <w:t>Boehner is adamant that he won’t introduce a bill without the support of a majority of House Republicans</w:t>
      </w:r>
      <w:r>
        <w:t xml:space="preserve">, which is a high bar to clear: Many, if not </w:t>
      </w:r>
      <w:r w:rsidRPr="00690BCF">
        <w:rPr>
          <w:rStyle w:val="StyleBoldUnderline"/>
        </w:rPr>
        <w:t>most, members of the GOP</w:t>
      </w:r>
      <w:r>
        <w:t xml:space="preserve"> caucus </w:t>
      </w:r>
      <w:r w:rsidRPr="00690BCF">
        <w:rPr>
          <w:rStyle w:val="StyleBoldUnderline"/>
        </w:rPr>
        <w:t xml:space="preserve">are </w:t>
      </w:r>
      <w:r>
        <w:t xml:space="preserve">either </w:t>
      </w:r>
      <w:r w:rsidRPr="00690BCF">
        <w:rPr>
          <w:rStyle w:val="StyleBoldUnderline"/>
        </w:rPr>
        <w:t>skeptical of immigration</w:t>
      </w:r>
      <w:r>
        <w:t xml:space="preserve"> reform </w:t>
      </w:r>
      <w:r w:rsidRPr="00690BCF">
        <w:rPr>
          <w:rStyle w:val="StyleBoldUnderline"/>
        </w:rPr>
        <w:t>on the merits</w:t>
      </w:r>
      <w:r>
        <w:t xml:space="preserve"> — </w:t>
      </w:r>
      <w:r w:rsidRPr="00690BCF">
        <w:rPr>
          <w:rStyle w:val="StyleBoldUnderline"/>
        </w:rPr>
        <w:t>they view it as tantamount to “amnesty</w:t>
      </w:r>
      <w:r>
        <w:t xml:space="preserve">” — </w:t>
      </w:r>
      <w:r w:rsidRPr="00690BCF">
        <w:rPr>
          <w:rStyle w:val="StyleBoldUnderline"/>
        </w:rPr>
        <w:t>or aren’t convinced of its political benefits. This, despite growing evidence that immigration reform is necessary if Republicans want to make gains with Latino voters</w:t>
      </w:r>
      <w:r>
        <w:t>; it’s a way to show the party’s commitment to substantive policies that help Latino voters. Without reform, immigration remains on the table as the issue that defines Latino political identity, which places the GOP at a distinct disadvantage to the Democratic Party.</w:t>
      </w:r>
    </w:p>
    <w:p w:rsidR="00964695" w:rsidRDefault="00964695" w:rsidP="00964695">
      <w:pPr>
        <w:pStyle w:val="Heading4"/>
      </w:pPr>
      <w:r>
        <w:lastRenderedPageBreak/>
        <w:t>Not Pass – Hastert Rule</w:t>
      </w:r>
    </w:p>
    <w:p w:rsidR="00964695" w:rsidRDefault="00690BCF" w:rsidP="00964695">
      <w:r w:rsidRPr="00690BCF">
        <w:rPr>
          <w:rStyle w:val="StyleStyleBold12pt"/>
        </w:rPr>
        <w:t>Sargent 8/1</w:t>
      </w:r>
      <w:r>
        <w:t xml:space="preserve"> (Greg, staff writer for the Washington Post, “Republicans will obey Hastert Rule until the end of time,” </w:t>
      </w:r>
      <w:hyperlink r:id="rId7" w:history="1">
        <w:r w:rsidRPr="006972D0">
          <w:rPr>
            <w:rStyle w:val="Hyperlink"/>
          </w:rPr>
          <w:t>http://www.washingtonpost.com/blogs/plum-line/wp/2013/08/01/republicans-will-obey-hastert-rule-until-the-end-of-time/</w:t>
        </w:r>
      </w:hyperlink>
      <w:r>
        <w:t>)</w:t>
      </w:r>
    </w:p>
    <w:p w:rsidR="00690BCF" w:rsidRPr="002D34D0" w:rsidRDefault="00690BCF" w:rsidP="00964695"/>
    <w:p w:rsidR="00964695" w:rsidRDefault="00964695" w:rsidP="00964695">
      <w:r>
        <w:t xml:space="preserve">Immigration reform advocates seemed to get some good news yesterday when Think Progress posted video of GOP Rep. Paul </w:t>
      </w:r>
      <w:r w:rsidRPr="00690BCF">
        <w:rPr>
          <w:rStyle w:val="StyleBoldUnderline"/>
        </w:rPr>
        <w:t>Ryan</w:t>
      </w:r>
      <w:r>
        <w:t xml:space="preserve"> at a town meeting making an interesting claim: He </w:t>
      </w:r>
      <w:r w:rsidRPr="00690BCF">
        <w:rPr>
          <w:rStyle w:val="StyleBoldUnderline"/>
        </w:rPr>
        <w:t>seemed to</w:t>
      </w:r>
      <w:r w:rsidR="00690BCF" w:rsidRPr="00690BCF">
        <w:rPr>
          <w:rStyle w:val="StyleBoldUnderline"/>
        </w:rPr>
        <w:t xml:space="preserve"> s</w:t>
      </w:r>
      <w:r w:rsidRPr="00690BCF">
        <w:rPr>
          <w:rStyle w:val="StyleBoldUnderline"/>
        </w:rPr>
        <w:t>uggest said House Republicans were going to hold votes on immigration reform measures without knowing whether they were supported by a majority of Republicans</w:t>
      </w:r>
      <w:r>
        <w:t>.</w:t>
      </w:r>
      <w:r w:rsidRPr="002D34D0">
        <w:t xml:space="preserve"> </w:t>
      </w:r>
      <w:r>
        <w:t>That would improve immigration reform’s prospects. It would mean Republicans are not wedded to that “Hastert Rule” (which, by the way, is fictional), making it more likely that reform provisions would get votes and pass, which in turn could get us to conference negotiations between the House and Senate.</w:t>
      </w:r>
      <w:r w:rsidRPr="002D34D0">
        <w:t xml:space="preserve"> </w:t>
      </w:r>
      <w:r>
        <w:t xml:space="preserve">Unfortunately, in response to my question, </w:t>
      </w:r>
      <w:r w:rsidRPr="00690BCF">
        <w:rPr>
          <w:rStyle w:val="Emphasis"/>
        </w:rPr>
        <w:t>a spokesman for Ryan reiterated that the House GOP would adhere to the Hastert Rule</w:t>
      </w:r>
      <w:r>
        <w:t xml:space="preserve"> — again putting us back where we were before.</w:t>
      </w:r>
      <w:r w:rsidRPr="002D34D0">
        <w:t xml:space="preserve"> </w:t>
      </w:r>
      <w:r>
        <w:t>In the video, Ryan is asked by a constituent whether Republicans will “bring forward”</w:t>
      </w:r>
      <w:r w:rsidRPr="002D34D0">
        <w:t xml:space="preserve"> </w:t>
      </w:r>
      <w:r>
        <w:t>anything that doesn’t have support from a majority of the majority. He replies: “Bringing these bills to the floor, we’ll find out. It is not, `they don’t come to the floor unless we have a majority of the majority,’ because we don’t know if we have a majority if we vote on it.”</w:t>
      </w:r>
      <w:r w:rsidRPr="002D34D0">
        <w:t xml:space="preserve"> </w:t>
      </w:r>
      <w:r>
        <w:t xml:space="preserve">Ryan adds that </w:t>
      </w:r>
      <w:r w:rsidRPr="00690BCF">
        <w:rPr>
          <w:rStyle w:val="StyleBoldUnderline"/>
        </w:rPr>
        <w:t>Republicans will only vote on reform in pieces</w:t>
      </w:r>
      <w:r>
        <w:t>, but even so, if one of the pieces voted on included citizenship, getting these votes would improve comprehensive reform’s chances.</w:t>
      </w:r>
      <w:r w:rsidRPr="002D34D0">
        <w:t xml:space="preserve"> </w:t>
      </w:r>
      <w:r>
        <w:t>But when I asked a Ryan spokesperson for clarification, I got back this:</w:t>
      </w:r>
      <w:r w:rsidRPr="002D34D0">
        <w:t xml:space="preserve"> </w:t>
      </w:r>
      <w:r w:rsidRPr="00690BCF">
        <w:rPr>
          <w:rStyle w:val="StyleBoldUnderline"/>
        </w:rPr>
        <w:t xml:space="preserve">Congressman Ryan reiterated what Speaker Boehner has made clear: The House will consider only those immigration reforms that garner a majority of House Republicans. </w:t>
      </w:r>
      <w:r>
        <w:t xml:space="preserve">His comments reflect the fact that </w:t>
      </w:r>
      <w:r w:rsidRPr="00690BCF">
        <w:rPr>
          <w:rStyle w:val="StyleBoldUnderline"/>
        </w:rPr>
        <w:t xml:space="preserve">it’s often difficult to determine how members will vote on a proposal until it’s considered on the House floor. </w:t>
      </w:r>
      <w:r>
        <w:t xml:space="preserve">It looks as if </w:t>
      </w:r>
      <w:r w:rsidRPr="00690BCF">
        <w:rPr>
          <w:rStyle w:val="StyleBoldUnderline"/>
        </w:rPr>
        <w:t>Ryan</w:t>
      </w:r>
      <w:r>
        <w:t xml:space="preserve">’s original comments were garbled; he </w:t>
      </w:r>
      <w:r w:rsidRPr="00690BCF">
        <w:rPr>
          <w:rStyle w:val="StyleBoldUnderline"/>
        </w:rPr>
        <w:t>was referring to the measure coming to the floor, not getting a full vote</w:t>
      </w:r>
      <w:r>
        <w:t>. Oh, well.</w:t>
      </w:r>
      <w:r w:rsidRPr="002D34D0">
        <w:t xml:space="preserve"> </w:t>
      </w:r>
      <w:r>
        <w:t>All of this has broader significance, because it goes to a core question that could determine immigration reform’s prospects: Will Paul Ryan lead on the issue?</w:t>
      </w:r>
      <w:r w:rsidRPr="002D34D0">
        <w:t xml:space="preserve"> </w:t>
      </w:r>
      <w:r>
        <w:t>Ryan is in a very good position to do just that. He plainly wants a bill to pass and he is broadly respected as a leadership figure by conservatives in the caucus. If he wants to, he’ll presumably be able to influence how the House handles a number of upcoming questions: Will the emerging House gang of seven bill — which is to the right of the Senate bill but also includes citizenship — ever get a full vote, even though it’s comprehensive and not piecemeal? Will something that emerges out of conference get a vote, even if a majority of Republicans does not publicly support it? What about the Senate bill? If all else fails, will it be allowed to come to the floor without the backing of a majority of the majority?</w:t>
      </w:r>
      <w:r w:rsidRPr="002D34D0">
        <w:t xml:space="preserve"> </w:t>
      </w:r>
      <w:r>
        <w:t>Right now — at least</w:t>
      </w:r>
      <w:r w:rsidRPr="002D34D0">
        <w:t xml:space="preserve"> </w:t>
      </w:r>
      <w:r>
        <w:t xml:space="preserve">publicly — </w:t>
      </w:r>
      <w:r w:rsidRPr="00690BCF">
        <w:rPr>
          <w:rStyle w:val="StyleBoldUnderline"/>
        </w:rPr>
        <w:t>Ryan is not willing to break with the make-believe Hastert Rule. Which obviously doesn’t improve reform’s chances.</w:t>
      </w:r>
    </w:p>
    <w:p w:rsidR="00964695" w:rsidRDefault="00964695" w:rsidP="003F631D"/>
    <w:p w:rsidR="003F631D" w:rsidRDefault="003F631D" w:rsidP="003F631D"/>
    <w:p w:rsidR="00964695" w:rsidRDefault="00964695" w:rsidP="00964695">
      <w:pPr>
        <w:pStyle w:val="Heading3"/>
      </w:pPr>
      <w:r>
        <w:lastRenderedPageBreak/>
        <w:t>Won’t Pass – Support Base</w:t>
      </w:r>
    </w:p>
    <w:p w:rsidR="00A75CF1" w:rsidRDefault="00A75CF1" w:rsidP="00315D74">
      <w:pPr>
        <w:pStyle w:val="Heading4"/>
      </w:pPr>
      <w:r>
        <w:t>Republicans won’t support – Latino majority isn’t large enough</w:t>
      </w:r>
    </w:p>
    <w:p w:rsidR="007E09CA" w:rsidRDefault="007E09CA" w:rsidP="007E09CA">
      <w:r w:rsidRPr="007E09CA">
        <w:rPr>
          <w:rStyle w:val="StyleStyleBold12pt"/>
        </w:rPr>
        <w:t>Murphy 8/1</w:t>
      </w:r>
      <w:r>
        <w:t xml:space="preserve"> (Patricia, the daily beast staff writer covering politics in DC, “Immigration Reform Advocates, Foes to Target House GOP During Recess,” 2013, </w:t>
      </w:r>
      <w:hyperlink r:id="rId8" w:history="1">
        <w:r w:rsidRPr="00A65F2D">
          <w:rPr>
            <w:rStyle w:val="Hyperlink"/>
          </w:rPr>
          <w:t>http://www.thedailybeast.com/articles/2013/08/01/immigration-reform-advocates-foes-to-target-house-gop-during-recess.html</w:t>
        </w:r>
      </w:hyperlink>
      <w:r>
        <w:t>)</w:t>
      </w:r>
    </w:p>
    <w:p w:rsidR="00315D74" w:rsidRDefault="00315D74" w:rsidP="003F631D"/>
    <w:p w:rsidR="00A75CF1" w:rsidRDefault="00A75CF1" w:rsidP="003F631D">
      <w:r>
        <w:t xml:space="preserve">With so many members uncommitted, it’s hard to say who among House Republicans is a believer or a nonbeliever. But </w:t>
      </w:r>
      <w:r w:rsidRPr="00690BCF">
        <w:rPr>
          <w:rStyle w:val="StyleBoldUnderline"/>
        </w:rPr>
        <w:t xml:space="preserve">the demographic realities of House members are stark for pro-reform activists. For every one of the 37 Republicans who represents a district with more than 20 percent Latino population, six do not. As the country </w:t>
      </w:r>
      <w:r>
        <w:t xml:space="preserve">as a whole </w:t>
      </w:r>
      <w:r w:rsidRPr="00690BCF">
        <w:rPr>
          <w:rStyle w:val="StyleBoldUnderline"/>
        </w:rPr>
        <w:t>is becoming</w:t>
      </w:r>
      <w:r>
        <w:t xml:space="preserve"> significantly </w:t>
      </w:r>
      <w:r w:rsidRPr="00690BCF">
        <w:rPr>
          <w:rStyle w:val="StyleBoldUnderline"/>
        </w:rPr>
        <w:t>more diverse, House Republicans’ districts have become whiter,</w:t>
      </w:r>
      <w:r>
        <w:t xml:space="preserve"> </w:t>
      </w:r>
      <w:r w:rsidRPr="00690BCF">
        <w:rPr>
          <w:rStyle w:val="StyleBoldUnderline"/>
        </w:rPr>
        <w:t>thanks to</w:t>
      </w:r>
      <w:r>
        <w:t xml:space="preserve"> 2012 </w:t>
      </w:r>
      <w:r w:rsidRPr="00690BCF">
        <w:rPr>
          <w:rStyle w:val="StyleBoldUnderline"/>
        </w:rPr>
        <w:t>redistricting</w:t>
      </w:r>
      <w:r>
        <w:t xml:space="preserve"> that carved 6.6 million minorities, including about 2 million Latinos, out of Republican districts. In states like Texas, where a number of the Republican districts have large Latino populations, more conservative white voters participate in Republican primaries.</w:t>
      </w:r>
      <w:r w:rsidRPr="00A75CF1">
        <w:t xml:space="preserve"> </w:t>
      </w:r>
      <w:r>
        <w:t>“</w:t>
      </w:r>
      <w:r w:rsidRPr="00690BCF">
        <w:rPr>
          <w:rStyle w:val="StyleBoldUnderline"/>
        </w:rPr>
        <w:t>Latino voters simply aren’t a danger to Republican control of the House</w:t>
      </w:r>
      <w:r>
        <w:t>,” said David Wasserman, the House editor for the Cook Political Report. “That’s a harsh reality for people looking for comprehensive immigration reform.”</w:t>
      </w:r>
    </w:p>
    <w:p w:rsidR="00A75CF1" w:rsidRDefault="00A75CF1" w:rsidP="003F631D"/>
    <w:p w:rsidR="00690BCF" w:rsidRDefault="00690BCF" w:rsidP="00690BCF">
      <w:pPr>
        <w:pStyle w:val="Heading3"/>
      </w:pPr>
      <w:r>
        <w:lastRenderedPageBreak/>
        <w:t>AT: Treasury Shields the Link</w:t>
      </w:r>
    </w:p>
    <w:p w:rsidR="00690BCF" w:rsidRDefault="00B505E6" w:rsidP="00B505E6">
      <w:pPr>
        <w:pStyle w:val="Heading4"/>
      </w:pPr>
      <w:r>
        <w:t>Obama will get Blamed</w:t>
      </w:r>
      <w:r w:rsidR="00EC0010">
        <w:t xml:space="preserve"> – empirics prove he’s like Velcro</w:t>
      </w:r>
    </w:p>
    <w:p w:rsidR="00B505E6" w:rsidRDefault="00B84D24" w:rsidP="00B505E6">
      <w:r w:rsidRPr="00EC0010">
        <w:rPr>
          <w:rStyle w:val="StyleStyleBold12pt"/>
        </w:rPr>
        <w:t>Nicholas and Hook 10</w:t>
      </w:r>
      <w:r>
        <w:t xml:space="preserve"> (</w:t>
      </w:r>
      <w:r w:rsidR="00217FA5">
        <w:t xml:space="preserve">Peter, and Janet, </w:t>
      </w:r>
      <w:r w:rsidR="00EC0010">
        <w:t xml:space="preserve">staff writers for the LA times, 7/30/10, “Obama the Velcro president,” </w:t>
      </w:r>
      <w:hyperlink r:id="rId9" w:history="1">
        <w:r w:rsidRPr="006972D0">
          <w:rPr>
            <w:rStyle w:val="Hyperlink"/>
          </w:rPr>
          <w:t>http://articles.latimes.com/2010/jul/30/nation/la-na-velcro-presidency-20100730</w:t>
        </w:r>
      </w:hyperlink>
      <w:r>
        <w:t>)</w:t>
      </w:r>
    </w:p>
    <w:p w:rsidR="00B84D24" w:rsidRDefault="00B84D24" w:rsidP="00B505E6"/>
    <w:p w:rsidR="00B84D24" w:rsidRDefault="00B505E6" w:rsidP="00B505E6">
      <w:r>
        <w:t xml:space="preserve">Reporting from Washington — If Ronald Reagan was the classic Teflon president, Barack </w:t>
      </w:r>
      <w:r w:rsidRPr="00085EE4">
        <w:rPr>
          <w:rStyle w:val="StyleBoldUnderline"/>
        </w:rPr>
        <w:t>Obama is made of Velcro.</w:t>
      </w:r>
      <w:r w:rsidRPr="00B505E6">
        <w:t xml:space="preserve"> </w:t>
      </w:r>
      <w:r>
        <w:t xml:space="preserve">Through two terms, </w:t>
      </w:r>
      <w:r w:rsidRPr="00085EE4">
        <w:rPr>
          <w:rStyle w:val="StyleBoldUnderline"/>
        </w:rPr>
        <w:t>Reagan eluded much of the responsibility for recession and foreign policy scandal. In less than two years, Obama has become ensnared in blame</w:t>
      </w:r>
      <w:r>
        <w:t xml:space="preserve">. Hoping to better insulate Obama, </w:t>
      </w:r>
      <w:r w:rsidRPr="00085EE4">
        <w:rPr>
          <w:rStyle w:val="StyleBoldUnderline"/>
        </w:rPr>
        <w:t>White House aides have sought to give other Cabinet officials a higher profile and additional public exposure. They are also crafting new ways to explain the president's policies to a skeptical public</w:t>
      </w:r>
      <w:r w:rsidRPr="00085EE4">
        <w:rPr>
          <w:rStyle w:val="Emphasis"/>
        </w:rPr>
        <w:t xml:space="preserve">. But Obama remains the colossus of his administration </w:t>
      </w:r>
      <w:r w:rsidRPr="00085EE4">
        <w:rPr>
          <w:rStyle w:val="StyleBoldUnderline"/>
        </w:rPr>
        <w:t>— to a point where trouble anywhere in the world is often his to solve</w:t>
      </w:r>
      <w:r>
        <w:t>.</w:t>
      </w:r>
      <w:r w:rsidRPr="00B505E6">
        <w:t xml:space="preserve"> </w:t>
      </w:r>
      <w:r>
        <w:t>The president is on the hook to repair the Gulf Coast oil spill disaster, stabilize Afghanistan, help fix Greece's ailing economy and do right by Shirley Sherrod, the Agriculture Department official fired as a result of a misleading fragment of videotape.</w:t>
      </w:r>
      <w:r w:rsidRPr="00B505E6">
        <w:t xml:space="preserve"> </w:t>
      </w:r>
      <w:r w:rsidRPr="00085EE4">
        <w:rPr>
          <w:rStyle w:val="StyleBoldUnderline"/>
        </w:rPr>
        <w:t>What's not sticking to Obama is a legislative track record that his recent predecessors might envy.</w:t>
      </w:r>
      <w:r>
        <w:t xml:space="preserve"> Political dividends from passage of a healthcare overhaul or a financial regulatory bill have been fleeting</w:t>
      </w:r>
      <w:r w:rsidR="00B84D24">
        <w:t>. Instead, voters are measuring his presidency by a more immediate yardstick: Is he creating enough jobs? So far the verdict is no, and that has taken a toll on Obama's approval ratings. Only 46% approve of Obama's job performance, compared with 47% who disapprove, according to Gallup's daily tracking poll.</w:t>
      </w:r>
      <w:r w:rsidR="00B84D24" w:rsidRPr="00B84D24">
        <w:t xml:space="preserve"> </w:t>
      </w:r>
      <w:r w:rsidR="00B84D24">
        <w:t>"I think the accomplishments are very significant, but I think most people would look at this and say, 'What was the plan for jobs?' " said Sen. Byron L. Dorgan (D-N.D.). "The agenda he's pushed here has been a very important agenda, but it hasn't translated into dinner table conversations."</w:t>
      </w:r>
      <w:r w:rsidR="00B84D24" w:rsidRPr="00B84D24">
        <w:t xml:space="preserve"> </w:t>
      </w:r>
      <w:r w:rsidR="00B84D24">
        <w:t>Reagan was able to glide past controversies with his popularity largely intact. He maintained his affable persona as a small-government advocate while seeming above the fray in his own administration.</w:t>
      </w:r>
      <w:r w:rsidR="00B84D24" w:rsidRPr="00B84D24">
        <w:t xml:space="preserve"> </w:t>
      </w:r>
      <w:r w:rsidR="00B84D24">
        <w:t>Reagan was untarnished by such calamities as the 1983 terrorist bombing of the Marines stationed in Beirut and scandals involving members of his administration. In the 1986 Iran-Contra affair, most of the blame fell on lieutenants.</w:t>
      </w:r>
      <w:r w:rsidR="00B84D24" w:rsidRPr="00B84D24">
        <w:t xml:space="preserve"> </w:t>
      </w:r>
      <w:r w:rsidR="00B84D24">
        <w:t>Obama lately has tried to rip off the Velcro veneer. In a revealing moment during the oil spill crisis, he reminded Americans that his powers aren't "limitless." He told residents in Grand Isle, La., that he is a flesh-and-blood president, not a comic-book superhero able to dive to the bottom of the sea and plug the hole.</w:t>
      </w:r>
      <w:r w:rsidR="00B84D24" w:rsidRPr="00B84D24">
        <w:t xml:space="preserve"> </w:t>
      </w:r>
      <w:r w:rsidR="00B84D24">
        <w:t>"I can't suck it up with a straw," he said.</w:t>
      </w:r>
      <w:r w:rsidR="00B84D24" w:rsidRPr="00B84D24">
        <w:t xml:space="preserve"> </w:t>
      </w:r>
      <w:r w:rsidR="00B84D24">
        <w:t>But as a candidate in 2008, he set sky-high expectations about what he could achieve and what government could accomplish.</w:t>
      </w:r>
      <w:r w:rsidR="00B84D24" w:rsidRPr="00B84D24">
        <w:t xml:space="preserve"> </w:t>
      </w:r>
      <w:r w:rsidR="00B84D24">
        <w:t>Clinching the Democratic nomination two years ago, Obama described the moment as an epic breakthrough when "we began to provide care for the sick and good jobs to the jobless" and "when the rise of the oceans began to slow and our planet began to heal." Those towering goals remain a long way off. And most people would have preferred to see Obama focus more narrowly on the "good jobs" part of the promise.</w:t>
      </w:r>
      <w:r w:rsidR="00B84D24" w:rsidRPr="00B84D24">
        <w:t xml:space="preserve"> </w:t>
      </w:r>
      <w:r w:rsidR="00B84D24">
        <w:t>A recent Gallup poll showed that 53% of the population rated unemployment and the economy as the nation's most important problem. By contrast, only 7% cited healthcare — a single-minded focus of the White House for a full year.</w:t>
      </w:r>
      <w:r w:rsidR="00B84D24" w:rsidRPr="00B84D24">
        <w:t xml:space="preserve"> </w:t>
      </w:r>
      <w:r w:rsidR="00B84D24">
        <w:t>At every turn, Obama makes the argument that he has improved lives in concrete ways.</w:t>
      </w:r>
      <w:r w:rsidR="00B84D24" w:rsidRPr="00B84D24">
        <w:t xml:space="preserve"> </w:t>
      </w:r>
      <w:r w:rsidR="00B84D24">
        <w:t>Without the steps he took, he says, the economy would be in worse shape and more people would be out of work. There's evidence to support that. Two economists, Mark Zandi and Alan Blinder, reported recently that without the stimulus and other measures, gross domestic product would be about 6.5% lower.</w:t>
      </w:r>
      <w:r w:rsidR="00B84D24" w:rsidRPr="00B84D24">
        <w:t xml:space="preserve"> </w:t>
      </w:r>
      <w:r w:rsidR="00B84D24">
        <w:t>Yet, Americans aren't apt to cheer when something bad doesn't materialize.</w:t>
      </w:r>
      <w:r w:rsidR="00B84D24" w:rsidRPr="00B84D24">
        <w:t xml:space="preserve"> </w:t>
      </w:r>
      <w:r w:rsidR="00B84D24">
        <w:t>Unemployment has been rising — from 7.7% when Obama took office, to 9.5%. Last month, more than 2 million homes in the U.S. were in various stages of foreclosure — up from 1.7 million when Obama was sworn in.</w:t>
      </w:r>
      <w:r w:rsidR="00B84D24" w:rsidRPr="00B84D24">
        <w:t xml:space="preserve"> </w:t>
      </w:r>
      <w:r w:rsidR="00B84D24">
        <w:t xml:space="preserve">"Folks just aren't in a mood to hand out gold stars when unemployment is </w:t>
      </w:r>
      <w:r w:rsidR="00B84D24">
        <w:lastRenderedPageBreak/>
        <w:t>hovering around 10%," said Paul Begala, a Democratic pundit.</w:t>
      </w:r>
      <w:r w:rsidR="00B84D24" w:rsidRPr="00B84D24">
        <w:t xml:space="preserve"> </w:t>
      </w:r>
      <w:r w:rsidR="00B84D24" w:rsidRPr="00085EE4">
        <w:rPr>
          <w:rStyle w:val="StyleBoldUnderline"/>
        </w:rPr>
        <w:t>Insulating the president from bad news has proved impossible. Other White Houses have tried doing so with more success. Reagan's Cabinet officials often took the blame, shielding the boss. But the Obama administration is about one man.</w:t>
      </w:r>
      <w:r w:rsidR="00B84D24">
        <w:t xml:space="preserve"> Obama is the White House's chief spokesman, policy pitchman, fundraiser and negotiator</w:t>
      </w:r>
      <w:r w:rsidR="00B84D24" w:rsidRPr="00085EE4">
        <w:rPr>
          <w:rStyle w:val="StyleBoldUnderline"/>
        </w:rPr>
        <w:t>. No Cabinet secretary has emerged as an adequate surrogate. Treasury Secretary Timothy F. Geithner is seen as a tepid public speaker; Energy Secretary Steven Chu is prone to long, wonky digressions and has rarely gone before the cameras</w:t>
      </w:r>
      <w:r w:rsidR="00B84D24">
        <w:t xml:space="preserve"> during an oil spill crisis that he is working to end.</w:t>
      </w:r>
      <w:r w:rsidR="00B84D24" w:rsidRPr="00B84D24">
        <w:t xml:space="preserve"> </w:t>
      </w:r>
      <w:r w:rsidR="00B84D24">
        <w:t xml:space="preserve">So, </w:t>
      </w:r>
      <w:r w:rsidR="00B84D24" w:rsidRPr="00085EE4">
        <w:rPr>
          <w:rStyle w:val="StyleBoldUnderline"/>
        </w:rPr>
        <w:t>more falls to Obama, reinforcing the Velcro effect: Everything sticks to him. He has opined on virtually everything in the hundreds of public statements he has made</w:t>
      </w:r>
      <w:r w:rsidR="00B84D24">
        <w:t>: nuclear arms treaties, basketball star LeBron James' career plans; Chelsea Clinton's wedding.</w:t>
      </w:r>
    </w:p>
    <w:p w:rsidR="00B84D24" w:rsidRDefault="00B84D24" w:rsidP="00B505E6"/>
    <w:p w:rsidR="00373055" w:rsidRDefault="00EC0010" w:rsidP="00373055">
      <w:pPr>
        <w:pStyle w:val="Heading4"/>
      </w:pPr>
      <w:r>
        <w:t>The president gets blamed for everything</w:t>
      </w:r>
    </w:p>
    <w:p w:rsidR="00373055" w:rsidRDefault="00373055" w:rsidP="00373055">
      <w:r>
        <w:rPr>
          <w:rStyle w:val="StyleStyleBold12pt"/>
        </w:rPr>
        <w:t xml:space="preserve">Lewis </w:t>
      </w:r>
      <w:r w:rsidR="00217FA5">
        <w:rPr>
          <w:rStyle w:val="StyleStyleBold12pt"/>
        </w:rPr>
        <w:t>3</w:t>
      </w:r>
      <w:r w:rsidRPr="00373055">
        <w:t xml:space="preserve">(David E, </w:t>
      </w:r>
      <w:r w:rsidR="008C7CA3">
        <w:t xml:space="preserve">Professor of Political Science and Law (by courtesy) at Vanderbilt University, </w:t>
      </w:r>
      <w:r>
        <w:t xml:space="preserve">Presidents and the Politics of Agency Design, </w:t>
      </w:r>
      <w:r w:rsidR="00217FA5">
        <w:t>2003)</w:t>
      </w:r>
    </w:p>
    <w:p w:rsidR="00217FA5" w:rsidRPr="00217FA5" w:rsidRDefault="00217FA5" w:rsidP="00217FA5"/>
    <w:p w:rsidR="00B505E6" w:rsidRDefault="00DF3FAB" w:rsidP="00B505E6">
      <w:r w:rsidRPr="00B74D23">
        <w:rPr>
          <w:rStyle w:val="StyleBoldUnderline"/>
        </w:rPr>
        <w:t>Agency design determines bureaucratic responsiveness</w:t>
      </w:r>
      <w:r>
        <w:t xml:space="preserve"> to democratic impulses and pressure, </w:t>
      </w:r>
      <w:r w:rsidRPr="00B74D23">
        <w:rPr>
          <w:rStyle w:val="StyleBoldUnderline"/>
        </w:rPr>
        <w:t>particularly those channeled through elected officials like the president.</w:t>
      </w:r>
      <w:r>
        <w:t xml:space="preserve"> It can determine the success or failure of modern presidents in</w:t>
      </w:r>
      <w:r w:rsidRPr="00DF3FAB">
        <w:t xml:space="preserve"> </w:t>
      </w:r>
      <w:r>
        <w:t>meeting constitutional and electoral mandates. One of the central concerns</w:t>
      </w:r>
      <w:r w:rsidRPr="00DF3FAB">
        <w:t xml:space="preserve"> </w:t>
      </w:r>
      <w:r>
        <w:t>of presidency scholars be</w:t>
      </w:r>
      <w:r w:rsidR="00B74D23">
        <w:t>ginning with Richard Neustadt (1</w:t>
      </w:r>
      <w:r>
        <w:t>960) has been in</w:t>
      </w:r>
      <w:r w:rsidRPr="00DF3FAB">
        <w:t xml:space="preserve">- </w:t>
      </w:r>
      <w:r>
        <w:t xml:space="preserve">creasing public expectations of presidents (Lowi 1985; Skowronek 1993). </w:t>
      </w:r>
      <w:r w:rsidRPr="00B74D23">
        <w:rPr>
          <w:rStyle w:val="Emphasis"/>
        </w:rPr>
        <w:t>The president is held accountable for the success or failure of the entire government</w:t>
      </w:r>
      <w:r>
        <w:t xml:space="preserve">. </w:t>
      </w:r>
      <w:r w:rsidRPr="00B74D23">
        <w:rPr>
          <w:rStyle w:val="StyleBoldUnderline"/>
        </w:rPr>
        <w:t>When the economy is in recession, when an agency blunders, or when some social problem goes unaddressed, it is the president whose reelection and historical legacy are on the line</w:t>
      </w:r>
      <w:r>
        <w:t xml:space="preserve"> (Moe and Wilson 1994). </w:t>
      </w:r>
      <w:r w:rsidRPr="00B74D23">
        <w:rPr>
          <w:rStyle w:val="StyleBoldUnderline"/>
        </w:rPr>
        <w:t>Presidents have responded to these increased expectations in a number of ways, including in- creased public activities, the development of the Executive Office of the President, and attempts to politicize the bureaucracy and centralize its control in the White House. With so much policy-making authority delegated to executive branch actors, coupled with the difficulty of legislative action during a period largely characterized by divided government, presidents have</w:t>
      </w:r>
      <w:r w:rsidR="007057E0" w:rsidRPr="00B74D23">
        <w:rPr>
          <w:rStyle w:val="StyleBoldUnderline"/>
        </w:rPr>
        <w:t xml:space="preserve"> powerful incentives to influence policy administratively</w:t>
      </w:r>
      <w:r w:rsidR="007057E0">
        <w:t xml:space="preserve"> (Nathan 1975,1983).</w:t>
      </w:r>
      <w:r w:rsidR="007057E0" w:rsidRPr="007057E0">
        <w:t xml:space="preserve"> </w:t>
      </w:r>
      <w:r w:rsidR="007057E0" w:rsidRPr="00B74D23">
        <w:rPr>
          <w:rStyle w:val="StyleBoldUnderline"/>
        </w:rPr>
        <w:t>Presidents seek control of the bureaucracy not only to influence public policy and meet public expectations but also because presidents are held ac- countable for their performance as managers. The chief executive is charged with the responsibility to see that the law is "faithfully executed" and is held accountable electorally.</w:t>
      </w:r>
      <w:r w:rsidR="007057E0">
        <w:t xml:space="preserve"> As such, presidents care about government structure</w:t>
      </w:r>
      <w:r w:rsidR="007057E0" w:rsidRPr="007057E0">
        <w:t xml:space="preserve"> </w:t>
      </w:r>
      <w:r w:rsidR="007057E0">
        <w:t>and responsiveness. Every modern president has attempted to reshape the</w:t>
      </w:r>
      <w:r w:rsidR="007057E0" w:rsidRPr="007057E0">
        <w:t xml:space="preserve"> </w:t>
      </w:r>
      <w:r w:rsidR="007057E0">
        <w:t>bureaucracy by eliminating overlapping jurisdictions, duplication of administrative functions, and fragmented political control (Arnold 1998; Emmerich 1971). Modern presidents have also sought to increase their institutional resources to facilitate this control (Burke 1992). Agencies that are</w:t>
      </w:r>
      <w:r w:rsidR="007057E0" w:rsidRPr="007057E0">
        <w:t xml:space="preserve"> </w:t>
      </w:r>
      <w:r w:rsidR="007057E0">
        <w:t>insulated from their control, and the increasing bureaucratic fragmentation</w:t>
      </w:r>
      <w:r w:rsidR="007057E0" w:rsidRPr="007057E0">
        <w:t xml:space="preserve"> </w:t>
      </w:r>
      <w:r w:rsidR="007057E0">
        <w:t>that results from that insulation, significantly constrain the president s ability to manage the bureaucracy and satisfy public expectations.</w:t>
      </w:r>
    </w:p>
    <w:p w:rsidR="00B505E6" w:rsidRDefault="00B505E6" w:rsidP="00B505E6"/>
    <w:p w:rsidR="00B76BC7" w:rsidRDefault="00B76BC7" w:rsidP="00B505E6"/>
    <w:p w:rsidR="00B76BC7" w:rsidRDefault="00B76BC7" w:rsidP="00B505E6"/>
    <w:p w:rsidR="00B505E6" w:rsidRPr="00B505E6" w:rsidRDefault="00B505E6" w:rsidP="00B505E6"/>
    <w:p w:rsidR="00315D74" w:rsidRDefault="00315D74" w:rsidP="00315D74"/>
    <w:p w:rsidR="002D34D0" w:rsidRPr="00315D74" w:rsidRDefault="002D34D0" w:rsidP="00315D74"/>
    <w:sectPr w:rsidR="002D34D0" w:rsidRPr="00315D74">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751412" w:rsidRDefault="00751412" w:rsidP="005F5576">
      <w:r>
        <w:separator/>
      </w:r>
    </w:p>
  </w:endnote>
  <w:endnote w:type="continuationSeparator" w:id="0">
    <w:p w:rsidR="00751412" w:rsidRDefault="00751412" w:rsidP="005F5576">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751412" w:rsidRDefault="00751412" w:rsidP="005F5576">
      <w:r>
        <w:separator/>
      </w:r>
    </w:p>
  </w:footnote>
  <w:footnote w:type="continuationSeparator" w:id="0">
    <w:p w:rsidR="00751412" w:rsidRDefault="00751412" w:rsidP="005F5576">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isplayBackgroundShape/>
  <w:proofState w:grammar="clean"/>
  <w:attachedTemplate r:id="rId1"/>
  <w:stylePaneFormatFilter w:val="D304"/>
  <w:defaultTabStop w:val="720"/>
  <w:characterSpacingControl w:val="doNotCompress"/>
  <w:footnotePr>
    <w:footnote w:id="-1"/>
    <w:footnote w:id="0"/>
  </w:footnotePr>
  <w:endnotePr>
    <w:endnote w:id="-1"/>
    <w:endnote w:id="0"/>
  </w:endnotePr>
  <w:compat/>
  <w:rsids>
    <w:rsidRoot w:val="005A491D"/>
    <w:rsid w:val="000022F2"/>
    <w:rsid w:val="0000459F"/>
    <w:rsid w:val="00004EB4"/>
    <w:rsid w:val="0002196C"/>
    <w:rsid w:val="00021F29"/>
    <w:rsid w:val="00027EED"/>
    <w:rsid w:val="0003041D"/>
    <w:rsid w:val="00033028"/>
    <w:rsid w:val="000360A7"/>
    <w:rsid w:val="00052A1D"/>
    <w:rsid w:val="00055E12"/>
    <w:rsid w:val="00064A59"/>
    <w:rsid w:val="0007162E"/>
    <w:rsid w:val="00073B9A"/>
    <w:rsid w:val="00085EE4"/>
    <w:rsid w:val="00090287"/>
    <w:rsid w:val="00090BA2"/>
    <w:rsid w:val="000978A3"/>
    <w:rsid w:val="00097D7E"/>
    <w:rsid w:val="000A1D39"/>
    <w:rsid w:val="000A4FA5"/>
    <w:rsid w:val="000B61C8"/>
    <w:rsid w:val="000C767D"/>
    <w:rsid w:val="000D0B76"/>
    <w:rsid w:val="000D2AE5"/>
    <w:rsid w:val="000D3A26"/>
    <w:rsid w:val="000D3D8D"/>
    <w:rsid w:val="000E41A3"/>
    <w:rsid w:val="000F37E7"/>
    <w:rsid w:val="00113C68"/>
    <w:rsid w:val="00114663"/>
    <w:rsid w:val="0012057B"/>
    <w:rsid w:val="00126D92"/>
    <w:rsid w:val="001301AC"/>
    <w:rsid w:val="001304DF"/>
    <w:rsid w:val="00140397"/>
    <w:rsid w:val="0014072D"/>
    <w:rsid w:val="00141F7D"/>
    <w:rsid w:val="00141FBF"/>
    <w:rsid w:val="00146D4D"/>
    <w:rsid w:val="0016509D"/>
    <w:rsid w:val="0016711C"/>
    <w:rsid w:val="00167A9F"/>
    <w:rsid w:val="001711E1"/>
    <w:rsid w:val="00175018"/>
    <w:rsid w:val="00177828"/>
    <w:rsid w:val="00177A1E"/>
    <w:rsid w:val="00182D51"/>
    <w:rsid w:val="0018565A"/>
    <w:rsid w:val="0019587B"/>
    <w:rsid w:val="001A4F0E"/>
    <w:rsid w:val="001B0A04"/>
    <w:rsid w:val="001B3CEC"/>
    <w:rsid w:val="001C1D82"/>
    <w:rsid w:val="001C2147"/>
    <w:rsid w:val="001C587E"/>
    <w:rsid w:val="001C7C90"/>
    <w:rsid w:val="001D0D51"/>
    <w:rsid w:val="001F7572"/>
    <w:rsid w:val="0020006E"/>
    <w:rsid w:val="002009AE"/>
    <w:rsid w:val="002101DA"/>
    <w:rsid w:val="00217499"/>
    <w:rsid w:val="00217FA5"/>
    <w:rsid w:val="0024023F"/>
    <w:rsid w:val="00240C4E"/>
    <w:rsid w:val="00243DC0"/>
    <w:rsid w:val="00250E16"/>
    <w:rsid w:val="00257696"/>
    <w:rsid w:val="0026382E"/>
    <w:rsid w:val="00272786"/>
    <w:rsid w:val="00287AB7"/>
    <w:rsid w:val="00294D00"/>
    <w:rsid w:val="002A213E"/>
    <w:rsid w:val="002A612B"/>
    <w:rsid w:val="002B68A4"/>
    <w:rsid w:val="002C571D"/>
    <w:rsid w:val="002C5772"/>
    <w:rsid w:val="002D0374"/>
    <w:rsid w:val="002D2946"/>
    <w:rsid w:val="002D34D0"/>
    <w:rsid w:val="002D529E"/>
    <w:rsid w:val="002D6BD6"/>
    <w:rsid w:val="002E4DD9"/>
    <w:rsid w:val="002F0314"/>
    <w:rsid w:val="0031182D"/>
    <w:rsid w:val="00314B9D"/>
    <w:rsid w:val="00315CA2"/>
    <w:rsid w:val="00315D74"/>
    <w:rsid w:val="00316FEB"/>
    <w:rsid w:val="00326EEB"/>
    <w:rsid w:val="0033078A"/>
    <w:rsid w:val="00331559"/>
    <w:rsid w:val="00341D6C"/>
    <w:rsid w:val="00344E91"/>
    <w:rsid w:val="00347123"/>
    <w:rsid w:val="0034756E"/>
    <w:rsid w:val="00347E74"/>
    <w:rsid w:val="00351D97"/>
    <w:rsid w:val="00354B5B"/>
    <w:rsid w:val="00373055"/>
    <w:rsid w:val="00383E0A"/>
    <w:rsid w:val="003847C7"/>
    <w:rsid w:val="00385298"/>
    <w:rsid w:val="003852CE"/>
    <w:rsid w:val="00392E92"/>
    <w:rsid w:val="00395C83"/>
    <w:rsid w:val="003A2A3B"/>
    <w:rsid w:val="003A440C"/>
    <w:rsid w:val="003B024E"/>
    <w:rsid w:val="003B0C84"/>
    <w:rsid w:val="003B183E"/>
    <w:rsid w:val="003B2F3E"/>
    <w:rsid w:val="003B55B7"/>
    <w:rsid w:val="003C756E"/>
    <w:rsid w:val="003D2C33"/>
    <w:rsid w:val="003E4831"/>
    <w:rsid w:val="003E48DE"/>
    <w:rsid w:val="003E7E8B"/>
    <w:rsid w:val="003F3030"/>
    <w:rsid w:val="003F47AE"/>
    <w:rsid w:val="003F631D"/>
    <w:rsid w:val="00403971"/>
    <w:rsid w:val="00407386"/>
    <w:rsid w:val="004138EF"/>
    <w:rsid w:val="004319DE"/>
    <w:rsid w:val="00435232"/>
    <w:rsid w:val="004400EA"/>
    <w:rsid w:val="00450882"/>
    <w:rsid w:val="00451C20"/>
    <w:rsid w:val="00452001"/>
    <w:rsid w:val="0045442E"/>
    <w:rsid w:val="004564E2"/>
    <w:rsid w:val="00462418"/>
    <w:rsid w:val="00471A70"/>
    <w:rsid w:val="00473A79"/>
    <w:rsid w:val="00475E03"/>
    <w:rsid w:val="00476723"/>
    <w:rsid w:val="0047798D"/>
    <w:rsid w:val="004931DE"/>
    <w:rsid w:val="004A6083"/>
    <w:rsid w:val="004A6E81"/>
    <w:rsid w:val="004A7806"/>
    <w:rsid w:val="004B0545"/>
    <w:rsid w:val="004B7E46"/>
    <w:rsid w:val="004C5EBC"/>
    <w:rsid w:val="004D3745"/>
    <w:rsid w:val="004D3987"/>
    <w:rsid w:val="004E294C"/>
    <w:rsid w:val="004E3132"/>
    <w:rsid w:val="004E552E"/>
    <w:rsid w:val="004E656D"/>
    <w:rsid w:val="004F0849"/>
    <w:rsid w:val="004F173C"/>
    <w:rsid w:val="004F1B8C"/>
    <w:rsid w:val="004F33F3"/>
    <w:rsid w:val="004F45B0"/>
    <w:rsid w:val="005020C3"/>
    <w:rsid w:val="005111F8"/>
    <w:rsid w:val="00513FA2"/>
    <w:rsid w:val="00514387"/>
    <w:rsid w:val="00516459"/>
    <w:rsid w:val="00520153"/>
    <w:rsid w:val="005349E1"/>
    <w:rsid w:val="00537EF5"/>
    <w:rsid w:val="005420CC"/>
    <w:rsid w:val="005434D0"/>
    <w:rsid w:val="0054437C"/>
    <w:rsid w:val="00546D61"/>
    <w:rsid w:val="005579BF"/>
    <w:rsid w:val="00560C3E"/>
    <w:rsid w:val="00563468"/>
    <w:rsid w:val="00564EC2"/>
    <w:rsid w:val="00565EAE"/>
    <w:rsid w:val="00573677"/>
    <w:rsid w:val="00575F7D"/>
    <w:rsid w:val="00580383"/>
    <w:rsid w:val="00580E40"/>
    <w:rsid w:val="00590731"/>
    <w:rsid w:val="005A491D"/>
    <w:rsid w:val="005A506B"/>
    <w:rsid w:val="005A701C"/>
    <w:rsid w:val="005B2444"/>
    <w:rsid w:val="005B2D14"/>
    <w:rsid w:val="005B3140"/>
    <w:rsid w:val="005C0B05"/>
    <w:rsid w:val="005D1156"/>
    <w:rsid w:val="005E0681"/>
    <w:rsid w:val="005E3B08"/>
    <w:rsid w:val="005E3FE4"/>
    <w:rsid w:val="005E572E"/>
    <w:rsid w:val="005F5576"/>
    <w:rsid w:val="006014AB"/>
    <w:rsid w:val="00605F20"/>
    <w:rsid w:val="0061680A"/>
    <w:rsid w:val="00623B70"/>
    <w:rsid w:val="0063578B"/>
    <w:rsid w:val="00636B3D"/>
    <w:rsid w:val="00641025"/>
    <w:rsid w:val="00650E98"/>
    <w:rsid w:val="006545D1"/>
    <w:rsid w:val="00656C61"/>
    <w:rsid w:val="006672D8"/>
    <w:rsid w:val="00670D96"/>
    <w:rsid w:val="00672877"/>
    <w:rsid w:val="00683154"/>
    <w:rsid w:val="00690115"/>
    <w:rsid w:val="00690898"/>
    <w:rsid w:val="00690BCF"/>
    <w:rsid w:val="00693039"/>
    <w:rsid w:val="00693A5A"/>
    <w:rsid w:val="006B302F"/>
    <w:rsid w:val="006C64D4"/>
    <w:rsid w:val="006E242F"/>
    <w:rsid w:val="006E53F0"/>
    <w:rsid w:val="006F46C3"/>
    <w:rsid w:val="006F7CDF"/>
    <w:rsid w:val="00700BDB"/>
    <w:rsid w:val="0070121B"/>
    <w:rsid w:val="00701E73"/>
    <w:rsid w:val="007057E0"/>
    <w:rsid w:val="00711FE2"/>
    <w:rsid w:val="00712649"/>
    <w:rsid w:val="00714BC9"/>
    <w:rsid w:val="00723F91"/>
    <w:rsid w:val="00725623"/>
    <w:rsid w:val="00743059"/>
    <w:rsid w:val="00744F58"/>
    <w:rsid w:val="00750CED"/>
    <w:rsid w:val="00751412"/>
    <w:rsid w:val="00760A29"/>
    <w:rsid w:val="00771E18"/>
    <w:rsid w:val="007739F1"/>
    <w:rsid w:val="007745C6"/>
    <w:rsid w:val="007755F6"/>
    <w:rsid w:val="007761AD"/>
    <w:rsid w:val="00777387"/>
    <w:rsid w:val="007815E5"/>
    <w:rsid w:val="00787343"/>
    <w:rsid w:val="00790BFA"/>
    <w:rsid w:val="00791121"/>
    <w:rsid w:val="00791C88"/>
    <w:rsid w:val="00797B76"/>
    <w:rsid w:val="007A3D06"/>
    <w:rsid w:val="007B383B"/>
    <w:rsid w:val="007C198D"/>
    <w:rsid w:val="007C350D"/>
    <w:rsid w:val="007C3689"/>
    <w:rsid w:val="007C3C9B"/>
    <w:rsid w:val="007D3012"/>
    <w:rsid w:val="007D65A7"/>
    <w:rsid w:val="007E09CA"/>
    <w:rsid w:val="007E3F59"/>
    <w:rsid w:val="007E5043"/>
    <w:rsid w:val="007E5183"/>
    <w:rsid w:val="008133F9"/>
    <w:rsid w:val="00823AAC"/>
    <w:rsid w:val="00854C66"/>
    <w:rsid w:val="008553E1"/>
    <w:rsid w:val="00871989"/>
    <w:rsid w:val="0087643B"/>
    <w:rsid w:val="00877669"/>
    <w:rsid w:val="00897F92"/>
    <w:rsid w:val="008A64C9"/>
    <w:rsid w:val="008B180A"/>
    <w:rsid w:val="008B24B7"/>
    <w:rsid w:val="008C2CD8"/>
    <w:rsid w:val="008C5743"/>
    <w:rsid w:val="008C68EE"/>
    <w:rsid w:val="008C7CA3"/>
    <w:rsid w:val="008C7F44"/>
    <w:rsid w:val="008D4273"/>
    <w:rsid w:val="008D4EF3"/>
    <w:rsid w:val="008E0E4F"/>
    <w:rsid w:val="008E1FD5"/>
    <w:rsid w:val="008E4139"/>
    <w:rsid w:val="008F322F"/>
    <w:rsid w:val="00907DFE"/>
    <w:rsid w:val="00914596"/>
    <w:rsid w:val="009146BF"/>
    <w:rsid w:val="00915AD4"/>
    <w:rsid w:val="00915EF1"/>
    <w:rsid w:val="00924C08"/>
    <w:rsid w:val="00927D88"/>
    <w:rsid w:val="00930D1F"/>
    <w:rsid w:val="00935127"/>
    <w:rsid w:val="0094025E"/>
    <w:rsid w:val="0094256C"/>
    <w:rsid w:val="00953F11"/>
    <w:rsid w:val="00964695"/>
    <w:rsid w:val="009706C1"/>
    <w:rsid w:val="00976675"/>
    <w:rsid w:val="00976926"/>
    <w:rsid w:val="00976FBF"/>
    <w:rsid w:val="00984B38"/>
    <w:rsid w:val="009A0636"/>
    <w:rsid w:val="009A6FF5"/>
    <w:rsid w:val="009B2B47"/>
    <w:rsid w:val="009B35DB"/>
    <w:rsid w:val="009C4298"/>
    <w:rsid w:val="009D318C"/>
    <w:rsid w:val="009E2B2C"/>
    <w:rsid w:val="00A10B8B"/>
    <w:rsid w:val="00A20D78"/>
    <w:rsid w:val="00A2174A"/>
    <w:rsid w:val="00A26733"/>
    <w:rsid w:val="00A3595E"/>
    <w:rsid w:val="00A46C7F"/>
    <w:rsid w:val="00A73245"/>
    <w:rsid w:val="00A75CF1"/>
    <w:rsid w:val="00A77145"/>
    <w:rsid w:val="00A82989"/>
    <w:rsid w:val="00A904FE"/>
    <w:rsid w:val="00A9262C"/>
    <w:rsid w:val="00AB3B76"/>
    <w:rsid w:val="00AB61DD"/>
    <w:rsid w:val="00AC222F"/>
    <w:rsid w:val="00AC2CC7"/>
    <w:rsid w:val="00AC7B3B"/>
    <w:rsid w:val="00AD3CE6"/>
    <w:rsid w:val="00AE1307"/>
    <w:rsid w:val="00AE7586"/>
    <w:rsid w:val="00AF7A65"/>
    <w:rsid w:val="00B06710"/>
    <w:rsid w:val="00B07EBF"/>
    <w:rsid w:val="00B166CB"/>
    <w:rsid w:val="00B235E1"/>
    <w:rsid w:val="00B272CF"/>
    <w:rsid w:val="00B3145D"/>
    <w:rsid w:val="00B357BA"/>
    <w:rsid w:val="00B505E6"/>
    <w:rsid w:val="00B564DB"/>
    <w:rsid w:val="00B74D23"/>
    <w:rsid w:val="00B768B6"/>
    <w:rsid w:val="00B76BC7"/>
    <w:rsid w:val="00B816A3"/>
    <w:rsid w:val="00B84D24"/>
    <w:rsid w:val="00B908D1"/>
    <w:rsid w:val="00B93FD6"/>
    <w:rsid w:val="00B940D1"/>
    <w:rsid w:val="00BB58BD"/>
    <w:rsid w:val="00BB6A26"/>
    <w:rsid w:val="00BC1034"/>
    <w:rsid w:val="00BE2408"/>
    <w:rsid w:val="00BE3EC6"/>
    <w:rsid w:val="00BE5BEB"/>
    <w:rsid w:val="00BE6528"/>
    <w:rsid w:val="00C0087A"/>
    <w:rsid w:val="00C05F9D"/>
    <w:rsid w:val="00C10285"/>
    <w:rsid w:val="00C27212"/>
    <w:rsid w:val="00C34185"/>
    <w:rsid w:val="00C42DD6"/>
    <w:rsid w:val="00C545E7"/>
    <w:rsid w:val="00C5532D"/>
    <w:rsid w:val="00C66858"/>
    <w:rsid w:val="00C72E69"/>
    <w:rsid w:val="00C7411E"/>
    <w:rsid w:val="00C84988"/>
    <w:rsid w:val="00CA4AF6"/>
    <w:rsid w:val="00CA59CA"/>
    <w:rsid w:val="00CB2356"/>
    <w:rsid w:val="00CB4075"/>
    <w:rsid w:val="00CB4E6D"/>
    <w:rsid w:val="00CC23DE"/>
    <w:rsid w:val="00CD0F24"/>
    <w:rsid w:val="00CD3E3A"/>
    <w:rsid w:val="00CD7459"/>
    <w:rsid w:val="00CE55A6"/>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1DF7"/>
    <w:rsid w:val="00D33B91"/>
    <w:rsid w:val="00D415C6"/>
    <w:rsid w:val="00D420EA"/>
    <w:rsid w:val="00D4639E"/>
    <w:rsid w:val="00D51ABF"/>
    <w:rsid w:val="00D5444B"/>
    <w:rsid w:val="00D55302"/>
    <w:rsid w:val="00D57CBF"/>
    <w:rsid w:val="00D66ABC"/>
    <w:rsid w:val="00D71CFC"/>
    <w:rsid w:val="00D86024"/>
    <w:rsid w:val="00D94CA3"/>
    <w:rsid w:val="00D96595"/>
    <w:rsid w:val="00DA018C"/>
    <w:rsid w:val="00DA3C9D"/>
    <w:rsid w:val="00DB0F7E"/>
    <w:rsid w:val="00DB5489"/>
    <w:rsid w:val="00DB6C98"/>
    <w:rsid w:val="00DC701C"/>
    <w:rsid w:val="00DD7F91"/>
    <w:rsid w:val="00DF3FAB"/>
    <w:rsid w:val="00E00376"/>
    <w:rsid w:val="00E01016"/>
    <w:rsid w:val="00E043B1"/>
    <w:rsid w:val="00E14EBD"/>
    <w:rsid w:val="00E16734"/>
    <w:rsid w:val="00E23260"/>
    <w:rsid w:val="00E2367A"/>
    <w:rsid w:val="00E27BC7"/>
    <w:rsid w:val="00E35FC9"/>
    <w:rsid w:val="00E377A4"/>
    <w:rsid w:val="00E41346"/>
    <w:rsid w:val="00E420E9"/>
    <w:rsid w:val="00E4635D"/>
    <w:rsid w:val="00E61D76"/>
    <w:rsid w:val="00E674DB"/>
    <w:rsid w:val="00E70912"/>
    <w:rsid w:val="00E75F28"/>
    <w:rsid w:val="00E90AA6"/>
    <w:rsid w:val="00E977B8"/>
    <w:rsid w:val="00E97AD1"/>
    <w:rsid w:val="00EA109B"/>
    <w:rsid w:val="00EA15A8"/>
    <w:rsid w:val="00EA2926"/>
    <w:rsid w:val="00EB2CDE"/>
    <w:rsid w:val="00EC0010"/>
    <w:rsid w:val="00EC1A81"/>
    <w:rsid w:val="00EC7E5C"/>
    <w:rsid w:val="00ED78F1"/>
    <w:rsid w:val="00EE4DCA"/>
    <w:rsid w:val="00EF0F62"/>
    <w:rsid w:val="00F007E1"/>
    <w:rsid w:val="00F0134E"/>
    <w:rsid w:val="00F057C6"/>
    <w:rsid w:val="00F17D96"/>
    <w:rsid w:val="00F22565"/>
    <w:rsid w:val="00F3380E"/>
    <w:rsid w:val="00F35B65"/>
    <w:rsid w:val="00F40837"/>
    <w:rsid w:val="00F42F79"/>
    <w:rsid w:val="00F47773"/>
    <w:rsid w:val="00F5019D"/>
    <w:rsid w:val="00F56308"/>
    <w:rsid w:val="00F634D6"/>
    <w:rsid w:val="00F64385"/>
    <w:rsid w:val="00F6473F"/>
    <w:rsid w:val="00F76366"/>
    <w:rsid w:val="00F805C0"/>
    <w:rsid w:val="00FB4261"/>
    <w:rsid w:val="00FB43B1"/>
    <w:rsid w:val="00FC0608"/>
    <w:rsid w:val="00FC2155"/>
    <w:rsid w:val="00FC41A7"/>
    <w:rsid w:val="00FD675B"/>
    <w:rsid w:val="00FD7483"/>
    <w:rsid w:val="00FE352F"/>
    <w:rsid w:val="00FE380E"/>
    <w:rsid w:val="00FE4404"/>
    <w:rsid w:val="00FF3D1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n-US" w:eastAsia="en-US" w:bidi="ar-SA"/>
      </w:rPr>
    </w:rPrDefault>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964695"/>
    <w:rPr>
      <w:rFonts w:cs="Calibri"/>
      <w:sz w:val="22"/>
      <w:szCs w:val="22"/>
    </w:rPr>
  </w:style>
  <w:style w:type="paragraph" w:styleId="Heading1">
    <w:name w:val="heading 1"/>
    <w:aliases w:val="Pocket"/>
    <w:basedOn w:val="Normal"/>
    <w:next w:val="Normal"/>
    <w:link w:val="Heading1Char"/>
    <w:uiPriority w:val="1"/>
    <w:qFormat/>
    <w:rsid w:val="00964695"/>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imes New Roman" w:cs="Times New Roman"/>
      <w:b/>
      <w:bCs/>
      <w:sz w:val="52"/>
      <w:szCs w:val="28"/>
    </w:rPr>
  </w:style>
  <w:style w:type="paragraph" w:styleId="Heading2">
    <w:name w:val="heading 2"/>
    <w:aliases w:val="Hat"/>
    <w:basedOn w:val="Normal"/>
    <w:next w:val="Normal"/>
    <w:link w:val="Heading2Char"/>
    <w:uiPriority w:val="2"/>
    <w:qFormat/>
    <w:rsid w:val="00964695"/>
    <w:pPr>
      <w:keepNext/>
      <w:keepLines/>
      <w:pageBreakBefore/>
      <w:spacing w:before="480"/>
      <w:jc w:val="center"/>
      <w:outlineLvl w:val="1"/>
    </w:pPr>
    <w:rPr>
      <w:rFonts w:eastAsia="Times New Roman" w:cs="Times New Roman"/>
      <w:b/>
      <w:bCs/>
      <w:sz w:val="44"/>
      <w:szCs w:val="26"/>
      <w:u w:val="double"/>
    </w:rPr>
  </w:style>
  <w:style w:type="paragraph" w:styleId="Heading3">
    <w:name w:val="heading 3"/>
    <w:aliases w:val="Block"/>
    <w:basedOn w:val="Normal"/>
    <w:next w:val="Normal"/>
    <w:link w:val="Heading3Char"/>
    <w:uiPriority w:val="3"/>
    <w:qFormat/>
    <w:rsid w:val="00964695"/>
    <w:pPr>
      <w:keepNext/>
      <w:keepLines/>
      <w:pageBreakBefore/>
      <w:spacing w:before="200"/>
      <w:jc w:val="center"/>
      <w:outlineLvl w:val="2"/>
    </w:pPr>
    <w:rPr>
      <w:rFonts w:eastAsia="Times New Roman" w:cs="Times New Roman"/>
      <w:b/>
      <w:bCs/>
      <w:sz w:val="32"/>
      <w:u w:val="single"/>
    </w:rPr>
  </w:style>
  <w:style w:type="paragraph" w:styleId="Heading4">
    <w:name w:val="heading 4"/>
    <w:aliases w:val="Tag"/>
    <w:basedOn w:val="Normal"/>
    <w:next w:val="Normal"/>
    <w:link w:val="Heading4Char"/>
    <w:uiPriority w:val="4"/>
    <w:qFormat/>
    <w:rsid w:val="00964695"/>
    <w:pPr>
      <w:keepNext/>
      <w:keepLines/>
      <w:spacing w:before="200"/>
      <w:outlineLvl w:val="3"/>
    </w:pPr>
    <w:rPr>
      <w:rFonts w:eastAsia="Times New Roman" w:cs="Times New Roman"/>
      <w:b/>
      <w:bCs/>
      <w:iCs/>
      <w:sz w:val="26"/>
    </w:rPr>
  </w:style>
  <w:style w:type="character" w:default="1" w:styleId="DefaultParagraphFont">
    <w:name w:val="Default Paragraph Font"/>
    <w:uiPriority w:val="1"/>
    <w:semiHidden/>
    <w:unhideWhenUsed/>
    <w:rsid w:val="0096469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64695"/>
  </w:style>
  <w:style w:type="character" w:customStyle="1" w:styleId="Heading1Char">
    <w:name w:val="Heading 1 Char"/>
    <w:aliases w:val="Pocket Char"/>
    <w:link w:val="Heading1"/>
    <w:uiPriority w:val="1"/>
    <w:rsid w:val="00964695"/>
    <w:rPr>
      <w:rFonts w:eastAsia="Times New Roman"/>
      <w:b/>
      <w:bCs/>
      <w:sz w:val="52"/>
      <w:szCs w:val="28"/>
    </w:rPr>
  </w:style>
  <w:style w:type="character" w:customStyle="1" w:styleId="Heading2Char">
    <w:name w:val="Heading 2 Char"/>
    <w:aliases w:val="Hat Char"/>
    <w:link w:val="Heading2"/>
    <w:uiPriority w:val="2"/>
    <w:rsid w:val="00964695"/>
    <w:rPr>
      <w:rFonts w:eastAsia="Times New Roman"/>
      <w:b/>
      <w:bCs/>
      <w:sz w:val="44"/>
      <w:szCs w:val="26"/>
      <w:u w:val="double"/>
    </w:rPr>
  </w:style>
  <w:style w:type="character" w:styleId="Emphasis">
    <w:name w:val="Emphasis"/>
    <w:uiPriority w:val="7"/>
    <w:qFormat/>
    <w:rsid w:val="00964695"/>
    <w:rPr>
      <w:rFonts w:ascii="Calibri" w:hAnsi="Calibri" w:cs="Calibri"/>
      <w:b/>
      <w:i w:val="0"/>
      <w:iCs/>
      <w:sz w:val="22"/>
      <w:u w:val="single"/>
      <w:bdr w:val="single" w:sz="18" w:space="0" w:color="auto"/>
    </w:rPr>
  </w:style>
  <w:style w:type="character" w:customStyle="1" w:styleId="StyleBold">
    <w:name w:val="Style Bold"/>
    <w:uiPriority w:val="9"/>
    <w:semiHidden/>
    <w:rsid w:val="00964695"/>
    <w:rPr>
      <w:b/>
      <w:bCs/>
    </w:rPr>
  </w:style>
  <w:style w:type="character" w:customStyle="1" w:styleId="Heading3Char">
    <w:name w:val="Heading 3 Char"/>
    <w:aliases w:val="Block Char"/>
    <w:link w:val="Heading3"/>
    <w:uiPriority w:val="3"/>
    <w:rsid w:val="00964695"/>
    <w:rPr>
      <w:rFonts w:eastAsia="Times New Roman"/>
      <w:b/>
      <w:bCs/>
      <w:sz w:val="32"/>
      <w:szCs w:val="22"/>
      <w:u w:val="single"/>
    </w:rPr>
  </w:style>
  <w:style w:type="character" w:customStyle="1" w:styleId="StyleBoldUnderline">
    <w:name w:val="Style Bold Underline"/>
    <w:aliases w:val="Underline"/>
    <w:uiPriority w:val="6"/>
    <w:qFormat/>
    <w:rsid w:val="00964695"/>
    <w:rPr>
      <w:b/>
      <w:bCs/>
      <w:sz w:val="22"/>
      <w:u w:val="single"/>
    </w:rPr>
  </w:style>
  <w:style w:type="character" w:customStyle="1" w:styleId="StyleStyleBold12pt">
    <w:name w:val="Style Style Bold + 12 pt"/>
    <w:aliases w:val="Cite"/>
    <w:uiPriority w:val="5"/>
    <w:qFormat/>
    <w:rsid w:val="00964695"/>
    <w:rPr>
      <w:b/>
      <w:bCs/>
      <w:sz w:val="26"/>
      <w:u w:val="none"/>
    </w:rPr>
  </w:style>
  <w:style w:type="paragraph" w:styleId="Header">
    <w:name w:val="header"/>
    <w:basedOn w:val="Normal"/>
    <w:link w:val="HeaderChar"/>
    <w:uiPriority w:val="99"/>
    <w:semiHidden/>
    <w:rsid w:val="00964695"/>
    <w:pPr>
      <w:tabs>
        <w:tab w:val="center" w:pos="4680"/>
        <w:tab w:val="right" w:pos="9360"/>
      </w:tabs>
    </w:pPr>
  </w:style>
  <w:style w:type="character" w:customStyle="1" w:styleId="HeaderChar">
    <w:name w:val="Header Char"/>
    <w:link w:val="Header"/>
    <w:uiPriority w:val="99"/>
    <w:semiHidden/>
    <w:rsid w:val="00964695"/>
    <w:rPr>
      <w:rFonts w:cs="Calibri"/>
      <w:sz w:val="22"/>
      <w:szCs w:val="22"/>
    </w:rPr>
  </w:style>
  <w:style w:type="paragraph" w:styleId="Footer">
    <w:name w:val="footer"/>
    <w:basedOn w:val="Normal"/>
    <w:link w:val="FooterChar"/>
    <w:uiPriority w:val="99"/>
    <w:semiHidden/>
    <w:rsid w:val="00964695"/>
    <w:pPr>
      <w:tabs>
        <w:tab w:val="center" w:pos="4680"/>
        <w:tab w:val="right" w:pos="9360"/>
      </w:tabs>
    </w:pPr>
  </w:style>
  <w:style w:type="character" w:customStyle="1" w:styleId="FooterChar">
    <w:name w:val="Footer Char"/>
    <w:link w:val="Footer"/>
    <w:uiPriority w:val="99"/>
    <w:semiHidden/>
    <w:rsid w:val="00964695"/>
    <w:rPr>
      <w:rFonts w:cs="Calibri"/>
      <w:sz w:val="22"/>
      <w:szCs w:val="22"/>
    </w:rPr>
  </w:style>
  <w:style w:type="character" w:styleId="Hyperlink">
    <w:name w:val="Hyperlink"/>
    <w:uiPriority w:val="99"/>
    <w:semiHidden/>
    <w:rsid w:val="00964695"/>
    <w:rPr>
      <w:color w:val="auto"/>
      <w:u w:val="none"/>
    </w:rPr>
  </w:style>
  <w:style w:type="character" w:styleId="FollowedHyperlink">
    <w:name w:val="FollowedHyperlink"/>
    <w:uiPriority w:val="99"/>
    <w:semiHidden/>
    <w:rsid w:val="00964695"/>
    <w:rPr>
      <w:color w:val="auto"/>
      <w:u w:val="none"/>
    </w:rPr>
  </w:style>
  <w:style w:type="character" w:customStyle="1" w:styleId="Heading4Char">
    <w:name w:val="Heading 4 Char"/>
    <w:aliases w:val="Tag Char"/>
    <w:link w:val="Heading4"/>
    <w:uiPriority w:val="4"/>
    <w:rsid w:val="00964695"/>
    <w:rPr>
      <w:rFonts w:eastAsia="Times New Roman"/>
      <w:b/>
      <w:bCs/>
      <w:iCs/>
      <w:sz w:val="26"/>
      <w:szCs w:val="22"/>
    </w:rPr>
  </w:style>
  <w:style w:type="paragraph" w:styleId="DocumentMap">
    <w:name w:val="Document Map"/>
    <w:basedOn w:val="Normal"/>
    <w:link w:val="DocumentMapChar"/>
    <w:uiPriority w:val="99"/>
    <w:semiHidden/>
    <w:rsid w:val="00871989"/>
    <w:rPr>
      <w:rFonts w:ascii="Tahoma" w:hAnsi="Tahoma" w:cs="Tahoma"/>
      <w:sz w:val="16"/>
      <w:szCs w:val="16"/>
    </w:rPr>
  </w:style>
  <w:style w:type="character" w:customStyle="1" w:styleId="DocumentMapChar">
    <w:name w:val="Document Map Char"/>
    <w:basedOn w:val="DefaultParagraphFont"/>
    <w:link w:val="DocumentMap"/>
    <w:uiPriority w:val="99"/>
    <w:semiHidden/>
    <w:rsid w:val="00871989"/>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relyOnVML/>
  <w:allowPNG/>
  <w:targetScreenSz w:val="1024x768"/>
</w:webSettings>
</file>

<file path=word/_rels/document.xml.rels><?xml version="1.0" encoding="UTF-8" standalone="yes"?>
<Relationships xmlns="http://schemas.openxmlformats.org/package/2006/relationships"><Relationship Id="rId8" Type="http://schemas.openxmlformats.org/officeDocument/2006/relationships/hyperlink" Target="http://www.thedailybeast.com/articles/2013/08/01/immigration-reform-advocates-foes-to-target-house-gop-during-recess.html" TargetMode="External"/><Relationship Id="rId3" Type="http://schemas.openxmlformats.org/officeDocument/2006/relationships/webSettings" Target="webSettings.xml"/><Relationship Id="rId7" Type="http://schemas.openxmlformats.org/officeDocument/2006/relationships/hyperlink" Target="http://www.washingtonpost.com/blogs/plum-line/wp/2013/08/01/republicans-will-obey-hastert-rule-until-the-end-of-time/"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www.thedailybeast.com/articles/2013/08/01/immigration-reform-advocates-foes-to-target-house-gop-during-recess.html" TargetMode="Externa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articles.latimes.com/2010/jul/30/nation/la-na-velcro-presidency-2010073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atie%20Fras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Debate</Template>
  <TotalTime>1</TotalTime>
  <Pages>14</Pages>
  <Words>3361</Words>
  <Characters>19164</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22481</CharactersWithSpaces>
  <SharedDoc>false</SharedDoc>
  <HLinks>
    <vt:vector size="24" baseType="variant">
      <vt:variant>
        <vt:i4>8257586</vt:i4>
      </vt:variant>
      <vt:variant>
        <vt:i4>9</vt:i4>
      </vt:variant>
      <vt:variant>
        <vt:i4>0</vt:i4>
      </vt:variant>
      <vt:variant>
        <vt:i4>5</vt:i4>
      </vt:variant>
      <vt:variant>
        <vt:lpwstr>http://articles.latimes.com/2010/jul/30/nation/la-na-velcro-presidency-20100730</vt:lpwstr>
      </vt:variant>
      <vt:variant>
        <vt:lpwstr/>
      </vt:variant>
      <vt:variant>
        <vt:i4>4718672</vt:i4>
      </vt:variant>
      <vt:variant>
        <vt:i4>6</vt:i4>
      </vt:variant>
      <vt:variant>
        <vt:i4>0</vt:i4>
      </vt:variant>
      <vt:variant>
        <vt:i4>5</vt:i4>
      </vt:variant>
      <vt:variant>
        <vt:lpwstr>http://www.thedailybeast.com/articles/2013/08/01/immigration-reform-advocates-foes-to-target-house-gop-during-recess.html</vt:lpwstr>
      </vt:variant>
      <vt:variant>
        <vt:lpwstr/>
      </vt:variant>
      <vt:variant>
        <vt:i4>4653131</vt:i4>
      </vt:variant>
      <vt:variant>
        <vt:i4>3</vt:i4>
      </vt:variant>
      <vt:variant>
        <vt:i4>0</vt:i4>
      </vt:variant>
      <vt:variant>
        <vt:i4>5</vt:i4>
      </vt:variant>
      <vt:variant>
        <vt:lpwstr>http://www.washingtonpost.com/blogs/plum-line/wp/2013/08/01/republicans-will-obey-hastert-rule-until-the-end-of-time/</vt:lpwstr>
      </vt:variant>
      <vt:variant>
        <vt:lpwstr/>
      </vt:variant>
      <vt:variant>
        <vt:i4>4718672</vt:i4>
      </vt:variant>
      <vt:variant>
        <vt:i4>0</vt:i4>
      </vt:variant>
      <vt:variant>
        <vt:i4>0</vt:i4>
      </vt:variant>
      <vt:variant>
        <vt:i4>5</vt:i4>
      </vt:variant>
      <vt:variant>
        <vt:lpwstr>http://www.thedailybeast.com/articles/2013/08/01/immigration-reform-advocates-foes-to-target-house-gop-during-recess.html</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Katie Fraser, Team 2011</dc:creator>
  <cp:lastModifiedBy>Owner, Team 2011</cp:lastModifiedBy>
  <cp:revision>2</cp:revision>
  <dcterms:created xsi:type="dcterms:W3CDTF">2013-08-10T00:31:00Z</dcterms:created>
  <dcterms:modified xsi:type="dcterms:W3CDTF">2013-08-10T00:31:00Z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